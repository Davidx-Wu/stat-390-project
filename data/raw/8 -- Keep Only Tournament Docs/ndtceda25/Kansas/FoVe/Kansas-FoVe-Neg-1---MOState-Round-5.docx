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36B7" w14:textId="527BEEB8" w:rsidR="005D388F" w:rsidRDefault="00C0772E" w:rsidP="00C0772E">
      <w:pPr>
        <w:pStyle w:val="Heading1"/>
      </w:pPr>
      <w:proofErr w:type="spellStart"/>
      <w:r>
        <w:t>MOState</w:t>
      </w:r>
      <w:proofErr w:type="spellEnd"/>
      <w:r>
        <w:t>—Round 5---NEG vs UNI MD</w:t>
      </w:r>
    </w:p>
    <w:p w14:paraId="4E4C54F3" w14:textId="4C1CC910" w:rsidR="00C0772E" w:rsidRDefault="00C0772E" w:rsidP="00C0772E">
      <w:pPr>
        <w:pStyle w:val="Heading2"/>
      </w:pPr>
      <w:r>
        <w:t>1NC</w:t>
      </w:r>
    </w:p>
    <w:p w14:paraId="26706997" w14:textId="31466330" w:rsidR="00C0772E" w:rsidRDefault="00C0772E" w:rsidP="00C0772E">
      <w:pPr>
        <w:pStyle w:val="Heading3"/>
      </w:pPr>
      <w:r>
        <w:t>T---Strengthen</w:t>
      </w:r>
    </w:p>
    <w:p w14:paraId="418F889D" w14:textId="77777777" w:rsidR="00C0772E" w:rsidRPr="00AF13E3" w:rsidRDefault="00C0772E" w:rsidP="00C0772E">
      <w:r>
        <w:t>T--Preexisting</w:t>
      </w:r>
    </w:p>
    <w:p w14:paraId="3A78BB2A" w14:textId="77777777" w:rsidR="00C0772E" w:rsidRDefault="00C0772E" w:rsidP="00C0772E">
      <w:pPr>
        <w:pStyle w:val="Heading4"/>
      </w:pPr>
      <w:r>
        <w:t>Interp---</w:t>
      </w:r>
      <w:bookmarkStart w:id="0" w:name="_Hlk205556601"/>
      <w:r w:rsidRPr="00FF0689">
        <w:rPr>
          <w:u w:val="single"/>
        </w:rPr>
        <w:t>Strengthening</w:t>
      </w:r>
      <w:r>
        <w:t xml:space="preserve"> a right is distinct from expanding </w:t>
      </w:r>
      <w:r w:rsidRPr="00FF0689">
        <w:rPr>
          <w:u w:val="single"/>
        </w:rPr>
        <w:t>the scope</w:t>
      </w:r>
      <w:r>
        <w:t xml:space="preserve"> of a right. </w:t>
      </w:r>
    </w:p>
    <w:p w14:paraId="44B102B7" w14:textId="77777777" w:rsidR="00C0772E" w:rsidRDefault="00C0772E" w:rsidP="00C0772E">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55C1F2C2" w14:textId="77777777" w:rsidR="00C0772E" w:rsidRPr="00E17B27" w:rsidRDefault="00C0772E" w:rsidP="00C0772E">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0C8AD2DF" w14:textId="77777777" w:rsidR="00C0772E" w:rsidRDefault="00C0772E" w:rsidP="00C0772E"/>
    <w:p w14:paraId="44C8790C" w14:textId="77777777" w:rsidR="00C0772E" w:rsidRPr="005E5193" w:rsidRDefault="00C0772E" w:rsidP="00C0772E">
      <w:pPr>
        <w:pStyle w:val="Heading4"/>
      </w:pPr>
      <w:r>
        <w:t xml:space="preserve">Collective bargaining rights </w:t>
      </w:r>
      <w:proofErr w:type="gramStart"/>
      <w:r>
        <w:t>is</w:t>
      </w:r>
      <w:proofErr w:type="gramEnd"/>
      <w:r>
        <w:t xml:space="preserve"> exclusively limited to the process of contract negotiation</w:t>
      </w:r>
    </w:p>
    <w:p w14:paraId="59D89880" w14:textId="77777777" w:rsidR="00C0772E" w:rsidRPr="003135A8" w:rsidRDefault="00C0772E" w:rsidP="00C0772E">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655F49DA" w14:textId="77777777" w:rsidR="00C0772E" w:rsidRDefault="00C0772E" w:rsidP="00C0772E">
      <w:pPr>
        <w:rPr>
          <w:sz w:val="16"/>
        </w:rPr>
      </w:pPr>
      <w:r w:rsidRPr="003135A8">
        <w:rPr>
          <w:rStyle w:val="StyleUnderline"/>
          <w:highlight w:val="cyan"/>
        </w:rPr>
        <w:t>We</w:t>
      </w:r>
      <w:r w:rsidRPr="00757CB6">
        <w:rPr>
          <w:rStyle w:val="StyleUnderline"/>
        </w:rPr>
        <w:t xml:space="preserve"> have </w:t>
      </w:r>
      <w:r w:rsidRPr="009A7F2A">
        <w:rPr>
          <w:rStyle w:val="Emphasis"/>
          <w:highlight w:val="cyan"/>
        </w:rPr>
        <w:t>consistently</w:t>
      </w:r>
      <w:r w:rsidRPr="003175E4">
        <w:rPr>
          <w:rStyle w:val="StyleUnderline"/>
          <w:highlight w:val="cyan"/>
        </w:rPr>
        <w:t xml:space="preserve">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proofErr w:type="gramStart"/>
      <w:r w:rsidRPr="003135A8">
        <w:rPr>
          <w:rStyle w:val="Emphasis"/>
          <w:highlight w:val="cyan"/>
        </w:rPr>
        <w:t>right</w:t>
      </w:r>
      <w:proofErr w:type="gramEnd"/>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135A8">
        <w:rPr>
          <w:rStyle w:val="StyleUnderline"/>
          <w:highlight w:val="cyan"/>
        </w:rPr>
        <w:t xml:space="preserve">we </w:t>
      </w:r>
      <w:r w:rsidRPr="003135A8">
        <w:rPr>
          <w:rStyle w:val="Emphasis"/>
          <w:highlight w:val="cyan"/>
        </w:rPr>
        <w:t>differentiated</w:t>
      </w:r>
      <w:r w:rsidRPr="00204569">
        <w:rPr>
          <w:rStyle w:val="StyleUnderline"/>
        </w:rPr>
        <w:t xml:space="preserve"> the "</w:t>
      </w:r>
      <w:r w:rsidRPr="003135A8">
        <w:rPr>
          <w:rStyle w:val="StyleUnderline"/>
          <w:highlight w:val="cyan"/>
        </w:rPr>
        <w:t xml:space="preserve">right </w:t>
      </w:r>
      <w:r w:rsidRPr="003135A8">
        <w:rPr>
          <w:rStyle w:val="Emphasis"/>
          <w:highlight w:val="cyan"/>
        </w:rPr>
        <w:t>to negotiate</w:t>
      </w:r>
      <w:r w:rsidRPr="00204569">
        <w:rPr>
          <w:rStyle w:val="StyleUnderline"/>
        </w:rPr>
        <w:t xml:space="preserve"> collective </w:t>
      </w:r>
      <w:r w:rsidRPr="003175E4">
        <w:rPr>
          <w:rStyle w:val="StyleUnderline"/>
          <w:highlight w:val="cyan"/>
        </w:rPr>
        <w:t>bargaining agreements, or</w:t>
      </w:r>
      <w:r w:rsidRPr="00204569">
        <w:rPr>
          <w:rStyle w:val="StyleUnderline"/>
        </w:rPr>
        <w:t xml:space="preserve"> </w:t>
      </w:r>
      <w:r w:rsidRPr="00204569">
        <w:rPr>
          <w:rStyle w:val="Emphasis"/>
        </w:rPr>
        <w:t xml:space="preserve">to </w:t>
      </w:r>
      <w:r w:rsidRPr="003135A8">
        <w:rPr>
          <w:rStyle w:val="Emphasis"/>
          <w:highlight w:val="cyan"/>
        </w:rPr>
        <w:t>administer</w:t>
      </w:r>
      <w:r w:rsidRPr="00204569">
        <w:rPr>
          <w:rStyle w:val="StyleUnderline"/>
        </w:rPr>
        <w:t xml:space="preserve"> such </w:t>
      </w:r>
      <w:r w:rsidRPr="003175E4">
        <w:rPr>
          <w:rStyle w:val="StyleUnderline"/>
          <w:highlight w:val="cyan"/>
        </w:rPr>
        <w:t>agreements through</w:t>
      </w:r>
      <w:r w:rsidRPr="00204569">
        <w:rPr>
          <w:rStyle w:val="StyleUnderline"/>
        </w:rPr>
        <w:t xml:space="preserve"> </w:t>
      </w:r>
      <w:r w:rsidRPr="00204569">
        <w:rPr>
          <w:rStyle w:val="Emphasis"/>
        </w:rPr>
        <w:t xml:space="preserve">grievance </w:t>
      </w:r>
      <w:r w:rsidRPr="003175E4">
        <w:rPr>
          <w:rStyle w:val="Emphasis"/>
          <w:highlight w:val="cyan"/>
        </w:rPr>
        <w:t>arbitration</w:t>
      </w:r>
      <w:r w:rsidRPr="00204569">
        <w:rPr>
          <w:rStyle w:val="StyleUnderline"/>
        </w:rPr>
        <w:t xml:space="preserve"> procedures" </w:t>
      </w:r>
      <w:r w:rsidRPr="003175E4">
        <w:rPr>
          <w:rStyle w:val="StyleUnderline"/>
          <w:highlight w:val="cyan"/>
        </w:rPr>
        <w:t>from "</w:t>
      </w:r>
      <w:r w:rsidRPr="003175E4">
        <w:rPr>
          <w:rStyle w:val="Emphasis"/>
          <w:highlight w:val="cyan"/>
        </w:rPr>
        <w:t>other rights</w:t>
      </w:r>
      <w:r w:rsidRPr="003135A8">
        <w:rPr>
          <w:sz w:val="16"/>
        </w:rPr>
        <w:t xml:space="preserve"> protected by the FSLMRS, </w:t>
      </w:r>
      <w:r w:rsidRPr="003175E4">
        <w:rPr>
          <w:rStyle w:val="StyleUnderline"/>
          <w:highlight w:val="cyan"/>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join, or </w:t>
      </w:r>
      <w:r w:rsidRPr="003135A8">
        <w:rPr>
          <w:rStyle w:val="Emphasis"/>
          <w:highlight w:val="cyan"/>
        </w:rPr>
        <w:t>assist</w:t>
      </w:r>
      <w:r w:rsidRPr="003135A8">
        <w:rPr>
          <w:rStyle w:val="StyleUnderline"/>
          <w:highlight w:val="cyan"/>
        </w:rPr>
        <w:t xml:space="preserve"> a labor organization </w:t>
      </w:r>
      <w:r w:rsidRPr="003135A8">
        <w:rPr>
          <w:rStyle w:val="Emphasis"/>
          <w:highlight w:val="cyan"/>
        </w:rPr>
        <w:t>without</w:t>
      </w:r>
      <w:r w:rsidRPr="003135A8">
        <w:rPr>
          <w:rStyle w:val="StyleUnderline"/>
        </w:rPr>
        <w:t xml:space="preserve"> fear of </w:t>
      </w:r>
      <w:r w:rsidRPr="003135A8">
        <w:rPr>
          <w:rStyle w:val="Emphasis"/>
          <w:highlight w:val="cyan"/>
        </w:rPr>
        <w:t>penalty</w:t>
      </w:r>
      <w:r w:rsidRPr="003135A8">
        <w:rPr>
          <w:rStyle w:val="StyleUnderline"/>
          <w:highlight w:val="cyan"/>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3135A8">
        <w:rPr>
          <w:rStyle w:val="Emphasis"/>
          <w:highlight w:val="cyan"/>
        </w:rPr>
        <w:t>"collective bargaining"</w:t>
      </w:r>
      <w:r w:rsidRPr="00204569">
        <w:rPr>
          <w:rStyle w:val="StyleUnderline"/>
        </w:rPr>
        <w:t xml:space="preserve"> as </w:t>
      </w:r>
      <w:r w:rsidRPr="003135A8">
        <w:rPr>
          <w:rStyle w:val="StyleUnderline"/>
          <w:highlight w:val="cyan"/>
        </w:rPr>
        <w:t>a "process" of</w:t>
      </w:r>
      <w:r w:rsidRPr="00204569">
        <w:rPr>
          <w:rStyle w:val="StyleUnderline"/>
        </w:rPr>
        <w:t xml:space="preserve"> "</w:t>
      </w:r>
      <w:r w:rsidRPr="003135A8">
        <w:rPr>
          <w:rStyle w:val="Emphasis"/>
        </w:rPr>
        <w:t xml:space="preserve">contract </w:t>
      </w:r>
      <w:r w:rsidRPr="003135A8">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757CB6">
        <w:rPr>
          <w:rStyle w:val="StyleUnderline"/>
          <w:highlight w:val="cyan"/>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It </w:t>
      </w:r>
      <w:r w:rsidRPr="003135A8">
        <w:rPr>
          <w:rStyle w:val="StyleUnderline"/>
          <w:highlight w:val="cyan"/>
        </w:rPr>
        <w:t xml:space="preserve">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13A12ADB" w14:textId="77777777" w:rsidR="00C0772E" w:rsidRPr="003135A8" w:rsidRDefault="00C0772E" w:rsidP="00C0772E">
      <w:pPr>
        <w:rPr>
          <w:sz w:val="16"/>
        </w:rPr>
      </w:pPr>
    </w:p>
    <w:p w14:paraId="28F5D44C" w14:textId="77777777" w:rsidR="00C0772E" w:rsidRDefault="00C0772E" w:rsidP="00C0772E">
      <w:pPr>
        <w:pStyle w:val="Heading4"/>
      </w:pPr>
      <w:r>
        <w:t>Violation: they produce new rights through the WDP</w:t>
      </w:r>
    </w:p>
    <w:p w14:paraId="6D1A6975" w14:textId="3DEA1CC8" w:rsidR="00C0772E" w:rsidRDefault="00C0772E" w:rsidP="00C0772E">
      <w:pPr>
        <w:pStyle w:val="Heading3"/>
      </w:pPr>
      <w:r>
        <w:t>K---Imperialism</w:t>
      </w:r>
    </w:p>
    <w:p w14:paraId="4BAC96BD" w14:textId="77777777" w:rsidR="00C0772E" w:rsidRPr="00F07661" w:rsidRDefault="00C0772E" w:rsidP="00C0772E">
      <w:pPr>
        <w:pStyle w:val="Heading4"/>
      </w:pPr>
      <w:r>
        <w:t xml:space="preserve">The imperial mode of living is a hegemonic social force that ties the </w:t>
      </w:r>
      <w:r w:rsidRPr="00F07661">
        <w:rPr>
          <w:u w:val="single"/>
        </w:rPr>
        <w:t>economic structures</w:t>
      </w:r>
      <w:r>
        <w:t xml:space="preserve"> of imperial domination, unequal exchange, and labor exploitation to the </w:t>
      </w:r>
      <w:r w:rsidRPr="00F07661">
        <w:rPr>
          <w:u w:val="single"/>
        </w:rPr>
        <w:t>cultural structures</w:t>
      </w:r>
      <w:r>
        <w:t xml:space="preserve"> of ideology and </w:t>
      </w:r>
      <w:r w:rsidRPr="00F07661">
        <w:t xml:space="preserve">common sense, </w:t>
      </w:r>
      <w:r>
        <w:t xml:space="preserve">which make contingent historical situations appear natural, inevitable, and eternal. This mode of living is the “ground upon which compromises between labor and capital (are) forged,” which makes the aff a means of ensuring the </w:t>
      </w:r>
      <w:r>
        <w:rPr>
          <w:u w:val="single"/>
        </w:rPr>
        <w:t xml:space="preserve">cultural hegemony </w:t>
      </w:r>
      <w:r>
        <w:t>of imperialism.</w:t>
      </w:r>
    </w:p>
    <w:p w14:paraId="371FBF8E" w14:textId="77777777" w:rsidR="00C0772E" w:rsidRPr="00F07661" w:rsidRDefault="00C0772E" w:rsidP="00C0772E">
      <w:pPr>
        <w:rPr>
          <w:u w:val="single"/>
        </w:rPr>
      </w:pPr>
      <w:r w:rsidRPr="00D863DB">
        <w:rPr>
          <w:b/>
          <w:bCs/>
          <w:sz w:val="26"/>
          <w:szCs w:val="26"/>
        </w:rPr>
        <w:t>Brand and Wissen 2</w:t>
      </w:r>
      <w:r>
        <w:rPr>
          <w:b/>
          <w:bCs/>
          <w:sz w:val="26"/>
          <w:szCs w:val="26"/>
        </w:rPr>
        <w:t>4</w:t>
      </w:r>
      <w:r>
        <w:t>, *Professor of International Politics at the University of Vienna, **Professor of Social Sciences at the Berlin School of Economics and Law (Ulrich* and Markus**, “</w:t>
      </w:r>
      <w:r w:rsidRPr="00385B16">
        <w:t>Fordism, post-Fordism and the imperial mode of living</w:t>
      </w:r>
      <w:r>
        <w:t xml:space="preserve">” (Chapter 16) in </w:t>
      </w:r>
      <w:r>
        <w:rPr>
          <w:i/>
          <w:iCs/>
        </w:rPr>
        <w:t>The Elgar Companion to Antonio Gramsci</w:t>
      </w:r>
      <w:r>
        <w:t>, Edward Elgar Publishing, 2024, pp. 279-288) rose</w:t>
      </w:r>
    </w:p>
    <w:p w14:paraId="58047DD5" w14:textId="77777777" w:rsidR="00C0772E" w:rsidRPr="00E30A3C" w:rsidRDefault="00C0772E" w:rsidP="00C0772E">
      <w:pPr>
        <w:rPr>
          <w:u w:val="single"/>
        </w:rPr>
      </w:pPr>
      <w:r w:rsidRPr="00E30A3C">
        <w:rPr>
          <w:u w:val="single"/>
        </w:rPr>
        <w:t xml:space="preserve">Antonio Gramsci’s central epistemological interest lies in understanding </w:t>
      </w:r>
      <w:r w:rsidRPr="00EC178F">
        <w:rPr>
          <w:highlight w:val="green"/>
          <w:u w:val="single"/>
        </w:rPr>
        <w:t>bourgeois societies’</w:t>
      </w:r>
      <w:r w:rsidRPr="00E30A3C">
        <w:rPr>
          <w:u w:val="single"/>
        </w:rPr>
        <w:t xml:space="preserve"> dynamic reproduction mechanisms, which </w:t>
      </w:r>
      <w:r w:rsidRPr="00EC178F">
        <w:rPr>
          <w:highlight w:val="green"/>
          <w:u w:val="single"/>
        </w:rPr>
        <w:t>neither permanently resort to</w:t>
      </w:r>
      <w:r w:rsidRPr="00E30A3C">
        <w:rPr>
          <w:u w:val="single"/>
        </w:rPr>
        <w:t xml:space="preserve"> open, </w:t>
      </w:r>
      <w:r w:rsidRPr="00EC178F">
        <w:rPr>
          <w:highlight w:val="green"/>
          <w:u w:val="single"/>
        </w:rPr>
        <w:t>state-organized violence, nor can be explained by</w:t>
      </w:r>
      <w:r w:rsidRPr="00E30A3C">
        <w:rPr>
          <w:u w:val="single"/>
        </w:rPr>
        <w:t xml:space="preserve"> reference to </w:t>
      </w:r>
      <w:r w:rsidRPr="00EC178F">
        <w:rPr>
          <w:highlight w:val="green"/>
          <w:u w:val="single"/>
        </w:rPr>
        <w:t>economic relations alone</w:t>
      </w:r>
      <w:r w:rsidRPr="00E30A3C">
        <w:rPr>
          <w:u w:val="single"/>
        </w:rPr>
        <w:t xml:space="preserve">. Among other things, he wants to understand at both a theoretical and an empirical level why </w:t>
      </w:r>
      <w:r w:rsidRPr="00EC178F">
        <w:rPr>
          <w:highlight w:val="green"/>
          <w:u w:val="single"/>
        </w:rPr>
        <w:t xml:space="preserve">the subaltern </w:t>
      </w:r>
      <w:proofErr w:type="gramStart"/>
      <w:r w:rsidRPr="00EC178F">
        <w:rPr>
          <w:highlight w:val="green"/>
          <w:u w:val="single"/>
        </w:rPr>
        <w:t>acquiesce</w:t>
      </w:r>
      <w:proofErr w:type="gramEnd"/>
      <w:r w:rsidRPr="00EC178F">
        <w:rPr>
          <w:highlight w:val="green"/>
          <w:u w:val="single"/>
        </w:rPr>
        <w:t xml:space="preserve"> to existing relations of domination</w:t>
      </w:r>
      <w:r w:rsidRPr="00E30A3C">
        <w:rPr>
          <w:u w:val="single"/>
        </w:rPr>
        <w:t>, why the state apparatus is relatively resistant to the demands of the working class, and why capitalist class domination continues to persist even through phases of deep economic or political crises.</w:t>
      </w:r>
    </w:p>
    <w:p w14:paraId="3F5C26A7" w14:textId="77777777" w:rsidR="00C0772E" w:rsidRPr="00E30A3C" w:rsidRDefault="00C0772E" w:rsidP="00C0772E">
      <w:pPr>
        <w:rPr>
          <w:u w:val="single"/>
        </w:rPr>
      </w:pPr>
      <w:r w:rsidRPr="00F07661">
        <w:rPr>
          <w:sz w:val="10"/>
        </w:rPr>
        <w:t>Gramsci wanted to fathom the complex mechanisms of the ‘agreement of associated wills’ (Prison Notebooks, 13, p. 1536). 1 His concept of hegemony is a ‘new category for the interpretation of history, the state and the bourgeoisie’ (</w:t>
      </w:r>
      <w:proofErr w:type="spellStart"/>
      <w:r w:rsidRPr="00F07661">
        <w:rPr>
          <w:sz w:val="10"/>
        </w:rPr>
        <w:t>Buci-Glucksmann</w:t>
      </w:r>
      <w:proofErr w:type="spellEnd"/>
      <w:r w:rsidRPr="00F07661">
        <w:rPr>
          <w:sz w:val="10"/>
        </w:rPr>
        <w:t>, 1985, p. 478). The fundamental idea is that the ruling classes can only exercise political leadership and authority if their projects are hegemonic (Prison Notebooks, 1, p. 101f). This hegemony does not remain external to the actors involved in it (including the hegemonic ones</w:t>
      </w:r>
      <w:proofErr w:type="gramStart"/>
      <w:r w:rsidRPr="00F07661">
        <w:rPr>
          <w:sz w:val="10"/>
        </w:rPr>
        <w:t>), but</w:t>
      </w:r>
      <w:proofErr w:type="gramEnd"/>
      <w:r w:rsidRPr="00F07661">
        <w:rPr>
          <w:sz w:val="10"/>
        </w:rPr>
        <w:t xml:space="preserve"> transforms them and constitutes them as hegemonic or subaltern. Hegemony generates and distributes subjects and thus power, it means the empowerment of specific groups and disempowerment of others, generally and </w:t>
      </w:r>
      <w:proofErr w:type="gramStart"/>
      <w:r w:rsidRPr="00F07661">
        <w:rPr>
          <w:sz w:val="10"/>
        </w:rPr>
        <w:t>in particular contexts</w:t>
      </w:r>
      <w:proofErr w:type="gramEnd"/>
      <w:r w:rsidRPr="00F07661">
        <w:rPr>
          <w:sz w:val="10"/>
        </w:rPr>
        <w:t>.</w:t>
      </w:r>
    </w:p>
    <w:p w14:paraId="4D439914" w14:textId="77777777" w:rsidR="00C0772E" w:rsidRPr="00F07661" w:rsidRDefault="00C0772E" w:rsidP="00C0772E">
      <w:pPr>
        <w:rPr>
          <w:sz w:val="10"/>
        </w:rPr>
      </w:pPr>
      <w:r w:rsidRPr="00E30A3C">
        <w:rPr>
          <w:u w:val="single"/>
        </w:rPr>
        <w:t xml:space="preserve">If </w:t>
      </w:r>
      <w:r w:rsidRPr="00EC178F">
        <w:rPr>
          <w:highlight w:val="green"/>
          <w:u w:val="single"/>
        </w:rPr>
        <w:t>we understand hegemony as the ability of the ruling class</w:t>
      </w:r>
      <w:r w:rsidRPr="00E30A3C">
        <w:rPr>
          <w:u w:val="single"/>
        </w:rPr>
        <w:t xml:space="preserve">es </w:t>
      </w:r>
      <w:r w:rsidRPr="00EC178F">
        <w:rPr>
          <w:highlight w:val="green"/>
          <w:u w:val="single"/>
        </w:rPr>
        <w:t>to enforce their interests in</w:t>
      </w:r>
      <w:r w:rsidRPr="00E30A3C">
        <w:rPr>
          <w:u w:val="single"/>
        </w:rPr>
        <w:t xml:space="preserve"> such </w:t>
      </w:r>
      <w:r w:rsidRPr="00EC178F">
        <w:rPr>
          <w:highlight w:val="green"/>
          <w:u w:val="single"/>
        </w:rPr>
        <w:t>a way that</w:t>
      </w:r>
      <w:r w:rsidRPr="00E30A3C">
        <w:rPr>
          <w:u w:val="single"/>
        </w:rPr>
        <w:t xml:space="preserve"> they </w:t>
      </w:r>
      <w:r w:rsidRPr="00EC178F">
        <w:rPr>
          <w:highlight w:val="green"/>
          <w:u w:val="single"/>
        </w:rPr>
        <w:t xml:space="preserve">are seen as the general interest </w:t>
      </w:r>
      <w:r w:rsidRPr="00F07661">
        <w:rPr>
          <w:u w:val="single"/>
        </w:rPr>
        <w:t>by the subaltern classes</w:t>
      </w:r>
      <w:r w:rsidRPr="00E30A3C">
        <w:rPr>
          <w:u w:val="single"/>
        </w:rPr>
        <w:t xml:space="preserve">, and that there exist widely shared societal notions about the state of affairs and its likely progression, then the decisive element is </w:t>
      </w:r>
      <w:r w:rsidRPr="00EC178F">
        <w:rPr>
          <w:highlight w:val="green"/>
          <w:u w:val="single"/>
        </w:rPr>
        <w:t>the active consent of the governed</w:t>
      </w:r>
      <w:r w:rsidRPr="00E30A3C">
        <w:rPr>
          <w:u w:val="single"/>
        </w:rPr>
        <w:t xml:space="preserve">, which does not only concern official politics but </w:t>
      </w:r>
      <w:r w:rsidRPr="00EC178F">
        <w:rPr>
          <w:highlight w:val="green"/>
          <w:u w:val="single"/>
        </w:rPr>
        <w:t>orders</w:t>
      </w:r>
      <w:r w:rsidRPr="00E30A3C">
        <w:rPr>
          <w:u w:val="single"/>
        </w:rPr>
        <w:t xml:space="preserve"> everyday life and </w:t>
      </w:r>
      <w:r w:rsidRPr="00EC178F">
        <w:rPr>
          <w:highlight w:val="green"/>
          <w:u w:val="single"/>
        </w:rPr>
        <w:t>a society’s common sense</w:t>
      </w:r>
      <w:r w:rsidRPr="00E30A3C">
        <w:rPr>
          <w:u w:val="single"/>
        </w:rPr>
        <w:t>.</w:t>
      </w:r>
      <w:r w:rsidRPr="00F07661">
        <w:rPr>
          <w:sz w:val="10"/>
        </w:rPr>
        <w:t xml:space="preserve"> The latter is by no means understood as false </w:t>
      </w:r>
      <w:proofErr w:type="gramStart"/>
      <w:r w:rsidRPr="00F07661">
        <w:rPr>
          <w:sz w:val="10"/>
        </w:rPr>
        <w:t>consciousness, but</w:t>
      </w:r>
      <w:proofErr w:type="gramEnd"/>
      <w:r w:rsidRPr="00F07661">
        <w:rPr>
          <w:sz w:val="10"/>
        </w:rPr>
        <w:t xml:space="preserve"> constitutes a practical orientation for the members of society in their specific realities. Hegemony therefore refers to not only the specific forms of organization of the rulers and of authority, but also of the ruled.</w:t>
      </w:r>
    </w:p>
    <w:p w14:paraId="355467E3" w14:textId="77777777" w:rsidR="00C0772E" w:rsidRPr="00F07661" w:rsidRDefault="00C0772E" w:rsidP="00C0772E">
      <w:pPr>
        <w:rPr>
          <w:sz w:val="10"/>
        </w:rPr>
      </w:pPr>
      <w:r w:rsidRPr="00F07661">
        <w:rPr>
          <w:sz w:val="10"/>
        </w:rPr>
        <w:t>For Gramsci, the concept of hegemony has an explicitly material and eco- nomic dimension in addition to an ideological and a political one. This consists first and foremost of the ability of the ruling forces to dynamically organize the process of economic reproduction, ‘for if hegemony is political-ethical, then it cannot but be economic as well, cannot fail to have its material basis in the decisive function which the leading group exercises in the decisive core area of economic activity’ (Prison Notebooks, 13, p. 1567). This occurs under the difficult conditions of antagonistic interests, i.e. there must be a certain willingness and ability to compromise on the part of the ruling classes, who after all are in economic competition with each other, as well as under the conditions of integration into the competitively mediated world market.</w:t>
      </w:r>
    </w:p>
    <w:p w14:paraId="02223E38" w14:textId="77777777" w:rsidR="00C0772E" w:rsidRPr="00F07661" w:rsidRDefault="00C0772E" w:rsidP="00C0772E">
      <w:pPr>
        <w:rPr>
          <w:sz w:val="10"/>
        </w:rPr>
      </w:pPr>
      <w:r w:rsidRPr="00F07661">
        <w:rPr>
          <w:sz w:val="10"/>
        </w:rPr>
        <w:t xml:space="preserve">An important insight of Gramsci is thus to understand authority not only as successful strategies and consensus production ‘from above’, but as a com- prehensive social relationship and thus also as a relationship of forces. André Drainville (1994, p. 125) accordingly criticizes many neo-Gramscian analyses for tending to assume a coherent, pervasive hegemony free from </w:t>
      </w:r>
      <w:proofErr w:type="spellStart"/>
      <w:r w:rsidRPr="00F07661">
        <w:rPr>
          <w:sz w:val="10"/>
        </w:rPr>
        <w:t>contradic</w:t>
      </w:r>
      <w:proofErr w:type="spellEnd"/>
      <w:r w:rsidRPr="00F07661">
        <w:rPr>
          <w:sz w:val="10"/>
        </w:rPr>
        <w:t xml:space="preserve">- </w:t>
      </w:r>
      <w:proofErr w:type="spellStart"/>
      <w:r w:rsidRPr="00F07661">
        <w:rPr>
          <w:sz w:val="10"/>
        </w:rPr>
        <w:t>tions</w:t>
      </w:r>
      <w:proofErr w:type="spellEnd"/>
      <w:r w:rsidRPr="00F07661">
        <w:rPr>
          <w:sz w:val="10"/>
        </w:rPr>
        <w:t xml:space="preserve">, while Christoph Scherrer (1998) challenges the elite-fixation of many Gramscian analyses. Instead, argues Alex Demirović (1997, p. 97), the process of hegemony is about establishing the long-term viability of a particular constellation of forces that enables the regulated resolution of ‘conflicts’ of parties to a compromise, deter- mines the conditions of possible </w:t>
      </w:r>
      <w:proofErr w:type="spellStart"/>
      <w:r w:rsidRPr="00F07661">
        <w:rPr>
          <w:sz w:val="10"/>
        </w:rPr>
        <w:t>polarisations</w:t>
      </w:r>
      <w:proofErr w:type="spellEnd"/>
      <w:r w:rsidRPr="00F07661">
        <w:rPr>
          <w:sz w:val="10"/>
        </w:rPr>
        <w:t xml:space="preserve">, and </w:t>
      </w:r>
      <w:proofErr w:type="spellStart"/>
      <w:r w:rsidRPr="00F07661">
        <w:rPr>
          <w:sz w:val="10"/>
        </w:rPr>
        <w:t>monopolises</w:t>
      </w:r>
      <w:proofErr w:type="spellEnd"/>
      <w:r w:rsidRPr="00F07661">
        <w:rPr>
          <w:sz w:val="10"/>
        </w:rPr>
        <w:t xml:space="preserve"> the power of </w:t>
      </w:r>
      <w:proofErr w:type="spellStart"/>
      <w:r w:rsidRPr="00F07661">
        <w:rPr>
          <w:sz w:val="10"/>
        </w:rPr>
        <w:t>defini</w:t>
      </w:r>
      <w:proofErr w:type="spellEnd"/>
      <w:r w:rsidRPr="00F07661">
        <w:rPr>
          <w:sz w:val="10"/>
        </w:rPr>
        <w:t xml:space="preserve">- </w:t>
      </w:r>
      <w:proofErr w:type="spellStart"/>
      <w:r w:rsidRPr="00F07661">
        <w:rPr>
          <w:sz w:val="10"/>
        </w:rPr>
        <w:t>tion</w:t>
      </w:r>
      <w:proofErr w:type="spellEnd"/>
      <w:r w:rsidRPr="00F07661">
        <w:rPr>
          <w:sz w:val="10"/>
        </w:rPr>
        <w:t xml:space="preserve"> over what can emerge as opposition and hostility to the equilibrium constituted by the societal compromise.</w:t>
      </w:r>
    </w:p>
    <w:p w14:paraId="76B99A25" w14:textId="77777777" w:rsidR="00C0772E" w:rsidRPr="00F07661" w:rsidRDefault="00C0772E" w:rsidP="00C0772E">
      <w:pPr>
        <w:rPr>
          <w:sz w:val="10"/>
        </w:rPr>
      </w:pPr>
      <w:r w:rsidRPr="00F07661">
        <w:rPr>
          <w:sz w:val="10"/>
        </w:rPr>
        <w:t xml:space="preserve">In addition, in a hegemonic constellation, social changes are made and </w:t>
      </w:r>
      <w:proofErr w:type="spellStart"/>
      <w:r w:rsidRPr="00F07661">
        <w:rPr>
          <w:sz w:val="10"/>
        </w:rPr>
        <w:t>corre</w:t>
      </w:r>
      <w:proofErr w:type="spellEnd"/>
      <w:r w:rsidRPr="00F07661">
        <w:rPr>
          <w:sz w:val="10"/>
        </w:rPr>
        <w:t xml:space="preserve">- </w:t>
      </w:r>
      <w:proofErr w:type="spellStart"/>
      <w:r w:rsidRPr="00F07661">
        <w:rPr>
          <w:sz w:val="10"/>
        </w:rPr>
        <w:t>spondingly</w:t>
      </w:r>
      <w:proofErr w:type="spellEnd"/>
      <w:r w:rsidRPr="00F07661">
        <w:rPr>
          <w:sz w:val="10"/>
        </w:rPr>
        <w:t xml:space="preserve"> occurring problems are dealt with in a regulated way, i.e. they do not call into question the fundamental relations of domination.</w:t>
      </w:r>
    </w:p>
    <w:p w14:paraId="495B794D" w14:textId="77777777" w:rsidR="00C0772E" w:rsidRPr="00F07661" w:rsidRDefault="00C0772E" w:rsidP="00C0772E">
      <w:pPr>
        <w:rPr>
          <w:sz w:val="10"/>
        </w:rPr>
      </w:pPr>
      <w:r w:rsidRPr="00F07661">
        <w:rPr>
          <w:sz w:val="10"/>
        </w:rPr>
        <w:t xml:space="preserve">To be sure: hegemony is </w:t>
      </w:r>
      <w:proofErr w:type="gramStart"/>
      <w:r w:rsidRPr="00F07661">
        <w:rPr>
          <w:sz w:val="10"/>
        </w:rPr>
        <w:t>no</w:t>
      </w:r>
      <w:proofErr w:type="gramEnd"/>
      <w:r w:rsidRPr="00F07661">
        <w:rPr>
          <w:sz w:val="10"/>
        </w:rPr>
        <w:t xml:space="preserve"> given, it does not necessarily have to be established for society to function, a persistence of crisis processes and non-hegemonic relations of domination with clearly repressive components are also conceivable. In hegemonic constellations, however, the accumulation process and thus bourgeois-capitalist society can develop most dynamically and at the same time the exclusion of parts of the population can either be restricted or take place silently. Political, economic, cultural, everyday and subjective constellations are widely accepted in such a situation and enable permanent processes of adaptation.</w:t>
      </w:r>
    </w:p>
    <w:p w14:paraId="5549531E" w14:textId="77777777" w:rsidR="00C0772E" w:rsidRPr="00F07661" w:rsidRDefault="00C0772E" w:rsidP="00C0772E">
      <w:pPr>
        <w:rPr>
          <w:sz w:val="10"/>
        </w:rPr>
      </w:pPr>
      <w:r w:rsidRPr="00F07661">
        <w:rPr>
          <w:sz w:val="10"/>
        </w:rPr>
        <w:t>These theoretical perspectives are of great importance for our proposed concept of the imperial mode of living, which also includes the mode of production. This is to provide a broader view of the history of capitalist development.</w:t>
      </w:r>
    </w:p>
    <w:p w14:paraId="79067F0F" w14:textId="77777777" w:rsidR="00C0772E" w:rsidRPr="00F07661" w:rsidRDefault="00C0772E" w:rsidP="00C0772E">
      <w:pPr>
        <w:rPr>
          <w:sz w:val="10"/>
        </w:rPr>
      </w:pPr>
      <w:r w:rsidRPr="00F07661">
        <w:rPr>
          <w:sz w:val="10"/>
        </w:rPr>
        <w:t>ON THE CONCEPT OF THE ‘IMPERIAL MODE OF LIVING’</w:t>
      </w:r>
    </w:p>
    <w:p w14:paraId="09456880" w14:textId="77777777" w:rsidR="00C0772E" w:rsidRPr="00560AC1" w:rsidRDefault="00C0772E" w:rsidP="00C0772E">
      <w:pPr>
        <w:rPr>
          <w:u w:val="single"/>
        </w:rPr>
      </w:pPr>
      <w:r w:rsidRPr="00560AC1">
        <w:rPr>
          <w:u w:val="single"/>
        </w:rPr>
        <w:t xml:space="preserve">To examine </w:t>
      </w:r>
      <w:r w:rsidRPr="00424D86">
        <w:rPr>
          <w:u w:val="single"/>
        </w:rPr>
        <w:t xml:space="preserve">the reproduction and crises of </w:t>
      </w:r>
      <w:r w:rsidRPr="00F07661">
        <w:rPr>
          <w:u w:val="single"/>
        </w:rPr>
        <w:t>the capitalist mode of production</w:t>
      </w:r>
      <w:r w:rsidRPr="00560AC1">
        <w:rPr>
          <w:u w:val="single"/>
        </w:rPr>
        <w:t xml:space="preserve"> through the concept of </w:t>
      </w:r>
      <w:r w:rsidRPr="00EC178F">
        <w:rPr>
          <w:highlight w:val="green"/>
          <w:u w:val="single"/>
        </w:rPr>
        <w:t>the imperial mode of living</w:t>
      </w:r>
      <w:r w:rsidRPr="00560AC1">
        <w:rPr>
          <w:u w:val="single"/>
        </w:rPr>
        <w:t xml:space="preserve"> (Brand and Wissen, 2021, 2022) means attributing central importance to the </w:t>
      </w:r>
      <w:r w:rsidRPr="00EC178F">
        <w:rPr>
          <w:highlight w:val="green"/>
          <w:u w:val="single"/>
        </w:rPr>
        <w:t>connect</w:t>
      </w:r>
      <w:r w:rsidRPr="00560AC1">
        <w:rPr>
          <w:u w:val="single"/>
        </w:rPr>
        <w:t xml:space="preserve">ion between </w:t>
      </w:r>
      <w:r w:rsidRPr="00EC178F">
        <w:rPr>
          <w:highlight w:val="green"/>
          <w:u w:val="single"/>
        </w:rPr>
        <w:t>everyday</w:t>
      </w:r>
      <w:r w:rsidRPr="00560AC1">
        <w:rPr>
          <w:u w:val="single"/>
        </w:rPr>
        <w:t xml:space="preserve"> practices </w:t>
      </w:r>
      <w:r w:rsidRPr="00385B16">
        <w:rPr>
          <w:u w:val="single"/>
        </w:rPr>
        <w:t xml:space="preserve">and </w:t>
      </w:r>
      <w:r w:rsidRPr="00EC178F">
        <w:rPr>
          <w:highlight w:val="green"/>
          <w:u w:val="single"/>
        </w:rPr>
        <w:t>common sense</w:t>
      </w:r>
      <w:r w:rsidRPr="00560AC1">
        <w:rPr>
          <w:u w:val="single"/>
        </w:rPr>
        <w:t xml:space="preserve"> on the one hand, </w:t>
      </w:r>
      <w:r w:rsidRPr="00EC178F">
        <w:rPr>
          <w:highlight w:val="green"/>
          <w:u w:val="single"/>
        </w:rPr>
        <w:t>and a</w:t>
      </w:r>
      <w:r w:rsidRPr="00560AC1">
        <w:rPr>
          <w:u w:val="single"/>
        </w:rPr>
        <w:t xml:space="preserve"> social and </w:t>
      </w:r>
      <w:r w:rsidRPr="00EC178F">
        <w:rPr>
          <w:highlight w:val="green"/>
          <w:u w:val="single"/>
        </w:rPr>
        <w:t>international order shaped by</w:t>
      </w:r>
      <w:r w:rsidRPr="00560AC1">
        <w:rPr>
          <w:u w:val="single"/>
        </w:rPr>
        <w:t xml:space="preserve"> power and </w:t>
      </w:r>
      <w:r w:rsidRPr="00EC178F">
        <w:rPr>
          <w:highlight w:val="green"/>
          <w:u w:val="single"/>
        </w:rPr>
        <w:t>domination</w:t>
      </w:r>
      <w:r w:rsidRPr="00560AC1">
        <w:rPr>
          <w:u w:val="single"/>
        </w:rPr>
        <w:t xml:space="preserve"> on the other: </w:t>
      </w:r>
      <w:r w:rsidRPr="00EC178F">
        <w:rPr>
          <w:highlight w:val="green"/>
          <w:u w:val="single"/>
        </w:rPr>
        <w:t xml:space="preserve">structurally unequal social relations </w:t>
      </w:r>
      <w:r w:rsidRPr="00385B16">
        <w:rPr>
          <w:u w:val="single"/>
        </w:rPr>
        <w:t xml:space="preserve">between classes, genders, race, and the global South and the global North </w:t>
      </w:r>
      <w:r w:rsidRPr="00EC178F">
        <w:rPr>
          <w:highlight w:val="green"/>
          <w:u w:val="single"/>
        </w:rPr>
        <w:t>achieve stability</w:t>
      </w:r>
      <w:r w:rsidRPr="00560AC1">
        <w:rPr>
          <w:u w:val="single"/>
        </w:rPr>
        <w:t xml:space="preserve"> and permanence precisely </w:t>
      </w:r>
      <w:r w:rsidRPr="00EC178F">
        <w:rPr>
          <w:highlight w:val="green"/>
          <w:u w:val="single"/>
        </w:rPr>
        <w:t xml:space="preserve">because they are normalized </w:t>
      </w:r>
      <w:r w:rsidRPr="00385B16">
        <w:rPr>
          <w:u w:val="single"/>
        </w:rPr>
        <w:t>in everyday relations</w:t>
      </w:r>
      <w:r w:rsidRPr="00560AC1">
        <w:rPr>
          <w:u w:val="single"/>
        </w:rPr>
        <w:t xml:space="preserve"> or legitimized </w:t>
      </w:r>
      <w:r w:rsidRPr="00EC178F">
        <w:rPr>
          <w:highlight w:val="green"/>
          <w:u w:val="single"/>
        </w:rPr>
        <w:t>in hegemonic narratives. Exploitation</w:t>
      </w:r>
      <w:r w:rsidRPr="00424D86">
        <w:rPr>
          <w:u w:val="single"/>
        </w:rPr>
        <w:t xml:space="preserve"> in the capitalist production process </w:t>
      </w:r>
      <w:r w:rsidRPr="00EC178F">
        <w:rPr>
          <w:highlight w:val="green"/>
          <w:u w:val="single"/>
        </w:rPr>
        <w:t>appears as a voluntary contractual relationship</w:t>
      </w:r>
      <w:r w:rsidRPr="00424D86">
        <w:rPr>
          <w:u w:val="single"/>
        </w:rPr>
        <w:t xml:space="preserve"> or at least as a legitimate relationship of subordination between ‘employer’ and ‘employee’, appropriation of unpaid reproductive </w:t>
      </w:r>
      <w:proofErr w:type="spellStart"/>
      <w:r w:rsidRPr="00424D86">
        <w:rPr>
          <w:u w:val="single"/>
        </w:rPr>
        <w:t>labour</w:t>
      </w:r>
      <w:proofErr w:type="spellEnd"/>
      <w:r w:rsidRPr="00424D86">
        <w:rPr>
          <w:u w:val="single"/>
        </w:rPr>
        <w:t xml:space="preserve"> as being based on biological or societal differences between the sexes, which in any case are highly functional for the capital relationship, while </w:t>
      </w:r>
      <w:r w:rsidRPr="00EC178F">
        <w:rPr>
          <w:highlight w:val="green"/>
          <w:u w:val="single"/>
        </w:rPr>
        <w:t>neocolonial inequality</w:t>
      </w:r>
      <w:r w:rsidRPr="00424D86">
        <w:rPr>
          <w:u w:val="single"/>
        </w:rPr>
        <w:t xml:space="preserve"> in the North–South relationship </w:t>
      </w:r>
      <w:r w:rsidRPr="00EC178F">
        <w:rPr>
          <w:highlight w:val="green"/>
          <w:u w:val="single"/>
        </w:rPr>
        <w:t>appears as the</w:t>
      </w:r>
      <w:r w:rsidRPr="00424D86">
        <w:rPr>
          <w:u w:val="single"/>
        </w:rPr>
        <w:t xml:space="preserve"> necessary </w:t>
      </w:r>
      <w:r w:rsidRPr="00EC178F">
        <w:rPr>
          <w:highlight w:val="green"/>
          <w:u w:val="single"/>
        </w:rPr>
        <w:t>result of cultural differences</w:t>
      </w:r>
      <w:r w:rsidRPr="00424D86">
        <w:rPr>
          <w:u w:val="single"/>
        </w:rPr>
        <w:t xml:space="preserve">. The concept of </w:t>
      </w:r>
      <w:r w:rsidRPr="00EC178F">
        <w:rPr>
          <w:highlight w:val="green"/>
          <w:u w:val="single"/>
        </w:rPr>
        <w:t>the imperial mode of living</w:t>
      </w:r>
      <w:r w:rsidRPr="00424D86">
        <w:rPr>
          <w:u w:val="single"/>
        </w:rPr>
        <w:t xml:space="preserve"> thus </w:t>
      </w:r>
      <w:r w:rsidRPr="00EC178F">
        <w:rPr>
          <w:highlight w:val="green"/>
          <w:u w:val="single"/>
        </w:rPr>
        <w:t>explains</w:t>
      </w:r>
      <w:r w:rsidRPr="00424D86">
        <w:rPr>
          <w:u w:val="single"/>
        </w:rPr>
        <w:t xml:space="preserve"> the reproduction of capitalist structures with reference to </w:t>
      </w:r>
      <w:r w:rsidRPr="00EC178F">
        <w:rPr>
          <w:highlight w:val="green"/>
          <w:u w:val="single"/>
        </w:rPr>
        <w:t>the normalization of</w:t>
      </w:r>
      <w:r w:rsidRPr="00424D86">
        <w:rPr>
          <w:u w:val="single"/>
        </w:rPr>
        <w:t xml:space="preserve"> social and international power and </w:t>
      </w:r>
      <w:r w:rsidRPr="00EC178F">
        <w:rPr>
          <w:highlight w:val="green"/>
          <w:u w:val="single"/>
        </w:rPr>
        <w:t>domination in</w:t>
      </w:r>
      <w:r w:rsidRPr="00424D86">
        <w:rPr>
          <w:u w:val="single"/>
        </w:rPr>
        <w:t xml:space="preserve"> people’s </w:t>
      </w:r>
      <w:r w:rsidRPr="00EC178F">
        <w:rPr>
          <w:highlight w:val="green"/>
          <w:u w:val="single"/>
        </w:rPr>
        <w:t>everyday relations</w:t>
      </w:r>
      <w:r w:rsidRPr="00424D86">
        <w:rPr>
          <w:u w:val="single"/>
        </w:rPr>
        <w:t xml:space="preserve"> – these are highly political and contested processes.</w:t>
      </w:r>
    </w:p>
    <w:p w14:paraId="46C6A854" w14:textId="77777777" w:rsidR="00C0772E" w:rsidRPr="00F07661" w:rsidRDefault="00C0772E" w:rsidP="00C0772E">
      <w:pPr>
        <w:rPr>
          <w:sz w:val="10"/>
        </w:rPr>
      </w:pPr>
      <w:r w:rsidRPr="00F07661">
        <w:rPr>
          <w:sz w:val="10"/>
        </w:rPr>
        <w:t xml:space="preserve">Since the beginning of colonialism and especially since the Second World War it has become clear that </w:t>
      </w:r>
      <w:proofErr w:type="gramStart"/>
      <w:r w:rsidRPr="00F07661">
        <w:rPr>
          <w:sz w:val="10"/>
        </w:rPr>
        <w:t>an ever</w:t>
      </w:r>
      <w:proofErr w:type="gramEnd"/>
      <w:r w:rsidRPr="00F07661">
        <w:rPr>
          <w:sz w:val="10"/>
        </w:rPr>
        <w:t>-globalizing capitalism and the economic, political, social and ecological dislocations that this process brings with it are first and foremost a strategy deployed by capital and by imperial states. But these processes are also based on the regular everyday lives of many people in the global North.</w:t>
      </w:r>
      <w:r w:rsidRPr="00560AC1">
        <w:rPr>
          <w:u w:val="single"/>
        </w:rPr>
        <w:t xml:space="preserve"> </w:t>
      </w:r>
      <w:r w:rsidRPr="002E5FA1">
        <w:rPr>
          <w:u w:val="single"/>
        </w:rPr>
        <w:t>The imperial mode of living is made possible by the fact</w:t>
      </w:r>
      <w:r w:rsidRPr="00560AC1">
        <w:rPr>
          <w:u w:val="single"/>
        </w:rPr>
        <w:t xml:space="preserve"> that </w:t>
      </w:r>
      <w:r w:rsidRPr="00EC178F">
        <w:rPr>
          <w:highlight w:val="green"/>
          <w:u w:val="single"/>
        </w:rPr>
        <w:t xml:space="preserve">the global North </w:t>
      </w:r>
      <w:r w:rsidRPr="00424D86">
        <w:rPr>
          <w:u w:val="single"/>
        </w:rPr>
        <w:t xml:space="preserve">and some people in the global South </w:t>
      </w:r>
      <w:r w:rsidRPr="00EC178F">
        <w:rPr>
          <w:highlight w:val="green"/>
          <w:u w:val="single"/>
        </w:rPr>
        <w:t>have access to</w:t>
      </w:r>
      <w:r w:rsidRPr="00560AC1">
        <w:rPr>
          <w:u w:val="single"/>
        </w:rPr>
        <w:t xml:space="preserve"> relatively </w:t>
      </w:r>
      <w:r w:rsidRPr="00EC178F">
        <w:rPr>
          <w:highlight w:val="green"/>
          <w:u w:val="single"/>
        </w:rPr>
        <w:t>cheap resources and</w:t>
      </w:r>
      <w:r w:rsidRPr="00560AC1">
        <w:rPr>
          <w:u w:val="single"/>
        </w:rPr>
        <w:t xml:space="preserve"> cheap </w:t>
      </w:r>
      <w:proofErr w:type="spellStart"/>
      <w:r w:rsidRPr="00EC178F">
        <w:rPr>
          <w:highlight w:val="green"/>
          <w:u w:val="single"/>
        </w:rPr>
        <w:t>labour</w:t>
      </w:r>
      <w:proofErr w:type="spellEnd"/>
      <w:r w:rsidRPr="00EC178F">
        <w:rPr>
          <w:highlight w:val="green"/>
          <w:u w:val="single"/>
        </w:rPr>
        <w:t xml:space="preserve"> elsewhere. For some, this generates</w:t>
      </w:r>
      <w:r w:rsidRPr="00424D86">
        <w:rPr>
          <w:u w:val="single"/>
        </w:rPr>
        <w:t xml:space="preserve"> both agency and </w:t>
      </w:r>
      <w:r w:rsidRPr="00EC178F">
        <w:rPr>
          <w:highlight w:val="green"/>
          <w:u w:val="single"/>
        </w:rPr>
        <w:t>material prosperity, but</w:t>
      </w:r>
      <w:r w:rsidRPr="00424D86">
        <w:rPr>
          <w:u w:val="single"/>
        </w:rPr>
        <w:t xml:space="preserve"> also – if backed up by political will and force – a functioning infrastructure and decent public services. </w:t>
      </w:r>
      <w:r w:rsidRPr="00EC178F">
        <w:rPr>
          <w:highlight w:val="green"/>
          <w:u w:val="single"/>
        </w:rPr>
        <w:t>For others, it means the</w:t>
      </w:r>
      <w:r w:rsidRPr="00424D86">
        <w:rPr>
          <w:u w:val="single"/>
        </w:rPr>
        <w:t xml:space="preserve"> progressive </w:t>
      </w:r>
      <w:r w:rsidRPr="00EC178F">
        <w:rPr>
          <w:highlight w:val="green"/>
          <w:u w:val="single"/>
        </w:rPr>
        <w:t>destruction of their livelihoods</w:t>
      </w:r>
      <w:r w:rsidRPr="00424D86">
        <w:rPr>
          <w:u w:val="single"/>
        </w:rPr>
        <w:t xml:space="preserve"> and the consolidation of relationships of dependency</w:t>
      </w:r>
      <w:r w:rsidRPr="00F07661">
        <w:rPr>
          <w:sz w:val="10"/>
        </w:rPr>
        <w:t xml:space="preserve">. This elsewhere exists not only in the North–South relationship, but also, for example, when it comes to the meat packing plants or frequently catastrophic conditions of farm </w:t>
      </w:r>
      <w:proofErr w:type="spellStart"/>
      <w:r w:rsidRPr="00F07661">
        <w:rPr>
          <w:sz w:val="10"/>
        </w:rPr>
        <w:t>labour</w:t>
      </w:r>
      <w:proofErr w:type="spellEnd"/>
      <w:r w:rsidRPr="00F07661">
        <w:rPr>
          <w:sz w:val="10"/>
        </w:rPr>
        <w:t xml:space="preserve"> in the global North itself.</w:t>
      </w:r>
    </w:p>
    <w:p w14:paraId="4E347056" w14:textId="77777777" w:rsidR="00C0772E" w:rsidRPr="00F07661" w:rsidRDefault="00C0772E" w:rsidP="00C0772E">
      <w:pPr>
        <w:rPr>
          <w:sz w:val="10"/>
        </w:rPr>
      </w:pPr>
      <w:r w:rsidRPr="00F07661">
        <w:rPr>
          <w:sz w:val="10"/>
        </w:rPr>
        <w:t xml:space="preserve">This mode of living, so unequal in its concrete manifestations, has become deeply embedded in the global North through the last decades of capitalist globalization, and especially through digitalization with its high resource consumption. Profit-orientation </w:t>
      </w:r>
      <w:proofErr w:type="gramStart"/>
      <w:r w:rsidRPr="00F07661">
        <w:rPr>
          <w:sz w:val="10"/>
        </w:rPr>
        <w:t>of</w:t>
      </w:r>
      <w:proofErr w:type="gramEnd"/>
      <w:r w:rsidRPr="00F07661">
        <w:rPr>
          <w:sz w:val="10"/>
        </w:rPr>
        <w:t xml:space="preserve"> the wealthy </w:t>
      </w:r>
      <w:proofErr w:type="gramStart"/>
      <w:r w:rsidRPr="00F07661">
        <w:rPr>
          <w:sz w:val="10"/>
        </w:rPr>
        <w:t>and of</w:t>
      </w:r>
      <w:proofErr w:type="gramEnd"/>
      <w:r w:rsidRPr="00F07661">
        <w:rPr>
          <w:sz w:val="10"/>
        </w:rPr>
        <w:t xml:space="preserve"> capital owners is the main driving force of an escalating economy with all its implications for resource use. People are increasingly systematically accessing resources, high-tech devices, but also T-shirts, cars, food and other things that underpaid workers produce under frequently problematic, even catastrophic ecological and social conditions. Subjectively, many people in the North experience this as prosperity. But the imperial mode of living does not mean that all people in the North live equally. In fact, studies show that the size of one’s ecological footprint depends less on one’s beliefs than on one’s income. Those who have a higher income can make greater use of products and services. Moreover: the imperial mode of living as it is lived in the global North does not only destroy the </w:t>
      </w:r>
      <w:proofErr w:type="gramStart"/>
      <w:r w:rsidRPr="00F07661">
        <w:rPr>
          <w:sz w:val="10"/>
        </w:rPr>
        <w:t>environment, but</w:t>
      </w:r>
      <w:proofErr w:type="gramEnd"/>
      <w:r w:rsidRPr="00F07661">
        <w:rPr>
          <w:sz w:val="10"/>
        </w:rPr>
        <w:t xml:space="preserve"> is based on and exacerbates social inequality. The middle classes consciously set themselves apart from the lower classes by showing that they can afford a car and high levels of consumption because of their higher income. The exploitation of the subaltern classes in the production process is thus mirrored by the experience of exclusion in the sphere of everyday life.</w:t>
      </w:r>
    </w:p>
    <w:p w14:paraId="4CC67A91" w14:textId="77777777" w:rsidR="00C0772E" w:rsidRPr="00F07661" w:rsidRDefault="00C0772E" w:rsidP="00C0772E">
      <w:pPr>
        <w:rPr>
          <w:sz w:val="10"/>
        </w:rPr>
      </w:pPr>
      <w:r w:rsidRPr="00F07661">
        <w:rPr>
          <w:sz w:val="10"/>
        </w:rPr>
        <w:t>GRAMSCI’S AMERICANISM AND FORDISM</w:t>
      </w:r>
    </w:p>
    <w:p w14:paraId="7558F905" w14:textId="77777777" w:rsidR="00C0772E" w:rsidRPr="00F07661" w:rsidRDefault="00C0772E" w:rsidP="00C0772E">
      <w:pPr>
        <w:rPr>
          <w:sz w:val="10"/>
        </w:rPr>
      </w:pPr>
      <w:r w:rsidRPr="00F07661">
        <w:rPr>
          <w:sz w:val="10"/>
        </w:rPr>
        <w:t xml:space="preserve">In his analysis of ‘Americanism and Fordism’ (Prison Notebooks, 22), Gramsci points out that the social organization of </w:t>
      </w:r>
      <w:proofErr w:type="spellStart"/>
      <w:r w:rsidRPr="00F07661">
        <w:rPr>
          <w:sz w:val="10"/>
        </w:rPr>
        <w:t>labour</w:t>
      </w:r>
      <w:proofErr w:type="spellEnd"/>
      <w:r w:rsidRPr="00F07661">
        <w:rPr>
          <w:sz w:val="10"/>
        </w:rPr>
        <w:t xml:space="preserve"> is a central terrain of the constitution and reproduction of hegemony. In this respect, Gramsci is not a cultural </w:t>
      </w:r>
      <w:proofErr w:type="gramStart"/>
      <w:r w:rsidRPr="00F07661">
        <w:rPr>
          <w:sz w:val="10"/>
        </w:rPr>
        <w:t>theorist, but</w:t>
      </w:r>
      <w:proofErr w:type="gramEnd"/>
      <w:r w:rsidRPr="00F07661">
        <w:rPr>
          <w:sz w:val="10"/>
        </w:rPr>
        <w:t xml:space="preserve"> firmly anchored in the historical-materialist tradition (which, to be sure, he </w:t>
      </w:r>
      <w:proofErr w:type="gramStart"/>
      <w:r w:rsidRPr="00F07661">
        <w:rPr>
          <w:sz w:val="10"/>
        </w:rPr>
        <w:t>opened up</w:t>
      </w:r>
      <w:proofErr w:type="gramEnd"/>
      <w:r w:rsidRPr="00F07661">
        <w:rPr>
          <w:sz w:val="10"/>
        </w:rPr>
        <w:t xml:space="preserve"> to cultural questions). In the new epoch he </w:t>
      </w:r>
      <w:proofErr w:type="spellStart"/>
      <w:r w:rsidRPr="00F07661">
        <w:rPr>
          <w:sz w:val="10"/>
        </w:rPr>
        <w:t>analysed</w:t>
      </w:r>
      <w:proofErr w:type="spellEnd"/>
      <w:r w:rsidRPr="00F07661">
        <w:rPr>
          <w:sz w:val="10"/>
        </w:rPr>
        <w:t xml:space="preserve"> early on, the conflicts over hegemony are to a significant extent played out on the terrain of the mass </w:t>
      </w:r>
      <w:proofErr w:type="gramStart"/>
      <w:r w:rsidRPr="00F07661">
        <w:rPr>
          <w:sz w:val="10"/>
        </w:rPr>
        <w:t>worker (‘</w:t>
      </w:r>
      <w:proofErr w:type="gramEnd"/>
      <w:r w:rsidRPr="00F07661">
        <w:rPr>
          <w:sz w:val="10"/>
        </w:rPr>
        <w:t xml:space="preserve">Fordism’) and the formation of a new collective human </w:t>
      </w:r>
      <w:proofErr w:type="gramStart"/>
      <w:r w:rsidRPr="00F07661">
        <w:rPr>
          <w:sz w:val="10"/>
        </w:rPr>
        <w:t>being (‘</w:t>
      </w:r>
      <w:proofErr w:type="gramEnd"/>
      <w:r w:rsidRPr="00F07661">
        <w:rPr>
          <w:sz w:val="10"/>
        </w:rPr>
        <w:t>Americanism’). Due to social rationalization, this is a ‘new type of’ subject, a ‘psycho-physical adaptation to the new industrial structure’ (Prison Notebooks, 22, p. 2069), extending even into the sexual sphere as a prerequisite for intensive work.</w:t>
      </w:r>
    </w:p>
    <w:p w14:paraId="715627AE" w14:textId="77777777" w:rsidR="00C0772E" w:rsidRPr="00F07661" w:rsidRDefault="00C0772E" w:rsidP="00C0772E">
      <w:pPr>
        <w:rPr>
          <w:sz w:val="10"/>
        </w:rPr>
      </w:pPr>
      <w:r w:rsidRPr="00F07661">
        <w:rPr>
          <w:sz w:val="10"/>
        </w:rPr>
        <w:t xml:space="preserve">Gramsci described this vividly: </w:t>
      </w:r>
    </w:p>
    <w:p w14:paraId="113D2996" w14:textId="77777777" w:rsidR="00C0772E" w:rsidRPr="00F07661" w:rsidRDefault="00C0772E" w:rsidP="00C0772E">
      <w:pPr>
        <w:rPr>
          <w:sz w:val="10"/>
        </w:rPr>
      </w:pPr>
      <w:r w:rsidRPr="00F07661">
        <w:rPr>
          <w:sz w:val="10"/>
        </w:rPr>
        <w:t>It seems clear that the new industrialism wants monogamy, that it wants the working man not to waste his nervous forces in the disorderly and exciting search for opportunistic sexual gratification: the worker who goes to work after a ‘debauched’ night is not a good worker, the exuberance of passion is incompatible with the time-measured movements of human gestures of production bound to the most perfect automatisms. (Notebooks, 22, pp. 2088 f.)</w:t>
      </w:r>
    </w:p>
    <w:p w14:paraId="72711E34" w14:textId="77777777" w:rsidR="00C0772E" w:rsidRPr="00F07661" w:rsidRDefault="00C0772E" w:rsidP="00C0772E">
      <w:pPr>
        <w:rPr>
          <w:sz w:val="10"/>
        </w:rPr>
      </w:pPr>
      <w:r w:rsidRPr="00F07661">
        <w:rPr>
          <w:sz w:val="10"/>
        </w:rPr>
        <w:t xml:space="preserve">This is equally true of excessive alcohol consumption. In this respect, it is no coincidence that the Fordist rationalization of </w:t>
      </w:r>
      <w:proofErr w:type="spellStart"/>
      <w:r w:rsidRPr="00F07661">
        <w:rPr>
          <w:sz w:val="10"/>
        </w:rPr>
        <w:t>labour</w:t>
      </w:r>
      <w:proofErr w:type="spellEnd"/>
      <w:r w:rsidRPr="00F07661">
        <w:rPr>
          <w:sz w:val="10"/>
        </w:rPr>
        <w:t xml:space="preserve"> organization coincides with Prohibition: the prohibition of the manufacture, transport and sale of alcohol, which was enshrined in the US Constitution by an amendment between 1920 and 1933. The aim, according to Gramsci, was to elaborate a ‘new type of </w:t>
      </w:r>
      <w:proofErr w:type="gramStart"/>
      <w:r w:rsidRPr="00F07661">
        <w:rPr>
          <w:sz w:val="10"/>
        </w:rPr>
        <w:t>subject’, ‘</w:t>
      </w:r>
      <w:proofErr w:type="gramEnd"/>
      <w:r w:rsidRPr="00F07661">
        <w:rPr>
          <w:sz w:val="10"/>
        </w:rPr>
        <w:t xml:space="preserve">conforming to the new type of </w:t>
      </w:r>
      <w:proofErr w:type="spellStart"/>
      <w:r w:rsidRPr="00F07661">
        <w:rPr>
          <w:sz w:val="10"/>
        </w:rPr>
        <w:t>labour</w:t>
      </w:r>
      <w:proofErr w:type="spellEnd"/>
      <w:r w:rsidRPr="00F07661">
        <w:rPr>
          <w:sz w:val="10"/>
        </w:rPr>
        <w:t xml:space="preserve"> and the process of production’ (Notebooks, 22, p. 2069).</w:t>
      </w:r>
    </w:p>
    <w:p w14:paraId="78A0B25D" w14:textId="77777777" w:rsidR="00C0772E" w:rsidRPr="00F07661" w:rsidRDefault="00C0772E" w:rsidP="00C0772E">
      <w:pPr>
        <w:rPr>
          <w:sz w:val="10"/>
        </w:rPr>
      </w:pPr>
      <w:r w:rsidRPr="00F07661">
        <w:rPr>
          <w:sz w:val="10"/>
        </w:rPr>
        <w:t xml:space="preserve">The crux of his arguments is that he does not treat these questions in economic terms, but as part of a constellation of forces, everyday and intellectual practices as well as state interventions. Culture means a worldview, the ascription of meaning, the (non-)plausibility of existing conditions and thus the debate about education and paths of social change that people consider meaningful and feasible. This is connected to language and other modes of expression and interaction, identity, religion, etc. – but also with people’s position in the social division of </w:t>
      </w:r>
      <w:proofErr w:type="spellStart"/>
      <w:r w:rsidRPr="00F07661">
        <w:rPr>
          <w:sz w:val="10"/>
        </w:rPr>
        <w:t>labour</w:t>
      </w:r>
      <w:proofErr w:type="spellEnd"/>
      <w:r w:rsidRPr="00F07661">
        <w:rPr>
          <w:sz w:val="10"/>
        </w:rPr>
        <w:t>, the material reproduction of society and much more.</w:t>
      </w:r>
    </w:p>
    <w:p w14:paraId="47E79531" w14:textId="77777777" w:rsidR="00C0772E" w:rsidRPr="00F07661" w:rsidRDefault="00C0772E" w:rsidP="00C0772E">
      <w:pPr>
        <w:rPr>
          <w:sz w:val="10"/>
        </w:rPr>
      </w:pPr>
      <w:r w:rsidRPr="00F07661">
        <w:rPr>
          <w:sz w:val="10"/>
        </w:rPr>
        <w:t xml:space="preserve">In what follows, we outline central features of Fordism and post-Fordism from the perspective of the Imperial Mode of </w:t>
      </w:r>
      <w:proofErr w:type="gramStart"/>
      <w:r w:rsidRPr="00F07661">
        <w:rPr>
          <w:sz w:val="10"/>
        </w:rPr>
        <w:t>Living, and</w:t>
      </w:r>
      <w:proofErr w:type="gramEnd"/>
      <w:r w:rsidRPr="00F07661">
        <w:rPr>
          <w:sz w:val="10"/>
        </w:rPr>
        <w:t xml:space="preserve"> inspired by Gramsci’s reflections outlined above.2</w:t>
      </w:r>
    </w:p>
    <w:p w14:paraId="1A5358F0" w14:textId="77777777" w:rsidR="00C0772E" w:rsidRPr="00F07661" w:rsidRDefault="00C0772E" w:rsidP="00C0772E">
      <w:pPr>
        <w:rPr>
          <w:sz w:val="10"/>
        </w:rPr>
      </w:pPr>
      <w:r w:rsidRPr="00F07661">
        <w:rPr>
          <w:sz w:val="10"/>
        </w:rPr>
        <w:t>Fordism: Generalizing the Imperial Mode of Living in the Global North</w:t>
      </w:r>
    </w:p>
    <w:p w14:paraId="0A87A464" w14:textId="77777777" w:rsidR="00C0772E" w:rsidRPr="00F07661" w:rsidRDefault="00C0772E" w:rsidP="00C0772E">
      <w:pPr>
        <w:rPr>
          <w:sz w:val="10"/>
        </w:rPr>
      </w:pPr>
      <w:r w:rsidRPr="00F07661">
        <w:rPr>
          <w:sz w:val="10"/>
        </w:rPr>
        <w:t xml:space="preserve">The Fordist epoch in capitalism, which took shape in the US beginning in the 1930s and in Europe after the Second World War, and is named after the US automobile manufacturer Henry Ford, marked a decisive rupture. While the working day remained a central point of contention between </w:t>
      </w:r>
      <w:proofErr w:type="spellStart"/>
      <w:r w:rsidRPr="00F07661">
        <w:rPr>
          <w:sz w:val="10"/>
        </w:rPr>
        <w:t>labour</w:t>
      </w:r>
      <w:proofErr w:type="spellEnd"/>
      <w:r w:rsidRPr="00F07661">
        <w:rPr>
          <w:sz w:val="10"/>
        </w:rPr>
        <w:t xml:space="preserve"> and capital, the struggle for a share in the abundance of commodities produced under capitalism moved into the foreground. In contrast to the nineteenth and twentieth centuries, as Juliet Schor writes, rising productivity after the Second World War ceased to be used as a reason to shorten the working day. </w:t>
      </w:r>
    </w:p>
    <w:p w14:paraId="10BA4275" w14:textId="77777777" w:rsidR="00C0772E" w:rsidRPr="00F07661" w:rsidRDefault="00C0772E" w:rsidP="00C0772E">
      <w:pPr>
        <w:rPr>
          <w:sz w:val="10"/>
        </w:rPr>
      </w:pPr>
      <w:r w:rsidRPr="00F07661">
        <w:rPr>
          <w:sz w:val="10"/>
        </w:rPr>
        <w:t>Instead, growth in productivity was turned into higher income and used towards the expansion of output. Wages and profits rose. Productivity and increases in real wages were even explicitly tied together. This raised the demand for consumption, because money was flowing into people’s pockets. (Schor, 2015, p. 61)</w:t>
      </w:r>
    </w:p>
    <w:p w14:paraId="549449D6" w14:textId="77777777" w:rsidR="00C0772E" w:rsidRPr="00F07661" w:rsidRDefault="00C0772E" w:rsidP="00C0772E">
      <w:pPr>
        <w:rPr>
          <w:sz w:val="10"/>
        </w:rPr>
      </w:pPr>
      <w:r w:rsidRPr="00F07661">
        <w:rPr>
          <w:sz w:val="10"/>
        </w:rPr>
        <w:t xml:space="preserve">People surrendered a potential increase in available disposable time for the opportunity to consume more. That is the essence of the Fordist class compromise which became the basis of the comparatively stable development of the capitalist </w:t>
      </w:r>
      <w:proofErr w:type="spellStart"/>
      <w:r w:rsidRPr="00F07661">
        <w:rPr>
          <w:sz w:val="10"/>
        </w:rPr>
        <w:t>centres</w:t>
      </w:r>
      <w:proofErr w:type="spellEnd"/>
      <w:r w:rsidRPr="00F07661">
        <w:rPr>
          <w:sz w:val="10"/>
        </w:rPr>
        <w:t xml:space="preserve"> after the Second World War.</w:t>
      </w:r>
    </w:p>
    <w:p w14:paraId="57E16D95" w14:textId="77777777" w:rsidR="00C0772E" w:rsidRPr="00F07661" w:rsidRDefault="00C0772E" w:rsidP="00C0772E">
      <w:pPr>
        <w:rPr>
          <w:sz w:val="10"/>
        </w:rPr>
      </w:pPr>
      <w:r w:rsidRPr="00F07661">
        <w:rPr>
          <w:sz w:val="10"/>
        </w:rPr>
        <w:t xml:space="preserve">Against the background of this compromise, reproduction of </w:t>
      </w:r>
      <w:proofErr w:type="spellStart"/>
      <w:r w:rsidRPr="00F07661">
        <w:rPr>
          <w:sz w:val="10"/>
        </w:rPr>
        <w:t>labour</w:t>
      </w:r>
      <w:proofErr w:type="spellEnd"/>
      <w:r w:rsidRPr="00F07661">
        <w:rPr>
          <w:sz w:val="10"/>
        </w:rPr>
        <w:t xml:space="preserve"> power was coupled with the capitalist cycle. Working-class consumption – herein lies one of the central shifts brought on by Fordism – was now concentrated on the possession and consumption of commodities; that is, products that satisfied daily needs were no longer goods that the wage </w:t>
      </w:r>
      <w:proofErr w:type="spellStart"/>
      <w:r w:rsidRPr="00F07661">
        <w:rPr>
          <w:sz w:val="10"/>
        </w:rPr>
        <w:t>labourers</w:t>
      </w:r>
      <w:proofErr w:type="spellEnd"/>
      <w:r w:rsidRPr="00F07661">
        <w:rPr>
          <w:sz w:val="10"/>
        </w:rPr>
        <w:t xml:space="preserve"> produced themselves but goods that they had to purchase (</w:t>
      </w:r>
      <w:proofErr w:type="spellStart"/>
      <w:r w:rsidRPr="00F07661">
        <w:rPr>
          <w:sz w:val="10"/>
        </w:rPr>
        <w:t>Aglietta</w:t>
      </w:r>
      <w:proofErr w:type="spellEnd"/>
      <w:r w:rsidRPr="00F07661">
        <w:rPr>
          <w:sz w:val="10"/>
        </w:rPr>
        <w:t xml:space="preserve">, 2000, p. 158). Wage </w:t>
      </w:r>
      <w:proofErr w:type="spellStart"/>
      <w:proofErr w:type="gramStart"/>
      <w:r w:rsidRPr="00F07661">
        <w:rPr>
          <w:sz w:val="10"/>
        </w:rPr>
        <w:t>labourers’</w:t>
      </w:r>
      <w:proofErr w:type="spellEnd"/>
      <w:proofErr w:type="gramEnd"/>
      <w:r w:rsidRPr="00F07661">
        <w:rPr>
          <w:sz w:val="10"/>
        </w:rPr>
        <w:t xml:space="preserve"> rationalized, disciplined and consumerist mode of living was tied to the tremendous dynamics in production. The mobility of an ever-larger share of the population was ensured through the individual possession of a car; nutrition through the consumption of meat from agro-industrial production (which became a primary indicator of prosperity) or other industrially produced food; housing through the single-family home with central heating, refrigerator, television, and flower gardens instead of fruit and vegetable gardens. Subsistent and semi-subsistent economic forms (small-time and part-time farming, vegetable growing) were pushed back. ‘Disposable’ income grew. Burkhart Lutz has called this commodification of wage </w:t>
      </w:r>
      <w:proofErr w:type="spellStart"/>
      <w:r w:rsidRPr="00F07661">
        <w:rPr>
          <w:sz w:val="10"/>
        </w:rPr>
        <w:t>labourers’</w:t>
      </w:r>
      <w:proofErr w:type="spellEnd"/>
      <w:r w:rsidRPr="00F07661">
        <w:rPr>
          <w:sz w:val="10"/>
        </w:rPr>
        <w:t xml:space="preserve"> reproduction an ‘inner appropriation’ (Lutz, 1989). Thanks to this, the generalization of wage relations found its equivalent in the norm of consumption.</w:t>
      </w:r>
    </w:p>
    <w:p w14:paraId="7E35DAF8" w14:textId="77777777" w:rsidR="00C0772E" w:rsidRPr="00F07661" w:rsidRDefault="00C0772E" w:rsidP="00C0772E">
      <w:pPr>
        <w:rPr>
          <w:sz w:val="10"/>
        </w:rPr>
      </w:pPr>
      <w:r w:rsidRPr="00F07661">
        <w:rPr>
          <w:sz w:val="10"/>
        </w:rPr>
        <w:t>The United States formed the starting point for the establishment of Fordism. After the First World War, not only was it the largest creditor in the world, but also its share in worldwide industrial production grew from one-third in 1913 to 42 per cent immediately before the 1929 economic crisis. The end of the Second World War brought a reorientation from arms production to industrially produced consumer goods, despite the beginning of the Cold War and the omnipresence of the military. The United States was not only the most productive economy in the industrial sector, but, beginning in the 1940s, it also had the highest-yielding agricultural economy.</w:t>
      </w:r>
    </w:p>
    <w:p w14:paraId="731E673C" w14:textId="77777777" w:rsidR="00C0772E" w:rsidRPr="00F07661" w:rsidRDefault="00C0772E" w:rsidP="00C0772E">
      <w:pPr>
        <w:rPr>
          <w:sz w:val="10"/>
        </w:rPr>
      </w:pPr>
      <w:r w:rsidRPr="00F07661">
        <w:rPr>
          <w:sz w:val="10"/>
        </w:rPr>
        <w:t>The consumption standards resulting from these developments not only encouraged uniformity but – owing to the strong bent towards animal products – also transformed the global agricultural system by requiring expansive pastures and immense amounts of animal feed. The industrial production and processing of meat in Chicago’s stockyards also contributed to the original development of Fordist organization, as Henry Ford himself copied the idea of the conveyor belt from the stockyards’ method of slaughter by assembly line.</w:t>
      </w:r>
    </w:p>
    <w:p w14:paraId="706B4E79" w14:textId="77777777" w:rsidR="00C0772E" w:rsidRPr="00F07661" w:rsidRDefault="00C0772E" w:rsidP="00C0772E">
      <w:pPr>
        <w:rPr>
          <w:sz w:val="10"/>
        </w:rPr>
      </w:pPr>
      <w:r w:rsidRPr="00F07661">
        <w:rPr>
          <w:sz w:val="10"/>
        </w:rPr>
        <w:t>The emergence of ‘modern’ and ‘Western’ consumption norms was accompanied by shortened product longevity, not only in terms of the material itself but also in the value of goods that were designed to match the tempo of fast-paced ‘</w:t>
      </w:r>
      <w:proofErr w:type="gramStart"/>
      <w:r w:rsidRPr="00F07661">
        <w:rPr>
          <w:sz w:val="10"/>
        </w:rPr>
        <w:t>fashions’</w:t>
      </w:r>
      <w:proofErr w:type="gramEnd"/>
      <w:r w:rsidRPr="00F07661">
        <w:rPr>
          <w:sz w:val="10"/>
        </w:rPr>
        <w:t xml:space="preserve">. Advertising and marketing were professionalized and became topics for scientific study. Costs for consumer goods were lowered through rising productivity, and the reproduction of </w:t>
      </w:r>
      <w:proofErr w:type="spellStart"/>
      <w:r w:rsidRPr="00F07661">
        <w:rPr>
          <w:sz w:val="10"/>
        </w:rPr>
        <w:t>labour</w:t>
      </w:r>
      <w:proofErr w:type="spellEnd"/>
      <w:r w:rsidRPr="00F07661">
        <w:rPr>
          <w:sz w:val="10"/>
        </w:rPr>
        <w:t xml:space="preserve"> power was also cheapened accordingly. Workers were able to participate in the ever-rising surplus product through increases in real wages.</w:t>
      </w:r>
    </w:p>
    <w:p w14:paraId="5FAE6487" w14:textId="77777777" w:rsidR="00C0772E" w:rsidRPr="00F07661" w:rsidRDefault="00C0772E" w:rsidP="00C0772E">
      <w:pPr>
        <w:rPr>
          <w:sz w:val="10"/>
        </w:rPr>
      </w:pPr>
      <w:r w:rsidRPr="00F07661">
        <w:rPr>
          <w:sz w:val="10"/>
        </w:rPr>
        <w:t>At a general level and despite differences at the country level, Fordism’s class compromise was institutionalized via corporatism, which harmonized the forms of settling class conflict with the requirements for accumulating capital. Thus, the social-democratic paradigm came to dominate Western Europe. Pivotal conflicts were organized around the distribution of wealth within society but were not directed against the forms of production, or ownership or control of the means of production. Demands for redistribution were increasingly aimed at the state, which became an ever more important actor. In addition, the state began to intervene as a regulator in areas such as work safety, food hygiene and health standards, all of which achieved greater significance in an ever more industrialized environment.</w:t>
      </w:r>
    </w:p>
    <w:p w14:paraId="40537086" w14:textId="77777777" w:rsidR="00C0772E" w:rsidRPr="00F07661" w:rsidRDefault="00C0772E" w:rsidP="00C0772E">
      <w:pPr>
        <w:rPr>
          <w:sz w:val="10"/>
        </w:rPr>
      </w:pPr>
      <w:r w:rsidRPr="00F07661">
        <w:rPr>
          <w:sz w:val="10"/>
        </w:rPr>
        <w:t xml:space="preserve">As production was rationalized according to the ideas of Frederick W. Taylor – rigidly separating planning and performing tasks, and segmenting the </w:t>
      </w:r>
      <w:proofErr w:type="spellStart"/>
      <w:r w:rsidRPr="00F07661">
        <w:rPr>
          <w:sz w:val="10"/>
        </w:rPr>
        <w:t>labour</w:t>
      </w:r>
      <w:proofErr w:type="spellEnd"/>
      <w:r w:rsidRPr="00F07661">
        <w:rPr>
          <w:sz w:val="10"/>
        </w:rPr>
        <w:t xml:space="preserve"> process into minute, repetitive steps – productivity rose accordingly, and these changes formed the foundation of Fordism’s mode of development. The state made this shift possible by building the infrastructure required for the transport of energy sources and other raw materials, products and people. Fordism was also based on constant, unlimited access to an outside and an elsewhere, particularly the ‘elsewhere’ of uncompensated reproductive </w:t>
      </w:r>
      <w:proofErr w:type="spellStart"/>
      <w:r w:rsidRPr="00F07661">
        <w:rPr>
          <w:sz w:val="10"/>
        </w:rPr>
        <w:t>labour</w:t>
      </w:r>
      <w:proofErr w:type="spellEnd"/>
      <w:r w:rsidRPr="00F07661">
        <w:rPr>
          <w:sz w:val="10"/>
        </w:rPr>
        <w:t xml:space="preserve"> and the global South’s </w:t>
      </w:r>
      <w:proofErr w:type="spellStart"/>
      <w:r w:rsidRPr="00F07661">
        <w:rPr>
          <w:sz w:val="10"/>
        </w:rPr>
        <w:t>labour</w:t>
      </w:r>
      <w:proofErr w:type="spellEnd"/>
      <w:r w:rsidRPr="00F07661">
        <w:rPr>
          <w:sz w:val="10"/>
        </w:rPr>
        <w:t xml:space="preserve"> force and raw materials. The global South was the object of aggressive appropriation and externalization</w:t>
      </w:r>
    </w:p>
    <w:p w14:paraId="5C10AA95" w14:textId="77777777" w:rsidR="00C0772E" w:rsidRPr="00F07661" w:rsidRDefault="00C0772E" w:rsidP="00C0772E">
      <w:pPr>
        <w:rPr>
          <w:sz w:val="10"/>
        </w:rPr>
      </w:pPr>
      <w:r w:rsidRPr="00F07661">
        <w:rPr>
          <w:sz w:val="10"/>
        </w:rPr>
        <w:t>The automobile – along with privately owned homes and electric appliances – functioned as the emblematic vehicle of the mode of living under Fordism and its corresponding form of subjectivity. The standardized production it fostered in large vertically integrated corporations necessitated a high degree of discipline from workers, not only at work but also at home: the model of a white, male breadwinner and patriarchal-familial relations between genders was established in most of the countries of the global North in concert with Fordist standards of production and consumption.</w:t>
      </w:r>
    </w:p>
    <w:p w14:paraId="066CF12C" w14:textId="77777777" w:rsidR="00C0772E" w:rsidRPr="00385B16" w:rsidRDefault="00C0772E" w:rsidP="00C0772E">
      <w:pPr>
        <w:rPr>
          <w:u w:val="single"/>
        </w:rPr>
      </w:pPr>
      <w:r w:rsidRPr="00F07661">
        <w:rPr>
          <w:sz w:val="10"/>
        </w:rPr>
        <w:t xml:space="preserve">Inner appropriation did not only mean that the capitalist mode of production entered the pores, so to speak, of workers’ everyday lives and the institutions of state and society; it also meant that the middle and upper classes’ imperial mode of living was generalized across society. It became hegemonic – that is, widely accepted – a component of what made social (re)production attractive and </w:t>
      </w:r>
      <w:proofErr w:type="spellStart"/>
      <w:r w:rsidRPr="00F07661">
        <w:rPr>
          <w:sz w:val="10"/>
        </w:rPr>
        <w:t>liveable</w:t>
      </w:r>
      <w:proofErr w:type="spellEnd"/>
      <w:r w:rsidRPr="00F07661">
        <w:rPr>
          <w:sz w:val="10"/>
        </w:rPr>
        <w:t>. Society’s prevailing self-perception was expressed by concepts such as ‘consumer society’ or ‘levelled middle-class society’ (as sociologist Helmut Schelsky termed it in the mid-1950s), the new figure of the ‘consumer’ or the promise of ‘prosperity for all’, as Ludwig Erhard, the first West German minister of economic affairs, called it.</w:t>
      </w:r>
      <w:r w:rsidRPr="00385B16">
        <w:rPr>
          <w:u w:val="single"/>
        </w:rPr>
        <w:t xml:space="preserve"> </w:t>
      </w:r>
      <w:r w:rsidRPr="00F07661">
        <w:rPr>
          <w:u w:val="single"/>
        </w:rPr>
        <w:t xml:space="preserve">Therefore, the imperial mode of living became </w:t>
      </w:r>
      <w:r w:rsidRPr="00EC178F">
        <w:rPr>
          <w:highlight w:val="green"/>
          <w:u w:val="single"/>
        </w:rPr>
        <w:t xml:space="preserve">the ground on which compromises between capital and </w:t>
      </w:r>
      <w:proofErr w:type="spellStart"/>
      <w:r w:rsidRPr="00EC178F">
        <w:rPr>
          <w:highlight w:val="green"/>
          <w:u w:val="single"/>
        </w:rPr>
        <w:t>labour</w:t>
      </w:r>
      <w:proofErr w:type="spellEnd"/>
      <w:r w:rsidRPr="00EC178F">
        <w:rPr>
          <w:highlight w:val="green"/>
          <w:u w:val="single"/>
        </w:rPr>
        <w:t xml:space="preserve"> were forged </w:t>
      </w:r>
      <w:r w:rsidRPr="00866FF2">
        <w:rPr>
          <w:u w:val="single"/>
        </w:rPr>
        <w:t xml:space="preserve">in the imperial and capitalist </w:t>
      </w:r>
      <w:proofErr w:type="spellStart"/>
      <w:r w:rsidRPr="00866FF2">
        <w:rPr>
          <w:u w:val="single"/>
        </w:rPr>
        <w:t>centres</w:t>
      </w:r>
      <w:proofErr w:type="spellEnd"/>
      <w:r w:rsidRPr="00866FF2">
        <w:rPr>
          <w:u w:val="single"/>
        </w:rPr>
        <w:t>.</w:t>
      </w:r>
    </w:p>
    <w:p w14:paraId="1C6CCCB3" w14:textId="77777777" w:rsidR="00C0772E" w:rsidRPr="00F07661" w:rsidRDefault="00C0772E" w:rsidP="00C0772E">
      <w:pPr>
        <w:rPr>
          <w:sz w:val="10"/>
        </w:rPr>
      </w:pPr>
      <w:r w:rsidRPr="00F07661">
        <w:rPr>
          <w:sz w:val="10"/>
        </w:rPr>
        <w:t xml:space="preserve">Fordism’s production and consumption norms are enormously costly in terms of resources and emissions. They place demands on global resources and </w:t>
      </w:r>
      <w:proofErr w:type="gramStart"/>
      <w:r w:rsidRPr="00F07661">
        <w:rPr>
          <w:sz w:val="10"/>
        </w:rPr>
        <w:t>sinks</w:t>
      </w:r>
      <w:proofErr w:type="gramEnd"/>
      <w:r w:rsidRPr="00F07661">
        <w:rPr>
          <w:sz w:val="10"/>
        </w:rPr>
        <w:t xml:space="preserve"> on a historically unprecedented scale. This is particular due to the intensification of the use of fossil fuels – oil first and foremost, but also still coal – for both energy and non-energy purposes: </w:t>
      </w:r>
    </w:p>
    <w:p w14:paraId="14F5ACD9" w14:textId="77777777" w:rsidR="00C0772E" w:rsidRPr="00F07661" w:rsidRDefault="00C0772E" w:rsidP="00C0772E">
      <w:pPr>
        <w:rPr>
          <w:sz w:val="10"/>
        </w:rPr>
      </w:pPr>
      <w:r w:rsidRPr="00F07661">
        <w:rPr>
          <w:sz w:val="10"/>
        </w:rPr>
        <w:t>Petroleum not only was the material basis for countless products themselves (e.g., plastics, clothing, and medicine), but also its centrality as transportation fuel ensured that even if products were not made with petroleum, they were distributed and consumed via petroleum-based modes of mobility. (Huber, 2013, pp. 180–181)</w:t>
      </w:r>
    </w:p>
    <w:p w14:paraId="2FF4AEB1" w14:textId="77777777" w:rsidR="00C0772E" w:rsidRPr="00F07661" w:rsidRDefault="00C0772E" w:rsidP="00C0772E">
      <w:pPr>
        <w:rPr>
          <w:sz w:val="10"/>
        </w:rPr>
      </w:pPr>
      <w:r w:rsidRPr="00F07661">
        <w:rPr>
          <w:sz w:val="10"/>
        </w:rPr>
        <w:t>Further technological innovations in the areas of chemistry, agriculture, telecommunications, engineering, electronics and transport also secured the dynamics of Fordism. And these, too, were extremely costly in their use of energy and raw materials. Automobility – i.e. the widespread use of automobiles that was enabled by corresponding production processes, technologies, infrastructures and state policies – in particular entailed magnified resource extraction and, with it, the transformation of the natural landscape.</w:t>
      </w:r>
    </w:p>
    <w:p w14:paraId="58DE7612" w14:textId="77777777" w:rsidR="00C0772E" w:rsidRPr="00F07661" w:rsidRDefault="00C0772E" w:rsidP="00C0772E">
      <w:pPr>
        <w:rPr>
          <w:sz w:val="10"/>
        </w:rPr>
      </w:pPr>
      <w:r w:rsidRPr="00F07661">
        <w:rPr>
          <w:sz w:val="10"/>
        </w:rPr>
        <w:t xml:space="preserve">For every </w:t>
      </w:r>
      <w:proofErr w:type="spellStart"/>
      <w:r w:rsidRPr="00F07661">
        <w:rPr>
          <w:sz w:val="10"/>
        </w:rPr>
        <w:t>kilometre</w:t>
      </w:r>
      <w:proofErr w:type="spellEnd"/>
      <w:r w:rsidRPr="00F07661">
        <w:rPr>
          <w:sz w:val="10"/>
        </w:rPr>
        <w:t xml:space="preserve"> of the autobahn, 40,000 </w:t>
      </w:r>
      <w:proofErr w:type="spellStart"/>
      <w:r w:rsidRPr="00F07661">
        <w:rPr>
          <w:sz w:val="10"/>
        </w:rPr>
        <w:t>tonnes</w:t>
      </w:r>
      <w:proofErr w:type="spellEnd"/>
      <w:r w:rsidRPr="00F07661">
        <w:rPr>
          <w:sz w:val="10"/>
        </w:rPr>
        <w:t xml:space="preserve"> of cement, steel, sand and gravel are needed, and streets need ten to fifteen times as much surface area as railways. At this stage, the transport sector is replacing industry as the largest direct consumer of energy. (Krausmann and Fischer-Kowalski, 2010, p. 52)</w:t>
      </w:r>
    </w:p>
    <w:p w14:paraId="69646C19" w14:textId="77777777" w:rsidR="00C0772E" w:rsidRPr="00F07661" w:rsidRDefault="00C0772E" w:rsidP="00C0772E">
      <w:pPr>
        <w:rPr>
          <w:sz w:val="10"/>
        </w:rPr>
      </w:pPr>
      <w:r w:rsidRPr="00F07661">
        <w:rPr>
          <w:sz w:val="10"/>
        </w:rPr>
        <w:t>Between 1950 and 1970, the use of domestic resources doubled on average in the highly industrialized states (Western Europe, North America, New Zealand, Australia and Japan). Furthermore, about half of the materials used globally were expended in these countries. Just between 1960 and 1970, the net import of fossil fuels tripled in the industrial West (</w:t>
      </w:r>
      <w:proofErr w:type="spellStart"/>
      <w:r w:rsidRPr="00F07661">
        <w:rPr>
          <w:sz w:val="10"/>
        </w:rPr>
        <w:t>Schaffartzik</w:t>
      </w:r>
      <w:proofErr w:type="spellEnd"/>
      <w:r w:rsidRPr="00F07661">
        <w:rPr>
          <w:sz w:val="10"/>
        </w:rPr>
        <w:t xml:space="preserve"> et al., 2014, pp. 90–92).</w:t>
      </w:r>
    </w:p>
    <w:p w14:paraId="4C93F9EF" w14:textId="77777777" w:rsidR="00C0772E" w:rsidRPr="00F07661" w:rsidRDefault="00C0772E" w:rsidP="00C0772E">
      <w:pPr>
        <w:rPr>
          <w:sz w:val="10"/>
        </w:rPr>
      </w:pPr>
      <w:r w:rsidRPr="00F07661">
        <w:rPr>
          <w:sz w:val="10"/>
        </w:rPr>
        <w:t xml:space="preserve">Starting in the mid-twentieth century, the Fordist mode of living was politically anchored in the world order of Pax Americana. It rested on the economic power of the United States over the regions of the world that it directly influenced. For a substantial area of the world, a Pax </w:t>
      </w:r>
      <w:proofErr w:type="spellStart"/>
      <w:r w:rsidRPr="00F07661">
        <w:rPr>
          <w:sz w:val="10"/>
        </w:rPr>
        <w:t>Sovietica</w:t>
      </w:r>
      <w:proofErr w:type="spellEnd"/>
      <w:r w:rsidRPr="00F07661">
        <w:rPr>
          <w:sz w:val="10"/>
        </w:rPr>
        <w:t xml:space="preserve">, which also maintained an unambiguous economic and political </w:t>
      </w:r>
      <w:proofErr w:type="spellStart"/>
      <w:r w:rsidRPr="00F07661">
        <w:rPr>
          <w:sz w:val="10"/>
        </w:rPr>
        <w:t>centre</w:t>
      </w:r>
      <w:proofErr w:type="spellEnd"/>
      <w:r w:rsidRPr="00F07661">
        <w:rPr>
          <w:sz w:val="10"/>
        </w:rPr>
        <w:t>, stood in opposition to the US’s influence. The structural features of a (peripheral) Fordist mode of living could also be discerned there. We, however, will concentrate on the way the imperial mode of living unfolded in the capitalist world. The military and political dominance of the United States in the West and the rivalry between the competing Eastern and Western systems resulted in – from the perspective of the global North – relatively stable global relations, a fact also reflected in controlled access to cheap resources such as oil.</w:t>
      </w:r>
    </w:p>
    <w:p w14:paraId="63E83384" w14:textId="77777777" w:rsidR="00C0772E" w:rsidRPr="00F07661" w:rsidRDefault="00C0772E" w:rsidP="00C0772E">
      <w:pPr>
        <w:rPr>
          <w:sz w:val="10"/>
        </w:rPr>
      </w:pPr>
      <w:r w:rsidRPr="00EC178F">
        <w:rPr>
          <w:highlight w:val="green"/>
          <w:u w:val="single"/>
        </w:rPr>
        <w:t>The externalization of</w:t>
      </w:r>
      <w:r w:rsidRPr="00560AC1">
        <w:rPr>
          <w:u w:val="single"/>
        </w:rPr>
        <w:t xml:space="preserve"> the </w:t>
      </w:r>
      <w:r w:rsidRPr="00EC178F">
        <w:rPr>
          <w:highlight w:val="green"/>
          <w:u w:val="single"/>
        </w:rPr>
        <w:t>consequences</w:t>
      </w:r>
      <w:r w:rsidRPr="00560AC1">
        <w:rPr>
          <w:u w:val="single"/>
        </w:rPr>
        <w:t xml:space="preserve"> of extremely destructive society– nature relations </w:t>
      </w:r>
      <w:r w:rsidRPr="00EC178F">
        <w:rPr>
          <w:highlight w:val="green"/>
          <w:u w:val="single"/>
        </w:rPr>
        <w:t>became</w:t>
      </w:r>
      <w:r w:rsidRPr="00560AC1">
        <w:rPr>
          <w:u w:val="single"/>
        </w:rPr>
        <w:t xml:space="preserve"> an </w:t>
      </w:r>
      <w:r w:rsidRPr="00EC178F">
        <w:rPr>
          <w:highlight w:val="green"/>
          <w:u w:val="single"/>
        </w:rPr>
        <w:t>essential</w:t>
      </w:r>
      <w:r w:rsidRPr="00560AC1">
        <w:rPr>
          <w:u w:val="single"/>
        </w:rPr>
        <w:t xml:space="preserve"> precondition </w:t>
      </w:r>
      <w:r w:rsidRPr="00866FF2">
        <w:rPr>
          <w:u w:val="single"/>
        </w:rPr>
        <w:t>for the functioning of Fordist production and consumption norms.</w:t>
      </w:r>
      <w:r w:rsidRPr="00560AC1">
        <w:rPr>
          <w:u w:val="single"/>
        </w:rPr>
        <w:t xml:space="preserve"> The more these </w:t>
      </w:r>
      <w:r w:rsidRPr="00EC178F">
        <w:rPr>
          <w:highlight w:val="green"/>
          <w:u w:val="single"/>
        </w:rPr>
        <w:t>resource</w:t>
      </w:r>
      <w:r w:rsidRPr="00866FF2">
        <w:rPr>
          <w:u w:val="single"/>
        </w:rPr>
        <w:t>- and emission-</w:t>
      </w:r>
      <w:r w:rsidRPr="00EC178F">
        <w:rPr>
          <w:highlight w:val="green"/>
          <w:u w:val="single"/>
        </w:rPr>
        <w:t>intensive practices</w:t>
      </w:r>
      <w:r w:rsidRPr="00560AC1">
        <w:rPr>
          <w:u w:val="single"/>
        </w:rPr>
        <w:t xml:space="preserve"> were generalized socially in the global North, the greater </w:t>
      </w:r>
      <w:r w:rsidRPr="00385B16">
        <w:rPr>
          <w:u w:val="single"/>
        </w:rPr>
        <w:t xml:space="preserve">the </w:t>
      </w:r>
      <w:r w:rsidRPr="00EC178F">
        <w:rPr>
          <w:highlight w:val="green"/>
          <w:u w:val="single"/>
        </w:rPr>
        <w:t>need</w:t>
      </w:r>
      <w:r w:rsidRPr="00560AC1">
        <w:rPr>
          <w:u w:val="single"/>
        </w:rPr>
        <w:t xml:space="preserve"> became for </w:t>
      </w:r>
      <w:r w:rsidRPr="00EC178F">
        <w:rPr>
          <w:highlight w:val="green"/>
          <w:u w:val="single"/>
        </w:rPr>
        <w:t>an outside where</w:t>
      </w:r>
      <w:r w:rsidRPr="00560AC1">
        <w:rPr>
          <w:u w:val="single"/>
        </w:rPr>
        <w:t xml:space="preserve"> the </w:t>
      </w:r>
      <w:r w:rsidRPr="00EC178F">
        <w:rPr>
          <w:highlight w:val="green"/>
          <w:u w:val="single"/>
        </w:rPr>
        <w:t>resources come from and to which</w:t>
      </w:r>
      <w:r w:rsidRPr="00385B16">
        <w:rPr>
          <w:u w:val="single"/>
        </w:rPr>
        <w:t xml:space="preserve"> the</w:t>
      </w:r>
      <w:r w:rsidRPr="00560AC1">
        <w:rPr>
          <w:u w:val="single"/>
        </w:rPr>
        <w:t xml:space="preserve"> </w:t>
      </w:r>
      <w:r w:rsidRPr="00866FF2">
        <w:rPr>
          <w:u w:val="single"/>
        </w:rPr>
        <w:t xml:space="preserve">socio-ecological </w:t>
      </w:r>
      <w:r w:rsidRPr="00EC178F">
        <w:rPr>
          <w:highlight w:val="green"/>
          <w:u w:val="single"/>
        </w:rPr>
        <w:t>costs can be shifted.</w:t>
      </w:r>
      <w:r w:rsidRPr="00560AC1">
        <w:rPr>
          <w:u w:val="single"/>
        </w:rPr>
        <w:t xml:space="preserve"> The </w:t>
      </w:r>
      <w:r w:rsidRPr="00EC178F">
        <w:rPr>
          <w:highlight w:val="green"/>
          <w:u w:val="single"/>
        </w:rPr>
        <w:t>not-in-my-backyard</w:t>
      </w:r>
      <w:r w:rsidRPr="00560AC1">
        <w:rPr>
          <w:u w:val="single"/>
        </w:rPr>
        <w:t xml:space="preserve"> (or Nimby) attitude </w:t>
      </w:r>
      <w:r w:rsidRPr="00EC178F">
        <w:rPr>
          <w:highlight w:val="green"/>
          <w:u w:val="single"/>
        </w:rPr>
        <w:t>dominated</w:t>
      </w:r>
      <w:r w:rsidRPr="00560AC1">
        <w:rPr>
          <w:u w:val="single"/>
        </w:rPr>
        <w:t xml:space="preserve"> as a crucial element of externalization.</w:t>
      </w:r>
      <w:r w:rsidRPr="00F07661">
        <w:rPr>
          <w:sz w:val="10"/>
        </w:rPr>
        <w:t xml:space="preserve"> Nimbyism could also be seen in the normalized, everyday attitude of the imperial mode of living. In production, the 1960s saw the emergence of a tendency to relocate many ‘dirty industries’ – that is, especially </w:t>
      </w:r>
      <w:proofErr w:type="spellStart"/>
      <w:r w:rsidRPr="00F07661">
        <w:rPr>
          <w:sz w:val="10"/>
        </w:rPr>
        <w:t>labour-intensive</w:t>
      </w:r>
      <w:proofErr w:type="spellEnd"/>
      <w:r w:rsidRPr="00F07661">
        <w:rPr>
          <w:sz w:val="10"/>
        </w:rPr>
        <w:t xml:space="preserve"> and/or ecologically harmful ones – to the countries of the global South. This refers for example to the production of steel, textiles, chemical products and electronic appliances, or individual links in the supply chains of these products respectively.</w:t>
      </w:r>
    </w:p>
    <w:p w14:paraId="5E0D4C28" w14:textId="77777777" w:rsidR="00C0772E" w:rsidRPr="00F07661" w:rsidRDefault="00C0772E" w:rsidP="00C0772E">
      <w:pPr>
        <w:rPr>
          <w:sz w:val="10"/>
        </w:rPr>
      </w:pPr>
      <w:r w:rsidRPr="00F07661">
        <w:rPr>
          <w:sz w:val="10"/>
        </w:rPr>
        <w:t>Many Western-oriented societies of the global South cultivated a ‘peripheral Fordist’ mode of production and living. The Great Depression showed the dependency of the countries of the global North and led, as a consequence, to intensified industrialization and urbanization in some countries and regions of the global South, and to an associated increase in the working and middle classes there: this especially was the case in the already decolonized countries of Latin America, who could direct their own economic policies. The state expanded its scope (</w:t>
      </w:r>
      <w:proofErr w:type="spellStart"/>
      <w:r w:rsidRPr="00F07661">
        <w:rPr>
          <w:sz w:val="10"/>
        </w:rPr>
        <w:t>Halperín</w:t>
      </w:r>
      <w:proofErr w:type="spellEnd"/>
      <w:r w:rsidRPr="00F07661">
        <w:rPr>
          <w:sz w:val="10"/>
        </w:rPr>
        <w:t xml:space="preserve"> Donghi and Chasteen, 1993, p. 247): it introduced protective tariffs, transferred income from exports to the domestic market, and integrated the interests of the urban middle and upper classes and those of the working class (or at least took the first steps towards this goal). To some extent the state also acted against the interests of the </w:t>
      </w:r>
      <w:proofErr w:type="spellStart"/>
      <w:r w:rsidRPr="00F07661">
        <w:rPr>
          <w:sz w:val="10"/>
        </w:rPr>
        <w:t>agro</w:t>
      </w:r>
      <w:proofErr w:type="spellEnd"/>
      <w:r w:rsidRPr="00F07661">
        <w:rPr>
          <w:sz w:val="10"/>
        </w:rPr>
        <w:t>-oligarchy, e.g. by taking up the struggle for land reform that had been led by farmers’ movements. Along with these trends emerged a form of ‘consumption nationalism’ (Schramm, 2010, p. 376) that, due to expensive imports and an awareness of regional traditions (for example, tortillas in Mexico linked to corn production in the country), was quite significant and was maintained into the 1970s. In some countries, it even led to the nationalization of mineral resources and raw materials – the oil sector in Mexico in 1938, for example.</w:t>
      </w:r>
    </w:p>
    <w:p w14:paraId="3F2F8860" w14:textId="77777777" w:rsidR="00C0772E" w:rsidRPr="00F07661" w:rsidRDefault="00C0772E" w:rsidP="00C0772E">
      <w:pPr>
        <w:rPr>
          <w:sz w:val="10"/>
        </w:rPr>
      </w:pPr>
      <w:r w:rsidRPr="00F07661">
        <w:rPr>
          <w:sz w:val="10"/>
        </w:rPr>
        <w:t xml:space="preserve">The consumption habits of the middle classes in Latin America and other parts of the global South came to resemble those of their counterparts in the global North. From the middle of the twentieth century, the mode of living of the working class also depended increasingly on the capitalist economy. In this sense, indications of an expansion of the imperial mode of living in the (semi-)peripheral countries could be observed as soon as Fordism developed. This became even more true as the nations of the global South began more intensely to organize jointly, starting in the 1960s (e.g. in the context of the UN Conference on Trade and Development – UNCTAD) in order to reinforce their claim to a share of the global wealth, which was derived significantly from the resources and </w:t>
      </w:r>
      <w:proofErr w:type="spellStart"/>
      <w:r w:rsidRPr="00F07661">
        <w:rPr>
          <w:sz w:val="10"/>
        </w:rPr>
        <w:t>labour</w:t>
      </w:r>
      <w:proofErr w:type="spellEnd"/>
      <w:r w:rsidRPr="00F07661">
        <w:rPr>
          <w:sz w:val="10"/>
        </w:rPr>
        <w:t xml:space="preserve"> power of the global South. The demand for a New International Economic Order, first raised at the 1973 UNCTAD III meeting in Santiago de Chile and then adopted the following year at the UN General Assembly, exemplifies these shifts. The imperial mode of living had become the material core of the promise of development and progress that would go unredeemed in the global South for a long time – and indeed, for most of humankind, remains unfulfilled today.</w:t>
      </w:r>
    </w:p>
    <w:p w14:paraId="1D8FAFA8" w14:textId="77777777" w:rsidR="00C0772E" w:rsidRPr="00424D86" w:rsidRDefault="00C0772E" w:rsidP="00C0772E">
      <w:pPr>
        <w:rPr>
          <w:sz w:val="12"/>
          <w:u w:val="single"/>
        </w:rPr>
      </w:pPr>
      <w:r w:rsidRPr="00F07661">
        <w:rPr>
          <w:sz w:val="10"/>
        </w:rPr>
        <w:t xml:space="preserve">The increasingly costly resource needs of the Fordist mode of living tended to require undemocratic relations between the North and the South. This is especially obvious in the case of crude oil, for instance, in the process of its extraction (as a resource) as well as in the ecological consequences of its combustion (global warming and the use of sinks). On the extraction end, the cooperation of capitalist states and corporations of the global North with conservative movements and governments in the global South can be observed; these work together to assure access to oil deposits and </w:t>
      </w:r>
      <w:proofErr w:type="spellStart"/>
      <w:r w:rsidRPr="00F07661">
        <w:rPr>
          <w:sz w:val="10"/>
        </w:rPr>
        <w:t>supress</w:t>
      </w:r>
      <w:proofErr w:type="spellEnd"/>
      <w:r w:rsidRPr="00F07661">
        <w:rPr>
          <w:sz w:val="10"/>
        </w:rPr>
        <w:t xml:space="preserve"> the democratic efforts opposing them (Mitchell, 2011). On the ecology end, sinks such as forests that absorb the CO2 resulting from the combustion of oil and other fossil fuels are predominantly claimed or overstrained – cf. climate change – by the global North, even though most of the sinks are located in countries of the global South.3 </w:t>
      </w:r>
      <w:r w:rsidRPr="00E30A3C">
        <w:rPr>
          <w:u w:val="single"/>
        </w:rPr>
        <w:t xml:space="preserve">Because of these relations, Fordist </w:t>
      </w:r>
      <w:r w:rsidRPr="00EC178F">
        <w:rPr>
          <w:highlight w:val="green"/>
          <w:u w:val="single"/>
        </w:rPr>
        <w:t xml:space="preserve">production and consumption norms </w:t>
      </w:r>
      <w:r w:rsidRPr="00E30A3C">
        <w:rPr>
          <w:u w:val="single"/>
        </w:rPr>
        <w:t xml:space="preserve">cannot be maintained democratically, and instead </w:t>
      </w:r>
      <w:r w:rsidRPr="00EC178F">
        <w:rPr>
          <w:highlight w:val="green"/>
          <w:u w:val="single"/>
        </w:rPr>
        <w:t>require military force, unequal economic relations</w:t>
      </w:r>
      <w:r w:rsidRPr="00E30A3C">
        <w:rPr>
          <w:u w:val="single"/>
        </w:rPr>
        <w:t xml:space="preserve"> and/</w:t>
      </w:r>
      <w:r w:rsidRPr="00EC178F">
        <w:rPr>
          <w:highlight w:val="green"/>
          <w:u w:val="single"/>
        </w:rPr>
        <w:t>or institutionalized political coercion</w:t>
      </w:r>
      <w:r w:rsidRPr="00E30A3C">
        <w:rPr>
          <w:u w:val="single"/>
        </w:rPr>
        <w:t xml:space="preserve"> in the form of trade agreements.</w:t>
      </w:r>
    </w:p>
    <w:p w14:paraId="2C527F46" w14:textId="77777777" w:rsidR="00C0772E" w:rsidRPr="00F07661" w:rsidRDefault="00C0772E" w:rsidP="00C0772E">
      <w:pPr>
        <w:rPr>
          <w:sz w:val="10"/>
        </w:rPr>
      </w:pPr>
      <w:r w:rsidRPr="00F07661">
        <w:rPr>
          <w:sz w:val="10"/>
        </w:rPr>
        <w:t>It became apparent at the end of the 1960s that the ability of the Fordist mode of development to raise productivity was exhausted, leading to difficulties in capital valorization and therefore to crisis phenomena. Moreover, the US lost its position of economic predominance, a loss that is due largely to its successful export of the expansive Fordist production and consumption model – particularly to Western Europe. In other words, it is a result of the generalization of the imperial mode of living in the global North.</w:t>
      </w:r>
    </w:p>
    <w:p w14:paraId="73E95F97" w14:textId="77777777" w:rsidR="00C0772E" w:rsidRPr="00F07661" w:rsidRDefault="00C0772E" w:rsidP="00C0772E">
      <w:pPr>
        <w:rPr>
          <w:sz w:val="10"/>
        </w:rPr>
      </w:pPr>
      <w:r w:rsidRPr="00F07661">
        <w:rPr>
          <w:sz w:val="10"/>
        </w:rPr>
        <w:t xml:space="preserve">Post-Fordism: Deepening and Universalizing the Imperial Mode of Living </w:t>
      </w:r>
    </w:p>
    <w:p w14:paraId="5B0528C7" w14:textId="77777777" w:rsidR="00C0772E" w:rsidRPr="00F07661" w:rsidRDefault="00C0772E" w:rsidP="00C0772E">
      <w:pPr>
        <w:rPr>
          <w:sz w:val="10"/>
        </w:rPr>
      </w:pPr>
      <w:r w:rsidRPr="00F07661">
        <w:rPr>
          <w:sz w:val="10"/>
        </w:rPr>
        <w:t xml:space="preserve">From today’s point of view, the 1970s seem to have been a historic window of opportunity during which the imperial mode of living was challenged. This was so for a variety of reasons. A forerunner of growing discontent was Silent Spring by Rachel Carson, which looked at the negative effects of pesticides on the food chain, and the books that followed in its wake (Carson, 1962). A crop failure in US corn production in 1970 drew attention to the hidden dangers of the Fordist model of agriculture based on high-yielding varieties and monoculture. Publications such as the report, The Limits to Growth for the Club of Rome initiated wide-ranging social debates. An initial United Nations Conference on the Human Environment took place in Stockholm in 1972, after which the United Nations Environment </w:t>
      </w:r>
      <w:proofErr w:type="spellStart"/>
      <w:r w:rsidRPr="00F07661">
        <w:rPr>
          <w:sz w:val="10"/>
        </w:rPr>
        <w:t>Programme</w:t>
      </w:r>
      <w:proofErr w:type="spellEnd"/>
      <w:r w:rsidRPr="00F07661">
        <w:rPr>
          <w:sz w:val="10"/>
        </w:rPr>
        <w:t xml:space="preserve"> (UNEP) was founded.</w:t>
      </w:r>
    </w:p>
    <w:p w14:paraId="6FFA3D1F" w14:textId="77777777" w:rsidR="00C0772E" w:rsidRPr="00F07661" w:rsidRDefault="00C0772E" w:rsidP="00C0772E">
      <w:pPr>
        <w:rPr>
          <w:sz w:val="10"/>
        </w:rPr>
      </w:pPr>
      <w:r w:rsidRPr="00F07661">
        <w:rPr>
          <w:sz w:val="10"/>
        </w:rPr>
        <w:t xml:space="preserve">In October 1973, in the wake of the </w:t>
      </w:r>
      <w:proofErr w:type="gramStart"/>
      <w:r w:rsidRPr="00F07661">
        <w:rPr>
          <w:sz w:val="10"/>
        </w:rPr>
        <w:t>Arab–Israeli</w:t>
      </w:r>
      <w:proofErr w:type="gramEnd"/>
      <w:r w:rsidRPr="00F07661">
        <w:rPr>
          <w:sz w:val="10"/>
        </w:rPr>
        <w:t xml:space="preserve"> Yom Kippur War, the OPEC raised the price of oil from three to five US$ per barrel (159 </w:t>
      </w:r>
      <w:proofErr w:type="spellStart"/>
      <w:r w:rsidRPr="00F07661">
        <w:rPr>
          <w:sz w:val="10"/>
        </w:rPr>
        <w:t>litres</w:t>
      </w:r>
      <w:proofErr w:type="spellEnd"/>
      <w:r w:rsidRPr="00F07661">
        <w:rPr>
          <w:sz w:val="10"/>
        </w:rPr>
        <w:t>) – which today looks inconceivably low. This increase jeopardized one of the foundations of the imperial mode of living, especially in the capitalist metropolises and peripheral countries without their own oil reserves. Beyond this increase, the unequal appropriation of natural resources was increasingly politicized by the governments and liberation movements of the global South. Discussions took place around a New International Economic Order led by the newly decolonized countries at the beginning of the 1970s – especially in the context of the UNCTAD – demanding that the old dependencies be overcome. This demand was democratic in its essence: it was about the control over natural resources and the distribution of the benefits from their use.</w:t>
      </w:r>
    </w:p>
    <w:p w14:paraId="6E07BE80" w14:textId="77777777" w:rsidR="00C0772E" w:rsidRPr="00F07661" w:rsidRDefault="00C0772E" w:rsidP="00C0772E">
      <w:pPr>
        <w:rPr>
          <w:sz w:val="10"/>
        </w:rPr>
      </w:pPr>
      <w:r w:rsidRPr="00F07661">
        <w:rPr>
          <w:sz w:val="10"/>
        </w:rPr>
        <w:t xml:space="preserve">The problems of the imperial mode of living were also highlighted by US oil drilling, which reached its peak of 3.8 billion barrels in 1970. By 2008, </w:t>
      </w:r>
      <w:proofErr w:type="spellStart"/>
      <w:proofErr w:type="gramStart"/>
      <w:r w:rsidRPr="00F07661">
        <w:rPr>
          <w:sz w:val="10"/>
        </w:rPr>
        <w:t>extrac</w:t>
      </w:r>
      <w:proofErr w:type="spellEnd"/>
      <w:r w:rsidRPr="00F07661">
        <w:rPr>
          <w:sz w:val="10"/>
        </w:rPr>
        <w:t xml:space="preserve">- </w:t>
      </w:r>
      <w:proofErr w:type="spellStart"/>
      <w:r w:rsidRPr="00F07661">
        <w:rPr>
          <w:sz w:val="10"/>
        </w:rPr>
        <w:t>tion</w:t>
      </w:r>
      <w:proofErr w:type="spellEnd"/>
      <w:proofErr w:type="gramEnd"/>
      <w:r w:rsidRPr="00F07661">
        <w:rPr>
          <w:sz w:val="10"/>
        </w:rPr>
        <w:t xml:space="preserve"> in the US fell to 2.1 billion </w:t>
      </w:r>
      <w:proofErr w:type="gramStart"/>
      <w:r w:rsidRPr="00F07661">
        <w:rPr>
          <w:sz w:val="10"/>
        </w:rPr>
        <w:t>per year barrels</w:t>
      </w:r>
      <w:proofErr w:type="gramEnd"/>
      <w:r w:rsidRPr="00F07661">
        <w:rPr>
          <w:sz w:val="10"/>
        </w:rPr>
        <w:t xml:space="preserve"> owing to dwindling sources. With increasing oil consumption – by about one-third over the course of that period – the US came to rely more heavily on imports. In some countries, such as Belgium, the Netherlands or West Germany, the expectation of increasing oil scarcity led to ‘car-free Sundays’. Austria attempted to halve daily </w:t>
      </w:r>
      <w:proofErr w:type="spellStart"/>
      <w:r w:rsidRPr="00F07661">
        <w:rPr>
          <w:sz w:val="10"/>
        </w:rPr>
        <w:t>automo</w:t>
      </w:r>
      <w:proofErr w:type="spellEnd"/>
      <w:r w:rsidRPr="00F07661">
        <w:rPr>
          <w:sz w:val="10"/>
        </w:rPr>
        <w:t>- bile transport by alternately limiting driving to even- or odd-numbered license plates.</w:t>
      </w:r>
    </w:p>
    <w:p w14:paraId="3A243899" w14:textId="77777777" w:rsidR="00C0772E" w:rsidRPr="00F07661" w:rsidRDefault="00C0772E" w:rsidP="00C0772E">
      <w:pPr>
        <w:rPr>
          <w:sz w:val="10"/>
        </w:rPr>
      </w:pPr>
      <w:r w:rsidRPr="00F07661">
        <w:rPr>
          <w:sz w:val="10"/>
        </w:rPr>
        <w:t xml:space="preserve">The dominant, linear and environmentally destructive belief in progress was challenged in some societies by environmental and other social movements of varying strengths. The environmental movement initially emerged </w:t>
      </w:r>
      <w:proofErr w:type="spellStart"/>
      <w:proofErr w:type="gramStart"/>
      <w:r w:rsidRPr="00F07661">
        <w:rPr>
          <w:sz w:val="10"/>
        </w:rPr>
        <w:t>inde</w:t>
      </w:r>
      <w:proofErr w:type="spellEnd"/>
      <w:r w:rsidRPr="00F07661">
        <w:rPr>
          <w:sz w:val="10"/>
        </w:rPr>
        <w:t xml:space="preserve">- </w:t>
      </w:r>
      <w:proofErr w:type="spellStart"/>
      <w:r w:rsidRPr="00F07661">
        <w:rPr>
          <w:sz w:val="10"/>
        </w:rPr>
        <w:t>pendently</w:t>
      </w:r>
      <w:proofErr w:type="spellEnd"/>
      <w:proofErr w:type="gramEnd"/>
      <w:r w:rsidRPr="00F07661">
        <w:rPr>
          <w:sz w:val="10"/>
        </w:rPr>
        <w:t xml:space="preserve"> of other protest movements such as the student, solidarity and </w:t>
      </w:r>
      <w:proofErr w:type="spellStart"/>
      <w:r w:rsidRPr="00F07661">
        <w:rPr>
          <w:sz w:val="10"/>
        </w:rPr>
        <w:t>femi</w:t>
      </w:r>
      <w:proofErr w:type="spellEnd"/>
      <w:r w:rsidRPr="00F07661">
        <w:rPr>
          <w:sz w:val="10"/>
        </w:rPr>
        <w:t xml:space="preserve">- </w:t>
      </w:r>
      <w:proofErr w:type="spellStart"/>
      <w:r w:rsidRPr="00F07661">
        <w:rPr>
          <w:sz w:val="10"/>
        </w:rPr>
        <w:t>nist</w:t>
      </w:r>
      <w:proofErr w:type="spellEnd"/>
      <w:r w:rsidRPr="00F07661">
        <w:rPr>
          <w:sz w:val="10"/>
        </w:rPr>
        <w:t xml:space="preserve"> ones. </w:t>
      </w:r>
      <w:proofErr w:type="gramStart"/>
      <w:r w:rsidRPr="00F07661">
        <w:rPr>
          <w:sz w:val="10"/>
        </w:rPr>
        <w:t>During the course of</w:t>
      </w:r>
      <w:proofErr w:type="gramEnd"/>
      <w:r w:rsidRPr="00F07661">
        <w:rPr>
          <w:sz w:val="10"/>
        </w:rPr>
        <w:t xml:space="preserve"> the 1970s, however, it became an important part of the new social movements.</w:t>
      </w:r>
    </w:p>
    <w:p w14:paraId="1A9C286A" w14:textId="77777777" w:rsidR="00C0772E" w:rsidRPr="00F07661" w:rsidRDefault="00C0772E" w:rsidP="00C0772E">
      <w:pPr>
        <w:rPr>
          <w:sz w:val="10"/>
        </w:rPr>
      </w:pPr>
      <w:r w:rsidRPr="00EC178F">
        <w:rPr>
          <w:highlight w:val="green"/>
          <w:u w:val="single"/>
        </w:rPr>
        <w:t>The</w:t>
      </w:r>
      <w:r w:rsidRPr="00F07661">
        <w:rPr>
          <w:u w:val="single"/>
        </w:rPr>
        <w:t xml:space="preserve"> 19</w:t>
      </w:r>
      <w:r w:rsidRPr="00EC178F">
        <w:rPr>
          <w:highlight w:val="green"/>
          <w:u w:val="single"/>
        </w:rPr>
        <w:t>70s</w:t>
      </w:r>
      <w:r w:rsidRPr="00F07661">
        <w:rPr>
          <w:u w:val="single"/>
        </w:rPr>
        <w:t xml:space="preserve"> thus </w:t>
      </w:r>
      <w:r w:rsidRPr="00EC178F">
        <w:rPr>
          <w:highlight w:val="green"/>
          <w:u w:val="single"/>
        </w:rPr>
        <w:t>witnessed challenges</w:t>
      </w:r>
      <w:r w:rsidRPr="00F07661">
        <w:rPr>
          <w:u w:val="single"/>
        </w:rPr>
        <w:t xml:space="preserve"> on multiple fronts to Fordist orientations, forms of action and institutions; people experimented with alternative modes of living; and the value of cooperation and communication was </w:t>
      </w:r>
      <w:proofErr w:type="spellStart"/>
      <w:proofErr w:type="gramStart"/>
      <w:r w:rsidRPr="00F07661">
        <w:rPr>
          <w:u w:val="single"/>
        </w:rPr>
        <w:t>empha</w:t>
      </w:r>
      <w:proofErr w:type="spellEnd"/>
      <w:r w:rsidRPr="00F07661">
        <w:rPr>
          <w:u w:val="single"/>
        </w:rPr>
        <w:t>- sized</w:t>
      </w:r>
      <w:proofErr w:type="gramEnd"/>
      <w:r w:rsidRPr="00F07661">
        <w:rPr>
          <w:u w:val="single"/>
        </w:rPr>
        <w:t>.</w:t>
      </w:r>
      <w:r w:rsidRPr="00F07661">
        <w:rPr>
          <w:sz w:val="10"/>
        </w:rPr>
        <w:t xml:space="preserve"> New ways of living, as well as forms of flexibility and social mobility, emerged through alternative experiments and the rejection of the Fordist regime of discipline.</w:t>
      </w:r>
    </w:p>
    <w:p w14:paraId="73C73462" w14:textId="77777777" w:rsidR="00C0772E" w:rsidRPr="00F07661" w:rsidRDefault="00C0772E" w:rsidP="00C0772E">
      <w:pPr>
        <w:rPr>
          <w:u w:val="single"/>
        </w:rPr>
      </w:pPr>
      <w:r w:rsidRPr="00EC178F">
        <w:rPr>
          <w:highlight w:val="green"/>
          <w:u w:val="single"/>
        </w:rPr>
        <w:t>But this</w:t>
      </w:r>
      <w:r w:rsidRPr="00F07661">
        <w:rPr>
          <w:u w:val="single"/>
        </w:rPr>
        <w:t xml:space="preserve"> historic </w:t>
      </w:r>
      <w:r w:rsidRPr="00EC178F">
        <w:rPr>
          <w:highlight w:val="green"/>
          <w:u w:val="single"/>
        </w:rPr>
        <w:t>window of opportunity closed with</w:t>
      </w:r>
      <w:r w:rsidRPr="00F07661">
        <w:rPr>
          <w:u w:val="single"/>
        </w:rPr>
        <w:t xml:space="preserve"> the enforcement of </w:t>
      </w:r>
      <w:r w:rsidRPr="00EC178F">
        <w:rPr>
          <w:highlight w:val="green"/>
          <w:u w:val="single"/>
        </w:rPr>
        <w:t>a neoliberal response to</w:t>
      </w:r>
      <w:r w:rsidRPr="00F07661">
        <w:rPr>
          <w:u w:val="single"/>
        </w:rPr>
        <w:t xml:space="preserve"> the </w:t>
      </w:r>
      <w:r w:rsidRPr="00EC178F">
        <w:rPr>
          <w:highlight w:val="green"/>
          <w:u w:val="single"/>
        </w:rPr>
        <w:t>crisis</w:t>
      </w:r>
      <w:r w:rsidRPr="00F07661">
        <w:rPr>
          <w:u w:val="single"/>
        </w:rPr>
        <w:t xml:space="preserve">. On the one hand, </w:t>
      </w:r>
      <w:r w:rsidRPr="00EC178F">
        <w:rPr>
          <w:highlight w:val="green"/>
          <w:u w:val="single"/>
        </w:rPr>
        <w:t>the response turned many alternatives into</w:t>
      </w:r>
      <w:r w:rsidRPr="00F07661">
        <w:rPr>
          <w:u w:val="single"/>
        </w:rPr>
        <w:t xml:space="preserve"> a force of capitalist restructuring and modernization. </w:t>
      </w:r>
      <w:r w:rsidRPr="00F07661">
        <w:rPr>
          <w:sz w:val="10"/>
        </w:rPr>
        <w:t>The critique of the Fordist model of disciplined work and living, particularly by subcultural movements, led to the demand for a freer form of everyday life and to a pluralization of living practices</w:t>
      </w:r>
      <w:r w:rsidRPr="00F07661">
        <w:rPr>
          <w:u w:val="single"/>
        </w:rPr>
        <w:t xml:space="preserve">. These, in turn, were integrated into neoliberal capitalism as the boundaries between work and life were blurred and ideas such as </w:t>
      </w:r>
      <w:r w:rsidRPr="00EC178F">
        <w:rPr>
          <w:highlight w:val="green"/>
          <w:u w:val="single"/>
        </w:rPr>
        <w:t>‘self-discipline’ and ‘self-optimization’</w:t>
      </w:r>
      <w:r w:rsidRPr="00F07661">
        <w:rPr>
          <w:u w:val="single"/>
        </w:rPr>
        <w:t xml:space="preserve"> increasingly shaped people’s everyday life and work</w:t>
      </w:r>
      <w:r w:rsidRPr="00F07661">
        <w:rPr>
          <w:sz w:val="10"/>
        </w:rPr>
        <w:t xml:space="preserve">. ‘The movements anticipated the capitalist awareness of a need for a paradigm shift and dictated its form and nature’ (Hardt and Negri, 2000; </w:t>
      </w:r>
      <w:proofErr w:type="spellStart"/>
      <w:r w:rsidRPr="00F07661">
        <w:rPr>
          <w:sz w:val="10"/>
        </w:rPr>
        <w:t>Boltanski</w:t>
      </w:r>
      <w:proofErr w:type="spellEnd"/>
      <w:r w:rsidRPr="00F07661">
        <w:rPr>
          <w:sz w:val="10"/>
        </w:rPr>
        <w:t xml:space="preserve"> and </w:t>
      </w:r>
      <w:proofErr w:type="spellStart"/>
      <w:r w:rsidRPr="00F07661">
        <w:rPr>
          <w:sz w:val="10"/>
        </w:rPr>
        <w:t>Chiapello</w:t>
      </w:r>
      <w:proofErr w:type="spellEnd"/>
      <w:r w:rsidRPr="00F07661">
        <w:rPr>
          <w:sz w:val="10"/>
        </w:rPr>
        <w:t>, 2005; Penz and Sauer, 2016).</w:t>
      </w:r>
      <w:r w:rsidRPr="00F07661">
        <w:rPr>
          <w:u w:val="single"/>
        </w:rPr>
        <w:t xml:space="preserve"> In Gramscian terms, the crisis of </w:t>
      </w:r>
      <w:r w:rsidRPr="00EC178F">
        <w:rPr>
          <w:highlight w:val="green"/>
          <w:u w:val="single"/>
        </w:rPr>
        <w:t>Fordism</w:t>
      </w:r>
      <w:r w:rsidRPr="00F07661">
        <w:rPr>
          <w:u w:val="single"/>
        </w:rPr>
        <w:t xml:space="preserve"> finally </w:t>
      </w:r>
      <w:r w:rsidRPr="00EC178F">
        <w:rPr>
          <w:highlight w:val="green"/>
          <w:u w:val="single"/>
        </w:rPr>
        <w:t>resulted in a ‘passive revolution’,</w:t>
      </w:r>
      <w:r w:rsidRPr="00F07661">
        <w:rPr>
          <w:u w:val="single"/>
        </w:rPr>
        <w:t xml:space="preserve"> in a stabilization of the capitalist mode of production through its transformation and </w:t>
      </w:r>
      <w:r w:rsidRPr="00EC178F">
        <w:rPr>
          <w:highlight w:val="green"/>
          <w:u w:val="single"/>
        </w:rPr>
        <w:t>the translation of</w:t>
      </w:r>
      <w:r w:rsidRPr="00F07661">
        <w:rPr>
          <w:u w:val="single"/>
        </w:rPr>
        <w:t xml:space="preserve"> a fundamental </w:t>
      </w:r>
      <w:r w:rsidRPr="00EC178F">
        <w:rPr>
          <w:highlight w:val="green"/>
          <w:u w:val="single"/>
        </w:rPr>
        <w:t>critique into a moment of modernization</w:t>
      </w:r>
      <w:r w:rsidRPr="00F07661">
        <w:rPr>
          <w:u w:val="single"/>
        </w:rPr>
        <w:t xml:space="preserve"> (we elaborate this point more comprehensively in Brand and Wissen, 2021).</w:t>
      </w:r>
    </w:p>
    <w:p w14:paraId="3C31978D" w14:textId="77777777" w:rsidR="00C0772E" w:rsidRPr="00F07661" w:rsidRDefault="00C0772E" w:rsidP="00C0772E">
      <w:pPr>
        <w:rPr>
          <w:sz w:val="10"/>
        </w:rPr>
      </w:pPr>
      <w:r w:rsidRPr="00F07661">
        <w:rPr>
          <w:u w:val="single"/>
        </w:rPr>
        <w:t xml:space="preserve">On the other hand, the stabilizing role of the imperial mode of living in the global North became obvious during the crisis: </w:t>
      </w:r>
      <w:r w:rsidRPr="00EC178F">
        <w:rPr>
          <w:highlight w:val="green"/>
          <w:u w:val="single"/>
        </w:rPr>
        <w:t xml:space="preserve">in </w:t>
      </w:r>
      <w:r w:rsidRPr="00F07661">
        <w:rPr>
          <w:u w:val="single"/>
        </w:rPr>
        <w:t xml:space="preserve">a period of </w:t>
      </w:r>
      <w:r w:rsidRPr="00EC178F">
        <w:rPr>
          <w:highlight w:val="green"/>
          <w:u w:val="single"/>
        </w:rPr>
        <w:t>increasing insecurity and unemployment</w:t>
      </w:r>
      <w:r w:rsidRPr="00F07661">
        <w:rPr>
          <w:u w:val="single"/>
        </w:rPr>
        <w:t xml:space="preserve"> – and, later, of growing competition among workers, greater cuts to social services and social disruptions – the </w:t>
      </w:r>
      <w:r w:rsidRPr="00EC178F">
        <w:rPr>
          <w:highlight w:val="green"/>
          <w:u w:val="single"/>
        </w:rPr>
        <w:t>imperial</w:t>
      </w:r>
      <w:r w:rsidRPr="00F07661">
        <w:rPr>
          <w:u w:val="single"/>
        </w:rPr>
        <w:t xml:space="preserve"> mode of </w:t>
      </w:r>
      <w:r w:rsidRPr="00EC178F">
        <w:rPr>
          <w:highlight w:val="green"/>
          <w:u w:val="single"/>
        </w:rPr>
        <w:t>living ensured</w:t>
      </w:r>
      <w:r w:rsidRPr="00F07661">
        <w:rPr>
          <w:u w:val="single"/>
        </w:rPr>
        <w:t xml:space="preserve"> the integration of more or less broad strata of the population into </w:t>
      </w:r>
      <w:r w:rsidRPr="00EC178F">
        <w:rPr>
          <w:highlight w:val="green"/>
          <w:u w:val="single"/>
        </w:rPr>
        <w:t>social compromise</w:t>
      </w:r>
      <w:r w:rsidRPr="00F07661">
        <w:rPr>
          <w:u w:val="single"/>
        </w:rPr>
        <w:t>s.</w:t>
      </w:r>
      <w:r w:rsidRPr="00F07661">
        <w:rPr>
          <w:sz w:val="10"/>
        </w:rPr>
        <w:t xml:space="preserve"> The reproduction costs of the working class could then be maintained at a relatively low level.</w:t>
      </w:r>
    </w:p>
    <w:p w14:paraId="558FD11E" w14:textId="77777777" w:rsidR="00C0772E" w:rsidRDefault="00C0772E" w:rsidP="00C0772E">
      <w:pPr>
        <w:pStyle w:val="Heading4"/>
      </w:pPr>
      <w:r>
        <w:t xml:space="preserve">The aff attempts to make the imperial mode of living sustainable through modernization of the consensus of Wagner Act </w:t>
      </w:r>
      <w:proofErr w:type="gramStart"/>
      <w:r>
        <w:t>liberal-internationalism</w:t>
      </w:r>
      <w:proofErr w:type="gramEnd"/>
      <w:r>
        <w:t xml:space="preserve">. This makes good on the promise of capital-labor compromise that requires imperialism to sustain the comfort of the </w:t>
      </w:r>
      <w:proofErr w:type="gramStart"/>
      <w:r>
        <w:t>core’s</w:t>
      </w:r>
      <w:proofErr w:type="gramEnd"/>
      <w:r>
        <w:t xml:space="preserve"> labor aristocracy.</w:t>
      </w:r>
    </w:p>
    <w:p w14:paraId="09563E06" w14:textId="77777777" w:rsidR="00C0772E" w:rsidRPr="005302AC" w:rsidRDefault="00C0772E" w:rsidP="00C0772E">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8" w:history="1">
        <w:r w:rsidRPr="00F30181">
          <w:rPr>
            <w:rStyle w:val="Hyperlink"/>
          </w:rPr>
          <w:t>https://journals.sagepub.com/doi/abs/10.1068/d385</w:t>
        </w:r>
      </w:hyperlink>
      <w:r>
        <w:t>) rose</w:t>
      </w:r>
    </w:p>
    <w:p w14:paraId="4C9622A7" w14:textId="77777777" w:rsidR="00C0772E" w:rsidRPr="005302AC" w:rsidRDefault="00C0772E" w:rsidP="00C0772E">
      <w:pPr>
        <w:rPr>
          <w:sz w:val="10"/>
        </w:rPr>
      </w:pPr>
      <w:r w:rsidRPr="005302AC">
        <w:rPr>
          <w:sz w:val="10"/>
        </w:rPr>
        <w:t>Introduction</w:t>
      </w:r>
    </w:p>
    <w:p w14:paraId="36BC3C88" w14:textId="77777777" w:rsidR="00C0772E" w:rsidRPr="005302AC" w:rsidRDefault="00C0772E" w:rsidP="00C0772E">
      <w:pPr>
        <w:rPr>
          <w:sz w:val="10"/>
        </w:rPr>
      </w:pPr>
      <w:r w:rsidRPr="003845C5">
        <w:rPr>
          <w:u w:val="single"/>
        </w:rPr>
        <w:t xml:space="preserve">Increasingly, since the end of the cold war, </w:t>
      </w:r>
      <w:r w:rsidRPr="00EC178F">
        <w:rPr>
          <w:highlight w:val="green"/>
          <w:u w:val="single"/>
        </w:rPr>
        <w:t xml:space="preserve">labor activists </w:t>
      </w:r>
      <w:r w:rsidRPr="003845C5">
        <w:rPr>
          <w:u w:val="single"/>
        </w:rPr>
        <w:t xml:space="preserve">and progressive academics have </w:t>
      </w:r>
      <w:r w:rsidRPr="00EC178F">
        <w:rPr>
          <w:highlight w:val="green"/>
          <w:u w:val="single"/>
        </w:rPr>
        <w:t>spoke</w:t>
      </w:r>
      <w:r w:rsidRPr="003845C5">
        <w:rPr>
          <w:u w:val="single"/>
        </w:rPr>
        <w:t xml:space="preserve">n in one voice </w:t>
      </w:r>
      <w:r w:rsidRPr="00EC178F">
        <w:rPr>
          <w:highlight w:val="green"/>
          <w:u w:val="single"/>
        </w:rPr>
        <w:t>about</w:t>
      </w:r>
      <w:r w:rsidRPr="003845C5">
        <w:rPr>
          <w:u w:val="single"/>
        </w:rPr>
        <w:t xml:space="preserve"> the new possibilities for </w:t>
      </w:r>
      <w:r w:rsidRPr="00EC178F">
        <w:rPr>
          <w:highlight w:val="green"/>
          <w:u w:val="single"/>
        </w:rPr>
        <w:t>a unified labor internationalism</w:t>
      </w:r>
      <w:r w:rsidRPr="003845C5">
        <w:rPr>
          <w:u w:val="single"/>
        </w:rPr>
        <w:t xml:space="preserve"> that jettisons old cold war politics and ushers in a brave new world of transnational working-class solidarity.</w:t>
      </w:r>
      <w:r w:rsidRPr="005302AC">
        <w:rPr>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6E6AFB67" w14:textId="77777777" w:rsidR="00C0772E" w:rsidRPr="005302AC" w:rsidRDefault="00C0772E" w:rsidP="00C0772E">
      <w:pPr>
        <w:rPr>
          <w:sz w:val="10"/>
        </w:rPr>
      </w:pPr>
      <w:r w:rsidRPr="005302AC">
        <w:rPr>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193BA1FF" w14:textId="77777777" w:rsidR="00C0772E" w:rsidRPr="00C23F33" w:rsidRDefault="00C0772E" w:rsidP="00C0772E">
      <w:pPr>
        <w:rPr>
          <w:u w:val="single"/>
        </w:rPr>
      </w:pPr>
      <w:r w:rsidRPr="005302AC">
        <w:rPr>
          <w:sz w:val="10"/>
        </w:rPr>
        <w:t xml:space="preserve">Yet, as true as it may be that old employees with old ideological hangovers continue to play havoc with the emerging goals of international solidarity, this is a phenomenon that is </w:t>
      </w:r>
      <w:proofErr w:type="gramStart"/>
      <w:r w:rsidRPr="005302AC">
        <w:rPr>
          <w:sz w:val="10"/>
        </w:rPr>
        <w:t>in itself in</w:t>
      </w:r>
      <w:proofErr w:type="gramEnd"/>
      <w:r w:rsidRPr="005302AC">
        <w:rPr>
          <w:sz w:val="10"/>
        </w:rPr>
        <w:t xml:space="preserve"> need of analysis. </w:t>
      </w:r>
      <w:r w:rsidRPr="00C23F33">
        <w:rPr>
          <w:u w:val="single"/>
        </w:rPr>
        <w:t xml:space="preserve">The </w:t>
      </w:r>
      <w:r w:rsidRPr="00EC178F">
        <w:rPr>
          <w:highlight w:val="green"/>
          <w:u w:val="single"/>
        </w:rPr>
        <w:t>prominent</w:t>
      </w:r>
      <w:r w:rsidRPr="00C23F33">
        <w:rPr>
          <w:u w:val="single"/>
        </w:rPr>
        <w:t xml:space="preserve"> ways of rendering such </w:t>
      </w:r>
      <w:r w:rsidRPr="00EC178F">
        <w:rPr>
          <w:highlight w:val="green"/>
          <w:u w:val="single"/>
        </w:rPr>
        <w:t xml:space="preserve">analysis </w:t>
      </w:r>
      <w:r w:rsidRPr="0063526E">
        <w:rPr>
          <w:u w:val="single"/>
        </w:rPr>
        <w:t>are</w:t>
      </w:r>
      <w:r w:rsidRPr="00C23F33">
        <w:rPr>
          <w:u w:val="single"/>
        </w:rPr>
        <w:t xml:space="preserve"> unfortunately highly voluntarist, </w:t>
      </w:r>
      <w:r w:rsidRPr="00EC178F">
        <w:rPr>
          <w:highlight w:val="green"/>
          <w:u w:val="single"/>
        </w:rPr>
        <w:t>assum</w:t>
      </w:r>
      <w:r w:rsidRPr="00C23F33">
        <w:rPr>
          <w:u w:val="single"/>
        </w:rPr>
        <w:t xml:space="preserve">ing virtually complete </w:t>
      </w:r>
      <w:r w:rsidRPr="00EC178F">
        <w:rPr>
          <w:highlight w:val="green"/>
          <w:u w:val="single"/>
        </w:rPr>
        <w:t>autonomy of labor leaders</w:t>
      </w:r>
      <w:r w:rsidRPr="0063526E">
        <w:rPr>
          <w:u w:val="single"/>
        </w:rPr>
        <w:t xml:space="preserve"> to</w:t>
      </w:r>
      <w:r w:rsidRPr="00C23F33">
        <w:rPr>
          <w:u w:val="single"/>
        </w:rPr>
        <w:t xml:space="preserve"> act as their organizations (presumably) would prefer</w:t>
      </w:r>
      <w:r w:rsidRPr="0063526E">
        <w:rPr>
          <w:u w:val="single"/>
        </w:rPr>
        <w:t xml:space="preserve">, </w:t>
      </w:r>
      <w:r w:rsidRPr="00EC178F">
        <w:rPr>
          <w:highlight w:val="green"/>
          <w:u w:val="single"/>
        </w:rPr>
        <w:t>and</w:t>
      </w:r>
      <w:r w:rsidRPr="00C23F33">
        <w:rPr>
          <w:u w:val="single"/>
        </w:rPr>
        <w:t xml:space="preserve"> autonomy </w:t>
      </w:r>
      <w:r w:rsidRPr="00EC178F">
        <w:rPr>
          <w:highlight w:val="green"/>
          <w:u w:val="single"/>
        </w:rPr>
        <w:t>of the ideological projects that</w:t>
      </w:r>
      <w:r w:rsidRPr="00C23F33">
        <w:rPr>
          <w:u w:val="single"/>
        </w:rPr>
        <w:t xml:space="preserve"> are assumed to </w:t>
      </w:r>
      <w:r w:rsidRPr="00EC178F">
        <w:rPr>
          <w:highlight w:val="green"/>
          <w:u w:val="single"/>
        </w:rPr>
        <w:t>motivate their agendas.</w:t>
      </w:r>
      <w:r w:rsidRPr="00C23F33">
        <w:rPr>
          <w:u w:val="single"/>
        </w:rPr>
        <w:t xml:space="preserve"> As I will attempt to show here, however, a different account of this persistence of </w:t>
      </w:r>
      <w:r w:rsidRPr="00EC178F">
        <w:rPr>
          <w:highlight w:val="green"/>
          <w:u w:val="single"/>
        </w:rPr>
        <w:t>`US labor imperialism' can be constructed</w:t>
      </w:r>
      <w:r w:rsidRPr="00C23F33">
        <w:rPr>
          <w:u w:val="single"/>
        </w:rPr>
        <w:t xml:space="preserve">, one which </w:t>
      </w:r>
      <w:r w:rsidRPr="003845C5">
        <w:rPr>
          <w:u w:val="single"/>
        </w:rPr>
        <w:t>neither dismisses</w:t>
      </w:r>
      <w:r w:rsidRPr="00C23F33">
        <w:rPr>
          <w:u w:val="single"/>
        </w:rPr>
        <w:t xml:space="preserve"> the ideological aspects of labor leaders' agendas nor assumes that such leaders are free to act independently of US elites and state powers.</w:t>
      </w:r>
    </w:p>
    <w:p w14:paraId="1FC2659E" w14:textId="77777777" w:rsidR="00C0772E" w:rsidRPr="00C23F33" w:rsidRDefault="00C0772E" w:rsidP="00C0772E">
      <w:pPr>
        <w:rPr>
          <w:u w:val="single"/>
        </w:rPr>
      </w:pPr>
      <w:r w:rsidRPr="005302AC">
        <w:rPr>
          <w:sz w:val="10"/>
        </w:rPr>
        <w:t xml:space="preserve">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w:t>
      </w:r>
      <w:proofErr w:type="gramStart"/>
      <w:r w:rsidRPr="005302AC">
        <w:rPr>
          <w:sz w:val="10"/>
        </w:rPr>
        <w:t>than do</w:t>
      </w:r>
      <w:proofErr w:type="gramEnd"/>
      <w:r w:rsidRPr="005302AC">
        <w:rPr>
          <w:sz w:val="10"/>
        </w:rPr>
        <w:t xml:space="preserve">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w:t>
      </w:r>
      <w:proofErr w:type="gramStart"/>
      <w:r w:rsidRPr="005302AC">
        <w:rPr>
          <w:sz w:val="10"/>
        </w:rPr>
        <w:t>suggest,</w:t>
      </w:r>
      <w:proofErr w:type="gramEnd"/>
      <w:r w:rsidRPr="005302AC">
        <w:rPr>
          <w:sz w:val="10"/>
        </w:rPr>
        <w:t xml:space="preserve">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7FC117CA" w14:textId="77777777" w:rsidR="00C0772E" w:rsidRPr="005302AC" w:rsidRDefault="00C0772E" w:rsidP="00C0772E">
      <w:pPr>
        <w:rPr>
          <w:sz w:val="10"/>
        </w:rPr>
      </w:pPr>
      <w:r w:rsidRPr="005302AC">
        <w:rPr>
          <w:sz w:val="10"/>
        </w:rPr>
        <w:t xml:space="preserve">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w:t>
      </w:r>
      <w:proofErr w:type="gramStart"/>
      <w:r w:rsidRPr="005302AC">
        <w:rPr>
          <w:sz w:val="10"/>
        </w:rPr>
        <w:t>bloc</w:t>
      </w:r>
      <w:proofErr w:type="gramEnd"/>
      <w:r w:rsidRPr="005302AC">
        <w:rPr>
          <w:sz w:val="10"/>
        </w:rPr>
        <w:t xml:space="preserve">; the </w:t>
      </w:r>
      <w:proofErr w:type="spellStart"/>
      <w:r w:rsidRPr="005302AC">
        <w:rPr>
          <w:sz w:val="10"/>
        </w:rPr>
        <w:t>nonhomogeneity</w:t>
      </w:r>
      <w:proofErr w:type="spellEnd"/>
      <w:r w:rsidRPr="005302AC">
        <w:rPr>
          <w:sz w:val="10"/>
        </w:rPr>
        <w:t xml:space="preserve">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2DBAA5D5" w14:textId="77777777" w:rsidR="00C0772E" w:rsidRPr="005302AC" w:rsidRDefault="00C0772E" w:rsidP="00C0772E">
      <w:pPr>
        <w:rPr>
          <w:sz w:val="10"/>
        </w:rPr>
      </w:pPr>
      <w:r w:rsidRPr="005302AC">
        <w:rPr>
          <w:sz w:val="10"/>
        </w:rPr>
        <w:t>Transnational hegemony versus world hegemony</w:t>
      </w:r>
    </w:p>
    <w:p w14:paraId="6C78A32F" w14:textId="77777777" w:rsidR="00C0772E" w:rsidRPr="005302AC" w:rsidRDefault="00C0772E" w:rsidP="00C0772E">
      <w:pPr>
        <w:rPr>
          <w:sz w:val="10"/>
        </w:rPr>
      </w:pPr>
      <w:r w:rsidRPr="005302AC">
        <w:rPr>
          <w:sz w:val="10"/>
        </w:rPr>
        <w:t xml:space="preserve">The writings of the Italian Marxist Gramsci have long served as a theoretical resource for radical scholars committed to </w:t>
      </w:r>
      <w:proofErr w:type="spellStart"/>
      <w:r w:rsidRPr="005302AC">
        <w:rPr>
          <w:sz w:val="10"/>
        </w:rPr>
        <w:t>nonreductionist</w:t>
      </w:r>
      <w:proofErr w:type="spellEnd"/>
      <w:r w:rsidRPr="005302AC">
        <w:rPr>
          <w:sz w:val="10"/>
        </w:rPr>
        <w:t xml:space="preserve">, </w:t>
      </w:r>
      <w:proofErr w:type="spellStart"/>
      <w:r w:rsidRPr="005302AC">
        <w:rPr>
          <w:sz w:val="10"/>
        </w:rPr>
        <w:t>noneconomistic</w:t>
      </w:r>
      <w:proofErr w:type="spellEnd"/>
      <w:r w:rsidRPr="005302AC">
        <w:rPr>
          <w:sz w:val="10"/>
        </w:rPr>
        <w:t xml:space="preserve"> versions of Marxism (Hall and Sakai, 1998, page 367). Surprisingly, however, Gramsci's ideas seem to have gotten limited play within the discipline of geography.</w:t>
      </w:r>
    </w:p>
    <w:p w14:paraId="6B1934DD" w14:textId="77777777" w:rsidR="00C0772E" w:rsidRPr="005302AC" w:rsidRDefault="00C0772E" w:rsidP="00C0772E">
      <w:pPr>
        <w:rPr>
          <w:sz w:val="10"/>
        </w:rPr>
      </w:pPr>
      <w:r w:rsidRPr="005302AC">
        <w:rPr>
          <w:sz w:val="10"/>
        </w:rPr>
        <w:t xml:space="preserve">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w:t>
      </w:r>
      <w:proofErr w:type="gramStart"/>
      <w:r w:rsidRPr="005302AC">
        <w:rPr>
          <w:sz w:val="10"/>
        </w:rPr>
        <w:t>particular interpretations</w:t>
      </w:r>
      <w:proofErr w:type="gramEnd"/>
      <w:r w:rsidRPr="005302AC">
        <w:rPr>
          <w:sz w:val="10"/>
        </w:rPr>
        <w:t xml:space="preserve"> of Gramsci, but rather to deploy a specific set of concepts used by Gramscian scholars </w:t>
      </w:r>
      <w:proofErr w:type="gramStart"/>
      <w:r w:rsidRPr="005302AC">
        <w:rPr>
          <w:sz w:val="10"/>
        </w:rPr>
        <w:t>in order to</w:t>
      </w:r>
      <w:proofErr w:type="gramEnd"/>
      <w:r w:rsidRPr="005302AC">
        <w:rPr>
          <w:sz w:val="10"/>
        </w:rPr>
        <w:t xml:space="preserve"> help clarify issues relevant to an international labor </w:t>
      </w:r>
      <w:proofErr w:type="gramStart"/>
      <w:r w:rsidRPr="005302AC">
        <w:rPr>
          <w:sz w:val="10"/>
        </w:rPr>
        <w:t>geography.(</w:t>
      </w:r>
      <w:proofErr w:type="gramEnd"/>
      <w:r w:rsidRPr="005302AC">
        <w:rPr>
          <w:sz w:val="10"/>
        </w:rPr>
        <w:t>2)</w:t>
      </w:r>
    </w:p>
    <w:p w14:paraId="410DE69D" w14:textId="77777777" w:rsidR="00C0772E" w:rsidRPr="005302AC" w:rsidRDefault="00C0772E" w:rsidP="00C0772E">
      <w:pPr>
        <w:rPr>
          <w:sz w:val="10"/>
        </w:rPr>
      </w:pPr>
      <w:r w:rsidRPr="005302AC">
        <w:rPr>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4D54F744" w14:textId="77777777" w:rsidR="00C0772E" w:rsidRPr="005302AC" w:rsidRDefault="00C0772E" w:rsidP="00C0772E">
      <w:pPr>
        <w:rPr>
          <w:sz w:val="10"/>
        </w:rPr>
      </w:pPr>
      <w:r w:rsidRPr="005302AC">
        <w:rPr>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4F9ECA90" w14:textId="77777777" w:rsidR="00C0772E" w:rsidRPr="006B76D9" w:rsidRDefault="00C0772E" w:rsidP="00C0772E">
      <w:pPr>
        <w:rPr>
          <w:sz w:val="10"/>
        </w:rPr>
      </w:pPr>
      <w:r w:rsidRPr="006B76D9">
        <w:rPr>
          <w:sz w:val="10"/>
        </w:rPr>
        <w:t>Gramsci, as all commentators note, locates the concept of hegemony in relationship to the dialectic between coercion and consent</w:t>
      </w:r>
      <w:r w:rsidRPr="006B76D9">
        <w:t xml:space="preserve">. A ruling class may use coercion to </w:t>
      </w:r>
      <w:proofErr w:type="gramStart"/>
      <w:r w:rsidRPr="006B76D9">
        <w:t>insure</w:t>
      </w:r>
      <w:proofErr w:type="gramEnd"/>
      <w:r w:rsidRPr="006B76D9">
        <w:t xml:space="preserve"> its ascendancy, in which case we would speak of it as exercising domination, but it may also rule with a certain amount of consent on the part of subordinate classes. To the extent that consent is important to </w:t>
      </w:r>
      <w:proofErr w:type="gramStart"/>
      <w:r w:rsidRPr="006B76D9">
        <w:t>maintaining</w:t>
      </w:r>
      <w:proofErr w:type="gramEnd"/>
      <w:r w:rsidRPr="006B76D9">
        <w:t xml:space="preserve"> existing social relations, so that coercion becomes less overt and more infrequent, the situation is one of hegemony</w:t>
      </w:r>
      <w:r w:rsidRPr="006B76D9">
        <w:rPr>
          <w:sz w:val="10"/>
        </w:rPr>
        <w:t xml:space="preserve"> (Gramsci, 1971, pages 12, 57 ^ 58, 80</w:t>
      </w:r>
      <w:proofErr w:type="gramStart"/>
      <w:r w:rsidRPr="006B76D9">
        <w:rPr>
          <w:sz w:val="10"/>
        </w:rPr>
        <w:t>).(</w:t>
      </w:r>
      <w:proofErr w:type="gramEnd"/>
      <w:r w:rsidRPr="006B76D9">
        <w:rPr>
          <w:sz w:val="10"/>
        </w:rPr>
        <w:t>3)</w:t>
      </w:r>
    </w:p>
    <w:p w14:paraId="19CDCE81" w14:textId="77777777" w:rsidR="00C0772E" w:rsidRPr="005302AC" w:rsidRDefault="00C0772E" w:rsidP="00C0772E">
      <w:pPr>
        <w:rPr>
          <w:sz w:val="10"/>
        </w:rPr>
      </w:pPr>
      <w:r w:rsidRPr="00C23F33">
        <w:rPr>
          <w:u w:val="single"/>
        </w:rPr>
        <w:t xml:space="preserve">In Gramsci's account the reasons why it is possible to have some degree of </w:t>
      </w:r>
      <w:r w:rsidRPr="00EC178F">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EC178F">
        <w:rPr>
          <w:highlight w:val="green"/>
          <w:u w:val="single"/>
        </w:rPr>
        <w:t>revolve</w:t>
      </w:r>
      <w:r w:rsidRPr="00C23F33">
        <w:rPr>
          <w:u w:val="single"/>
        </w:rPr>
        <w:t xml:space="preserve"> fundamentally </w:t>
      </w:r>
      <w:r w:rsidRPr="00EC178F">
        <w:rPr>
          <w:highlight w:val="green"/>
          <w:u w:val="single"/>
        </w:rPr>
        <w:t>around the fact that</w:t>
      </w:r>
      <w:r w:rsidRPr="003845C5">
        <w:rPr>
          <w:u w:val="single"/>
        </w:rPr>
        <w:t xml:space="preserve"> basic </w:t>
      </w:r>
      <w:r w:rsidRPr="00EC178F">
        <w:rPr>
          <w:highlight w:val="green"/>
          <w:u w:val="single"/>
        </w:rPr>
        <w:t xml:space="preserve">economic antagonisms do not </w:t>
      </w:r>
      <w:r w:rsidRPr="00F82AED">
        <w:rPr>
          <w:u w:val="single"/>
        </w:rPr>
        <w:t>automatically</w:t>
      </w:r>
      <w:r w:rsidRPr="00C23F33">
        <w:rPr>
          <w:u w:val="single"/>
        </w:rPr>
        <w:t xml:space="preserve"> or inevitably </w:t>
      </w:r>
      <w:r w:rsidRPr="00EC178F">
        <w:rPr>
          <w:highlight w:val="green"/>
          <w:u w:val="single"/>
        </w:rPr>
        <w:t>manifest as</w:t>
      </w:r>
      <w:r w:rsidRPr="00C23F33">
        <w:rPr>
          <w:u w:val="single"/>
        </w:rPr>
        <w:t xml:space="preserve"> transformative </w:t>
      </w:r>
      <w:r w:rsidRPr="00EC178F">
        <w:rPr>
          <w:highlight w:val="green"/>
          <w:u w:val="single"/>
        </w:rPr>
        <w:t>political struggles</w:t>
      </w:r>
      <w:r w:rsidRPr="005302AC">
        <w:rPr>
          <w:sz w:val="10"/>
        </w:rPr>
        <w:t xml:space="preserve"> (Boggs, 1984, page 157; Gramsci, 1971, pages 161, 184 ^ 185).</w:t>
      </w:r>
    </w:p>
    <w:p w14:paraId="0777FCB0" w14:textId="77777777" w:rsidR="00C0772E" w:rsidRPr="005302AC" w:rsidRDefault="00C0772E" w:rsidP="00C0772E">
      <w:pPr>
        <w:rPr>
          <w:sz w:val="10"/>
        </w:rPr>
      </w:pPr>
      <w:r w:rsidRPr="005302AC">
        <w:rPr>
          <w:sz w:val="10"/>
        </w:rPr>
        <w:t xml:space="preserve">In short, Gramsci's account of social power is not reductionist or </w:t>
      </w:r>
      <w:proofErr w:type="gramStart"/>
      <w:r w:rsidRPr="005302AC">
        <w:rPr>
          <w:sz w:val="10"/>
        </w:rPr>
        <w:t>economistic</w:t>
      </w:r>
      <w:proofErr w:type="gramEnd"/>
      <w:r w:rsidRPr="005302AC">
        <w:rPr>
          <w:sz w:val="10"/>
        </w:rPr>
        <w:t xml:space="preserve">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w:t>
      </w:r>
      <w:proofErr w:type="gramStart"/>
      <w:r w:rsidRPr="005302AC">
        <w:rPr>
          <w:sz w:val="10"/>
        </w:rPr>
        <w:t>all of</w:t>
      </w:r>
      <w:proofErr w:type="gramEnd"/>
      <w:r w:rsidRPr="005302AC">
        <w:rPr>
          <w:sz w:val="10"/>
        </w:rPr>
        <w:t xml:space="preserve"> these dimensions simultaneously (Gill and Law, 1993, page 94; Rupert, 1995, page 29).</w:t>
      </w:r>
    </w:p>
    <w:p w14:paraId="2125ACE7" w14:textId="77777777" w:rsidR="00C0772E" w:rsidRPr="005302AC" w:rsidRDefault="00C0772E" w:rsidP="00C0772E">
      <w:pPr>
        <w:rPr>
          <w:sz w:val="10"/>
        </w:rPr>
      </w:pPr>
      <w:r w:rsidRPr="005302AC">
        <w:rPr>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3D66DFE7" w14:textId="77777777" w:rsidR="00C0772E" w:rsidRPr="005302AC" w:rsidRDefault="00C0772E" w:rsidP="00C0772E">
      <w:pPr>
        <w:rPr>
          <w:sz w:val="10"/>
        </w:rPr>
      </w:pPr>
      <w:r w:rsidRPr="005302AC">
        <w:rPr>
          <w:sz w:val="10"/>
        </w:rPr>
        <w:t>Labor foreign policy: autonomous or hegemonic?</w:t>
      </w:r>
    </w:p>
    <w:p w14:paraId="2EA86D6C" w14:textId="77777777" w:rsidR="00C0772E" w:rsidRPr="005302AC" w:rsidRDefault="00C0772E" w:rsidP="00C0772E">
      <w:pPr>
        <w:rPr>
          <w:sz w:val="10"/>
        </w:rPr>
      </w:pPr>
      <w:r w:rsidRPr="005302AC">
        <w:rPr>
          <w:sz w:val="10"/>
        </w:rPr>
        <w:t xml:space="preserve">Andrew </w:t>
      </w:r>
      <w:proofErr w:type="gramStart"/>
      <w:r w:rsidRPr="005302AC">
        <w:rPr>
          <w:sz w:val="10"/>
        </w:rPr>
        <w:t>Herod rightly</w:t>
      </w:r>
      <w:proofErr w:type="gramEnd"/>
      <w:r w:rsidRPr="005302AC">
        <w:rPr>
          <w:sz w:val="10"/>
        </w:rPr>
        <w:t xml:space="preserve"> emphasizes that working-class people should be seen as social actors who help to shape the economic realities around them, though ``not necessarily under the conditions of their own </w:t>
      </w:r>
      <w:proofErr w:type="gramStart"/>
      <w:r w:rsidRPr="005302AC">
        <w:rPr>
          <w:sz w:val="10"/>
        </w:rPr>
        <w:t>choosing''</w:t>
      </w:r>
      <w:proofErr w:type="gramEnd"/>
      <w:r w:rsidRPr="005302AC">
        <w:rPr>
          <w:sz w:val="10"/>
        </w:rPr>
        <w:t xml:space="preserve"> (1994a, page 682; 2001). Although Herod does not deny that </w:t>
      </w:r>
      <w:proofErr w:type="gramStart"/>
      <w:r w:rsidRPr="005302AC">
        <w:rPr>
          <w:sz w:val="10"/>
        </w:rPr>
        <w:t>capitalists</w:t>
      </w:r>
      <w:proofErr w:type="gramEnd"/>
      <w:r w:rsidRPr="005302AC">
        <w:rPr>
          <w:sz w:val="10"/>
        </w:rPr>
        <w:t xml:space="preserve">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5302AC">
        <w:rPr>
          <w:sz w:val="10"/>
        </w:rPr>
        <w:t>autonomia</w:t>
      </w:r>
      <w:proofErr w:type="spellEnd"/>
      <w:r w:rsidRPr="005302AC">
        <w:rPr>
          <w:sz w:val="10"/>
        </w:rPr>
        <w:t xml:space="preserve"> tradition, explicitly criticize the Gramscian conception of hegemony, which is seen as implying (and encouraging) too strong a sense of worker subordination to capitalists (for example, Negri, 1991, page 212). </w:t>
      </w:r>
    </w:p>
    <w:p w14:paraId="0E7A8D2C" w14:textId="77777777" w:rsidR="00C0772E" w:rsidRPr="005302AC" w:rsidRDefault="00C0772E" w:rsidP="00C0772E">
      <w:pPr>
        <w:rPr>
          <w:sz w:val="10"/>
        </w:rPr>
      </w:pPr>
      <w:r w:rsidRPr="005302AC">
        <w:rPr>
          <w:sz w:val="10"/>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5302AC">
        <w:rPr>
          <w:sz w:val="10"/>
        </w:rPr>
        <w:t>autonomia</w:t>
      </w:r>
      <w:proofErr w:type="spellEnd"/>
      <w:r w:rsidRPr="005302AC">
        <w:rPr>
          <w:sz w:val="10"/>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w:t>
      </w:r>
      <w:proofErr w:type="gramStart"/>
      <w:r w:rsidRPr="005302AC">
        <w:rPr>
          <w:sz w:val="10"/>
        </w:rPr>
        <w:t>the capitalist</w:t>
      </w:r>
      <w:proofErr w:type="gramEnd"/>
      <w:r w:rsidRPr="005302AC">
        <w:rPr>
          <w:sz w:val="10"/>
        </w:rPr>
        <w:t xml:space="preserve"> state, as well as through the more egalitarian relationships of labor organizations with other social forces.</w:t>
      </w:r>
    </w:p>
    <w:p w14:paraId="0E8688A9" w14:textId="77777777" w:rsidR="00C0772E" w:rsidRPr="005302AC" w:rsidRDefault="00C0772E" w:rsidP="00C0772E">
      <w:pPr>
        <w:rPr>
          <w:sz w:val="10"/>
        </w:rPr>
      </w:pPr>
      <w:r w:rsidRPr="005302AC">
        <w:rPr>
          <w:sz w:val="10"/>
        </w:rPr>
        <w:t xml:space="preserve">Herod emphasizes the </w:t>
      </w:r>
      <w:proofErr w:type="spellStart"/>
      <w:r w:rsidRPr="005302AC">
        <w:rPr>
          <w:sz w:val="10"/>
        </w:rPr>
        <w:t>nonsubordination</w:t>
      </w:r>
      <w:proofErr w:type="spellEnd"/>
      <w:r w:rsidRPr="005302AC">
        <w:rPr>
          <w:sz w:val="10"/>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5A356D4C" w14:textId="77777777" w:rsidR="00C0772E" w:rsidRPr="005302AC" w:rsidRDefault="00C0772E" w:rsidP="00C0772E">
      <w:pPr>
        <w:rPr>
          <w:sz w:val="10"/>
        </w:rPr>
      </w:pPr>
      <w:r w:rsidRPr="005302AC">
        <w:rPr>
          <w:sz w:val="10"/>
        </w:rPr>
        <w:t xml:space="preserve">Capitalist hegemony, labor, and historic </w:t>
      </w:r>
      <w:proofErr w:type="gramStart"/>
      <w:r w:rsidRPr="005302AC">
        <w:rPr>
          <w:sz w:val="10"/>
        </w:rPr>
        <w:t>blocs</w:t>
      </w:r>
      <w:proofErr w:type="gramEnd"/>
    </w:p>
    <w:p w14:paraId="4EAED566" w14:textId="77777777" w:rsidR="00C0772E" w:rsidRPr="005302AC" w:rsidRDefault="00C0772E" w:rsidP="00C0772E">
      <w:pPr>
        <w:rPr>
          <w:sz w:val="10"/>
        </w:rPr>
      </w:pPr>
      <w:r w:rsidRPr="00EC178F">
        <w:rPr>
          <w:highlight w:val="green"/>
          <w:u w:val="single"/>
        </w:rPr>
        <w:t>The junior-partner status of US labor</w:t>
      </w:r>
      <w:r w:rsidRPr="00C23F33">
        <w:rPr>
          <w:u w:val="single"/>
        </w:rPr>
        <w:t xml:space="preserve"> in the formulation and conduct of US foreign policy </w:t>
      </w:r>
      <w:r w:rsidRPr="00EC178F">
        <w:rPr>
          <w:highlight w:val="green"/>
          <w:u w:val="single"/>
        </w:rPr>
        <w:t>has been the result</w:t>
      </w:r>
      <w:r w:rsidRPr="00C23F33">
        <w:rPr>
          <w:u w:val="single"/>
        </w:rPr>
        <w:t xml:space="preserve"> both </w:t>
      </w:r>
      <w:r w:rsidRPr="00EC178F">
        <w:rPr>
          <w:highlight w:val="green"/>
          <w:u w:val="single"/>
        </w:rPr>
        <w:t>of</w:t>
      </w:r>
      <w:r w:rsidRPr="00C23F33">
        <w:rPr>
          <w:u w:val="single"/>
        </w:rPr>
        <w:t xml:space="preserve"> general features of </w:t>
      </w:r>
      <w:r w:rsidRPr="00EC178F">
        <w:rPr>
          <w:highlight w:val="green"/>
          <w:u w:val="single"/>
        </w:rPr>
        <w:t>the position of labor</w:t>
      </w:r>
      <w:r w:rsidRPr="00C23F33">
        <w:rPr>
          <w:u w:val="single"/>
        </w:rPr>
        <w:t xml:space="preserve"> </w:t>
      </w:r>
      <w:r w:rsidRPr="003845C5">
        <w:rPr>
          <w:u w:val="single"/>
        </w:rPr>
        <w:t>with</w:t>
      </w:r>
      <w:r w:rsidRPr="00EC178F">
        <w:rPr>
          <w:highlight w:val="green"/>
          <w:u w:val="single"/>
        </w:rPr>
        <w:t>in capitalist society and</w:t>
      </w:r>
      <w:r w:rsidRPr="00C23F33">
        <w:rPr>
          <w:u w:val="single"/>
        </w:rPr>
        <w:t xml:space="preserve"> </w:t>
      </w:r>
      <w:r w:rsidRPr="006B76D9">
        <w:rPr>
          <w:u w:val="single"/>
        </w:rPr>
        <w:t>specific features of the US state's foreign policy agenda after World War 2.</w:t>
      </w:r>
      <w:r w:rsidRPr="00C23F33">
        <w:rPr>
          <w:u w:val="single"/>
        </w:rPr>
        <w:t xml:space="preserve"> </w:t>
      </w:r>
      <w:r w:rsidRPr="005302AC">
        <w:rPr>
          <w:sz w:val="10"/>
        </w:rPr>
        <w:t xml:space="preserve">As to the general features, it is crucial to note that labor is not an equally powerful actor in all arenas, nor is it active in the same way in all arenas. </w:t>
      </w:r>
      <w:r w:rsidRPr="005302AC">
        <w:rPr>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w:t>
      </w:r>
      <w:proofErr w:type="spellStart"/>
      <w:r w:rsidRPr="005302AC">
        <w:rPr>
          <w:sz w:val="10"/>
          <w:szCs w:val="12"/>
        </w:rPr>
        <w:t>procapitalist</w:t>
      </w:r>
      <w:proofErr w:type="spellEnd"/>
      <w:r w:rsidRPr="005302AC">
        <w:rPr>
          <w:sz w:val="10"/>
          <w:szCs w:val="12"/>
        </w:rPr>
        <w:t xml:space="preserve"> members of the official organized labor bureaucracy. </w:t>
      </w:r>
      <w:r w:rsidRPr="006B76D9">
        <w:rPr>
          <w:sz w:val="10"/>
          <w:szCs w:val="12"/>
        </w:rPr>
        <w:t xml:space="preserve">This does not mean that working-class people collectively, or rank-and-file union </w:t>
      </w:r>
      <w:proofErr w:type="gramStart"/>
      <w:r w:rsidRPr="006B76D9">
        <w:rPr>
          <w:sz w:val="10"/>
          <w:szCs w:val="12"/>
        </w:rPr>
        <w:t>members in particular, are</w:t>
      </w:r>
      <w:proofErr w:type="gramEnd"/>
      <w:r w:rsidRPr="006B76D9">
        <w:rPr>
          <w:sz w:val="10"/>
          <w:szCs w:val="12"/>
        </w:rPr>
        <w:t xml:space="preserve"> not engaged in activities relevant to international labor affairs</w:t>
      </w:r>
      <w:r w:rsidRPr="005302AC">
        <w:rPr>
          <w:sz w:val="10"/>
          <w:szCs w:val="12"/>
        </w:rPr>
        <w:t xml:space="preserve">. Indeed, even in pursuing their own interests as workers within </w:t>
      </w:r>
      <w:proofErr w:type="gramStart"/>
      <w:r w:rsidRPr="005302AC">
        <w:rPr>
          <w:sz w:val="10"/>
          <w:szCs w:val="12"/>
        </w:rPr>
        <w:t>particular localities</w:t>
      </w:r>
      <w:proofErr w:type="gramEnd"/>
      <w:r w:rsidRPr="005302AC">
        <w:rPr>
          <w:sz w:val="10"/>
          <w:szCs w:val="12"/>
        </w:rPr>
        <w:t xml:space="preserve"> they may affect both the national and international movement of capital and thus have effects on the lives of workers elsewhere (Hardt and Negri, 2000; Herod, 1997a, pages</w:t>
      </w:r>
      <w:r w:rsidRPr="005302AC">
        <w:rPr>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243D8D43" w14:textId="77777777" w:rsidR="00C0772E" w:rsidRPr="005302AC" w:rsidRDefault="00C0772E" w:rsidP="00C0772E">
      <w:pPr>
        <w:rPr>
          <w:sz w:val="10"/>
        </w:rPr>
      </w:pPr>
      <w:r w:rsidRPr="005302AC">
        <w:rPr>
          <w:sz w:val="10"/>
        </w:rPr>
        <w:t xml:space="preserve">Moreover, the degree to which working-class people are allowed by powerful forces within the capitalist state to formulate and act on a </w:t>
      </w:r>
      <w:proofErr w:type="gramStart"/>
      <w:r w:rsidRPr="005302AC">
        <w:rPr>
          <w:sz w:val="10"/>
        </w:rPr>
        <w:t>foreign policy agenda hinges</w:t>
      </w:r>
      <w:proofErr w:type="gramEnd"/>
      <w:r w:rsidRPr="005302AC">
        <w:rPr>
          <w:sz w:val="10"/>
        </w:rPr>
        <w:t xml:space="preserve"> crucially </w:t>
      </w:r>
      <w:proofErr w:type="gramStart"/>
      <w:r w:rsidRPr="005302AC">
        <w:rPr>
          <w:sz w:val="10"/>
        </w:rPr>
        <w:t>on</w:t>
      </w:r>
      <w:proofErr w:type="gramEnd"/>
      <w:r w:rsidRPr="005302AC">
        <w:rPr>
          <w:sz w:val="10"/>
        </w:rPr>
        <w:t xml:space="preserve">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686109B2" w14:textId="77777777" w:rsidR="00C0772E" w:rsidRPr="005302AC" w:rsidRDefault="00C0772E" w:rsidP="00C0772E">
      <w:pPr>
        <w:rPr>
          <w:sz w:val="10"/>
        </w:rPr>
      </w:pPr>
      <w:r w:rsidRPr="005302AC">
        <w:rPr>
          <w:sz w:val="10"/>
        </w:rPr>
        <w:t xml:space="preserve">Perhaps no career better illustrates this relationship than that of </w:t>
      </w:r>
      <w:proofErr w:type="spellStart"/>
      <w:r w:rsidRPr="005302AC">
        <w:rPr>
          <w:sz w:val="10"/>
        </w:rPr>
        <w:t>Lovestone</w:t>
      </w:r>
      <w:proofErr w:type="spellEnd"/>
      <w:r w:rsidRPr="005302AC">
        <w:rPr>
          <w:sz w:val="10"/>
        </w:rPr>
        <w:t xml:space="preserve">, a former US Communist Party leader who fell from power with Nikolai Bukharin's dismissal in the USSR. Building a niche for himself within the labor movement, </w:t>
      </w:r>
      <w:proofErr w:type="spellStart"/>
      <w:r w:rsidRPr="005302AC">
        <w:rPr>
          <w:sz w:val="10"/>
        </w:rPr>
        <w:t>Lovestone</w:t>
      </w:r>
      <w:proofErr w:type="spellEnd"/>
      <w:r w:rsidRPr="005302AC">
        <w:rPr>
          <w:sz w:val="10"/>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5302AC">
        <w:rPr>
          <w:sz w:val="10"/>
        </w:rPr>
        <w:t>Lovestone</w:t>
      </w:r>
      <w:proofErr w:type="spellEnd"/>
      <w:r w:rsidRPr="005302AC">
        <w:rPr>
          <w:sz w:val="10"/>
        </w:rPr>
        <w:t xml:space="preserve"> and Brown had become heavily dependent on CIA funding for their operations (Carew, 1998).</w:t>
      </w:r>
    </w:p>
    <w:p w14:paraId="6DBDE101" w14:textId="77777777" w:rsidR="00C0772E" w:rsidRPr="005302AC" w:rsidRDefault="00C0772E" w:rsidP="00C0772E">
      <w:pPr>
        <w:rPr>
          <w:sz w:val="10"/>
        </w:rPr>
      </w:pPr>
      <w:r w:rsidRPr="005302AC">
        <w:rPr>
          <w:sz w:val="10"/>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w:t>
      </w:r>
      <w:proofErr w:type="gramStart"/>
      <w:r w:rsidRPr="005302AC">
        <w:rPr>
          <w:sz w:val="10"/>
        </w:rPr>
        <w:t>teeth</w:t>
      </w:r>
      <w:proofErr w:type="gramEnd"/>
      <w:r w:rsidRPr="005302AC">
        <w:rPr>
          <w:sz w:val="10"/>
        </w:rPr>
        <w:t xml:space="preserve">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286DE06C" w14:textId="77777777" w:rsidR="00C0772E" w:rsidRPr="005302AC" w:rsidRDefault="00C0772E" w:rsidP="00C0772E">
      <w:pPr>
        <w:rPr>
          <w:sz w:val="10"/>
        </w:rPr>
      </w:pPr>
      <w:r w:rsidRPr="005302AC">
        <w:rPr>
          <w:sz w:val="10"/>
        </w:rPr>
        <w:t xml:space="preserve">Gramscian conceptions are particularly useful for conceptualizing such features of the agency of labor. </w:t>
      </w:r>
      <w:r w:rsidRPr="00C23F33">
        <w:rPr>
          <w:u w:val="single"/>
        </w:rPr>
        <w:t xml:space="preserve">Under specific conditions, </w:t>
      </w:r>
      <w:r w:rsidRPr="00EC178F">
        <w:rPr>
          <w:highlight w:val="green"/>
          <w:u w:val="single"/>
        </w:rPr>
        <w:t>class struggles</w:t>
      </w:r>
      <w:r w:rsidRPr="00C23F33">
        <w:rPr>
          <w:u w:val="single"/>
        </w:rPr>
        <w:t xml:space="preserve"> may </w:t>
      </w:r>
      <w:r w:rsidRPr="00EC178F">
        <w:rPr>
          <w:highlight w:val="green"/>
          <w:u w:val="single"/>
        </w:rPr>
        <w:t xml:space="preserve">resolve </w:t>
      </w:r>
      <w:r w:rsidRPr="00F82AED">
        <w:rPr>
          <w:u w:val="single"/>
        </w:rPr>
        <w:t>themselves</w:t>
      </w:r>
      <w:r w:rsidRPr="00EC178F">
        <w:rPr>
          <w:highlight w:val="green"/>
          <w:u w:val="single"/>
        </w:rPr>
        <w:t xml:space="preserve"> into</w:t>
      </w:r>
      <w:r w:rsidRPr="00C23F33">
        <w:rPr>
          <w:u w:val="single"/>
        </w:rPr>
        <w:t xml:space="preserve"> the formation of what Gramsci calls </w:t>
      </w:r>
      <w:r w:rsidRPr="007A709A">
        <w:rPr>
          <w:u w:val="single"/>
        </w:rPr>
        <w:t>`historic blocs'</w:t>
      </w:r>
      <w:r w:rsidRPr="00C23F33">
        <w:rPr>
          <w:u w:val="single"/>
        </w:rPr>
        <w:t xml:space="preserve"> </w:t>
      </w:r>
      <w:r w:rsidRPr="005302AC">
        <w:rPr>
          <w:sz w:val="10"/>
        </w:rPr>
        <w:t xml:space="preserve">(1971, pages 168, 377; Boggs, 1984, pages 157, 228 ^ 229). </w:t>
      </w:r>
      <w:r w:rsidRPr="00C23F33">
        <w:rPr>
          <w:u w:val="single"/>
        </w:rPr>
        <w:t xml:space="preserve">Such blocs are at one level </w:t>
      </w:r>
      <w:r w:rsidRPr="00EC178F">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EC178F">
        <w:rPr>
          <w:highlight w:val="green"/>
          <w:u w:val="single"/>
        </w:rPr>
        <w:t xml:space="preserve">they involve </w:t>
      </w:r>
      <w:r w:rsidRPr="005302AC">
        <w:rPr>
          <w:u w:val="single"/>
        </w:rPr>
        <w:t xml:space="preserve">a temporary resolution of overt struggles into </w:t>
      </w:r>
      <w:r w:rsidRPr="00EC178F">
        <w:rPr>
          <w:highlight w:val="green"/>
          <w:u w:val="single"/>
        </w:rPr>
        <w:t>consensual acceptance</w:t>
      </w:r>
      <w:r w:rsidRPr="005302AC">
        <w:rPr>
          <w:u w:val="single"/>
        </w:rPr>
        <w:t xml:space="preserve"> of</w:t>
      </w:r>
      <w:r w:rsidRPr="007A709A">
        <w:rPr>
          <w:u w:val="single"/>
        </w:rPr>
        <w:t xml:space="preserve"> leadership by the hegemonic class</w:t>
      </w:r>
      <w:r w:rsidRPr="00C23F33">
        <w:rPr>
          <w:u w:val="single"/>
        </w:rPr>
        <w:t xml:space="preserve"> or class fraction</w:t>
      </w:r>
      <w:r w:rsidRPr="005302AC">
        <w:rPr>
          <w:sz w:val="10"/>
        </w:rPr>
        <w:t xml:space="preserve"> (Boggs, 1984, page 229). </w:t>
      </w:r>
      <w:r w:rsidRPr="00C23F33">
        <w:rPr>
          <w:u w:val="single"/>
        </w:rPr>
        <w:t xml:space="preserve">In the case of a capitalist society, this may involve </w:t>
      </w:r>
      <w:r w:rsidRPr="00EC178F">
        <w:rPr>
          <w:highlight w:val="green"/>
          <w:u w:val="single"/>
        </w:rPr>
        <w:t xml:space="preserve">not only </w:t>
      </w:r>
      <w:r w:rsidRPr="007A709A">
        <w:rPr>
          <w:u w:val="single"/>
        </w:rPr>
        <w:t xml:space="preserve">acceptance </w:t>
      </w:r>
      <w:r w:rsidRPr="00EC178F">
        <w:rPr>
          <w:highlight w:val="green"/>
          <w:u w:val="single"/>
        </w:rPr>
        <w:t>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EC178F">
        <w:rPr>
          <w:highlight w:val="green"/>
          <w:u w:val="single"/>
        </w:rPr>
        <w:t>cultural practices and ideologies, such as `Americanism', consumerism, or</w:t>
      </w:r>
      <w:r w:rsidRPr="00C23F33">
        <w:rPr>
          <w:u w:val="single"/>
        </w:rPr>
        <w:t xml:space="preserve"> the legitimacy of </w:t>
      </w:r>
      <w:r w:rsidRPr="00EC178F">
        <w:rPr>
          <w:highlight w:val="green"/>
          <w:u w:val="single"/>
        </w:rPr>
        <w:t>private property</w:t>
      </w:r>
      <w:r w:rsidRPr="00C23F33">
        <w:rPr>
          <w:u w:val="single"/>
        </w:rPr>
        <w:t xml:space="preserve"> </w:t>
      </w:r>
      <w:r w:rsidRPr="005302AC">
        <w:rPr>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1A4748DB" w14:textId="77777777" w:rsidR="00C0772E" w:rsidRPr="00C23F33" w:rsidRDefault="00C0772E" w:rsidP="00C0772E">
      <w:pPr>
        <w:rPr>
          <w:u w:val="single"/>
        </w:rPr>
      </w:pPr>
      <w:r w:rsidRPr="005302AC">
        <w:rPr>
          <w:sz w:val="10"/>
        </w:rPr>
        <w:t xml:space="preserve">Certain features of this historic </w:t>
      </w:r>
      <w:proofErr w:type="gramStart"/>
      <w:r w:rsidRPr="005302AC">
        <w:rPr>
          <w:sz w:val="10"/>
        </w:rPr>
        <w:t>bloc</w:t>
      </w:r>
      <w:proofErr w:type="gramEnd"/>
      <w:r w:rsidRPr="005302AC">
        <w:rPr>
          <w:sz w:val="10"/>
        </w:rPr>
        <w:t xml:space="preserve"> are worthy of further examination. </w:t>
      </w:r>
      <w:proofErr w:type="gramStart"/>
      <w:r w:rsidRPr="005302AC">
        <w:rPr>
          <w:sz w:val="10"/>
        </w:rPr>
        <w:t>First of all</w:t>
      </w:r>
      <w:proofErr w:type="gramEnd"/>
      <w:r w:rsidRPr="005302AC">
        <w:rPr>
          <w:sz w:val="10"/>
        </w:rPr>
        <w:t xml:space="preserve">, the fact that US workers collaborated with a pro-capitalist US foreign policy agenda should not merely be chalked up to false consciousness. </w:t>
      </w:r>
      <w:r w:rsidRPr="00C23F33">
        <w:rPr>
          <w:u w:val="single"/>
        </w:rPr>
        <w:t xml:space="preserve">As many geographers have argued, </w:t>
      </w:r>
      <w:r w:rsidRPr="00EC178F">
        <w:rPr>
          <w:highlight w:val="green"/>
          <w:u w:val="single"/>
        </w:rPr>
        <w:t>the notion</w:t>
      </w:r>
      <w:r w:rsidRPr="00C23F33">
        <w:rPr>
          <w:u w:val="single"/>
        </w:rPr>
        <w:t xml:space="preserve"> that </w:t>
      </w:r>
      <w:r w:rsidRPr="00EC178F">
        <w:rPr>
          <w:highlight w:val="green"/>
          <w:u w:val="single"/>
        </w:rPr>
        <w:t>a capitalist economy will necessarily manifest contradictions between capitalists and workers</w:t>
      </w:r>
      <w:r w:rsidRPr="00C23F33">
        <w:rPr>
          <w:u w:val="single"/>
        </w:rPr>
        <w:t xml:space="preserve"> at any given place </w:t>
      </w:r>
      <w:r w:rsidRPr="00EC178F">
        <w:rPr>
          <w:highlight w:val="green"/>
          <w:u w:val="single"/>
        </w:rPr>
        <w:t>is</w:t>
      </w:r>
      <w:r w:rsidRPr="00C23F33">
        <w:rPr>
          <w:u w:val="single"/>
        </w:rPr>
        <w:t xml:space="preserve"> based on an </w:t>
      </w:r>
      <w:r w:rsidRPr="00EC178F">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EC178F">
        <w:rPr>
          <w:highlight w:val="green"/>
          <w:u w:val="single"/>
        </w:rPr>
        <w:t>This reflects</w:t>
      </w:r>
      <w:r w:rsidRPr="00C23F33">
        <w:rPr>
          <w:u w:val="single"/>
        </w:rPr>
        <w:t xml:space="preserve">, in part, the ubiquity of </w:t>
      </w:r>
      <w:r w:rsidRPr="00EC178F">
        <w:rPr>
          <w:highlight w:val="green"/>
          <w:u w:val="single"/>
        </w:rPr>
        <w:t xml:space="preserve">uneven development </w:t>
      </w:r>
      <w:r w:rsidRPr="005302AC">
        <w:rPr>
          <w:u w:val="single"/>
        </w:rPr>
        <w:t>under capitalism</w:t>
      </w:r>
      <w:r w:rsidRPr="00C23F33">
        <w:rPr>
          <w:u w:val="single"/>
        </w:rPr>
        <w:t xml:space="preserve"> (Smith, 1991), as well as the fact that the geographical expansiveness of </w:t>
      </w:r>
      <w:r w:rsidRPr="00EC178F">
        <w:rPr>
          <w:highlight w:val="green"/>
          <w:u w:val="single"/>
        </w:rPr>
        <w:t>capitalist production</w:t>
      </w:r>
      <w:r w:rsidRPr="00C23F33">
        <w:rPr>
          <w:u w:val="single"/>
        </w:rPr>
        <w:t xml:space="preserve"> allows it </w:t>
      </w:r>
      <w:r w:rsidRPr="00EC178F">
        <w:rPr>
          <w:highlight w:val="green"/>
          <w:u w:val="single"/>
        </w:rPr>
        <w:t xml:space="preserve">temporarily </w:t>
      </w:r>
      <w:r w:rsidRPr="00F82AED">
        <w:rPr>
          <w:u w:val="single"/>
        </w:rPr>
        <w:t>to</w:t>
      </w:r>
      <w:r w:rsidRPr="00EC178F">
        <w:rPr>
          <w:highlight w:val="green"/>
          <w:u w:val="single"/>
        </w:rPr>
        <w:t xml:space="preserve"> procure a `spatial fix',</w:t>
      </w:r>
      <w:r w:rsidRPr="007A709A">
        <w:rPr>
          <w:u w:val="single"/>
        </w:rPr>
        <w:t xml:space="preserve"> achieving </w:t>
      </w:r>
      <w:r w:rsidRPr="00EC178F">
        <w:rPr>
          <w:highlight w:val="green"/>
          <w:u w:val="single"/>
        </w:rPr>
        <w:t xml:space="preserve">higher </w:t>
      </w:r>
      <w:r w:rsidRPr="007A709A">
        <w:rPr>
          <w:u w:val="single"/>
        </w:rPr>
        <w:t xml:space="preserve">rates of </w:t>
      </w:r>
      <w:r w:rsidRPr="00EC178F">
        <w:rPr>
          <w:highlight w:val="green"/>
          <w:u w:val="single"/>
        </w:rPr>
        <w:t>exploitation in certain places to balance reduced levels</w:t>
      </w:r>
      <w:r w:rsidRPr="00C23F33">
        <w:rPr>
          <w:u w:val="single"/>
        </w:rPr>
        <w:t xml:space="preserve"> of surplus extraction </w:t>
      </w:r>
      <w:r w:rsidRPr="00EC178F">
        <w:rPr>
          <w:highlight w:val="green"/>
          <w:u w:val="single"/>
        </w:rPr>
        <w:t>in others</w:t>
      </w:r>
      <w:r w:rsidRPr="00EC178F">
        <w:rPr>
          <w:sz w:val="10"/>
          <w:highlight w:val="green"/>
        </w:rPr>
        <w:t xml:space="preserve"> (</w:t>
      </w:r>
      <w:r w:rsidRPr="005302AC">
        <w:rPr>
          <w:sz w:val="10"/>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t>
      </w:r>
      <w:proofErr w:type="gramStart"/>
      <w:r w:rsidRPr="00C23F33">
        <w:rPr>
          <w:u w:val="single"/>
        </w:rPr>
        <w:t>whether or not</w:t>
      </w:r>
      <w:proofErr w:type="gramEnd"/>
      <w:r w:rsidRPr="00C23F33">
        <w:rPr>
          <w:u w:val="single"/>
        </w:rPr>
        <w:t xml:space="preserve"> given workers in fact escape exploitation in this technical sense, </w:t>
      </w:r>
      <w:r w:rsidRPr="00EC178F">
        <w:rPr>
          <w:highlight w:val="green"/>
          <w:u w:val="single"/>
        </w:rPr>
        <w:t xml:space="preserve">many </w:t>
      </w:r>
      <w:r w:rsidRPr="005302AC">
        <w:rPr>
          <w:u w:val="single"/>
        </w:rPr>
        <w:t xml:space="preserve">will </w:t>
      </w:r>
      <w:r w:rsidRPr="00EC178F">
        <w:rPr>
          <w:highlight w:val="green"/>
          <w:u w:val="single"/>
        </w:rPr>
        <w:t>side with</w:t>
      </w:r>
      <w:r w:rsidRPr="00C23F33">
        <w:rPr>
          <w:u w:val="single"/>
        </w:rPr>
        <w:t xml:space="preserve"> local </w:t>
      </w:r>
      <w:r w:rsidRPr="00EC178F">
        <w:rPr>
          <w:highlight w:val="green"/>
          <w:u w:val="single"/>
        </w:rPr>
        <w:t>capitalist forces to protect themselves against</w:t>
      </w:r>
      <w:r w:rsidRPr="00C23F33">
        <w:rPr>
          <w:u w:val="single"/>
        </w:rPr>
        <w:t xml:space="preserve"> the escape from exploitation brought by </w:t>
      </w:r>
      <w:r w:rsidRPr="00EC178F">
        <w:rPr>
          <w:highlight w:val="green"/>
          <w:u w:val="single"/>
        </w:rPr>
        <w:t>joblessness</w:t>
      </w:r>
      <w:r w:rsidRPr="007A709A">
        <w:rPr>
          <w:u w:val="single"/>
        </w:rPr>
        <w:t xml:space="preserve"> (</w:t>
      </w:r>
      <w:r w:rsidRPr="00C23F33">
        <w:rPr>
          <w:u w:val="single"/>
        </w:rPr>
        <w:t xml:space="preserve">Herod, 1991; Hudson and Sadler, 1986). In short, then, </w:t>
      </w:r>
      <w:r w:rsidRPr="00EC178F">
        <w:rPr>
          <w:highlight w:val="green"/>
          <w:u w:val="single"/>
        </w:rPr>
        <w:t>acquiescence</w:t>
      </w:r>
      <w:r w:rsidRPr="00C23F33">
        <w:rPr>
          <w:u w:val="single"/>
        </w:rPr>
        <w:t xml:space="preserve"> by workers </w:t>
      </w:r>
      <w:r w:rsidRPr="00EC178F">
        <w:rPr>
          <w:highlight w:val="green"/>
          <w:u w:val="single"/>
        </w:rPr>
        <w:t>to capitalist hegemony</w:t>
      </w:r>
      <w:r w:rsidRPr="00C23F33">
        <w:rPr>
          <w:u w:val="single"/>
        </w:rPr>
        <w:t xml:space="preserve"> and to the foreign policy agenda of the capitalist state may well </w:t>
      </w:r>
      <w:r w:rsidRPr="00EC178F">
        <w:rPr>
          <w:highlight w:val="green"/>
          <w:u w:val="single"/>
        </w:rPr>
        <w:t>have</w:t>
      </w:r>
      <w:r w:rsidRPr="00C23F33">
        <w:rPr>
          <w:u w:val="single"/>
        </w:rPr>
        <w:t xml:space="preserve"> strong </w:t>
      </w:r>
      <w:r w:rsidRPr="00EC178F">
        <w:rPr>
          <w:highlight w:val="green"/>
          <w:u w:val="single"/>
        </w:rPr>
        <w:t>roots in actual material interests</w:t>
      </w:r>
      <w:r w:rsidRPr="00C23F33">
        <w:rPr>
          <w:u w:val="single"/>
        </w:rPr>
        <w:t xml:space="preserve"> that adhere to the specific location of workers within the international capitalist space economy</w:t>
      </w:r>
    </w:p>
    <w:p w14:paraId="3BC2C72F" w14:textId="77777777" w:rsidR="00C0772E" w:rsidRPr="005302AC" w:rsidRDefault="00C0772E" w:rsidP="00C0772E">
      <w:pPr>
        <w:rPr>
          <w:sz w:val="10"/>
        </w:rPr>
      </w:pPr>
      <w:r w:rsidRPr="005302AC">
        <w:rPr>
          <w:sz w:val="10"/>
        </w:rPr>
        <w:t xml:space="preserve">Along with this it is of course possible that workers will adopt pro-capitalist ideologies and even act on them in ways that are not narrowly determined by </w:t>
      </w:r>
      <w:proofErr w:type="spellStart"/>
      <w:proofErr w:type="gramStart"/>
      <w:r w:rsidRPr="005302AC">
        <w:rPr>
          <w:sz w:val="10"/>
        </w:rPr>
        <w:t>shortterm</w:t>
      </w:r>
      <w:proofErr w:type="spellEnd"/>
      <w:proofErr w:type="gramEnd"/>
      <w:r w:rsidRPr="005302AC">
        <w:rPr>
          <w:sz w:val="10"/>
        </w:rPr>
        <w:t xml:space="preserve"> interests. In the case of US labor it has been shown that the leadership of the AFL foreign policy establishment (particularly </w:t>
      </w:r>
      <w:proofErr w:type="spellStart"/>
      <w:r w:rsidRPr="005302AC">
        <w:rPr>
          <w:sz w:val="10"/>
        </w:rPr>
        <w:t>Lovestone</w:t>
      </w:r>
      <w:proofErr w:type="spellEnd"/>
      <w:r w:rsidRPr="005302AC">
        <w:rPr>
          <w:sz w:val="10"/>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EC178F">
        <w:rPr>
          <w:highlight w:val="green"/>
          <w:u w:val="single"/>
        </w:rPr>
        <w:t>because</w:t>
      </w:r>
      <w:r w:rsidRPr="000073D8">
        <w:rPr>
          <w:u w:val="single"/>
        </w:rPr>
        <w:t xml:space="preserve"> of the plausibility of arguments that </w:t>
      </w:r>
      <w:r w:rsidRPr="00EC178F">
        <w:rPr>
          <w:highlight w:val="green"/>
          <w:u w:val="single"/>
        </w:rPr>
        <w:t xml:space="preserve">policies benefiting </w:t>
      </w:r>
      <w:r w:rsidRPr="005302AC">
        <w:rPr>
          <w:u w:val="single"/>
        </w:rPr>
        <w:t xml:space="preserve">US </w:t>
      </w:r>
      <w:r w:rsidRPr="00EC178F">
        <w:rPr>
          <w:highlight w:val="green"/>
          <w:u w:val="single"/>
        </w:rPr>
        <w:t>capital</w:t>
      </w:r>
      <w:r w:rsidRPr="000073D8">
        <w:rPr>
          <w:u w:val="single"/>
        </w:rPr>
        <w:t xml:space="preserve"> would </w:t>
      </w:r>
      <w:r w:rsidRPr="00EC178F">
        <w:rPr>
          <w:highlight w:val="green"/>
          <w:u w:val="single"/>
        </w:rPr>
        <w:t>bring prosperity to US workers</w:t>
      </w:r>
      <w:r w:rsidRPr="000073D8">
        <w:rPr>
          <w:u w:val="single"/>
        </w:rPr>
        <w:t xml:space="preserve">, the mainstream of </w:t>
      </w:r>
      <w:r w:rsidRPr="00EC178F">
        <w:rPr>
          <w:highlight w:val="green"/>
          <w:u w:val="single"/>
        </w:rPr>
        <w:t xml:space="preserve">the </w:t>
      </w:r>
      <w:r w:rsidRPr="005302AC">
        <w:rPr>
          <w:u w:val="single"/>
        </w:rPr>
        <w:t xml:space="preserve">US </w:t>
      </w:r>
      <w:r w:rsidRPr="00EC178F">
        <w:rPr>
          <w:highlight w:val="green"/>
          <w:u w:val="single"/>
        </w:rPr>
        <w:t>labor movement</w:t>
      </w:r>
      <w:r w:rsidRPr="000073D8">
        <w:rPr>
          <w:u w:val="single"/>
        </w:rPr>
        <w:t xml:space="preserve"> had, since the turn of the century, </w:t>
      </w:r>
      <w:r w:rsidRPr="00EC178F">
        <w:rPr>
          <w:highlight w:val="green"/>
          <w:u w:val="single"/>
        </w:rPr>
        <w:t>accepted `bread-and-butter unionism' that</w:t>
      </w:r>
      <w:r w:rsidRPr="000073D8">
        <w:rPr>
          <w:u w:val="single"/>
        </w:rPr>
        <w:t xml:space="preserve"> did not challenge the hegemony of capital but </w:t>
      </w:r>
      <w:r w:rsidRPr="00EC178F">
        <w:rPr>
          <w:highlight w:val="green"/>
          <w:u w:val="single"/>
        </w:rPr>
        <w:t>attempted to work within</w:t>
      </w:r>
      <w:r w:rsidRPr="000073D8">
        <w:rPr>
          <w:u w:val="single"/>
        </w:rPr>
        <w:t xml:space="preserve"> this </w:t>
      </w:r>
      <w:r w:rsidRPr="00EC178F">
        <w:rPr>
          <w:highlight w:val="green"/>
          <w:u w:val="single"/>
        </w:rPr>
        <w:t>hegemony to obtain a better deal for labor.</w:t>
      </w:r>
      <w:r w:rsidRPr="000073D8">
        <w:rPr>
          <w:u w:val="single"/>
        </w:rPr>
        <w:t xml:space="preserve"> </w:t>
      </w:r>
      <w:r w:rsidRPr="005302AC">
        <w:rPr>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3A6036CF" w14:textId="77777777" w:rsidR="00C0772E" w:rsidRPr="005302AC" w:rsidRDefault="00C0772E" w:rsidP="00C0772E">
      <w:pPr>
        <w:rPr>
          <w:sz w:val="10"/>
        </w:rPr>
      </w:pPr>
      <w:r w:rsidRPr="005302AC">
        <w:rPr>
          <w:sz w:val="10"/>
        </w:rPr>
        <w:t xml:space="preserve">In short, although US labor can and should be seen as an active force in the international arena, it has acted in this arena more as part of a historic bloc than as an autonomous agent fully determining its own agenda. This suggests important limitations to the kind of agency </w:t>
      </w:r>
      <w:proofErr w:type="gramStart"/>
      <w:r w:rsidRPr="005302AC">
        <w:rPr>
          <w:sz w:val="10"/>
        </w:rPr>
        <w:t>accorded labor</w:t>
      </w:r>
      <w:proofErr w:type="gramEnd"/>
      <w:r w:rsidRPr="005302AC">
        <w:rPr>
          <w:sz w:val="10"/>
        </w:rPr>
        <w:t xml:space="preserve"> </w:t>
      </w:r>
      <w:proofErr w:type="gramStart"/>
      <w:r w:rsidRPr="005302AC">
        <w:rPr>
          <w:sz w:val="10"/>
        </w:rPr>
        <w:t>in</w:t>
      </w:r>
      <w:proofErr w:type="gramEnd"/>
      <w:r w:rsidRPr="005302AC">
        <w:rPr>
          <w:sz w:val="10"/>
        </w:rPr>
        <w:t xml:space="preserve">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182369C9" w14:textId="77777777" w:rsidR="00C0772E" w:rsidRPr="005302AC" w:rsidRDefault="00C0772E" w:rsidP="00C0772E">
      <w:pPr>
        <w:rPr>
          <w:sz w:val="10"/>
        </w:rPr>
      </w:pPr>
      <w:r w:rsidRPr="005302AC">
        <w:rPr>
          <w:sz w:val="10"/>
        </w:rPr>
        <w:t xml:space="preserve">The conception of labor as an actor suggested here, however, is still rough and undifferentiated. Labor is not an internally homogeneous entity, nor </w:t>
      </w:r>
      <w:proofErr w:type="gramStart"/>
      <w:r w:rsidRPr="005302AC">
        <w:rPr>
          <w:sz w:val="10"/>
        </w:rPr>
        <w:t>is</w:t>
      </w:r>
      <w:proofErr w:type="gramEnd"/>
      <w:r w:rsidRPr="005302AC">
        <w:rPr>
          <w:sz w:val="10"/>
        </w:rPr>
        <w:t xml:space="preserve"> capital. </w:t>
      </w:r>
      <w:proofErr w:type="gramStart"/>
      <w:r w:rsidRPr="005302AC">
        <w:rPr>
          <w:sz w:val="10"/>
        </w:rPr>
        <w:t>Thus</w:t>
      </w:r>
      <w:proofErr w:type="gramEnd"/>
      <w:r w:rsidRPr="005302AC">
        <w:rPr>
          <w:sz w:val="10"/>
        </w:rPr>
        <w:t xml:space="preserve"> </w:t>
      </w:r>
      <w:proofErr w:type="gramStart"/>
      <w:r w:rsidRPr="005302AC">
        <w:rPr>
          <w:sz w:val="10"/>
        </w:rPr>
        <w:t>an</w:t>
      </w:r>
      <w:proofErr w:type="gramEnd"/>
      <w:r w:rsidRPr="005302AC">
        <w:rPr>
          <w:sz w:val="10"/>
        </w:rPr>
        <w:t xml:space="preserve"> account of the development of historic </w:t>
      </w:r>
      <w:proofErr w:type="gramStart"/>
      <w:r w:rsidRPr="005302AC">
        <w:rPr>
          <w:sz w:val="10"/>
        </w:rPr>
        <w:t>blocs</w:t>
      </w:r>
      <w:proofErr w:type="gramEnd"/>
      <w:r w:rsidRPr="005302AC">
        <w:rPr>
          <w:sz w:val="10"/>
        </w:rPr>
        <w:t xml:space="preserve"> and of the role of labor within </w:t>
      </w:r>
      <w:proofErr w:type="gramStart"/>
      <w:r w:rsidRPr="005302AC">
        <w:rPr>
          <w:sz w:val="10"/>
        </w:rPr>
        <w:t>them</w:t>
      </w:r>
      <w:proofErr w:type="gramEnd"/>
      <w:r w:rsidRPr="005302AC">
        <w:rPr>
          <w:sz w:val="10"/>
        </w:rPr>
        <w:t xml:space="preserve"> needs to countenance the class complexities around which coalitions and hegemonic projects are formed.</w:t>
      </w:r>
    </w:p>
    <w:p w14:paraId="219DFB8B" w14:textId="77777777" w:rsidR="00C0772E" w:rsidRPr="005302AC" w:rsidRDefault="00C0772E" w:rsidP="00C0772E">
      <w:pPr>
        <w:rPr>
          <w:sz w:val="10"/>
        </w:rPr>
      </w:pPr>
      <w:proofErr w:type="spellStart"/>
      <w:r w:rsidRPr="005302AC">
        <w:rPr>
          <w:sz w:val="10"/>
        </w:rPr>
        <w:t>Nonhomogeneity</w:t>
      </w:r>
      <w:proofErr w:type="spellEnd"/>
      <w:r w:rsidRPr="005302AC">
        <w:rPr>
          <w:sz w:val="10"/>
        </w:rPr>
        <w:t xml:space="preserve"> and fractioning of social classes</w:t>
      </w:r>
    </w:p>
    <w:p w14:paraId="44C7CDD3" w14:textId="77777777" w:rsidR="00C0772E" w:rsidRPr="005302AC" w:rsidRDefault="00C0772E" w:rsidP="00C0772E">
      <w:pPr>
        <w:rPr>
          <w:sz w:val="10"/>
        </w:rPr>
      </w:pPr>
      <w:r w:rsidRPr="005302AC">
        <w:rPr>
          <w:sz w:val="10"/>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w:t>
      </w:r>
      <w:proofErr w:type="gramStart"/>
      <w:r w:rsidRPr="005302AC">
        <w:rPr>
          <w:sz w:val="10"/>
        </w:rPr>
        <w:t>particular capitalists</w:t>
      </w:r>
      <w:proofErr w:type="gramEnd"/>
      <w:r w:rsidRPr="005302AC">
        <w:rPr>
          <w:sz w:val="10"/>
        </w:rPr>
        <w:t xml:space="preserve"> can pit them against other capitalists in political battles, for example, more </w:t>
      </w:r>
      <w:proofErr w:type="spellStart"/>
      <w:r w:rsidRPr="005302AC">
        <w:rPr>
          <w:sz w:val="10"/>
        </w:rPr>
        <w:t>capitalintensive</w:t>
      </w:r>
      <w:proofErr w:type="spellEnd"/>
      <w:r w:rsidRPr="005302AC">
        <w:rPr>
          <w:sz w:val="10"/>
        </w:rPr>
        <w:t xml:space="preserve"> versus more labor-intensive manufacturers, different groups of capitalists who are competitors for resources, </w:t>
      </w:r>
      <w:proofErr w:type="spellStart"/>
      <w:r w:rsidRPr="005302AC">
        <w:rPr>
          <w:sz w:val="10"/>
        </w:rPr>
        <w:t>etc</w:t>
      </w:r>
      <w:proofErr w:type="spellEnd"/>
      <w:r w:rsidRPr="005302AC">
        <w:rPr>
          <w:sz w:val="10"/>
        </w:rPr>
        <w:t xml:space="preserve"> (Ferguson, 1984; Ferguson and Rogers, 1986, pages 70 ^ 73). These sorts of divisions within the capitalist class make it unlikely that any given historic </w:t>
      </w:r>
      <w:proofErr w:type="gramStart"/>
      <w:r w:rsidRPr="005302AC">
        <w:rPr>
          <w:sz w:val="10"/>
        </w:rPr>
        <w:t>bloc</w:t>
      </w:r>
      <w:proofErr w:type="gramEnd"/>
      <w:r w:rsidRPr="005302AC">
        <w:rPr>
          <w:sz w:val="10"/>
        </w:rPr>
        <w:t xml:space="preserve">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w:t>
      </w:r>
      <w:proofErr w:type="gramStart"/>
      <w:r w:rsidRPr="005302AC">
        <w:rPr>
          <w:sz w:val="10"/>
        </w:rPr>
        <w:t>particular capitalists</w:t>
      </w:r>
      <w:proofErr w:type="gramEnd"/>
      <w:r w:rsidRPr="005302AC">
        <w:rPr>
          <w:sz w:val="10"/>
        </w:rPr>
        <w:t>.</w:t>
      </w:r>
    </w:p>
    <w:p w14:paraId="402FF8AF" w14:textId="77777777" w:rsidR="00C0772E" w:rsidRPr="005302AC" w:rsidRDefault="00C0772E" w:rsidP="00C0772E">
      <w:pPr>
        <w:rPr>
          <w:sz w:val="10"/>
        </w:rPr>
      </w:pPr>
      <w:r w:rsidRPr="005302AC">
        <w:rPr>
          <w:sz w:val="10"/>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w:t>
      </w:r>
      <w:proofErr w:type="gramStart"/>
      <w:r w:rsidRPr="005302AC">
        <w:rPr>
          <w:sz w:val="10"/>
        </w:rPr>
        <w:t>particular patterns</w:t>
      </w:r>
      <w:proofErr w:type="gramEnd"/>
      <w:r w:rsidRPr="005302AC">
        <w:rPr>
          <w:sz w:val="10"/>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5302AC">
        <w:rPr>
          <w:sz w:val="10"/>
        </w:rPr>
        <w:t>sociospatial</w:t>
      </w:r>
      <w:proofErr w:type="spellEnd"/>
      <w:r w:rsidRPr="005302AC">
        <w:rPr>
          <w:sz w:val="10"/>
        </w:rPr>
        <w:t xml:space="preserve"> locations of workers make crucial differences in the degree to which they mobilize (or fail to mobilize) for projects claiming to represent the interests of </w:t>
      </w:r>
      <w:proofErr w:type="gramStart"/>
      <w:r w:rsidRPr="005302AC">
        <w:rPr>
          <w:sz w:val="10"/>
        </w:rPr>
        <w:t>workers as a whole</w:t>
      </w:r>
      <w:proofErr w:type="gramEnd"/>
      <w:r w:rsidRPr="005302AC">
        <w:rPr>
          <w:sz w:val="10"/>
        </w:rPr>
        <w:t>.</w:t>
      </w:r>
    </w:p>
    <w:p w14:paraId="0B643409" w14:textId="77777777" w:rsidR="00C0772E" w:rsidRPr="005302AC" w:rsidRDefault="00C0772E" w:rsidP="00C0772E">
      <w:pPr>
        <w:rPr>
          <w:sz w:val="10"/>
        </w:rPr>
      </w:pPr>
      <w:r w:rsidRPr="005302AC">
        <w:rPr>
          <w:sz w:val="10"/>
        </w:rPr>
        <w:t xml:space="preserve">Class-fractional differences in specific interests play an important role in the way historic </w:t>
      </w:r>
      <w:proofErr w:type="gramStart"/>
      <w:r w:rsidRPr="005302AC">
        <w:rPr>
          <w:sz w:val="10"/>
        </w:rPr>
        <w:t>blocs</w:t>
      </w:r>
      <w:proofErr w:type="gramEnd"/>
      <w:r w:rsidRPr="005302AC">
        <w:rPr>
          <w:sz w:val="10"/>
        </w:rPr>
        <w:t xml:space="preserve"> are consolidated, as can be illustrated by the case of the historic </w:t>
      </w:r>
      <w:proofErr w:type="gramStart"/>
      <w:r w:rsidRPr="005302AC">
        <w:rPr>
          <w:sz w:val="10"/>
        </w:rPr>
        <w:t>bloc</w:t>
      </w:r>
      <w:proofErr w:type="gramEnd"/>
      <w:r w:rsidRPr="005302AC">
        <w:rPr>
          <w:sz w:val="10"/>
        </w:rPr>
        <w:t xml:space="preserve"> of which the AFL-CIO has been a part. Following the lead of </w:t>
      </w:r>
      <w:proofErr w:type="gramStart"/>
      <w:r w:rsidRPr="005302AC">
        <w:rPr>
          <w:sz w:val="10"/>
        </w:rPr>
        <w:t>a number of</w:t>
      </w:r>
      <w:proofErr w:type="gramEnd"/>
      <w:r w:rsidRPr="005302AC">
        <w:rPr>
          <w:sz w:val="10"/>
        </w:rPr>
        <w:t xml:space="preserve">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EC178F">
        <w:rPr>
          <w:highlight w:val="green"/>
          <w:u w:val="single"/>
        </w:rPr>
        <w:t>The Wagner Act institutionalized collective bargaining</w:t>
      </w:r>
      <w:r w:rsidRPr="000073D8">
        <w:rPr>
          <w:u w:val="single"/>
        </w:rPr>
        <w:t xml:space="preserve"> procedures that legally recognized unionized workers' right to negotiate for higher wages through elected union representatives. This </w:t>
      </w:r>
      <w:r w:rsidRPr="00EC178F">
        <w:rPr>
          <w:highlight w:val="green"/>
          <w:u w:val="single"/>
        </w:rPr>
        <w:t>provided</w:t>
      </w:r>
      <w:r w:rsidRPr="000073D8">
        <w:rPr>
          <w:u w:val="single"/>
        </w:rPr>
        <w:t xml:space="preserve"> one of </w:t>
      </w:r>
      <w:r w:rsidRPr="00EC178F">
        <w:rPr>
          <w:highlight w:val="green"/>
          <w:u w:val="single"/>
        </w:rPr>
        <w:t>the institutional mechanism</w:t>
      </w:r>
      <w:r w:rsidRPr="000073D8">
        <w:rPr>
          <w:u w:val="single"/>
        </w:rPr>
        <w:t xml:space="preserve">s </w:t>
      </w:r>
      <w:r w:rsidRPr="00EC178F">
        <w:rPr>
          <w:highlight w:val="green"/>
          <w:u w:val="single"/>
        </w:rPr>
        <w:t>by which organized labor</w:t>
      </w:r>
      <w:r w:rsidRPr="000073D8">
        <w:rPr>
          <w:u w:val="single"/>
        </w:rPr>
        <w:t xml:space="preserve"> in the United States </w:t>
      </w:r>
      <w:r w:rsidRPr="00EC178F">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5302AC">
        <w:rPr>
          <w:sz w:val="10"/>
        </w:rPr>
        <w:t xml:space="preserve"> (</w:t>
      </w:r>
      <w:proofErr w:type="spellStart"/>
      <w:r w:rsidRPr="005302AC">
        <w:rPr>
          <w:sz w:val="10"/>
        </w:rPr>
        <w:t>Aglietta</w:t>
      </w:r>
      <w:proofErr w:type="spellEnd"/>
      <w:r w:rsidRPr="005302AC">
        <w:rPr>
          <w:sz w:val="10"/>
        </w:rPr>
        <w:t>, 1979; Bowles et al, 1983).</w:t>
      </w:r>
    </w:p>
    <w:p w14:paraId="1E2CE44F" w14:textId="77777777" w:rsidR="00C0772E" w:rsidRPr="005302AC" w:rsidRDefault="00C0772E" w:rsidP="00C0772E">
      <w:pPr>
        <w:rPr>
          <w:sz w:val="10"/>
        </w:rPr>
      </w:pPr>
      <w:r w:rsidRPr="005302AC">
        <w:rPr>
          <w:sz w:val="10"/>
        </w:rPr>
        <w:t xml:space="preserve">The labor accord was enabled by </w:t>
      </w:r>
      <w:proofErr w:type="gramStart"/>
      <w:r w:rsidRPr="005302AC">
        <w:rPr>
          <w:sz w:val="10"/>
        </w:rPr>
        <w:t>a number of</w:t>
      </w:r>
      <w:proofErr w:type="gramEnd"/>
      <w:r w:rsidRPr="005302AC">
        <w:rPr>
          <w:sz w:val="10"/>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w:t>
      </w:r>
      <w:proofErr w:type="gramStart"/>
      <w:r w:rsidRPr="005302AC">
        <w:rPr>
          <w:sz w:val="10"/>
        </w:rPr>
        <w:t>particular fraction</w:t>
      </w:r>
      <w:proofErr w:type="gramEnd"/>
      <w:r w:rsidRPr="005302AC">
        <w:rPr>
          <w:sz w:val="10"/>
        </w:rPr>
        <w:t xml:space="preserve"> of the working class that became the core constituency of the labor accord.</w:t>
      </w:r>
    </w:p>
    <w:p w14:paraId="3B3F7687" w14:textId="77777777" w:rsidR="00C0772E" w:rsidRPr="005302AC" w:rsidRDefault="00C0772E" w:rsidP="00C0772E">
      <w:pPr>
        <w:rPr>
          <w:sz w:val="10"/>
        </w:rPr>
      </w:pPr>
      <w:r w:rsidRPr="005302AC">
        <w:rPr>
          <w:sz w:val="10"/>
        </w:rPr>
        <w:t xml:space="preserve">It is important to recognize which fractions of the working class were marginalized within this accord. </w:t>
      </w:r>
      <w:proofErr w:type="gramStart"/>
      <w:r w:rsidRPr="005302AC">
        <w:rPr>
          <w:sz w:val="10"/>
        </w:rPr>
        <w:t>First of all</w:t>
      </w:r>
      <w:proofErr w:type="gramEnd"/>
      <w:r w:rsidRPr="005302AC">
        <w:rPr>
          <w:sz w:val="10"/>
        </w:rPr>
        <w:t>,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0CB2EBFE" w14:textId="77777777" w:rsidR="00C0772E" w:rsidRPr="005302AC" w:rsidRDefault="00C0772E" w:rsidP="00C0772E">
      <w:pPr>
        <w:rPr>
          <w:sz w:val="10"/>
        </w:rPr>
      </w:pPr>
      <w:r w:rsidRPr="000073D8">
        <w:rPr>
          <w:u w:val="single"/>
        </w:rPr>
        <w:t xml:space="preserve">Second, the workers who constituted this core of the industrial working class in the United States were overwhelmingly white, and </w:t>
      </w:r>
      <w:r w:rsidRPr="005302AC">
        <w:rPr>
          <w:u w:val="single"/>
        </w:rPr>
        <w:t>the leadership of the union movement fought to preserve racial privilege</w:t>
      </w:r>
      <w:r w:rsidRPr="000073D8">
        <w:rPr>
          <w:u w:val="single"/>
        </w:rPr>
        <w:t xml:space="preserve"> as a component of the labor accord. Thus, </w:t>
      </w:r>
      <w:r w:rsidRPr="00EC178F">
        <w:rPr>
          <w:highlight w:val="green"/>
          <w:u w:val="single"/>
        </w:rPr>
        <w:t>when [black workers]</w:t>
      </w:r>
      <w:r>
        <w:rPr>
          <w:u w:val="single"/>
        </w:rPr>
        <w:t xml:space="preserve"> </w:t>
      </w:r>
      <w:r w:rsidRPr="007A709A">
        <w:rPr>
          <w:strike/>
          <w:u w:val="single"/>
        </w:rPr>
        <w:t>blacks</w:t>
      </w:r>
      <w:r w:rsidRPr="000073D8">
        <w:rPr>
          <w:u w:val="single"/>
        </w:rPr>
        <w:t xml:space="preserve"> </w:t>
      </w:r>
      <w:r w:rsidRPr="00EC178F">
        <w:rPr>
          <w:highlight w:val="green"/>
          <w:u w:val="single"/>
        </w:rPr>
        <w:t>demanded</w:t>
      </w:r>
      <w:r w:rsidRPr="000073D8">
        <w:rPr>
          <w:u w:val="single"/>
        </w:rPr>
        <w:t xml:space="preserve"> that a clause be added to </w:t>
      </w:r>
      <w:r w:rsidRPr="00EC178F">
        <w:rPr>
          <w:highlight w:val="green"/>
          <w:u w:val="single"/>
        </w:rPr>
        <w:t xml:space="preserve">the </w:t>
      </w:r>
      <w:r w:rsidRPr="005302AC">
        <w:rPr>
          <w:u w:val="single"/>
        </w:rPr>
        <w:t>Wagner</w:t>
      </w:r>
      <w:r w:rsidRPr="00EC178F">
        <w:rPr>
          <w:highlight w:val="green"/>
          <w:u w:val="single"/>
        </w:rPr>
        <w:t xml:space="preserve"> Act</w:t>
      </w:r>
      <w:r w:rsidRPr="000073D8">
        <w:rPr>
          <w:u w:val="single"/>
        </w:rPr>
        <w:t xml:space="preserve"> that would </w:t>
      </w:r>
      <w:r w:rsidRPr="00EC178F">
        <w:rPr>
          <w:highlight w:val="green"/>
          <w:u w:val="single"/>
        </w:rPr>
        <w:t xml:space="preserve">outlaw </w:t>
      </w:r>
      <w:r w:rsidRPr="005302AC">
        <w:rPr>
          <w:u w:val="single"/>
        </w:rPr>
        <w:t xml:space="preserve">racial </w:t>
      </w:r>
      <w:r w:rsidRPr="00EC178F">
        <w:rPr>
          <w:highlight w:val="green"/>
          <w:u w:val="single"/>
        </w:rPr>
        <w:t>discrimination</w:t>
      </w:r>
      <w:r w:rsidRPr="000073D8">
        <w:rPr>
          <w:u w:val="single"/>
        </w:rPr>
        <w:t xml:space="preserve"> by unions, the AFL </w:t>
      </w:r>
      <w:r w:rsidRPr="00EC178F">
        <w:rPr>
          <w:highlight w:val="green"/>
          <w:u w:val="single"/>
        </w:rPr>
        <w:t>leadership</w:t>
      </w:r>
      <w:r w:rsidRPr="000073D8">
        <w:rPr>
          <w:u w:val="single"/>
        </w:rPr>
        <w:t xml:space="preserve"> let it be known that it </w:t>
      </w:r>
      <w:r w:rsidRPr="00EC178F">
        <w:rPr>
          <w:highlight w:val="green"/>
          <w:u w:val="single"/>
        </w:rPr>
        <w:t>would oppose the entire bill</w:t>
      </w:r>
      <w:r w:rsidRPr="000073D8">
        <w:rPr>
          <w:u w:val="single"/>
        </w:rPr>
        <w:t xml:space="preserve"> if the clause was included. </w:t>
      </w:r>
      <w:r w:rsidRPr="005302AC">
        <w:rPr>
          <w:sz w:val="10"/>
        </w:rPr>
        <w:t xml:space="preserve">The Roosevelt administration sided with the AFL leadership and the antidiscrimination clause was not adopted (Marable, 1985, page 80). Such measures as these helped </w:t>
      </w:r>
      <w:proofErr w:type="gramStart"/>
      <w:r w:rsidRPr="005302AC">
        <w:rPr>
          <w:sz w:val="10"/>
        </w:rPr>
        <w:t>insure</w:t>
      </w:r>
      <w:proofErr w:type="gramEnd"/>
      <w:r w:rsidRPr="005302AC">
        <w:rPr>
          <w:sz w:val="10"/>
        </w:rPr>
        <w:t xml:space="preserve"> that work within core industries that were strongly unionized would remain largely the preserve of white workers until after the Second World War (Marable, 1983, pages 34 ^ 35).</w:t>
      </w:r>
    </w:p>
    <w:p w14:paraId="471425AC" w14:textId="77777777" w:rsidR="00C0772E" w:rsidRPr="005302AC" w:rsidRDefault="00C0772E" w:rsidP="00C0772E">
      <w:pPr>
        <w:rPr>
          <w:sz w:val="10"/>
        </w:rPr>
      </w:pPr>
      <w:r w:rsidRPr="005302AC">
        <w:rPr>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6AF60C60" w14:textId="77777777" w:rsidR="00C0772E" w:rsidRPr="005302AC" w:rsidRDefault="00C0772E" w:rsidP="00C0772E">
      <w:pPr>
        <w:rPr>
          <w:sz w:val="10"/>
        </w:rPr>
      </w:pPr>
      <w:r w:rsidRPr="005302AC">
        <w:rPr>
          <w:sz w:val="10"/>
        </w:rPr>
        <w:t xml:space="preserve">Fourth, the core workers who were recruited into the liberal-internationalist alliance under the labor accord were not only fractioned off from much of the US working class by industrial occupation, </w:t>
      </w:r>
      <w:proofErr w:type="spellStart"/>
      <w:r w:rsidRPr="005302AC">
        <w:rPr>
          <w:sz w:val="10"/>
        </w:rPr>
        <w:t>sociospatial</w:t>
      </w:r>
      <w:proofErr w:type="spellEnd"/>
      <w:r w:rsidRPr="005302AC">
        <w:rPr>
          <w:sz w:val="10"/>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7C45B75B" w14:textId="77777777" w:rsidR="00C0772E" w:rsidRPr="005302AC" w:rsidRDefault="00C0772E" w:rsidP="00C0772E">
      <w:pPr>
        <w:rPr>
          <w:sz w:val="10"/>
        </w:rPr>
      </w:pPr>
      <w:r w:rsidRPr="005302AC">
        <w:rPr>
          <w:sz w:val="10"/>
        </w:rPr>
        <w:t xml:space="preserve">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w:t>
      </w:r>
      <w:proofErr w:type="gramStart"/>
      <w:r w:rsidRPr="005302AC">
        <w:rPr>
          <w:sz w:val="10"/>
        </w:rPr>
        <w:t>bloc</w:t>
      </w:r>
      <w:proofErr w:type="gramEnd"/>
      <w:r w:rsidRPr="005302AC">
        <w:rPr>
          <w:sz w:val="10"/>
        </w:rPr>
        <w:t>, was nonetheless strongly constrained by its politics and thus took on an orientation consistent with the broad delimitations of liberal-internationalist hegemony.</w:t>
      </w:r>
    </w:p>
    <w:p w14:paraId="19982143" w14:textId="77777777" w:rsidR="00C0772E" w:rsidRPr="005302AC" w:rsidRDefault="00C0772E" w:rsidP="00C0772E">
      <w:pPr>
        <w:rPr>
          <w:sz w:val="10"/>
        </w:rPr>
      </w:pPr>
      <w:r w:rsidRPr="005302AC">
        <w:rPr>
          <w:sz w:val="10"/>
        </w:rPr>
        <w:t xml:space="preserve">The nuances of the alliances that helped to constitute liberal-internationalist hegemony </w:t>
      </w:r>
      <w:proofErr w:type="gramStart"/>
      <w:r w:rsidRPr="005302AC">
        <w:rPr>
          <w:sz w:val="10"/>
        </w:rPr>
        <w:t>lead</w:t>
      </w:r>
      <w:proofErr w:type="gramEnd"/>
      <w:r w:rsidRPr="005302AC">
        <w:rPr>
          <w:sz w:val="10"/>
        </w:rPr>
        <w:t xml:space="preserve"> to the next theoretical issue, the role of states. This is </w:t>
      </w:r>
      <w:proofErr w:type="gramStart"/>
      <w:r w:rsidRPr="005302AC">
        <w:rPr>
          <w:sz w:val="10"/>
        </w:rPr>
        <w:t>so both</w:t>
      </w:r>
      <w:proofErr w:type="gramEnd"/>
      <w:r w:rsidRPr="005302AC">
        <w:rPr>
          <w:sz w:val="10"/>
        </w:rPr>
        <w:t xml:space="preserve"> because state functions are necessary to the consolidation of any such historic </w:t>
      </w:r>
      <w:proofErr w:type="gramStart"/>
      <w:r w:rsidRPr="005302AC">
        <w:rPr>
          <w:sz w:val="10"/>
        </w:rPr>
        <w:t>bloc</w:t>
      </w:r>
      <w:proofErr w:type="gramEnd"/>
      <w:r w:rsidRPr="005302AC">
        <w:rPr>
          <w:sz w:val="10"/>
        </w:rPr>
        <w:t xml:space="preserve"> and because the social classes and class fractions that form a historic </w:t>
      </w:r>
      <w:proofErr w:type="gramStart"/>
      <w:r w:rsidRPr="005302AC">
        <w:rPr>
          <w:sz w:val="10"/>
        </w:rPr>
        <w:t>bloc</w:t>
      </w:r>
      <w:proofErr w:type="gramEnd"/>
      <w:r w:rsidRPr="005302AC">
        <w:rPr>
          <w:sz w:val="10"/>
        </w:rPr>
        <w:t xml:space="preserve"> inevitably fight the battles leading to specific consensual arrangements at least partially within the domain of the state. The next task is therefore to examine the state as a terrain of struggle in which the foreign policy of organized labor took shape.</w:t>
      </w:r>
    </w:p>
    <w:p w14:paraId="7C40BCE9" w14:textId="77777777" w:rsidR="00C0772E" w:rsidRPr="005302AC" w:rsidRDefault="00C0772E" w:rsidP="00C0772E">
      <w:pPr>
        <w:rPr>
          <w:sz w:val="10"/>
        </w:rPr>
      </w:pPr>
      <w:r w:rsidRPr="005302AC">
        <w:rPr>
          <w:sz w:val="10"/>
        </w:rPr>
        <w:t>The state as mediator of class alliances</w:t>
      </w:r>
    </w:p>
    <w:p w14:paraId="5A9C31FA" w14:textId="77777777" w:rsidR="00C0772E" w:rsidRPr="005302AC" w:rsidRDefault="00C0772E" w:rsidP="00C0772E">
      <w:pPr>
        <w:rPr>
          <w:sz w:val="10"/>
        </w:rPr>
      </w:pPr>
      <w:r w:rsidRPr="005302AC">
        <w:rPr>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35361D10" w14:textId="77777777" w:rsidR="00C0772E" w:rsidRPr="005302AC" w:rsidRDefault="00C0772E" w:rsidP="00C0772E">
      <w:pPr>
        <w:rPr>
          <w:sz w:val="10"/>
        </w:rPr>
      </w:pPr>
      <w:r w:rsidRPr="005302AC">
        <w:rPr>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7805AF19" w14:textId="77777777" w:rsidR="00C0772E" w:rsidRPr="005302AC" w:rsidRDefault="00C0772E" w:rsidP="00C0772E">
      <w:pPr>
        <w:rPr>
          <w:sz w:val="10"/>
        </w:rPr>
      </w:pPr>
      <w:r w:rsidRPr="005302AC">
        <w:rPr>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0D1B4C72" w14:textId="77777777" w:rsidR="00C0772E" w:rsidRPr="000073D8" w:rsidRDefault="00C0772E" w:rsidP="00C0772E">
      <w:pPr>
        <w:rPr>
          <w:u w:val="single"/>
        </w:rPr>
      </w:pPr>
      <w:r w:rsidRPr="005302AC">
        <w:rPr>
          <w:sz w:val="10"/>
        </w:rPr>
        <w:t>T</w:t>
      </w:r>
      <w:r w:rsidRPr="000073D8">
        <w:rPr>
          <w:u w:val="single"/>
        </w:rPr>
        <w:t xml:space="preserve">he `dual character' of </w:t>
      </w:r>
      <w:r w:rsidRPr="00EC178F">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EC178F">
        <w:rPr>
          <w:highlight w:val="green"/>
          <w:u w:val="single"/>
        </w:rPr>
        <w:t>are incorporated into hegemonic projects of liberal-internationalist capital</w:t>
      </w:r>
      <w:r w:rsidRPr="000073D8">
        <w:rPr>
          <w:u w:val="single"/>
        </w:rPr>
        <w:t xml:space="preserve">. </w:t>
      </w:r>
      <w:r w:rsidRPr="005302AC">
        <w:rPr>
          <w:sz w:val="10"/>
        </w:rPr>
        <w:t xml:space="preserve">In their dimension as a manifestation of working-class power, unions are generally regarded by capitalists as antagonists. In the late-19thcentury and early-20th-century United States, this antagonism was expressed as an open class war, conducted by employers against unions </w:t>
      </w:r>
      <w:proofErr w:type="gramStart"/>
      <w:r w:rsidRPr="005302AC">
        <w:rPr>
          <w:sz w:val="10"/>
        </w:rPr>
        <w:t>through the use of</w:t>
      </w:r>
      <w:proofErr w:type="gramEnd"/>
      <w:r w:rsidRPr="005302AC">
        <w:rPr>
          <w:sz w:val="10"/>
        </w:rPr>
        <w:t xml:space="preserve">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w:t>
      </w:r>
      <w:proofErr w:type="spellStart"/>
      <w:r w:rsidRPr="005302AC">
        <w:rPr>
          <w:sz w:val="10"/>
        </w:rPr>
        <w:t>optive</w:t>
      </w:r>
      <w:proofErr w:type="spellEnd"/>
      <w:r w:rsidRPr="005302AC">
        <w:rPr>
          <w:sz w:val="10"/>
        </w:rPr>
        <w:t xml:space="preserve"> measures that were central to this took place within the arena of the state, as signified by the Wagner Act, and brought unions more fully within the ambit of the state,</w:t>
      </w:r>
      <w:r w:rsidRPr="005302AC">
        <w:rPr>
          <w:u w:val="single"/>
        </w:rPr>
        <w:t xml:space="preserve"> </w:t>
      </w:r>
      <w:r w:rsidRPr="00EC178F">
        <w:rPr>
          <w:highlight w:val="green"/>
          <w:u w:val="single"/>
        </w:rPr>
        <w:t>as the legally sanctioned representatives of labor in federally mediated dispute-resolution</w:t>
      </w:r>
      <w:r w:rsidRPr="000073D8">
        <w:rPr>
          <w:u w:val="single"/>
        </w:rPr>
        <w:t xml:space="preserve"> procedures. </w:t>
      </w:r>
    </w:p>
    <w:p w14:paraId="6B50565A" w14:textId="77777777" w:rsidR="00C0772E" w:rsidRPr="005302AC" w:rsidRDefault="00C0772E" w:rsidP="00C0772E">
      <w:pPr>
        <w:rPr>
          <w:sz w:val="10"/>
        </w:rPr>
      </w:pPr>
      <w:r w:rsidRPr="005302AC">
        <w:rPr>
          <w:sz w:val="10"/>
        </w:rPr>
        <w:t xml:space="preserve">The crafting of a consensus that allowed liberal-internationalist hegemony and the cementing of a historic </w:t>
      </w:r>
      <w:proofErr w:type="gramStart"/>
      <w:r w:rsidRPr="005302AC">
        <w:rPr>
          <w:sz w:val="10"/>
        </w:rPr>
        <w:t>bloc</w:t>
      </w:r>
      <w:proofErr w:type="gramEnd"/>
      <w:r w:rsidRPr="005302AC">
        <w:rPr>
          <w:sz w:val="10"/>
        </w:rPr>
        <w:t xml:space="preserve">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w:t>
      </w:r>
      <w:proofErr w:type="gramStart"/>
      <w:r w:rsidRPr="005302AC">
        <w:rPr>
          <w:sz w:val="10"/>
        </w:rPr>
        <w:t>both of these</w:t>
      </w:r>
      <w:proofErr w:type="gramEnd"/>
      <w:r w:rsidRPr="005302AC">
        <w:rPr>
          <w:sz w:val="10"/>
        </w:rPr>
        <w:t>.</w:t>
      </w:r>
    </w:p>
    <w:p w14:paraId="040DA998" w14:textId="77777777" w:rsidR="00C0772E" w:rsidRPr="005302AC" w:rsidRDefault="00C0772E" w:rsidP="00C0772E">
      <w:pPr>
        <w:rPr>
          <w:sz w:val="10"/>
        </w:rPr>
      </w:pPr>
      <w:r w:rsidRPr="005302AC">
        <w:rPr>
          <w:sz w:val="10"/>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5302AC">
        <w:rPr>
          <w:sz w:val="10"/>
        </w:rPr>
        <w:t>Thus</w:t>
      </w:r>
      <w:proofErr w:type="gramEnd"/>
      <w:r w:rsidRPr="005302AC">
        <w:rPr>
          <w:sz w:val="10"/>
        </w:rPr>
        <w:t xml:space="preserve"> the leadership that emerged within the AFL-CIO in the aftermath of World War 2 was a leadership willing to collaborate in statist purges of communists and other `</w:t>
      </w:r>
      <w:proofErr w:type="gramStart"/>
      <w:r w:rsidRPr="005302AC">
        <w:rPr>
          <w:sz w:val="10"/>
        </w:rPr>
        <w:t>reds'</w:t>
      </w:r>
      <w:proofErr w:type="gramEnd"/>
      <w:r w:rsidRPr="005302AC">
        <w:rPr>
          <w:sz w:val="10"/>
        </w:rPr>
        <w:t xml:space="preserve"> from the union movement.</w:t>
      </w:r>
    </w:p>
    <w:p w14:paraId="1B2FD91A" w14:textId="77777777" w:rsidR="00C0772E" w:rsidRPr="005302AC" w:rsidRDefault="00C0772E" w:rsidP="00C0772E">
      <w:pPr>
        <w:rPr>
          <w:sz w:val="10"/>
        </w:rPr>
      </w:pPr>
      <w:r w:rsidRPr="005302AC">
        <w:rPr>
          <w:sz w:val="10"/>
        </w:rPr>
        <w:t xml:space="preserve">The historical process of `selection' for labor leadership, then, helps account for the orientation of the </w:t>
      </w:r>
      <w:proofErr w:type="gramStart"/>
      <w:r w:rsidRPr="005302AC">
        <w:rPr>
          <w:sz w:val="10"/>
        </w:rPr>
        <w:t>AFL-CIO</w:t>
      </w:r>
      <w:proofErr w:type="gramEnd"/>
      <w:r w:rsidRPr="005302AC">
        <w:rPr>
          <w:sz w:val="10"/>
        </w:rPr>
        <w:t xml:space="preserve">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EC178F">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w:t>
      </w:r>
      <w:proofErr w:type="spellStart"/>
      <w:r w:rsidRPr="0063526E">
        <w:rPr>
          <w:u w:val="single"/>
        </w:rPr>
        <w:t>Lovestone</w:t>
      </w:r>
      <w:proofErr w:type="spellEnd"/>
      <w:r w:rsidRPr="0063526E">
        <w:rPr>
          <w:u w:val="single"/>
        </w:rPr>
        <w:t xml:space="preserve"> and Brown) </w:t>
      </w:r>
      <w:r w:rsidRPr="00EC178F">
        <w:rPr>
          <w:highlight w:val="green"/>
          <w:u w:val="single"/>
        </w:rPr>
        <w:t>was incorporated into statist projects</w:t>
      </w:r>
      <w:r w:rsidRPr="0063526E">
        <w:rPr>
          <w:u w:val="single"/>
        </w:rPr>
        <w:t xml:space="preserve"> </w:t>
      </w:r>
      <w:proofErr w:type="gramStart"/>
      <w:r w:rsidRPr="0063526E">
        <w:rPr>
          <w:u w:val="single"/>
        </w:rPr>
        <w:t>in</w:t>
      </w:r>
      <w:proofErr w:type="gramEnd"/>
      <w:r w:rsidRPr="0063526E">
        <w:rPr>
          <w:u w:val="single"/>
        </w:rPr>
        <w:t xml:space="preserve"> the same </w:t>
      </w:r>
      <w:proofErr w:type="gramStart"/>
      <w:r w:rsidRPr="0063526E">
        <w:rPr>
          <w:u w:val="single"/>
        </w:rPr>
        <w:t>moment</w:t>
      </w:r>
      <w:proofErr w:type="gramEnd"/>
      <w:r w:rsidRPr="0063526E">
        <w:rPr>
          <w:u w:val="single"/>
        </w:rPr>
        <w:t xml:space="preserve"> </w:t>
      </w:r>
      <w:r w:rsidRPr="00EC178F">
        <w:rPr>
          <w:highlight w:val="green"/>
          <w:u w:val="single"/>
        </w:rPr>
        <w:t>as more progressive alternatives</w:t>
      </w:r>
      <w:r w:rsidRPr="0063526E">
        <w:rPr>
          <w:u w:val="single"/>
        </w:rPr>
        <w:t xml:space="preserve"> to working-class collaboration </w:t>
      </w:r>
      <w:r w:rsidRPr="00EC178F">
        <w:rPr>
          <w:highlight w:val="green"/>
          <w:u w:val="single"/>
        </w:rPr>
        <w:t>were being repressed</w:t>
      </w:r>
      <w:r w:rsidRPr="005302AC">
        <w:rPr>
          <w:sz w:val="10"/>
        </w:rPr>
        <w:t xml:space="preserve">. That much of the union rank-and-file accepted this outcome, and perhaps even passively supported it, is certainly important in explaining the ability of labor leadership to act in the name of labor (using union funds). Nonetheless, it is probably not the case that </w:t>
      </w:r>
      <w:proofErr w:type="gramStart"/>
      <w:r w:rsidRPr="005302AC">
        <w:rPr>
          <w:sz w:val="10"/>
        </w:rPr>
        <w:t>the majority of</w:t>
      </w:r>
      <w:proofErr w:type="gramEnd"/>
      <w:r w:rsidRPr="005302AC">
        <w:rPr>
          <w:sz w:val="10"/>
        </w:rPr>
        <w:t xml:space="preserve">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w:t>
      </w:r>
      <w:proofErr w:type="gramStart"/>
      <w:r w:rsidRPr="005302AC">
        <w:rPr>
          <w:sz w:val="10"/>
        </w:rPr>
        <w:t>labor foreign</w:t>
      </w:r>
      <w:proofErr w:type="gramEnd"/>
      <w:r w:rsidRPr="005302AC">
        <w:rPr>
          <w:sz w:val="10"/>
        </w:rPr>
        <w:t xml:space="preserve"> policy.</w:t>
      </w:r>
    </w:p>
    <w:p w14:paraId="15A88CB8" w14:textId="77777777" w:rsidR="00C0772E" w:rsidRPr="005302AC" w:rsidRDefault="00C0772E" w:rsidP="00C0772E">
      <w:pPr>
        <w:rPr>
          <w:sz w:val="10"/>
        </w:rPr>
      </w:pPr>
      <w:r w:rsidRPr="005302AC">
        <w:rPr>
          <w:sz w:val="10"/>
        </w:rPr>
        <w:t>Imperialism and core ^ periphery relations</w:t>
      </w:r>
    </w:p>
    <w:p w14:paraId="7E2B3340" w14:textId="77777777" w:rsidR="00C0772E" w:rsidRPr="005302AC" w:rsidRDefault="00C0772E" w:rsidP="00C0772E">
      <w:pPr>
        <w:rPr>
          <w:sz w:val="10"/>
        </w:rPr>
      </w:pPr>
      <w:r w:rsidRPr="005302AC">
        <w:rPr>
          <w:sz w:val="10"/>
        </w:rPr>
        <w:t xml:space="preserve">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w:t>
      </w:r>
      <w:proofErr w:type="gramStart"/>
      <w:r w:rsidRPr="005302AC">
        <w:rPr>
          <w:sz w:val="10"/>
        </w:rPr>
        <w:t>in light of</w:t>
      </w:r>
      <w:proofErr w:type="gramEnd"/>
      <w:r w:rsidRPr="005302AC">
        <w:rPr>
          <w:sz w:val="10"/>
        </w:rPr>
        <w:t xml:space="preserve">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5A5A183B" w14:textId="77777777" w:rsidR="00C0772E" w:rsidRPr="005302AC" w:rsidRDefault="00C0772E" w:rsidP="00C0772E">
      <w:pPr>
        <w:rPr>
          <w:sz w:val="10"/>
        </w:rPr>
      </w:pPr>
      <w:r w:rsidRPr="005302AC">
        <w:rPr>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4D60848C" w14:textId="77777777" w:rsidR="00C0772E" w:rsidRPr="005302AC" w:rsidRDefault="00C0772E" w:rsidP="00C0772E">
      <w:pPr>
        <w:rPr>
          <w:sz w:val="10"/>
        </w:rPr>
      </w:pPr>
      <w:r w:rsidRPr="0063526E">
        <w:rPr>
          <w:u w:val="single"/>
        </w:rPr>
        <w:t xml:space="preserve">This definition of </w:t>
      </w:r>
      <w:r w:rsidRPr="00EC178F">
        <w:rPr>
          <w:highlight w:val="green"/>
          <w:u w:val="single"/>
        </w:rPr>
        <w:t xml:space="preserve">imperialism </w:t>
      </w:r>
      <w:r w:rsidRPr="005302AC">
        <w:rPr>
          <w:u w:val="single"/>
        </w:rPr>
        <w:t xml:space="preserve">identifies core-country labor organizations as beneficiaries of their position within a historic </w:t>
      </w:r>
      <w:proofErr w:type="gramStart"/>
      <w:r w:rsidRPr="005302AC">
        <w:rPr>
          <w:u w:val="single"/>
        </w:rPr>
        <w:t>bloc</w:t>
      </w:r>
      <w:proofErr w:type="gramEnd"/>
      <w:r w:rsidRPr="005302AC">
        <w:rPr>
          <w:u w:val="single"/>
        </w:rPr>
        <w:t xml:space="preserve"> in which capital is hegemonic. Indeed, it </w:t>
      </w:r>
      <w:r w:rsidRPr="00EC178F">
        <w:rPr>
          <w:highlight w:val="green"/>
          <w:u w:val="single"/>
        </w:rPr>
        <w:t>was</w:t>
      </w:r>
      <w:r w:rsidRPr="0063526E">
        <w:rPr>
          <w:u w:val="single"/>
        </w:rPr>
        <w:t xml:space="preserve"> clearly </w:t>
      </w:r>
      <w:r w:rsidRPr="00EC178F">
        <w:rPr>
          <w:highlight w:val="green"/>
          <w:u w:val="single"/>
        </w:rPr>
        <w:t>crucial to the cementing of</w:t>
      </w:r>
      <w:r w:rsidRPr="0063526E">
        <w:rPr>
          <w:u w:val="single"/>
        </w:rPr>
        <w:t xml:space="preserve"> the position of </w:t>
      </w:r>
      <w:r w:rsidRPr="00EC178F">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EC178F">
        <w:rPr>
          <w:highlight w:val="green"/>
          <w:u w:val="single"/>
        </w:rPr>
        <w:t>US capital promised</w:t>
      </w:r>
      <w:r w:rsidRPr="0063526E">
        <w:rPr>
          <w:u w:val="single"/>
        </w:rPr>
        <w:t xml:space="preserve"> to bring </w:t>
      </w:r>
      <w:r w:rsidRPr="00EC178F">
        <w:rPr>
          <w:highlight w:val="green"/>
          <w:u w:val="single"/>
        </w:rPr>
        <w:t>more jobs and higher wages</w:t>
      </w:r>
      <w:r w:rsidRPr="0063526E">
        <w:rPr>
          <w:u w:val="single"/>
        </w:rPr>
        <w:t xml:space="preserve"> to US workers, </w:t>
      </w:r>
      <w:r w:rsidRPr="00EC178F">
        <w:rPr>
          <w:highlight w:val="green"/>
          <w:u w:val="single"/>
        </w:rPr>
        <w:t>without necessitating class agitation</w:t>
      </w:r>
      <w:r w:rsidRPr="0063526E">
        <w:rPr>
          <w:u w:val="single"/>
        </w:rPr>
        <w:t xml:space="preserve"> for redistribution of wealth and income</w:t>
      </w:r>
      <w:r w:rsidRPr="005302AC">
        <w:rPr>
          <w:sz w:val="10"/>
        </w:rPr>
        <w:t xml:space="preserve"> (Herod, 1997a, pages 173, 175; Wolfe, 1981).</w:t>
      </w:r>
    </w:p>
    <w:p w14:paraId="0AC9C508" w14:textId="77777777" w:rsidR="00C0772E" w:rsidRPr="005302AC" w:rsidRDefault="00C0772E" w:rsidP="00C0772E">
      <w:pPr>
        <w:rPr>
          <w:sz w:val="10"/>
        </w:rPr>
      </w:pPr>
      <w:r w:rsidRPr="005302AC">
        <w:rPr>
          <w:sz w:val="10"/>
        </w:rPr>
        <w:t xml:space="preserve">Beyond this, Galtung's conception of imperialism highlights the notion of collaboration by peripheral elites in the project of core-country domination. This </w:t>
      </w:r>
      <w:proofErr w:type="gramStart"/>
      <w:r w:rsidRPr="005302AC">
        <w:rPr>
          <w:sz w:val="10"/>
        </w:rPr>
        <w:t>adds</w:t>
      </w:r>
      <w:proofErr w:type="gramEnd"/>
      <w:r w:rsidRPr="005302AC">
        <w:rPr>
          <w:sz w:val="10"/>
        </w:rPr>
        <w:t xml:space="preserve">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79987308" w14:textId="77777777" w:rsidR="00C0772E" w:rsidRPr="005302AC" w:rsidRDefault="00C0772E" w:rsidP="00C0772E">
      <w:pPr>
        <w:rPr>
          <w:sz w:val="10"/>
        </w:rPr>
      </w:pPr>
      <w:r w:rsidRPr="005302AC">
        <w:rPr>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5302AC">
        <w:rPr>
          <w:sz w:val="10"/>
        </w:rPr>
        <w:t>subimperialism</w:t>
      </w:r>
      <w:proofErr w:type="spellEnd"/>
      <w:r w:rsidRPr="005302AC">
        <w:rPr>
          <w:sz w:val="10"/>
        </w:rPr>
        <w:t>'.</w:t>
      </w:r>
    </w:p>
    <w:p w14:paraId="688203C6" w14:textId="77777777" w:rsidR="00C0772E" w:rsidRPr="005302AC" w:rsidRDefault="00C0772E" w:rsidP="00C0772E">
      <w:pPr>
        <w:rPr>
          <w:sz w:val="10"/>
        </w:rPr>
      </w:pPr>
      <w:r w:rsidRPr="005302AC">
        <w:rPr>
          <w:sz w:val="10"/>
        </w:rPr>
        <w:t xml:space="preserve">Such `labor </w:t>
      </w:r>
      <w:proofErr w:type="gramStart"/>
      <w:r w:rsidRPr="005302AC">
        <w:rPr>
          <w:sz w:val="10"/>
        </w:rPr>
        <w:t>aristocracies'</w:t>
      </w:r>
      <w:proofErr w:type="gramEnd"/>
      <w:r w:rsidRPr="005302AC">
        <w:rPr>
          <w:sz w:val="10"/>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5ED7A529" w14:textId="77777777" w:rsidR="00C0772E" w:rsidRPr="005302AC" w:rsidRDefault="00C0772E" w:rsidP="00C0772E">
      <w:pPr>
        <w:rPr>
          <w:sz w:val="10"/>
        </w:rPr>
      </w:pPr>
      <w:r w:rsidRPr="005302AC">
        <w:rPr>
          <w:sz w:val="10"/>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5302AC">
        <w:rPr>
          <w:sz w:val="10"/>
        </w:rPr>
        <w:t>Nor,</w:t>
      </w:r>
      <w:proofErr w:type="gramEnd"/>
      <w:r w:rsidRPr="005302AC">
        <w:rPr>
          <w:sz w:val="10"/>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w:t>
      </w:r>
      <w:proofErr w:type="gramStart"/>
      <w:r w:rsidRPr="005302AC">
        <w:rPr>
          <w:sz w:val="10"/>
        </w:rPr>
        <w:t>aristocracies'</w:t>
      </w:r>
      <w:proofErr w:type="gramEnd"/>
      <w:r w:rsidRPr="005302AC">
        <w:rPr>
          <w:sz w:val="10"/>
        </w:rPr>
        <w:t xml:space="preserve"> have sometimes played an important political role and have been frequently supported in this role by assistance from the AFL-CIO, whose local affiliates have encouraged a conservative orientation, often in the name of `anticommunism' and `bread-and-butter unionism'.</w:t>
      </w:r>
    </w:p>
    <w:p w14:paraId="11E7F4C2" w14:textId="77777777" w:rsidR="00C0772E" w:rsidRPr="0063526E" w:rsidRDefault="00C0772E" w:rsidP="00C0772E">
      <w:pPr>
        <w:rPr>
          <w:u w:val="single"/>
        </w:rPr>
      </w:pPr>
      <w:r w:rsidRPr="005302AC">
        <w:rPr>
          <w:sz w:val="10"/>
        </w:rPr>
        <w:t xml:space="preserve">These considerations regarding the small `labor </w:t>
      </w:r>
      <w:proofErr w:type="gramStart"/>
      <w:r w:rsidRPr="005302AC">
        <w:rPr>
          <w:sz w:val="10"/>
        </w:rPr>
        <w:t>aristocracies'</w:t>
      </w:r>
      <w:proofErr w:type="gramEnd"/>
      <w:r w:rsidRPr="005302AC">
        <w:rPr>
          <w:sz w:val="10"/>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3526E">
        <w:rPr>
          <w:u w:val="single"/>
        </w:rPr>
        <w:t xml:space="preserve">Thus, </w:t>
      </w:r>
      <w:r w:rsidRPr="00EC178F">
        <w:rPr>
          <w:highlight w:val="green"/>
          <w:u w:val="single"/>
        </w:rPr>
        <w:t>rather than a view of</w:t>
      </w:r>
      <w:r w:rsidRPr="0063526E">
        <w:rPr>
          <w:u w:val="single"/>
        </w:rPr>
        <w:t xml:space="preserve"> the world as </w:t>
      </w:r>
      <w:r w:rsidRPr="006B76D9">
        <w:rPr>
          <w:u w:val="single"/>
        </w:rPr>
        <w:t xml:space="preserve">divided into sharply </w:t>
      </w:r>
      <w:r w:rsidRPr="00EC178F">
        <w:rPr>
          <w:highlight w:val="green"/>
          <w:u w:val="single"/>
        </w:rPr>
        <w:t>dualistic poles</w:t>
      </w:r>
      <w:r w:rsidRPr="0063526E">
        <w:rPr>
          <w:u w:val="single"/>
        </w:rPr>
        <w:t xml:space="preserve"> (simple cores and peripheries), the conception of </w:t>
      </w:r>
      <w:r w:rsidRPr="00F82AED">
        <w:rPr>
          <w:u w:val="single"/>
        </w:rPr>
        <w:t>imperial power articulated here</w:t>
      </w:r>
      <w:r w:rsidRPr="0063526E">
        <w:rPr>
          <w:u w:val="single"/>
        </w:rPr>
        <w:t xml:space="preserve"> presents a view in which </w:t>
      </w:r>
      <w:r w:rsidRPr="00EC178F">
        <w:rPr>
          <w:highlight w:val="green"/>
          <w:u w:val="single"/>
        </w:rPr>
        <w:t>cores and peripheries are</w:t>
      </w:r>
      <w:r w:rsidRPr="0063526E">
        <w:rPr>
          <w:u w:val="single"/>
        </w:rPr>
        <w:t xml:space="preserve"> seen as </w:t>
      </w:r>
      <w:r w:rsidRPr="00EC178F">
        <w:rPr>
          <w:highlight w:val="green"/>
          <w:u w:val="single"/>
        </w:rPr>
        <w:t>relative locations</w:t>
      </w:r>
      <w:r w:rsidRPr="0063526E">
        <w:rPr>
          <w:u w:val="single"/>
        </w:rPr>
        <w:t xml:space="preserve"> in a very deep sense, not pregiven but rather </w:t>
      </w:r>
      <w:r w:rsidRPr="00EC178F">
        <w:rPr>
          <w:highlight w:val="green"/>
          <w:u w:val="single"/>
        </w:rPr>
        <w:t>constructed</w:t>
      </w:r>
      <w:r w:rsidRPr="0063526E">
        <w:rPr>
          <w:u w:val="single"/>
        </w:rPr>
        <w:t xml:space="preserve"> along a socio-spatial continuum </w:t>
      </w:r>
      <w:r w:rsidRPr="00EC178F">
        <w:rPr>
          <w:highlight w:val="green"/>
          <w:u w:val="single"/>
        </w:rPr>
        <w:t xml:space="preserve">through </w:t>
      </w:r>
      <w:r w:rsidRPr="006B76D9">
        <w:rPr>
          <w:u w:val="single"/>
        </w:rPr>
        <w:t>concrete</w:t>
      </w:r>
      <w:r w:rsidRPr="0063526E">
        <w:rPr>
          <w:u w:val="single"/>
        </w:rPr>
        <w:t xml:space="preserve"> processes of </w:t>
      </w:r>
      <w:r w:rsidRPr="006B76D9">
        <w:rPr>
          <w:u w:val="single"/>
        </w:rPr>
        <w:t xml:space="preserve">social </w:t>
      </w:r>
      <w:r w:rsidRPr="00EC178F">
        <w:rPr>
          <w:highlight w:val="green"/>
          <w:u w:val="single"/>
        </w:rPr>
        <w:t>struggle.</w:t>
      </w:r>
    </w:p>
    <w:p w14:paraId="0AA5684F" w14:textId="77777777" w:rsidR="00C0772E" w:rsidRDefault="00C0772E" w:rsidP="00C0772E">
      <w:pPr>
        <w:rPr>
          <w:sz w:val="10"/>
        </w:rPr>
      </w:pPr>
      <w:r w:rsidRPr="0063526E">
        <w:rPr>
          <w:u w:val="single"/>
        </w:rPr>
        <w:t xml:space="preserve">From this perspective, </w:t>
      </w:r>
      <w:r w:rsidRPr="00EC178F">
        <w:rPr>
          <w:highlight w:val="green"/>
          <w:u w:val="single"/>
        </w:rPr>
        <w:t>US labor</w:t>
      </w:r>
      <w:r w:rsidRPr="0063526E">
        <w:rPr>
          <w:u w:val="single"/>
        </w:rPr>
        <w:t xml:space="preserve">, and the AFL-CIO in particular, </w:t>
      </w:r>
      <w:r w:rsidRPr="005302AC">
        <w:rPr>
          <w:u w:val="single"/>
        </w:rPr>
        <w:t xml:space="preserve">can be seen as </w:t>
      </w:r>
      <w:r w:rsidRPr="00EC178F">
        <w:rPr>
          <w:highlight w:val="green"/>
          <w:u w:val="single"/>
        </w:rPr>
        <w:t>participat</w:t>
      </w:r>
      <w:r w:rsidRPr="005302AC">
        <w:rPr>
          <w:u w:val="single"/>
        </w:rPr>
        <w:t xml:space="preserve">ing </w:t>
      </w:r>
      <w:r w:rsidRPr="00EC178F">
        <w:rPr>
          <w:highlight w:val="green"/>
          <w:u w:val="single"/>
        </w:rPr>
        <w:t>in a</w:t>
      </w:r>
      <w:r w:rsidRPr="0063526E">
        <w:rPr>
          <w:u w:val="single"/>
        </w:rPr>
        <w:t xml:space="preserve">n international historic </w:t>
      </w:r>
      <w:proofErr w:type="gramStart"/>
      <w:r w:rsidRPr="00EC178F">
        <w:rPr>
          <w:highlight w:val="green"/>
          <w:u w:val="single"/>
        </w:rPr>
        <w:t>bloc</w:t>
      </w:r>
      <w:proofErr w:type="gramEnd"/>
      <w:r w:rsidRPr="00EC178F">
        <w:rPr>
          <w:highlight w:val="green"/>
          <w:u w:val="single"/>
        </w:rPr>
        <w:t xml:space="preserve"> within which liberal-internationalist capital has been hegemonic</w:t>
      </w:r>
      <w:r w:rsidRPr="0063526E">
        <w:rPr>
          <w:u w:val="single"/>
        </w:rPr>
        <w:t xml:space="preserve">. As an active participant in the foreign policy of this </w:t>
      </w:r>
      <w:proofErr w:type="gramStart"/>
      <w:r w:rsidRPr="0063526E">
        <w:rPr>
          <w:u w:val="single"/>
        </w:rPr>
        <w:t>bloc</w:t>
      </w:r>
      <w:proofErr w:type="gramEnd"/>
      <w:r w:rsidRPr="0063526E">
        <w:rPr>
          <w:u w:val="single"/>
        </w:rPr>
        <w:t xml:space="preserve">, </w:t>
      </w:r>
      <w:r w:rsidRPr="00EC178F">
        <w:rPr>
          <w:highlight w:val="green"/>
          <w:u w:val="single"/>
        </w:rPr>
        <w:t>it has helped international capital</w:t>
      </w:r>
      <w:r w:rsidRPr="0063526E">
        <w:rPr>
          <w:u w:val="single"/>
        </w:rPr>
        <w:t xml:space="preserve"> to </w:t>
      </w:r>
      <w:r w:rsidRPr="00EC178F">
        <w:rPr>
          <w:highlight w:val="green"/>
          <w:u w:val="single"/>
        </w:rPr>
        <w:t>shape possibilities for capital accumulation within peripheral regions</w:t>
      </w:r>
      <w:r w:rsidRPr="0063526E">
        <w:rPr>
          <w:u w:val="single"/>
        </w:rPr>
        <w:t xml:space="preserve"> of the global economy. </w:t>
      </w:r>
      <w:r w:rsidRPr="00EC178F">
        <w:rPr>
          <w:highlight w:val="green"/>
          <w:u w:val="single"/>
        </w:rPr>
        <w:t>Such internationalization</w:t>
      </w:r>
      <w:r w:rsidRPr="0063526E">
        <w:rPr>
          <w:u w:val="single"/>
        </w:rPr>
        <w:t xml:space="preserve"> of capital </w:t>
      </w:r>
      <w:r w:rsidRPr="00EC178F">
        <w:rPr>
          <w:highlight w:val="green"/>
          <w:u w:val="single"/>
        </w:rPr>
        <w:t>has been</w:t>
      </w:r>
      <w:r w:rsidRPr="0063526E">
        <w:rPr>
          <w:u w:val="single"/>
        </w:rPr>
        <w:t xml:space="preserve"> actively </w:t>
      </w:r>
      <w:r w:rsidRPr="00EC178F">
        <w:rPr>
          <w:highlight w:val="green"/>
          <w:u w:val="single"/>
        </w:rPr>
        <w:t>abetted by elites from the global South</w:t>
      </w:r>
      <w:r w:rsidRPr="0063526E">
        <w:rPr>
          <w:u w:val="single"/>
        </w:rPr>
        <w:t xml:space="preserve">, and these elites, although using ample repressive force where necessary, have distributed some of the surplus </w:t>
      </w:r>
      <w:proofErr w:type="gramStart"/>
      <w:r w:rsidRPr="0063526E">
        <w:rPr>
          <w:u w:val="single"/>
        </w:rPr>
        <w:t xml:space="preserve">in order </w:t>
      </w:r>
      <w:r w:rsidRPr="00EC178F">
        <w:rPr>
          <w:highlight w:val="green"/>
          <w:u w:val="single"/>
        </w:rPr>
        <w:t>to</w:t>
      </w:r>
      <w:proofErr w:type="gramEnd"/>
      <w:r w:rsidRPr="00EC178F">
        <w:rPr>
          <w:highlight w:val="green"/>
          <w:u w:val="single"/>
        </w:rPr>
        <w:t xml:space="preserve"> buy a small, local `labor aristocracy'</w:t>
      </w:r>
      <w:r w:rsidRPr="0063526E">
        <w:rPr>
          <w:u w:val="single"/>
        </w:rPr>
        <w:t>.</w:t>
      </w:r>
      <w:r w:rsidRPr="005302AC">
        <w:rPr>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069F4A29" w14:textId="77777777" w:rsidR="00C0772E" w:rsidRPr="005302AC" w:rsidRDefault="00C0772E" w:rsidP="00C0772E">
      <w:pPr>
        <w:rPr>
          <w:sz w:val="10"/>
        </w:rPr>
      </w:pPr>
    </w:p>
    <w:p w14:paraId="27ECC7DC" w14:textId="77777777" w:rsidR="00C0772E" w:rsidRPr="009F28E9" w:rsidRDefault="00C0772E" w:rsidP="00C0772E">
      <w:pPr>
        <w:pStyle w:val="Heading4"/>
      </w:pPr>
      <w:r>
        <w:t>Vote neg to wage the war of position. It challenges the cultural hegemony of imperialism at the level of ideology, rather than simply materially, to unseat the internalization of the imperial mode of living.</w:t>
      </w:r>
    </w:p>
    <w:p w14:paraId="41BC08E8" w14:textId="77777777" w:rsidR="00C0772E" w:rsidRPr="00851C8E" w:rsidRDefault="00C0772E" w:rsidP="00C0772E">
      <w:r w:rsidRPr="00851C8E">
        <w:rPr>
          <w:b/>
          <w:bCs/>
          <w:sz w:val="26"/>
          <w:szCs w:val="26"/>
        </w:rPr>
        <w:t>Chrysis 24</w:t>
      </w:r>
      <w:r>
        <w:t xml:space="preserve">, PhD, </w:t>
      </w:r>
      <w:r w:rsidRPr="00851C8E">
        <w:t xml:space="preserve">Professor of the Philosophy of History &amp; History of Ideas at </w:t>
      </w:r>
      <w:proofErr w:type="spellStart"/>
      <w:r w:rsidRPr="00851C8E">
        <w:t>Panteion</w:t>
      </w:r>
      <w:proofErr w:type="spellEnd"/>
      <w:r w:rsidRPr="00851C8E">
        <w:t xml:space="preserve"> University of Social and Political Sciences</w:t>
      </w:r>
      <w:r>
        <w:t>.</w:t>
      </w:r>
      <w:r w:rsidRPr="00851C8E">
        <w:t xml:space="preserve"> </w:t>
      </w:r>
      <w:r>
        <w:t>(Alexandros, “</w:t>
      </w:r>
      <w:r w:rsidRPr="00485592">
        <w:t>The Modern Prince and Revolutionary Strategy</w:t>
      </w:r>
      <w:r>
        <w:t xml:space="preserve">” (Chapter 13) in </w:t>
      </w:r>
      <w:r w:rsidRPr="00485592">
        <w:rPr>
          <w:i/>
          <w:iCs/>
        </w:rPr>
        <w:t>The Elgar Companion to Antonio Gramsci</w:t>
      </w:r>
      <w:r>
        <w:t>, Edward Elgar Publishing, 2024, pp. 221-228) rose</w:t>
      </w:r>
    </w:p>
    <w:p w14:paraId="65AE78C8" w14:textId="77777777" w:rsidR="00C0772E" w:rsidRPr="003A0318" w:rsidRDefault="00C0772E" w:rsidP="00C0772E">
      <w:pPr>
        <w:rPr>
          <w:sz w:val="12"/>
        </w:rPr>
      </w:pPr>
      <w:r w:rsidRPr="003A0318">
        <w:rPr>
          <w:sz w:val="12"/>
        </w:rPr>
        <w:t xml:space="preserve">Any theoretical attempt to review Gramsci’s analysis of the Modern Prince requires an uninterrupted and firm connection with the highly debated question of hegemony as a key-concept of the Gramscian Prison Notebooks. No doubt the eminent Marxist intellectual, </w:t>
      </w:r>
      <w:proofErr w:type="gramStart"/>
      <w:r w:rsidRPr="003A0318">
        <w:rPr>
          <w:sz w:val="12"/>
        </w:rPr>
        <w:t>taking into account</w:t>
      </w:r>
      <w:proofErr w:type="gramEnd"/>
      <w:r w:rsidRPr="003A0318">
        <w:rPr>
          <w:sz w:val="12"/>
        </w:rPr>
        <w:t xml:space="preserve"> the role of ‘</w:t>
      </w:r>
      <w:proofErr w:type="spellStart"/>
      <w:r w:rsidRPr="003A0318">
        <w:rPr>
          <w:sz w:val="12"/>
        </w:rPr>
        <w:t>gegemoniya</w:t>
      </w:r>
      <w:proofErr w:type="spellEnd"/>
      <w:r w:rsidRPr="003A0318">
        <w:rPr>
          <w:sz w:val="12"/>
        </w:rPr>
        <w:t>’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715C7BF3" w14:textId="77777777" w:rsidR="00C0772E" w:rsidRPr="003A0318" w:rsidRDefault="00C0772E" w:rsidP="00C0772E">
      <w:pPr>
        <w:rPr>
          <w:sz w:val="12"/>
        </w:rPr>
      </w:pPr>
      <w:r w:rsidRPr="003A0318">
        <w:rPr>
          <w:sz w:val="12"/>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w:t>
      </w:r>
      <w:proofErr w:type="spellStart"/>
      <w:r w:rsidRPr="003A0318">
        <w:rPr>
          <w:sz w:val="12"/>
        </w:rPr>
        <w:t>Buci-Glucksmann</w:t>
      </w:r>
      <w:proofErr w:type="spellEnd"/>
      <w:r w:rsidRPr="003A0318">
        <w:rPr>
          <w:sz w:val="12"/>
        </w:rPr>
        <w:t xml:space="preserve"> 1980, p. 537).</w:t>
      </w:r>
    </w:p>
    <w:p w14:paraId="040C1DAE" w14:textId="77777777" w:rsidR="00C0772E" w:rsidRPr="003A0318" w:rsidRDefault="00C0772E" w:rsidP="00C0772E">
      <w:pPr>
        <w:rPr>
          <w:sz w:val="12"/>
        </w:rPr>
      </w:pPr>
      <w:r w:rsidRPr="003A0318">
        <w:rPr>
          <w:sz w:val="12"/>
        </w:rPr>
        <w:t xml:space="preserve">What is the reason, however, that impels Gramsci to cast light on hegemony as the intellectual and moral direction exerted by the ruling class all over society? Surely, Gramsci’s attempt to redefine the concept of hegemony and expand its content unfolds </w:t>
      </w:r>
      <w:proofErr w:type="gramStart"/>
      <w:r w:rsidRPr="003A0318">
        <w:rPr>
          <w:sz w:val="12"/>
        </w:rPr>
        <w:t>as long as</w:t>
      </w:r>
      <w:proofErr w:type="gramEnd"/>
      <w:r w:rsidRPr="003A0318">
        <w:rPr>
          <w:sz w:val="12"/>
        </w:rPr>
        <w:t xml:space="preserve">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EC178F">
        <w:rPr>
          <w:highlight w:val="green"/>
          <w:u w:val="single"/>
        </w:rPr>
        <w:t>How is it possible to</w:t>
      </w:r>
      <w:r w:rsidRPr="00B0069D">
        <w:rPr>
          <w:u w:val="single"/>
        </w:rPr>
        <w:t xml:space="preserve"> explain and </w:t>
      </w:r>
      <w:r w:rsidRPr="00EC178F">
        <w:rPr>
          <w:highlight w:val="green"/>
          <w:u w:val="single"/>
        </w:rPr>
        <w:t xml:space="preserve">counteract ‘the process of </w:t>
      </w:r>
      <w:proofErr w:type="spellStart"/>
      <w:r w:rsidRPr="00EC178F">
        <w:rPr>
          <w:highlight w:val="green"/>
          <w:u w:val="single"/>
        </w:rPr>
        <w:t>internalisation</w:t>
      </w:r>
      <w:proofErr w:type="spellEnd"/>
      <w:r w:rsidRPr="00EC178F">
        <w:rPr>
          <w:highlight w:val="green"/>
          <w:u w:val="single"/>
        </w:rPr>
        <w:t xml:space="preserve"> of bourgeois relations and</w:t>
      </w:r>
      <w:r w:rsidRPr="00B0069D">
        <w:rPr>
          <w:u w:val="single"/>
        </w:rPr>
        <w:t xml:space="preserve"> the </w:t>
      </w:r>
      <w:r w:rsidRPr="00866FF2">
        <w:rPr>
          <w:u w:val="single"/>
        </w:rPr>
        <w:t xml:space="preserve">consequent </w:t>
      </w:r>
      <w:r w:rsidRPr="00EC178F">
        <w:rPr>
          <w:highlight w:val="green"/>
          <w:u w:val="single"/>
        </w:rPr>
        <w:t>diminution of revolutionary possibilities’</w:t>
      </w:r>
      <w:r w:rsidRPr="00B0069D">
        <w:rPr>
          <w:u w:val="single"/>
        </w:rPr>
        <w:t xml:space="preserve"> </w:t>
      </w:r>
      <w:r w:rsidRPr="003A0318">
        <w:rPr>
          <w:sz w:val="12"/>
        </w:rPr>
        <w:t>(Femia 1987, p. 35; and Bates 1975, pp. 359–360)?</w:t>
      </w:r>
    </w:p>
    <w:p w14:paraId="5FDB4E30" w14:textId="77777777" w:rsidR="00C0772E" w:rsidRPr="003A0318" w:rsidRDefault="00C0772E" w:rsidP="00C0772E">
      <w:pPr>
        <w:rPr>
          <w:sz w:val="12"/>
        </w:rPr>
      </w:pPr>
      <w:r w:rsidRPr="00A53EF1">
        <w:rPr>
          <w:u w:val="single"/>
        </w:rPr>
        <w:t xml:space="preserve">Dealing with this theoretical and political challenge, the Marxist theorist reflected on the structure of western societies and ended up discerning two all-important superstructural levels, that means </w:t>
      </w:r>
      <w:r w:rsidRPr="00EC178F">
        <w:rPr>
          <w:highlight w:val="green"/>
          <w:u w:val="single"/>
        </w:rPr>
        <w:t>‘civil society’</w:t>
      </w:r>
      <w:r w:rsidRPr="00A53EF1">
        <w:rPr>
          <w:u w:val="single"/>
        </w:rPr>
        <w:t xml:space="preserve"> as the group of the commonly named ‘private’ institutions </w:t>
      </w:r>
      <w:r w:rsidRPr="00EC178F">
        <w:rPr>
          <w:highlight w:val="green"/>
          <w:u w:val="single"/>
        </w:rPr>
        <w:t>and ‘political society’</w:t>
      </w:r>
      <w:r w:rsidRPr="00A53EF1">
        <w:rPr>
          <w:u w:val="single"/>
        </w:rPr>
        <w:t xml:space="preserve"> or the ‘State’. Furthermore, Gramsci argued that ‘these two levels </w:t>
      </w:r>
      <w:r w:rsidRPr="00EC178F">
        <w:rPr>
          <w:highlight w:val="green"/>
          <w:u w:val="single"/>
        </w:rPr>
        <w:t>correspond</w:t>
      </w:r>
      <w:r w:rsidRPr="00A53EF1">
        <w:rPr>
          <w:u w:val="single"/>
        </w:rPr>
        <w:t xml:space="preserve"> on the one hand </w:t>
      </w:r>
      <w:r w:rsidRPr="00EC178F">
        <w:rPr>
          <w:highlight w:val="gree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3A0318">
        <w:rPr>
          <w:sz w:val="12"/>
        </w:rPr>
        <w:t>(Gramsci 1971, p. 12).</w:t>
      </w:r>
    </w:p>
    <w:p w14:paraId="7B536731" w14:textId="77777777" w:rsidR="00C0772E" w:rsidRPr="003A0318" w:rsidRDefault="00C0772E" w:rsidP="00C0772E">
      <w:pPr>
        <w:rPr>
          <w:sz w:val="12"/>
        </w:rPr>
      </w:pPr>
      <w:r w:rsidRPr="003A0318">
        <w:rPr>
          <w:sz w:val="12"/>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49AAC83F" w14:textId="77777777" w:rsidR="00C0772E" w:rsidRPr="003A0318" w:rsidRDefault="00C0772E" w:rsidP="00C0772E">
      <w:pPr>
        <w:rPr>
          <w:sz w:val="12"/>
        </w:rPr>
      </w:pPr>
      <w:r w:rsidRPr="003A0318">
        <w:rPr>
          <w:sz w:val="12"/>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37D1060F" w14:textId="77777777" w:rsidR="00C0772E" w:rsidRPr="003A0318" w:rsidRDefault="00C0772E" w:rsidP="00C0772E">
      <w:pPr>
        <w:rPr>
          <w:sz w:val="12"/>
        </w:rPr>
      </w:pPr>
      <w:r w:rsidRPr="003A0318">
        <w:rPr>
          <w:sz w:val="12"/>
        </w:rPr>
        <w:t xml:space="preserve">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w:t>
      </w:r>
      <w:proofErr w:type="spellStart"/>
      <w:r w:rsidRPr="003A0318">
        <w:rPr>
          <w:sz w:val="12"/>
        </w:rPr>
        <w:t>civilisation</w:t>
      </w:r>
      <w:proofErr w:type="spellEnd"/>
      <w:r w:rsidRPr="003A0318">
        <w:rPr>
          <w:sz w:val="12"/>
        </w:rPr>
        <w:t>, of the individual moment and of the universal moment (‘Church’ and ‘State’), of agitation and of propaganda, of tactics and of strategy, etc. (Gramsci 1971, pp. 169–170)</w:t>
      </w:r>
    </w:p>
    <w:p w14:paraId="68E239E0" w14:textId="77777777" w:rsidR="00C0772E" w:rsidRPr="003A0318" w:rsidRDefault="00C0772E" w:rsidP="00C0772E">
      <w:pPr>
        <w:rPr>
          <w:sz w:val="12"/>
        </w:rPr>
      </w:pPr>
      <w:r w:rsidRPr="003A0318">
        <w:rPr>
          <w:sz w:val="12"/>
        </w:rPr>
        <w:t xml:space="preserve">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w:t>
      </w:r>
      <w:proofErr w:type="gramStart"/>
      <w:r w:rsidRPr="003A0318">
        <w:rPr>
          <w:sz w:val="12"/>
        </w:rPr>
        <w:t>as a result of</w:t>
      </w:r>
      <w:proofErr w:type="gramEnd"/>
      <w:r w:rsidRPr="003A0318">
        <w:rPr>
          <w:sz w:val="12"/>
        </w:rPr>
        <w:t xml:space="preserve"> an inaccurate understanding of what the State (in its integral meaning: dictatorship + hegemony) really is’ (Gramsci 1971, p. 239).</w:t>
      </w:r>
    </w:p>
    <w:p w14:paraId="49D32AB4" w14:textId="77777777" w:rsidR="00C0772E" w:rsidRPr="003A0318" w:rsidRDefault="00C0772E" w:rsidP="00C0772E">
      <w:pPr>
        <w:rPr>
          <w:sz w:val="12"/>
        </w:rPr>
      </w:pPr>
      <w:r w:rsidRPr="003A0318">
        <w:rPr>
          <w:sz w:val="12"/>
        </w:rPr>
        <w:t xml:space="preserve">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w:t>
      </w:r>
      <w:proofErr w:type="gramStart"/>
      <w:r w:rsidRPr="003A0318">
        <w:rPr>
          <w:sz w:val="12"/>
        </w:rPr>
        <w:t>that ‘the power of capital</w:t>
      </w:r>
      <w:proofErr w:type="gramEnd"/>
      <w:r w:rsidRPr="003A0318">
        <w:rPr>
          <w:sz w:val="12"/>
        </w:rPr>
        <w:t xml:space="preserve">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451A1D8C" w14:textId="77777777" w:rsidR="00C0772E" w:rsidRPr="003A0318" w:rsidRDefault="00C0772E" w:rsidP="00C0772E">
      <w:pPr>
        <w:rPr>
          <w:sz w:val="12"/>
        </w:rPr>
      </w:pPr>
      <w:r w:rsidRPr="003A0318">
        <w:rPr>
          <w:sz w:val="12"/>
        </w:rPr>
        <w:t xml:space="preserve">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w:t>
      </w:r>
      <w:proofErr w:type="gramStart"/>
      <w:r w:rsidRPr="003A0318">
        <w:rPr>
          <w:sz w:val="12"/>
        </w:rPr>
        <w:t>Gramsci, ‘</w:t>
      </w:r>
      <w:proofErr w:type="gramEnd"/>
      <w:r w:rsidRPr="003A0318">
        <w:rPr>
          <w:sz w:val="12"/>
        </w:rPr>
        <w:t>it must also be economic, must necessarily be based on the decisive function exercised by the leading group in the decisive nucleus of economic activity’ (Gramsci 1971, p. 161; see also Gramsci 1971, p. 184).</w:t>
      </w:r>
    </w:p>
    <w:p w14:paraId="15EC5BC1" w14:textId="77777777" w:rsidR="00C0772E" w:rsidRPr="003A0318" w:rsidRDefault="00C0772E" w:rsidP="00C0772E">
      <w:pPr>
        <w:rPr>
          <w:sz w:val="12"/>
        </w:rPr>
      </w:pPr>
      <w:r w:rsidRPr="00B0069D">
        <w:rPr>
          <w:u w:val="single"/>
        </w:rPr>
        <w:t xml:space="preserve">It is </w:t>
      </w:r>
      <w:r w:rsidRPr="00EC178F">
        <w:rPr>
          <w:highlight w:val="green"/>
          <w:u w:val="single"/>
        </w:rPr>
        <w:t>in opposition to</w:t>
      </w:r>
      <w:r w:rsidRPr="00B0069D">
        <w:rPr>
          <w:u w:val="single"/>
        </w:rPr>
        <w:t xml:space="preserve"> the </w:t>
      </w:r>
      <w:r w:rsidRPr="00EC178F">
        <w:rPr>
          <w:highlight w:val="green"/>
          <w:u w:val="single"/>
        </w:rPr>
        <w:t>bourgeois hegemony</w:t>
      </w:r>
      <w:r w:rsidRPr="00B0069D">
        <w:rPr>
          <w:u w:val="single"/>
        </w:rPr>
        <w:t xml:space="preserve">, structurally determined by the economic basis of the capitalist society, that </w:t>
      </w:r>
      <w:r w:rsidRPr="00EC178F">
        <w:rPr>
          <w:highlight w:val="green"/>
          <w:u w:val="single"/>
        </w:rPr>
        <w:t>Gramsci recognizes the need for</w:t>
      </w:r>
      <w:r w:rsidRPr="00B0069D">
        <w:rPr>
          <w:u w:val="single"/>
        </w:rPr>
        <w:t xml:space="preserve"> a proletarian hegemony, or rather a </w:t>
      </w:r>
      <w:r w:rsidRPr="00EC178F">
        <w:rPr>
          <w:highlight w:val="green"/>
          <w:u w:val="single"/>
        </w:rPr>
        <w:t>counter-hegemony, in</w:t>
      </w:r>
      <w:r w:rsidRPr="00B0069D">
        <w:rPr>
          <w:u w:val="single"/>
        </w:rPr>
        <w:t xml:space="preserve"> the sense of </w:t>
      </w:r>
      <w:r w:rsidRPr="00EC178F">
        <w:rPr>
          <w:highlight w:val="green"/>
          <w:u w:val="single"/>
        </w:rPr>
        <w:t>the proletariat’s ability to ‘lead</w:t>
      </w:r>
      <w:r w:rsidRPr="00B0069D">
        <w:rPr>
          <w:u w:val="single"/>
        </w:rPr>
        <w:t xml:space="preserve"> kindred and allied groups’ in </w:t>
      </w:r>
      <w:r w:rsidRPr="003A0318">
        <w:rPr>
          <w:u w:val="single"/>
        </w:rPr>
        <w:t xml:space="preserve">the </w:t>
      </w:r>
      <w:r w:rsidRPr="00EC178F">
        <w:rPr>
          <w:highlight w:val="green"/>
          <w:u w:val="single"/>
        </w:rPr>
        <w:t xml:space="preserve">class struggle </w:t>
      </w:r>
      <w:r w:rsidRPr="003A0318">
        <w:rPr>
          <w:u w:val="single"/>
        </w:rPr>
        <w:t xml:space="preserve">against the bourgeoisie </w:t>
      </w:r>
      <w:r w:rsidRPr="00EC178F">
        <w:rPr>
          <w:highlight w:val="green"/>
          <w:u w:val="single"/>
        </w:rPr>
        <w:t>even ‘before winning governmental power’</w:t>
      </w:r>
      <w:r w:rsidRPr="00B0069D">
        <w:rPr>
          <w:u w:val="single"/>
        </w:rPr>
        <w:t xml:space="preserve"> </w:t>
      </w:r>
      <w:r w:rsidRPr="003A0318">
        <w:rPr>
          <w:sz w:val="12"/>
        </w:rPr>
        <w:t xml:space="preserve">(Gramsci 1971, p. 57). </w:t>
      </w:r>
      <w:r w:rsidRPr="00B0069D">
        <w:rPr>
          <w:u w:val="single"/>
        </w:rPr>
        <w:t xml:space="preserve">Needless to add, the communist leader </w:t>
      </w:r>
      <w:proofErr w:type="gramStart"/>
      <w:r w:rsidRPr="00B0069D">
        <w:rPr>
          <w:u w:val="single"/>
        </w:rPr>
        <w:t>is aware of the fact that</w:t>
      </w:r>
      <w:proofErr w:type="gramEnd"/>
      <w:r w:rsidRPr="00B0069D">
        <w:rPr>
          <w:u w:val="single"/>
        </w:rPr>
        <w:t xml:space="preserve"> a ‘crisis of authority’, which means </w:t>
      </w:r>
      <w:r w:rsidRPr="00EC178F">
        <w:rPr>
          <w:highlight w:val="green"/>
          <w:u w:val="single"/>
        </w:rPr>
        <w:t>a crisis during which the ruling class ‘loses its consensus</w:t>
      </w:r>
      <w:r w:rsidRPr="00B0069D">
        <w:rPr>
          <w:u w:val="single"/>
        </w:rPr>
        <w:t xml:space="preserve"> [and] is no longer “leading” but only “</w:t>
      </w:r>
      <w:proofErr w:type="gramStart"/>
      <w:r w:rsidRPr="00B0069D">
        <w:rPr>
          <w:u w:val="single"/>
        </w:rPr>
        <w:t>dominant”‘</w:t>
      </w:r>
      <w:proofErr w:type="gramEnd"/>
      <w:r w:rsidRPr="003A0318">
        <w:rPr>
          <w:sz w:val="12"/>
        </w:rPr>
        <w:t xml:space="preserve"> (Gramsci 1971, pp. 275–276), </w:t>
      </w:r>
      <w:r w:rsidRPr="00EC178F">
        <w:rPr>
          <w:highlight w:val="green"/>
          <w:u w:val="single"/>
        </w:rPr>
        <w:t>is not automatically transformed to a revolution</w:t>
      </w:r>
      <w:r w:rsidRPr="00DE033F">
        <w:rPr>
          <w:u w:val="single"/>
        </w:rPr>
        <w:t>. In other</w:t>
      </w:r>
      <w:r w:rsidRPr="00B0069D">
        <w:rPr>
          <w:u w:val="single"/>
        </w:rPr>
        <w:t xml:space="preserve"> words</w:t>
      </w:r>
      <w:r w:rsidRPr="00DE033F">
        <w:rPr>
          <w:u w:val="single"/>
        </w:rPr>
        <w:t xml:space="preserve">, turning a crisis of authority </w:t>
      </w:r>
      <w:proofErr w:type="gramStart"/>
      <w:r w:rsidRPr="00DE033F">
        <w:rPr>
          <w:u w:val="single"/>
        </w:rPr>
        <w:t>to</w:t>
      </w:r>
      <w:proofErr w:type="gramEnd"/>
      <w:r w:rsidRPr="00DE033F">
        <w:rPr>
          <w:u w:val="single"/>
        </w:rPr>
        <w:t xml:space="preserve"> a revolutionary crisis is</w:t>
      </w:r>
      <w:r w:rsidRPr="00B0069D">
        <w:rPr>
          <w:u w:val="single"/>
        </w:rPr>
        <w:t xml:space="preserve"> impossible </w:t>
      </w:r>
      <w:r w:rsidRPr="00EC178F">
        <w:rPr>
          <w:highlight w:val="green"/>
          <w:u w:val="single"/>
        </w:rPr>
        <w:t>unless the hegemony of the bourgeoisie is</w:t>
      </w:r>
      <w:r w:rsidRPr="00B0069D">
        <w:rPr>
          <w:u w:val="single"/>
        </w:rPr>
        <w:t xml:space="preserve"> efficiently </w:t>
      </w:r>
      <w:r w:rsidRPr="00EC178F">
        <w:rPr>
          <w:highlight w:val="green"/>
          <w:u w:val="single"/>
        </w:rPr>
        <w:t>opposed by the counter-hegemony of the proletariat</w:t>
      </w:r>
      <w:r w:rsidRPr="003A0318">
        <w:rPr>
          <w:sz w:val="12"/>
        </w:rPr>
        <w:t xml:space="preserve"> (Simon 1977, p. 86).</w:t>
      </w:r>
    </w:p>
    <w:p w14:paraId="2788B110" w14:textId="77777777" w:rsidR="00C0772E" w:rsidRPr="003A0318" w:rsidRDefault="00C0772E" w:rsidP="00C0772E">
      <w:pPr>
        <w:rPr>
          <w:sz w:val="12"/>
        </w:rPr>
      </w:pPr>
      <w:r w:rsidRPr="003A0318">
        <w:rPr>
          <w:sz w:val="12"/>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3A0318">
        <w:rPr>
          <w:sz w:val="12"/>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41FD8442" w14:textId="77777777" w:rsidR="00C0772E" w:rsidRPr="003A0318" w:rsidRDefault="00C0772E" w:rsidP="00C0772E">
      <w:pPr>
        <w:rPr>
          <w:sz w:val="12"/>
        </w:rPr>
      </w:pPr>
      <w:r w:rsidRPr="003A0318">
        <w:rPr>
          <w:sz w:val="12"/>
        </w:rPr>
        <w:t xml:space="preserve">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w:t>
      </w:r>
      <w:proofErr w:type="spellStart"/>
      <w:r w:rsidRPr="003A0318">
        <w:rPr>
          <w:sz w:val="12"/>
        </w:rPr>
        <w:t>ethico</w:t>
      </w:r>
      <w:proofErr w:type="spellEnd"/>
      <w:r w:rsidRPr="003A0318">
        <w:rPr>
          <w:sz w:val="12"/>
        </w:rPr>
        <w:t xml:space="preserve">-political leader of the historical bloc of subaltern classes must acknowledge the structural foundation of hegemony, while paying attention to the fact that the ‘structures and superstructures form an “historical </w:t>
      </w:r>
      <w:proofErr w:type="gramStart"/>
      <w:r w:rsidRPr="003A0318">
        <w:rPr>
          <w:sz w:val="12"/>
        </w:rPr>
        <w:t>bloc”‘</w:t>
      </w:r>
      <w:proofErr w:type="gramEnd"/>
      <w:r w:rsidRPr="003A0318">
        <w:rPr>
          <w:sz w:val="12"/>
        </w:rPr>
        <w:t xml:space="preserve"> (Gramsci 1971, p. 366).</w:t>
      </w:r>
    </w:p>
    <w:p w14:paraId="35C7C2D3" w14:textId="77777777" w:rsidR="00C0772E" w:rsidRPr="003A0318" w:rsidRDefault="00C0772E" w:rsidP="00C0772E">
      <w:pPr>
        <w:rPr>
          <w:sz w:val="12"/>
        </w:rPr>
      </w:pPr>
      <w:r w:rsidRPr="003A0318">
        <w:rPr>
          <w:sz w:val="12"/>
        </w:rPr>
        <w:t xml:space="preserve">Obviously, it is not by chance that Gramsci uses the word ‘catharsis’ to describe the passage from the strictly economic to the </w:t>
      </w:r>
      <w:proofErr w:type="spellStart"/>
      <w:r w:rsidRPr="003A0318">
        <w:rPr>
          <w:sz w:val="12"/>
        </w:rPr>
        <w:t>ethico</w:t>
      </w:r>
      <w:proofErr w:type="spellEnd"/>
      <w:r w:rsidRPr="003A0318">
        <w:rPr>
          <w:sz w:val="12"/>
        </w:rPr>
        <w:t xml:space="preserve">-political phase of the class-movement (Thomas 2009, pp. 294–297; </w:t>
      </w:r>
      <w:proofErr w:type="spellStart"/>
      <w:r w:rsidRPr="003A0318">
        <w:rPr>
          <w:sz w:val="12"/>
        </w:rPr>
        <w:t>Jouthe</w:t>
      </w:r>
      <w:proofErr w:type="spellEnd"/>
      <w:r w:rsidRPr="003A0318">
        <w:rPr>
          <w:sz w:val="12"/>
        </w:rPr>
        <w:t xml:space="preserv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w:t>
      </w:r>
      <w:proofErr w:type="spellStart"/>
      <w:r w:rsidRPr="003A0318">
        <w:rPr>
          <w:sz w:val="12"/>
        </w:rPr>
        <w:t>ethico</w:t>
      </w:r>
      <w:proofErr w:type="spellEnd"/>
      <w:r w:rsidRPr="003A0318">
        <w:rPr>
          <w:sz w:val="12"/>
        </w:rPr>
        <w:t>-political form and a source of new initiatives’ (Gramsci 1971, p. 367).</w:t>
      </w:r>
    </w:p>
    <w:p w14:paraId="4B89F33E" w14:textId="77777777" w:rsidR="00C0772E" w:rsidRPr="003A0318" w:rsidRDefault="00C0772E" w:rsidP="00C0772E">
      <w:pPr>
        <w:rPr>
          <w:sz w:val="12"/>
        </w:rPr>
      </w:pPr>
      <w:r w:rsidRPr="003A0318">
        <w:rPr>
          <w:sz w:val="12"/>
        </w:rPr>
        <w:t xml:space="preserve">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w:t>
      </w:r>
      <w:proofErr w:type="spellStart"/>
      <w:r w:rsidRPr="003A0318">
        <w:rPr>
          <w:sz w:val="12"/>
        </w:rPr>
        <w:t>volgus</w:t>
      </w:r>
      <w:proofErr w:type="spellEnd"/>
      <w:r w:rsidRPr="003A0318">
        <w:rPr>
          <w:sz w:val="12"/>
        </w:rPr>
        <w:t xml:space="preserve"> or </w:t>
      </w:r>
      <w:proofErr w:type="spellStart"/>
      <w:r w:rsidRPr="003A0318">
        <w:rPr>
          <w:sz w:val="12"/>
        </w:rPr>
        <w:t>multitudo</w:t>
      </w:r>
      <w:proofErr w:type="spellEnd"/>
      <w:r w:rsidRPr="003A0318">
        <w:rPr>
          <w:sz w:val="12"/>
        </w:rPr>
        <w:t xml:space="preserve"> to a cohesive political subject, i.e., to a determinate </w:t>
      </w:r>
      <w:proofErr w:type="spellStart"/>
      <w:r w:rsidRPr="003A0318">
        <w:rPr>
          <w:sz w:val="12"/>
        </w:rPr>
        <w:t>popolo</w:t>
      </w:r>
      <w:proofErr w:type="spellEnd"/>
      <w:r w:rsidRPr="003A0318">
        <w:rPr>
          <w:sz w:val="12"/>
        </w:rPr>
        <w:t xml:space="preserve"> (Fontana 1993, p. 160). Coming closer to the times of Gramsci, however, it becomes </w:t>
      </w:r>
      <w:proofErr w:type="gramStart"/>
      <w:r w:rsidRPr="003A0318">
        <w:rPr>
          <w:sz w:val="12"/>
        </w:rPr>
        <w:t>more and more</w:t>
      </w:r>
      <w:proofErr w:type="gramEnd"/>
      <w:r w:rsidRPr="003A0318">
        <w:rPr>
          <w:sz w:val="12"/>
        </w:rPr>
        <w:t xml:space="preserv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06455C28" w14:textId="77777777" w:rsidR="00C0772E" w:rsidRPr="003A0318" w:rsidRDefault="00C0772E" w:rsidP="00C0772E">
      <w:pPr>
        <w:rPr>
          <w:sz w:val="12"/>
        </w:rPr>
      </w:pPr>
      <w:r w:rsidRPr="003A0318">
        <w:rPr>
          <w:sz w:val="12"/>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EC178F">
        <w:rPr>
          <w:highlight w:val="green"/>
          <w:u w:val="single"/>
        </w:rPr>
        <w:t>the working classes</w:t>
      </w:r>
      <w:r w:rsidRPr="00A53EF1">
        <w:rPr>
          <w:u w:val="single"/>
        </w:rPr>
        <w:t xml:space="preserve">, especially </w:t>
      </w:r>
      <w:r w:rsidRPr="00EC178F">
        <w:rPr>
          <w:highlight w:val="green"/>
          <w:u w:val="single"/>
        </w:rPr>
        <w:t>in the West, prove unable to reach a revolutionary consciousness</w:t>
      </w:r>
      <w:r w:rsidRPr="00A53EF1">
        <w:rPr>
          <w:u w:val="single"/>
        </w:rPr>
        <w:t xml:space="preserve"> and praxis </w:t>
      </w:r>
      <w:r w:rsidRPr="00EC178F">
        <w:rPr>
          <w:highlight w:val="green"/>
          <w:u w:val="single"/>
        </w:rPr>
        <w:t>by their own forces</w:t>
      </w:r>
      <w:r w:rsidRPr="00A53EF1">
        <w:rPr>
          <w:u w:val="single"/>
        </w:rPr>
        <w:t xml:space="preserve">, both the </w:t>
      </w:r>
      <w:r w:rsidRPr="003A0318">
        <w:rPr>
          <w:u w:val="single"/>
        </w:rPr>
        <w:t>overcoming of the bourgeois hegemony and the access of the proletarian counter-hegemonic bloc to power require the existence of a Modern Prince, that means of a revolutionary party</w:t>
      </w:r>
      <w:r w:rsidRPr="003A0318">
        <w:rPr>
          <w:sz w:val="12"/>
        </w:rPr>
        <w:t xml:space="preserve"> (Femia 1987, p. 56).</w:t>
      </w:r>
    </w:p>
    <w:p w14:paraId="2DED1AB6" w14:textId="77777777" w:rsidR="00C0772E" w:rsidRPr="003A0318" w:rsidRDefault="00C0772E" w:rsidP="00C0772E">
      <w:pPr>
        <w:rPr>
          <w:sz w:val="12"/>
        </w:rPr>
      </w:pPr>
      <w:r w:rsidRPr="003A0318">
        <w:rPr>
          <w:sz w:val="12"/>
        </w:rPr>
        <w:t xml:space="preserve">In this sense, </w:t>
      </w:r>
      <w:proofErr w:type="gramStart"/>
      <w:r w:rsidRPr="003A0318">
        <w:rPr>
          <w:sz w:val="12"/>
        </w:rPr>
        <w:t>to deal</w:t>
      </w:r>
      <w:proofErr w:type="gramEnd"/>
      <w:r w:rsidRPr="003A0318">
        <w:rPr>
          <w:sz w:val="12"/>
        </w:rPr>
        <w:t xml:space="preserve">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w:t>
      </w:r>
      <w:proofErr w:type="spellStart"/>
      <w:r w:rsidRPr="003A0318">
        <w:rPr>
          <w:sz w:val="12"/>
        </w:rPr>
        <w:t>abstracto</w:t>
      </w:r>
      <w:proofErr w:type="spellEnd"/>
      <w:r w:rsidRPr="003A0318">
        <w:rPr>
          <w:sz w:val="12"/>
        </w:rPr>
        <w:t xml:space="preserve">, but in </w:t>
      </w:r>
      <w:proofErr w:type="spellStart"/>
      <w:r w:rsidRPr="003A0318">
        <w:rPr>
          <w:sz w:val="12"/>
        </w:rPr>
        <w:t>concreto</w:t>
      </w:r>
      <w:proofErr w:type="spellEnd"/>
      <w:r w:rsidRPr="003A0318">
        <w:rPr>
          <w:sz w:val="12"/>
        </w:rPr>
        <w:t xml:space="preserve">, </w:t>
      </w:r>
      <w:proofErr w:type="gramStart"/>
      <w:r w:rsidRPr="003A0318">
        <w:rPr>
          <w:sz w:val="12"/>
        </w:rPr>
        <w:t>that is to say after</w:t>
      </w:r>
      <w:proofErr w:type="gramEnd"/>
      <w:r w:rsidRPr="003A0318">
        <w:rPr>
          <w:sz w:val="12"/>
        </w:rPr>
        <w:t xml:space="preserve">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w:t>
      </w:r>
      <w:proofErr w:type="gramStart"/>
      <w:r w:rsidRPr="003A0318">
        <w:rPr>
          <w:sz w:val="12"/>
        </w:rPr>
        <w:t>to</w:t>
      </w:r>
      <w:proofErr w:type="gramEnd"/>
      <w:r w:rsidRPr="003A0318">
        <w:rPr>
          <w:sz w:val="12"/>
        </w:rPr>
        <w:t xml:space="preserve"> the following, exhaustively discussed and debated, formulation:</w:t>
      </w:r>
    </w:p>
    <w:p w14:paraId="7C268A16" w14:textId="77777777" w:rsidR="00C0772E" w:rsidRPr="003A0318" w:rsidRDefault="00C0772E" w:rsidP="00C0772E">
      <w:pPr>
        <w:rPr>
          <w:sz w:val="12"/>
        </w:rPr>
      </w:pPr>
      <w:r w:rsidRPr="003A0318">
        <w:rPr>
          <w:sz w:val="12"/>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6D8C6341" w14:textId="77777777" w:rsidR="00C0772E" w:rsidRPr="003A0318" w:rsidRDefault="00C0772E" w:rsidP="00C0772E">
      <w:pPr>
        <w:rPr>
          <w:sz w:val="12"/>
        </w:rPr>
      </w:pPr>
      <w:r w:rsidRPr="003A0318">
        <w:rPr>
          <w:sz w:val="12"/>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EC178F">
        <w:rPr>
          <w:highlight w:val="green"/>
          <w:u w:val="single"/>
        </w:rPr>
        <w:t>proletarian movement</w:t>
      </w:r>
      <w:r w:rsidRPr="00A53EF1">
        <w:rPr>
          <w:u w:val="single"/>
        </w:rPr>
        <w:t xml:space="preserve"> and lead a historical </w:t>
      </w:r>
      <w:proofErr w:type="gramStart"/>
      <w:r w:rsidRPr="00A53EF1">
        <w:rPr>
          <w:u w:val="single"/>
        </w:rPr>
        <w:t>bloc</w:t>
      </w:r>
      <w:proofErr w:type="gramEnd"/>
      <w:r w:rsidRPr="00A53EF1">
        <w:rPr>
          <w:u w:val="single"/>
        </w:rPr>
        <w:t xml:space="preserve"> of subaltern groups </w:t>
      </w:r>
      <w:r w:rsidRPr="00EC178F">
        <w:rPr>
          <w:highlight w:val="green"/>
          <w:u w:val="single"/>
        </w:rPr>
        <w:t>against a western capitalist state</w:t>
      </w:r>
      <w:r w:rsidRPr="00A53EF1">
        <w:rPr>
          <w:u w:val="single"/>
        </w:rPr>
        <w:t xml:space="preserve">, to </w:t>
      </w:r>
      <w:r w:rsidRPr="00EC178F">
        <w:rPr>
          <w:highlight w:val="green"/>
          <w:u w:val="single"/>
        </w:rPr>
        <w:t>give priority to the war of position and not to the war of maneuver</w:t>
      </w:r>
      <w:r w:rsidRPr="00A53EF1">
        <w:rPr>
          <w:u w:val="single"/>
        </w:rPr>
        <w:t xml:space="preserve">. </w:t>
      </w:r>
      <w:r w:rsidRPr="003A0318">
        <w:rPr>
          <w:sz w:val="12"/>
        </w:rPr>
        <w:t xml:space="preserve">In constant contact with the Bolshevik tradition, the imprisoned intellectual </w:t>
      </w:r>
      <w:proofErr w:type="gramStart"/>
      <w:r w:rsidRPr="003A0318">
        <w:rPr>
          <w:sz w:val="12"/>
        </w:rPr>
        <w:t>remarks: ‘</w:t>
      </w:r>
      <w:proofErr w:type="gramEnd"/>
      <w:r w:rsidRPr="003A0318">
        <w:rPr>
          <w:sz w:val="12"/>
        </w:rPr>
        <w:t xml:space="preserve">It seems to me that Ilich [Lenin] understood that a change was necessary from the war of </w:t>
      </w:r>
      <w:proofErr w:type="spellStart"/>
      <w:r w:rsidRPr="003A0318">
        <w:rPr>
          <w:sz w:val="12"/>
        </w:rPr>
        <w:t>manoeuvre</w:t>
      </w:r>
      <w:proofErr w:type="spellEnd"/>
      <w:r w:rsidRPr="003A0318">
        <w:rPr>
          <w:sz w:val="12"/>
        </w:rPr>
        <w:t xml:space="preserve"> applied victoriously in the East in 1917, to a war of position which was the only possible form in the West’ (Gramsci 1971, p. 237).</w:t>
      </w:r>
    </w:p>
    <w:p w14:paraId="3DC898CB" w14:textId="77777777" w:rsidR="00C0772E" w:rsidRPr="003A0318" w:rsidRDefault="00C0772E" w:rsidP="00C0772E">
      <w:pPr>
        <w:rPr>
          <w:sz w:val="12"/>
        </w:rPr>
      </w:pPr>
      <w:r w:rsidRPr="003A0318">
        <w:rPr>
          <w:sz w:val="12"/>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539A780A" w14:textId="77777777" w:rsidR="00C0772E" w:rsidRPr="004B087D" w:rsidRDefault="00C0772E" w:rsidP="00C0772E">
      <w:pPr>
        <w:rPr>
          <w:sz w:val="12"/>
        </w:rPr>
      </w:pPr>
      <w:r w:rsidRPr="00A53EF1">
        <w:rPr>
          <w:u w:val="single"/>
        </w:rPr>
        <w:t xml:space="preserve">Yet, </w:t>
      </w:r>
      <w:r w:rsidRPr="00EC178F">
        <w:rPr>
          <w:highlight w:val="green"/>
          <w:u w:val="single"/>
        </w:rPr>
        <w:t>to fulfill this strategic goal</w:t>
      </w:r>
      <w:r w:rsidRPr="00A53EF1">
        <w:rPr>
          <w:u w:val="single"/>
        </w:rPr>
        <w:t xml:space="preserve">, i.e., the overthrow of a capitalist state and the foundation of a socialist one, the Modern Prince, which means </w:t>
      </w:r>
      <w:r w:rsidRPr="00EC178F">
        <w:rPr>
          <w:highlight w:val="green"/>
          <w:u w:val="single"/>
        </w:rPr>
        <w:t>the revolutionary party</w:t>
      </w:r>
      <w:r w:rsidRPr="00A53EF1">
        <w:rPr>
          <w:u w:val="single"/>
        </w:rPr>
        <w:t xml:space="preserve"> par excellence, </w:t>
      </w:r>
      <w:r w:rsidRPr="00EC178F">
        <w:rPr>
          <w:highlight w:val="green"/>
          <w:u w:val="single"/>
        </w:rPr>
        <w:t xml:space="preserve">should intervene in the ideological institutions and </w:t>
      </w:r>
      <w:proofErr w:type="spellStart"/>
      <w:r w:rsidRPr="00EC178F">
        <w:rPr>
          <w:highlight w:val="green"/>
          <w:u w:val="single"/>
        </w:rPr>
        <w:t>ethico</w:t>
      </w:r>
      <w:proofErr w:type="spellEnd"/>
      <w:r w:rsidRPr="00EC178F">
        <w:rPr>
          <w:highlight w:val="green"/>
          <w:u w:val="single"/>
        </w:rPr>
        <w:t>-political mechanisms of</w:t>
      </w:r>
      <w:r w:rsidRPr="00A53EF1">
        <w:rPr>
          <w:u w:val="single"/>
        </w:rPr>
        <w:t xml:space="preserve"> the concrete </w:t>
      </w:r>
      <w:r w:rsidRPr="00EC178F">
        <w:rPr>
          <w:highlight w:val="green"/>
          <w:u w:val="single"/>
        </w:rPr>
        <w:t>capitalist society and fight to alter the balance of power in favor of the proletariat</w:t>
      </w:r>
      <w:r w:rsidRPr="00A53EF1">
        <w:rPr>
          <w:u w:val="single"/>
        </w:rPr>
        <w:t xml:space="preserve"> and its class-allies. </w:t>
      </w:r>
      <w:r w:rsidRPr="003A0318">
        <w:rPr>
          <w:sz w:val="12"/>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67FBFEBB" w14:textId="77777777" w:rsidR="00C0772E" w:rsidRPr="00477332" w:rsidRDefault="00C0772E" w:rsidP="00C0772E">
      <w:pPr>
        <w:pStyle w:val="Heading4"/>
      </w:pPr>
      <w:r>
        <w:t xml:space="preserve">The process of intellectual contestation of imperial ideology </w:t>
      </w:r>
      <w:r>
        <w:rPr>
          <w:u w:val="single"/>
        </w:rPr>
        <w:t xml:space="preserve">creates the conditions </w:t>
      </w:r>
      <w:r>
        <w:t>for anti-imperial class struggle.</w:t>
      </w:r>
    </w:p>
    <w:p w14:paraId="496849BD" w14:textId="77777777" w:rsidR="00C0772E" w:rsidRDefault="00C0772E" w:rsidP="00C0772E">
      <w:r w:rsidRPr="009F28E9">
        <w:rPr>
          <w:b/>
          <w:bCs/>
          <w:sz w:val="26"/>
          <w:szCs w:val="26"/>
        </w:rPr>
        <w:t>Reed and Garrido 24</w:t>
      </w:r>
      <w:r>
        <w:t>, *p</w:t>
      </w:r>
      <w:r w:rsidRPr="009F28E9">
        <w:t>rofessor of sociology, Africana studies, and philosophy</w:t>
      </w:r>
      <w:r>
        <w:t xml:space="preserve">, Southern </w:t>
      </w:r>
      <w:r w:rsidRPr="009F28E9">
        <w:t>Illinois University</w:t>
      </w:r>
      <w:r>
        <w:t xml:space="preserve">, **PhD student, philosophy, Southern Illinois University (*Jean-Pierre and **Carlos, “Intellectuals, ideology, and the </w:t>
      </w:r>
      <w:proofErr w:type="spellStart"/>
      <w:r>
        <w:t>ethico</w:t>
      </w:r>
      <w:proofErr w:type="spellEnd"/>
      <w:r>
        <w:t xml:space="preserve">-political” (Chapter 9) in </w:t>
      </w:r>
      <w:r>
        <w:rPr>
          <w:i/>
          <w:iCs/>
        </w:rPr>
        <w:t>The Elgar Companion to Antonio Gramsci</w:t>
      </w:r>
      <w:r>
        <w:t>, Edward Elgar Publishing, 2024, pp. 156-161) rose (</w:t>
      </w:r>
      <w:r w:rsidRPr="006126AD">
        <w:rPr>
          <w:strike/>
        </w:rPr>
        <w:t>struck through</w:t>
      </w:r>
      <w:r>
        <w:t xml:space="preserve"> and [bracketed] for gendered language)</w:t>
      </w:r>
    </w:p>
    <w:p w14:paraId="40E1B086" w14:textId="77777777" w:rsidR="00C0772E" w:rsidRPr="006126AD" w:rsidRDefault="00C0772E" w:rsidP="00C0772E">
      <w:pPr>
        <w:rPr>
          <w:sz w:val="14"/>
        </w:rPr>
      </w:pPr>
      <w:r w:rsidRPr="006126AD">
        <w:rPr>
          <w:sz w:val="14"/>
        </w:rPr>
        <w:t xml:space="preserve">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w:t>
      </w:r>
      <w:proofErr w:type="spellStart"/>
      <w:r w:rsidRPr="006126AD">
        <w:rPr>
          <w:sz w:val="14"/>
        </w:rPr>
        <w:t>ideol</w:t>
      </w:r>
      <w:proofErr w:type="spellEnd"/>
      <w:r w:rsidRPr="006126AD">
        <w:rPr>
          <w:sz w:val="14"/>
        </w:rPr>
        <w:t xml:space="preserve">- </w:t>
      </w:r>
      <w:proofErr w:type="spellStart"/>
      <w:r w:rsidRPr="006126AD">
        <w:rPr>
          <w:sz w:val="14"/>
        </w:rPr>
        <w:t>ogy</w:t>
      </w:r>
      <w:proofErr w:type="spellEnd"/>
      <w:r w:rsidRPr="006126AD">
        <w:rPr>
          <w:sz w:val="14"/>
        </w:rPr>
        <w:t xml:space="preserve"> as more than distortion. As a positive concept, ideology is now understood as an idea-belief system that can facilitate the overcoming of distortion – given its potential as an instrument of consciousness transformation – and give </w:t>
      </w:r>
      <w:proofErr w:type="spellStart"/>
      <w:r w:rsidRPr="006126AD">
        <w:rPr>
          <w:sz w:val="14"/>
        </w:rPr>
        <w:t>direc</w:t>
      </w:r>
      <w:proofErr w:type="spellEnd"/>
      <w:r w:rsidRPr="006126AD">
        <w:rPr>
          <w:sz w:val="14"/>
        </w:rPr>
        <w:t xml:space="preserve">- </w:t>
      </w:r>
      <w:proofErr w:type="spellStart"/>
      <w:r w:rsidRPr="006126AD">
        <w:rPr>
          <w:sz w:val="14"/>
        </w:rPr>
        <w:t>tion</w:t>
      </w:r>
      <w:proofErr w:type="spellEnd"/>
      <w:r w:rsidRPr="006126AD">
        <w:rPr>
          <w:sz w:val="14"/>
        </w:rPr>
        <w:t xml:space="preserve">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w:t>
      </w:r>
      <w:proofErr w:type="gramStart"/>
      <w:r w:rsidRPr="006126AD">
        <w:rPr>
          <w:sz w:val="14"/>
        </w:rPr>
        <w:t>., ‘</w:t>
      </w:r>
      <w:proofErr w:type="gramEnd"/>
      <w:r w:rsidRPr="006126AD">
        <w:rPr>
          <w:sz w:val="14"/>
        </w:rPr>
        <w:t xml:space="preserve">moral and intellectual’ leadership. Third, he identifies two ideological orders – philosophy and subaltern thought – and varied dimensions associated with each. These constitute the ideological landscape that is his object of study. Fourth, he sets out to study the links between the </w:t>
      </w:r>
      <w:proofErr w:type="spellStart"/>
      <w:r w:rsidRPr="006126AD">
        <w:rPr>
          <w:sz w:val="14"/>
        </w:rPr>
        <w:t>aforemen</w:t>
      </w:r>
      <w:proofErr w:type="spellEnd"/>
      <w:proofErr w:type="gramStart"/>
      <w:r w:rsidRPr="006126AD">
        <w:rPr>
          <w:sz w:val="14"/>
        </w:rPr>
        <w:t xml:space="preserve">- </w:t>
      </w:r>
      <w:proofErr w:type="spellStart"/>
      <w:r w:rsidRPr="006126AD">
        <w:rPr>
          <w:sz w:val="14"/>
        </w:rPr>
        <w:t>tioned</w:t>
      </w:r>
      <w:proofErr w:type="spellEnd"/>
      <w:proofErr w:type="gramEnd"/>
      <w:r w:rsidRPr="006126AD">
        <w:rPr>
          <w:sz w:val="14"/>
        </w:rPr>
        <w:t xml:space="preserve"> ideological orders and their specific dimensions, primarily focusing on the links between philosophy (in its bourgeois and proletarian dimensions) and the varied ideological dimensions of subaltern thought (identified below). Fifth, based on </w:t>
      </w:r>
      <w:proofErr w:type="gramStart"/>
      <w:r w:rsidRPr="006126AD">
        <w:rPr>
          <w:sz w:val="14"/>
        </w:rPr>
        <w:t>the aforementioned, he</w:t>
      </w:r>
      <w:proofErr w:type="gramEnd"/>
      <w:r w:rsidRPr="006126AD">
        <w:rPr>
          <w:sz w:val="14"/>
        </w:rPr>
        <w:t xml:space="preserve"> develops a theory of hegemony and a counter-hegemonic strategy, the latter strategy being the ‘war of position,’ which stands in contrast to the ‘war of maneuver.’3</w:t>
      </w:r>
    </w:p>
    <w:p w14:paraId="2D3DEEDB" w14:textId="77777777" w:rsidR="00C0772E" w:rsidRPr="006126AD" w:rsidRDefault="00C0772E" w:rsidP="00C0772E">
      <w:pPr>
        <w:rPr>
          <w:sz w:val="14"/>
        </w:rPr>
      </w:pPr>
      <w:r w:rsidRPr="00882DC2">
        <w:rPr>
          <w:u w:val="single"/>
        </w:rPr>
        <w:t xml:space="preserve">According to Gramsci, </w:t>
      </w:r>
      <w:r w:rsidRPr="00EC178F">
        <w:rPr>
          <w:highlight w:val="green"/>
          <w:u w:val="single"/>
        </w:rPr>
        <w:t>a counter-hegemonic effort</w:t>
      </w:r>
      <w:r w:rsidRPr="00882DC2">
        <w:rPr>
          <w:u w:val="single"/>
        </w:rPr>
        <w:t xml:space="preserve"> – i.e., crafting and devel- oping an alternative moral and intellectual outlook to gain the consent of the masses in order to direct them away from capitalist hegemony – </w:t>
      </w:r>
      <w:r w:rsidRPr="00EC178F">
        <w:rPr>
          <w:highlight w:val="green"/>
          <w:u w:val="single"/>
        </w:rPr>
        <w:t>necessarily unfolds in the ‘terrain’ of ideology since it is in such terrain that [people]</w:t>
      </w:r>
      <w:r>
        <w:rPr>
          <w:u w:val="single"/>
        </w:rPr>
        <w:t xml:space="preserve"> </w:t>
      </w:r>
      <w:r w:rsidRPr="006126AD">
        <w:rPr>
          <w:strike/>
          <w:u w:val="single"/>
        </w:rPr>
        <w:t>men</w:t>
      </w:r>
      <w:r w:rsidRPr="00882DC2">
        <w:rPr>
          <w:u w:val="single"/>
        </w:rPr>
        <w:t xml:space="preserve"> move, </w:t>
      </w:r>
      <w:r w:rsidRPr="00EC178F">
        <w:rPr>
          <w:highlight w:val="green"/>
          <w:u w:val="single"/>
        </w:rPr>
        <w:t>acquire consciousness of their position</w:t>
      </w:r>
      <w:r w:rsidRPr="00882DC2">
        <w:rPr>
          <w:u w:val="single"/>
        </w:rPr>
        <w:t>, [and] struggle’ for change</w:t>
      </w:r>
      <w:r w:rsidRPr="006126AD">
        <w:rPr>
          <w:sz w:val="14"/>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w:t>
      </w:r>
      <w:proofErr w:type="spellStart"/>
      <w:r w:rsidRPr="006126AD">
        <w:rPr>
          <w:sz w:val="14"/>
        </w:rPr>
        <w:t>consid</w:t>
      </w:r>
      <w:proofErr w:type="spellEnd"/>
      <w:r w:rsidRPr="006126AD">
        <w:rPr>
          <w:sz w:val="14"/>
        </w:rPr>
        <w:t xml:space="preserve">- </w:t>
      </w:r>
      <w:proofErr w:type="spellStart"/>
      <w:r w:rsidRPr="006126AD">
        <w:rPr>
          <w:sz w:val="14"/>
        </w:rPr>
        <w:t>eration</w:t>
      </w:r>
      <w:proofErr w:type="spellEnd"/>
      <w:r w:rsidRPr="006126AD">
        <w:rPr>
          <w:sz w:val="14"/>
        </w:rPr>
        <w:t xml:space="preserve"> for the lived reality of subaltern actors, their subjectivity, and their sociopsychological orientations in their everyday lives. Counter-hegemony, that is, ‘presupposes that account be taken of the interests and the tendencies of the groups over which hegemony is to be exercised’ (Gramsci, 1987, p. 161). </w:t>
      </w:r>
      <w:r w:rsidRPr="00882DC2">
        <w:rPr>
          <w:u w:val="single"/>
        </w:rPr>
        <w:t xml:space="preserve">This means that </w:t>
      </w:r>
      <w:r w:rsidRPr="00EC178F">
        <w:rPr>
          <w:highlight w:val="green"/>
          <w:u w:val="single"/>
        </w:rPr>
        <w:t>‘the starting point [for the philosophy of praxis</w:t>
      </w:r>
      <w:r w:rsidRPr="00882DC2">
        <w:rPr>
          <w:u w:val="single"/>
        </w:rPr>
        <w:t xml:space="preserve"> and for a counter-hegemonic project] </w:t>
      </w:r>
      <w:r w:rsidRPr="00EC178F">
        <w:rPr>
          <w:highlight w:val="green"/>
          <w:u w:val="single"/>
        </w:rPr>
        <w:t>must always be</w:t>
      </w:r>
      <w:r w:rsidRPr="00882DC2">
        <w:rPr>
          <w:u w:val="single"/>
        </w:rPr>
        <w:t xml:space="preserve"> the </w:t>
      </w:r>
      <w:r w:rsidRPr="00EC178F">
        <w:rPr>
          <w:highlight w:val="green"/>
          <w:u w:val="single"/>
        </w:rPr>
        <w:t>common sense</w:t>
      </w:r>
      <w:r w:rsidRPr="00882DC2">
        <w:rPr>
          <w:u w:val="single"/>
        </w:rPr>
        <w:t xml:space="preserve"> which is the spontaneous philosophy [popular beliefs] of the multitude’</w:t>
      </w:r>
      <w:r w:rsidRPr="006126AD">
        <w:rPr>
          <w:sz w:val="14"/>
        </w:rPr>
        <w:t xml:space="preserve"> (Gramsci, 1987, p. 421). Put more </w:t>
      </w:r>
      <w:proofErr w:type="gramStart"/>
      <w:r w:rsidRPr="006126AD">
        <w:rPr>
          <w:sz w:val="14"/>
        </w:rPr>
        <w:t>simply, ‘</w:t>
      </w:r>
      <w:proofErr w:type="gramEnd"/>
      <w:r w:rsidRPr="006126AD">
        <w:rPr>
          <w:sz w:val="14"/>
        </w:rPr>
        <w:t>Gramsci argued that the pedagogical work at the heart of political struggle must begin, as educators often say, where people are at and not where [one] may want them to be’ (Holst and Brookfield, 2017, p. 214).</w:t>
      </w:r>
    </w:p>
    <w:p w14:paraId="3C0109CC" w14:textId="77777777" w:rsidR="00C0772E" w:rsidRPr="006126AD" w:rsidRDefault="00C0772E" w:rsidP="00C0772E">
      <w:pPr>
        <w:rPr>
          <w:sz w:val="14"/>
        </w:rPr>
      </w:pPr>
      <w:r w:rsidRPr="006126AD">
        <w:rPr>
          <w:sz w:val="14"/>
        </w:rPr>
        <w:t xml:space="preserve">Since the proletarian revolution ‘presupposes the formation of a new set of standards, a new psychology, new ways of feeling, thinking and living’ and a counter-hegemonic effort requires </w:t>
      </w:r>
      <w:proofErr w:type="gramStart"/>
      <w:r w:rsidRPr="006126AD">
        <w:rPr>
          <w:sz w:val="14"/>
        </w:rPr>
        <w:t>taking into account</w:t>
      </w:r>
      <w:proofErr w:type="gramEnd"/>
      <w:r w:rsidRPr="006126AD">
        <w:rPr>
          <w:sz w:val="14"/>
        </w:rPr>
        <w:t xml:space="preserve"> popular beliefs, Gramsci sets out to theorize the necessary link between ideological dimensions of subaltern thought and the philosophy of praxis (Gramsci, 1991, p. 41). He does this in Prison Notebooks, a theoretical endeavor that marks an </w:t>
      </w:r>
      <w:proofErr w:type="spellStart"/>
      <w:r w:rsidRPr="006126AD">
        <w:rPr>
          <w:sz w:val="14"/>
        </w:rPr>
        <w:t>epistemo</w:t>
      </w:r>
      <w:proofErr w:type="spellEnd"/>
      <w:r w:rsidRPr="006126AD">
        <w:rPr>
          <w:sz w:val="14"/>
        </w:rPr>
        <w:t xml:space="preserve">-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w:t>
      </w:r>
      <w:proofErr w:type="spellStart"/>
      <w:r w:rsidRPr="006126AD">
        <w:rPr>
          <w:sz w:val="14"/>
        </w:rPr>
        <w:t>ideologi</w:t>
      </w:r>
      <w:proofErr w:type="spellEnd"/>
      <w:r w:rsidRPr="006126AD">
        <w:rPr>
          <w:sz w:val="14"/>
        </w:rPr>
        <w:t xml:space="preserve">- </w:t>
      </w:r>
      <w:proofErr w:type="spellStart"/>
      <w:r w:rsidRPr="006126AD">
        <w:rPr>
          <w:sz w:val="14"/>
        </w:rPr>
        <w:t>cal</w:t>
      </w:r>
      <w:proofErr w:type="spellEnd"/>
      <w:r w:rsidRPr="006126AD">
        <w:rPr>
          <w:sz w:val="14"/>
        </w:rPr>
        <w:t xml:space="preserve"> dimensions: philosophy (bourgeois ideology) and the philosophy of praxis (Marxist ideology), modes of thinking and feeling defined by two distinct hegemonic principles (that function as the ‘articulating </w:t>
      </w:r>
      <w:proofErr w:type="spellStart"/>
      <w:r w:rsidRPr="006126AD">
        <w:rPr>
          <w:sz w:val="14"/>
        </w:rPr>
        <w:t>centre</w:t>
      </w:r>
      <w:proofErr w:type="spellEnd"/>
      <w:r w:rsidRPr="006126AD">
        <w:rPr>
          <w:sz w:val="14"/>
        </w:rPr>
        <w:t>[s]’ of their respective philosophies (</w:t>
      </w:r>
      <w:proofErr w:type="spellStart"/>
      <w:r w:rsidRPr="006126AD">
        <w:rPr>
          <w:sz w:val="14"/>
        </w:rPr>
        <w:t>Mouffe</w:t>
      </w:r>
      <w:proofErr w:type="spellEnd"/>
      <w:r w:rsidRPr="006126AD">
        <w:rPr>
          <w:sz w:val="14"/>
        </w:rPr>
        <w:t xml:space="preserve">, 1979, pp. 193–194)). In the Gramscian </w:t>
      </w:r>
      <w:proofErr w:type="spellStart"/>
      <w:r w:rsidRPr="006126AD">
        <w:rPr>
          <w:sz w:val="14"/>
        </w:rPr>
        <w:t>theo</w:t>
      </w:r>
      <w:proofErr w:type="spellEnd"/>
      <w:r w:rsidRPr="006126AD">
        <w:rPr>
          <w:sz w:val="14"/>
        </w:rPr>
        <w:t xml:space="preserve">- </w:t>
      </w:r>
      <w:proofErr w:type="spellStart"/>
      <w:r w:rsidRPr="006126AD">
        <w:rPr>
          <w:sz w:val="14"/>
        </w:rPr>
        <w:t>retical</w:t>
      </w:r>
      <w:proofErr w:type="spellEnd"/>
      <w:r w:rsidRPr="006126AD">
        <w:rPr>
          <w:sz w:val="14"/>
        </w:rPr>
        <w:t xml:space="preserve">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w:t>
      </w:r>
      <w:proofErr w:type="spellStart"/>
      <w:r w:rsidRPr="006126AD">
        <w:rPr>
          <w:sz w:val="14"/>
        </w:rPr>
        <w:t>impli</w:t>
      </w:r>
      <w:proofErr w:type="spellEnd"/>
      <w:r w:rsidRPr="006126AD">
        <w:rPr>
          <w:sz w:val="14"/>
        </w:rPr>
        <w:t xml:space="preserve">-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w:t>
      </w:r>
      <w:proofErr w:type="spellStart"/>
      <w:proofErr w:type="gramStart"/>
      <w:r w:rsidRPr="006126AD">
        <w:rPr>
          <w:sz w:val="14"/>
        </w:rPr>
        <w:t>contradic</w:t>
      </w:r>
      <w:proofErr w:type="spellEnd"/>
      <w:r w:rsidRPr="006126AD">
        <w:rPr>
          <w:sz w:val="14"/>
        </w:rPr>
        <w:t>- tory</w:t>
      </w:r>
      <w:proofErr w:type="gramEnd"/>
      <w:r w:rsidRPr="006126AD">
        <w:rPr>
          <w:sz w:val="14"/>
        </w:rPr>
        <w:t>,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0EE1A078" w14:textId="77777777" w:rsidR="00C0772E" w:rsidRPr="006126AD" w:rsidRDefault="00C0772E" w:rsidP="00C0772E">
      <w:pPr>
        <w:rPr>
          <w:sz w:val="14"/>
        </w:rPr>
      </w:pPr>
      <w:r w:rsidRPr="00882DC2">
        <w:rPr>
          <w:u w:val="single"/>
        </w:rPr>
        <w:t xml:space="preserve">Yet Gramsci makes the important observation that the </w:t>
      </w:r>
      <w:r w:rsidRPr="00EC178F">
        <w:rPr>
          <w:highlight w:val="green"/>
          <w:u w:val="single"/>
        </w:rPr>
        <w:t>ideological dimensions</w:t>
      </w:r>
      <w:r w:rsidRPr="00882DC2">
        <w:rPr>
          <w:u w:val="single"/>
        </w:rPr>
        <w:t xml:space="preserve"> of subaltern thought – notwithstanding their incohesive structures and the logical and hermeneutic differences between them – </w:t>
      </w:r>
      <w:r w:rsidRPr="00EC178F">
        <w:rPr>
          <w:highlight w:val="green"/>
          <w:u w:val="single"/>
        </w:rPr>
        <w:t>are open to counter-hegemonic re-direction</w:t>
      </w:r>
      <w:r w:rsidRPr="00882DC2">
        <w:rPr>
          <w:u w:val="single"/>
        </w:rPr>
        <w:t xml:space="preserve"> because their epistemic and social properties make it possible</w:t>
      </w:r>
      <w:r w:rsidRPr="006126AD">
        <w:rPr>
          <w:sz w:val="14"/>
        </w:rPr>
        <w:t xml:space="preserve"> (Baratta, 2007; Coben, 2002; </w:t>
      </w:r>
      <w:proofErr w:type="spellStart"/>
      <w:r w:rsidRPr="006126AD">
        <w:rPr>
          <w:sz w:val="14"/>
        </w:rPr>
        <w:t>Frosini</w:t>
      </w:r>
      <w:proofErr w:type="spellEnd"/>
      <w:r w:rsidRPr="006126AD">
        <w:rPr>
          <w:sz w:val="14"/>
        </w:rPr>
        <w:t xml:space="preserve">, 2010; Green and Ives, 2009; Liguori, 2006; Reed, 2012). Epistemic properties refer to how they are adaptive, elastic, fluid, and malleable cultural schemes. These properties reveal subaltern ideological dimensions as not always rigid nor as ‘single unique con- </w:t>
      </w:r>
      <w:proofErr w:type="spellStart"/>
      <w:r w:rsidRPr="006126AD">
        <w:rPr>
          <w:sz w:val="14"/>
        </w:rPr>
        <w:t>ception</w:t>
      </w:r>
      <w:proofErr w:type="spellEnd"/>
      <w:r w:rsidRPr="006126AD">
        <w:rPr>
          <w:sz w:val="14"/>
        </w:rPr>
        <w:t xml:space="preserve">[s],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w:t>
      </w:r>
      <w:proofErr w:type="spellStart"/>
      <w:r w:rsidRPr="006126AD">
        <w:rPr>
          <w:sz w:val="14"/>
        </w:rPr>
        <w:t>tracted</w:t>
      </w:r>
      <w:proofErr w:type="spellEnd"/>
      <w:r w:rsidRPr="006126AD">
        <w:rPr>
          <w:sz w:val="14"/>
        </w:rPr>
        <w:t xml:space="preserve"> by fancy quibbles and pseudo-profound, pseudo-scientific </w:t>
      </w:r>
      <w:proofErr w:type="spellStart"/>
      <w:r w:rsidRPr="006126AD">
        <w:rPr>
          <w:sz w:val="14"/>
        </w:rPr>
        <w:t>metaphys</w:t>
      </w:r>
      <w:proofErr w:type="spellEnd"/>
      <w:r w:rsidRPr="006126AD">
        <w:rPr>
          <w:sz w:val="14"/>
        </w:rPr>
        <w:t xml:space="preserve">- </w:t>
      </w:r>
      <w:proofErr w:type="spellStart"/>
      <w:r w:rsidRPr="006126AD">
        <w:rPr>
          <w:sz w:val="14"/>
        </w:rPr>
        <w:t>ical</w:t>
      </w:r>
      <w:proofErr w:type="spellEnd"/>
      <w:r w:rsidRPr="006126AD">
        <w:rPr>
          <w:sz w:val="14"/>
        </w:rPr>
        <w:t xml:space="preserve"> mumbo-jumbo’; contains ‘a certain measure of “experimentalism”’ and some ‘truths’; ‘is continually transforming itself, enriching itself with </w:t>
      </w:r>
      <w:proofErr w:type="spellStart"/>
      <w:r w:rsidRPr="006126AD">
        <w:rPr>
          <w:sz w:val="14"/>
        </w:rPr>
        <w:t>scien</w:t>
      </w:r>
      <w:proofErr w:type="spellEnd"/>
      <w:r w:rsidRPr="006126AD">
        <w:rPr>
          <w:sz w:val="14"/>
        </w:rPr>
        <w:t xml:space="preserve">- </w:t>
      </w:r>
      <w:proofErr w:type="spellStart"/>
      <w:r w:rsidRPr="006126AD">
        <w:rPr>
          <w:sz w:val="14"/>
        </w:rPr>
        <w:t>tific</w:t>
      </w:r>
      <w:proofErr w:type="spellEnd"/>
      <w:r w:rsidRPr="006126AD">
        <w:rPr>
          <w:sz w:val="14"/>
        </w:rPr>
        <w:t xml:space="preserve">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w:t>
      </w:r>
      <w:proofErr w:type="spellStart"/>
      <w:r w:rsidRPr="006126AD">
        <w:rPr>
          <w:sz w:val="14"/>
        </w:rPr>
        <w:t>supersti</w:t>
      </w:r>
      <w:proofErr w:type="spellEnd"/>
      <w:r w:rsidRPr="006126AD">
        <w:rPr>
          <w:sz w:val="14"/>
        </w:rPr>
        <w:t xml:space="preserve">- </w:t>
      </w:r>
      <w:proofErr w:type="spellStart"/>
      <w:r w:rsidRPr="006126AD">
        <w:rPr>
          <w:sz w:val="14"/>
        </w:rPr>
        <w:t>tions</w:t>
      </w:r>
      <w:proofErr w:type="spellEnd"/>
      <w:r w:rsidRPr="006126AD">
        <w:rPr>
          <w:sz w:val="14"/>
        </w:rPr>
        <w:t>,’ and as a ‘fossilized and anachronistic’ cultural scheme (Gramsci, 1987, pp. 419, 323; 1991, p. 167).</w:t>
      </w:r>
    </w:p>
    <w:p w14:paraId="00D5C868" w14:textId="77777777" w:rsidR="00C0772E" w:rsidRPr="006126AD" w:rsidRDefault="00C0772E" w:rsidP="00C0772E">
      <w:pPr>
        <w:rPr>
          <w:sz w:val="14"/>
        </w:rPr>
      </w:pPr>
      <w:r w:rsidRPr="006126AD">
        <w:rPr>
          <w:sz w:val="14"/>
        </w:rPr>
        <w:t xml:space="preserve">Social properties refer to the inherent tension that exists between the ide- </w:t>
      </w:r>
      <w:proofErr w:type="spellStart"/>
      <w:r w:rsidRPr="006126AD">
        <w:rPr>
          <w:sz w:val="14"/>
        </w:rPr>
        <w:t>ological</w:t>
      </w:r>
      <w:proofErr w:type="spellEnd"/>
      <w:r w:rsidRPr="006126AD">
        <w:rPr>
          <w:sz w:val="14"/>
        </w:rPr>
        <w:t xml:space="preserve">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EC178F">
        <w:rPr>
          <w:highlight w:val="green"/>
          <w:u w:val="single"/>
        </w:rPr>
        <w:t>They make the dis-articulation</w:t>
      </w:r>
      <w:r w:rsidRPr="00882DC2">
        <w:rPr>
          <w:u w:val="single"/>
        </w:rPr>
        <w:t xml:space="preserve"> (dissolving) </w:t>
      </w:r>
      <w:r w:rsidRPr="00EC178F">
        <w:rPr>
          <w:highlight w:val="green"/>
          <w:u w:val="single"/>
        </w:rPr>
        <w:t>and</w:t>
      </w:r>
      <w:r w:rsidRPr="00882DC2">
        <w:rPr>
          <w:u w:val="single"/>
        </w:rPr>
        <w:t xml:space="preserve"> the socialist </w:t>
      </w:r>
      <w:r w:rsidRPr="00EC178F">
        <w:rPr>
          <w:highlight w:val="green"/>
          <w:u w:val="single"/>
        </w:rPr>
        <w:t>re-articulation</w:t>
      </w:r>
      <w:r w:rsidRPr="00882DC2">
        <w:rPr>
          <w:u w:val="single"/>
        </w:rPr>
        <w:t xml:space="preserve"> (the forging anew) </w:t>
      </w:r>
      <w:r w:rsidRPr="00EC178F">
        <w:rPr>
          <w:highlight w:val="green"/>
          <w:u w:val="single"/>
        </w:rPr>
        <w:t>of meanings associated with ideology</w:t>
      </w:r>
      <w:r w:rsidRPr="00882DC2">
        <w:rPr>
          <w:u w:val="single"/>
        </w:rPr>
        <w:t xml:space="preserve"> a reality and, as such, </w:t>
      </w:r>
      <w:r w:rsidRPr="00EC178F">
        <w:rPr>
          <w:highlight w:val="green"/>
          <w:u w:val="single"/>
        </w:rPr>
        <w:t>useful</w:t>
      </w:r>
      <w:r w:rsidRPr="00882DC2">
        <w:rPr>
          <w:u w:val="single"/>
        </w:rPr>
        <w:t xml:space="preserve"> to a counter-hegemonic project. Disarticulation is the displacement of meaning associated with an existent link between the ideological dimensions of subaltern thought and a bour- </w:t>
      </w:r>
      <w:proofErr w:type="spellStart"/>
      <w:r w:rsidRPr="00882DC2">
        <w:rPr>
          <w:u w:val="single"/>
        </w:rPr>
        <w:t>geois</w:t>
      </w:r>
      <w:proofErr w:type="spellEnd"/>
      <w:r w:rsidRPr="00882DC2">
        <w:rPr>
          <w:u w:val="single"/>
        </w:rPr>
        <w:t xml:space="preserve"> hegemonic principle. Re-articulation is the (re-)alignment of </w:t>
      </w:r>
      <w:proofErr w:type="gramStart"/>
      <w:r w:rsidRPr="00882DC2">
        <w:rPr>
          <w:u w:val="single"/>
        </w:rPr>
        <w:t xml:space="preserve">ideolog- </w:t>
      </w:r>
      <w:proofErr w:type="spellStart"/>
      <w:r w:rsidRPr="00882DC2">
        <w:rPr>
          <w:u w:val="single"/>
        </w:rPr>
        <w:t>ical</w:t>
      </w:r>
      <w:proofErr w:type="spellEnd"/>
      <w:proofErr w:type="gramEnd"/>
      <w:r w:rsidRPr="00882DC2">
        <w:rPr>
          <w:u w:val="single"/>
        </w:rPr>
        <w:t xml:space="preserve"> meanings. </w:t>
      </w:r>
      <w:r w:rsidRPr="00EC178F">
        <w:rPr>
          <w:highlight w:val="green"/>
          <w:u w:val="single"/>
        </w:rPr>
        <w:t>It is a process through which</w:t>
      </w:r>
      <w:r w:rsidRPr="00882DC2">
        <w:rPr>
          <w:u w:val="single"/>
        </w:rPr>
        <w:t xml:space="preserve"> the ideological dimensions of subaltern thought (but also </w:t>
      </w:r>
      <w:r w:rsidRPr="00EC178F">
        <w:rPr>
          <w:highlight w:val="green"/>
          <w:u w:val="single"/>
        </w:rPr>
        <w:t>bourgeois ideology</w:t>
      </w:r>
      <w:r w:rsidRPr="00882DC2">
        <w:rPr>
          <w:u w:val="single"/>
        </w:rPr>
        <w:t xml:space="preserve">) </w:t>
      </w:r>
      <w:r w:rsidRPr="00EC178F">
        <w:rPr>
          <w:highlight w:val="green"/>
          <w:u w:val="single"/>
        </w:rPr>
        <w:t>are linked to a proletarian hegemonic principle</w:t>
      </w:r>
      <w:r w:rsidRPr="00882DC2">
        <w:rPr>
          <w:u w:val="single"/>
        </w:rPr>
        <w:t xml:space="preserve"> </w:t>
      </w:r>
      <w:proofErr w:type="gramStart"/>
      <w:r w:rsidRPr="00882DC2">
        <w:rPr>
          <w:u w:val="single"/>
        </w:rPr>
        <w:t>in order to</w:t>
      </w:r>
      <w:proofErr w:type="gramEnd"/>
      <w:r w:rsidRPr="00882DC2">
        <w:rPr>
          <w:u w:val="single"/>
        </w:rPr>
        <w:t xml:space="preserve"> give them new cultural, political, or social significance. </w:t>
      </w:r>
      <w:r w:rsidRPr="006126AD">
        <w:rPr>
          <w:u w:val="single"/>
        </w:rPr>
        <w:t>It entails accentuating, if not recombining, existent meanings (if not values and/or ideas) in unfamiliar</w:t>
      </w:r>
      <w:r w:rsidRPr="00882DC2">
        <w:rPr>
          <w:u w:val="single"/>
        </w:rPr>
        <w:t xml:space="preserve"> and new ways such that they will gain new connotations, congruency, and lived significance for oppositional/</w:t>
      </w:r>
      <w:proofErr w:type="spellStart"/>
      <w:proofErr w:type="gramStart"/>
      <w:r w:rsidRPr="00882DC2">
        <w:rPr>
          <w:u w:val="single"/>
        </w:rPr>
        <w:t>revolu</w:t>
      </w:r>
      <w:proofErr w:type="spellEnd"/>
      <w:r w:rsidRPr="00882DC2">
        <w:rPr>
          <w:u w:val="single"/>
        </w:rPr>
        <w:t xml:space="preserve">- </w:t>
      </w:r>
      <w:proofErr w:type="spellStart"/>
      <w:r w:rsidRPr="00882DC2">
        <w:rPr>
          <w:u w:val="single"/>
        </w:rPr>
        <w:t>tionary</w:t>
      </w:r>
      <w:proofErr w:type="spellEnd"/>
      <w:proofErr w:type="gramEnd"/>
      <w:r w:rsidRPr="00882DC2">
        <w:rPr>
          <w:u w:val="single"/>
        </w:rPr>
        <w:t xml:space="preserve"> involvement. </w:t>
      </w:r>
      <w:r w:rsidRPr="00EC178F">
        <w:rPr>
          <w:highlight w:val="green"/>
          <w:u w:val="single"/>
        </w:rPr>
        <w:t>This is possible because ideology</w:t>
      </w:r>
      <w:r w:rsidRPr="00882DC2">
        <w:rPr>
          <w:u w:val="single"/>
        </w:rPr>
        <w:t xml:space="preserve"> (in its bourgeois and / or subaltern variants) </w:t>
      </w:r>
      <w:r w:rsidRPr="00EC178F">
        <w:rPr>
          <w:highlight w:val="green"/>
          <w:u w:val="single"/>
        </w:rPr>
        <w:t>is not made up of inherent meanings</w:t>
      </w:r>
      <w:r w:rsidRPr="00882DC2">
        <w:rPr>
          <w:u w:val="single"/>
        </w:rPr>
        <w:t xml:space="preserve"> (if not values and/ or ideas) </w:t>
      </w:r>
      <w:r w:rsidRPr="00EC178F">
        <w:rPr>
          <w:highlight w:val="green"/>
          <w:u w:val="single"/>
        </w:rPr>
        <w:t>but</w:t>
      </w:r>
      <w:r w:rsidRPr="00882DC2">
        <w:rPr>
          <w:u w:val="single"/>
        </w:rPr>
        <w:t xml:space="preserve"> rather </w:t>
      </w:r>
      <w:r w:rsidRPr="00EC178F">
        <w:rPr>
          <w:highlight w:val="green"/>
          <w:u w:val="single"/>
        </w:rPr>
        <w:t>constructed ones provided by historically situated actors</w:t>
      </w:r>
      <w:r w:rsidRPr="00882DC2">
        <w:rPr>
          <w:u w:val="single"/>
        </w:rPr>
        <w:t>.</w:t>
      </w:r>
      <w:r w:rsidRPr="006126AD">
        <w:rPr>
          <w:sz w:val="14"/>
        </w:rPr>
        <w:t xml:space="preserve"> Gramsci explains how they are given new orientation:</w:t>
      </w:r>
    </w:p>
    <w:p w14:paraId="2475E2B9" w14:textId="77777777" w:rsidR="00C0772E" w:rsidRPr="006126AD" w:rsidRDefault="00C0772E" w:rsidP="00C0772E">
      <w:pPr>
        <w:rPr>
          <w:sz w:val="14"/>
        </w:rPr>
      </w:pPr>
      <w:r w:rsidRPr="006126AD">
        <w:rPr>
          <w:sz w:val="14"/>
        </w:rPr>
        <w:t xml:space="preserve">How will this consciousness be formed? How does one go about choosing the </w:t>
      </w:r>
      <w:proofErr w:type="spellStart"/>
      <w:r w:rsidRPr="006126AD">
        <w:rPr>
          <w:sz w:val="14"/>
        </w:rPr>
        <w:t>ele</w:t>
      </w:r>
      <w:proofErr w:type="spellEnd"/>
      <w:r w:rsidRPr="006126AD">
        <w:rPr>
          <w:sz w:val="14"/>
        </w:rPr>
        <w:t xml:space="preserve">- </w:t>
      </w:r>
      <w:proofErr w:type="spellStart"/>
      <w:r w:rsidRPr="006126AD">
        <w:rPr>
          <w:sz w:val="14"/>
        </w:rPr>
        <w:t>ments</w:t>
      </w:r>
      <w:proofErr w:type="spellEnd"/>
      <w:r w:rsidRPr="006126AD">
        <w:rPr>
          <w:sz w:val="14"/>
        </w:rPr>
        <w:t xml:space="preserve">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59879BBD" w14:textId="77777777" w:rsidR="00C0772E" w:rsidRPr="006126AD" w:rsidRDefault="00C0772E" w:rsidP="00C0772E">
      <w:pPr>
        <w:rPr>
          <w:sz w:val="14"/>
        </w:rPr>
      </w:pPr>
      <w:r w:rsidRPr="006126AD">
        <w:rPr>
          <w:sz w:val="14"/>
        </w:rPr>
        <w:t>Further specifying:</w:t>
      </w:r>
    </w:p>
    <w:p w14:paraId="426E8068" w14:textId="77777777" w:rsidR="00C0772E" w:rsidRPr="006126AD" w:rsidRDefault="00C0772E" w:rsidP="00C0772E">
      <w:pPr>
        <w:rPr>
          <w:sz w:val="14"/>
        </w:rPr>
      </w:pPr>
      <w:r w:rsidRPr="00EC178F">
        <w:rPr>
          <w:highlight w:val="green"/>
          <w:u w:val="single"/>
        </w:rPr>
        <w:t>What matters is the criticism to which an ideological complex is subjected</w:t>
      </w:r>
      <w:r w:rsidRPr="00882DC2">
        <w:rPr>
          <w:u w:val="single"/>
        </w:rPr>
        <w:t xml:space="preserve"> by the first representatives of the new historical phase. </w:t>
      </w:r>
      <w:r w:rsidRPr="00EC178F">
        <w:rPr>
          <w:highlight w:val="green"/>
          <w:u w:val="single"/>
        </w:rPr>
        <w:t>This criticism makes possible</w:t>
      </w:r>
      <w:r w:rsidRPr="00882DC2">
        <w:rPr>
          <w:u w:val="single"/>
        </w:rPr>
        <w:t xml:space="preserve"> a process of differentiation and </w:t>
      </w:r>
      <w:r w:rsidRPr="00EC178F">
        <w:rPr>
          <w:highlight w:val="green"/>
          <w:u w:val="single"/>
        </w:rPr>
        <w:t>change</w:t>
      </w:r>
      <w:r w:rsidRPr="00882DC2">
        <w:rPr>
          <w:u w:val="single"/>
        </w:rPr>
        <w:t xml:space="preserve"> in the relative weight that the elements of the old ideologies used to possess. </w:t>
      </w:r>
      <w:r w:rsidRPr="00EC178F">
        <w:rPr>
          <w:highlight w:val="green"/>
          <w:u w:val="single"/>
        </w:rPr>
        <w:t>What was previously secondary</w:t>
      </w:r>
      <w:r w:rsidRPr="00882DC2">
        <w:rPr>
          <w:u w:val="single"/>
        </w:rPr>
        <w:t xml:space="preserve"> and subordinate, or even incidental, is now taken to be primary—</w:t>
      </w:r>
      <w:r w:rsidRPr="00EC178F">
        <w:rPr>
          <w:highlight w:val="green"/>
          <w:u w:val="single"/>
        </w:rPr>
        <w:t xml:space="preserve">becomes the nucleus of a new ideolog- </w:t>
      </w:r>
      <w:proofErr w:type="spellStart"/>
      <w:r w:rsidRPr="00EC178F">
        <w:rPr>
          <w:highlight w:val="green"/>
          <w:u w:val="single"/>
        </w:rPr>
        <w:t>ical</w:t>
      </w:r>
      <w:proofErr w:type="spellEnd"/>
      <w:r w:rsidRPr="00882DC2">
        <w:rPr>
          <w:u w:val="single"/>
        </w:rPr>
        <w:t xml:space="preserve"> and theoretical </w:t>
      </w:r>
      <w:r w:rsidRPr="00EC178F">
        <w:rPr>
          <w:highlight w:val="green"/>
          <w:u w:val="single"/>
        </w:rPr>
        <w:t>complex.</w:t>
      </w:r>
      <w:r w:rsidRPr="00882DC2">
        <w:rPr>
          <w:u w:val="single"/>
        </w:rPr>
        <w:t xml:space="preserve"> </w:t>
      </w:r>
      <w:r w:rsidRPr="006126AD">
        <w:rPr>
          <w:sz w:val="14"/>
        </w:rPr>
        <w:t xml:space="preserve">The old collective will </w:t>
      </w:r>
      <w:proofErr w:type="gramStart"/>
      <w:r w:rsidRPr="006126AD">
        <w:rPr>
          <w:sz w:val="14"/>
        </w:rPr>
        <w:t>dissolves</w:t>
      </w:r>
      <w:proofErr w:type="gramEnd"/>
      <w:r w:rsidRPr="006126AD">
        <w:rPr>
          <w:sz w:val="14"/>
        </w:rPr>
        <w:t xml:space="preserve"> into its contradictory elements since the subordinate ones develop socially, etc. (Gramsci, 1987, p. 195).</w:t>
      </w:r>
    </w:p>
    <w:p w14:paraId="2440F6BE" w14:textId="77777777" w:rsidR="00C0772E" w:rsidRPr="00882DC2" w:rsidRDefault="00C0772E" w:rsidP="00C0772E">
      <w:pPr>
        <w:rPr>
          <w:u w:val="single"/>
        </w:rPr>
      </w:pPr>
      <w:r w:rsidRPr="00EC178F">
        <w:rPr>
          <w:highlight w:val="green"/>
          <w:u w:val="single"/>
        </w:rPr>
        <w:t>Both dis</w:t>
      </w:r>
      <w:r w:rsidRPr="00882DC2">
        <w:rPr>
          <w:u w:val="single"/>
        </w:rPr>
        <w:t xml:space="preserve">-articulation </w:t>
      </w:r>
      <w:r w:rsidRPr="00EC178F">
        <w:rPr>
          <w:highlight w:val="green"/>
          <w:u w:val="single"/>
        </w:rPr>
        <w:t>and re-articulation are active discursive processes and their presence</w:t>
      </w:r>
      <w:r w:rsidRPr="00882DC2">
        <w:rPr>
          <w:u w:val="single"/>
        </w:rPr>
        <w:t xml:space="preserve"> in a political field </w:t>
      </w:r>
      <w:r w:rsidRPr="00EC178F">
        <w:rPr>
          <w:highlight w:val="green"/>
          <w:u w:val="single"/>
        </w:rPr>
        <w:t>implies the</w:t>
      </w:r>
      <w:r w:rsidRPr="00882DC2">
        <w:rPr>
          <w:u w:val="single"/>
        </w:rPr>
        <w:t xml:space="preserve"> (potential) </w:t>
      </w:r>
      <w:r w:rsidRPr="00EC178F">
        <w:rPr>
          <w:highlight w:val="green"/>
          <w:u w:val="single"/>
        </w:rPr>
        <w:t xml:space="preserve">interior </w:t>
      </w:r>
      <w:proofErr w:type="spellStart"/>
      <w:r w:rsidRPr="00EC178F">
        <w:rPr>
          <w:highlight w:val="green"/>
          <w:u w:val="single"/>
        </w:rPr>
        <w:t>transforma</w:t>
      </w:r>
      <w:proofErr w:type="spellEnd"/>
      <w:r w:rsidRPr="00EC178F">
        <w:rPr>
          <w:highlight w:val="green"/>
          <w:u w:val="single"/>
        </w:rPr>
        <w:t xml:space="preserve">- </w:t>
      </w:r>
      <w:proofErr w:type="spellStart"/>
      <w:r w:rsidRPr="00EC178F">
        <w:rPr>
          <w:highlight w:val="green"/>
          <w:u w:val="single"/>
        </w:rPr>
        <w:t>tion</w:t>
      </w:r>
      <w:proofErr w:type="spellEnd"/>
      <w:r w:rsidRPr="00EC178F">
        <w:rPr>
          <w:highlight w:val="green"/>
          <w:u w:val="single"/>
        </w:rPr>
        <w:t xml:space="preserve"> of ideologies</w:t>
      </w:r>
      <w:r w:rsidRPr="00882DC2">
        <w:rPr>
          <w:u w:val="single"/>
        </w:rPr>
        <w:t>, subaltern and otherwise.</w:t>
      </w:r>
      <w:r w:rsidRPr="006126AD">
        <w:rPr>
          <w:sz w:val="14"/>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882DC2">
        <w:rPr>
          <w:u w:val="single"/>
        </w:rPr>
        <w:t>.</w:t>
      </w:r>
      <w:r w:rsidRPr="006126AD">
        <w:rPr>
          <w:sz w:val="14"/>
        </w:rPr>
        <w:t xml:space="preserve"> </w:t>
      </w:r>
      <w:r w:rsidRPr="00882DC2">
        <w:rPr>
          <w:u w:val="single"/>
        </w:rPr>
        <w:t xml:space="preserve">Ultimately, processes of dis-articulation and re-articulation create a ‘cultural opportunity’ for political actors to make sense of their </w:t>
      </w:r>
      <w:proofErr w:type="spellStart"/>
      <w:r w:rsidRPr="00882DC2">
        <w:rPr>
          <w:u w:val="single"/>
        </w:rPr>
        <w:t>historico</w:t>
      </w:r>
      <w:proofErr w:type="spellEnd"/>
      <w:r w:rsidRPr="00882DC2">
        <w:rPr>
          <w:u w:val="single"/>
        </w:rPr>
        <w:t xml:space="preserve">-political circumstances (McAdam, 1994). </w:t>
      </w:r>
      <w:r w:rsidRPr="00EC178F">
        <w:rPr>
          <w:highlight w:val="green"/>
          <w:u w:val="single"/>
        </w:rPr>
        <w:t>These processes</w:t>
      </w:r>
      <w:r w:rsidRPr="006126AD">
        <w:rPr>
          <w:u w:val="single"/>
        </w:rPr>
        <w:t xml:space="preserve"> empower</w:t>
      </w:r>
      <w:r w:rsidRPr="00882DC2">
        <w:rPr>
          <w:u w:val="single"/>
        </w:rPr>
        <w:t xml:space="preserve"> them </w:t>
      </w:r>
      <w:r w:rsidRPr="006126AD">
        <w:rPr>
          <w:u w:val="single"/>
        </w:rPr>
        <w:t xml:space="preserve">to </w:t>
      </w:r>
      <w:r w:rsidRPr="00EC178F">
        <w:rPr>
          <w:highlight w:val="green"/>
          <w:u w:val="single"/>
        </w:rPr>
        <w:t>actively challenge</w:t>
      </w:r>
      <w:r w:rsidRPr="00882DC2">
        <w:rPr>
          <w:u w:val="single"/>
        </w:rPr>
        <w:t xml:space="preserve">, conceptually and otherwise, </w:t>
      </w:r>
      <w:r w:rsidRPr="00EC178F">
        <w:rPr>
          <w:highlight w:val="green"/>
          <w:u w:val="single"/>
        </w:rPr>
        <w:t>status quo conditions.</w:t>
      </w:r>
      <w:r w:rsidRPr="00882DC2">
        <w:rPr>
          <w:u w:val="single"/>
        </w:rPr>
        <w:t xml:space="preserve"> </w:t>
      </w:r>
    </w:p>
    <w:p w14:paraId="6B468C25" w14:textId="77777777" w:rsidR="00C0772E" w:rsidRPr="00882DC2" w:rsidRDefault="00C0772E" w:rsidP="00C0772E">
      <w:pPr>
        <w:rPr>
          <w:u w:val="single"/>
        </w:rPr>
      </w:pPr>
      <w:r w:rsidRPr="006126AD">
        <w:rPr>
          <w:sz w:val="14"/>
        </w:rPr>
        <w:t xml:space="preserve">The fact that the ideological dimensions of subaltern thought and the philosophies of bourgeois organic intellectuals incipiently possess social- </w:t>
      </w:r>
      <w:proofErr w:type="spellStart"/>
      <w:r w:rsidRPr="006126AD">
        <w:rPr>
          <w:sz w:val="14"/>
        </w:rPr>
        <w:t>ist</w:t>
      </w:r>
      <w:proofErr w:type="spellEnd"/>
      <w:r w:rsidRPr="006126AD">
        <w:rPr>
          <w:sz w:val="14"/>
        </w:rPr>
        <w:t xml:space="preserve">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w:t>
      </w:r>
      <w:proofErr w:type="gramStart"/>
      <w:r w:rsidRPr="006126AD">
        <w:rPr>
          <w:sz w:val="14"/>
        </w:rPr>
        <w:t>on the whole</w:t>
      </w:r>
      <w:proofErr w:type="gramEnd"/>
      <w:r w:rsidRPr="006126AD">
        <w:rPr>
          <w:sz w:val="14"/>
        </w:rPr>
        <w:t xml:space="preserve"> feasible.</w:t>
      </w:r>
    </w:p>
    <w:p w14:paraId="315BF2BB" w14:textId="65EAFC1D" w:rsidR="00C0772E" w:rsidRDefault="00C0772E" w:rsidP="00C0772E">
      <w:pPr>
        <w:pStyle w:val="Heading3"/>
      </w:pPr>
      <w:r>
        <w:t>case</w:t>
      </w:r>
    </w:p>
    <w:p w14:paraId="2F7BB6BE" w14:textId="77777777" w:rsidR="00C0772E" w:rsidRPr="00D86F5A" w:rsidRDefault="00C0772E" w:rsidP="00C0772E">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381E6373" w14:textId="77777777" w:rsidR="00C0772E" w:rsidRPr="00D86F5A" w:rsidRDefault="00C0772E" w:rsidP="00C0772E">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00DA171C" w14:textId="77777777" w:rsidR="00C0772E" w:rsidRPr="00D86F5A" w:rsidRDefault="00C0772E" w:rsidP="00C0772E">
      <w:pPr>
        <w:rPr>
          <w:rFonts w:eastAsia="Calibri"/>
          <w:sz w:val="16"/>
          <w14:ligatures w14:val="standardContextual"/>
        </w:rPr>
      </w:pPr>
      <w:r w:rsidRPr="00D86F5A">
        <w:rPr>
          <w:rFonts w:eastAsia="Calibri"/>
          <w:sz w:val="16"/>
          <w14:ligatures w14:val="standardContextual"/>
        </w:rPr>
        <w:t>2.2 Three pathologies of democracy</w:t>
      </w:r>
    </w:p>
    <w:p w14:paraId="49B548F7" w14:textId="77777777" w:rsidR="00C0772E" w:rsidRPr="00D86F5A" w:rsidRDefault="00C0772E" w:rsidP="00C0772E">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proofErr w:type="gramStart"/>
      <w:r w:rsidRPr="00D86F5A">
        <w:rPr>
          <w:rFonts w:eastAsia="Calibri"/>
          <w:b/>
          <w:iCs/>
          <w:u w:val="single"/>
          <w:bdr w:val="single" w:sz="8" w:space="0" w:color="auto"/>
          <w14:ligatures w14:val="standardContextual"/>
        </w:rPr>
        <w:t>x-</w:t>
      </w:r>
      <w:proofErr w:type="gramEnd"/>
      <w:r w:rsidRPr="00D86F5A">
        <w:rPr>
          <w:rFonts w:eastAsia="Calibri"/>
          <w:b/>
          <w:iCs/>
          <w:u w:val="single"/>
          <w:bdr w:val="single" w:sz="8" w:space="0" w:color="auto"/>
          <w14:ligatures w14:val="standardContextual"/>
        </w:rPr>
        <w:t>risk</w:t>
      </w:r>
      <w:r w:rsidRPr="00D86F5A">
        <w:rPr>
          <w:rFonts w:eastAsia="Calibri"/>
          <w:sz w:val="16"/>
          <w14:ligatures w14:val="standardContextual"/>
        </w:rPr>
        <w:t xml:space="preserve"> </w:t>
      </w:r>
      <w:r w:rsidRPr="00D86F5A">
        <w:rPr>
          <w:rFonts w:eastAsia="Calibri"/>
          <w:u w:val="single"/>
          <w14:ligatures w14:val="standardContextual"/>
        </w:rPr>
        <w:t>involving far-</w:t>
      </w:r>
      <w:proofErr w:type="gramStart"/>
      <w:r w:rsidRPr="00D86F5A">
        <w:rPr>
          <w:rFonts w:eastAsia="Calibri"/>
          <w:u w:val="single"/>
          <w14:ligatures w14:val="standardContextual"/>
        </w:rPr>
        <w:t>of</w:t>
      </w:r>
      <w:proofErr w:type="gramEnd"/>
      <w:r w:rsidRPr="00D86F5A">
        <w:rPr>
          <w:rFonts w:eastAsia="Calibri"/>
          <w:u w:val="single"/>
          <w14:ligatures w14:val="standardContextual"/>
        </w:rPr>
        <w:t>,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4ABD039F" w14:textId="77777777" w:rsidR="00C0772E" w:rsidRPr="00D86F5A" w:rsidRDefault="00C0772E" w:rsidP="00C0772E">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w:t>
      </w:r>
      <w:proofErr w:type="gramStart"/>
      <w:r w:rsidRPr="00D86F5A">
        <w:rPr>
          <w:rFonts w:eastAsia="Calibri"/>
          <w:u w:val="single"/>
          <w14:ligatures w14:val="standardContextual"/>
        </w:rPr>
        <w:t>politics</w:t>
      </w:r>
      <w:r w:rsidRPr="00D86F5A">
        <w:rPr>
          <w:rFonts w:eastAsia="Calibri"/>
          <w:sz w:val="16"/>
          <w14:ligatures w14:val="standardContextual"/>
        </w:rPr>
        <w:t>—</w:t>
      </w:r>
      <w:proofErr w:type="gramEnd"/>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5040D289" w14:textId="77777777" w:rsidR="00C0772E" w:rsidRPr="00D86F5A" w:rsidRDefault="00C0772E" w:rsidP="00C0772E">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61D9C190" w14:textId="77777777" w:rsidR="00C0772E" w:rsidRPr="00D86F5A" w:rsidRDefault="00C0772E" w:rsidP="00C0772E">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79E38B73" w14:textId="77777777" w:rsidR="00C0772E" w:rsidRPr="00D86F5A" w:rsidRDefault="00C0772E" w:rsidP="00C0772E">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xml:space="preserve">.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w:t>
      </w:r>
      <w:proofErr w:type="gramStart"/>
      <w:r w:rsidRPr="00D86F5A">
        <w:rPr>
          <w:rFonts w:eastAsia="Calibri"/>
          <w:sz w:val="16"/>
          <w14:ligatures w14:val="standardContextual"/>
        </w:rPr>
        <w:t>refection</w:t>
      </w:r>
      <w:proofErr w:type="gramEnd"/>
      <w:r w:rsidRPr="00D86F5A">
        <w:rPr>
          <w:rFonts w:eastAsia="Calibri"/>
          <w:sz w:val="16"/>
          <w14:ligatures w14:val="standardContextual"/>
        </w:rPr>
        <w:t xml:space="preserve">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2969A853" w14:textId="77777777" w:rsidR="00C0772E" w:rsidRDefault="00C0772E" w:rsidP="00C0772E">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w:t>
      </w:r>
      <w:proofErr w:type="spellStart"/>
      <w:r w:rsidRPr="00D86F5A">
        <w:rPr>
          <w:rFonts w:eastAsia="Calibri"/>
          <w:sz w:val="16"/>
          <w14:ligatures w14:val="standardContextual"/>
        </w:rPr>
        <w:t>termist</w:t>
      </w:r>
      <w:proofErr w:type="spellEnd"/>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556B4135" w14:textId="77777777" w:rsidR="00C0772E" w:rsidRDefault="00C0772E" w:rsidP="00C0772E">
      <w:pPr>
        <w:rPr>
          <w:rFonts w:eastAsia="Calibri"/>
          <w:sz w:val="16"/>
          <w14:ligatures w14:val="standardContextual"/>
        </w:rPr>
      </w:pPr>
    </w:p>
    <w:p w14:paraId="0EB16BEB" w14:textId="77777777" w:rsidR="00C0772E" w:rsidRPr="00D86F5A" w:rsidRDefault="00C0772E" w:rsidP="00C0772E">
      <w:pPr>
        <w:rPr>
          <w:rFonts w:eastAsia="Calibri"/>
          <w:sz w:val="16"/>
          <w14:ligatures w14:val="standardContextual"/>
        </w:rPr>
      </w:pPr>
    </w:p>
    <w:p w14:paraId="4785CBCB" w14:textId="77777777" w:rsidR="00C0772E" w:rsidRPr="00D86F5A" w:rsidRDefault="00C0772E" w:rsidP="00C0772E">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D86F5A">
        <w:rPr>
          <w:rFonts w:eastAsia="Calibri"/>
          <w:sz w:val="16"/>
          <w14:ligatures w14:val="standardContextual"/>
        </w:rPr>
        <w:t>termist</w:t>
      </w:r>
      <w:proofErr w:type="spellEnd"/>
      <w:r w:rsidRPr="00D86F5A">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72E81823" w14:textId="77777777" w:rsidR="00C0772E" w:rsidRPr="00D86F5A" w:rsidRDefault="00C0772E" w:rsidP="00C0772E">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4CF2FE69" w14:textId="77777777" w:rsidR="00C0772E" w:rsidRPr="00D86F5A" w:rsidRDefault="00C0772E" w:rsidP="00C0772E">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w:t>
      </w:r>
      <w:proofErr w:type="gramStart"/>
      <w:r w:rsidRPr="00D86F5A">
        <w:rPr>
          <w:rFonts w:eastAsia="Calibri"/>
          <w:sz w:val="16"/>
          <w14:ligatures w14:val="standardContextual"/>
        </w:rPr>
        <w:t>Section  5.1</w:t>
      </w:r>
      <w:proofErr w:type="gramEnd"/>
      <w:r w:rsidRPr="00D86F5A">
        <w:rPr>
          <w:rFonts w:eastAsia="Calibri"/>
          <w:sz w:val="16"/>
          <w14:ligatures w14:val="standardContextual"/>
        </w:rPr>
        <w:t xml:space="preserve">,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xml:space="preserve">. But even if it is, the possibility </w:t>
      </w:r>
      <w:proofErr w:type="gramStart"/>
      <w:r w:rsidRPr="00D86F5A">
        <w:rPr>
          <w:rFonts w:eastAsia="Calibri"/>
          <w:sz w:val="16"/>
          <w14:ligatures w14:val="standardContextual"/>
        </w:rPr>
        <w:t>still remains</w:t>
      </w:r>
      <w:proofErr w:type="gramEnd"/>
      <w:r w:rsidRPr="00D86F5A">
        <w:rPr>
          <w:rFonts w:eastAsia="Calibri"/>
          <w:sz w:val="16"/>
          <w14:ligatures w14:val="standardContextual"/>
        </w:rPr>
        <w:t xml:space="preserve"> that some (non-extant) non-democratic systems would perform even better. Since we cannot discount this possibility, and since democracy exhibits unique pathologies of its own, we doubt whether democracy is best suited to deal with problems like x-risk.</w:t>
      </w:r>
    </w:p>
    <w:p w14:paraId="2116DA30" w14:textId="77777777" w:rsidR="00C0772E" w:rsidRPr="00802886" w:rsidRDefault="00C0772E" w:rsidP="00C0772E"/>
    <w:p w14:paraId="04BD2754" w14:textId="77777777" w:rsidR="00C0772E" w:rsidRPr="00D86F5A" w:rsidRDefault="00C0772E" w:rsidP="00C0772E">
      <w:pPr>
        <w:keepNext/>
        <w:keepLines/>
        <w:spacing w:before="40" w:after="0"/>
        <w:outlineLvl w:val="3"/>
        <w:rPr>
          <w:rFonts w:eastAsia="Times New Roman" w:cs="Times New Roman"/>
          <w:b/>
          <w:iCs/>
          <w:sz w:val="26"/>
        </w:rPr>
      </w:pPr>
      <w:r w:rsidRPr="00D86F5A">
        <w:rPr>
          <w:rFonts w:eastAsia="Times New Roman" w:cs="Times New Roman"/>
          <w:b/>
          <w:iCs/>
          <w:sz w:val="26"/>
        </w:rPr>
        <w:t>Covid and 08 disprove the impact.</w:t>
      </w:r>
    </w:p>
    <w:p w14:paraId="679A645B" w14:textId="77777777" w:rsidR="00C0772E" w:rsidRPr="00D86F5A" w:rsidRDefault="00C0772E" w:rsidP="00C0772E">
      <w:pPr>
        <w:rPr>
          <w:rFonts w:eastAsia="Aptos"/>
        </w:rPr>
      </w:pPr>
    </w:p>
    <w:p w14:paraId="2908E2A8" w14:textId="77777777" w:rsidR="00C0772E" w:rsidRPr="00D86F5A" w:rsidRDefault="00C0772E" w:rsidP="00C0772E">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54EC1A93" w14:textId="77777777" w:rsidR="00C0772E" w:rsidRPr="00D86F5A" w:rsidRDefault="00C0772E" w:rsidP="00C0772E">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00C4678D" w14:textId="77777777" w:rsidR="00C0772E" w:rsidRPr="00D86F5A" w:rsidRDefault="00C0772E" w:rsidP="00C0772E">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09C54027" w14:textId="77777777" w:rsidR="00C0772E" w:rsidRPr="00D86F5A" w:rsidRDefault="00C0772E" w:rsidP="00C0772E">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6F3AC6EC" w14:textId="77777777" w:rsidR="00C0772E" w:rsidRPr="00D86F5A" w:rsidRDefault="00C0772E" w:rsidP="00C0772E">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86F5A">
        <w:rPr>
          <w:rFonts w:eastAsia="Calibri"/>
          <w:sz w:val="16"/>
        </w:rPr>
        <w:t>confident</w:t>
      </w:r>
      <w:proofErr w:type="gramEnd"/>
      <w:r w:rsidRPr="00D86F5A">
        <w:rPr>
          <w:rFonts w:eastAsia="Calibri"/>
          <w:sz w:val="16"/>
        </w:rPr>
        <w:t xml:space="preserve">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3CEE3E43" w14:textId="77777777" w:rsidR="00C0772E" w:rsidRPr="00D86F5A" w:rsidRDefault="00C0772E" w:rsidP="00C0772E">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1AD76F94" w14:textId="77777777" w:rsidR="00C0772E" w:rsidRDefault="00C0772E" w:rsidP="00C0772E"/>
    <w:p w14:paraId="55E02F12" w14:textId="77777777" w:rsidR="00C0772E" w:rsidRDefault="00C0772E" w:rsidP="00C0772E"/>
    <w:p w14:paraId="147AA91F" w14:textId="77777777" w:rsidR="00C0772E" w:rsidRDefault="00C0772E" w:rsidP="00C0772E">
      <w:r>
        <w:t>Aviation</w:t>
      </w:r>
    </w:p>
    <w:p w14:paraId="40B6CD19" w14:textId="77777777" w:rsidR="00C0772E" w:rsidRPr="00D86F5A" w:rsidRDefault="00C0772E" w:rsidP="00C0772E">
      <w:pPr>
        <w:keepNext/>
        <w:keepLines/>
        <w:spacing w:before="40" w:after="0"/>
        <w:outlineLvl w:val="3"/>
        <w:rPr>
          <w:rFonts w:eastAsia="Times New Roman" w:cs="Times New Roman"/>
          <w:b/>
          <w:iCs/>
          <w:sz w:val="26"/>
        </w:rPr>
      </w:pP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3FE712D2" w14:textId="77777777" w:rsidR="00C0772E" w:rsidRPr="00D86F5A" w:rsidRDefault="00C0772E" w:rsidP="00C0772E">
      <w:pPr>
        <w:rPr>
          <w:rFonts w:eastAsia="Calibri"/>
        </w:rPr>
      </w:pPr>
      <w:r w:rsidRPr="00D86F5A">
        <w:rPr>
          <w:rFonts w:eastAsia="Calibri"/>
          <w:b/>
          <w:bCs/>
          <w:sz w:val="26"/>
        </w:rPr>
        <w:t>Jensen 24</w:t>
      </w:r>
      <w:r w:rsidRPr="00D86F5A">
        <w:rPr>
          <w:rFonts w:eastAsia="Calibri"/>
        </w:rPr>
        <w:t xml:space="preserve">, *PhD, Professor of Strategic </w:t>
      </w:r>
      <w:proofErr w:type="gramStart"/>
      <w:r w:rsidRPr="00D86F5A">
        <w:rPr>
          <w:rFonts w:eastAsia="Calibri"/>
        </w:rPr>
        <w:t>Studies @</w:t>
      </w:r>
      <w:proofErr w:type="gramEnd"/>
      <w:r w:rsidRPr="00D86F5A">
        <w:rPr>
          <w:rFonts w:eastAsia="Calibri"/>
        </w:rPr>
        <w:t xml:space="preserve"> Marine Corps University. **PhD, Assistant </w:t>
      </w:r>
      <w:proofErr w:type="gramStart"/>
      <w:r w:rsidRPr="00D86F5A">
        <w:rPr>
          <w:rFonts w:eastAsia="Calibri"/>
        </w:rPr>
        <w:t>Professor @</w:t>
      </w:r>
      <w:proofErr w:type="gramEnd"/>
      <w:r w:rsidRPr="00D86F5A">
        <w:rPr>
          <w:rFonts w:eastAsia="Calibri"/>
        </w:rPr>
        <w:t xml:space="preserve"> Seton Hall University, School of Diplomacy. ***PhD, Associate Professor of Political </w:t>
      </w:r>
      <w:proofErr w:type="gramStart"/>
      <w:r w:rsidRPr="00D86F5A">
        <w:rPr>
          <w:rFonts w:eastAsia="Calibri"/>
        </w:rPr>
        <w:t>Science @</w:t>
      </w:r>
      <w:proofErr w:type="gramEnd"/>
      <w:r w:rsidRPr="00D86F5A">
        <w:rPr>
          <w:rFonts w:eastAsia="Calibri"/>
        </w:rPr>
        <w:t xml:space="preserve"> High Point University. (*Benjamin, **Brandon Valeriano, ***Sam Whitt, “How cyber operations can reduce escalation pressures: Evidence from an experimental wargame study,” Journal of Peace Research, Vol. 61(1), p. 119-120, https://doi.org/10.1177/00223433231219440)</w:t>
      </w:r>
    </w:p>
    <w:p w14:paraId="1EC9DADB" w14:textId="77777777" w:rsidR="00C0772E" w:rsidRPr="00D86F5A" w:rsidRDefault="00C0772E" w:rsidP="00C0772E">
      <w:pPr>
        <w:rPr>
          <w:rFonts w:eastAsia="Calibri"/>
          <w:sz w:val="16"/>
        </w:rPr>
      </w:pPr>
      <w:r w:rsidRPr="00D86F5A">
        <w:rPr>
          <w:rFonts w:eastAsia="Calibri"/>
          <w:sz w:val="16"/>
        </w:rPr>
        <w:t>Introduction</w:t>
      </w:r>
    </w:p>
    <w:p w14:paraId="40DDD1DC" w14:textId="77777777" w:rsidR="00C0772E" w:rsidRPr="00D86F5A" w:rsidRDefault="00C0772E" w:rsidP="00C0772E">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18C8B7A5" w14:textId="77777777" w:rsidR="00C0772E" w:rsidRPr="00D86F5A" w:rsidRDefault="00C0772E" w:rsidP="00C0772E">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6739FCCC" w14:textId="77777777" w:rsidR="00C0772E" w:rsidRPr="00D86F5A" w:rsidRDefault="00C0772E" w:rsidP="00C0772E">
      <w:pPr>
        <w:rPr>
          <w:rFonts w:eastAsia="Calibri"/>
          <w:sz w:val="16"/>
        </w:rPr>
      </w:pPr>
      <w:r w:rsidRPr="00D86F5A">
        <w:rPr>
          <w:rFonts w:eastAsia="Calibri"/>
          <w:sz w:val="16"/>
        </w:rPr>
        <w:t xml:space="preserve">These events present a puzzle: When and why do states use cyber operations to respond during a dispute or crisis? Do cyber operations tend to be associated with </w:t>
      </w:r>
      <w:proofErr w:type="gramStart"/>
      <w:r w:rsidRPr="00D86F5A">
        <w:rPr>
          <w:rFonts w:eastAsia="Calibri"/>
          <w:sz w:val="16"/>
        </w:rPr>
        <w:t>more or less escalatory</w:t>
      </w:r>
      <w:proofErr w:type="gramEnd"/>
      <w:r w:rsidRPr="00D86F5A">
        <w:rPr>
          <w:rFonts w:eastAsia="Calibri"/>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36A3FF5E" w14:textId="77777777" w:rsidR="00C0772E" w:rsidRPr="00D86F5A" w:rsidRDefault="00C0772E" w:rsidP="00C0772E">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4C888A25" w14:textId="77777777" w:rsidR="00C0772E" w:rsidRPr="00D86F5A" w:rsidRDefault="00C0772E" w:rsidP="00C0772E">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xml:space="preserve">, draw on players with similar backgrounds to career professionals, and utilize randomization and treatment groups that </w:t>
      </w:r>
      <w:proofErr w:type="gramStart"/>
      <w:r w:rsidRPr="00D86F5A">
        <w:rPr>
          <w:rFonts w:eastAsia="Calibri"/>
          <w:sz w:val="16"/>
        </w:rPr>
        <w:t>control for</w:t>
      </w:r>
      <w:proofErr w:type="gramEnd"/>
      <w:r w:rsidRPr="00D86F5A">
        <w:rPr>
          <w:rFonts w:eastAsia="Calibri"/>
          <w:sz w:val="16"/>
        </w:rPr>
        <w:t xml:space="preserve"> the impact of disruptive technologies.</w:t>
      </w:r>
    </w:p>
    <w:p w14:paraId="2D2894D8" w14:textId="77777777" w:rsidR="00C0772E" w:rsidRPr="00D86F5A" w:rsidRDefault="00C0772E" w:rsidP="00C0772E">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t>
      </w:r>
      <w:proofErr w:type="gramStart"/>
      <w:r w:rsidRPr="00D86F5A">
        <w:rPr>
          <w:rFonts w:eastAsia="Calibri"/>
          <w:sz w:val="16"/>
        </w:rPr>
        <w:t>whether or not</w:t>
      </w:r>
      <w:proofErr w:type="gramEnd"/>
      <w:r w:rsidRPr="00D86F5A">
        <w:rPr>
          <w:rFonts w:eastAsia="Calibri"/>
          <w:sz w:val="16"/>
        </w:rPr>
        <w:t xml:space="preserve"> to escalate a crisis between two rival states. Our wargames were experimentally manipulated through random assignment of (1) a cyber triggering event to the crisis and (2) </w:t>
      </w:r>
      <w:proofErr w:type="gramStart"/>
      <w:r w:rsidRPr="00D86F5A">
        <w:rPr>
          <w:rFonts w:eastAsia="Calibri"/>
          <w:sz w:val="16"/>
        </w:rPr>
        <w:t>whether or not</w:t>
      </w:r>
      <w:proofErr w:type="gramEnd"/>
      <w:r w:rsidRPr="00D86F5A">
        <w:rPr>
          <w:rFonts w:eastAsia="Calibri"/>
          <w:sz w:val="16"/>
        </w:rPr>
        <w:t xml:space="preserve">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08E2EF6C" w14:textId="77777777" w:rsidR="00C0772E" w:rsidRPr="00724ED7" w:rsidRDefault="00C0772E" w:rsidP="00C0772E"/>
    <w:p w14:paraId="0507CA9E" w14:textId="77777777" w:rsidR="00C0772E" w:rsidRPr="00D86F5A" w:rsidRDefault="00C0772E" w:rsidP="00C0772E">
      <w:pPr>
        <w:keepNext/>
        <w:keepLines/>
        <w:spacing w:before="40" w:after="0"/>
        <w:outlineLvl w:val="3"/>
        <w:rPr>
          <w:rFonts w:eastAsia="Times New Roman" w:cs="Times New Roman"/>
          <w:b/>
          <w:iCs/>
          <w:sz w:val="26"/>
        </w:rPr>
      </w:pPr>
      <w:r w:rsidRPr="00D86F5A">
        <w:rPr>
          <w:rFonts w:eastAsia="Times New Roman" w:cs="Times New Roman"/>
          <w:b/>
          <w:iCs/>
          <w:sz w:val="26"/>
        </w:rPr>
        <w:t xml:space="preserve">Inertia, debt, and underfunding thump air power. </w:t>
      </w:r>
    </w:p>
    <w:p w14:paraId="16F4D4B6" w14:textId="77777777" w:rsidR="00C0772E" w:rsidRPr="00D86F5A" w:rsidRDefault="00C0772E" w:rsidP="00C0772E">
      <w:pPr>
        <w:rPr>
          <w:rFonts w:eastAsia="Calibri"/>
        </w:rPr>
      </w:pPr>
      <w:proofErr w:type="spellStart"/>
      <w:r w:rsidRPr="00D86F5A">
        <w:rPr>
          <w:rFonts w:eastAsia="Calibri"/>
          <w:b/>
          <w:bCs/>
          <w:sz w:val="26"/>
        </w:rPr>
        <w:t>Zuegel</w:t>
      </w:r>
      <w:proofErr w:type="spellEnd"/>
      <w:r w:rsidRPr="00D86F5A">
        <w:rPr>
          <w:rFonts w:eastAsia="Calibri"/>
          <w:b/>
          <w:bCs/>
          <w:sz w:val="26"/>
        </w:rPr>
        <w:t xml:space="preserve"> 20</w:t>
      </w:r>
      <w:r w:rsidRPr="00D86F5A">
        <w:rPr>
          <w:rFonts w:eastAsia="Calibri"/>
        </w:rPr>
        <w:t xml:space="preserve">, Retired U.S. Air Force Col. Keith Zuegel served in combat operations during Desert Storm, during which he received a Silver Star. Most recently, he was the senior director of government relations at the Air Force Association. (Col. Keith Zuegel (Ret.), 8-3-2020, "Washington isn’t listening to the Air Force and Space Force", </w:t>
      </w:r>
      <w:r w:rsidRPr="00D86F5A">
        <w:rPr>
          <w:rFonts w:eastAsia="Calibri"/>
          <w:i/>
          <w:iCs/>
        </w:rPr>
        <w:t>Defense News</w:t>
      </w:r>
      <w:r w:rsidRPr="00D86F5A">
        <w:rPr>
          <w:rFonts w:eastAsia="Calibri"/>
        </w:rPr>
        <w:t>, https://www.defensenews.com/opinion/commentary/2020/08/03/washington-isnt-listening-to-the-air-force-and-space-force/)</w:t>
      </w:r>
    </w:p>
    <w:p w14:paraId="4990FE44" w14:textId="77777777" w:rsidR="00C0772E" w:rsidRDefault="00C0772E" w:rsidP="00C0772E">
      <w:pPr>
        <w:rPr>
          <w:rFonts w:eastAsia="Calibri"/>
          <w:u w:val="single"/>
        </w:rPr>
      </w:pPr>
      <w:r w:rsidRPr="00D86F5A">
        <w:rPr>
          <w:rFonts w:eastAsia="Calibri"/>
          <w:sz w:val="16"/>
        </w:rPr>
        <w:t xml:space="preserve">After more than 20 years of advocating for the U.S. Air Force, I continue to be surprised how </w:t>
      </w:r>
      <w:r w:rsidRPr="00D86F5A">
        <w:rPr>
          <w:rFonts w:eastAsia="Calibri"/>
          <w:u w:val="single"/>
        </w:rPr>
        <w:t xml:space="preserve">the world’s most dominant air force has been </w:t>
      </w:r>
      <w:r w:rsidRPr="00D86F5A">
        <w:rPr>
          <w:rFonts w:eastAsia="Calibri"/>
          <w:b/>
          <w:iCs/>
          <w:u w:val="single"/>
          <w:bdr w:val="single" w:sz="8" w:space="0" w:color="auto"/>
        </w:rPr>
        <w:t>taken for granted</w:t>
      </w:r>
      <w:r w:rsidRPr="00D86F5A">
        <w:rPr>
          <w:rFonts w:eastAsia="Calibri"/>
          <w:sz w:val="16"/>
        </w:rPr>
        <w:t xml:space="preserve">, </w:t>
      </w:r>
      <w:r w:rsidRPr="00D86F5A">
        <w:rPr>
          <w:rFonts w:eastAsia="Calibri"/>
          <w:u w:val="single"/>
        </w:rPr>
        <w:t>and</w:t>
      </w:r>
      <w:r w:rsidRPr="00D86F5A">
        <w:rPr>
          <w:rFonts w:eastAsia="Calibri"/>
          <w:sz w:val="16"/>
        </w:rPr>
        <w:t xml:space="preserve"> even </w:t>
      </w:r>
      <w:r w:rsidRPr="00D86F5A">
        <w:rPr>
          <w:rFonts w:eastAsia="Calibri"/>
          <w:b/>
          <w:iCs/>
          <w:u w:val="single"/>
          <w:bdr w:val="single" w:sz="8" w:space="0" w:color="auto"/>
        </w:rPr>
        <w:t>ignored</w:t>
      </w:r>
      <w:r w:rsidRPr="00D86F5A">
        <w:rPr>
          <w:rFonts w:eastAsia="Calibri"/>
          <w:sz w:val="16"/>
        </w:rPr>
        <w:t xml:space="preserve">, in Washington, D.C. </w:t>
      </w:r>
      <w:r w:rsidRPr="00D86F5A">
        <w:rPr>
          <w:rFonts w:eastAsia="Calibri"/>
          <w:highlight w:val="cyan"/>
          <w:u w:val="single"/>
        </w:rPr>
        <w:t xml:space="preserve">Congress remains </w:t>
      </w:r>
      <w:r w:rsidRPr="00D86F5A">
        <w:rPr>
          <w:rFonts w:eastAsia="Calibri"/>
          <w:b/>
          <w:iCs/>
          <w:highlight w:val="cyan"/>
          <w:u w:val="single"/>
          <w:bdr w:val="single" w:sz="8" w:space="0" w:color="auto"/>
        </w:rPr>
        <w:t>fixated on shipbuilding</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w:t>
      </w:r>
      <w:r w:rsidRPr="00D86F5A">
        <w:rPr>
          <w:rFonts w:eastAsia="Calibri"/>
          <w:highlight w:val="cyan"/>
          <w:u w:val="single"/>
        </w:rPr>
        <w:t xml:space="preserve">ground services </w:t>
      </w:r>
      <w:r w:rsidRPr="00D86F5A">
        <w:rPr>
          <w:rFonts w:eastAsia="Calibri"/>
          <w:b/>
          <w:iCs/>
          <w:highlight w:val="cyan"/>
          <w:u w:val="single"/>
          <w:bdr w:val="single" w:sz="8" w:space="0" w:color="auto"/>
        </w:rPr>
        <w:t>dominate</w:t>
      </w:r>
      <w:r w:rsidRPr="00D86F5A">
        <w:rPr>
          <w:rFonts w:eastAsia="Calibri"/>
          <w:u w:val="single"/>
        </w:rPr>
        <w:t xml:space="preserve"> the military’s </w:t>
      </w:r>
      <w:r w:rsidRPr="00D86F5A">
        <w:rPr>
          <w:rFonts w:eastAsia="Calibri"/>
          <w:b/>
          <w:iCs/>
          <w:u w:val="single"/>
          <w:bdr w:val="single" w:sz="8" w:space="0" w:color="auto"/>
        </w:rPr>
        <w:t>senior positions</w:t>
      </w:r>
      <w:r w:rsidRPr="00D86F5A">
        <w:rPr>
          <w:rFonts w:eastAsia="Calibri"/>
          <w:sz w:val="16"/>
        </w:rPr>
        <w:t xml:space="preserve">, </w:t>
      </w:r>
      <w:r w:rsidRPr="00D86F5A">
        <w:rPr>
          <w:rFonts w:eastAsia="Calibri"/>
          <w:b/>
          <w:iCs/>
          <w:u w:val="single"/>
          <w:bdr w:val="single" w:sz="8" w:space="0" w:color="auto"/>
        </w:rPr>
        <w:t>policy</w:t>
      </w:r>
      <w:r w:rsidRPr="00D86F5A">
        <w:rPr>
          <w:rFonts w:eastAsia="Calibri"/>
          <w:sz w:val="16"/>
        </w:rPr>
        <w:t xml:space="preserve"> </w:t>
      </w:r>
      <w:r w:rsidRPr="00D86F5A">
        <w:rPr>
          <w:rFonts w:eastAsia="Calibri"/>
          <w:u w:val="single"/>
        </w:rPr>
        <w:t xml:space="preserve">and </w:t>
      </w:r>
      <w:r w:rsidRPr="00D86F5A">
        <w:rPr>
          <w:rFonts w:eastAsia="Calibri"/>
          <w:b/>
          <w:iCs/>
          <w:u w:val="single"/>
          <w:bdr w:val="single" w:sz="8" w:space="0" w:color="auto"/>
        </w:rPr>
        <w:t xml:space="preserve">defense </w:t>
      </w:r>
      <w:r w:rsidRPr="00D86F5A">
        <w:rPr>
          <w:rFonts w:eastAsia="Calibri"/>
          <w:b/>
          <w:iCs/>
          <w:highlight w:val="cyan"/>
          <w:u w:val="single"/>
          <w:bdr w:val="single" w:sz="8" w:space="0" w:color="auto"/>
        </w:rPr>
        <w:t>budgets</w:t>
      </w:r>
      <w:r w:rsidRPr="00D86F5A">
        <w:rPr>
          <w:rFonts w:eastAsia="Calibri"/>
          <w:sz w:val="16"/>
        </w:rPr>
        <w:t xml:space="preserve">. </w:t>
      </w:r>
      <w:r w:rsidRPr="00D86F5A">
        <w:rPr>
          <w:rFonts w:eastAsia="Calibri"/>
          <w:u w:val="single"/>
        </w:rPr>
        <w:t xml:space="preserve">The Department of </w:t>
      </w:r>
      <w:r w:rsidRPr="00D86F5A">
        <w:rPr>
          <w:rFonts w:eastAsia="Calibri"/>
          <w:highlight w:val="cyan"/>
          <w:u w:val="single"/>
        </w:rPr>
        <w:t>the Air Force</w:t>
      </w:r>
      <w:r w:rsidRPr="00D86F5A">
        <w:rPr>
          <w:rFonts w:eastAsia="Calibri"/>
          <w:sz w:val="16"/>
        </w:rPr>
        <w:t xml:space="preserve">, responsible for training and equipping two military services — the Air Force and the Space Force — </w:t>
      </w:r>
      <w:r w:rsidRPr="00D86F5A">
        <w:rPr>
          <w:rFonts w:eastAsia="Calibri"/>
          <w:highlight w:val="cyan"/>
          <w:u w:val="single"/>
        </w:rPr>
        <w:t xml:space="preserve">has been </w:t>
      </w:r>
      <w:r w:rsidRPr="00D86F5A">
        <w:rPr>
          <w:rFonts w:eastAsia="Calibri"/>
          <w:b/>
          <w:iCs/>
          <w:highlight w:val="cyan"/>
          <w:u w:val="single"/>
          <w:bdr w:val="single" w:sz="8" w:space="0" w:color="auto"/>
        </w:rPr>
        <w:t>underfunded for decades</w:t>
      </w:r>
      <w:r w:rsidRPr="00D86F5A">
        <w:rPr>
          <w:rFonts w:eastAsia="Calibri"/>
          <w:sz w:val="16"/>
        </w:rPr>
        <w:t xml:space="preserve">, </w:t>
      </w:r>
      <w:r w:rsidRPr="00D86F5A">
        <w:rPr>
          <w:rFonts w:eastAsia="Calibri"/>
          <w:u w:val="single"/>
        </w:rPr>
        <w:t xml:space="preserve">resulting in significant </w:t>
      </w:r>
      <w:r w:rsidRPr="00D86F5A">
        <w:rPr>
          <w:rFonts w:eastAsia="Calibri"/>
          <w:b/>
          <w:iCs/>
          <w:u w:val="single"/>
          <w:bdr w:val="single" w:sz="8" w:space="0" w:color="auto"/>
        </w:rPr>
        <w:t>shortfalls in readiness</w:t>
      </w:r>
      <w:r w:rsidRPr="00D86F5A">
        <w:rPr>
          <w:rFonts w:eastAsia="Calibri"/>
          <w:u w:val="single"/>
        </w:rPr>
        <w:t xml:space="preserve"> and </w:t>
      </w:r>
      <w:r w:rsidRPr="00D86F5A">
        <w:rPr>
          <w:rFonts w:eastAsia="Calibri"/>
          <w:b/>
          <w:iCs/>
          <w:u w:val="single"/>
          <w:bdr w:val="single" w:sz="8" w:space="0" w:color="auto"/>
        </w:rPr>
        <w:t>modernization</w:t>
      </w:r>
      <w:r w:rsidRPr="00D86F5A">
        <w:rPr>
          <w:rFonts w:eastAsia="Calibri"/>
          <w:sz w:val="16"/>
        </w:rPr>
        <w:t xml:space="preserve">. While the Air Force forfeited future modernization to pay for current operations, China and Russia made great strides toward parity. Politicians protect airplanes on military installations to prevent closures, so </w:t>
      </w:r>
      <w:r w:rsidRPr="00D86F5A">
        <w:rPr>
          <w:rFonts w:eastAsia="Calibri"/>
          <w:u w:val="single"/>
        </w:rPr>
        <w:t xml:space="preserve">the U.S. Air Force has been </w:t>
      </w:r>
      <w:r w:rsidRPr="00D86F5A">
        <w:rPr>
          <w:rFonts w:eastAsia="Calibri"/>
          <w:b/>
          <w:iCs/>
          <w:u w:val="single"/>
          <w:bdr w:val="single" w:sz="8" w:space="0" w:color="auto"/>
        </w:rPr>
        <w:t>unable to right-size its basing</w:t>
      </w:r>
      <w:r w:rsidRPr="00D86F5A">
        <w:rPr>
          <w:rFonts w:eastAsia="Calibri"/>
          <w:u w:val="single"/>
        </w:rPr>
        <w:t xml:space="preserve"> and has been </w:t>
      </w:r>
      <w:r w:rsidRPr="00D86F5A">
        <w:rPr>
          <w:rFonts w:eastAsia="Calibri"/>
          <w:b/>
          <w:iCs/>
          <w:u w:val="single"/>
          <w:bdr w:val="single" w:sz="8" w:space="0" w:color="auto"/>
        </w:rPr>
        <w:t>stonewalled</w:t>
      </w:r>
      <w:r w:rsidRPr="00D86F5A">
        <w:rPr>
          <w:rFonts w:eastAsia="Calibri"/>
          <w:u w:val="single"/>
        </w:rPr>
        <w:t xml:space="preserve"> in managing its force structure.</w:t>
      </w:r>
      <w:r w:rsidRPr="00D86F5A">
        <w:rPr>
          <w:rFonts w:eastAsia="Calibri"/>
          <w:sz w:val="16"/>
        </w:rPr>
        <w:t xml:space="preserve"> For the past </w:t>
      </w:r>
      <w:proofErr w:type="gramStart"/>
      <w:r w:rsidRPr="00D86F5A">
        <w:rPr>
          <w:rFonts w:eastAsia="Calibri"/>
          <w:sz w:val="16"/>
        </w:rPr>
        <w:t>couple</w:t>
      </w:r>
      <w:proofErr w:type="gramEnd"/>
      <w:r w:rsidRPr="00D86F5A">
        <w:rPr>
          <w:rFonts w:eastAsia="Calibri"/>
          <w:sz w:val="16"/>
        </w:rPr>
        <w:t xml:space="preserve"> years, the Air Force requested funding to </w:t>
      </w:r>
      <w:proofErr w:type="gramStart"/>
      <w:r w:rsidRPr="00D86F5A">
        <w:rPr>
          <w:rFonts w:eastAsia="Calibri"/>
          <w:sz w:val="16"/>
        </w:rPr>
        <w:t>grow</w:t>
      </w:r>
      <w:proofErr w:type="gramEnd"/>
      <w:r w:rsidRPr="00D86F5A">
        <w:rPr>
          <w:rFonts w:eastAsia="Calibri"/>
          <w:sz w:val="16"/>
        </w:rPr>
        <w:t xml:space="preserve"> its force by 23 percent to 386 squadrons. </w:t>
      </w:r>
      <w:r w:rsidRPr="00D86F5A">
        <w:rPr>
          <w:rFonts w:eastAsia="Calibri"/>
          <w:u w:val="single"/>
        </w:rPr>
        <w:t>Congress</w:t>
      </w:r>
      <w:r w:rsidRPr="00D86F5A">
        <w:rPr>
          <w:rFonts w:eastAsia="Calibri"/>
          <w:sz w:val="16"/>
        </w:rPr>
        <w:t xml:space="preserve"> authorized it — but </w:t>
      </w:r>
      <w:proofErr w:type="gramStart"/>
      <w:r w:rsidRPr="00D86F5A">
        <w:rPr>
          <w:rFonts w:eastAsia="Calibri"/>
          <w:u w:val="single"/>
        </w:rPr>
        <w:t>fails</w:t>
      </w:r>
      <w:proofErr w:type="gramEnd"/>
      <w:r w:rsidRPr="00D86F5A">
        <w:rPr>
          <w:rFonts w:eastAsia="Calibri"/>
          <w:u w:val="single"/>
        </w:rPr>
        <w:t xml:space="preserve"> to provide </w:t>
      </w:r>
      <w:proofErr w:type="gramStart"/>
      <w:r w:rsidRPr="00D86F5A">
        <w:rPr>
          <w:rFonts w:eastAsia="Calibri"/>
          <w:u w:val="single"/>
        </w:rPr>
        <w:t>the commensurate</w:t>
      </w:r>
      <w:proofErr w:type="gramEnd"/>
      <w:r w:rsidRPr="00D86F5A">
        <w:rPr>
          <w:rFonts w:eastAsia="Calibri"/>
          <w:u w:val="single"/>
        </w:rPr>
        <w:t xml:space="preserve"> funding. Air Force leaders have long insisted that the service needs </w:t>
      </w:r>
      <w:r w:rsidRPr="00D86F5A">
        <w:rPr>
          <w:rFonts w:eastAsia="Calibri"/>
          <w:highlight w:val="cyan"/>
          <w:u w:val="single"/>
        </w:rPr>
        <w:t>investment</w:t>
      </w:r>
      <w:r w:rsidRPr="00D86F5A">
        <w:rPr>
          <w:rFonts w:eastAsia="Calibri"/>
          <w:u w:val="single"/>
        </w:rPr>
        <w:t xml:space="preserve">; however, their </w:t>
      </w:r>
      <w:r w:rsidRPr="00D86F5A">
        <w:rPr>
          <w:rFonts w:eastAsia="Calibri"/>
          <w:highlight w:val="cyan"/>
          <w:u w:val="single"/>
        </w:rPr>
        <w:t>requests go</w:t>
      </w:r>
      <w:r w:rsidRPr="00D86F5A">
        <w:rPr>
          <w:rFonts w:eastAsia="Calibri"/>
          <w:u w:val="single"/>
        </w:rPr>
        <w:t xml:space="preserve"> largely </w:t>
      </w:r>
      <w:r w:rsidRPr="00D86F5A">
        <w:rPr>
          <w:rFonts w:eastAsia="Calibri"/>
          <w:b/>
          <w:iCs/>
          <w:highlight w:val="cyan"/>
          <w:u w:val="single"/>
          <w:bdr w:val="single" w:sz="8" w:space="0" w:color="auto"/>
        </w:rPr>
        <w:t>ignored</w:t>
      </w:r>
      <w:r w:rsidRPr="00D86F5A">
        <w:rPr>
          <w:rFonts w:eastAsia="Calibri"/>
          <w:sz w:val="16"/>
        </w:rPr>
        <w:t xml:space="preserve">. </w:t>
      </w:r>
      <w:r w:rsidRPr="00D86F5A">
        <w:rPr>
          <w:rFonts w:eastAsia="Calibri"/>
          <w:u w:val="single"/>
        </w:rPr>
        <w:t>The force has grown</w:t>
      </w:r>
      <w:r w:rsidRPr="00D86F5A">
        <w:rPr>
          <w:rFonts w:eastAsia="Calibri"/>
          <w:sz w:val="16"/>
        </w:rPr>
        <w:t xml:space="preserve"> too </w:t>
      </w:r>
      <w:r w:rsidRPr="00D86F5A">
        <w:rPr>
          <w:rFonts w:eastAsia="Calibri"/>
          <w:b/>
          <w:iCs/>
          <w:u w:val="single"/>
          <w:bdr w:val="single" w:sz="8" w:space="0" w:color="auto"/>
        </w:rPr>
        <w:t>old</w:t>
      </w:r>
      <w:r w:rsidRPr="00D86F5A">
        <w:rPr>
          <w:rFonts w:eastAsia="Calibri"/>
          <w:sz w:val="16"/>
        </w:rPr>
        <w:t xml:space="preserve">, too </w:t>
      </w:r>
      <w:r w:rsidRPr="00D86F5A">
        <w:rPr>
          <w:rFonts w:eastAsia="Calibri"/>
          <w:b/>
          <w:iCs/>
          <w:u w:val="single"/>
          <w:bdr w:val="single" w:sz="8" w:space="0" w:color="auto"/>
        </w:rPr>
        <w:t>small</w:t>
      </w:r>
      <w:r w:rsidRPr="00D86F5A">
        <w:rPr>
          <w:rFonts w:eastAsia="Calibri"/>
          <w:sz w:val="16"/>
        </w:rPr>
        <w:t xml:space="preserve"> </w:t>
      </w:r>
      <w:r w:rsidRPr="00D86F5A">
        <w:rPr>
          <w:rFonts w:eastAsia="Calibri"/>
          <w:u w:val="single"/>
        </w:rPr>
        <w:t xml:space="preserve">and </w:t>
      </w:r>
      <w:r w:rsidRPr="00D86F5A">
        <w:rPr>
          <w:rFonts w:eastAsia="Calibri"/>
          <w:b/>
          <w:iCs/>
          <w:u w:val="single"/>
          <w:bdr w:val="single" w:sz="8" w:space="0" w:color="auto"/>
        </w:rPr>
        <w:t xml:space="preserve">not ready </w:t>
      </w:r>
      <w:r w:rsidRPr="00D86F5A">
        <w:rPr>
          <w:rFonts w:eastAsia="Calibri"/>
          <w:u w:val="single"/>
        </w:rPr>
        <w:t>to meet future global threat</w:t>
      </w:r>
      <w:r w:rsidRPr="00D86F5A">
        <w:rPr>
          <w:rFonts w:eastAsia="Calibri"/>
          <w:sz w:val="16"/>
        </w:rPr>
        <w:t xml:space="preserve">s. Meanwhile, </w:t>
      </w:r>
      <w:r w:rsidRPr="00D86F5A">
        <w:rPr>
          <w:rFonts w:eastAsia="Calibri"/>
          <w:highlight w:val="cyan"/>
          <w:u w:val="single"/>
        </w:rPr>
        <w:t>China and Russia</w:t>
      </w:r>
      <w:r w:rsidRPr="00D86F5A">
        <w:rPr>
          <w:rFonts w:eastAsia="Calibri"/>
          <w:u w:val="single"/>
        </w:rPr>
        <w:t xml:space="preserve"> </w:t>
      </w:r>
      <w:r w:rsidRPr="00D86F5A">
        <w:rPr>
          <w:rFonts w:eastAsia="Calibri"/>
          <w:b/>
          <w:iCs/>
          <w:u w:val="single"/>
          <w:bdr w:val="single" w:sz="8" w:space="0" w:color="auto"/>
        </w:rPr>
        <w:t>increased investments in technology</w:t>
      </w:r>
      <w:r w:rsidRPr="00D86F5A">
        <w:rPr>
          <w:rFonts w:eastAsia="Calibri"/>
          <w:u w:val="single"/>
        </w:rPr>
        <w:t xml:space="preserve"> and </w:t>
      </w:r>
      <w:r w:rsidRPr="00D86F5A">
        <w:rPr>
          <w:rFonts w:eastAsia="Calibri"/>
          <w:highlight w:val="cyan"/>
          <w:u w:val="single"/>
        </w:rPr>
        <w:t xml:space="preserve">are </w:t>
      </w:r>
      <w:r w:rsidRPr="00D86F5A">
        <w:rPr>
          <w:rFonts w:eastAsia="Calibri"/>
          <w:b/>
          <w:iCs/>
          <w:highlight w:val="cyan"/>
          <w:u w:val="single"/>
          <w:bdr w:val="single" w:sz="8" w:space="0" w:color="auto"/>
        </w:rPr>
        <w:t>leaping ahead</w:t>
      </w:r>
      <w:r w:rsidRPr="00D86F5A">
        <w:rPr>
          <w:rFonts w:eastAsia="Calibri"/>
          <w:u w:val="single"/>
        </w:rPr>
        <w:t xml:space="preserve"> in capabilities such as </w:t>
      </w:r>
      <w:proofErr w:type="spellStart"/>
      <w:r w:rsidRPr="00D86F5A">
        <w:rPr>
          <w:rFonts w:eastAsia="Calibri"/>
          <w:b/>
          <w:iCs/>
          <w:u w:val="single"/>
          <w:bdr w:val="single" w:sz="8" w:space="0" w:color="auto"/>
        </w:rPr>
        <w:t>hypersonics</w:t>
      </w:r>
      <w:proofErr w:type="spellEnd"/>
      <w:r w:rsidRPr="00D86F5A">
        <w:rPr>
          <w:rFonts w:eastAsia="Calibri"/>
          <w:sz w:val="16"/>
        </w:rPr>
        <w:t xml:space="preserve">. The U.S. Air Force is continually forced to </w:t>
      </w:r>
      <w:proofErr w:type="gramStart"/>
      <w:r w:rsidRPr="00D86F5A">
        <w:rPr>
          <w:rFonts w:eastAsia="Calibri"/>
          <w:sz w:val="16"/>
        </w:rPr>
        <w:t>choose:</w:t>
      </w:r>
      <w:proofErr w:type="gramEnd"/>
      <w:r w:rsidRPr="00D86F5A">
        <w:rPr>
          <w:rFonts w:eastAsia="Calibri"/>
          <w:sz w:val="16"/>
        </w:rPr>
        <w:t xml:space="preserve"> Win today’s </w:t>
      </w:r>
      <w:proofErr w:type="gramStart"/>
      <w:r w:rsidRPr="00D86F5A">
        <w:rPr>
          <w:rFonts w:eastAsia="Calibri"/>
          <w:sz w:val="16"/>
        </w:rPr>
        <w:t>fight, or</w:t>
      </w:r>
      <w:proofErr w:type="gramEnd"/>
      <w:r w:rsidRPr="00D86F5A">
        <w:rPr>
          <w:rFonts w:eastAsia="Calibri"/>
          <w:sz w:val="16"/>
        </w:rPr>
        <w:t xml:space="preserve"> modernize for tomorrow’s conflict. To fund newer aircraft, it must divest resource-draining legacy aircraft — designed for past conflicts and unable to penetrate modern defenses. Yet, </w:t>
      </w:r>
      <w:r w:rsidRPr="00D86F5A">
        <w:rPr>
          <w:rFonts w:eastAsia="Calibri"/>
          <w:highlight w:val="cyan"/>
          <w:u w:val="single"/>
        </w:rPr>
        <w:t>Congress</w:t>
      </w:r>
      <w:r w:rsidRPr="00D86F5A">
        <w:rPr>
          <w:rFonts w:eastAsia="Calibri"/>
          <w:u w:val="single"/>
        </w:rPr>
        <w:t xml:space="preserve"> continues to </w:t>
      </w:r>
      <w:r w:rsidRPr="00D86F5A">
        <w:rPr>
          <w:rFonts w:eastAsia="Calibri"/>
          <w:b/>
          <w:iCs/>
          <w:highlight w:val="cyan"/>
          <w:u w:val="single"/>
          <w:bdr w:val="single" w:sz="8" w:space="0" w:color="auto"/>
        </w:rPr>
        <w:t>force</w:t>
      </w:r>
      <w:r w:rsidRPr="00D86F5A">
        <w:rPr>
          <w:rFonts w:eastAsia="Calibri"/>
          <w:highlight w:val="cyan"/>
          <w:u w:val="single"/>
        </w:rPr>
        <w:t xml:space="preserve"> the service to keep </w:t>
      </w:r>
      <w:r w:rsidRPr="00D86F5A">
        <w:rPr>
          <w:rFonts w:eastAsia="Calibri"/>
          <w:b/>
          <w:iCs/>
          <w:highlight w:val="cyan"/>
          <w:u w:val="single"/>
          <w:bdr w:val="single" w:sz="8" w:space="0" w:color="auto"/>
        </w:rPr>
        <w:t>dated aircraft</w:t>
      </w:r>
      <w:r w:rsidRPr="00D86F5A">
        <w:rPr>
          <w:rFonts w:eastAsia="Calibri"/>
          <w:u w:val="single"/>
        </w:rPr>
        <w:t>, or e</w:t>
      </w:r>
    </w:p>
    <w:p w14:paraId="5A7760BA" w14:textId="77777777" w:rsidR="00C0772E" w:rsidRDefault="00C0772E" w:rsidP="00C0772E">
      <w:pPr>
        <w:rPr>
          <w:rFonts w:eastAsia="Calibri"/>
          <w:u w:val="single"/>
        </w:rPr>
      </w:pPr>
    </w:p>
    <w:p w14:paraId="30C69A3C" w14:textId="77777777" w:rsidR="00C0772E" w:rsidRPr="00D86F5A" w:rsidRDefault="00C0772E" w:rsidP="00C0772E">
      <w:pPr>
        <w:rPr>
          <w:rFonts w:eastAsia="Calibri"/>
          <w:u w:val="single"/>
        </w:rPr>
      </w:pPr>
      <w:proofErr w:type="spellStart"/>
      <w:r w:rsidRPr="00D86F5A">
        <w:rPr>
          <w:rFonts w:eastAsia="Calibri"/>
          <w:u w:val="single"/>
        </w:rPr>
        <w:t>ven</w:t>
      </w:r>
      <w:proofErr w:type="spellEnd"/>
      <w:r w:rsidRPr="00D86F5A">
        <w:rPr>
          <w:rFonts w:eastAsia="Calibri"/>
          <w:u w:val="single"/>
        </w:rPr>
        <w:t xml:space="preserve"> procure </w:t>
      </w:r>
      <w:r w:rsidRPr="00D86F5A">
        <w:rPr>
          <w:rFonts w:eastAsia="Calibri"/>
          <w:b/>
          <w:iCs/>
          <w:u w:val="single"/>
          <w:bdr w:val="single" w:sz="8" w:space="0" w:color="auto"/>
        </w:rPr>
        <w:t>more old fighters</w:t>
      </w:r>
      <w:r w:rsidRPr="00D86F5A">
        <w:rPr>
          <w:rFonts w:eastAsia="Calibri"/>
          <w:u w:val="single"/>
        </w:rPr>
        <w:t xml:space="preserve">. </w:t>
      </w:r>
      <w:r w:rsidRPr="00D86F5A">
        <w:rPr>
          <w:rFonts w:eastAsia="Calibri"/>
          <w:sz w:val="16"/>
        </w:rPr>
        <w:t xml:space="preserve">After 1991′s Operation Desert Storm, </w:t>
      </w:r>
      <w:r w:rsidRPr="00D86F5A">
        <w:rPr>
          <w:rFonts w:eastAsia="Calibri"/>
          <w:highlight w:val="cyan"/>
          <w:u w:val="single"/>
        </w:rPr>
        <w:t>the</w:t>
      </w:r>
      <w:r w:rsidRPr="00D86F5A">
        <w:rPr>
          <w:rFonts w:eastAsia="Calibri"/>
          <w:sz w:val="16"/>
          <w:highlight w:val="cyan"/>
        </w:rPr>
        <w:t xml:space="preserve"> </w:t>
      </w:r>
      <w:r w:rsidRPr="00D86F5A">
        <w:rPr>
          <w:rFonts w:eastAsia="Calibri"/>
          <w:highlight w:val="cyan"/>
          <w:u w:val="single"/>
        </w:rPr>
        <w:t xml:space="preserve">Air Force was </w:t>
      </w:r>
      <w:r w:rsidRPr="00D86F5A">
        <w:rPr>
          <w:rFonts w:eastAsia="Calibri"/>
          <w:b/>
          <w:iCs/>
          <w:highlight w:val="cyan"/>
          <w:u w:val="single"/>
          <w:bdr w:val="single" w:sz="8" w:space="0" w:color="auto"/>
        </w:rPr>
        <w:t>downsized by a third</w:t>
      </w:r>
      <w:r w:rsidRPr="00D86F5A">
        <w:rPr>
          <w:rFonts w:eastAsia="Calibri"/>
          <w:u w:val="single"/>
        </w:rPr>
        <w:t xml:space="preserve">. It is now </w:t>
      </w:r>
      <w:r w:rsidRPr="00D86F5A">
        <w:rPr>
          <w:rFonts w:eastAsia="Calibri"/>
          <w:b/>
          <w:iCs/>
          <w:u w:val="single"/>
          <w:bdr w:val="single" w:sz="8" w:space="0" w:color="auto"/>
        </w:rPr>
        <w:t>too small</w:t>
      </w:r>
      <w:r w:rsidRPr="00D86F5A">
        <w:rPr>
          <w:rFonts w:eastAsia="Calibri"/>
          <w:u w:val="single"/>
        </w:rPr>
        <w:t xml:space="preserve"> for our nation’s requirements</w:t>
      </w:r>
      <w:r w:rsidRPr="00D86F5A">
        <w:rPr>
          <w:rFonts w:eastAsia="Calibri"/>
          <w:sz w:val="16"/>
        </w:rPr>
        <w:t xml:space="preserve">. Of all the services deployed to the Persian Gulf in 1990, however, only the Air Force has yet to return — 30 years of continuous combat operations. </w:t>
      </w:r>
      <w:r w:rsidRPr="00D86F5A">
        <w:rPr>
          <w:rFonts w:eastAsia="Calibri"/>
          <w:u w:val="single"/>
        </w:rPr>
        <w:t xml:space="preserve">The need for modernization grows </w:t>
      </w:r>
      <w:r w:rsidRPr="00D86F5A">
        <w:rPr>
          <w:rFonts w:eastAsia="Calibri"/>
          <w:b/>
          <w:iCs/>
          <w:u w:val="single"/>
          <w:bdr w:val="single" w:sz="8" w:space="0" w:color="auto"/>
        </w:rPr>
        <w:t>more dire each year.</w:t>
      </w:r>
      <w:r w:rsidRPr="00D86F5A">
        <w:rPr>
          <w:rFonts w:eastAsia="Calibri"/>
          <w:u w:val="single"/>
        </w:rPr>
        <w:t xml:space="preserve"> The Minuteman intercontinental ballistic missile force is now </w:t>
      </w:r>
      <w:r w:rsidRPr="00D86F5A">
        <w:rPr>
          <w:rFonts w:eastAsia="Calibri"/>
          <w:b/>
          <w:iCs/>
          <w:u w:val="single"/>
          <w:bdr w:val="single" w:sz="8" w:space="0" w:color="auto"/>
        </w:rPr>
        <w:t>beyond repair</w:t>
      </w:r>
      <w:r w:rsidRPr="00D86F5A">
        <w:rPr>
          <w:rFonts w:eastAsia="Calibri"/>
          <w:sz w:val="16"/>
        </w:rPr>
        <w:t xml:space="preserve"> and must be replaced. </w:t>
      </w:r>
      <w:r w:rsidRPr="00D86F5A">
        <w:rPr>
          <w:rFonts w:eastAsia="Calibri"/>
          <w:b/>
          <w:iCs/>
          <w:highlight w:val="cyan"/>
          <w:u w:val="single"/>
          <w:bdr w:val="single" w:sz="8" w:space="0" w:color="auto"/>
        </w:rPr>
        <w:t>Ninety percent</w:t>
      </w:r>
      <w:r w:rsidRPr="00D86F5A">
        <w:rPr>
          <w:rFonts w:eastAsia="Calibri"/>
          <w:sz w:val="16"/>
          <w:highlight w:val="cyan"/>
        </w:rPr>
        <w:t xml:space="preserve"> </w:t>
      </w:r>
      <w:r w:rsidRPr="00D86F5A">
        <w:rPr>
          <w:rFonts w:eastAsia="Calibri"/>
          <w:highlight w:val="cyan"/>
          <w:u w:val="single"/>
        </w:rPr>
        <w:t>of</w:t>
      </w:r>
      <w:r w:rsidRPr="00D86F5A">
        <w:rPr>
          <w:rFonts w:eastAsia="Calibri"/>
          <w:u w:val="single"/>
        </w:rPr>
        <w:t xml:space="preserve"> Air Force </w:t>
      </w:r>
      <w:r w:rsidRPr="00D86F5A">
        <w:rPr>
          <w:rFonts w:eastAsia="Calibri"/>
          <w:highlight w:val="cyan"/>
          <w:u w:val="single"/>
        </w:rPr>
        <w:t>bombers</w:t>
      </w:r>
      <w:r w:rsidRPr="00D86F5A">
        <w:rPr>
          <w:rFonts w:eastAsia="Calibri"/>
          <w:u w:val="single"/>
        </w:rPr>
        <w:t xml:space="preserve"> </w:t>
      </w:r>
      <w:r w:rsidRPr="00D86F5A">
        <w:rPr>
          <w:rFonts w:eastAsia="Calibri"/>
          <w:b/>
          <w:iCs/>
          <w:highlight w:val="cyan"/>
          <w:u w:val="single"/>
          <w:bdr w:val="single" w:sz="8" w:space="0" w:color="auto"/>
        </w:rPr>
        <w:t>predate</w:t>
      </w:r>
      <w:r w:rsidRPr="00D86F5A">
        <w:rPr>
          <w:rFonts w:eastAsia="Calibri"/>
          <w:highlight w:val="cyan"/>
          <w:u w:val="single"/>
        </w:rPr>
        <w:t xml:space="preserve"> stealth techn</w:t>
      </w:r>
      <w:r w:rsidRPr="00D86F5A">
        <w:rPr>
          <w:rFonts w:eastAsia="Calibri"/>
          <w:u w:val="single"/>
        </w:rPr>
        <w:t xml:space="preserve">ology </w:t>
      </w:r>
      <w:r w:rsidRPr="00D86F5A">
        <w:rPr>
          <w:rFonts w:eastAsia="Calibri"/>
          <w:highlight w:val="cyan"/>
          <w:u w:val="single"/>
        </w:rPr>
        <w:t xml:space="preserve">and are </w:t>
      </w:r>
      <w:r w:rsidRPr="00D86F5A">
        <w:rPr>
          <w:rFonts w:eastAsia="Calibri"/>
          <w:b/>
          <w:iCs/>
          <w:highlight w:val="cyan"/>
          <w:u w:val="single"/>
          <w:bdr w:val="single" w:sz="8" w:space="0" w:color="auto"/>
        </w:rPr>
        <w:t>unable</w:t>
      </w:r>
      <w:r w:rsidRPr="00D86F5A">
        <w:rPr>
          <w:rFonts w:eastAsia="Calibri"/>
          <w:highlight w:val="cyan"/>
          <w:u w:val="single"/>
        </w:rPr>
        <w:t xml:space="preserve"> to penetrate</w:t>
      </w:r>
      <w:r w:rsidRPr="00D86F5A">
        <w:rPr>
          <w:rFonts w:eastAsia="Calibri"/>
          <w:u w:val="single"/>
        </w:rPr>
        <w:t xml:space="preserve"> modern air </w:t>
      </w:r>
      <w:r w:rsidRPr="00D86F5A">
        <w:rPr>
          <w:rFonts w:eastAsia="Calibri"/>
          <w:highlight w:val="cyan"/>
          <w:u w:val="single"/>
        </w:rPr>
        <w:t>defenses</w:t>
      </w:r>
      <w:r w:rsidRPr="00D86F5A">
        <w:rPr>
          <w:rFonts w:eastAsia="Calibri"/>
          <w:sz w:val="16"/>
        </w:rPr>
        <w:t xml:space="preserve">. </w:t>
      </w:r>
      <w:r w:rsidRPr="00D86F5A">
        <w:rPr>
          <w:rFonts w:eastAsia="Calibri"/>
          <w:u w:val="single"/>
        </w:rPr>
        <w:t xml:space="preserve">The Defense Department’s budget is </w:t>
      </w:r>
      <w:r w:rsidRPr="00D86F5A">
        <w:rPr>
          <w:rFonts w:eastAsia="Calibri"/>
          <w:b/>
          <w:iCs/>
          <w:u w:val="single"/>
          <w:bdr w:val="single" w:sz="8" w:space="0" w:color="auto"/>
        </w:rPr>
        <w:t>confusing</w:t>
      </w:r>
      <w:r w:rsidRPr="00D86F5A">
        <w:rPr>
          <w:rFonts w:eastAsia="Calibri"/>
          <w:sz w:val="16"/>
        </w:rPr>
        <w:t xml:space="preserve"> — </w:t>
      </w:r>
      <w:r w:rsidRPr="00D86F5A">
        <w:rPr>
          <w:rFonts w:eastAsia="Calibri"/>
          <w:u w:val="single"/>
        </w:rPr>
        <w:t xml:space="preserve">and </w:t>
      </w:r>
      <w:r w:rsidRPr="00D86F5A">
        <w:rPr>
          <w:rFonts w:eastAsia="Calibri"/>
          <w:b/>
          <w:iCs/>
          <w:u w:val="single"/>
          <w:bdr w:val="single" w:sz="8" w:space="0" w:color="auto"/>
        </w:rPr>
        <w:t>misleading</w:t>
      </w:r>
      <w:r w:rsidRPr="00D86F5A">
        <w:rPr>
          <w:rFonts w:eastAsia="Calibri"/>
          <w:sz w:val="16"/>
        </w:rPr>
        <w:t xml:space="preserve">. On the surface, it appears that the departments of the Air Force, Army and Navy receive comparable shares of the budget. That’s false. There is a little-understood provision, referred to as the “pass-through,” which quietly transfers more than 20 percent of the Department of the Air Force’s budget to programs outside its control. Pass-through funds that seemed to go to the Air Force for space were inaccessible for Air Force space investment. Meanwhile, </w:t>
      </w:r>
      <w:r w:rsidRPr="00D86F5A">
        <w:rPr>
          <w:rFonts w:eastAsia="Calibri"/>
          <w:highlight w:val="cyan"/>
          <w:u w:val="single"/>
        </w:rPr>
        <w:t>COVID</w:t>
      </w:r>
      <w:r w:rsidRPr="00D86F5A">
        <w:rPr>
          <w:rFonts w:eastAsia="Calibri"/>
          <w:sz w:val="16"/>
        </w:rPr>
        <w:t xml:space="preserve">-19 has </w:t>
      </w:r>
      <w:r w:rsidRPr="00D86F5A">
        <w:rPr>
          <w:rFonts w:eastAsia="Calibri"/>
          <w:b/>
          <w:iCs/>
          <w:highlight w:val="cyan"/>
          <w:u w:val="single"/>
          <w:bdr w:val="single" w:sz="8" w:space="0" w:color="auto"/>
        </w:rPr>
        <w:t>exacerbated readiness challenges</w:t>
      </w:r>
      <w:r w:rsidRPr="00D86F5A">
        <w:rPr>
          <w:rFonts w:eastAsia="Calibri"/>
          <w:sz w:val="16"/>
        </w:rPr>
        <w:t xml:space="preserve"> for the military. </w:t>
      </w:r>
      <w:r w:rsidRPr="00D86F5A">
        <w:rPr>
          <w:rFonts w:eastAsia="Calibri"/>
          <w:b/>
          <w:iCs/>
          <w:u w:val="single"/>
          <w:bdr w:val="single" w:sz="8" w:space="0" w:color="auto"/>
        </w:rPr>
        <w:t xml:space="preserve">Four </w:t>
      </w:r>
      <w:r w:rsidRPr="00D86F5A">
        <w:rPr>
          <w:rFonts w:eastAsia="Calibri"/>
          <w:b/>
          <w:iCs/>
          <w:highlight w:val="cyan"/>
          <w:u w:val="single"/>
          <w:bdr w:val="single" w:sz="8" w:space="0" w:color="auto"/>
        </w:rPr>
        <w:t>huge stimulus</w:t>
      </w:r>
      <w:r w:rsidRPr="00D86F5A">
        <w:rPr>
          <w:rFonts w:eastAsia="Calibri"/>
          <w:b/>
          <w:iCs/>
          <w:u w:val="single"/>
          <w:bdr w:val="single" w:sz="8" w:space="0" w:color="auto"/>
        </w:rPr>
        <w:t xml:space="preserve"> funding </w:t>
      </w:r>
      <w:r w:rsidRPr="00D86F5A">
        <w:rPr>
          <w:rFonts w:eastAsia="Calibri"/>
          <w:b/>
          <w:iCs/>
          <w:highlight w:val="cyan"/>
          <w:u w:val="single"/>
          <w:bdr w:val="single" w:sz="8" w:space="0" w:color="auto"/>
        </w:rPr>
        <w:t>bills</w:t>
      </w:r>
      <w:r w:rsidRPr="00D86F5A">
        <w:rPr>
          <w:rFonts w:eastAsia="Calibri"/>
          <w:highlight w:val="cyan"/>
          <w:u w:val="single"/>
        </w:rPr>
        <w:t xml:space="preserve"> will </w:t>
      </w:r>
      <w:r w:rsidRPr="00D86F5A">
        <w:rPr>
          <w:rFonts w:eastAsia="Calibri"/>
          <w:b/>
          <w:iCs/>
          <w:highlight w:val="cyan"/>
          <w:u w:val="single"/>
          <w:bdr w:val="single" w:sz="8" w:space="0" w:color="auto"/>
        </w:rPr>
        <w:t>jeopardize</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future</w:t>
      </w:r>
      <w:r w:rsidRPr="00D86F5A">
        <w:rPr>
          <w:rFonts w:eastAsia="Calibri"/>
          <w:b/>
          <w:iCs/>
          <w:u w:val="single"/>
          <w:bdr w:val="single" w:sz="8" w:space="0" w:color="auto"/>
        </w:rPr>
        <w:t xml:space="preserve"> defense </w:t>
      </w:r>
      <w:r w:rsidRPr="00D86F5A">
        <w:rPr>
          <w:rFonts w:eastAsia="Calibri"/>
          <w:b/>
          <w:iCs/>
          <w:highlight w:val="cyan"/>
          <w:u w:val="single"/>
          <w:bdr w:val="single" w:sz="8" w:space="0" w:color="auto"/>
        </w:rPr>
        <w:t>budgets</w:t>
      </w:r>
      <w:r w:rsidRPr="00D86F5A">
        <w:rPr>
          <w:rFonts w:eastAsia="Calibri"/>
          <w:u w:val="single"/>
        </w:rPr>
        <w:t xml:space="preserve">, and the Department of Defense will assuredly be the </w:t>
      </w:r>
      <w:r w:rsidRPr="00D86F5A">
        <w:rPr>
          <w:rFonts w:eastAsia="Calibri"/>
          <w:b/>
          <w:iCs/>
          <w:u w:val="single"/>
          <w:bdr w:val="single" w:sz="8" w:space="0" w:color="auto"/>
        </w:rPr>
        <w:t>major bill payer</w:t>
      </w:r>
      <w:r w:rsidRPr="00D86F5A">
        <w:rPr>
          <w:rFonts w:eastAsia="Calibri"/>
          <w:u w:val="single"/>
        </w:rPr>
        <w:t xml:space="preserve"> for </w:t>
      </w:r>
      <w:r w:rsidRPr="00D86F5A">
        <w:rPr>
          <w:rFonts w:eastAsia="Calibri"/>
          <w:b/>
          <w:iCs/>
          <w:u w:val="single"/>
          <w:bdr w:val="single" w:sz="8" w:space="0" w:color="auto"/>
        </w:rPr>
        <w:t>future federal spending</w:t>
      </w:r>
      <w:r w:rsidRPr="00D86F5A">
        <w:rPr>
          <w:rFonts w:eastAsia="Calibri"/>
          <w:u w:val="single"/>
        </w:rPr>
        <w:t>.</w:t>
      </w:r>
    </w:p>
    <w:p w14:paraId="4E17C165" w14:textId="77777777" w:rsidR="00C0772E" w:rsidRDefault="00C0772E" w:rsidP="00C0772E"/>
    <w:p w14:paraId="0063121E" w14:textId="77777777" w:rsidR="00C0772E" w:rsidRDefault="00C0772E" w:rsidP="00C0772E">
      <w:r>
        <w:t>Innovation</w:t>
      </w:r>
    </w:p>
    <w:p w14:paraId="73BAB4E1" w14:textId="77777777" w:rsidR="00C0772E" w:rsidRPr="00D86F5A" w:rsidRDefault="00C0772E" w:rsidP="00C0772E">
      <w:pPr>
        <w:keepNext/>
        <w:keepLines/>
        <w:spacing w:before="40" w:after="0"/>
        <w:outlineLvl w:val="3"/>
        <w:rPr>
          <w:rFonts w:eastAsia="Times New Roman" w:cs="Times New Roman"/>
          <w:b/>
          <w:iCs/>
          <w:sz w:val="26"/>
        </w:rPr>
      </w:pPr>
      <w:r w:rsidRPr="00D86F5A">
        <w:rPr>
          <w:rFonts w:eastAsia="Times New Roman" w:cs="Times New Roman"/>
          <w:b/>
          <w:iCs/>
          <w:sz w:val="26"/>
        </w:rPr>
        <w:t xml:space="preserve">Grid damage is reversible, and </w:t>
      </w:r>
      <w:r w:rsidRPr="00D86F5A">
        <w:rPr>
          <w:rFonts w:eastAsia="Times New Roman" w:cs="Times New Roman"/>
          <w:b/>
          <w:iCs/>
          <w:sz w:val="26"/>
          <w:u w:val="single"/>
        </w:rPr>
        <w:t>segmentation</w:t>
      </w:r>
      <w:r w:rsidRPr="00D86F5A">
        <w:rPr>
          <w:rFonts w:eastAsia="Times New Roman" w:cs="Times New Roman"/>
          <w:b/>
          <w:iCs/>
          <w:sz w:val="26"/>
        </w:rPr>
        <w:t xml:space="preserve"> prevents cascades</w:t>
      </w:r>
    </w:p>
    <w:p w14:paraId="5CBA0D7B" w14:textId="77777777" w:rsidR="00C0772E" w:rsidRPr="00D86F5A" w:rsidRDefault="00C0772E" w:rsidP="00C0772E">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68A40591" w14:textId="77777777" w:rsidR="00C0772E" w:rsidRPr="00D86F5A" w:rsidRDefault="00C0772E" w:rsidP="00C0772E">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77767C5D" w14:textId="77777777" w:rsidR="00C0772E" w:rsidRPr="00D86F5A" w:rsidRDefault="00C0772E" w:rsidP="00C0772E">
      <w:pPr>
        <w:rPr>
          <w:rFonts w:eastAsia="Calibri"/>
          <w:sz w:val="16"/>
        </w:rPr>
      </w:pPr>
      <w:r w:rsidRPr="00D86F5A">
        <w:rPr>
          <w:rFonts w:eastAsia="Calibri"/>
          <w:sz w:val="16"/>
        </w:rPr>
        <w:t>But what exactly is the grid and how resilient is it against threats of all kinds?</w:t>
      </w:r>
    </w:p>
    <w:p w14:paraId="178E032F" w14:textId="77777777" w:rsidR="00C0772E" w:rsidRPr="00D86F5A" w:rsidRDefault="00C0772E" w:rsidP="00C0772E">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3E1CDE3E" w14:textId="77777777" w:rsidR="00C0772E" w:rsidRPr="00D86F5A" w:rsidRDefault="00C0772E" w:rsidP="00C0772E">
      <w:pPr>
        <w:rPr>
          <w:rFonts w:eastAsia="Calibri"/>
          <w:sz w:val="16"/>
        </w:rPr>
      </w:pPr>
      <w:r w:rsidRPr="00D86F5A">
        <w:rPr>
          <w:rFonts w:eastAsia="Calibri"/>
          <w:sz w:val="16"/>
        </w:rPr>
        <w:t>"All of that is working together to make sure that when you flip that switch on in your house, the light comes on just then," Daniel Brooks said. "</w:t>
      </w:r>
      <w:proofErr w:type="gramStart"/>
      <w:r w:rsidRPr="00D86F5A">
        <w:rPr>
          <w:rFonts w:eastAsia="Calibri"/>
          <w:sz w:val="16"/>
        </w:rPr>
        <w:t>So</w:t>
      </w:r>
      <w:proofErr w:type="gramEnd"/>
      <w:r w:rsidRPr="00D86F5A">
        <w:rPr>
          <w:rFonts w:eastAsia="Calibri"/>
          <w:sz w:val="16"/>
        </w:rPr>
        <w:t xml:space="preserve"> it's pretty complicated."</w:t>
      </w:r>
    </w:p>
    <w:p w14:paraId="7486C4E4" w14:textId="77777777" w:rsidR="00C0772E" w:rsidRPr="00D86F5A" w:rsidRDefault="00C0772E" w:rsidP="00C0772E">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713C4CE5" w14:textId="77777777" w:rsidR="00C0772E" w:rsidRPr="00D86F5A" w:rsidRDefault="00C0772E" w:rsidP="00C0772E">
      <w:pPr>
        <w:rPr>
          <w:rFonts w:eastAsia="Calibri"/>
          <w:sz w:val="16"/>
        </w:rPr>
      </w:pPr>
      <w:r w:rsidRPr="00D86F5A">
        <w:rPr>
          <w:rFonts w:eastAsia="Calibri"/>
          <w:sz w:val="16"/>
        </w:rPr>
        <w:t>"We've seen an increasing number of what folks would call a one-in-100-year type of event," Brooks told Fox News.</w:t>
      </w:r>
    </w:p>
    <w:p w14:paraId="315EE6F3" w14:textId="77777777" w:rsidR="00C0772E" w:rsidRPr="00D86F5A" w:rsidRDefault="00C0772E" w:rsidP="00C0772E">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20CED890" w14:textId="77777777" w:rsidR="00C0772E" w:rsidRPr="00D86F5A" w:rsidRDefault="00C0772E" w:rsidP="00C0772E">
      <w:pPr>
        <w:rPr>
          <w:rFonts w:eastAsia="Calibri"/>
          <w:sz w:val="16"/>
        </w:rPr>
      </w:pPr>
      <w:r w:rsidRPr="00D86F5A">
        <w:rPr>
          <w:rFonts w:eastAsia="Calibri"/>
          <w:sz w:val="16"/>
        </w:rPr>
        <w:t>WHAT IS IT? THE NATIONAL POWER GRID:</w:t>
      </w:r>
    </w:p>
    <w:p w14:paraId="3A56CF73" w14:textId="77777777" w:rsidR="00C0772E" w:rsidRPr="00D86F5A" w:rsidRDefault="00C0772E" w:rsidP="00C0772E">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2F613F07" w14:textId="77777777" w:rsidR="00C0772E" w:rsidRPr="00D86F5A" w:rsidRDefault="00C0772E" w:rsidP="00C0772E">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0BBB7A0" w14:textId="77777777" w:rsidR="00C0772E" w:rsidRPr="00D86F5A" w:rsidRDefault="00C0772E" w:rsidP="00C0772E">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7C8044EC" w14:textId="77777777" w:rsidR="00C0772E" w:rsidRPr="00D86F5A" w:rsidRDefault="00C0772E" w:rsidP="00C0772E">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5FE0FCBB" w14:textId="77777777" w:rsidR="00C0772E" w:rsidRPr="00D86F5A" w:rsidRDefault="00C0772E" w:rsidP="00C0772E">
      <w:pPr>
        <w:rPr>
          <w:rFonts w:eastAsia="Calibri"/>
          <w:sz w:val="16"/>
        </w:rPr>
      </w:pPr>
      <w:r w:rsidRPr="00D86F5A">
        <w:rPr>
          <w:rFonts w:eastAsia="Calibri"/>
          <w:sz w:val="16"/>
        </w:rPr>
        <w:t>"Those aren't the normal events that we actually design and operate the grid through," Brooks said.</w:t>
      </w:r>
    </w:p>
    <w:p w14:paraId="554C7A75" w14:textId="77777777" w:rsidR="00C0772E" w:rsidRPr="00D86F5A" w:rsidRDefault="00C0772E" w:rsidP="00C0772E">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7202C340" w14:textId="77777777" w:rsidR="00C0772E" w:rsidRPr="00D86F5A" w:rsidRDefault="00C0772E" w:rsidP="00C0772E">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6F096BE7" w14:textId="77777777" w:rsidR="00C0772E" w:rsidRPr="00D86F5A" w:rsidRDefault="00C0772E" w:rsidP="00C0772E">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577D6E49" w14:textId="77777777" w:rsidR="00C0772E" w:rsidRPr="00D86F5A" w:rsidRDefault="00C0772E" w:rsidP="00C0772E">
      <w:pPr>
        <w:rPr>
          <w:rFonts w:eastAsia="Calibri"/>
          <w:sz w:val="16"/>
        </w:rPr>
      </w:pPr>
      <w:r w:rsidRPr="00D86F5A">
        <w:rPr>
          <w:rFonts w:eastAsia="Calibri"/>
          <w:sz w:val="16"/>
        </w:rPr>
        <w:t>National power grid three regional interconnections</w:t>
      </w:r>
    </w:p>
    <w:p w14:paraId="01FCB99E" w14:textId="77777777" w:rsidR="00C0772E" w:rsidRPr="00D86F5A" w:rsidRDefault="00C0772E" w:rsidP="00C0772E">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w:t>
      </w:r>
      <w:proofErr w:type="gramStart"/>
      <w:r w:rsidRPr="00D86F5A">
        <w:rPr>
          <w:rFonts w:eastAsia="Calibri"/>
          <w:u w:val="single"/>
        </w:rPr>
        <w:t xml:space="preserve">actually </w:t>
      </w:r>
      <w:r w:rsidRPr="00D86F5A">
        <w:rPr>
          <w:rFonts w:eastAsia="Calibri"/>
          <w:highlight w:val="cyan"/>
          <w:u w:val="single"/>
        </w:rPr>
        <w:t>made</w:t>
      </w:r>
      <w:proofErr w:type="gramEnd"/>
      <w:r w:rsidRPr="00D86F5A">
        <w:rPr>
          <w:rFonts w:eastAsia="Calibri"/>
          <w:highlight w:val="cyan"/>
          <w:u w:val="single"/>
        </w:rPr>
        <w:t xml:space="preserve"> up of </w:t>
      </w:r>
      <w:r w:rsidRPr="00D86F5A">
        <w:rPr>
          <w:rFonts w:eastAsia="Calibri"/>
          <w:b/>
          <w:iCs/>
          <w:highlight w:val="cyan"/>
          <w:u w:val="single"/>
          <w:bdr w:val="single" w:sz="8" w:space="0" w:color="auto"/>
        </w:rPr>
        <w:t>three</w:t>
      </w:r>
      <w:r w:rsidRPr="00D86F5A">
        <w:rPr>
          <w:rFonts w:eastAsia="Calibri"/>
          <w:sz w:val="16"/>
        </w:rPr>
        <w:t xml:space="preserve"> </w:t>
      </w:r>
      <w:proofErr w:type="gramStart"/>
      <w:r w:rsidRPr="00D86F5A">
        <w:rPr>
          <w:rFonts w:eastAsia="Calibri"/>
          <w:sz w:val="16"/>
        </w:rPr>
        <w:t>loosely-connected</w:t>
      </w:r>
      <w:proofErr w:type="gramEnd"/>
      <w:r w:rsidRPr="00D86F5A">
        <w:rPr>
          <w:rFonts w:eastAsia="Calibri"/>
          <w:sz w:val="16"/>
        </w:rPr>
        <w:t xml:space="preserve">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5769A6BB" w14:textId="77777777" w:rsidR="00C0772E" w:rsidRPr="00D86F5A" w:rsidRDefault="00C0772E" w:rsidP="00C0772E">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0B2E46F4" w14:textId="77777777" w:rsidR="00C0772E" w:rsidRPr="00D86F5A" w:rsidRDefault="00C0772E" w:rsidP="00C0772E">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0964C228" w14:textId="77777777" w:rsidR="00C0772E" w:rsidRPr="006B644D" w:rsidRDefault="00C0772E" w:rsidP="00C0772E"/>
    <w:p w14:paraId="79791EE4" w14:textId="77777777" w:rsidR="00C0772E" w:rsidRDefault="00C0772E" w:rsidP="00C0772E">
      <w:pPr>
        <w:pStyle w:val="Heading4"/>
      </w:pPr>
      <w:r>
        <w:t xml:space="preserve">Extinction is inevitable under capitalism due to the </w:t>
      </w:r>
      <w:proofErr w:type="spellStart"/>
      <w:r>
        <w:t>polycrisis</w:t>
      </w:r>
      <w:proofErr w:type="spellEnd"/>
      <w:r>
        <w:t xml:space="preserve">---all these impacts are intertwined, even if the aff can solve some impacts, the other impacts cause extinction. It’s a </w:t>
      </w:r>
      <w:proofErr w:type="spellStart"/>
      <w:r>
        <w:t>jenga</w:t>
      </w:r>
      <w:proofErr w:type="spellEnd"/>
      <w:r>
        <w:t xml:space="preserve"> tower of extinction. </w:t>
      </w:r>
    </w:p>
    <w:p w14:paraId="36A31108" w14:textId="77777777" w:rsidR="00C0772E" w:rsidRDefault="00C0772E" w:rsidP="00C0772E"/>
    <w:p w14:paraId="28D131A8" w14:textId="77777777" w:rsidR="00C0772E" w:rsidRPr="003D1B35" w:rsidRDefault="00C0772E" w:rsidP="00C0772E">
      <w:pPr>
        <w:pStyle w:val="Heading4"/>
      </w:pPr>
      <w:r>
        <w:t xml:space="preserve">The </w:t>
      </w:r>
      <w:proofErr w:type="spellStart"/>
      <w:r>
        <w:t>polycrisis</w:t>
      </w:r>
      <w:proofErr w:type="spellEnd"/>
      <w:r>
        <w:t xml:space="preserve"> is based </w:t>
      </w:r>
      <w:proofErr w:type="gramStart"/>
      <w:r>
        <w:t>off of</w:t>
      </w:r>
      <w:proofErr w:type="gramEnd"/>
      <w:r>
        <w:t xml:space="preserve"> capitalism---only rejecting cap can solve</w:t>
      </w:r>
    </w:p>
    <w:p w14:paraId="7C6AB406" w14:textId="77777777" w:rsidR="00C0772E" w:rsidRDefault="00C0772E" w:rsidP="00C0772E"/>
    <w:p w14:paraId="24893AA6" w14:textId="77777777" w:rsidR="00C0772E" w:rsidRDefault="00C0772E" w:rsidP="00C0772E">
      <w:r>
        <w:t>Solvency</w:t>
      </w:r>
    </w:p>
    <w:p w14:paraId="3F9BBE82" w14:textId="77777777" w:rsidR="00C0772E" w:rsidRDefault="00C0772E" w:rsidP="00C0772E">
      <w:pPr>
        <w:pStyle w:val="Heading4"/>
      </w:pPr>
      <w:r>
        <w:t>Capitalism is the root cause of inequality---they can always circumvent the law to benefit themselves. Only rejecting solves</w:t>
      </w:r>
    </w:p>
    <w:p w14:paraId="54E850A6" w14:textId="77777777" w:rsidR="00C0772E" w:rsidRPr="00ED5508" w:rsidRDefault="00C0772E" w:rsidP="00C0772E"/>
    <w:p w14:paraId="6F6ADED2" w14:textId="77777777" w:rsidR="00C0772E" w:rsidRDefault="00C0772E" w:rsidP="00C0772E">
      <w:pPr>
        <w:pStyle w:val="Heading4"/>
      </w:pPr>
      <w:r>
        <w:t xml:space="preserve">Employers will use </w:t>
      </w:r>
      <w:r w:rsidRPr="00CA146D">
        <w:rPr>
          <w:u w:val="single"/>
        </w:rPr>
        <w:t>countervailing property rights</w:t>
      </w:r>
      <w:r>
        <w:t xml:space="preserve"> to nullify organizing</w:t>
      </w:r>
    </w:p>
    <w:p w14:paraId="71F31B6B" w14:textId="77777777" w:rsidR="00C0772E" w:rsidRPr="00F24909" w:rsidRDefault="00C0772E" w:rsidP="00C0772E">
      <w:bookmarkStart w:id="1" w:name="_Hlk206160546"/>
      <w:r w:rsidRPr="00CA146D">
        <w:rPr>
          <w:rStyle w:val="Style13ptBold"/>
        </w:rPr>
        <w:t>Elmore 24</w:t>
      </w:r>
      <w:r>
        <w:t xml:space="preserve">, Professor of Law @ U Miami (Andrew, “CONFRONTING STRUCTURAL INEQUALITY IN STATE LABOR LAW,” </w:t>
      </w:r>
      <w:r w:rsidRPr="00860487">
        <w:rPr>
          <w:i/>
          <w:iCs/>
        </w:rPr>
        <w:t>Maryland</w:t>
      </w:r>
      <w:r w:rsidRPr="00122026">
        <w:rPr>
          <w:i/>
          <w:iCs/>
        </w:rPr>
        <w:t xml:space="preserve"> Law Review</w:t>
      </w:r>
      <w:r>
        <w:t>, 83)</w:t>
      </w:r>
    </w:p>
    <w:p w14:paraId="166FBEE6" w14:textId="77777777" w:rsidR="00C0772E" w:rsidRPr="00B00718" w:rsidRDefault="00C0772E" w:rsidP="00C0772E">
      <w:pPr>
        <w:rPr>
          <w:sz w:val="16"/>
        </w:rPr>
      </w:pPr>
      <w:r w:rsidRPr="00B00718">
        <w:rPr>
          <w:sz w:val="16"/>
        </w:rPr>
        <w:t xml:space="preserve">But, </w:t>
      </w:r>
      <w:r w:rsidRPr="00CA146D">
        <w:rPr>
          <w:rStyle w:val="StyleUnderline"/>
        </w:rPr>
        <w:t>while federal labor law recognizes</w:t>
      </w:r>
      <w:r w:rsidRPr="00B00718">
        <w:rPr>
          <w:sz w:val="16"/>
        </w:rPr>
        <w:t xml:space="preserve"> unions and protects </w:t>
      </w:r>
      <w:r w:rsidRPr="00CA146D">
        <w:rPr>
          <w:rStyle w:val="StyleUnderline"/>
        </w:rPr>
        <w:t>labor rights, structural inequality remains firmly embedded in federal labor and employment law. It is reproduced in the "</w:t>
      </w:r>
      <w:r w:rsidRPr="007C1DAA">
        <w:rPr>
          <w:rStyle w:val="Emphasis"/>
          <w:highlight w:val="cyan"/>
        </w:rPr>
        <w:t>presumption of deference</w:t>
      </w:r>
      <w:r w:rsidRPr="007C1DAA">
        <w:rPr>
          <w:rStyle w:val="StyleUnderline"/>
          <w:highlight w:val="cyan"/>
        </w:rPr>
        <w:t xml:space="preserve">" courts give to </w:t>
      </w:r>
      <w:r w:rsidRPr="007C1DAA">
        <w:rPr>
          <w:rStyle w:val="Emphasis"/>
          <w:highlight w:val="cyan"/>
        </w:rPr>
        <w:t>managerial prerogatives</w:t>
      </w:r>
      <w:r w:rsidRPr="00CA146D">
        <w:rPr>
          <w:rStyle w:val="StyleUnderline"/>
        </w:rPr>
        <w:t xml:space="preserve"> in employment</w:t>
      </w:r>
      <w:r w:rsidRPr="00B00718">
        <w:rPr>
          <w:sz w:val="16"/>
        </w:rPr>
        <w:t xml:space="preserve">, 53 especially in the assumption of employment at-will, 4 and in the exclusion from the employer's NLRA duty to bargain of core business decisions outside of the employment contract.55 </w:t>
      </w:r>
      <w:r w:rsidRPr="00CA146D">
        <w:rPr>
          <w:rStyle w:val="StyleUnderline"/>
        </w:rPr>
        <w:t>It is</w:t>
      </w:r>
      <w:r w:rsidRPr="00B00718">
        <w:rPr>
          <w:sz w:val="16"/>
        </w:rPr>
        <w:t xml:space="preserve"> also </w:t>
      </w:r>
      <w:r w:rsidRPr="00CA146D">
        <w:rPr>
          <w:rStyle w:val="StyleUnderline"/>
        </w:rPr>
        <w:t>reflected in judicial protection of employer property, both in the course of worker protest</w:t>
      </w:r>
      <w:r w:rsidRPr="00B00718">
        <w:rPr>
          <w:sz w:val="16"/>
        </w:rPr>
        <w:t xml:space="preserve">5 6 </w:t>
      </w:r>
      <w:r w:rsidRPr="00CA146D">
        <w:rPr>
          <w:rStyle w:val="StyleUnderline"/>
        </w:rPr>
        <w:t>and</w:t>
      </w:r>
      <w:r w:rsidRPr="00B00718">
        <w:rPr>
          <w:sz w:val="16"/>
        </w:rPr>
        <w:t xml:space="preserve"> in </w:t>
      </w:r>
      <w:r w:rsidRPr="00CA146D">
        <w:rPr>
          <w:rStyle w:val="StyleUnderline"/>
        </w:rPr>
        <w:t>the</w:t>
      </w:r>
      <w:r w:rsidRPr="00B00718">
        <w:rPr>
          <w:sz w:val="16"/>
        </w:rPr>
        <w:t xml:space="preserve"> </w:t>
      </w:r>
      <w:r w:rsidRPr="00CA146D">
        <w:rPr>
          <w:rStyle w:val="StyleUnderline"/>
        </w:rPr>
        <w:t>near-absolute right of private employers not subject to a collective bargaining agreement to exclude union organizers from their property</w:t>
      </w:r>
      <w:r w:rsidRPr="00B00718">
        <w:rPr>
          <w:sz w:val="16"/>
        </w:rPr>
        <w:t>.57</w:t>
      </w:r>
    </w:p>
    <w:p w14:paraId="57FB4E1A" w14:textId="77777777" w:rsidR="00C0772E" w:rsidRPr="00B00718" w:rsidRDefault="00C0772E" w:rsidP="00C0772E">
      <w:pPr>
        <w:rPr>
          <w:sz w:val="16"/>
        </w:rPr>
      </w:pPr>
      <w:r w:rsidRPr="00B00718">
        <w:rPr>
          <w:sz w:val="16"/>
        </w:rPr>
        <w:t>FN 57</w:t>
      </w:r>
    </w:p>
    <w:p w14:paraId="5EF01F66" w14:textId="77777777" w:rsidR="00C0772E" w:rsidRPr="00B00718" w:rsidRDefault="00C0772E" w:rsidP="00C0772E">
      <w:pPr>
        <w:rPr>
          <w:sz w:val="16"/>
        </w:rPr>
      </w:pPr>
      <w:r w:rsidRPr="00B00718">
        <w:rPr>
          <w:sz w:val="16"/>
        </w:rPr>
        <w:t xml:space="preserve">57. Lechmere, Inc. v. NLRB, 502 U.S. 527, 541 (1992) (concluding that </w:t>
      </w:r>
      <w:r w:rsidRPr="00CA146D">
        <w:rPr>
          <w:rStyle w:val="StyleUnderline"/>
        </w:rPr>
        <w:t>employers may bar union organizers from non-union workplaces</w:t>
      </w:r>
      <w:r w:rsidRPr="00B00718">
        <w:rPr>
          <w:sz w:val="16"/>
        </w:rPr>
        <w:t xml:space="preserve"> lacking "unique obstacles" </w:t>
      </w:r>
      <w:r w:rsidRPr="00CA146D">
        <w:rPr>
          <w:rStyle w:val="StyleUnderline"/>
        </w:rPr>
        <w:t>frustrating employee access</w:t>
      </w:r>
      <w:r w:rsidRPr="00B00718">
        <w:rPr>
          <w:sz w:val="16"/>
        </w:rPr>
        <w:t xml:space="preserve"> (quoting Sears, Roebuck &amp; Co. v. San Diego </w:t>
      </w:r>
      <w:proofErr w:type="spellStart"/>
      <w:r w:rsidRPr="00B00718">
        <w:rPr>
          <w:sz w:val="16"/>
        </w:rPr>
        <w:t>Cnty</w:t>
      </w:r>
      <w:proofErr w:type="spellEnd"/>
      <w:r w:rsidRPr="00B00718">
        <w:rPr>
          <w:sz w:val="16"/>
        </w:rPr>
        <w:t xml:space="preserve">. Dist. Council of Carpenters, 436 U.S. 180, 205-06 n.41 (1978))); Cedar Point Nursery v. Hassid, 141 S. Ct. 2063, 2072 (2021) (holding that a state regulation </w:t>
      </w:r>
      <w:r w:rsidRPr="00CA146D">
        <w:rPr>
          <w:rStyle w:val="StyleUnderline"/>
        </w:rPr>
        <w:t xml:space="preserve">permitting union organizers access to an </w:t>
      </w:r>
      <w:r w:rsidRPr="00B00718">
        <w:rPr>
          <w:sz w:val="16"/>
        </w:rPr>
        <w:t xml:space="preserve">agricultural </w:t>
      </w:r>
      <w:r w:rsidRPr="00CA146D">
        <w:rPr>
          <w:rStyle w:val="StyleUnderline"/>
        </w:rPr>
        <w:t xml:space="preserve">employer's property to solicit union support violates the Takings Clause </w:t>
      </w:r>
      <w:r w:rsidRPr="00B00718">
        <w:rPr>
          <w:sz w:val="16"/>
        </w:rPr>
        <w:t>because it abrogates the growers' "right to exclude"); see Huq, supra note 30, at 1140 (criticizing Cedar Point for "assign</w:t>
      </w:r>
      <w:r w:rsidRPr="00530E52">
        <w:rPr>
          <w:rStyle w:val="StyleUnderline"/>
        </w:rPr>
        <w:t>[</w:t>
      </w:r>
      <w:proofErr w:type="spellStart"/>
      <w:r w:rsidRPr="00530E52">
        <w:rPr>
          <w:rStyle w:val="StyleUnderline"/>
        </w:rPr>
        <w:t>ing</w:t>
      </w:r>
      <w:proofErr w:type="spellEnd"/>
      <w:r w:rsidRPr="00530E52">
        <w:rPr>
          <w:rStyle w:val="StyleUnderline"/>
        </w:rPr>
        <w:t>] real property owners a constitutional option to bar speech and association by labor" and amplifying</w:t>
      </w:r>
      <w:r w:rsidRPr="00CA146D">
        <w:rPr>
          <w:rStyle w:val="StyleUnderline"/>
        </w:rPr>
        <w:t xml:space="preserve"> "the employer monopoly on political mobilization in physical workplaces</w:t>
      </w:r>
      <w:r w:rsidRPr="00B00718">
        <w:rPr>
          <w:sz w:val="16"/>
        </w:rPr>
        <w:t xml:space="preserve">"); Nikolas Bowie, Antidemocracy, 135 HARV. L. REV. 160, 171-72 (2021) (arguing Cedar Point subordinates labor rights </w:t>
      </w:r>
      <w:proofErr w:type="gramStart"/>
      <w:r w:rsidRPr="00B00718">
        <w:rPr>
          <w:sz w:val="16"/>
        </w:rPr>
        <w:t>in order to</w:t>
      </w:r>
      <w:proofErr w:type="gramEnd"/>
      <w:r w:rsidRPr="00B00718">
        <w:rPr>
          <w:sz w:val="16"/>
        </w:rPr>
        <w:t xml:space="preserve"> preserve "property-based social hierarchies" and relies "on defenses that are themselves incompatible with political equality").</w:t>
      </w:r>
    </w:p>
    <w:p w14:paraId="3CF171BC" w14:textId="77777777" w:rsidR="00C0772E" w:rsidRPr="00B00718" w:rsidRDefault="00C0772E" w:rsidP="00C0772E">
      <w:pPr>
        <w:rPr>
          <w:sz w:val="16"/>
        </w:rPr>
      </w:pPr>
      <w:r w:rsidRPr="00B00718">
        <w:rPr>
          <w:sz w:val="16"/>
        </w:rPr>
        <w:t>End FN 57</w:t>
      </w:r>
    </w:p>
    <w:p w14:paraId="15A4FF6F" w14:textId="77777777" w:rsidR="00C0772E" w:rsidRPr="00B00718" w:rsidRDefault="00C0772E" w:rsidP="00C0772E">
      <w:pPr>
        <w:rPr>
          <w:sz w:val="16"/>
        </w:rPr>
      </w:pPr>
      <w:r w:rsidRPr="00B00718">
        <w:rPr>
          <w:sz w:val="16"/>
        </w:rPr>
        <w:t xml:space="preserve"> </w:t>
      </w:r>
      <w:r w:rsidRPr="007C1DAA">
        <w:rPr>
          <w:rStyle w:val="StyleUnderline"/>
        </w:rPr>
        <w:t>Employers</w:t>
      </w:r>
      <w:r w:rsidRPr="00CA146D">
        <w:rPr>
          <w:rStyle w:val="StyleUnderline"/>
        </w:rPr>
        <w:t xml:space="preserve"> backed by judicial support for managerial prerogatives and </w:t>
      </w:r>
      <w:r w:rsidRPr="007C1DAA">
        <w:rPr>
          <w:rStyle w:val="Emphasis"/>
          <w:highlight w:val="cyan"/>
        </w:rPr>
        <w:t>property rights</w:t>
      </w:r>
      <w:r w:rsidRPr="00CA146D">
        <w:rPr>
          <w:rStyle w:val="StyleUnderline"/>
        </w:rPr>
        <w:t xml:space="preserve"> can often </w:t>
      </w:r>
      <w:r w:rsidRPr="007C1DAA">
        <w:rPr>
          <w:rStyle w:val="Emphasis"/>
          <w:highlight w:val="cyan"/>
        </w:rPr>
        <w:t>leverage private capital and property to fend off</w:t>
      </w:r>
      <w:r w:rsidRPr="007C1DAA">
        <w:rPr>
          <w:rStyle w:val="StyleUnderline"/>
          <w:highlight w:val="cyan"/>
        </w:rPr>
        <w:t xml:space="preserve"> NLRA </w:t>
      </w:r>
      <w:r w:rsidRPr="007C1DAA">
        <w:rPr>
          <w:rStyle w:val="Emphasis"/>
          <w:highlight w:val="cyan"/>
        </w:rPr>
        <w:t>protections</w:t>
      </w:r>
      <w:r w:rsidRPr="007C1DAA">
        <w:rPr>
          <w:rStyle w:val="StyleUnderline"/>
          <w:highlight w:val="cyan"/>
        </w:rPr>
        <w:t xml:space="preserve"> of employees seeking to join unions</w:t>
      </w:r>
      <w:r w:rsidRPr="00CA146D">
        <w:rPr>
          <w:rStyle w:val="StyleUnderline"/>
        </w:rPr>
        <w:t>, strike, and collectively bargain</w:t>
      </w:r>
      <w:r w:rsidRPr="00B00718">
        <w:rPr>
          <w:sz w:val="16"/>
        </w:rPr>
        <w:t>.</w:t>
      </w:r>
    </w:p>
    <w:p w14:paraId="75E7F965" w14:textId="77777777" w:rsidR="00C0772E" w:rsidRPr="00B00718" w:rsidRDefault="00C0772E" w:rsidP="00C0772E">
      <w:pPr>
        <w:rPr>
          <w:sz w:val="16"/>
        </w:rPr>
      </w:pPr>
      <w:r w:rsidRPr="00B00718">
        <w:rPr>
          <w:sz w:val="16"/>
        </w:rPr>
        <w:t>FN 58</w:t>
      </w:r>
    </w:p>
    <w:p w14:paraId="5F57A11C" w14:textId="77777777" w:rsidR="00C0772E" w:rsidRPr="00B00718" w:rsidRDefault="00C0772E" w:rsidP="00C0772E">
      <w:pPr>
        <w:rPr>
          <w:sz w:val="16"/>
        </w:rPr>
      </w:pPr>
      <w:r w:rsidRPr="00B00718">
        <w:rPr>
          <w:sz w:val="16"/>
        </w:rPr>
        <w:t xml:space="preserve">58. </w:t>
      </w:r>
      <w:r w:rsidRPr="007C1DAA">
        <w:rPr>
          <w:rStyle w:val="StyleUnderline"/>
          <w:highlight w:val="cyan"/>
        </w:rPr>
        <w:t>The "</w:t>
      </w:r>
      <w:r w:rsidRPr="007C1DAA">
        <w:rPr>
          <w:rStyle w:val="Emphasis"/>
          <w:highlight w:val="cyan"/>
        </w:rPr>
        <w:t>dirty war</w:t>
      </w:r>
      <w:r w:rsidRPr="007C1DAA">
        <w:rPr>
          <w:rStyle w:val="StyleUnderline"/>
          <w:highlight w:val="cyan"/>
        </w:rPr>
        <w:t>" by Starbucks against</w:t>
      </w:r>
      <w:r w:rsidRPr="00CA146D">
        <w:rPr>
          <w:rStyle w:val="StyleUnderline"/>
        </w:rPr>
        <w:t xml:space="preserve"> organized </w:t>
      </w:r>
      <w:r w:rsidRPr="007C1DAA">
        <w:rPr>
          <w:rStyle w:val="StyleUnderline"/>
          <w:highlight w:val="cyan"/>
        </w:rPr>
        <w:t>labor</w:t>
      </w:r>
      <w:r w:rsidRPr="00CA146D">
        <w:rPr>
          <w:rStyle w:val="StyleUnderline"/>
        </w:rPr>
        <w:t xml:space="preserve"> </w:t>
      </w:r>
      <w:r w:rsidRPr="007C1DAA">
        <w:rPr>
          <w:rStyle w:val="StyleUnderline"/>
          <w:highlight w:val="cyan"/>
        </w:rPr>
        <w:t>offers</w:t>
      </w:r>
      <w:r w:rsidRPr="00CA146D">
        <w:rPr>
          <w:rStyle w:val="StyleUnderline"/>
        </w:rPr>
        <w:t xml:space="preserve"> a contemporary </w:t>
      </w:r>
      <w:r w:rsidRPr="007C1DAA">
        <w:rPr>
          <w:rStyle w:val="StyleUnderline"/>
          <w:highlight w:val="cyan"/>
        </w:rPr>
        <w:t xml:space="preserve">portrait of how corporate giants can </w:t>
      </w:r>
      <w:r w:rsidRPr="007C1DAA">
        <w:rPr>
          <w:rStyle w:val="Emphasis"/>
          <w:highlight w:val="cyan"/>
        </w:rPr>
        <w:t>marshal private capital and property</w:t>
      </w:r>
      <w:r w:rsidRPr="007C1DAA">
        <w:rPr>
          <w:rStyle w:val="StyleUnderline"/>
          <w:highlight w:val="cyan"/>
        </w:rPr>
        <w:t xml:space="preserve"> to fend off union organizing</w:t>
      </w:r>
      <w:r w:rsidRPr="00CA146D">
        <w:rPr>
          <w:rStyle w:val="StyleUnderline"/>
        </w:rPr>
        <w:t xml:space="preserve"> by </w:t>
      </w:r>
      <w:proofErr w:type="gramStart"/>
      <w:r w:rsidRPr="00CA146D">
        <w:rPr>
          <w:rStyle w:val="StyleUnderline"/>
        </w:rPr>
        <w:t>low -</w:t>
      </w:r>
      <w:proofErr w:type="gramEnd"/>
      <w:r w:rsidRPr="00CA146D">
        <w:rPr>
          <w:rStyle w:val="StyleUnderline"/>
        </w:rPr>
        <w:t>wage workers</w:t>
      </w:r>
      <w:r w:rsidRPr="00B00718">
        <w:rPr>
          <w:sz w:val="16"/>
        </w:rPr>
        <w:t>, and efforts by the National Labor Relations Board to enforce the NLRA. See Megan K. Stack, Inside Starbucks' Dirty War Against Organized Labor, N.Y. TIMES (July 23, 2023), https://www.nytimes.com/2023/07/21/opinion/starbucks-union-strikes-labor-movement.html</w:t>
      </w:r>
    </w:p>
    <w:p w14:paraId="3FCC8E1B" w14:textId="77777777" w:rsidR="00C0772E" w:rsidRPr="00B00718" w:rsidRDefault="00C0772E" w:rsidP="00C0772E">
      <w:pPr>
        <w:rPr>
          <w:sz w:val="16"/>
        </w:rPr>
      </w:pPr>
      <w:r w:rsidRPr="00B00718">
        <w:rPr>
          <w:sz w:val="16"/>
        </w:rPr>
        <w:t>End FN 58</w:t>
      </w:r>
    </w:p>
    <w:bookmarkEnd w:id="1"/>
    <w:p w14:paraId="257480F8" w14:textId="77777777" w:rsidR="00C0772E" w:rsidRDefault="00C0772E" w:rsidP="00C0772E"/>
    <w:p w14:paraId="018477CC" w14:textId="77777777" w:rsidR="00C0772E" w:rsidRDefault="00C0772E" w:rsidP="00C0772E">
      <w:pPr>
        <w:pStyle w:val="Heading4"/>
      </w:pPr>
      <w:r>
        <w:t xml:space="preserve">“Rights” fail. Employer intransigence </w:t>
      </w:r>
      <w:r w:rsidRPr="00242C13">
        <w:rPr>
          <w:u w:val="single"/>
        </w:rPr>
        <w:t>and</w:t>
      </w:r>
      <w:r>
        <w:t xml:space="preserve"> ineffective remedies prevent organizing and bargaining.</w:t>
      </w:r>
    </w:p>
    <w:p w14:paraId="51F48E72" w14:textId="77777777" w:rsidR="00C0772E" w:rsidRPr="00303E74" w:rsidRDefault="00C0772E" w:rsidP="00C0772E">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2E09943E" w14:textId="77777777" w:rsidR="00C0772E" w:rsidRDefault="00C0772E" w:rsidP="00C0772E">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proofErr w:type="gramStart"/>
      <w:r w:rsidRPr="005B0A20">
        <w:rPr>
          <w:sz w:val="16"/>
        </w:rPr>
        <w:t>.23</w:t>
      </w:r>
      <w:proofErr w:type="gramEnd"/>
      <w:r w:rsidRPr="005B0A20">
        <w:rPr>
          <w:sz w:val="16"/>
        </w:rPr>
        <w:t xml:space="preserve">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4088D1E2" w14:textId="77777777" w:rsidR="00C0772E" w:rsidRDefault="00C0772E" w:rsidP="00C0772E">
      <w:pPr>
        <w:rPr>
          <w:sz w:val="16"/>
        </w:rPr>
      </w:pPr>
    </w:p>
    <w:p w14:paraId="5BE8B041" w14:textId="77777777" w:rsidR="00C0772E" w:rsidRDefault="00C0772E" w:rsidP="00C0772E">
      <w:pPr>
        <w:pStyle w:val="Heading4"/>
      </w:pPr>
      <w:bookmarkStart w:id="2" w:name="_Hlk208674600"/>
      <w:r>
        <w:t>Here's dozens of actions corporations take to bust unions</w:t>
      </w:r>
    </w:p>
    <w:p w14:paraId="08BE8FB3" w14:textId="77777777" w:rsidR="00C0772E" w:rsidRPr="004D1DED" w:rsidRDefault="00C0772E" w:rsidP="00C0772E">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119B7097" w14:textId="77777777" w:rsidR="00C0772E" w:rsidRPr="00274095" w:rsidRDefault="00C0772E" w:rsidP="00C0772E">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133B0AEE" w14:textId="77777777" w:rsidR="00C0772E" w:rsidRPr="00274095" w:rsidRDefault="00C0772E" w:rsidP="00C0772E">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5B1EF72B" w14:textId="77777777" w:rsidR="00C0772E" w:rsidRPr="00274095" w:rsidRDefault="00C0772E" w:rsidP="00C0772E">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4DFD1AFD" w14:textId="77777777" w:rsidR="00C0772E" w:rsidRPr="00274095" w:rsidRDefault="00C0772E" w:rsidP="00C0772E">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02014B1C" w14:textId="77777777" w:rsidR="00C0772E" w:rsidRPr="00274095" w:rsidRDefault="00C0772E" w:rsidP="00C0772E">
      <w:pPr>
        <w:rPr>
          <w:sz w:val="14"/>
        </w:rPr>
      </w:pPr>
      <w:r w:rsidRPr="00274095">
        <w:rPr>
          <w:sz w:val="14"/>
        </w:rPr>
        <w:t xml:space="preserve">Threatening to close unionized </w:t>
      </w:r>
      <w:proofErr w:type="gramStart"/>
      <w:r w:rsidRPr="00274095">
        <w:rPr>
          <w:sz w:val="14"/>
        </w:rPr>
        <w:t>facilities;</w:t>
      </w:r>
      <w:proofErr w:type="gramEnd"/>
    </w:p>
    <w:p w14:paraId="06AB1391" w14:textId="77777777" w:rsidR="00C0772E" w:rsidRPr="00274095" w:rsidRDefault="00C0772E" w:rsidP="00C0772E">
      <w:pPr>
        <w:rPr>
          <w:u w:val="single"/>
        </w:rPr>
      </w:pPr>
      <w:r w:rsidRPr="00AF22C3">
        <w:rPr>
          <w:highlight w:val="cya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6C1A6376" w14:textId="77777777" w:rsidR="00C0772E" w:rsidRPr="00274095" w:rsidRDefault="00C0772E" w:rsidP="00C0772E">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4B66A922" w14:textId="77777777" w:rsidR="00C0772E" w:rsidRPr="00274095" w:rsidRDefault="00C0772E" w:rsidP="00C0772E">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3C73510C" w14:textId="77777777" w:rsidR="00C0772E" w:rsidRPr="00274095" w:rsidRDefault="00C0772E" w:rsidP="00C0772E">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2EF90F14" w14:textId="77777777" w:rsidR="00C0772E" w:rsidRPr="00274095" w:rsidRDefault="00C0772E" w:rsidP="00C0772E">
      <w:pPr>
        <w:rPr>
          <w:sz w:val="14"/>
        </w:rPr>
      </w:pPr>
      <w:r w:rsidRPr="00274095">
        <w:rPr>
          <w:sz w:val="14"/>
        </w:rPr>
        <w:t xml:space="preserve">Promising workers rewards if they oppose </w:t>
      </w:r>
      <w:proofErr w:type="gramStart"/>
      <w:r w:rsidRPr="00274095">
        <w:rPr>
          <w:sz w:val="14"/>
        </w:rPr>
        <w:t>unionization;</w:t>
      </w:r>
      <w:proofErr w:type="gramEnd"/>
    </w:p>
    <w:p w14:paraId="23C44450" w14:textId="77777777" w:rsidR="00C0772E" w:rsidRPr="00274095" w:rsidRDefault="00C0772E" w:rsidP="00C0772E">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3B7D86EE" w14:textId="77777777" w:rsidR="00C0772E" w:rsidRPr="00274095" w:rsidRDefault="00C0772E" w:rsidP="00C0772E">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59AE3871" w14:textId="77777777" w:rsidR="00C0772E" w:rsidRPr="00274095" w:rsidRDefault="00C0772E" w:rsidP="00C0772E">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0BB83B0B" w14:textId="77777777" w:rsidR="00C0772E" w:rsidRPr="00274095" w:rsidRDefault="00C0772E" w:rsidP="00C0772E">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35BDCF5E" w14:textId="77777777" w:rsidR="00C0772E" w:rsidRPr="00274095" w:rsidRDefault="00C0772E" w:rsidP="00C0772E">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4DC90FBB" w14:textId="77777777" w:rsidR="00C0772E" w:rsidRPr="00274095" w:rsidRDefault="00C0772E" w:rsidP="00C0772E">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356D56D2" w14:textId="77777777" w:rsidR="00C0772E" w:rsidRPr="00274095" w:rsidRDefault="00C0772E" w:rsidP="00C0772E">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3EA8809E" w14:textId="77777777" w:rsidR="00C0772E" w:rsidRPr="00274095" w:rsidRDefault="00C0772E" w:rsidP="00C0772E">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615B0E6E" w14:textId="77777777" w:rsidR="00C0772E" w:rsidRPr="00274095" w:rsidRDefault="00C0772E" w:rsidP="00C0772E">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7D45746A" w14:textId="77777777" w:rsidR="00C0772E" w:rsidRPr="00274095" w:rsidRDefault="00C0772E" w:rsidP="00C0772E">
      <w:pPr>
        <w:rPr>
          <w:sz w:val="14"/>
        </w:rPr>
      </w:pPr>
      <w:bookmarkStart w:id="3" w:name="epi-toc-2"/>
      <w:bookmarkEnd w:id="3"/>
      <w:r w:rsidRPr="00274095">
        <w:rPr>
          <w:sz w:val="14"/>
        </w:rPr>
        <w:t>These tactics create a climate of fear and intimidation around worker organizing</w:t>
      </w:r>
    </w:p>
    <w:p w14:paraId="6C8FFA45" w14:textId="77777777" w:rsidR="00C0772E" w:rsidRPr="00274095" w:rsidRDefault="00C0772E" w:rsidP="00C0772E">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6A811B54" w14:textId="77777777" w:rsidR="00C0772E" w:rsidRPr="00274095" w:rsidRDefault="00C0772E" w:rsidP="00C0772E">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60265DD" w14:textId="77777777" w:rsidR="00C0772E" w:rsidRPr="00274095" w:rsidRDefault="00C0772E" w:rsidP="00C0772E">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550AD542" w14:textId="77777777" w:rsidR="00C0772E" w:rsidRPr="00274095" w:rsidRDefault="00C0772E" w:rsidP="00C0772E">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bookmarkEnd w:id="2"/>
    <w:p w14:paraId="2AA41357" w14:textId="77777777" w:rsidR="00C0772E" w:rsidRPr="00C0772E" w:rsidRDefault="00C0772E" w:rsidP="00C0772E"/>
    <w:p w14:paraId="2CD1EECC" w14:textId="77777777" w:rsidR="00C0772E" w:rsidRPr="00C0772E" w:rsidRDefault="00C0772E" w:rsidP="00C0772E"/>
    <w:sectPr w:rsidR="00C0772E" w:rsidRPr="00C077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BF14" w14:textId="77777777" w:rsidR="00C0772E" w:rsidRDefault="00C0772E" w:rsidP="00066D2C">
      <w:pPr>
        <w:spacing w:after="0" w:line="240" w:lineRule="auto"/>
      </w:pPr>
      <w:r>
        <w:separator/>
      </w:r>
    </w:p>
  </w:endnote>
  <w:endnote w:type="continuationSeparator" w:id="0">
    <w:p w14:paraId="56DDB8F1" w14:textId="77777777" w:rsidR="00C0772E" w:rsidRDefault="00C077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14C5" w14:textId="77777777" w:rsidR="00C0772E" w:rsidRDefault="00C0772E" w:rsidP="00066D2C">
      <w:pPr>
        <w:spacing w:after="0" w:line="240" w:lineRule="auto"/>
      </w:pPr>
      <w:r>
        <w:separator/>
      </w:r>
    </w:p>
  </w:footnote>
  <w:footnote w:type="continuationSeparator" w:id="0">
    <w:p w14:paraId="3E6D84AA" w14:textId="77777777" w:rsidR="00C0772E" w:rsidRDefault="00C077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bigail"/>
    <w:docVar w:name="OS" w:val="Windows NT"/>
    <w:docVar w:name="OSVersion" w:val="10.0"/>
    <w:docVar w:name="RibbonPointer" w:val="321688408"/>
    <w:docVar w:name="Team" w:val="Kansas"/>
    <w:docVar w:name="VerbatimVersion" w:val="6.0.0"/>
    <w:docVar w:name="WordVersion" w:val="16.0"/>
  </w:docVars>
  <w:rsids>
    <w:rsidRoot w:val="00C077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9E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7B6"/>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21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F08"/>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4A3"/>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72E"/>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29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46598"/>
  <w15:chartTrackingRefBased/>
  <w15:docId w15:val="{7BC740F2-3ABF-43EB-BBB3-543BAF69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772E"/>
    <w:rPr>
      <w:rFonts w:ascii="Calibri" w:hAnsi="Calibri" w:cs="Calibri"/>
    </w:rPr>
  </w:style>
  <w:style w:type="paragraph" w:styleId="Heading1">
    <w:name w:val="heading 1"/>
    <w:aliases w:val="Pocket"/>
    <w:basedOn w:val="Normal"/>
    <w:next w:val="Normal"/>
    <w:link w:val="Heading1Char"/>
    <w:qFormat/>
    <w:rsid w:val="00C077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77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077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C077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77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77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772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0772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0772E"/>
    <w:rPr>
      <w:color w:val="auto"/>
      <w:u w:val="none"/>
    </w:rPr>
  </w:style>
  <w:style w:type="character" w:customStyle="1" w:styleId="Heading1Char">
    <w:name w:val="Heading 1 Char"/>
    <w:aliases w:val="Pocket Char"/>
    <w:basedOn w:val="DefaultParagraphFont"/>
    <w:link w:val="Heading1"/>
    <w:rsid w:val="00C077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772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0772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077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772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0772E"/>
    <w:rPr>
      <w:b w:val="0"/>
      <w:sz w:val="22"/>
      <w:u w:val="single"/>
    </w:rPr>
  </w:style>
  <w:style w:type="character" w:styleId="Strong">
    <w:name w:val="Strong"/>
    <w:basedOn w:val="DefaultParagraphFont"/>
    <w:uiPriority w:val="22"/>
    <w:semiHidden/>
    <w:qFormat/>
    <w:rsid w:val="00C0772E"/>
    <w:rPr>
      <w:b/>
      <w:bCs/>
    </w:rPr>
  </w:style>
  <w:style w:type="character" w:styleId="BookTitle">
    <w:name w:val="Book Title"/>
    <w:basedOn w:val="DefaultParagraphFont"/>
    <w:uiPriority w:val="33"/>
    <w:semiHidden/>
    <w:qFormat/>
    <w:rsid w:val="00C0772E"/>
    <w:rPr>
      <w:b/>
      <w:bCs/>
      <w:i/>
      <w:iCs/>
      <w:spacing w:val="5"/>
    </w:rPr>
  </w:style>
  <w:style w:type="character" w:customStyle="1" w:styleId="Heading5Char">
    <w:name w:val="Heading 5 Char"/>
    <w:basedOn w:val="DefaultParagraphFont"/>
    <w:link w:val="Heading5"/>
    <w:uiPriority w:val="9"/>
    <w:semiHidden/>
    <w:rsid w:val="00C077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772E"/>
  </w:style>
  <w:style w:type="paragraph" w:styleId="Header">
    <w:name w:val="header"/>
    <w:basedOn w:val="Normal"/>
    <w:link w:val="HeaderChar"/>
    <w:uiPriority w:val="99"/>
    <w:semiHidden/>
    <w:rsid w:val="00C077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772E"/>
    <w:rPr>
      <w:rFonts w:ascii="Calibri" w:hAnsi="Calibri" w:cs="Calibri"/>
    </w:rPr>
  </w:style>
  <w:style w:type="paragraph" w:styleId="Footer">
    <w:name w:val="footer"/>
    <w:basedOn w:val="Normal"/>
    <w:link w:val="FooterChar"/>
    <w:uiPriority w:val="99"/>
    <w:semiHidden/>
    <w:rsid w:val="00C077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772E"/>
    <w:rPr>
      <w:rFonts w:ascii="Calibri" w:hAnsi="Calibri" w:cs="Calibri"/>
    </w:rPr>
  </w:style>
  <w:style w:type="paragraph" w:styleId="BodyText">
    <w:name w:val="Body Text"/>
    <w:basedOn w:val="Normal"/>
    <w:link w:val="BodyTextChar"/>
    <w:uiPriority w:val="99"/>
    <w:semiHidden/>
    <w:unhideWhenUsed/>
    <w:rsid w:val="00C0772E"/>
    <w:pPr>
      <w:spacing w:after="120"/>
    </w:pPr>
  </w:style>
  <w:style w:type="character" w:customStyle="1" w:styleId="BodyTextChar">
    <w:name w:val="Body Text Char"/>
    <w:basedOn w:val="DefaultParagraphFont"/>
    <w:link w:val="BodyText"/>
    <w:uiPriority w:val="99"/>
    <w:semiHidden/>
    <w:rsid w:val="00C0772E"/>
    <w:rPr>
      <w:rFonts w:ascii="Calibri" w:hAnsi="Calibri" w:cs="Calibri"/>
    </w:rPr>
  </w:style>
  <w:style w:type="paragraph" w:styleId="NoSpacing">
    <w:name w:val="No Spacing"/>
    <w:link w:val="NoSpacingChar"/>
    <w:uiPriority w:val="99"/>
    <w:semiHidden/>
    <w:unhideWhenUsed/>
    <w:qFormat/>
    <w:rsid w:val="00C077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0772E"/>
    <w:rPr>
      <w:rFonts w:ascii="Calibri" w:hAnsi="Calibri" w:cs="Calibri"/>
    </w:rPr>
  </w:style>
  <w:style w:type="character" w:styleId="Hyperlink">
    <w:name w:val="Hyperlink"/>
    <w:basedOn w:val="DefaultParagraphFont"/>
    <w:uiPriority w:val="99"/>
    <w:unhideWhenUsed/>
    <w:rsid w:val="00C0772E"/>
    <w:rPr>
      <w:color w:val="0563C1" w:themeColor="hyperlink"/>
      <w:u w:val="single"/>
    </w:rPr>
  </w:style>
  <w:style w:type="character" w:styleId="UnresolvedMention">
    <w:name w:val="Unresolved Mention"/>
    <w:basedOn w:val="DefaultParagraphFont"/>
    <w:uiPriority w:val="99"/>
    <w:semiHidden/>
    <w:unhideWhenUsed/>
    <w:rsid w:val="00C0772E"/>
    <w:rPr>
      <w:color w:val="605E5C"/>
      <w:shd w:val="clear" w:color="auto" w:fill="E1DFDD"/>
    </w:rPr>
  </w:style>
  <w:style w:type="paragraph" w:customStyle="1" w:styleId="textbold">
    <w:name w:val="text bold"/>
    <w:basedOn w:val="Normal"/>
    <w:link w:val="Emphasis"/>
    <w:uiPriority w:val="8"/>
    <w:qFormat/>
    <w:rsid w:val="00C0772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068/d38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23055</Words>
  <Characters>131420</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Lynn Clay</dc:creator>
  <cp:keywords>6.0.0</cp:keywords>
  <dc:description/>
  <cp:lastModifiedBy>Lynn Clay</cp:lastModifiedBy>
  <cp:revision>2</cp:revision>
  <dcterms:created xsi:type="dcterms:W3CDTF">2025-09-15T22:26:00Z</dcterms:created>
  <dcterms:modified xsi:type="dcterms:W3CDTF">2025-09-15T22:26:00Z</dcterms:modified>
</cp:coreProperties>
</file>