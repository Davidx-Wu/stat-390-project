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C477" w14:textId="3315BF73" w:rsidR="005D388F" w:rsidRDefault="00E63656" w:rsidP="00E63656">
      <w:pPr>
        <w:pStyle w:val="Heading1"/>
      </w:pPr>
      <w:r>
        <w:t>1nc – Georgetown r6 vs Iowa</w:t>
      </w:r>
    </w:p>
    <w:p w14:paraId="13524499" w14:textId="561E4D6A" w:rsidR="00E63656" w:rsidRDefault="00E63656" w:rsidP="00E63656">
      <w:pPr>
        <w:pStyle w:val="Heading2"/>
      </w:pPr>
      <w:r>
        <w:t>1</w:t>
      </w:r>
    </w:p>
    <w:p w14:paraId="299437CE" w14:textId="26DE423F" w:rsidR="00E63656" w:rsidRDefault="00E63656" w:rsidP="00E63656">
      <w:pPr>
        <w:pStyle w:val="Heading3"/>
      </w:pPr>
      <w:r>
        <w:t>K – Capitalism</w:t>
      </w:r>
    </w:p>
    <w:p w14:paraId="4AD2C6D7" w14:textId="424056D3" w:rsidR="00A33F0B" w:rsidRPr="00EF72D7" w:rsidRDefault="00A33F0B" w:rsidP="00A33F0B">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w:t>
      </w:r>
      <w:proofErr w:type="spellStart"/>
      <w:r w:rsidR="00125E80">
        <w:t>movementist</w:t>
      </w:r>
      <w:proofErr w:type="spellEnd"/>
      <w:r w:rsidR="00125E80">
        <w:t xml:space="preserve"> spontaneity and </w:t>
      </w:r>
      <w:r>
        <w:t xml:space="preserve">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13230A96" w14:textId="77777777" w:rsidR="00A33F0B" w:rsidRPr="00044862" w:rsidRDefault="00A33F0B" w:rsidP="00A33F0B">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8" w:history="1">
        <w:r w:rsidRPr="009447A5">
          <w:rPr>
            <w:rStyle w:val="Hyperlink"/>
          </w:rPr>
          <w:t>https://daphne785.substack.com/p/reflections-on-kus-may-day-encampment?r=42w3fh&amp;utm_campaign=post&amp;utm_medium=web&amp;triedRedirect=true</w:t>
        </w:r>
      </w:hyperlink>
      <w:r>
        <w:t>) rose</w:t>
      </w:r>
    </w:p>
    <w:p w14:paraId="4259E639" w14:textId="77777777" w:rsidR="00A33F0B" w:rsidRPr="00044862" w:rsidRDefault="00A33F0B" w:rsidP="00A33F0B">
      <w:pPr>
        <w:rPr>
          <w:u w:val="single"/>
        </w:rPr>
      </w:pPr>
      <w:r w:rsidRPr="00A33F0B">
        <w:rPr>
          <w:highlight w:val="green"/>
          <w:u w:val="single"/>
        </w:rPr>
        <w:t xml:space="preserve">Criticism and self-criticism are </w:t>
      </w:r>
      <w:r w:rsidRPr="0065528D">
        <w:rPr>
          <w:u w:val="single"/>
        </w:rPr>
        <w:t xml:space="preserve">two of </w:t>
      </w:r>
      <w:r w:rsidRPr="00A33F0B">
        <w:rPr>
          <w:highlight w:val="green"/>
          <w:u w:val="single"/>
        </w:rPr>
        <w:t>the most important tools</w:t>
      </w:r>
      <w:r w:rsidRPr="00044862">
        <w:rPr>
          <w:u w:val="single"/>
        </w:rPr>
        <w:t xml:space="preserve"> at our disposal </w:t>
      </w:r>
      <w:r w:rsidRPr="00A33F0B">
        <w:rPr>
          <w:highlight w:val="green"/>
          <w:u w:val="single"/>
        </w:rPr>
        <w:t>to push the</w:t>
      </w:r>
      <w:r w:rsidRPr="00044862">
        <w:rPr>
          <w:u w:val="single"/>
        </w:rPr>
        <w:t xml:space="preserve"> pro-Palestine and </w:t>
      </w:r>
      <w:r w:rsidRPr="00A33F0B">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A33F0B">
        <w:rPr>
          <w:highlight w:val="green"/>
          <w:u w:val="single"/>
        </w:rPr>
        <w:t>with criticism and self-criticism, our actions become part of a</w:t>
      </w:r>
      <w:r w:rsidRPr="00044862">
        <w:rPr>
          <w:u w:val="single"/>
        </w:rPr>
        <w:t xml:space="preserve"> much </w:t>
      </w:r>
      <w:r w:rsidRPr="00A33F0B">
        <w:rPr>
          <w:highlight w:val="green"/>
          <w:u w:val="single"/>
        </w:rPr>
        <w:t>larger</w:t>
      </w:r>
      <w:r w:rsidRPr="00044862">
        <w:rPr>
          <w:u w:val="single"/>
        </w:rPr>
        <w:t xml:space="preserve"> and more meaningful </w:t>
      </w:r>
      <w:r w:rsidRPr="0065528D">
        <w:rPr>
          <w:u w:val="single"/>
        </w:rPr>
        <w:t>scientific</w:t>
      </w:r>
      <w:r w:rsidRPr="00A33F0B">
        <w:rPr>
          <w:highlight w:val="green"/>
          <w:u w:val="single"/>
        </w:rPr>
        <w:t xml:space="preserve"> process that helps us sharpen how we think </w:t>
      </w:r>
      <w:r w:rsidRPr="0065528D">
        <w:rPr>
          <w:u w:val="single"/>
        </w:rPr>
        <w:t xml:space="preserve">and how we move </w:t>
      </w:r>
      <w:r w:rsidRPr="00A33F0B">
        <w:rPr>
          <w:highlight w:val="green"/>
          <w:u w:val="single"/>
        </w:rPr>
        <w:t xml:space="preserve">in our war against the </w:t>
      </w:r>
      <w:proofErr w:type="gramStart"/>
      <w:r w:rsidRPr="00A33F0B">
        <w:rPr>
          <w:highlight w:val="green"/>
          <w:u w:val="single"/>
        </w:rPr>
        <w:t>oppressing</w:t>
      </w:r>
      <w:proofErr w:type="gramEnd"/>
      <w:r w:rsidRPr="00A33F0B">
        <w:rPr>
          <w:highlight w:val="green"/>
          <w:u w:val="single"/>
        </w:rPr>
        <w:t xml:space="preserve"> classes. Even mistakes,</w:t>
      </w:r>
      <w:r w:rsidRPr="00044862">
        <w:rPr>
          <w:u w:val="single"/>
        </w:rPr>
        <w:t xml:space="preserve"> then, </w:t>
      </w:r>
      <w:r w:rsidRPr="00A33F0B">
        <w:rPr>
          <w:highlight w:val="green"/>
          <w:u w:val="single"/>
        </w:rPr>
        <w:t>become important in helping us map out</w:t>
      </w:r>
      <w:r w:rsidRPr="00044862">
        <w:rPr>
          <w:u w:val="single"/>
        </w:rPr>
        <w:t xml:space="preserve"> when, where, and </w:t>
      </w:r>
      <w:r w:rsidRPr="00A33F0B">
        <w:rPr>
          <w:highlight w:val="green"/>
          <w:u w:val="single"/>
        </w:rPr>
        <w:t>how to use</w:t>
      </w:r>
      <w:r w:rsidRPr="00044862">
        <w:rPr>
          <w:u w:val="single"/>
        </w:rPr>
        <w:t xml:space="preserve"> any of </w:t>
      </w:r>
      <w:r w:rsidRPr="00A33F0B">
        <w:rPr>
          <w:highlight w:val="green"/>
          <w:u w:val="single"/>
        </w:rPr>
        <w:t>the various tactics</w:t>
      </w:r>
      <w:r w:rsidRPr="00044862">
        <w:rPr>
          <w:u w:val="single"/>
        </w:rPr>
        <w:t xml:space="preserve"> we have </w:t>
      </w:r>
      <w:r w:rsidRPr="00A33F0B">
        <w:rPr>
          <w:highlight w:val="green"/>
          <w:u w:val="single"/>
        </w:rPr>
        <w:t xml:space="preserve">at our disposal. </w:t>
      </w:r>
      <w:proofErr w:type="gramStart"/>
      <w:r w:rsidRPr="00A33F0B">
        <w:rPr>
          <w:highlight w:val="green"/>
          <w:u w:val="single"/>
        </w:rPr>
        <w:t>In order for</w:t>
      </w:r>
      <w:proofErr w:type="gramEnd"/>
      <w:r w:rsidRPr="00044862">
        <w:rPr>
          <w:u w:val="single"/>
        </w:rPr>
        <w:t xml:space="preserve"> all </w:t>
      </w:r>
      <w:r w:rsidRPr="00A33F0B">
        <w:rPr>
          <w:highlight w:val="green"/>
          <w:u w:val="single"/>
        </w:rPr>
        <w:t>that to work</w:t>
      </w:r>
      <w:r w:rsidRPr="00044862">
        <w:rPr>
          <w:u w:val="single"/>
        </w:rPr>
        <w:t xml:space="preserve">, though, </w:t>
      </w:r>
      <w:r w:rsidRPr="00A33F0B">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A33F0B">
        <w:rPr>
          <w:highlight w:val="green"/>
          <w:u w:val="single"/>
        </w:rPr>
        <w:t>Nobody likes being told they’re wrong, but criticism</w:t>
      </w:r>
      <w:r w:rsidRPr="00044862">
        <w:rPr>
          <w:u w:val="single"/>
        </w:rPr>
        <w:t xml:space="preserve"> and self-criticism </w:t>
      </w:r>
      <w:r w:rsidRPr="00A33F0B">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A33F0B">
        <w:rPr>
          <w:highlight w:val="green"/>
          <w:u w:val="single"/>
        </w:rPr>
        <w:t>we desperately need that information</w:t>
      </w:r>
      <w:r w:rsidRPr="0065528D">
        <w:rPr>
          <w:u w:val="single"/>
        </w:rPr>
        <w:t xml:space="preserve"> if we ever want </w:t>
      </w:r>
      <w:r w:rsidRPr="00A33F0B">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w:t>
      </w:r>
      <w:proofErr w:type="gramStart"/>
      <w:r w:rsidRPr="0065528D">
        <w:rPr>
          <w:sz w:val="14"/>
        </w:rPr>
        <w:t>anything</w:t>
      </w:r>
      <w:proofErr w:type="gramEnd"/>
      <w:r w:rsidRPr="0065528D">
        <w:rPr>
          <w:sz w:val="14"/>
        </w:rPr>
        <w:t xml:space="preserve">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A33F0B">
        <w:rPr>
          <w:highlight w:val="green"/>
          <w:u w:val="single"/>
        </w:rPr>
        <w:t xml:space="preserve">the bombs won’t stop until we make them </w:t>
      </w:r>
      <w:r w:rsidRPr="00CF45EB">
        <w:rPr>
          <w:u w:val="single"/>
        </w:rPr>
        <w:t>stop.</w:t>
      </w:r>
    </w:p>
    <w:p w14:paraId="0DE1E85C" w14:textId="77777777" w:rsidR="00A33F0B" w:rsidRPr="0065528D" w:rsidRDefault="00A33F0B" w:rsidP="00A33F0B">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2E9BC81F" w14:textId="77777777" w:rsidR="00A33F0B" w:rsidRPr="0065528D" w:rsidRDefault="00A33F0B" w:rsidP="00A33F0B">
      <w:pPr>
        <w:rPr>
          <w:sz w:val="14"/>
        </w:rPr>
      </w:pPr>
      <w:r w:rsidRPr="0065528D">
        <w:rPr>
          <w:sz w:val="14"/>
        </w:rPr>
        <w:t>Part One: Situating ourselves in a broader context</w:t>
      </w:r>
    </w:p>
    <w:p w14:paraId="295917AB" w14:textId="77777777" w:rsidR="00A33F0B" w:rsidRPr="00044862" w:rsidRDefault="00A33F0B" w:rsidP="00A33F0B">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A33F0B">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A33F0B">
        <w:rPr>
          <w:highlight w:val="green"/>
          <w:u w:val="single"/>
        </w:rPr>
        <w:t>Once the spontaneous uprisings subside, our heads sink</w:t>
      </w:r>
      <w:r w:rsidRPr="00044862">
        <w:rPr>
          <w:u w:val="single"/>
        </w:rPr>
        <w:t xml:space="preserve">, and we become effectively useless </w:t>
      </w:r>
      <w:r w:rsidRPr="00A33F0B">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A33F0B">
        <w:rPr>
          <w:highlight w:val="green"/>
          <w:u w:val="single"/>
        </w:rPr>
        <w:t>defeatism</w:t>
      </w:r>
      <w:r w:rsidRPr="00044862">
        <w:rPr>
          <w:u w:val="single"/>
        </w:rPr>
        <w:t xml:space="preserve"> and inactivity between these events </w:t>
      </w:r>
      <w:r w:rsidRPr="00A33F0B">
        <w:rPr>
          <w:highlight w:val="green"/>
          <w:u w:val="single"/>
        </w:rPr>
        <w:t xml:space="preserve">leaves us perpetually unprepared. </w:t>
      </w:r>
      <w:r w:rsidRPr="0065528D">
        <w:rPr>
          <w:u w:val="single"/>
        </w:rPr>
        <w:t xml:space="preserve">The </w:t>
      </w:r>
      <w:r w:rsidRPr="00A33F0B">
        <w:rPr>
          <w:highlight w:val="green"/>
          <w:u w:val="single"/>
        </w:rPr>
        <w:t xml:space="preserve">uprisings </w:t>
      </w:r>
      <w:r w:rsidRPr="0065528D">
        <w:rPr>
          <w:u w:val="single"/>
        </w:rPr>
        <w:t xml:space="preserve">after George Floyd’s murder were powerful, but they </w:t>
      </w:r>
      <w:r w:rsidRPr="00A33F0B">
        <w:rPr>
          <w:highlight w:val="green"/>
          <w:u w:val="single"/>
        </w:rPr>
        <w:t xml:space="preserve">couldn’t last longer than that summer. There was lots of energy for Gaza </w:t>
      </w:r>
      <w:r w:rsidRPr="0065528D">
        <w:rPr>
          <w:u w:val="single"/>
        </w:rPr>
        <w:t xml:space="preserve">during the aggression in 2021, </w:t>
      </w:r>
      <w:r w:rsidRPr="00A33F0B">
        <w:rPr>
          <w:highlight w:val="green"/>
          <w:u w:val="single"/>
        </w:rPr>
        <w:t>but it didn’t</w:t>
      </w:r>
      <w:r w:rsidRPr="00044862">
        <w:rPr>
          <w:u w:val="single"/>
        </w:rPr>
        <w:t xml:space="preserve"> even </w:t>
      </w:r>
      <w:r w:rsidRPr="00A33F0B">
        <w:rPr>
          <w:highlight w:val="green"/>
          <w:u w:val="single"/>
        </w:rPr>
        <w:t>last</w:t>
      </w:r>
      <w:r w:rsidRPr="00044862">
        <w:rPr>
          <w:u w:val="single"/>
        </w:rPr>
        <w:t xml:space="preserve"> as long as the uprisings in 2020. </w:t>
      </w:r>
      <w:r w:rsidRPr="00A33F0B">
        <w:rPr>
          <w:highlight w:val="green"/>
          <w:u w:val="single"/>
        </w:rPr>
        <w:t>Neither</w:t>
      </w:r>
      <w:r w:rsidRPr="00044862">
        <w:rPr>
          <w:u w:val="single"/>
        </w:rPr>
        <w:t xml:space="preserve"> of these movements </w:t>
      </w:r>
      <w:r w:rsidRPr="00A33F0B">
        <w:rPr>
          <w:highlight w:val="green"/>
          <w:u w:val="single"/>
        </w:rPr>
        <w:t>had the</w:t>
      </w:r>
      <w:r w:rsidRPr="00044862">
        <w:rPr>
          <w:u w:val="single"/>
        </w:rPr>
        <w:t xml:space="preserve"> organization or the </w:t>
      </w:r>
      <w:r w:rsidRPr="00A33F0B">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A33F0B">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59EDBCC2" w14:textId="77777777" w:rsidR="00A33F0B" w:rsidRPr="0065528D" w:rsidRDefault="00A33F0B" w:rsidP="00A33F0B">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A33F0B">
        <w:rPr>
          <w:highlight w:val="green"/>
          <w:u w:val="single"/>
        </w:rPr>
        <w:t>there’s been more radical</w:t>
      </w:r>
      <w:r w:rsidRPr="00044862">
        <w:rPr>
          <w:u w:val="single"/>
        </w:rPr>
        <w:t xml:space="preserve"> political </w:t>
      </w:r>
      <w:r w:rsidRPr="00A33F0B">
        <w:rPr>
          <w:highlight w:val="green"/>
          <w:u w:val="single"/>
        </w:rPr>
        <w:t>energy than we’ve seen since 2020</w:t>
      </w:r>
      <w:r w:rsidRPr="00044862">
        <w:rPr>
          <w:u w:val="single"/>
        </w:rPr>
        <w:t xml:space="preserve">, and maybe even more energy than that. </w:t>
      </w:r>
      <w:r w:rsidRPr="00A33F0B">
        <w:rPr>
          <w:highlight w:val="green"/>
          <w:u w:val="single"/>
        </w:rPr>
        <w:t>That’s</w:t>
      </w:r>
      <w:r w:rsidRPr="0065528D">
        <w:rPr>
          <w:u w:val="single"/>
        </w:rPr>
        <w:t xml:space="preserve"> a </w:t>
      </w:r>
      <w:r w:rsidRPr="00A33F0B">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A33F0B">
        <w:rPr>
          <w:highlight w:val="green"/>
          <w:u w:val="single"/>
        </w:rPr>
        <w:t>But it</w:t>
      </w:r>
      <w:r w:rsidRPr="0065528D">
        <w:rPr>
          <w:u w:val="single"/>
        </w:rPr>
        <w:t xml:space="preserve"> also </w:t>
      </w:r>
      <w:r w:rsidRPr="00A33F0B">
        <w:rPr>
          <w:highlight w:val="green"/>
          <w:u w:val="single"/>
        </w:rPr>
        <w:t>poses</w:t>
      </w:r>
      <w:r w:rsidRPr="00044862">
        <w:rPr>
          <w:u w:val="single"/>
        </w:rPr>
        <w:t xml:space="preserve"> some </w:t>
      </w:r>
      <w:r w:rsidRPr="00A33F0B">
        <w:rPr>
          <w:highlight w:val="green"/>
          <w:u w:val="single"/>
        </w:rPr>
        <w:t xml:space="preserve">problems. When people </w:t>
      </w:r>
      <w:proofErr w:type="gramStart"/>
      <w:r w:rsidRPr="00A33F0B">
        <w:rPr>
          <w:highlight w:val="green"/>
          <w:u w:val="single"/>
        </w:rPr>
        <w:t>are this</w:t>
      </w:r>
      <w:proofErr w:type="gramEnd"/>
      <w:r w:rsidRPr="00A33F0B">
        <w:rPr>
          <w:highlight w:val="green"/>
          <w:u w:val="single"/>
        </w:rPr>
        <w:t xml:space="preserve">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A33F0B">
        <w:rPr>
          <w:highlight w:val="green"/>
          <w:u w:val="single"/>
        </w:rPr>
        <w:t>opportunists</w:t>
      </w:r>
      <w:r w:rsidRPr="00044862">
        <w:rPr>
          <w:u w:val="single"/>
        </w:rPr>
        <w:t xml:space="preserve"> who </w:t>
      </w:r>
      <w:r w:rsidRPr="0065528D">
        <w:rPr>
          <w:u w:val="single"/>
        </w:rPr>
        <w:t xml:space="preserve">are all too willing to </w:t>
      </w:r>
      <w:r w:rsidRPr="00A33F0B">
        <w:rPr>
          <w:highlight w:val="green"/>
          <w:u w:val="single"/>
        </w:rPr>
        <w:t>tap into that energy and give</w:t>
      </w:r>
      <w:r w:rsidRPr="00044862">
        <w:rPr>
          <w:u w:val="single"/>
        </w:rPr>
        <w:t xml:space="preserve"> that direction (or </w:t>
      </w:r>
      <w:r w:rsidRPr="00A33F0B">
        <w:rPr>
          <w:highlight w:val="green"/>
          <w:u w:val="single"/>
        </w:rPr>
        <w:t>misdirection</w:t>
      </w:r>
      <w:r w:rsidRPr="00044862">
        <w:rPr>
          <w:u w:val="single"/>
        </w:rPr>
        <w:t xml:space="preserve">) for their own gain. </w:t>
      </w:r>
      <w:r w:rsidRPr="00A33F0B">
        <w:rPr>
          <w:highlight w:val="green"/>
          <w:u w:val="single"/>
        </w:rPr>
        <w:t>Absent revolutionary organizations to</w:t>
      </w:r>
      <w:r w:rsidRPr="00044862">
        <w:rPr>
          <w:u w:val="single"/>
        </w:rPr>
        <w:t xml:space="preserve"> help </w:t>
      </w:r>
      <w:r w:rsidRPr="00A33F0B">
        <w:rPr>
          <w:highlight w:val="green"/>
          <w:u w:val="single"/>
        </w:rPr>
        <w:t xml:space="preserve">guide </w:t>
      </w:r>
      <w:r w:rsidRPr="00CF45EB">
        <w:rPr>
          <w:u w:val="single"/>
        </w:rPr>
        <w:t xml:space="preserve">the anti-imperialist </w:t>
      </w:r>
      <w:r w:rsidRPr="00A33F0B">
        <w:rPr>
          <w:highlight w:val="green"/>
          <w:u w:val="single"/>
        </w:rPr>
        <w:t>energy</w:t>
      </w:r>
      <w:r w:rsidRPr="00044862">
        <w:rPr>
          <w:u w:val="single"/>
        </w:rPr>
        <w:t xml:space="preserve"> that has people so fired up, </w:t>
      </w:r>
      <w:r w:rsidRPr="00A33F0B">
        <w:rPr>
          <w:highlight w:val="green"/>
          <w:u w:val="single"/>
        </w:rPr>
        <w:t>liberals</w:t>
      </w:r>
      <w:r w:rsidRPr="00044862">
        <w:rPr>
          <w:u w:val="single"/>
        </w:rPr>
        <w:t xml:space="preserve"> disguising themselves as radicals </w:t>
      </w:r>
      <w:r w:rsidRPr="00A33F0B">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A33F0B">
        <w:rPr>
          <w:highlight w:val="green"/>
          <w:u w:val="single"/>
        </w:rPr>
        <w:t>But what makes</w:t>
      </w:r>
      <w:r w:rsidRPr="00044862">
        <w:rPr>
          <w:u w:val="single"/>
        </w:rPr>
        <w:t xml:space="preserve"> an individual or </w:t>
      </w:r>
      <w:r w:rsidRPr="00A33F0B">
        <w:rPr>
          <w:highlight w:val="green"/>
          <w:u w:val="single"/>
        </w:rPr>
        <w:t>an organization radical</w:t>
      </w:r>
      <w:r w:rsidRPr="00044862">
        <w:rPr>
          <w:u w:val="single"/>
        </w:rPr>
        <w:t xml:space="preserve"> or revolutionary </w:t>
      </w:r>
      <w:r w:rsidRPr="00A33F0B">
        <w:rPr>
          <w:highlight w:val="green"/>
          <w:u w:val="single"/>
        </w:rPr>
        <w:t xml:space="preserve">isn’t </w:t>
      </w:r>
      <w:r w:rsidRPr="0065528D">
        <w:rPr>
          <w:u w:val="single"/>
        </w:rPr>
        <w:t>their</w:t>
      </w:r>
      <w:r w:rsidRPr="00A33F0B">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106F3CD1" w14:textId="77777777" w:rsidR="00A33F0B" w:rsidRPr="00044862" w:rsidRDefault="00A33F0B" w:rsidP="00A33F0B">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A33F0B">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A33F0B">
        <w:rPr>
          <w:highlight w:val="green"/>
          <w:u w:val="single"/>
        </w:rPr>
        <w:t xml:space="preserve">and </w:t>
      </w:r>
      <w:r w:rsidRPr="0065528D">
        <w:rPr>
          <w:u w:val="single"/>
        </w:rPr>
        <w:t xml:space="preserve">the </w:t>
      </w:r>
      <w:r w:rsidRPr="00A33F0B">
        <w:rPr>
          <w:highlight w:val="green"/>
          <w:u w:val="single"/>
        </w:rPr>
        <w:t>Indigenous and New Afrikan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proofErr w:type="gramStart"/>
      <w:r w:rsidRPr="00044862">
        <w:rPr>
          <w:u w:val="single"/>
        </w:rPr>
        <w:t>Well</w:t>
      </w:r>
      <w:proofErr w:type="gramEnd"/>
      <w:r w:rsidRPr="00044862">
        <w:rPr>
          <w:u w:val="single"/>
        </w:rPr>
        <w:t xml:space="preserve"> </w:t>
      </w:r>
      <w:r w:rsidRPr="0065528D">
        <w:rPr>
          <w:u w:val="single"/>
        </w:rPr>
        <w:t>it</w:t>
      </w:r>
      <w:r w:rsidRPr="00A33F0B">
        <w:rPr>
          <w:highlight w:val="green"/>
          <w:u w:val="single"/>
        </w:rPr>
        <w:t xml:space="preserve"> isn’t just a slogan. It has </w:t>
      </w:r>
      <w:r w:rsidRPr="0065528D">
        <w:rPr>
          <w:u w:val="single"/>
        </w:rPr>
        <w:t xml:space="preserve">serious </w:t>
      </w:r>
      <w:r w:rsidRPr="00A33F0B">
        <w:rPr>
          <w:highlight w:val="green"/>
          <w:u w:val="single"/>
        </w:rPr>
        <w:t xml:space="preserve">practical significance to </w:t>
      </w:r>
      <w:r w:rsidRPr="0065528D">
        <w:rPr>
          <w:u w:val="single"/>
        </w:rPr>
        <w:t xml:space="preserve">our </w:t>
      </w:r>
      <w:r w:rsidRPr="00A33F0B">
        <w:rPr>
          <w:highlight w:val="green"/>
          <w:u w:val="single"/>
        </w:rPr>
        <w:t>organizing strategies. It means</w:t>
      </w:r>
      <w:r w:rsidRPr="00044862">
        <w:rPr>
          <w:u w:val="single"/>
        </w:rPr>
        <w:t xml:space="preserve"> that </w:t>
      </w:r>
      <w:r w:rsidRPr="00A33F0B">
        <w:rPr>
          <w:highlight w:val="green"/>
          <w:u w:val="single"/>
        </w:rPr>
        <w:t xml:space="preserve">the lessons we should have internalized from 2020 – about organization, </w:t>
      </w:r>
      <w:r w:rsidRPr="0065528D">
        <w:rPr>
          <w:u w:val="single"/>
        </w:rPr>
        <w:t xml:space="preserve">about liberal </w:t>
      </w:r>
      <w:r w:rsidRPr="00A33F0B">
        <w:rPr>
          <w:highlight w:val="green"/>
          <w:u w:val="single"/>
        </w:rPr>
        <w:t>cooptation</w:t>
      </w:r>
      <w:r w:rsidRPr="0065528D">
        <w:rPr>
          <w:u w:val="single"/>
        </w:rPr>
        <w:t xml:space="preserve">, about the importance of connecting with the oppressed masses – can </w:t>
      </w:r>
      <w:r w:rsidRPr="00A33F0B">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A33F0B">
        <w:rPr>
          <w:highlight w:val="green"/>
          <w:u w:val="single"/>
        </w:rPr>
        <w:t>The connections between these struggles</w:t>
      </w:r>
      <w:r w:rsidRPr="00044862">
        <w:rPr>
          <w:u w:val="single"/>
        </w:rPr>
        <w:t xml:space="preserve"> and the lessons we should be learning from them </w:t>
      </w:r>
      <w:r w:rsidRPr="00A33F0B">
        <w:rPr>
          <w:highlight w:val="green"/>
          <w:u w:val="single"/>
        </w:rPr>
        <w:t>hold</w:t>
      </w:r>
      <w:r w:rsidRPr="00044862">
        <w:rPr>
          <w:u w:val="single"/>
        </w:rPr>
        <w:t xml:space="preserve"> some of the most important </w:t>
      </w:r>
      <w:r w:rsidRPr="00A33F0B">
        <w:rPr>
          <w:highlight w:val="green"/>
          <w:u w:val="single"/>
        </w:rPr>
        <w:t xml:space="preserve">weapons for us to use in our fight, but we </w:t>
      </w:r>
      <w:proofErr w:type="gramStart"/>
      <w:r w:rsidRPr="00A33F0B">
        <w:rPr>
          <w:highlight w:val="green"/>
          <w:u w:val="single"/>
        </w:rPr>
        <w:t>have to</w:t>
      </w:r>
      <w:proofErr w:type="gramEnd"/>
      <w:r w:rsidRPr="00A33F0B">
        <w:rPr>
          <w:highlight w:val="green"/>
          <w:u w:val="single"/>
        </w:rPr>
        <w:t xml:space="preserve"> do</w:t>
      </w:r>
      <w:r w:rsidRPr="00044862">
        <w:rPr>
          <w:u w:val="single"/>
        </w:rPr>
        <w:t xml:space="preserve"> some </w:t>
      </w:r>
      <w:r w:rsidRPr="00A33F0B">
        <w:rPr>
          <w:highlight w:val="green"/>
          <w:u w:val="single"/>
        </w:rPr>
        <w:t>serious thinking</w:t>
      </w:r>
      <w:r w:rsidRPr="00044862">
        <w:rPr>
          <w:u w:val="single"/>
        </w:rPr>
        <w:t xml:space="preserve"> about all this </w:t>
      </w:r>
      <w:r w:rsidRPr="00A33F0B">
        <w:rPr>
          <w:highlight w:val="green"/>
          <w:u w:val="single"/>
        </w:rPr>
        <w:t>or</w:t>
      </w:r>
      <w:r w:rsidRPr="00044862">
        <w:rPr>
          <w:u w:val="single"/>
        </w:rPr>
        <w:t xml:space="preserve"> else </w:t>
      </w:r>
      <w:r w:rsidRPr="00A33F0B">
        <w:rPr>
          <w:highlight w:val="green"/>
          <w:u w:val="single"/>
        </w:rPr>
        <w:t xml:space="preserve">we’ll </w:t>
      </w:r>
      <w:r w:rsidRPr="00CF45EB">
        <w:rPr>
          <w:u w:val="single"/>
        </w:rPr>
        <w:t>just</w:t>
      </w:r>
      <w:r w:rsidRPr="00044862">
        <w:rPr>
          <w:u w:val="single"/>
        </w:rPr>
        <w:t xml:space="preserve"> </w:t>
      </w:r>
      <w:r w:rsidRPr="00A33F0B">
        <w:rPr>
          <w:highlight w:val="green"/>
          <w:u w:val="single"/>
        </w:rPr>
        <w:t>keep making the same</w:t>
      </w:r>
      <w:r w:rsidRPr="00044862">
        <w:rPr>
          <w:u w:val="single"/>
        </w:rPr>
        <w:t xml:space="preserve"> old </w:t>
      </w:r>
      <w:r w:rsidRPr="00A33F0B">
        <w:rPr>
          <w:highlight w:val="green"/>
          <w:u w:val="single"/>
        </w:rPr>
        <w:t>mistakes.</w:t>
      </w:r>
    </w:p>
    <w:p w14:paraId="167CC557" w14:textId="77777777" w:rsidR="00A33F0B" w:rsidRPr="0065528D" w:rsidRDefault="00A33F0B" w:rsidP="00A33F0B">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w:t>
      </w:r>
      <w:proofErr w:type="gramStart"/>
      <w:r w:rsidRPr="0065528D">
        <w:rPr>
          <w:sz w:val="14"/>
        </w:rPr>
        <w:t>encampments</w:t>
      </w:r>
      <w:proofErr w:type="gramEnd"/>
      <w:r w:rsidRPr="0065528D">
        <w:rPr>
          <w:sz w:val="14"/>
        </w:rPr>
        <w:t xml:space="preserve">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w:t>
      </w:r>
      <w:proofErr w:type="gramStart"/>
      <w:r w:rsidRPr="0065528D">
        <w:rPr>
          <w:sz w:val="14"/>
        </w:rPr>
        <w:t>encampment</w:t>
      </w:r>
      <w:proofErr w:type="gramEnd"/>
      <w:r w:rsidRPr="0065528D">
        <w:rPr>
          <w:sz w:val="14"/>
        </w:rPr>
        <w:t xml:space="preserve">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4BAB62E9" w14:textId="77777777" w:rsidR="00A33F0B" w:rsidRPr="0065528D" w:rsidRDefault="00A33F0B" w:rsidP="00A33F0B">
      <w:pPr>
        <w:rPr>
          <w:sz w:val="14"/>
        </w:rPr>
      </w:pPr>
      <w:r w:rsidRPr="0065528D">
        <w:rPr>
          <w:sz w:val="14"/>
        </w:rPr>
        <w:t>Part Two: The May Day actions</w:t>
      </w:r>
    </w:p>
    <w:p w14:paraId="08FE695A" w14:textId="77777777" w:rsidR="00A33F0B" w:rsidRPr="0065528D" w:rsidRDefault="00A33F0B" w:rsidP="00A33F0B">
      <w:pPr>
        <w:rPr>
          <w:sz w:val="14"/>
        </w:rPr>
      </w:pPr>
      <w:r w:rsidRPr="0065528D">
        <w:rPr>
          <w:sz w:val="14"/>
        </w:rPr>
        <w:t>Broad Strokes</w:t>
      </w:r>
    </w:p>
    <w:p w14:paraId="231C59F8" w14:textId="77777777" w:rsidR="00A33F0B" w:rsidRPr="00044862" w:rsidRDefault="00A33F0B" w:rsidP="00A33F0B">
      <w:pPr>
        <w:rPr>
          <w:u w:val="single"/>
        </w:rPr>
      </w:pPr>
      <w:r w:rsidRPr="00044862">
        <w:rPr>
          <w:u w:val="single"/>
        </w:rPr>
        <w:t xml:space="preserve">Let’s zoom in to what happened at KU. </w:t>
      </w:r>
      <w:r w:rsidRPr="0065528D">
        <w:rPr>
          <w:u w:val="single"/>
        </w:rPr>
        <w:t xml:space="preserve">If we want to hit back harder next time, then the question we need to answer is why we were unable to </w:t>
      </w:r>
      <w:proofErr w:type="gramStart"/>
      <w:r w:rsidRPr="0065528D">
        <w:rPr>
          <w:u w:val="single"/>
        </w:rPr>
        <w:t>get our demands met</w:t>
      </w:r>
      <w:proofErr w:type="gramEnd"/>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A33F0B">
        <w:rPr>
          <w:highlight w:val="green"/>
          <w:u w:val="single"/>
        </w:rPr>
        <w:t>didn’t have a solid political line, and</w:t>
      </w:r>
      <w:r w:rsidRPr="00EF72D7">
        <w:rPr>
          <w:u w:val="single"/>
        </w:rPr>
        <w:t xml:space="preserve"> 2) </w:t>
      </w:r>
      <w:r w:rsidRPr="00A33F0B">
        <w:rPr>
          <w:highlight w:val="green"/>
          <w:u w:val="single"/>
        </w:rPr>
        <w:t>we weren’t organized. We</w:t>
      </w:r>
      <w:r w:rsidRPr="00044862">
        <w:rPr>
          <w:u w:val="single"/>
        </w:rPr>
        <w:t xml:space="preserve"> basically </w:t>
      </w:r>
      <w:r w:rsidRPr="00A33F0B">
        <w:rPr>
          <w:highlight w:val="green"/>
          <w:u w:val="single"/>
        </w:rPr>
        <w:t xml:space="preserve">got </w:t>
      </w:r>
      <w:r w:rsidRPr="0065528D">
        <w:rPr>
          <w:u w:val="single"/>
        </w:rPr>
        <w:t xml:space="preserve">a bunch of </w:t>
      </w:r>
      <w:r w:rsidRPr="00A33F0B">
        <w:rPr>
          <w:highlight w:val="green"/>
          <w:u w:val="single"/>
        </w:rPr>
        <w:t>people together who claimed to be pro-Palestine and assumed we would be able to move</w:t>
      </w:r>
      <w:r w:rsidRPr="00044862">
        <w:rPr>
          <w:u w:val="single"/>
        </w:rPr>
        <w:t xml:space="preserve"> and act </w:t>
      </w:r>
      <w:r w:rsidRPr="00A33F0B">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A33F0B">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4B63616C" w14:textId="3E9D5270" w:rsidR="00A33F0B" w:rsidRPr="00A33F0B" w:rsidRDefault="00A33F0B" w:rsidP="00A33F0B">
      <w:pPr>
        <w:rPr>
          <w:sz w:val="14"/>
        </w:rPr>
      </w:pPr>
      <w:proofErr w:type="gramStart"/>
      <w:r w:rsidRPr="00044862">
        <w:rPr>
          <w:u w:val="single"/>
        </w:rPr>
        <w:t>So</w:t>
      </w:r>
      <w:proofErr w:type="gramEnd"/>
      <w:r w:rsidRPr="00044862">
        <w:rPr>
          <w:u w:val="single"/>
        </w:rPr>
        <w:t xml:space="preserve"> </w:t>
      </w:r>
      <w:r w:rsidRPr="00A33F0B">
        <w:rPr>
          <w:highlight w:val="green"/>
          <w:u w:val="single"/>
        </w:rPr>
        <w:t>what guided our political thinking?</w:t>
      </w:r>
      <w:r w:rsidRPr="00044862">
        <w:rPr>
          <w:u w:val="single"/>
        </w:rPr>
        <w:t xml:space="preserve"> The short answer is </w:t>
      </w:r>
      <w:r w:rsidRPr="00A33F0B">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A33F0B">
        <w:rPr>
          <w:highlight w:val="green"/>
          <w:u w:val="single"/>
        </w:rPr>
        <w:t>moral conviction is important</w:t>
      </w:r>
      <w:r w:rsidRPr="00044862">
        <w:rPr>
          <w:u w:val="single"/>
        </w:rPr>
        <w:t xml:space="preserve">, and our demands were solid, </w:t>
      </w:r>
      <w:r w:rsidRPr="00A33F0B">
        <w:rPr>
          <w:highlight w:val="green"/>
          <w:u w:val="single"/>
        </w:rPr>
        <w:t>but they don’t offer a solid political framework</w:t>
      </w:r>
      <w:r w:rsidRPr="00044862">
        <w:rPr>
          <w:u w:val="single"/>
        </w:rPr>
        <w:t xml:space="preserve"> for us to guide our action.</w:t>
      </w:r>
      <w:r w:rsidRPr="0065528D">
        <w:rPr>
          <w:sz w:val="14"/>
        </w:rPr>
        <w:t xml:space="preserve"> </w:t>
      </w:r>
      <w:r w:rsidRPr="00A33F0B">
        <w:rPr>
          <w:highlight w:val="green"/>
          <w:u w:val="single"/>
        </w:rPr>
        <w:t>We need</w:t>
      </w:r>
      <w:r w:rsidRPr="00B31BD1">
        <w:rPr>
          <w:u w:val="single"/>
        </w:rPr>
        <w:t xml:space="preserve">ed </w:t>
      </w:r>
      <w:r w:rsidRPr="00A33F0B">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w:t>
      </w:r>
      <w:proofErr w:type="gramStart"/>
      <w:r w:rsidRPr="0065528D">
        <w:rPr>
          <w:sz w:val="14"/>
        </w:rPr>
        <w:t>encampment</w:t>
      </w:r>
      <w:proofErr w:type="gramEnd"/>
      <w:r w:rsidRPr="0065528D">
        <w:rPr>
          <w:sz w:val="14"/>
        </w:rPr>
        <w:t xml:space="preserve"> something powerful. But </w:t>
      </w:r>
      <w:proofErr w:type="gramStart"/>
      <w:r w:rsidRPr="0065528D">
        <w:rPr>
          <w:sz w:val="14"/>
        </w:rPr>
        <w:t>taking a look</w:t>
      </w:r>
      <w:proofErr w:type="gramEnd"/>
      <w:r w:rsidRPr="0065528D">
        <w:rPr>
          <w:sz w:val="14"/>
        </w:rPr>
        <w:t xml:space="preserve"> at SJP as an organization can give us some insight as to why the </w:t>
      </w:r>
      <w:proofErr w:type="gramStart"/>
      <w:r w:rsidRPr="0065528D">
        <w:rPr>
          <w:sz w:val="14"/>
        </w:rPr>
        <w:t>encampment</w:t>
      </w:r>
      <w:proofErr w:type="gramEnd"/>
      <w:r w:rsidRPr="0065528D">
        <w:rPr>
          <w:sz w:val="14"/>
        </w:rPr>
        <w:t xml:space="preserve"> ended up not achieving its goals.</w:t>
      </w:r>
    </w:p>
    <w:p w14:paraId="64AA0DF6" w14:textId="6D8830DC" w:rsidR="00E63656" w:rsidRDefault="00E63656" w:rsidP="00E63656">
      <w:pPr>
        <w:pStyle w:val="Heading4"/>
      </w:pPr>
      <w:r>
        <w:t>Anarchism is a failed and failing political project.</w:t>
      </w:r>
      <w:r w:rsidR="00A33F0B">
        <w:t xml:space="preserve"> </w:t>
      </w:r>
      <w:r w:rsidR="00125E80">
        <w:t xml:space="preserve">It’s a </w:t>
      </w:r>
      <w:r w:rsidR="00A33F0B">
        <w:t xml:space="preserve">pragmatic disaster, </w:t>
      </w:r>
      <w:r w:rsidR="00125E80">
        <w:t xml:space="preserve">is lowercase i idealist, </w:t>
      </w:r>
      <w:r w:rsidR="00A33F0B">
        <w:t>and fails to challenge capital.</w:t>
      </w:r>
      <w:r>
        <w:t xml:space="preserve"> You should reject it, even with the word trans in front of it.</w:t>
      </w:r>
    </w:p>
    <w:p w14:paraId="699B5DC7" w14:textId="77777777" w:rsidR="00A33F0B" w:rsidRPr="00644140" w:rsidRDefault="00A33F0B" w:rsidP="00A33F0B">
      <w:pPr>
        <w:rPr>
          <w:b/>
          <w:bCs/>
          <w:sz w:val="26"/>
        </w:rPr>
      </w:pPr>
      <w:r w:rsidRPr="009371BE">
        <w:rPr>
          <w:rStyle w:val="Style13ptBold"/>
        </w:rPr>
        <w:t>Choat 16</w:t>
      </w:r>
      <w:r>
        <w:rPr>
          <w:rStyle w:val="Style13ptBold"/>
        </w:rPr>
        <w:t xml:space="preserve"> </w:t>
      </w:r>
      <w:r>
        <w:t xml:space="preserve">(Simon Choat, </w:t>
      </w:r>
      <w:r w:rsidRPr="009371BE">
        <w:t>Kingston University, UK</w:t>
      </w:r>
      <w:r>
        <w:t>, “Marxism and anarchism in an age of neoliberal crisis,” Capital &amp; Class 2016, Vol. 40(1) 95–109)</w:t>
      </w:r>
    </w:p>
    <w:p w14:paraId="474E745E" w14:textId="6162A103" w:rsidR="00E63656" w:rsidRPr="00125E80" w:rsidRDefault="00A33F0B" w:rsidP="00E63656">
      <w:pPr>
        <w:rPr>
          <w:sz w:val="16"/>
        </w:rPr>
      </w:pPr>
      <w:r w:rsidRPr="001F319F">
        <w:rPr>
          <w:sz w:val="16"/>
        </w:rPr>
        <w:t xml:space="preserve">In the wake of the financial crisis that began in 2007, </w:t>
      </w:r>
      <w:r w:rsidRPr="009371BE">
        <w:rPr>
          <w:rStyle w:val="StyleUnderline"/>
        </w:rPr>
        <w:t>there have been a growing</w:t>
      </w:r>
      <w:r w:rsidRPr="001F319F">
        <w:rPr>
          <w:sz w:val="16"/>
        </w:rPr>
        <w:t xml:space="preserve"> number of </w:t>
      </w:r>
      <w:r w:rsidRPr="009371BE">
        <w:rPr>
          <w:rStyle w:val="StyleUnderline"/>
        </w:rPr>
        <w:t>calls</w:t>
      </w:r>
      <w:r w:rsidRPr="001F319F">
        <w:rPr>
          <w:sz w:val="16"/>
        </w:rPr>
        <w:t xml:space="preserve"> for convergence on the radical left. </w:t>
      </w:r>
      <w:proofErr w:type="gramStart"/>
      <w:r w:rsidRPr="001F319F">
        <w:rPr>
          <w:sz w:val="16"/>
        </w:rPr>
        <w:t>In particular, there</w:t>
      </w:r>
      <w:proofErr w:type="gramEnd"/>
      <w:r w:rsidRPr="001F319F">
        <w:rPr>
          <w:sz w:val="16"/>
        </w:rPr>
        <w:t xml:space="preserve"> have been appeals </w:t>
      </w:r>
      <w:r w:rsidRPr="009371BE">
        <w:rPr>
          <w:rStyle w:val="StyleUnderline"/>
        </w:rPr>
        <w:t>for</w:t>
      </w:r>
      <w:r w:rsidRPr="001F319F">
        <w:rPr>
          <w:sz w:val="16"/>
        </w:rPr>
        <w:t xml:space="preserve"> a </w:t>
      </w:r>
      <w:r w:rsidRPr="009371BE">
        <w:rPr>
          <w:rStyle w:val="StyleUnderline"/>
        </w:rPr>
        <w:t>rapprochement</w:t>
      </w:r>
      <w:r w:rsidRPr="001F319F">
        <w:rPr>
          <w:sz w:val="16"/>
        </w:rPr>
        <w:t xml:space="preserve"> or alliance </w:t>
      </w:r>
      <w:r w:rsidRPr="009371BE">
        <w:rPr>
          <w:rStyle w:val="StyleUnderline"/>
        </w:rPr>
        <w:t xml:space="preserve">between </w:t>
      </w:r>
      <w:r w:rsidRPr="009371BE">
        <w:rPr>
          <w:rStyle w:val="Emphasis"/>
        </w:rPr>
        <w:t>anarchism and Marxism</w:t>
      </w:r>
      <w:r w:rsidRPr="001F319F">
        <w:rPr>
          <w:sz w:val="16"/>
        </w:rPr>
        <w:t xml:space="preserve"> (e.g. Kinna &amp; Prichard 2012). </w:t>
      </w:r>
      <w:r w:rsidRPr="009371BE">
        <w:rPr>
          <w:rStyle w:val="StyleUnderline"/>
        </w:rPr>
        <w:t>These calls have a certain logic, given</w:t>
      </w:r>
      <w:r w:rsidRPr="001F319F">
        <w:rPr>
          <w:sz w:val="16"/>
        </w:rPr>
        <w:t xml:space="preserve"> that </w:t>
      </w:r>
      <w:r w:rsidRPr="009371BE">
        <w:rPr>
          <w:rStyle w:val="StyleUnderline"/>
        </w:rPr>
        <w:t>both anarchism and Marxism appear</w:t>
      </w:r>
      <w:r w:rsidRPr="001F319F">
        <w:rPr>
          <w:sz w:val="16"/>
        </w:rPr>
        <w:t xml:space="preserve"> especially </w:t>
      </w:r>
      <w:r w:rsidRPr="009371BE">
        <w:rPr>
          <w:rStyle w:val="StyleUnderline"/>
        </w:rPr>
        <w:t>well placed to address</w:t>
      </w:r>
      <w:r w:rsidRPr="001F319F">
        <w:rPr>
          <w:sz w:val="16"/>
        </w:rPr>
        <w:t xml:space="preserve"> the </w:t>
      </w:r>
      <w:r w:rsidRPr="009371BE">
        <w:rPr>
          <w:rStyle w:val="StyleUnderline"/>
        </w:rPr>
        <w:t>neoliberal conditions</w:t>
      </w:r>
      <w:r w:rsidRPr="001F319F">
        <w:rPr>
          <w:sz w:val="16"/>
        </w:rPr>
        <w:t xml:space="preserve"> that led to the crisis. The consequences of neoliberal </w:t>
      </w:r>
      <w:proofErr w:type="spellStart"/>
      <w:r w:rsidRPr="001F319F">
        <w:rPr>
          <w:sz w:val="16"/>
        </w:rPr>
        <w:t>globalisation</w:t>
      </w:r>
      <w:proofErr w:type="spellEnd"/>
      <w:r w:rsidRPr="001F319F">
        <w:rPr>
          <w:sz w:val="16"/>
        </w:rPr>
        <w:t xml:space="preserve"> have after all vindicated some of the central arguments of both ideologies: in The Communist Manifesto, Marx and Engels presciently anticipated economic </w:t>
      </w:r>
      <w:proofErr w:type="spellStart"/>
      <w:r w:rsidRPr="001F319F">
        <w:rPr>
          <w:sz w:val="16"/>
        </w:rPr>
        <w:t>globalisation</w:t>
      </w:r>
      <w:proofErr w:type="spellEnd"/>
      <w:r w:rsidRPr="001F319F">
        <w:rPr>
          <w:sz w:val="16"/>
        </w:rPr>
        <w:t xml:space="preserve"> and its effects, while the dispersion of state sovereignty that it has produced has arguably validated claims that at least at a global level we already live in an anarchic world (</w:t>
      </w:r>
      <w:proofErr w:type="spellStart"/>
      <w:r w:rsidRPr="001F319F">
        <w:rPr>
          <w:sz w:val="16"/>
        </w:rPr>
        <w:t>Bottici</w:t>
      </w:r>
      <w:proofErr w:type="spellEnd"/>
      <w:r w:rsidRPr="001F319F">
        <w:rPr>
          <w:sz w:val="16"/>
        </w:rPr>
        <w:t xml:space="preserve"> 2013: 25). More importantly, both anarchism and Marxism have played high-profile roles in responding to the crisis: anarchist activists, ideas, and strategies have been central to resistance movements like Occupy (Graeber 2012, 2013), while Marxist political economy has proved invaluable in </w:t>
      </w:r>
      <w:proofErr w:type="spellStart"/>
      <w:r w:rsidRPr="001F319F">
        <w:rPr>
          <w:sz w:val="16"/>
        </w:rPr>
        <w:t>analysing</w:t>
      </w:r>
      <w:proofErr w:type="spellEnd"/>
      <w:r w:rsidRPr="001F319F">
        <w:rPr>
          <w:sz w:val="16"/>
        </w:rPr>
        <w:t xml:space="preserve"> events over which mainstream classical economics has only been able to maintain an embarrassed silence (</w:t>
      </w:r>
      <w:proofErr w:type="spellStart"/>
      <w:r w:rsidRPr="001F319F">
        <w:rPr>
          <w:sz w:val="16"/>
        </w:rPr>
        <w:t>Lapavitsas</w:t>
      </w:r>
      <w:proofErr w:type="spellEnd"/>
      <w:r w:rsidRPr="001F319F">
        <w:rPr>
          <w:sz w:val="16"/>
        </w:rPr>
        <w:t xml:space="preserve"> 2012, 2013). </w:t>
      </w:r>
      <w:r w:rsidRPr="009371BE">
        <w:rPr>
          <w:rStyle w:val="StyleUnderline"/>
        </w:rPr>
        <w:t>On the other hand</w:t>
      </w:r>
      <w:r w:rsidRPr="001F319F">
        <w:rPr>
          <w:sz w:val="16"/>
        </w:rPr>
        <w:t xml:space="preserve">, however, it can be argued with equal plausibility that anarchism, Marxism and the left in general have proved notably ineffective in responding to the crisis. Far from representing a revival, in Western Europe at least it is just as credible to claim that this is a moment of historic defeat for the left. If this </w:t>
      </w:r>
      <w:proofErr w:type="gramStart"/>
      <w:r w:rsidRPr="001F319F">
        <w:rPr>
          <w:sz w:val="16"/>
        </w:rPr>
        <w:t>has</w:t>
      </w:r>
      <w:proofErr w:type="gramEnd"/>
      <w:r w:rsidRPr="001F319F">
        <w:rPr>
          <w:sz w:val="16"/>
        </w:rPr>
        <w:t xml:space="preserve"> been a neoliberal crisis, it is not simply because it was caused by neoliberalism, nor because for </w:t>
      </w:r>
      <w:proofErr w:type="gramStart"/>
      <w:r w:rsidRPr="001F319F">
        <w:rPr>
          <w:sz w:val="16"/>
        </w:rPr>
        <w:t>a brief moment</w:t>
      </w:r>
      <w:proofErr w:type="gramEnd"/>
      <w:r w:rsidRPr="001F319F">
        <w:rPr>
          <w:sz w:val="16"/>
        </w:rPr>
        <w:t xml:space="preserve"> it seemed that the theories and logic of neoliberalism had been discredited and hence thrown into crisis. Rather, it is above all because </w:t>
      </w:r>
      <w:r w:rsidRPr="009371BE">
        <w:rPr>
          <w:rStyle w:val="StyleUnderline"/>
        </w:rPr>
        <w:t>neoliberal capitalism has emerged even stronger from the crisis it caused</w:t>
      </w:r>
      <w:r w:rsidRPr="001F319F">
        <w:rPr>
          <w:sz w:val="16"/>
        </w:rPr>
        <w:t>: that which is euphemistically named ‘</w:t>
      </w:r>
      <w:r w:rsidRPr="009371BE">
        <w:rPr>
          <w:rStyle w:val="StyleUnderline"/>
        </w:rPr>
        <w:t>austerity’</w:t>
      </w:r>
      <w:r w:rsidRPr="001F319F">
        <w:rPr>
          <w:sz w:val="16"/>
        </w:rPr>
        <w:t xml:space="preserve"> </w:t>
      </w:r>
      <w:r w:rsidRPr="009371BE">
        <w:rPr>
          <w:rStyle w:val="StyleUnderline"/>
        </w:rPr>
        <w:t>represents the consolidation and extension of</w:t>
      </w:r>
      <w:r w:rsidRPr="001F319F">
        <w:rPr>
          <w:sz w:val="16"/>
        </w:rPr>
        <w:t xml:space="preserve"> the same </w:t>
      </w:r>
      <w:r w:rsidRPr="009371BE">
        <w:rPr>
          <w:rStyle w:val="StyleUnderline"/>
        </w:rPr>
        <w:t>neoliberal policies that produced the very problems</w:t>
      </w:r>
      <w:r w:rsidRPr="001F319F">
        <w:rPr>
          <w:sz w:val="16"/>
        </w:rPr>
        <w:t xml:space="preserve"> (of recession, debt, and unemployment) </w:t>
      </w:r>
      <w:r w:rsidRPr="009371BE">
        <w:rPr>
          <w:rStyle w:val="StyleUnderline"/>
        </w:rPr>
        <w:t>it is purported to solve</w:t>
      </w:r>
      <w:r w:rsidRPr="001F319F">
        <w:rPr>
          <w:sz w:val="16"/>
        </w:rPr>
        <w:t xml:space="preserve">. </w:t>
      </w:r>
      <w:proofErr w:type="gramStart"/>
      <w:r w:rsidRPr="001F319F">
        <w:rPr>
          <w:sz w:val="16"/>
        </w:rPr>
        <w:t>So</w:t>
      </w:r>
      <w:proofErr w:type="gramEnd"/>
      <w:r w:rsidRPr="001F319F">
        <w:rPr>
          <w:sz w:val="16"/>
        </w:rPr>
        <w:t xml:space="preserve"> while in theory anarchism and Marxism are well placed to offer insights into our current predicament, in practice, the conditions for any revival of the radical left are not necessarily propitious. As such, </w:t>
      </w:r>
      <w:r w:rsidRPr="009371BE">
        <w:rPr>
          <w:rStyle w:val="StyleUnderline"/>
        </w:rPr>
        <w:t>it is my argument</w:t>
      </w:r>
      <w:r w:rsidRPr="001F319F">
        <w:rPr>
          <w:sz w:val="16"/>
        </w:rPr>
        <w:t xml:space="preserve"> that </w:t>
      </w:r>
      <w:r w:rsidRPr="00A33F0B">
        <w:rPr>
          <w:rStyle w:val="Emphasis"/>
          <w:highlight w:val="green"/>
        </w:rPr>
        <w:t>we should treat with caution calls for</w:t>
      </w:r>
      <w:r w:rsidRPr="009371BE">
        <w:rPr>
          <w:rStyle w:val="Emphasis"/>
        </w:rPr>
        <w:t xml:space="preserve"> an </w:t>
      </w:r>
      <w:r w:rsidRPr="00A33F0B">
        <w:rPr>
          <w:rStyle w:val="Emphasis"/>
          <w:highlight w:val="green"/>
        </w:rPr>
        <w:t xml:space="preserve">alliance between anarchism and </w:t>
      </w:r>
      <w:proofErr w:type="gramStart"/>
      <w:r w:rsidRPr="00A33F0B">
        <w:rPr>
          <w:rStyle w:val="Emphasis"/>
          <w:highlight w:val="green"/>
        </w:rPr>
        <w:t>Marxism</w:t>
      </w:r>
      <w:r w:rsidRPr="001F319F">
        <w:rPr>
          <w:sz w:val="16"/>
        </w:rPr>
        <w:t xml:space="preserve">, </w:t>
      </w:r>
      <w:r w:rsidRPr="009371BE">
        <w:rPr>
          <w:rStyle w:val="Emphasis"/>
        </w:rPr>
        <w:t>and</w:t>
      </w:r>
      <w:proofErr w:type="gramEnd"/>
      <w:r w:rsidRPr="009371BE">
        <w:rPr>
          <w:rStyle w:val="Emphasis"/>
        </w:rPr>
        <w:t xml:space="preserve"> instead engage in sober reflection on their relative strengths and weaknesses</w:t>
      </w:r>
      <w:r w:rsidRPr="001F319F">
        <w:rPr>
          <w:sz w:val="16"/>
        </w:rPr>
        <w:t xml:space="preserve">. </w:t>
      </w:r>
      <w:r w:rsidRPr="009371BE">
        <w:rPr>
          <w:rStyle w:val="StyleUnderline"/>
        </w:rPr>
        <w:t xml:space="preserve">Anarchists and Marxists find common </w:t>
      </w:r>
      <w:proofErr w:type="gramStart"/>
      <w:r w:rsidRPr="009371BE">
        <w:rPr>
          <w:rStyle w:val="StyleUnderline"/>
        </w:rPr>
        <w:t>cause</w:t>
      </w:r>
      <w:proofErr w:type="gramEnd"/>
      <w:r w:rsidRPr="009371BE">
        <w:rPr>
          <w:rStyle w:val="StyleUnderline"/>
        </w:rPr>
        <w:t xml:space="preserve"> in confronting</w:t>
      </w:r>
      <w:r w:rsidRPr="001F319F">
        <w:rPr>
          <w:sz w:val="16"/>
        </w:rPr>
        <w:t xml:space="preserve"> the forms of exploitation and oppression generated by contemporary </w:t>
      </w:r>
      <w:r w:rsidRPr="009371BE">
        <w:rPr>
          <w:rStyle w:val="StyleUnderline"/>
        </w:rPr>
        <w:t>neoliberalism</w:t>
      </w:r>
      <w:r w:rsidRPr="001F319F">
        <w:rPr>
          <w:sz w:val="16"/>
        </w:rPr>
        <w:t xml:space="preserve">, and our everyday </w:t>
      </w:r>
      <w:proofErr w:type="spellStart"/>
      <w:r w:rsidRPr="001F319F">
        <w:rPr>
          <w:sz w:val="16"/>
        </w:rPr>
        <w:t>organisation</w:t>
      </w:r>
      <w:proofErr w:type="spellEnd"/>
      <w:r w:rsidRPr="001F319F">
        <w:rPr>
          <w:sz w:val="16"/>
        </w:rPr>
        <w:t xml:space="preserve"> and activism can only be strengthened by maintaining and extending existing alliances. But there is no contradiction in calling for solidarity in practice and using the tools of theory to investigate and sharpen distinctions. Indeed, any attempt to find ‘common ground’ must necessarily involve some assessment of the relative strengths and weaknesses of the two parties, as a prelude to the search for or negotiation of such common ground. Hence, although I ultimately argue that Marxism offers superior resources for challenging neoliberalism, this claim does not in any way rule out a potential left convergence. Even those calling for convergence implicitly acknowledge that anarchism and Marxism remain distinct: this article sets out to explore those distinctions in more detail. </w:t>
      </w:r>
      <w:proofErr w:type="spellStart"/>
      <w:r w:rsidRPr="001F319F">
        <w:rPr>
          <w:sz w:val="16"/>
        </w:rPr>
        <w:t>Recognising</w:t>
      </w:r>
      <w:proofErr w:type="spellEnd"/>
      <w:r w:rsidRPr="001F319F">
        <w:rPr>
          <w:sz w:val="16"/>
        </w:rPr>
        <w:t xml:space="preserve"> that both anarchism and Marxism are broad and varied movements, I nonetheless claim that it is both possible and desirable to identify important differences between each. I will argue that </w:t>
      </w:r>
      <w:r w:rsidRPr="009371BE">
        <w:rPr>
          <w:rStyle w:val="StyleUnderline"/>
        </w:rPr>
        <w:t>the recent crisis and its aftermath</w:t>
      </w:r>
      <w:r w:rsidRPr="001F319F">
        <w:rPr>
          <w:sz w:val="16"/>
        </w:rPr>
        <w:t xml:space="preserve"> help to </w:t>
      </w:r>
      <w:r w:rsidRPr="009371BE">
        <w:rPr>
          <w:rStyle w:val="Emphasis"/>
        </w:rPr>
        <w:t>bring into sharper focus the differences between anarchism and Marxism</w:t>
      </w:r>
      <w:r w:rsidRPr="001F319F">
        <w:rPr>
          <w:sz w:val="16"/>
        </w:rPr>
        <w:t xml:space="preserve"> – </w:t>
      </w:r>
      <w:r w:rsidRPr="009371BE">
        <w:rPr>
          <w:rStyle w:val="Emphasis"/>
        </w:rPr>
        <w:t>and</w:t>
      </w:r>
      <w:r w:rsidRPr="001F319F">
        <w:rPr>
          <w:sz w:val="16"/>
        </w:rPr>
        <w:t xml:space="preserve">, moreover, </w:t>
      </w:r>
      <w:r w:rsidRPr="009371BE">
        <w:rPr>
          <w:rStyle w:val="Emphasis"/>
        </w:rPr>
        <w:t>illuminate the advantages of the latter over the former</w:t>
      </w:r>
      <w:r w:rsidRPr="001F319F">
        <w:rPr>
          <w:sz w:val="16"/>
        </w:rPr>
        <w:t xml:space="preserve"> in terms of helping us to understand and resist the dominance of neoliberalism. This argument is not made in the interests of doctrinal purity or petty political </w:t>
      </w:r>
      <w:proofErr w:type="spellStart"/>
      <w:r w:rsidRPr="001F319F">
        <w:rPr>
          <w:sz w:val="16"/>
        </w:rPr>
        <w:t>pointscoring</w:t>
      </w:r>
      <w:proofErr w:type="spellEnd"/>
      <w:r w:rsidRPr="001F319F">
        <w:rPr>
          <w:sz w:val="16"/>
        </w:rPr>
        <w:t xml:space="preserve">, but as part of a pragmatic investigation into the opportunities for resistance under current conditions. Moreover, rather than initiating a Marxist offensive against anarchism, my argument here is to a great extent reactive or defensive: it is made to counter and moderate </w:t>
      </w:r>
      <w:r w:rsidRPr="00A33F0B">
        <w:rPr>
          <w:rStyle w:val="StyleUnderline"/>
          <w:highlight w:val="green"/>
        </w:rPr>
        <w:t>claims</w:t>
      </w:r>
      <w:r w:rsidRPr="009B74CE">
        <w:rPr>
          <w:rStyle w:val="StyleUnderline"/>
        </w:rPr>
        <w:t xml:space="preserve"> that </w:t>
      </w:r>
      <w:r w:rsidRPr="00A33F0B">
        <w:rPr>
          <w:rStyle w:val="StyleUnderline"/>
          <w:highlight w:val="green"/>
        </w:rPr>
        <w:t>radical politics</w:t>
      </w:r>
      <w:r w:rsidRPr="001F319F">
        <w:rPr>
          <w:sz w:val="16"/>
        </w:rPr>
        <w:t xml:space="preserve"> over the past decade </w:t>
      </w:r>
      <w:r w:rsidRPr="00A33F0B">
        <w:rPr>
          <w:rStyle w:val="StyleUnderline"/>
          <w:highlight w:val="green"/>
        </w:rPr>
        <w:t>has experienced an ‘anarchist turn’</w:t>
      </w:r>
      <w:r w:rsidRPr="001F319F">
        <w:rPr>
          <w:sz w:val="16"/>
        </w:rPr>
        <w:t xml:space="preserve"> (Critchley 2013), that we are witnessing a ‘new anarchism’ (Graeber 2007) or ‘neo-anarchism’ (Castells 2005), or even that ‘we are all anarchists now’ (Carter &amp; Morland 2004). Very often these celebratory claims </w:t>
      </w:r>
      <w:r w:rsidRPr="00A33F0B">
        <w:rPr>
          <w:rStyle w:val="StyleUnderline"/>
          <w:highlight w:val="green"/>
        </w:rPr>
        <w:t xml:space="preserve">are made </w:t>
      </w:r>
      <w:r w:rsidRPr="00A33F0B">
        <w:rPr>
          <w:rStyle w:val="Emphasis"/>
          <w:highlight w:val="green"/>
        </w:rPr>
        <w:t>at the expense of Marxism</w:t>
      </w:r>
      <w:r w:rsidRPr="001F319F">
        <w:rPr>
          <w:sz w:val="16"/>
        </w:rPr>
        <w:t xml:space="preserve">, </w:t>
      </w:r>
      <w:r w:rsidRPr="009B74CE">
        <w:rPr>
          <w:rStyle w:val="Emphasis"/>
        </w:rPr>
        <w:t xml:space="preserve">as a resurgent and rejuvenated anarchism is contrasted with </w:t>
      </w:r>
      <w:proofErr w:type="gramStart"/>
      <w:r w:rsidRPr="009B74CE">
        <w:rPr>
          <w:rStyle w:val="Emphasis"/>
        </w:rPr>
        <w:t>an outmoded</w:t>
      </w:r>
      <w:proofErr w:type="gramEnd"/>
      <w:r w:rsidRPr="009B74CE">
        <w:rPr>
          <w:rStyle w:val="Emphasis"/>
        </w:rPr>
        <w:t xml:space="preserve"> and exhausted Marxism</w:t>
      </w:r>
      <w:r w:rsidRPr="001F319F">
        <w:rPr>
          <w:sz w:val="16"/>
        </w:rPr>
        <w:t xml:space="preserve">. What follows, therefore, is as much a </w:t>
      </w:r>
      <w:proofErr w:type="spellStart"/>
      <w:r w:rsidRPr="001F319F">
        <w:rPr>
          <w:sz w:val="16"/>
        </w:rPr>
        <w:t>defence</w:t>
      </w:r>
      <w:proofErr w:type="spellEnd"/>
      <w:r w:rsidRPr="001F319F">
        <w:rPr>
          <w:sz w:val="16"/>
        </w:rPr>
        <w:t xml:space="preserve"> of Marxism as it is a critique of anarchism. While it is indisputable that many radical activists today identify as anarchists, many do not, and I maintain that there are flaws in anarchist approaches to politics. </w:t>
      </w:r>
      <w:proofErr w:type="gramStart"/>
      <w:r w:rsidRPr="001F319F">
        <w:rPr>
          <w:sz w:val="16"/>
        </w:rPr>
        <w:t>In order to</w:t>
      </w:r>
      <w:proofErr w:type="gramEnd"/>
      <w:r w:rsidRPr="001F319F">
        <w:rPr>
          <w:sz w:val="16"/>
        </w:rPr>
        <w:t xml:space="preserve"> draw out the strengths of Marxism, </w:t>
      </w:r>
      <w:r w:rsidRPr="009B74CE">
        <w:rPr>
          <w:rStyle w:val="StyleUnderline"/>
        </w:rPr>
        <w:t>I will address three of the most common criticisms of Marxism</w:t>
      </w:r>
      <w:r w:rsidRPr="001F319F">
        <w:rPr>
          <w:sz w:val="16"/>
        </w:rPr>
        <w:t xml:space="preserve"> made by anarchists, and in so doing attempt to develop a definition of Marxism that is restrictive enough to distinguish it from anarchism, yet capacious enough to incorporate its many varieties. Those criticisms are, first, that Marxism </w:t>
      </w:r>
      <w:proofErr w:type="spellStart"/>
      <w:r w:rsidRPr="001F319F">
        <w:rPr>
          <w:sz w:val="16"/>
        </w:rPr>
        <w:t>favours</w:t>
      </w:r>
      <w:proofErr w:type="spellEnd"/>
      <w:r w:rsidRPr="001F319F">
        <w:rPr>
          <w:sz w:val="16"/>
        </w:rPr>
        <w:t xml:space="preserve"> authoritarian forms of </w:t>
      </w:r>
      <w:proofErr w:type="spellStart"/>
      <w:r w:rsidRPr="001F319F">
        <w:rPr>
          <w:sz w:val="16"/>
        </w:rPr>
        <w:t>organisation</w:t>
      </w:r>
      <w:proofErr w:type="spellEnd"/>
      <w:r w:rsidRPr="001F319F">
        <w:rPr>
          <w:sz w:val="16"/>
        </w:rPr>
        <w:t xml:space="preserve">, and that this authoritarianism is rooted in theoretical flaws. Second, that Marxism is economically reductive, unable </w:t>
      </w:r>
      <w:proofErr w:type="gramStart"/>
      <w:r w:rsidRPr="001F319F">
        <w:rPr>
          <w:sz w:val="16"/>
        </w:rPr>
        <w:t>in particular to</w:t>
      </w:r>
      <w:proofErr w:type="gramEnd"/>
      <w:r w:rsidRPr="001F319F">
        <w:rPr>
          <w:sz w:val="16"/>
        </w:rPr>
        <w:t xml:space="preserve"> account for the specific threats posed by the power of the state. Third and finally, that Marxism lacks a moral theory and hence its economic critique requires an ethical supplement. I will argue that </w:t>
      </w:r>
      <w:r w:rsidRPr="009B74CE">
        <w:rPr>
          <w:rStyle w:val="StyleUnderline"/>
        </w:rPr>
        <w:t xml:space="preserve">each of these criticisms unintentionally </w:t>
      </w:r>
      <w:r w:rsidRPr="009B74CE">
        <w:rPr>
          <w:rStyle w:val="Emphasis"/>
        </w:rPr>
        <w:t>highlights the advantages of Marxism over anarchism</w:t>
      </w:r>
      <w:r w:rsidRPr="001F319F">
        <w:rPr>
          <w:sz w:val="16"/>
        </w:rPr>
        <w:t xml:space="preserve">. In making my argument, I will respond to recent anarchist texts, avoiding as much as possible the disputes of the ‘classical’ period, such as those between Marx and Proudhon or Bakunin, or </w:t>
      </w:r>
      <w:proofErr w:type="gramStart"/>
      <w:r w:rsidRPr="001F319F">
        <w:rPr>
          <w:sz w:val="16"/>
        </w:rPr>
        <w:t>as</w:t>
      </w:r>
      <w:proofErr w:type="gramEnd"/>
      <w:r w:rsidRPr="001F319F">
        <w:rPr>
          <w:sz w:val="16"/>
        </w:rPr>
        <w:t xml:space="preserve"> took place around the 1917 revolution. This is for </w:t>
      </w:r>
      <w:proofErr w:type="gramStart"/>
      <w:r w:rsidRPr="001F319F">
        <w:rPr>
          <w:sz w:val="16"/>
        </w:rPr>
        <w:t>a number of</w:t>
      </w:r>
      <w:proofErr w:type="gramEnd"/>
      <w:r w:rsidRPr="001F319F">
        <w:rPr>
          <w:sz w:val="16"/>
        </w:rPr>
        <w:t xml:space="preserve"> reasons. First, those disputes are already well known enough and do not need to be rehearsed here.1 Second, while those disputes have enormous historical importance, and the terms in which they were undertaken remain influential, there is a danger that in focusing on them, we obscure what is distinctive about and most relevant to contemporary radical politics, replicating yesterday’s polemics rather than illuminating today’s disagreements. Finally, anarchism is if anything much broader than Marxism, and hence any </w:t>
      </w:r>
      <w:proofErr w:type="spellStart"/>
      <w:r w:rsidRPr="001F319F">
        <w:rPr>
          <w:sz w:val="16"/>
        </w:rPr>
        <w:t>characterisation</w:t>
      </w:r>
      <w:proofErr w:type="spellEnd"/>
      <w:r w:rsidRPr="001F319F">
        <w:rPr>
          <w:sz w:val="16"/>
        </w:rPr>
        <w:t xml:space="preserve"> of anarchism and its critique of Marxism will necessarily be selective: focusing only on recent anarchist works is one, relatively uncontroversial, way of narrowing the criteria of definition. The presentations of Marxism and anarchism that follow will of course be open to dispute, but that is true of all attempts to determine any large, diverse, and living body of political thought and practice. Strategy and </w:t>
      </w:r>
      <w:proofErr w:type="spellStart"/>
      <w:r w:rsidRPr="001F319F">
        <w:rPr>
          <w:sz w:val="16"/>
        </w:rPr>
        <w:t>organisation</w:t>
      </w:r>
      <w:proofErr w:type="spellEnd"/>
      <w:r w:rsidRPr="001F319F">
        <w:rPr>
          <w:sz w:val="16"/>
        </w:rPr>
        <w:t xml:space="preserve"> </w:t>
      </w:r>
      <w:proofErr w:type="gramStart"/>
      <w:r w:rsidRPr="009B74CE">
        <w:rPr>
          <w:rStyle w:val="StyleUnderline"/>
        </w:rPr>
        <w:t>The</w:t>
      </w:r>
      <w:proofErr w:type="gramEnd"/>
      <w:r w:rsidRPr="009B74CE">
        <w:rPr>
          <w:rStyle w:val="StyleUnderline"/>
        </w:rPr>
        <w:t xml:space="preserve"> most common way to distinguish anarchism from Marxism is to claim that while they share a mutual aim</w:t>
      </w:r>
      <w:r w:rsidRPr="001F319F">
        <w:rPr>
          <w:sz w:val="16"/>
        </w:rPr>
        <w:t xml:space="preserve"> – a stateless and classless society – </w:t>
      </w:r>
      <w:r w:rsidRPr="009B74CE">
        <w:rPr>
          <w:rStyle w:val="Emphasis"/>
        </w:rPr>
        <w:t>they diverge in their</w:t>
      </w:r>
      <w:r w:rsidRPr="001F319F">
        <w:rPr>
          <w:sz w:val="16"/>
        </w:rPr>
        <w:t xml:space="preserve"> proposed </w:t>
      </w:r>
      <w:r w:rsidRPr="009B74CE">
        <w:rPr>
          <w:rStyle w:val="Emphasis"/>
        </w:rPr>
        <w:t>means to that end</w:t>
      </w:r>
      <w:r w:rsidRPr="001F319F">
        <w:rPr>
          <w:sz w:val="16"/>
        </w:rPr>
        <w:t xml:space="preserve">. </w:t>
      </w:r>
      <w:r w:rsidRPr="00A33F0B">
        <w:rPr>
          <w:rStyle w:val="StyleUnderline"/>
          <w:highlight w:val="green"/>
        </w:rPr>
        <w:t xml:space="preserve">Anarchists </w:t>
      </w:r>
      <w:r w:rsidRPr="009B74CE">
        <w:rPr>
          <w:rStyle w:val="StyleUnderline"/>
        </w:rPr>
        <w:t>reject the consequentialist claim that</w:t>
      </w:r>
      <w:r w:rsidRPr="001F319F">
        <w:rPr>
          <w:sz w:val="16"/>
        </w:rPr>
        <w:t xml:space="preserve"> the </w:t>
      </w:r>
      <w:r w:rsidRPr="009B74CE">
        <w:rPr>
          <w:rStyle w:val="StyleUnderline"/>
        </w:rPr>
        <w:t>end justifies</w:t>
      </w:r>
      <w:r w:rsidRPr="001F319F">
        <w:rPr>
          <w:sz w:val="16"/>
        </w:rPr>
        <w:t xml:space="preserve"> the </w:t>
      </w:r>
      <w:r w:rsidRPr="009B74CE">
        <w:rPr>
          <w:rStyle w:val="StyleUnderline"/>
        </w:rPr>
        <w:t>means and</w:t>
      </w:r>
      <w:r w:rsidRPr="001F319F">
        <w:rPr>
          <w:sz w:val="16"/>
        </w:rPr>
        <w:t xml:space="preserve"> instead </w:t>
      </w:r>
      <w:r w:rsidRPr="00A33F0B">
        <w:rPr>
          <w:rStyle w:val="StyleUnderline"/>
          <w:highlight w:val="green"/>
        </w:rPr>
        <w:t xml:space="preserve">insist </w:t>
      </w:r>
      <w:r w:rsidRPr="00A33F0B">
        <w:rPr>
          <w:rStyle w:val="Emphasis"/>
          <w:highlight w:val="green"/>
        </w:rPr>
        <w:t xml:space="preserve">on </w:t>
      </w:r>
      <w:r w:rsidRPr="009B74CE">
        <w:rPr>
          <w:rStyle w:val="Emphasis"/>
        </w:rPr>
        <w:t xml:space="preserve">a </w:t>
      </w:r>
      <w:r w:rsidRPr="00A33F0B">
        <w:rPr>
          <w:rStyle w:val="Emphasis"/>
          <w:highlight w:val="green"/>
        </w:rPr>
        <w:t>prefigurative politics</w:t>
      </w:r>
      <w:r w:rsidRPr="00A33F0B">
        <w:rPr>
          <w:sz w:val="16"/>
          <w:highlight w:val="green"/>
        </w:rPr>
        <w:t xml:space="preserve"> </w:t>
      </w:r>
      <w:r w:rsidRPr="009B74CE">
        <w:rPr>
          <w:rStyle w:val="Emphasis"/>
        </w:rPr>
        <w:t>in which the means prefigure the end</w:t>
      </w:r>
      <w:r w:rsidRPr="001F319F">
        <w:rPr>
          <w:sz w:val="16"/>
        </w:rPr>
        <w:t xml:space="preserve">: because they look to a non-hierarchical and </w:t>
      </w:r>
      <w:proofErr w:type="spellStart"/>
      <w:r w:rsidRPr="001F319F">
        <w:rPr>
          <w:sz w:val="16"/>
        </w:rPr>
        <w:t>decentralised</w:t>
      </w:r>
      <w:proofErr w:type="spellEnd"/>
      <w:r w:rsidRPr="001F319F">
        <w:rPr>
          <w:sz w:val="16"/>
        </w:rPr>
        <w:t xml:space="preserve"> future, </w:t>
      </w:r>
      <w:r w:rsidRPr="00A33F0B">
        <w:rPr>
          <w:rStyle w:val="Emphasis"/>
          <w:highlight w:val="green"/>
        </w:rPr>
        <w:t xml:space="preserve">they support </w:t>
      </w:r>
      <w:r w:rsidRPr="009B74CE">
        <w:rPr>
          <w:rStyle w:val="Emphasis"/>
        </w:rPr>
        <w:t xml:space="preserve">non-hierarchical and </w:t>
      </w:r>
      <w:proofErr w:type="spellStart"/>
      <w:r w:rsidRPr="00A33F0B">
        <w:rPr>
          <w:rStyle w:val="Emphasis"/>
          <w:highlight w:val="green"/>
        </w:rPr>
        <w:t>decentralised</w:t>
      </w:r>
      <w:proofErr w:type="spellEnd"/>
      <w:r w:rsidRPr="00A33F0B">
        <w:rPr>
          <w:rStyle w:val="Emphasis"/>
          <w:highlight w:val="green"/>
        </w:rPr>
        <w:t xml:space="preserve"> strategies</w:t>
      </w:r>
      <w:r w:rsidRPr="00A33F0B">
        <w:rPr>
          <w:sz w:val="16"/>
          <w:highlight w:val="green"/>
        </w:rPr>
        <w:t xml:space="preserve"> </w:t>
      </w:r>
      <w:r w:rsidRPr="001F319F">
        <w:rPr>
          <w:sz w:val="16"/>
        </w:rPr>
        <w:t xml:space="preserve">in the present (Franks 2012: 216, 220; Shannon et al. 2012: 32; Schmidt &amp; van der Walt 2009: 65). This difference is often framed in terms of strategy, as in the recent debate between the syndicalist anarchist Lucien van der Walt and the Marxist-Leninist Paul Blackledge, in which the issue of the state and the associated questions of political </w:t>
      </w:r>
      <w:proofErr w:type="spellStart"/>
      <w:r w:rsidRPr="001F319F">
        <w:rPr>
          <w:sz w:val="16"/>
        </w:rPr>
        <w:t>organisation</w:t>
      </w:r>
      <w:proofErr w:type="spellEnd"/>
      <w:r w:rsidRPr="001F319F">
        <w:rPr>
          <w:sz w:val="16"/>
        </w:rPr>
        <w:t xml:space="preserve"> and leadership came to the fore (Blackledge 2010; van der Walt 2011; Blackledge 2011). In practice, </w:t>
      </w:r>
      <w:r w:rsidRPr="00A33F0B">
        <w:rPr>
          <w:rStyle w:val="StyleUnderline"/>
          <w:highlight w:val="green"/>
        </w:rPr>
        <w:t xml:space="preserve">the anarchist position entails support for </w:t>
      </w:r>
      <w:r w:rsidRPr="009B74CE">
        <w:rPr>
          <w:rStyle w:val="StyleUnderline"/>
        </w:rPr>
        <w:t xml:space="preserve">tactics such as </w:t>
      </w:r>
      <w:r w:rsidRPr="00A33F0B">
        <w:rPr>
          <w:rStyle w:val="StyleUnderline"/>
          <w:highlight w:val="green"/>
        </w:rPr>
        <w:t xml:space="preserve">direct action and </w:t>
      </w:r>
      <w:r w:rsidRPr="009B74CE">
        <w:rPr>
          <w:rStyle w:val="StyleUnderline"/>
        </w:rPr>
        <w:t xml:space="preserve">the rejection of antidemocratic forms of </w:t>
      </w:r>
      <w:proofErr w:type="spellStart"/>
      <w:r w:rsidRPr="009B74CE">
        <w:rPr>
          <w:rStyle w:val="StyleUnderline"/>
        </w:rPr>
        <w:t>organisation</w:t>
      </w:r>
      <w:proofErr w:type="spellEnd"/>
      <w:r w:rsidRPr="001F319F">
        <w:rPr>
          <w:sz w:val="16"/>
        </w:rPr>
        <w:t xml:space="preserve"> </w:t>
      </w:r>
      <w:r w:rsidRPr="00644140">
        <w:rPr>
          <w:rStyle w:val="StyleUnderline"/>
        </w:rPr>
        <w:t xml:space="preserve">in </w:t>
      </w:r>
      <w:proofErr w:type="spellStart"/>
      <w:r w:rsidRPr="00644140">
        <w:rPr>
          <w:rStyle w:val="StyleUnderline"/>
        </w:rPr>
        <w:t>favour</w:t>
      </w:r>
      <w:proofErr w:type="spellEnd"/>
      <w:r w:rsidRPr="00644140">
        <w:rPr>
          <w:rStyle w:val="StyleUnderline"/>
        </w:rPr>
        <w:t xml:space="preserve"> of </w:t>
      </w:r>
      <w:r w:rsidRPr="00A33F0B">
        <w:rPr>
          <w:rStyle w:val="StyleUnderline"/>
          <w:highlight w:val="green"/>
        </w:rPr>
        <w:t>autonomous and polycentric networks of activists</w:t>
      </w:r>
      <w:r w:rsidRPr="00A33F0B">
        <w:rPr>
          <w:sz w:val="16"/>
          <w:highlight w:val="green"/>
        </w:rPr>
        <w:t xml:space="preserve"> </w:t>
      </w:r>
      <w:r w:rsidRPr="001F319F">
        <w:rPr>
          <w:sz w:val="16"/>
        </w:rPr>
        <w:t xml:space="preserve">(Gordon 2008: 34–40, 14–17; Graeber 2007). </w:t>
      </w:r>
      <w:r w:rsidRPr="009B74CE">
        <w:rPr>
          <w:rStyle w:val="StyleUnderline"/>
        </w:rPr>
        <w:t>Because the state is viewed as</w:t>
      </w:r>
      <w:r w:rsidRPr="001F319F">
        <w:rPr>
          <w:sz w:val="16"/>
        </w:rPr>
        <w:t xml:space="preserve"> an </w:t>
      </w:r>
      <w:r w:rsidRPr="009B74CE">
        <w:rPr>
          <w:rStyle w:val="StyleUnderline"/>
        </w:rPr>
        <w:t>authoritarian</w:t>
      </w:r>
      <w:r w:rsidRPr="001F319F">
        <w:rPr>
          <w:sz w:val="16"/>
        </w:rPr>
        <w:t xml:space="preserve"> body, </w:t>
      </w:r>
      <w:r w:rsidRPr="00A33F0B">
        <w:rPr>
          <w:rStyle w:val="StyleUnderline"/>
          <w:highlight w:val="green"/>
        </w:rPr>
        <w:t>they reject</w:t>
      </w:r>
      <w:r w:rsidRPr="001F319F">
        <w:rPr>
          <w:sz w:val="16"/>
        </w:rPr>
        <w:t xml:space="preserve"> any engagement with the state, from participation in parliamentary elections to </w:t>
      </w:r>
      <w:r w:rsidRPr="00A33F0B">
        <w:rPr>
          <w:rStyle w:val="Emphasis"/>
          <w:highlight w:val="green"/>
        </w:rPr>
        <w:t>the revolutionary seizure of the state apparatus</w:t>
      </w:r>
      <w:r w:rsidRPr="001F319F">
        <w:rPr>
          <w:sz w:val="16"/>
        </w:rPr>
        <w:t xml:space="preserve">. This is often formulated as a rejection of politics per se: political parties </w:t>
      </w:r>
      <w:proofErr w:type="gramStart"/>
      <w:r w:rsidRPr="001F319F">
        <w:rPr>
          <w:sz w:val="16"/>
        </w:rPr>
        <w:t>in particular are</w:t>
      </w:r>
      <w:proofErr w:type="gramEnd"/>
      <w:r w:rsidRPr="001F319F">
        <w:rPr>
          <w:sz w:val="16"/>
        </w:rPr>
        <w:t xml:space="preserve"> viewed as elitist, autocratic, and likely to lead to the reformist co-option of radical goals (Kinna 2009: 161). </w:t>
      </w:r>
      <w:r w:rsidRPr="009B74CE">
        <w:rPr>
          <w:rStyle w:val="StyleUnderline"/>
        </w:rPr>
        <w:t>Marxism</w:t>
      </w:r>
      <w:r w:rsidRPr="001F319F">
        <w:rPr>
          <w:sz w:val="16"/>
        </w:rPr>
        <w:t xml:space="preserve"> – especially in its Leninist forms – </w:t>
      </w:r>
      <w:r w:rsidRPr="009B74CE">
        <w:rPr>
          <w:rStyle w:val="StyleUnderline"/>
        </w:rPr>
        <w:t>is in contrast viewed by anarchists as authoritarian</w:t>
      </w:r>
      <w:r w:rsidRPr="001F319F">
        <w:rPr>
          <w:sz w:val="16"/>
        </w:rPr>
        <w:t xml:space="preserve"> in its promotion of a vanguard party and a dictatorship of the proletariat. The dangers of such an approach have for anarchists been confirmed by the experiences of Marxist regimes in the 20th </w:t>
      </w:r>
      <w:proofErr w:type="gramStart"/>
      <w:r w:rsidRPr="001F319F">
        <w:rPr>
          <w:sz w:val="16"/>
        </w:rPr>
        <w:t>century: ‘</w:t>
      </w:r>
      <w:proofErr w:type="gramEnd"/>
      <w:r w:rsidRPr="001F319F">
        <w:rPr>
          <w:sz w:val="16"/>
        </w:rPr>
        <w:t xml:space="preserve">all Marxist regimes ended as state capitalist dictatorships’ (van der Walt 2011). For anarchists this is not merely a contingent dispute over choice of tactics, because they argue that the practical deficiencies in Marxism that they identify are rooted in theoretical weaknesses, two of which </w:t>
      </w:r>
      <w:proofErr w:type="gramStart"/>
      <w:r w:rsidRPr="001F319F">
        <w:rPr>
          <w:sz w:val="16"/>
        </w:rPr>
        <w:t>in particular are</w:t>
      </w:r>
      <w:proofErr w:type="gramEnd"/>
      <w:r w:rsidRPr="001F319F">
        <w:rPr>
          <w:sz w:val="16"/>
        </w:rPr>
        <w:t xml:space="preserve"> significant. First, by viewing the state merely as the instrument of the ruling class, Marxism does not </w:t>
      </w:r>
      <w:proofErr w:type="spellStart"/>
      <w:r w:rsidRPr="001F319F">
        <w:rPr>
          <w:sz w:val="16"/>
        </w:rPr>
        <w:t>recognise</w:t>
      </w:r>
      <w:proofErr w:type="spellEnd"/>
      <w:r w:rsidRPr="001F319F">
        <w:rPr>
          <w:sz w:val="16"/>
        </w:rPr>
        <w:t xml:space="preserve"> that the state is itself an autonomous source of power and so is always a threat to freedom, even if it is controlled by the working class or its representatives. Second, because it privileges a single site of oppression – i.e. capitalist relations of production – it also privileges a single agent of change, namely the industrial proletariat, which must necessarily be led by a vanguard leadership of intellectuals whose task is to interpret and </w:t>
      </w:r>
      <w:proofErr w:type="spellStart"/>
      <w:r w:rsidRPr="001F319F">
        <w:rPr>
          <w:sz w:val="16"/>
        </w:rPr>
        <w:t>analyse</w:t>
      </w:r>
      <w:proofErr w:type="spellEnd"/>
      <w:r w:rsidRPr="001F319F">
        <w:rPr>
          <w:sz w:val="16"/>
        </w:rPr>
        <w:t xml:space="preserve"> that oppression, and who thereby disable the potential for </w:t>
      </w:r>
      <w:proofErr w:type="spellStart"/>
      <w:r w:rsidRPr="001F319F">
        <w:rPr>
          <w:sz w:val="16"/>
        </w:rPr>
        <w:t>bottomup</w:t>
      </w:r>
      <w:proofErr w:type="spellEnd"/>
      <w:r w:rsidRPr="001F319F">
        <w:rPr>
          <w:sz w:val="16"/>
        </w:rPr>
        <w:t xml:space="preserve"> emancipation (Newman 2010: 81-86). </w:t>
      </w:r>
      <w:r w:rsidRPr="00031145">
        <w:rPr>
          <w:rStyle w:val="StyleUnderline"/>
        </w:rPr>
        <w:t>It can hardly be denied that some forms of Marxism have been</w:t>
      </w:r>
      <w:r w:rsidRPr="001F319F">
        <w:rPr>
          <w:sz w:val="16"/>
        </w:rPr>
        <w:t xml:space="preserve"> violently and disastrously </w:t>
      </w:r>
      <w:r w:rsidRPr="00031145">
        <w:rPr>
          <w:rStyle w:val="StyleUnderline"/>
        </w:rPr>
        <w:t xml:space="preserve">authoritarian in practice. </w:t>
      </w:r>
      <w:r w:rsidRPr="00031145">
        <w:rPr>
          <w:rStyle w:val="Emphasis"/>
        </w:rPr>
        <w:t>But this historical fact does not indicate a fundamental flaw within Marxism</w:t>
      </w:r>
      <w:r w:rsidRPr="001F319F">
        <w:rPr>
          <w:sz w:val="16"/>
        </w:rPr>
        <w:t xml:space="preserve">. </w:t>
      </w:r>
      <w:r w:rsidRPr="00031145">
        <w:rPr>
          <w:rStyle w:val="StyleUnderline"/>
        </w:rPr>
        <w:t>In the first place</w:t>
      </w:r>
      <w:r w:rsidRPr="001F319F">
        <w:rPr>
          <w:sz w:val="16"/>
        </w:rPr>
        <w:t xml:space="preserve">, and as some anarchists </w:t>
      </w:r>
      <w:proofErr w:type="spellStart"/>
      <w:r w:rsidRPr="001F319F">
        <w:rPr>
          <w:sz w:val="16"/>
        </w:rPr>
        <w:t>recognise</w:t>
      </w:r>
      <w:proofErr w:type="spellEnd"/>
      <w:r w:rsidRPr="001F319F">
        <w:rPr>
          <w:sz w:val="16"/>
        </w:rPr>
        <w:t xml:space="preserve"> (Franks 2012), </w:t>
      </w:r>
      <w:r w:rsidRPr="00644140">
        <w:rPr>
          <w:rStyle w:val="Emphasis"/>
        </w:rPr>
        <w:t>Marxism is not inherently authoritarian</w:t>
      </w:r>
      <w:r w:rsidRPr="001F319F">
        <w:rPr>
          <w:sz w:val="16"/>
        </w:rPr>
        <w:t xml:space="preserve">, and contemporary Marxism certainly cannot be reduced to Leninism.2 </w:t>
      </w:r>
      <w:r w:rsidRPr="00031145">
        <w:rPr>
          <w:rStyle w:val="StyleUnderline"/>
        </w:rPr>
        <w:t xml:space="preserve">There is a diversity of tactics and </w:t>
      </w:r>
      <w:proofErr w:type="spellStart"/>
      <w:r w:rsidRPr="00031145">
        <w:rPr>
          <w:rStyle w:val="StyleUnderline"/>
        </w:rPr>
        <w:t>organisational</w:t>
      </w:r>
      <w:proofErr w:type="spellEnd"/>
      <w:r w:rsidRPr="00031145">
        <w:rPr>
          <w:rStyle w:val="StyleUnderline"/>
        </w:rPr>
        <w:t xml:space="preserve"> forms within</w:t>
      </w:r>
      <w:r w:rsidRPr="001F319F">
        <w:rPr>
          <w:sz w:val="16"/>
        </w:rPr>
        <w:t xml:space="preserve"> both anarchism and </w:t>
      </w:r>
      <w:r w:rsidRPr="00031145">
        <w:rPr>
          <w:rStyle w:val="StyleUnderline"/>
        </w:rPr>
        <w:t>Marxism</w:t>
      </w:r>
      <w:r w:rsidRPr="001F319F">
        <w:rPr>
          <w:sz w:val="16"/>
        </w:rPr>
        <w:t xml:space="preserve">: neither can be defined or condemned according to their practical strategies. Like anarchists, Marxists such as John Holloway (2010) and Michael Hardt and Antonio Negri (2006) have advocated ‘networked’ and ‘horizontal’ forms of </w:t>
      </w:r>
      <w:proofErr w:type="spellStart"/>
      <w:r w:rsidRPr="001F319F">
        <w:rPr>
          <w:sz w:val="16"/>
        </w:rPr>
        <w:t>organisation</w:t>
      </w:r>
      <w:proofErr w:type="spellEnd"/>
      <w:r w:rsidRPr="001F319F">
        <w:rPr>
          <w:sz w:val="16"/>
        </w:rPr>
        <w:t xml:space="preserve"> that reject or seek to limit </w:t>
      </w:r>
      <w:proofErr w:type="spellStart"/>
      <w:r w:rsidRPr="001F319F">
        <w:rPr>
          <w:sz w:val="16"/>
        </w:rPr>
        <w:t>centralised</w:t>
      </w:r>
      <w:proofErr w:type="spellEnd"/>
      <w:r w:rsidRPr="001F319F">
        <w:rPr>
          <w:sz w:val="16"/>
        </w:rPr>
        <w:t xml:space="preserve"> and ‘vertical’ hierarchies. The point here is not that all Marxists </w:t>
      </w:r>
      <w:proofErr w:type="gramStart"/>
      <w:r w:rsidRPr="001F319F">
        <w:rPr>
          <w:sz w:val="16"/>
        </w:rPr>
        <w:t>are in agreement</w:t>
      </w:r>
      <w:proofErr w:type="gramEnd"/>
      <w:r w:rsidRPr="001F319F">
        <w:rPr>
          <w:sz w:val="16"/>
        </w:rPr>
        <w:t xml:space="preserve"> with Holloway or Hardt and Negri, nor that they represent a more ‘authentic’ or compelling form of Marxism than Leninism: the point is simply that </w:t>
      </w:r>
      <w:r w:rsidRPr="00A33F0B">
        <w:rPr>
          <w:rStyle w:val="StyleUnderline"/>
          <w:highlight w:val="green"/>
        </w:rPr>
        <w:t>the anarchist critique of Marxism’s authoritarianism is called into question by</w:t>
      </w:r>
      <w:r w:rsidRPr="00644140">
        <w:rPr>
          <w:rStyle w:val="StyleUnderline"/>
        </w:rPr>
        <w:t xml:space="preserve"> the existence of self-identified </w:t>
      </w:r>
      <w:r w:rsidRPr="00A33F0B">
        <w:rPr>
          <w:rStyle w:val="StyleUnderline"/>
          <w:highlight w:val="green"/>
        </w:rPr>
        <w:t xml:space="preserve">Marxists who advocate </w:t>
      </w:r>
      <w:r w:rsidRPr="00644140">
        <w:rPr>
          <w:rStyle w:val="Emphasis"/>
        </w:rPr>
        <w:t>explicitly</w:t>
      </w:r>
      <w:r w:rsidRPr="00A33F0B">
        <w:rPr>
          <w:rStyle w:val="Emphasis"/>
          <w:highlight w:val="green"/>
        </w:rPr>
        <w:t xml:space="preserve"> non-authoritarian modes of </w:t>
      </w:r>
      <w:proofErr w:type="spellStart"/>
      <w:r w:rsidRPr="00A33F0B">
        <w:rPr>
          <w:rStyle w:val="Emphasis"/>
          <w:highlight w:val="green"/>
        </w:rPr>
        <w:t>organisation</w:t>
      </w:r>
      <w:proofErr w:type="spellEnd"/>
      <w:r w:rsidRPr="001F319F">
        <w:rPr>
          <w:sz w:val="16"/>
        </w:rPr>
        <w:t xml:space="preserve">. Moreover, such figures are only the latest in a long-standing line of libertarian Marxists, from Luxemburg via Marcuse and Guérin, even including some of Lenin’s work: The State and Revolution was anti-authoritarian enough to be praised by Lenin’s anarchist contemporaries (Birchall 2010). </w:t>
      </w:r>
      <w:r w:rsidRPr="00031145">
        <w:rPr>
          <w:rStyle w:val="Emphasis"/>
        </w:rPr>
        <w:t xml:space="preserve">By </w:t>
      </w:r>
      <w:r w:rsidRPr="00A33F0B">
        <w:rPr>
          <w:rStyle w:val="Emphasis"/>
          <w:highlight w:val="green"/>
        </w:rPr>
        <w:t xml:space="preserve">invoking the </w:t>
      </w:r>
      <w:r w:rsidRPr="00031145">
        <w:rPr>
          <w:rStyle w:val="Emphasis"/>
        </w:rPr>
        <w:t xml:space="preserve">threatening </w:t>
      </w:r>
      <w:proofErr w:type="spellStart"/>
      <w:r w:rsidRPr="00031145">
        <w:rPr>
          <w:rStyle w:val="Emphasis"/>
        </w:rPr>
        <w:t>spectre</w:t>
      </w:r>
      <w:proofErr w:type="spellEnd"/>
      <w:r w:rsidRPr="00031145">
        <w:rPr>
          <w:rStyle w:val="Emphasis"/>
        </w:rPr>
        <w:t xml:space="preserve"> of the </w:t>
      </w:r>
      <w:r w:rsidRPr="00A33F0B">
        <w:rPr>
          <w:rStyle w:val="Emphasis"/>
          <w:highlight w:val="green"/>
        </w:rPr>
        <w:t>dictatorship of the proletariat</w:t>
      </w:r>
      <w:r w:rsidRPr="00031145">
        <w:rPr>
          <w:rStyle w:val="Emphasis"/>
        </w:rPr>
        <w:t xml:space="preserve">, </w:t>
      </w:r>
      <w:r w:rsidRPr="00A33F0B">
        <w:rPr>
          <w:rStyle w:val="Emphasis"/>
          <w:highlight w:val="green"/>
        </w:rPr>
        <w:t xml:space="preserve">anarchists are </w:t>
      </w:r>
      <w:r w:rsidRPr="00031145">
        <w:rPr>
          <w:rStyle w:val="Emphasis"/>
        </w:rPr>
        <w:t>not only reviving debates whose relevance is doubtful</w:t>
      </w:r>
      <w:r w:rsidRPr="001F319F">
        <w:rPr>
          <w:sz w:val="16"/>
        </w:rPr>
        <w:t xml:space="preserve"> when applied to our own political, economic, and social conditions, </w:t>
      </w:r>
      <w:r w:rsidRPr="00031145">
        <w:rPr>
          <w:rStyle w:val="Emphasis"/>
        </w:rPr>
        <w:t xml:space="preserve">but they are also </w:t>
      </w:r>
      <w:r w:rsidRPr="00A33F0B">
        <w:rPr>
          <w:rStyle w:val="Emphasis"/>
          <w:highlight w:val="green"/>
        </w:rPr>
        <w:t xml:space="preserve">failing to </w:t>
      </w:r>
      <w:proofErr w:type="spellStart"/>
      <w:r w:rsidRPr="00A33F0B">
        <w:rPr>
          <w:rStyle w:val="Emphasis"/>
          <w:highlight w:val="green"/>
        </w:rPr>
        <w:t>recognise</w:t>
      </w:r>
      <w:proofErr w:type="spellEnd"/>
      <w:r w:rsidRPr="00A33F0B">
        <w:rPr>
          <w:sz w:val="16"/>
          <w:highlight w:val="green"/>
        </w:rPr>
        <w:t xml:space="preserve"> </w:t>
      </w:r>
      <w:r w:rsidRPr="001F319F">
        <w:rPr>
          <w:sz w:val="16"/>
        </w:rPr>
        <w:t xml:space="preserve">or acknowledge </w:t>
      </w:r>
      <w:r w:rsidRPr="00A33F0B">
        <w:rPr>
          <w:rStyle w:val="Emphasis"/>
          <w:highlight w:val="green"/>
        </w:rPr>
        <w:t>the diversity of Marxism</w:t>
      </w:r>
      <w:r w:rsidRPr="001F319F">
        <w:rPr>
          <w:sz w:val="16"/>
        </w:rPr>
        <w:t xml:space="preserve">. Notwithstanding this strategic plurality within Marxism, it is anyway questionable whether a particular form of </w:t>
      </w:r>
      <w:proofErr w:type="spellStart"/>
      <w:r w:rsidRPr="001F319F">
        <w:rPr>
          <w:sz w:val="16"/>
        </w:rPr>
        <w:t>organisation</w:t>
      </w:r>
      <w:proofErr w:type="spellEnd"/>
      <w:r w:rsidRPr="001F319F">
        <w:rPr>
          <w:sz w:val="16"/>
        </w:rPr>
        <w:t xml:space="preserve"> can be defined as intrinsically progressive. Given that both the US army and its enemies such as al Qaeda and ISIS, for example, are increasingly adopting polycentric, networked forms (albeit in combination with traditional vertical hierarchies), </w:t>
      </w:r>
      <w:proofErr w:type="gramStart"/>
      <w:r w:rsidRPr="001F319F">
        <w:rPr>
          <w:sz w:val="16"/>
        </w:rPr>
        <w:t>it is clear that such</w:t>
      </w:r>
      <w:proofErr w:type="gramEnd"/>
      <w:r w:rsidRPr="001F319F">
        <w:rPr>
          <w:sz w:val="16"/>
        </w:rPr>
        <w:t xml:space="preserve"> forms do not always produce </w:t>
      </w:r>
      <w:proofErr w:type="gramStart"/>
      <w:r w:rsidRPr="001F319F">
        <w:rPr>
          <w:sz w:val="16"/>
        </w:rPr>
        <w:t>a radical</w:t>
      </w:r>
      <w:proofErr w:type="gramEnd"/>
      <w:r w:rsidRPr="001F319F">
        <w:rPr>
          <w:sz w:val="16"/>
        </w:rPr>
        <w:t xml:space="preserve"> politics. Ultimately, </w:t>
      </w:r>
      <w:r w:rsidRPr="007D2481">
        <w:rPr>
          <w:rStyle w:val="StyleUnderline"/>
        </w:rPr>
        <w:t>what</w:t>
      </w:r>
      <w:r w:rsidRPr="00031145">
        <w:rPr>
          <w:rStyle w:val="StyleUnderline"/>
        </w:rPr>
        <w:t xml:space="preserve"> really distinguishes emancipatory from reactionary groups are not their strategies or </w:t>
      </w:r>
      <w:proofErr w:type="spellStart"/>
      <w:r w:rsidRPr="00031145">
        <w:rPr>
          <w:rStyle w:val="StyleUnderline"/>
        </w:rPr>
        <w:t>organisational</w:t>
      </w:r>
      <w:proofErr w:type="spellEnd"/>
      <w:r w:rsidRPr="00031145">
        <w:rPr>
          <w:rStyle w:val="StyleUnderline"/>
        </w:rPr>
        <w:t xml:space="preserve"> arrangements, but the goals they pursue</w:t>
      </w:r>
      <w:r w:rsidRPr="001F319F">
        <w:rPr>
          <w:sz w:val="16"/>
        </w:rPr>
        <w:t xml:space="preserve"> (Hardt &amp; Negri 2006: 54-62, 93, 218). </w:t>
      </w:r>
      <w:r w:rsidRPr="00031145">
        <w:rPr>
          <w:rStyle w:val="StyleUnderline"/>
        </w:rPr>
        <w:t xml:space="preserve">The risk of </w:t>
      </w:r>
      <w:r w:rsidRPr="00A33F0B">
        <w:rPr>
          <w:rStyle w:val="StyleUnderline"/>
          <w:highlight w:val="green"/>
        </w:rPr>
        <w:t>anarchism’s</w:t>
      </w:r>
      <w:r w:rsidRPr="00031145">
        <w:rPr>
          <w:rStyle w:val="StyleUnderline"/>
        </w:rPr>
        <w:t xml:space="preserve"> preoccupation with </w:t>
      </w:r>
      <w:r w:rsidRPr="00A33F0B">
        <w:rPr>
          <w:rStyle w:val="StyleUnderline"/>
          <w:highlight w:val="green"/>
        </w:rPr>
        <w:t>prefigurative politics</w:t>
      </w:r>
      <w:r w:rsidRPr="00031145">
        <w:rPr>
          <w:rStyle w:val="StyleUnderline"/>
        </w:rPr>
        <w:t xml:space="preserve"> is that </w:t>
      </w:r>
      <w:r w:rsidRPr="00031145">
        <w:rPr>
          <w:rStyle w:val="Emphasis"/>
        </w:rPr>
        <w:t xml:space="preserve">it </w:t>
      </w:r>
      <w:proofErr w:type="spellStart"/>
      <w:r w:rsidRPr="00A33F0B">
        <w:rPr>
          <w:rStyle w:val="Emphasis"/>
          <w:highlight w:val="green"/>
        </w:rPr>
        <w:t>fetishises</w:t>
      </w:r>
      <w:proofErr w:type="spellEnd"/>
      <w:r w:rsidRPr="00A33F0B">
        <w:rPr>
          <w:rStyle w:val="Emphasis"/>
          <w:highlight w:val="green"/>
        </w:rPr>
        <w:t xml:space="preserve"> tactical purity at the expense of political analysis</w:t>
      </w:r>
      <w:r w:rsidRPr="001F319F">
        <w:rPr>
          <w:sz w:val="16"/>
        </w:rPr>
        <w:t xml:space="preserve"> and aims. Above all, </w:t>
      </w:r>
      <w:r w:rsidRPr="00A33F0B">
        <w:rPr>
          <w:rStyle w:val="StyleUnderline"/>
          <w:highlight w:val="green"/>
        </w:rPr>
        <w:t xml:space="preserve">the anarchist critique of Marxist strategies is premised on an overly simplistic understanding of </w:t>
      </w:r>
      <w:r w:rsidRPr="00A33F0B">
        <w:rPr>
          <w:rStyle w:val="Emphasis"/>
          <w:highlight w:val="green"/>
        </w:rPr>
        <w:t>the relationship between theory and practice</w:t>
      </w:r>
      <w:r w:rsidRPr="001F319F">
        <w:rPr>
          <w:sz w:val="16"/>
        </w:rPr>
        <w:t xml:space="preserve">. Anarchists have attempted to attribute Marxism’s supposed antidemocratic tactics to its theoretical claims, but there can never be any straightforward connection between theoretical arguments and </w:t>
      </w:r>
      <w:proofErr w:type="spellStart"/>
      <w:r w:rsidRPr="001F319F">
        <w:rPr>
          <w:sz w:val="16"/>
        </w:rPr>
        <w:t>organisational</w:t>
      </w:r>
      <w:proofErr w:type="spellEnd"/>
      <w:r w:rsidRPr="001F319F">
        <w:rPr>
          <w:sz w:val="16"/>
        </w:rPr>
        <w:t xml:space="preserve"> or strategic practices. The links between theory and practice are complex and subtle, and </w:t>
      </w:r>
      <w:r w:rsidRPr="00031145">
        <w:rPr>
          <w:rStyle w:val="StyleUnderline"/>
        </w:rPr>
        <w:t>it is dangerous to read back from the practical failures of a movement</w:t>
      </w:r>
      <w:r w:rsidRPr="001F319F">
        <w:rPr>
          <w:sz w:val="16"/>
        </w:rPr>
        <w:t xml:space="preserve"> </w:t>
      </w:r>
      <w:proofErr w:type="gramStart"/>
      <w:r w:rsidRPr="001F319F">
        <w:rPr>
          <w:sz w:val="16"/>
        </w:rPr>
        <w:t xml:space="preserve">in order </w:t>
      </w:r>
      <w:r w:rsidRPr="00031145">
        <w:rPr>
          <w:rStyle w:val="StyleUnderline"/>
        </w:rPr>
        <w:t>to</w:t>
      </w:r>
      <w:proofErr w:type="gramEnd"/>
      <w:r w:rsidRPr="00031145">
        <w:rPr>
          <w:rStyle w:val="StyleUnderline"/>
        </w:rPr>
        <w:t xml:space="preserve"> </w:t>
      </w:r>
      <w:proofErr w:type="spellStart"/>
      <w:r w:rsidRPr="00031145">
        <w:rPr>
          <w:rStyle w:val="StyleUnderline"/>
        </w:rPr>
        <w:t>criticise</w:t>
      </w:r>
      <w:proofErr w:type="spellEnd"/>
      <w:r w:rsidRPr="00031145">
        <w:rPr>
          <w:rStyle w:val="StyleUnderline"/>
        </w:rPr>
        <w:t xml:space="preserve"> a set of concepts and theories</w:t>
      </w:r>
      <w:r w:rsidRPr="001F319F">
        <w:rPr>
          <w:sz w:val="16"/>
        </w:rPr>
        <w:t xml:space="preserve">. To claim, for example, that Stalinism can be explained by mistakes in Marx’s methodology, or even that the former throws doubt on the latter, is to risk the idealist and ultimately untenable argument that political or economic failures are produced by incorrect or inadequate theory. Historical events can never simply disprove or discredit any ideological position, because ideas are always developed and applied within a variety of social and historical contexts. </w:t>
      </w:r>
      <w:r w:rsidRPr="00031145">
        <w:rPr>
          <w:rStyle w:val="StyleUnderline"/>
        </w:rPr>
        <w:t>The gulag does not result from something Marx wrote, but from a complex web of material causes</w:t>
      </w:r>
      <w:r w:rsidRPr="001F319F">
        <w:rPr>
          <w:sz w:val="16"/>
        </w:rPr>
        <w:t xml:space="preserve">. Anarchists </w:t>
      </w:r>
      <w:proofErr w:type="gramStart"/>
      <w:r w:rsidRPr="001F319F">
        <w:rPr>
          <w:sz w:val="16"/>
        </w:rPr>
        <w:t>in particular should</w:t>
      </w:r>
      <w:proofErr w:type="gramEnd"/>
      <w:r w:rsidRPr="001F319F">
        <w:rPr>
          <w:sz w:val="16"/>
        </w:rPr>
        <w:t xml:space="preserve"> be especially wary of attempting to discredit Marxism in this way, because practical experiments in anarchism have so seldom been successful: if we are to judge an ideology or movement by its operation ‘in practice’, then anarchism does not fare much better than Marxism (Choat 2013: 337-8). It may be that Leninist tactics have not achieved a classless and stateless society, but so far neither have anarchist tactics: anarchists may have cleaner hands than Marxists, but that is only because anarchists have had their hands on so little. </w:t>
      </w:r>
      <w:r w:rsidRPr="00A33F0B">
        <w:rPr>
          <w:rStyle w:val="StyleUnderline"/>
          <w:highlight w:val="green"/>
        </w:rPr>
        <w:t xml:space="preserve">The anarchist critique </w:t>
      </w:r>
      <w:r w:rsidRPr="00031145">
        <w:rPr>
          <w:rStyle w:val="StyleUnderline"/>
        </w:rPr>
        <w:t xml:space="preserve">of Marxist </w:t>
      </w:r>
      <w:proofErr w:type="spellStart"/>
      <w:r w:rsidRPr="00031145">
        <w:rPr>
          <w:rStyle w:val="StyleUnderline"/>
        </w:rPr>
        <w:t>organisational</w:t>
      </w:r>
      <w:proofErr w:type="spellEnd"/>
      <w:r w:rsidRPr="00031145">
        <w:rPr>
          <w:rStyle w:val="StyleUnderline"/>
        </w:rPr>
        <w:t xml:space="preserve"> forms is unconvincing</w:t>
      </w:r>
      <w:r w:rsidRPr="001F319F">
        <w:rPr>
          <w:sz w:val="16"/>
        </w:rPr>
        <w:t xml:space="preserve">, then, </w:t>
      </w:r>
      <w:r w:rsidRPr="00031145">
        <w:rPr>
          <w:rStyle w:val="StyleUnderline"/>
        </w:rPr>
        <w:t xml:space="preserve">because it does not acknowledge the diversity of Marxist approaches and it tends towards a </w:t>
      </w:r>
      <w:proofErr w:type="spellStart"/>
      <w:r w:rsidRPr="00031145">
        <w:rPr>
          <w:rStyle w:val="StyleUnderline"/>
        </w:rPr>
        <w:t>theoreticism</w:t>
      </w:r>
      <w:proofErr w:type="spellEnd"/>
      <w:r w:rsidRPr="00031145">
        <w:rPr>
          <w:rStyle w:val="StyleUnderline"/>
        </w:rPr>
        <w:t xml:space="preserve"> that </w:t>
      </w:r>
      <w:r w:rsidRPr="00A33F0B">
        <w:rPr>
          <w:rStyle w:val="StyleUnderline"/>
          <w:highlight w:val="green"/>
        </w:rPr>
        <w:t xml:space="preserve">sees </w:t>
      </w:r>
      <w:r w:rsidRPr="00A33F0B">
        <w:rPr>
          <w:rStyle w:val="Emphasis"/>
          <w:highlight w:val="green"/>
        </w:rPr>
        <w:t>a linear, causal and continuous line from theory to practice</w:t>
      </w:r>
      <w:r w:rsidRPr="001F319F">
        <w:rPr>
          <w:sz w:val="16"/>
        </w:rPr>
        <w:t xml:space="preserve">. Nonetheless, </w:t>
      </w:r>
      <w:r w:rsidRPr="00A33F0B">
        <w:rPr>
          <w:rStyle w:val="Emphasis"/>
          <w:highlight w:val="green"/>
        </w:rPr>
        <w:t xml:space="preserve">there are significant differences </w:t>
      </w:r>
      <w:proofErr w:type="gramStart"/>
      <w:r w:rsidRPr="00A33F0B">
        <w:rPr>
          <w:rStyle w:val="Emphasis"/>
          <w:highlight w:val="green"/>
        </w:rPr>
        <w:t>of</w:t>
      </w:r>
      <w:proofErr w:type="gramEnd"/>
      <w:r w:rsidRPr="00A33F0B">
        <w:rPr>
          <w:rStyle w:val="Emphasis"/>
          <w:highlight w:val="green"/>
        </w:rPr>
        <w:t xml:space="preserve"> strategy between anarchism and Marxism</w:t>
      </w:r>
      <w:r w:rsidRPr="001F319F">
        <w:rPr>
          <w:sz w:val="16"/>
        </w:rPr>
        <w:t xml:space="preserve">: it is just that </w:t>
      </w:r>
      <w:r w:rsidRPr="00031145">
        <w:rPr>
          <w:rStyle w:val="StyleUnderline"/>
        </w:rPr>
        <w:t xml:space="preserve">these are less to do with </w:t>
      </w:r>
      <w:proofErr w:type="spellStart"/>
      <w:r w:rsidRPr="00031145">
        <w:rPr>
          <w:rStyle w:val="StyleUnderline"/>
        </w:rPr>
        <w:t>organisation</w:t>
      </w:r>
      <w:proofErr w:type="spellEnd"/>
      <w:r w:rsidRPr="00031145">
        <w:rPr>
          <w:rStyle w:val="StyleUnderline"/>
        </w:rPr>
        <w:t xml:space="preserve"> as </w:t>
      </w:r>
      <w:proofErr w:type="gramStart"/>
      <w:r w:rsidRPr="00031145">
        <w:rPr>
          <w:rStyle w:val="StyleUnderline"/>
        </w:rPr>
        <w:t>such, and</w:t>
      </w:r>
      <w:proofErr w:type="gramEnd"/>
      <w:r w:rsidRPr="00031145">
        <w:rPr>
          <w:rStyle w:val="StyleUnderline"/>
        </w:rPr>
        <w:t xml:space="preserve"> are much more broadly to do with differing attitudes toward politics and the state</w:t>
      </w:r>
      <w:r w:rsidRPr="001F319F">
        <w:rPr>
          <w:sz w:val="16"/>
        </w:rPr>
        <w:t xml:space="preserve">. Although some (though by no means all) </w:t>
      </w:r>
      <w:r w:rsidRPr="00031145">
        <w:rPr>
          <w:rStyle w:val="StyleUnderline"/>
        </w:rPr>
        <w:t>anarchists have</w:t>
      </w:r>
      <w:r w:rsidRPr="001F319F">
        <w:rPr>
          <w:sz w:val="16"/>
        </w:rPr>
        <w:t xml:space="preserve"> supported formal political </w:t>
      </w:r>
      <w:proofErr w:type="spellStart"/>
      <w:r w:rsidRPr="001F319F">
        <w:rPr>
          <w:sz w:val="16"/>
        </w:rPr>
        <w:t>organisations</w:t>
      </w:r>
      <w:proofErr w:type="spellEnd"/>
      <w:r w:rsidRPr="001F319F">
        <w:rPr>
          <w:sz w:val="16"/>
        </w:rPr>
        <w:t xml:space="preserve">, with rules, membership criteria, and even internal discipline (Schmidt &amp; van der Walt 2009: 247-263), they have traditionally </w:t>
      </w:r>
      <w:r w:rsidRPr="00031145">
        <w:rPr>
          <w:rStyle w:val="StyleUnderline"/>
        </w:rPr>
        <w:t>rejected</w:t>
      </w:r>
      <w:r w:rsidRPr="001F319F">
        <w:rPr>
          <w:sz w:val="16"/>
        </w:rPr>
        <w:t xml:space="preserve"> any engagement with the state – whether it be voting, demanding legal rights or protections, forming political parties, or </w:t>
      </w:r>
      <w:r w:rsidRPr="00031145">
        <w:rPr>
          <w:rStyle w:val="Emphasis"/>
        </w:rPr>
        <w:t>attempting the revolutionary seizure of government</w:t>
      </w:r>
      <w:r w:rsidRPr="001F319F">
        <w:rPr>
          <w:sz w:val="16"/>
        </w:rPr>
        <w:t xml:space="preserve"> – on the basis that such engagement can only end up replicating the oppressive hierarchies that they are fighting: either it will lead to new forms of dictatorship and bureaucracy (such as developed in the Soviet Union); or it will lead to parliamentary reformism and hence merely reinforce existing structures and relations of power. </w:t>
      </w:r>
    </w:p>
    <w:p w14:paraId="756A7E33" w14:textId="547DE8FB" w:rsidR="00125E80" w:rsidRDefault="00125E80" w:rsidP="00125E80">
      <w:pPr>
        <w:pStyle w:val="Heading4"/>
      </w:pPr>
      <w:r>
        <w:t>Idealism is philosophical and practically incompatible with Marxist materialism. It locates change in ideas, rather than economic relations, and so lapses into conservatism.</w:t>
      </w:r>
    </w:p>
    <w:p w14:paraId="11786B68" w14:textId="77777777" w:rsidR="00125E80" w:rsidRPr="00790EEA" w:rsidRDefault="00125E80" w:rsidP="00125E80">
      <w:proofErr w:type="spellStart"/>
      <w:r w:rsidRPr="00B71942">
        <w:rPr>
          <w:b/>
          <w:bCs/>
          <w:sz w:val="26"/>
          <w:szCs w:val="26"/>
        </w:rPr>
        <w:t>Dialego</w:t>
      </w:r>
      <w:proofErr w:type="spellEnd"/>
      <w:r w:rsidRPr="00B71942">
        <w:rPr>
          <w:b/>
          <w:bCs/>
          <w:sz w:val="26"/>
          <w:szCs w:val="26"/>
        </w:rPr>
        <w:t xml:space="preserve"> 75</w:t>
      </w:r>
      <w:r>
        <w:t>, philosophy at Leicester University (</w:t>
      </w:r>
      <w:r w:rsidRPr="005D66D4">
        <w:rPr>
          <w:i/>
          <w:iCs/>
        </w:rPr>
        <w:t>Philosophy and Class Struggle</w:t>
      </w:r>
      <w:r>
        <w:t xml:space="preserve">, “Chapter 2: What is Dialectical Materialism,” accessed through the Marxist Internet Archive, published 1975, </w:t>
      </w:r>
      <w:r w:rsidRPr="005D66D4">
        <w:t>https://www.marxists.org/subject/africa/dialego/philosophy/ch02.htm</w:t>
      </w:r>
      <w:r>
        <w:t>) //Rock Chalk</w:t>
      </w:r>
    </w:p>
    <w:p w14:paraId="2494A429" w14:textId="7D5FC949" w:rsidR="00125E80" w:rsidRPr="00125E80" w:rsidRDefault="00125E80" w:rsidP="00125E80">
      <w:pPr>
        <w:rPr>
          <w:sz w:val="16"/>
        </w:rPr>
      </w:pPr>
      <w:r w:rsidRPr="00790EEA">
        <w:rPr>
          <w:sz w:val="16"/>
        </w:rPr>
        <w:t xml:space="preserve">In a previous article on “Philosophy and Class Struggle” it was argued </w:t>
      </w:r>
      <w:r w:rsidRPr="00790EEA">
        <w:rPr>
          <w:rStyle w:val="StyleUnderline"/>
        </w:rPr>
        <w:t xml:space="preserve">that </w:t>
      </w:r>
      <w:r w:rsidRPr="00310561">
        <w:rPr>
          <w:rStyle w:val="StyleUnderline"/>
          <w:highlight w:val="green"/>
        </w:rPr>
        <w:t xml:space="preserve">dialectical materialism is the only </w:t>
      </w:r>
      <w:r w:rsidRPr="00790EEA">
        <w:rPr>
          <w:rStyle w:val="StyleUnderline"/>
        </w:rPr>
        <w:t xml:space="preserve">logical and </w:t>
      </w:r>
      <w:r w:rsidRPr="00310561">
        <w:rPr>
          <w:rStyle w:val="StyleUnderline"/>
          <w:highlight w:val="green"/>
        </w:rPr>
        <w:t>consistent philosophy for a revolutionary</w:t>
      </w:r>
      <w:r w:rsidRPr="00790EEA">
        <w:rPr>
          <w:rStyle w:val="StyleUnderline"/>
        </w:rPr>
        <w:t xml:space="preserve"> today to hold.</w:t>
      </w:r>
      <w:r w:rsidRPr="00790EEA">
        <w:rPr>
          <w:sz w:val="16"/>
        </w:rPr>
        <w:t xml:space="preserve"> Understood concretely and applied creatively, </w:t>
      </w:r>
      <w:r w:rsidRPr="00790EEA">
        <w:rPr>
          <w:rStyle w:val="StyleUnderline"/>
        </w:rPr>
        <w:t>dialectical materialism has a crucial role to play in helping revolutionaries formulate their strategy and tactics in such a way that they reflect the needs of the situation and take all the relevant factors into account.</w:t>
      </w:r>
      <w:r>
        <w:rPr>
          <w:rStyle w:val="StyleUnderline"/>
        </w:rPr>
        <w:t xml:space="preserve"> </w:t>
      </w:r>
      <w:r w:rsidRPr="00790EEA">
        <w:rPr>
          <w:sz w:val="16"/>
        </w:rPr>
        <w:t>T</w:t>
      </w:r>
      <w:r w:rsidRPr="00790EEA">
        <w:rPr>
          <w:rStyle w:val="StyleUnderline"/>
        </w:rPr>
        <w:t>hose who stress materialism at</w:t>
      </w:r>
      <w:r>
        <w:rPr>
          <w:rStyle w:val="StyleUnderline"/>
        </w:rPr>
        <w:t xml:space="preserve"> </w:t>
      </w:r>
      <w:r w:rsidRPr="00790EEA">
        <w:rPr>
          <w:rStyle w:val="StyleUnderline"/>
        </w:rPr>
        <w:t>the expense of</w:t>
      </w:r>
      <w:r>
        <w:rPr>
          <w:rStyle w:val="StyleUnderline"/>
        </w:rPr>
        <w:t xml:space="preserve"> </w:t>
      </w:r>
      <w:r w:rsidRPr="00790EEA">
        <w:rPr>
          <w:rStyle w:val="StyleUnderline"/>
        </w:rPr>
        <w:t xml:space="preserve">dialectics in their political practice will ignore the pressures for change steadily building up </w:t>
      </w:r>
      <w:r w:rsidRPr="00790EEA">
        <w:rPr>
          <w:sz w:val="16"/>
        </w:rPr>
        <w:t xml:space="preserve">(witness the dramatic street battles in the South African cities and townships since June this year), </w:t>
      </w:r>
      <w:r w:rsidRPr="00790EEA">
        <w:rPr>
          <w:rStyle w:val="StyleUnderline"/>
        </w:rPr>
        <w:t>while those who see</w:t>
      </w:r>
      <w:r>
        <w:rPr>
          <w:rStyle w:val="StyleUnderline"/>
        </w:rPr>
        <w:t xml:space="preserve"> </w:t>
      </w:r>
      <w:r w:rsidRPr="00790EEA">
        <w:rPr>
          <w:rStyle w:val="StyleUnderline"/>
        </w:rPr>
        <w:t>only</w:t>
      </w:r>
      <w:r>
        <w:rPr>
          <w:rStyle w:val="StyleUnderline"/>
        </w:rPr>
        <w:t xml:space="preserve"> </w:t>
      </w:r>
      <w:r w:rsidRPr="00790EEA">
        <w:rPr>
          <w:rStyle w:val="StyleUnderline"/>
        </w:rPr>
        <w:t>dialectics and neglect materialism, inevitably overlook the concrete realities of the situation and the particular stage of the struggle</w:t>
      </w:r>
      <w:r w:rsidRPr="00790EEA">
        <w:rPr>
          <w:sz w:val="16"/>
        </w:rPr>
        <w:t>.</w:t>
      </w:r>
      <w:r w:rsidRPr="00B71942">
        <w:rPr>
          <w:sz w:val="16"/>
        </w:rPr>
        <w:t xml:space="preserve"> </w:t>
      </w:r>
      <w:r w:rsidRPr="00790EEA">
        <w:rPr>
          <w:sz w:val="16"/>
        </w:rPr>
        <w:t xml:space="preserve">This is why a proper understanding of </w:t>
      </w:r>
      <w:r w:rsidRPr="00790EEA">
        <w:rPr>
          <w:rStyle w:val="StyleUnderline"/>
        </w:rPr>
        <w:t>dialectical materialism is a necessary part of our correct political practice; it furnishes the Communist Party and the liberation movement with an essential weapon in the on-going struggle and is a vital ingredient for success.</w:t>
      </w:r>
      <w:r>
        <w:rPr>
          <w:rStyle w:val="StyleUnderline"/>
        </w:rPr>
        <w:t xml:space="preserve"> </w:t>
      </w:r>
      <w:r w:rsidRPr="00790EEA">
        <w:rPr>
          <w:sz w:val="16"/>
        </w:rPr>
        <w:t xml:space="preserve">My basic objective in this article is to show that </w:t>
      </w:r>
      <w:r w:rsidRPr="00790EEA">
        <w:rPr>
          <w:rStyle w:val="StyleUnderline"/>
        </w:rPr>
        <w:t>dialectics and materialism — the two aspects of Marxist philosophy which give it its name</w:t>
      </w:r>
      <w:r w:rsidRPr="00790EEA">
        <w:rPr>
          <w:sz w:val="16"/>
        </w:rPr>
        <w:t xml:space="preserve"> — form the two halves of a single whole. Just as a chemist mixes hydrogen and oxygen to form water, so Marx and Engels reworked the theories of dialectics and materialism which previous thinkers had developed, </w:t>
      </w:r>
      <w:proofErr w:type="gramStart"/>
      <w:r w:rsidRPr="00790EEA">
        <w:rPr>
          <w:sz w:val="16"/>
        </w:rPr>
        <w:t>in order to</w:t>
      </w:r>
      <w:proofErr w:type="gramEnd"/>
      <w:r w:rsidRPr="00790EEA">
        <w:rPr>
          <w:sz w:val="16"/>
        </w:rPr>
        <w:t xml:space="preserve"> create a revolutionary philosophy of a new type. For the first time in history a materialist theory of the universe was worked out which was thoroughly</w:t>
      </w:r>
      <w:r w:rsidRPr="00B71942">
        <w:rPr>
          <w:sz w:val="16"/>
        </w:rPr>
        <w:t xml:space="preserve"> </w:t>
      </w:r>
      <w:r w:rsidRPr="00790EEA">
        <w:rPr>
          <w:sz w:val="16"/>
        </w:rPr>
        <w:t>dialectical</w:t>
      </w:r>
      <w:r w:rsidRPr="00B71942">
        <w:rPr>
          <w:sz w:val="16"/>
        </w:rPr>
        <w:t xml:space="preserve"> </w:t>
      </w:r>
      <w:r w:rsidRPr="00790EEA">
        <w:rPr>
          <w:sz w:val="16"/>
        </w:rPr>
        <w:t>in character, and a conception of dialectics developed that was squarely based on</w:t>
      </w:r>
      <w:r w:rsidRPr="00B71942">
        <w:rPr>
          <w:sz w:val="16"/>
        </w:rPr>
        <w:t xml:space="preserve"> </w:t>
      </w:r>
      <w:r w:rsidRPr="00790EEA">
        <w:rPr>
          <w:sz w:val="16"/>
        </w:rPr>
        <w:t>materialism.</w:t>
      </w:r>
      <w:r w:rsidRPr="00B71942">
        <w:rPr>
          <w:sz w:val="16"/>
        </w:rPr>
        <w:t xml:space="preserve"> </w:t>
      </w:r>
      <w:r w:rsidRPr="00790EEA">
        <w:rPr>
          <w:sz w:val="16"/>
        </w:rPr>
        <w:t>The result is a highly explosive revolutionary mix!</w:t>
      </w:r>
      <w:r w:rsidRPr="00B71942">
        <w:rPr>
          <w:sz w:val="16"/>
        </w:rPr>
        <w:t xml:space="preserve"> </w:t>
      </w:r>
      <w:r w:rsidRPr="00790EEA">
        <w:rPr>
          <w:sz w:val="16"/>
        </w:rPr>
        <w:t>To explain how this took place and why it was necessary, we must first of all get to grips with</w:t>
      </w:r>
      <w:r w:rsidRPr="00B71942">
        <w:rPr>
          <w:sz w:val="16"/>
        </w:rPr>
        <w:t xml:space="preserve"> </w:t>
      </w:r>
      <w:r w:rsidRPr="00790EEA">
        <w:rPr>
          <w:sz w:val="16"/>
        </w:rPr>
        <w:t>(</w:t>
      </w:r>
      <w:r w:rsidRPr="00790EEA">
        <w:rPr>
          <w:rStyle w:val="StyleUnderline"/>
        </w:rPr>
        <w:t>i) Materialism Vs. Idealism: the Basic Question of Philosophy</w:t>
      </w:r>
      <w:r>
        <w:rPr>
          <w:rStyle w:val="StyleUnderline"/>
        </w:rPr>
        <w:t xml:space="preserve"> </w:t>
      </w:r>
      <w:r w:rsidRPr="00790EEA">
        <w:rPr>
          <w:rStyle w:val="StyleUnderline"/>
        </w:rPr>
        <w:t>It is sometimes thought that a “materialist” is a person who simply looks after his own selfish interests whereas an “idealist” is one who is prepared to sacrifice for a worthwhile cause. Yet, if this were so, it would be the conservatives of this world who are the “materialists” and the revolutionaries who are moved by “idealism"!</w:t>
      </w:r>
      <w:r>
        <w:rPr>
          <w:rStyle w:val="StyleUnderline"/>
        </w:rPr>
        <w:t xml:space="preserve"> </w:t>
      </w:r>
      <w:r w:rsidRPr="00790EEA">
        <w:rPr>
          <w:sz w:val="16"/>
        </w:rPr>
        <w:t xml:space="preserve">In fact, of course, “materialism” and “idealism” do not refer to vague moral attitudes of this kind. </w:t>
      </w:r>
      <w:r w:rsidRPr="00790EEA">
        <w:rPr>
          <w:rStyle w:val="StyleUnderline"/>
        </w:rPr>
        <w:t>They are terms used in philosophy to describe the only two basic interpretations of the world which can be consistently held.</w:t>
      </w:r>
      <w:r>
        <w:rPr>
          <w:rStyle w:val="StyleUnderline"/>
        </w:rPr>
        <w:t xml:space="preserve"> </w:t>
      </w:r>
      <w:r w:rsidRPr="00790EEA">
        <w:rPr>
          <w:sz w:val="16"/>
        </w:rPr>
        <w:t xml:space="preserve">Everyone who studies the world around him </w:t>
      </w:r>
      <w:proofErr w:type="gramStart"/>
      <w:r w:rsidRPr="00790EEA">
        <w:rPr>
          <w:sz w:val="16"/>
        </w:rPr>
        <w:t>has to</w:t>
      </w:r>
      <w:proofErr w:type="gramEnd"/>
      <w:r w:rsidRPr="00790EEA">
        <w:rPr>
          <w:sz w:val="16"/>
        </w:rPr>
        <w:t xml:space="preserve"> find the</w:t>
      </w:r>
      <w:r w:rsidRPr="00B71942">
        <w:rPr>
          <w:sz w:val="16"/>
        </w:rPr>
        <w:t xml:space="preserve"> </w:t>
      </w:r>
      <w:r w:rsidRPr="00790EEA">
        <w:rPr>
          <w:sz w:val="16"/>
        </w:rPr>
        <w:t>origin</w:t>
      </w:r>
      <w:r w:rsidRPr="00B71942">
        <w:rPr>
          <w:sz w:val="16"/>
        </w:rPr>
        <w:t xml:space="preserve"> </w:t>
      </w:r>
      <w:r w:rsidRPr="00790EEA">
        <w:rPr>
          <w:sz w:val="16"/>
        </w:rPr>
        <w:t xml:space="preserve">of things. What causes things to </w:t>
      </w:r>
      <w:proofErr w:type="gramStart"/>
      <w:r w:rsidRPr="00790EEA">
        <w:rPr>
          <w:sz w:val="16"/>
        </w:rPr>
        <w:t>move, or</w:t>
      </w:r>
      <w:proofErr w:type="gramEnd"/>
      <w:r w:rsidRPr="00790EEA">
        <w:rPr>
          <w:sz w:val="16"/>
        </w:rPr>
        <w:t xml:space="preserve"> to act or to behave in the way they do? Are the forces spiritual in origin or are they produced by the material world?</w:t>
      </w:r>
      <w:r w:rsidRPr="00B71942">
        <w:rPr>
          <w:sz w:val="16"/>
        </w:rPr>
        <w:t xml:space="preserve"> </w:t>
      </w:r>
      <w:r w:rsidRPr="00790EEA">
        <w:rPr>
          <w:sz w:val="16"/>
        </w:rPr>
        <w:t xml:space="preserve">Some years </w:t>
      </w:r>
      <w:proofErr w:type="gramStart"/>
      <w:r w:rsidRPr="00790EEA">
        <w:rPr>
          <w:sz w:val="16"/>
        </w:rPr>
        <w:t>ago</w:t>
      </w:r>
      <w:proofErr w:type="gramEnd"/>
      <w:r w:rsidRPr="00790EEA">
        <w:rPr>
          <w:sz w:val="16"/>
        </w:rPr>
        <w:t xml:space="preserve"> a Calvinist minister ascribed earth tremors in the western Cape to the growing disquiet of the Almighty towards modern forms of music and dress! </w:t>
      </w:r>
      <w:r w:rsidRPr="00790EEA">
        <w:rPr>
          <w:rStyle w:val="StyleUnderline"/>
        </w:rPr>
        <w:t>Whereas a</w:t>
      </w:r>
      <w:r>
        <w:rPr>
          <w:rStyle w:val="StyleUnderline"/>
        </w:rPr>
        <w:t xml:space="preserve"> </w:t>
      </w:r>
      <w:r w:rsidRPr="00310561">
        <w:rPr>
          <w:rStyle w:val="StyleUnderline"/>
          <w:highlight w:val="green"/>
        </w:rPr>
        <w:t>materialist seeks to explain the</w:t>
      </w:r>
      <w:r w:rsidRPr="00790EEA">
        <w:rPr>
          <w:rStyle w:val="StyleUnderline"/>
        </w:rPr>
        <w:t xml:space="preserve"> </w:t>
      </w:r>
      <w:r w:rsidRPr="00310561">
        <w:rPr>
          <w:rStyle w:val="StyleUnderline"/>
          <w:highlight w:val="green"/>
        </w:rPr>
        <w:t>world</w:t>
      </w:r>
      <w:r w:rsidRPr="00790EEA">
        <w:rPr>
          <w:rStyle w:val="StyleUnderline"/>
        </w:rPr>
        <w:t xml:space="preserve"> of society and nature </w:t>
      </w:r>
      <w:r w:rsidRPr="00310561">
        <w:rPr>
          <w:rStyle w:val="StyleUnderline"/>
          <w:highlight w:val="green"/>
        </w:rPr>
        <w:t>according to</w:t>
      </w:r>
      <w:r w:rsidRPr="00790EEA">
        <w:rPr>
          <w:rStyle w:val="StyleUnderline"/>
        </w:rPr>
        <w:t xml:space="preserve"> the </w:t>
      </w:r>
      <w:r w:rsidRPr="00310561">
        <w:rPr>
          <w:rStyle w:val="StyleUnderline"/>
          <w:highlight w:val="green"/>
        </w:rPr>
        <w:t>material conditions</w:t>
      </w:r>
      <w:r w:rsidRPr="00790EEA">
        <w:rPr>
          <w:rStyle w:val="StyleUnderline"/>
        </w:rPr>
        <w:t xml:space="preserve"> and processes at work, </w:t>
      </w:r>
      <w:r w:rsidRPr="00310561">
        <w:rPr>
          <w:rStyle w:val="StyleUnderline"/>
          <w:highlight w:val="green"/>
        </w:rPr>
        <w:t>the idealist believes</w:t>
      </w:r>
      <w:r w:rsidRPr="00790EEA">
        <w:rPr>
          <w:rStyle w:val="StyleUnderline"/>
        </w:rPr>
        <w:t xml:space="preserve"> that </w:t>
      </w:r>
      <w:r w:rsidRPr="00310561">
        <w:rPr>
          <w:rStyle w:val="StyleUnderline"/>
          <w:highlight w:val="green"/>
        </w:rPr>
        <w:t>events take place because of the existence of</w:t>
      </w:r>
      <w:r w:rsidRPr="00790EEA">
        <w:rPr>
          <w:rStyle w:val="StyleUnderline"/>
        </w:rPr>
        <w:t xml:space="preserve"> spiritual forces or “</w:t>
      </w:r>
      <w:r w:rsidRPr="00310561">
        <w:rPr>
          <w:rStyle w:val="StyleUnderline"/>
          <w:highlight w:val="green"/>
        </w:rPr>
        <w:t>ideas”.</w:t>
      </w:r>
      <w:r>
        <w:rPr>
          <w:rStyle w:val="StyleUnderline"/>
        </w:rPr>
        <w:t xml:space="preserve"> </w:t>
      </w:r>
      <w:r w:rsidRPr="00310561">
        <w:rPr>
          <w:rStyle w:val="StyleUnderline"/>
          <w:highlight w:val="green"/>
        </w:rPr>
        <w:t>An idealist</w:t>
      </w:r>
      <w:r w:rsidRPr="00790EEA">
        <w:rPr>
          <w:rStyle w:val="StyleUnderline"/>
        </w:rPr>
        <w:t xml:space="preserve"> </w:t>
      </w:r>
      <w:r w:rsidRPr="00310561">
        <w:rPr>
          <w:rStyle w:val="StyleUnderline"/>
          <w:highlight w:val="green"/>
        </w:rPr>
        <w:t>might argue</w:t>
      </w:r>
      <w:r w:rsidRPr="00790EEA">
        <w:rPr>
          <w:rStyle w:val="StyleUnderline"/>
        </w:rPr>
        <w:t xml:space="preserve"> that </w:t>
      </w:r>
      <w:r w:rsidRPr="00310561">
        <w:rPr>
          <w:rStyle w:val="StyleUnderline"/>
          <w:highlight w:val="green"/>
        </w:rPr>
        <w:t>apartheid in South Africa has been brought about by the “ill-will</w:t>
      </w:r>
      <w:r w:rsidRPr="00790EEA">
        <w:rPr>
          <w:rStyle w:val="StyleUnderline"/>
        </w:rPr>
        <w:t xml:space="preserve">” or “evil intentions” </w:t>
      </w:r>
      <w:r w:rsidRPr="00310561">
        <w:rPr>
          <w:rStyle w:val="StyleUnderline"/>
          <w:highlight w:val="green"/>
        </w:rPr>
        <w:t>of white people</w:t>
      </w:r>
      <w:r w:rsidRPr="00790EEA">
        <w:rPr>
          <w:rStyle w:val="StyleUnderline"/>
        </w:rPr>
        <w:t xml:space="preserve"> who don’t wish to face up to reality. </w:t>
      </w:r>
      <w:r w:rsidRPr="00310561">
        <w:rPr>
          <w:rStyle w:val="StyleUnderline"/>
          <w:highlight w:val="green"/>
        </w:rPr>
        <w:t>For a materialist</w:t>
      </w:r>
      <w:r w:rsidRPr="00790EEA">
        <w:rPr>
          <w:rStyle w:val="StyleUnderline"/>
        </w:rPr>
        <w:t xml:space="preserve">, on the other hand, this “ill-will” or “evil intention” </w:t>
      </w:r>
      <w:r w:rsidRPr="00310561">
        <w:rPr>
          <w:rStyle w:val="StyleUnderline"/>
          <w:highlight w:val="green"/>
        </w:rPr>
        <w:t>still needs to be explained,</w:t>
      </w:r>
      <w:r w:rsidRPr="00790EEA">
        <w:rPr>
          <w:rStyle w:val="StyleUnderline"/>
        </w:rPr>
        <w:t xml:space="preserve"> and the real reason for apartheid is not to be found in people’s heads but in their pockets, in </w:t>
      </w:r>
      <w:r w:rsidRPr="00310561">
        <w:rPr>
          <w:rStyle w:val="StyleUnderline"/>
          <w:highlight w:val="green"/>
        </w:rPr>
        <w:t>that material system of capitalist exploitation</w:t>
      </w:r>
      <w:r w:rsidRPr="00790EEA">
        <w:rPr>
          <w:rStyle w:val="StyleUnderline"/>
        </w:rPr>
        <w:t xml:space="preserve"> which </w:t>
      </w:r>
      <w:r w:rsidRPr="00310561">
        <w:rPr>
          <w:rStyle w:val="StyleUnderline"/>
          <w:highlight w:val="green"/>
        </w:rPr>
        <w:t>makes apartheid highly profitable</w:t>
      </w:r>
      <w:r w:rsidRPr="00790EEA">
        <w:rPr>
          <w:rStyle w:val="StyleUnderline"/>
        </w:rPr>
        <w:t xml:space="preserve"> for financial investors, factory owners and the giant farms. It is here that the roots of the system lie.</w:t>
      </w:r>
      <w:r>
        <w:rPr>
          <w:rStyle w:val="StyleUnderline"/>
        </w:rPr>
        <w:t xml:space="preserve"> </w:t>
      </w:r>
      <w:r w:rsidRPr="00790EEA">
        <w:rPr>
          <w:rStyle w:val="StyleUnderline"/>
        </w:rPr>
        <w:t xml:space="preserve">We often talk about the way in which for example “anti-communist ideas” weaken our movement by creating divisions in its ranks and this of course is true. But we must never forget that these </w:t>
      </w:r>
      <w:r w:rsidRPr="00310561">
        <w:rPr>
          <w:rStyle w:val="StyleUnderline"/>
          <w:highlight w:val="green"/>
        </w:rPr>
        <w:t>anti-communist “ideas”</w:t>
      </w:r>
      <w:r w:rsidRPr="00790EEA">
        <w:rPr>
          <w:rStyle w:val="StyleUnderline"/>
        </w:rPr>
        <w:t xml:space="preserve"> don’t simply fall from the skies: they </w:t>
      </w:r>
      <w:r w:rsidRPr="00310561">
        <w:rPr>
          <w:rStyle w:val="StyleUnderline"/>
          <w:highlight w:val="green"/>
        </w:rPr>
        <w:t>reflect a</w:t>
      </w:r>
      <w:r w:rsidRPr="00790EEA">
        <w:rPr>
          <w:rStyle w:val="StyleUnderline"/>
        </w:rPr>
        <w:t xml:space="preserve">nd arise out of the </w:t>
      </w:r>
      <w:r w:rsidRPr="00310561">
        <w:rPr>
          <w:rStyle w:val="StyleUnderline"/>
          <w:highlight w:val="green"/>
        </w:rPr>
        <w:t>material interests</w:t>
      </w:r>
      <w:r w:rsidRPr="00790EEA">
        <w:rPr>
          <w:rStyle w:val="StyleUnderline"/>
        </w:rPr>
        <w:t xml:space="preserve"> </w:t>
      </w:r>
      <w:r w:rsidRPr="00310561">
        <w:rPr>
          <w:rStyle w:val="StyleUnderline"/>
          <w:highlight w:val="green"/>
        </w:rPr>
        <w:t>of monopoly capitalism</w:t>
      </w:r>
      <w:r w:rsidRPr="00790EEA">
        <w:rPr>
          <w:rStyle w:val="StyleUnderline"/>
        </w:rPr>
        <w:t xml:space="preserve"> and unless they are firmly rebuffed, they are </w:t>
      </w:r>
      <w:r w:rsidRPr="00310561">
        <w:rPr>
          <w:rStyle w:val="StyleUnderline"/>
          <w:highlight w:val="green"/>
        </w:rPr>
        <w:t>likely to make an impact on those whose stake in society</w:t>
      </w:r>
      <w:r w:rsidRPr="00790EEA">
        <w:rPr>
          <w:rStyle w:val="StyleUnderline"/>
        </w:rPr>
        <w:t xml:space="preserve">, however small, </w:t>
      </w:r>
      <w:r w:rsidRPr="00310561">
        <w:rPr>
          <w:rStyle w:val="StyleUnderline"/>
          <w:highlight w:val="green"/>
        </w:rPr>
        <w:t>makes them vulnerable to anti-communist scare-mongering</w:t>
      </w:r>
      <w:r>
        <w:rPr>
          <w:rStyle w:val="StyleUnderline"/>
        </w:rPr>
        <w:t xml:space="preserve"> </w:t>
      </w:r>
      <w:r w:rsidRPr="00790EEA">
        <w:rPr>
          <w:rStyle w:val="StyleUnderline"/>
        </w:rPr>
        <w:t>Thus we can say that whereas idealism looks for an explanation of</w:t>
      </w:r>
      <w:r>
        <w:rPr>
          <w:rStyle w:val="StyleUnderline"/>
        </w:rPr>
        <w:t xml:space="preserve"> </w:t>
      </w:r>
      <w:r w:rsidRPr="00790EEA">
        <w:rPr>
          <w:rStyle w:val="StyleUnderline"/>
        </w:rPr>
        <w:t>the world in terms of the “ideas”, “intentions” or “will” of people, materialism considers that the source of all events and actions is to be found in material causes or, as they are sometimes called, “the laws of nature.”</w:t>
      </w:r>
      <w:r>
        <w:rPr>
          <w:rStyle w:val="StyleUnderline"/>
        </w:rPr>
        <w:t xml:space="preserve"> </w:t>
      </w:r>
      <w:r w:rsidRPr="00790EEA">
        <w:rPr>
          <w:rStyle w:val="StyleUnderline"/>
        </w:rPr>
        <w:t>It is true that cruder forms of idealism ascribe things in the world to the “will of God” whereas more subtle forms of idealism put the cause down to the ideas which exist in the heads of individuals on earth, but in neither case do idealists seek an explanation in material reality.</w:t>
      </w:r>
      <w:r>
        <w:rPr>
          <w:rStyle w:val="StyleUnderline"/>
        </w:rPr>
        <w:t xml:space="preserve"> </w:t>
      </w:r>
      <w:r w:rsidRPr="00790EEA">
        <w:rPr>
          <w:rStyle w:val="StyleUnderline"/>
        </w:rPr>
        <w:t xml:space="preserve">Whereas </w:t>
      </w:r>
      <w:r w:rsidRPr="00310561">
        <w:rPr>
          <w:rStyle w:val="StyleUnderline"/>
          <w:highlight w:val="green"/>
        </w:rPr>
        <w:t>idealism believes</w:t>
      </w:r>
      <w:r w:rsidRPr="00790EEA">
        <w:rPr>
          <w:rStyle w:val="StyleUnderline"/>
        </w:rPr>
        <w:t xml:space="preserve"> that </w:t>
      </w:r>
      <w:r w:rsidRPr="00310561">
        <w:rPr>
          <w:rStyle w:val="StyleUnderline"/>
          <w:highlight w:val="green"/>
        </w:rPr>
        <w:t>the ideas in people’s heads exist outside of</w:t>
      </w:r>
      <w:r w:rsidRPr="00790EEA">
        <w:rPr>
          <w:rStyle w:val="StyleUnderline"/>
        </w:rPr>
        <w:t xml:space="preserve"> </w:t>
      </w:r>
      <w:r w:rsidRPr="00310561">
        <w:rPr>
          <w:rStyle w:val="StyleUnderline"/>
          <w:highlight w:val="green"/>
        </w:rPr>
        <w:t>and independently of the world of matter</w:t>
      </w:r>
      <w:r w:rsidRPr="00790EEA">
        <w:rPr>
          <w:rStyle w:val="StyleUnderline"/>
        </w:rPr>
        <w:t xml:space="preserve">, materialism contends that people’s ideas, like all other aspects of their </w:t>
      </w:r>
      <w:proofErr w:type="spellStart"/>
      <w:r w:rsidRPr="00790EEA">
        <w:rPr>
          <w:rStyle w:val="StyleUnderline"/>
        </w:rPr>
        <w:t>behaviour</w:t>
      </w:r>
      <w:proofErr w:type="spellEnd"/>
      <w:r w:rsidRPr="00790EEA">
        <w:rPr>
          <w:rStyle w:val="StyleUnderline"/>
        </w:rPr>
        <w:t>, are the product of material causes and can only be properly understood when these causes are discovered.</w:t>
      </w:r>
      <w:r>
        <w:rPr>
          <w:rStyle w:val="StyleUnderline"/>
        </w:rPr>
        <w:t xml:space="preserve"> </w:t>
      </w:r>
      <w:r w:rsidRPr="00790EEA">
        <w:rPr>
          <w:sz w:val="16"/>
        </w:rPr>
        <w:t xml:space="preserve">Materialists in fact argue that man was neither created by God nor is his origin a sheer mystery. He developed out of the world of nature through a long process of </w:t>
      </w:r>
      <w:proofErr w:type="gramStart"/>
      <w:r w:rsidRPr="00790EEA">
        <w:rPr>
          <w:sz w:val="16"/>
        </w:rPr>
        <w:t>evolution</w:t>
      </w:r>
      <w:proofErr w:type="gramEnd"/>
      <w:r w:rsidRPr="00790EEA">
        <w:rPr>
          <w:sz w:val="16"/>
        </w:rPr>
        <w:t xml:space="preserve"> and his ideas are the product of the mental activity of his brain, itself a highly developed and complex form of matter.</w:t>
      </w:r>
      <w:r w:rsidRPr="00B71942">
        <w:rPr>
          <w:sz w:val="16"/>
        </w:rPr>
        <w:t xml:space="preserve"> </w:t>
      </w:r>
      <w:r w:rsidRPr="00790EEA">
        <w:rPr>
          <w:rStyle w:val="StyleUnderline"/>
        </w:rPr>
        <w:t xml:space="preserve">This </w:t>
      </w:r>
      <w:r w:rsidRPr="00310561">
        <w:rPr>
          <w:rStyle w:val="StyleUnderline"/>
          <w:highlight w:val="green"/>
        </w:rPr>
        <w:t>does not mean that materialists are not concerned about</w:t>
      </w:r>
      <w:r w:rsidRPr="00790EEA">
        <w:rPr>
          <w:rStyle w:val="StyleUnderline"/>
        </w:rPr>
        <w:t xml:space="preserve"> people’s </w:t>
      </w:r>
      <w:r w:rsidRPr="00310561">
        <w:rPr>
          <w:rStyle w:val="StyleUnderline"/>
          <w:highlight w:val="green"/>
        </w:rPr>
        <w:t>ideas. On the contrary, materialists</w:t>
      </w:r>
      <w:r w:rsidRPr="00790EEA">
        <w:rPr>
          <w:rStyle w:val="StyleUnderline"/>
        </w:rPr>
        <w:t xml:space="preserve"> </w:t>
      </w:r>
      <w:r w:rsidRPr="00310561">
        <w:rPr>
          <w:rStyle w:val="StyleUnderline"/>
          <w:highlight w:val="green"/>
        </w:rPr>
        <w:t>are the only peop</w:t>
      </w:r>
      <w:r w:rsidRPr="00790EEA">
        <w:rPr>
          <w:rStyle w:val="StyleUnderline"/>
        </w:rPr>
        <w:t xml:space="preserve">le in the world </w:t>
      </w:r>
      <w:r w:rsidRPr="00310561">
        <w:rPr>
          <w:rStyle w:val="StyleUnderline"/>
          <w:highlight w:val="green"/>
        </w:rPr>
        <w:t xml:space="preserve">who </w:t>
      </w:r>
      <w:proofErr w:type="gramStart"/>
      <w:r w:rsidRPr="00310561">
        <w:rPr>
          <w:rStyle w:val="StyleUnderline"/>
          <w:highlight w:val="green"/>
        </w:rPr>
        <w:t>are able to</w:t>
      </w:r>
      <w:proofErr w:type="gramEnd"/>
      <w:r w:rsidRPr="00310561">
        <w:rPr>
          <w:rStyle w:val="StyleUnderline"/>
          <w:highlight w:val="green"/>
        </w:rPr>
        <w:t xml:space="preserve"> explain them properly</w:t>
      </w:r>
      <w:r w:rsidRPr="00790EEA">
        <w:rPr>
          <w:rStyle w:val="StyleUnderline"/>
        </w:rPr>
        <w:t xml:space="preserve">. What </w:t>
      </w:r>
      <w:r w:rsidRPr="00310561">
        <w:rPr>
          <w:rStyle w:val="StyleUnderline"/>
          <w:highlight w:val="green"/>
        </w:rPr>
        <w:t>materialism rejects</w:t>
      </w:r>
      <w:r w:rsidRPr="00790EEA">
        <w:rPr>
          <w:rStyle w:val="StyleUnderline"/>
        </w:rPr>
        <w:t xml:space="preserve"> are not ideas, or their immense importance in influencing the course of events. Rather it is the</w:t>
      </w:r>
      <w:r>
        <w:rPr>
          <w:rStyle w:val="StyleUnderline"/>
        </w:rPr>
        <w:t xml:space="preserve"> </w:t>
      </w:r>
      <w:r w:rsidRPr="00310561">
        <w:rPr>
          <w:rStyle w:val="StyleUnderline"/>
          <w:highlight w:val="green"/>
        </w:rPr>
        <w:t>idealist theory of ideas</w:t>
      </w:r>
      <w:r w:rsidRPr="00790EEA">
        <w:rPr>
          <w:rStyle w:val="StyleUnderline"/>
        </w:rPr>
        <w:t xml:space="preserve"> which materialists challenge, </w:t>
      </w:r>
      <w:r w:rsidRPr="00310561">
        <w:rPr>
          <w:rStyle w:val="StyleUnderline"/>
          <w:highlight w:val="green"/>
        </w:rPr>
        <w:t>because this treats ideas as mystical forces</w:t>
      </w:r>
      <w:r w:rsidRPr="00790EEA">
        <w:rPr>
          <w:rStyle w:val="StyleUnderline"/>
        </w:rPr>
        <w:t xml:space="preserve"> that somehow exist independently of material reality.</w:t>
      </w:r>
      <w:r>
        <w:rPr>
          <w:rStyle w:val="StyleUnderline"/>
        </w:rPr>
        <w:t xml:space="preserve"> </w:t>
      </w:r>
      <w:r w:rsidRPr="00790EEA">
        <w:rPr>
          <w:sz w:val="16"/>
        </w:rPr>
        <w:t xml:space="preserve">It is true that many people generally look for the causes of events in material rather than spiritual forces while retaining beliefs about the world of the supernatural or some other “autonomous” realm of ideas. But this merely means that they are not being philosophically consistent. The fact </w:t>
      </w:r>
      <w:proofErr w:type="gramStart"/>
      <w:r w:rsidRPr="00790EEA">
        <w:rPr>
          <w:sz w:val="16"/>
        </w:rPr>
        <w:t>still remains</w:t>
      </w:r>
      <w:proofErr w:type="gramEnd"/>
      <w:r w:rsidRPr="00790EEA">
        <w:rPr>
          <w:sz w:val="16"/>
        </w:rPr>
        <w:t xml:space="preserve"> that it is impossible to hold that matter is the product of mind (the idealist position) while at one and the same time contending that mind is the product of matter!</w:t>
      </w:r>
      <w:r w:rsidRPr="00B71942">
        <w:rPr>
          <w:sz w:val="16"/>
        </w:rPr>
        <w:t xml:space="preserve"> </w:t>
      </w:r>
      <w:r w:rsidRPr="00310561">
        <w:rPr>
          <w:rStyle w:val="StyleUnderline"/>
          <w:highlight w:val="green"/>
        </w:rPr>
        <w:t>Materialism and idealism</w:t>
      </w:r>
      <w:r w:rsidRPr="00790EEA">
        <w:rPr>
          <w:rStyle w:val="StyleUnderline"/>
        </w:rPr>
        <w:t xml:space="preserve"> offer interpretations of the world which </w:t>
      </w:r>
      <w:r w:rsidRPr="00310561">
        <w:rPr>
          <w:rStyle w:val="StyleUnderline"/>
          <w:highlight w:val="green"/>
        </w:rPr>
        <w:t>are irreconcilable</w:t>
      </w:r>
      <w:r w:rsidRPr="00790EEA">
        <w:rPr>
          <w:rStyle w:val="StyleUnderline"/>
        </w:rPr>
        <w:t>. Which of the “two great camps”, as Engels called them,</w:t>
      </w:r>
      <w:hyperlink r:id="rId9" w:anchor="n1" w:history="1">
        <w:r w:rsidRPr="00790EEA">
          <w:rPr>
            <w:rStyle w:val="StyleUnderline"/>
          </w:rPr>
          <w:t>[1]</w:t>
        </w:r>
      </w:hyperlink>
      <w:r>
        <w:rPr>
          <w:rStyle w:val="StyleUnderline"/>
        </w:rPr>
        <w:t xml:space="preserve"> </w:t>
      </w:r>
      <w:r w:rsidRPr="00790EEA">
        <w:rPr>
          <w:rStyle w:val="StyleUnderline"/>
        </w:rPr>
        <w:t>we choose still constitutes today, as in the past, the basic question of philosophy.</w:t>
      </w:r>
      <w:r>
        <w:rPr>
          <w:rStyle w:val="StyleUnderline"/>
        </w:rPr>
        <w:t xml:space="preserve"> </w:t>
      </w:r>
      <w:r w:rsidRPr="00790EEA">
        <w:rPr>
          <w:sz w:val="16"/>
        </w:rPr>
        <w:t>But why should it matter? What political consequences are likely to follow if we opt for one camp rather than the other?</w:t>
      </w:r>
      <w:r w:rsidRPr="00B71942">
        <w:rPr>
          <w:sz w:val="16"/>
        </w:rPr>
        <w:t xml:space="preserve"> </w:t>
      </w:r>
      <w:r w:rsidRPr="00790EEA">
        <w:rPr>
          <w:sz w:val="16"/>
        </w:rPr>
        <w:t>To answer this question, we must turn to consider the question of</w:t>
      </w:r>
      <w:r w:rsidRPr="00B71942">
        <w:rPr>
          <w:sz w:val="16"/>
        </w:rPr>
        <w:t xml:space="preserve"> </w:t>
      </w:r>
      <w:r w:rsidRPr="00790EEA">
        <w:rPr>
          <w:sz w:val="16"/>
        </w:rPr>
        <w:t>(ii) Materialism as a Rational and Democratic Outlook</w:t>
      </w:r>
      <w:r w:rsidRPr="00B71942">
        <w:rPr>
          <w:sz w:val="16"/>
        </w:rPr>
        <w:t xml:space="preserve"> </w:t>
      </w:r>
      <w:r w:rsidRPr="00790EEA">
        <w:rPr>
          <w:sz w:val="16"/>
        </w:rPr>
        <w:t xml:space="preserve">If we ascribe, as the idealists do, events and actions to the will of God or to the ideas which people carry around in their heads, everything which happens is either a mystery or some kind of accidental “change of heart”. </w:t>
      </w:r>
      <w:r w:rsidRPr="00790EEA">
        <w:rPr>
          <w:rStyle w:val="StyleUnderline"/>
        </w:rPr>
        <w:t>To argue that events do not ultimately have</w:t>
      </w:r>
      <w:r>
        <w:rPr>
          <w:rStyle w:val="StyleUnderline"/>
        </w:rPr>
        <w:t xml:space="preserve"> </w:t>
      </w:r>
      <w:r w:rsidRPr="00790EEA">
        <w:rPr>
          <w:rStyle w:val="StyleUnderline"/>
        </w:rPr>
        <w:t>material</w:t>
      </w:r>
      <w:r>
        <w:rPr>
          <w:rStyle w:val="StyleUnderline"/>
        </w:rPr>
        <w:t xml:space="preserve"> </w:t>
      </w:r>
      <w:r w:rsidRPr="00790EEA">
        <w:rPr>
          <w:rStyle w:val="StyleUnderline"/>
        </w:rPr>
        <w:t>causes means of course, that they cannot be scientifically examined or rationally understood.</w:t>
      </w:r>
      <w:r>
        <w:rPr>
          <w:rStyle w:val="StyleUnderline"/>
        </w:rPr>
        <w:t xml:space="preserve"> </w:t>
      </w:r>
      <w:r w:rsidRPr="00790EEA">
        <w:rPr>
          <w:rStyle w:val="StyleUnderline"/>
        </w:rPr>
        <w:t xml:space="preserve">This is why </w:t>
      </w:r>
      <w:r w:rsidRPr="00310561">
        <w:rPr>
          <w:rStyle w:val="StyleUnderline"/>
          <w:highlight w:val="green"/>
        </w:rPr>
        <w:t>idealism is</w:t>
      </w:r>
      <w:r w:rsidRPr="00790EEA">
        <w:rPr>
          <w:rStyle w:val="StyleUnderline"/>
        </w:rPr>
        <w:t xml:space="preserve"> not only mystical but generally </w:t>
      </w:r>
      <w:r w:rsidRPr="00310561">
        <w:rPr>
          <w:rStyle w:val="StyleUnderline"/>
          <w:highlight w:val="green"/>
        </w:rPr>
        <w:t>conservative and elitist</w:t>
      </w:r>
      <w:r w:rsidRPr="00790EEA">
        <w:rPr>
          <w:rStyle w:val="StyleUnderline"/>
        </w:rPr>
        <w:t xml:space="preserve"> in character</w:t>
      </w:r>
      <w:r w:rsidRPr="00310561">
        <w:rPr>
          <w:sz w:val="16"/>
          <w:highlight w:val="green"/>
        </w:rPr>
        <w:t xml:space="preserve">. </w:t>
      </w:r>
      <w:r w:rsidRPr="00310561">
        <w:rPr>
          <w:rStyle w:val="StyleUnderline"/>
          <w:highlight w:val="green"/>
        </w:rPr>
        <w:t>To look for</w:t>
      </w:r>
      <w:r w:rsidRPr="00790EEA">
        <w:rPr>
          <w:rStyle w:val="StyleUnderline"/>
        </w:rPr>
        <w:t xml:space="preserve"> the source of </w:t>
      </w:r>
      <w:r w:rsidRPr="00310561">
        <w:rPr>
          <w:rStyle w:val="StyleUnderline"/>
          <w:highlight w:val="green"/>
        </w:rPr>
        <w:t xml:space="preserve">movement in </w:t>
      </w:r>
      <w:r w:rsidRPr="00790EEA">
        <w:rPr>
          <w:rStyle w:val="StyleUnderline"/>
        </w:rPr>
        <w:t xml:space="preserve">the world solely to </w:t>
      </w:r>
      <w:r w:rsidRPr="00310561">
        <w:rPr>
          <w:rStyle w:val="StyleUnderline"/>
          <w:highlight w:val="green"/>
        </w:rPr>
        <w:t xml:space="preserve">people’s “ideas” or the power of </w:t>
      </w:r>
      <w:proofErr w:type="gramStart"/>
      <w:r w:rsidRPr="00310561">
        <w:rPr>
          <w:rStyle w:val="StyleUnderline"/>
          <w:highlight w:val="green"/>
        </w:rPr>
        <w:t>their</w:t>
      </w:r>
      <w:proofErr w:type="gramEnd"/>
      <w:r w:rsidRPr="00310561">
        <w:rPr>
          <w:rStyle w:val="StyleUnderline"/>
          <w:highlight w:val="green"/>
        </w:rPr>
        <w:t xml:space="preserve"> “will</w:t>
      </w:r>
      <w:r w:rsidRPr="00790EEA">
        <w:rPr>
          <w:rStyle w:val="StyleUnderline"/>
        </w:rPr>
        <w:t xml:space="preserve">” is to </w:t>
      </w:r>
      <w:r w:rsidRPr="00310561">
        <w:rPr>
          <w:rStyle w:val="StyleUnderline"/>
          <w:highlight w:val="green"/>
        </w:rPr>
        <w:t>ignore</w:t>
      </w:r>
      <w:r w:rsidRPr="00790EEA">
        <w:rPr>
          <w:rStyle w:val="StyleUnderline"/>
        </w:rPr>
        <w:t xml:space="preserve"> the </w:t>
      </w:r>
      <w:r w:rsidRPr="00310561">
        <w:rPr>
          <w:rStyle w:val="StyleUnderline"/>
          <w:highlight w:val="green"/>
        </w:rPr>
        <w:t>practical experience of the mass</w:t>
      </w:r>
      <w:r w:rsidRPr="00790EEA">
        <w:rPr>
          <w:rStyle w:val="StyleUnderline"/>
        </w:rPr>
        <w:t xml:space="preserve"> of ordinary people as they go about their daily lives — </w:t>
      </w:r>
      <w:r w:rsidRPr="00310561">
        <w:rPr>
          <w:rStyle w:val="StyleUnderline"/>
          <w:highlight w:val="green"/>
        </w:rPr>
        <w:t xml:space="preserve">the real force which </w:t>
      </w:r>
      <w:proofErr w:type="spellStart"/>
      <w:r w:rsidRPr="00310561">
        <w:rPr>
          <w:rStyle w:val="StyleUnderline"/>
          <w:highlight w:val="green"/>
        </w:rPr>
        <w:t>moulds</w:t>
      </w:r>
      <w:proofErr w:type="spellEnd"/>
      <w:r w:rsidRPr="00310561">
        <w:rPr>
          <w:rStyle w:val="StyleUnderline"/>
          <w:highlight w:val="green"/>
        </w:rPr>
        <w:t xml:space="preserve"> our thought</w:t>
      </w:r>
      <w:r w:rsidRPr="00790EEA">
        <w:rPr>
          <w:rStyle w:val="StyleUnderline"/>
        </w:rPr>
        <w:t xml:space="preserve">. Differences in outlook appear for the </w:t>
      </w:r>
      <w:r w:rsidRPr="00310561">
        <w:rPr>
          <w:rStyle w:val="StyleUnderline"/>
          <w:highlight w:val="green"/>
        </w:rPr>
        <w:t>idealist, not</w:t>
      </w:r>
      <w:r w:rsidRPr="00790EEA">
        <w:rPr>
          <w:rStyle w:val="StyleUnderline"/>
        </w:rPr>
        <w:t xml:space="preserve"> as </w:t>
      </w:r>
      <w:proofErr w:type="gramStart"/>
      <w:r w:rsidRPr="00790EEA">
        <w:rPr>
          <w:rStyle w:val="StyleUnderline"/>
        </w:rPr>
        <w:t>particular reflections</w:t>
      </w:r>
      <w:proofErr w:type="gramEnd"/>
      <w:r w:rsidRPr="00790EEA">
        <w:rPr>
          <w:rStyle w:val="StyleUnderline"/>
        </w:rPr>
        <w:t xml:space="preserve"> of a given set of material circumstances, but </w:t>
      </w:r>
      <w:r w:rsidRPr="00310561">
        <w:rPr>
          <w:rStyle w:val="StyleUnderline"/>
          <w:highlight w:val="green"/>
        </w:rPr>
        <w:t>as the product of mystical forces which nothing can change</w:t>
      </w:r>
      <w:r w:rsidRPr="00790EEA">
        <w:rPr>
          <w:sz w:val="16"/>
        </w:rPr>
        <w:t xml:space="preserve">. Plato, the ancient Greek idealist, believed that men viewed the world differently because they had been “made” differently — he likened them to different metals like brass, iron and gold — and these were “differences” which nothing could change. The men of “gold” — a philosophical elite — were naturally intended to rule over the cruder multitudes of brass and iron — the unfortunate many! Is it surprising that Plato’s idealism has often found </w:t>
      </w:r>
      <w:proofErr w:type="gramStart"/>
      <w:r w:rsidRPr="00790EEA">
        <w:rPr>
          <w:sz w:val="16"/>
        </w:rPr>
        <w:t>a sympathetic</w:t>
      </w:r>
      <w:proofErr w:type="gramEnd"/>
      <w:r w:rsidRPr="00790EEA">
        <w:rPr>
          <w:sz w:val="16"/>
        </w:rPr>
        <w:t xml:space="preserve"> hearing among apartheid’s supporters? Racist nonsense about the “genetic” differences which are supposed to make some “races” more intelligent than others is simply the logical product of the idealist’s search for “causes” which lie beyond our </w:t>
      </w:r>
      <w:proofErr w:type="gramStart"/>
      <w:r w:rsidRPr="00790EEA">
        <w:rPr>
          <w:sz w:val="16"/>
        </w:rPr>
        <w:t>control, and</w:t>
      </w:r>
      <w:proofErr w:type="gramEnd"/>
      <w:r w:rsidRPr="00790EEA">
        <w:rPr>
          <w:sz w:val="16"/>
        </w:rPr>
        <w:t xml:space="preserve"> cannot be rationally understood.</w:t>
      </w:r>
      <w:r w:rsidRPr="00B71942">
        <w:rPr>
          <w:sz w:val="16"/>
        </w:rPr>
        <w:t xml:space="preserve"> </w:t>
      </w:r>
      <w:r w:rsidRPr="00310561">
        <w:rPr>
          <w:rStyle w:val="StyleUnderline"/>
          <w:highlight w:val="green"/>
        </w:rPr>
        <w:t>For materialists, people are the product of their material circumstances</w:t>
      </w:r>
      <w:r w:rsidRPr="00790EEA">
        <w:rPr>
          <w:sz w:val="16"/>
        </w:rPr>
        <w:t xml:space="preserve"> and their “human nature”, their outlook on life </w:t>
      </w:r>
      <w:r w:rsidRPr="00790EEA">
        <w:rPr>
          <w:rStyle w:val="StyleUnderline"/>
        </w:rPr>
        <w:t xml:space="preserve">and their general psychology </w:t>
      </w:r>
      <w:r w:rsidRPr="00310561">
        <w:rPr>
          <w:rStyle w:val="StyleUnderline"/>
          <w:highlight w:val="green"/>
        </w:rPr>
        <w:t>reflect the conditions under which they live and work</w:t>
      </w:r>
      <w:r w:rsidRPr="00790EEA">
        <w:rPr>
          <w:sz w:val="16"/>
        </w:rPr>
        <w:t xml:space="preserve">. </w:t>
      </w:r>
      <w:r w:rsidRPr="00310561">
        <w:rPr>
          <w:rStyle w:val="StyleUnderline"/>
          <w:highlight w:val="green"/>
        </w:rPr>
        <w:t xml:space="preserve">To change </w:t>
      </w:r>
      <w:proofErr w:type="gramStart"/>
      <w:r w:rsidRPr="00310561">
        <w:rPr>
          <w:rStyle w:val="StyleUnderline"/>
          <w:highlight w:val="green"/>
        </w:rPr>
        <w:t>people</w:t>
      </w:r>
      <w:proofErr w:type="gramEnd"/>
      <w:r w:rsidRPr="00310561">
        <w:rPr>
          <w:rStyle w:val="StyleUnderline"/>
          <w:highlight w:val="green"/>
        </w:rPr>
        <w:t xml:space="preserve"> you must change their circumstances.</w:t>
      </w:r>
      <w:r w:rsidRPr="00790EEA">
        <w:rPr>
          <w:sz w:val="16"/>
        </w:rPr>
        <w:t xml:space="preserve"> </w:t>
      </w:r>
      <w:r w:rsidRPr="00790EEA">
        <w:rPr>
          <w:rStyle w:val="StyleUnderline"/>
        </w:rPr>
        <w:t xml:space="preserve">If, as the materialist argues, we draw our knowledge and character from our practical experience of the material world, then not only is everyone able to learn from life and play their part in running society </w:t>
      </w:r>
      <w:r w:rsidRPr="00790EEA">
        <w:rPr>
          <w:sz w:val="16"/>
        </w:rPr>
        <w:t xml:space="preserve">(a democratic view which rejects the need for mystical “fuehrers” to govern the “dumb” masses), </w:t>
      </w:r>
      <w:r w:rsidRPr="00790EEA">
        <w:rPr>
          <w:rStyle w:val="StyleUnderline"/>
        </w:rPr>
        <w:t>but changing our material conditions of life can rid society of poverty, crime, exploitation, war and all the other evils which conservatives blame on “human nature”.</w:t>
      </w:r>
      <w:r w:rsidRPr="00790EEA">
        <w:rPr>
          <w:sz w:val="16"/>
        </w:rPr>
        <w:t xml:space="preserve"> Marx and Engels comment that if</w:t>
      </w:r>
      <w:r w:rsidRPr="00B71942">
        <w:rPr>
          <w:sz w:val="16"/>
        </w:rPr>
        <w:t xml:space="preserve"> </w:t>
      </w:r>
      <w:r w:rsidRPr="00790EEA">
        <w:rPr>
          <w:sz w:val="16"/>
        </w:rPr>
        <w:t>man is shaped by environment, his environment must be made human</w:t>
      </w:r>
      <w:hyperlink r:id="rId10" w:anchor="n2" w:history="1">
        <w:r w:rsidRPr="00790EEA">
          <w:rPr>
            <w:rStyle w:val="Hyperlink"/>
            <w:sz w:val="16"/>
          </w:rPr>
          <w:t>[2]</w:t>
        </w:r>
      </w:hyperlink>
      <w:r w:rsidRPr="00790EEA">
        <w:rPr>
          <w:sz w:val="16"/>
        </w:rPr>
        <w:t>, and proceed to add that “the teaching of materialism” is “the teaching of real humanism and the</w:t>
      </w:r>
      <w:r w:rsidRPr="00B71942">
        <w:rPr>
          <w:sz w:val="16"/>
        </w:rPr>
        <w:t xml:space="preserve"> </w:t>
      </w:r>
      <w:r w:rsidRPr="00790EEA">
        <w:rPr>
          <w:sz w:val="16"/>
        </w:rPr>
        <w:t>logical</w:t>
      </w:r>
      <w:r w:rsidRPr="00B71942">
        <w:rPr>
          <w:sz w:val="16"/>
        </w:rPr>
        <w:t xml:space="preserve"> </w:t>
      </w:r>
      <w:r w:rsidRPr="00790EEA">
        <w:rPr>
          <w:sz w:val="16"/>
        </w:rPr>
        <w:t>basis of</w:t>
      </w:r>
      <w:r w:rsidRPr="00B71942">
        <w:rPr>
          <w:sz w:val="16"/>
        </w:rPr>
        <w:t xml:space="preserve"> </w:t>
      </w:r>
      <w:r w:rsidRPr="00790EEA">
        <w:rPr>
          <w:sz w:val="16"/>
        </w:rPr>
        <w:t>communism”.</w:t>
      </w:r>
      <w:hyperlink r:id="rId11" w:anchor="n3" w:history="1">
        <w:r w:rsidRPr="00790EEA">
          <w:rPr>
            <w:rStyle w:val="Hyperlink"/>
            <w:sz w:val="16"/>
          </w:rPr>
          <w:t>[3]</w:t>
        </w:r>
      </w:hyperlink>
      <w:r w:rsidRPr="00B71942">
        <w:rPr>
          <w:sz w:val="16"/>
        </w:rPr>
        <w:t xml:space="preserve"> </w:t>
      </w:r>
      <w:r w:rsidRPr="00790EEA">
        <w:rPr>
          <w:sz w:val="16"/>
        </w:rPr>
        <w:t>For materialism is the only philosophy today which can rationally explain the world of nature and society and thus enable people to control their own lives and rid mankind of the injustices, inequalities and exploitation of capitalism.</w:t>
      </w:r>
      <w:r w:rsidRPr="00B71942">
        <w:rPr>
          <w:sz w:val="16"/>
        </w:rPr>
        <w:t xml:space="preserve"> </w:t>
      </w:r>
      <w:r w:rsidRPr="00790EEA">
        <w:rPr>
          <w:sz w:val="16"/>
        </w:rPr>
        <w:t>But how is such a philosophy of materialism to be developed? Before materialism can serve as “the logical basis of communism”, it must solve the problem which I now wish to consider, the problem of</w:t>
      </w:r>
    </w:p>
    <w:p w14:paraId="4B6E9B0F" w14:textId="16A72073" w:rsidR="00A33F0B" w:rsidRPr="00A33F0B" w:rsidRDefault="00A33F0B" w:rsidP="00A33F0B">
      <w:pPr>
        <w:pStyle w:val="Heading4"/>
      </w:pPr>
      <w:r>
        <w:t xml:space="preserve">Vote negative to build a Maoist party. That entails a </w:t>
      </w:r>
      <w:proofErr w:type="gramStart"/>
      <w:r>
        <w:t>rank and file</w:t>
      </w:r>
      <w:proofErr w:type="gramEnd"/>
      <w:r>
        <w:t xml:space="preserve"> strategy for movement building, a cadre building system to build cells of support, and the culmination in a unified vanguard organization.</w:t>
      </w:r>
    </w:p>
    <w:p w14:paraId="5339E1CD" w14:textId="77777777" w:rsidR="00A33F0B" w:rsidRPr="0032179F" w:rsidRDefault="00A33F0B" w:rsidP="00A33F0B">
      <w:r w:rsidRPr="0032179F">
        <w:rPr>
          <w:b/>
          <w:bCs/>
          <w:sz w:val="26"/>
          <w:szCs w:val="26"/>
        </w:rPr>
        <w:t>Black Like Mao 21</w:t>
      </w:r>
      <w:r w:rsidRPr="0032179F">
        <w:rPr>
          <w:sz w:val="26"/>
          <w:szCs w:val="26"/>
        </w:rPr>
        <w:t xml:space="preserve"> </w:t>
      </w:r>
      <w:r w:rsidRPr="0032179F">
        <w:rPr>
          <w:sz w:val="16"/>
          <w:szCs w:val="16"/>
        </w:rPr>
        <w:t xml:space="preserve">(“How and When Will </w:t>
      </w:r>
      <w:proofErr w:type="gramStart"/>
      <w:r w:rsidRPr="0032179F">
        <w:rPr>
          <w:sz w:val="16"/>
          <w:szCs w:val="16"/>
        </w:rPr>
        <w:t>The</w:t>
      </w:r>
      <w:proofErr w:type="gramEnd"/>
      <w:r w:rsidRPr="0032179F">
        <w:rPr>
          <w:sz w:val="16"/>
          <w:szCs w:val="16"/>
        </w:rPr>
        <w:t xml:space="preserve"> Revolution Come? Thoughts on Party-Building,” </w:t>
      </w:r>
      <w:r w:rsidRPr="0032179F">
        <w:rPr>
          <w:i/>
          <w:iCs/>
          <w:sz w:val="16"/>
          <w:szCs w:val="16"/>
        </w:rPr>
        <w:t xml:space="preserve">Medium, </w:t>
      </w:r>
      <w:r w:rsidRPr="0032179F">
        <w:rPr>
          <w:sz w:val="16"/>
          <w:szCs w:val="16"/>
        </w:rPr>
        <w:t xml:space="preserve">Oct 19th 2021, </w:t>
      </w:r>
      <w:hyperlink r:id="rId12" w:history="1">
        <w:r w:rsidRPr="0032179F">
          <w:rPr>
            <w:rStyle w:val="Hyperlink"/>
            <w:color w:val="000000" w:themeColor="text1"/>
            <w:sz w:val="16"/>
            <w:szCs w:val="16"/>
          </w:rPr>
          <w:t>https://blacklikemao.medium.com/how-and-when-will-the-revolution-come-thoughts-on-party-building-1f23109893f1</w:t>
        </w:r>
      </w:hyperlink>
      <w:r w:rsidRPr="0032179F">
        <w:rPr>
          <w:sz w:val="16"/>
          <w:szCs w:val="16"/>
        </w:rPr>
        <w:t>. Black Like Mao is a “Black Marxist-Leninist-Maoist. STL based”).  </w:t>
      </w:r>
    </w:p>
    <w:p w14:paraId="6E9850CF" w14:textId="77777777" w:rsidR="00A33F0B" w:rsidRDefault="00A33F0B" w:rsidP="00A33F0B">
      <w:pPr>
        <w:rPr>
          <w:u w:val="single"/>
        </w:rPr>
      </w:pPr>
      <w:r w:rsidRPr="00A33F0B">
        <w:rPr>
          <w:highlight w:val="green"/>
          <w:u w:val="single"/>
        </w:rPr>
        <w:t>The primary contradiction</w:t>
      </w:r>
      <w:r w:rsidRPr="00B4049C">
        <w:rPr>
          <w:u w:val="single"/>
        </w:rPr>
        <w:t xml:space="preserve">, organizationally, </w:t>
      </w:r>
      <w:r w:rsidRPr="00A33F0B">
        <w:rPr>
          <w:highlight w:val="green"/>
          <w:u w:val="single"/>
        </w:rPr>
        <w:t>is the lack of a</w:t>
      </w:r>
      <w:r w:rsidRPr="00B4049C">
        <w:rPr>
          <w:u w:val="single"/>
        </w:rPr>
        <w:t xml:space="preserve"> Marxist-Leninist-</w:t>
      </w:r>
      <w:r w:rsidRPr="00A33F0B">
        <w:rPr>
          <w:highlight w:val="green"/>
          <w:u w:val="single"/>
        </w:rPr>
        <w:t>Maoist party in the U</w:t>
      </w:r>
      <w:r w:rsidRPr="00B4049C">
        <w:rPr>
          <w:u w:val="single"/>
        </w:rPr>
        <w:t xml:space="preserve">nited </w:t>
      </w:r>
      <w:r w:rsidRPr="00A33F0B">
        <w:rPr>
          <w:highlight w:val="green"/>
          <w:u w:val="single"/>
        </w:rPr>
        <w:t>S</w:t>
      </w:r>
      <w:r w:rsidRPr="00B4049C">
        <w:rPr>
          <w:u w:val="single"/>
        </w:rPr>
        <w:t xml:space="preserve">tates, which could provide guidance and discipline to </w:t>
      </w:r>
      <w:proofErr w:type="spellStart"/>
      <w:r w:rsidRPr="00B4049C">
        <w:rPr>
          <w:u w:val="single"/>
        </w:rPr>
        <w:t>well meaning</w:t>
      </w:r>
      <w:proofErr w:type="spellEnd"/>
      <w:r w:rsidRPr="00B4049C">
        <w:rPr>
          <w:u w:val="single"/>
        </w:rPr>
        <w:t xml:space="preserve"> comrades who do not happen to live in major cities.</w:t>
      </w:r>
      <w:r w:rsidRPr="00B4049C">
        <w:rPr>
          <w:sz w:val="14"/>
        </w:rPr>
        <w:t xml:space="preserve"> This party must be built, not through endless tirades and rants about party-building or how everybody else is building the Party wrong, but through concrete work and </w:t>
      </w:r>
      <w:proofErr w:type="gramStart"/>
      <w:r w:rsidRPr="00B4049C">
        <w:rPr>
          <w:sz w:val="14"/>
        </w:rPr>
        <w:t>actually building</w:t>
      </w:r>
      <w:proofErr w:type="gramEnd"/>
      <w:r w:rsidRPr="00B4049C">
        <w:rPr>
          <w:sz w:val="14"/>
        </w:rPr>
        <w:t xml:space="preserve"> Communists from among the masses. What’s my personal party-building line? </w:t>
      </w:r>
      <w:r w:rsidRPr="00B4049C">
        <w:rPr>
          <w:u w:val="single"/>
        </w:rPr>
        <w:t xml:space="preserve">Currently existing </w:t>
      </w:r>
      <w:r w:rsidRPr="00A33F0B">
        <w:rPr>
          <w:highlight w:val="green"/>
          <w:u w:val="single"/>
        </w:rPr>
        <w:t>organizations should go among the people, organize them</w:t>
      </w:r>
      <w:r w:rsidRPr="00B4049C">
        <w:rPr>
          <w:u w:val="single"/>
        </w:rPr>
        <w:t xml:space="preserve"> for struggle, </w:t>
      </w:r>
      <w:r w:rsidRPr="00A33F0B">
        <w:rPr>
          <w:highlight w:val="green"/>
          <w:u w:val="single"/>
        </w:rPr>
        <w:t>develop the most active</w:t>
      </w:r>
      <w:r w:rsidRPr="00B4049C">
        <w:rPr>
          <w:u w:val="single"/>
        </w:rPr>
        <w:t xml:space="preserve"> and disciplined </w:t>
      </w:r>
      <w:r w:rsidRPr="00A33F0B">
        <w:rPr>
          <w:highlight w:val="green"/>
          <w:u w:val="single"/>
        </w:rPr>
        <w:t>into Communists and</w:t>
      </w:r>
      <w:r w:rsidRPr="00B4049C">
        <w:rPr>
          <w:u w:val="single"/>
        </w:rPr>
        <w:t xml:space="preserve"> then, </w:t>
      </w:r>
      <w:r w:rsidRPr="00A33F0B">
        <w:rPr>
          <w:highlight w:val="green"/>
          <w:u w:val="single"/>
        </w:rPr>
        <w:t>from there, into dedicated cadres who</w:t>
      </w:r>
      <w:r w:rsidRPr="00B4049C">
        <w:rPr>
          <w:u w:val="single"/>
        </w:rPr>
        <w:t xml:space="preserve"> </w:t>
      </w:r>
      <w:proofErr w:type="gramStart"/>
      <w:r w:rsidRPr="00B4049C">
        <w:rPr>
          <w:u w:val="single"/>
        </w:rPr>
        <w:t>actually belong</w:t>
      </w:r>
      <w:proofErr w:type="gramEnd"/>
      <w:r w:rsidRPr="00B4049C">
        <w:rPr>
          <w:u w:val="single"/>
        </w:rPr>
        <w:t xml:space="preserve"> in and </w:t>
      </w:r>
      <w:r w:rsidRPr="00A33F0B">
        <w:rPr>
          <w:highlight w:val="green"/>
          <w:u w:val="single"/>
        </w:rPr>
        <w:t>can develop a Party</w:t>
      </w:r>
      <w:r w:rsidRPr="00B4049C">
        <w:rPr>
          <w:u w:val="single"/>
        </w:rPr>
        <w:t xml:space="preserve"> worthy of the name. </w:t>
      </w:r>
      <w:r w:rsidRPr="00A33F0B">
        <w:rPr>
          <w:highlight w:val="green"/>
          <w:u w:val="single"/>
        </w:rPr>
        <w:t>The Communist Party comes from the people, not from the heads of petit-bourgeois intellectuals and their</w:t>
      </w:r>
      <w:r w:rsidRPr="00B4049C">
        <w:rPr>
          <w:u w:val="single"/>
        </w:rPr>
        <w:t xml:space="preserve"> snide </w:t>
      </w:r>
      <w:r w:rsidRPr="00A33F0B">
        <w:rPr>
          <w:highlight w:val="green"/>
          <w:u w:val="single"/>
        </w:rPr>
        <w:t>polemics</w:t>
      </w:r>
      <w:r w:rsidRPr="00B4049C">
        <w:rPr>
          <w:u w:val="single"/>
        </w:rPr>
        <w:t>…</w:t>
      </w:r>
      <w:r w:rsidRPr="00B4049C">
        <w:rPr>
          <w:sz w:val="14"/>
        </w:rPr>
        <w:t>The Comintern guidelines on the organization of Communist Parties tell us: “</w:t>
      </w:r>
      <w:r w:rsidRPr="00B4049C">
        <w:rPr>
          <w:u w:val="single"/>
        </w:rPr>
        <w:t xml:space="preserve">Communist </w:t>
      </w:r>
      <w:r w:rsidRPr="00A33F0B">
        <w:rPr>
          <w:highlight w:val="green"/>
          <w:u w:val="single"/>
        </w:rPr>
        <w:t>propaganda and agitation must</w:t>
      </w:r>
      <w:r w:rsidRPr="00B4049C">
        <w:rPr>
          <w:u w:val="single"/>
        </w:rPr>
        <w:t xml:space="preserve"> above all </w:t>
      </w:r>
      <w:r w:rsidRPr="00A33F0B">
        <w:rPr>
          <w:highlight w:val="green"/>
          <w:u w:val="single"/>
        </w:rPr>
        <w:t>root itself</w:t>
      </w:r>
      <w:r w:rsidRPr="00B4049C">
        <w:rPr>
          <w:u w:val="single"/>
        </w:rPr>
        <w:t xml:space="preserve"> deep </w:t>
      </w:r>
      <w:proofErr w:type="gramStart"/>
      <w:r w:rsidRPr="00A33F0B">
        <w:rPr>
          <w:highlight w:val="green"/>
          <w:u w:val="single"/>
        </w:rPr>
        <w:t>in the midst of</w:t>
      </w:r>
      <w:proofErr w:type="gramEnd"/>
      <w:r w:rsidRPr="00A33F0B">
        <w:rPr>
          <w:highlight w:val="green"/>
          <w:u w:val="single"/>
        </w:rPr>
        <w:t xml:space="preserve"> the proletariat</w:t>
      </w:r>
      <w:r w:rsidRPr="00B4049C">
        <w:rPr>
          <w:u w:val="single"/>
        </w:rPr>
        <w:t xml:space="preserve">. It must grow out of the concrete life of the workers, out of their common interests and aspirations and particularly out of their common </w:t>
      </w:r>
      <w:proofErr w:type="gramStart"/>
      <w:r w:rsidRPr="00B4049C">
        <w:rPr>
          <w:u w:val="single"/>
        </w:rPr>
        <w:t>struggles.”</w:t>
      </w:r>
      <w:proofErr w:type="gramEnd"/>
      <w:r w:rsidRPr="00B4049C">
        <w:rPr>
          <w:sz w:val="14"/>
        </w:rPr>
        <w:t xml:space="preserve"> Propaganda is derived from the concrete experiences of the people in an area. For </w:t>
      </w:r>
      <w:proofErr w:type="gramStart"/>
      <w:r w:rsidRPr="00B4049C">
        <w:rPr>
          <w:sz w:val="14"/>
        </w:rPr>
        <w:t>example</w:t>
      </w:r>
      <w:proofErr w:type="gramEnd"/>
      <w:r w:rsidRPr="00B4049C">
        <w:rPr>
          <w:sz w:val="14"/>
        </w:rPr>
        <w:t xml:space="preserve"> you would not agitate and propagandize among migrant workers in Arizona without a conversational ability in Spanish. </w:t>
      </w:r>
      <w:r w:rsidRPr="00A33F0B">
        <w:rPr>
          <w:highlight w:val="green"/>
          <w:u w:val="single"/>
        </w:rPr>
        <w:t>Material for propaganda comes from the shop floor, the schoolroom, the homeless shelter, the jails. That is where the masses are,</w:t>
      </w:r>
      <w:r w:rsidRPr="00B4049C">
        <w:rPr>
          <w:u w:val="single"/>
        </w:rPr>
        <w:t xml:space="preserve"> that is where you will get raw material for agitation and propaganda work. </w:t>
      </w:r>
      <w:r w:rsidRPr="00A33F0B">
        <w:rPr>
          <w:highlight w:val="green"/>
          <w:u w:val="single"/>
        </w:rPr>
        <w:t>Many</w:t>
      </w:r>
      <w:r w:rsidRPr="00B4049C">
        <w:rPr>
          <w:u w:val="single"/>
        </w:rPr>
        <w:t xml:space="preserve"> comrades </w:t>
      </w:r>
      <w:r w:rsidRPr="00A33F0B">
        <w:rPr>
          <w:highlight w:val="green"/>
          <w:u w:val="single"/>
        </w:rPr>
        <w:t>lose sight of the fact that revolutions aren’t just a matter of guns, or correct</w:t>
      </w:r>
      <w:r w:rsidRPr="00B4049C">
        <w:rPr>
          <w:u w:val="single"/>
        </w:rPr>
        <w:t xml:space="preserve"> (in your own mind) </w:t>
      </w:r>
      <w:r w:rsidRPr="00A33F0B">
        <w:rPr>
          <w:highlight w:val="green"/>
          <w:u w:val="single"/>
        </w:rPr>
        <w:t>lines, or militancy</w:t>
      </w:r>
      <w:r w:rsidRPr="00B4049C">
        <w:rPr>
          <w:u w:val="single"/>
        </w:rPr>
        <w:t xml:space="preserve">. In America, everyone has guns, </w:t>
      </w:r>
      <w:r w:rsidRPr="00A33F0B">
        <w:rPr>
          <w:highlight w:val="green"/>
          <w:u w:val="single"/>
        </w:rPr>
        <w:t>a correct line with no</w:t>
      </w:r>
      <w:r w:rsidRPr="00B4049C">
        <w:rPr>
          <w:u w:val="single"/>
        </w:rPr>
        <w:t xml:space="preserve"> fruit (meaning </w:t>
      </w:r>
      <w:r w:rsidRPr="00A33F0B">
        <w:rPr>
          <w:highlight w:val="green"/>
          <w:u w:val="single"/>
        </w:rPr>
        <w:t>people organizing around it) is not a correct line, and militancy without people to back you up is a ticket to</w:t>
      </w:r>
      <w:r w:rsidRPr="00B4049C">
        <w:rPr>
          <w:u w:val="single"/>
        </w:rPr>
        <w:t xml:space="preserve"> pseudo-revolutionary </w:t>
      </w:r>
      <w:r w:rsidRPr="00A33F0B">
        <w:rPr>
          <w:highlight w:val="green"/>
          <w:u w:val="single"/>
        </w:rPr>
        <w:t>termination of your own existence</w:t>
      </w:r>
      <w:r w:rsidRPr="00B4049C">
        <w:rPr>
          <w:u w:val="single"/>
        </w:rPr>
        <w:t xml:space="preserve">. </w:t>
      </w:r>
      <w:r w:rsidRPr="00B4049C">
        <w:rPr>
          <w:sz w:val="14"/>
        </w:rPr>
        <w:t xml:space="preserve">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w:t>
      </w:r>
      <w:proofErr w:type="gramStart"/>
      <w:r w:rsidRPr="00B4049C">
        <w:rPr>
          <w:sz w:val="14"/>
        </w:rPr>
        <w:t>are:</w:t>
      </w:r>
      <w:proofErr w:type="gramEnd"/>
      <w:r w:rsidRPr="00B4049C">
        <w:rPr>
          <w:sz w:val="14"/>
        </w:rPr>
        <w:t xml:space="preserv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w:t>
      </w:r>
      <w:r w:rsidRPr="00B4049C">
        <w:rPr>
          <w:u w:val="single"/>
        </w:rPr>
        <w:t>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w:t>
      </w:r>
      <w:r w:rsidRPr="00B4049C">
        <w:rPr>
          <w:sz w:val="14"/>
        </w:rPr>
        <w:t xml:space="preserve">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w:t>
      </w:r>
      <w:r w:rsidRPr="00A33F0B">
        <w:rPr>
          <w:highlight w:val="green"/>
          <w:u w:val="single"/>
        </w:rPr>
        <w:t>By proletarianization of</w:t>
      </w:r>
      <w:r w:rsidRPr="00B4049C">
        <w:rPr>
          <w:u w:val="single"/>
        </w:rPr>
        <w:t xml:space="preserve"> our </w:t>
      </w:r>
      <w:r w:rsidRPr="00A33F0B">
        <w:rPr>
          <w:highlight w:val="green"/>
          <w:u w:val="single"/>
        </w:rPr>
        <w:t>organizations</w:t>
      </w:r>
      <w:r w:rsidRPr="00B4049C">
        <w:rPr>
          <w:u w:val="single"/>
        </w:rPr>
        <w:t xml:space="preserve"> (meaning, recruiting actual proletarians instead of college students with rich parents who drive pizzas around for weed money), </w:t>
      </w:r>
      <w:r w:rsidRPr="00A33F0B">
        <w:rPr>
          <w:highlight w:val="green"/>
          <w:u w:val="single"/>
        </w:rPr>
        <w:t>we will sink our roots deeper into the masses and build</w:t>
      </w:r>
      <w:r w:rsidRPr="00B4049C">
        <w:rPr>
          <w:u w:val="single"/>
        </w:rPr>
        <w:t xml:space="preserve"> up </w:t>
      </w:r>
      <w:r w:rsidRPr="00A33F0B">
        <w:rPr>
          <w:highlight w:val="green"/>
          <w:u w:val="single"/>
        </w:rPr>
        <w:t xml:space="preserve">a </w:t>
      </w:r>
      <w:r w:rsidRPr="00B4049C">
        <w:rPr>
          <w:u w:val="single"/>
        </w:rPr>
        <w:t xml:space="preserve">real </w:t>
      </w:r>
      <w:r w:rsidRPr="00A33F0B">
        <w:rPr>
          <w:highlight w:val="green"/>
          <w:u w:val="single"/>
        </w:rPr>
        <w:t xml:space="preserve">hard core that can drive off </w:t>
      </w:r>
      <w:proofErr w:type="gramStart"/>
      <w:r w:rsidRPr="00A33F0B">
        <w:rPr>
          <w:highlight w:val="green"/>
          <w:u w:val="single"/>
        </w:rPr>
        <w:t>opportunists</w:t>
      </w:r>
      <w:proofErr w:type="gramEnd"/>
      <w:r w:rsidRPr="00B4049C">
        <w:rPr>
          <w:u w:val="single"/>
        </w:rPr>
        <w:t>.</w:t>
      </w:r>
      <w:r w:rsidRPr="00B4049C">
        <w:rPr>
          <w:sz w:val="14"/>
        </w:rPr>
        <w:t xml:space="preserve"> It’s one thing for Communists who can easily be painted as “outside agitators” to tell the opportunists to fuck off, it’s another thing for the masses themselves to tell them to fuck off. Successful </w:t>
      </w:r>
      <w:proofErr w:type="gramStart"/>
      <w:r w:rsidRPr="00B4049C">
        <w:rPr>
          <w:sz w:val="14"/>
        </w:rPr>
        <w:t>tenant</w:t>
      </w:r>
      <w:proofErr w:type="gramEnd"/>
      <w:r w:rsidRPr="00B4049C">
        <w:rPr>
          <w:sz w:val="14"/>
        </w:rPr>
        <w:t xml:space="preserve"> and workplace organizing campaigns can take years, not months. Contrary to wishful thinking and </w:t>
      </w:r>
      <w:proofErr w:type="spellStart"/>
      <w:r w:rsidRPr="00B4049C">
        <w:rPr>
          <w:sz w:val="14"/>
        </w:rPr>
        <w:t>tailism</w:t>
      </w:r>
      <w:proofErr w:type="spellEnd"/>
      <w:r w:rsidRPr="00B4049C">
        <w:rPr>
          <w:sz w:val="14"/>
        </w:rPr>
        <w:t xml:space="preserve"> on the internet, strikes don’t come from memes or podcasts, they come from people who work together talking about their conditions. </w:t>
      </w:r>
      <w:r w:rsidRPr="00B4049C">
        <w:rPr>
          <w:u w:val="single"/>
        </w:rPr>
        <w:t xml:space="preserve">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w:t>
      </w:r>
      <w:r w:rsidRPr="00B4049C">
        <w:rPr>
          <w:sz w:val="14"/>
        </w:rPr>
        <w:t xml:space="preserve">They should study together, see each other often, and hang out off hours to build comradely ties. This nucleus should be capable of responding to every attack on </w:t>
      </w:r>
      <w:proofErr w:type="gramStart"/>
      <w:r w:rsidRPr="00B4049C">
        <w:rPr>
          <w:sz w:val="14"/>
        </w:rPr>
        <w:t>workers, and</w:t>
      </w:r>
      <w:proofErr w:type="gramEnd"/>
      <w:r w:rsidRPr="00B4049C">
        <w:rPr>
          <w:sz w:val="14"/>
        </w:rPr>
        <w:t xml:space="preserve"> establish ties </w:t>
      </w:r>
      <w:proofErr w:type="gramStart"/>
      <w:r w:rsidRPr="00B4049C">
        <w:rPr>
          <w:sz w:val="14"/>
        </w:rPr>
        <w:t>to</w:t>
      </w:r>
      <w:proofErr w:type="gramEnd"/>
      <w:r w:rsidRPr="00B4049C">
        <w:rPr>
          <w:sz w:val="14"/>
        </w:rPr>
        <w:t xml:space="preserve"> similar groups nationwide and particularly in their own locality if they exist. If they don’t exist, they should be developed. If you know a Communist at another workplace, encourage them to develop an organization centered around it. </w:t>
      </w:r>
      <w:r w:rsidRPr="00A33F0B">
        <w:rPr>
          <w:highlight w:val="green"/>
          <w:u w:val="single"/>
        </w:rPr>
        <w:t>Communist cells need</w:t>
      </w:r>
      <w:r w:rsidRPr="00B4049C">
        <w:rPr>
          <w:u w:val="single"/>
        </w:rPr>
        <w:t xml:space="preserve"> to make </w:t>
      </w:r>
      <w:r w:rsidRPr="00A33F0B">
        <w:rPr>
          <w:highlight w:val="green"/>
          <w:u w:val="single"/>
        </w:rPr>
        <w:t xml:space="preserve">a </w:t>
      </w:r>
      <w:proofErr w:type="gramStart"/>
      <w:r w:rsidRPr="00A33F0B">
        <w:rPr>
          <w:highlight w:val="green"/>
          <w:u w:val="single"/>
        </w:rPr>
        <w:t>comeback</w:t>
      </w:r>
      <w:proofErr w:type="gramEnd"/>
      <w:r w:rsidRPr="00A33F0B">
        <w:rPr>
          <w:highlight w:val="green"/>
          <w:u w:val="single"/>
        </w:rPr>
        <w:t xml:space="preserve"> </w:t>
      </w:r>
      <w:r w:rsidRPr="00B4049C">
        <w:rPr>
          <w:u w:val="single"/>
        </w:rPr>
        <w:t xml:space="preserve">and </w:t>
      </w:r>
      <w:r w:rsidRPr="00A33F0B">
        <w:rPr>
          <w:highlight w:val="green"/>
          <w:u w:val="single"/>
        </w:rPr>
        <w:t>this is</w:t>
      </w:r>
      <w:r w:rsidRPr="00B4049C">
        <w:rPr>
          <w:u w:val="single"/>
        </w:rPr>
        <w:t xml:space="preserve"> where </w:t>
      </w:r>
      <w:r w:rsidRPr="00A33F0B">
        <w:rPr>
          <w:highlight w:val="green"/>
          <w:u w:val="single"/>
        </w:rPr>
        <w:t>the bread and butter</w:t>
      </w:r>
      <w:r w:rsidRPr="00B4049C">
        <w:rPr>
          <w:u w:val="single"/>
        </w:rPr>
        <w:t xml:space="preserve">, and rank and file </w:t>
      </w:r>
      <w:r w:rsidRPr="00A33F0B">
        <w:rPr>
          <w:highlight w:val="green"/>
          <w:u w:val="single"/>
        </w:rPr>
        <w:t>of</w:t>
      </w:r>
      <w:r w:rsidRPr="00B4049C">
        <w:rPr>
          <w:u w:val="single"/>
        </w:rPr>
        <w:t xml:space="preserve"> the Party, and thus </w:t>
      </w:r>
      <w:r w:rsidRPr="00A33F0B">
        <w:rPr>
          <w:highlight w:val="green"/>
          <w:u w:val="single"/>
        </w:rPr>
        <w:t>the revolutio</w:t>
      </w:r>
      <w:r w:rsidRPr="00B4049C">
        <w:rPr>
          <w:u w:val="single"/>
        </w:rPr>
        <w:t xml:space="preserve">n, will come. </w:t>
      </w:r>
      <w:r w:rsidRPr="00B4049C">
        <w:rPr>
          <w:sz w:val="14"/>
        </w:rPr>
        <w:t xml:space="preserve">“Only through such </w:t>
      </w:r>
      <w:proofErr w:type="gramStart"/>
      <w:r w:rsidRPr="00B4049C">
        <w:rPr>
          <w:sz w:val="14"/>
        </w:rPr>
        <w:t>absolutely necessary</w:t>
      </w:r>
      <w:proofErr w:type="gramEnd"/>
      <w:r w:rsidRPr="00B4049C">
        <w:rPr>
          <w:sz w:val="14"/>
        </w:rPr>
        <w:t xml:space="preserve">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w:t>
      </w:r>
      <w:proofErr w:type="gramStart"/>
      <w:r w:rsidRPr="00B4049C">
        <w:rPr>
          <w:sz w:val="14"/>
        </w:rPr>
        <w:t>speechifying</w:t>
      </w:r>
      <w:proofErr w:type="gramEnd"/>
      <w:r w:rsidRPr="00B4049C">
        <w:rPr>
          <w:sz w:val="14"/>
        </w:rPr>
        <w:t xml:space="preserve">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Only the leadership of the working masses in constant small-scale battles against the encroachments of capital will enable the communist parties to become vanguards of the working class-vanguards which in fact systematically learn to lead the proletariat and acquire the capacity for the consciously prepared ouster of the bourgeoisie.” </w:t>
      </w:r>
      <w:r w:rsidRPr="00B4049C">
        <w:rPr>
          <w:u w:val="single"/>
        </w:rPr>
        <w:t xml:space="preserve">So, to answer the question of how and when the revolution will come? </w:t>
      </w:r>
      <w:r w:rsidRPr="00A33F0B">
        <w:rPr>
          <w:highlight w:val="green"/>
          <w:u w:val="single"/>
        </w:rPr>
        <w:t>The error is looking at it as a singular event</w:t>
      </w:r>
      <w:r w:rsidRPr="00B4049C">
        <w:rPr>
          <w:u w:val="single"/>
        </w:rPr>
        <w:t xml:space="preserve"> that comes into existence </w:t>
      </w:r>
      <w:r w:rsidRPr="00A33F0B">
        <w:rPr>
          <w:highlight w:val="green"/>
          <w:u w:val="single"/>
        </w:rPr>
        <w:t>at the drop of a hat</w:t>
      </w:r>
      <w:r w:rsidRPr="00B4049C">
        <w:rPr>
          <w:u w:val="single"/>
        </w:rPr>
        <w:t>, immediately.</w:t>
      </w:r>
      <w:r w:rsidRPr="00B4049C">
        <w:rPr>
          <w:sz w:val="14"/>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w:t>
      </w:r>
      <w:r w:rsidRPr="00B4049C">
        <w:rPr>
          <w:u w:val="single"/>
        </w:rPr>
        <w:t xml:space="preserve">. </w:t>
      </w:r>
      <w:r w:rsidRPr="00A33F0B">
        <w:rPr>
          <w:highlight w:val="green"/>
          <w:u w:val="single"/>
        </w:rPr>
        <w:t>Every day, the revolution is being prepared. Every time a new Communist is made</w:t>
      </w:r>
      <w:r w:rsidRPr="00B4049C">
        <w:rPr>
          <w:u w:val="single"/>
        </w:rPr>
        <w:t xml:space="preserve"> through conditions, </w:t>
      </w:r>
      <w:r w:rsidRPr="00A33F0B">
        <w:rPr>
          <w:highlight w:val="green"/>
          <w:u w:val="single"/>
        </w:rPr>
        <w:t>that is a preparation. Every time a Communist meets another few Communists and decides to form a collective</w:t>
      </w:r>
      <w:r w:rsidRPr="00B4049C">
        <w:rPr>
          <w:u w:val="single"/>
        </w:rPr>
        <w:t xml:space="preserve"> for mass work and study, </w:t>
      </w:r>
      <w:r w:rsidRPr="00A33F0B">
        <w:rPr>
          <w:highlight w:val="green"/>
          <w:u w:val="single"/>
        </w:rPr>
        <w:t>the revolution is being prepared</w:t>
      </w:r>
      <w:r w:rsidRPr="00B4049C">
        <w:rPr>
          <w:u w:val="single"/>
        </w:rPr>
        <w:t>.</w:t>
      </w:r>
      <w:r w:rsidRPr="00B4049C">
        <w:rPr>
          <w:sz w:val="14"/>
        </w:rPr>
        <w:t xml:space="preserve"> Every time the police murder another Black child, and his brother picks up Malcolm, the revolution is being prepared. </w:t>
      </w:r>
      <w:r w:rsidRPr="00A33F0B">
        <w:rPr>
          <w:highlight w:val="green"/>
          <w:u w:val="single"/>
        </w:rPr>
        <w:t>The critical task is for all these</w:t>
      </w:r>
      <w:r w:rsidRPr="00B4049C">
        <w:rPr>
          <w:u w:val="single"/>
        </w:rPr>
        <w:t xml:space="preserve"> future Party </w:t>
      </w:r>
      <w:r w:rsidRPr="00A33F0B">
        <w:rPr>
          <w:highlight w:val="green"/>
          <w:u w:val="single"/>
        </w:rPr>
        <w:t>cadres to</w:t>
      </w:r>
      <w:r w:rsidRPr="00B4049C">
        <w:rPr>
          <w:u w:val="single"/>
        </w:rPr>
        <w:t xml:space="preserve"> remain at their posts, </w:t>
      </w:r>
      <w:r w:rsidRPr="00A33F0B">
        <w:rPr>
          <w:highlight w:val="green"/>
          <w:u w:val="single"/>
        </w:rPr>
        <w:t>deepen their work, make new Communists, prepare for</w:t>
      </w:r>
      <w:r w:rsidRPr="00B4049C">
        <w:rPr>
          <w:u w:val="single"/>
        </w:rPr>
        <w:t xml:space="preserve"> ever </w:t>
      </w:r>
      <w:r w:rsidRPr="00A33F0B">
        <w:rPr>
          <w:highlight w:val="green"/>
          <w:u w:val="single"/>
        </w:rPr>
        <w:t>sharpening class struggle, and network with other Communists</w:t>
      </w:r>
      <w:r w:rsidRPr="00B4049C">
        <w:rPr>
          <w:u w:val="single"/>
        </w:rPr>
        <w:t xml:space="preserve">. </w:t>
      </w:r>
      <w:r w:rsidRPr="00B4049C">
        <w:rPr>
          <w:sz w:val="14"/>
        </w:rPr>
        <w:t xml:space="preserve">Establish ties </w:t>
      </w:r>
      <w:proofErr w:type="gramStart"/>
      <w:r w:rsidRPr="00B4049C">
        <w:rPr>
          <w:sz w:val="14"/>
        </w:rPr>
        <w:t>to</w:t>
      </w:r>
      <w:proofErr w:type="gramEnd"/>
      <w:r w:rsidRPr="00B4049C">
        <w:rPr>
          <w:sz w:val="14"/>
        </w:rPr>
        <w:t xml:space="preserve"> others doing the same thing within driving distance, meet with them regularly, share information/criticisms/pointers, and support </w:t>
      </w:r>
      <w:proofErr w:type="spellStart"/>
      <w:r w:rsidRPr="00B4049C">
        <w:rPr>
          <w:sz w:val="14"/>
        </w:rPr>
        <w:t xml:space="preserve">each </w:t>
      </w:r>
      <w:proofErr w:type="gramStart"/>
      <w:r w:rsidRPr="00B4049C">
        <w:rPr>
          <w:sz w:val="14"/>
        </w:rPr>
        <w:t>others’</w:t>
      </w:r>
      <w:proofErr w:type="spellEnd"/>
      <w:proofErr w:type="gramEnd"/>
      <w:r w:rsidRPr="00B4049C">
        <w:rPr>
          <w:sz w:val="14"/>
        </w:rPr>
        <w:t xml:space="preserve"> actions. That’s how the Party will be built in practice, on the ground. The Party’s composition, line and practices will depend on what is determined by the summations of work. Political work is what will make or break the Party </w:t>
      </w:r>
      <w:proofErr w:type="gramStart"/>
      <w:r w:rsidRPr="00B4049C">
        <w:rPr>
          <w:sz w:val="14"/>
        </w:rPr>
        <w:t>in regards to</w:t>
      </w:r>
      <w:proofErr w:type="gramEnd"/>
      <w:r w:rsidRPr="00B4049C">
        <w:rPr>
          <w:sz w:val="14"/>
        </w:rPr>
        <w:t xml:space="preserve"> seriousness. </w:t>
      </w:r>
      <w:r w:rsidRPr="00A33F0B">
        <w:rPr>
          <w:highlight w:val="green"/>
          <w:u w:val="single"/>
        </w:rPr>
        <w:t>There have been many failed</w:t>
      </w:r>
      <w:r w:rsidRPr="00B4049C">
        <w:rPr>
          <w:u w:val="single"/>
        </w:rPr>
        <w:t xml:space="preserve">/atrophied </w:t>
      </w:r>
      <w:r w:rsidRPr="00A33F0B">
        <w:rPr>
          <w:highlight w:val="green"/>
          <w:u w:val="single"/>
        </w:rPr>
        <w:t>party building attempts that did not orient themselves around work, but around affinity</w:t>
      </w:r>
      <w:r w:rsidRPr="00B4049C">
        <w:rPr>
          <w:u w:val="single"/>
        </w:rPr>
        <w:t xml:space="preserve">, a newspaper/journal or opposition to another formation, or even around adherence to lines expressed by one person. </w:t>
      </w:r>
      <w:r w:rsidRPr="00A33F0B">
        <w:rPr>
          <w:highlight w:val="green"/>
          <w:u w:val="single"/>
        </w:rPr>
        <w:t>A real Party earns its vanguard status by hundreds and thousands of people, most of which are proletarian and colonized, engaged in political, organizational work guided by</w:t>
      </w:r>
      <w:r w:rsidRPr="00B4049C">
        <w:rPr>
          <w:u w:val="single"/>
        </w:rPr>
        <w:t xml:space="preserve"> the tenets of Marxism-Leninism-</w:t>
      </w:r>
      <w:r w:rsidRPr="00A33F0B">
        <w:rPr>
          <w:highlight w:val="green"/>
          <w:u w:val="single"/>
        </w:rPr>
        <w:t xml:space="preserve">Maoism applied to our concrete conditions. Maoism </w:t>
      </w:r>
      <w:proofErr w:type="gramStart"/>
      <w:r w:rsidRPr="00A33F0B">
        <w:rPr>
          <w:highlight w:val="green"/>
          <w:u w:val="single"/>
        </w:rPr>
        <w:t>has</w:t>
      </w:r>
      <w:r w:rsidRPr="00B4049C">
        <w:rPr>
          <w:u w:val="single"/>
        </w:rPr>
        <w:t xml:space="preserve"> </w:t>
      </w:r>
      <w:r w:rsidRPr="00A33F0B">
        <w:rPr>
          <w:highlight w:val="green"/>
          <w:u w:val="single"/>
        </w:rPr>
        <w:t>to</w:t>
      </w:r>
      <w:proofErr w:type="gramEnd"/>
      <w:r w:rsidRPr="00A33F0B">
        <w:rPr>
          <w:highlight w:val="green"/>
          <w:u w:val="single"/>
        </w:rPr>
        <w:t xml:space="preserve"> be</w:t>
      </w:r>
      <w:r w:rsidRPr="00B4049C">
        <w:rPr>
          <w:u w:val="single"/>
        </w:rPr>
        <w:t xml:space="preserve"> incarnated and </w:t>
      </w:r>
      <w:r w:rsidRPr="00A33F0B">
        <w:rPr>
          <w:highlight w:val="green"/>
          <w:u w:val="single"/>
        </w:rPr>
        <w:t>made a living thing, not simply words on paper. People,</w:t>
      </w:r>
      <w:r w:rsidRPr="00B4049C">
        <w:rPr>
          <w:u w:val="single"/>
        </w:rPr>
        <w:t xml:space="preserve"> masses of people, </w:t>
      </w:r>
      <w:proofErr w:type="gramStart"/>
      <w:r w:rsidRPr="00A33F0B">
        <w:rPr>
          <w:highlight w:val="green"/>
          <w:u w:val="single"/>
        </w:rPr>
        <w:t>have to</w:t>
      </w:r>
      <w:proofErr w:type="gramEnd"/>
      <w:r w:rsidRPr="00A33F0B">
        <w:rPr>
          <w:highlight w:val="green"/>
          <w:u w:val="single"/>
        </w:rPr>
        <w:t xml:space="preserve"> be willing to fight and die for these ideals of a world without</w:t>
      </w:r>
      <w:r w:rsidRPr="00B4049C">
        <w:rPr>
          <w:u w:val="single"/>
        </w:rPr>
        <w:t xml:space="preserve"> want and </w:t>
      </w:r>
      <w:r w:rsidRPr="00A33F0B">
        <w:rPr>
          <w:highlight w:val="green"/>
          <w:u w:val="single"/>
        </w:rPr>
        <w:t>exploitation, going up against the bloodiest empire in human history. Only then will the revolution triumph.</w:t>
      </w:r>
    </w:p>
    <w:p w14:paraId="17F8A051" w14:textId="11AC1D59" w:rsidR="00E1463D" w:rsidRPr="00E1463D" w:rsidRDefault="00A33F0B" w:rsidP="00E1463D">
      <w:pPr>
        <w:pStyle w:val="Heading4"/>
      </w:pPr>
      <w:r>
        <w:t xml:space="preserve">Marxist politics </w:t>
      </w:r>
      <w:r w:rsidR="00E1463D">
        <w:t>can</w:t>
      </w:r>
      <w:r>
        <w:t xml:space="preserve"> adapt via shifting how they view accountability. Here’s an outline.</w:t>
      </w:r>
    </w:p>
    <w:p w14:paraId="382AFA59" w14:textId="77777777" w:rsidR="00E1463D" w:rsidRPr="00E0734F" w:rsidRDefault="00E1463D" w:rsidP="00E1463D">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63D307A4" w14:textId="77777777" w:rsidR="00E1463D" w:rsidRPr="00863C84" w:rsidRDefault="00E1463D" w:rsidP="00E1463D">
      <w:pPr>
        <w:rPr>
          <w:rStyle w:val="StyleUnderline"/>
        </w:rPr>
      </w:pPr>
      <w:r w:rsidRPr="00AE630B">
        <w:rPr>
          <w:sz w:val="16"/>
        </w:rPr>
        <w:t xml:space="preserve">Organizational culture is, on the rare occasion when it is </w:t>
      </w:r>
      <w:proofErr w:type="gramStart"/>
      <w:r w:rsidRPr="00AE630B">
        <w:rPr>
          <w:sz w:val="16"/>
        </w:rPr>
        <w:t>actually analyzed</w:t>
      </w:r>
      <w:proofErr w:type="gramEnd"/>
      <w:r w:rsidRPr="00AE630B">
        <w:rPr>
          <w:sz w:val="16"/>
        </w:rPr>
        <w:t xml:space="preserve">, usually understood in one of a few ways. First, in the two manners mentioned above: as either a mechanistic product of rules agreed upon and enforced by an organization, or as a voluntary product of the </w:t>
      </w:r>
      <w:proofErr w:type="gramStart"/>
      <w:r w:rsidRPr="00AE630B">
        <w:rPr>
          <w:sz w:val="16"/>
        </w:rPr>
        <w:t>wills</w:t>
      </w:r>
      <w:proofErr w:type="gramEnd"/>
      <w:r w:rsidRPr="00AE630B">
        <w:rPr>
          <w:sz w:val="16"/>
        </w:rPr>
        <w:t xml:space="preserve">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31D8FA37" w14:textId="77777777" w:rsidR="00E1463D" w:rsidRPr="00AE630B" w:rsidRDefault="00E1463D" w:rsidP="00E1463D">
      <w:pPr>
        <w:rPr>
          <w:sz w:val="16"/>
        </w:rPr>
      </w:pPr>
      <w:r w:rsidRPr="00AE630B">
        <w:rPr>
          <w:sz w:val="16"/>
        </w:rPr>
        <w:t xml:space="preserve">Anyone even remotely familiar with left-wing organizing will be aware of this idea, now practically a trope—the idea that young artists, bleeding-hearts, and flaneurs become socialists </w:t>
      </w:r>
      <w:proofErr w:type="gramStart"/>
      <w:r w:rsidRPr="00AE630B">
        <w:rPr>
          <w:sz w:val="16"/>
        </w:rPr>
        <w:t>in order to</w:t>
      </w:r>
      <w:proofErr w:type="gramEnd"/>
      <w:r w:rsidRPr="00AE630B">
        <w:rPr>
          <w:sz w:val="16"/>
        </w:rPr>
        <w:t xml:space="preserve">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6C03EF70" w14:textId="77777777" w:rsidR="00E1463D" w:rsidRPr="00AE630B" w:rsidRDefault="00E1463D" w:rsidP="00E1463D">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6E058542" w14:textId="77777777" w:rsidR="00E1463D" w:rsidRPr="00AE630B" w:rsidRDefault="00E1463D" w:rsidP="00E1463D">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64D632A1" w14:textId="77777777" w:rsidR="00E1463D" w:rsidRPr="00AE630B" w:rsidRDefault="00E1463D" w:rsidP="00E1463D">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08613BDC" w14:textId="77777777" w:rsidR="00E1463D" w:rsidRPr="00863C84" w:rsidRDefault="00E1463D" w:rsidP="00E1463D">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15421395" w14:textId="77777777" w:rsidR="00E1463D" w:rsidRPr="00AE630B" w:rsidRDefault="00E1463D" w:rsidP="00E1463D">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w:t>
      </w:r>
      <w:proofErr w:type="gramStart"/>
      <w:r w:rsidRPr="00AE630B">
        <w:rPr>
          <w:sz w:val="16"/>
        </w:rPr>
        <w:t>insides</w:t>
      </w:r>
      <w:proofErr w:type="gramEnd"/>
      <w:r w:rsidRPr="00AE630B">
        <w:rPr>
          <w:sz w:val="16"/>
        </w:rPr>
        <w:t xml:space="preserve">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22F5F87F" w14:textId="77777777" w:rsidR="00E1463D" w:rsidRPr="00AE630B" w:rsidRDefault="00E1463D" w:rsidP="00E1463D">
      <w:pPr>
        <w:rPr>
          <w:sz w:val="16"/>
        </w:rPr>
      </w:pPr>
      <w:r w:rsidRPr="00AE630B">
        <w:rPr>
          <w:sz w:val="16"/>
        </w:rPr>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514AF0E9" w14:textId="77777777" w:rsidR="00E1463D" w:rsidRPr="00AE630B" w:rsidRDefault="00E1463D" w:rsidP="00E1463D">
      <w:pPr>
        <w:rPr>
          <w:sz w:val="16"/>
        </w:rPr>
      </w:pPr>
      <w:r w:rsidRPr="00AE630B">
        <w:rPr>
          <w:sz w:val="16"/>
        </w:rPr>
        <w:t>Militant Subjectivation, Managerial Cynicism</w:t>
      </w:r>
    </w:p>
    <w:p w14:paraId="4308ED24" w14:textId="77777777" w:rsidR="00E1463D" w:rsidRPr="00AE630B" w:rsidRDefault="00E1463D" w:rsidP="00E1463D">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487E5764" w14:textId="77777777" w:rsidR="00E1463D" w:rsidRPr="00AE630B" w:rsidRDefault="00E1463D" w:rsidP="00E1463D">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31EB84F3" w14:textId="77777777" w:rsidR="00E1463D" w:rsidRPr="00AE630B" w:rsidRDefault="00E1463D" w:rsidP="00E1463D">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33582E27" w14:textId="77777777" w:rsidR="00E1463D" w:rsidRPr="00AE630B" w:rsidRDefault="00E1463D" w:rsidP="00E1463D">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58EF59C5" w14:textId="77777777" w:rsidR="00E1463D" w:rsidRPr="00AE630B" w:rsidRDefault="00E1463D" w:rsidP="00E1463D">
      <w:pPr>
        <w:rPr>
          <w:sz w:val="16"/>
        </w:rPr>
      </w:pPr>
      <w:r w:rsidRPr="00AE630B">
        <w:rPr>
          <w:sz w:val="16"/>
        </w:rPr>
        <w:t xml:space="preserve">Such a view leads to the </w:t>
      </w:r>
      <w:proofErr w:type="gramStart"/>
      <w:r w:rsidRPr="00AE630B">
        <w:rPr>
          <w:sz w:val="16"/>
        </w:rPr>
        <w:t>aforementioned diatribes</w:t>
      </w:r>
      <w:proofErr w:type="gramEnd"/>
      <w:r w:rsidRPr="00AE630B">
        <w:rPr>
          <w:sz w:val="16"/>
        </w:rPr>
        <w:t xml:space="preserve">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7153BEF8" w14:textId="77777777" w:rsidR="00E1463D" w:rsidRPr="00AE630B" w:rsidRDefault="00E1463D" w:rsidP="00E1463D">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34D21938" w14:textId="77777777" w:rsidR="00E1463D" w:rsidRPr="00AE630B" w:rsidRDefault="00E1463D" w:rsidP="00E1463D">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w:t>
      </w:r>
      <w:proofErr w:type="gramStart"/>
      <w:r w:rsidRPr="00AE630B">
        <w:rPr>
          <w:sz w:val="16"/>
        </w:rPr>
        <w:t>to</w:t>
      </w:r>
      <w:proofErr w:type="gramEnd"/>
      <w:r w:rsidRPr="00AE630B">
        <w:rPr>
          <w:sz w:val="16"/>
        </w:rPr>
        <w:t xml:space="preserve"> address the outside-inside problem? I conclude with a few notes towards answering this question. </w:t>
      </w:r>
    </w:p>
    <w:p w14:paraId="7B1E4D2F" w14:textId="77777777" w:rsidR="00E1463D" w:rsidRPr="00AE630B" w:rsidRDefault="00E1463D" w:rsidP="00E1463D">
      <w:pPr>
        <w:rPr>
          <w:sz w:val="16"/>
        </w:rPr>
      </w:pPr>
      <w:r w:rsidRPr="00AE630B">
        <w:rPr>
          <w:sz w:val="16"/>
        </w:rPr>
        <w:t xml:space="preserve">Ships on </w:t>
      </w:r>
      <w:proofErr w:type="gramStart"/>
      <w:r w:rsidRPr="00AE630B">
        <w:rPr>
          <w:sz w:val="16"/>
        </w:rPr>
        <w:t>a Tempest</w:t>
      </w:r>
      <w:proofErr w:type="gramEnd"/>
      <w:r w:rsidRPr="00AE630B">
        <w:rPr>
          <w:sz w:val="16"/>
        </w:rPr>
        <w:t xml:space="preserve"> Sea</w:t>
      </w:r>
    </w:p>
    <w:p w14:paraId="54840E17" w14:textId="77777777" w:rsidR="00E1463D" w:rsidRPr="00AE630B" w:rsidRDefault="00E1463D" w:rsidP="00E1463D">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691D78AC" w14:textId="77777777" w:rsidR="00E1463D" w:rsidRPr="00AE630B" w:rsidRDefault="00E1463D" w:rsidP="00E1463D">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w:t>
      </w:r>
      <w:proofErr w:type="gramStart"/>
      <w:r w:rsidRPr="00AE630B">
        <w:rPr>
          <w:sz w:val="16"/>
        </w:rPr>
        <w:t>it was</w:t>
      </w:r>
      <w:proofErr w:type="gramEnd"/>
      <w:r w:rsidRPr="00AE630B">
        <w:rPr>
          <w:sz w:val="16"/>
        </w:rPr>
        <w:t xml:space="preserve">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2AAB430A" w14:textId="77777777" w:rsidR="00E1463D" w:rsidRPr="00AE630B" w:rsidRDefault="00E1463D" w:rsidP="00E1463D">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0737A756" w14:textId="77777777" w:rsidR="00E1463D" w:rsidRPr="00863C84" w:rsidRDefault="00E1463D" w:rsidP="00E1463D">
      <w:pPr>
        <w:rPr>
          <w:rStyle w:val="StyleUnderline"/>
        </w:rPr>
      </w:pPr>
      <w:r w:rsidRPr="007811D1">
        <w:rPr>
          <w:rStyle w:val="StyleUnderline"/>
          <w:highlight w:val="green"/>
        </w:rPr>
        <w:t>1) Ongoing Organizational Examination.</w:t>
      </w:r>
      <w:r w:rsidRPr="00863C84">
        <w:rPr>
          <w:rStyle w:val="StyleUnderline"/>
        </w:rPr>
        <w:t xml:space="preserve"> </w:t>
      </w:r>
    </w:p>
    <w:p w14:paraId="7D1B3367" w14:textId="77777777" w:rsidR="00E1463D" w:rsidRPr="00AE630B" w:rsidRDefault="00E1463D" w:rsidP="00E1463D">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w:t>
      </w:r>
      <w:proofErr w:type="gramStart"/>
      <w:r w:rsidRPr="00AE630B">
        <w:rPr>
          <w:sz w:val="16"/>
        </w:rPr>
        <w:t>is necessarily</w:t>
      </w:r>
      <w:proofErr w:type="gramEnd"/>
      <w:r w:rsidRPr="00AE630B">
        <w:rPr>
          <w:sz w:val="16"/>
        </w:rPr>
        <w:t xml:space="preserve">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encourage members to share themselves with </w:t>
      </w:r>
      <w:proofErr w:type="gramStart"/>
      <w:r w:rsidRPr="00AE630B">
        <w:rPr>
          <w:sz w:val="16"/>
        </w:rPr>
        <w:t>others,</w:t>
      </w:r>
      <w:proofErr w:type="gramEnd"/>
      <w:r w:rsidRPr="00AE630B">
        <w:rPr>
          <w:sz w:val="16"/>
        </w:rPr>
        <w:t xml:space="preserve"> freely, and to share what they think might be valuable about their experiences for their cause. </w:t>
      </w:r>
    </w:p>
    <w:p w14:paraId="178FFA38" w14:textId="77777777" w:rsidR="00E1463D" w:rsidRPr="00863C84" w:rsidRDefault="00E1463D" w:rsidP="00E1463D">
      <w:pPr>
        <w:rPr>
          <w:rStyle w:val="Emphasis"/>
        </w:rPr>
      </w:pPr>
      <w:r w:rsidRPr="007811D1">
        <w:rPr>
          <w:rStyle w:val="Emphasis"/>
          <w:highlight w:val="green"/>
        </w:rPr>
        <w:t>2) Ongoing External Inquiry.</w:t>
      </w:r>
    </w:p>
    <w:p w14:paraId="097EFD4E" w14:textId="77777777" w:rsidR="00E1463D" w:rsidRPr="00863C84" w:rsidRDefault="00E1463D" w:rsidP="00E1463D">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w:t>
      </w:r>
      <w:proofErr w:type="gramStart"/>
      <w:r w:rsidRPr="00AE630B">
        <w:rPr>
          <w:sz w:val="16"/>
        </w:rPr>
        <w:t>allows for</w:t>
      </w:r>
      <w:proofErr w:type="gramEnd"/>
      <w:r w:rsidRPr="00AE630B">
        <w:rPr>
          <w:sz w:val="16"/>
        </w:rPr>
        <w:t xml:space="preserve">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67C84D56" w14:textId="77777777" w:rsidR="00E1463D" w:rsidRPr="00AE630B" w:rsidRDefault="00E1463D" w:rsidP="00E1463D">
      <w:pPr>
        <w:rPr>
          <w:sz w:val="16"/>
        </w:rPr>
      </w:pPr>
      <w:r w:rsidRPr="00AE630B">
        <w:rPr>
          <w:sz w:val="16"/>
        </w:rPr>
        <w:t>3) Experiential Emphasis.</w:t>
      </w:r>
    </w:p>
    <w:p w14:paraId="0A4BB855" w14:textId="77777777" w:rsidR="00E1463D" w:rsidRPr="00AE630B" w:rsidRDefault="00E1463D" w:rsidP="00E1463D">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15EB516D" w14:textId="77777777" w:rsidR="00E1463D" w:rsidRPr="00863C84" w:rsidRDefault="00E1463D" w:rsidP="00E1463D">
      <w:pPr>
        <w:rPr>
          <w:rStyle w:val="Emphasis"/>
        </w:rPr>
      </w:pPr>
      <w:r w:rsidRPr="007811D1">
        <w:rPr>
          <w:rStyle w:val="Emphasis"/>
          <w:highlight w:val="green"/>
        </w:rPr>
        <w:t>4) Acceptance of Limitations.</w:t>
      </w:r>
    </w:p>
    <w:p w14:paraId="7F9F6D14" w14:textId="77777777" w:rsidR="00E1463D" w:rsidRPr="00863C84" w:rsidRDefault="00E1463D" w:rsidP="00E1463D">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22289818" w14:textId="77777777" w:rsidR="00E1463D" w:rsidRPr="00863C84" w:rsidRDefault="00E1463D" w:rsidP="00E1463D">
      <w:pPr>
        <w:rPr>
          <w:rStyle w:val="Emphasis"/>
        </w:rPr>
      </w:pPr>
      <w:r w:rsidRPr="007811D1">
        <w:rPr>
          <w:rStyle w:val="Emphasis"/>
          <w:highlight w:val="green"/>
        </w:rPr>
        <w:t>5) Communal Openness.</w:t>
      </w:r>
    </w:p>
    <w:p w14:paraId="6ABC8FEB" w14:textId="12EEA624" w:rsidR="00A33F0B" w:rsidRPr="00E1463D" w:rsidRDefault="00E1463D" w:rsidP="00A33F0B">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w:t>
      </w:r>
      <w:proofErr w:type="gramStart"/>
      <w:r w:rsidRPr="00AE630B">
        <w:rPr>
          <w:sz w:val="16"/>
        </w:rPr>
        <w:t>longtime residents</w:t>
      </w:r>
      <w:proofErr w:type="gramEnd"/>
      <w:r w:rsidRPr="00AE630B">
        <w:rPr>
          <w:sz w:val="16"/>
        </w:rPr>
        <w:t xml:space="preserve">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16128231" w14:textId="25F05DBD" w:rsidR="00A33F0B" w:rsidRPr="00A33F0B" w:rsidRDefault="00A33F0B" w:rsidP="00A33F0B">
      <w:pPr>
        <w:pStyle w:val="Heading4"/>
      </w:pPr>
      <w:r>
        <w:t xml:space="preserve">Debate should be a space for developing and testing strategies. That spills </w:t>
      </w:r>
      <w:r>
        <w:rPr>
          <w:u w:val="single"/>
        </w:rPr>
        <w:t xml:space="preserve">out </w:t>
      </w:r>
      <w:r w:rsidR="00E1463D">
        <w:t>to build connections necessary for struggle.</w:t>
      </w:r>
    </w:p>
    <w:p w14:paraId="7CBA93C4" w14:textId="77777777" w:rsidR="00A33F0B" w:rsidRDefault="00A33F0B" w:rsidP="00A33F0B">
      <w:r w:rsidRPr="00A06279">
        <w:rPr>
          <w:b/>
          <w:bCs/>
          <w:sz w:val="26"/>
          <w:szCs w:val="26"/>
        </w:rPr>
        <w:t>Gilmore 22</w:t>
      </w:r>
      <w:r>
        <w:t xml:space="preserve"> – </w:t>
      </w:r>
      <w:r w:rsidRPr="00964DBD">
        <w:t xml:space="preserve">Ruth Wilson Gilmore is a prison abolitionist and prison scholar. She is the Director of the Center for Place, Culture, and Politics and professor of geography in Earth and Environmental Sciences at The City University of New York. </w:t>
      </w:r>
      <w:r>
        <w:t>“What is to be Done” in “Abolition Geography: Essays Towards Liberation” Verso Books, 2022, pp. 32-48 // rose</w:t>
      </w:r>
    </w:p>
    <w:p w14:paraId="1CC3B759" w14:textId="77777777" w:rsidR="00A33F0B" w:rsidRPr="00ED028D" w:rsidRDefault="00A33F0B" w:rsidP="00A33F0B">
      <w:pPr>
        <w:rPr>
          <w:sz w:val="10"/>
        </w:rPr>
      </w:pPr>
      <w:r w:rsidRPr="00ED028D">
        <w:rPr>
          <w:sz w:val="10"/>
        </w:rPr>
        <w:t>The story from my family’s picture is one of political and cultural becoming. We are not afraid, and to tell you the truth, we weren’t as afraid as you thought we were. The culture of opposition is a sensibility derived from living in a stretched place—across territories on the one hand and through temporalities on the other.</w:t>
      </w:r>
    </w:p>
    <w:p w14:paraId="1B5D8F9A" w14:textId="77777777" w:rsidR="00A33F0B" w:rsidRPr="00A06279" w:rsidRDefault="00A33F0B" w:rsidP="00A33F0B">
      <w:pPr>
        <w:rPr>
          <w:u w:val="single"/>
        </w:rPr>
      </w:pPr>
      <w:r w:rsidRPr="00A06279">
        <w:rPr>
          <w:u w:val="single"/>
        </w:rPr>
        <w:t xml:space="preserve"> One of the catastrophes of </w:t>
      </w:r>
      <w:r w:rsidRPr="005F2CBF">
        <w:rPr>
          <w:u w:val="single"/>
        </w:rPr>
        <w:t>the last thirty years</w:t>
      </w:r>
      <w:r w:rsidRPr="00A06279">
        <w:rPr>
          <w:u w:val="single"/>
        </w:rPr>
        <w:t xml:space="preserve">, which I want to elaborate on this evening, is this: </w:t>
      </w:r>
      <w:r w:rsidRPr="00A33F0B">
        <w:rPr>
          <w:highlight w:val="green"/>
          <w:u w:val="single"/>
        </w:rPr>
        <w:t xml:space="preserve">the cultural and political revolution that had concentrated </w:t>
      </w:r>
      <w:proofErr w:type="gramStart"/>
      <w:r w:rsidRPr="00A33F0B">
        <w:rPr>
          <w:highlight w:val="green"/>
          <w:u w:val="single"/>
        </w:rPr>
        <w:t>into</w:t>
      </w:r>
      <w:proofErr w:type="gramEnd"/>
      <w:r w:rsidRPr="00A33F0B">
        <w:rPr>
          <w:highlight w:val="green"/>
          <w:u w:val="single"/>
        </w:rPr>
        <w:t xml:space="preserve"> astonishing</w:t>
      </w:r>
      <w:r w:rsidRPr="00A06279">
        <w:rPr>
          <w:u w:val="single"/>
        </w:rPr>
        <w:t xml:space="preserve"> eruptive </w:t>
      </w:r>
      <w:r w:rsidRPr="00A33F0B">
        <w:rPr>
          <w:highlight w:val="green"/>
          <w:u w:val="single"/>
        </w:rPr>
        <w:t>potential between</w:t>
      </w:r>
      <w:r w:rsidRPr="00A06279">
        <w:rPr>
          <w:u w:val="single"/>
        </w:rPr>
        <w:t xml:space="preserve">, let’s say, </w:t>
      </w:r>
      <w:r w:rsidRPr="00A33F0B">
        <w:rPr>
          <w:highlight w:val="green"/>
          <w:u w:val="single"/>
        </w:rPr>
        <w:t>World War I and the</w:t>
      </w:r>
      <w:r w:rsidRPr="00A06279">
        <w:rPr>
          <w:u w:val="single"/>
        </w:rPr>
        <w:t xml:space="preserve"> 19</w:t>
      </w:r>
      <w:r w:rsidRPr="00A33F0B">
        <w:rPr>
          <w:highlight w:val="green"/>
          <w:u w:val="single"/>
        </w:rPr>
        <w:t>70s, drew</w:t>
      </w:r>
      <w:r w:rsidRPr="00A06279">
        <w:rPr>
          <w:u w:val="single"/>
        </w:rPr>
        <w:t xml:space="preserve"> dynamic </w:t>
      </w:r>
      <w:r w:rsidRPr="00A33F0B">
        <w:rPr>
          <w:highlight w:val="green"/>
          <w:u w:val="single"/>
        </w:rPr>
        <w:t>force into</w:t>
      </w:r>
      <w:r w:rsidRPr="00A06279">
        <w:rPr>
          <w:u w:val="single"/>
        </w:rPr>
        <w:t xml:space="preserve"> </w:t>
      </w:r>
      <w:proofErr w:type="gramStart"/>
      <w:r w:rsidRPr="00A06279">
        <w:rPr>
          <w:u w:val="single"/>
        </w:rPr>
        <w:t>a number of</w:t>
      </w:r>
      <w:proofErr w:type="gramEnd"/>
      <w:r w:rsidRPr="00A06279">
        <w:rPr>
          <w:u w:val="single"/>
        </w:rPr>
        <w:t xml:space="preserve"> </w:t>
      </w:r>
      <w:r w:rsidRPr="00A33F0B">
        <w:rPr>
          <w:highlight w:val="green"/>
          <w:u w:val="single"/>
        </w:rPr>
        <w:t>interlocking contradictions</w:t>
      </w:r>
      <w:r w:rsidRPr="00A06279">
        <w:rPr>
          <w:u w:val="single"/>
        </w:rPr>
        <w:t xml:space="preserve">. I will list them: </w:t>
      </w:r>
      <w:r w:rsidRPr="005F2CBF">
        <w:rPr>
          <w:u w:val="single"/>
        </w:rPr>
        <w:t xml:space="preserve">race, gender, class, sexuality, colonialism, territory, and war, which are all central, all fundamental, yet all </w:t>
      </w:r>
      <w:proofErr w:type="gramStart"/>
      <w:r w:rsidRPr="005F2CBF">
        <w:rPr>
          <w:u w:val="single"/>
        </w:rPr>
        <w:t>ideologically</w:t>
      </w:r>
      <w:proofErr w:type="gramEnd"/>
      <w:r w:rsidRPr="005F2CBF">
        <w:rPr>
          <w:u w:val="single"/>
        </w:rPr>
        <w:t xml:space="preserve"> and materially available for cooptation</w:t>
      </w:r>
      <w:r w:rsidRPr="00A06279">
        <w:rPr>
          <w:u w:val="single"/>
        </w:rPr>
        <w:t xml:space="preserve">, which is nothing new but worth repeating. </w:t>
      </w:r>
      <w:r w:rsidRPr="00A33F0B">
        <w:rPr>
          <w:highlight w:val="green"/>
          <w:u w:val="single"/>
        </w:rPr>
        <w:t>The armed wing of the counter revolution</w:t>
      </w:r>
      <w:r w:rsidRPr="00A06279">
        <w:rPr>
          <w:u w:val="single"/>
        </w:rPr>
        <w:t>—the police forces, the FBI under the organizing aegis of COINTELPRO in the United States, and many such forces in the United States and abroad—</w:t>
      </w:r>
      <w:r w:rsidRPr="00A33F0B">
        <w:rPr>
          <w:highlight w:val="green"/>
          <w:u w:val="single"/>
        </w:rPr>
        <w:t>smashed the political, and therefore the social, revolution</w:t>
      </w:r>
      <w:r w:rsidRPr="00A06279">
        <w:rPr>
          <w:u w:val="single"/>
        </w:rPr>
        <w:t xml:space="preserve">, annihilating much of the Third World left and its allies wherever they were. That was a catastrophe, as </w:t>
      </w:r>
      <w:proofErr w:type="gramStart"/>
      <w:r w:rsidRPr="00A33F0B">
        <w:rPr>
          <w:highlight w:val="green"/>
          <w:u w:val="single"/>
        </w:rPr>
        <w:t>culture became</w:t>
      </w:r>
      <w:proofErr w:type="gramEnd"/>
      <w:r w:rsidRPr="00A33F0B">
        <w:rPr>
          <w:highlight w:val="green"/>
          <w:u w:val="single"/>
        </w:rPr>
        <w:t xml:space="preserve"> decoupled </w:t>
      </w:r>
      <w:proofErr w:type="gramStart"/>
      <w:r w:rsidRPr="00A33F0B">
        <w:rPr>
          <w:highlight w:val="green"/>
          <w:u w:val="single"/>
        </w:rPr>
        <w:t>from the political</w:t>
      </w:r>
      <w:proofErr w:type="gramEnd"/>
      <w:r w:rsidRPr="00A06279">
        <w:rPr>
          <w:u w:val="single"/>
        </w:rPr>
        <w:t>.</w:t>
      </w:r>
    </w:p>
    <w:p w14:paraId="6F5AB83F" w14:textId="77777777" w:rsidR="00A33F0B" w:rsidRPr="00ED028D" w:rsidRDefault="00A33F0B" w:rsidP="00A33F0B">
      <w:pPr>
        <w:rPr>
          <w:sz w:val="10"/>
        </w:rPr>
      </w:pPr>
      <w:r w:rsidRPr="005F2CBF">
        <w:rPr>
          <w:u w:val="single"/>
        </w:rPr>
        <w:t xml:space="preserve"> As a result, </w:t>
      </w:r>
      <w:r w:rsidRPr="00A33F0B">
        <w:rPr>
          <w:highlight w:val="green"/>
          <w:u w:val="single"/>
        </w:rPr>
        <w:t>the culture front became the front</w:t>
      </w:r>
      <w:r w:rsidRPr="005F2CBF">
        <w:rPr>
          <w:u w:val="single"/>
        </w:rPr>
        <w:t xml:space="preserve">, where </w:t>
      </w:r>
      <w:r w:rsidRPr="00A33F0B">
        <w:rPr>
          <w:highlight w:val="green"/>
          <w:u w:val="single"/>
        </w:rPr>
        <w:t>the passive revolution hunkered dow</w:t>
      </w:r>
      <w:r w:rsidRPr="005F2CBF">
        <w:rPr>
          <w:u w:val="single"/>
        </w:rPr>
        <w:t>n for the duration, with more stamina, strength, speed, flexibility, agility, and balance than we, not only because they have more money, but also because they are willing to eat the children.</w:t>
      </w:r>
      <w:r w:rsidRPr="00ED028D">
        <w:rPr>
          <w:sz w:val="10"/>
        </w:rPr>
        <w:t xml:space="preserve"> In other words, when Allan Bloom blamed rock and roll, feminists, and the Black students with guns, he was not altogether off the mark in marking the enemy. It’s just that he got to define what that meant, what we—the enemy—meant, in countless fora, including boards of trustees at colleges and universities around the United States whose bulk purchases of The Closing of the American Mind made it the best seller that it was.</w:t>
      </w:r>
    </w:p>
    <w:p w14:paraId="065B36A9" w14:textId="77777777" w:rsidR="00A33F0B" w:rsidRPr="00A06279" w:rsidRDefault="00A33F0B" w:rsidP="00A33F0B">
      <w:pPr>
        <w:rPr>
          <w:u w:val="single"/>
        </w:rPr>
      </w:pPr>
      <w:r w:rsidRPr="00ED028D">
        <w:rPr>
          <w:sz w:val="10"/>
        </w:rPr>
        <w:t xml:space="preserve"> </w:t>
      </w:r>
      <w:r w:rsidRPr="00A06279">
        <w:rPr>
          <w:u w:val="single"/>
        </w:rPr>
        <w:t xml:space="preserve">And </w:t>
      </w:r>
      <w:r w:rsidRPr="00A33F0B">
        <w:rPr>
          <w:highlight w:val="green"/>
          <w:u w:val="single"/>
        </w:rPr>
        <w:t>still we fought</w:t>
      </w:r>
      <w:r w:rsidRPr="00A06279">
        <w:rPr>
          <w:u w:val="single"/>
        </w:rPr>
        <w:t xml:space="preserve">, but increasingly </w:t>
      </w:r>
      <w:r w:rsidRPr="00A33F0B">
        <w:rPr>
          <w:highlight w:val="green"/>
          <w:u w:val="single"/>
        </w:rPr>
        <w:t>in terrain already absorbed</w:t>
      </w:r>
      <w:r w:rsidRPr="00A06279">
        <w:rPr>
          <w:u w:val="single"/>
        </w:rPr>
        <w:t xml:space="preserve">, annexed, </w:t>
      </w:r>
      <w:r w:rsidRPr="007D2481">
        <w:rPr>
          <w:u w:val="single"/>
        </w:rPr>
        <w:t>turned to purposes other than abolition</w:t>
      </w:r>
      <w:r w:rsidRPr="00775E3E">
        <w:rPr>
          <w:u w:val="single"/>
        </w:rPr>
        <w:t>.</w:t>
      </w:r>
      <w:r w:rsidRPr="00A06279">
        <w:rPr>
          <w:u w:val="single"/>
        </w:rPr>
        <w:t xml:space="preserve"> </w:t>
      </w:r>
      <w:r w:rsidRPr="00ED028D">
        <w:rPr>
          <w:sz w:val="10"/>
        </w:rPr>
        <w:t xml:space="preserve">Yet, if we imagine the imagined territory from above, which is to say, in an abstract and generalized view, we see movement, lots of movement, many trenches dug, many positions defended, many previously unimagined integrations achieved. </w:t>
      </w:r>
      <w:r w:rsidRPr="00A06279">
        <w:rPr>
          <w:u w:val="single"/>
        </w:rPr>
        <w:t xml:space="preserve">That said, the cultivation of </w:t>
      </w:r>
      <w:r w:rsidRPr="00A33F0B">
        <w:rPr>
          <w:highlight w:val="green"/>
          <w:u w:val="single"/>
        </w:rPr>
        <w:t>the contradictory landscape of production and reproduction</w:t>
      </w:r>
      <w:r w:rsidRPr="00A06279">
        <w:rPr>
          <w:u w:val="single"/>
        </w:rPr>
        <w:t xml:space="preserve">, of violence and love, </w:t>
      </w:r>
      <w:r w:rsidRPr="00A33F0B">
        <w:rPr>
          <w:highlight w:val="green"/>
          <w:u w:val="single"/>
        </w:rPr>
        <w:t>of</w:t>
      </w:r>
      <w:r w:rsidRPr="00A06279">
        <w:rPr>
          <w:u w:val="single"/>
        </w:rPr>
        <w:t xml:space="preserve"> culture and power characterized by </w:t>
      </w:r>
      <w:r w:rsidRPr="00A33F0B">
        <w:rPr>
          <w:highlight w:val="green"/>
          <w:u w:val="single"/>
        </w:rPr>
        <w:t>capital in motion</w:t>
      </w:r>
      <w:r w:rsidRPr="00A06279">
        <w:rPr>
          <w:u w:val="single"/>
        </w:rPr>
        <w:t xml:space="preserve">, including in flight, involuntary as well as voluntary migrations, new barriers to entry and exit, Rust Belt, Sun Belt, offshore production platforms, endless war, and an entire new array of organic intellectuals on the right producing the news, producing the stories that explain the new landscape, the new set and scene for our daily and intergenerational dramas and what its real vulnerabilities and </w:t>
      </w:r>
      <w:proofErr w:type="spellStart"/>
      <w:r w:rsidRPr="00A06279">
        <w:rPr>
          <w:u w:val="single"/>
        </w:rPr>
        <w:t>fearsomenesses</w:t>
      </w:r>
      <w:proofErr w:type="spellEnd"/>
      <w:r w:rsidRPr="00A06279">
        <w:rPr>
          <w:u w:val="single"/>
        </w:rPr>
        <w:t xml:space="preserve"> would be, </w:t>
      </w:r>
      <w:r w:rsidRPr="00775E3E">
        <w:rPr>
          <w:u w:val="single"/>
        </w:rPr>
        <w:t>has brought forth most peculiar fruit: one Black man in the White House and a million Black men in the Big House; two people of color serving life terms on the Supreme Court, and 100,000 serving life terms in federal and state prisons. And not only men and not only Black people.</w:t>
      </w:r>
    </w:p>
    <w:p w14:paraId="744CA8EA" w14:textId="77777777" w:rsidR="00A33F0B" w:rsidRPr="00ED028D" w:rsidRDefault="00A33F0B" w:rsidP="00A33F0B">
      <w:pPr>
        <w:rPr>
          <w:sz w:val="10"/>
          <w:szCs w:val="10"/>
        </w:rPr>
      </w:pPr>
      <w:r w:rsidRPr="00ED028D">
        <w:rPr>
          <w:sz w:val="10"/>
        </w:rPr>
        <w:t xml:space="preserve"> In the 1960s and 1970s, the United Farm Workers (UFW) organized, organized, organized, in places and sectors where it was not legal under the Wagner Act to </w:t>
      </w:r>
      <w:r w:rsidRPr="00ED028D">
        <w:rPr>
          <w:sz w:val="10"/>
          <w:szCs w:val="10"/>
        </w:rPr>
        <w:t xml:space="preserve">organize. The political revolution that the UFW was part of, stretching deep roots back through radical Filipino, Black, and white organizing in agriculture, </w:t>
      </w:r>
      <w:proofErr w:type="gramStart"/>
      <w:r w:rsidRPr="00ED028D">
        <w:rPr>
          <w:sz w:val="10"/>
          <w:szCs w:val="10"/>
        </w:rPr>
        <w:t>and also</w:t>
      </w:r>
      <w:proofErr w:type="gramEnd"/>
      <w:r w:rsidRPr="00ED028D">
        <w:rPr>
          <w:sz w:val="10"/>
          <w:szCs w:val="10"/>
        </w:rPr>
        <w:t xml:space="preserve"> the Chicano student movement, was not completely wiped out, but its most radical elements were smashed—not killed but smashed. And what remains in some ways, among the very people whom Chávez, Dolores Huerta, and UFW organizers—among the very people they were trying to summon as subjects in the struggle for their own liberation—has been transformed from a reality of significant struggle into a cultural artifact.</w:t>
      </w:r>
    </w:p>
    <w:p w14:paraId="3BF909B3" w14:textId="77777777" w:rsidR="00A33F0B" w:rsidRPr="00ED028D" w:rsidRDefault="00A33F0B" w:rsidP="00A33F0B">
      <w:pPr>
        <w:rPr>
          <w:sz w:val="10"/>
        </w:rPr>
      </w:pPr>
      <w:r w:rsidRPr="00ED028D">
        <w:rPr>
          <w:sz w:val="10"/>
        </w:rPr>
        <w:t xml:space="preserve"> This is a poster that was produced by the California Chicano Correctional Workers Association.6 They have named their annual award and festival the César Chávez Celebration and Pageant. And they say on their poster, “One thing you must remember is that people, no matter how poor, how disadvantaged, still have the same aspirations as you do for their children, for their future.” Here’s another story. Ten years ago, a group of us organized the Critical Resistance Research Group at the University of California Humanities Research Institute (UCHRI). Sandy Barringer, Nancy Scheper-Hughes, Avery Gordon, Gina Dent, David Theo Goldberg, and Angela Davis. We visited a few prisons as part of our research. In fact, it was the first time Angela had gotten permission to go inside, although she had had a long-standing relationship with the San Francisco County Jail where she had been teaching for </w:t>
      </w:r>
      <w:proofErr w:type="gramStart"/>
      <w:r w:rsidRPr="00ED028D">
        <w:rPr>
          <w:sz w:val="10"/>
        </w:rPr>
        <w:t>a number of</w:t>
      </w:r>
      <w:proofErr w:type="gramEnd"/>
      <w:r w:rsidRPr="00ED028D">
        <w:rPr>
          <w:sz w:val="10"/>
        </w:rPr>
        <w:t xml:space="preserve"> years. But this was the first time she had permission to go inside the adult authority.</w:t>
      </w:r>
    </w:p>
    <w:p w14:paraId="5BF5F90F" w14:textId="77777777" w:rsidR="00A33F0B" w:rsidRPr="00ED028D" w:rsidRDefault="00A33F0B" w:rsidP="00A33F0B">
      <w:pPr>
        <w:rPr>
          <w:sz w:val="10"/>
        </w:rPr>
      </w:pPr>
      <w:r w:rsidRPr="00ED028D">
        <w:rPr>
          <w:sz w:val="10"/>
        </w:rPr>
        <w:t xml:space="preserve"> At our first site, a level-four prison, a maximum but not supermax prison for men, deep in California’s Sonoran desert, not far from the Mexico and Arizona borders, we were mobbed in the ladies’ room by a group of Black women prison guards who wished to thank Dr. Davis for the opportunities they had as a result of, as they put it, “what you did.” I doubt they understood the deeper truth of their observation, </w:t>
      </w:r>
      <w:proofErr w:type="gramStart"/>
      <w:r w:rsidRPr="00ED028D">
        <w:rPr>
          <w:sz w:val="10"/>
        </w:rPr>
        <w:t>imagining rather</w:t>
      </w:r>
      <w:proofErr w:type="gramEnd"/>
      <w:r w:rsidRPr="00ED028D">
        <w:rPr>
          <w:sz w:val="10"/>
        </w:rPr>
        <w:t xml:space="preserve"> that somehow her struggle had been to create equal opportunity in any structure for any kind of security, and they had benefited.</w:t>
      </w:r>
    </w:p>
    <w:p w14:paraId="066096E9" w14:textId="77777777" w:rsidR="00A33F0B" w:rsidRPr="00ED028D" w:rsidRDefault="00A33F0B" w:rsidP="00A33F0B">
      <w:pPr>
        <w:rPr>
          <w:sz w:val="10"/>
        </w:rPr>
      </w:pPr>
      <w:r w:rsidRPr="00ED028D">
        <w:rPr>
          <w:sz w:val="10"/>
        </w:rPr>
        <w:t xml:space="preserve"> Our second site was the California Institution for </w:t>
      </w:r>
      <w:proofErr w:type="gramStart"/>
      <w:r w:rsidRPr="00ED028D">
        <w:rPr>
          <w:sz w:val="10"/>
        </w:rPr>
        <w:t>Women,</w:t>
      </w:r>
      <w:proofErr w:type="gramEnd"/>
      <w:r w:rsidRPr="00ED028D">
        <w:rPr>
          <w:sz w:val="10"/>
        </w:rPr>
        <w:t xml:space="preserve"> an older prison built on the rehabilitation rather than the incapacitation model that feels within the gates like a community college campus gone terribly wrong. There, we were mobbed by youthful prisoners, including a young woman who had enacted Dr. Davis in that year’s Black History Month play. When asked what the character did, she replied, “I wore the afro wig. I wore the miniskirt.”</w:t>
      </w:r>
    </w:p>
    <w:p w14:paraId="428A0FAF" w14:textId="77777777" w:rsidR="00A33F0B" w:rsidRPr="00ED028D" w:rsidRDefault="00A33F0B" w:rsidP="00A33F0B">
      <w:pPr>
        <w:rPr>
          <w:sz w:val="10"/>
        </w:rPr>
      </w:pPr>
      <w:r w:rsidRPr="00ED028D">
        <w:rPr>
          <w:sz w:val="10"/>
        </w:rPr>
        <w:t xml:space="preserve"> Now, believe me, I knocked myself out trying to look exactly like Angela Davis, so I don’t mean there’s something wrong with the aesthetic. But the person and the politics had become the character in this outfit. This was a very sweet young woman who told us this story. So representation as remnant of the cultural—gender equality, notions of beauty, central embodiment of life as abolition—becomes in this story not only notionally corny, but more to the point, practically split off, though perhaps not severed (the jury’s out on that), from the deep radical roots that gave forth Dr. Davis and me and the rest of the Third World left and its allies. What has been disappeared—although more likely waiting than dead—underlies </w:t>
      </w:r>
      <w:proofErr w:type="gramStart"/>
      <w:r w:rsidRPr="00ED028D">
        <w:rPr>
          <w:sz w:val="10"/>
        </w:rPr>
        <w:t>both of the stories</w:t>
      </w:r>
      <w:proofErr w:type="gramEnd"/>
      <w:r w:rsidRPr="00ED028D">
        <w:rPr>
          <w:sz w:val="10"/>
        </w:rPr>
        <w:t xml:space="preserve"> these women at the prisons tell, and more to the point, what’s absent underlies the fact that we were in prisons to hear the stories.</w:t>
      </w:r>
    </w:p>
    <w:p w14:paraId="45887867" w14:textId="77777777" w:rsidR="00A33F0B" w:rsidRPr="00ED028D" w:rsidRDefault="00A33F0B" w:rsidP="00A33F0B">
      <w:pPr>
        <w:rPr>
          <w:sz w:val="10"/>
        </w:rPr>
      </w:pPr>
      <w:r w:rsidRPr="00ED028D">
        <w:rPr>
          <w:sz w:val="10"/>
        </w:rPr>
        <w:t xml:space="preserve"> Just as </w:t>
      </w:r>
      <w:proofErr w:type="gramStart"/>
      <w:r w:rsidRPr="00ED028D">
        <w:rPr>
          <w:sz w:val="10"/>
        </w:rPr>
        <w:t>a number of</w:t>
      </w:r>
      <w:proofErr w:type="gramEnd"/>
      <w:r w:rsidRPr="00ED028D">
        <w:rPr>
          <w:sz w:val="10"/>
        </w:rPr>
        <w:t xml:space="preserve"> us combined at UCHRI to investigate the prison-industrial complex, its political ecology no less than political economy, combinations of this kind have come together at universities and colleges around the world across time. Plenty of observers teach us that there are central places stretched across space and generally </w:t>
      </w:r>
      <w:proofErr w:type="gramStart"/>
      <w:r w:rsidRPr="00ED028D">
        <w:rPr>
          <w:sz w:val="10"/>
        </w:rPr>
        <w:t>institutional in</w:t>
      </w:r>
      <w:proofErr w:type="gramEnd"/>
      <w:r w:rsidRPr="00ED028D">
        <w:rPr>
          <w:sz w:val="10"/>
        </w:rPr>
        <w:t xml:space="preserve"> structure through which lots of people pass while some stay for a variety of reasons. </w:t>
      </w:r>
      <w:r w:rsidRPr="00ED028D">
        <w:rPr>
          <w:u w:val="single"/>
        </w:rPr>
        <w:t>These include the military, churches, prisons, hospitals, and schools. These</w:t>
      </w:r>
      <w:r w:rsidRPr="005F2CBF">
        <w:rPr>
          <w:u w:val="single"/>
        </w:rPr>
        <w:t xml:space="preserve"> are places where </w:t>
      </w:r>
      <w:r w:rsidRPr="00A33F0B">
        <w:rPr>
          <w:highlight w:val="green"/>
          <w:u w:val="single"/>
        </w:rPr>
        <w:t>people who otherwise might never meet</w:t>
      </w:r>
      <w:r w:rsidRPr="005F2CBF">
        <w:rPr>
          <w:u w:val="single"/>
        </w:rPr>
        <w:t xml:space="preserve"> </w:t>
      </w:r>
      <w:proofErr w:type="gramStart"/>
      <w:r w:rsidRPr="005F2CBF">
        <w:rPr>
          <w:u w:val="single"/>
        </w:rPr>
        <w:t>have the opportunity to</w:t>
      </w:r>
      <w:proofErr w:type="gramEnd"/>
      <w:r w:rsidRPr="005F2CBF">
        <w:rPr>
          <w:u w:val="single"/>
        </w:rPr>
        <w:t xml:space="preserve"> </w:t>
      </w:r>
      <w:r w:rsidRPr="00A33F0B">
        <w:rPr>
          <w:highlight w:val="green"/>
          <w:u w:val="single"/>
        </w:rPr>
        <w:t xml:space="preserve">make something happen through </w:t>
      </w:r>
      <w:proofErr w:type="gramStart"/>
      <w:r w:rsidRPr="00A33F0B">
        <w:rPr>
          <w:highlight w:val="green"/>
          <w:u w:val="single"/>
        </w:rPr>
        <w:t>the thinking</w:t>
      </w:r>
      <w:proofErr w:type="gramEnd"/>
      <w:r w:rsidRPr="005F2CBF">
        <w:rPr>
          <w:u w:val="single"/>
        </w:rPr>
        <w:t xml:space="preserve"> and working </w:t>
      </w:r>
      <w:r w:rsidRPr="00A33F0B">
        <w:rPr>
          <w:highlight w:val="green"/>
          <w:u w:val="single"/>
        </w:rPr>
        <w:t xml:space="preserve">their encounters enable. Universities </w:t>
      </w:r>
      <w:r w:rsidRPr="00ED028D">
        <w:rPr>
          <w:u w:val="single"/>
        </w:rPr>
        <w:t>have been</w:t>
      </w:r>
      <w:r w:rsidRPr="005F2CBF">
        <w:rPr>
          <w:u w:val="single"/>
        </w:rPr>
        <w:t xml:space="preserve"> and </w:t>
      </w:r>
      <w:r w:rsidRPr="00A33F0B">
        <w:rPr>
          <w:highlight w:val="green"/>
          <w:u w:val="single"/>
        </w:rPr>
        <w:t>should be such places.</w:t>
      </w:r>
      <w:r w:rsidRPr="005F2CBF">
        <w:rPr>
          <w:u w:val="single"/>
        </w:rPr>
        <w:t xml:space="preserve"> If we think about it, we realize how </w:t>
      </w:r>
      <w:r w:rsidRPr="007D2481">
        <w:rPr>
          <w:u w:val="single"/>
        </w:rPr>
        <w:t>many</w:t>
      </w:r>
      <w:r w:rsidRPr="00A33F0B">
        <w:rPr>
          <w:highlight w:val="green"/>
          <w:u w:val="single"/>
        </w:rPr>
        <w:t xml:space="preserve"> key thinkers in</w:t>
      </w:r>
      <w:r w:rsidRPr="005F2CBF">
        <w:rPr>
          <w:u w:val="single"/>
        </w:rPr>
        <w:t xml:space="preserve"> the </w:t>
      </w:r>
      <w:r w:rsidRPr="00A33F0B">
        <w:rPr>
          <w:highlight w:val="green"/>
          <w:u w:val="single"/>
        </w:rPr>
        <w:t>world</w:t>
      </w:r>
      <w:r w:rsidRPr="005F2CBF">
        <w:rPr>
          <w:u w:val="single"/>
        </w:rPr>
        <w:t xml:space="preserve">’s </w:t>
      </w:r>
      <w:r w:rsidRPr="00A33F0B">
        <w:rPr>
          <w:highlight w:val="green"/>
          <w:u w:val="single"/>
        </w:rPr>
        <w:t>liberation movements met at schools and used their time</w:t>
      </w:r>
      <w:r w:rsidRPr="00ED028D">
        <w:rPr>
          <w:u w:val="single"/>
        </w:rPr>
        <w:t xml:space="preserve"> together </w:t>
      </w:r>
      <w:r w:rsidRPr="00A33F0B">
        <w:rPr>
          <w:highlight w:val="green"/>
          <w:u w:val="single"/>
        </w:rPr>
        <w:t>to sharpen analysis</w:t>
      </w:r>
      <w:r w:rsidRPr="00ED028D">
        <w:rPr>
          <w:u w:val="single"/>
        </w:rPr>
        <w:t xml:space="preserve">, figure out how to </w:t>
      </w:r>
      <w:r w:rsidRPr="00A33F0B">
        <w:rPr>
          <w:highlight w:val="green"/>
          <w:u w:val="single"/>
        </w:rPr>
        <w:t>link struggles, scale up research, and revolt</w:t>
      </w:r>
      <w:r w:rsidRPr="005F2CBF">
        <w:rPr>
          <w:u w:val="single"/>
        </w:rPr>
        <w:t>—</w:t>
      </w:r>
      <w:proofErr w:type="spellStart"/>
      <w:r w:rsidRPr="005F2CBF">
        <w:rPr>
          <w:u w:val="single"/>
        </w:rPr>
        <w:t>Universidade</w:t>
      </w:r>
      <w:proofErr w:type="spellEnd"/>
      <w:r w:rsidRPr="005F2CBF">
        <w:rPr>
          <w:u w:val="single"/>
        </w:rPr>
        <w:t xml:space="preserve"> Eduardo Mondlane, University of Dar es Salaam, Howard University—the list goes on and on.</w:t>
      </w:r>
      <w:r w:rsidRPr="00ED028D">
        <w:rPr>
          <w:sz w:val="10"/>
        </w:rPr>
        <w:t xml:space="preserve"> The casualization of academic labor today, the fattening of management, the speed-up of support and custodial staff—these are all part of structural adjustment. The abandonment of public education is a crisis that, behind the sturdy veil of racism, is destroying all capacity to think and be. But people are not accepting this lying down.</w:t>
      </w:r>
    </w:p>
    <w:p w14:paraId="1F7FDA5E" w14:textId="77777777" w:rsidR="00A33F0B" w:rsidRPr="00ED028D" w:rsidRDefault="00A33F0B" w:rsidP="00A33F0B">
      <w:pPr>
        <w:rPr>
          <w:sz w:val="10"/>
        </w:rPr>
      </w:pPr>
      <w:r w:rsidRPr="00ED028D">
        <w:rPr>
          <w:sz w:val="10"/>
        </w:rPr>
        <w:t xml:space="preserve"> Like universities, unions are central places where a certain kind of energizing organizing can and must take place. For example, Justice for Janitors and social-movement unionism was partly based in the Los Angeles terrain where C.L.R. James organized dockworkers, and other Black people waged social-movement war for civil rights and employment rights during World War II. The official story about Justice for Janitors is a story about social-movement unionism drawing its inspiration from Latin American anti-dictatorship, pro-democracy, anti-capitalist movements. And that’s true. That source is real, and certainly many of the migration paths of the workers who succeeded Black workers in janitorial positions in California connected the Southland to places that were disrupted by US foreign policy and trade policy in the first place: Guatemala, El Salvador, Nicaragua, Mexico, and so on. But the same was true of what was disrupted in Los Angeles: social movement, long-distance migration, places destroyed. A lot of the outmigration of Black people from the southern United States was caused by the huge demographic, land use, and industrial policy reconfigurations best summed up by the term “military-industrial complex.” In both cases, people didn’t just move for opportunity; they ran from murder.</w:t>
      </w:r>
    </w:p>
    <w:p w14:paraId="06E8FE8D" w14:textId="77777777" w:rsidR="00A33F0B" w:rsidRPr="00ED028D" w:rsidRDefault="00A33F0B" w:rsidP="00A33F0B">
      <w:pPr>
        <w:rPr>
          <w:sz w:val="10"/>
        </w:rPr>
      </w:pPr>
      <w:r w:rsidRPr="00ED028D">
        <w:rPr>
          <w:sz w:val="10"/>
        </w:rPr>
        <w:t xml:space="preserve"> The destroyed did not, however, die. A delegation from the Sandinista government in Nicaragua attended a socialist scholars conference in Los Angeles one year and heard the wonderful and very inspiring and somewhat triumphal story of the Justice for Janitors campaign. They asked, “What kind of work is J for J doing with the people who used to have these jobs?” Thoughtful consideration of that question suggests how we might, through research and organizing, develop a better sense of the intellectual and political ground on which we stand, </w:t>
      </w:r>
      <w:proofErr w:type="gramStart"/>
      <w:r w:rsidRPr="00ED028D">
        <w:rPr>
          <w:sz w:val="10"/>
        </w:rPr>
        <w:t>in order to</w:t>
      </w:r>
      <w:proofErr w:type="gramEnd"/>
      <w:r w:rsidRPr="00ED028D">
        <w:rPr>
          <w:sz w:val="10"/>
        </w:rPr>
        <w:t xml:space="preserve"> build stronger movements. We might also see in a closer look at that tale how the structural adjustment process has, across the world, tried to achieve scorched earth—through outsourcing, criminalization, and a host of other forms of organized abandonment</w:t>
      </w:r>
    </w:p>
    <w:p w14:paraId="337A15C1" w14:textId="77777777" w:rsidR="00A33F0B" w:rsidRPr="00ED028D" w:rsidRDefault="00A33F0B" w:rsidP="00A33F0B">
      <w:pPr>
        <w:rPr>
          <w:sz w:val="10"/>
        </w:rPr>
      </w:pPr>
      <w:r w:rsidRPr="00ED028D">
        <w:rPr>
          <w:sz w:val="10"/>
        </w:rPr>
        <w:t>In the face of all this direness, what kinds of practices—of teaching, research, and analysis—might we develop across disciplines toward the goal of identifying and promoting multiple routes out of crisis? We’re living, as my friend David Theo Goldberg likes to say, in “critical condition.”</w:t>
      </w:r>
    </w:p>
    <w:p w14:paraId="6DA15F3B" w14:textId="77777777" w:rsidR="00A33F0B" w:rsidRPr="00ED028D" w:rsidRDefault="00A33F0B" w:rsidP="00A33F0B">
      <w:pPr>
        <w:rPr>
          <w:sz w:val="10"/>
        </w:rPr>
      </w:pPr>
      <w:r w:rsidRPr="00ED028D">
        <w:rPr>
          <w:sz w:val="10"/>
        </w:rPr>
        <w:t xml:space="preserve">Now I must polemicize a theoretical point, so the title for this section is “Negro Demonstrates.” Page one of the Yale Daily News, October 9, 1967, covered my father’s protest at Kingman Brewster’s house. The caption writers </w:t>
      </w:r>
      <w:proofErr w:type="gramStart"/>
      <w:r w:rsidRPr="00ED028D">
        <w:rPr>
          <w:sz w:val="10"/>
        </w:rPr>
        <w:t>at</w:t>
      </w:r>
      <w:proofErr w:type="gramEnd"/>
      <w:r w:rsidRPr="00ED028D">
        <w:rPr>
          <w:sz w:val="10"/>
        </w:rPr>
        <w:t xml:space="preserve"> the paper thought they were witty and made my point better than I could. In the middle of the main article they wrote “Negro Demonstrates.” And beside a picture that doesn’t even include my father—though it represents his placard </w:t>
      </w:r>
      <w:proofErr w:type="gramStart"/>
      <w:r w:rsidRPr="00ED028D">
        <w:rPr>
          <w:sz w:val="10"/>
        </w:rPr>
        <w:t>fairly well</w:t>
      </w:r>
      <w:proofErr w:type="gramEnd"/>
      <w:r w:rsidRPr="00ED028D">
        <w:rPr>
          <w:sz w:val="10"/>
        </w:rPr>
        <w:t>—they wrote “Wilson pickets.” In that round at least, Wilson had the later laugh.</w:t>
      </w:r>
    </w:p>
    <w:p w14:paraId="62CF5DA2" w14:textId="77777777" w:rsidR="00A33F0B" w:rsidRPr="0095223B" w:rsidRDefault="00A33F0B" w:rsidP="00A33F0B">
      <w:pPr>
        <w:rPr>
          <w:u w:val="single"/>
        </w:rPr>
      </w:pPr>
      <w:r w:rsidRPr="0095223B">
        <w:rPr>
          <w:u w:val="single"/>
        </w:rPr>
        <w:t xml:space="preserve">However embattled the academy is, </w:t>
      </w:r>
      <w:r w:rsidRPr="00A33F0B">
        <w:rPr>
          <w:highlight w:val="green"/>
          <w:u w:val="single"/>
        </w:rPr>
        <w:t>we must direct our energy</w:t>
      </w:r>
      <w:r w:rsidRPr="0095223B">
        <w:rPr>
          <w:u w:val="single"/>
        </w:rPr>
        <w:t xml:space="preserve"> and resources </w:t>
      </w:r>
      <w:r w:rsidRPr="00A33F0B">
        <w:rPr>
          <w:highlight w:val="green"/>
          <w:u w:val="single"/>
        </w:rPr>
        <w:t>as workers toward the goal of</w:t>
      </w:r>
      <w:r w:rsidRPr="0095223B">
        <w:rPr>
          <w:u w:val="single"/>
        </w:rPr>
        <w:t xml:space="preserve"> freedom, which I’m going to call tonight, for the sake of brevity, </w:t>
      </w:r>
      <w:r w:rsidRPr="00A33F0B">
        <w:rPr>
          <w:highlight w:val="green"/>
          <w:u w:val="single"/>
        </w:rPr>
        <w:t>radical abolition</w:t>
      </w:r>
      <w:r w:rsidRPr="0095223B">
        <w:rPr>
          <w:u w:val="single"/>
        </w:rPr>
        <w:t>.</w:t>
      </w:r>
      <w:r w:rsidRPr="00ED028D">
        <w:rPr>
          <w:sz w:val="10"/>
        </w:rPr>
        <w:t xml:space="preserve"> The abolition I speak of has roots in all radical movements for liberation and particularly in the Black Radical tradition. </w:t>
      </w:r>
      <w:r w:rsidRPr="0095223B">
        <w:rPr>
          <w:u w:val="single"/>
        </w:rPr>
        <w:t xml:space="preserve">The </w:t>
      </w:r>
      <w:r w:rsidRPr="00A33F0B">
        <w:rPr>
          <w:highlight w:val="green"/>
          <w:u w:val="single"/>
        </w:rPr>
        <w:t>abolition</w:t>
      </w:r>
      <w:r w:rsidRPr="0095223B">
        <w:rPr>
          <w:u w:val="single"/>
        </w:rPr>
        <w:t xml:space="preserve"> I speak of somehow, perhaps magically (meaning we don’t yet know how, which is what magic is, what we don’t know how to explain yet)—the abolition I speak of somehow, perhaps magically, </w:t>
      </w:r>
      <w:r w:rsidRPr="00A33F0B">
        <w:rPr>
          <w:highlight w:val="green"/>
          <w:u w:val="single"/>
        </w:rPr>
        <w:t>resists division from class struggle and</w:t>
      </w:r>
      <w:r w:rsidRPr="0095223B">
        <w:rPr>
          <w:u w:val="single"/>
        </w:rPr>
        <w:t xml:space="preserve"> also </w:t>
      </w:r>
      <w:r w:rsidRPr="00A33F0B">
        <w:rPr>
          <w:highlight w:val="green"/>
          <w:u w:val="single"/>
        </w:rPr>
        <w:t>refuses</w:t>
      </w:r>
      <w:r w:rsidRPr="0095223B">
        <w:rPr>
          <w:u w:val="single"/>
        </w:rPr>
        <w:t xml:space="preserve"> all </w:t>
      </w:r>
      <w:r w:rsidRPr="00A33F0B">
        <w:rPr>
          <w:highlight w:val="green"/>
          <w:u w:val="single"/>
        </w:rPr>
        <w:t>the</w:t>
      </w:r>
      <w:r w:rsidRPr="0095223B">
        <w:rPr>
          <w:u w:val="single"/>
        </w:rPr>
        <w:t xml:space="preserve"> other kinds of </w:t>
      </w:r>
      <w:r w:rsidRPr="00A33F0B">
        <w:rPr>
          <w:highlight w:val="green"/>
          <w:u w:val="single"/>
        </w:rPr>
        <w:t>power difference combinations that</w:t>
      </w:r>
      <w:r w:rsidRPr="0095223B">
        <w:rPr>
          <w:u w:val="single"/>
        </w:rPr>
        <w:t xml:space="preserve">, when fatally coupled, </w:t>
      </w:r>
      <w:r w:rsidRPr="00A33F0B">
        <w:rPr>
          <w:highlight w:val="green"/>
          <w:u w:val="single"/>
        </w:rPr>
        <w:t>spark new drives for abolition. Abolition is a totality</w:t>
      </w:r>
      <w:r w:rsidRPr="0095223B">
        <w:rPr>
          <w:u w:val="single"/>
        </w:rPr>
        <w:t xml:space="preserve"> and it is ontological. </w:t>
      </w:r>
      <w:r w:rsidRPr="00A33F0B">
        <w:rPr>
          <w:highlight w:val="green"/>
          <w:u w:val="single"/>
        </w:rPr>
        <w:t>It is the context and content of struggle</w:t>
      </w:r>
      <w:r w:rsidRPr="0095223B">
        <w:rPr>
          <w:u w:val="single"/>
        </w:rPr>
        <w:t xml:space="preserve">, the site where culture recouples with the political; </w:t>
      </w:r>
      <w:r w:rsidRPr="00A33F0B">
        <w:rPr>
          <w:highlight w:val="green"/>
          <w:u w:val="single"/>
        </w:rPr>
        <w:t>but</w:t>
      </w:r>
      <w:r w:rsidRPr="0095223B">
        <w:rPr>
          <w:u w:val="single"/>
        </w:rPr>
        <w:t xml:space="preserve"> it </w:t>
      </w:r>
      <w:r w:rsidRPr="00A33F0B">
        <w:rPr>
          <w:highlight w:val="green"/>
          <w:u w:val="single"/>
        </w:rPr>
        <w:t xml:space="preserve">is not struggle’s form. To have form, we </w:t>
      </w:r>
      <w:proofErr w:type="gramStart"/>
      <w:r w:rsidRPr="00A33F0B">
        <w:rPr>
          <w:highlight w:val="green"/>
          <w:u w:val="single"/>
        </w:rPr>
        <w:t>have to</w:t>
      </w:r>
      <w:proofErr w:type="gramEnd"/>
      <w:r w:rsidRPr="00A33F0B">
        <w:rPr>
          <w:highlight w:val="green"/>
          <w:u w:val="single"/>
        </w:rPr>
        <w:t xml:space="preserve"> organize.</w:t>
      </w:r>
    </w:p>
    <w:p w14:paraId="4847EBCA" w14:textId="77777777" w:rsidR="00A33F0B" w:rsidRPr="00ED028D" w:rsidRDefault="00A33F0B" w:rsidP="00A33F0B">
      <w:pPr>
        <w:rPr>
          <w:sz w:val="10"/>
        </w:rPr>
      </w:pPr>
      <w:r w:rsidRPr="00ED028D">
        <w:rPr>
          <w:sz w:val="10"/>
        </w:rPr>
        <w:t>Organize. For example, here’s a very particular project some people could take up, against the intellectuals who say, “Oops, we messed up putting so many people in prison, but now we have to keep them until we figure out how to let them come home and stay home without getting into more trouble.” An article by Joan Petersilia and Robert Weisberg recently appeared in Daedalus making such an argument</w:t>
      </w:r>
      <w:proofErr w:type="gramStart"/>
      <w:r w:rsidRPr="00ED028D">
        <w:rPr>
          <w:sz w:val="10"/>
        </w:rPr>
        <w:t>.7</w:t>
      </w:r>
      <w:proofErr w:type="gramEnd"/>
      <w:r w:rsidRPr="00ED028D">
        <w:rPr>
          <w:sz w:val="10"/>
        </w:rPr>
        <w:t xml:space="preserve"> Think about this policy recommendation. Most people are not serving life sentences. They come out of prison. Most people have no support to come home </w:t>
      </w:r>
      <w:proofErr w:type="gramStart"/>
      <w:r w:rsidRPr="00ED028D">
        <w:rPr>
          <w:sz w:val="10"/>
        </w:rPr>
        <w:t>to</w:t>
      </w:r>
      <w:proofErr w:type="gramEnd"/>
      <w:r w:rsidRPr="00ED028D">
        <w:rPr>
          <w:sz w:val="10"/>
        </w:rPr>
        <w:t xml:space="preserve"> because of how their communities have been stripped and repartitioned into no-go sites for the formerly incarcerated and </w:t>
      </w:r>
      <w:proofErr w:type="spellStart"/>
      <w:r w:rsidRPr="00ED028D">
        <w:rPr>
          <w:sz w:val="10"/>
        </w:rPr>
        <w:t>felonized</w:t>
      </w:r>
      <w:proofErr w:type="spellEnd"/>
      <w:r w:rsidRPr="00ED028D">
        <w:rPr>
          <w:sz w:val="10"/>
        </w:rPr>
        <w:t>. The round up of so many people, including undocumented workers, has been key to legitimating the increase in total governmental size, rescaled by anti-state state actors. Plus, the laws and check boxes that determine what people who have been arrested, detained, convicted, imprisoned can and cannot do, as many have theorized over many decades concerning the actual conditions in prison, are designed and calibrated—in the same way conditions inside prisons and detention centers are—to keep such persons always a bit more deprived than the most deprived not-convicted person.</w:t>
      </w:r>
    </w:p>
    <w:p w14:paraId="0A2D795B" w14:textId="77777777" w:rsidR="00A33F0B" w:rsidRPr="00ED028D" w:rsidRDefault="00A33F0B" w:rsidP="00A33F0B">
      <w:pPr>
        <w:rPr>
          <w:sz w:val="10"/>
        </w:rPr>
      </w:pPr>
      <w:r w:rsidRPr="00ED028D">
        <w:rPr>
          <w:sz w:val="10"/>
        </w:rPr>
        <w:t xml:space="preserve"> This is the culture we live in because we lost the revolution.</w:t>
      </w:r>
    </w:p>
    <w:p w14:paraId="0D954ACA" w14:textId="77777777" w:rsidR="00A33F0B" w:rsidRPr="00ED028D" w:rsidRDefault="00A33F0B" w:rsidP="00A33F0B">
      <w:pPr>
        <w:rPr>
          <w:sz w:val="10"/>
        </w:rPr>
      </w:pPr>
      <w:r w:rsidRPr="00ED028D">
        <w:rPr>
          <w:sz w:val="10"/>
        </w:rPr>
        <w:t xml:space="preserve"> Organize. Somebody needs to write the great book about the second Klan, 1915 to 1944. </w:t>
      </w:r>
      <w:proofErr w:type="gramStart"/>
      <w:r w:rsidRPr="0095223B">
        <w:rPr>
          <w:u w:val="single"/>
        </w:rPr>
        <w:t>A number of</w:t>
      </w:r>
      <w:proofErr w:type="gramEnd"/>
      <w:r w:rsidRPr="0095223B">
        <w:rPr>
          <w:u w:val="single"/>
        </w:rPr>
        <w:t xml:space="preserve"> people have made a fine argument. Chomsky and others have made the excellent point that </w:t>
      </w:r>
      <w:r w:rsidRPr="00A33F0B">
        <w:rPr>
          <w:highlight w:val="green"/>
          <w:u w:val="single"/>
        </w:rPr>
        <w:t>laughing at the Tea Party</w:t>
      </w:r>
      <w:r w:rsidRPr="0095223B">
        <w:rPr>
          <w:u w:val="single"/>
        </w:rPr>
        <w:t>—or being snarky about “Kansas”—</w:t>
      </w:r>
      <w:r w:rsidRPr="00A33F0B">
        <w:rPr>
          <w:highlight w:val="green"/>
          <w:u w:val="single"/>
        </w:rPr>
        <w:t>is a [bad]</w:t>
      </w:r>
      <w:r>
        <w:rPr>
          <w:u w:val="single"/>
        </w:rPr>
        <w:t xml:space="preserve"> </w:t>
      </w:r>
      <w:r w:rsidRPr="0095223B">
        <w:rPr>
          <w:strike/>
          <w:u w:val="single"/>
        </w:rPr>
        <w:t>stupid</w:t>
      </w:r>
      <w:r w:rsidRPr="0095223B">
        <w:rPr>
          <w:u w:val="single"/>
        </w:rPr>
        <w:t xml:space="preserve"> </w:t>
      </w:r>
      <w:r w:rsidRPr="00A33F0B">
        <w:rPr>
          <w:highlight w:val="green"/>
          <w:u w:val="single"/>
        </w:rPr>
        <w:t>idea</w:t>
      </w:r>
      <w:r w:rsidRPr="0095223B">
        <w:rPr>
          <w:u w:val="single"/>
        </w:rPr>
        <w:t xml:space="preserve">, and that </w:t>
      </w:r>
      <w:r w:rsidRPr="00A33F0B">
        <w:rPr>
          <w:highlight w:val="green"/>
          <w:u w:val="single"/>
        </w:rPr>
        <w:t>if we don’t understand it, it’s going to kill us</w:t>
      </w:r>
      <w:r w:rsidRPr="0095223B">
        <w:rPr>
          <w:u w:val="single"/>
        </w:rPr>
        <w:t>.</w:t>
      </w:r>
      <w:r w:rsidRPr="00ED028D">
        <w:rPr>
          <w:sz w:val="10"/>
        </w:rPr>
        <w:t xml:space="preserve"> I think we can understand the Tea Party if we understand the second Klan, whose principles, according to their website, which is available for all to scrutinize, were Americanism, Protestantism, self-sufficiency, chastity, marriage, and looking out for one’s neighbor. Let’s all look at that website, and then somebody </w:t>
      </w:r>
      <w:proofErr w:type="gramStart"/>
      <w:r w:rsidRPr="00ED028D">
        <w:rPr>
          <w:sz w:val="10"/>
        </w:rPr>
        <w:t>take</w:t>
      </w:r>
      <w:proofErr w:type="gramEnd"/>
      <w:r w:rsidRPr="00ED028D">
        <w:rPr>
          <w:sz w:val="10"/>
        </w:rPr>
        <w:t xml:space="preserve"> up the challenge and </w:t>
      </w:r>
      <w:proofErr w:type="gramStart"/>
      <w:r w:rsidRPr="00ED028D">
        <w:rPr>
          <w:sz w:val="10"/>
        </w:rPr>
        <w:t>do</w:t>
      </w:r>
      <w:proofErr w:type="gramEnd"/>
      <w:r w:rsidRPr="00ED028D">
        <w:rPr>
          <w:sz w:val="10"/>
        </w:rPr>
        <w:t xml:space="preserve"> the research.</w:t>
      </w:r>
    </w:p>
    <w:p w14:paraId="3362D9BC" w14:textId="77777777" w:rsidR="00A33F0B" w:rsidRPr="0095223B" w:rsidRDefault="00A33F0B" w:rsidP="00A33F0B">
      <w:pPr>
        <w:rPr>
          <w:u w:val="single"/>
        </w:rPr>
      </w:pPr>
      <w:r w:rsidRPr="00ED028D">
        <w:rPr>
          <w:sz w:val="10"/>
        </w:rPr>
        <w:t xml:space="preserve"> And then, having gathered all that raw material, all that frightful material, we should use Clyde Woods’s blues epistemology to analyze the material.8 </w:t>
      </w:r>
      <w:r w:rsidRPr="007D2481">
        <w:rPr>
          <w:u w:val="single"/>
        </w:rPr>
        <w:t xml:space="preserve">We should use oppositional theorizing and thinking to analyze the material, so that the outcome is not another litany of horror but a </w:t>
      </w:r>
      <w:proofErr w:type="spellStart"/>
      <w:r w:rsidRPr="007D2481">
        <w:rPr>
          <w:u w:val="single"/>
        </w:rPr>
        <w:t>regrounding</w:t>
      </w:r>
      <w:proofErr w:type="spellEnd"/>
      <w:r w:rsidRPr="007D2481">
        <w:rPr>
          <w:u w:val="single"/>
        </w:rPr>
        <w:t xml:space="preserve"> of the terrain of the racial modalities of class struggle.</w:t>
      </w:r>
    </w:p>
    <w:p w14:paraId="7247DD88" w14:textId="77777777" w:rsidR="00A33F0B" w:rsidRPr="0095223B" w:rsidRDefault="00A33F0B" w:rsidP="00A33F0B">
      <w:pPr>
        <w:rPr>
          <w:u w:val="single"/>
        </w:rPr>
      </w:pPr>
      <w:r w:rsidRPr="00ED028D">
        <w:rPr>
          <w:sz w:val="10"/>
        </w:rPr>
        <w:t xml:space="preserve"> Organize. </w:t>
      </w:r>
      <w:r w:rsidRPr="00A33F0B">
        <w:rPr>
          <w:highlight w:val="green"/>
          <w:u w:val="single"/>
        </w:rPr>
        <w:t>We can organize through teaching and curriculum</w:t>
      </w:r>
      <w:r w:rsidRPr="0095223B">
        <w:rPr>
          <w:u w:val="single"/>
        </w:rPr>
        <w:t>.</w:t>
      </w:r>
    </w:p>
    <w:p w14:paraId="4A0A9B3F" w14:textId="77777777" w:rsidR="00A33F0B" w:rsidRPr="00ED028D" w:rsidRDefault="00A33F0B" w:rsidP="00A33F0B">
      <w:pPr>
        <w:rPr>
          <w:sz w:val="10"/>
        </w:rPr>
      </w:pPr>
      <w:r w:rsidRPr="00ED028D">
        <w:rPr>
          <w:sz w:val="10"/>
        </w:rPr>
        <w:t xml:space="preserve"> I recently saw a copy of a political economy exam that Ruth First gave at the </w:t>
      </w:r>
      <w:proofErr w:type="spellStart"/>
      <w:r w:rsidRPr="00ED028D">
        <w:rPr>
          <w:sz w:val="10"/>
        </w:rPr>
        <w:t>Universidade</w:t>
      </w:r>
      <w:proofErr w:type="spellEnd"/>
      <w:r w:rsidRPr="00ED028D">
        <w:rPr>
          <w:sz w:val="10"/>
        </w:rPr>
        <w:t xml:space="preserve"> Eduardo Mondlane in Mozambique. It was an exam for a course in development. She asked the students to think and write about these topics: What is developmentalism? What is meant by “modernization”? The exam highlights a need we all share today: the challenge of disentangling modernization, development, industrialization, capitalism. Take those apart and think about what we want to do. </w:t>
      </w:r>
      <w:r w:rsidRPr="00A33F0B">
        <w:rPr>
          <w:highlight w:val="green"/>
          <w:u w:val="single"/>
        </w:rPr>
        <w:t>How to ask and answer questions</w:t>
      </w:r>
      <w:r w:rsidRPr="00964DBD">
        <w:rPr>
          <w:u w:val="single"/>
        </w:rPr>
        <w:t xml:space="preserve"> and hear the world in our asking and answering </w:t>
      </w:r>
      <w:r w:rsidRPr="00A33F0B">
        <w:rPr>
          <w:highlight w:val="green"/>
          <w:u w:val="single"/>
        </w:rPr>
        <w:t>is the task before us. In</w:t>
      </w:r>
      <w:r w:rsidRPr="00964DBD">
        <w:rPr>
          <w:u w:val="single"/>
        </w:rPr>
        <w:t xml:space="preserve"> the year </w:t>
      </w:r>
      <w:r w:rsidRPr="00A33F0B">
        <w:rPr>
          <w:highlight w:val="green"/>
          <w:u w:val="single"/>
        </w:rPr>
        <w:t>1970 an advisor to</w:t>
      </w:r>
      <w:r w:rsidRPr="00964DBD">
        <w:rPr>
          <w:u w:val="single"/>
        </w:rPr>
        <w:t xml:space="preserve"> then-governor Ronald </w:t>
      </w:r>
      <w:r w:rsidRPr="00A33F0B">
        <w:rPr>
          <w:highlight w:val="green"/>
          <w:u w:val="single"/>
        </w:rPr>
        <w:t>Reagan told his boss</w:t>
      </w:r>
      <w:r w:rsidRPr="00964DBD">
        <w:rPr>
          <w:u w:val="single"/>
        </w:rPr>
        <w:t xml:space="preserve"> the expansion of public postsecondary </w:t>
      </w:r>
      <w:r w:rsidRPr="00A33F0B">
        <w:rPr>
          <w:highlight w:val="green"/>
          <w:u w:val="single"/>
        </w:rPr>
        <w:t>education was a problem because “an educated proletariat is dynamite</w:t>
      </w:r>
      <w:r w:rsidRPr="00964DBD">
        <w:rPr>
          <w:u w:val="single"/>
        </w:rPr>
        <w:t>.” Is “dynamite.”</w:t>
      </w:r>
      <w:r w:rsidRPr="00ED028D">
        <w:rPr>
          <w:sz w:val="10"/>
        </w:rPr>
        <w:t xml:space="preserve"> He said this for the record.</w:t>
      </w:r>
    </w:p>
    <w:p w14:paraId="13F2AF02" w14:textId="77777777" w:rsidR="00A33F0B" w:rsidRPr="00ED028D" w:rsidRDefault="00A33F0B" w:rsidP="00A33F0B">
      <w:pPr>
        <w:rPr>
          <w:sz w:val="10"/>
        </w:rPr>
      </w:pPr>
      <w:r w:rsidRPr="00ED028D">
        <w:rPr>
          <w:sz w:val="10"/>
        </w:rPr>
        <w:t xml:space="preserve"> These two men, members of the Black Panther Party for Self-Defense, are relatively famous, more of the icons who have become sort of cultural decoration for a lot of people—not as prevalent as Che but of that mold. The one on the left is the son of the woman who married the West Indian after she didn’t marry the East Indian, and the one on the right was the child of long-distance migrants out of the south to the promised land of Los Angeles.9 They were students at UCLA, and they were gunned down as a result of a well-waged covert war by COINTELPRO. The immediate cause—what they were fighting about at UCLA—what made them dangerous men was not that they were men with guns—because everybody had guns. The Panther bill restricting arms in California had just barely been passed. Rather, they were men who were fighting for a particular curriculum. It was a curriculum battle that killed them. The Black Panther Party was a party </w:t>
      </w:r>
      <w:proofErr w:type="gramStart"/>
      <w:r w:rsidRPr="00ED028D">
        <w:rPr>
          <w:sz w:val="10"/>
        </w:rPr>
        <w:t>of</w:t>
      </w:r>
      <w:proofErr w:type="gramEnd"/>
      <w:r w:rsidRPr="00ED028D">
        <w:rPr>
          <w:sz w:val="10"/>
        </w:rPr>
        <w:t xml:space="preserve"> students.</w:t>
      </w:r>
    </w:p>
    <w:p w14:paraId="6030A183" w14:textId="77777777" w:rsidR="00A33F0B" w:rsidRPr="00ED028D" w:rsidRDefault="00A33F0B" w:rsidP="00A33F0B">
      <w:pPr>
        <w:rPr>
          <w:sz w:val="10"/>
        </w:rPr>
      </w:pPr>
      <w:r w:rsidRPr="00ED028D">
        <w:rPr>
          <w:sz w:val="10"/>
        </w:rPr>
        <w:t xml:space="preserve"> Organize. I had a student who’s now my colleague, Jenna Loyd, who taught for a while in women’s studies at California State Fullerton. She became really frustrated after a while because the students in her class, who were all working full-time, going to school full-time, and generally had at least a triple (housework) or a quadruple (caring for elderly parents) day ahead of and behind them, were not doing any reading at all. This is familiar to many people in this room. There are the students who are overprivileged who don’t read because they don’t care, because the </w:t>
      </w:r>
      <w:proofErr w:type="spellStart"/>
      <w:r w:rsidRPr="00ED028D">
        <w:rPr>
          <w:sz w:val="10"/>
        </w:rPr>
        <w:t>nstrument</w:t>
      </w:r>
      <w:proofErr w:type="spellEnd"/>
      <w:r w:rsidRPr="00ED028D">
        <w:rPr>
          <w:sz w:val="10"/>
        </w:rPr>
        <w:t xml:space="preserve"> they wish to seize by getting a degree has nothing to do with learning anything, and then there are the people who are </w:t>
      </w:r>
      <w:proofErr w:type="gramStart"/>
      <w:r w:rsidRPr="00ED028D">
        <w:rPr>
          <w:sz w:val="10"/>
        </w:rPr>
        <w:t>actually interested</w:t>
      </w:r>
      <w:proofErr w:type="gramEnd"/>
      <w:r w:rsidRPr="00ED028D">
        <w:rPr>
          <w:sz w:val="10"/>
        </w:rPr>
        <w:t xml:space="preserve"> in learning who are scrappy and curious but tired. They’re extremely tired. And Jenna was trying to figure out how at least to transform her students’ interest into engagement with a course in radical, anti-racist feminism.</w:t>
      </w:r>
    </w:p>
    <w:p w14:paraId="44B10ADC" w14:textId="77777777" w:rsidR="00A33F0B" w:rsidRPr="00ED028D" w:rsidRDefault="00A33F0B" w:rsidP="00A33F0B">
      <w:pPr>
        <w:rPr>
          <w:sz w:val="10"/>
        </w:rPr>
      </w:pPr>
      <w:r w:rsidRPr="00ED028D">
        <w:rPr>
          <w:sz w:val="10"/>
        </w:rPr>
        <w:t xml:space="preserve"> The wise young professor concluded that what she should do was turn the question in the room from “Why don’t you want to study these things with me?” to “Why doesn’t the government of California want people like you to study in institutions designed and built by and for the state of California?” It worked.</w:t>
      </w:r>
    </w:p>
    <w:p w14:paraId="56FA85D1" w14:textId="77777777" w:rsidR="00A33F0B" w:rsidRPr="00ED028D" w:rsidRDefault="00A33F0B" w:rsidP="00A33F0B">
      <w:pPr>
        <w:rPr>
          <w:sz w:val="10"/>
        </w:rPr>
      </w:pPr>
      <w:r w:rsidRPr="00ED028D">
        <w:rPr>
          <w:sz w:val="10"/>
        </w:rPr>
        <w:t xml:space="preserve"> Organize.</w:t>
      </w:r>
    </w:p>
    <w:p w14:paraId="63EC9258" w14:textId="77777777" w:rsidR="00A33F0B" w:rsidRPr="00ED028D" w:rsidRDefault="00A33F0B" w:rsidP="00A33F0B">
      <w:pPr>
        <w:rPr>
          <w:sz w:val="10"/>
        </w:rPr>
      </w:pPr>
      <w:r w:rsidRPr="00ED028D">
        <w:rPr>
          <w:sz w:val="10"/>
        </w:rPr>
        <w:t xml:space="preserve"> Student debt. As many of you know, gross student debt in the United States is greater than consumer debt in the United States, more than all the credit card debts, the debts for short-term consumer durables, cars, refrigerators, deep freezers, everything but houses—student debt is greater than consumer debt. And debt robs. But debt </w:t>
      </w:r>
      <w:proofErr w:type="gramStart"/>
      <w:r w:rsidRPr="00ED028D">
        <w:rPr>
          <w:sz w:val="10"/>
        </w:rPr>
        <w:t>also disciplines</w:t>
      </w:r>
      <w:proofErr w:type="gramEnd"/>
      <w:r w:rsidRPr="00ED028D">
        <w:rPr>
          <w:sz w:val="10"/>
        </w:rPr>
        <w:t xml:space="preserve">. I’ve been saying this from my bully pulpit for a </w:t>
      </w:r>
      <w:proofErr w:type="gramStart"/>
      <w:r w:rsidRPr="00ED028D">
        <w:rPr>
          <w:sz w:val="10"/>
        </w:rPr>
        <w:t>really long</w:t>
      </w:r>
      <w:proofErr w:type="gramEnd"/>
      <w:r w:rsidRPr="00ED028D">
        <w:rPr>
          <w:sz w:val="10"/>
        </w:rPr>
        <w:t xml:space="preserve"> time. But let me take you back </w:t>
      </w:r>
      <w:proofErr w:type="gramStart"/>
      <w:r w:rsidRPr="00ED028D">
        <w:rPr>
          <w:sz w:val="10"/>
        </w:rPr>
        <w:t>in</w:t>
      </w:r>
      <w:proofErr w:type="gramEnd"/>
      <w:r w:rsidRPr="00ED028D">
        <w:rPr>
          <w:sz w:val="10"/>
        </w:rPr>
        <w:t xml:space="preserve"> the annals of the Ivy League to talk a minute about debt and how it was used in the early part of the nineteenth century.</w:t>
      </w:r>
    </w:p>
    <w:p w14:paraId="05B717A2" w14:textId="77777777" w:rsidR="00A33F0B" w:rsidRPr="00ED028D" w:rsidRDefault="00A33F0B" w:rsidP="00A33F0B">
      <w:pPr>
        <w:rPr>
          <w:sz w:val="10"/>
        </w:rPr>
      </w:pPr>
      <w:r w:rsidRPr="00ED028D">
        <w:rPr>
          <w:sz w:val="10"/>
        </w:rPr>
        <w:t xml:space="preserve"> In the 1840s, the Ivy League schools, particularly Dartmouth, were worried, because they had been giving scholarships to farmers’ sons to go to school. They were giving the farmers’ sons scholarships to go to school so they would join the clergy and go west in the westward expansion and take the message of the mainline religions with them, be central to that mission—not as missionaries, but central to the mission of conquering the West.</w:t>
      </w:r>
    </w:p>
    <w:p w14:paraId="5C125746" w14:textId="77777777" w:rsidR="00A33F0B" w:rsidRPr="00ED028D" w:rsidRDefault="00A33F0B" w:rsidP="00A33F0B">
      <w:pPr>
        <w:rPr>
          <w:sz w:val="10"/>
        </w:rPr>
      </w:pPr>
      <w:r w:rsidRPr="00ED028D">
        <w:rPr>
          <w:sz w:val="10"/>
        </w:rPr>
        <w:t xml:space="preserve"> What the farmers’ sons were doing, however, was this: the enterprising young men went to school, got their degrees, and then they went off and had their lives. Some of them went west, and some of them didn’t. Most of them did not become clergy; they weren’t that interested. They just liked learning. They studied “any old thing,” complained some of the people in the archive I read. They were studying philosophy. They were studying political economy. They were studying things that were not going to be immediately central to the purposes of Manifest Destiny, before the phrase was coined, but the westward movement was in full attack. The installation of a certain governmental and social and cultural and ideological form across the vast lands coming under US imperial expansion was not a foregone conclusion, hence the need for emissaries from the mainline as against those from other professions with other structures and goals.</w:t>
      </w:r>
    </w:p>
    <w:p w14:paraId="46AB05D3" w14:textId="77777777" w:rsidR="00A33F0B" w:rsidRPr="00ED028D" w:rsidRDefault="00A33F0B" w:rsidP="00A33F0B">
      <w:pPr>
        <w:rPr>
          <w:sz w:val="10"/>
        </w:rPr>
      </w:pPr>
      <w:r w:rsidRPr="00ED028D">
        <w:rPr>
          <w:sz w:val="10"/>
        </w:rPr>
        <w:t xml:space="preserve"> The Ivy managers got together and decided that they would use debt to discipline the farmers’ sons. They would lend them the money to go to school and forgive the loan if and only if they went off and worked as clergymen. They would discipline them in that way, and if they didn’t work as clergy, they would be hounded for repayment of the loans, and it would all be due at once. No monthly payments. It worked </w:t>
      </w:r>
      <w:proofErr w:type="gramStart"/>
      <w:r w:rsidRPr="00ED028D">
        <w:rPr>
          <w:sz w:val="10"/>
        </w:rPr>
        <w:t>pretty well</w:t>
      </w:r>
      <w:proofErr w:type="gramEnd"/>
      <w:r w:rsidRPr="00ED028D">
        <w:rPr>
          <w:sz w:val="10"/>
        </w:rPr>
        <w:t>. Today, while the imperial imperatives might be different, the role of debt is the same—to compel consent through the coercion of debt.</w:t>
      </w:r>
    </w:p>
    <w:p w14:paraId="2A0B50FC" w14:textId="77777777" w:rsidR="00A33F0B" w:rsidRPr="00ED028D" w:rsidRDefault="00A33F0B" w:rsidP="00A33F0B">
      <w:pPr>
        <w:rPr>
          <w:sz w:val="10"/>
        </w:rPr>
      </w:pPr>
      <w:r w:rsidRPr="00ED028D">
        <w:rPr>
          <w:sz w:val="10"/>
        </w:rPr>
        <w:t xml:space="preserve"> Organize.</w:t>
      </w:r>
    </w:p>
    <w:p w14:paraId="0F2EAB84" w14:textId="77777777" w:rsidR="00A33F0B" w:rsidRPr="00ED028D" w:rsidRDefault="00A33F0B" w:rsidP="00A33F0B">
      <w:pPr>
        <w:rPr>
          <w:sz w:val="10"/>
        </w:rPr>
      </w:pPr>
      <w:r w:rsidRPr="00ED028D">
        <w:rPr>
          <w:sz w:val="10"/>
        </w:rPr>
        <w:t xml:space="preserve"> Develop courses in which undergraduate students work in research teams across majors on term projects. Bite the bullet and give them all the same grade. You will produce scholars and activists from this work. It’s a form of conscientization; it’s a form of each one teach one. There are people in this room who started their research courses in such a course with me. De-individualizing undergraduate education should complement other innovations such as digital learning and the like. While social media might produce interactions not available in the pen, paper, and print-media milieux, the face time required of group projects can powerfully ground the virtual social. Whatever role social media </w:t>
      </w:r>
      <w:proofErr w:type="gramStart"/>
      <w:r w:rsidRPr="00ED028D">
        <w:rPr>
          <w:sz w:val="10"/>
        </w:rPr>
        <w:t>have</w:t>
      </w:r>
      <w:proofErr w:type="gramEnd"/>
      <w:r w:rsidRPr="00ED028D">
        <w:rPr>
          <w:sz w:val="10"/>
        </w:rPr>
        <w:t xml:space="preserve"> played in the current uprisings stretching from the Middle West to the Middle East, it was underlying organization, which is to say organizations, that made the spontaneous durable even as new relationships and subjectivities emerge in the crucible of action.</w:t>
      </w:r>
    </w:p>
    <w:p w14:paraId="0C76A3E0" w14:textId="77777777" w:rsidR="00A33F0B" w:rsidRPr="00ED028D" w:rsidRDefault="00A33F0B" w:rsidP="00A33F0B">
      <w:pPr>
        <w:rPr>
          <w:sz w:val="10"/>
        </w:rPr>
      </w:pPr>
      <w:r w:rsidRPr="00ED028D">
        <w:rPr>
          <w:sz w:val="10"/>
        </w:rPr>
        <w:t xml:space="preserve"> Organize. INMEX, Informed Meetings Exchange, is a not-for-profit organization, a meeting planning service that was founded by Unite Here and about 250 not-for-profit organizations. The American Studies Association is the poster child of INMEX. We have a little blurb on the front page of their website. INMEX is a way for scholarly associations and other not-for-profits to write contracts with hotels and other host sites that require them to have good labor practices from the instant the ink is dry until the meetings end. And if anything goes wrong, the association can get out of the contract at no cost to the group. Time after time, associations cry when they don’t move a conference being held at a spot with bad labor or other policies: “It will bankrupt the association.” There is truth to that claim. INMEX is the way associations can indemnify themselves against the specter of ruin, hold the hotel industry responsible and accountable to the lowest paid workers, and indeed to all the workers in that industry.</w:t>
      </w:r>
    </w:p>
    <w:p w14:paraId="3E796F57" w14:textId="77777777" w:rsidR="00A33F0B" w:rsidRPr="00ED028D" w:rsidRDefault="00A33F0B" w:rsidP="00A33F0B">
      <w:pPr>
        <w:rPr>
          <w:sz w:val="10"/>
        </w:rPr>
      </w:pPr>
      <w:r w:rsidRPr="00ED028D">
        <w:rPr>
          <w:sz w:val="10"/>
        </w:rPr>
        <w:t xml:space="preserve"> Many associations have not joined INMEX. Many members of the American Studies Association are also members of at least one other group. During my year as president, I and the National Council will produce some talking points and tips to help you put joining INMEX on your organization’s agenda to make this happen. There is no neutrality when it comes to </w:t>
      </w:r>
      <w:proofErr w:type="gramStart"/>
      <w:r w:rsidRPr="00ED028D">
        <w:rPr>
          <w:sz w:val="10"/>
        </w:rPr>
        <w:t>worker</w:t>
      </w:r>
      <w:proofErr w:type="gramEnd"/>
      <w:r w:rsidRPr="00ED028D">
        <w:rPr>
          <w:sz w:val="10"/>
        </w:rPr>
        <w:t xml:space="preserve"> conditions and protections. If somebody makes your bed, as my grandmothers made many, you have a responsibility to see that s/he does so under the fairest conditions possible.</w:t>
      </w:r>
    </w:p>
    <w:p w14:paraId="53B12177" w14:textId="77777777" w:rsidR="00A33F0B" w:rsidRPr="00ED028D" w:rsidRDefault="00A33F0B" w:rsidP="00A33F0B">
      <w:pPr>
        <w:rPr>
          <w:sz w:val="10"/>
        </w:rPr>
      </w:pPr>
      <w:r w:rsidRPr="00ED028D">
        <w:rPr>
          <w:sz w:val="10"/>
        </w:rPr>
        <w:t xml:space="preserve"> Organize. Schools are workplaces. Some like to talk about the schooling-industrial complex. Think about this, though. How many people in this room went to Yale? Some of you are sitting </w:t>
      </w:r>
      <w:proofErr w:type="gramStart"/>
      <w:r w:rsidRPr="00ED028D">
        <w:rPr>
          <w:sz w:val="10"/>
        </w:rPr>
        <w:t>on</w:t>
      </w:r>
      <w:proofErr w:type="gramEnd"/>
      <w:r w:rsidRPr="00ED028D">
        <w:rPr>
          <w:sz w:val="10"/>
        </w:rPr>
        <w:t xml:space="preserve"> your hands. How many here have colleagues from Yale? A lot of people. By some measure, some would say that Yale’s American Studies program is the best, although New York University was saying “We’re number one” the other day, so I don’t know which one it is. One or the other, I’m sure. But here’s what I want to ask you, in talking about Yale. Is it a coincidence, do you think, that several of the most creatively powerful faculty at Yale in American Studies and later in African American Studies came out of the Birmingham cultural studies project? And that that’s how some of us got to that PhD program and are now here? They chose us because they took that responsibility that they’d set out for themselves in The Empire Strikes Back seriously.</w:t>
      </w:r>
    </w:p>
    <w:p w14:paraId="4D5DA94C" w14:textId="77777777" w:rsidR="00A33F0B" w:rsidRPr="00ED028D" w:rsidRDefault="00A33F0B" w:rsidP="00A33F0B">
      <w:pPr>
        <w:rPr>
          <w:sz w:val="10"/>
        </w:rPr>
      </w:pPr>
      <w:r w:rsidRPr="00ED028D">
        <w:rPr>
          <w:sz w:val="10"/>
        </w:rPr>
        <w:t xml:space="preserve"> So how can we not be thoughtful about the fact that much of the intellectual leadership in this room is the result of mindful decisions by people who think about these things well? Don’t tell me you’re post-Marxist. I’m not a Birmingham or Yale PhD, but I am very much a student of Stuart Hall as well as Cedric Robinson as well as </w:t>
      </w:r>
      <w:proofErr w:type="spellStart"/>
      <w:r w:rsidRPr="00ED028D">
        <w:rPr>
          <w:sz w:val="10"/>
        </w:rPr>
        <w:t>Sivanandan</w:t>
      </w:r>
      <w:proofErr w:type="spellEnd"/>
      <w:r w:rsidRPr="00ED028D">
        <w:rPr>
          <w:sz w:val="10"/>
        </w:rPr>
        <w:t xml:space="preserve"> and Selma James, to name four intellectual giants who really should talk to each other, of Paul Gilroy and Hazel Carby and Barbara Harlow and Sid Lemelle and Robin Kelley and Angela Davis. Stuart Hall wrote a long time ago that we got here, we got to these places that we’re in tonight, we got here to this room in the Hyatt in San Antonio, and we didn’t think hard enough about how or why. And if we don’t think hard enough about it, we’re not going to do the most powerful thinking we can do while here and after we leave.</w:t>
      </w:r>
    </w:p>
    <w:p w14:paraId="1D34A500" w14:textId="77777777" w:rsidR="00A33F0B" w:rsidRPr="0095223B" w:rsidRDefault="00A33F0B" w:rsidP="00A33F0B">
      <w:pPr>
        <w:rPr>
          <w:u w:val="single"/>
        </w:rPr>
      </w:pPr>
      <w:r w:rsidRPr="00ED028D">
        <w:rPr>
          <w:sz w:val="10"/>
        </w:rPr>
        <w:t xml:space="preserve"> Organize. </w:t>
      </w:r>
      <w:r w:rsidRPr="00A33F0B">
        <w:rPr>
          <w:highlight w:val="green"/>
          <w:u w:val="single"/>
        </w:rPr>
        <w:t xml:space="preserve">Infiltrate what already exists and </w:t>
      </w:r>
      <w:proofErr w:type="gramStart"/>
      <w:r w:rsidRPr="00A33F0B">
        <w:rPr>
          <w:highlight w:val="green"/>
          <w:u w:val="single"/>
        </w:rPr>
        <w:t>innovate</w:t>
      </w:r>
      <w:proofErr w:type="gramEnd"/>
      <w:r w:rsidRPr="00A33F0B">
        <w:rPr>
          <w:highlight w:val="green"/>
          <w:u w:val="single"/>
        </w:rPr>
        <w:t xml:space="preserve"> what doesn’t</w:t>
      </w:r>
      <w:r w:rsidRPr="0095223B">
        <w:rPr>
          <w:u w:val="single"/>
        </w:rPr>
        <w:t>.</w:t>
      </w:r>
    </w:p>
    <w:p w14:paraId="5129B299" w14:textId="774CBD1A" w:rsidR="00E1463D" w:rsidRDefault="00E1463D" w:rsidP="00E1463D">
      <w:pPr>
        <w:pStyle w:val="Heading4"/>
      </w:pPr>
      <w:r>
        <w:t xml:space="preserve">But that </w:t>
      </w:r>
      <w:r>
        <w:rPr>
          <w:u w:val="single"/>
        </w:rPr>
        <w:t xml:space="preserve">spill out </w:t>
      </w:r>
      <w:r>
        <w:t>requires debate and disagreement.</w:t>
      </w:r>
    </w:p>
    <w:p w14:paraId="3E531E78" w14:textId="77777777" w:rsidR="00E1463D" w:rsidRPr="00BB22AD" w:rsidRDefault="00E1463D" w:rsidP="00E1463D">
      <w:pPr>
        <w:rPr>
          <w:rFonts w:eastAsiaTheme="majorEastAsia" w:cstheme="majorBidi"/>
          <w:b/>
          <w:iCs/>
          <w:sz w:val="26"/>
        </w:rPr>
      </w:pPr>
      <w:r>
        <w:rPr>
          <w:b/>
          <w:bCs/>
          <w:sz w:val="26"/>
          <w:szCs w:val="26"/>
        </w:rPr>
        <w:t>Moufawad-Paul</w:t>
      </w:r>
      <w:r w:rsidRPr="00B55B12">
        <w:rPr>
          <w:b/>
          <w:bCs/>
          <w:sz w:val="26"/>
          <w:szCs w:val="26"/>
        </w:rPr>
        <w:t xml:space="preserve"> </w:t>
      </w:r>
      <w:r>
        <w:rPr>
          <w:b/>
          <w:bCs/>
          <w:sz w:val="26"/>
          <w:szCs w:val="26"/>
        </w:rPr>
        <w:t>13</w:t>
      </w:r>
      <w:r>
        <w:t xml:space="preserve">, </w:t>
      </w:r>
      <w:r w:rsidRPr="00B55B12">
        <w:t>professor of philosophy at York University</w:t>
      </w:r>
      <w:r>
        <w:t>. (Joshua, “</w:t>
      </w:r>
      <w:r w:rsidRPr="00497107">
        <w:t>Unity in Struggle and Struggle in Unity</w:t>
      </w:r>
      <w:r>
        <w:t xml:space="preserve">”, M-L-M Mayhem, </w:t>
      </w:r>
      <w:r w:rsidRPr="00497107">
        <w:t>July 30, 2013</w:t>
      </w:r>
      <w:r>
        <w:t>,</w:t>
      </w:r>
      <w:r w:rsidRPr="00276685">
        <w:t xml:space="preserve"> </w:t>
      </w:r>
      <w:hyperlink r:id="rId13" w:history="1">
        <w:r w:rsidRPr="000C2C32">
          <w:rPr>
            <w:rStyle w:val="Hyperlink"/>
          </w:rPr>
          <w:t>http://moufawad-paul.blogspot.com/2013/07/unity-in-struggle-and-struggle-in-unity.html</w:t>
        </w:r>
      </w:hyperlink>
      <w:r>
        <w:t>) rose</w:t>
      </w:r>
    </w:p>
    <w:p w14:paraId="15C4B178" w14:textId="77777777" w:rsidR="00E1463D" w:rsidRPr="00A760E6" w:rsidRDefault="00E1463D" w:rsidP="00E1463D">
      <w:pPr>
        <w:rPr>
          <w:sz w:val="8"/>
        </w:rPr>
      </w:pPr>
      <w:r w:rsidRPr="00A760E6">
        <w:rPr>
          <w:sz w:val="8"/>
        </w:rPr>
        <w:t xml:space="preserve">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w:t>
      </w:r>
      <w:proofErr w:type="gramStart"/>
      <w:r w:rsidRPr="00A760E6">
        <w:rPr>
          <w:sz w:val="8"/>
        </w:rPr>
        <w:t>being:</w:t>
      </w:r>
      <w:proofErr w:type="gramEnd"/>
      <w:r w:rsidRPr="00A760E6">
        <w:rPr>
          <w:sz w:val="8"/>
        </w:rPr>
        <w:t xml:space="preserve"> there are multiple left-wing organizations and factions, many of which exist for good </w:t>
      </w:r>
      <w:proofErr w:type="gramStart"/>
      <w:r w:rsidRPr="00A760E6">
        <w:rPr>
          <w:sz w:val="8"/>
        </w:rPr>
        <w:t>reason</w:t>
      </w:r>
      <w:proofErr w:type="gramEnd"/>
      <w:r w:rsidRPr="00A760E6">
        <w:rPr>
          <w:sz w:val="8"/>
        </w:rPr>
        <w:t>, that are either struggling to emerge as the revolutionary vanguard or struggling for a movement that lacks a vanguard altogether.</w:t>
      </w:r>
    </w:p>
    <w:p w14:paraId="35D91433" w14:textId="77777777" w:rsidR="00E1463D" w:rsidRPr="00A760E6" w:rsidRDefault="00E1463D" w:rsidP="00E1463D">
      <w:pPr>
        <w:rPr>
          <w:sz w:val="8"/>
        </w:rPr>
      </w:pPr>
      <w:r w:rsidRPr="009C52BB">
        <w:rPr>
          <w:u w:val="single"/>
        </w:rPr>
        <w:t xml:space="preserve">Here it needs to be said that in the current conjuncture at the </w:t>
      </w:r>
      <w:proofErr w:type="spellStart"/>
      <w:r w:rsidRPr="009C52BB">
        <w:rPr>
          <w:u w:val="single"/>
        </w:rPr>
        <w:t>centres</w:t>
      </w:r>
      <w:proofErr w:type="spellEnd"/>
      <w:r w:rsidRPr="009C52BB">
        <w:rPr>
          <w:u w:val="single"/>
        </w:rPr>
        <w:t xml:space="preserve"> of capitalism </w:t>
      </w:r>
      <w:r w:rsidRPr="00DF3470">
        <w:rPr>
          <w:u w:val="single"/>
        </w:rPr>
        <w:t>there is nothing wrong with</w:t>
      </w:r>
      <w:r w:rsidRPr="009C52BB">
        <w:rPr>
          <w:u w:val="single"/>
        </w:rPr>
        <w:t xml:space="preserve"> this </w:t>
      </w:r>
      <w:r w:rsidRPr="00DF3470">
        <w:rPr>
          <w:u w:val="single"/>
        </w:rPr>
        <w:t xml:space="preserve">multiplicity.  Although I believe that </w:t>
      </w:r>
      <w:r w:rsidRPr="00A47551">
        <w:rPr>
          <w:highlight w:val="green"/>
          <w:u w:val="single"/>
        </w:rPr>
        <w:t>it is erroneous to make</w:t>
      </w:r>
      <w:r w:rsidRPr="00DF3470">
        <w:rPr>
          <w:u w:val="single"/>
        </w:rPr>
        <w:t xml:space="preserve"> the fact of </w:t>
      </w:r>
      <w:r w:rsidRPr="00A47551">
        <w:rPr>
          <w:highlight w:val="green"/>
          <w:u w:val="single"/>
        </w:rPr>
        <w:t>multiplicity a</w:t>
      </w:r>
      <w:r w:rsidRPr="00DF3470">
        <w:rPr>
          <w:u w:val="single"/>
        </w:rPr>
        <w:t xml:space="preserve"> principle of revolutionary </w:t>
      </w:r>
      <w:r w:rsidRPr="00A47551">
        <w:rPr>
          <w:highlight w:val="green"/>
          <w:u w:val="single"/>
        </w:rPr>
        <w:t>strategy</w:t>
      </w:r>
      <w:r w:rsidRPr="009C52BB">
        <w:rPr>
          <w:u w:val="single"/>
        </w:rPr>
        <w:t xml:space="preserve"> (hence my rejection of "movementism"), I do not think we should see the concrete reality of multiple left tendencies as something to be feared.  </w:t>
      </w:r>
      <w:r w:rsidRPr="00A47551">
        <w:rPr>
          <w:highlight w:val="green"/>
          <w:u w:val="single"/>
        </w:rPr>
        <w:t>It is just a fact</w:t>
      </w:r>
      <w:r w:rsidRPr="009C52BB">
        <w:rPr>
          <w:u w:val="single"/>
        </w:rPr>
        <w:t xml:space="preserve">, and a fact we have inherited from a history of revisionism and failure, </w:t>
      </w:r>
      <w:r w:rsidRPr="00DF3470">
        <w:rPr>
          <w:u w:val="single"/>
        </w:rPr>
        <w:t>that can only be overcome by engaging with this multiplicity and, in the process, winning over the masses to whatever organization succeeds</w:t>
      </w:r>
      <w:r w:rsidRPr="009C52BB">
        <w:rPr>
          <w:u w:val="single"/>
        </w:rPr>
        <w:t xml:space="preserve"> in emerging as the party of the advanced guard.</w:t>
      </w:r>
      <w:r w:rsidRPr="00A760E6">
        <w:rPr>
          <w:sz w:val="8"/>
        </w:rPr>
        <w:t xml:space="preserve">  Until then, the fact of leftist multiplicity is something we </w:t>
      </w:r>
      <w:proofErr w:type="gramStart"/>
      <w:r w:rsidRPr="00A760E6">
        <w:rPr>
          <w:sz w:val="8"/>
        </w:rPr>
        <w:t>have to</w:t>
      </w:r>
      <w:proofErr w:type="gramEnd"/>
      <w:r w:rsidRPr="00A760E6">
        <w:rPr>
          <w:sz w:val="8"/>
        </w:rPr>
        <w:t xml:space="preserve"> engage with because it is a fact.  And though I realize that some groups operate in denial of this fact, it is my contention that this willful obliviousness will only harm their development.  </w:t>
      </w:r>
      <w:r w:rsidRPr="009C52BB">
        <w:rPr>
          <w:u w:val="single"/>
        </w:rPr>
        <w:t xml:space="preserve">For even if we believe that </w:t>
      </w:r>
      <w:r w:rsidRPr="00DF3470">
        <w:rPr>
          <w:u w:val="single"/>
        </w:rPr>
        <w:t xml:space="preserve">there needs to come a time when </w:t>
      </w:r>
      <w:r w:rsidRPr="00A47551">
        <w:rPr>
          <w:highlight w:val="green"/>
          <w:u w:val="single"/>
        </w:rPr>
        <w:t xml:space="preserve">a revolutionary organization unified in theory and practice becomes the </w:t>
      </w:r>
      <w:r w:rsidRPr="00DF3470">
        <w:rPr>
          <w:u w:val="single"/>
        </w:rPr>
        <w:t xml:space="preserve">revolutionary </w:t>
      </w:r>
      <w:r w:rsidRPr="00A47551">
        <w:rPr>
          <w:highlight w:val="green"/>
          <w:u w:val="single"/>
        </w:rPr>
        <w:t xml:space="preserve">organization </w:t>
      </w:r>
      <w:proofErr w:type="gramStart"/>
      <w:r w:rsidRPr="00A47551">
        <w:rPr>
          <w:highlight w:val="green"/>
          <w:u w:val="single"/>
        </w:rPr>
        <w:t>in a given</w:t>
      </w:r>
      <w:proofErr w:type="gramEnd"/>
      <w:r w:rsidRPr="00A47551">
        <w:rPr>
          <w:highlight w:val="green"/>
          <w:u w:val="single"/>
        </w:rPr>
        <w:t xml:space="preserve"> </w:t>
      </w:r>
      <w:r w:rsidRPr="00FE2F21">
        <w:rPr>
          <w:u w:val="single"/>
        </w:rPr>
        <w:t>social</w:t>
      </w:r>
      <w:r w:rsidRPr="00DF3470">
        <w:rPr>
          <w:u w:val="single"/>
        </w:rPr>
        <w:t xml:space="preserve"> </w:t>
      </w:r>
      <w:r w:rsidRPr="00A47551">
        <w:rPr>
          <w:highlight w:val="green"/>
          <w:u w:val="single"/>
        </w:rPr>
        <w:t>context</w:t>
      </w:r>
      <w:r w:rsidRPr="00DF3470">
        <w:rPr>
          <w:u w:val="single"/>
        </w:rPr>
        <w:t>, such an organization will grow into this organization through its engagement with other left-wing organizations</w:t>
      </w:r>
      <w:r w:rsidRPr="00A760E6">
        <w:rPr>
          <w:u w:val="single"/>
        </w:rPr>
        <w:t>.</w:t>
      </w:r>
      <w:r w:rsidRPr="009C52BB">
        <w:rPr>
          <w:u w:val="single"/>
        </w:rPr>
        <w:t xml:space="preserve">  That is, we can learn from different tendencies; we can grow by interacting with them</w:t>
      </w:r>
      <w:r w:rsidRPr="00A760E6">
        <w:rPr>
          <w:sz w:val="8"/>
        </w:rPr>
        <w:t>.</w:t>
      </w:r>
    </w:p>
    <w:p w14:paraId="63E8A691" w14:textId="77777777" w:rsidR="00E1463D" w:rsidRPr="009C52BB" w:rsidRDefault="00E1463D" w:rsidP="00E1463D">
      <w:pPr>
        <w:rPr>
          <w:u w:val="single"/>
        </w:rPr>
      </w:pPr>
      <w:r w:rsidRPr="00A760E6">
        <w:rPr>
          <w:sz w:val="8"/>
        </w:rPr>
        <w:t xml:space="preserve">Herein lies the actual distinction between a sectarian and a non-sectarian approach to anti-capitalism: whereas the sectarian will loathe these multiple </w:t>
      </w:r>
      <w:proofErr w:type="gramStart"/>
      <w:r w:rsidRPr="00A760E6">
        <w:rPr>
          <w:sz w:val="8"/>
        </w:rPr>
        <w:t>trajectories, and</w:t>
      </w:r>
      <w:proofErr w:type="gramEnd"/>
      <w:r w:rsidRPr="00A760E6">
        <w:rPr>
          <w:sz w:val="8"/>
        </w:rPr>
        <w:t xml:space="preserve">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9C52BB">
        <w:rPr>
          <w:u w:val="single"/>
        </w:rPr>
        <w:t xml:space="preserve">.  And yet it is worth repeating, as I have argued over and over, that </w:t>
      </w:r>
      <w:r w:rsidRPr="00DF3470">
        <w:rPr>
          <w:u w:val="single"/>
        </w:rPr>
        <w:t xml:space="preserve">to adhere to </w:t>
      </w:r>
      <w:r w:rsidRPr="00A47551">
        <w:rPr>
          <w:highlight w:val="green"/>
          <w:u w:val="single"/>
        </w:rPr>
        <w:t>a principled political position is not</w:t>
      </w:r>
      <w:r w:rsidRPr="009C52BB">
        <w:rPr>
          <w:u w:val="single"/>
        </w:rPr>
        <w:t xml:space="preserve"> the same as </w:t>
      </w:r>
      <w:r w:rsidRPr="00A47551">
        <w:rPr>
          <w:highlight w:val="green"/>
          <w:u w:val="single"/>
        </w:rPr>
        <w:t>being sectarian:</w:t>
      </w:r>
      <w:r w:rsidRPr="009C52BB">
        <w:rPr>
          <w:u w:val="single"/>
        </w:rPr>
        <w:t xml:space="preserve"> while </w:t>
      </w:r>
      <w:r w:rsidRPr="00A47551">
        <w:rPr>
          <w:highlight w:val="green"/>
          <w:u w:val="single"/>
        </w:rPr>
        <w:t>we should not fear line struggle</w:t>
      </w:r>
      <w:r w:rsidRPr="009C52BB">
        <w:rPr>
          <w:u w:val="single"/>
        </w:rPr>
        <w:t xml:space="preserve">, and need to accept that there are currently multiple political positions within the left, </w:t>
      </w:r>
      <w:r w:rsidRPr="00A760E6">
        <w:rPr>
          <w:u w:val="single"/>
        </w:rPr>
        <w:t>it is a matter of principle to argue, especially if one adheres to a line that treats the concept of a party vanguard as significant, that one theoretically unified organization can and should emerge</w:t>
      </w:r>
      <w:r w:rsidRPr="009C52BB">
        <w:rPr>
          <w:u w:val="single"/>
        </w:rPr>
        <w:t xml:space="preserve"> as hegemonic.</w:t>
      </w:r>
    </w:p>
    <w:p w14:paraId="6F4AF1CC" w14:textId="77777777" w:rsidR="00E1463D" w:rsidRPr="001A647D" w:rsidRDefault="00E1463D" w:rsidP="00E1463D">
      <w:pPr>
        <w:rPr>
          <w:u w:val="single"/>
        </w:rPr>
      </w:pPr>
      <w:r w:rsidRPr="00A760E6">
        <w:rPr>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9C52BB">
        <w:rPr>
          <w:u w:val="single"/>
        </w:rPr>
        <w:t xml:space="preserve">To </w:t>
      </w:r>
      <w:r w:rsidRPr="00A760E6">
        <w:rPr>
          <w:sz w:val="8"/>
        </w:rPr>
        <w:t xml:space="preserve">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w:t>
      </w:r>
      <w:proofErr w:type="spellStart"/>
      <w:r w:rsidRPr="00A760E6">
        <w:rPr>
          <w:sz w:val="8"/>
        </w:rPr>
        <w:t>mid 20th</w:t>
      </w:r>
      <w:proofErr w:type="spellEnd"/>
      <w:r w:rsidRPr="00A760E6">
        <w:rPr>
          <w:sz w:val="8"/>
        </w:rPr>
        <w:t xml:space="preserve"> century that produced a splintering revolutionary party in the countryside that, by 1949, proved it was the vanguard.</w:t>
      </w:r>
      <w:r w:rsidRPr="009C52BB">
        <w:rPr>
          <w:u w:val="single"/>
        </w:rPr>
        <w:t xml:space="preserve">  </w:t>
      </w:r>
      <w:r w:rsidRPr="00A47551">
        <w:rPr>
          <w:highlight w:val="green"/>
          <w:u w:val="single"/>
        </w:rPr>
        <w:t>Neither</w:t>
      </w:r>
      <w:r w:rsidRPr="009C52BB">
        <w:rPr>
          <w:u w:val="single"/>
        </w:rPr>
        <w:t xml:space="preserve"> of these </w:t>
      </w:r>
      <w:r w:rsidRPr="00A47551">
        <w:rPr>
          <w:highlight w:val="green"/>
          <w:u w:val="single"/>
        </w:rPr>
        <w:t>world historical revolution</w:t>
      </w:r>
      <w:r w:rsidRPr="001A647D">
        <w:rPr>
          <w:u w:val="single"/>
        </w:rPr>
        <w:t>s</w:t>
      </w:r>
      <w:r w:rsidRPr="009C52BB">
        <w:rPr>
          <w:u w:val="single"/>
        </w:rPr>
        <w:t xml:space="preserve"> </w:t>
      </w:r>
      <w:r w:rsidRPr="00A47551">
        <w:rPr>
          <w:highlight w:val="green"/>
          <w:u w:val="single"/>
        </w:rPr>
        <w:t>would have been possible without a context</w:t>
      </w:r>
      <w:r w:rsidRPr="009C52BB">
        <w:rPr>
          <w:u w:val="single"/>
        </w:rPr>
        <w:t xml:space="preserve"> of revolutionary ferment </w:t>
      </w:r>
      <w:r w:rsidRPr="00A47551">
        <w:rPr>
          <w:highlight w:val="green"/>
          <w:u w:val="single"/>
        </w:rPr>
        <w:t>in which a multiplicity of political lines vied for dominance and,</w:t>
      </w:r>
      <w:r w:rsidRPr="00A760E6">
        <w:rPr>
          <w:u w:val="single"/>
        </w:rPr>
        <w:t xml:space="preserve"> in this vying, produced the circumstances that could narrow into a revolutionary event where </w:t>
      </w:r>
      <w:r w:rsidRPr="00A47551">
        <w:rPr>
          <w:highlight w:val="green"/>
          <w:u w:val="single"/>
        </w:rPr>
        <w:t>one line</w:t>
      </w:r>
      <w:r w:rsidRPr="00A760E6">
        <w:rPr>
          <w:u w:val="single"/>
        </w:rPr>
        <w:t xml:space="preserve">, that had learned from the others, would </w:t>
      </w:r>
      <w:r w:rsidRPr="00A47551">
        <w:rPr>
          <w:highlight w:val="green"/>
          <w:u w:val="single"/>
        </w:rPr>
        <w:t>arise as revolutionary</w:t>
      </w:r>
      <w:r w:rsidRPr="00A760E6">
        <w:rPr>
          <w:u w:val="single"/>
        </w:rPr>
        <w:t>.</w:t>
      </w:r>
    </w:p>
    <w:p w14:paraId="292B193F" w14:textId="77777777" w:rsidR="00E1463D" w:rsidRPr="00A760E6" w:rsidRDefault="00E1463D" w:rsidP="00E1463D">
      <w:pPr>
        <w:rPr>
          <w:sz w:val="8"/>
        </w:rPr>
      </w:pPr>
      <w:r w:rsidRPr="00A760E6">
        <w:rPr>
          <w:sz w:val="8"/>
        </w:rPr>
        <w:t>2: theoretical difference as unavoidable and necessary</w:t>
      </w:r>
    </w:p>
    <w:p w14:paraId="75743C5B" w14:textId="77777777" w:rsidR="00E1463D" w:rsidRPr="009C52BB" w:rsidRDefault="00E1463D" w:rsidP="00E1463D">
      <w:pPr>
        <w:rPr>
          <w:u w:val="single"/>
        </w:rPr>
      </w:pPr>
      <w:r w:rsidRPr="009C52BB">
        <w:rPr>
          <w:u w:val="single"/>
        </w:rPr>
        <w:t xml:space="preserve">We are stuck with this contradiction: </w:t>
      </w:r>
      <w:r w:rsidRPr="00A47551">
        <w:rPr>
          <w:highlight w:val="green"/>
          <w:u w:val="single"/>
        </w:rPr>
        <w:t xml:space="preserve">we </w:t>
      </w:r>
      <w:proofErr w:type="gramStart"/>
      <w:r w:rsidRPr="00A47551">
        <w:rPr>
          <w:highlight w:val="green"/>
          <w:u w:val="single"/>
        </w:rPr>
        <w:t>have to</w:t>
      </w:r>
      <w:proofErr w:type="gramEnd"/>
      <w:r w:rsidRPr="00A47551">
        <w:rPr>
          <w:highlight w:val="green"/>
          <w:u w:val="single"/>
        </w:rPr>
        <w:t xml:space="preserve"> work </w:t>
      </w:r>
      <w:proofErr w:type="gramStart"/>
      <w:r w:rsidRPr="00A47551">
        <w:rPr>
          <w:highlight w:val="green"/>
          <w:u w:val="single"/>
        </w:rPr>
        <w:t>together</w:t>
      </w:r>
      <w:proofErr w:type="gramEnd"/>
      <w:r w:rsidRPr="00A47551">
        <w:rPr>
          <w:highlight w:val="green"/>
          <w:u w:val="single"/>
        </w:rPr>
        <w:t xml:space="preserve"> and </w:t>
      </w:r>
      <w:r w:rsidRPr="00DF3470">
        <w:rPr>
          <w:u w:val="single"/>
        </w:rPr>
        <w:t xml:space="preserve">we </w:t>
      </w:r>
      <w:proofErr w:type="gramStart"/>
      <w:r w:rsidRPr="00DF3470">
        <w:rPr>
          <w:u w:val="single"/>
        </w:rPr>
        <w:t>have to</w:t>
      </w:r>
      <w:proofErr w:type="gramEnd"/>
      <w:r w:rsidRPr="00DF3470">
        <w:rPr>
          <w:u w:val="single"/>
        </w:rPr>
        <w:t xml:space="preserve"> </w:t>
      </w:r>
      <w:r w:rsidRPr="00A47551">
        <w:rPr>
          <w:highlight w:val="green"/>
          <w:u w:val="single"/>
        </w:rPr>
        <w:t>struggle against each other.</w:t>
      </w:r>
      <w:r w:rsidRPr="009C52BB">
        <w:rPr>
          <w:u w:val="single"/>
        </w:rPr>
        <w:t xml:space="preserve"> </w:t>
      </w:r>
      <w:r w:rsidRPr="00A760E6">
        <w:rPr>
          <w:sz w:val="8"/>
        </w:rPr>
        <w:t xml:space="preserve"> Work together because we all believe that capitalism needs to be overcome.  </w:t>
      </w:r>
      <w:r w:rsidRPr="009C52BB">
        <w:rPr>
          <w:u w:val="single"/>
        </w:rPr>
        <w:t>Struggle against each other because t</w:t>
      </w:r>
      <w:r w:rsidRPr="00A47551">
        <w:rPr>
          <w:highlight w:val="green"/>
          <w:u w:val="single"/>
        </w:rPr>
        <w:t>here are real differences that will</w:t>
      </w:r>
      <w:r w:rsidRPr="009C52BB">
        <w:rPr>
          <w:u w:val="single"/>
        </w:rPr>
        <w:t xml:space="preserve"> necessarily </w:t>
      </w:r>
      <w:r w:rsidRPr="00A47551">
        <w:rPr>
          <w:highlight w:val="green"/>
          <w:u w:val="single"/>
        </w:rPr>
        <w:t>be encountered</w:t>
      </w:r>
      <w:r w:rsidRPr="009C52BB">
        <w:rPr>
          <w:u w:val="single"/>
        </w:rPr>
        <w:t xml:space="preserve"> in any attempt to supersede capitalism</w:t>
      </w:r>
      <w:r w:rsidRPr="00A760E6">
        <w:rPr>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9C52BB">
        <w:rPr>
          <w:u w:val="single"/>
        </w:rPr>
        <w:t xml:space="preserve">Other </w:t>
      </w:r>
      <w:r w:rsidRPr="00A760E6">
        <w:rPr>
          <w:u w:val="single"/>
        </w:rPr>
        <w:t xml:space="preserve">examples </w:t>
      </w:r>
      <w:proofErr w:type="gramStart"/>
      <w:r w:rsidRPr="00A760E6">
        <w:rPr>
          <w:u w:val="single"/>
        </w:rPr>
        <w:t>abound:</w:t>
      </w:r>
      <w:proofErr w:type="gramEnd"/>
      <w:r w:rsidRPr="00A760E6">
        <w:rPr>
          <w:u w:val="single"/>
        </w:rPr>
        <w:t xml:space="preserve"> </w:t>
      </w:r>
      <w:r w:rsidRPr="00DF3470">
        <w:rPr>
          <w:u w:val="single"/>
        </w:rPr>
        <w:t xml:space="preserve">questions of </w:t>
      </w:r>
      <w:r w:rsidRPr="00A47551">
        <w:rPr>
          <w:highlight w:val="green"/>
          <w:u w:val="single"/>
        </w:rPr>
        <w:t xml:space="preserve">race and gender during </w:t>
      </w:r>
      <w:r w:rsidRPr="00DF3470">
        <w:rPr>
          <w:u w:val="single"/>
        </w:rPr>
        <w:t>the US</w:t>
      </w:r>
      <w:r w:rsidRPr="009C52BB">
        <w:rPr>
          <w:u w:val="single"/>
        </w:rPr>
        <w:t xml:space="preserve"> </w:t>
      </w:r>
      <w:r w:rsidRPr="00DF3470">
        <w:rPr>
          <w:u w:val="single"/>
        </w:rPr>
        <w:t xml:space="preserve">revolutionary </w:t>
      </w:r>
      <w:r w:rsidRPr="00A47551">
        <w:rPr>
          <w:highlight w:val="green"/>
          <w:u w:val="single"/>
        </w:rPr>
        <w:t>struggles in the</w:t>
      </w:r>
      <w:r w:rsidRPr="009C52BB">
        <w:rPr>
          <w:u w:val="single"/>
        </w:rPr>
        <w:t xml:space="preserve"> 196</w:t>
      </w:r>
      <w:r w:rsidRPr="00A47551">
        <w:rPr>
          <w:highlight w:val="green"/>
          <w:u w:val="single"/>
        </w:rPr>
        <w:t>0s and</w:t>
      </w:r>
      <w:r w:rsidRPr="009C52BB">
        <w:rPr>
          <w:u w:val="single"/>
        </w:rPr>
        <w:t xml:space="preserve"> 19</w:t>
      </w:r>
      <w:r w:rsidRPr="00A47551">
        <w:rPr>
          <w:highlight w:val="green"/>
          <w:u w:val="single"/>
        </w:rPr>
        <w:t>70s were significant dividing lines</w:t>
      </w:r>
      <w:r w:rsidRPr="009C52BB">
        <w:rPr>
          <w:u w:val="single"/>
        </w:rPr>
        <w:t xml:space="preserve">––and </w:t>
      </w:r>
      <w:r w:rsidRPr="00A760E6">
        <w:rPr>
          <w:u w:val="single"/>
        </w:rPr>
        <w:t>for good reason!</w:t>
      </w:r>
    </w:p>
    <w:p w14:paraId="073C714A" w14:textId="77777777" w:rsidR="00E1463D" w:rsidRPr="00A760E6" w:rsidRDefault="00E1463D" w:rsidP="00E1463D">
      <w:pPr>
        <w:rPr>
          <w:sz w:val="8"/>
        </w:rPr>
      </w:pPr>
      <w:r w:rsidRPr="00A760E6">
        <w:rPr>
          <w:sz w:val="8"/>
        </w:rPr>
        <w:t xml:space="preserve">To be fair, there are theoretical differences amongst </w:t>
      </w:r>
      <w:proofErr w:type="spellStart"/>
      <w:r w:rsidRPr="00A760E6">
        <w:rPr>
          <w:sz w:val="8"/>
        </w:rPr>
        <w:t>marxist</w:t>
      </w:r>
      <w:proofErr w:type="spellEnd"/>
      <w:r w:rsidRPr="00A760E6">
        <w:rPr>
          <w:sz w:val="8"/>
        </w:rPr>
        <w:t xml:space="preserve">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w:t>
      </w:r>
      <w:proofErr w:type="gramStart"/>
      <w:r w:rsidRPr="00A760E6">
        <w:rPr>
          <w:sz w:val="8"/>
        </w:rPr>
        <w:t>struggle, and</w:t>
      </w:r>
      <w:proofErr w:type="gramEnd"/>
      <w:r w:rsidRPr="00A760E6">
        <w:rPr>
          <w:sz w:val="8"/>
        </w:rPr>
        <w:t xml:space="preserve"> might only exist </w:t>
      </w:r>
      <w:proofErr w:type="gramStart"/>
      <w:r w:rsidRPr="00A760E6">
        <w:rPr>
          <w:sz w:val="8"/>
        </w:rPr>
        <w:t>in order to</w:t>
      </w:r>
      <w:proofErr w:type="gramEnd"/>
      <w:r w:rsidRPr="00A760E6">
        <w:rPr>
          <w:sz w:val="8"/>
        </w:rPr>
        <w:t xml:space="preserve"> define oneself as a more faithful (in the religious sense) </w:t>
      </w:r>
      <w:proofErr w:type="spellStart"/>
      <w:r w:rsidRPr="00A760E6">
        <w:rPr>
          <w:sz w:val="8"/>
        </w:rPr>
        <w:t>marxist</w:t>
      </w:r>
      <w:proofErr w:type="spellEnd"/>
      <w:r w:rsidRPr="00A760E6">
        <w:rPr>
          <w:sz w:val="8"/>
        </w:rPr>
        <w:t xml:space="preserve"> than another sect, then they probably cannot work with other members of the left.  Again: this is the hallmark of sectarianism.</w:t>
      </w:r>
    </w:p>
    <w:p w14:paraId="34D2CBAC" w14:textId="77777777" w:rsidR="00E1463D" w:rsidRPr="00A760E6" w:rsidRDefault="00E1463D" w:rsidP="00E1463D">
      <w:pPr>
        <w:rPr>
          <w:sz w:val="8"/>
        </w:rPr>
      </w:pPr>
      <w:r w:rsidRPr="00A760E6">
        <w:rPr>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DF3470">
        <w:rPr>
          <w:u w:val="single"/>
        </w:rPr>
        <w:t xml:space="preserve">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w:t>
      </w:r>
      <w:proofErr w:type="gramStart"/>
      <w:r w:rsidRPr="00DF3470">
        <w:rPr>
          <w:u w:val="single"/>
        </w:rPr>
        <w:t>actually arguing</w:t>
      </w:r>
      <w:proofErr w:type="gramEnd"/>
      <w:r w:rsidRPr="00DF3470">
        <w:rPr>
          <w:u w:val="single"/>
        </w:rPr>
        <w:t>, even if it is in denial, "why can't everyone get along according to my principles of unity?"</w:t>
      </w:r>
    </w:p>
    <w:p w14:paraId="15DC4A45" w14:textId="77777777" w:rsidR="00E1463D" w:rsidRPr="009C52BB" w:rsidRDefault="00E1463D" w:rsidP="00E1463D">
      <w:pPr>
        <w:rPr>
          <w:u w:val="single"/>
        </w:rPr>
      </w:pPr>
      <w:r w:rsidRPr="009C52BB">
        <w:rPr>
          <w:u w:val="single"/>
        </w:rPr>
        <w:t xml:space="preserve">If we should not fear multiple anti-capitalist tendencies, then </w:t>
      </w:r>
      <w:r w:rsidRPr="001A647D">
        <w:rPr>
          <w:u w:val="single"/>
        </w:rPr>
        <w:t xml:space="preserve">we should not fear the fact that </w:t>
      </w:r>
      <w:r w:rsidRPr="00A47551">
        <w:rPr>
          <w:highlight w:val="green"/>
          <w:u w:val="single"/>
        </w:rPr>
        <w:t>difference</w:t>
      </w:r>
      <w:r w:rsidRPr="009C52BB">
        <w:rPr>
          <w:u w:val="single"/>
        </w:rPr>
        <w:t xml:space="preserve"> between tendencies sometimes </w:t>
      </w:r>
      <w:r w:rsidRPr="00A47551">
        <w:rPr>
          <w:highlight w:val="green"/>
          <w:u w:val="single"/>
        </w:rPr>
        <w:t>exists for a good reason.</w:t>
      </w:r>
      <w:r w:rsidRPr="009C52BB">
        <w:rPr>
          <w:u w:val="single"/>
        </w:rPr>
        <w:t xml:space="preserve">  Moreover, </w:t>
      </w:r>
      <w:r w:rsidRPr="00A47551">
        <w:rPr>
          <w:highlight w:val="green"/>
          <w:u w:val="single"/>
        </w:rPr>
        <w:t>we should be prepared to accept</w:t>
      </w:r>
      <w:r w:rsidRPr="009C52BB">
        <w:rPr>
          <w:u w:val="single"/>
        </w:rPr>
        <w:t xml:space="preserve"> that a </w:t>
      </w:r>
      <w:r w:rsidRPr="00A47551">
        <w:rPr>
          <w:highlight w:val="green"/>
          <w:u w:val="single"/>
        </w:rPr>
        <w:t>rejection and</w:t>
      </w:r>
      <w:r w:rsidRPr="009C52BB">
        <w:rPr>
          <w:u w:val="single"/>
        </w:rPr>
        <w:t xml:space="preserve"> furious </w:t>
      </w:r>
      <w:r w:rsidRPr="00A47551">
        <w:rPr>
          <w:highlight w:val="green"/>
          <w:u w:val="single"/>
        </w:rPr>
        <w:t>line struggle against a given tendency</w:t>
      </w:r>
      <w:r w:rsidRPr="009C52BB">
        <w:rPr>
          <w:u w:val="single"/>
        </w:rPr>
        <w:t xml:space="preserve"> is necessary for the development of a movement, </w:t>
      </w:r>
      <w:r w:rsidRPr="00A47551">
        <w:rPr>
          <w:highlight w:val="green"/>
          <w:u w:val="single"/>
        </w:rPr>
        <w:t>especially if</w:t>
      </w:r>
      <w:r w:rsidRPr="009C52BB">
        <w:rPr>
          <w:u w:val="single"/>
        </w:rPr>
        <w:t xml:space="preserve"> this line struggle is intrinsically </w:t>
      </w:r>
      <w:r w:rsidRPr="00A47551">
        <w:rPr>
          <w:highlight w:val="green"/>
          <w:u w:val="single"/>
        </w:rPr>
        <w:t>wed to praxis rather than</w:t>
      </w:r>
      <w:r w:rsidRPr="009C52BB">
        <w:rPr>
          <w:u w:val="single"/>
        </w:rPr>
        <w:t xml:space="preserve"> simply an exchange of </w:t>
      </w:r>
      <w:r w:rsidRPr="00A47551">
        <w:rPr>
          <w:highlight w:val="green"/>
          <w:u w:val="single"/>
        </w:rPr>
        <w:t>polemics</w:t>
      </w:r>
      <w:r w:rsidRPr="009C52BB">
        <w:rPr>
          <w:u w:val="single"/>
        </w:rPr>
        <w:t>.</w:t>
      </w:r>
    </w:p>
    <w:p w14:paraId="3F1A092A" w14:textId="77777777" w:rsidR="00E1463D" w:rsidRPr="00FE2F21" w:rsidRDefault="00E1463D" w:rsidP="00E1463D">
      <w:pPr>
        <w:rPr>
          <w:u w:val="single"/>
        </w:rPr>
      </w:pPr>
      <w:r w:rsidRPr="00A760E6">
        <w:rPr>
          <w:sz w:val="8"/>
        </w:rPr>
        <w:t xml:space="preserve">What I mean here is that </w:t>
      </w:r>
      <w:proofErr w:type="gramStart"/>
      <w:r w:rsidRPr="00A760E6">
        <w:rPr>
          <w:sz w:val="8"/>
        </w:rPr>
        <w:t>in the course of</w:t>
      </w:r>
      <w:proofErr w:type="gramEnd"/>
      <w:r w:rsidRPr="00A760E6">
        <w:rPr>
          <w:sz w:val="8"/>
        </w:rPr>
        <w:t xml:space="preserve">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A760E6">
        <w:rPr>
          <w:u w:val="single"/>
        </w:rPr>
        <w:t xml:space="preserve">  These differences mattered</w:t>
      </w:r>
      <w:r w:rsidRPr="00FE2F21">
        <w:rPr>
          <w:u w:val="single"/>
        </w:rPr>
        <w:t xml:space="preserve"> because they had to do with making revolution; to ignore these differences for the sake of some "</w:t>
      </w:r>
      <w:r w:rsidRPr="00A47551">
        <w:rPr>
          <w:highlight w:val="green"/>
          <w:u w:val="single"/>
        </w:rPr>
        <w:t>let's-just-all-get-along" socialism would be tantamount to abandoning revolutionary struggle.</w:t>
      </w:r>
    </w:p>
    <w:p w14:paraId="64DE70C3" w14:textId="77777777" w:rsidR="00E1463D" w:rsidRPr="00A760E6" w:rsidRDefault="00E1463D" w:rsidP="00E1463D">
      <w:pPr>
        <w:rPr>
          <w:sz w:val="8"/>
        </w:rPr>
      </w:pPr>
      <w:r w:rsidRPr="00A760E6">
        <w:rPr>
          <w:sz w:val="8"/>
        </w:rPr>
        <w:t xml:space="preserve">For there are indeed political lines that need to be struggled against and </w:t>
      </w:r>
      <w:proofErr w:type="spellStart"/>
      <w:r w:rsidRPr="00A760E6">
        <w:rPr>
          <w:sz w:val="8"/>
        </w:rPr>
        <w:t>marxist</w:t>
      </w:r>
      <w:proofErr w:type="spellEnd"/>
      <w:r w:rsidRPr="00A760E6">
        <w:rPr>
          <w:sz w:val="8"/>
        </w:rPr>
        <w:t xml:space="preserve">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44A94F2A" w14:textId="77777777" w:rsidR="00E1463D" w:rsidRPr="00E1463D" w:rsidRDefault="00E1463D" w:rsidP="00E1463D"/>
    <w:p w14:paraId="436264D4" w14:textId="77777777" w:rsidR="00A33F0B" w:rsidRDefault="00A33F0B" w:rsidP="00A33F0B"/>
    <w:p w14:paraId="5549C823" w14:textId="77777777" w:rsidR="00A33F0B" w:rsidRDefault="00A33F0B" w:rsidP="00A33F0B"/>
    <w:p w14:paraId="68EED45B" w14:textId="2D55877E" w:rsidR="00E63656" w:rsidRDefault="00E63656" w:rsidP="00E63656">
      <w:pPr>
        <w:pStyle w:val="Heading2"/>
      </w:pPr>
      <w:r>
        <w:t>2</w:t>
      </w:r>
    </w:p>
    <w:p w14:paraId="1FEEF5D7" w14:textId="7619D2C4" w:rsidR="00E63656" w:rsidRDefault="00E63656" w:rsidP="00E63656">
      <w:pPr>
        <w:pStyle w:val="Heading3"/>
      </w:pPr>
      <w:r>
        <w:t>P – Disclosure</w:t>
      </w:r>
    </w:p>
    <w:p w14:paraId="34B4E650" w14:textId="4FFFA9C2" w:rsidR="00E63656" w:rsidRDefault="00E63656" w:rsidP="00E63656">
      <w:pPr>
        <w:pStyle w:val="Heading4"/>
      </w:pPr>
      <w:r>
        <w:t xml:space="preserve">Debaters should send the </w:t>
      </w:r>
      <w:r>
        <w:t xml:space="preserve">whole </w:t>
      </w:r>
      <w:r>
        <w:t xml:space="preserve">1ac to their opponents 30 minutes before round </w:t>
      </w:r>
      <w:proofErr w:type="gramStart"/>
      <w:r>
        <w:t>start</w:t>
      </w:r>
      <w:proofErr w:type="gramEnd"/>
      <w:r>
        <w:t>.</w:t>
      </w:r>
    </w:p>
    <w:p w14:paraId="1AF46C06" w14:textId="77777777" w:rsidR="00E63656" w:rsidRDefault="00E63656" w:rsidP="00E63656">
      <w:pPr>
        <w:pStyle w:val="Heading4"/>
      </w:pPr>
      <w:r>
        <w:t xml:space="preserve">Non-disclosure is a voting issue – it can only make debates worse by eliminating pre-round prep that enables more in-depth, rich debates. 30 minutes </w:t>
      </w:r>
      <w:proofErr w:type="gramStart"/>
      <w:r>
        <w:t>balances</w:t>
      </w:r>
      <w:proofErr w:type="gramEnd"/>
      <w:r>
        <w:t xml:space="preserve"> aff innovation with neg preparation to produce the best debates possible.</w:t>
      </w:r>
    </w:p>
    <w:p w14:paraId="25B09CDC" w14:textId="22991B59" w:rsidR="00E63656" w:rsidRDefault="00E63656" w:rsidP="00E63656">
      <w:pPr>
        <w:pStyle w:val="Heading4"/>
      </w:pPr>
      <w:r>
        <w:t>The impact is c</w:t>
      </w:r>
      <w:r>
        <w:t>lash – it’s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24838C58" w14:textId="77777777" w:rsidR="00E63656" w:rsidRPr="00ED28D9" w:rsidRDefault="00E63656" w:rsidP="00E63656">
      <w:pPr>
        <w:pStyle w:val="Heading4"/>
      </w:pPr>
      <w:r>
        <w:t>Use competing interps – only this debate is insular, and debates about models are good because they allow for maximizing debate’s potential to train advocates and revolutionaries.</w:t>
      </w:r>
    </w:p>
    <w:p w14:paraId="38EF5524" w14:textId="77777777" w:rsidR="00E63656" w:rsidRPr="00E63656" w:rsidRDefault="00E63656" w:rsidP="00E63656"/>
    <w:sectPr w:rsidR="00E63656" w:rsidRPr="00E636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8159" w14:textId="77777777" w:rsidR="00ED45D2" w:rsidRDefault="00ED45D2" w:rsidP="00066D2C">
      <w:pPr>
        <w:spacing w:after="0" w:line="240" w:lineRule="auto"/>
      </w:pPr>
      <w:r>
        <w:separator/>
      </w:r>
    </w:p>
  </w:endnote>
  <w:endnote w:type="continuationSeparator" w:id="0">
    <w:p w14:paraId="4FC18202" w14:textId="77777777" w:rsidR="00ED45D2" w:rsidRDefault="00ED45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72E7" w14:textId="77777777" w:rsidR="00ED45D2" w:rsidRDefault="00ED45D2" w:rsidP="00066D2C">
      <w:pPr>
        <w:spacing w:after="0" w:line="240" w:lineRule="auto"/>
      </w:pPr>
      <w:r>
        <w:separator/>
      </w:r>
    </w:p>
  </w:footnote>
  <w:footnote w:type="continuationSeparator" w:id="0">
    <w:p w14:paraId="5AE28316" w14:textId="77777777" w:rsidR="00ED45D2" w:rsidRDefault="00ED45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92F87"/>
    <w:multiLevelType w:val="hybridMultilevel"/>
    <w:tmpl w:val="9B48AF74"/>
    <w:lvl w:ilvl="0" w:tplc="0409000F">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365611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365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27B"/>
    <w:rsid w:val="001218F5"/>
    <w:rsid w:val="00122202"/>
    <w:rsid w:val="00125E8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34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5F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F0B"/>
    <w:rsid w:val="00A35A28"/>
    <w:rsid w:val="00A368EF"/>
    <w:rsid w:val="00A41505"/>
    <w:rsid w:val="00A4414C"/>
    <w:rsid w:val="00A47EF1"/>
    <w:rsid w:val="00A51D29"/>
    <w:rsid w:val="00A54D46"/>
    <w:rsid w:val="00A56998"/>
    <w:rsid w:val="00A56D51"/>
    <w:rsid w:val="00A6012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94B"/>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6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3D"/>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65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5D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A58D2"/>
  <w15:chartTrackingRefBased/>
  <w15:docId w15:val="{1939F49F-E8A7-4146-9C65-FA08D4AC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3656"/>
    <w:rPr>
      <w:rFonts w:ascii="Calibri" w:hAnsi="Calibri" w:cs="Calibri"/>
    </w:rPr>
  </w:style>
  <w:style w:type="paragraph" w:styleId="Heading1">
    <w:name w:val="heading 1"/>
    <w:aliases w:val="Pocket"/>
    <w:basedOn w:val="Normal"/>
    <w:next w:val="Normal"/>
    <w:link w:val="Heading1Char"/>
    <w:qFormat/>
    <w:rsid w:val="00E636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36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36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E636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36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36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656"/>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E636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3656"/>
    <w:rPr>
      <w:color w:val="auto"/>
      <w:u w:val="none"/>
    </w:rPr>
  </w:style>
  <w:style w:type="character" w:customStyle="1" w:styleId="Heading1Char">
    <w:name w:val="Heading 1 Char"/>
    <w:aliases w:val="Pocket Char"/>
    <w:basedOn w:val="DefaultParagraphFont"/>
    <w:link w:val="Heading1"/>
    <w:rsid w:val="00E636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36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36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636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65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B"/>
    <w:basedOn w:val="DefaultParagraphFont"/>
    <w:uiPriority w:val="6"/>
    <w:qFormat/>
    <w:rsid w:val="00E63656"/>
    <w:rPr>
      <w:b w:val="0"/>
      <w:sz w:val="22"/>
      <w:u w:val="single"/>
    </w:rPr>
  </w:style>
  <w:style w:type="character" w:styleId="Strong">
    <w:name w:val="Strong"/>
    <w:basedOn w:val="DefaultParagraphFont"/>
    <w:uiPriority w:val="22"/>
    <w:semiHidden/>
    <w:qFormat/>
    <w:rsid w:val="00E63656"/>
    <w:rPr>
      <w:b/>
      <w:bCs/>
    </w:rPr>
  </w:style>
  <w:style w:type="character" w:styleId="BookTitle">
    <w:name w:val="Book Title"/>
    <w:basedOn w:val="DefaultParagraphFont"/>
    <w:uiPriority w:val="33"/>
    <w:semiHidden/>
    <w:qFormat/>
    <w:rsid w:val="00E63656"/>
    <w:rPr>
      <w:b/>
      <w:bCs/>
      <w:i/>
      <w:iCs/>
      <w:spacing w:val="5"/>
    </w:rPr>
  </w:style>
  <w:style w:type="character" w:customStyle="1" w:styleId="Heading5Char">
    <w:name w:val="Heading 5 Char"/>
    <w:basedOn w:val="DefaultParagraphFont"/>
    <w:link w:val="Heading5"/>
    <w:uiPriority w:val="9"/>
    <w:semiHidden/>
    <w:rsid w:val="00E636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3656"/>
  </w:style>
  <w:style w:type="paragraph" w:styleId="Header">
    <w:name w:val="header"/>
    <w:basedOn w:val="Normal"/>
    <w:link w:val="HeaderChar"/>
    <w:uiPriority w:val="99"/>
    <w:semiHidden/>
    <w:rsid w:val="00E636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3656"/>
    <w:rPr>
      <w:rFonts w:ascii="Calibri" w:hAnsi="Calibri" w:cs="Calibri"/>
    </w:rPr>
  </w:style>
  <w:style w:type="paragraph" w:styleId="Footer">
    <w:name w:val="footer"/>
    <w:basedOn w:val="Normal"/>
    <w:link w:val="FooterChar"/>
    <w:uiPriority w:val="99"/>
    <w:semiHidden/>
    <w:rsid w:val="00E636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3656"/>
    <w:rPr>
      <w:rFonts w:ascii="Calibri" w:hAnsi="Calibri" w:cs="Calibri"/>
    </w:rPr>
  </w:style>
  <w:style w:type="paragraph" w:styleId="BodyText">
    <w:name w:val="Body Text"/>
    <w:basedOn w:val="Normal"/>
    <w:link w:val="BodyTextChar"/>
    <w:uiPriority w:val="99"/>
    <w:semiHidden/>
    <w:unhideWhenUsed/>
    <w:rsid w:val="00E63656"/>
    <w:pPr>
      <w:spacing w:after="120"/>
    </w:pPr>
  </w:style>
  <w:style w:type="character" w:customStyle="1" w:styleId="BodyTextChar">
    <w:name w:val="Body Text Char"/>
    <w:basedOn w:val="DefaultParagraphFont"/>
    <w:link w:val="BodyText"/>
    <w:uiPriority w:val="99"/>
    <w:semiHidden/>
    <w:rsid w:val="00E63656"/>
    <w:rPr>
      <w:rFonts w:ascii="Calibri" w:hAnsi="Calibri" w:cs="Calibri"/>
    </w:rPr>
  </w:style>
  <w:style w:type="paragraph" w:styleId="NoSpacing">
    <w:name w:val="No Spacing"/>
    <w:link w:val="NoSpacingChar"/>
    <w:uiPriority w:val="99"/>
    <w:semiHidden/>
    <w:unhideWhenUsed/>
    <w:qFormat/>
    <w:rsid w:val="00E636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365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63656"/>
    <w:rPr>
      <w:color w:val="0563C1" w:themeColor="hyperlink"/>
      <w:u w:val="single"/>
    </w:rPr>
  </w:style>
  <w:style w:type="character" w:styleId="UnresolvedMention">
    <w:name w:val="Unresolved Mention"/>
    <w:basedOn w:val="DefaultParagraphFont"/>
    <w:uiPriority w:val="99"/>
    <w:semiHidden/>
    <w:unhideWhenUsed/>
    <w:rsid w:val="00E63656"/>
    <w:rPr>
      <w:color w:val="605E5C"/>
      <w:shd w:val="clear" w:color="auto" w:fill="E1DFDD"/>
    </w:rPr>
  </w:style>
  <w:style w:type="paragraph" w:customStyle="1" w:styleId="Heading411">
    <w:name w:val="Heading 411"/>
    <w:basedOn w:val="Heading1"/>
    <w:next w:val="NoSpacing"/>
    <w:link w:val="Hyperlink"/>
    <w:autoRedefine/>
    <w:uiPriority w:val="99"/>
    <w:qFormat/>
    <w:rsid w:val="00A33F0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7"/>
    <w:qFormat/>
    <w:rsid w:val="00A33F0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autoRedefine/>
    <w:uiPriority w:val="8"/>
    <w:qFormat/>
    <w:rsid w:val="00E1463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phne785.substack.com/p/reflections-on-kus-may-day-encampment?r=42w3fh&amp;utm_campaign=post&amp;utm_medium=web&amp;triedRedirect=true" TargetMode="External"/><Relationship Id="rId13" Type="http://schemas.openxmlformats.org/officeDocument/2006/relationships/hyperlink" Target="http://moufawad-paul.blogspot.com/2013/07/unity-in-struggle-and-struggle-in-unit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acklikemao.medium.com/how-and-when-will-the-revolution-come-thoughts-on-party-building-1f23109893f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subject/africa/dialego/philosophy/ch02.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rxists.org/subject/africa/dialego/philosophy/ch02.htm" TargetMode="External"/><Relationship Id="rId4" Type="http://schemas.openxmlformats.org/officeDocument/2006/relationships/settings" Target="settings.xml"/><Relationship Id="rId9" Type="http://schemas.openxmlformats.org/officeDocument/2006/relationships/hyperlink" Target="https://www.marxists.org/subject/africa/dialego/philosophy/ch02.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15269</Words>
  <Characters>87035</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Rose Larson</cp:lastModifiedBy>
  <cp:revision>1</cp:revision>
  <dcterms:created xsi:type="dcterms:W3CDTF">2026-01-04T16:15:00Z</dcterms:created>
  <dcterms:modified xsi:type="dcterms:W3CDTF">2026-01-04T17:28:00Z</dcterms:modified>
</cp:coreProperties>
</file>