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01664" w14:textId="02DD5A08" w:rsidR="00B650AB" w:rsidRDefault="00767B78" w:rsidP="00767B78">
      <w:pPr>
        <w:pStyle w:val="Heading1"/>
      </w:pPr>
      <w:bookmarkStart w:id="0" w:name="_Hlk211176013"/>
      <w:r>
        <w:t>1nc – MSU r7</w:t>
      </w:r>
    </w:p>
    <w:p w14:paraId="517B2E69" w14:textId="14618F38" w:rsidR="00767B78" w:rsidRDefault="00767B78" w:rsidP="0004493C">
      <w:pPr>
        <w:pStyle w:val="Heading3"/>
      </w:pPr>
      <w:r>
        <w:t>1</w:t>
      </w:r>
      <w:r w:rsidR="0004493C">
        <w:t>NC---K</w:t>
      </w:r>
    </w:p>
    <w:p w14:paraId="6C580E25" w14:textId="406A4FC6" w:rsidR="00767B78" w:rsidRPr="00767B78" w:rsidRDefault="00767B78" w:rsidP="00767B78">
      <w:pPr>
        <w:pStyle w:val="Heading4"/>
        <w:rPr>
          <w:rStyle w:val="Style13ptBold"/>
          <w:b/>
          <w:bCs w:val="0"/>
          <w:szCs w:val="26"/>
        </w:rPr>
      </w:pPr>
      <w:r>
        <w:rPr>
          <w:rStyle w:val="Style13ptBold"/>
          <w:b/>
          <w:bCs w:val="0"/>
          <w:szCs w:val="26"/>
        </w:rPr>
        <w:t xml:space="preserve">Capitalism isn’t just an economic system, but a social totality based on the division of work into conceptual categories that justify profit from expropriated and domesticated labor. Rather than abandoning the conceptual category of the worker, leftist political movements should </w:t>
      </w:r>
      <w:r>
        <w:rPr>
          <w:rStyle w:val="Style13ptBold"/>
          <w:b/>
          <w:bCs w:val="0"/>
          <w:szCs w:val="26"/>
          <w:u w:val="single"/>
        </w:rPr>
        <w:t xml:space="preserve">leverage </w:t>
      </w:r>
      <w:r>
        <w:rPr>
          <w:rStyle w:val="Style13ptBold"/>
          <w:b/>
          <w:bCs w:val="0"/>
          <w:szCs w:val="26"/>
        </w:rPr>
        <w:t>it to build alliance across labor movements.</w:t>
      </w:r>
    </w:p>
    <w:p w14:paraId="09238B52" w14:textId="77777777" w:rsidR="00767B78" w:rsidRPr="00C96CCD" w:rsidRDefault="00767B78" w:rsidP="00767B78">
      <w:r w:rsidRPr="00C96CCD">
        <w:rPr>
          <w:b/>
          <w:bCs/>
          <w:sz w:val="26"/>
          <w:szCs w:val="26"/>
        </w:rPr>
        <w:t>Fraser 24</w:t>
      </w:r>
      <w:r>
        <w:t xml:space="preserve">, </w:t>
      </w:r>
      <w:r w:rsidRPr="00C96CCD">
        <w:t>professor of philosophy</w:t>
      </w:r>
      <w:r>
        <w:t xml:space="preserve">, </w:t>
      </w:r>
      <w:r w:rsidRPr="00C96CCD">
        <w:t>The New School</w:t>
      </w:r>
      <w:r>
        <w:t>. (Nancy Fraser interviewed by Julie Goikoetxea, “</w:t>
      </w:r>
      <w:r w:rsidRPr="00C96CCD">
        <w:t>Rethinking gender, race, and class from the concept of Labor– Interview with Nancy Fraser</w:t>
      </w:r>
      <w:r>
        <w:t xml:space="preserve">,” Capital and Class, Volume 48, Issue 2, 2024, </w:t>
      </w:r>
      <w:hyperlink r:id="rId5" w:history="1">
        <w:r w:rsidRPr="00140149">
          <w:rPr>
            <w:rStyle w:val="Hyperlink"/>
          </w:rPr>
          <w:t>https://journals.sagepub.com/doi/full/10.1177/03098168241234119</w:t>
        </w:r>
      </w:hyperlink>
      <w:r>
        <w:t>) rose (only words from Fraser are cited)</w:t>
      </w:r>
    </w:p>
    <w:p w14:paraId="33A46F3A" w14:textId="77777777" w:rsidR="00767B78" w:rsidRPr="00D934BB" w:rsidRDefault="00767B78" w:rsidP="00767B78">
      <w:pPr>
        <w:rPr>
          <w:sz w:val="14"/>
        </w:rPr>
      </w:pPr>
      <w:r w:rsidRPr="00D934BB">
        <w:rPr>
          <w:sz w:val="14"/>
        </w:rPr>
        <w:t>Jule Goikoetxea:</w:t>
      </w:r>
      <w:r w:rsidRPr="008A2C9C">
        <w:rPr>
          <w:sz w:val="14"/>
        </w:rPr>
        <w:t xml:space="preserve"> </w:t>
      </w:r>
      <w:r w:rsidRPr="00D934BB">
        <w:rPr>
          <w:sz w:val="14"/>
        </w:rPr>
        <w:t xml:space="preserve">Good afternoon, dear Nancy. Many thanks for accepting this interview for a special issue in Capital and Class. The special issue is on the 13 Marxist feminist theses we discussed in the IV international Marxist feminist conference. In your new book, </w:t>
      </w:r>
      <w:r w:rsidRPr="00D934BB">
        <w:rPr>
          <w:i/>
          <w:iCs/>
          <w:sz w:val="14"/>
        </w:rPr>
        <w:t>Three Faces of Labor: Uncovering the Hidden Ties among Gender, Race, and Class</w:t>
      </w:r>
      <w:r w:rsidRPr="00D934BB">
        <w:rPr>
          <w:sz w:val="14"/>
        </w:rPr>
        <w:t>, you speak about labor, class struggle, production and reproduction, intersectionality, climate change, empire, democracy, feminism, and anti-racism. All those issues were some of the main topics of the IV international MarxFem conference as well.</w:t>
      </w:r>
    </w:p>
    <w:p w14:paraId="464BE4E1" w14:textId="77777777" w:rsidR="00767B78" w:rsidRPr="00D934BB" w:rsidRDefault="00767B78" w:rsidP="00767B78">
      <w:pPr>
        <w:rPr>
          <w:sz w:val="14"/>
        </w:rPr>
      </w:pPr>
      <w:r w:rsidRPr="00D934BB">
        <w:rPr>
          <w:sz w:val="14"/>
        </w:rPr>
        <w:t>Nancy Fraser:</w:t>
      </w:r>
      <w:r w:rsidRPr="008A2C9C">
        <w:rPr>
          <w:sz w:val="14"/>
        </w:rPr>
        <w:t xml:space="preserve"> </w:t>
      </w:r>
      <w:r w:rsidRPr="00D934BB">
        <w:rPr>
          <w:sz w:val="14"/>
        </w:rPr>
        <w:t>Okay. Nice to see you.</w:t>
      </w:r>
    </w:p>
    <w:p w14:paraId="68985949" w14:textId="77777777" w:rsidR="00767B78" w:rsidRPr="00D934BB" w:rsidRDefault="00767B78" w:rsidP="00767B78">
      <w:pPr>
        <w:rPr>
          <w:sz w:val="14"/>
        </w:rPr>
      </w:pPr>
      <w:r w:rsidRPr="00D934BB">
        <w:rPr>
          <w:sz w:val="14"/>
        </w:rPr>
        <w:t>Jule Goikoetxea:</w:t>
      </w:r>
      <w:r w:rsidRPr="008A2C9C">
        <w:rPr>
          <w:sz w:val="14"/>
        </w:rPr>
        <w:t xml:space="preserve"> </w:t>
      </w:r>
      <w:r w:rsidRPr="00D934BB">
        <w:rPr>
          <w:sz w:val="14"/>
        </w:rPr>
        <w:t>Nice to see you again.</w:t>
      </w:r>
    </w:p>
    <w:p w14:paraId="37A645A6" w14:textId="77777777" w:rsidR="00767B78" w:rsidRPr="00D934BB" w:rsidRDefault="00767B78" w:rsidP="00767B78">
      <w:pPr>
        <w:rPr>
          <w:sz w:val="14"/>
        </w:rPr>
      </w:pPr>
      <w:r w:rsidRPr="00D934BB">
        <w:rPr>
          <w:sz w:val="14"/>
        </w:rPr>
        <w:t>Nancy Fraser:</w:t>
      </w:r>
      <w:r w:rsidRPr="008A2C9C">
        <w:rPr>
          <w:sz w:val="14"/>
        </w:rPr>
        <w:t xml:space="preserve"> </w:t>
      </w:r>
      <w:r w:rsidRPr="00D934BB">
        <w:rPr>
          <w:sz w:val="14"/>
        </w:rPr>
        <w:t>This many years? Yeah.</w:t>
      </w:r>
    </w:p>
    <w:p w14:paraId="00CABC03" w14:textId="77777777" w:rsidR="00767B78" w:rsidRPr="00D934BB" w:rsidRDefault="00767B78" w:rsidP="00767B78">
      <w:pPr>
        <w:rPr>
          <w:sz w:val="14"/>
        </w:rPr>
      </w:pPr>
      <w:r w:rsidRPr="00D934BB">
        <w:rPr>
          <w:sz w:val="14"/>
        </w:rPr>
        <w:t>Jule Goikoetxea:</w:t>
      </w:r>
      <w:r w:rsidRPr="008A2C9C">
        <w:rPr>
          <w:sz w:val="14"/>
        </w:rPr>
        <w:t xml:space="preserve"> </w:t>
      </w:r>
      <w:r w:rsidRPr="00D934BB">
        <w:rPr>
          <w:sz w:val="14"/>
        </w:rPr>
        <w:t>All those authors who will appear in the special Issue attended the conference so the articles of the monograph will delve into how we understand labor and class, sex, gender and race, in order to expand inclusive emancipatory processes, so, I will ask you some questions on the themes of the conference, and then we go deeper into the content of your new book.</w:t>
      </w:r>
    </w:p>
    <w:p w14:paraId="7C9B763C" w14:textId="77777777" w:rsidR="00767B78" w:rsidRPr="00D934BB" w:rsidRDefault="00767B78" w:rsidP="00767B78">
      <w:pPr>
        <w:rPr>
          <w:sz w:val="14"/>
        </w:rPr>
      </w:pPr>
      <w:r w:rsidRPr="00D934BB">
        <w:rPr>
          <w:sz w:val="14"/>
        </w:rPr>
        <w:t>Nancy Fraser:</w:t>
      </w:r>
      <w:r w:rsidRPr="008A2C9C">
        <w:rPr>
          <w:sz w:val="14"/>
        </w:rPr>
        <w:t xml:space="preserve"> </w:t>
      </w:r>
      <w:r w:rsidRPr="00D934BB">
        <w:rPr>
          <w:sz w:val="14"/>
        </w:rPr>
        <w:t xml:space="preserve">Yeah. Well, the idea is to just sort of broaden our understanding of what capitalism is, to look at not just the contradictions and forms of oppression that arise from the economic dimension of society, but to look at the relationship between the economy and the rest of society. So, for my feminist point of view, this is very familiar. </w:t>
      </w:r>
      <w:r w:rsidRPr="00D934BB">
        <w:rPr>
          <w:u w:val="single"/>
        </w:rPr>
        <w:t xml:space="preserve">When you look at the relation between paid work and unpaid or </w:t>
      </w:r>
      <w:r w:rsidRPr="00D934BB">
        <w:rPr>
          <w:highlight w:val="green"/>
          <w:u w:val="single"/>
        </w:rPr>
        <w:t>underpaid care work</w:t>
      </w:r>
      <w:r w:rsidRPr="00D934BB">
        <w:rPr>
          <w:u w:val="single"/>
        </w:rPr>
        <w:t xml:space="preserve">, we can also look at </w:t>
      </w:r>
      <w:r w:rsidRPr="003057DC">
        <w:rPr>
          <w:u w:val="single"/>
        </w:rPr>
        <w:t xml:space="preserve">the </w:t>
      </w:r>
      <w:r w:rsidRPr="00D934BB">
        <w:rPr>
          <w:highlight w:val="green"/>
          <w:u w:val="single"/>
        </w:rPr>
        <w:t xml:space="preserve">relationship between </w:t>
      </w:r>
      <w:r w:rsidRPr="003057DC">
        <w:rPr>
          <w:u w:val="single"/>
        </w:rPr>
        <w:t xml:space="preserve">the </w:t>
      </w:r>
      <w:r w:rsidRPr="00D934BB">
        <w:rPr>
          <w:highlight w:val="green"/>
          <w:u w:val="single"/>
        </w:rPr>
        <w:t>economy and nature</w:t>
      </w:r>
      <w:r w:rsidRPr="00D934BB">
        <w:rPr>
          <w:u w:val="single"/>
        </w:rPr>
        <w:t xml:space="preserve"> and ecological dimension. </w:t>
      </w:r>
      <w:r w:rsidRPr="00D934BB">
        <w:rPr>
          <w:sz w:val="14"/>
        </w:rPr>
        <w:t>We can look at the relation between the economy and the political system, the severe limits placed on democracy, for example, and all the various political pathologies you could say associated with capitalism. And you mentioned race and empire. Also</w:t>
      </w:r>
      <w:r w:rsidRPr="00D934BB">
        <w:rPr>
          <w:u w:val="single"/>
        </w:rPr>
        <w:t xml:space="preserve">, the relationship between the economy </w:t>
      </w:r>
      <w:r w:rsidRPr="003057DC">
        <w:rPr>
          <w:highlight w:val="green"/>
          <w:u w:val="single"/>
        </w:rPr>
        <w:t>and</w:t>
      </w:r>
      <w:r w:rsidRPr="00D934BB">
        <w:rPr>
          <w:u w:val="single"/>
        </w:rPr>
        <w:t xml:space="preserve"> the whole larger geographic organization of the world around </w:t>
      </w:r>
      <w:r w:rsidRPr="00D934BB">
        <w:rPr>
          <w:highlight w:val="green"/>
          <w:u w:val="single"/>
        </w:rPr>
        <w:t xml:space="preserve">the global color line. </w:t>
      </w:r>
      <w:r w:rsidRPr="003057DC">
        <w:rPr>
          <w:u w:val="single"/>
        </w:rPr>
        <w:t>All of these</w:t>
      </w:r>
      <w:r w:rsidRPr="00D934BB">
        <w:rPr>
          <w:u w:val="single"/>
        </w:rPr>
        <w:t xml:space="preserve"> </w:t>
      </w:r>
      <w:r w:rsidRPr="00D934BB">
        <w:rPr>
          <w:highlight w:val="green"/>
          <w:u w:val="single"/>
        </w:rPr>
        <w:t xml:space="preserve">come into view if you think </w:t>
      </w:r>
      <w:r w:rsidRPr="003057DC">
        <w:rPr>
          <w:u w:val="single"/>
        </w:rPr>
        <w:t xml:space="preserve">of </w:t>
      </w:r>
      <w:r w:rsidRPr="00D934BB">
        <w:rPr>
          <w:highlight w:val="green"/>
          <w:u w:val="single"/>
        </w:rPr>
        <w:t xml:space="preserve">capitalism </w:t>
      </w:r>
      <w:r w:rsidRPr="003057DC">
        <w:rPr>
          <w:u w:val="single"/>
        </w:rPr>
        <w:t xml:space="preserve">as something </w:t>
      </w:r>
      <w:r w:rsidRPr="00D934BB">
        <w:rPr>
          <w:highlight w:val="green"/>
          <w:u w:val="single"/>
        </w:rPr>
        <w:t>larger than an economy</w:t>
      </w:r>
      <w:r w:rsidRPr="00D934BB">
        <w:rPr>
          <w:u w:val="single"/>
        </w:rPr>
        <w:t xml:space="preserve"> that includes all of these, you could call them supporting arenas that make the economy possible</w:t>
      </w:r>
      <w:r w:rsidRPr="00D934BB">
        <w:rPr>
          <w:sz w:val="14"/>
        </w:rPr>
        <w:t xml:space="preserve">. But the problem is that the relationship established is a very contradictory, a very perverse, and a very destabilizing relation. </w:t>
      </w:r>
      <w:r w:rsidRPr="00D934BB">
        <w:rPr>
          <w:u w:val="single"/>
        </w:rPr>
        <w:t xml:space="preserve">The economy, debt, the whole organization of </w:t>
      </w:r>
      <w:r w:rsidRPr="00D934BB">
        <w:rPr>
          <w:highlight w:val="green"/>
          <w:u w:val="single"/>
        </w:rPr>
        <w:t xml:space="preserve">capitalism </w:t>
      </w:r>
      <w:r w:rsidRPr="003057DC">
        <w:rPr>
          <w:u w:val="single"/>
        </w:rPr>
        <w:t>is set up to, let’s say, encourage, incentivize, almost put enormous pressure on the powerful economic actors, the large</w:t>
      </w:r>
      <w:r w:rsidRPr="00D934BB">
        <w:rPr>
          <w:u w:val="single"/>
        </w:rPr>
        <w:t xml:space="preserve"> investors, the large </w:t>
      </w:r>
      <w:r w:rsidRPr="003057DC">
        <w:rPr>
          <w:u w:val="single"/>
        </w:rPr>
        <w:t>corporations</w:t>
      </w:r>
      <w:r w:rsidRPr="00D934BB">
        <w:rPr>
          <w:u w:val="single"/>
        </w:rPr>
        <w:t xml:space="preserve"> and so on and so forth, puts great pressure on them </w:t>
      </w:r>
      <w:r w:rsidRPr="008175BF">
        <w:rPr>
          <w:u w:val="single"/>
        </w:rPr>
        <w:t>to</w:t>
      </w:r>
      <w:r w:rsidRPr="00D934BB">
        <w:rPr>
          <w:u w:val="single"/>
        </w:rPr>
        <w:t xml:space="preserve"> essentially cannibalize these background or to say that the system invites them to grab what they want from nature to freeride on their work </w:t>
      </w:r>
      <w:r w:rsidRPr="003057DC">
        <w:rPr>
          <w:u w:val="single"/>
        </w:rPr>
        <w:t xml:space="preserve">to </w:t>
      </w:r>
      <w:r w:rsidRPr="008175BF">
        <w:rPr>
          <w:highlight w:val="green"/>
          <w:u w:val="single"/>
        </w:rPr>
        <w:t xml:space="preserve">steal </w:t>
      </w:r>
      <w:r w:rsidRPr="00D934BB">
        <w:rPr>
          <w:highlight w:val="green"/>
          <w:u w:val="single"/>
        </w:rPr>
        <w:t>the lands and labor of indigenous, racialized</w:t>
      </w:r>
      <w:r w:rsidRPr="00D934BB">
        <w:rPr>
          <w:u w:val="single"/>
        </w:rPr>
        <w:t xml:space="preserve"> conquered </w:t>
      </w:r>
      <w:r w:rsidRPr="00D934BB">
        <w:rPr>
          <w:highlight w:val="green"/>
          <w:u w:val="single"/>
        </w:rPr>
        <w:t>populations</w:t>
      </w:r>
      <w:r w:rsidRPr="00D934BB">
        <w:rPr>
          <w:u w:val="single"/>
        </w:rPr>
        <w:t xml:space="preserve"> to hollow out democracy.</w:t>
      </w:r>
      <w:r w:rsidRPr="00D934BB">
        <w:rPr>
          <w:sz w:val="14"/>
        </w:rPr>
        <w:t xml:space="preserve"> These are the things the system needs to function, but the system is also primed to devour them, to deplete them, to damage them without any obligation to repair them. This is what I mean by cannibalization. </w:t>
      </w:r>
      <w:r w:rsidRPr="00D934BB">
        <w:rPr>
          <w:u w:val="single"/>
        </w:rPr>
        <w:t xml:space="preserve">It’s a dynamic in which </w:t>
      </w:r>
      <w:r w:rsidRPr="00D934BB">
        <w:rPr>
          <w:highlight w:val="green"/>
          <w:u w:val="single"/>
        </w:rPr>
        <w:t>the system devours its own conditions of possibility, which</w:t>
      </w:r>
      <w:r w:rsidRPr="00D934BB">
        <w:rPr>
          <w:u w:val="single"/>
        </w:rPr>
        <w:t xml:space="preserve"> of course, unfortunately, </w:t>
      </w:r>
      <w:r w:rsidRPr="00D934BB">
        <w:rPr>
          <w:highlight w:val="green"/>
          <w:u w:val="single"/>
        </w:rPr>
        <w:t>are also the conditions of our lives</w:t>
      </w:r>
      <w:r w:rsidRPr="00D934BB">
        <w:rPr>
          <w:u w:val="single"/>
        </w:rPr>
        <w:t xml:space="preserve"> where we have a stake in this and an end to it.</w:t>
      </w:r>
      <w:r w:rsidRPr="00D934BB">
        <w:rPr>
          <w:sz w:val="14"/>
        </w:rPr>
        <w:t xml:space="preserve"> So, it’s non-accidental, this deeply entrenched tendency to self-destabilization.</w:t>
      </w:r>
    </w:p>
    <w:p w14:paraId="7313D002" w14:textId="77777777" w:rsidR="00767B78" w:rsidRPr="00D934BB" w:rsidRDefault="00767B78" w:rsidP="00767B78">
      <w:pPr>
        <w:rPr>
          <w:sz w:val="14"/>
        </w:rPr>
      </w:pPr>
      <w:r w:rsidRPr="00D934BB">
        <w:rPr>
          <w:sz w:val="14"/>
        </w:rPr>
        <w:t>Jule Goikoetxea:</w:t>
      </w:r>
      <w:r w:rsidRPr="008A2C9C">
        <w:rPr>
          <w:sz w:val="14"/>
        </w:rPr>
        <w:t xml:space="preserve"> </w:t>
      </w:r>
      <w:r w:rsidRPr="00D934BB">
        <w:rPr>
          <w:sz w:val="14"/>
        </w:rPr>
        <w:t xml:space="preserve">Now, as regards your new book, </w:t>
      </w:r>
      <w:r w:rsidRPr="00D934BB">
        <w:rPr>
          <w:i/>
          <w:iCs/>
          <w:sz w:val="14"/>
        </w:rPr>
        <w:t>Three Faces of Capitalist Labor: Uncovering the Hidden Ties among Gender, Race, and Class</w:t>
      </w:r>
      <w:r w:rsidRPr="00D934BB">
        <w:rPr>
          <w:sz w:val="14"/>
        </w:rPr>
        <w:t>, the content is based on the Benjamin Lectures, (a temporary chair) at the Center for Humanities and Social Change at Humboldt University in Berlin. Your aim in these lectures was to develop the concept of labor. You said: ‘perhaps you are wondering why Labor, why make that old fashioned concept the starting point for rethinking gender, race and class? Isn’t it tied to a perspective that prioritizes class over gender and race? And why does the Triad need rethinking in the first place?’</w:t>
      </w:r>
    </w:p>
    <w:p w14:paraId="5A1FDDFA" w14:textId="77777777" w:rsidR="00767B78" w:rsidRPr="00D934BB" w:rsidRDefault="00767B78" w:rsidP="00767B78">
      <w:pPr>
        <w:rPr>
          <w:sz w:val="14"/>
        </w:rPr>
      </w:pPr>
      <w:r w:rsidRPr="00D934BB">
        <w:rPr>
          <w:sz w:val="14"/>
        </w:rPr>
        <w:t>Nancy Fraser:</w:t>
      </w:r>
      <w:r w:rsidRPr="008A2C9C">
        <w:rPr>
          <w:sz w:val="14"/>
        </w:rPr>
        <w:t xml:space="preserve"> </w:t>
      </w:r>
      <w:r w:rsidRPr="00D934BB">
        <w:rPr>
          <w:sz w:val="14"/>
        </w:rPr>
        <w:t xml:space="preserve">Well, you know, earlier you mentioned the concept of intersectionality. </w:t>
      </w:r>
      <w:r w:rsidRPr="00D934BB">
        <w:rPr>
          <w:u w:val="single"/>
        </w:rPr>
        <w:t xml:space="preserve">And I, I mean, I think that what we’re seeing today is a lot of signs that people are looking for integrative frameworks. They want to figure out how to promote greater cooperation or integration between struggles for reproductive justice, struggles against gender violence, struggles against racist racial violence, struggles against the burning of the planet, and so on and so forth. </w:t>
      </w:r>
      <w:r w:rsidRPr="00D934BB">
        <w:rPr>
          <w:sz w:val="14"/>
        </w:rPr>
        <w:t xml:space="preserve">We have a huge amount of emancipatory energy, but it’s very dispersed and fragmented. And after some decades in which people felt a strong need to sort of articulate their own perspective without interference from more powerful actors. And so we’ve been through that. It gave us a lot of insights, but it has also left us in a situation of fragmentation. I see the rise or the reemergence of social reproductive feminism and Marxist feminism of racial capitalism, theory of eco socialism, eco feminism, or intersectionality. These are all paradigms that are interested in integration. Now, I don’t think any of them is exactly perfect as it is, but I do validate the impulse to integration and what I am doing with the category of labor in these lectures and in the new book that develops that problematic is to explore the possibility that a deep understanding of the way in which </w:t>
      </w:r>
      <w:r w:rsidRPr="00D934BB">
        <w:rPr>
          <w:highlight w:val="green"/>
          <w:u w:val="single"/>
        </w:rPr>
        <w:t>capitalist society relies on</w:t>
      </w:r>
      <w:r w:rsidRPr="00D934BB">
        <w:rPr>
          <w:u w:val="single"/>
        </w:rPr>
        <w:t xml:space="preserve"> three different types of labor. Namely </w:t>
      </w:r>
      <w:r w:rsidRPr="00D934BB">
        <w:rPr>
          <w:highlight w:val="green"/>
          <w:u w:val="single"/>
        </w:rPr>
        <w:t>exploited labor,</w:t>
      </w:r>
      <w:r w:rsidRPr="00D934BB">
        <w:rPr>
          <w:u w:val="single"/>
        </w:rPr>
        <w:t xml:space="preserve"> which is </w:t>
      </w:r>
      <w:r w:rsidRPr="00D934BB">
        <w:rPr>
          <w:highlight w:val="green"/>
          <w:u w:val="single"/>
        </w:rPr>
        <w:t>what</w:t>
      </w:r>
      <w:r w:rsidRPr="00D934BB">
        <w:rPr>
          <w:u w:val="single"/>
        </w:rPr>
        <w:t xml:space="preserve"> we </w:t>
      </w:r>
      <w:r w:rsidRPr="00D934BB">
        <w:rPr>
          <w:highlight w:val="green"/>
          <w:u w:val="single"/>
        </w:rPr>
        <w:t>Marxists</w:t>
      </w:r>
      <w:r w:rsidRPr="00D934BB">
        <w:rPr>
          <w:u w:val="single"/>
        </w:rPr>
        <w:t xml:space="preserve"> usually </w:t>
      </w:r>
      <w:r w:rsidRPr="00D934BB">
        <w:rPr>
          <w:highlight w:val="green"/>
          <w:u w:val="single"/>
        </w:rPr>
        <w:t>thought of as the working-class</w:t>
      </w:r>
      <w:r w:rsidRPr="00D934BB">
        <w:rPr>
          <w:u w:val="single"/>
        </w:rPr>
        <w:t xml:space="preserve"> free factory workers in for profit commodity production. That’s certainly one essential face of capitalist labor. The second is</w:t>
      </w:r>
      <w:r w:rsidRPr="00D934BB">
        <w:rPr>
          <w:highlight w:val="green"/>
          <w:u w:val="single"/>
        </w:rPr>
        <w:t xml:space="preserve"> expropriated labor</w:t>
      </w:r>
      <w:r w:rsidRPr="00D934BB">
        <w:rPr>
          <w:u w:val="single"/>
        </w:rPr>
        <w:t xml:space="preserve"> that’s unfree or semi-free labor </w:t>
      </w:r>
      <w:r w:rsidRPr="00D934BB">
        <w:rPr>
          <w:highlight w:val="green"/>
          <w:u w:val="single"/>
        </w:rPr>
        <w:t xml:space="preserve">for which capital does </w:t>
      </w:r>
      <w:r w:rsidRPr="00B94390">
        <w:rPr>
          <w:highlight w:val="green"/>
          <w:u w:val="single"/>
        </w:rPr>
        <w:t>not pay</w:t>
      </w:r>
      <w:r w:rsidRPr="00D934BB">
        <w:rPr>
          <w:u w:val="single"/>
        </w:rPr>
        <w:t xml:space="preserve">. Reproduction costs, which it supposedly does with exploitive labor and the labor on that sort of quote unquote the wrong side of the color line. Right. That it’s </w:t>
      </w:r>
      <w:r w:rsidRPr="00D934BB">
        <w:rPr>
          <w:highlight w:val="green"/>
          <w:u w:val="single"/>
        </w:rPr>
        <w:t>the global color line</w:t>
      </w:r>
      <w:r w:rsidRPr="00D934BB">
        <w:rPr>
          <w:u w:val="single"/>
        </w:rPr>
        <w:t xml:space="preserve"> that we’re talking about to </w:t>
      </w:r>
      <w:r w:rsidRPr="00D934BB">
        <w:rPr>
          <w:highlight w:val="green"/>
          <w:u w:val="single"/>
        </w:rPr>
        <w:t>fund</w:t>
      </w:r>
      <w:r w:rsidRPr="00D934BB">
        <w:rPr>
          <w:u w:val="single"/>
        </w:rPr>
        <w:t xml:space="preserve"> of </w:t>
      </w:r>
      <w:r w:rsidRPr="00D934BB">
        <w:rPr>
          <w:highlight w:val="green"/>
          <w:u w:val="single"/>
        </w:rPr>
        <w:t>a racialized semi-free world that capital</w:t>
      </w:r>
      <w:r w:rsidRPr="00D934BB">
        <w:rPr>
          <w:u w:val="single"/>
        </w:rPr>
        <w:t xml:space="preserve"> essentially steals or </w:t>
      </w:r>
      <w:r w:rsidRPr="00D934BB">
        <w:rPr>
          <w:highlight w:val="green"/>
          <w:u w:val="single"/>
        </w:rPr>
        <w:t>coerces and gets</w:t>
      </w:r>
      <w:r w:rsidRPr="00D934BB">
        <w:rPr>
          <w:u w:val="single"/>
        </w:rPr>
        <w:t xml:space="preserve"> on </w:t>
      </w:r>
      <w:r w:rsidRPr="00D934BB">
        <w:rPr>
          <w:highlight w:val="green"/>
          <w:u w:val="single"/>
        </w:rPr>
        <w:t xml:space="preserve">cheaper </w:t>
      </w:r>
      <w:r w:rsidRPr="00D934BB">
        <w:rPr>
          <w:u w:val="single"/>
        </w:rPr>
        <w:t xml:space="preserve">than the normative exploitive labor. And </w:t>
      </w:r>
      <w:r w:rsidRPr="00D934BB">
        <w:rPr>
          <w:highlight w:val="green"/>
          <w:u w:val="single"/>
        </w:rPr>
        <w:t>then there’s</w:t>
      </w:r>
      <w:r w:rsidRPr="00D934BB">
        <w:rPr>
          <w:u w:val="single"/>
        </w:rPr>
        <w:t xml:space="preserve"> finally what I call </w:t>
      </w:r>
      <w:r w:rsidRPr="00D934BB">
        <w:rPr>
          <w:highlight w:val="green"/>
          <w:u w:val="single"/>
        </w:rPr>
        <w:t>domesticated labor</w:t>
      </w:r>
      <w:r w:rsidRPr="00D934BB">
        <w:rPr>
          <w:u w:val="single"/>
        </w:rPr>
        <w:t xml:space="preserve">. Feminists have historically called </w:t>
      </w:r>
      <w:r w:rsidRPr="00D934BB">
        <w:rPr>
          <w:highlight w:val="green"/>
          <w:u w:val="single"/>
        </w:rPr>
        <w:t>care work for social reproductive labor</w:t>
      </w:r>
      <w:r w:rsidRPr="00D934BB">
        <w:rPr>
          <w:u w:val="single"/>
        </w:rPr>
        <w:t xml:space="preserve">. There are at least these three fundamental forms of labor, and </w:t>
      </w:r>
      <w:r w:rsidRPr="00D934BB">
        <w:rPr>
          <w:highlight w:val="green"/>
          <w:u w:val="single"/>
        </w:rPr>
        <w:t>capitalism doesn’t work without all of them</w:t>
      </w:r>
      <w:r w:rsidRPr="00D934BB">
        <w:rPr>
          <w:u w:val="single"/>
        </w:rPr>
        <w:t xml:space="preserve">. </w:t>
      </w:r>
      <w:r w:rsidRPr="00D934BB">
        <w:rPr>
          <w:sz w:val="14"/>
        </w:rPr>
        <w:t xml:space="preserve">It’s not true that it’s based exclusively on exploitive labor. Feminism understood the relation between domesticated and exploited labor. We’ve tried to theorize that for a long time, and anti-racists have thought about the relation between free and unfree labor for a long time. I’m trying to put these three things together in one framework, the hypothesis being that if we saw how the system needed all of these forms of labor, how they were functionally intertwined, how they work together, even though the populations who perform them are divided from one another along the lines of race and gender and so on. </w:t>
      </w:r>
      <w:r w:rsidRPr="00D934BB">
        <w:rPr>
          <w:u w:val="single"/>
        </w:rPr>
        <w:t>Nevertheless</w:t>
      </w:r>
      <w:r w:rsidRPr="003057DC">
        <w:rPr>
          <w:u w:val="single"/>
        </w:rPr>
        <w:t>, if we could see that the system integrates all of this, we could understand that we</w:t>
      </w:r>
      <w:r w:rsidRPr="00D934BB">
        <w:rPr>
          <w:u w:val="single"/>
        </w:rPr>
        <w:t xml:space="preserve"> have got </w:t>
      </w:r>
      <w:r w:rsidRPr="00D934BB">
        <w:rPr>
          <w:highlight w:val="green"/>
          <w:u w:val="single"/>
        </w:rPr>
        <w:t>it’s one single social system that generates</w:t>
      </w:r>
      <w:r w:rsidRPr="00D934BB">
        <w:rPr>
          <w:u w:val="single"/>
        </w:rPr>
        <w:t xml:space="preserve"> all of the injustices, forms of </w:t>
      </w:r>
      <w:r w:rsidRPr="00D934BB">
        <w:rPr>
          <w:highlight w:val="green"/>
          <w:u w:val="single"/>
        </w:rPr>
        <w:t>oppression</w:t>
      </w:r>
      <w:r w:rsidRPr="00D934BB">
        <w:rPr>
          <w:u w:val="single"/>
        </w:rPr>
        <w:t xml:space="preserve">, and irrationalities that pertain to care work on one hand, to racialized labor on the other and to normal, quote, exploitive labor on the other. </w:t>
      </w:r>
      <w:r w:rsidRPr="00D934BB">
        <w:rPr>
          <w:sz w:val="14"/>
        </w:rPr>
        <w:t xml:space="preserve">This is an integrative perspective. </w:t>
      </w:r>
      <w:r w:rsidRPr="00D934BB">
        <w:rPr>
          <w:u w:val="single"/>
        </w:rPr>
        <w:t xml:space="preserve">The idea is that </w:t>
      </w:r>
      <w:r w:rsidRPr="003057DC">
        <w:rPr>
          <w:u w:val="single"/>
        </w:rPr>
        <w:t>capitalism understood this way, uncovers some hidden ties of gender, race, and class. My hypothesis</w:t>
      </w:r>
      <w:r w:rsidRPr="00D934BB">
        <w:rPr>
          <w:u w:val="single"/>
        </w:rPr>
        <w:t xml:space="preserve"> is that </w:t>
      </w:r>
      <w:r w:rsidRPr="00D934BB">
        <w:rPr>
          <w:highlight w:val="green"/>
          <w:u w:val="single"/>
        </w:rPr>
        <w:t>this organization of social labor</w:t>
      </w:r>
      <w:r w:rsidRPr="00D934BB">
        <w:rPr>
          <w:u w:val="single"/>
        </w:rPr>
        <w:t xml:space="preserve"> </w:t>
      </w:r>
      <w:r w:rsidRPr="00D934BB">
        <w:rPr>
          <w:highlight w:val="green"/>
          <w:u w:val="single"/>
        </w:rPr>
        <w:t>and the divisions it entrenches</w:t>
      </w:r>
      <w:r w:rsidRPr="00D934BB">
        <w:rPr>
          <w:u w:val="single"/>
        </w:rPr>
        <w:t xml:space="preserve"> within the working-class emissions of race, gender, and so on that </w:t>
      </w:r>
      <w:r w:rsidRPr="003057DC">
        <w:rPr>
          <w:highlight w:val="green"/>
          <w:u w:val="single"/>
        </w:rPr>
        <w:t>form a unitary theory</w:t>
      </w:r>
      <w:r w:rsidRPr="00D934BB">
        <w:rPr>
          <w:u w:val="single"/>
        </w:rPr>
        <w:t xml:space="preserve">, unlike multiple systems. It shows us how </w:t>
      </w:r>
      <w:r w:rsidRPr="003057DC">
        <w:rPr>
          <w:u w:val="single"/>
        </w:rPr>
        <w:t>gender, race, and class are generated. Not accidentally. By capitalism, by</w:t>
      </w:r>
      <w:r w:rsidRPr="00D934BB">
        <w:rPr>
          <w:u w:val="single"/>
        </w:rPr>
        <w:t xml:space="preserve"> this form of social organization.</w:t>
      </w:r>
      <w:r w:rsidRPr="00D934BB">
        <w:rPr>
          <w:sz w:val="14"/>
        </w:rPr>
        <w:t xml:space="preserve"> So that’s the general idea.</w:t>
      </w:r>
    </w:p>
    <w:p w14:paraId="1393A666" w14:textId="77777777" w:rsidR="00767B78" w:rsidRPr="00D934BB" w:rsidRDefault="00767B78" w:rsidP="00767B78">
      <w:pPr>
        <w:rPr>
          <w:sz w:val="14"/>
        </w:rPr>
      </w:pPr>
      <w:r w:rsidRPr="00D934BB">
        <w:rPr>
          <w:sz w:val="14"/>
        </w:rPr>
        <w:t>Jule Goikoetxea:</w:t>
      </w:r>
      <w:r w:rsidRPr="008A2C9C">
        <w:rPr>
          <w:sz w:val="14"/>
        </w:rPr>
        <w:t xml:space="preserve"> </w:t>
      </w:r>
      <w:r w:rsidRPr="00D934BB">
        <w:rPr>
          <w:sz w:val="14"/>
        </w:rPr>
        <w:t>According to Marx, the value of the whole social product corresponds to simple labor time socially necessary to produce it, regardless of whether the sale price of the commodities for each sector is above or below the exchange value. However, the problem is that the simple labor time socially needed to produce workers is hardly measured or formalized because it is considered to have no ‘productive value’. You say the division between productive labor and reproductive labor reproduces the idea that only some type of labor produces value in capitalism. Could you develop this idea? And why, despite this critique you still call reproductive labor to all those labor done by racialized and sexualized bodies?</w:t>
      </w:r>
    </w:p>
    <w:p w14:paraId="22636415" w14:textId="77777777" w:rsidR="00767B78" w:rsidRPr="00D934BB" w:rsidRDefault="00767B78" w:rsidP="00767B78">
      <w:pPr>
        <w:rPr>
          <w:sz w:val="14"/>
        </w:rPr>
      </w:pPr>
      <w:r w:rsidRPr="00D934BB">
        <w:rPr>
          <w:sz w:val="14"/>
        </w:rPr>
        <w:t>Nancy Fraser:</w:t>
      </w:r>
      <w:r w:rsidRPr="008A2C9C">
        <w:rPr>
          <w:sz w:val="14"/>
        </w:rPr>
        <w:t xml:space="preserve"> </w:t>
      </w:r>
      <w:r w:rsidRPr="00D934BB">
        <w:rPr>
          <w:sz w:val="14"/>
        </w:rPr>
        <w:t>So why I do or why I don’t?</w:t>
      </w:r>
    </w:p>
    <w:p w14:paraId="5A0348FA" w14:textId="77777777" w:rsidR="00767B78" w:rsidRPr="00D934BB" w:rsidRDefault="00767B78" w:rsidP="00767B78">
      <w:pPr>
        <w:rPr>
          <w:sz w:val="14"/>
        </w:rPr>
      </w:pPr>
      <w:r w:rsidRPr="00D934BB">
        <w:rPr>
          <w:sz w:val="14"/>
        </w:rPr>
        <w:t>Jule Goikoetxea:</w:t>
      </w:r>
      <w:r w:rsidRPr="008A2C9C">
        <w:rPr>
          <w:sz w:val="14"/>
        </w:rPr>
        <w:t xml:space="preserve"> </w:t>
      </w:r>
      <w:r w:rsidRPr="00D934BB">
        <w:rPr>
          <w:sz w:val="14"/>
        </w:rPr>
        <w:t xml:space="preserve">Why, on one hand, you criticize this division between reproductive and productive, and yet you call Social </w:t>
      </w:r>
      <w:r w:rsidRPr="00D934BB">
        <w:rPr>
          <w:i/>
          <w:iCs/>
          <w:sz w:val="14"/>
        </w:rPr>
        <w:t>Reproductive</w:t>
      </w:r>
      <w:r w:rsidRPr="00D934BB">
        <w:rPr>
          <w:sz w:val="14"/>
        </w:rPr>
        <w:t xml:space="preserve"> labor to all the unpaid labor, on one hand, which is mainly done by women and racialized people and which is precisely why is called </w:t>
      </w:r>
      <w:r w:rsidRPr="00D934BB">
        <w:rPr>
          <w:i/>
          <w:iCs/>
          <w:sz w:val="14"/>
        </w:rPr>
        <w:t>Reproductive labor</w:t>
      </w:r>
      <w:r w:rsidRPr="00D934BB">
        <w:rPr>
          <w:sz w:val="14"/>
        </w:rPr>
        <w:t>, since, according to you, there is also paid labor which is reproductive. So, why do you call it reproductive if it also produces surplus value when it is paid?</w:t>
      </w:r>
    </w:p>
    <w:p w14:paraId="4B13865F" w14:textId="77777777" w:rsidR="00767B78" w:rsidRPr="00D934BB" w:rsidRDefault="00767B78" w:rsidP="00767B78">
      <w:pPr>
        <w:rPr>
          <w:sz w:val="14"/>
        </w:rPr>
      </w:pPr>
      <w:r w:rsidRPr="00D934BB">
        <w:rPr>
          <w:sz w:val="14"/>
        </w:rPr>
        <w:t>Nancy Fraser:</w:t>
      </w:r>
      <w:r w:rsidRPr="008A2C9C">
        <w:rPr>
          <w:sz w:val="14"/>
        </w:rPr>
        <w:t xml:space="preserve"> </w:t>
      </w:r>
      <w:r w:rsidRPr="00D934BB">
        <w:rPr>
          <w:sz w:val="14"/>
        </w:rPr>
        <w:t xml:space="preserve">Okay. </w:t>
      </w:r>
      <w:r w:rsidRPr="00D934BB">
        <w:rPr>
          <w:u w:val="single"/>
        </w:rPr>
        <w:t>I understand. I mean, the problem is that this distinction between productive and reproductive labor is generated by capitalism.</w:t>
      </w:r>
      <w:r w:rsidRPr="00D934BB">
        <w:rPr>
          <w:sz w:val="14"/>
        </w:rPr>
        <w:t xml:space="preserve"> I don’t think it existed in any strong sense prior to capitalism. And I think that a genuinely emancipatory post-capitalist society would need to, if not completely abolish it, at least radically reimagine it. </w:t>
      </w:r>
      <w:r w:rsidRPr="00D934BB">
        <w:rPr>
          <w:u w:val="single"/>
        </w:rPr>
        <w:t>So now we are living in a society that entrenches this distinction.</w:t>
      </w:r>
      <w:r w:rsidRPr="00D934BB">
        <w:rPr>
          <w:sz w:val="14"/>
        </w:rPr>
        <w:t xml:space="preserve"> And it’s not just an ideology. It’s an institutionalized separation. So we have that in order to understand the society, in order to map what its structure is, what its dynamics are, how it works, we have to use that distinction. At the same time that we believe that this is like the distinction between those who own the means of production and those who don’t. </w:t>
      </w:r>
      <w:r w:rsidRPr="00D934BB">
        <w:rPr>
          <w:highlight w:val="green"/>
          <w:u w:val="single"/>
        </w:rPr>
        <w:t>This is not a distinction</w:t>
      </w:r>
      <w:r w:rsidRPr="00D934BB">
        <w:rPr>
          <w:u w:val="single"/>
        </w:rPr>
        <w:t xml:space="preserve"> that </w:t>
      </w:r>
      <w:r w:rsidRPr="00D934BB">
        <w:rPr>
          <w:highlight w:val="green"/>
          <w:u w:val="single"/>
        </w:rPr>
        <w:t>we approve of</w:t>
      </w:r>
      <w:r w:rsidRPr="00D934BB">
        <w:rPr>
          <w:u w:val="single"/>
        </w:rPr>
        <w:t xml:space="preserve">. On the contrary, we think it’s the root of oppression. </w:t>
      </w:r>
      <w:r w:rsidRPr="00D934BB">
        <w:rPr>
          <w:highlight w:val="green"/>
          <w:u w:val="single"/>
        </w:rPr>
        <w:t>But</w:t>
      </w:r>
      <w:r w:rsidRPr="00D934BB">
        <w:rPr>
          <w:u w:val="single"/>
        </w:rPr>
        <w:t xml:space="preserve"> the </w:t>
      </w:r>
      <w:r w:rsidRPr="00D934BB">
        <w:rPr>
          <w:highlight w:val="green"/>
          <w:u w:val="single"/>
        </w:rPr>
        <w:t>society is organized that way</w:t>
      </w:r>
      <w:r w:rsidRPr="00D934BB">
        <w:rPr>
          <w:u w:val="single"/>
        </w:rPr>
        <w:t xml:space="preserve"> and so we have to talk about that. </w:t>
      </w:r>
      <w:r w:rsidRPr="00D934BB">
        <w:rPr>
          <w:sz w:val="14"/>
        </w:rPr>
        <w:t xml:space="preserve">So, I try maybe I don’t always succeed, but I try to be careful in keeping both sides of that picture in view at the same time that I’m using it when I’m describing the society. </w:t>
      </w:r>
      <w:r w:rsidRPr="00D934BB">
        <w:rPr>
          <w:u w:val="single"/>
        </w:rPr>
        <w:t>I’m also trying to show how the value theory associated with the distinction is very perverse and problematic, and I try to be very careful in distinguishing between wealth and value.</w:t>
      </w:r>
      <w:r w:rsidRPr="00D934BB">
        <w:rPr>
          <w:sz w:val="14"/>
        </w:rPr>
        <w:t xml:space="preserve"> This is actually Marx’s language. You know, he says that wealth comes from labor and nature. Wealth is a general term for Marx. It’s not a specific term to capitalism. Value is a capitalist term. Right. This is about the sort of monetized, you know, abstraction that is the sort of lifeblood of the system and of the capital accumulation process. So, what I’m trying to talk about is how does capital or actors who are capitalist in their acting, how do they essentially get a hold of wealth and transfer and siphon it into and transform it into value? In so far as that is labor whose reproduction costs they do not pay for. Unless in some social democratic regimes they are, they’re forced to accept. Those are complicated exceptions. We leave that alone. For the most part, they find ways to evade paying for that, even a social collapse. So, what I’m accepting is one other point here, and that’s the distinction between surplus value and profit. I accept the same orthodox Marxian view, which stipulates almost as a definition that surplus value means those extra hours of value produced in that extra labor time that capital does not pay for it. We’re talking about exploitive labor pays for the unnecessary labor hours, leaving the living costs of the worker. But the capitalist appropriates the surplus. That’s surplus value. By definition, if we’re talking about unpaid labor, we’re not talking about surplus value. Nevertheless, a surplus value is not the whole story. I think Orthodox Marxists have focused too much on surplus value and not enough on profit. Profit involves more than surplus value. It involves all those cheap inputs. Reasonable costs are not paid for. It includes ecological reproduction costs. Capital class virtually never pays the real costs of the energy supplies of the raw materials. It never replenishes or repairs or pays for the reproduction of that. It virtually never pays for the full reproduction costs of the energies that we devote to caring for people to keep up, keeping social connections and social bonds alive, and so on and so forth. It hardly ever pays for the true cost of the government on which it relies for its law and its police and its crisis management and so on. It’s always offloading that on to the working class who are paying the taxes and so on. These are all components of profit. You know, not just surplus value. So I think that the perspectives that I am developing puts more focus on profit, and on these other components over and above surplus value. Surplus value is important. I don’t deny that for a second, but I think it has so fascinated orthodox Marxism that they have not seen the bigger picture. And of course, most capitalists have never even heard of surplus value. They wouldn’t have the foggiest idea. But you talk about profits. They know what you’re talking about. So that’s in a way, what motivates them.</w:t>
      </w:r>
    </w:p>
    <w:p w14:paraId="4716C566" w14:textId="77777777" w:rsidR="00767B78" w:rsidRPr="00D934BB" w:rsidRDefault="00767B78" w:rsidP="00767B78">
      <w:pPr>
        <w:rPr>
          <w:sz w:val="14"/>
        </w:rPr>
      </w:pPr>
      <w:r w:rsidRPr="00D934BB">
        <w:rPr>
          <w:sz w:val="14"/>
        </w:rPr>
        <w:t>Jule Goikoetxea:</w:t>
      </w:r>
      <w:r w:rsidRPr="008A2C9C">
        <w:rPr>
          <w:sz w:val="14"/>
        </w:rPr>
        <w:t xml:space="preserve"> </w:t>
      </w:r>
      <w:r w:rsidRPr="00D934BB">
        <w:rPr>
          <w:sz w:val="14"/>
        </w:rPr>
        <w:t>So that leads to the other question which you talk about in the second Benjamin lecture: the three movements of labor. Could you delve into this?</w:t>
      </w:r>
    </w:p>
    <w:p w14:paraId="4F9FC08E" w14:textId="77777777" w:rsidR="00767B78" w:rsidRPr="00D934BB" w:rsidRDefault="00767B78" w:rsidP="00767B78">
      <w:pPr>
        <w:rPr>
          <w:sz w:val="14"/>
        </w:rPr>
      </w:pPr>
      <w:r w:rsidRPr="00D934BB">
        <w:rPr>
          <w:sz w:val="14"/>
        </w:rPr>
        <w:t>Nancy Fraser:</w:t>
      </w:r>
      <w:r w:rsidRPr="008A2C9C">
        <w:rPr>
          <w:sz w:val="14"/>
        </w:rPr>
        <w:t xml:space="preserve"> </w:t>
      </w:r>
      <w:r w:rsidRPr="00D934BB">
        <w:rPr>
          <w:sz w:val="14"/>
        </w:rPr>
        <w:t xml:space="preserve">Yeah. I think I should have said earlier that I was inspired to develop this approach by W.E.B. Dubois. I’ve been teaching Black Reconstruction, which I think is his masterpiece from 1935. I put it up there with Trotsky’s history of the Russian Revolution as one of the great masterpieces of Marxian historiography. And I wish it were more widely read and discussed. It is in the United States, but because it deals with American events, it may not have the global attention it deserves. In any case, Dubois had the startling idea. This is, by the way, a history of the 19th-century American Civil War. </w:t>
      </w:r>
      <w:r w:rsidRPr="00D934BB">
        <w:rPr>
          <w:u w:val="single"/>
        </w:rPr>
        <w:t xml:space="preserve">It’s about </w:t>
      </w:r>
      <w:r w:rsidRPr="00D934BB">
        <w:rPr>
          <w:highlight w:val="green"/>
          <w:u w:val="single"/>
        </w:rPr>
        <w:t>the</w:t>
      </w:r>
      <w:r w:rsidRPr="00D934BB">
        <w:rPr>
          <w:u w:val="single"/>
        </w:rPr>
        <w:t xml:space="preserve"> whole </w:t>
      </w:r>
      <w:r w:rsidRPr="00D934BB">
        <w:rPr>
          <w:highlight w:val="green"/>
          <w:u w:val="single"/>
        </w:rPr>
        <w:t xml:space="preserve">trajectory from </w:t>
      </w:r>
      <w:r w:rsidRPr="00D934BB">
        <w:rPr>
          <w:u w:val="single"/>
        </w:rPr>
        <w:t>civil war and</w:t>
      </w:r>
      <w:r w:rsidRPr="00D934BB">
        <w:rPr>
          <w:highlight w:val="green"/>
          <w:u w:val="single"/>
        </w:rPr>
        <w:t xml:space="preserve"> formal abolition of slavery</w:t>
      </w:r>
      <w:r w:rsidRPr="00D934BB">
        <w:rPr>
          <w:u w:val="single"/>
        </w:rPr>
        <w:t xml:space="preserve">, the attempt </w:t>
      </w:r>
      <w:r w:rsidRPr="00D934BB">
        <w:rPr>
          <w:highlight w:val="green"/>
          <w:u w:val="single"/>
        </w:rPr>
        <w:t>through</w:t>
      </w:r>
      <w:r w:rsidRPr="00D934BB">
        <w:rPr>
          <w:u w:val="single"/>
        </w:rPr>
        <w:t xml:space="preserve"> radical </w:t>
      </w:r>
      <w:r w:rsidRPr="00D934BB">
        <w:rPr>
          <w:highlight w:val="green"/>
          <w:u w:val="single"/>
        </w:rPr>
        <w:t>reconstruction</w:t>
      </w:r>
      <w:r w:rsidRPr="00D934BB">
        <w:rPr>
          <w:u w:val="single"/>
        </w:rPr>
        <w:t xml:space="preserve"> to transform the whole social and political, economic and property and social relations in the South so that emancipation of the slaves would be a reality and not just a formal thing. And that </w:t>
      </w:r>
      <w:r w:rsidRPr="00D934BB">
        <w:rPr>
          <w:highlight w:val="green"/>
          <w:u w:val="single"/>
        </w:rPr>
        <w:t>goes on for a couple of decades</w:t>
      </w:r>
      <w:r w:rsidRPr="00D934BB">
        <w:rPr>
          <w:u w:val="single"/>
        </w:rPr>
        <w:t xml:space="preserve">. And </w:t>
      </w:r>
      <w:r w:rsidRPr="00D934BB">
        <w:rPr>
          <w:highlight w:val="green"/>
          <w:u w:val="single"/>
        </w:rPr>
        <w:t>then it’s</w:t>
      </w:r>
      <w:r w:rsidRPr="00D934BB">
        <w:rPr>
          <w:u w:val="single"/>
        </w:rPr>
        <w:t xml:space="preserve"> about what he calls </w:t>
      </w:r>
      <w:r w:rsidRPr="00D934BB">
        <w:rPr>
          <w:highlight w:val="green"/>
          <w:u w:val="single"/>
        </w:rPr>
        <w:t>the counterrevolution of property</w:t>
      </w:r>
      <w:r w:rsidRPr="00D934BB">
        <w:rPr>
          <w:u w:val="single"/>
        </w:rPr>
        <w:t xml:space="preserve"> in which the essentially northern capital bails out of the alliance and refuses to support it anymore. </w:t>
      </w:r>
      <w:r w:rsidRPr="00D934BB">
        <w:rPr>
          <w:highlight w:val="green"/>
          <w:u w:val="single"/>
        </w:rPr>
        <w:t>There’s a political crisis and power is returned to the planter classes</w:t>
      </w:r>
      <w:r w:rsidRPr="00D934BB">
        <w:rPr>
          <w:u w:val="single"/>
        </w:rPr>
        <w:t xml:space="preserve"> in the South. So, their </w:t>
      </w:r>
      <w:r w:rsidRPr="00D934BB">
        <w:rPr>
          <w:highlight w:val="green"/>
          <w:u w:val="single"/>
        </w:rPr>
        <w:t>white supremacy is reestablished</w:t>
      </w:r>
      <w:r w:rsidRPr="00D934BB">
        <w:rPr>
          <w:u w:val="single"/>
        </w:rPr>
        <w:t>.</w:t>
      </w:r>
      <w:r w:rsidRPr="00D934BB">
        <w:rPr>
          <w:sz w:val="14"/>
        </w:rPr>
        <w:t xml:space="preserve"> This is a great story. Now, lots of people have told the story, but what Dubois does is truly extraordinary. </w:t>
      </w:r>
      <w:r w:rsidRPr="00D934BB">
        <w:rPr>
          <w:u w:val="single"/>
        </w:rPr>
        <w:t xml:space="preserve">He says </w:t>
      </w:r>
      <w:r w:rsidRPr="00D934BB">
        <w:rPr>
          <w:highlight w:val="green"/>
          <w:u w:val="single"/>
        </w:rPr>
        <w:t>in the 19th century, the U</w:t>
      </w:r>
      <w:r w:rsidRPr="00D934BB">
        <w:rPr>
          <w:u w:val="single"/>
        </w:rPr>
        <w:t xml:space="preserve">nited </w:t>
      </w:r>
      <w:r w:rsidRPr="00D934BB">
        <w:rPr>
          <w:highlight w:val="green"/>
          <w:u w:val="single"/>
        </w:rPr>
        <w:t>S</w:t>
      </w:r>
      <w:r w:rsidRPr="00D934BB">
        <w:rPr>
          <w:u w:val="single"/>
        </w:rPr>
        <w:t xml:space="preserve">tates </w:t>
      </w:r>
      <w:r w:rsidRPr="00D934BB">
        <w:rPr>
          <w:highlight w:val="green"/>
          <w:u w:val="single"/>
        </w:rPr>
        <w:t>had two labor movements</w:t>
      </w:r>
      <w:r w:rsidRPr="00D934BB">
        <w:rPr>
          <w:u w:val="single"/>
        </w:rPr>
        <w:t>.</w:t>
      </w:r>
      <w:r w:rsidRPr="00D934BB">
        <w:rPr>
          <w:sz w:val="14"/>
        </w:rPr>
        <w:t xml:space="preserve"> </w:t>
      </w:r>
      <w:r w:rsidRPr="00D934BB">
        <w:rPr>
          <w:u w:val="single"/>
        </w:rPr>
        <w:t xml:space="preserve">It had </w:t>
      </w:r>
      <w:r w:rsidRPr="00D934BB">
        <w:rPr>
          <w:highlight w:val="green"/>
          <w:u w:val="single"/>
        </w:rPr>
        <w:t>the</w:t>
      </w:r>
      <w:r w:rsidRPr="00D934BB">
        <w:rPr>
          <w:u w:val="single"/>
        </w:rPr>
        <w:t xml:space="preserve"> trade </w:t>
      </w:r>
      <w:r w:rsidRPr="00D934BB">
        <w:rPr>
          <w:highlight w:val="green"/>
          <w:u w:val="single"/>
        </w:rPr>
        <w:t>union movement</w:t>
      </w:r>
      <w:r w:rsidRPr="00D934BB">
        <w:rPr>
          <w:u w:val="single"/>
        </w:rPr>
        <w:t xml:space="preserve">, which was to soon give rise to a young socialist movement. That’s the movement to emancipate free workers, white workers. </w:t>
      </w:r>
      <w:r w:rsidRPr="00D934BB">
        <w:rPr>
          <w:highlight w:val="green"/>
          <w:u w:val="single"/>
        </w:rPr>
        <w:t>And then</w:t>
      </w:r>
      <w:r w:rsidRPr="00D934BB">
        <w:rPr>
          <w:u w:val="single"/>
        </w:rPr>
        <w:t xml:space="preserve"> it had </w:t>
      </w:r>
      <w:r w:rsidRPr="00D934BB">
        <w:rPr>
          <w:highlight w:val="green"/>
          <w:u w:val="single"/>
        </w:rPr>
        <w:t>abolition,</w:t>
      </w:r>
      <w:r w:rsidRPr="00D934BB">
        <w:rPr>
          <w:u w:val="single"/>
        </w:rPr>
        <w:t xml:space="preserve"> the anti-slavery struggle. And </w:t>
      </w:r>
      <w:r w:rsidRPr="00D934BB">
        <w:rPr>
          <w:highlight w:val="green"/>
          <w:u w:val="single"/>
        </w:rPr>
        <w:t>that, too, is a labor movement</w:t>
      </w:r>
      <w:r w:rsidRPr="00D934BB">
        <w:rPr>
          <w:u w:val="single"/>
        </w:rPr>
        <w:t>.</w:t>
      </w:r>
      <w:r w:rsidRPr="00D934BB">
        <w:rPr>
          <w:sz w:val="14"/>
        </w:rPr>
        <w:t xml:space="preserve"> And then Dubois develops this idea I was speaking about earlier, that these are two essential forms of labor in capitalism, and they are important in the set. They’re very different. </w:t>
      </w:r>
      <w:r w:rsidRPr="00D934BB">
        <w:rPr>
          <w:u w:val="single"/>
        </w:rPr>
        <w:t xml:space="preserve">The </w:t>
      </w:r>
      <w:r w:rsidRPr="003057DC">
        <w:rPr>
          <w:u w:val="single"/>
        </w:rPr>
        <w:t>populations are divided, but what they produce is all entwined together in the accumulation of capital</w:t>
      </w:r>
      <w:r w:rsidRPr="00D934BB">
        <w:rPr>
          <w:u w:val="single"/>
        </w:rPr>
        <w:t xml:space="preserve"> because </w:t>
      </w:r>
      <w:r w:rsidRPr="00D934BB">
        <w:rPr>
          <w:highlight w:val="green"/>
          <w:u w:val="single"/>
        </w:rPr>
        <w:t>you don’t have Manchester without Mississippi</w:t>
      </w:r>
      <w:r w:rsidRPr="00D934BB">
        <w:rPr>
          <w:u w:val="single"/>
        </w:rPr>
        <w:t>. Manchester, Northern England, where Engels famously wrote about the satanic textile mills.</w:t>
      </w:r>
      <w:r w:rsidRPr="00D934BB">
        <w:rPr>
          <w:sz w:val="14"/>
        </w:rPr>
        <w:t xml:space="preserve"> What are they doing? They’re spinning cloth out of that raw cotton that is produced on the cheap on the slave plantations in Mississippi. So that’s a beautiful, neat kind of way of looking how you know that the world system is right. Locating free industrial production here and unfree raw materials extractivism there. But these are actually both parts of one dynamic economic engine, and the effect is to separate. But to labor movements, who don’t see that they are in this relationship, that it’s one system that in a sense is establishing both forms of oppression, not that they are equal. Of course, one small privilege than the other. </w:t>
      </w:r>
      <w:r w:rsidRPr="00D934BB">
        <w:rPr>
          <w:u w:val="single"/>
        </w:rPr>
        <w:t xml:space="preserve">But the idea is that </w:t>
      </w:r>
      <w:r w:rsidRPr="00D934BB">
        <w:rPr>
          <w:highlight w:val="green"/>
          <w:u w:val="single"/>
        </w:rPr>
        <w:t>if the two labor movements</w:t>
      </w:r>
      <w:r w:rsidRPr="00D934BB">
        <w:rPr>
          <w:u w:val="single"/>
        </w:rPr>
        <w:t xml:space="preserve">, trade unionism and anti-slavery, have </w:t>
      </w:r>
      <w:r w:rsidRPr="00D934BB">
        <w:rPr>
          <w:highlight w:val="green"/>
          <w:u w:val="single"/>
        </w:rPr>
        <w:t>recognized each other and</w:t>
      </w:r>
      <w:r w:rsidRPr="00D934BB">
        <w:rPr>
          <w:u w:val="single"/>
        </w:rPr>
        <w:t xml:space="preserve"> have </w:t>
      </w:r>
      <w:r w:rsidRPr="00D934BB">
        <w:rPr>
          <w:highlight w:val="green"/>
          <w:u w:val="single"/>
        </w:rPr>
        <w:t>understood</w:t>
      </w:r>
      <w:r w:rsidRPr="00D934BB">
        <w:rPr>
          <w:u w:val="single"/>
        </w:rPr>
        <w:t xml:space="preserve"> that </w:t>
      </w:r>
      <w:r w:rsidRPr="00D934BB">
        <w:rPr>
          <w:highlight w:val="green"/>
          <w:u w:val="single"/>
        </w:rPr>
        <w:t>neither of them could</w:t>
      </w:r>
      <w:r w:rsidRPr="00D934BB">
        <w:rPr>
          <w:u w:val="single"/>
        </w:rPr>
        <w:t xml:space="preserve"> really </w:t>
      </w:r>
      <w:r w:rsidRPr="00D934BB">
        <w:rPr>
          <w:highlight w:val="green"/>
          <w:u w:val="single"/>
        </w:rPr>
        <w:t>emancipate itself on its own</w:t>
      </w:r>
      <w:r w:rsidRPr="00D934BB">
        <w:rPr>
          <w:u w:val="single"/>
        </w:rPr>
        <w:t xml:space="preserve">, that they were both part of one system. If they had joined forces, the whole </w:t>
      </w:r>
      <w:r w:rsidRPr="00D934BB">
        <w:rPr>
          <w:highlight w:val="green"/>
          <w:u w:val="single"/>
        </w:rPr>
        <w:t>history</w:t>
      </w:r>
      <w:r w:rsidRPr="00D934BB">
        <w:rPr>
          <w:u w:val="single"/>
        </w:rPr>
        <w:t xml:space="preserve"> of the United States and possibly of the capitalist world more broadly.</w:t>
      </w:r>
      <w:r w:rsidRPr="00D934BB">
        <w:rPr>
          <w:sz w:val="14"/>
        </w:rPr>
        <w:t xml:space="preserve"> </w:t>
      </w:r>
      <w:r w:rsidRPr="00D934BB">
        <w:rPr>
          <w:highlight w:val="green"/>
          <w:u w:val="single"/>
        </w:rPr>
        <w:t>Could have been different</w:t>
      </w:r>
      <w:r w:rsidRPr="00D934BB">
        <w:rPr>
          <w:u w:val="single"/>
        </w:rPr>
        <w:t xml:space="preserve">. </w:t>
      </w:r>
      <w:r w:rsidRPr="00D934BB">
        <w:rPr>
          <w:sz w:val="14"/>
        </w:rPr>
        <w:t xml:space="preserve">That’s a brilliant idea to label moments that don’t recognize each other and so on. And okay, from what I said before, you can see my little feminist head is checking, you know, and saying, Yeah, true. Okay, but really, only two. Why not three? Because, you know, all these decades of great work that feminists have done on care work and reproductive labor and of course, two boys have a blind spot even about enslaved reproductive labor. So doesn’t theorize that there are </w:t>
      </w:r>
      <w:r w:rsidRPr="003057DC">
        <w:rPr>
          <w:sz w:val="14"/>
        </w:rPr>
        <w:t xml:space="preserve">various passages here and there that refer to it, but it’s not part of the conceptualization. </w:t>
      </w:r>
      <w:r w:rsidRPr="003057DC">
        <w:rPr>
          <w:u w:val="single"/>
        </w:rPr>
        <w:t>So why not three labor movements? And then could we think of feminism as an unrecognized labor movement, unrecognized not only by the others, but perhaps even by itself or by</w:t>
      </w:r>
      <w:r w:rsidRPr="00D934BB">
        <w:rPr>
          <w:u w:val="single"/>
        </w:rPr>
        <w:t xml:space="preserve"> large parts of itself?</w:t>
      </w:r>
      <w:r w:rsidRPr="00D934BB">
        <w:rPr>
          <w:sz w:val="14"/>
        </w:rPr>
        <w:t xml:space="preserve"> And if so, what are the prospects today for a perspective? </w:t>
      </w:r>
      <w:r w:rsidRPr="00D934BB">
        <w:rPr>
          <w:highlight w:val="green"/>
          <w:u w:val="single"/>
        </w:rPr>
        <w:t xml:space="preserve">That encourages </w:t>
      </w:r>
      <w:r w:rsidRPr="00D934BB">
        <w:rPr>
          <w:u w:val="single"/>
        </w:rPr>
        <w:t xml:space="preserve">anti-Racist activism, feminist activism, trade unionist </w:t>
      </w:r>
      <w:r w:rsidRPr="00D934BB">
        <w:rPr>
          <w:highlight w:val="green"/>
          <w:u w:val="single"/>
        </w:rPr>
        <w:t>activism</w:t>
      </w:r>
      <w:r w:rsidRPr="00D934BB">
        <w:rPr>
          <w:u w:val="single"/>
        </w:rPr>
        <w:t xml:space="preserve">, and so on, </w:t>
      </w:r>
      <w:r w:rsidRPr="00D934BB">
        <w:rPr>
          <w:highlight w:val="green"/>
          <w:u w:val="single"/>
        </w:rPr>
        <w:t xml:space="preserve">to think of themselves as fellow labor movements. </w:t>
      </w:r>
      <w:r w:rsidRPr="003057DC">
        <w:rPr>
          <w:u w:val="single"/>
        </w:rPr>
        <w:t>Each of which is as an engine, so to speak, a piston in the one engine that is capitalism and</w:t>
      </w:r>
      <w:r w:rsidRPr="00D934BB">
        <w:rPr>
          <w:u w:val="single"/>
        </w:rPr>
        <w:t xml:space="preserve"> this, you know, speaks to what we were talking about earlier, the possibility of a more integrated way of thinking.</w:t>
      </w:r>
      <w:r w:rsidRPr="00D934BB">
        <w:rPr>
          <w:sz w:val="14"/>
        </w:rPr>
        <w:t xml:space="preserve"> So, this is what I tried to argue in these lectures, what if we feminists were to think of a lot of what we are doing as a form of labor struggle? And what if anti-racists could understand? You know, prison abolition and anti-riot police violence and various other things as a form of labor struggle. And what about the trade union movement? What about all three of these movements understood themselves and each other as fellow labor members? Would we then be in a position to think about some kind of an expanded idea of what the working class is? It’s not just the exploited segment, but it’s these other segments, too. And think about how to overcome the internal political divisions. And that’s the hypothesis.</w:t>
      </w:r>
    </w:p>
    <w:p w14:paraId="3EAAF402" w14:textId="77777777" w:rsidR="00767B78" w:rsidRPr="00D934BB" w:rsidRDefault="00767B78" w:rsidP="00767B78">
      <w:pPr>
        <w:rPr>
          <w:sz w:val="14"/>
        </w:rPr>
      </w:pPr>
      <w:r w:rsidRPr="00D934BB">
        <w:rPr>
          <w:sz w:val="14"/>
        </w:rPr>
        <w:t>Jule Goikoetxea:</w:t>
      </w:r>
      <w:r w:rsidRPr="008A2C9C">
        <w:rPr>
          <w:sz w:val="14"/>
        </w:rPr>
        <w:t xml:space="preserve"> </w:t>
      </w:r>
      <w:r w:rsidRPr="00D934BB">
        <w:rPr>
          <w:sz w:val="14"/>
        </w:rPr>
        <w:t>That’s very interesting, and the emancipation process has to be, again, as broad as we can. But again, problems arise here as regards family, for instance. Because according to the latest figures provided by the United Nations, 85% of non-paid labor is done by women worldwide and within the family, understood as a social institution, an institution where more than 78% of violence against women is carried out, by their family men, men of the working class. So this makes the family the main site of direct violence against women and the main site of expropriation of women though non-paid domesticated labor. So what would be your proposal as regards modern heteronuclear family?</w:t>
      </w:r>
    </w:p>
    <w:p w14:paraId="7717A43A" w14:textId="77777777" w:rsidR="00767B78" w:rsidRPr="00EF72D7" w:rsidRDefault="00767B78" w:rsidP="00767B78">
      <w:pPr>
        <w:pStyle w:val="Heading4"/>
      </w:pPr>
      <w:r>
        <w:t xml:space="preserve">Anti-imperialist organizing is </w:t>
      </w:r>
      <w:r>
        <w:rPr>
          <w:u w:val="single"/>
        </w:rPr>
        <w:t>treading water</w:t>
      </w:r>
      <w:r>
        <w:t xml:space="preserve"> despite having its highest energy since 2020, because of </w:t>
      </w:r>
      <w:r>
        <w:rPr>
          <w:u w:val="single"/>
        </w:rPr>
        <w:t xml:space="preserve">over-reliance </w:t>
      </w:r>
      <w:r>
        <w:t xml:space="preserve">on spontaneity and lack of organizational structure. The affirmative’s replication of that strategy </w:t>
      </w:r>
      <w:r>
        <w:rPr>
          <w:u w:val="single"/>
        </w:rPr>
        <w:t xml:space="preserve">mandates </w:t>
      </w:r>
      <w:r>
        <w:t xml:space="preserve">criticism as a means </w:t>
      </w:r>
      <w:r w:rsidRPr="0055157A">
        <w:t>of learning from</w:t>
      </w:r>
      <w:r>
        <w:t xml:space="preserve"> historical mistakes. </w:t>
      </w:r>
    </w:p>
    <w:p w14:paraId="61044173" w14:textId="77777777" w:rsidR="00767B78" w:rsidRPr="00044862" w:rsidRDefault="00767B78" w:rsidP="00767B78">
      <w:r w:rsidRPr="00BA6159">
        <w:rPr>
          <w:b/>
          <w:bCs/>
          <w:sz w:val="26"/>
          <w:szCs w:val="26"/>
        </w:rPr>
        <w:t>Daphne 24</w:t>
      </w:r>
      <w:r>
        <w:t>, organizer who was involved with KU’s May Day encampment in 2024 writing under a pseudonym, (Daphne, “</w:t>
      </w:r>
      <w:r w:rsidRPr="0071736F">
        <w:t>Reflections on KU's May Day Encampment</w:t>
      </w:r>
      <w:r>
        <w:t>,” June 18</w:t>
      </w:r>
      <w:r w:rsidRPr="006D4888">
        <w:rPr>
          <w:vertAlign w:val="superscript"/>
        </w:rPr>
        <w:t>th</w:t>
      </w:r>
      <w:r>
        <w:t xml:space="preserve">, 2024, </w:t>
      </w:r>
      <w:hyperlink r:id="rId6" w:history="1">
        <w:r w:rsidRPr="009447A5">
          <w:rPr>
            <w:rStyle w:val="Hyperlink"/>
          </w:rPr>
          <w:t>https://daphne785.substack.com/p/reflections-on-kus-may-day-encampment?r=42w3fh&amp;utm_campaign=post&amp;utm_medium=web&amp;triedRedirect=true</w:t>
        </w:r>
      </w:hyperlink>
      <w:r>
        <w:t>) rose</w:t>
      </w:r>
    </w:p>
    <w:p w14:paraId="7B4FC6B2" w14:textId="77777777" w:rsidR="00767B78" w:rsidRPr="00044862" w:rsidRDefault="00767B78" w:rsidP="00767B78">
      <w:pPr>
        <w:rPr>
          <w:u w:val="single"/>
        </w:rPr>
      </w:pPr>
      <w:r w:rsidRPr="007811D1">
        <w:rPr>
          <w:highlight w:val="green"/>
          <w:u w:val="single"/>
        </w:rPr>
        <w:t xml:space="preserve">Criticism and self-criticism are </w:t>
      </w:r>
      <w:r w:rsidRPr="0065528D">
        <w:rPr>
          <w:u w:val="single"/>
        </w:rPr>
        <w:t xml:space="preserve">two of </w:t>
      </w:r>
      <w:r w:rsidRPr="007811D1">
        <w:rPr>
          <w:highlight w:val="green"/>
          <w:u w:val="single"/>
        </w:rPr>
        <w:t>the most important tools</w:t>
      </w:r>
      <w:r w:rsidRPr="00044862">
        <w:rPr>
          <w:u w:val="single"/>
        </w:rPr>
        <w:t xml:space="preserve"> at our disposal </w:t>
      </w:r>
      <w:r w:rsidRPr="007811D1">
        <w:rPr>
          <w:highlight w:val="green"/>
          <w:u w:val="single"/>
        </w:rPr>
        <w:t>to push the</w:t>
      </w:r>
      <w:r w:rsidRPr="00044862">
        <w:rPr>
          <w:u w:val="single"/>
        </w:rPr>
        <w:t xml:space="preserve"> pro-Palestine and </w:t>
      </w:r>
      <w:r w:rsidRPr="007811D1">
        <w:rPr>
          <w:highlight w:val="green"/>
          <w:u w:val="single"/>
        </w:rPr>
        <w:t xml:space="preserve">anti-imperialist movement forward. </w:t>
      </w:r>
      <w:r w:rsidRPr="0065528D">
        <w:rPr>
          <w:u w:val="single"/>
        </w:rPr>
        <w:t>Without them, our successes and our failures don’t really mean much beyond what they tangibly achieved</w:t>
      </w:r>
      <w:r w:rsidRPr="00044862">
        <w:rPr>
          <w:u w:val="single"/>
        </w:rPr>
        <w:t xml:space="preserve">, and in the case of the May Day actions, that was honestly not much. But </w:t>
      </w:r>
      <w:r w:rsidRPr="007811D1">
        <w:rPr>
          <w:highlight w:val="green"/>
          <w:u w:val="single"/>
        </w:rPr>
        <w:t>with criticism and self-criticism, our actions become part of a</w:t>
      </w:r>
      <w:r w:rsidRPr="00044862">
        <w:rPr>
          <w:u w:val="single"/>
        </w:rPr>
        <w:t xml:space="preserve"> much </w:t>
      </w:r>
      <w:r w:rsidRPr="007811D1">
        <w:rPr>
          <w:highlight w:val="green"/>
          <w:u w:val="single"/>
        </w:rPr>
        <w:t>larger</w:t>
      </w:r>
      <w:r w:rsidRPr="00044862">
        <w:rPr>
          <w:u w:val="single"/>
        </w:rPr>
        <w:t xml:space="preserve"> and more meaningful </w:t>
      </w:r>
      <w:r w:rsidRPr="0065528D">
        <w:rPr>
          <w:u w:val="single"/>
        </w:rPr>
        <w:t>scientific</w:t>
      </w:r>
      <w:r w:rsidRPr="007811D1">
        <w:rPr>
          <w:highlight w:val="green"/>
          <w:u w:val="single"/>
        </w:rPr>
        <w:t xml:space="preserve"> process that helps us sharpen how we think </w:t>
      </w:r>
      <w:r w:rsidRPr="0065528D">
        <w:rPr>
          <w:u w:val="single"/>
        </w:rPr>
        <w:t xml:space="preserve">and how we move </w:t>
      </w:r>
      <w:r w:rsidRPr="003057DC">
        <w:rPr>
          <w:u w:val="single"/>
        </w:rPr>
        <w:t xml:space="preserve">in our war </w:t>
      </w:r>
      <w:r w:rsidRPr="007811D1">
        <w:rPr>
          <w:highlight w:val="green"/>
          <w:u w:val="single"/>
        </w:rPr>
        <w:t xml:space="preserve">against </w:t>
      </w:r>
      <w:r w:rsidRPr="003057DC">
        <w:rPr>
          <w:u w:val="single"/>
        </w:rPr>
        <w:t xml:space="preserve">the </w:t>
      </w:r>
      <w:r w:rsidRPr="007811D1">
        <w:rPr>
          <w:highlight w:val="green"/>
          <w:u w:val="single"/>
        </w:rPr>
        <w:t xml:space="preserve">oppressing classes. </w:t>
      </w:r>
      <w:r w:rsidRPr="003057DC">
        <w:rPr>
          <w:u w:val="single"/>
        </w:rPr>
        <w:t xml:space="preserve">Even </w:t>
      </w:r>
      <w:r w:rsidRPr="007811D1">
        <w:rPr>
          <w:highlight w:val="green"/>
          <w:u w:val="single"/>
        </w:rPr>
        <w:t>mistakes,</w:t>
      </w:r>
      <w:r w:rsidRPr="00044862">
        <w:rPr>
          <w:u w:val="single"/>
        </w:rPr>
        <w:t xml:space="preserve"> then, </w:t>
      </w:r>
      <w:r w:rsidRPr="003057DC">
        <w:rPr>
          <w:u w:val="single"/>
        </w:rPr>
        <w:t xml:space="preserve">become important in helping us </w:t>
      </w:r>
      <w:r w:rsidRPr="007811D1">
        <w:rPr>
          <w:highlight w:val="green"/>
          <w:u w:val="single"/>
        </w:rPr>
        <w:t>map out</w:t>
      </w:r>
      <w:r w:rsidRPr="00044862">
        <w:rPr>
          <w:u w:val="single"/>
        </w:rPr>
        <w:t xml:space="preserve"> when, where, and </w:t>
      </w:r>
      <w:r w:rsidRPr="007811D1">
        <w:rPr>
          <w:highlight w:val="green"/>
          <w:u w:val="single"/>
        </w:rPr>
        <w:t>how to use</w:t>
      </w:r>
      <w:r w:rsidRPr="00044862">
        <w:rPr>
          <w:u w:val="single"/>
        </w:rPr>
        <w:t xml:space="preserve"> any of </w:t>
      </w:r>
      <w:r w:rsidRPr="003057DC">
        <w:rPr>
          <w:u w:val="single"/>
        </w:rPr>
        <w:t xml:space="preserve">the various </w:t>
      </w:r>
      <w:r w:rsidRPr="007811D1">
        <w:rPr>
          <w:highlight w:val="green"/>
          <w:u w:val="single"/>
        </w:rPr>
        <w:t>tactics</w:t>
      </w:r>
      <w:r w:rsidRPr="00044862">
        <w:rPr>
          <w:u w:val="single"/>
        </w:rPr>
        <w:t xml:space="preserve"> we have </w:t>
      </w:r>
      <w:r w:rsidRPr="007811D1">
        <w:rPr>
          <w:highlight w:val="green"/>
          <w:u w:val="single"/>
        </w:rPr>
        <w:t>at our disposal</w:t>
      </w:r>
      <w:r w:rsidRPr="003057DC">
        <w:rPr>
          <w:u w:val="single"/>
        </w:rPr>
        <w:t>. In order for all that to work, though</w:t>
      </w:r>
      <w:r w:rsidRPr="00044862">
        <w:rPr>
          <w:u w:val="single"/>
        </w:rPr>
        <w:t xml:space="preserve">, </w:t>
      </w:r>
      <w:r w:rsidRPr="007811D1">
        <w:rPr>
          <w:highlight w:val="green"/>
          <w:u w:val="single"/>
        </w:rPr>
        <w:t>we need to be ruthlessly honest with ourselves</w:t>
      </w:r>
      <w:r w:rsidRPr="00044862">
        <w:rPr>
          <w:u w:val="single"/>
        </w:rPr>
        <w:t xml:space="preserve"> about our own failures. </w:t>
      </w:r>
      <w:r w:rsidRPr="00402F96">
        <w:rPr>
          <w:u w:val="single"/>
        </w:rPr>
        <w:t>We also need to accept the ruthless</w:t>
      </w:r>
      <w:r w:rsidRPr="00044862">
        <w:rPr>
          <w:u w:val="single"/>
        </w:rPr>
        <w:t xml:space="preserve"> honesty of others when they tell us we made mistakes. </w:t>
      </w:r>
      <w:r w:rsidRPr="007811D1">
        <w:rPr>
          <w:highlight w:val="green"/>
          <w:u w:val="single"/>
        </w:rPr>
        <w:t>Nobody likes being told they’re wrong, but criticism</w:t>
      </w:r>
      <w:r w:rsidRPr="00044862">
        <w:rPr>
          <w:u w:val="single"/>
        </w:rPr>
        <w:t xml:space="preserve"> and self-criticism </w:t>
      </w:r>
      <w:r w:rsidRPr="007811D1">
        <w:rPr>
          <w:highlight w:val="green"/>
          <w:u w:val="single"/>
        </w:rPr>
        <w:t>isn’t personal</w:t>
      </w:r>
      <w:r w:rsidRPr="00044862">
        <w:rPr>
          <w:u w:val="single"/>
        </w:rPr>
        <w:t>.</w:t>
      </w:r>
      <w:r w:rsidRPr="0065528D">
        <w:rPr>
          <w:sz w:val="14"/>
        </w:rPr>
        <w:t xml:space="preserve"> It’s just information. </w:t>
      </w:r>
      <w:r w:rsidRPr="00044862">
        <w:rPr>
          <w:u w:val="single"/>
        </w:rPr>
        <w:t xml:space="preserve">And </w:t>
      </w:r>
      <w:r w:rsidRPr="007811D1">
        <w:rPr>
          <w:highlight w:val="green"/>
          <w:u w:val="single"/>
        </w:rPr>
        <w:t>we desperately need that information</w:t>
      </w:r>
      <w:r w:rsidRPr="0065528D">
        <w:rPr>
          <w:u w:val="single"/>
        </w:rPr>
        <w:t xml:space="preserve"> if we ever want </w:t>
      </w:r>
      <w:r w:rsidRPr="007811D1">
        <w:rPr>
          <w:highlight w:val="green"/>
          <w:u w:val="single"/>
        </w:rPr>
        <w:t>to pose a serious threat</w:t>
      </w:r>
      <w:r w:rsidRPr="00CF45EB">
        <w:rPr>
          <w:u w:val="single"/>
        </w:rPr>
        <w:t xml:space="preserve"> to</w:t>
      </w:r>
      <w:r w:rsidRPr="00044862">
        <w:rPr>
          <w:u w:val="single"/>
        </w:rPr>
        <w:t xml:space="preserve"> our enemies: the imperialists, the zionists, and all their lackeys.</w:t>
      </w:r>
      <w:r w:rsidRPr="0065528D">
        <w:rPr>
          <w:sz w:val="14"/>
        </w:rPr>
        <w:t xml:space="preserve"> So if anything I’ve written here stings a little, please remember that it isn’t a dig. Virtually everything in this writing is a criticism of my own actions in May as well. </w:t>
      </w:r>
      <w:r w:rsidRPr="00044862">
        <w:rPr>
          <w:u w:val="single"/>
        </w:rPr>
        <w:t xml:space="preserve">We don’t have time for hurt feelings – we need to get back on our feet and keep moving, because </w:t>
      </w:r>
      <w:r w:rsidRPr="007811D1">
        <w:rPr>
          <w:highlight w:val="green"/>
          <w:u w:val="single"/>
        </w:rPr>
        <w:t xml:space="preserve">the bombs won’t stop until we make them </w:t>
      </w:r>
      <w:r w:rsidRPr="00CF45EB">
        <w:rPr>
          <w:u w:val="single"/>
        </w:rPr>
        <w:t>stop.</w:t>
      </w:r>
    </w:p>
    <w:p w14:paraId="3E868669" w14:textId="77777777" w:rsidR="00767B78" w:rsidRPr="0065528D" w:rsidRDefault="00767B78" w:rsidP="00767B78">
      <w:pPr>
        <w:rPr>
          <w:sz w:val="14"/>
        </w:rPr>
      </w:pPr>
      <w:r w:rsidRPr="0065528D">
        <w:rPr>
          <w:sz w:val="14"/>
        </w:rPr>
        <w:t>Just so you know what to expect from this, I’m going to split it into two parts. First, a general rundown on the present situation. Second, zooming in on KU and what went wrong in early May, as well as some thoughts on how we could have avoided those problems.</w:t>
      </w:r>
    </w:p>
    <w:p w14:paraId="49DF4BC7" w14:textId="77777777" w:rsidR="00767B78" w:rsidRPr="0065528D" w:rsidRDefault="00767B78" w:rsidP="00767B78">
      <w:pPr>
        <w:rPr>
          <w:sz w:val="14"/>
        </w:rPr>
      </w:pPr>
      <w:r w:rsidRPr="0065528D">
        <w:rPr>
          <w:sz w:val="14"/>
        </w:rPr>
        <w:t>Part One: Situating ourselves in a broader context</w:t>
      </w:r>
    </w:p>
    <w:p w14:paraId="166ADEC6" w14:textId="77777777" w:rsidR="00767B78" w:rsidRPr="00044862" w:rsidRDefault="00767B78" w:rsidP="00767B78">
      <w:pPr>
        <w:rPr>
          <w:u w:val="single"/>
        </w:rPr>
      </w:pPr>
      <w:r w:rsidRPr="0065528D">
        <w:rPr>
          <w:u w:val="single"/>
        </w:rPr>
        <w:t>The student encampment movement demonstrates one of the most fundamental issues that has faced anti-imperialist revolutionaries in this decade. First in 2020, then again in 2021, and yet again on October 7th of 2023:</w:t>
      </w:r>
      <w:r w:rsidRPr="00044862">
        <w:rPr>
          <w:u w:val="single"/>
        </w:rPr>
        <w:t xml:space="preserve"> </w:t>
      </w:r>
      <w:r w:rsidRPr="007811D1">
        <w:rPr>
          <w:highlight w:val="green"/>
          <w:u w:val="single"/>
        </w:rPr>
        <w:t xml:space="preserve">we have not been laying the groundwork for organized, militant action </w:t>
      </w:r>
      <w:r w:rsidRPr="00402F96">
        <w:rPr>
          <w:u w:val="single"/>
        </w:rPr>
        <w:t>to be taken against imperialism</w:t>
      </w:r>
      <w:r w:rsidRPr="00044862">
        <w:rPr>
          <w:u w:val="single"/>
        </w:rPr>
        <w:t xml:space="preserve"> in its home base of the u.s. </w:t>
      </w:r>
      <w:r w:rsidRPr="0065528D">
        <w:rPr>
          <w:u w:val="single"/>
        </w:rPr>
        <w:t xml:space="preserve">Imperialism continues experiencing crisis, and each time we are caught unprepared to exploit these </w:t>
      </w:r>
      <w:r w:rsidRPr="00CF45EB">
        <w:rPr>
          <w:u w:val="single"/>
        </w:rPr>
        <w:t xml:space="preserve">crises. </w:t>
      </w:r>
      <w:r w:rsidRPr="007811D1">
        <w:rPr>
          <w:highlight w:val="green"/>
          <w:u w:val="single"/>
        </w:rPr>
        <w:t>Once the spontaneous uprisings subside, our heads sink</w:t>
      </w:r>
      <w:r w:rsidRPr="00044862">
        <w:rPr>
          <w:u w:val="single"/>
        </w:rPr>
        <w:t xml:space="preserve">, and we become effectively useless </w:t>
      </w:r>
      <w:r w:rsidRPr="007811D1">
        <w:rPr>
          <w:highlight w:val="green"/>
          <w:u w:val="single"/>
        </w:rPr>
        <w:t xml:space="preserve">until the next crisis </w:t>
      </w:r>
      <w:r w:rsidRPr="00CF45EB">
        <w:rPr>
          <w:u w:val="single"/>
        </w:rPr>
        <w:t>mobilizes us</w:t>
      </w:r>
      <w:r w:rsidRPr="00044862">
        <w:rPr>
          <w:u w:val="single"/>
        </w:rPr>
        <w:t xml:space="preserve"> – but </w:t>
      </w:r>
      <w:r w:rsidRPr="0065528D">
        <w:rPr>
          <w:u w:val="single"/>
        </w:rPr>
        <w:t xml:space="preserve">our </w:t>
      </w:r>
      <w:r w:rsidRPr="007811D1">
        <w:rPr>
          <w:highlight w:val="green"/>
          <w:u w:val="single"/>
        </w:rPr>
        <w:t>defeatism</w:t>
      </w:r>
      <w:r w:rsidRPr="00044862">
        <w:rPr>
          <w:u w:val="single"/>
        </w:rPr>
        <w:t xml:space="preserve"> and inactivity between these events </w:t>
      </w:r>
      <w:r w:rsidRPr="007811D1">
        <w:rPr>
          <w:highlight w:val="green"/>
          <w:u w:val="single"/>
        </w:rPr>
        <w:t xml:space="preserve">leaves us perpetually unprepared. </w:t>
      </w:r>
      <w:r w:rsidRPr="0065528D">
        <w:rPr>
          <w:u w:val="single"/>
        </w:rPr>
        <w:t xml:space="preserve">The </w:t>
      </w:r>
      <w:r w:rsidRPr="007811D1">
        <w:rPr>
          <w:highlight w:val="green"/>
          <w:u w:val="single"/>
        </w:rPr>
        <w:t xml:space="preserve">uprisings </w:t>
      </w:r>
      <w:r w:rsidRPr="0065528D">
        <w:rPr>
          <w:u w:val="single"/>
        </w:rPr>
        <w:t xml:space="preserve">after George Floyd’s murder were powerful, but they </w:t>
      </w:r>
      <w:r w:rsidRPr="007811D1">
        <w:rPr>
          <w:highlight w:val="green"/>
          <w:u w:val="single"/>
        </w:rPr>
        <w:t xml:space="preserve">couldn’t last longer than that summer. There was lots of energy for Gaza </w:t>
      </w:r>
      <w:r w:rsidRPr="0065528D">
        <w:rPr>
          <w:u w:val="single"/>
        </w:rPr>
        <w:t xml:space="preserve">during the aggression in 2021, </w:t>
      </w:r>
      <w:r w:rsidRPr="007811D1">
        <w:rPr>
          <w:highlight w:val="green"/>
          <w:u w:val="single"/>
        </w:rPr>
        <w:t>but it didn’t</w:t>
      </w:r>
      <w:r w:rsidRPr="00044862">
        <w:rPr>
          <w:u w:val="single"/>
        </w:rPr>
        <w:t xml:space="preserve"> even </w:t>
      </w:r>
      <w:r w:rsidRPr="007811D1">
        <w:rPr>
          <w:highlight w:val="green"/>
          <w:u w:val="single"/>
        </w:rPr>
        <w:t>last</w:t>
      </w:r>
      <w:r w:rsidRPr="00044862">
        <w:rPr>
          <w:u w:val="single"/>
        </w:rPr>
        <w:t xml:space="preserve"> as long as the uprisings in 2020. </w:t>
      </w:r>
      <w:r w:rsidRPr="007811D1">
        <w:rPr>
          <w:highlight w:val="green"/>
          <w:u w:val="single"/>
        </w:rPr>
        <w:t>Neither</w:t>
      </w:r>
      <w:r w:rsidRPr="00044862">
        <w:rPr>
          <w:u w:val="single"/>
        </w:rPr>
        <w:t xml:space="preserve"> of these movements </w:t>
      </w:r>
      <w:r w:rsidRPr="007811D1">
        <w:rPr>
          <w:highlight w:val="green"/>
          <w:u w:val="single"/>
        </w:rPr>
        <w:t>had the</w:t>
      </w:r>
      <w:r w:rsidRPr="00044862">
        <w:rPr>
          <w:u w:val="single"/>
        </w:rPr>
        <w:t xml:space="preserve"> organization or the </w:t>
      </w:r>
      <w:r w:rsidRPr="007811D1">
        <w:rPr>
          <w:highlight w:val="green"/>
          <w:u w:val="single"/>
        </w:rPr>
        <w:t xml:space="preserve">political foundation to sustain themselves </w:t>
      </w:r>
      <w:r w:rsidRPr="0065528D">
        <w:rPr>
          <w:u w:val="single"/>
        </w:rPr>
        <w:t xml:space="preserve">and continue building strength. </w:t>
      </w:r>
      <w:r w:rsidRPr="0065528D">
        <w:rPr>
          <w:sz w:val="14"/>
        </w:rPr>
        <w:t xml:space="preserve">There’s no doubt they were important – they radicalized thousands, maybe even millions of young people, at </w:t>
      </w:r>
      <w:r w:rsidRPr="003057DC">
        <w:rPr>
          <w:sz w:val="14"/>
        </w:rPr>
        <w:t>least to some extent. But in terms of the situation on the ground, not a lot has changed since then. What I mean to say is that we don’t have any more power now than we did then.</w:t>
      </w:r>
      <w:r w:rsidRPr="003057DC">
        <w:rPr>
          <w:u w:val="single"/>
        </w:rPr>
        <w:t xml:space="preserve"> And it’s because we’ve been relying on spontaneous outbursts to carry us to victory. </w:t>
      </w:r>
      <w:r w:rsidRPr="003057DC">
        <w:rPr>
          <w:sz w:val="14"/>
        </w:rPr>
        <w:t>In between each crisis, we haven’t been building our capabilities</w:t>
      </w:r>
      <w:r w:rsidRPr="0065528D">
        <w:rPr>
          <w:sz w:val="14"/>
        </w:rPr>
        <w:t>.</w:t>
      </w:r>
    </w:p>
    <w:p w14:paraId="1CF0FE5D" w14:textId="77777777" w:rsidR="00767B78" w:rsidRPr="0065528D" w:rsidRDefault="00767B78" w:rsidP="00767B78">
      <w:pPr>
        <w:rPr>
          <w:sz w:val="14"/>
        </w:rPr>
      </w:pPr>
      <w:r w:rsidRPr="0065528D">
        <w:rPr>
          <w:sz w:val="14"/>
        </w:rPr>
        <w:t xml:space="preserve">After October 7th of 2023, we felt the absence of that organization again. After all, we didn’t see the first student encampment until April – six months after the escalation by the zionists in October. </w:t>
      </w:r>
      <w:r w:rsidRPr="00044862">
        <w:rPr>
          <w:u w:val="single"/>
        </w:rPr>
        <w:t xml:space="preserve">But overall, </w:t>
      </w:r>
      <w:r w:rsidRPr="007811D1">
        <w:rPr>
          <w:highlight w:val="green"/>
          <w:u w:val="single"/>
        </w:rPr>
        <w:t>there’s been more radical</w:t>
      </w:r>
      <w:r w:rsidRPr="00044862">
        <w:rPr>
          <w:u w:val="single"/>
        </w:rPr>
        <w:t xml:space="preserve"> political </w:t>
      </w:r>
      <w:r w:rsidRPr="007811D1">
        <w:rPr>
          <w:highlight w:val="green"/>
          <w:u w:val="single"/>
        </w:rPr>
        <w:t>energy than we’ve seen since 2020</w:t>
      </w:r>
      <w:r w:rsidRPr="00044862">
        <w:rPr>
          <w:u w:val="single"/>
        </w:rPr>
        <w:t xml:space="preserve">, and maybe even more energy than that. </w:t>
      </w:r>
      <w:r w:rsidRPr="003057DC">
        <w:rPr>
          <w:highlight w:val="green"/>
          <w:u w:val="single"/>
        </w:rPr>
        <w:t>That’s</w:t>
      </w:r>
      <w:r w:rsidRPr="003057DC">
        <w:rPr>
          <w:u w:val="single"/>
        </w:rPr>
        <w:t xml:space="preserve"> a </w:t>
      </w:r>
      <w:r w:rsidRPr="003057DC">
        <w:rPr>
          <w:highlight w:val="green"/>
          <w:u w:val="single"/>
        </w:rPr>
        <w:t>great</w:t>
      </w:r>
      <w:r w:rsidRPr="003057DC">
        <w:rPr>
          <w:u w:val="single"/>
        </w:rPr>
        <w:t xml:space="preserve"> thing, because people are ready to learn, to mobilize, and to be mobilized. </w:t>
      </w:r>
      <w:r w:rsidRPr="003057DC">
        <w:rPr>
          <w:highlight w:val="green"/>
          <w:u w:val="single"/>
        </w:rPr>
        <w:t>But</w:t>
      </w:r>
      <w:r w:rsidRPr="003057DC">
        <w:rPr>
          <w:u w:val="single"/>
        </w:rPr>
        <w:t xml:space="preserve"> it also poses some problems. When people are this fired up, a lot of the</w:t>
      </w:r>
      <w:r w:rsidRPr="00044862">
        <w:rPr>
          <w:u w:val="single"/>
        </w:rPr>
        <w:t xml:space="preserve"> time the thing they want most is some direction.</w:t>
      </w:r>
      <w:r w:rsidRPr="0065528D">
        <w:rPr>
          <w:sz w:val="14"/>
        </w:rPr>
        <w:t xml:space="preserve"> They want to feel like they’re doing something about the genocide. </w:t>
      </w:r>
      <w:r w:rsidRPr="00044862">
        <w:rPr>
          <w:u w:val="single"/>
        </w:rPr>
        <w:t xml:space="preserve">Unfortunately, there are plenty of </w:t>
      </w:r>
      <w:r w:rsidRPr="007811D1">
        <w:rPr>
          <w:highlight w:val="green"/>
          <w:u w:val="single"/>
        </w:rPr>
        <w:t>opportunists</w:t>
      </w:r>
      <w:r w:rsidRPr="00044862">
        <w:rPr>
          <w:u w:val="single"/>
        </w:rPr>
        <w:t xml:space="preserve"> who </w:t>
      </w:r>
      <w:r w:rsidRPr="0065528D">
        <w:rPr>
          <w:u w:val="single"/>
        </w:rPr>
        <w:t xml:space="preserve">are all too willing to </w:t>
      </w:r>
      <w:r w:rsidRPr="007811D1">
        <w:rPr>
          <w:highlight w:val="green"/>
          <w:u w:val="single"/>
        </w:rPr>
        <w:t>tap into that energy and give</w:t>
      </w:r>
      <w:r w:rsidRPr="00044862">
        <w:rPr>
          <w:u w:val="single"/>
        </w:rPr>
        <w:t xml:space="preserve"> that direction (or </w:t>
      </w:r>
      <w:r w:rsidRPr="007811D1">
        <w:rPr>
          <w:highlight w:val="green"/>
          <w:u w:val="single"/>
        </w:rPr>
        <w:t>misdirection</w:t>
      </w:r>
      <w:r w:rsidRPr="00044862">
        <w:rPr>
          <w:u w:val="single"/>
        </w:rPr>
        <w:t xml:space="preserve">) for their own gain. </w:t>
      </w:r>
      <w:r w:rsidRPr="007811D1">
        <w:rPr>
          <w:highlight w:val="green"/>
          <w:u w:val="single"/>
        </w:rPr>
        <w:t>Absent revolutionary organizations to</w:t>
      </w:r>
      <w:r w:rsidRPr="00044862">
        <w:rPr>
          <w:u w:val="single"/>
        </w:rPr>
        <w:t xml:space="preserve"> help </w:t>
      </w:r>
      <w:r w:rsidRPr="007811D1">
        <w:rPr>
          <w:highlight w:val="green"/>
          <w:u w:val="single"/>
        </w:rPr>
        <w:t xml:space="preserve">guide </w:t>
      </w:r>
      <w:r w:rsidRPr="00CF45EB">
        <w:rPr>
          <w:u w:val="single"/>
        </w:rPr>
        <w:t xml:space="preserve">the anti-imperialist </w:t>
      </w:r>
      <w:r w:rsidRPr="007811D1">
        <w:rPr>
          <w:highlight w:val="green"/>
          <w:u w:val="single"/>
        </w:rPr>
        <w:t>energy</w:t>
      </w:r>
      <w:r w:rsidRPr="00044862">
        <w:rPr>
          <w:u w:val="single"/>
        </w:rPr>
        <w:t xml:space="preserve"> that has people so fired up, </w:t>
      </w:r>
      <w:r w:rsidRPr="007811D1">
        <w:rPr>
          <w:highlight w:val="green"/>
          <w:u w:val="single"/>
        </w:rPr>
        <w:t>liberals</w:t>
      </w:r>
      <w:r w:rsidRPr="00044862">
        <w:rPr>
          <w:u w:val="single"/>
        </w:rPr>
        <w:t xml:space="preserve"> disguising themselves as radicals </w:t>
      </w:r>
      <w:r w:rsidRPr="007811D1">
        <w:rPr>
          <w:highlight w:val="green"/>
          <w:u w:val="single"/>
        </w:rPr>
        <w:t>fill the vacuum</w:t>
      </w:r>
      <w:r w:rsidRPr="00044862">
        <w:rPr>
          <w:u w:val="single"/>
        </w:rPr>
        <w:t>.</w:t>
      </w:r>
      <w:r w:rsidRPr="0065528D">
        <w:rPr>
          <w:sz w:val="14"/>
        </w:rPr>
        <w:t xml:space="preserve"> And when the stakes are so high and the task at hand is so urgent, it can be difficult to parse out who’s disguising themselves as radicals and who is really dedicated to pushing the movement forward. To make things even more complicated, sometimes the people disguising themselves really think they’re the dedicated ones. </w:t>
      </w:r>
      <w:r w:rsidRPr="007811D1">
        <w:rPr>
          <w:highlight w:val="green"/>
          <w:u w:val="single"/>
        </w:rPr>
        <w:t>But what makes</w:t>
      </w:r>
      <w:r w:rsidRPr="00044862">
        <w:rPr>
          <w:u w:val="single"/>
        </w:rPr>
        <w:t xml:space="preserve"> an individual or </w:t>
      </w:r>
      <w:r w:rsidRPr="007811D1">
        <w:rPr>
          <w:highlight w:val="green"/>
          <w:u w:val="single"/>
        </w:rPr>
        <w:t>an organization radical</w:t>
      </w:r>
      <w:r w:rsidRPr="00044862">
        <w:rPr>
          <w:u w:val="single"/>
        </w:rPr>
        <w:t xml:space="preserve"> or revolutionary </w:t>
      </w:r>
      <w:r w:rsidRPr="003057DC">
        <w:rPr>
          <w:u w:val="single"/>
        </w:rPr>
        <w:t xml:space="preserve">isn’t their intentions, it’s </w:t>
      </w:r>
      <w:r w:rsidRPr="007811D1">
        <w:rPr>
          <w:highlight w:val="green"/>
          <w:u w:val="single"/>
        </w:rPr>
        <w:t xml:space="preserve">what they do </w:t>
      </w:r>
      <w:r w:rsidRPr="003057DC">
        <w:rPr>
          <w:u w:val="single"/>
        </w:rPr>
        <w:t>and how they move.</w:t>
      </w:r>
      <w:r w:rsidRPr="003057DC">
        <w:rPr>
          <w:sz w:val="14"/>
        </w:rPr>
        <w:t xml:space="preserve"> We have to pay close attention to what people and organizations are doing rather than</w:t>
      </w:r>
      <w:r w:rsidRPr="0065528D">
        <w:rPr>
          <w:sz w:val="14"/>
        </w:rPr>
        <w:t xml:space="preserve"> what they are saying or what we think of their personal character.</w:t>
      </w:r>
    </w:p>
    <w:p w14:paraId="645B049C" w14:textId="77777777" w:rsidR="00767B78" w:rsidRPr="00044862" w:rsidRDefault="00767B78" w:rsidP="00767B78">
      <w:pPr>
        <w:rPr>
          <w:u w:val="single"/>
        </w:rPr>
      </w:pPr>
      <w:r w:rsidRPr="00044862">
        <w:rPr>
          <w:u w:val="single"/>
        </w:rPr>
        <w:t xml:space="preserve">I’m sure </w:t>
      </w:r>
      <w:r w:rsidRPr="0065528D">
        <w:rPr>
          <w:u w:val="single"/>
        </w:rPr>
        <w:t xml:space="preserve">we’ve all heard people talk about </w:t>
      </w:r>
      <w:r w:rsidRPr="00CF45EB">
        <w:rPr>
          <w:u w:val="single"/>
        </w:rPr>
        <w:t>the connection between struggles</w:t>
      </w:r>
      <w:r w:rsidRPr="00044862">
        <w:rPr>
          <w:u w:val="single"/>
        </w:rPr>
        <w:t xml:space="preserve"> – for example, </w:t>
      </w:r>
      <w:r w:rsidRPr="007811D1">
        <w:rPr>
          <w:highlight w:val="green"/>
          <w:u w:val="single"/>
        </w:rPr>
        <w:t>the connection between the Palestinian struggle</w:t>
      </w:r>
      <w:r w:rsidRPr="00044862">
        <w:rPr>
          <w:u w:val="single"/>
        </w:rPr>
        <w:t xml:space="preserve"> against zionist colonialism </w:t>
      </w:r>
      <w:r w:rsidRPr="007811D1">
        <w:rPr>
          <w:highlight w:val="green"/>
          <w:u w:val="single"/>
        </w:rPr>
        <w:t xml:space="preserve">and </w:t>
      </w:r>
      <w:r w:rsidRPr="0065528D">
        <w:rPr>
          <w:u w:val="single"/>
        </w:rPr>
        <w:t xml:space="preserve">the </w:t>
      </w:r>
      <w:r w:rsidRPr="007811D1">
        <w:rPr>
          <w:highlight w:val="green"/>
          <w:u w:val="single"/>
        </w:rPr>
        <w:t>Indigenous and New Afrikan struggles</w:t>
      </w:r>
      <w:r w:rsidRPr="0065528D">
        <w:rPr>
          <w:u w:val="single"/>
        </w:rPr>
        <w:t xml:space="preserve"> against u.s. colonialism</w:t>
      </w:r>
      <w:r w:rsidRPr="00044862">
        <w:rPr>
          <w:u w:val="single"/>
        </w:rPr>
        <w:t>.</w:t>
      </w:r>
      <w:r w:rsidRPr="0065528D">
        <w:rPr>
          <w:sz w:val="14"/>
        </w:rPr>
        <w:t xml:space="preserve"> Anyone politically serious is going to be emphasizing that those struggles are connected – but what does that mean? </w:t>
      </w:r>
      <w:r w:rsidRPr="00044862">
        <w:rPr>
          <w:u w:val="single"/>
        </w:rPr>
        <w:t xml:space="preserve">Well </w:t>
      </w:r>
      <w:r w:rsidRPr="003057DC">
        <w:rPr>
          <w:u w:val="single"/>
        </w:rPr>
        <w:t xml:space="preserve">it isn’t just a slogan. It </w:t>
      </w:r>
      <w:r w:rsidRPr="007811D1">
        <w:rPr>
          <w:highlight w:val="green"/>
          <w:u w:val="single"/>
        </w:rPr>
        <w:t xml:space="preserve">has </w:t>
      </w:r>
      <w:r w:rsidRPr="0065528D">
        <w:rPr>
          <w:u w:val="single"/>
        </w:rPr>
        <w:t xml:space="preserve">serious </w:t>
      </w:r>
      <w:r w:rsidRPr="007811D1">
        <w:rPr>
          <w:highlight w:val="green"/>
          <w:u w:val="single"/>
        </w:rPr>
        <w:t xml:space="preserve">practical significance to </w:t>
      </w:r>
      <w:r w:rsidRPr="0065528D">
        <w:rPr>
          <w:u w:val="single"/>
        </w:rPr>
        <w:t xml:space="preserve">our </w:t>
      </w:r>
      <w:r w:rsidRPr="007811D1">
        <w:rPr>
          <w:highlight w:val="green"/>
          <w:u w:val="single"/>
        </w:rPr>
        <w:t xml:space="preserve">organizing strategies. </w:t>
      </w:r>
      <w:r w:rsidRPr="003057DC">
        <w:rPr>
          <w:u w:val="single"/>
        </w:rPr>
        <w:t>It means</w:t>
      </w:r>
      <w:r w:rsidRPr="00044862">
        <w:rPr>
          <w:u w:val="single"/>
        </w:rPr>
        <w:t xml:space="preserve"> that </w:t>
      </w:r>
      <w:r w:rsidRPr="003057DC">
        <w:rPr>
          <w:u w:val="single"/>
        </w:rPr>
        <w:t xml:space="preserve">the </w:t>
      </w:r>
      <w:r w:rsidRPr="007811D1">
        <w:rPr>
          <w:highlight w:val="green"/>
          <w:u w:val="single"/>
        </w:rPr>
        <w:t xml:space="preserve">lessons we should have internalized from 2020 – about organization, </w:t>
      </w:r>
      <w:r w:rsidRPr="0065528D">
        <w:rPr>
          <w:u w:val="single"/>
        </w:rPr>
        <w:t xml:space="preserve">about liberal </w:t>
      </w:r>
      <w:r w:rsidRPr="007811D1">
        <w:rPr>
          <w:highlight w:val="green"/>
          <w:u w:val="single"/>
        </w:rPr>
        <w:t>cooptation</w:t>
      </w:r>
      <w:r w:rsidRPr="0065528D">
        <w:rPr>
          <w:u w:val="single"/>
        </w:rPr>
        <w:t xml:space="preserve">, about the importance of connecting with the oppressed masses – can </w:t>
      </w:r>
      <w:r w:rsidRPr="007811D1">
        <w:rPr>
          <w:highlight w:val="green"/>
          <w:u w:val="single"/>
        </w:rPr>
        <w:t xml:space="preserve">help us avoid making similar mistakes </w:t>
      </w:r>
      <w:r w:rsidRPr="0065528D">
        <w:rPr>
          <w:u w:val="single"/>
        </w:rPr>
        <w:t>in 2024</w:t>
      </w:r>
      <w:r w:rsidRPr="0065528D">
        <w:rPr>
          <w:sz w:val="14"/>
        </w:rPr>
        <w:t xml:space="preserve"> (and beyond). </w:t>
      </w:r>
      <w:r w:rsidRPr="00044862">
        <w:rPr>
          <w:u w:val="single"/>
        </w:rPr>
        <w:t xml:space="preserve">It also means that </w:t>
      </w:r>
      <w:r w:rsidRPr="0065528D">
        <w:rPr>
          <w:u w:val="single"/>
        </w:rPr>
        <w:t>there are strong, durable alliances to be forged</w:t>
      </w:r>
      <w:r w:rsidRPr="00044862">
        <w:rPr>
          <w:u w:val="single"/>
        </w:rPr>
        <w:t xml:space="preserve"> between all those nations and classes who have u.s. imperialism’s boot on their throats. </w:t>
      </w:r>
      <w:r w:rsidRPr="007811D1">
        <w:rPr>
          <w:highlight w:val="green"/>
          <w:u w:val="single"/>
        </w:rPr>
        <w:t>The connections between these struggles</w:t>
      </w:r>
      <w:r w:rsidRPr="00044862">
        <w:rPr>
          <w:u w:val="single"/>
        </w:rPr>
        <w:t xml:space="preserve"> and the lessons we should be learning from them </w:t>
      </w:r>
      <w:r w:rsidRPr="007811D1">
        <w:rPr>
          <w:highlight w:val="green"/>
          <w:u w:val="single"/>
        </w:rPr>
        <w:t>hold</w:t>
      </w:r>
      <w:r w:rsidRPr="00044862">
        <w:rPr>
          <w:u w:val="single"/>
        </w:rPr>
        <w:t xml:space="preserve"> some of the most important </w:t>
      </w:r>
      <w:r w:rsidRPr="007811D1">
        <w:rPr>
          <w:highlight w:val="green"/>
          <w:u w:val="single"/>
        </w:rPr>
        <w:t xml:space="preserve">weapons for us </w:t>
      </w:r>
      <w:r w:rsidRPr="003057DC">
        <w:rPr>
          <w:u w:val="single"/>
        </w:rPr>
        <w:t>to use in our fight, but we have to do some serious thinking about all this or else we’ll just keep making the same old mistakes.</w:t>
      </w:r>
    </w:p>
    <w:p w14:paraId="12CCB1D0" w14:textId="77777777" w:rsidR="00767B78" w:rsidRPr="0065528D" w:rsidRDefault="00767B78" w:rsidP="00767B78">
      <w:pPr>
        <w:rPr>
          <w:sz w:val="14"/>
        </w:rPr>
      </w:pPr>
      <w:r w:rsidRPr="0065528D">
        <w:rPr>
          <w:sz w:val="14"/>
        </w:rPr>
        <w:t>Contextualizing this a bit more, the student encampment movement isn’t monolithic, and the tactics employed by groups at various universities have been far from uniform. Similarly, the tactics employed by universities and police to repress those at the encampments haven’t been uniform either. At Columbia, we saw outright police raids of the campus. At UCLA we saw the police deploy vigilante zionist mobs against the pro-Palestine radicals to help them crush the encampment militarily. At the University of Washington, the university took a more covert approach by offering scholarships as enticements to shut down the encampment by a date decided by the administration. In these examples alone we can see three of the primary tools used by imperialism to crush resistance against it: outright military repression, weaponized settler vigilantism, and neocolonial integration of token members of the oppressed nations/classes into the very institutions responsible for oppressing their people. The thing is, we should already be familiar with these tactics because we’ve seen them all before. But based on the success (or lack of it) of these encampments, you wouldn’t know it.</w:t>
      </w:r>
    </w:p>
    <w:p w14:paraId="51CE2392" w14:textId="77777777" w:rsidR="00767B78" w:rsidRPr="0065528D" w:rsidRDefault="00767B78" w:rsidP="00767B78">
      <w:pPr>
        <w:rPr>
          <w:sz w:val="14"/>
        </w:rPr>
      </w:pPr>
      <w:r w:rsidRPr="0065528D">
        <w:rPr>
          <w:sz w:val="14"/>
        </w:rPr>
        <w:t>Part Two: The May Day actions</w:t>
      </w:r>
    </w:p>
    <w:p w14:paraId="6C377BEB" w14:textId="77777777" w:rsidR="00767B78" w:rsidRPr="0065528D" w:rsidRDefault="00767B78" w:rsidP="00767B78">
      <w:pPr>
        <w:rPr>
          <w:sz w:val="14"/>
        </w:rPr>
      </w:pPr>
      <w:r w:rsidRPr="0065528D">
        <w:rPr>
          <w:sz w:val="14"/>
        </w:rPr>
        <w:t>Broad Strokes</w:t>
      </w:r>
    </w:p>
    <w:p w14:paraId="2799C515" w14:textId="77777777" w:rsidR="00767B78" w:rsidRPr="00044862" w:rsidRDefault="00767B78" w:rsidP="00767B78">
      <w:pPr>
        <w:rPr>
          <w:u w:val="single"/>
        </w:rPr>
      </w:pPr>
      <w:r w:rsidRPr="00044862">
        <w:rPr>
          <w:u w:val="single"/>
        </w:rPr>
        <w:t xml:space="preserve">Let’s zoom in to what happened at KU. </w:t>
      </w:r>
      <w:r w:rsidRPr="0065528D">
        <w:rPr>
          <w:u w:val="single"/>
        </w:rPr>
        <w:t>If we want to hit back harder next time, then the question we need to answer is why we were unable to get our demands met</w:t>
      </w:r>
      <w:r w:rsidRPr="00044862">
        <w:rPr>
          <w:u w:val="single"/>
        </w:rPr>
        <w:t>.</w:t>
      </w:r>
      <w:r w:rsidRPr="0065528D">
        <w:rPr>
          <w:sz w:val="14"/>
        </w:rPr>
        <w:t xml:space="preserve"> You could say it’s because we didn’t put up pallet barricades during the initial setup or because we should never have taken down the tents or because we put them back up at the wrong time. Each of those criticisms might have some merit, but to focus on individual decisions like that would be missing the big picture. </w:t>
      </w:r>
      <w:r w:rsidRPr="00044862">
        <w:rPr>
          <w:u w:val="single"/>
        </w:rPr>
        <w:t xml:space="preserve">Behind all these logistical failures were </w:t>
      </w:r>
      <w:r w:rsidRPr="0065528D">
        <w:rPr>
          <w:u w:val="single"/>
        </w:rPr>
        <w:t xml:space="preserve">two primary issues that mutually reinforce one another: 1) we </w:t>
      </w:r>
      <w:r w:rsidRPr="007811D1">
        <w:rPr>
          <w:highlight w:val="green"/>
          <w:u w:val="single"/>
        </w:rPr>
        <w:t>didn’t have a solid political line, and</w:t>
      </w:r>
      <w:r w:rsidRPr="00EF72D7">
        <w:rPr>
          <w:u w:val="single"/>
        </w:rPr>
        <w:t xml:space="preserve"> 2) </w:t>
      </w:r>
      <w:r w:rsidRPr="007811D1">
        <w:rPr>
          <w:highlight w:val="green"/>
          <w:u w:val="single"/>
        </w:rPr>
        <w:t>we weren’t organized. We</w:t>
      </w:r>
      <w:r w:rsidRPr="00044862">
        <w:rPr>
          <w:u w:val="single"/>
        </w:rPr>
        <w:t xml:space="preserve"> basically </w:t>
      </w:r>
      <w:r w:rsidRPr="007811D1">
        <w:rPr>
          <w:highlight w:val="green"/>
          <w:u w:val="single"/>
        </w:rPr>
        <w:t xml:space="preserve">got </w:t>
      </w:r>
      <w:r w:rsidRPr="0065528D">
        <w:rPr>
          <w:u w:val="single"/>
        </w:rPr>
        <w:t xml:space="preserve">a bunch of </w:t>
      </w:r>
      <w:r w:rsidRPr="007811D1">
        <w:rPr>
          <w:highlight w:val="green"/>
          <w:u w:val="single"/>
        </w:rPr>
        <w:t>people together who claimed to be pro-Palestine and assumed we would be able to move</w:t>
      </w:r>
      <w:r w:rsidRPr="00044862">
        <w:rPr>
          <w:u w:val="single"/>
        </w:rPr>
        <w:t xml:space="preserve"> and act </w:t>
      </w:r>
      <w:r w:rsidRPr="007811D1">
        <w:rPr>
          <w:highlight w:val="green"/>
          <w:u w:val="single"/>
        </w:rPr>
        <w:t>as one unit</w:t>
      </w:r>
      <w:r w:rsidRPr="00044862">
        <w:rPr>
          <w:u w:val="single"/>
        </w:rPr>
        <w:t xml:space="preserve">. Of course </w:t>
      </w:r>
      <w:r w:rsidRPr="007811D1">
        <w:rPr>
          <w:highlight w:val="green"/>
          <w:u w:val="single"/>
        </w:rPr>
        <w:t xml:space="preserve">it didn’t turn out that way, because being “pro-Palestine” means different things </w:t>
      </w:r>
      <w:r w:rsidRPr="00CF45EB">
        <w:rPr>
          <w:u w:val="single"/>
        </w:rPr>
        <w:t>to different people</w:t>
      </w:r>
      <w:r w:rsidRPr="00044862">
        <w:rPr>
          <w:u w:val="single"/>
        </w:rPr>
        <w:t>.</w:t>
      </w:r>
      <w:r w:rsidRPr="0065528D">
        <w:rPr>
          <w:sz w:val="14"/>
        </w:rPr>
        <w:t xml:space="preserve"> Not everyone was prioritizing meeting a tangibly defined outcome. Some were wedded to the symbolic significance of erecting tents, some thought it was really important for people to get arrested on camera, some thought messing with KU’s commencement ceremonies was the key to it all. At a glance, it seems like we suffered from differing opinions on tactics, but when you look more closely, what you really see is, on the one hand, a lack of political thinking that guided our strategy, and on the other, a desperate lack of organization.</w:t>
      </w:r>
    </w:p>
    <w:p w14:paraId="512A80E2" w14:textId="77777777" w:rsidR="00767B78" w:rsidRPr="00BC6E0A" w:rsidRDefault="00767B78" w:rsidP="00767B78">
      <w:pPr>
        <w:rPr>
          <w:sz w:val="14"/>
        </w:rPr>
      </w:pPr>
      <w:r w:rsidRPr="00044862">
        <w:rPr>
          <w:u w:val="single"/>
        </w:rPr>
        <w:t xml:space="preserve">So </w:t>
      </w:r>
      <w:r w:rsidRPr="007811D1">
        <w:rPr>
          <w:highlight w:val="green"/>
          <w:u w:val="single"/>
        </w:rPr>
        <w:t>what guided our political thinking?</w:t>
      </w:r>
      <w:r w:rsidRPr="00044862">
        <w:rPr>
          <w:u w:val="single"/>
        </w:rPr>
        <w:t xml:space="preserve"> The short answer is </w:t>
      </w:r>
      <w:r w:rsidRPr="007811D1">
        <w:rPr>
          <w:highlight w:val="green"/>
          <w:u w:val="single"/>
        </w:rPr>
        <w:t>vibes.</w:t>
      </w:r>
      <w:r w:rsidRPr="0065528D">
        <w:rPr>
          <w:sz w:val="14"/>
        </w:rPr>
        <w:t xml:space="preserve"> We all had a strong moral conviction that we needed to do something, and that culminated in us issuing the demands we made to the university. </w:t>
      </w:r>
      <w:r w:rsidRPr="00044862">
        <w:rPr>
          <w:u w:val="single"/>
        </w:rPr>
        <w:t xml:space="preserve">That </w:t>
      </w:r>
      <w:r w:rsidRPr="007811D1">
        <w:rPr>
          <w:highlight w:val="green"/>
          <w:u w:val="single"/>
        </w:rPr>
        <w:t>moral conviction is important</w:t>
      </w:r>
      <w:r w:rsidRPr="00044862">
        <w:rPr>
          <w:u w:val="single"/>
        </w:rPr>
        <w:t xml:space="preserve">, and our demands were solid, </w:t>
      </w:r>
      <w:r w:rsidRPr="007811D1">
        <w:rPr>
          <w:highlight w:val="green"/>
          <w:u w:val="single"/>
        </w:rPr>
        <w:t>but they don’t offer a solid political framework</w:t>
      </w:r>
      <w:r w:rsidRPr="00044862">
        <w:rPr>
          <w:u w:val="single"/>
        </w:rPr>
        <w:t xml:space="preserve"> for us to guide our action.</w:t>
      </w:r>
      <w:r w:rsidRPr="0065528D">
        <w:rPr>
          <w:sz w:val="14"/>
        </w:rPr>
        <w:t xml:space="preserve"> </w:t>
      </w:r>
      <w:r w:rsidRPr="007811D1">
        <w:rPr>
          <w:highlight w:val="green"/>
          <w:u w:val="single"/>
        </w:rPr>
        <w:t>We need</w:t>
      </w:r>
      <w:r w:rsidRPr="00B31BD1">
        <w:rPr>
          <w:u w:val="single"/>
        </w:rPr>
        <w:t xml:space="preserve">ed </w:t>
      </w:r>
      <w:r w:rsidRPr="007811D1">
        <w:rPr>
          <w:highlight w:val="green"/>
          <w:u w:val="single"/>
        </w:rPr>
        <w:t>a political line to ground us</w:t>
      </w:r>
      <w:r w:rsidRPr="00B31BD1">
        <w:rPr>
          <w:u w:val="single"/>
        </w:rPr>
        <w:t xml:space="preserve"> and situate us in the bigger picture, </w:t>
      </w:r>
      <w:r w:rsidRPr="0065528D">
        <w:rPr>
          <w:sz w:val="14"/>
        </w:rPr>
        <w:t>but a lot of us weren’t even super sure what that meant. What kind of organization were we working with? There wasn’t really a “May Day Organization,” but the closest thing was definitely KU’s SJP. That was the group that brought everyone together initially, and for the most part their members were the ones coordinating things. Before getting into this, I want to emphasize right now that the pitfalls of the encampment do not rest solely on the shoulders of KU SJP. Some of their members were putting in a hell of a lot of work to try to make the encampment something powerful. But taking a look at SJP as an organization can give us some insight as to why the encampment ended up not achieving its goals.</w:t>
      </w:r>
    </w:p>
    <w:p w14:paraId="669F382A" w14:textId="77777777" w:rsidR="00767B78" w:rsidRPr="00C948AE" w:rsidRDefault="00767B78" w:rsidP="00767B78">
      <w:pPr>
        <w:pStyle w:val="Heading4"/>
      </w:pPr>
      <w:r>
        <w:t>The 1ac’s politics reifies exhaustion and energy depletion through the endless cycle of doing the work and everyday resistance that trades off with the process of building a new world.</w:t>
      </w:r>
    </w:p>
    <w:p w14:paraId="053A89D7" w14:textId="498340B6" w:rsidR="00767B78" w:rsidRPr="000675B1" w:rsidRDefault="00767B78" w:rsidP="00767B78">
      <w:r w:rsidRPr="000675B1">
        <w:rPr>
          <w:b/>
          <w:bCs/>
          <w:sz w:val="26"/>
          <w:szCs w:val="26"/>
        </w:rPr>
        <w:t>Troutman 23</w:t>
      </w:r>
      <w:r>
        <w:t xml:space="preserve">, </w:t>
      </w:r>
      <w:r w:rsidRPr="000675B1">
        <w:t>abolitionist, digital propagandist, editor, and critical urban theorist</w:t>
      </w:r>
      <w:r>
        <w:t xml:space="preserve">, </w:t>
      </w:r>
      <w:r w:rsidRPr="000675B1">
        <w:t>Ph.D. student at the University of Minnesota, B.S. in Economics and Masters of Interdisciplinary Studies in Urban Studies, both from Georgia State University</w:t>
      </w:r>
      <w:r>
        <w:t>. (Tea, “</w:t>
      </w:r>
      <w:r w:rsidRPr="000675B1">
        <w:t>What's Next for the Captive Maternal, Part II: Notes on a Rebel(lion) without a Cause</w:t>
      </w:r>
      <w:r>
        <w:t>” Scalawag Magazine, April 27</w:t>
      </w:r>
      <w:r w:rsidRPr="000675B1">
        <w:rPr>
          <w:vertAlign w:val="superscript"/>
        </w:rPr>
        <w:t>th</w:t>
      </w:r>
      <w:r>
        <w:t xml:space="preserve">, 2023, </w:t>
      </w:r>
      <w:hyperlink r:id="rId7" w:history="1">
        <w:r w:rsidRPr="001A553A">
          <w:rPr>
            <w:rStyle w:val="Hyperlink"/>
          </w:rPr>
          <w:t>https://scalawagmagazine.org/2023/04/atlanta-political-freedom-captive-maternal/</w:t>
        </w:r>
      </w:hyperlink>
      <w:r>
        <w:t>) rose</w:t>
      </w:r>
    </w:p>
    <w:p w14:paraId="31C6A3C5" w14:textId="77777777" w:rsidR="00767B78" w:rsidRPr="00C948AE" w:rsidRDefault="00767B78" w:rsidP="00767B78">
      <w:pPr>
        <w:rPr>
          <w:sz w:val="12"/>
        </w:rPr>
      </w:pPr>
      <w:r w:rsidRPr="004906D2">
        <w:rPr>
          <w:u w:val="single"/>
        </w:rPr>
        <w:t xml:space="preserve">It is </w:t>
      </w:r>
      <w:r w:rsidRPr="007811D1">
        <w:rPr>
          <w:highlight w:val="green"/>
          <w:u w:val="single"/>
        </w:rPr>
        <w:t>in Terrefe's push back against revolutionary love</w:t>
      </w:r>
      <w:r w:rsidRPr="004906D2">
        <w:rPr>
          <w:u w:val="single"/>
        </w:rPr>
        <w:t xml:space="preserve">, where </w:t>
      </w:r>
      <w:r w:rsidRPr="007811D1">
        <w:rPr>
          <w:highlight w:val="green"/>
          <w:u w:val="single"/>
        </w:rPr>
        <w:t>I</w:t>
      </w:r>
      <w:r w:rsidRPr="004906D2">
        <w:rPr>
          <w:u w:val="single"/>
        </w:rPr>
        <w:t xml:space="preserve">, a captive who inherited the burdened cause of preserving the Black Mecca, </w:t>
      </w:r>
      <w:r w:rsidRPr="007811D1">
        <w:rPr>
          <w:highlight w:val="green"/>
          <w:u w:val="single"/>
        </w:rPr>
        <w:t>find the grounds for</w:t>
      </w:r>
      <w:r w:rsidRPr="004906D2">
        <w:rPr>
          <w:u w:val="single"/>
        </w:rPr>
        <w:t xml:space="preserve"> a necessary </w:t>
      </w:r>
      <w:r w:rsidRPr="007811D1">
        <w:rPr>
          <w:highlight w:val="green"/>
          <w:u w:val="single"/>
        </w:rPr>
        <w:t>reorientation of  "black political action</w:t>
      </w:r>
      <w:r w:rsidRPr="004906D2">
        <w:rPr>
          <w:u w:val="single"/>
        </w:rPr>
        <w:t xml:space="preserve">" at present </w:t>
      </w:r>
      <w:r w:rsidRPr="007811D1">
        <w:rPr>
          <w:highlight w:val="green"/>
          <w:u w:val="single"/>
        </w:rPr>
        <w:t>that might push us forward, out of the</w:t>
      </w:r>
      <w:r w:rsidRPr="004906D2">
        <w:rPr>
          <w:u w:val="single"/>
        </w:rPr>
        <w:t xml:space="preserve"> petrified </w:t>
      </w:r>
      <w:r w:rsidRPr="007811D1">
        <w:rPr>
          <w:highlight w:val="green"/>
          <w:u w:val="single"/>
        </w:rPr>
        <w:t>condition of full surrender that has kept black revolt in an arrested state in the wake of</w:t>
      </w:r>
      <w:r w:rsidRPr="004906D2">
        <w:rPr>
          <w:u w:val="single"/>
        </w:rPr>
        <w:t xml:space="preserve"> the </w:t>
      </w:r>
      <w:r w:rsidRPr="007811D1">
        <w:rPr>
          <w:highlight w:val="green"/>
          <w:u w:val="single"/>
        </w:rPr>
        <w:t>B</w:t>
      </w:r>
      <w:r w:rsidRPr="004906D2">
        <w:rPr>
          <w:u w:val="single"/>
        </w:rPr>
        <w:t xml:space="preserve">lack </w:t>
      </w:r>
      <w:r w:rsidRPr="007811D1">
        <w:rPr>
          <w:highlight w:val="green"/>
          <w:u w:val="single"/>
        </w:rPr>
        <w:t>L</w:t>
      </w:r>
      <w:r w:rsidRPr="004906D2">
        <w:rPr>
          <w:u w:val="single"/>
        </w:rPr>
        <w:t xml:space="preserve">ives </w:t>
      </w:r>
      <w:r w:rsidRPr="007811D1">
        <w:rPr>
          <w:highlight w:val="green"/>
          <w:u w:val="single"/>
        </w:rPr>
        <w:t>M</w:t>
      </w:r>
      <w:r w:rsidRPr="004906D2">
        <w:rPr>
          <w:u w:val="single"/>
        </w:rPr>
        <w:t xml:space="preserve">atter movement's unraveling. Her reminder that </w:t>
      </w:r>
      <w:r w:rsidRPr="007811D1">
        <w:rPr>
          <w:highlight w:val="green"/>
          <w:u w:val="single"/>
        </w:rPr>
        <w:t>"Some of us don't want to have to discuss love or affect</w:t>
      </w:r>
      <w:r w:rsidRPr="004906D2">
        <w:rPr>
          <w:u w:val="single"/>
        </w:rPr>
        <w:t xml:space="preserve"> or emotion </w:t>
      </w:r>
      <w:r w:rsidRPr="007811D1">
        <w:rPr>
          <w:highlight w:val="green"/>
          <w:u w:val="single"/>
        </w:rPr>
        <w:t>or care</w:t>
      </w:r>
      <w:r w:rsidRPr="004906D2">
        <w:rPr>
          <w:u w:val="single"/>
        </w:rPr>
        <w:t xml:space="preserve"> in order </w:t>
      </w:r>
      <w:r w:rsidRPr="007811D1">
        <w:rPr>
          <w:highlight w:val="green"/>
          <w:u w:val="single"/>
        </w:rPr>
        <w:t>to justify why we need to end the current order," a</w:t>
      </w:r>
      <w:r w:rsidRPr="004906D2">
        <w:rPr>
          <w:u w:val="single"/>
        </w:rPr>
        <w:t xml:space="preserve">s we recognize </w:t>
      </w:r>
      <w:r w:rsidRPr="007811D1">
        <w:rPr>
          <w:highlight w:val="green"/>
          <w:u w:val="single"/>
        </w:rPr>
        <w:t>that it is</w:t>
      </w:r>
      <w:r w:rsidRPr="004906D2">
        <w:rPr>
          <w:u w:val="single"/>
        </w:rPr>
        <w:t xml:space="preserve"> "a violent world order, [that is] </w:t>
      </w:r>
      <w:r w:rsidRPr="007811D1">
        <w:rPr>
          <w:highlight w:val="green"/>
          <w:u w:val="single"/>
        </w:rPr>
        <w:t>parasitic on Blackness," implies</w:t>
      </w:r>
      <w:r w:rsidRPr="004906D2">
        <w:rPr>
          <w:u w:val="single"/>
        </w:rPr>
        <w:t xml:space="preserve"> that </w:t>
      </w:r>
      <w:r w:rsidRPr="007811D1">
        <w:rPr>
          <w:highlight w:val="green"/>
          <w:u w:val="single"/>
        </w:rPr>
        <w:t>the only hope for escalation</w:t>
      </w:r>
      <w:r w:rsidRPr="004906D2">
        <w:rPr>
          <w:u w:val="single"/>
        </w:rPr>
        <w:t xml:space="preserve"> towards the violent Slave Revolt </w:t>
      </w:r>
      <w:r w:rsidRPr="007811D1">
        <w:rPr>
          <w:highlight w:val="green"/>
          <w:u w:val="single"/>
        </w:rPr>
        <w:t>that </w:t>
      </w:r>
      <w:r w:rsidRPr="007811D1">
        <w:rPr>
          <w:i/>
          <w:iCs/>
          <w:highlight w:val="green"/>
          <w:u w:val="single"/>
        </w:rPr>
        <w:t>could</w:t>
      </w:r>
      <w:r w:rsidRPr="007811D1">
        <w:rPr>
          <w:highlight w:val="green"/>
          <w:u w:val="single"/>
        </w:rPr>
        <w:t> end this order means</w:t>
      </w:r>
      <w:r w:rsidRPr="004906D2">
        <w:rPr>
          <w:u w:val="single"/>
        </w:rPr>
        <w:t xml:space="preserve"> that the war resisters who have reached the betrayal stage might recognize that </w:t>
      </w:r>
      <w:r w:rsidRPr="007811D1">
        <w:rPr>
          <w:highlight w:val="green"/>
          <w:u w:val="single"/>
        </w:rPr>
        <w:t>the door out of captivity is still worth kicking</w:t>
      </w:r>
      <w:r w:rsidRPr="004906D2">
        <w:rPr>
          <w:u w:val="single"/>
        </w:rPr>
        <w:t xml:space="preserve"> if, in reflection, they recognize betrayal as the cause's fatal flaw.</w:t>
      </w:r>
      <w:r w:rsidRPr="00C948AE">
        <w:rPr>
          <w:sz w:val="12"/>
        </w:rPr>
        <w:t xml:space="preserve"> Those of us who are well aware that "we have a body count that's piling up [and] it's parasitic on other people by extension</w:t>
      </w:r>
      <w:r w:rsidRPr="00C948AE">
        <w:rPr>
          <w:sz w:val="12"/>
          <w:vertAlign w:val="superscript"/>
        </w:rPr>
        <w:t>2</w:t>
      </w:r>
      <w:r w:rsidRPr="00C948AE">
        <w:rPr>
          <w:sz w:val="12"/>
        </w:rPr>
        <w:t>," should no longer fear abandoning the cause for the sake of love and the dream of the Revolutionary Commune.</w:t>
      </w:r>
    </w:p>
    <w:p w14:paraId="2C858BEB" w14:textId="77777777" w:rsidR="00767B78" w:rsidRPr="00C948AE" w:rsidRDefault="00767B78" w:rsidP="00767B78">
      <w:pPr>
        <w:rPr>
          <w:sz w:val="12"/>
        </w:rPr>
      </w:pPr>
      <w:r w:rsidRPr="007811D1">
        <w:rPr>
          <w:highlight w:val="green"/>
          <w:u w:val="single"/>
        </w:rPr>
        <w:t>We</w:t>
      </w:r>
      <w:r w:rsidRPr="004906D2">
        <w:rPr>
          <w:u w:val="single"/>
        </w:rPr>
        <w:t xml:space="preserve"> are the Captives who </w:t>
      </w:r>
      <w:r w:rsidRPr="00C948AE">
        <w:rPr>
          <w:highlight w:val="green"/>
          <w:u w:val="single"/>
        </w:rPr>
        <w:t>search not for</w:t>
      </w:r>
      <w:r w:rsidRPr="004906D2">
        <w:rPr>
          <w:u w:val="single"/>
        </w:rPr>
        <w:t xml:space="preserve"> new bones upon which to create </w:t>
      </w:r>
      <w:r w:rsidRPr="00C948AE">
        <w:rPr>
          <w:highlight w:val="green"/>
          <w:u w:val="single"/>
        </w:rPr>
        <w:t xml:space="preserve">yet another new political culture, but for </w:t>
      </w:r>
      <w:r w:rsidRPr="007811D1">
        <w:rPr>
          <w:highlight w:val="green"/>
          <w:u w:val="single"/>
        </w:rPr>
        <w:t>a new lens through which to reflect upon our entry into the tradition of struggle, that can account for the violent stakes of our ceaseless laboring for causes, making new lists of old demands and belonging to The Movement™, as a cycle of suffering that we should want out of</w:t>
      </w:r>
      <w:r w:rsidRPr="004906D2">
        <w:rPr>
          <w:u w:val="single"/>
        </w:rPr>
        <w:t xml:space="preserve">. </w:t>
      </w:r>
      <w:r w:rsidRPr="00C948AE">
        <w:rPr>
          <w:sz w:val="12"/>
        </w:rPr>
        <w:t>This renewed reflection "sees" these stages of Captive resistance in the afterlife of anti-state uprising, with what James refers to as the particular clarity of sight</w:t>
      </w:r>
      <w:r w:rsidRPr="00C948AE">
        <w:rPr>
          <w:sz w:val="12"/>
          <w:vertAlign w:val="superscript"/>
        </w:rPr>
        <w:t>3</w:t>
      </w:r>
      <w:r w:rsidRPr="00C948AE">
        <w:rPr>
          <w:sz w:val="12"/>
        </w:rPr>
        <w:t> that belongs only to the rebellious war resistors, not as a linear progression that terminates at our end-stage betrayal, but as stages along an endless wheel of black suffering propelled by our cyclical progression from the concerned caretaker to the betraying</w:t>
      </w:r>
      <w:r w:rsidRPr="00C948AE">
        <w:rPr>
          <w:u w:val="single"/>
        </w:rPr>
        <w:t xml:space="preserve"> war resistor. </w:t>
      </w:r>
      <w:r w:rsidRPr="00C948AE">
        <w:rPr>
          <w:highlight w:val="green"/>
          <w:u w:val="single"/>
        </w:rPr>
        <w:t>The</w:t>
      </w:r>
      <w:r w:rsidRPr="00C948AE">
        <w:rPr>
          <w:u w:val="single"/>
        </w:rPr>
        <w:t xml:space="preserve"> captive's </w:t>
      </w:r>
      <w:r w:rsidRPr="00C948AE">
        <w:rPr>
          <w:highlight w:val="green"/>
          <w:u w:val="single"/>
        </w:rPr>
        <w:t>cycle</w:t>
      </w:r>
      <w:r w:rsidRPr="00C948AE">
        <w:rPr>
          <w:u w:val="single"/>
        </w:rPr>
        <w:t xml:space="preserve"> is emblematic of its surrender to the Master, and </w:t>
      </w:r>
      <w:r w:rsidRPr="00C948AE">
        <w:rPr>
          <w:highlight w:val="green"/>
          <w:u w:val="single"/>
        </w:rPr>
        <w:t>reveals those many "small wins," "everyday acts of resistance" and</w:t>
      </w:r>
      <w:r w:rsidRPr="00C948AE">
        <w:rPr>
          <w:u w:val="single"/>
        </w:rPr>
        <w:t xml:space="preserve"> past </w:t>
      </w:r>
      <w:r w:rsidRPr="00C948AE">
        <w:rPr>
          <w:highlight w:val="green"/>
          <w:u w:val="single"/>
        </w:rPr>
        <w:t>attempts at building the Commune as "settlements" for places within the tradition of resistance that take the form of "reasonable alternatives</w:t>
      </w:r>
      <w:r w:rsidRPr="00C948AE">
        <w:rPr>
          <w:u w:val="single"/>
        </w:rPr>
        <w:t xml:space="preserve">" that are worthy of our defense, </w:t>
      </w:r>
      <w:r w:rsidRPr="00C948AE">
        <w:rPr>
          <w:highlight w:val="green"/>
          <w:u w:val="single"/>
        </w:rPr>
        <w:t>even in their deterrence away from inciting</w:t>
      </w:r>
      <w:r w:rsidRPr="00C948AE">
        <w:rPr>
          <w:u w:val="single"/>
        </w:rPr>
        <w:t xml:space="preserve"> the Slave </w:t>
      </w:r>
      <w:r w:rsidRPr="00C948AE">
        <w:rPr>
          <w:highlight w:val="green"/>
          <w:u w:val="single"/>
        </w:rPr>
        <w:t>Revolt.</w:t>
      </w:r>
      <w:r w:rsidRPr="00C948AE">
        <w:rPr>
          <w:u w:val="single"/>
        </w:rPr>
        <w:t xml:space="preserve"> </w:t>
      </w:r>
      <w:r w:rsidRPr="00C948AE">
        <w:rPr>
          <w:sz w:val="12"/>
        </w:rPr>
        <w:t>This is the "different" clarity of sight that grounds the veteran-survivor who now understands assignment and issues that (final) call to kick down the door of no return, in pursuit only of the rebellion with no cause. </w:t>
      </w:r>
    </w:p>
    <w:p w14:paraId="1A557790" w14:textId="77777777" w:rsidR="00767B78" w:rsidRPr="00C948AE" w:rsidRDefault="00767B78" w:rsidP="00767B78">
      <w:pPr>
        <w:rPr>
          <w:sz w:val="12"/>
        </w:rPr>
      </w:pPr>
      <w:r w:rsidRPr="00C948AE">
        <w:rPr>
          <w:sz w:val="12"/>
        </w:rPr>
        <w:t>I virtually attended John Lewis' funeral with this clarity as it livestreamed from the church just two blocks away from my then-home in Atlanta's Old Fourth Ward neighborhood.  I vividly remember my own internal struggle to find the "right" way to feel about the passing of yet another elder in the black freedom struggle. Lewis, like all Negroliberal overseers, had on many occasions publicly sided with the state against the struggle my generation of the Atlanta Student Movement mounted against the Black Mecca's biracial coalition of institutions in the name of what we believed was </w:t>
      </w:r>
      <w:r w:rsidRPr="00C948AE">
        <w:rPr>
          <w:i/>
          <w:iCs/>
          <w:sz w:val="12"/>
        </w:rPr>
        <w:t>our</w:t>
      </w:r>
      <w:r w:rsidRPr="00C948AE">
        <w:rPr>
          <w:sz w:val="12"/>
        </w:rPr>
        <w:t> revolutionary abolitionist cause</w:t>
      </w:r>
      <w:r w:rsidRPr="00C948AE">
        <w:rPr>
          <w:sz w:val="12"/>
          <w:vertAlign w:val="superscript"/>
        </w:rPr>
        <w:t>4</w:t>
      </w:r>
      <w:r w:rsidRPr="00C948AE">
        <w:rPr>
          <w:sz w:val="12"/>
        </w:rPr>
        <w:t>. My generation of rebels inherited The Atlanta Compromise from every generation of student organizers who had rallied behind the causes for equitable resources and just living conditions for </w:t>
      </w:r>
      <w:r w:rsidRPr="00C948AE">
        <w:rPr>
          <w:i/>
          <w:iCs/>
          <w:sz w:val="12"/>
        </w:rPr>
        <w:t>all </w:t>
      </w:r>
      <w:r w:rsidRPr="00C948AE">
        <w:rPr>
          <w:sz w:val="12"/>
        </w:rPr>
        <w:t>black people in Atlanta. As an insurgent youth movement led by black leftist students who intentionally went beyond the gates of our universities to lend direct capacity to black communities struggling to the build institutions and infrastructures necessary to defend the existing black commune against state violence, we did not dream of inclusion into The Black Mecca; we pursued its abolition. What we could not see then, without a renewed clarity of sight, is that this abolitionist cause was compromised in its captivity to the demands of the community that called for measures of reform or transformation that were the cornerstone of the campaigns for the right to not be displaced, to preserve their community's history, to develop their community's in their own image and to no longer be vulnerable to state murder. Like the youth of Ture's SNCC, who organized both the Vine City Project </w:t>
      </w:r>
      <w:r w:rsidRPr="00C948AE">
        <w:rPr>
          <w:i/>
          <w:iCs/>
          <w:sz w:val="12"/>
        </w:rPr>
        <w:t>and </w:t>
      </w:r>
      <w:r w:rsidRPr="00C948AE">
        <w:rPr>
          <w:sz w:val="12"/>
        </w:rPr>
        <w:t>supported the Summerhill Riot from their Sweet Auburn headquarters, my generation endorsed the resistance movement and led its uprisings against the wishes and warnings of the Negroliberal vanguard, who, for years, leveraged their position as state overseers to spare no expense in quelling our insurgency. We soon realized that inheriting Ture's movement meant that we, like he and his revolutionary successor H. Rap Brown (Jamil Al-Amin), would see our legacies omitted from the annals of the city's history of struggle as those who had to be neutralized as punishment for destabilizing the tradition of dutiful Negroliberal approved "good trouble" with our endorsement of radical abolition and the riot. Our revolt, like Ture's participation in the 1966 Summerhill Riot and the passage of 1968 Anti-Riot Act aka The H. Rap Brown Law only appear in the "official narrative" as the hurdles the Black Mecca overcame in its pursuit of reconciling the Beloved Community.</w:t>
      </w:r>
    </w:p>
    <w:p w14:paraId="5BD883D6" w14:textId="77777777" w:rsidR="00767B78" w:rsidRPr="00C948AE" w:rsidRDefault="00767B78" w:rsidP="00767B78">
      <w:pPr>
        <w:rPr>
          <w:sz w:val="12"/>
        </w:rPr>
      </w:pPr>
      <w:r w:rsidRPr="007811D1">
        <w:rPr>
          <w:highlight w:val="green"/>
          <w:u w:val="single"/>
        </w:rPr>
        <w:t>Reflection with</w:t>
      </w:r>
      <w:r w:rsidRPr="004906D2">
        <w:rPr>
          <w:u w:val="single"/>
        </w:rPr>
        <w:t xml:space="preserve"> a renewed </w:t>
      </w:r>
      <w:r w:rsidRPr="007811D1">
        <w:rPr>
          <w:highlight w:val="green"/>
          <w:u w:val="single"/>
        </w:rPr>
        <w:t>clarity</w:t>
      </w:r>
      <w:r w:rsidRPr="004906D2">
        <w:rPr>
          <w:u w:val="single"/>
        </w:rPr>
        <w:t xml:space="preserve"> of sight </w:t>
      </w:r>
      <w:r w:rsidRPr="007811D1">
        <w:rPr>
          <w:highlight w:val="green"/>
          <w:u w:val="single"/>
        </w:rPr>
        <w:t>means severing the affective bonds</w:t>
      </w:r>
      <w:r w:rsidRPr="004906D2">
        <w:rPr>
          <w:u w:val="single"/>
        </w:rPr>
        <w:t xml:space="preserve"> to community and camaraderie </w:t>
      </w:r>
      <w:r w:rsidRPr="007811D1">
        <w:rPr>
          <w:highlight w:val="green"/>
          <w:u w:val="single"/>
        </w:rPr>
        <w:t>that obscures the ability to see how</w:t>
      </w:r>
      <w:r w:rsidRPr="004906D2">
        <w:rPr>
          <w:u w:val="single"/>
        </w:rPr>
        <w:t xml:space="preserve"> our dutiful </w:t>
      </w:r>
      <w:r w:rsidRPr="007811D1">
        <w:rPr>
          <w:highlight w:val="green"/>
          <w:u w:val="single"/>
        </w:rPr>
        <w:t>adherence to "doing the work" as an act of revolutionary love compromises revolution by ensuring that the Captive never pursues the escape door</w:t>
      </w:r>
      <w:r w:rsidRPr="004906D2">
        <w:rPr>
          <w:u w:val="single"/>
        </w:rPr>
        <w:t xml:space="preserve">. </w:t>
      </w:r>
      <w:r w:rsidRPr="00C948AE">
        <w:rPr>
          <w:sz w:val="12"/>
        </w:rPr>
        <w:t>This means that despite my locating my </w:t>
      </w:r>
      <w:r w:rsidRPr="00C948AE">
        <w:rPr>
          <w:i/>
          <w:iCs/>
          <w:sz w:val="12"/>
        </w:rPr>
        <w:t>own </w:t>
      </w:r>
      <w:r w:rsidRPr="00C948AE">
        <w:rPr>
          <w:sz w:val="12"/>
        </w:rPr>
        <w:t>betrayal in that mobile field office, driven into the 2016 Buckhead occupation by the police—who escorted the mayor into the "liberated zone," where we "held space" outside of the governors mansion, until the city met our immediate demand to meet The People at the negotiating table—there might still be one worthy pursuit left beyond betrayal.</w:t>
      </w:r>
    </w:p>
    <w:p w14:paraId="1C468F3F" w14:textId="77777777" w:rsidR="00767B78" w:rsidRPr="00C948AE" w:rsidRDefault="00767B78" w:rsidP="00767B78">
      <w:pPr>
        <w:rPr>
          <w:sz w:val="12"/>
        </w:rPr>
      </w:pPr>
      <w:r w:rsidRPr="00C948AE">
        <w:rPr>
          <w:u w:val="single"/>
        </w:rPr>
        <w:t xml:space="preserve">Reflecting on my own moments of betrayal with a "renewed" clarity of sight means recognizing that </w:t>
      </w:r>
      <w:r w:rsidRPr="00C948AE">
        <w:rPr>
          <w:highlight w:val="green"/>
          <w:u w:val="single"/>
        </w:rPr>
        <w:t>the revolt had been compromised long before</w:t>
      </w:r>
      <w:r w:rsidRPr="00C948AE">
        <w:rPr>
          <w:u w:val="single"/>
        </w:rPr>
        <w:t xml:space="preserve"> we, as </w:t>
      </w:r>
      <w:r w:rsidRPr="00C948AE">
        <w:rPr>
          <w:highlight w:val="green"/>
          <w:u w:val="single"/>
        </w:rPr>
        <w:t>the rebels who took the streets with no demands beyond</w:t>
      </w:r>
      <w:r w:rsidRPr="00C948AE">
        <w:rPr>
          <w:u w:val="single"/>
        </w:rPr>
        <w:t xml:space="preserve"> one for the </w:t>
      </w:r>
      <w:r w:rsidRPr="00C948AE">
        <w:rPr>
          <w:highlight w:val="green"/>
          <w:u w:val="single"/>
        </w:rPr>
        <w:t>space to express</w:t>
      </w:r>
      <w:r w:rsidRPr="00C948AE">
        <w:rPr>
          <w:u w:val="single"/>
        </w:rPr>
        <w:t xml:space="preserve"> our </w:t>
      </w:r>
      <w:r w:rsidRPr="00C948AE">
        <w:rPr>
          <w:highlight w:val="green"/>
          <w:u w:val="single"/>
        </w:rPr>
        <w:t>grief and outrage</w:t>
      </w:r>
      <w:r w:rsidRPr="00C948AE">
        <w:rPr>
          <w:u w:val="single"/>
        </w:rPr>
        <w:t xml:space="preserve"> following the deaths of Philando Castille, Alton Sterling, Jamarion Robinson, Caine Rogers, and all of the others</w:t>
      </w:r>
      <w:r w:rsidRPr="00C948AE">
        <w:rPr>
          <w:sz w:val="12"/>
        </w:rPr>
        <w:t>. Our hands were tied before we polled the masses who held down the occupations for their consensus on those causes that were most pressing to present to the city's leadership in the list of communal demands. We organized in Atlanta, which coheres as a city that structures its geographic ground upon the cyclical renewal of the compromise struck between the emergent white industrial-corporate capitalist and the proto-Negroliberal vanguard in the aftermath of its most infamous riot, The 1906 Race Massacre.</w:t>
      </w:r>
    </w:p>
    <w:p w14:paraId="59F229F2" w14:textId="77777777" w:rsidR="00767B78" w:rsidRPr="00C948AE" w:rsidRDefault="00767B78" w:rsidP="00767B78">
      <w:pPr>
        <w:rPr>
          <w:sz w:val="12"/>
        </w:rPr>
      </w:pPr>
      <w:r w:rsidRPr="00C948AE">
        <w:rPr>
          <w:sz w:val="12"/>
        </w:rPr>
        <w:t>The grounds of this compromise were simple: the negotiators on both sides would be held responsible for ensuring the compliance of the "worst elements" of their respective races, by adhering to a new code of social order that held black elites responsible for overseeing the "improvement" of the Black Commune, and in return for their "ruly" behavior, white citizens would not resort to using extralegal means of anti-Black terror that would surely incite another race massacre. For John Lewis, this 1906 moment served as a powerful reminder of the importance racial compromise in advancing progress, as he regarded the riot as "an often overlooked chapter in Atlanta's history [that if studied might] save our nation from the painful repetition of these acts of hatred and violence."</w:t>
      </w:r>
      <w:r w:rsidRPr="00C948AE">
        <w:rPr>
          <w:sz w:val="12"/>
          <w:vertAlign w:val="superscript"/>
        </w:rPr>
        <w:t>5</w:t>
      </w:r>
      <w:r w:rsidRPr="00C948AE">
        <w:rPr>
          <w:sz w:val="12"/>
        </w:rPr>
        <w:t>  For us, it served as a reminder of our duty to discipline our unruly, rebellious elements into the order of the Black Mecca that conscripted us into overseeing the expansion and fortification of our counter–state insurgency infrastructure, or in terms of the cycle of compromise, remain in the constant limbo between caretaker and protestor, as the Social Justice Workers™ so committed to the cause of transformation, that we would not revolt in a manner that forced us to tear down the foundations of the city we sought to build in our own radical image. This compromised position foreclosed war resistance, and positioned the sustainability of the  "Black Mecca" as the now recognizable Maroon Camp as the only cause worthy of our "lives." While the massacre itself is regarded as the horror that should drive our changemaking causes forward, it is its compromise that I argue should encourage captive rebels to forgo the betrayal of the cause and rebel against nothing more than captivity itself.</w:t>
      </w:r>
    </w:p>
    <w:p w14:paraId="3A3FFC63" w14:textId="77777777" w:rsidR="00767B78" w:rsidRDefault="00767B78" w:rsidP="00767B78">
      <w:pPr>
        <w:rPr>
          <w:sz w:val="12"/>
        </w:rPr>
      </w:pPr>
      <w:r w:rsidRPr="00C948AE">
        <w:rPr>
          <w:sz w:val="12"/>
        </w:rPr>
        <w:t>Without such a reflection, the veteran-survivor falls victim to a form of betrayal like that of Atlanta in the aftermath of the 2016 political moment, which modernized the prevailing Negroliberal Political culture and generated a libidinal market for changemaking work </w:t>
      </w:r>
      <w:r w:rsidRPr="00C948AE">
        <w:rPr>
          <w:i/>
          <w:iCs/>
          <w:sz w:val="12"/>
        </w:rPr>
        <w:t>and </w:t>
      </w:r>
      <w:r w:rsidRPr="00C948AE">
        <w:rPr>
          <w:sz w:val="12"/>
        </w:rPr>
        <w:t>state repression that reduced the revolutionary imperative to an equity movement that responded to the uprising and its demands</w:t>
      </w:r>
      <w:r w:rsidRPr="00C948AE">
        <w:rPr>
          <w:sz w:val="12"/>
          <w:vertAlign w:val="superscript"/>
        </w:rPr>
        <w:t>6</w:t>
      </w:r>
      <w:r w:rsidRPr="00C948AE">
        <w:rPr>
          <w:sz w:val="12"/>
        </w:rPr>
        <w:t xml:space="preserve"> with polic(e)y solutions supported by the diversified investment portfolios of the same corporate partners with dedicated resources for both compliant "resistance" work and the expansion of the police state. </w:t>
      </w:r>
      <w:r w:rsidRPr="007811D1">
        <w:rPr>
          <w:highlight w:val="green"/>
          <w:u w:val="single"/>
        </w:rPr>
        <w:t>Our youth movement produced, in place of a revolutionary vanguard, a generation of young "political leaders" that</w:t>
      </w:r>
      <w:r w:rsidRPr="004906D2">
        <w:rPr>
          <w:u w:val="single"/>
        </w:rPr>
        <w:t xml:space="preserve"> perform politics-as-influence and </w:t>
      </w:r>
      <w:r w:rsidRPr="007811D1">
        <w:rPr>
          <w:highlight w:val="green"/>
          <w:u w:val="single"/>
        </w:rPr>
        <w:t>contribute their "radical platforms" to the Tradition™  as evidence that they are content in their commitment to a life sentence of  "doing the work</w:t>
      </w:r>
      <w:r w:rsidRPr="00C948AE">
        <w:rPr>
          <w:sz w:val="12"/>
          <w:highlight w:val="green"/>
        </w:rPr>
        <w:t>.</w:t>
      </w:r>
      <w:r w:rsidRPr="00C948AE">
        <w:rPr>
          <w:sz w:val="12"/>
        </w:rPr>
        <w:t>" It has inspired a generation of captive Changemakers™ who have usurped the demand to off the pigs for the cause of social transformation, and in doing so, taken their place as the 21st Century Millenial-Gen Z iteration of the Negroliberal vanguard committed to overseeing the Master's control of the means of cultural production.</w:t>
      </w:r>
    </w:p>
    <w:p w14:paraId="484F3433" w14:textId="1D0C9056" w:rsidR="00BF73D8" w:rsidRPr="00726555" w:rsidRDefault="00BF73D8" w:rsidP="00BF73D8">
      <w:pPr>
        <w:pStyle w:val="Heading4"/>
      </w:pPr>
      <w:r>
        <w:t>The aff has articulated itself as quote, “</w:t>
      </w:r>
      <w:r w:rsidRPr="002F7147">
        <w:rPr>
          <w:rStyle w:val="StyleUnderline"/>
        </w:rPr>
        <w:t xml:space="preserve">Black women’s </w:t>
      </w:r>
      <w:r w:rsidRPr="00DE5C1D">
        <w:rPr>
          <w:rStyle w:val="StyleUnderline"/>
          <w:highlight w:val="green"/>
        </w:rPr>
        <w:t>self-care is an act of defying the system</w:t>
      </w:r>
      <w:r>
        <w:t xml:space="preserve">”---that </w:t>
      </w:r>
      <w:r w:rsidR="007C4CC1">
        <w:t>politics of</w:t>
      </w:r>
      <w:r>
        <w:t xml:space="preserve"> self-care is a </w:t>
      </w:r>
      <w:r>
        <w:rPr>
          <w:u w:val="single"/>
        </w:rPr>
        <w:t>politics of resilience</w:t>
      </w:r>
      <w:r>
        <w:t xml:space="preserve"> that results in </w:t>
      </w:r>
      <w:r>
        <w:rPr>
          <w:u w:val="single"/>
        </w:rPr>
        <w:t>inter-personal discipline</w:t>
      </w:r>
      <w:r>
        <w:t xml:space="preserve"> and </w:t>
      </w:r>
      <w:r>
        <w:rPr>
          <w:u w:val="single"/>
        </w:rPr>
        <w:t>abandonment</w:t>
      </w:r>
      <w:r>
        <w:t xml:space="preserve"> of subjects that can’t pull themselves up by their bootstraps. </w:t>
      </w:r>
    </w:p>
    <w:p w14:paraId="219275C6" w14:textId="77777777" w:rsidR="00BF73D8" w:rsidRPr="00536780" w:rsidRDefault="00BF73D8" w:rsidP="00BF73D8">
      <w:bookmarkStart w:id="1" w:name="_Hlk210916454"/>
      <w:r w:rsidRPr="00536780">
        <w:rPr>
          <w:rStyle w:val="Style13ptBold"/>
        </w:rPr>
        <w:t>Mitchell 13</w:t>
      </w:r>
      <w:r>
        <w:t xml:space="preserve">, she is associate prof in feminist studies @ UCSC. (Nick, May 14, 2013, “On Audre Lorde’s Legacy and the “Self” of Self-Care, Part 2 of 3,” LowEndTheory, </w:t>
      </w:r>
      <w:hyperlink r:id="rId8" w:history="1">
        <w:r w:rsidRPr="0069369F">
          <w:rPr>
            <w:rStyle w:val="Hyperlink"/>
          </w:rPr>
          <w:t>https://lowendtheory.tumblr.com/post/50428216600/on-audre-lordes-legacy-and-the-self-of</w:t>
        </w:r>
      </w:hyperlink>
      <w:r>
        <w:t>, luna)</w:t>
      </w:r>
    </w:p>
    <w:p w14:paraId="0ABD0054" w14:textId="77777777" w:rsidR="00BF73D8" w:rsidRPr="002A049A" w:rsidRDefault="00BF73D8" w:rsidP="00BF73D8">
      <w:pPr>
        <w:rPr>
          <w:sz w:val="16"/>
        </w:rPr>
      </w:pPr>
      <w:r w:rsidRPr="002A049A">
        <w:rPr>
          <w:sz w:val="16"/>
        </w:rPr>
        <w:t>To begin, here is Alexis Pauline Gumbs:</w:t>
      </w:r>
    </w:p>
    <w:p w14:paraId="0FC2505D" w14:textId="77777777" w:rsidR="00BF73D8" w:rsidRPr="00BB3BED" w:rsidRDefault="00BF73D8" w:rsidP="00BF73D8">
      <w:pPr>
        <w:ind w:left="720"/>
        <w:rPr>
          <w:rStyle w:val="StyleUnderline"/>
        </w:rPr>
      </w:pPr>
      <w:r w:rsidRPr="002A049A">
        <w:rPr>
          <w:sz w:val="16"/>
        </w:rPr>
        <w:t xml:space="preserve">[A]s Audre </w:t>
      </w:r>
      <w:r w:rsidRPr="00BB3BED">
        <w:rPr>
          <w:rStyle w:val="StyleUnderline"/>
        </w:rPr>
        <w:t>Lorde’s</w:t>
      </w:r>
      <w:r w:rsidRPr="002A049A">
        <w:rPr>
          <w:sz w:val="16"/>
        </w:rPr>
        <w:t xml:space="preserve"> archival </w:t>
      </w:r>
      <w:r w:rsidRPr="00BB3BED">
        <w:rPr>
          <w:rStyle w:val="StyleUnderline"/>
        </w:rPr>
        <w:t>papers prove</w:t>
      </w:r>
      <w:r w:rsidRPr="002A049A">
        <w:rPr>
          <w:sz w:val="16"/>
        </w:rPr>
        <w:t xml:space="preserve">, </w:t>
      </w:r>
      <w:r w:rsidRPr="00BB3BED">
        <w:rPr>
          <w:rStyle w:val="StyleUnderline"/>
        </w:rPr>
        <w:t>she was denied medical leave</w:t>
      </w:r>
      <w:r w:rsidRPr="002A049A">
        <w:rPr>
          <w:sz w:val="16"/>
        </w:rPr>
        <w:t xml:space="preserve">, </w:t>
      </w:r>
      <w:r w:rsidRPr="00BB3BED">
        <w:rPr>
          <w:rStyle w:val="StyleUnderline"/>
        </w:rPr>
        <w:t>had to turn down prestigious fellowships</w:t>
      </w:r>
      <w:r w:rsidRPr="002A049A">
        <w:rPr>
          <w:sz w:val="16"/>
        </w:rPr>
        <w:t xml:space="preserve"> (including the senior fellowship at Cornell) </w:t>
      </w:r>
      <w:r w:rsidRPr="00BB3BED">
        <w:rPr>
          <w:rStyle w:val="StyleUnderline"/>
        </w:rPr>
        <w:t>that required residency in places too cold for her to live during her fight against cancer</w:t>
      </w:r>
      <w:r w:rsidRPr="002A049A">
        <w:rPr>
          <w:sz w:val="16"/>
        </w:rPr>
        <w:t xml:space="preserve">. The English Department at Hunter, which recently honored Lorde with a conference 20 years after her death, </w:t>
      </w:r>
      <w:r w:rsidRPr="00BB3BED">
        <w:rPr>
          <w:rStyle w:val="StyleUnderline"/>
        </w:rPr>
        <w:t>rejected her proposals at the end of her life to teach on a limited residency basis that would allow her to teach poetry intensive classes for students during warm weather in New York and to live in warmer climates during the winter based on her health needs.</w:t>
      </w:r>
    </w:p>
    <w:p w14:paraId="2C91BBF4" w14:textId="77777777" w:rsidR="00BF73D8" w:rsidRPr="002A049A" w:rsidRDefault="00BF73D8" w:rsidP="00BF73D8">
      <w:pPr>
        <w:rPr>
          <w:sz w:val="16"/>
        </w:rPr>
      </w:pPr>
      <w:r w:rsidRPr="00BB3BED">
        <w:rPr>
          <w:rStyle w:val="Emphasis"/>
        </w:rPr>
        <w:t xml:space="preserve">Audre </w:t>
      </w:r>
      <w:r w:rsidRPr="002A049A">
        <w:rPr>
          <w:rStyle w:val="Emphasis"/>
          <w:highlight w:val="green"/>
        </w:rPr>
        <w:t>Lorde</w:t>
      </w:r>
      <w:r w:rsidRPr="00BB3BED">
        <w:rPr>
          <w:rStyle w:val="Emphasis"/>
        </w:rPr>
        <w:t xml:space="preserve"> didn’t die a natural death</w:t>
      </w:r>
      <w:r w:rsidRPr="002A049A">
        <w:rPr>
          <w:sz w:val="16"/>
        </w:rPr>
        <w:t xml:space="preserve">. </w:t>
      </w:r>
      <w:r w:rsidRPr="00BB3BED">
        <w:rPr>
          <w:rStyle w:val="StyleUnderline"/>
        </w:rPr>
        <w:t xml:space="preserve">She </w:t>
      </w:r>
      <w:r w:rsidRPr="00E57217">
        <w:rPr>
          <w:rStyle w:val="StyleUnderline"/>
        </w:rPr>
        <w:t>died an institutionally produced</w:t>
      </w:r>
      <w:r w:rsidRPr="00BB3BED">
        <w:rPr>
          <w:rStyle w:val="StyleUnderline"/>
        </w:rPr>
        <w:t xml:space="preserve"> one, a </w:t>
      </w:r>
      <w:r w:rsidRPr="002A049A">
        <w:rPr>
          <w:rStyle w:val="StyleUnderline"/>
          <w:highlight w:val="green"/>
        </w:rPr>
        <w:t xml:space="preserve">death </w:t>
      </w:r>
      <w:r w:rsidRPr="00E57217">
        <w:rPr>
          <w:rStyle w:val="StyleUnderline"/>
        </w:rPr>
        <w:t xml:space="preserve">that </w:t>
      </w:r>
      <w:r w:rsidRPr="002A049A">
        <w:rPr>
          <w:rStyle w:val="StyleUnderline"/>
          <w:highlight w:val="green"/>
        </w:rPr>
        <w:t xml:space="preserve">was </w:t>
      </w:r>
      <w:r w:rsidRPr="00E57217">
        <w:rPr>
          <w:rStyle w:val="StyleUnderline"/>
        </w:rPr>
        <w:t>generated at the level of</w:t>
      </w:r>
      <w:r w:rsidRPr="00BB3BED">
        <w:rPr>
          <w:rStyle w:val="StyleUnderline"/>
        </w:rPr>
        <w:t xml:space="preserve"> social infrastructure</w:t>
      </w:r>
      <w:r w:rsidRPr="002A049A">
        <w:rPr>
          <w:sz w:val="16"/>
        </w:rPr>
        <w:t xml:space="preserve">. I want us to learn to regard Audre Lorde’s death as </w:t>
      </w:r>
      <w:r w:rsidRPr="00BB3BED">
        <w:rPr>
          <w:rStyle w:val="Emphasis"/>
        </w:rPr>
        <w:t xml:space="preserve">an effect of </w:t>
      </w:r>
      <w:r w:rsidRPr="002A049A">
        <w:rPr>
          <w:rStyle w:val="Emphasis"/>
          <w:highlight w:val="green"/>
        </w:rPr>
        <w:t>racial capitalism</w:t>
      </w:r>
      <w:r w:rsidRPr="002A049A">
        <w:rPr>
          <w:sz w:val="16"/>
        </w:rPr>
        <w:t>—</w:t>
      </w:r>
      <w:r w:rsidRPr="00BB3BED">
        <w:rPr>
          <w:rStyle w:val="StyleUnderline"/>
        </w:rPr>
        <w:t>its fundamentally unequal provisioning of wealth</w:t>
      </w:r>
      <w:r w:rsidRPr="002A049A">
        <w:rPr>
          <w:sz w:val="16"/>
        </w:rPr>
        <w:t xml:space="preserve"> and social </w:t>
      </w:r>
      <w:r w:rsidRPr="00E57217">
        <w:rPr>
          <w:sz w:val="16"/>
        </w:rPr>
        <w:t xml:space="preserve">goods, </w:t>
      </w:r>
      <w:r w:rsidRPr="00E57217">
        <w:rPr>
          <w:rStyle w:val="StyleUnderline"/>
        </w:rPr>
        <w:t>its</w:t>
      </w:r>
      <w:r w:rsidRPr="00E57217">
        <w:rPr>
          <w:sz w:val="16"/>
        </w:rPr>
        <w:t xml:space="preserve"> ableist and </w:t>
      </w:r>
      <w:r w:rsidRPr="00E57217">
        <w:rPr>
          <w:rStyle w:val="Emphasis"/>
        </w:rPr>
        <w:t>productivist standards</w:t>
      </w:r>
      <w:r w:rsidRPr="00E57217">
        <w:rPr>
          <w:sz w:val="16"/>
        </w:rPr>
        <w:t xml:space="preserve"> as to what constitutes a healthy person, </w:t>
      </w:r>
      <w:r w:rsidRPr="00E57217">
        <w:rPr>
          <w:rStyle w:val="StyleUnderline"/>
        </w:rPr>
        <w:t>its fashioning of health care as</w:t>
      </w:r>
      <w:r w:rsidRPr="00BB3BED">
        <w:rPr>
          <w:rStyle w:val="StyleUnderline"/>
        </w:rPr>
        <w:t xml:space="preserve"> a private commodity</w:t>
      </w:r>
      <w:r w:rsidRPr="002A049A">
        <w:rPr>
          <w:sz w:val="16"/>
        </w:rPr>
        <w:t xml:space="preserve"> rather than as a fundamental right, and its particular commingling of sexism and racism that at one and the same time materializes the constant demand that black women work and renders the work they do invisible. </w:t>
      </w:r>
      <w:r w:rsidRPr="00BB3BED">
        <w:rPr>
          <w:rStyle w:val="StyleUnderline"/>
        </w:rPr>
        <w:t xml:space="preserve">The conditions that produced Audre Lorde’s death, in other words, might also serve as a reminder that in the aggregate, black women bear a disproportionate share of racial </w:t>
      </w:r>
      <w:r w:rsidRPr="00BB3BED">
        <w:rPr>
          <w:rStyle w:val="Emphasis"/>
        </w:rPr>
        <w:t>capitalism’s propensity</w:t>
      </w:r>
      <w:r w:rsidRPr="00BB3BED">
        <w:rPr>
          <w:rStyle w:val="StyleUnderline"/>
        </w:rPr>
        <w:t xml:space="preserve"> to work its </w:t>
      </w:r>
      <w:r w:rsidRPr="00BB3BED">
        <w:rPr>
          <w:rStyle w:val="Emphasis"/>
        </w:rPr>
        <w:t>workers</w:t>
      </w:r>
      <w:r w:rsidRPr="00BB3BED">
        <w:rPr>
          <w:rStyle w:val="StyleUnderline"/>
        </w:rPr>
        <w:t xml:space="preserve"> to </w:t>
      </w:r>
      <w:r w:rsidRPr="00BB3BED">
        <w:rPr>
          <w:rStyle w:val="Emphasis"/>
        </w:rPr>
        <w:t>death</w:t>
      </w:r>
      <w:r w:rsidRPr="002A049A">
        <w:rPr>
          <w:sz w:val="16"/>
        </w:rPr>
        <w:t>. And a major feature of these death-making conditions is to be found in the ways in which it is structured so as to refuse to recognize as work what so many black women do for themselves, for each other, and for their communities—</w:t>
      </w:r>
      <w:r w:rsidRPr="00BB3BED">
        <w:rPr>
          <w:rStyle w:val="StyleUnderline"/>
        </w:rPr>
        <w:t>this may include but is not limited to the largely unwaged work of cooking, cleaning, raising, educating, and caring for children and adults in its myriad forms</w:t>
      </w:r>
      <w:r w:rsidRPr="002A049A">
        <w:rPr>
          <w:sz w:val="16"/>
        </w:rPr>
        <w:t xml:space="preserve">. (This is the work, to paraphrase part of the most overlooked chapter of Angela Davis’s Women, Race, and Class, that no one notices until it’s not done.) </w:t>
      </w:r>
    </w:p>
    <w:p w14:paraId="6DE45402" w14:textId="77777777" w:rsidR="00BF73D8" w:rsidRPr="002A049A" w:rsidRDefault="00BF73D8" w:rsidP="00BF73D8">
      <w:pPr>
        <w:rPr>
          <w:sz w:val="16"/>
        </w:rPr>
      </w:pPr>
      <w:r w:rsidRPr="002A049A">
        <w:rPr>
          <w:sz w:val="16"/>
        </w:rPr>
        <w:t xml:space="preserve">To reiterate, these death-making conditions serve as a motor for racial capitalism not only through the erasure, devaluation, and naturalization of life-making and life-sustaining (also called "reproductive”) work that women are expected to learn to do, to do, and to love doing,[1] but also because through the erasure of “women’s work” as work, they serve to compel and coerce workers to accept waged labor above and beyond the work they already perform. </w:t>
      </w:r>
      <w:r w:rsidRPr="00BB3BED">
        <w:rPr>
          <w:rStyle w:val="StyleUnderline"/>
        </w:rPr>
        <w:t>This compulsion and coercion regularly takes the form of the form of the stigmatization and surveillance of poor people and poor women especially, who use governmental assistance to survive</w:t>
      </w:r>
      <w:r w:rsidRPr="002A049A">
        <w:rPr>
          <w:sz w:val="16"/>
        </w:rPr>
        <w:t xml:space="preserve">. And again, here, </w:t>
      </w:r>
      <w:r w:rsidRPr="00BB3BED">
        <w:rPr>
          <w:rStyle w:val="StyleUnderline"/>
        </w:rPr>
        <w:t>black women bear the brunt of the burden of capitalism’s stigmatization of the poor (of color).</w:t>
      </w:r>
      <w:r w:rsidRPr="002A049A">
        <w:rPr>
          <w:sz w:val="16"/>
        </w:rPr>
        <w:t xml:space="preserve"> "Welfare,“ as Dorothy Roberts puts it, "has become a code word for race.” By which she means: a code word for blackness. Think here of the sheer prominence of the “welfare queen” stereotype (and its deployment to make common sense out of the notion that black women who use governmental assistance are parasitic on the social body). Think here, also, how the racializing and gendering of that stereotype authorizes the constant surveillance to which welfare recipients are regularly and systematically subjected, surveillance whose purpose it is to call into doubt the ability of welfare recipients to make fitting choices in deciding how and what to feed themselves (and those that depend upon them), how and what they should consume.</w:t>
      </w:r>
    </w:p>
    <w:p w14:paraId="6B77BECB" w14:textId="77777777" w:rsidR="00BF73D8" w:rsidRPr="002A049A" w:rsidRDefault="00BF73D8" w:rsidP="00BF73D8">
      <w:pPr>
        <w:rPr>
          <w:sz w:val="16"/>
        </w:rPr>
      </w:pPr>
      <w:r w:rsidRPr="00BB3BED">
        <w:rPr>
          <w:rStyle w:val="StyleUnderline"/>
        </w:rPr>
        <w:t>It matters that Audre Lorde, by virtue of a class mobility that materialized in the form of advanced degrees, international recognition and renown, and semi-stable employment with what were clearly circumscribed “health benefits,” may have been able to escape the worst of the state-sanctioned, Reaganomics-fueled state surveillance directed towards poor black women</w:t>
      </w:r>
      <w:r w:rsidRPr="002A049A">
        <w:rPr>
          <w:sz w:val="16"/>
        </w:rPr>
        <w:t xml:space="preserve">.[2] And it also matters that </w:t>
      </w:r>
      <w:r w:rsidRPr="00BB3BED">
        <w:rPr>
          <w:rStyle w:val="Emphasis"/>
        </w:rPr>
        <w:t>the</w:t>
      </w:r>
      <w:r w:rsidRPr="002A049A">
        <w:rPr>
          <w:sz w:val="16"/>
        </w:rPr>
        <w:t xml:space="preserve"> racializing and gendering </w:t>
      </w:r>
      <w:r w:rsidRPr="00BB3BED">
        <w:rPr>
          <w:rStyle w:val="Emphasis"/>
        </w:rPr>
        <w:t>project of the capitalism</w:t>
      </w:r>
      <w:r w:rsidRPr="002A049A">
        <w:rPr>
          <w:sz w:val="16"/>
        </w:rPr>
        <w:t xml:space="preserve"> </w:t>
      </w:r>
      <w:r w:rsidRPr="00BB3BED">
        <w:rPr>
          <w:rStyle w:val="StyleUnderline"/>
        </w:rPr>
        <w:t>that underwrites that surveillance</w:t>
      </w:r>
      <w:r w:rsidRPr="002A049A">
        <w:rPr>
          <w:sz w:val="16"/>
        </w:rPr>
        <w:t xml:space="preserve"> also </w:t>
      </w:r>
      <w:r w:rsidRPr="00BB3BED">
        <w:rPr>
          <w:rStyle w:val="StyleUnderline"/>
        </w:rPr>
        <w:t>shaped the conditions in which she lived and died</w:t>
      </w:r>
      <w:r w:rsidRPr="002A049A">
        <w:rPr>
          <w:sz w:val="16"/>
        </w:rPr>
        <w:t xml:space="preserve"> in ways that are too rarely recognized. We in the U.S. left are well trained to express outrage when black lives are stolen in spectacular events—not only in the assassinations of “our” Malcolms and Martins, but even in the executions of our less famed Emmetts and Oscars and Trayvons. Yet we are not always best equipped to organize against the politics that produce deaths not in spectacular (and regular), direct, face-to-face expressions of violence but rather, through other, less readily visible, rhythms and structures of everyday life. </w:t>
      </w:r>
      <w:r w:rsidRPr="00BB3BED">
        <w:rPr>
          <w:rStyle w:val="StyleUnderline"/>
        </w:rPr>
        <w:t>To ask that we regard Audre Lorde’s death as the outcome of a politics (and not just a disease) is both to invoke Lorde less as an exceptional figure than as a powerfully exemplary one, and to direct our attention to how the murderousness of capitalism expresses itself where it is most mundane</w:t>
      </w:r>
      <w:r w:rsidRPr="002A049A">
        <w:rPr>
          <w:sz w:val="16"/>
        </w:rPr>
        <w:t>.[3]</w:t>
      </w:r>
    </w:p>
    <w:p w14:paraId="6BDF6B81" w14:textId="77777777" w:rsidR="00BF73D8" w:rsidRPr="002A049A" w:rsidRDefault="00BF73D8" w:rsidP="00BF73D8">
      <w:pPr>
        <w:rPr>
          <w:sz w:val="16"/>
        </w:rPr>
      </w:pPr>
      <w:r w:rsidRPr="002A049A">
        <w:rPr>
          <w:sz w:val="16"/>
        </w:rPr>
        <w:t>Mundane murderousness, slow death (which may in many cases not be slow at all), has taken institutional form in part as a consequence of the consolidation of health care as a for-profit industry that defines health as the capacity to work. “</w:t>
      </w:r>
      <w:r w:rsidRPr="002A049A">
        <w:rPr>
          <w:rStyle w:val="Emphasis"/>
          <w:highlight w:val="green"/>
        </w:rPr>
        <w:t>Health</w:t>
      </w:r>
      <w:r w:rsidRPr="002A049A">
        <w:rPr>
          <w:sz w:val="16"/>
        </w:rPr>
        <w:t xml:space="preserve">,” in this context, </w:t>
      </w:r>
      <w:r w:rsidRPr="00E57217">
        <w:rPr>
          <w:rStyle w:val="StyleUnderline"/>
        </w:rPr>
        <w:t xml:space="preserve">is measured by the </w:t>
      </w:r>
      <w:r w:rsidRPr="00E57217">
        <w:rPr>
          <w:rStyle w:val="Emphasis"/>
        </w:rPr>
        <w:t>health of racial capitalism</w:t>
      </w:r>
      <w:r w:rsidRPr="00E57217">
        <w:rPr>
          <w:sz w:val="16"/>
        </w:rPr>
        <w:t xml:space="preserve">. </w:t>
      </w:r>
      <w:r w:rsidRPr="00E57217">
        <w:rPr>
          <w:rStyle w:val="StyleUnderline"/>
        </w:rPr>
        <w:t xml:space="preserve">Such a definition means that being healthy </w:t>
      </w:r>
      <w:r w:rsidRPr="002A049A">
        <w:rPr>
          <w:rStyle w:val="StyleUnderline"/>
          <w:highlight w:val="green"/>
        </w:rPr>
        <w:t xml:space="preserve">is understood as </w:t>
      </w:r>
      <w:r w:rsidRPr="00E57217">
        <w:rPr>
          <w:rStyle w:val="StyleUnderline"/>
        </w:rPr>
        <w:t>having</w:t>
      </w:r>
      <w:r w:rsidRPr="002A049A">
        <w:rPr>
          <w:rStyle w:val="StyleUnderline"/>
        </w:rPr>
        <w:t xml:space="preserve"> the </w:t>
      </w:r>
      <w:r w:rsidRPr="002A049A">
        <w:rPr>
          <w:rStyle w:val="StyleUnderline"/>
          <w:highlight w:val="green"/>
        </w:rPr>
        <w:t xml:space="preserve">capacity to </w:t>
      </w:r>
      <w:r w:rsidRPr="00E57217">
        <w:rPr>
          <w:rStyle w:val="StyleUnderline"/>
        </w:rPr>
        <w:t xml:space="preserve">optimize your ability to </w:t>
      </w:r>
      <w:r w:rsidRPr="002A049A">
        <w:rPr>
          <w:rStyle w:val="StyleUnderline"/>
          <w:highlight w:val="green"/>
        </w:rPr>
        <w:t>be exploited</w:t>
      </w:r>
      <w:r w:rsidRPr="002A049A">
        <w:rPr>
          <w:sz w:val="16"/>
        </w:rPr>
        <w:t>. No medical leave, then, for the English prof who’s battling cancer. No capacity, then, to decide for herself what her health needs are and to act on that decision—</w:t>
      </w:r>
      <w:r w:rsidRPr="002A049A">
        <w:rPr>
          <w:rStyle w:val="StyleUnderline"/>
        </w:rPr>
        <w:t>the social infrastructure of neoliberalism has already coded giving its workers that much freedom, that kind of autonomy, as an unaffordable extravagance</w:t>
      </w:r>
      <w:r w:rsidRPr="002A049A">
        <w:rPr>
          <w:sz w:val="16"/>
        </w:rPr>
        <w:t xml:space="preserve">. </w:t>
      </w:r>
    </w:p>
    <w:p w14:paraId="752C1425" w14:textId="77777777" w:rsidR="00BF73D8" w:rsidRPr="002A049A" w:rsidRDefault="00BF73D8" w:rsidP="00BF73D8">
      <w:pPr>
        <w:rPr>
          <w:rStyle w:val="StyleUnderline"/>
        </w:rPr>
      </w:pPr>
      <w:r w:rsidRPr="002A049A">
        <w:rPr>
          <w:rStyle w:val="Emphasis"/>
        </w:rPr>
        <w:t>Care as extravagance</w:t>
      </w:r>
      <w:r w:rsidRPr="002A049A">
        <w:rPr>
          <w:sz w:val="16"/>
        </w:rPr>
        <w:t xml:space="preserve">. </w:t>
      </w:r>
      <w:r w:rsidRPr="00E57217">
        <w:rPr>
          <w:rStyle w:val="StyleUnderline"/>
        </w:rPr>
        <w:t>Historically speaking, it is here</w:t>
      </w:r>
      <w:r w:rsidRPr="002A049A">
        <w:rPr>
          <w:rStyle w:val="StyleUnderline"/>
        </w:rPr>
        <w:t xml:space="preserve">, </w:t>
      </w:r>
      <w:r w:rsidRPr="002A049A">
        <w:rPr>
          <w:rStyle w:val="StyleUnderline"/>
          <w:highlight w:val="green"/>
        </w:rPr>
        <w:t>in the Reagan era</w:t>
      </w:r>
      <w:r w:rsidRPr="002A049A">
        <w:rPr>
          <w:rStyle w:val="StyleUnderline"/>
        </w:rPr>
        <w:t xml:space="preserve">, </w:t>
      </w:r>
      <w:r w:rsidRPr="00E57217">
        <w:rPr>
          <w:rStyle w:val="StyleUnderline"/>
        </w:rPr>
        <w:t xml:space="preserve">that </w:t>
      </w:r>
      <w:r w:rsidRPr="002A049A">
        <w:rPr>
          <w:rStyle w:val="StyleUnderline"/>
          <w:highlight w:val="green"/>
        </w:rPr>
        <w:t>the “self” of self-care emerged</w:t>
      </w:r>
      <w:r w:rsidRPr="002A049A">
        <w:rPr>
          <w:sz w:val="16"/>
        </w:rPr>
        <w:t xml:space="preserve">. Donald Vickery and James Fries’s bestseller </w:t>
      </w:r>
      <w:r w:rsidRPr="00E57217">
        <w:rPr>
          <w:rStyle w:val="Emphasis"/>
          <w:highlight w:val="green"/>
        </w:rPr>
        <w:t>Take Care of Yourself</w:t>
      </w:r>
      <w:r w:rsidRPr="002A049A">
        <w:rPr>
          <w:rStyle w:val="Emphasis"/>
        </w:rPr>
        <w:t xml:space="preserve">: </w:t>
      </w:r>
      <w:r w:rsidRPr="00E57217">
        <w:rPr>
          <w:rStyle w:val="Emphasis"/>
        </w:rPr>
        <w:t>A Consumer’s Guide to Medical Care</w:t>
      </w:r>
      <w:r w:rsidRPr="00E57217">
        <w:rPr>
          <w:sz w:val="16"/>
        </w:rPr>
        <w:t xml:space="preserve"> </w:t>
      </w:r>
      <w:r w:rsidRPr="00E57217">
        <w:rPr>
          <w:rStyle w:val="StyleUnderline"/>
          <w:highlight w:val="green"/>
        </w:rPr>
        <w:t>was published in 1981</w:t>
      </w:r>
      <w:r w:rsidRPr="00E57217">
        <w:rPr>
          <w:rStyle w:val="StyleUnderline"/>
        </w:rPr>
        <w:t>, and formed part of a larger explosion of “self-help” publications that encouraged a readership increasingly clobbered by a neoliberal assault</w:t>
      </w:r>
      <w:r w:rsidRPr="00E57217">
        <w:rPr>
          <w:sz w:val="16"/>
        </w:rPr>
        <w:t>—</w:t>
      </w:r>
      <w:r w:rsidRPr="00E57217">
        <w:rPr>
          <w:rStyle w:val="Emphasis"/>
        </w:rPr>
        <w:t>against liveable wages, workers rights, social services, and the welfare state writ large</w:t>
      </w:r>
      <w:r w:rsidRPr="00E57217">
        <w:rPr>
          <w:sz w:val="16"/>
        </w:rPr>
        <w:t>—</w:t>
      </w:r>
      <w:r w:rsidRPr="00E57217">
        <w:rPr>
          <w:rStyle w:val="StyleUnderline"/>
        </w:rPr>
        <w:t>to take it upon themselves to manage the consequences of that clobbering</w:t>
      </w:r>
      <w:r w:rsidRPr="00E57217">
        <w:rPr>
          <w:sz w:val="16"/>
        </w:rPr>
        <w:t xml:space="preserve">. </w:t>
      </w:r>
      <w:r w:rsidRPr="00E57217">
        <w:rPr>
          <w:rStyle w:val="StyleUnderline"/>
        </w:rPr>
        <w:t>And</w:t>
      </w:r>
      <w:r w:rsidRPr="002A049A">
        <w:rPr>
          <w:rStyle w:val="StyleUnderline"/>
        </w:rPr>
        <w:t xml:space="preserve"> I would argue that the “self” of self-care came into being precisely as an effect of that management, as well </w:t>
      </w:r>
      <w:r w:rsidRPr="00E57217">
        <w:rPr>
          <w:rStyle w:val="StyleUnderline"/>
          <w:highlight w:val="green"/>
        </w:rPr>
        <w:t>as</w:t>
      </w:r>
      <w:r w:rsidRPr="002A049A">
        <w:rPr>
          <w:rStyle w:val="StyleUnderline"/>
        </w:rPr>
        <w:t xml:space="preserve"> of the clobbering that both preceded and accompanied it.</w:t>
      </w:r>
      <w:r w:rsidRPr="002A049A">
        <w:rPr>
          <w:sz w:val="16"/>
        </w:rPr>
        <w:t xml:space="preserve"> </w:t>
      </w:r>
      <w:r w:rsidRPr="00E57217">
        <w:rPr>
          <w:rStyle w:val="StyleUnderline"/>
        </w:rPr>
        <w:t>It euphemizes</w:t>
      </w:r>
      <w:r w:rsidRPr="00E57217">
        <w:rPr>
          <w:sz w:val="16"/>
        </w:rPr>
        <w:t xml:space="preserve"> as a </w:t>
      </w:r>
      <w:r w:rsidRPr="00E57217">
        <w:rPr>
          <w:rStyle w:val="Emphasis"/>
        </w:rPr>
        <w:t>goodwill</w:t>
      </w:r>
      <w:r w:rsidRPr="00E57217">
        <w:rPr>
          <w:sz w:val="16"/>
        </w:rPr>
        <w:t xml:space="preserve"> gesture (the benevolent “</w:t>
      </w:r>
      <w:r w:rsidRPr="00E57217">
        <w:rPr>
          <w:rStyle w:val="Emphasis"/>
        </w:rPr>
        <w:t>take care of yourself</w:t>
      </w:r>
      <w:r w:rsidRPr="002A049A">
        <w:rPr>
          <w:sz w:val="16"/>
        </w:rPr>
        <w:t xml:space="preserve">!”) </w:t>
      </w:r>
      <w:r w:rsidRPr="002A049A">
        <w:rPr>
          <w:rStyle w:val="StyleUnderline"/>
          <w:highlight w:val="green"/>
        </w:rPr>
        <w:t>an imperative that</w:t>
      </w:r>
      <w:r w:rsidRPr="002A049A">
        <w:rPr>
          <w:rStyle w:val="StyleUnderline"/>
        </w:rPr>
        <w:t>,</w:t>
      </w:r>
      <w:r w:rsidRPr="002A049A">
        <w:rPr>
          <w:sz w:val="16"/>
        </w:rPr>
        <w:t xml:space="preserve"> if elaborated, </w:t>
      </w:r>
      <w:r w:rsidRPr="002A049A">
        <w:rPr>
          <w:rStyle w:val="StyleUnderline"/>
          <w:highlight w:val="green"/>
        </w:rPr>
        <w:t>looks</w:t>
      </w:r>
      <w:r w:rsidRPr="002A049A">
        <w:rPr>
          <w:rStyle w:val="StyleUnderline"/>
        </w:rPr>
        <w:t xml:space="preserve"> much more </w:t>
      </w:r>
      <w:r w:rsidRPr="002A049A">
        <w:rPr>
          <w:rStyle w:val="StyleUnderline"/>
          <w:highlight w:val="green"/>
        </w:rPr>
        <w:t>like</w:t>
      </w:r>
      <w:r w:rsidRPr="002A049A">
        <w:rPr>
          <w:rStyle w:val="StyleUnderline"/>
        </w:rPr>
        <w:t xml:space="preserve"> a relation of </w:t>
      </w:r>
      <w:r w:rsidRPr="002A049A">
        <w:rPr>
          <w:rStyle w:val="StyleUnderline"/>
          <w:highlight w:val="green"/>
        </w:rPr>
        <w:t>coercion</w:t>
      </w:r>
      <w:r w:rsidRPr="002A049A">
        <w:rPr>
          <w:sz w:val="16"/>
        </w:rPr>
        <w:t xml:space="preserve"> and discipline </w:t>
      </w:r>
      <w:r w:rsidRPr="002A049A">
        <w:rPr>
          <w:rStyle w:val="StyleUnderline"/>
        </w:rPr>
        <w:t>(“take care of yourself or your job will go to someone who does”; “</w:t>
      </w:r>
      <w:r w:rsidRPr="00E57217">
        <w:rPr>
          <w:rStyle w:val="StyleUnderline"/>
        </w:rPr>
        <w:t>take care of yourself lest you fall ill</w:t>
      </w:r>
      <w:r w:rsidRPr="002A049A">
        <w:rPr>
          <w:rStyle w:val="StyleUnderline"/>
        </w:rPr>
        <w:t xml:space="preserve"> and get saddled with medical debt”; “take care of yourself because you have no right to expect that society will”;</w:t>
      </w:r>
      <w:r w:rsidRPr="002A049A">
        <w:rPr>
          <w:sz w:val="16"/>
        </w:rPr>
        <w:t xml:space="preserve"> “</w:t>
      </w:r>
      <w:r w:rsidRPr="002A049A">
        <w:rPr>
          <w:rStyle w:val="Emphasis"/>
          <w:highlight w:val="green"/>
        </w:rPr>
        <w:t xml:space="preserve">take care </w:t>
      </w:r>
      <w:r w:rsidRPr="00E57217">
        <w:rPr>
          <w:rStyle w:val="Emphasis"/>
        </w:rPr>
        <w:t>of yourself</w:t>
      </w:r>
      <w:r w:rsidRPr="002A049A">
        <w:rPr>
          <w:rStyle w:val="Emphasis"/>
          <w:highlight w:val="green"/>
        </w:rPr>
        <w:t>…or else</w:t>
      </w:r>
      <w:r w:rsidRPr="002A049A">
        <w:rPr>
          <w:sz w:val="16"/>
        </w:rPr>
        <w:t xml:space="preserve">”). The self of self-care, all of this is to say, has a history that should serve as a caution toward attempts to make self-care an unqualified good. </w:t>
      </w:r>
      <w:r w:rsidRPr="00E57217">
        <w:rPr>
          <w:rStyle w:val="StyleUnderline"/>
        </w:rPr>
        <w:t xml:space="preserve">It is a self that is </w:t>
      </w:r>
      <w:r w:rsidRPr="002A049A">
        <w:rPr>
          <w:rStyle w:val="StyleUnderline"/>
          <w:highlight w:val="green"/>
        </w:rPr>
        <w:t>specifically calibrated</w:t>
      </w:r>
      <w:r w:rsidRPr="002A049A">
        <w:rPr>
          <w:rStyle w:val="StyleUnderline"/>
        </w:rPr>
        <w:t xml:space="preserve"> as a defensive reaction to the combination of austerity politics </w:t>
      </w:r>
      <w:r w:rsidRPr="002A049A">
        <w:rPr>
          <w:rStyle w:val="StyleUnderline"/>
          <w:highlight w:val="green"/>
        </w:rPr>
        <w:t xml:space="preserve">with </w:t>
      </w:r>
      <w:r w:rsidRPr="00E57217">
        <w:rPr>
          <w:rStyle w:val="StyleUnderline"/>
        </w:rPr>
        <w:t>reinvigorated</w:t>
      </w:r>
      <w:r w:rsidRPr="002A049A">
        <w:rPr>
          <w:rStyle w:val="StyleUnderline"/>
        </w:rPr>
        <w:t xml:space="preserve"> forms of </w:t>
      </w:r>
      <w:r w:rsidRPr="002A049A">
        <w:rPr>
          <w:rStyle w:val="StyleUnderline"/>
          <w:highlight w:val="green"/>
        </w:rPr>
        <w:t>gendered racism</w:t>
      </w:r>
      <w:r w:rsidRPr="002A049A">
        <w:rPr>
          <w:rStyle w:val="StyleUnderline"/>
        </w:rPr>
        <w:t xml:space="preserve"> that cut across the entire social formation.</w:t>
      </w:r>
    </w:p>
    <w:p w14:paraId="370DB904" w14:textId="77777777" w:rsidR="00BF73D8" w:rsidRPr="002A049A" w:rsidRDefault="00BF73D8" w:rsidP="00BF73D8">
      <w:pPr>
        <w:rPr>
          <w:sz w:val="16"/>
        </w:rPr>
      </w:pPr>
      <w:r w:rsidRPr="002A049A">
        <w:rPr>
          <w:sz w:val="16"/>
        </w:rPr>
        <w:t xml:space="preserve">Especially for those of us who were born and/or grew up in the Reagan and Bush I eras, </w:t>
      </w:r>
      <w:r w:rsidRPr="00E57217">
        <w:rPr>
          <w:rStyle w:val="StyleUnderline"/>
        </w:rPr>
        <w:t xml:space="preserve">the self of self-care was the form of selfhood that hegemonic institutions taught </w:t>
      </w:r>
      <w:r w:rsidRPr="00E57217">
        <w:rPr>
          <w:rStyle w:val="Emphasis"/>
        </w:rPr>
        <w:t>us to internalize</w:t>
      </w:r>
      <w:r w:rsidRPr="002A049A">
        <w:rPr>
          <w:sz w:val="16"/>
        </w:rPr>
        <w:t xml:space="preserve">. This is not to say that there is nothing of value to be found in the language of practice of self-care. It is to suggest, rather, that self-care is not simply a form of struggle but the outcome of various struggles that have played out on a larger scale than we tend to acknowledge when we speak of it. This struggle involved, among other things, the disqualification of initiatives by the radical labor movement to establish universal health care as a right rather than a “benefit” restricted to and contingent upon employment in certain sectors. </w:t>
      </w:r>
      <w:r w:rsidRPr="00E57217">
        <w:rPr>
          <w:rStyle w:val="StyleUnderline"/>
        </w:rPr>
        <w:t>It involved the marginalization of years of efforts by the Black Panther Party and the National Welfare Rights Organization both to establish community clinics and to redefine health care not as a commodity but as both a fundamental question of justice and a condition of community self-determination.[4]</w:t>
      </w:r>
      <w:r w:rsidRPr="00536780">
        <w:rPr>
          <w:rStyle w:val="StyleUnderline"/>
        </w:rPr>
        <w:t xml:space="preserve"> </w:t>
      </w:r>
    </w:p>
    <w:p w14:paraId="247FA5BF" w14:textId="77777777" w:rsidR="00BF73D8" w:rsidRPr="002A049A" w:rsidRDefault="00BF73D8" w:rsidP="00BF73D8">
      <w:pPr>
        <w:rPr>
          <w:sz w:val="16"/>
        </w:rPr>
      </w:pPr>
      <w:r w:rsidRPr="002A049A">
        <w:rPr>
          <w:sz w:val="16"/>
        </w:rPr>
        <w:t xml:space="preserve">With all of this said, </w:t>
      </w:r>
      <w:r w:rsidRPr="00E57217">
        <w:rPr>
          <w:rStyle w:val="StyleUnderline"/>
        </w:rPr>
        <w:t xml:space="preserve">what do we make of </w:t>
      </w:r>
      <w:r w:rsidRPr="00E57217">
        <w:rPr>
          <w:rStyle w:val="Emphasis"/>
        </w:rPr>
        <w:t>this</w:t>
      </w:r>
      <w:r w:rsidRPr="002A049A">
        <w:rPr>
          <w:sz w:val="16"/>
        </w:rPr>
        <w:t xml:space="preserve"> Audre Lorde quote?</w:t>
      </w:r>
      <w:r w:rsidRPr="00E57217">
        <w:rPr>
          <w:rStyle w:val="Emphasis"/>
        </w:rPr>
        <w:t>:</w:t>
      </w:r>
      <w:r w:rsidRPr="002A049A">
        <w:rPr>
          <w:sz w:val="16"/>
          <w:highlight w:val="green"/>
        </w:rPr>
        <w:t xml:space="preserve"> </w:t>
      </w:r>
      <w:r w:rsidRPr="002A049A">
        <w:rPr>
          <w:rStyle w:val="Emphasis"/>
          <w:highlight w:val="green"/>
        </w:rPr>
        <w:t>“</w:t>
      </w:r>
      <w:r w:rsidRPr="002A049A">
        <w:rPr>
          <w:rStyle w:val="StyleUnderline"/>
          <w:highlight w:val="green"/>
        </w:rPr>
        <w:t xml:space="preserve">Caring for myself </w:t>
      </w:r>
      <w:r w:rsidRPr="00E57217">
        <w:rPr>
          <w:rStyle w:val="StyleUnderline"/>
        </w:rPr>
        <w:t xml:space="preserve">is not self-indulgence, it </w:t>
      </w:r>
      <w:r w:rsidRPr="002A049A">
        <w:rPr>
          <w:rStyle w:val="StyleUnderline"/>
          <w:highlight w:val="green"/>
        </w:rPr>
        <w:t>is</w:t>
      </w:r>
      <w:r w:rsidRPr="002A049A">
        <w:rPr>
          <w:rStyle w:val="StyleUnderline"/>
        </w:rPr>
        <w:t xml:space="preserve"> self-preservation, and that is an act of </w:t>
      </w:r>
      <w:r w:rsidRPr="002A049A">
        <w:rPr>
          <w:rStyle w:val="StyleUnderline"/>
          <w:highlight w:val="green"/>
        </w:rPr>
        <w:t>political warfare</w:t>
      </w:r>
      <w:r w:rsidRPr="002A049A">
        <w:rPr>
          <w:rStyle w:val="Emphasis"/>
          <w:highlight w:val="green"/>
        </w:rPr>
        <w:t>.”</w:t>
      </w:r>
      <w:r w:rsidRPr="002A049A">
        <w:rPr>
          <w:sz w:val="16"/>
        </w:rPr>
        <w:t xml:space="preserve"> It is both thrilling and affirming, I think, to sit with the possibilities of redefining self-care as though it were going on the political offensive. This may especially be the case in a context where the dominant meaning of “care” either has become industrialized in such a way that it consolidates (instead of contests) one’s'alienation from her conditions of existence, or from the means necessary to inform herself about, determine, and pursue the course of care and wellbeing that she needs.</w:t>
      </w:r>
    </w:p>
    <w:p w14:paraId="50065B50" w14:textId="77777777" w:rsidR="00BF73D8" w:rsidRPr="002A049A" w:rsidRDefault="00BF73D8" w:rsidP="00BF73D8">
      <w:pPr>
        <w:rPr>
          <w:sz w:val="16"/>
        </w:rPr>
      </w:pPr>
      <w:r w:rsidRPr="002A049A">
        <w:rPr>
          <w:sz w:val="16"/>
        </w:rPr>
        <w:t xml:space="preserve">But </w:t>
      </w:r>
      <w:r w:rsidRPr="002A049A">
        <w:rPr>
          <w:rStyle w:val="StyleUnderline"/>
        </w:rPr>
        <w:t>what I think is especially important about this now regularly cited quotation is what comes before the first comma, what comes before, that is, the moment when self-care finds its euphemistic, sunny resolution as “</w:t>
      </w:r>
      <w:r w:rsidRPr="002A049A">
        <w:rPr>
          <w:rStyle w:val="Emphasis"/>
        </w:rPr>
        <w:t xml:space="preserve">political </w:t>
      </w:r>
      <w:r w:rsidRPr="002A049A">
        <w:rPr>
          <w:rStyle w:val="StyleUnderline"/>
        </w:rPr>
        <w:t>warfare”:</w:t>
      </w:r>
      <w:r w:rsidRPr="002A049A">
        <w:rPr>
          <w:sz w:val="16"/>
        </w:rPr>
        <w:t xml:space="preserve"> </w:t>
      </w:r>
      <w:r w:rsidRPr="002A049A">
        <w:rPr>
          <w:rStyle w:val="StyleUnderline"/>
        </w:rPr>
        <w:t>the disavowal of self-care as “</w:t>
      </w:r>
      <w:r w:rsidRPr="002A049A">
        <w:rPr>
          <w:rStyle w:val="Emphasis"/>
        </w:rPr>
        <w:t>self indulgence</w:t>
      </w:r>
      <w:r w:rsidRPr="002A049A">
        <w:rPr>
          <w:rStyle w:val="StyleUnderline"/>
        </w:rPr>
        <w:t>.”</w:t>
      </w:r>
      <w:r w:rsidRPr="002A049A">
        <w:rPr>
          <w:sz w:val="16"/>
        </w:rPr>
        <w:t xml:space="preserve"> </w:t>
      </w:r>
      <w:r w:rsidRPr="002A049A">
        <w:rPr>
          <w:rStyle w:val="StyleUnderline"/>
          <w:highlight w:val="green"/>
        </w:rPr>
        <w:t>What</w:t>
      </w:r>
      <w:r w:rsidRPr="002A049A">
        <w:rPr>
          <w:sz w:val="16"/>
        </w:rPr>
        <w:t xml:space="preserve">, after all, </w:t>
      </w:r>
      <w:r w:rsidRPr="002A049A">
        <w:rPr>
          <w:rStyle w:val="StyleUnderline"/>
          <w:highlight w:val="green"/>
        </w:rPr>
        <w:t>is wrong with</w:t>
      </w:r>
      <w:r w:rsidRPr="002A049A">
        <w:rPr>
          <w:sz w:val="16"/>
          <w:highlight w:val="green"/>
        </w:rPr>
        <w:t xml:space="preserve"> </w:t>
      </w:r>
      <w:r w:rsidRPr="002A049A">
        <w:rPr>
          <w:rStyle w:val="Emphasis"/>
          <w:highlight w:val="green"/>
        </w:rPr>
        <w:t>self-indulgence</w:t>
      </w:r>
      <w:r w:rsidRPr="002A049A">
        <w:rPr>
          <w:sz w:val="16"/>
        </w:rPr>
        <w:t xml:space="preserve">, with stealing time to enjoy the self, to pursue ways of being and living that are not necessarily productive, even if to do so is to steal away from the justifiably voracious appetites of left political desire? </w:t>
      </w:r>
      <w:r w:rsidRPr="002A049A">
        <w:rPr>
          <w:rStyle w:val="StyleUnderline"/>
        </w:rPr>
        <w:t xml:space="preserve">Lorde’s </w:t>
      </w:r>
      <w:r w:rsidRPr="002A049A">
        <w:rPr>
          <w:rStyle w:val="StyleUnderline"/>
          <w:highlight w:val="green"/>
        </w:rPr>
        <w:t>rewriting of self-care as</w:t>
      </w:r>
      <w:r w:rsidRPr="002A049A">
        <w:rPr>
          <w:rStyle w:val="StyleUnderline"/>
        </w:rPr>
        <w:t xml:space="preserve"> political </w:t>
      </w:r>
      <w:r w:rsidRPr="002A049A">
        <w:rPr>
          <w:rStyle w:val="StyleUnderline"/>
          <w:highlight w:val="green"/>
        </w:rPr>
        <w:t>warfare seems</w:t>
      </w:r>
      <w:r w:rsidRPr="002A049A">
        <w:rPr>
          <w:rStyle w:val="StyleUnderline"/>
        </w:rPr>
        <w:t xml:space="preserve"> to me to be </w:t>
      </w:r>
      <w:r w:rsidRPr="002A049A">
        <w:rPr>
          <w:rStyle w:val="StyleUnderline"/>
          <w:highlight w:val="green"/>
        </w:rPr>
        <w:t>symptomatic of</w:t>
      </w:r>
      <w:r w:rsidRPr="002A049A">
        <w:rPr>
          <w:rStyle w:val="StyleUnderline"/>
        </w:rPr>
        <w:t xml:space="preserve"> a philosophy of </w:t>
      </w:r>
      <w:r w:rsidRPr="002A049A">
        <w:rPr>
          <w:rStyle w:val="Emphasis"/>
          <w:highlight w:val="green"/>
        </w:rPr>
        <w:t>movement building</w:t>
      </w:r>
      <w:r w:rsidRPr="002A049A">
        <w:rPr>
          <w:sz w:val="16"/>
          <w:highlight w:val="green"/>
        </w:rPr>
        <w:t xml:space="preserve"> </w:t>
      </w:r>
      <w:r w:rsidRPr="002A049A">
        <w:rPr>
          <w:rStyle w:val="StyleUnderline"/>
          <w:highlight w:val="green"/>
        </w:rPr>
        <w:t>that has</w:t>
      </w:r>
      <w:r w:rsidRPr="002A049A">
        <w:rPr>
          <w:rStyle w:val="StyleUnderline"/>
        </w:rPr>
        <w:t xml:space="preserve"> an unacknowledged </w:t>
      </w:r>
      <w:r w:rsidRPr="002A049A">
        <w:rPr>
          <w:rStyle w:val="StyleUnderline"/>
          <w:highlight w:val="green"/>
        </w:rPr>
        <w:t xml:space="preserve">investment in </w:t>
      </w:r>
      <w:r w:rsidRPr="002A049A">
        <w:rPr>
          <w:rStyle w:val="Emphasis"/>
          <w:highlight w:val="green"/>
        </w:rPr>
        <w:t>surveilling</w:t>
      </w:r>
      <w:r w:rsidRPr="002A049A">
        <w:rPr>
          <w:rStyle w:val="StyleUnderline"/>
        </w:rPr>
        <w:t xml:space="preserve"> the behavior of its </w:t>
      </w:r>
      <w:r w:rsidRPr="002A049A">
        <w:rPr>
          <w:rStyle w:val="Emphasis"/>
          <w:highlight w:val="green"/>
        </w:rPr>
        <w:t>members</w:t>
      </w:r>
      <w:r w:rsidRPr="002A049A">
        <w:rPr>
          <w:sz w:val="16"/>
        </w:rPr>
        <w:t xml:space="preserve"> (</w:t>
      </w:r>
      <w:r w:rsidRPr="002A049A">
        <w:rPr>
          <w:rStyle w:val="StyleUnderline"/>
          <w:highlight w:val="green"/>
        </w:rPr>
        <w:t>and demanding</w:t>
      </w:r>
      <w:r w:rsidRPr="002A049A">
        <w:rPr>
          <w:rStyle w:val="StyleUnderline"/>
        </w:rPr>
        <w:t xml:space="preserve"> that </w:t>
      </w:r>
      <w:r w:rsidRPr="002A049A">
        <w:rPr>
          <w:rStyle w:val="StyleUnderline"/>
          <w:highlight w:val="green"/>
        </w:rPr>
        <w:t xml:space="preserve">they </w:t>
      </w:r>
      <w:r w:rsidRPr="002A049A">
        <w:rPr>
          <w:rStyle w:val="Emphasis"/>
          <w:highlight w:val="green"/>
        </w:rPr>
        <w:t>surveil themselves</w:t>
      </w:r>
      <w:r w:rsidRPr="002A049A">
        <w:rPr>
          <w:sz w:val="16"/>
        </w:rPr>
        <w:t xml:space="preserve">), </w:t>
      </w:r>
      <w:r w:rsidRPr="002A049A">
        <w:rPr>
          <w:rStyle w:val="StyleUnderline"/>
        </w:rPr>
        <w:t xml:space="preserve">a philosophy that is </w:t>
      </w:r>
      <w:r w:rsidRPr="00E57217">
        <w:rPr>
          <w:rStyle w:val="StyleUnderline"/>
        </w:rPr>
        <w:t xml:space="preserve">so deeply committed to the idea that </w:t>
      </w:r>
      <w:r w:rsidRPr="00E57217">
        <w:rPr>
          <w:rStyle w:val="Emphasis"/>
        </w:rPr>
        <w:t>everything is political</w:t>
      </w:r>
      <w:r w:rsidRPr="00E57217">
        <w:rPr>
          <w:rStyle w:val="StyleUnderline"/>
        </w:rPr>
        <w:t xml:space="preserve"> that it cannot see the ways </w:t>
      </w:r>
      <w:r w:rsidRPr="00E57217">
        <w:rPr>
          <w:rStyle w:val="StyleUnderline"/>
          <w:highlight w:val="green"/>
        </w:rPr>
        <w:t xml:space="preserve">it </w:t>
      </w:r>
      <w:r w:rsidRPr="00E57217">
        <w:rPr>
          <w:rStyle w:val="Emphasis"/>
          <w:highlight w:val="green"/>
        </w:rPr>
        <w:t>enforces</w:t>
      </w:r>
      <w:r w:rsidRPr="00E57217">
        <w:rPr>
          <w:rStyle w:val="StyleUnderline"/>
        </w:rPr>
        <w:t xml:space="preserve"> that </w:t>
      </w:r>
      <w:r w:rsidRPr="00E57217">
        <w:rPr>
          <w:rStyle w:val="Emphasis"/>
        </w:rPr>
        <w:t>definition</w:t>
      </w:r>
      <w:r w:rsidRPr="00E57217">
        <w:rPr>
          <w:rStyle w:val="StyleUnderline"/>
        </w:rPr>
        <w:t xml:space="preserve"> through</w:t>
      </w:r>
      <w:r w:rsidRPr="002A049A">
        <w:rPr>
          <w:rStyle w:val="StyleUnderline"/>
        </w:rPr>
        <w:t xml:space="preserve"> </w:t>
      </w:r>
      <w:r w:rsidRPr="00E57217">
        <w:rPr>
          <w:rStyle w:val="StyleUnderline"/>
          <w:highlight w:val="green"/>
        </w:rPr>
        <w:t xml:space="preserve">the </w:t>
      </w:r>
      <w:r w:rsidRPr="00E57217">
        <w:rPr>
          <w:rStyle w:val="Emphasis"/>
          <w:highlight w:val="green"/>
        </w:rPr>
        <w:t xml:space="preserve">implicit </w:t>
      </w:r>
      <w:r w:rsidRPr="002A049A">
        <w:rPr>
          <w:rStyle w:val="Emphasis"/>
          <w:highlight w:val="green"/>
        </w:rPr>
        <w:t>demand</w:t>
      </w:r>
      <w:r w:rsidRPr="002A049A">
        <w:rPr>
          <w:rStyle w:val="StyleUnderline"/>
        </w:rPr>
        <w:t xml:space="preserve"> that </w:t>
      </w:r>
      <w:r w:rsidRPr="00E57217">
        <w:rPr>
          <w:rStyle w:val="StyleUnderline"/>
        </w:rPr>
        <w:t xml:space="preserve">its </w:t>
      </w:r>
      <w:r w:rsidRPr="002A049A">
        <w:rPr>
          <w:rStyle w:val="StyleUnderline"/>
          <w:highlight w:val="green"/>
        </w:rPr>
        <w:t xml:space="preserve">members </w:t>
      </w:r>
      <w:r w:rsidRPr="002A049A">
        <w:rPr>
          <w:rStyle w:val="Emphasis"/>
          <w:highlight w:val="green"/>
        </w:rPr>
        <w:t>justify all</w:t>
      </w:r>
      <w:r w:rsidRPr="002A049A">
        <w:rPr>
          <w:rStyle w:val="StyleUnderline"/>
          <w:highlight w:val="green"/>
        </w:rPr>
        <w:t xml:space="preserve"> their </w:t>
      </w:r>
      <w:r w:rsidRPr="002A049A">
        <w:rPr>
          <w:rStyle w:val="Emphasis"/>
          <w:highlight w:val="green"/>
        </w:rPr>
        <w:t>behavior</w:t>
      </w:r>
      <w:r w:rsidRPr="002A049A">
        <w:rPr>
          <w:rStyle w:val="StyleUnderline"/>
        </w:rPr>
        <w:t xml:space="preserve"> on its terms</w:t>
      </w:r>
      <w:r w:rsidRPr="002A049A">
        <w:rPr>
          <w:sz w:val="16"/>
        </w:rPr>
        <w:t xml:space="preserve">. </w:t>
      </w:r>
      <w:r w:rsidRPr="00E57217">
        <w:rPr>
          <w:rStyle w:val="Emphasis"/>
        </w:rPr>
        <w:t>Everything is political</w:t>
      </w:r>
      <w:r w:rsidRPr="002A049A">
        <w:rPr>
          <w:sz w:val="16"/>
        </w:rPr>
        <w:t xml:space="preserve">, in other words, </w:t>
      </w:r>
      <w:r w:rsidRPr="002A049A">
        <w:rPr>
          <w:rStyle w:val="StyleUnderline"/>
        </w:rPr>
        <w:t>can be a particularly disciplinary and disciplining definition of the political because of the way that it privileges a kind of ruthless scrutiny, assessment, and justification of one’s behaviors on the basis of whether or not they generate political value</w:t>
      </w:r>
      <w:r w:rsidRPr="002A049A">
        <w:rPr>
          <w:sz w:val="16"/>
        </w:rPr>
        <w:t xml:space="preserve">. At the same time, it tends to regard the political less as a contestation over social transformation than as the sum total of “good” or “bad” political behaviors. </w:t>
      </w:r>
    </w:p>
    <w:p w14:paraId="1EE9FE7B" w14:textId="77777777" w:rsidR="00BF73D8" w:rsidRPr="002A049A" w:rsidRDefault="00BF73D8" w:rsidP="00BF73D8">
      <w:pPr>
        <w:rPr>
          <w:rStyle w:val="StyleUnderline"/>
        </w:rPr>
      </w:pPr>
      <w:r w:rsidRPr="002A049A">
        <w:rPr>
          <w:sz w:val="16"/>
        </w:rPr>
        <w:t xml:space="preserve">At worst, </w:t>
      </w:r>
      <w:r w:rsidRPr="002A049A">
        <w:rPr>
          <w:rStyle w:val="StyleUnderline"/>
          <w:highlight w:val="green"/>
        </w:rPr>
        <w:t>everything is political can privilege</w:t>
      </w:r>
      <w:r w:rsidRPr="002A049A">
        <w:rPr>
          <w:rStyle w:val="StyleUnderline"/>
        </w:rPr>
        <w:t xml:space="preserve"> a kind of left version of </w:t>
      </w:r>
      <w:r w:rsidRPr="002A049A">
        <w:rPr>
          <w:rStyle w:val="Emphasis"/>
          <w:highlight w:val="green"/>
        </w:rPr>
        <w:t>austerity logic</w:t>
      </w:r>
      <w:r w:rsidRPr="002A049A">
        <w:rPr>
          <w:sz w:val="16"/>
        </w:rPr>
        <w:t xml:space="preserve">, </w:t>
      </w:r>
      <w:r w:rsidRPr="00E57217">
        <w:rPr>
          <w:rStyle w:val="StyleUnderline"/>
        </w:rPr>
        <w:t xml:space="preserve">one </w:t>
      </w:r>
      <w:r w:rsidRPr="00536780">
        <w:rPr>
          <w:rStyle w:val="StyleUnderline"/>
          <w:highlight w:val="green"/>
        </w:rPr>
        <w:t>that calls</w:t>
      </w:r>
      <w:r w:rsidRPr="002A049A">
        <w:rPr>
          <w:rStyle w:val="StyleUnderline"/>
        </w:rPr>
        <w:t xml:space="preserve"> implicitly </w:t>
      </w:r>
      <w:r w:rsidRPr="00536780">
        <w:rPr>
          <w:rStyle w:val="StyleUnderline"/>
          <w:highlight w:val="green"/>
        </w:rPr>
        <w:t>for</w:t>
      </w:r>
      <w:r w:rsidRPr="002A049A">
        <w:rPr>
          <w:rStyle w:val="StyleUnderline"/>
        </w:rPr>
        <w:t xml:space="preserve"> the </w:t>
      </w:r>
      <w:r w:rsidRPr="00536780">
        <w:rPr>
          <w:rStyle w:val="StyleUnderline"/>
          <w:highlight w:val="green"/>
        </w:rPr>
        <w:t>abstention from behaviors that don’t serve the Higher Purpose</w:t>
      </w:r>
      <w:r w:rsidRPr="002A049A">
        <w:rPr>
          <w:rStyle w:val="StyleUnderline"/>
        </w:rPr>
        <w:t xml:space="preserve"> of generating and assessing individual behavior in the form of political value</w:t>
      </w:r>
      <w:r w:rsidRPr="002A049A">
        <w:rPr>
          <w:sz w:val="16"/>
        </w:rPr>
        <w:t xml:space="preserve">. It can only handle self-indulgence and extravagance when those things can be given a justifiable political form, when they can be commended or valorized, in other words, for how radical they are. </w:t>
      </w:r>
      <w:r w:rsidRPr="002A049A">
        <w:rPr>
          <w:rStyle w:val="StyleUnderline"/>
        </w:rPr>
        <w:t xml:space="preserve">It can only handle self-indulgence and extravagance, in other words, when they cease to be self-indulgent or extravagant at all, and claim, on the flip, to be productive and progressive. </w:t>
      </w:r>
    </w:p>
    <w:p w14:paraId="11D4762D" w14:textId="77777777" w:rsidR="00BF73D8" w:rsidRPr="002A049A" w:rsidRDefault="00BF73D8" w:rsidP="00BF73D8">
      <w:pPr>
        <w:rPr>
          <w:sz w:val="16"/>
        </w:rPr>
      </w:pPr>
      <w:r w:rsidRPr="00536780">
        <w:rPr>
          <w:rStyle w:val="StyleUnderline"/>
          <w:highlight w:val="green"/>
        </w:rPr>
        <w:t>Austerity logics</w:t>
      </w:r>
      <w:r w:rsidRPr="002A049A">
        <w:rPr>
          <w:sz w:val="16"/>
        </w:rPr>
        <w:t xml:space="preserve">, whether they come from the left or the right, get articulated through the bodies of black women by making certain kinds of demands on them. An important thing to understand about these demands is that they do not simply take the form of general devaluation. They do not simply take the form of the welfare queen stereotype. </w:t>
      </w:r>
      <w:r w:rsidRPr="002A049A">
        <w:rPr>
          <w:rStyle w:val="StyleUnderline"/>
        </w:rPr>
        <w:t xml:space="preserve">They </w:t>
      </w:r>
      <w:r w:rsidRPr="00536780">
        <w:rPr>
          <w:rStyle w:val="StyleUnderline"/>
          <w:highlight w:val="green"/>
        </w:rPr>
        <w:t xml:space="preserve">can </w:t>
      </w:r>
      <w:r w:rsidRPr="00E57217">
        <w:rPr>
          <w:rStyle w:val="StyleUnderline"/>
        </w:rPr>
        <w:t xml:space="preserve">also </w:t>
      </w:r>
      <w:r w:rsidRPr="00536780">
        <w:rPr>
          <w:rStyle w:val="StyleUnderline"/>
          <w:highlight w:val="green"/>
        </w:rPr>
        <w:t>take the form of</w:t>
      </w:r>
      <w:r w:rsidRPr="002A049A">
        <w:rPr>
          <w:rStyle w:val="StyleUnderline"/>
        </w:rPr>
        <w:t xml:space="preserve"> a general </w:t>
      </w:r>
      <w:r w:rsidRPr="00E57217">
        <w:rPr>
          <w:rStyle w:val="StyleUnderline"/>
        </w:rPr>
        <w:t xml:space="preserve">overinvestment or </w:t>
      </w:r>
      <w:r w:rsidRPr="00536780">
        <w:rPr>
          <w:rStyle w:val="StyleUnderline"/>
          <w:highlight w:val="green"/>
        </w:rPr>
        <w:t>hypervaluation</w:t>
      </w:r>
      <w:r w:rsidRPr="002A049A">
        <w:rPr>
          <w:rStyle w:val="StyleUnderline"/>
        </w:rPr>
        <w:t>—in feelings and performances of excessive admiration, deference, and high regard</w:t>
      </w:r>
      <w:r w:rsidRPr="002A049A">
        <w:rPr>
          <w:sz w:val="16"/>
        </w:rPr>
        <w:t xml:space="preserve">. </w:t>
      </w:r>
      <w:r w:rsidRPr="00E57217">
        <w:rPr>
          <w:rStyle w:val="StyleUnderline"/>
        </w:rPr>
        <w:t>They</w:t>
      </w:r>
      <w:r w:rsidRPr="002A049A">
        <w:rPr>
          <w:rStyle w:val="StyleUnderline"/>
        </w:rPr>
        <w:t xml:space="preserve"> can </w:t>
      </w:r>
      <w:r w:rsidRPr="00E57217">
        <w:rPr>
          <w:rStyle w:val="StyleUnderline"/>
        </w:rPr>
        <w:t>inhabit</w:t>
      </w:r>
      <w:r w:rsidRPr="002A049A">
        <w:rPr>
          <w:rStyle w:val="StyleUnderline"/>
        </w:rPr>
        <w:t xml:space="preserve"> the </w:t>
      </w:r>
      <w:r w:rsidRPr="00E57217">
        <w:rPr>
          <w:rStyle w:val="StyleUnderline"/>
        </w:rPr>
        <w:t>expectation</w:t>
      </w:r>
      <w:r w:rsidRPr="002A049A">
        <w:rPr>
          <w:sz w:val="16"/>
        </w:rPr>
        <w:t>—an expectation that, again, can have the force of a demand—</w:t>
      </w:r>
      <w:r w:rsidRPr="00E57217">
        <w:rPr>
          <w:rStyle w:val="StyleUnderline"/>
          <w:highlight w:val="green"/>
        </w:rPr>
        <w:t xml:space="preserve">that black </w:t>
      </w:r>
      <w:r w:rsidRPr="00536780">
        <w:rPr>
          <w:rStyle w:val="StyleUnderline"/>
          <w:highlight w:val="green"/>
        </w:rPr>
        <w:t>women embody</w:t>
      </w:r>
      <w:r w:rsidRPr="002A049A">
        <w:rPr>
          <w:rStyle w:val="StyleUnderline"/>
        </w:rPr>
        <w:t xml:space="preserve"> a kind of superhuman </w:t>
      </w:r>
      <w:r w:rsidRPr="00536780">
        <w:rPr>
          <w:rStyle w:val="StyleUnderline"/>
          <w:highlight w:val="green"/>
        </w:rPr>
        <w:t>strength</w:t>
      </w:r>
      <w:r w:rsidRPr="002A049A">
        <w:rPr>
          <w:rStyle w:val="StyleUnderline"/>
        </w:rPr>
        <w:t>, or that they inherently possess an exceedingly resolute political consciousness</w:t>
      </w:r>
      <w:r w:rsidRPr="002A049A">
        <w:rPr>
          <w:sz w:val="16"/>
        </w:rPr>
        <w:t xml:space="preserve">. Unlike the bad faith that underwrites the demonization of black women as unproductive, </w:t>
      </w:r>
      <w:r w:rsidRPr="00536780">
        <w:rPr>
          <w:rStyle w:val="StyleUnderline"/>
          <w:highlight w:val="green"/>
        </w:rPr>
        <w:t xml:space="preserve">this </w:t>
      </w:r>
      <w:r w:rsidRPr="00E57217">
        <w:rPr>
          <w:rStyle w:val="StyleUnderline"/>
        </w:rPr>
        <w:t>leftist hypervaluation</w:t>
      </w:r>
      <w:r w:rsidRPr="002A049A">
        <w:rPr>
          <w:rStyle w:val="StyleUnderline"/>
        </w:rPr>
        <w:t xml:space="preserve"> of black women </w:t>
      </w:r>
      <w:r w:rsidRPr="00E57217">
        <w:rPr>
          <w:rStyle w:val="StyleUnderline"/>
          <w:highlight w:val="green"/>
        </w:rPr>
        <w:t xml:space="preserve">often takes the </w:t>
      </w:r>
      <w:r w:rsidRPr="00536780">
        <w:rPr>
          <w:rStyle w:val="StyleUnderline"/>
          <w:highlight w:val="green"/>
        </w:rPr>
        <w:t>form of love</w:t>
      </w:r>
      <w:r w:rsidRPr="002A049A">
        <w:rPr>
          <w:sz w:val="16"/>
        </w:rPr>
        <w:t xml:space="preserve">. </w:t>
      </w:r>
    </w:p>
    <w:p w14:paraId="4FE9CD7C" w14:textId="172C3288" w:rsidR="00BF73D8" w:rsidRPr="00BF73D8" w:rsidRDefault="00BF73D8" w:rsidP="00767B78">
      <w:pPr>
        <w:rPr>
          <w:u w:val="single"/>
        </w:rPr>
      </w:pPr>
      <w:r w:rsidRPr="00E57217">
        <w:rPr>
          <w:rStyle w:val="Emphasis"/>
        </w:rPr>
        <w:t>Love</w:t>
      </w:r>
      <w:r w:rsidRPr="002A049A">
        <w:rPr>
          <w:sz w:val="16"/>
        </w:rPr>
        <w:t xml:space="preserve">: </w:t>
      </w:r>
      <w:r w:rsidRPr="00E57217">
        <w:rPr>
          <w:rStyle w:val="Emphasis"/>
        </w:rPr>
        <w:t>Killing love</w:t>
      </w:r>
      <w:r w:rsidRPr="002A049A">
        <w:rPr>
          <w:sz w:val="16"/>
        </w:rPr>
        <w:t xml:space="preserve">, perhaps. </w:t>
      </w:r>
      <w:r w:rsidRPr="002A049A">
        <w:rPr>
          <w:rStyle w:val="StyleUnderline"/>
        </w:rPr>
        <w:t xml:space="preserve">It is the kind of love </w:t>
      </w:r>
      <w:r w:rsidRPr="00536780">
        <w:rPr>
          <w:rStyle w:val="StyleUnderline"/>
          <w:highlight w:val="green"/>
        </w:rPr>
        <w:t>that solicits</w:t>
      </w:r>
      <w:r w:rsidRPr="002A049A">
        <w:rPr>
          <w:rStyle w:val="StyleUnderline"/>
        </w:rPr>
        <w:t xml:space="preserve"> a constant </w:t>
      </w:r>
      <w:r w:rsidRPr="00536780">
        <w:rPr>
          <w:rStyle w:val="StyleUnderline"/>
          <w:highlight w:val="green"/>
        </w:rPr>
        <w:t>performance</w:t>
      </w:r>
      <w:r w:rsidRPr="002A049A">
        <w:rPr>
          <w:rStyle w:val="StyleUnderline"/>
        </w:rPr>
        <w:t xml:space="preserve"> from black women, </w:t>
      </w:r>
      <w:r w:rsidRPr="00E57217">
        <w:rPr>
          <w:rStyle w:val="StyleUnderline"/>
        </w:rPr>
        <w:t xml:space="preserve">one </w:t>
      </w:r>
      <w:r w:rsidRPr="00536780">
        <w:rPr>
          <w:rStyle w:val="StyleUnderline"/>
          <w:highlight w:val="green"/>
        </w:rPr>
        <w:t xml:space="preserve">that demands </w:t>
      </w:r>
      <w:r w:rsidRPr="00E57217">
        <w:rPr>
          <w:rStyle w:val="StyleUnderline"/>
        </w:rPr>
        <w:t xml:space="preserve">that </w:t>
      </w:r>
      <w:r w:rsidRPr="00536780">
        <w:rPr>
          <w:rStyle w:val="StyleUnderline"/>
          <w:highlight w:val="green"/>
        </w:rPr>
        <w:t xml:space="preserve">they be endlessly productive, </w:t>
      </w:r>
      <w:r w:rsidRPr="00E57217">
        <w:rPr>
          <w:rStyle w:val="StyleUnderline"/>
        </w:rPr>
        <w:t>endlessly working</w:t>
      </w:r>
      <w:r w:rsidRPr="002A049A">
        <w:rPr>
          <w:sz w:val="16"/>
        </w:rPr>
        <w:t xml:space="preserve">, for the movement, </w:t>
      </w:r>
      <w:r w:rsidRPr="00536780">
        <w:rPr>
          <w:rStyle w:val="Emphasis"/>
          <w:highlight w:val="green"/>
        </w:rPr>
        <w:t>even after death</w:t>
      </w:r>
      <w:r w:rsidRPr="002A049A">
        <w:rPr>
          <w:sz w:val="16"/>
        </w:rPr>
        <w:t xml:space="preserve">. It is for this reason that I spent some time in the last post attempting to contest the deification of Lorde: </w:t>
      </w:r>
      <w:r w:rsidRPr="002A049A">
        <w:rPr>
          <w:rStyle w:val="StyleUnderline"/>
        </w:rPr>
        <w:t>I want to make visible just how much work is implicitly called for in the desire for black women to be adequate to what is asked of them</w:t>
      </w:r>
      <w:r w:rsidRPr="002A049A">
        <w:rPr>
          <w:sz w:val="16"/>
        </w:rPr>
        <w:t xml:space="preserve">–which they very well may also want of themselves. </w:t>
      </w:r>
      <w:r w:rsidRPr="00E57217">
        <w:rPr>
          <w:rStyle w:val="StyleUnderline"/>
        </w:rPr>
        <w:t>The point is that any politics that seeks to celebrate the seemingly superhuman accomplishments of black women can become the unwitting collaborator</w:t>
      </w:r>
      <w:r w:rsidRPr="002A049A">
        <w:rPr>
          <w:rStyle w:val="StyleUnderline"/>
        </w:rPr>
        <w:t xml:space="preserve"> with the entire field of the political that we might want to contest</w:t>
      </w:r>
      <w:r w:rsidRPr="002A049A">
        <w:rPr>
          <w:sz w:val="16"/>
        </w:rPr>
        <w:t xml:space="preserve">, a field in which the superhuman demands placed on black women are nothing short of murderous. The point is, while it may appear to honor the Audre Lordes (1934-1992) and the Barbara Christians (1943-2000) and the VèVè Clarks (1944-2007) and the Sherley Anne Williamses (1944-1999) with </w:t>
      </w:r>
      <w:r w:rsidRPr="002A049A">
        <w:rPr>
          <w:rStyle w:val="StyleUnderline"/>
        </w:rPr>
        <w:t>the demand that they rest in power, there may also be an ethics, if not also a justice, in insisting on their right to rest in peace.</w:t>
      </w:r>
      <w:bookmarkEnd w:id="1"/>
    </w:p>
    <w:p w14:paraId="0EB29818" w14:textId="77777777" w:rsidR="00767B78" w:rsidRPr="00767B78" w:rsidRDefault="00767B78" w:rsidP="00767B78">
      <w:pPr>
        <w:pStyle w:val="Heading4"/>
        <w:rPr>
          <w:rStyle w:val="Style13ptBold"/>
          <w:b/>
        </w:rPr>
      </w:pPr>
      <w:r w:rsidRPr="00767B78">
        <w:rPr>
          <w:rStyle w:val="Style13ptBold"/>
          <w:b/>
        </w:rPr>
        <w:t>Voted neg for a new revolutionary strategy – that involves building workers councils with democratic decision-making procedures, challenging the dominance of Marxist politics by bureaucratic, chauvinist organizations, and building collective power to overthrow capital.</w:t>
      </w:r>
    </w:p>
    <w:p w14:paraId="74817FFF" w14:textId="77777777" w:rsidR="00767B78" w:rsidRDefault="00767B78" w:rsidP="00767B78">
      <w:r w:rsidRPr="00571223">
        <w:rPr>
          <w:rStyle w:val="Style13ptBold"/>
        </w:rPr>
        <w:t xml:space="preserve">Erdosain </w:t>
      </w:r>
      <w:r w:rsidRPr="000A42A1">
        <w:rPr>
          <w:rStyle w:val="Style13ptBold"/>
          <w:szCs w:val="26"/>
        </w:rPr>
        <w:t>17</w:t>
      </w:r>
      <w:r>
        <w:rPr>
          <w:rStyle w:val="Style13ptBold"/>
        </w:rPr>
        <w:t xml:space="preserve">, </w:t>
      </w:r>
      <w:r w:rsidRPr="00767B78">
        <w:rPr>
          <w:rStyle w:val="Style13ptBold"/>
          <w:b w:val="0"/>
          <w:bCs w:val="0"/>
          <w:sz w:val="22"/>
        </w:rPr>
        <w:t>Contributor at LeftVoice</w:t>
      </w:r>
      <w:r w:rsidRPr="00767B78">
        <w:rPr>
          <w:b/>
          <w:bCs/>
        </w:rPr>
        <w:t>,</w:t>
      </w:r>
      <w:r>
        <w:t xml:space="preserve"> pseudonym (</w:t>
      </w:r>
      <w:r w:rsidRPr="0047667C">
        <w:t xml:space="preserve">Remo Erdosain, 5-14-2017, "The Party We Need: A Revolutionary Socialist Party", Left Voice, </w:t>
      </w:r>
      <w:hyperlink r:id="rId9" w:history="1">
        <w:r w:rsidRPr="0052289A">
          <w:rPr>
            <w:rStyle w:val="Hyperlink"/>
          </w:rPr>
          <w:t>https://www.leftvoice.org/the-party-we-need-a-revolutionary-socialist-party/</w:t>
        </w:r>
      </w:hyperlink>
      <w:r>
        <w:t xml:space="preserve">) rose </w:t>
      </w:r>
    </w:p>
    <w:p w14:paraId="27185695" w14:textId="77777777" w:rsidR="00767B78" w:rsidRPr="00134EF3" w:rsidRDefault="00767B78" w:rsidP="00767B78">
      <w:pPr>
        <w:rPr>
          <w:sz w:val="10"/>
        </w:rPr>
      </w:pPr>
      <w:r w:rsidRPr="00134EF3">
        <w:rPr>
          <w:sz w:val="10"/>
        </w:rPr>
        <w:t>If Seth Ackerman’s article in Jacobin has one virtue, it is that it shows how undemocratic the US electoral system is.</w:t>
      </w:r>
    </w:p>
    <w:p w14:paraId="6BBE5470" w14:textId="77777777" w:rsidR="00767B78" w:rsidRPr="00134EF3" w:rsidRDefault="00767B78" w:rsidP="00767B78">
      <w:pPr>
        <w:rPr>
          <w:sz w:val="10"/>
        </w:rPr>
      </w:pPr>
      <w:r w:rsidRPr="00134EF3">
        <w:rPr>
          <w:sz w:val="10"/>
        </w:rPr>
        <w:t>“One lesson from this history is clear: We have to stop approaching our task as if the problems we face were akin to those faced by the organizers of, say, the British Labour Party in 1900 or Canada’s New Democratic Party in 1961. Instead, we need to realize that our situation is more like that facing opposition parties in soft-authoritarian systems, like those of Russia or Singapore.”</w:t>
      </w:r>
    </w:p>
    <w:p w14:paraId="7FBA435F" w14:textId="77777777" w:rsidR="00767B78" w:rsidRPr="00134EF3" w:rsidRDefault="00767B78" w:rsidP="00767B78">
      <w:pPr>
        <w:rPr>
          <w:sz w:val="10"/>
        </w:rPr>
      </w:pPr>
      <w:r w:rsidRPr="00134EF3">
        <w:rPr>
          <w:sz w:val="10"/>
        </w:rPr>
        <w:t>However, the plan he puts forward is nothing but electoral politics. Since he only conceives of politics in the narrow scope of an electoral strategy, his proposal ends up being yet another way of working with one foot in and one foot out of the Democratic Party.</w:t>
      </w:r>
    </w:p>
    <w:p w14:paraId="27B788ED" w14:textId="77777777" w:rsidR="00767B78" w:rsidRPr="000A42A1" w:rsidRDefault="00767B78" w:rsidP="00767B78">
      <w:pPr>
        <w:rPr>
          <w:u w:val="single"/>
        </w:rPr>
      </w:pPr>
      <w:r w:rsidRPr="00134EF3">
        <w:rPr>
          <w:u w:val="single"/>
        </w:rPr>
        <w:t>Any collective effort</w:t>
      </w:r>
      <w:r w:rsidRPr="000A42A1">
        <w:rPr>
          <w:u w:val="single"/>
        </w:rPr>
        <w:t xml:space="preserve"> in the fight </w:t>
      </w:r>
      <w:r w:rsidRPr="00134EF3">
        <w:rPr>
          <w:u w:val="single"/>
        </w:rPr>
        <w:t xml:space="preserve">for </w:t>
      </w:r>
      <w:r w:rsidRPr="007811D1">
        <w:rPr>
          <w:highlight w:val="green"/>
          <w:u w:val="single"/>
        </w:rPr>
        <w:t>socialism needs</w:t>
      </w:r>
      <w:r w:rsidRPr="000A42A1">
        <w:rPr>
          <w:u w:val="single"/>
        </w:rPr>
        <w:t xml:space="preserve"> to acknowledge the need for </w:t>
      </w:r>
      <w:r w:rsidRPr="007811D1">
        <w:rPr>
          <w:highlight w:val="green"/>
          <w:u w:val="single"/>
        </w:rPr>
        <w:t>a revolutionary strategy.</w:t>
      </w:r>
    </w:p>
    <w:p w14:paraId="470CB7DA" w14:textId="77777777" w:rsidR="00767B78" w:rsidRPr="000A42A1" w:rsidRDefault="00767B78" w:rsidP="00767B78">
      <w:pPr>
        <w:rPr>
          <w:u w:val="single"/>
        </w:rPr>
      </w:pPr>
      <w:r w:rsidRPr="007811D1">
        <w:rPr>
          <w:highlight w:val="green"/>
          <w:u w:val="single"/>
        </w:rPr>
        <w:t xml:space="preserve">Reformism has failed </w:t>
      </w:r>
      <w:r w:rsidRPr="00134EF3">
        <w:rPr>
          <w:u w:val="single"/>
        </w:rPr>
        <w:t>time and again</w:t>
      </w:r>
      <w:r w:rsidRPr="000A42A1">
        <w:rPr>
          <w:u w:val="single"/>
        </w:rPr>
        <w:t xml:space="preserve"> and </w:t>
      </w:r>
      <w:r w:rsidRPr="007811D1">
        <w:rPr>
          <w:highlight w:val="green"/>
          <w:u w:val="single"/>
        </w:rPr>
        <w:t xml:space="preserve">only revolutions have severed </w:t>
      </w:r>
      <w:r w:rsidRPr="00134EF3">
        <w:rPr>
          <w:u w:val="single"/>
        </w:rPr>
        <w:t xml:space="preserve">the chains of </w:t>
      </w:r>
      <w:r w:rsidRPr="007811D1">
        <w:rPr>
          <w:highlight w:val="green"/>
          <w:u w:val="single"/>
        </w:rPr>
        <w:t>class exploitation. Despite</w:t>
      </w:r>
      <w:r w:rsidRPr="00134EF3">
        <w:rPr>
          <w:u w:val="single"/>
        </w:rPr>
        <w:t xml:space="preserve"> its </w:t>
      </w:r>
      <w:r w:rsidRPr="007811D1">
        <w:rPr>
          <w:highlight w:val="green"/>
          <w:u w:val="single"/>
        </w:rPr>
        <w:t>later bureaucratization</w:t>
      </w:r>
      <w:r w:rsidRPr="000A42A1">
        <w:rPr>
          <w:u w:val="single"/>
        </w:rPr>
        <w:t xml:space="preserve"> and repressive drift, </w:t>
      </w:r>
      <w:r w:rsidRPr="007811D1">
        <w:rPr>
          <w:highlight w:val="green"/>
          <w:u w:val="single"/>
        </w:rPr>
        <w:t xml:space="preserve">the Russian Revolution broke </w:t>
      </w:r>
      <w:r w:rsidRPr="00134EF3">
        <w:rPr>
          <w:u w:val="single"/>
        </w:rPr>
        <w:t>the power of</w:t>
      </w:r>
      <w:r w:rsidRPr="000A42A1">
        <w:rPr>
          <w:u w:val="single"/>
        </w:rPr>
        <w:t xml:space="preserve"> the Czar and </w:t>
      </w:r>
      <w:r w:rsidRPr="007811D1">
        <w:rPr>
          <w:highlight w:val="green"/>
          <w:u w:val="single"/>
        </w:rPr>
        <w:t xml:space="preserve">the bourgeoisie and provided immediate relief to millions </w:t>
      </w:r>
      <w:r w:rsidRPr="00134EF3">
        <w:rPr>
          <w:u w:val="single"/>
        </w:rPr>
        <w:t>of workers</w:t>
      </w:r>
      <w:r w:rsidRPr="000A42A1">
        <w:rPr>
          <w:u w:val="single"/>
        </w:rPr>
        <w:t xml:space="preserve"> and peasants, distributed the land, </w:t>
      </w:r>
      <w:r w:rsidRPr="00134EF3">
        <w:rPr>
          <w:u w:val="single"/>
        </w:rPr>
        <w:t>paved the way for women’s emancipation</w:t>
      </w:r>
      <w:r w:rsidRPr="000A42A1">
        <w:rPr>
          <w:u w:val="single"/>
        </w:rPr>
        <w:t xml:space="preserve"> and sexual freedom and established the most democratic system that has ever existed.</w:t>
      </w:r>
    </w:p>
    <w:p w14:paraId="4DF5F22C" w14:textId="77777777" w:rsidR="00767B78" w:rsidRPr="00134EF3" w:rsidRDefault="00767B78" w:rsidP="00767B78">
      <w:pPr>
        <w:rPr>
          <w:sz w:val="10"/>
        </w:rPr>
      </w:pPr>
      <w:r w:rsidRPr="00134EF3">
        <w:rPr>
          <w:u w:val="single"/>
        </w:rPr>
        <w:t>All t</w:t>
      </w:r>
      <w:r w:rsidRPr="007811D1">
        <w:rPr>
          <w:highlight w:val="green"/>
          <w:u w:val="single"/>
        </w:rPr>
        <w:t>his was possible only through</w:t>
      </w:r>
      <w:r w:rsidRPr="000A42A1">
        <w:rPr>
          <w:u w:val="single"/>
        </w:rPr>
        <w:t xml:space="preserve"> the </w:t>
      </w:r>
      <w:r w:rsidRPr="007811D1">
        <w:rPr>
          <w:highlight w:val="green"/>
          <w:u w:val="single"/>
        </w:rPr>
        <w:t xml:space="preserve">coordinated action </w:t>
      </w:r>
      <w:r w:rsidRPr="00134EF3">
        <w:rPr>
          <w:u w:val="single"/>
        </w:rPr>
        <w:t xml:space="preserve">of the working masses </w:t>
      </w:r>
      <w:r w:rsidRPr="007811D1">
        <w:rPr>
          <w:highlight w:val="green"/>
          <w:u w:val="single"/>
        </w:rPr>
        <w:t>through</w:t>
      </w:r>
      <w:r w:rsidRPr="000A42A1">
        <w:rPr>
          <w:u w:val="single"/>
        </w:rPr>
        <w:t xml:space="preserve"> bodies of self-organization: </w:t>
      </w:r>
      <w:r w:rsidRPr="007811D1">
        <w:rPr>
          <w:highlight w:val="green"/>
          <w:u w:val="single"/>
        </w:rPr>
        <w:t>the</w:t>
      </w:r>
      <w:r w:rsidRPr="000A42A1">
        <w:rPr>
          <w:u w:val="single"/>
        </w:rPr>
        <w:t xml:space="preserve"> soviets (or </w:t>
      </w:r>
      <w:r w:rsidRPr="007811D1">
        <w:rPr>
          <w:highlight w:val="green"/>
          <w:u w:val="single"/>
        </w:rPr>
        <w:t>workers’ councils</w:t>
      </w:r>
      <w:r w:rsidRPr="000A42A1">
        <w:rPr>
          <w:u w:val="single"/>
        </w:rPr>
        <w:t xml:space="preserve">). </w:t>
      </w:r>
      <w:r w:rsidRPr="007811D1">
        <w:rPr>
          <w:highlight w:val="green"/>
          <w:u w:val="single"/>
        </w:rPr>
        <w:t>These</w:t>
      </w:r>
      <w:r w:rsidRPr="000A42A1">
        <w:rPr>
          <w:u w:val="single"/>
        </w:rPr>
        <w:t xml:space="preserve"> councils </w:t>
      </w:r>
      <w:r w:rsidRPr="007811D1">
        <w:rPr>
          <w:highlight w:val="green"/>
          <w:u w:val="single"/>
        </w:rPr>
        <w:t xml:space="preserve">were crucial for </w:t>
      </w:r>
      <w:r w:rsidRPr="000A42A1">
        <w:rPr>
          <w:u w:val="single"/>
        </w:rPr>
        <w:t xml:space="preserve">asserting and </w:t>
      </w:r>
      <w:r w:rsidRPr="007811D1">
        <w:rPr>
          <w:highlight w:val="green"/>
          <w:u w:val="single"/>
        </w:rPr>
        <w:t xml:space="preserve">channeling </w:t>
      </w:r>
      <w:r w:rsidRPr="000A42A1">
        <w:rPr>
          <w:u w:val="single"/>
        </w:rPr>
        <w:t xml:space="preserve">workers’ </w:t>
      </w:r>
      <w:r w:rsidRPr="007811D1">
        <w:rPr>
          <w:highlight w:val="green"/>
          <w:u w:val="single"/>
        </w:rPr>
        <w:t>power and</w:t>
      </w:r>
      <w:r w:rsidRPr="000A42A1">
        <w:rPr>
          <w:u w:val="single"/>
        </w:rPr>
        <w:t xml:space="preserve">, very importantly, </w:t>
      </w:r>
      <w:r w:rsidRPr="007811D1">
        <w:rPr>
          <w:highlight w:val="green"/>
          <w:u w:val="single"/>
        </w:rPr>
        <w:t>planning the insurrection</w:t>
      </w:r>
      <w:r w:rsidRPr="000A42A1">
        <w:rPr>
          <w:u w:val="single"/>
        </w:rPr>
        <w:t>.</w:t>
      </w:r>
      <w:r w:rsidRPr="00134EF3">
        <w:rPr>
          <w:sz w:val="10"/>
        </w:rPr>
        <w:t xml:space="preserve"> The Bolsheviks fought within the soviets and won the majority in them to a revolutionary strategy.</w:t>
      </w:r>
    </w:p>
    <w:p w14:paraId="6F5862DD" w14:textId="77777777" w:rsidR="00767B78" w:rsidRPr="000A42A1" w:rsidRDefault="00767B78" w:rsidP="00767B78">
      <w:pPr>
        <w:rPr>
          <w:u w:val="single"/>
        </w:rPr>
      </w:pPr>
      <w:r w:rsidRPr="00134EF3">
        <w:rPr>
          <w:sz w:val="10"/>
        </w:rPr>
        <w:t xml:space="preserve">Of course, revolutionaries cannot make a revolution nor, despite Che Guevara’s theorizations, create the subjective conditions for it. </w:t>
      </w:r>
      <w:r w:rsidRPr="000A42A1">
        <w:rPr>
          <w:u w:val="single"/>
        </w:rPr>
        <w:t xml:space="preserve">Yet, </w:t>
      </w:r>
      <w:r w:rsidRPr="007811D1">
        <w:rPr>
          <w:highlight w:val="green"/>
          <w:u w:val="single"/>
        </w:rPr>
        <w:t>a minority of militant workers</w:t>
      </w:r>
      <w:r w:rsidRPr="00134EF3">
        <w:rPr>
          <w:u w:val="single"/>
        </w:rPr>
        <w:t xml:space="preserve"> can </w:t>
      </w:r>
      <w:r w:rsidRPr="007811D1">
        <w:rPr>
          <w:highlight w:val="green"/>
          <w:u w:val="single"/>
        </w:rPr>
        <w:t>play an important role in a larger movement of</w:t>
      </w:r>
      <w:r w:rsidRPr="000A42A1">
        <w:rPr>
          <w:u w:val="single"/>
        </w:rPr>
        <w:t xml:space="preserve"> workers and </w:t>
      </w:r>
      <w:r w:rsidRPr="007811D1">
        <w:rPr>
          <w:highlight w:val="green"/>
          <w:u w:val="single"/>
        </w:rPr>
        <w:t>oppressed people by fostering</w:t>
      </w:r>
      <w:r w:rsidRPr="000A42A1">
        <w:rPr>
          <w:u w:val="single"/>
        </w:rPr>
        <w:t xml:space="preserve"> the creation of </w:t>
      </w:r>
      <w:r w:rsidRPr="007811D1">
        <w:rPr>
          <w:highlight w:val="green"/>
          <w:u w:val="single"/>
        </w:rPr>
        <w:t>united front organizations and advancing revolutionary politics</w:t>
      </w:r>
      <w:r w:rsidRPr="000A42A1">
        <w:rPr>
          <w:u w:val="single"/>
        </w:rPr>
        <w:t>.</w:t>
      </w:r>
    </w:p>
    <w:p w14:paraId="2CD5B32B" w14:textId="77777777" w:rsidR="00767B78" w:rsidRPr="00134EF3" w:rsidRDefault="00767B78" w:rsidP="00767B78">
      <w:pPr>
        <w:rPr>
          <w:sz w:val="10"/>
        </w:rPr>
      </w:pPr>
      <w:r w:rsidRPr="00134EF3">
        <w:rPr>
          <w:sz w:val="10"/>
        </w:rPr>
        <w:t>The Fight for the United Front Begins Today</w:t>
      </w:r>
    </w:p>
    <w:p w14:paraId="1D474E44" w14:textId="77777777" w:rsidR="00767B78" w:rsidRPr="00134EF3" w:rsidRDefault="00767B78" w:rsidP="00767B78">
      <w:pPr>
        <w:rPr>
          <w:sz w:val="10"/>
        </w:rPr>
      </w:pPr>
      <w:r w:rsidRPr="00134EF3">
        <w:rPr>
          <w:sz w:val="10"/>
        </w:rPr>
        <w:t>The soviets were nothing but united front organizations. As Emilio Albamonte and Matías Maiello convincingly argue, the same united front organizations that wage a defensive fight against the attacks of capital and the state will serve to organize the offensive when conditions are favorable.[4]</w:t>
      </w:r>
    </w:p>
    <w:p w14:paraId="539251C8" w14:textId="77777777" w:rsidR="00767B78" w:rsidRPr="00134EF3" w:rsidRDefault="00767B78" w:rsidP="00767B78">
      <w:pPr>
        <w:rPr>
          <w:sz w:val="10"/>
        </w:rPr>
      </w:pPr>
      <w:r w:rsidRPr="007811D1">
        <w:rPr>
          <w:highlight w:val="green"/>
          <w:u w:val="single"/>
        </w:rPr>
        <w:t>A central task for a revolutionary party</w:t>
      </w:r>
      <w:r w:rsidRPr="000A42A1">
        <w:rPr>
          <w:u w:val="single"/>
        </w:rPr>
        <w:t xml:space="preserve">, then, </w:t>
      </w:r>
      <w:r w:rsidRPr="007811D1">
        <w:rPr>
          <w:highlight w:val="green"/>
          <w:u w:val="single"/>
        </w:rPr>
        <w:t>is the development of these bodies</w:t>
      </w:r>
      <w:r w:rsidRPr="000A42A1">
        <w:rPr>
          <w:u w:val="single"/>
        </w:rPr>
        <w:t xml:space="preserve"> of workers’ self-organization</w:t>
      </w:r>
      <w:r w:rsidRPr="00134EF3">
        <w:rPr>
          <w:sz w:val="10"/>
        </w:rPr>
        <w:t>. And this can only be done if the party is part and parcel of the working class, if it manages to “merge itself with the broadest masses of the toilers.”[5]</w:t>
      </w:r>
    </w:p>
    <w:p w14:paraId="2F583FA5" w14:textId="77777777" w:rsidR="00767B78" w:rsidRPr="00134EF3" w:rsidRDefault="00767B78" w:rsidP="00767B78">
      <w:pPr>
        <w:rPr>
          <w:sz w:val="10"/>
        </w:rPr>
      </w:pPr>
      <w:r w:rsidRPr="000A42A1">
        <w:rPr>
          <w:u w:val="single"/>
        </w:rPr>
        <w:t xml:space="preserve">Furthermore, </w:t>
      </w:r>
      <w:r w:rsidRPr="007811D1">
        <w:rPr>
          <w:highlight w:val="green"/>
          <w:u w:val="single"/>
        </w:rPr>
        <w:t xml:space="preserve">the ranks </w:t>
      </w:r>
      <w:r w:rsidRPr="00134EF3">
        <w:rPr>
          <w:u w:val="single"/>
        </w:rPr>
        <w:t xml:space="preserve">of the party </w:t>
      </w:r>
      <w:r w:rsidRPr="007811D1">
        <w:rPr>
          <w:highlight w:val="green"/>
          <w:u w:val="single"/>
        </w:rPr>
        <w:t xml:space="preserve">must be filled with the workers who </w:t>
      </w:r>
      <w:r w:rsidRPr="000A42A1">
        <w:rPr>
          <w:u w:val="single"/>
        </w:rPr>
        <w:t xml:space="preserve">are politically most advanced, those who </w:t>
      </w:r>
      <w:r w:rsidRPr="007811D1">
        <w:rPr>
          <w:highlight w:val="green"/>
          <w:u w:val="single"/>
        </w:rPr>
        <w:t>are active in the fights against bosses and the union bureaucracy, against racism and gender oppression, and who see the need to overthrow capitalism</w:t>
      </w:r>
      <w:r w:rsidRPr="00134EF3">
        <w:rPr>
          <w:sz w:val="10"/>
        </w:rPr>
        <w:t>.[6]</w:t>
      </w:r>
    </w:p>
    <w:p w14:paraId="678E7C8C" w14:textId="77777777" w:rsidR="00767B78" w:rsidRPr="000A42A1" w:rsidRDefault="00767B78" w:rsidP="00767B78">
      <w:pPr>
        <w:rPr>
          <w:u w:val="single"/>
        </w:rPr>
      </w:pPr>
      <w:r w:rsidRPr="00134EF3">
        <w:rPr>
          <w:sz w:val="10"/>
        </w:rPr>
        <w:t xml:space="preserve">In this way, members of the party will have their character and politics forged in the struggle. </w:t>
      </w:r>
      <w:r w:rsidRPr="007811D1">
        <w:rPr>
          <w:highlight w:val="green"/>
          <w:u w:val="single"/>
        </w:rPr>
        <w:t>Marxist</w:t>
      </w:r>
      <w:r w:rsidRPr="000A42A1">
        <w:rPr>
          <w:u w:val="single"/>
        </w:rPr>
        <w:t xml:space="preserve"> propaganda and </w:t>
      </w:r>
      <w:r w:rsidRPr="007811D1">
        <w:rPr>
          <w:highlight w:val="green"/>
          <w:u w:val="single"/>
        </w:rPr>
        <w:t>theory are the scaffolding, but</w:t>
      </w:r>
      <w:r w:rsidRPr="000A42A1">
        <w:rPr>
          <w:u w:val="single"/>
        </w:rPr>
        <w:t xml:space="preserve"> the </w:t>
      </w:r>
      <w:r w:rsidRPr="007811D1">
        <w:rPr>
          <w:highlight w:val="green"/>
          <w:u w:val="single"/>
        </w:rPr>
        <w:t>participation in class struggle</w:t>
      </w:r>
      <w:r w:rsidRPr="000A42A1">
        <w:rPr>
          <w:u w:val="single"/>
        </w:rPr>
        <w:t xml:space="preserve">s </w:t>
      </w:r>
      <w:r w:rsidRPr="007811D1">
        <w:rPr>
          <w:highlight w:val="green"/>
          <w:u w:val="single"/>
        </w:rPr>
        <w:t xml:space="preserve">is the </w:t>
      </w:r>
      <w:r w:rsidRPr="00134EF3">
        <w:rPr>
          <w:u w:val="single"/>
        </w:rPr>
        <w:t xml:space="preserve">necessary </w:t>
      </w:r>
      <w:r w:rsidRPr="007811D1">
        <w:rPr>
          <w:highlight w:val="green"/>
          <w:u w:val="single"/>
        </w:rPr>
        <w:t>catalyst for cadre formation. Every strike</w:t>
      </w:r>
      <w:r w:rsidRPr="000A42A1">
        <w:rPr>
          <w:u w:val="single"/>
        </w:rPr>
        <w:t xml:space="preserve">, picket line, roadblock, every conflict </w:t>
      </w:r>
      <w:r w:rsidRPr="007811D1">
        <w:rPr>
          <w:highlight w:val="green"/>
          <w:u w:val="single"/>
        </w:rPr>
        <w:t>serves as a school</w:t>
      </w:r>
      <w:r w:rsidRPr="000A42A1">
        <w:rPr>
          <w:u w:val="single"/>
        </w:rPr>
        <w:t xml:space="preserve"> of war, and </w:t>
      </w:r>
      <w:r w:rsidRPr="007811D1">
        <w:rPr>
          <w:highlight w:val="green"/>
          <w:u w:val="single"/>
        </w:rPr>
        <w:t>the party tempers its character in</w:t>
      </w:r>
      <w:r w:rsidRPr="000A42A1">
        <w:rPr>
          <w:u w:val="single"/>
        </w:rPr>
        <w:t xml:space="preserve"> the heat of </w:t>
      </w:r>
      <w:r w:rsidRPr="007811D1">
        <w:rPr>
          <w:highlight w:val="green"/>
          <w:u w:val="single"/>
        </w:rPr>
        <w:t>these struggles</w:t>
      </w:r>
      <w:r w:rsidRPr="000A42A1">
        <w:rPr>
          <w:u w:val="single"/>
        </w:rPr>
        <w:t>: it becomes a party of combat.</w:t>
      </w:r>
    </w:p>
    <w:p w14:paraId="604CFE5E" w14:textId="77777777" w:rsidR="00767B78" w:rsidRPr="00134EF3" w:rsidRDefault="00767B78" w:rsidP="00767B78">
      <w:pPr>
        <w:rPr>
          <w:sz w:val="10"/>
        </w:rPr>
      </w:pPr>
      <w:r w:rsidRPr="00134EF3">
        <w:rPr>
          <w:sz w:val="10"/>
        </w:rPr>
        <w:t xml:space="preserve">Although forgotten by most of the left, the fight against the union bureaucracy is of paramount importance today. </w:t>
      </w:r>
      <w:r w:rsidRPr="007811D1">
        <w:rPr>
          <w:highlight w:val="green"/>
          <w:u w:val="single"/>
        </w:rPr>
        <w:t>The approach of most of the</w:t>
      </w:r>
      <w:r w:rsidRPr="000A42A1">
        <w:rPr>
          <w:u w:val="single"/>
        </w:rPr>
        <w:t xml:space="preserve"> US </w:t>
      </w:r>
      <w:r w:rsidRPr="007811D1">
        <w:rPr>
          <w:highlight w:val="green"/>
          <w:u w:val="single"/>
        </w:rPr>
        <w:t xml:space="preserve">left has been to </w:t>
      </w:r>
      <w:r w:rsidRPr="00134EF3">
        <w:rPr>
          <w:u w:val="single"/>
        </w:rPr>
        <w:t xml:space="preserve">try to </w:t>
      </w:r>
      <w:r w:rsidRPr="007811D1">
        <w:rPr>
          <w:highlight w:val="green"/>
          <w:u w:val="single"/>
        </w:rPr>
        <w:t>secure positions in</w:t>
      </w:r>
      <w:r w:rsidRPr="000A42A1">
        <w:rPr>
          <w:u w:val="single"/>
        </w:rPr>
        <w:t xml:space="preserve"> unions, oftentimes sharing a slate with </w:t>
      </w:r>
      <w:r w:rsidRPr="007811D1">
        <w:rPr>
          <w:highlight w:val="green"/>
          <w:u w:val="single"/>
        </w:rPr>
        <w:t>the bureaucracy.</w:t>
      </w:r>
    </w:p>
    <w:p w14:paraId="04C7517D" w14:textId="77777777" w:rsidR="00767B78" w:rsidRPr="00134EF3" w:rsidRDefault="00767B78" w:rsidP="00767B78">
      <w:pPr>
        <w:rPr>
          <w:sz w:val="10"/>
        </w:rPr>
      </w:pPr>
      <w:r w:rsidRPr="00134EF3">
        <w:rPr>
          <w:sz w:val="10"/>
        </w:rPr>
        <w:t xml:space="preserve">The union bureaucrats are agents of capital in the labor movement. </w:t>
      </w:r>
      <w:r w:rsidRPr="007811D1">
        <w:rPr>
          <w:highlight w:val="green"/>
          <w:u w:val="single"/>
        </w:rPr>
        <w:t>They reproduce racism and sexism and systematically tame workers</w:t>
      </w:r>
      <w:r w:rsidRPr="000A42A1">
        <w:rPr>
          <w:u w:val="single"/>
        </w:rPr>
        <w:t xml:space="preserve">’ outrage </w:t>
      </w:r>
      <w:r w:rsidRPr="007811D1">
        <w:rPr>
          <w:highlight w:val="green"/>
          <w:u w:val="single"/>
        </w:rPr>
        <w:t>to reach</w:t>
      </w:r>
      <w:r w:rsidRPr="000A42A1">
        <w:rPr>
          <w:u w:val="single"/>
        </w:rPr>
        <w:t xml:space="preserve"> a </w:t>
      </w:r>
      <w:r w:rsidRPr="007811D1">
        <w:rPr>
          <w:highlight w:val="green"/>
          <w:u w:val="single"/>
        </w:rPr>
        <w:t>compromise</w:t>
      </w:r>
      <w:r w:rsidRPr="000A42A1">
        <w:rPr>
          <w:u w:val="single"/>
        </w:rPr>
        <w:t xml:space="preserve"> with the bosses.</w:t>
      </w:r>
      <w:r w:rsidRPr="00134EF3">
        <w:rPr>
          <w:sz w:val="10"/>
        </w:rPr>
        <w:t xml:space="preserve"> The union bureaucracy is the main hurdle workers need to fight to enjoy democracy in their organizations and advance their interests.[7]</w:t>
      </w:r>
    </w:p>
    <w:p w14:paraId="6D8DED1E" w14:textId="77777777" w:rsidR="00767B78" w:rsidRPr="00134EF3" w:rsidRDefault="00767B78" w:rsidP="00767B78">
      <w:pPr>
        <w:rPr>
          <w:sz w:val="10"/>
        </w:rPr>
      </w:pPr>
      <w:r w:rsidRPr="00134EF3">
        <w:rPr>
          <w:sz w:val="10"/>
        </w:rPr>
        <w:t xml:space="preserve">Since there is barely any discussion on union bureaucracy within the existing left, there is little understanding of what it is and how to fight it. </w:t>
      </w:r>
      <w:r w:rsidRPr="000A42A1">
        <w:rPr>
          <w:u w:val="single"/>
        </w:rPr>
        <w:t xml:space="preserve">An analysis of the union bureaucracy is beyond the scope of this article, but for now let’s say the </w:t>
      </w:r>
      <w:r w:rsidRPr="007811D1">
        <w:rPr>
          <w:highlight w:val="green"/>
          <w:u w:val="single"/>
        </w:rPr>
        <w:t>leadership is bureaucratic if decisions are not</w:t>
      </w:r>
      <w:r w:rsidRPr="00134EF3">
        <w:rPr>
          <w:u w:val="single"/>
        </w:rPr>
        <w:t xml:space="preserve"> taken </w:t>
      </w:r>
      <w:r w:rsidRPr="007811D1">
        <w:rPr>
          <w:highlight w:val="green"/>
          <w:u w:val="single"/>
        </w:rPr>
        <w:t>democratic</w:t>
      </w:r>
      <w:r w:rsidRPr="00134EF3">
        <w:rPr>
          <w:u w:val="single"/>
        </w:rPr>
        <w:t>ally</w:t>
      </w:r>
      <w:r w:rsidRPr="000A42A1">
        <w:rPr>
          <w:u w:val="single"/>
        </w:rPr>
        <w:t xml:space="preserve"> through assemblies, </w:t>
      </w:r>
      <w:r w:rsidRPr="007811D1">
        <w:rPr>
          <w:highlight w:val="green"/>
          <w:u w:val="single"/>
        </w:rPr>
        <w:t>delegates are not recallable, and participation</w:t>
      </w:r>
      <w:r w:rsidRPr="000A42A1">
        <w:rPr>
          <w:u w:val="single"/>
        </w:rPr>
        <w:t xml:space="preserve"> of the rank and file </w:t>
      </w:r>
      <w:r w:rsidRPr="007811D1">
        <w:rPr>
          <w:highlight w:val="green"/>
          <w:u w:val="single"/>
        </w:rPr>
        <w:t xml:space="preserve">is weak; if the leadership does not fight </w:t>
      </w:r>
      <w:r w:rsidRPr="00134EF3">
        <w:rPr>
          <w:u w:val="single"/>
        </w:rPr>
        <w:t xml:space="preserve">relentlessly against </w:t>
      </w:r>
      <w:r w:rsidRPr="007811D1">
        <w:rPr>
          <w:highlight w:val="green"/>
          <w:u w:val="single"/>
        </w:rPr>
        <w:t>racism, sexism, and national chauvinism; or if the union endorses Democrats</w:t>
      </w:r>
      <w:r w:rsidRPr="000A42A1">
        <w:rPr>
          <w:u w:val="single"/>
        </w:rPr>
        <w:t xml:space="preserve"> (or any bourgeois party). </w:t>
      </w:r>
      <w:r w:rsidRPr="00134EF3">
        <w:rPr>
          <w:sz w:val="10"/>
        </w:rPr>
        <w:t>Any of the above is an unequivocal sign that the union leadership is not advancing workers’ interests.</w:t>
      </w:r>
    </w:p>
    <w:p w14:paraId="78CE8763" w14:textId="77777777" w:rsidR="00767B78" w:rsidRPr="00134EF3" w:rsidRDefault="00767B78" w:rsidP="00767B78">
      <w:pPr>
        <w:rPr>
          <w:sz w:val="10"/>
        </w:rPr>
      </w:pPr>
      <w:r w:rsidRPr="00134EF3">
        <w:rPr>
          <w:sz w:val="10"/>
        </w:rPr>
        <w:t>Left parties in the US should contest union leadership with oppositional caucuses instead of putting differences aside and joining them in a slate in order to secure a position.</w:t>
      </w:r>
    </w:p>
    <w:p w14:paraId="262CEBF5" w14:textId="77777777" w:rsidR="00767B78" w:rsidRPr="00134EF3" w:rsidRDefault="00767B78" w:rsidP="00767B78">
      <w:pPr>
        <w:rPr>
          <w:sz w:val="10"/>
        </w:rPr>
      </w:pPr>
      <w:r w:rsidRPr="00134EF3">
        <w:rPr>
          <w:sz w:val="10"/>
        </w:rPr>
        <w:t>Democratic Demands and Workers’ Hegemony</w:t>
      </w:r>
    </w:p>
    <w:p w14:paraId="2464EDBF" w14:textId="77777777" w:rsidR="00767B78" w:rsidRPr="00134EF3" w:rsidRDefault="00767B78" w:rsidP="00767B78">
      <w:pPr>
        <w:rPr>
          <w:sz w:val="10"/>
        </w:rPr>
      </w:pPr>
      <w:r w:rsidRPr="000A42A1">
        <w:rPr>
          <w:u w:val="single"/>
        </w:rPr>
        <w:t xml:space="preserve">The members of a revolutionary party not only need to advance struggles for economic justice or workers’ demands. Individual racism and bigotry must be fought at the workplace and at every level. But most importantly, </w:t>
      </w:r>
      <w:r w:rsidRPr="007811D1">
        <w:rPr>
          <w:highlight w:val="green"/>
          <w:u w:val="single"/>
        </w:rPr>
        <w:t>we need to build up a fight against</w:t>
      </w:r>
      <w:r w:rsidRPr="000A42A1">
        <w:rPr>
          <w:u w:val="single"/>
        </w:rPr>
        <w:t xml:space="preserve"> these </w:t>
      </w:r>
      <w:r w:rsidRPr="007811D1">
        <w:rPr>
          <w:highlight w:val="green"/>
          <w:u w:val="single"/>
        </w:rPr>
        <w:t>oppressions from a working-class perspective</w:t>
      </w:r>
      <w:r w:rsidRPr="000A42A1">
        <w:rPr>
          <w:u w:val="single"/>
        </w:rPr>
        <w:t>.</w:t>
      </w:r>
      <w:r w:rsidRPr="00134EF3">
        <w:rPr>
          <w:sz w:val="10"/>
        </w:rPr>
        <w:t xml:space="preserve"> The initiatives Strike Against Police Terror and No Cops in Our Unions, both advanced by Left Voice collaborators, are attempts to link workers’ power with the fight against racism.[8]</w:t>
      </w:r>
    </w:p>
    <w:p w14:paraId="4F0186C3" w14:textId="77777777" w:rsidR="00767B78" w:rsidRPr="000A42A1" w:rsidRDefault="00767B78" w:rsidP="00767B78">
      <w:pPr>
        <w:rPr>
          <w:u w:val="single"/>
        </w:rPr>
      </w:pPr>
      <w:r w:rsidRPr="000A42A1">
        <w:rPr>
          <w:u w:val="single"/>
        </w:rPr>
        <w:t>The mobilization of women in the US and across the globe for reproductive rights, gender equality and against all kinds of gender violence has reopened the discussion about what kind of women’s movement we need.</w:t>
      </w:r>
    </w:p>
    <w:p w14:paraId="089BC088" w14:textId="77777777" w:rsidR="00767B78" w:rsidRPr="000A42A1" w:rsidRDefault="00767B78" w:rsidP="00767B78">
      <w:pPr>
        <w:rPr>
          <w:u w:val="single"/>
        </w:rPr>
      </w:pPr>
      <w:r w:rsidRPr="000A42A1">
        <w:rPr>
          <w:u w:val="single"/>
        </w:rPr>
        <w:t xml:space="preserve">It is not on moral grounds that we argue for putting up these struggles for democratic demands: </w:t>
      </w:r>
      <w:r w:rsidRPr="007811D1">
        <w:rPr>
          <w:highlight w:val="green"/>
          <w:u w:val="single"/>
        </w:rPr>
        <w:t>they are a key element in a revolutionary strategy</w:t>
      </w:r>
      <w:r w:rsidRPr="000A42A1">
        <w:rPr>
          <w:u w:val="single"/>
        </w:rPr>
        <w:t>.</w:t>
      </w:r>
      <w:r w:rsidRPr="00134EF3">
        <w:rPr>
          <w:sz w:val="10"/>
        </w:rPr>
        <w:t xml:space="preserve"> Workers will lead the socialist revolution. But to do so, they need to show themselves as the class that will achieve emancipation for the rest: the poor and disenfranchised, students, the middle class; and, across all social strata, to the most oppressed. The fight for their demands strengthens working-class hegemony, that is, its capacity to wage struggles for the benefit of all.</w:t>
      </w:r>
    </w:p>
    <w:p w14:paraId="5A35E524" w14:textId="77777777" w:rsidR="00767B78" w:rsidRDefault="00767B78" w:rsidP="00767B78">
      <w:pPr>
        <w:rPr>
          <w:u w:val="single"/>
        </w:rPr>
      </w:pPr>
      <w:r w:rsidRPr="000A42A1">
        <w:rPr>
          <w:u w:val="single"/>
        </w:rPr>
        <w:t xml:space="preserve">At the same time, </w:t>
      </w:r>
      <w:r w:rsidRPr="007811D1">
        <w:rPr>
          <w:highlight w:val="green"/>
          <w:u w:val="single"/>
        </w:rPr>
        <w:t>the party will only be truly revolutionary if it includes radical militants honed</w:t>
      </w:r>
      <w:r w:rsidRPr="000A42A1">
        <w:rPr>
          <w:u w:val="single"/>
        </w:rPr>
        <w:t xml:space="preserve"> by struggles </w:t>
      </w:r>
      <w:r w:rsidRPr="007811D1">
        <w:rPr>
          <w:highlight w:val="green"/>
          <w:u w:val="single"/>
        </w:rPr>
        <w:t>against racism, sexism, and other oppressions</w:t>
      </w:r>
      <w:r w:rsidRPr="000A42A1">
        <w:rPr>
          <w:u w:val="single"/>
        </w:rPr>
        <w:t>.</w:t>
      </w:r>
    </w:p>
    <w:p w14:paraId="6BFD713E" w14:textId="77777777" w:rsidR="007C4CC1" w:rsidRPr="004F369A" w:rsidRDefault="007C4CC1" w:rsidP="007C4CC1">
      <w:pPr>
        <w:pStyle w:val="Heading4"/>
        <w:rPr>
          <w:u w:val="single"/>
        </w:rPr>
      </w:pPr>
      <w:r>
        <w:t xml:space="preserve">Political accountability must be formalized, structured, and promote a culture of </w:t>
      </w:r>
      <w:r>
        <w:rPr>
          <w:u w:val="single"/>
        </w:rPr>
        <w:t>openness to critique</w:t>
      </w:r>
    </w:p>
    <w:p w14:paraId="74EE4E5B" w14:textId="77777777" w:rsidR="007C4CC1" w:rsidRPr="00E0734F" w:rsidRDefault="007C4CC1" w:rsidP="007C4CC1">
      <w:r w:rsidRPr="00AE630B">
        <w:rPr>
          <w:rStyle w:val="Style13ptBold"/>
        </w:rPr>
        <w:t>TM 22</w:t>
      </w:r>
      <w:r>
        <w:t>, writer at Negation Magazine, communist organizer. (T.M.</w:t>
      </w:r>
      <w:r w:rsidRPr="00E0734F">
        <w:t xml:space="preserve">, </w:t>
      </w:r>
      <w:r>
        <w:t>2022</w:t>
      </w:r>
      <w:r w:rsidRPr="00E0734F">
        <w:t>, "</w:t>
      </w:r>
      <w:r w:rsidRPr="00E0734F">
        <w:rPr>
          <w:i/>
          <w:iCs/>
        </w:rPr>
        <w:t>Negation's Organizational Culture Dossier</w:t>
      </w:r>
      <w:r>
        <w:rPr>
          <w:i/>
          <w:iCs/>
        </w:rPr>
        <w:t xml:space="preserve">: </w:t>
      </w:r>
      <w:r w:rsidRPr="00E0734F">
        <w:t>Thinking Reeds", N</w:t>
      </w:r>
      <w:r>
        <w:t>egation Magazine</w:t>
      </w:r>
      <w:r w:rsidRPr="00E0734F">
        <w:t>, https://www.negationmag.com/articles/thinking-reeds</w:t>
      </w:r>
      <w:r>
        <w:t>)</w:t>
      </w:r>
    </w:p>
    <w:p w14:paraId="7540FC8E" w14:textId="77777777" w:rsidR="007C4CC1" w:rsidRPr="00863C84" w:rsidRDefault="007C4CC1" w:rsidP="007C4CC1">
      <w:pPr>
        <w:rPr>
          <w:rStyle w:val="StyleUnderline"/>
        </w:rPr>
      </w:pPr>
      <w:r w:rsidRPr="00AE630B">
        <w:rPr>
          <w:sz w:val="16"/>
        </w:rPr>
        <w:t xml:space="preserve">Organizational culture is, on the rare occasion when it is actually analyzed, usually understood in one of a few ways. First, in the two manners mentioned above: as either a mechanistic product of rules agreed upon and enforced by an organization, or as a voluntary product of the wills of an organization’s members. However, </w:t>
      </w:r>
      <w:r w:rsidRPr="007811D1">
        <w:rPr>
          <w:rStyle w:val="StyleUnderline"/>
          <w:highlight w:val="green"/>
        </w:rPr>
        <w:t>organizational culture is also often understood</w:t>
      </w:r>
      <w:r w:rsidRPr="00863C84">
        <w:rPr>
          <w:rStyle w:val="StyleUnderline"/>
        </w:rPr>
        <w:t xml:space="preserve">, generally by liberal and conservative critics of socialist movements, </w:t>
      </w:r>
      <w:r w:rsidRPr="007811D1">
        <w:rPr>
          <w:rStyle w:val="StyleUnderline"/>
          <w:highlight w:val="green"/>
        </w:rPr>
        <w:t xml:space="preserve">as something </w:t>
      </w:r>
      <w:r w:rsidRPr="007811D1">
        <w:rPr>
          <w:rStyle w:val="Emphasis"/>
          <w:highlight w:val="green"/>
        </w:rPr>
        <w:t>extrinsic</w:t>
      </w:r>
      <w:r w:rsidRPr="007811D1">
        <w:rPr>
          <w:rStyle w:val="StyleUnderline"/>
          <w:highlight w:val="green"/>
        </w:rPr>
        <w:t xml:space="preserve"> to socialist</w:t>
      </w:r>
      <w:r w:rsidRPr="00863C84">
        <w:rPr>
          <w:rStyle w:val="StyleUnderline"/>
        </w:rPr>
        <w:t xml:space="preserve">, anarchist, </w:t>
      </w:r>
      <w:r w:rsidRPr="007811D1">
        <w:rPr>
          <w:rStyle w:val="StyleUnderline"/>
          <w:highlight w:val="green"/>
        </w:rPr>
        <w:t>and communist organizations themselves</w:t>
      </w:r>
      <w:r w:rsidRPr="00AE630B">
        <w:rPr>
          <w:sz w:val="16"/>
        </w:rPr>
        <w:t xml:space="preserve">, </w:t>
      </w:r>
      <w:r w:rsidRPr="00863C84">
        <w:rPr>
          <w:rStyle w:val="StyleUnderline"/>
        </w:rPr>
        <w:t xml:space="preserve">as an expression of broader social tendencies which </w:t>
      </w:r>
      <w:r w:rsidRPr="00863C84">
        <w:rPr>
          <w:rStyle w:val="Emphasis"/>
        </w:rPr>
        <w:t>unilaterally produce left-wing organizations</w:t>
      </w:r>
      <w:r w:rsidRPr="00863C84">
        <w:rPr>
          <w:rStyle w:val="StyleUnderline"/>
        </w:rPr>
        <w:t xml:space="preserve"> as a means of </w:t>
      </w:r>
      <w:r w:rsidRPr="00863C84">
        <w:rPr>
          <w:rStyle w:val="Emphasis"/>
        </w:rPr>
        <w:t>responding to generational cultural concerns.</w:t>
      </w:r>
    </w:p>
    <w:p w14:paraId="5925CB65" w14:textId="77777777" w:rsidR="007C4CC1" w:rsidRPr="00AE630B" w:rsidRDefault="007C4CC1" w:rsidP="007C4CC1">
      <w:pPr>
        <w:rPr>
          <w:sz w:val="16"/>
        </w:rPr>
      </w:pPr>
      <w:r w:rsidRPr="00AE630B">
        <w:rPr>
          <w:sz w:val="16"/>
        </w:rPr>
        <w:t xml:space="preserve">Anyone even remotely familiar with left-wing organizing will be aware of this idea, now practically a trope—the idea that young artists, bleeding-hearts, and flaneurs become socialists in order to sate their innate desire for a sense of purpose and capability, to feed their vanity and dreams of grandeur. Conservatives drool salaciously at the thought that their opponents are, ultimately, not only hypocrites but total vassals of their libidinal drives, floundering headlong into incoherent philosophies of right which, in the end, are nothing but crude, alluring reflections of elite liberal sensibilities. </w:t>
      </w:r>
    </w:p>
    <w:p w14:paraId="19F8CC9E" w14:textId="77777777" w:rsidR="007C4CC1" w:rsidRPr="00AE630B" w:rsidRDefault="007C4CC1" w:rsidP="007C4CC1">
      <w:pPr>
        <w:rPr>
          <w:sz w:val="16"/>
        </w:rPr>
      </w:pPr>
      <w:r w:rsidRPr="00AE630B">
        <w:rPr>
          <w:sz w:val="16"/>
        </w:rPr>
        <w:t xml:space="preserve">Socialist organizers may highlight the </w:t>
      </w:r>
      <w:r w:rsidRPr="00AE630B">
        <w:rPr>
          <w:strike/>
          <w:sz w:val="16"/>
        </w:rPr>
        <w:t>idiocy</w:t>
      </w:r>
      <w:r w:rsidRPr="00AE630B">
        <w:rPr>
          <w:sz w:val="16"/>
        </w:rPr>
        <w:t xml:space="preserve"> of such reactionary fantasies, noting that left-wing organizing often undermines one’s vanity more than it builds it up, demonstrating that their solidarity extends beyond the bounds of petty self-interest through their actions in the class struggle, and so on. They would be right to do so. Yet of course, in typical Hegelian fashion, there is something true in the conservative lie—certainly, the cultural concerns specific to the professions, classes, generations, et al which tend to join and organize within left-wing organizations do, in some sense, color the types of interactions possible within these organizations, even if these organizations are by no means reducible to a crude pseudo-Nietzschean account of millennial ressentiment.</w:t>
      </w:r>
    </w:p>
    <w:p w14:paraId="78CE8497" w14:textId="77777777" w:rsidR="007C4CC1" w:rsidRPr="00AE630B" w:rsidRDefault="007C4CC1" w:rsidP="007C4CC1">
      <w:pPr>
        <w:rPr>
          <w:sz w:val="16"/>
        </w:rPr>
      </w:pPr>
      <w:r w:rsidRPr="00AE630B">
        <w:rPr>
          <w:sz w:val="16"/>
        </w:rPr>
        <w:t xml:space="preserve">The first step in </w:t>
      </w:r>
      <w:r w:rsidRPr="007811D1">
        <w:rPr>
          <w:rStyle w:val="StyleUnderline"/>
          <w:highlight w:val="green"/>
        </w:rPr>
        <w:t>any serious accounting of the cultural problem in left-wing organization must admit this feature of left-wing organizations</w:t>
      </w:r>
      <w:r w:rsidRPr="00AE630B">
        <w:rPr>
          <w:sz w:val="16"/>
        </w:rPr>
        <w:t xml:space="preserve"> (and political organizations in general): </w:t>
      </w:r>
      <w:r w:rsidRPr="00863C84">
        <w:rPr>
          <w:rStyle w:val="StyleUnderline"/>
        </w:rPr>
        <w:t>their status as entities which are autonomous and possess a set of identifiable characteristics, but which at the same time constitute only a minor part of the cultural lives of the vast majority of their members</w:t>
      </w:r>
      <w:r w:rsidRPr="00AE630B">
        <w:rPr>
          <w:sz w:val="16"/>
        </w:rPr>
        <w:t>. Left-wing organizations are, in general, outside-insides, broken crucibles which alter their members and meld them together but only incompletely, temporarily.</w:t>
      </w:r>
    </w:p>
    <w:p w14:paraId="25C181BA" w14:textId="77777777" w:rsidR="007C4CC1" w:rsidRPr="00AE630B" w:rsidRDefault="007C4CC1" w:rsidP="007C4CC1">
      <w:pPr>
        <w:rPr>
          <w:sz w:val="16"/>
        </w:rPr>
      </w:pPr>
      <w:r w:rsidRPr="00AE630B">
        <w:rPr>
          <w:sz w:val="16"/>
        </w:rPr>
        <w:t xml:space="preserve">What does this mean in practical terms? This must be stated very carefully, because if I simply say that “left-wing organizations are semi-autonomous groups which nevertheless reflect larger cultural trends,” then 1) very little is ultimately learned, and 2) it becomes easy to take up a conservative tack, to moralize or dismiss large swaths of the left as mere reflections of “professional-managerial class” or “postmodern” thinking,[5] to treat the assertion that organizations reflect broader cultural considerations as an invitation to overgeneralize and to dismiss entire organizations or organizational tendencies due to their perceived cultural behaviors. So, let us phrase this differently. Individuals who join left-wing organizations do so for a variety of reasons; many of these reasons are “cultural” in the colloquial sense, meaning that they are derived from beliefs or perceptions explicitly held by individuals, which they have come to hold due to their sustained interactions with others who possess these beliefs or perceptions for similar reasons. </w:t>
      </w:r>
      <w:r w:rsidRPr="00863C84">
        <w:rPr>
          <w:rStyle w:val="StyleUnderline"/>
        </w:rPr>
        <w:t>Ideally, left-wing organizations would be able to practice politics in a way that respects the variety of cultural reasons members possess for joining the organization, while adhering strictly to strategies conducive to the overcoming of capitalism</w:t>
      </w:r>
      <w:r w:rsidRPr="00AE630B">
        <w:rPr>
          <w:sz w:val="16"/>
        </w:rPr>
        <w:t xml:space="preserve">[6] </w:t>
      </w:r>
      <w:r w:rsidRPr="00863C84">
        <w:rPr>
          <w:rStyle w:val="StyleUnderline"/>
        </w:rPr>
        <w:t>and to the protection of all members of the organization from internal and external abuse, violence, and harassment</w:t>
      </w:r>
      <w:r w:rsidRPr="00AE630B">
        <w:rPr>
          <w:sz w:val="16"/>
        </w:rPr>
        <w:t xml:space="preserve">. However, the specific cultural considerations underlying an individual or group of individuals’ memberships in a left-wing organization often clash with the cultural tendencies of other members, or of non-members with whom the organization wishes to join themselves—in the classical formula, this would be the sought-after “merger” between the party and working class. </w:t>
      </w:r>
    </w:p>
    <w:p w14:paraId="0B9A9391" w14:textId="77777777" w:rsidR="007C4CC1" w:rsidRPr="00863C84" w:rsidRDefault="007C4CC1" w:rsidP="007C4CC1">
      <w:pPr>
        <w:rPr>
          <w:rStyle w:val="StyleUnderline"/>
        </w:rPr>
      </w:pPr>
      <w:r w:rsidRPr="00863C84">
        <w:rPr>
          <w:rStyle w:val="StyleUnderline"/>
        </w:rPr>
        <w:t xml:space="preserve">So, the problem is this: </w:t>
      </w:r>
      <w:r w:rsidRPr="007811D1">
        <w:rPr>
          <w:rStyle w:val="StyleUnderline"/>
          <w:highlight w:val="green"/>
        </w:rPr>
        <w:t>how can an organization address the cultural concerns</w:t>
      </w:r>
      <w:r w:rsidRPr="00863C84">
        <w:rPr>
          <w:rStyle w:val="StyleUnderline"/>
        </w:rPr>
        <w:t xml:space="preserve"> that it imports from the “outside”—which may include differing religious, racial, ethnic, and gendered backgrounds, diverse personal morals, and distinct, individualized experiences of labor?</w:t>
      </w:r>
      <w:r w:rsidRPr="00AE630B">
        <w:rPr>
          <w:sz w:val="16"/>
        </w:rPr>
        <w:t xml:space="preserve"> </w:t>
      </w:r>
      <w:r w:rsidRPr="00863C84">
        <w:rPr>
          <w:rStyle w:val="StyleUnderline"/>
        </w:rPr>
        <w:t xml:space="preserve">How can an </w:t>
      </w:r>
      <w:r w:rsidRPr="007811D1">
        <w:rPr>
          <w:rStyle w:val="StyleUnderline"/>
          <w:highlight w:val="green"/>
        </w:rPr>
        <w:t>organization which seeks to “organize” those most exploited by the capitalist world-system</w:t>
      </w:r>
      <w:r w:rsidRPr="00863C84">
        <w:rPr>
          <w:rStyle w:val="StyleUnderline"/>
        </w:rPr>
        <w:t>, by gendered violence, and by white supremacy account for its own specific cultural constitution and for the cultural constitution of those it seeks to organize, both hyperlocally and at a more general level?</w:t>
      </w:r>
    </w:p>
    <w:p w14:paraId="441BD0BB" w14:textId="77777777" w:rsidR="007C4CC1" w:rsidRPr="00AE630B" w:rsidRDefault="007C4CC1" w:rsidP="007C4CC1">
      <w:pPr>
        <w:rPr>
          <w:sz w:val="16"/>
        </w:rPr>
      </w:pPr>
      <w:r w:rsidRPr="00AE630B">
        <w:rPr>
          <w:sz w:val="16"/>
        </w:rPr>
        <w:t xml:space="preserve">In some ways, this observation and problem might seem self-evident. Of course organizations reflect the elements of broader culture which their members bring into organizing with them. Yet, obvious as it may seem, much left-wing thought suppresses the implications of this observation. Organizations often tend to phrase their practical aims somewhat abstractly, rather than investigating what kinds of organizations they themselves are, the people they have already organized, and the implications of these factors. Respecting organizations as outside-insides involves asking questions regarding the cultural norms a group gives itself based on the cultural norms it imports, often unconsciously, from the outside, as well as investigating the types of cultural norms the group has spontaneously generated since its inception. </w:t>
      </w:r>
    </w:p>
    <w:p w14:paraId="7A237278" w14:textId="77777777" w:rsidR="007C4CC1" w:rsidRPr="00AE630B" w:rsidRDefault="007C4CC1" w:rsidP="007C4CC1">
      <w:pPr>
        <w:rPr>
          <w:sz w:val="16"/>
        </w:rPr>
      </w:pPr>
      <w:r w:rsidRPr="00AE630B">
        <w:rPr>
          <w:sz w:val="16"/>
        </w:rPr>
        <w:t>Before discussing what kind of actions I think this theoretical conclusion should encourage within left-wing organizations, let us discuss some failed attempts to deal with this problem, as it has been imperfectly perceived in the past.</w:t>
      </w:r>
    </w:p>
    <w:p w14:paraId="3CEB4BF2" w14:textId="77777777" w:rsidR="007C4CC1" w:rsidRPr="00AE630B" w:rsidRDefault="007C4CC1" w:rsidP="007C4CC1">
      <w:pPr>
        <w:rPr>
          <w:sz w:val="16"/>
        </w:rPr>
      </w:pPr>
      <w:r w:rsidRPr="00AE630B">
        <w:rPr>
          <w:sz w:val="16"/>
        </w:rPr>
        <w:t>Militant Subjectivation, Managerial Cynicism</w:t>
      </w:r>
    </w:p>
    <w:p w14:paraId="29CD618D" w14:textId="77777777" w:rsidR="007C4CC1" w:rsidRPr="00AE630B" w:rsidRDefault="007C4CC1" w:rsidP="007C4CC1">
      <w:pPr>
        <w:rPr>
          <w:sz w:val="16"/>
        </w:rPr>
      </w:pPr>
      <w:r w:rsidRPr="00AE630B">
        <w:rPr>
          <w:sz w:val="16"/>
        </w:rPr>
        <w:t>If we agree that individuals bring cultural norms along with them into the organizations they join, even importing specific forms of thinking and behavior en masse if many people with shared cultural touchstones join an organization at once, then the question arises: how should these “outside” cultural leavings be managed on the “inside,” by the organization itself? There are, I think, two prevalent solutions on offer currently, neither of which address the problem very well.</w:t>
      </w:r>
    </w:p>
    <w:p w14:paraId="47242182" w14:textId="77777777" w:rsidR="007C4CC1" w:rsidRPr="00AE630B" w:rsidRDefault="007C4CC1" w:rsidP="007C4CC1">
      <w:pPr>
        <w:rPr>
          <w:sz w:val="16"/>
        </w:rPr>
      </w:pPr>
      <w:r w:rsidRPr="00AE630B">
        <w:rPr>
          <w:sz w:val="16"/>
        </w:rPr>
        <w:t xml:space="preserve">First, the solution of militant subjectivation, a “classical” response to the outside-inside problem. The advocate of militant subjectivation sees the role of the organizer as the gradual separation of the self from the “external” cultural milieu which formed them, so that they might be reformed as a cultural product of the organization itself, a model of discipline who is able to freely choose to follow the cultural dictates of the organization because their desires have been remodeled as reflections of the organization’s needs.[7] If we think back to the mechanical and voluntaristic models I outlined above, we can see how militant subjectivation clumsily combines the two: an organization is, in this picture, a machine, which operates consistently and in accordance with its ingrained rules; however, the organizational machine can only reproduce itself as such and retain its specific character if its members exercise their voluntary capacities in order to purge themselves of features which are contrary to the operation of the machine. In essence, the advocate of militant subjectivation wishes for the organizer to become more “disciplined,” to mutate their will to adhere to the rules of the machine, which in turn generates a new culture rooted in the rules themselves. </w:t>
      </w:r>
    </w:p>
    <w:p w14:paraId="50265669" w14:textId="77777777" w:rsidR="007C4CC1" w:rsidRPr="00AE630B" w:rsidRDefault="007C4CC1" w:rsidP="007C4CC1">
      <w:pPr>
        <w:rPr>
          <w:sz w:val="16"/>
        </w:rPr>
      </w:pPr>
      <w:r w:rsidRPr="00863C84">
        <w:rPr>
          <w:rStyle w:val="StyleUnderline"/>
        </w:rPr>
        <w:t>A glance at the history of communist parties will make it clear that militant subjectivation is quite realizable in the short term; a longer look will show how often even the most successful projects of militant subjectivation have ultimately failed. Even if an organization is capable of creating a mass internal culture which alters the character of its members, and even if these members embrace this internal culture, no organization can ever become a pure inside, immune to the intrusion of exterior cultural elements; moreover, cultures which do somewhat manage this type of insulation for a prolonged period of time often veer into a dangerous, inward-facing cultism inimical to the communist task of confronting the world as a whole</w:t>
      </w:r>
      <w:r w:rsidRPr="00AE630B">
        <w:rPr>
          <w:sz w:val="16"/>
        </w:rPr>
        <w:t>. This is not a universal law of militant subjectivation, of course. But what we might generally claim about militant subjectivation is that it fails to account for the fact that even if, at some point, an organization is able to develop an internal culture of discipline upheld by dedicated members, the exterior culture upon which this organization is constantly acting, via the act of organizing, is itself always changing and growing in dynamic ways which will continuously challenge the organization’s internal culture. Even a mass socialist movement composed of dedicated members bought into their organization’s culture will, in time, be challenged by broader changes in culture which make their “discipline” untimely, unable to hold up under new social pressures or unable to support organizing goals. Militant subjectivation is only ever a ticking time-bomb.</w:t>
      </w:r>
    </w:p>
    <w:p w14:paraId="69CDE058" w14:textId="77777777" w:rsidR="007C4CC1" w:rsidRPr="00AE630B" w:rsidRDefault="007C4CC1" w:rsidP="007C4CC1">
      <w:pPr>
        <w:rPr>
          <w:sz w:val="16"/>
        </w:rPr>
      </w:pPr>
      <w:r w:rsidRPr="00AE630B">
        <w:rPr>
          <w:sz w:val="16"/>
        </w:rPr>
        <w:t>The second approach to the outside-inside problem, what I call managerial cynicism, is in many ways a more “contemporary” approach, though hardly better (and perhaps worse) for its contemporaneity. This approach rightly recognizes that “outside” cultures which make new homes “inside” left-wing organizations are not wholly suppressible. Managerial cynics respond to this by arguing that the culture within an organization ought to mimic either a specific “outside” culture or mirror the exigencies of culture taken as a whole—the role of an organization, they say, is to manage itself so that it replicates the immediate needs and desires of either the “average person” (the most violent of abstractions) or the desires of a specific group, usually the (apparently culturally unified) working class.</w:t>
      </w:r>
    </w:p>
    <w:p w14:paraId="1A2486E2" w14:textId="77777777" w:rsidR="007C4CC1" w:rsidRPr="00AE630B" w:rsidRDefault="007C4CC1" w:rsidP="007C4CC1">
      <w:pPr>
        <w:rPr>
          <w:sz w:val="16"/>
        </w:rPr>
      </w:pPr>
      <w:r w:rsidRPr="00AE630B">
        <w:rPr>
          <w:sz w:val="16"/>
        </w:rPr>
        <w:t>Such a view leads to the aforementioned diatribes against the professional-managerial class, infinite hand-wringing over the perceived normality of socialist organizers, screeds against postmodernity and wokeness from self-proclaimed left-wingers, and so on. In their attempts to replicate a form of culture which, simply put, does not exist (“working class culture,” “normie culture,” what have you), managerial cynicism develops itself as a new cultural disposition which, far from mapping onto existing cultural trends, opposes itself to them. This version of managerial cynicism often fails before it begins, alienating its proclaimed audience with the obvious particularity (and peculiarity) of its basic, ostensibly universal premise.</w:t>
      </w:r>
    </w:p>
    <w:p w14:paraId="065749B2" w14:textId="77777777" w:rsidR="007C4CC1" w:rsidRPr="00AE630B" w:rsidRDefault="007C4CC1" w:rsidP="007C4CC1">
      <w:pPr>
        <w:rPr>
          <w:sz w:val="16"/>
        </w:rPr>
      </w:pPr>
      <w:r w:rsidRPr="00AE630B">
        <w:rPr>
          <w:sz w:val="16"/>
        </w:rPr>
        <w:t>However, some managerial cynics are better adapted to the demands of organization, and the more subtle form of managerial cynicism is the more dangerous one. These managerial cynics don’t appeal to the hive-mind of the working class, per se, but rather insist on basing tenets of organization on the popularity of undeniably ubiquitous trends or on commonsensical ideas. Even though the notion of appealing to the desires of the “average person” begins to wear thin when you spend enough time talking to, well, people, the idea that it may be in some cases wrong to foster cultural tendencies which are evidently popular across various cultures and which are supported by polling data or common experiences remains a hard pill for many to swallow. Yet, even more innocuous, calculated tailisms often lead to organizations investing overhastily, both publicly and internally, in pervasive ideas or practices which are not considered in terms of the cultural needs of actual group members; consequently, these cultural investments often backfire and foment unproductive intra-organizational divisions, which itself harms the organization’s cultural relationships with non-members.</w:t>
      </w:r>
    </w:p>
    <w:p w14:paraId="5DB2F0FA" w14:textId="77777777" w:rsidR="007C4CC1" w:rsidRPr="00AE630B" w:rsidRDefault="007C4CC1" w:rsidP="007C4CC1">
      <w:pPr>
        <w:rPr>
          <w:sz w:val="16"/>
        </w:rPr>
      </w:pPr>
      <w:r w:rsidRPr="00AE630B">
        <w:rPr>
          <w:sz w:val="16"/>
        </w:rPr>
        <w:t xml:space="preserve">Neither the partisan of militant subjectivation nor that of managerial cynicism, then, seem able to fully address the outside-inside problem. Militant subjectivation ignores the changeability of culture and, subsequently, the likelihood that culture will shift in ways which make militancy of older days impossible on new terms; managerial cynics attempt to replicate the cultural demands of the world outside of the organization but either fail to understand the cultural richness of this outside world or, conversely, ignore the cultural needs of their members at the expensive of replicating larger cultural trends or practices. How, then, to address the outside-inside problem? I conclude with a few notes towards answering this question. </w:t>
      </w:r>
    </w:p>
    <w:p w14:paraId="34D39351" w14:textId="77777777" w:rsidR="007C4CC1" w:rsidRPr="00AE630B" w:rsidRDefault="007C4CC1" w:rsidP="007C4CC1">
      <w:pPr>
        <w:rPr>
          <w:sz w:val="16"/>
        </w:rPr>
      </w:pPr>
      <w:r w:rsidRPr="00AE630B">
        <w:rPr>
          <w:sz w:val="16"/>
        </w:rPr>
        <w:t>Ships on a Tempest Sea</w:t>
      </w:r>
    </w:p>
    <w:p w14:paraId="33C764DE" w14:textId="77777777" w:rsidR="007C4CC1" w:rsidRPr="00AE630B" w:rsidRDefault="007C4CC1" w:rsidP="007C4CC1">
      <w:pPr>
        <w:rPr>
          <w:sz w:val="16"/>
        </w:rPr>
      </w:pPr>
      <w:r w:rsidRPr="00AE630B">
        <w:rPr>
          <w:sz w:val="16"/>
        </w:rPr>
        <w:t>Left-wing organizations—socialist, anarchist, communist—are neither high hills nor sprawling plains. They are ships on a tempest sea. If the ship’s crew focuses too much on adjusting the ship to the waves, rains, and winds, they may lose their sense of coordination, so necessary for survival; if they focus entirely on keeping their operation in lock-step, on the division of maritime labor, then they may lose sight of the storm, and perish. The key, of course, is to find some balance—but what kind of balance?</w:t>
      </w:r>
    </w:p>
    <w:p w14:paraId="03755558" w14:textId="77777777" w:rsidR="007C4CC1" w:rsidRPr="00AE630B" w:rsidRDefault="007C4CC1" w:rsidP="007C4CC1">
      <w:pPr>
        <w:rPr>
          <w:sz w:val="16"/>
        </w:rPr>
      </w:pPr>
      <w:r w:rsidRPr="007811D1">
        <w:rPr>
          <w:rStyle w:val="StyleUnderline"/>
          <w:highlight w:val="green"/>
        </w:rPr>
        <w:t xml:space="preserve">The </w:t>
      </w:r>
      <w:r w:rsidRPr="007811D1">
        <w:rPr>
          <w:rStyle w:val="Emphasis"/>
          <w:highlight w:val="green"/>
        </w:rPr>
        <w:t>base-building</w:t>
      </w:r>
      <w:r w:rsidRPr="007811D1">
        <w:rPr>
          <w:rStyle w:val="StyleUnderline"/>
          <w:highlight w:val="green"/>
        </w:rPr>
        <w:t xml:space="preserve"> tendency</w:t>
      </w:r>
      <w:r w:rsidRPr="00AE630B">
        <w:rPr>
          <w:sz w:val="16"/>
        </w:rPr>
        <w:t xml:space="preserve"> of the late 2010s </w:t>
      </w:r>
      <w:r w:rsidRPr="007811D1">
        <w:rPr>
          <w:rStyle w:val="StyleUnderline"/>
          <w:highlight w:val="green"/>
        </w:rPr>
        <w:t>was buoyed by the hope that its organizations might organize</w:t>
      </w:r>
      <w:r w:rsidRPr="00863C84">
        <w:rPr>
          <w:rStyle w:val="StyleUnderline"/>
        </w:rPr>
        <w:t xml:space="preserve"> the unorganized, bringing their own skills and enthusiasm to workplaces and communities which had yet to link up with the socialist movement. They </w:t>
      </w:r>
      <w:r w:rsidRPr="007811D1">
        <w:rPr>
          <w:rStyle w:val="StyleUnderline"/>
          <w:highlight w:val="green"/>
        </w:rPr>
        <w:t xml:space="preserve">wished to avoid the </w:t>
      </w:r>
      <w:r w:rsidRPr="007811D1">
        <w:rPr>
          <w:rStyle w:val="Emphasis"/>
          <w:highlight w:val="green"/>
        </w:rPr>
        <w:t>problem</w:t>
      </w:r>
      <w:r w:rsidRPr="007811D1">
        <w:rPr>
          <w:rStyle w:val="StyleUnderline"/>
          <w:highlight w:val="green"/>
        </w:rPr>
        <w:t xml:space="preserve"> of “</w:t>
      </w:r>
      <w:r w:rsidRPr="007811D1">
        <w:rPr>
          <w:rStyle w:val="Emphasis"/>
          <w:highlight w:val="green"/>
        </w:rPr>
        <w:t>activism</w:t>
      </w:r>
      <w:r w:rsidRPr="007811D1">
        <w:rPr>
          <w:rStyle w:val="StyleUnderline"/>
          <w:highlight w:val="green"/>
        </w:rPr>
        <w:t>,</w:t>
      </w:r>
      <w:r w:rsidRPr="00863C84">
        <w:rPr>
          <w:rStyle w:val="StyleUnderline"/>
        </w:rPr>
        <w:t>”</w:t>
      </w:r>
      <w:r w:rsidRPr="00AE630B">
        <w:rPr>
          <w:sz w:val="16"/>
        </w:rPr>
        <w:t xml:space="preserve"> </w:t>
      </w:r>
      <w:r w:rsidRPr="00863C84">
        <w:rPr>
          <w:rStyle w:val="StyleUnderline"/>
        </w:rPr>
        <w:t xml:space="preserve">which leaves organizing confined to a </w:t>
      </w:r>
      <w:r w:rsidRPr="00863C84">
        <w:rPr>
          <w:rStyle w:val="Emphasis"/>
        </w:rPr>
        <w:t>small in-group of specialists</w:t>
      </w:r>
      <w:r w:rsidRPr="00AE630B">
        <w:rPr>
          <w:sz w:val="16"/>
        </w:rPr>
        <w:t xml:space="preserve"> without ever really incorporating workers, the poor, and others targeted by systematic violence and intent on stopping it. In the process, the base-builders briefly noted that before this organization was to begin, groups must take stock of their own backgrounds and relationships to help inform the work ahead. Nearly a decade after the trend emerged, it was all but vanished, due to a variety of factors. One such factor was a failure to sufficiently anticipate that a merely cursory cultural investigation of one’s own organization could lead to the faulty assumption that a base, once organized in a community or workplace, would naturally retain its cultural links to the base-building organization. </w:t>
      </w:r>
      <w:r w:rsidRPr="00863C84">
        <w:rPr>
          <w:rStyle w:val="StyleUnderline"/>
        </w:rPr>
        <w:t xml:space="preserve">Of course, </w:t>
      </w:r>
      <w:r w:rsidRPr="007811D1">
        <w:rPr>
          <w:rStyle w:val="StyleUnderline"/>
          <w:highlight w:val="green"/>
        </w:rPr>
        <w:t>without a frank understanding of the nature of the cultural bond between the organization and its base</w:t>
      </w:r>
      <w:r w:rsidRPr="00863C84">
        <w:rPr>
          <w:rStyle w:val="StyleUnderline"/>
        </w:rPr>
        <w:t xml:space="preserve">, and of the extremely fragile relation of any such bond, </w:t>
      </w:r>
      <w:r w:rsidRPr="007811D1">
        <w:rPr>
          <w:rStyle w:val="StyleUnderline"/>
          <w:highlight w:val="green"/>
        </w:rPr>
        <w:t>base-building organizations began to fray</w:t>
      </w:r>
      <w:r w:rsidRPr="00863C84">
        <w:rPr>
          <w:rStyle w:val="StyleUnderline"/>
        </w:rPr>
        <w:t>, and many groups, rather than attempt to take stock of their own cultural qualities and to use this knowledge to reformulate their approach</w:t>
      </w:r>
      <w:r w:rsidRPr="00AE630B">
        <w:rPr>
          <w:sz w:val="16"/>
        </w:rPr>
        <w:t>, instead entered a crisis of identity, wherein the fear of cultural inadequacy in relation to an intended base became the catalyst for internal disputes and fruitless pushes for complete, impossible self-reorganization.</w:t>
      </w:r>
    </w:p>
    <w:p w14:paraId="4757C964" w14:textId="77777777" w:rsidR="007C4CC1" w:rsidRPr="00AE630B" w:rsidRDefault="007C4CC1" w:rsidP="007C4CC1">
      <w:pPr>
        <w:rPr>
          <w:sz w:val="16"/>
        </w:rPr>
      </w:pPr>
      <w:r w:rsidRPr="00AE630B">
        <w:rPr>
          <w:sz w:val="16"/>
        </w:rPr>
        <w:t xml:space="preserve">How is this kind of mistake to be avoided, and </w:t>
      </w:r>
      <w:r w:rsidRPr="00863C84">
        <w:rPr>
          <w:rStyle w:val="Emphasis"/>
        </w:rPr>
        <w:t xml:space="preserve">how are related dangers of organizational culture to be overcome? </w:t>
      </w:r>
      <w:r w:rsidRPr="00AE630B">
        <w:rPr>
          <w:sz w:val="16"/>
        </w:rPr>
        <w:t>My hope is that the following suggestions may be of use here:</w:t>
      </w:r>
    </w:p>
    <w:p w14:paraId="0DD5D28E" w14:textId="77777777" w:rsidR="007C4CC1" w:rsidRPr="00863C84" w:rsidRDefault="007C4CC1" w:rsidP="007C4CC1">
      <w:pPr>
        <w:rPr>
          <w:rStyle w:val="StyleUnderline"/>
        </w:rPr>
      </w:pPr>
      <w:r w:rsidRPr="007811D1">
        <w:rPr>
          <w:rStyle w:val="StyleUnderline"/>
          <w:highlight w:val="green"/>
        </w:rPr>
        <w:t>1) Ongoing Organizational Examination.</w:t>
      </w:r>
      <w:r w:rsidRPr="00863C84">
        <w:rPr>
          <w:rStyle w:val="StyleUnderline"/>
        </w:rPr>
        <w:t xml:space="preserve"> </w:t>
      </w:r>
    </w:p>
    <w:p w14:paraId="5EFB412A" w14:textId="77777777" w:rsidR="007C4CC1" w:rsidRPr="00AE630B" w:rsidRDefault="007C4CC1" w:rsidP="007C4CC1">
      <w:pPr>
        <w:rPr>
          <w:sz w:val="16"/>
        </w:rPr>
      </w:pPr>
      <w:r w:rsidRPr="007811D1">
        <w:rPr>
          <w:rStyle w:val="StyleUnderline"/>
          <w:highlight w:val="green"/>
        </w:rPr>
        <w:t>Left-wing organizations ought to conduct internal study, frequently and as a matter of routine</w:t>
      </w:r>
      <w:r w:rsidRPr="00863C84">
        <w:rPr>
          <w:rStyle w:val="StyleUnderline"/>
        </w:rPr>
        <w:t>, of the experiences, skills, and desires of their members</w:t>
      </w:r>
      <w:r w:rsidRPr="00AE630B">
        <w:rPr>
          <w:sz w:val="16"/>
        </w:rPr>
        <w:t xml:space="preserve">. </w:t>
      </w:r>
      <w:r w:rsidRPr="00863C84">
        <w:rPr>
          <w:rStyle w:val="StyleUnderline"/>
        </w:rPr>
        <w:t>Rather than leaving issues</w:t>
      </w:r>
      <w:r w:rsidRPr="00AE630B">
        <w:rPr>
          <w:sz w:val="16"/>
        </w:rPr>
        <w:t xml:space="preserve"> as often uncomfortable as sexual, ethnic, racial, and economic experiences </w:t>
      </w:r>
      <w:r w:rsidRPr="00863C84">
        <w:rPr>
          <w:rStyle w:val="Emphasis"/>
        </w:rPr>
        <w:t>hidden</w:t>
      </w:r>
      <w:r w:rsidRPr="00AE630B">
        <w:rPr>
          <w:sz w:val="16"/>
        </w:rPr>
        <w:t xml:space="preserve"> from plain sight, often exacerbating existing cultural tensions, </w:t>
      </w:r>
      <w:r w:rsidRPr="00863C84">
        <w:rPr>
          <w:rStyle w:val="StyleUnderline"/>
        </w:rPr>
        <w:t>make these experiences plain</w:t>
      </w:r>
      <w:r w:rsidRPr="00AE630B">
        <w:rPr>
          <w:sz w:val="16"/>
        </w:rPr>
        <w:t xml:space="preserve">, while recognizing that none of these experiences ever implies that an individual is necessarily any one specific kind of individual entirely. Even more than this, inquire as to the cultural investments, needs, and histories of individual members: an organization’s greatest (and only necessary) resource is its members, and the wealth of experiences members bring to the collective organizing effort may in fact help provide ideas for new types of outreach, </w:t>
      </w:r>
      <w:r w:rsidRPr="007811D1">
        <w:rPr>
          <w:rStyle w:val="StyleUnderline"/>
          <w:highlight w:val="green"/>
        </w:rPr>
        <w:t xml:space="preserve">new types of </w:t>
      </w:r>
      <w:r w:rsidRPr="007811D1">
        <w:rPr>
          <w:rStyle w:val="Emphasis"/>
          <w:highlight w:val="green"/>
        </w:rPr>
        <w:t>internal political education</w:t>
      </w:r>
      <w:r w:rsidRPr="00AE630B">
        <w:rPr>
          <w:sz w:val="16"/>
        </w:rPr>
        <w:t xml:space="preserve">, </w:t>
      </w:r>
      <w:r w:rsidRPr="00863C84">
        <w:rPr>
          <w:rStyle w:val="StyleUnderline"/>
        </w:rPr>
        <w:t>and</w:t>
      </w:r>
      <w:r w:rsidRPr="00AE630B">
        <w:rPr>
          <w:sz w:val="16"/>
        </w:rPr>
        <w:t xml:space="preserve">, more importantly, </w:t>
      </w:r>
      <w:r w:rsidRPr="00863C84">
        <w:rPr>
          <w:rStyle w:val="StyleUnderline"/>
        </w:rPr>
        <w:t>new conversations about shared ideas of socialism, anarchism, and communism</w:t>
      </w:r>
      <w:r w:rsidRPr="00AE630B">
        <w:rPr>
          <w:sz w:val="16"/>
        </w:rPr>
        <w:t xml:space="preserve">. Organizational examinations should never be inquisitions, but need only encourage members to share themselves with others, freely, and to share what they think might be valuable about their experiences for their cause. </w:t>
      </w:r>
    </w:p>
    <w:p w14:paraId="67FFCF35" w14:textId="77777777" w:rsidR="007C4CC1" w:rsidRPr="00863C84" w:rsidRDefault="007C4CC1" w:rsidP="007C4CC1">
      <w:pPr>
        <w:rPr>
          <w:rStyle w:val="Emphasis"/>
        </w:rPr>
      </w:pPr>
      <w:r w:rsidRPr="007811D1">
        <w:rPr>
          <w:rStyle w:val="Emphasis"/>
          <w:highlight w:val="green"/>
        </w:rPr>
        <w:t>2) Ongoing External Inquiry.</w:t>
      </w:r>
    </w:p>
    <w:p w14:paraId="5BBD141F" w14:textId="77777777" w:rsidR="007C4CC1" w:rsidRPr="00863C84" w:rsidRDefault="007C4CC1" w:rsidP="007C4CC1">
      <w:pPr>
        <w:rPr>
          <w:rStyle w:val="StyleUnderline"/>
        </w:rPr>
      </w:pPr>
      <w:r w:rsidRPr="00AE630B">
        <w:rPr>
          <w:sz w:val="16"/>
        </w:rPr>
        <w:t xml:space="preserve">Just as internal examinations are necessary, so too are outward ones. At a macro level, such inquiries are extremely difficult, but for </w:t>
      </w:r>
      <w:r w:rsidRPr="007811D1">
        <w:rPr>
          <w:rStyle w:val="StyleUnderline"/>
          <w:highlight w:val="green"/>
        </w:rPr>
        <w:t>local organizations or chapters, community outreach, formal and informal, can help provide members and the organization as a whole with ideas as to what kinds of things their communities want</w:t>
      </w:r>
      <w:r w:rsidRPr="00AE630B">
        <w:rPr>
          <w:sz w:val="16"/>
        </w:rPr>
        <w:t xml:space="preserve">, how community members agree and disagree on cultural issues, how various workplaces view their work, and so on. Following in the tradition of the worker’s inquiry, this approach allows for organizations to understand how their own histories overlap and diverge with those of members of their community; moreover, </w:t>
      </w:r>
      <w:r w:rsidRPr="00863C84">
        <w:rPr>
          <w:rStyle w:val="StyleUnderline"/>
        </w:rPr>
        <w:t>the very act of conversation does more to generate new cultural links between community members and organization members with both shared and different cultural backgrounds.</w:t>
      </w:r>
    </w:p>
    <w:p w14:paraId="7FB9CA5D" w14:textId="77777777" w:rsidR="007C4CC1" w:rsidRPr="00AE630B" w:rsidRDefault="007C4CC1" w:rsidP="007C4CC1">
      <w:pPr>
        <w:rPr>
          <w:sz w:val="16"/>
        </w:rPr>
      </w:pPr>
      <w:r w:rsidRPr="00AE630B">
        <w:rPr>
          <w:sz w:val="16"/>
        </w:rPr>
        <w:t>3) Experiential Emphasis.</w:t>
      </w:r>
    </w:p>
    <w:p w14:paraId="15956193" w14:textId="77777777" w:rsidR="007C4CC1" w:rsidRPr="00AE630B" w:rsidRDefault="007C4CC1" w:rsidP="007C4CC1">
      <w:pPr>
        <w:rPr>
          <w:sz w:val="16"/>
        </w:rPr>
      </w:pPr>
      <w:r w:rsidRPr="00AE630B">
        <w:rPr>
          <w:sz w:val="16"/>
        </w:rPr>
        <w:t xml:space="preserve">Taking cultural stock of one’s own organization and the community which that organization seeks to organize is no easy task. It becomes more difficult—and ultimately fruitless—if cultural examination and inquiry become exercises in noting and cataloging identities. Rather than asking for organization members and community members to respond to inquiries like they would a census, ask people about their experiences rather than their ascribed cultural identities. </w:t>
      </w:r>
      <w:r w:rsidRPr="00863C84">
        <w:rPr>
          <w:rStyle w:val="StyleUnderline"/>
        </w:rPr>
        <w:t>What kind of things are meaningful to people, within and outside of the organization, and how did these things become meaningful to them?</w:t>
      </w:r>
      <w:r w:rsidRPr="00AE630B">
        <w:rPr>
          <w:sz w:val="16"/>
        </w:rPr>
        <w:t xml:space="preserve"> What kinds of past experiences do members especially value? An emphasis on experience over identity can provide organizers with a better understanding of the insights their fellow organizers can provide, and also helps to connect organization members possessing unique experiences and histories to community members who may share those experiences and histories, even across other cultural differences. A focus on essentializing the cultural identities of individuals doubtless leads to moralization and games of status; open discussions about personal experiences allow individuals to more productively explain how they view their possible contributions to their organization.</w:t>
      </w:r>
    </w:p>
    <w:p w14:paraId="1ECD0DC2" w14:textId="77777777" w:rsidR="007C4CC1" w:rsidRPr="00863C84" w:rsidRDefault="007C4CC1" w:rsidP="007C4CC1">
      <w:pPr>
        <w:rPr>
          <w:rStyle w:val="Emphasis"/>
        </w:rPr>
      </w:pPr>
      <w:r w:rsidRPr="007811D1">
        <w:rPr>
          <w:rStyle w:val="Emphasis"/>
          <w:highlight w:val="green"/>
        </w:rPr>
        <w:t>4) Acceptance of Limitations.</w:t>
      </w:r>
    </w:p>
    <w:p w14:paraId="3B959EA6" w14:textId="77777777" w:rsidR="007C4CC1" w:rsidRPr="00863C84" w:rsidRDefault="007C4CC1" w:rsidP="007C4CC1">
      <w:pPr>
        <w:rPr>
          <w:rStyle w:val="StyleUnderline"/>
        </w:rPr>
      </w:pPr>
      <w:r w:rsidRPr="00AE630B">
        <w:rPr>
          <w:sz w:val="16"/>
        </w:rPr>
        <w:t xml:space="preserve">An organization’s cultural composition may prevent it, in some cases, from effectively communicating its aims to others and thus from embodying those aims effectively. Left-wing organizations, historically, do not handle such limitations very well, both at the individual and collective level. However, if such limitations are to be transcended, they must first be admitted, communicated within the group, and recognized as a factor affecting an organization’s capacity to connect with community members and with other organizations possessing similar interests. Something as simple as an organization’s reputation in a community, sometimes forged years before current members were even involved with left-wing organizing, can impede free conversation and sincere cultural connection with other local organizations and community members. </w:t>
      </w:r>
      <w:r w:rsidRPr="007811D1">
        <w:rPr>
          <w:rStyle w:val="StyleUnderline"/>
          <w:highlight w:val="green"/>
        </w:rPr>
        <w:t>Accepting these limitations as tangible problems serves as a predicate for discussing these limitations and for making plans to overcome them.</w:t>
      </w:r>
    </w:p>
    <w:p w14:paraId="75F4119B" w14:textId="77777777" w:rsidR="007C4CC1" w:rsidRPr="00863C84" w:rsidRDefault="007C4CC1" w:rsidP="007C4CC1">
      <w:pPr>
        <w:rPr>
          <w:rStyle w:val="Emphasis"/>
        </w:rPr>
      </w:pPr>
      <w:r w:rsidRPr="007811D1">
        <w:rPr>
          <w:rStyle w:val="Emphasis"/>
          <w:highlight w:val="green"/>
        </w:rPr>
        <w:t>5) Communal Openness.</w:t>
      </w:r>
    </w:p>
    <w:p w14:paraId="2F545634" w14:textId="77777777" w:rsidR="007C4CC1" w:rsidRPr="00AE630B" w:rsidRDefault="007C4CC1" w:rsidP="007C4CC1">
      <w:pPr>
        <w:rPr>
          <w:sz w:val="16"/>
        </w:rPr>
      </w:pPr>
      <w:r w:rsidRPr="00AE630B">
        <w:rPr>
          <w:rStyle w:val="StyleUnderline"/>
        </w:rPr>
        <w:t>It is eternally unwise, once an organizational limitation is recognized by the organization’s membership, to attempt to hide this limitation from the community one seeks to organize</w:t>
      </w:r>
      <w:r w:rsidRPr="00AE630B">
        <w:rPr>
          <w:sz w:val="16"/>
        </w:rPr>
        <w:t xml:space="preserve"> (though it is equally unwise to overstate this limitation). Rather, for example, a group of organizers relatively new to a city aiming to make connections with longtime residents should make no attempts to hide their own cultural experiences, without apologizing for experiential differences. Organizational limitations will make certain types of organizing activities difficult and perhaps even impossible; attempting to ignore or hide these limitations does nothing to help this, and hand-wringing over them does even less. </w:t>
      </w:r>
      <w:r w:rsidRPr="00AE630B">
        <w:rPr>
          <w:rStyle w:val="StyleUnderline"/>
        </w:rPr>
        <w:t xml:space="preserve">A spirit of </w:t>
      </w:r>
      <w:r w:rsidRPr="007811D1">
        <w:rPr>
          <w:rStyle w:val="StyleUnderline"/>
          <w:highlight w:val="green"/>
        </w:rPr>
        <w:t>organizational openness permits organizers to be forthright with community members about their differences, encourages them to engage patiently with community members</w:t>
      </w:r>
      <w:r w:rsidRPr="00AE630B">
        <w:rPr>
          <w:rStyle w:val="StyleUnderline"/>
        </w:rPr>
        <w:t xml:space="preserve"> who may have frustrations with the limitations of organizers</w:t>
      </w:r>
      <w:r w:rsidRPr="00AE630B">
        <w:rPr>
          <w:sz w:val="16"/>
        </w:rPr>
        <w:t>, and ultimately to grow from the open admission of their own limitations. It is ever difficult, and ever necessary, to avoid dishonesty on the one hand and self-flagellation on the other.</w:t>
      </w:r>
    </w:p>
    <w:p w14:paraId="40D086DA" w14:textId="13846B79" w:rsidR="00767B78" w:rsidRPr="00EB505C" w:rsidRDefault="00767B78" w:rsidP="00767B78">
      <w:pPr>
        <w:pStyle w:val="Heading4"/>
      </w:pPr>
      <w:r>
        <w:t xml:space="preserve">Epistemic norms should be driven by collective </w:t>
      </w:r>
      <w:r>
        <w:rPr>
          <w:u w:val="single"/>
        </w:rPr>
        <w:t xml:space="preserve">moral </w:t>
      </w:r>
      <w:r>
        <w:t xml:space="preserve">and </w:t>
      </w:r>
      <w:r>
        <w:rPr>
          <w:u w:val="single"/>
        </w:rPr>
        <w:t xml:space="preserve">political </w:t>
      </w:r>
      <w:r>
        <w:t>accountability to those who don’t make it to the room in the first place. Role of the judge and ballot is to endorse the strategy that is best for liberation.</w:t>
      </w:r>
    </w:p>
    <w:p w14:paraId="1AD21F7B" w14:textId="77777777" w:rsidR="00767B78" w:rsidRPr="004233BB" w:rsidRDefault="00767B78" w:rsidP="00767B78">
      <w:r w:rsidRPr="0061669E">
        <w:rPr>
          <w:b/>
          <w:bCs/>
          <w:sz w:val="26"/>
          <w:szCs w:val="26"/>
        </w:rPr>
        <w:t>Táíwò 20</w:t>
      </w:r>
      <w:r>
        <w:t xml:space="preserve">, </w:t>
      </w:r>
      <w:r w:rsidRPr="0061669E">
        <w:t>assistant professor of philosophy at Georgetown University.</w:t>
      </w:r>
      <w:r>
        <w:t xml:space="preserve"> (</w:t>
      </w:r>
      <w:r w:rsidRPr="0061669E">
        <w:t>Olúfẹ́mi</w:t>
      </w:r>
      <w:r>
        <w:t xml:space="preserve">, </w:t>
      </w:r>
      <w:r w:rsidRPr="00D72757">
        <w:t>"Being-in-the-Room Privilege: Elite Capture and Epistemic Deference"</w:t>
      </w:r>
      <w:r>
        <w:t xml:space="preserve"> </w:t>
      </w:r>
      <w:r w:rsidRPr="00D72757">
        <w:t>The Philosopher, vol. 108, no. 4</w:t>
      </w:r>
      <w:r>
        <w:t xml:space="preserve">, 2020, </w:t>
      </w:r>
      <w:r w:rsidRPr="00A20EF6">
        <w:t>https://www.thephilosopher1923.org/post/being-in-the-room-privilege-elite-capture-and-epistemic-deference</w:t>
      </w:r>
      <w:r>
        <w:t>) rose</w:t>
      </w:r>
    </w:p>
    <w:p w14:paraId="0A0E73B3" w14:textId="77777777" w:rsidR="00767B78" w:rsidRPr="004233BB" w:rsidRDefault="00767B78" w:rsidP="00767B78">
      <w:pPr>
        <w:rPr>
          <w:sz w:val="14"/>
        </w:rPr>
      </w:pPr>
      <w:r w:rsidRPr="004233BB">
        <w:rPr>
          <w:sz w:val="14"/>
        </w:rPr>
        <w:t xml:space="preserve">A fuller and fairer assessment of what is going on with deference and standpoint epistemology would go beyond technical argument, and contend with the emotional appeals of this strategy of deference.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actually experience. </w:t>
      </w:r>
      <w:r w:rsidRPr="004233BB">
        <w:rPr>
          <w:u w:val="single"/>
        </w:rPr>
        <w:t>Deference epistemology responds to real, morally weighty experiences of being put down, ignored, sidelined, or silenced.</w:t>
      </w:r>
      <w:r w:rsidRPr="004233BB">
        <w:rPr>
          <w:sz w:val="14"/>
        </w:rPr>
        <w:t xml:space="preserve"> It thus has an important non-epistemic appeal to members of stigmatized or marginalized groups: it intervenes directly in morally consequential practices of giving attention and respect. </w:t>
      </w:r>
    </w:p>
    <w:p w14:paraId="67794E7A" w14:textId="77777777" w:rsidR="00767B78" w:rsidRPr="00D72757" w:rsidRDefault="00767B78" w:rsidP="00767B78">
      <w:pPr>
        <w:rPr>
          <w:sz w:val="14"/>
        </w:rPr>
      </w:pPr>
      <w:r w:rsidRPr="004233BB">
        <w:rPr>
          <w:sz w:val="14"/>
        </w:rPr>
        <w:t xml:space="preserve">The social dynamics we experience have an outsize role in developing and refining our political subjectivity, and our sense of ourselves. </w:t>
      </w:r>
      <w:r w:rsidRPr="004233BB">
        <w:rPr>
          <w:u w:val="single"/>
        </w:rPr>
        <w:t xml:space="preserve">But this very strength of standpoint epistemology – its recognition of the importance of perspective – becomes its weakness when combined with </w:t>
      </w:r>
      <w:r w:rsidRPr="00A20EF6">
        <w:rPr>
          <w:highlight w:val="green"/>
          <w:u w:val="single"/>
        </w:rPr>
        <w:t>deferenti</w:t>
      </w:r>
      <w:r w:rsidRPr="0061669E">
        <w:rPr>
          <w:u w:val="single"/>
        </w:rPr>
        <w:t xml:space="preserve">al practical </w:t>
      </w:r>
      <w:r w:rsidRPr="00A20EF6">
        <w:rPr>
          <w:highlight w:val="green"/>
          <w:u w:val="single"/>
        </w:rPr>
        <w:t>norms.</w:t>
      </w:r>
      <w:r w:rsidRPr="00D72757">
        <w:rPr>
          <w:sz w:val="14"/>
        </w:rPr>
        <w:t xml:space="preserve"> Emphasis on the ways we are marginalized often matches the world as we have experienced it. But, from a structural perspective, the rooms we never needed to enter (and the explanations of why we can avoid these rooms) might have more to teach us about the world and our place in it. If so, the deferential approach to standpoint epistemology actually prevents “centring” or even hearing from the most marginalized; it focuses us on the interaction of the rooms we occupy, rather than calling us to account for the interactions we don’t experience.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33C47DDB" w14:textId="77777777" w:rsidR="00767B78" w:rsidRPr="00D72757" w:rsidRDefault="00767B78" w:rsidP="00767B78">
      <w:pPr>
        <w:rPr>
          <w:sz w:val="14"/>
        </w:rPr>
      </w:pPr>
      <w:r w:rsidRPr="00D72757">
        <w:rPr>
          <w:sz w:val="14"/>
        </w:rPr>
        <w:t>The dangers with this feature of deference politics are grave, as are the risks for those outside of the most powerful rooms. For those who are deferred to, it can supercharge group-undermining norms. In Conflict is Not Abuse, Sarah Schulman makes a provocative observation about the psychological effects of both trauma and felt superiority: while these often come about for different reasons and have very different moral statuses, they result in similar behavioural patterns. Chief among these are misrepresenting the stakes of conflict (often by overstating harm) or representing others’ independence as a hostile threat (such as failures to “centre” the right topics or people). These behaviours, whatever their causal history, have corrosive effects on individuals who perform them as well as the groups around them, especially when a community’s norms magnify or multiply these behaviours rather than constraining or metabolizing them.</w:t>
      </w:r>
    </w:p>
    <w:p w14:paraId="141D04BE" w14:textId="77777777" w:rsidR="00767B78" w:rsidRPr="00D72757" w:rsidRDefault="00767B78" w:rsidP="00767B78">
      <w:pPr>
        <w:rPr>
          <w:sz w:val="14"/>
        </w:rPr>
      </w:pPr>
      <w:r w:rsidRPr="0061669E">
        <w:rPr>
          <w:u w:val="single"/>
        </w:rPr>
        <w:t xml:space="preserve">For those who defer, </w:t>
      </w:r>
      <w:r w:rsidRPr="00D72757">
        <w:rPr>
          <w:u w:val="single"/>
        </w:rPr>
        <w:t>t</w:t>
      </w:r>
      <w:r w:rsidRPr="0061669E">
        <w:rPr>
          <w:u w:val="single"/>
        </w:rPr>
        <w:t xml:space="preserve">he habit can supercharge moral cowardice. </w:t>
      </w:r>
      <w:r w:rsidRPr="004233BB">
        <w:rPr>
          <w:u w:val="single"/>
        </w:rPr>
        <w:t xml:space="preserve">The </w:t>
      </w:r>
      <w:r w:rsidRPr="00A20EF6">
        <w:rPr>
          <w:u w:val="single"/>
        </w:rPr>
        <w:t>norms</w:t>
      </w:r>
      <w:r w:rsidRPr="00A20EF6">
        <w:rPr>
          <w:highlight w:val="green"/>
          <w:u w:val="single"/>
        </w:rPr>
        <w:t xml:space="preserve"> provide social cover for the abdication of responsibility: it displaces onto individual heroes</w:t>
      </w:r>
      <w:r w:rsidRPr="0061669E">
        <w:rPr>
          <w:u w:val="single"/>
        </w:rPr>
        <w:t xml:space="preserve">, a hero class, or a mythicized past the work that is ours to do now in the present. </w:t>
      </w:r>
      <w:r w:rsidRPr="00D72757">
        <w:rPr>
          <w:sz w:val="14"/>
        </w:rPr>
        <w:t xml:space="preserve">Their perspective may be clearer on this or that specific matter, but their overall point of view isn’t any less particular or constrained by history than ours. </w:t>
      </w:r>
      <w:r w:rsidRPr="0061669E">
        <w:rPr>
          <w:u w:val="single"/>
        </w:rPr>
        <w:t xml:space="preserve">More importantly, </w:t>
      </w:r>
      <w:r w:rsidRPr="00A20EF6">
        <w:rPr>
          <w:highlight w:val="green"/>
          <w:u w:val="single"/>
        </w:rPr>
        <w:t>deference places the accountability that is all of ours</w:t>
      </w:r>
      <w:r w:rsidRPr="0061669E">
        <w:rPr>
          <w:u w:val="single"/>
        </w:rPr>
        <w:t xml:space="preserve"> to bear </w:t>
      </w:r>
      <w:r w:rsidRPr="00A20EF6">
        <w:rPr>
          <w:highlight w:val="green"/>
          <w:u w:val="single"/>
        </w:rPr>
        <w:t xml:space="preserve">onto select people </w:t>
      </w:r>
      <w:r w:rsidRPr="00190B67">
        <w:rPr>
          <w:u w:val="single"/>
        </w:rPr>
        <w:t>– and, more often than not, a</w:t>
      </w:r>
      <w:r w:rsidRPr="0061669E">
        <w:rPr>
          <w:u w:val="single"/>
        </w:rPr>
        <w:t xml:space="preserve"> hyper-sanitized and thoroughly fictional caricature of them.</w:t>
      </w:r>
    </w:p>
    <w:p w14:paraId="384B99C2" w14:textId="77777777" w:rsidR="00767B78" w:rsidRPr="00D72757" w:rsidRDefault="00767B78" w:rsidP="00767B78">
      <w:pPr>
        <w:rPr>
          <w:sz w:val="14"/>
        </w:rPr>
      </w:pPr>
      <w:r w:rsidRPr="00D72757">
        <w:rPr>
          <w:sz w:val="14"/>
        </w:rPr>
        <w:t xml:space="preserve">The same tactics of deference that insulate us from criticism also insulate us from connection and transformation. </w:t>
      </w:r>
      <w:r w:rsidRPr="00A20EF6">
        <w:rPr>
          <w:highlight w:val="green"/>
          <w:u w:val="single"/>
        </w:rPr>
        <w:t>They prevent us from engaging empathetically and authentically with the struggles of other people</w:t>
      </w:r>
      <w:r w:rsidRPr="0061669E">
        <w:rPr>
          <w:u w:val="single"/>
        </w:rPr>
        <w:t xml:space="preserve"> – prerequisites of coalitional politics. As identities become more and more fine-grained and disagreements sharper, we come to realize that </w:t>
      </w:r>
      <w:r w:rsidRPr="00A20EF6">
        <w:rPr>
          <w:highlight w:val="green"/>
          <w:u w:val="single"/>
        </w:rPr>
        <w:t>“coalitional politics”</w:t>
      </w:r>
      <w:r w:rsidRPr="0061669E">
        <w:rPr>
          <w:u w:val="single"/>
        </w:rPr>
        <w:t xml:space="preserve"> (understood as struggle across difference) </w:t>
      </w:r>
      <w:r w:rsidRPr="00A20EF6">
        <w:rPr>
          <w:highlight w:val="green"/>
          <w:u w:val="single"/>
        </w:rPr>
        <w:t>is, simply, politics</w:t>
      </w:r>
      <w:r w:rsidRPr="0061669E">
        <w:rPr>
          <w:u w:val="single"/>
        </w:rPr>
        <w:t>.</w:t>
      </w:r>
      <w:r w:rsidRPr="00D72757">
        <w:rPr>
          <w:sz w:val="14"/>
        </w:rPr>
        <w:t xml:space="preserve"> Thus, the deferential orientation, like that fragmentation of political collectivity it enables, is ultimately anti-political.</w:t>
      </w:r>
    </w:p>
    <w:p w14:paraId="47566BD0" w14:textId="77777777" w:rsidR="00767B78" w:rsidRPr="004233BB" w:rsidRDefault="00767B78" w:rsidP="00767B78">
      <w:pPr>
        <w:rPr>
          <w:sz w:val="14"/>
          <w:u w:val="single"/>
        </w:rPr>
      </w:pPr>
      <w:r w:rsidRPr="00D72757">
        <w:rPr>
          <w:sz w:val="14"/>
        </w:rPr>
        <w:t xml:space="preserve">Deference rather than interdependence may soothe short-term psychological wounds. </w:t>
      </w:r>
      <w:r w:rsidRPr="004233BB">
        <w:rPr>
          <w:sz w:val="14"/>
        </w:rPr>
        <w:t>But it does so at a steep cost: it can undermine the epistemic goals that motivate the project, and it entrenches a politics unbefitting of anyone fighting for freedom rather than for privilege, for collective liberation rather than mere parochial advantage.</w:t>
      </w:r>
    </w:p>
    <w:p w14:paraId="5972D737" w14:textId="77777777" w:rsidR="00767B78" w:rsidRPr="00D72757" w:rsidRDefault="00767B78" w:rsidP="00767B78">
      <w:pPr>
        <w:rPr>
          <w:sz w:val="14"/>
        </w:rPr>
      </w:pPr>
      <w:r w:rsidRPr="004233BB">
        <w:rPr>
          <w:u w:val="single"/>
        </w:rPr>
        <w:t xml:space="preserve">How would a constructive approach to </w:t>
      </w:r>
      <w:r w:rsidRPr="00A20EF6">
        <w:rPr>
          <w:highlight w:val="green"/>
          <w:u w:val="single"/>
        </w:rPr>
        <w:t>putting standpoint epistemology into practice</w:t>
      </w:r>
      <w:r w:rsidRPr="004233BB">
        <w:rPr>
          <w:u w:val="single"/>
        </w:rPr>
        <w:t xml:space="preserve"> differ from a deferential approach? A constructive approach </w:t>
      </w:r>
      <w:r w:rsidRPr="00A20EF6">
        <w:rPr>
          <w:highlight w:val="green"/>
          <w:u w:val="single"/>
        </w:rPr>
        <w:t>would focus on the pursuit of specific goals</w:t>
      </w:r>
      <w:r w:rsidRPr="0061669E">
        <w:rPr>
          <w:u w:val="single"/>
        </w:rPr>
        <w:t xml:space="preserve"> or end results </w:t>
      </w:r>
      <w:r w:rsidRPr="00A20EF6">
        <w:rPr>
          <w:highlight w:val="green"/>
          <w:u w:val="single"/>
        </w:rPr>
        <w:t>rather than avoiding “complicity</w:t>
      </w:r>
      <w:r w:rsidRPr="0061669E">
        <w:rPr>
          <w:u w:val="single"/>
        </w:rPr>
        <w:t xml:space="preserve">” in injustice or adhering to moral principles. </w:t>
      </w:r>
      <w:r w:rsidRPr="00A20EF6">
        <w:rPr>
          <w:highlight w:val="green"/>
          <w:u w:val="single"/>
        </w:rPr>
        <w:t xml:space="preserve">It would be concerned </w:t>
      </w:r>
      <w:r w:rsidRPr="004233BB">
        <w:rPr>
          <w:u w:val="single"/>
        </w:rPr>
        <w:t xml:space="preserve">primarily </w:t>
      </w:r>
      <w:r w:rsidRPr="00A20EF6">
        <w:rPr>
          <w:highlight w:val="green"/>
          <w:u w:val="single"/>
        </w:rPr>
        <w:t>with building institutions</w:t>
      </w:r>
      <w:r w:rsidRPr="0061669E">
        <w:rPr>
          <w:u w:val="single"/>
        </w:rPr>
        <w:t xml:space="preserve"> and cultivating practices of information-gathering rather than helping. </w:t>
      </w:r>
      <w:r w:rsidRPr="004233BB">
        <w:rPr>
          <w:u w:val="single"/>
        </w:rPr>
        <w:t xml:space="preserve">It would </w:t>
      </w:r>
      <w:r w:rsidRPr="00A20EF6">
        <w:rPr>
          <w:highlight w:val="green"/>
          <w:u w:val="single"/>
        </w:rPr>
        <w:t>focus on accountability rather than conformity</w:t>
      </w:r>
      <w:r w:rsidRPr="004233BB">
        <w:rPr>
          <w:u w:val="single"/>
        </w:rPr>
        <w:t xml:space="preserve">. It would calibrate itself directly to the task of </w:t>
      </w:r>
      <w:r w:rsidRPr="00A20EF6">
        <w:rPr>
          <w:highlight w:val="green"/>
          <w:u w:val="single"/>
        </w:rPr>
        <w:t>redistributing</w:t>
      </w:r>
      <w:r w:rsidRPr="004233BB">
        <w:rPr>
          <w:u w:val="single"/>
        </w:rPr>
        <w:t xml:space="preserve"> social </w:t>
      </w:r>
      <w:r w:rsidRPr="00A20EF6">
        <w:rPr>
          <w:highlight w:val="green"/>
          <w:u w:val="single"/>
        </w:rPr>
        <w:t>resources and power rather than</w:t>
      </w:r>
      <w:r w:rsidRPr="004233BB">
        <w:rPr>
          <w:u w:val="single"/>
        </w:rPr>
        <w:t xml:space="preserve"> to </w:t>
      </w:r>
      <w:r w:rsidRPr="00A20EF6">
        <w:rPr>
          <w:highlight w:val="green"/>
          <w:u w:val="single"/>
        </w:rPr>
        <w:t>intermediary goals</w:t>
      </w:r>
      <w:r w:rsidRPr="004233BB">
        <w:rPr>
          <w:u w:val="single"/>
        </w:rPr>
        <w:t xml:space="preserve"> cashed out in terms of pedestals </w:t>
      </w:r>
      <w:r w:rsidRPr="00A20EF6">
        <w:rPr>
          <w:highlight w:val="green"/>
          <w:u w:val="single"/>
        </w:rPr>
        <w:t>or</w:t>
      </w:r>
      <w:r w:rsidRPr="004233BB">
        <w:rPr>
          <w:u w:val="single"/>
        </w:rPr>
        <w:t xml:space="preserve"> </w:t>
      </w:r>
      <w:r w:rsidRPr="00A20EF6">
        <w:rPr>
          <w:highlight w:val="green"/>
          <w:u w:val="single"/>
        </w:rPr>
        <w:t>symbolism</w:t>
      </w:r>
      <w:r w:rsidRPr="004233BB">
        <w:rPr>
          <w:u w:val="single"/>
        </w:rPr>
        <w:t xml:space="preserve">. </w:t>
      </w:r>
      <w:r w:rsidRPr="004233BB">
        <w:t>I</w:t>
      </w:r>
      <w:r w:rsidRPr="00D72757">
        <w:rPr>
          <w:sz w:val="14"/>
        </w:rPr>
        <w:t>t would focus on building and rebuilding rooms, not regulating traffic within and between them – it would be a world-making project: aimed at building and rebuilding actual structures of social connection and movement, rather than mere critique of the ones we already have.</w:t>
      </w:r>
    </w:p>
    <w:p w14:paraId="25B72BDA" w14:textId="77777777" w:rsidR="00767B78" w:rsidRPr="00D72757" w:rsidRDefault="00767B78" w:rsidP="00767B78">
      <w:pPr>
        <w:rPr>
          <w:sz w:val="14"/>
        </w:rPr>
      </w:pPr>
      <w:r w:rsidRPr="00D72757">
        <w:rPr>
          <w:sz w:val="14"/>
        </w:rPr>
        <w:t>​The water crisis in Flint, Michigan presents a clear example of both the possibilities and limitations of refining our epistemic politics in this way. Michigan’s Department of Environmental Quality (MDEQ), a government body tasked with the support of “healthy communities”, with a team of fifty trained scientists at its disposal, was complicit in covering up the scale and gravity of the public health crisis from the beginning of the crisis in 2014 until it garnered national attention in 2015.</w:t>
      </w:r>
    </w:p>
    <w:p w14:paraId="7F1A1FFC" w14:textId="77777777" w:rsidR="00767B78" w:rsidRPr="00D72757" w:rsidRDefault="00767B78" w:rsidP="00767B78">
      <w:pPr>
        <w:rPr>
          <w:sz w:val="14"/>
        </w:rPr>
      </w:pPr>
      <w:r w:rsidRPr="00D72757">
        <w:rPr>
          <w:sz w:val="14"/>
        </w:rPr>
        <w:t>The MDEQ, speaking from a position of epistemic and political authority, defended the status quo in Flint. They claimed that “Flint water is safe to drink”, and were cited in Flint Mayor Dayne Walling’s statement aiming to “dispel myths and promote the truth about the Flint River” during the April 2014 transition to the Flint River water source. That transition was spearheaded under the tenure of the city’s emergency manager Darnell Earley (an African-American, like many of the city residents he helped to poison). After the American Civil Liberties Union (ACLU) circulated a leaked internal memo from the federal Environmental Protection Agency (EPA) in July of 2014 expressing concern about lead in Flint water, the MDEQ produced a doctored report that put the overall measure of lead levels within federally mandated levels by mysteriously failing to count two contaminated samples.</w:t>
      </w:r>
    </w:p>
    <w:p w14:paraId="284A05ED" w14:textId="77777777" w:rsidR="00767B78" w:rsidRPr="00D72757" w:rsidRDefault="00767B78" w:rsidP="00767B78">
      <w:pPr>
        <w:rPr>
          <w:sz w:val="14"/>
        </w:rPr>
      </w:pPr>
      <w:r w:rsidRPr="00D72757">
        <w:rPr>
          <w:sz w:val="14"/>
        </w:rPr>
        <w:t>The reaction from residents was immediate. The month after the switch in water source, residents reported that their tap water was discoloured and gave off an alarming odour. They didn’t need their oppression to be “celebrated”, “centred”, or narrated in the newest academic parlance. They didn’t need someone to understand what it felt like to be poisoned. What they needed was the lead out of their water. So they got to work.</w:t>
      </w:r>
    </w:p>
    <w:p w14:paraId="3AD226D8" w14:textId="77777777" w:rsidR="00767B78" w:rsidRPr="00D72757" w:rsidRDefault="00767B78" w:rsidP="00767B78">
      <w:pPr>
        <w:rPr>
          <w:sz w:val="14"/>
        </w:rPr>
      </w:pPr>
      <w:r w:rsidRPr="00D72757">
        <w:rPr>
          <w:sz w:val="14"/>
        </w:rPr>
        <w:t>The first step was to develop epistemic authority. To achieve this they built a new room: one that put Flint residents and activists in active collaboration with scientists who had the laboratories that could run the relevant tests and prove the MDEQ’s report to be fraudulent. Flint residents’ outcry recruited scientists to their cause and led a “citizen science” campaign, further raising the alarm about the water quality and distributing sample kits to neighbours to submit for testing. In this stage, the alliance of residents and scientists won, and the poisoning of the children of Flint emerged as a national scandal.</w:t>
      </w:r>
    </w:p>
    <w:p w14:paraId="2B290CD4" w14:textId="77777777" w:rsidR="00767B78" w:rsidRPr="00D72757" w:rsidRDefault="00767B78" w:rsidP="00767B78">
      <w:pPr>
        <w:rPr>
          <w:sz w:val="14"/>
        </w:rPr>
      </w:pPr>
      <w:r w:rsidRPr="00D72757">
        <w:rPr>
          <w:sz w:val="14"/>
        </w:rPr>
        <w:t>But this was not enough. The second step – cleaning the water – required more than state acknowledgement: it required apportioning labour and resources to fix the water and address the continuing health concerns. What Flint residents received, initially, was a mix of platitudes and mockery from the ruling elite (some of this personally committed by a President that shared a racial identity with many of them). This year, however, it looks as though the tireless activism of Flint residents and their expanding list of teammates has won additional and more meaningful victories: the ongoing campaign is pushing the replacements of the problematic service lines to their final stage and is forcing the state of Michigan to agree to a settlement of $600 million for affected families.</w:t>
      </w:r>
    </w:p>
    <w:p w14:paraId="60DDEB1E" w14:textId="77777777" w:rsidR="00767B78" w:rsidRPr="00D72757" w:rsidRDefault="00767B78" w:rsidP="00767B78">
      <w:pPr>
        <w:rPr>
          <w:sz w:val="14"/>
        </w:rPr>
      </w:pPr>
      <w:r w:rsidRPr="00D72757">
        <w:rPr>
          <w:sz w:val="14"/>
        </w:rPr>
        <w:t>This outcome is in no way a wholesale victory: not only will attorney fees cut a substantial portion of payouts, but the settlement cannot undo the damage that was caused to the residents. A constructive epistemology cannot guarantee full victory over an oppressive system by itself. No epistemic orientation can by itself undo the various power asymmetries between the people and the imperial state system. But it can help make the game a little more competitive – and deference epistemology isn’t even playing.</w:t>
      </w:r>
    </w:p>
    <w:p w14:paraId="3C91D064" w14:textId="77777777" w:rsidR="00767B78" w:rsidRPr="00D72757" w:rsidRDefault="00767B78" w:rsidP="00767B78">
      <w:pPr>
        <w:rPr>
          <w:sz w:val="14"/>
        </w:rPr>
      </w:pPr>
      <w:r w:rsidRPr="00D72757">
        <w:rPr>
          <w:sz w:val="14"/>
        </w:rPr>
        <w:t>The biggest threats to social justice attention and informational economies are not the absence of yet more jargon to describe, ever more precisely or incisively, the epistemic, attentional, or interpersonal afflictions of the disempowered. The biggest threats are the erosion of the practical and material bases for popular power over knowledge production and distribution, particularly that which could aid effective political action and constrain or eliminate predation by elites. The capture and corruption of these bases by well-positioned elites, especially tech corporations, goes on unabated and largely unchallenged, including: the corporate monopolization of local news, the ongoing destruction and looting of the journalistic profession, the interference of corporations and governments in key democratic processes, and the domination of elite interests in the production of knowledge by research universities and the circulation of the output of these distorted processes by established media organizations.</w:t>
      </w:r>
    </w:p>
    <w:p w14:paraId="40F454C9" w14:textId="77777777" w:rsidR="00767B78" w:rsidRPr="00D72757" w:rsidRDefault="00767B78" w:rsidP="00767B78">
      <w:pPr>
        <w:rPr>
          <w:sz w:val="14"/>
        </w:rPr>
      </w:pPr>
      <w:r w:rsidRPr="00D72757">
        <w:rPr>
          <w:sz w:val="14"/>
        </w:rPr>
        <w:t>Confronting these threats requires leaving some rooms – and building new ones.</w:t>
      </w:r>
    </w:p>
    <w:p w14:paraId="78656F4B" w14:textId="77777777" w:rsidR="00767B78" w:rsidRPr="00D72757" w:rsidRDefault="00767B78" w:rsidP="00767B78">
      <w:pPr>
        <w:rPr>
          <w:sz w:val="14"/>
        </w:rPr>
      </w:pPr>
      <w:r w:rsidRPr="00D72757">
        <w:rPr>
          <w:sz w:val="14"/>
        </w:rPr>
        <w:t>***</w:t>
      </w:r>
    </w:p>
    <w:p w14:paraId="666B8D00" w14:textId="77777777" w:rsidR="00767B78" w:rsidRPr="00D72757" w:rsidRDefault="00767B78" w:rsidP="00767B78">
      <w:pPr>
        <w:rPr>
          <w:sz w:val="14"/>
        </w:rPr>
      </w:pPr>
      <w:r w:rsidRPr="00D72757">
        <w:rPr>
          <w:sz w:val="14"/>
        </w:rPr>
        <w:t>The constructive approach to standpoint epistemology is demanding.</w:t>
      </w:r>
      <w:r w:rsidRPr="00A20EF6">
        <w:rPr>
          <w:sz w:val="14"/>
          <w:highlight w:val="green"/>
        </w:rPr>
        <w:t xml:space="preserve"> </w:t>
      </w:r>
      <w:r w:rsidRPr="00A20EF6">
        <w:rPr>
          <w:highlight w:val="green"/>
          <w:u w:val="single"/>
        </w:rPr>
        <w:t>It asks that we</w:t>
      </w:r>
      <w:r w:rsidRPr="00D72757">
        <w:rPr>
          <w:u w:val="single"/>
        </w:rPr>
        <w:t xml:space="preserve"> swim upstream: to </w:t>
      </w:r>
      <w:r w:rsidRPr="00A20EF6">
        <w:rPr>
          <w:highlight w:val="green"/>
          <w:u w:val="single"/>
        </w:rPr>
        <w:t>be accountable</w:t>
      </w:r>
      <w:r w:rsidRPr="00D72757">
        <w:rPr>
          <w:u w:val="single"/>
        </w:rPr>
        <w:t xml:space="preserve"> and responsive </w:t>
      </w:r>
      <w:r w:rsidRPr="00A20EF6">
        <w:rPr>
          <w:highlight w:val="green"/>
          <w:u w:val="single"/>
        </w:rPr>
        <w:t>to people who aren’t yet in the room, to build the</w:t>
      </w:r>
      <w:r w:rsidRPr="00D72757">
        <w:rPr>
          <w:u w:val="single"/>
        </w:rPr>
        <w:t xml:space="preserve"> kinds of </w:t>
      </w:r>
      <w:r w:rsidRPr="00A20EF6">
        <w:rPr>
          <w:highlight w:val="green"/>
          <w:u w:val="single"/>
        </w:rPr>
        <w:t>rooms we could sit in together, rather than</w:t>
      </w:r>
      <w:r w:rsidRPr="00D72757">
        <w:rPr>
          <w:u w:val="single"/>
        </w:rPr>
        <w:t xml:space="preserve"> merely judiciously </w:t>
      </w:r>
      <w:r w:rsidRPr="00A20EF6">
        <w:rPr>
          <w:highlight w:val="green"/>
          <w:u w:val="single"/>
        </w:rPr>
        <w:t>navigating the rooms history has built for us.</w:t>
      </w:r>
      <w:r w:rsidRPr="00D72757">
        <w:rPr>
          <w:sz w:val="14"/>
        </w:rPr>
        <w:t xml:space="preserve"> But this weighty demand is par for the course when it comes to the politics of knowledge: the American philosopher Sandra Harding famously pointed out that standpoint epistemology, properly understood, demands more rigour from science and knowledge production processes generally, not less.</w:t>
      </w:r>
    </w:p>
    <w:p w14:paraId="1E95CB25" w14:textId="77777777" w:rsidR="00767B78" w:rsidRPr="00767B78" w:rsidRDefault="00767B78" w:rsidP="00767B78"/>
    <w:p w14:paraId="3F3E0F54" w14:textId="0509FB76" w:rsidR="00767B78" w:rsidRDefault="00767B78" w:rsidP="00767B78">
      <w:pPr>
        <w:pStyle w:val="Heading2"/>
      </w:pPr>
      <w:r>
        <w:t>Case</w:t>
      </w:r>
    </w:p>
    <w:p w14:paraId="29537562" w14:textId="77777777" w:rsidR="00BF73D8" w:rsidRDefault="00BF73D8" w:rsidP="00BF73D8">
      <w:pPr>
        <w:pStyle w:val="Heading3"/>
      </w:pPr>
      <w:bookmarkStart w:id="2" w:name="_Hlk210464178"/>
      <w:r>
        <w:t>1NC---Archive</w:t>
      </w:r>
    </w:p>
    <w:p w14:paraId="4397BEC8" w14:textId="12D1E543" w:rsidR="007C4CC1" w:rsidRDefault="007C4CC1" w:rsidP="007C4CC1">
      <w:pPr>
        <w:pStyle w:val="Heading4"/>
      </w:pPr>
      <w:r w:rsidRPr="007C4CC1">
        <w:t>the aff is not inherent - its a description of status quo practices without a clear proposal for how those practices should change. If the aff isn't inherent, vote negative - affs that don't clearly change the status quo don't solve their impacts and are impossible to negate since 1acs can just point out good things black people are doing now and say "vote aff"</w:t>
      </w:r>
    </w:p>
    <w:p w14:paraId="70D465B8" w14:textId="77777777" w:rsidR="007C4CC1" w:rsidRPr="007C4CC1" w:rsidRDefault="007C4CC1" w:rsidP="007C4CC1"/>
    <w:p w14:paraId="01CB06EC" w14:textId="77777777" w:rsidR="00BF73D8" w:rsidRPr="008766B2" w:rsidRDefault="00BF73D8" w:rsidP="00BF73D8">
      <w:pPr>
        <w:pStyle w:val="Heading4"/>
      </w:pPr>
      <w:bookmarkStart w:id="3" w:name="_Hlk210915036"/>
      <w:r>
        <w:t xml:space="preserve">They exemplify a relationship to the archive that enacts a methodology of </w:t>
      </w:r>
      <w:r>
        <w:rPr>
          <w:u w:val="single"/>
        </w:rPr>
        <w:t>redemption</w:t>
      </w:r>
      <w:r>
        <w:t xml:space="preserve"> and a </w:t>
      </w:r>
      <w:r>
        <w:rPr>
          <w:u w:val="single"/>
        </w:rPr>
        <w:t>transference</w:t>
      </w:r>
      <w:r>
        <w:t xml:space="preserve"> of colonial </w:t>
      </w:r>
      <w:r>
        <w:rPr>
          <w:u w:val="single"/>
        </w:rPr>
        <w:t>inquisitiveness</w:t>
      </w:r>
      <w:r>
        <w:t xml:space="preserve">. </w:t>
      </w:r>
    </w:p>
    <w:p w14:paraId="64D548CD" w14:textId="77777777" w:rsidR="00BF73D8" w:rsidRPr="008766B2" w:rsidRDefault="00BF73D8" w:rsidP="00BF73D8">
      <w:r w:rsidRPr="008766B2">
        <w:rPr>
          <w:rStyle w:val="Style13ptBold"/>
        </w:rPr>
        <w:t>Best 18</w:t>
      </w:r>
      <w:r>
        <w:t>, Associate Professor of English at the University of California, Berkeley. (Stephen, 2018, “None Like Us: Blackness, Belonging, Aesthetic Life,” Theory Q, Duke University Press, luna)</w:t>
      </w:r>
    </w:p>
    <w:p w14:paraId="6556BBBC" w14:textId="77777777" w:rsidR="00BF73D8" w:rsidRPr="005847AE" w:rsidRDefault="00BF73D8" w:rsidP="00BF73D8">
      <w:pPr>
        <w:rPr>
          <w:rStyle w:val="Emphasis"/>
        </w:rPr>
      </w:pPr>
      <w:r w:rsidRPr="008766B2">
        <w:rPr>
          <w:sz w:val="16"/>
        </w:rPr>
        <w:t xml:space="preserve">The coming chapters respond to </w:t>
      </w:r>
      <w:r w:rsidRPr="008766B2">
        <w:rPr>
          <w:rStyle w:val="StyleUnderline"/>
          <w:highlight w:val="green"/>
        </w:rPr>
        <w:t>a scholarly proclivity</w:t>
      </w:r>
      <w:r w:rsidRPr="008766B2">
        <w:rPr>
          <w:sz w:val="16"/>
        </w:rPr>
        <w:t xml:space="preserve"> that has never felt quite right to me: the tendency </w:t>
      </w:r>
      <w:r w:rsidRPr="008766B2">
        <w:rPr>
          <w:rStyle w:val="StyleUnderline"/>
          <w:highlight w:val="green"/>
        </w:rPr>
        <w:t>for those who trawl</w:t>
      </w:r>
      <w:r w:rsidRPr="005847AE">
        <w:rPr>
          <w:rStyle w:val="StyleUnderline"/>
        </w:rPr>
        <w:t xml:space="preserve"> through </w:t>
      </w:r>
      <w:r w:rsidRPr="008766B2">
        <w:rPr>
          <w:rStyle w:val="StyleUnderline"/>
          <w:highlight w:val="green"/>
        </w:rPr>
        <w:t>the archive</w:t>
      </w:r>
      <w:r w:rsidRPr="005847AE">
        <w:rPr>
          <w:rStyle w:val="StyleUnderline"/>
        </w:rPr>
        <w:t xml:space="preserve"> of slavery</w:t>
      </w:r>
      <w:r w:rsidRPr="008766B2">
        <w:rPr>
          <w:sz w:val="16"/>
        </w:rPr>
        <w:t xml:space="preserve"> </w:t>
      </w:r>
      <w:r w:rsidRPr="008766B2">
        <w:rPr>
          <w:rStyle w:val="StyleUnderline"/>
          <w:highlight w:val="green"/>
        </w:rPr>
        <w:t>to perceive it as</w:t>
      </w:r>
      <w:r w:rsidRPr="005847AE">
        <w:rPr>
          <w:rStyle w:val="StyleUnderline"/>
        </w:rPr>
        <w:t xml:space="preserve"> either</w:t>
      </w:r>
      <w:r w:rsidRPr="008766B2">
        <w:rPr>
          <w:sz w:val="16"/>
        </w:rPr>
        <w:t xml:space="preserve"> </w:t>
      </w:r>
      <w:r w:rsidRPr="005847AE">
        <w:rPr>
          <w:rStyle w:val="Emphasis"/>
        </w:rPr>
        <w:t xml:space="preserve">wonderfully </w:t>
      </w:r>
      <w:r w:rsidRPr="008766B2">
        <w:rPr>
          <w:rStyle w:val="Emphasis"/>
          <w:highlight w:val="green"/>
        </w:rPr>
        <w:t>capacious</w:t>
      </w:r>
      <w:r w:rsidRPr="008766B2">
        <w:rPr>
          <w:sz w:val="16"/>
          <w:highlight w:val="green"/>
        </w:rPr>
        <w:t xml:space="preserve"> </w:t>
      </w:r>
      <w:r w:rsidRPr="008766B2">
        <w:rPr>
          <w:rStyle w:val="StyleUnderline"/>
          <w:highlight w:val="green"/>
        </w:rPr>
        <w:t>or</w:t>
      </w:r>
      <w:r w:rsidRPr="008766B2">
        <w:rPr>
          <w:sz w:val="16"/>
        </w:rPr>
        <w:t xml:space="preserve"> </w:t>
      </w:r>
      <w:r w:rsidRPr="005847AE">
        <w:rPr>
          <w:rStyle w:val="Emphasis"/>
        </w:rPr>
        <w:t xml:space="preserve">utterly </w:t>
      </w:r>
      <w:r w:rsidRPr="008766B2">
        <w:rPr>
          <w:rStyle w:val="Emphasis"/>
          <w:highlight w:val="green"/>
        </w:rPr>
        <w:t>bereft</w:t>
      </w:r>
      <w:r w:rsidRPr="008766B2">
        <w:rPr>
          <w:sz w:val="16"/>
          <w:highlight w:val="green"/>
        </w:rPr>
        <w:t xml:space="preserve"> </w:t>
      </w:r>
      <w:r w:rsidRPr="008766B2">
        <w:rPr>
          <w:rStyle w:val="StyleUnderline"/>
          <w:highlight w:val="green"/>
        </w:rPr>
        <w:t>and</w:t>
      </w:r>
      <w:r w:rsidRPr="008766B2">
        <w:rPr>
          <w:sz w:val="16"/>
        </w:rPr>
        <w:t xml:space="preserve"> to </w:t>
      </w:r>
      <w:r w:rsidRPr="008766B2">
        <w:rPr>
          <w:rStyle w:val="Emphasis"/>
          <w:highlight w:val="green"/>
        </w:rPr>
        <w:t>apprehend</w:t>
      </w:r>
      <w:r w:rsidRPr="005847AE">
        <w:rPr>
          <w:rStyle w:val="StyleUnderline"/>
        </w:rPr>
        <w:t xml:space="preserve"> the </w:t>
      </w:r>
      <w:r w:rsidRPr="005847AE">
        <w:rPr>
          <w:rStyle w:val="Emphasis"/>
        </w:rPr>
        <w:t>voice</w:t>
      </w:r>
      <w:r w:rsidRPr="005847AE">
        <w:rPr>
          <w:rStyle w:val="StyleUnderline"/>
        </w:rPr>
        <w:t xml:space="preserve"> of the </w:t>
      </w:r>
      <w:r w:rsidRPr="008766B2">
        <w:rPr>
          <w:rStyle w:val="Emphasis"/>
          <w:highlight w:val="green"/>
        </w:rPr>
        <w:t>enslaved</w:t>
      </w:r>
      <w:r w:rsidRPr="008766B2">
        <w:rPr>
          <w:rStyle w:val="StyleUnderline"/>
          <w:highlight w:val="green"/>
        </w:rPr>
        <w:t xml:space="preserve"> as</w:t>
      </w:r>
      <w:r w:rsidRPr="005847AE">
        <w:rPr>
          <w:rStyle w:val="StyleUnderline"/>
        </w:rPr>
        <w:t xml:space="preserve"> either startlingly </w:t>
      </w:r>
      <w:r w:rsidRPr="008766B2">
        <w:rPr>
          <w:rStyle w:val="Emphasis"/>
          <w:highlight w:val="green"/>
        </w:rPr>
        <w:t>eloquent</w:t>
      </w:r>
      <w:r w:rsidRPr="008766B2">
        <w:rPr>
          <w:rStyle w:val="StyleUnderline"/>
          <w:highlight w:val="green"/>
        </w:rPr>
        <w:t xml:space="preserve"> or</w:t>
      </w:r>
      <w:r w:rsidRPr="005847AE">
        <w:rPr>
          <w:rStyle w:val="StyleUnderline"/>
        </w:rPr>
        <w:t xml:space="preserve"> </w:t>
      </w:r>
      <w:r w:rsidRPr="005847AE">
        <w:rPr>
          <w:rStyle w:val="Emphasis"/>
        </w:rPr>
        <w:t xml:space="preserve">disturbingly </w:t>
      </w:r>
      <w:r w:rsidRPr="008766B2">
        <w:rPr>
          <w:rStyle w:val="Emphasis"/>
          <w:highlight w:val="green"/>
        </w:rPr>
        <w:t>mute</w:t>
      </w:r>
      <w:r w:rsidRPr="008766B2">
        <w:rPr>
          <w:sz w:val="16"/>
        </w:rPr>
        <w:t xml:space="preserve">. Toni Morrison once remarked, on the topic of African American slave culture, that “no slave society in the history of the world ever wrote more—or more thoughtfully—about its own enslavement.”1 Yet on the evidence of the archive, no scholar who attends to slavery in the broader Atlantic context seems willing to extend this claim of fabled abundance. What is the ontology, then, of this thing we’re calling “the archive”? Jacques Derrida spurred this question when he observed in Archive Fever that if we find nothing, we will find nothing in a place. It might be worth it to recall, on a similar note, Jacques Lacan’s claim that </w:t>
      </w:r>
      <w:r w:rsidRPr="005847AE">
        <w:rPr>
          <w:rStyle w:val="StyleUnderline"/>
        </w:rPr>
        <w:t>the perception of lack or surplus is an effect produced within the symbolic</w:t>
      </w:r>
      <w:r w:rsidRPr="008766B2">
        <w:rPr>
          <w:sz w:val="16"/>
        </w:rPr>
        <w:t xml:space="preserve">.2 </w:t>
      </w:r>
      <w:r w:rsidRPr="005847AE">
        <w:rPr>
          <w:rStyle w:val="StyleUnderline"/>
        </w:rPr>
        <w:t xml:space="preserve">What, then, is the symbolic order (or the order of history) served by the production of these perceptions of surplus and lack? Does it continue to make sense to think of the project of accounting for slave culture in terms of this systole and diastole of </w:t>
      </w:r>
      <w:r w:rsidRPr="005847AE">
        <w:rPr>
          <w:rStyle w:val="Emphasis"/>
        </w:rPr>
        <w:t>surfeit and scarcity?</w:t>
      </w:r>
    </w:p>
    <w:p w14:paraId="4B6D1548" w14:textId="77777777" w:rsidR="00BF73D8" w:rsidRPr="005847AE" w:rsidRDefault="00BF73D8" w:rsidP="00BF73D8">
      <w:pPr>
        <w:rPr>
          <w:rStyle w:val="Emphasis"/>
        </w:rPr>
      </w:pPr>
      <w:r w:rsidRPr="008766B2">
        <w:rPr>
          <w:sz w:val="16"/>
        </w:rPr>
        <w:t xml:space="preserve">At least since the publication of John Blassingame’s The Slave Community in 1972, the </w:t>
      </w:r>
      <w:r w:rsidRPr="008766B2">
        <w:rPr>
          <w:rStyle w:val="Emphasis"/>
          <w:highlight w:val="green"/>
        </w:rPr>
        <w:t>historiography</w:t>
      </w:r>
      <w:r w:rsidRPr="008766B2">
        <w:rPr>
          <w:sz w:val="16"/>
        </w:rPr>
        <w:t xml:space="preserve"> of slavery </w:t>
      </w:r>
      <w:r w:rsidRPr="008766B2">
        <w:rPr>
          <w:rStyle w:val="StyleUnderline"/>
          <w:highlight w:val="green"/>
        </w:rPr>
        <w:t>has been structured around</w:t>
      </w:r>
      <w:r w:rsidRPr="008766B2">
        <w:rPr>
          <w:sz w:val="16"/>
        </w:rPr>
        <w:t xml:space="preserve"> a logic and ethic of </w:t>
      </w:r>
      <w:r w:rsidRPr="008766B2">
        <w:rPr>
          <w:rStyle w:val="Emphasis"/>
          <w:highlight w:val="green"/>
        </w:rPr>
        <w:t>recovery</w:t>
      </w:r>
      <w:r w:rsidRPr="008766B2">
        <w:rPr>
          <w:sz w:val="16"/>
        </w:rPr>
        <w:t xml:space="preserve">.3 Some </w:t>
      </w:r>
      <w:r w:rsidRPr="008766B2">
        <w:rPr>
          <w:rStyle w:val="StyleUnderline"/>
          <w:highlight w:val="green"/>
        </w:rPr>
        <w:t>scholars</w:t>
      </w:r>
      <w:r w:rsidRPr="008766B2">
        <w:rPr>
          <w:sz w:val="16"/>
        </w:rPr>
        <w:t xml:space="preserve"> have </w:t>
      </w:r>
      <w:r w:rsidRPr="008766B2">
        <w:rPr>
          <w:rStyle w:val="StyleUnderline"/>
          <w:highlight w:val="green"/>
        </w:rPr>
        <w:t>sought to uncover</w:t>
      </w:r>
      <w:r w:rsidRPr="008766B2">
        <w:rPr>
          <w:sz w:val="16"/>
        </w:rPr>
        <w:t xml:space="preserve"> sources of </w:t>
      </w:r>
      <w:r w:rsidRPr="008766B2">
        <w:rPr>
          <w:rStyle w:val="StyleUnderline"/>
          <w:highlight w:val="green"/>
        </w:rPr>
        <w:t>strength</w:t>
      </w:r>
      <w:r w:rsidRPr="008766B2">
        <w:rPr>
          <w:sz w:val="16"/>
          <w:highlight w:val="green"/>
        </w:rPr>
        <w:t xml:space="preserve"> </w:t>
      </w:r>
      <w:r w:rsidRPr="008766B2">
        <w:rPr>
          <w:rStyle w:val="StyleUnderline"/>
          <w:highlight w:val="green"/>
        </w:rPr>
        <w:t>and</w:t>
      </w:r>
      <w:r w:rsidRPr="008766B2">
        <w:rPr>
          <w:sz w:val="16"/>
        </w:rPr>
        <w:t xml:space="preserve"> evidence of self-organization on the part of the enslaved, while others have been motivated to </w:t>
      </w:r>
      <w:r w:rsidRPr="008766B2">
        <w:rPr>
          <w:rStyle w:val="StyleUnderline"/>
          <w:highlight w:val="green"/>
        </w:rPr>
        <w:t>discover</w:t>
      </w:r>
      <w:r w:rsidRPr="008766B2">
        <w:rPr>
          <w:sz w:val="16"/>
        </w:rPr>
        <w:t xml:space="preserve"> how African slaves participated in</w:t>
      </w:r>
      <w:r w:rsidRPr="005847AE">
        <w:rPr>
          <w:rStyle w:val="StyleUnderline"/>
        </w:rPr>
        <w:t xml:space="preserve"> </w:t>
      </w:r>
      <w:r w:rsidRPr="008766B2">
        <w:rPr>
          <w:rStyle w:val="StyleUnderline"/>
          <w:highlight w:val="green"/>
        </w:rPr>
        <w:t>a</w:t>
      </w:r>
      <w:r w:rsidRPr="008766B2">
        <w:rPr>
          <w:sz w:val="16"/>
        </w:rPr>
        <w:t xml:space="preserve"> broader “</w:t>
      </w:r>
      <w:r w:rsidRPr="008766B2">
        <w:rPr>
          <w:rStyle w:val="Emphasis"/>
          <w:highlight w:val="green"/>
        </w:rPr>
        <w:t>hidden history</w:t>
      </w:r>
      <w:r w:rsidRPr="008766B2">
        <w:rPr>
          <w:sz w:val="16"/>
        </w:rPr>
        <w:t xml:space="preserve">” </w:t>
      </w:r>
      <w:r w:rsidRPr="008766B2">
        <w:rPr>
          <w:rStyle w:val="StyleUnderline"/>
          <w:highlight w:val="green"/>
        </w:rPr>
        <w:t>of the revolutionary Atlantic</w:t>
      </w:r>
      <w:r w:rsidRPr="008766B2">
        <w:rPr>
          <w:sz w:val="16"/>
        </w:rPr>
        <w:t>.4 Following George Lefebvre’s model of “history from below,” most have taken the evidence of hidden history to be “abundant”—</w:t>
      </w:r>
      <w:r w:rsidRPr="008766B2">
        <w:rPr>
          <w:rStyle w:val="StyleUnderline"/>
          <w:highlight w:val="green"/>
        </w:rPr>
        <w:t>in the literature of the</w:t>
      </w:r>
      <w:r w:rsidRPr="008766B2">
        <w:rPr>
          <w:sz w:val="16"/>
          <w:highlight w:val="green"/>
        </w:rPr>
        <w:t xml:space="preserve"> </w:t>
      </w:r>
      <w:r w:rsidRPr="008766B2">
        <w:rPr>
          <w:rStyle w:val="Emphasis"/>
          <w:highlight w:val="green"/>
        </w:rPr>
        <w:t>fugitive</w:t>
      </w:r>
      <w:r w:rsidRPr="008766B2">
        <w:rPr>
          <w:sz w:val="16"/>
        </w:rPr>
        <w:t xml:space="preserve"> slave, in the musical form of the spirituals, in the </w:t>
      </w:r>
      <w:r w:rsidRPr="005847AE">
        <w:rPr>
          <w:rStyle w:val="Emphasis"/>
        </w:rPr>
        <w:t>material</w:t>
      </w:r>
      <w:r w:rsidRPr="008766B2">
        <w:rPr>
          <w:sz w:val="16"/>
        </w:rPr>
        <w:t xml:space="preserve"> artifacts of </w:t>
      </w:r>
      <w:r w:rsidRPr="008766B2">
        <w:rPr>
          <w:rStyle w:val="Emphasis"/>
          <w:highlight w:val="green"/>
        </w:rPr>
        <w:t>everyday</w:t>
      </w:r>
      <w:r w:rsidRPr="008766B2">
        <w:rPr>
          <w:sz w:val="16"/>
        </w:rPr>
        <w:t xml:space="preserve"> life, </w:t>
      </w:r>
      <w:r w:rsidRPr="005847AE">
        <w:rPr>
          <w:rStyle w:val="StyleUnderline"/>
        </w:rPr>
        <w:t>even in testimonies delivered long after the institution’s demise</w:t>
      </w:r>
      <w:r w:rsidRPr="008766B2">
        <w:rPr>
          <w:sz w:val="16"/>
        </w:rPr>
        <w:t xml:space="preserve">.5 The challenges for the field arise less from a sense that this evidence never existed than from the fact that it had been overlooked and ignored by a previous generation of scholars. </w:t>
      </w:r>
      <w:r w:rsidRPr="005847AE">
        <w:rPr>
          <w:rStyle w:val="StyleUnderline"/>
        </w:rPr>
        <w:t xml:space="preserve">The archive is </w:t>
      </w:r>
      <w:r w:rsidRPr="008766B2">
        <w:rPr>
          <w:rStyle w:val="StyleUnderline"/>
          <w:highlight w:val="green"/>
        </w:rPr>
        <w:t>taken to</w:t>
      </w:r>
      <w:r w:rsidRPr="005847AE">
        <w:rPr>
          <w:rStyle w:val="StyleUnderline"/>
        </w:rPr>
        <w:t xml:space="preserve"> be a rich repository of material from which one may </w:t>
      </w:r>
      <w:r w:rsidRPr="008766B2">
        <w:rPr>
          <w:rStyle w:val="Emphasis"/>
          <w:highlight w:val="green"/>
        </w:rPr>
        <w:t>recover</w:t>
      </w:r>
      <w:r w:rsidRPr="008766B2">
        <w:rPr>
          <w:rStyle w:val="StyleUnderline"/>
          <w:highlight w:val="green"/>
        </w:rPr>
        <w:t xml:space="preserve"> and </w:t>
      </w:r>
      <w:r w:rsidRPr="008766B2">
        <w:rPr>
          <w:rStyle w:val="Emphasis"/>
          <w:highlight w:val="green"/>
        </w:rPr>
        <w:t>reanimate</w:t>
      </w:r>
      <w:r w:rsidRPr="005847AE">
        <w:rPr>
          <w:rStyle w:val="StyleUnderline"/>
        </w:rPr>
        <w:t xml:space="preserve"> </w:t>
      </w:r>
      <w:r w:rsidRPr="008766B2">
        <w:rPr>
          <w:sz w:val="16"/>
        </w:rPr>
        <w:t xml:space="preserve">the </w:t>
      </w:r>
      <w:r w:rsidRPr="008766B2">
        <w:rPr>
          <w:rStyle w:val="Emphasis"/>
          <w:highlight w:val="green"/>
        </w:rPr>
        <w:t>lives</w:t>
      </w:r>
      <w:r w:rsidRPr="008766B2">
        <w:rPr>
          <w:sz w:val="16"/>
        </w:rPr>
        <w:t xml:space="preserve"> of the enslaved. Nell Painter encourages us to continue this work, to “look beneath the gorgeous surface” that defenders of the institution presented to the world and “pursue the hidden truths of slavery.”6 </w:t>
      </w:r>
      <w:r w:rsidRPr="005847AE">
        <w:rPr>
          <w:rStyle w:val="StyleUnderline"/>
        </w:rPr>
        <w:t>Her topography of hiddenness</w:t>
      </w:r>
      <w:r w:rsidRPr="008766B2">
        <w:rPr>
          <w:sz w:val="16"/>
        </w:rPr>
        <w:t xml:space="preserve">, while it sounds purely metaphorical, in fact </w:t>
      </w:r>
      <w:r w:rsidRPr="005847AE">
        <w:rPr>
          <w:rStyle w:val="StyleUnderline"/>
        </w:rPr>
        <w:t>distills</w:t>
      </w:r>
      <w:r w:rsidRPr="008766B2">
        <w:rPr>
          <w:sz w:val="16"/>
        </w:rPr>
        <w:t xml:space="preserve"> a </w:t>
      </w:r>
      <w:r w:rsidRPr="005847AE">
        <w:rPr>
          <w:rStyle w:val="Emphasis"/>
        </w:rPr>
        <w:t>core methodological assumption</w:t>
      </w:r>
      <w:r w:rsidRPr="008766B2">
        <w:rPr>
          <w:sz w:val="16"/>
        </w:rPr>
        <w:t xml:space="preserve"> of the field: </w:t>
      </w:r>
      <w:r w:rsidRPr="005847AE">
        <w:rPr>
          <w:rStyle w:val="StyleUnderline"/>
        </w:rPr>
        <w:t>that the “hidden history”</w:t>
      </w:r>
      <w:r w:rsidRPr="008766B2">
        <w:rPr>
          <w:sz w:val="16"/>
        </w:rPr>
        <w:t xml:space="preserve"> of slavery </w:t>
      </w:r>
      <w:r w:rsidRPr="005847AE">
        <w:rPr>
          <w:rStyle w:val="StyleUnderline"/>
        </w:rPr>
        <w:t>exists</w:t>
      </w:r>
      <w:r w:rsidRPr="008766B2">
        <w:rPr>
          <w:sz w:val="16"/>
        </w:rPr>
        <w:t xml:space="preserve"> in a “beyond” that has been </w:t>
      </w:r>
      <w:r w:rsidRPr="005847AE">
        <w:rPr>
          <w:rStyle w:val="StyleUnderline"/>
        </w:rPr>
        <w:t>interrupted by representation</w:t>
      </w:r>
      <w:r w:rsidRPr="008766B2">
        <w:rPr>
          <w:sz w:val="16"/>
        </w:rPr>
        <w:t xml:space="preserve">. </w:t>
      </w:r>
      <w:r w:rsidRPr="005847AE">
        <w:rPr>
          <w:rStyle w:val="Emphasis"/>
        </w:rPr>
        <w:t>The fiction of the archive is one of plenitude.</w:t>
      </w:r>
    </w:p>
    <w:p w14:paraId="32D639E8" w14:textId="77777777" w:rsidR="00BF73D8" w:rsidRPr="008766B2" w:rsidRDefault="00BF73D8" w:rsidP="00BF73D8">
      <w:pPr>
        <w:rPr>
          <w:sz w:val="16"/>
        </w:rPr>
      </w:pPr>
      <w:r w:rsidRPr="008766B2">
        <w:rPr>
          <w:rStyle w:val="StyleUnderline"/>
          <w:highlight w:val="green"/>
        </w:rPr>
        <w:t>This</w:t>
      </w:r>
      <w:r w:rsidRPr="005847AE">
        <w:rPr>
          <w:rStyle w:val="StyleUnderline"/>
        </w:rPr>
        <w:t xml:space="preserve"> assumption </w:t>
      </w:r>
      <w:r w:rsidRPr="008766B2">
        <w:rPr>
          <w:rStyle w:val="Emphasis"/>
          <w:highlight w:val="green"/>
        </w:rPr>
        <w:t>extends</w:t>
      </w:r>
      <w:r w:rsidRPr="005847AE">
        <w:rPr>
          <w:rStyle w:val="StyleUnderline"/>
        </w:rPr>
        <w:t xml:space="preserve"> even </w:t>
      </w:r>
      <w:r w:rsidRPr="008766B2">
        <w:rPr>
          <w:rStyle w:val="Emphasis"/>
          <w:highlight w:val="green"/>
        </w:rPr>
        <w:t>to</w:t>
      </w:r>
      <w:r w:rsidRPr="005847AE">
        <w:rPr>
          <w:rStyle w:val="StyleUnderline"/>
        </w:rPr>
        <w:t xml:space="preserve"> the work of those who see recovery as impossible</w:t>
      </w:r>
      <w:r w:rsidRPr="008766B2">
        <w:rPr>
          <w:sz w:val="16"/>
        </w:rPr>
        <w:t xml:space="preserve">. Ian Baucom, Saidiya </w:t>
      </w:r>
      <w:r w:rsidRPr="008766B2">
        <w:rPr>
          <w:rStyle w:val="Emphasis"/>
          <w:highlight w:val="green"/>
        </w:rPr>
        <w:t>Hartman</w:t>
      </w:r>
      <w:r w:rsidRPr="008766B2">
        <w:rPr>
          <w:sz w:val="16"/>
        </w:rPr>
        <w:t xml:space="preserve">, Stephan Palmié, </w:t>
      </w:r>
      <w:r w:rsidRPr="008766B2">
        <w:rPr>
          <w:rStyle w:val="StyleUnderline"/>
          <w:highlight w:val="green"/>
        </w:rPr>
        <w:t>and others</w:t>
      </w:r>
      <w:r w:rsidRPr="008766B2">
        <w:rPr>
          <w:sz w:val="16"/>
        </w:rPr>
        <w:t xml:space="preserve"> are </w:t>
      </w:r>
      <w:r w:rsidRPr="008766B2">
        <w:rPr>
          <w:rStyle w:val="StyleUnderline"/>
          <w:highlight w:val="green"/>
        </w:rPr>
        <w:t>vexed by</w:t>
      </w:r>
      <w:r w:rsidRPr="008766B2">
        <w:rPr>
          <w:sz w:val="16"/>
        </w:rPr>
        <w:t xml:space="preserve"> the problem of </w:t>
      </w:r>
      <w:r w:rsidRPr="008766B2">
        <w:rPr>
          <w:rStyle w:val="Emphasis"/>
          <w:highlight w:val="green"/>
        </w:rPr>
        <w:t>recovery</w:t>
      </w:r>
      <w:r w:rsidRPr="008766B2">
        <w:rPr>
          <w:sz w:val="16"/>
        </w:rPr>
        <w:t xml:space="preserve">, </w:t>
      </w:r>
      <w:r w:rsidRPr="005847AE">
        <w:rPr>
          <w:rStyle w:val="StyleUnderline"/>
        </w:rPr>
        <w:t>for the archive serves as much to impede as to enable our access to the enslaved</w:t>
      </w:r>
      <w:r w:rsidRPr="008766B2">
        <w:rPr>
          <w:sz w:val="16"/>
        </w:rPr>
        <w:t xml:space="preserve">. The enslaved are so entangled with the institutions that denied their humanity and with the machinery that annihilated their being as to be nearly impossible to approach with anything like the required rigors of historical recovery. </w:t>
      </w:r>
      <w:r w:rsidRPr="005847AE">
        <w:rPr>
          <w:rStyle w:val="StyleUnderline"/>
        </w:rPr>
        <w:t>Hartman asks</w:t>
      </w:r>
      <w:r w:rsidRPr="008766B2">
        <w:rPr>
          <w:sz w:val="16"/>
        </w:rPr>
        <w:t>, “</w:t>
      </w:r>
      <w:r w:rsidRPr="005847AE">
        <w:rPr>
          <w:rStyle w:val="StyleUnderline"/>
        </w:rPr>
        <w:t>How does one recuperate lives entangled with and impossible to differentiate from</w:t>
      </w:r>
      <w:r w:rsidRPr="008766B2">
        <w:rPr>
          <w:sz w:val="16"/>
        </w:rPr>
        <w:t xml:space="preserve"> the terrible utterances that condemned them to death, the </w:t>
      </w:r>
      <w:r w:rsidRPr="005847AE">
        <w:rPr>
          <w:rStyle w:val="StyleUnderline"/>
        </w:rPr>
        <w:t>account books</w:t>
      </w:r>
      <w:r w:rsidRPr="008766B2">
        <w:rPr>
          <w:sz w:val="16"/>
        </w:rPr>
        <w:t xml:space="preserve"> that identified them as units of value, the </w:t>
      </w:r>
      <w:r w:rsidRPr="005847AE">
        <w:rPr>
          <w:rStyle w:val="StyleUnderline"/>
        </w:rPr>
        <w:t>invoices</w:t>
      </w:r>
      <w:r w:rsidRPr="008766B2">
        <w:rPr>
          <w:sz w:val="16"/>
        </w:rPr>
        <w:t xml:space="preserve"> that claimed them as property, </w:t>
      </w:r>
      <w:r w:rsidRPr="005847AE">
        <w:rPr>
          <w:rStyle w:val="StyleUnderline"/>
        </w:rPr>
        <w:t>and</w:t>
      </w:r>
      <w:r w:rsidRPr="008766B2">
        <w:rPr>
          <w:sz w:val="16"/>
        </w:rPr>
        <w:t xml:space="preserve"> the </w:t>
      </w:r>
      <w:r w:rsidRPr="005847AE">
        <w:rPr>
          <w:rStyle w:val="StyleUnderline"/>
        </w:rPr>
        <w:t>banal chronicles</w:t>
      </w:r>
      <w:r w:rsidRPr="008766B2">
        <w:rPr>
          <w:sz w:val="16"/>
        </w:rPr>
        <w:t xml:space="preserve"> that stripped them of human features?”7 This fiction of the archive is one not of hidden richness but of poverty.</w:t>
      </w:r>
    </w:p>
    <w:p w14:paraId="5F784F72" w14:textId="77777777" w:rsidR="00BF73D8" w:rsidRPr="008766B2" w:rsidRDefault="00BF73D8" w:rsidP="00BF73D8">
      <w:pPr>
        <w:rPr>
          <w:sz w:val="16"/>
        </w:rPr>
      </w:pPr>
      <w:r w:rsidRPr="005847AE">
        <w:rPr>
          <w:rStyle w:val="StyleUnderline"/>
        </w:rPr>
        <w:t>Decades</w:t>
      </w:r>
      <w:r w:rsidRPr="008766B2">
        <w:rPr>
          <w:sz w:val="16"/>
        </w:rPr>
        <w:t xml:space="preserve"> of thinking </w:t>
      </w:r>
      <w:r w:rsidRPr="005847AE">
        <w:rPr>
          <w:rStyle w:val="StyleUnderline"/>
        </w:rPr>
        <w:t>within the</w:t>
      </w:r>
      <w:r w:rsidRPr="008766B2">
        <w:rPr>
          <w:sz w:val="16"/>
        </w:rPr>
        <w:t xml:space="preserve"> parameters of “the </w:t>
      </w:r>
      <w:r w:rsidRPr="008766B2">
        <w:rPr>
          <w:rStyle w:val="Emphasis"/>
          <w:highlight w:val="green"/>
        </w:rPr>
        <w:t>recovery imperative</w:t>
      </w:r>
      <w:r w:rsidRPr="008766B2">
        <w:rPr>
          <w:sz w:val="16"/>
        </w:rPr>
        <w:t xml:space="preserve">” have </w:t>
      </w:r>
      <w:r w:rsidRPr="008766B2">
        <w:rPr>
          <w:rStyle w:val="StyleUnderline"/>
          <w:highlight w:val="green"/>
        </w:rPr>
        <w:t>predisposed us to read</w:t>
      </w:r>
      <w:r w:rsidRPr="008766B2">
        <w:rPr>
          <w:sz w:val="16"/>
        </w:rPr>
        <w:t xml:space="preserve"> the </w:t>
      </w:r>
      <w:r w:rsidRPr="008766B2">
        <w:rPr>
          <w:rStyle w:val="Emphasis"/>
          <w:highlight w:val="green"/>
        </w:rPr>
        <w:t>archive</w:t>
      </w:r>
      <w:r w:rsidRPr="008766B2">
        <w:rPr>
          <w:sz w:val="16"/>
          <w:highlight w:val="green"/>
        </w:rPr>
        <w:t xml:space="preserve"> </w:t>
      </w:r>
      <w:r w:rsidRPr="008766B2">
        <w:rPr>
          <w:rStyle w:val="StyleUnderline"/>
          <w:highlight w:val="green"/>
        </w:rPr>
        <w:t>in</w:t>
      </w:r>
      <w:r w:rsidRPr="005847AE">
        <w:rPr>
          <w:rStyle w:val="StyleUnderline"/>
        </w:rPr>
        <w:t xml:space="preserve"> terms of </w:t>
      </w:r>
      <w:r w:rsidRPr="008766B2">
        <w:rPr>
          <w:rStyle w:val="Emphasis"/>
          <w:highlight w:val="green"/>
        </w:rPr>
        <w:t>quantifiable loss</w:t>
      </w:r>
      <w:r w:rsidRPr="008766B2">
        <w:rPr>
          <w:sz w:val="16"/>
          <w:highlight w:val="green"/>
        </w:rPr>
        <w:t xml:space="preserve">, </w:t>
      </w:r>
      <w:r w:rsidRPr="008766B2">
        <w:rPr>
          <w:rStyle w:val="StyleUnderline"/>
          <w:highlight w:val="green"/>
        </w:rPr>
        <w:t>where</w:t>
      </w:r>
      <w:r w:rsidRPr="008766B2">
        <w:rPr>
          <w:sz w:val="16"/>
        </w:rPr>
        <w:t xml:space="preserve"> the </w:t>
      </w:r>
      <w:r w:rsidRPr="008766B2">
        <w:rPr>
          <w:rStyle w:val="StyleUnderline"/>
          <w:highlight w:val="green"/>
        </w:rPr>
        <w:t>imperative</w:t>
      </w:r>
      <w:r w:rsidRPr="008766B2">
        <w:rPr>
          <w:sz w:val="16"/>
        </w:rPr>
        <w:t xml:space="preserve"> consistently </w:t>
      </w:r>
      <w:r w:rsidRPr="005847AE">
        <w:rPr>
          <w:rStyle w:val="StyleUnderline"/>
        </w:rPr>
        <w:t xml:space="preserve">has been </w:t>
      </w:r>
      <w:r w:rsidRPr="008766B2">
        <w:rPr>
          <w:rStyle w:val="StyleUnderline"/>
          <w:highlight w:val="green"/>
        </w:rPr>
        <w:t>to give</w:t>
      </w:r>
      <w:r w:rsidRPr="008766B2">
        <w:rPr>
          <w:sz w:val="16"/>
        </w:rPr>
        <w:t xml:space="preserve"> “</w:t>
      </w:r>
      <w:r w:rsidRPr="008766B2">
        <w:rPr>
          <w:rStyle w:val="Emphasis"/>
          <w:highlight w:val="green"/>
        </w:rPr>
        <w:t>voice to the voiceless</w:t>
      </w:r>
      <w:r w:rsidRPr="008766B2">
        <w:rPr>
          <w:sz w:val="16"/>
        </w:rPr>
        <w:t xml:space="preserve">,” </w:t>
      </w:r>
      <w:r w:rsidRPr="008766B2">
        <w:rPr>
          <w:rStyle w:val="StyleUnderline"/>
          <w:highlight w:val="green"/>
        </w:rPr>
        <w:t>to write</w:t>
      </w:r>
      <w:r w:rsidRPr="008766B2">
        <w:rPr>
          <w:sz w:val="16"/>
        </w:rPr>
        <w:t xml:space="preserve"> the “</w:t>
      </w:r>
      <w:r w:rsidRPr="008766B2">
        <w:rPr>
          <w:rStyle w:val="Emphasis"/>
          <w:highlight w:val="green"/>
        </w:rPr>
        <w:t>hidden history</w:t>
      </w:r>
      <w:r w:rsidRPr="008766B2">
        <w:rPr>
          <w:sz w:val="16"/>
        </w:rPr>
        <w:t xml:space="preserve">” </w:t>
      </w:r>
      <w:r w:rsidRPr="008766B2">
        <w:rPr>
          <w:rStyle w:val="StyleUnderline"/>
          <w:highlight w:val="green"/>
        </w:rPr>
        <w:t>of resistance</w:t>
      </w:r>
      <w:r w:rsidRPr="008766B2">
        <w:rPr>
          <w:sz w:val="16"/>
        </w:rPr>
        <w:t xml:space="preserve">, </w:t>
      </w:r>
      <w:r w:rsidRPr="008766B2">
        <w:rPr>
          <w:rStyle w:val="StyleUnderline"/>
          <w:highlight w:val="green"/>
        </w:rPr>
        <w:t>or</w:t>
      </w:r>
      <w:r w:rsidRPr="008766B2">
        <w:rPr>
          <w:sz w:val="16"/>
        </w:rPr>
        <w:t xml:space="preserve"> to “</w:t>
      </w:r>
      <w:r w:rsidRPr="008766B2">
        <w:rPr>
          <w:rStyle w:val="Emphasis"/>
          <w:highlight w:val="green"/>
        </w:rPr>
        <w:t>demystify</w:t>
      </w:r>
      <w:r w:rsidRPr="008766B2">
        <w:rPr>
          <w:sz w:val="16"/>
        </w:rPr>
        <w:t xml:space="preserve">” </w:t>
      </w:r>
      <w:r w:rsidRPr="008766B2">
        <w:rPr>
          <w:rStyle w:val="StyleUnderline"/>
          <w:highlight w:val="green"/>
        </w:rPr>
        <w:t>structures</w:t>
      </w:r>
      <w:r w:rsidRPr="008766B2">
        <w:rPr>
          <w:rStyle w:val="StyleUnderline"/>
        </w:rPr>
        <w:t xml:space="preserve"> of</w:t>
      </w:r>
      <w:r w:rsidRPr="008766B2">
        <w:rPr>
          <w:sz w:val="16"/>
        </w:rPr>
        <w:t xml:space="preserve"> </w:t>
      </w:r>
      <w:r w:rsidRPr="005847AE">
        <w:rPr>
          <w:rStyle w:val="Emphasis"/>
        </w:rPr>
        <w:t>inequality</w:t>
      </w:r>
      <w:r w:rsidRPr="008766B2">
        <w:rPr>
          <w:sz w:val="16"/>
        </w:rPr>
        <w:t>. These perceptions have only intensified of late with the resurgence of melancholy in cultural criticism. But I would be remiss if I failed to observe that the scholarly yield on both sides of the recovery imperative has been nothing short of astounding.</w:t>
      </w:r>
    </w:p>
    <w:p w14:paraId="258CC446" w14:textId="77777777" w:rsidR="00BF73D8" w:rsidRPr="008766B2" w:rsidRDefault="00BF73D8" w:rsidP="00BF73D8">
      <w:pPr>
        <w:rPr>
          <w:sz w:val="16"/>
        </w:rPr>
      </w:pPr>
      <w:r w:rsidRPr="008766B2">
        <w:rPr>
          <w:sz w:val="16"/>
        </w:rPr>
        <w:t xml:space="preserve">It warrants observing, however, that </w:t>
      </w:r>
      <w:r w:rsidRPr="005847AE">
        <w:rPr>
          <w:rStyle w:val="StyleUnderline"/>
        </w:rPr>
        <w:t xml:space="preserve">both </w:t>
      </w:r>
      <w:r w:rsidRPr="008766B2">
        <w:rPr>
          <w:rStyle w:val="StyleUnderline"/>
          <w:highlight w:val="green"/>
        </w:rPr>
        <w:t>the</w:t>
      </w:r>
      <w:r w:rsidRPr="005847AE">
        <w:rPr>
          <w:rStyle w:val="StyleUnderline"/>
        </w:rPr>
        <w:t xml:space="preserve"> recovery imperative and its melancholic counterpoint appear to share a </w:t>
      </w:r>
      <w:r w:rsidRPr="008766B2">
        <w:rPr>
          <w:rStyle w:val="StyleUnderline"/>
          <w:highlight w:val="green"/>
        </w:rPr>
        <w:t>presumption</w:t>
      </w:r>
      <w:r w:rsidRPr="005847AE">
        <w:rPr>
          <w:rStyle w:val="StyleUnderline"/>
        </w:rPr>
        <w:t xml:space="preserve"> that </w:t>
      </w:r>
      <w:r w:rsidRPr="008766B2">
        <w:rPr>
          <w:rStyle w:val="StyleUnderline"/>
          <w:highlight w:val="green"/>
        </w:rPr>
        <w:t>we can know in advance</w:t>
      </w:r>
      <w:r w:rsidRPr="005847AE">
        <w:rPr>
          <w:rStyle w:val="StyleUnderline"/>
        </w:rPr>
        <w:t xml:space="preserve"> what will be </w:t>
      </w:r>
      <w:r w:rsidRPr="008766B2">
        <w:rPr>
          <w:rStyle w:val="StyleUnderline"/>
          <w:highlight w:val="green"/>
        </w:rPr>
        <w:t>the reward of</w:t>
      </w:r>
      <w:r w:rsidRPr="005847AE">
        <w:rPr>
          <w:rStyle w:val="StyleUnderline"/>
        </w:rPr>
        <w:t xml:space="preserve"> pursuing them as methods: </w:t>
      </w:r>
      <w:r w:rsidRPr="005847AE">
        <w:rPr>
          <w:rStyle w:val="Emphasis"/>
        </w:rPr>
        <w:t xml:space="preserve">the </w:t>
      </w:r>
      <w:r w:rsidRPr="008766B2">
        <w:rPr>
          <w:rStyle w:val="Emphasis"/>
          <w:highlight w:val="green"/>
        </w:rPr>
        <w:t>redemption of the dead</w:t>
      </w:r>
      <w:r w:rsidRPr="005847AE">
        <w:rPr>
          <w:rStyle w:val="StyleUnderline"/>
        </w:rPr>
        <w:t>, the returning to the dead of all that has been denied by history</w:t>
      </w:r>
      <w:r w:rsidRPr="008766B2">
        <w:rPr>
          <w:sz w:val="16"/>
        </w:rPr>
        <w:t xml:space="preserve">. But here is where we encounter the problem I seek to address: </w:t>
      </w:r>
      <w:r w:rsidRPr="005847AE">
        <w:rPr>
          <w:rStyle w:val="StyleUnderline"/>
        </w:rPr>
        <w:t xml:space="preserve">it has been too easy to </w:t>
      </w:r>
      <w:r w:rsidRPr="008766B2">
        <w:rPr>
          <w:rStyle w:val="StyleUnderline"/>
          <w:highlight w:val="green"/>
        </w:rPr>
        <w:t>equate</w:t>
      </w:r>
      <w:r w:rsidRPr="005847AE">
        <w:rPr>
          <w:rStyle w:val="StyleUnderline"/>
        </w:rPr>
        <w:t xml:space="preserve"> the </w:t>
      </w:r>
      <w:r w:rsidRPr="008766B2">
        <w:rPr>
          <w:rStyle w:val="StyleUnderline"/>
          <w:highlight w:val="green"/>
        </w:rPr>
        <w:t>recovery of the past with</w:t>
      </w:r>
      <w:r w:rsidRPr="008766B2">
        <w:rPr>
          <w:sz w:val="16"/>
        </w:rPr>
        <w:t xml:space="preserve"> </w:t>
      </w:r>
      <w:r w:rsidRPr="005847AE">
        <w:rPr>
          <w:rStyle w:val="Emphasis"/>
        </w:rPr>
        <w:t xml:space="preserve">a </w:t>
      </w:r>
      <w:r w:rsidRPr="008766B2">
        <w:rPr>
          <w:rStyle w:val="Emphasis"/>
          <w:highlight w:val="green"/>
        </w:rPr>
        <w:t>recovery from it</w:t>
      </w:r>
      <w:r w:rsidRPr="008766B2">
        <w:rPr>
          <w:sz w:val="16"/>
        </w:rPr>
        <w:t xml:space="preserve">, </w:t>
      </w:r>
      <w:r w:rsidRPr="005847AE">
        <w:rPr>
          <w:rStyle w:val="StyleUnderline"/>
        </w:rPr>
        <w:t>to take our methods as indistinguishable from our ethics</w:t>
      </w:r>
      <w:r w:rsidRPr="008766B2">
        <w:rPr>
          <w:sz w:val="16"/>
        </w:rPr>
        <w:t xml:space="preserve">. </w:t>
      </w:r>
      <w:r w:rsidRPr="008766B2">
        <w:rPr>
          <w:rStyle w:val="Emphasis"/>
          <w:highlight w:val="green"/>
        </w:rPr>
        <w:t>Recovery floats</w:t>
      </w:r>
      <w:r w:rsidRPr="008766B2">
        <w:rPr>
          <w:sz w:val="16"/>
        </w:rPr>
        <w:t xml:space="preserve">, Lisa Lowe writes, </w:t>
      </w:r>
      <w:r w:rsidRPr="008766B2">
        <w:rPr>
          <w:rStyle w:val="StyleUnderline"/>
          <w:highlight w:val="green"/>
        </w:rPr>
        <w:t>between</w:t>
      </w:r>
      <w:r w:rsidRPr="008766B2">
        <w:rPr>
          <w:sz w:val="16"/>
        </w:rPr>
        <w:t xml:space="preserve"> “a sense of the retrieval of archival evidence and the restoration of historical presence,” on the one hand, and “the ontological and </w:t>
      </w:r>
      <w:r w:rsidRPr="008766B2">
        <w:rPr>
          <w:rStyle w:val="Emphasis"/>
          <w:highlight w:val="green"/>
        </w:rPr>
        <w:t>political</w:t>
      </w:r>
      <w:r w:rsidRPr="008766B2">
        <w:rPr>
          <w:sz w:val="16"/>
        </w:rPr>
        <w:t xml:space="preserve"> </w:t>
      </w:r>
      <w:r w:rsidRPr="005526FC">
        <w:rPr>
          <w:rStyle w:val="StyleUnderline"/>
          <w:highlight w:val="green"/>
        </w:rPr>
        <w:t>sense of</w:t>
      </w:r>
      <w:r w:rsidRPr="008766B2">
        <w:rPr>
          <w:sz w:val="16"/>
        </w:rPr>
        <w:t xml:space="preserve"> </w:t>
      </w:r>
      <w:r w:rsidRPr="008766B2">
        <w:rPr>
          <w:rStyle w:val="Emphasis"/>
          <w:highlight w:val="green"/>
        </w:rPr>
        <w:t>reparation</w:t>
      </w:r>
      <w:r w:rsidRPr="008766B2">
        <w:rPr>
          <w:sz w:val="16"/>
        </w:rPr>
        <w:t xml:space="preserve"> . . . the possibility of </w:t>
      </w:r>
      <w:r w:rsidRPr="008766B2">
        <w:rPr>
          <w:rStyle w:val="Emphasis"/>
          <w:highlight w:val="green"/>
        </w:rPr>
        <w:t>recuperation</w:t>
      </w:r>
      <w:r w:rsidRPr="008766B2">
        <w:rPr>
          <w:sz w:val="16"/>
          <w:highlight w:val="green"/>
        </w:rPr>
        <w:t xml:space="preserve">, </w:t>
      </w:r>
      <w:r w:rsidRPr="008766B2">
        <w:rPr>
          <w:rStyle w:val="StyleUnderline"/>
          <w:highlight w:val="green"/>
        </w:rPr>
        <w:t>or</w:t>
      </w:r>
      <w:r w:rsidRPr="008766B2">
        <w:rPr>
          <w:sz w:val="16"/>
        </w:rPr>
        <w:t xml:space="preserve"> the </w:t>
      </w:r>
      <w:r w:rsidRPr="008766B2">
        <w:rPr>
          <w:rStyle w:val="Emphasis"/>
          <w:highlight w:val="green"/>
        </w:rPr>
        <w:t>repossession</w:t>
      </w:r>
      <w:r w:rsidRPr="008766B2">
        <w:rPr>
          <w:sz w:val="16"/>
        </w:rPr>
        <w:t xml:space="preserve"> </w:t>
      </w:r>
      <w:r w:rsidRPr="008766B2">
        <w:rPr>
          <w:rStyle w:val="StyleUnderline"/>
        </w:rPr>
        <w:t>of</w:t>
      </w:r>
      <w:r w:rsidRPr="008766B2">
        <w:rPr>
          <w:sz w:val="16"/>
        </w:rPr>
        <w:t xml:space="preserve"> a full </w:t>
      </w:r>
      <w:r w:rsidRPr="005847AE">
        <w:rPr>
          <w:rStyle w:val="Emphasis"/>
        </w:rPr>
        <w:t>humanity</w:t>
      </w:r>
      <w:r w:rsidRPr="008766B2">
        <w:rPr>
          <w:sz w:val="16"/>
        </w:rPr>
        <w:t xml:space="preserve"> and freedom, </w:t>
      </w:r>
      <w:r w:rsidRPr="008766B2">
        <w:rPr>
          <w:rStyle w:val="StyleUnderline"/>
          <w:highlight w:val="green"/>
        </w:rPr>
        <w:t>after</w:t>
      </w:r>
      <w:r w:rsidRPr="008766B2">
        <w:rPr>
          <w:sz w:val="16"/>
        </w:rPr>
        <w:t xml:space="preserve"> its </w:t>
      </w:r>
      <w:r w:rsidRPr="005847AE">
        <w:rPr>
          <w:rStyle w:val="Emphasis"/>
        </w:rPr>
        <w:t>ultimate</w:t>
      </w:r>
      <w:r w:rsidRPr="008766B2">
        <w:rPr>
          <w:sz w:val="16"/>
        </w:rPr>
        <w:t xml:space="preserve"> theft or </w:t>
      </w:r>
      <w:r w:rsidRPr="008766B2">
        <w:rPr>
          <w:rStyle w:val="Emphasis"/>
          <w:highlight w:val="green"/>
        </w:rPr>
        <w:t>obliteration</w:t>
      </w:r>
      <w:r w:rsidRPr="008766B2">
        <w:rPr>
          <w:sz w:val="16"/>
        </w:rPr>
        <w:t>,” on the other.8</w:t>
      </w:r>
    </w:p>
    <w:p w14:paraId="24526E93" w14:textId="77777777" w:rsidR="00BF73D8" w:rsidRPr="008766B2" w:rsidRDefault="00BF73D8" w:rsidP="00BF73D8">
      <w:pPr>
        <w:rPr>
          <w:sz w:val="16"/>
        </w:rPr>
      </w:pPr>
      <w:r w:rsidRPr="008766B2">
        <w:rPr>
          <w:sz w:val="16"/>
        </w:rPr>
        <w:t xml:space="preserve">With regards to ethics, I wonder whether, having gone to such lengths to stake the fate of the past on the present, we haven’t placed too rigid a set of constraints on the ethical relations we can have with the past, forcing ourselves to hold on to the belief that there is something better, something brighter—for figures in the past, that would be us; for us, that would be a future beyond present melancholy. </w:t>
      </w:r>
      <w:r w:rsidRPr="005847AE">
        <w:rPr>
          <w:rStyle w:val="StyleUnderline"/>
        </w:rPr>
        <w:t>I want to put into question the consonance between our critical predicament and the condition of the enslaved on which so much of this work depends, for I believe that we have reached a point at which it has become difficult to distinguish the conditions of our own critical agency from the political agency of the enslaved. This gets me to the question of method.</w:t>
      </w:r>
    </w:p>
    <w:p w14:paraId="0968B946" w14:textId="77777777" w:rsidR="00BF73D8" w:rsidRPr="008766B2" w:rsidRDefault="00BF73D8" w:rsidP="00BF73D8">
      <w:pPr>
        <w:rPr>
          <w:sz w:val="16"/>
        </w:rPr>
      </w:pPr>
      <w:r w:rsidRPr="008766B2">
        <w:rPr>
          <w:sz w:val="16"/>
        </w:rPr>
        <w:t>From Buried Essence to Metalepsis</w:t>
      </w:r>
    </w:p>
    <w:p w14:paraId="11986AEE" w14:textId="77777777" w:rsidR="00BF73D8" w:rsidRPr="008766B2" w:rsidRDefault="00BF73D8" w:rsidP="00BF73D8">
      <w:pPr>
        <w:rPr>
          <w:sz w:val="16"/>
        </w:rPr>
      </w:pPr>
      <w:r w:rsidRPr="008766B2">
        <w:rPr>
          <w:sz w:val="16"/>
        </w:rPr>
        <w:t>Wittgenstein invited us to consider the possibility that philosophy inherited from science a biased understanding of logical thinking as a looking past the surface in search of explanation; a search “to the bottom of things” founded on an ideal of hiddenness.9 Toril Moi has argued that when Wittgenstein declares that in fact “</w:t>
      </w:r>
      <w:r w:rsidRPr="008766B2">
        <w:rPr>
          <w:rStyle w:val="Emphasis"/>
          <w:highlight w:val="green"/>
        </w:rPr>
        <w:t>nothing is hidden</w:t>
      </w:r>
      <w:r w:rsidRPr="008766B2">
        <w:rPr>
          <w:sz w:val="16"/>
        </w:rPr>
        <w:t>” (Wittgenstein, Philosophical Investigations, no. 435) or that meaning is in plain view, he “</w:t>
      </w:r>
      <w:r w:rsidRPr="008766B2">
        <w:rPr>
          <w:rStyle w:val="StyleUnderline"/>
          <w:highlight w:val="green"/>
        </w:rPr>
        <w:t>doesn’t mean</w:t>
      </w:r>
      <w:r w:rsidRPr="008766B2">
        <w:rPr>
          <w:sz w:val="16"/>
        </w:rPr>
        <w:t xml:space="preserve"> that </w:t>
      </w:r>
      <w:r w:rsidRPr="008766B2">
        <w:rPr>
          <w:rStyle w:val="StyleUnderline"/>
          <w:highlight w:val="green"/>
        </w:rPr>
        <w:t>everything is obvious</w:t>
      </w:r>
      <w:r w:rsidRPr="008766B2">
        <w:rPr>
          <w:sz w:val="16"/>
        </w:rPr>
        <w:t xml:space="preserve">, in the sense of easily grasped, self-evident or banal.” What he means is that </w:t>
      </w:r>
      <w:r w:rsidRPr="005847AE">
        <w:rPr>
          <w:rStyle w:val="StyleUnderline"/>
        </w:rPr>
        <w:t>we shouldn’t go around thinking that “language itself</w:t>
      </w:r>
      <w:r w:rsidRPr="008766B2">
        <w:rPr>
          <w:sz w:val="16"/>
        </w:rPr>
        <w:t xml:space="preserve">—our sentences, our utterances— </w:t>
      </w:r>
      <w:r w:rsidRPr="005847AE">
        <w:rPr>
          <w:rStyle w:val="StyleUnderline"/>
        </w:rPr>
        <w:t>hides something just because it is language</w:t>
      </w:r>
      <w:r w:rsidRPr="008766B2">
        <w:rPr>
          <w:sz w:val="16"/>
        </w:rPr>
        <w:t>.”10 Moi means to extend this insight to the practice of literary criticism, whereas for me it inspires thoughts on the forensic imagination as relates to the archive.</w:t>
      </w:r>
    </w:p>
    <w:p w14:paraId="1F4ADE4A" w14:textId="77777777" w:rsidR="00BF73D8" w:rsidRPr="008766B2" w:rsidRDefault="00BF73D8" w:rsidP="00BF73D8">
      <w:pPr>
        <w:rPr>
          <w:sz w:val="16"/>
        </w:rPr>
      </w:pPr>
      <w:r w:rsidRPr="008766B2">
        <w:rPr>
          <w:rStyle w:val="StyleUnderline"/>
          <w:highlight w:val="green"/>
        </w:rPr>
        <w:t>We create ideals of hiddenness</w:t>
      </w:r>
      <w:r w:rsidRPr="008766B2">
        <w:rPr>
          <w:rStyle w:val="StyleUnderline"/>
        </w:rPr>
        <w:t xml:space="preserve"> against </w:t>
      </w:r>
      <w:r w:rsidRPr="008766B2">
        <w:rPr>
          <w:rStyle w:val="StyleUnderline"/>
          <w:highlight w:val="green"/>
        </w:rPr>
        <w:t xml:space="preserve">which we </w:t>
      </w:r>
      <w:r w:rsidRPr="008766B2">
        <w:rPr>
          <w:rStyle w:val="StyleUnderline"/>
        </w:rPr>
        <w:t xml:space="preserve">then </w:t>
      </w:r>
      <w:r w:rsidRPr="008766B2">
        <w:rPr>
          <w:rStyle w:val="StyleUnderline"/>
          <w:highlight w:val="green"/>
        </w:rPr>
        <w:t>aggress</w:t>
      </w:r>
      <w:r w:rsidRPr="008766B2">
        <w:rPr>
          <w:sz w:val="16"/>
        </w:rPr>
        <w:t xml:space="preserve"> “in order . . . </w:t>
      </w:r>
      <w:r w:rsidRPr="008766B2">
        <w:rPr>
          <w:rStyle w:val="StyleUnderline"/>
        </w:rPr>
        <w:t xml:space="preserve">to dwell on concerns about how the subject can become </w:t>
      </w:r>
      <w:r w:rsidRPr="008766B2">
        <w:rPr>
          <w:rStyle w:val="Emphasis"/>
        </w:rPr>
        <w:t>more expressive</w:t>
      </w:r>
      <w:r w:rsidRPr="008766B2">
        <w:rPr>
          <w:rStyle w:val="StyleUnderline"/>
        </w:rPr>
        <w:t xml:space="preserve"> and more ‘</w:t>
      </w:r>
      <w:r w:rsidRPr="008766B2">
        <w:rPr>
          <w:rStyle w:val="Emphasis"/>
        </w:rPr>
        <w:t>authentic</w:t>
      </w:r>
      <w:r w:rsidRPr="008766B2">
        <w:rPr>
          <w:sz w:val="16"/>
        </w:rPr>
        <w:t xml:space="preserve">.’”11 </w:t>
      </w:r>
      <w:r w:rsidRPr="008766B2">
        <w:rPr>
          <w:rStyle w:val="StyleUnderline"/>
        </w:rPr>
        <w:t>These ideas of the hidden motivate</w:t>
      </w:r>
      <w:r w:rsidRPr="008766B2">
        <w:rPr>
          <w:sz w:val="16"/>
        </w:rPr>
        <w:t xml:space="preserve"> my concern for one of the </w:t>
      </w:r>
      <w:r w:rsidRPr="008766B2">
        <w:rPr>
          <w:rStyle w:val="Emphasis"/>
        </w:rPr>
        <w:t>recovery imperative’s implicit maxims</w:t>
      </w:r>
      <w:r w:rsidRPr="008766B2">
        <w:rPr>
          <w:sz w:val="16"/>
        </w:rPr>
        <w:t xml:space="preserve">: </w:t>
      </w:r>
      <w:r w:rsidRPr="008766B2">
        <w:rPr>
          <w:rStyle w:val="StyleUnderline"/>
        </w:rPr>
        <w:t>the notion that what is hidden is more authentic than what is visible for all to see; that the most significant truths are not immediately apprehensible and may be veiled or invisible</w:t>
      </w:r>
      <w:r w:rsidRPr="008766B2">
        <w:rPr>
          <w:sz w:val="16"/>
        </w:rPr>
        <w:t xml:space="preserve">. It is not hard (or even wrong) to feel the encroachment of this “buried essence” model of authenticity in discussions of slavery, where it has come to mean, at base, that slave culture is cunning, always shrouded in a cloak of secrecy, because open, “disinterested” knowledge was impossible “in a society with an extreme imbalance of power.”12 And </w:t>
      </w:r>
      <w:r w:rsidRPr="008766B2">
        <w:rPr>
          <w:rStyle w:val="StyleUnderline"/>
          <w:highlight w:val="green"/>
        </w:rPr>
        <w:t>while this may be true in</w:t>
      </w:r>
      <w:r w:rsidRPr="008766B2">
        <w:rPr>
          <w:rStyle w:val="StyleUnderline"/>
        </w:rPr>
        <w:t xml:space="preserve"> the </w:t>
      </w:r>
      <w:r w:rsidRPr="008766B2">
        <w:rPr>
          <w:rStyle w:val="Emphasis"/>
          <w:highlight w:val="green"/>
        </w:rPr>
        <w:t>firsthand experience</w:t>
      </w:r>
      <w:r w:rsidRPr="008766B2">
        <w:rPr>
          <w:sz w:val="16"/>
        </w:rPr>
        <w:t xml:space="preserve"> of the enslaved, the </w:t>
      </w:r>
      <w:r w:rsidRPr="008766B2">
        <w:rPr>
          <w:rStyle w:val="StyleUnderline"/>
          <w:highlight w:val="green"/>
        </w:rPr>
        <w:t>presumption of hiddenness</w:t>
      </w:r>
      <w:r w:rsidRPr="008766B2">
        <w:rPr>
          <w:rStyle w:val="StyleUnderline"/>
        </w:rPr>
        <w:t xml:space="preserve"> </w:t>
      </w:r>
      <w:r w:rsidRPr="008766B2">
        <w:rPr>
          <w:rStyle w:val="StyleUnderline"/>
          <w:highlight w:val="green"/>
        </w:rPr>
        <w:t>forces</w:t>
      </w:r>
      <w:r w:rsidRPr="008766B2">
        <w:rPr>
          <w:rStyle w:val="StyleUnderline"/>
        </w:rPr>
        <w:t xml:space="preserve"> me as a scholar to hold</w:t>
      </w:r>
      <w:r w:rsidRPr="008766B2">
        <w:rPr>
          <w:sz w:val="16"/>
        </w:rPr>
        <w:t xml:space="preserve"> </w:t>
      </w:r>
      <w:r w:rsidRPr="008766B2">
        <w:rPr>
          <w:rStyle w:val="StyleUnderline"/>
          <w:highlight w:val="green"/>
        </w:rPr>
        <w:t>the same suspicious relation</w:t>
      </w:r>
      <w:r w:rsidRPr="008766B2">
        <w:rPr>
          <w:rStyle w:val="StyleUnderline"/>
        </w:rPr>
        <w:t xml:space="preserve"> to slave knowledge </w:t>
      </w:r>
      <w:r w:rsidRPr="008766B2">
        <w:rPr>
          <w:rStyle w:val="StyleUnderline"/>
          <w:highlight w:val="green"/>
        </w:rPr>
        <w:t>as did</w:t>
      </w:r>
      <w:r w:rsidRPr="008766B2">
        <w:rPr>
          <w:rStyle w:val="StyleUnderline"/>
        </w:rPr>
        <w:t xml:space="preserve"> the </w:t>
      </w:r>
      <w:r w:rsidRPr="008766B2">
        <w:rPr>
          <w:rStyle w:val="Emphasis"/>
        </w:rPr>
        <w:t>inquisitors</w:t>
      </w:r>
      <w:r w:rsidRPr="008766B2">
        <w:rPr>
          <w:sz w:val="16"/>
        </w:rPr>
        <w:t xml:space="preserve">, </w:t>
      </w:r>
      <w:r w:rsidRPr="008766B2">
        <w:rPr>
          <w:rStyle w:val="Emphasis"/>
        </w:rPr>
        <w:t>planters</w:t>
      </w:r>
      <w:r w:rsidRPr="008766B2">
        <w:rPr>
          <w:sz w:val="16"/>
        </w:rPr>
        <w:t xml:space="preserve">, </w:t>
      </w:r>
      <w:r w:rsidRPr="008766B2">
        <w:rPr>
          <w:rStyle w:val="StyleUnderline"/>
        </w:rPr>
        <w:t>and</w:t>
      </w:r>
      <w:r w:rsidRPr="008766B2">
        <w:rPr>
          <w:sz w:val="16"/>
        </w:rPr>
        <w:t xml:space="preserve"> </w:t>
      </w:r>
      <w:r w:rsidRPr="008766B2">
        <w:rPr>
          <w:rStyle w:val="Emphasis"/>
          <w:highlight w:val="green"/>
        </w:rPr>
        <w:t>colonial administrators</w:t>
      </w:r>
      <w:r w:rsidRPr="008766B2">
        <w:rPr>
          <w:sz w:val="16"/>
        </w:rPr>
        <w:t xml:space="preserve"> who left most of the evidence of it—</w:t>
      </w:r>
      <w:r w:rsidRPr="008766B2">
        <w:rPr>
          <w:rStyle w:val="StyleUnderline"/>
          <w:highlight w:val="green"/>
        </w:rPr>
        <w:t>a kind of historical “</w:t>
      </w:r>
      <w:r w:rsidRPr="008766B2">
        <w:rPr>
          <w:rStyle w:val="Emphasis"/>
          <w:highlight w:val="green"/>
        </w:rPr>
        <w:t>transference</w:t>
      </w:r>
      <w:r w:rsidRPr="008766B2">
        <w:rPr>
          <w:rStyle w:val="StyleUnderline"/>
        </w:rPr>
        <w:t>,”</w:t>
      </w:r>
      <w:r w:rsidRPr="008766B2">
        <w:rPr>
          <w:sz w:val="16"/>
        </w:rPr>
        <w:t xml:space="preserve"> as Dominick LaCapra has termed it, in which we reproduce in our own work the dynamics about which we write.13 </w:t>
      </w:r>
      <w:r w:rsidRPr="008766B2">
        <w:rPr>
          <w:rStyle w:val="StyleUnderline"/>
        </w:rPr>
        <w:t xml:space="preserve">One need only </w:t>
      </w:r>
      <w:r w:rsidRPr="008766B2">
        <w:rPr>
          <w:rStyle w:val="StyleUnderline"/>
          <w:highlight w:val="green"/>
        </w:rPr>
        <w:t>consider</w:t>
      </w:r>
      <w:r w:rsidRPr="008766B2">
        <w:rPr>
          <w:rStyle w:val="StyleUnderline"/>
        </w:rPr>
        <w:t xml:space="preserve"> here Vincent Carretta’s work on Olaudah </w:t>
      </w:r>
      <w:r w:rsidRPr="008766B2">
        <w:rPr>
          <w:rStyle w:val="StyleUnderline"/>
          <w:highlight w:val="green"/>
        </w:rPr>
        <w:t>Equiano</w:t>
      </w:r>
      <w:r w:rsidRPr="008766B2">
        <w:rPr>
          <w:rStyle w:val="StyleUnderline"/>
        </w:rPr>
        <w:t xml:space="preserve">, which asks the same question as contemporaries of the man who believed him to be a fraud: </w:t>
      </w:r>
      <w:r w:rsidRPr="008766B2">
        <w:rPr>
          <w:rStyle w:val="Emphasis"/>
          <w:highlight w:val="green"/>
        </w:rPr>
        <w:t>Who are you?</w:t>
      </w:r>
      <w:r w:rsidRPr="008766B2">
        <w:rPr>
          <w:sz w:val="16"/>
        </w:rPr>
        <w:t>14</w:t>
      </w:r>
    </w:p>
    <w:bookmarkEnd w:id="3"/>
    <w:p w14:paraId="163E8EB5" w14:textId="77777777" w:rsidR="00BF73D8" w:rsidRPr="008766B2" w:rsidRDefault="00BF73D8" w:rsidP="00BF73D8">
      <w:pPr>
        <w:rPr>
          <w:sz w:val="16"/>
        </w:rPr>
      </w:pPr>
      <w:r w:rsidRPr="008766B2">
        <w:rPr>
          <w:sz w:val="16"/>
        </w:rPr>
        <w:t>An idea of the hidden lies at the core of the reading practice in slave historiography. This practice is in fact two—practices that are at variance with each other and at times conflated. I refer to the two types of “deep reading” much in dispute within the recent “reading debates.” In the first kind of deep reading, the point of critique is to demystify, and its goal is forensic, to peel back obfuscating layers of representation with the aim of revealing structures of inequality (its genealogy points to Paul Ricoeur’s “hermeneutics of suspicion”). In the second kind of deep reading, critique struggles to conspire with, and be complicit with, the object. Here the goal is to offer procedures whose effect will be to conjure what was lost (its genealogy points to Ricoeur’s “hermeneutics of recollection”).15 In the debate over “structure” and “agency” in the constitution of the lifeworld of the enslaved, the description of structure is aided by a “hermeneutics of suspicion,” and the recovery of agency is aided by a “hermeneutics of recollection.” The tension between these hermeneutic alternatives is, of course, a part of all interpretive practice, but blindness to what distinguishes them leaves us at risk of mistaking the recovery of the past for its redemption, and when that happens, it isn’t long before one hears claims for our politics that sound immodest and celebrations of our critical agency that ring melodramatic.</w:t>
      </w:r>
    </w:p>
    <w:p w14:paraId="78F576B7" w14:textId="77777777" w:rsidR="00BF73D8" w:rsidRPr="008766B2" w:rsidRDefault="00BF73D8" w:rsidP="00BF73D8">
      <w:pPr>
        <w:rPr>
          <w:sz w:val="16"/>
        </w:rPr>
      </w:pPr>
      <w:r w:rsidRPr="008766B2">
        <w:rPr>
          <w:sz w:val="16"/>
        </w:rPr>
        <w:t>As it can be hard to check the impulse to redeem the past, to relinquish the desire to set it right, I want to explore what it feels like to write about figures who resist our attempts to restore them to wholeness, who resist our projects of historical recovery—figures for whom our present does not (and cannot) represent the future they imagined. In terms of ready modes of accounting for such people in the historical record, what they would require is certainly not history writing as we know it but a writing in full awareness of the negativity that labors to undo any historical—or descriptive—project. Rather than think of the archive as a serendipitous or immutable repository of texts and objects (what simply happens to come in, or, in the phrase of Carolyn Steedman, “that which will not go away”16), I shall make the case for a conceptualization of the archive as process—attending principally to archivization as a process whose goal is both to preserve some record of black culture and to deform it in the process. My goal is to account for the culture of the enslaved in a way that does not inspire hope of recovery—the very hope that stands behind efforts to write “history from below” and to restore documents to their proper “context.” I will want to suggest that what in fact makes black culture in the archive historical is less its power to “reference” the past than the simultaneity of excess and emptiness that it affords. These shifts will serve to advance my larger thesis: that it is a foundational paradox of the archive to shape black culture as indispensable to and yet hopelessly beyond the reach of cultural preservation and historiographical recovery. It is my intention to show that our challenge isn’t to successfully recover the past so much as it is the more modest task of simply describing something that appears to be vanishing.</w:t>
      </w:r>
    </w:p>
    <w:p w14:paraId="7BD836D3" w14:textId="77777777" w:rsidR="00BF73D8" w:rsidRPr="008766B2" w:rsidRDefault="00BF73D8" w:rsidP="00BF73D8">
      <w:pPr>
        <w:rPr>
          <w:sz w:val="16"/>
        </w:rPr>
      </w:pPr>
      <w:r w:rsidRPr="008766B2">
        <w:rPr>
          <w:sz w:val="16"/>
        </w:rPr>
        <w:t>The structure of this book serves this end. It is presented as two halves in analogical relation, in which the first half addresses a disturbed object and the second extends that thought to a disturbed archive. The instability and apocalypticism of El Anatsui, Mark Bradford, and Gwendolyn Brooks returns, in this respect, modeling the self-dissolution of the subject. The problem of the archive is less a question of the ontology of the object of the past than the ontological disturbance the archive produces, less a concern with having or losing one’s object (with the presence or absence of the thing slavery and supremacist culture are alleged to have caused me to lose) than a recognition that the objects of black culture are, to coin a term, “anarchival.”</w:t>
      </w:r>
    </w:p>
    <w:p w14:paraId="30BC2FAB" w14:textId="77777777" w:rsidR="00BF73D8" w:rsidRPr="00767B78" w:rsidRDefault="00BF73D8" w:rsidP="00BF73D8">
      <w:pPr>
        <w:rPr>
          <w:b/>
          <w:bCs/>
          <w:sz w:val="16"/>
        </w:rPr>
      </w:pPr>
      <w:r w:rsidRPr="008766B2">
        <w:rPr>
          <w:rStyle w:val="StyleUnderline"/>
        </w:rPr>
        <w:t xml:space="preserve">To account for this ontological disturbance, I propose a shift from a historical to a rhetorical mode, from a mode of writing that keeps reintroducing a sense of loss in the hope of retrieval to one predicated on “knowing what withholds itself from the possibility of being known,” much like the tropes of </w:t>
      </w:r>
      <w:r w:rsidRPr="00767B78">
        <w:rPr>
          <w:rStyle w:val="StyleUnderline"/>
          <w:b/>
          <w:bCs/>
        </w:rPr>
        <w:t>metalepsis, paralepsis, irony, and litotes, which involve a negation or an awareness of not saying something</w:t>
      </w:r>
      <w:r w:rsidRPr="00767B78">
        <w:rPr>
          <w:b/>
          <w:bCs/>
          <w:sz w:val="16"/>
        </w:rPr>
        <w:t>.17</w:t>
      </w:r>
    </w:p>
    <w:p w14:paraId="3E7D8611" w14:textId="77777777" w:rsidR="00BF73D8" w:rsidRDefault="00BF73D8" w:rsidP="00BF73D8">
      <w:pPr>
        <w:spacing w:line="278" w:lineRule="auto"/>
        <w:rPr>
          <w:rFonts w:asciiTheme="minorHAnsi" w:hAnsiTheme="minorHAnsi" w:cstheme="minorBidi"/>
          <w:kern w:val="2"/>
          <w:sz w:val="24"/>
          <w:szCs w:val="24"/>
          <w14:ligatures w14:val="standardContextual"/>
        </w:rPr>
      </w:pPr>
    </w:p>
    <w:p w14:paraId="0DA0974B" w14:textId="77777777" w:rsidR="00BF73D8" w:rsidRDefault="00BF73D8" w:rsidP="00BF73D8">
      <w:pPr>
        <w:pStyle w:val="Heading3"/>
      </w:pPr>
      <w:r>
        <w:t>1NC---Fugitivity</w:t>
      </w:r>
    </w:p>
    <w:p w14:paraId="64D8BD7C" w14:textId="77777777" w:rsidR="00BF73D8" w:rsidRPr="0056148C" w:rsidRDefault="00BF73D8" w:rsidP="00BF73D8">
      <w:pPr>
        <w:pStyle w:val="Heading4"/>
        <w:rPr>
          <w:u w:val="single"/>
        </w:rPr>
      </w:pPr>
      <w:r>
        <w:t xml:space="preserve">The 1AC’s </w:t>
      </w:r>
      <w:r>
        <w:rPr>
          <w:u w:val="single"/>
        </w:rPr>
        <w:t>invocation</w:t>
      </w:r>
      <w:r>
        <w:t xml:space="preserve"> of the womb reproduces Black women as </w:t>
      </w:r>
      <w:r>
        <w:rPr>
          <w:u w:val="single"/>
        </w:rPr>
        <w:t>symbolically</w:t>
      </w:r>
      <w:r>
        <w:t xml:space="preserve"> overdetermined by </w:t>
      </w:r>
      <w:r>
        <w:rPr>
          <w:u w:val="single"/>
        </w:rPr>
        <w:t>crisis</w:t>
      </w:r>
      <w:r>
        <w:t xml:space="preserve"> and </w:t>
      </w:r>
      <w:r>
        <w:rPr>
          <w:u w:val="single"/>
        </w:rPr>
        <w:t>trauma</w:t>
      </w:r>
      <w:r>
        <w:t xml:space="preserve">. Then, moving that frame into the 1AC’s </w:t>
      </w:r>
      <w:r>
        <w:rPr>
          <w:u w:val="single"/>
        </w:rPr>
        <w:t>politics</w:t>
      </w:r>
      <w:r>
        <w:t xml:space="preserve"> of fugitivity and acts of refusal </w:t>
      </w:r>
      <w:r>
        <w:rPr>
          <w:u w:val="single"/>
        </w:rPr>
        <w:t>reconstitute</w:t>
      </w:r>
      <w:r>
        <w:t xml:space="preserve"> anti-Black violences through romanticization of Black feminism. </w:t>
      </w:r>
    </w:p>
    <w:p w14:paraId="69EA2273" w14:textId="77777777" w:rsidR="00BF73D8" w:rsidRPr="00663AB5" w:rsidRDefault="00BF73D8" w:rsidP="00BF73D8">
      <w:r w:rsidRPr="00663AB5">
        <w:rPr>
          <w:rStyle w:val="Style13ptBold"/>
        </w:rPr>
        <w:t>Nash 21</w:t>
      </w:r>
      <w:r>
        <w:t>, Jean Fox O'Barr Professor of Gender, Sexuality, and Feminist Studies at Duke University. (Jennifer, 2021, “Birthing Black Mothers,” Duke University Press, luna) *edited pronouns</w:t>
      </w:r>
    </w:p>
    <w:p w14:paraId="56387EE7" w14:textId="77777777" w:rsidR="00BF73D8" w:rsidRPr="00663AB5" w:rsidRDefault="00BF73D8" w:rsidP="00BF73D8">
      <w:pPr>
        <w:rPr>
          <w:sz w:val="16"/>
        </w:rPr>
      </w:pPr>
      <w:r w:rsidRPr="00663AB5">
        <w:rPr>
          <w:sz w:val="16"/>
        </w:rPr>
        <w:t xml:space="preserve">Birthing Black Mothers has explored how </w:t>
      </w:r>
      <w:r w:rsidRPr="00E57217">
        <w:rPr>
          <w:rStyle w:val="StyleUnderline"/>
        </w:rPr>
        <w:t>Black mothers come to be visible not as signs of pathology</w:t>
      </w:r>
      <w:r w:rsidRPr="00E57217">
        <w:rPr>
          <w:sz w:val="16"/>
        </w:rPr>
        <w:t xml:space="preserve"> </w:t>
      </w:r>
      <w:r w:rsidRPr="00E57217">
        <w:rPr>
          <w:rStyle w:val="StyleUnderline"/>
        </w:rPr>
        <w:t>but</w:t>
      </w:r>
      <w:r w:rsidRPr="00E57217">
        <w:rPr>
          <w:sz w:val="16"/>
        </w:rPr>
        <w:t xml:space="preserve"> as “</w:t>
      </w:r>
      <w:r w:rsidRPr="00E57217">
        <w:rPr>
          <w:rStyle w:val="Emphasis"/>
        </w:rPr>
        <w:t>causes célèbres</w:t>
      </w:r>
      <w:r w:rsidRPr="00E57217">
        <w:rPr>
          <w:sz w:val="16"/>
        </w:rPr>
        <w:t xml:space="preserve">,” </w:t>
      </w:r>
      <w:r w:rsidRPr="00E57217">
        <w:rPr>
          <w:rStyle w:val="StyleUnderline"/>
        </w:rPr>
        <w:t xml:space="preserve">visible because they stand for </w:t>
      </w:r>
      <w:r w:rsidRPr="00E57217">
        <w:rPr>
          <w:rStyle w:val="Emphasis"/>
        </w:rPr>
        <w:t>suffering</w:t>
      </w:r>
      <w:r w:rsidRPr="00E57217">
        <w:rPr>
          <w:rStyle w:val="StyleUnderline"/>
        </w:rPr>
        <w:t xml:space="preserve"> and </w:t>
      </w:r>
      <w:r w:rsidRPr="00E57217">
        <w:rPr>
          <w:rStyle w:val="Emphasis"/>
        </w:rPr>
        <w:t>trauma</w:t>
      </w:r>
      <w:r w:rsidRPr="00663AB5">
        <w:rPr>
          <w:sz w:val="16"/>
        </w:rPr>
        <w:t xml:space="preserve">. Indeed, the </w:t>
      </w:r>
      <w:r w:rsidRPr="00B110A2">
        <w:rPr>
          <w:rStyle w:val="Emphasis"/>
        </w:rPr>
        <w:t>synonymousness</w:t>
      </w:r>
      <w:r w:rsidRPr="00663AB5">
        <w:rPr>
          <w:sz w:val="16"/>
        </w:rPr>
        <w:t xml:space="preserve"> </w:t>
      </w:r>
      <w:r w:rsidRPr="00B110A2">
        <w:rPr>
          <w:rStyle w:val="StyleUnderline"/>
        </w:rPr>
        <w:t>of</w:t>
      </w:r>
      <w:r w:rsidRPr="00663AB5">
        <w:rPr>
          <w:sz w:val="16"/>
        </w:rPr>
        <w:t xml:space="preserve"> “</w:t>
      </w:r>
      <w:r w:rsidRPr="00B110A2">
        <w:rPr>
          <w:rStyle w:val="Emphasis"/>
        </w:rPr>
        <w:t>Black mother</w:t>
      </w:r>
      <w:r w:rsidRPr="00663AB5">
        <w:rPr>
          <w:sz w:val="16"/>
        </w:rPr>
        <w:t xml:space="preserve">” </w:t>
      </w:r>
      <w:r w:rsidRPr="00B110A2">
        <w:rPr>
          <w:rStyle w:val="StyleUnderline"/>
        </w:rPr>
        <w:t>with</w:t>
      </w:r>
      <w:r w:rsidRPr="00663AB5">
        <w:rPr>
          <w:sz w:val="16"/>
        </w:rPr>
        <w:t xml:space="preserve"> grief (or expected grief ), </w:t>
      </w:r>
      <w:r w:rsidRPr="00B110A2">
        <w:rPr>
          <w:rStyle w:val="Emphasis"/>
        </w:rPr>
        <w:t>pain</w:t>
      </w:r>
      <w:r w:rsidRPr="00663AB5">
        <w:rPr>
          <w:sz w:val="16"/>
        </w:rPr>
        <w:t xml:space="preserve">, and trauma </w:t>
      </w:r>
      <w:r w:rsidRPr="00B110A2">
        <w:rPr>
          <w:rStyle w:val="StyleUnderline"/>
        </w:rPr>
        <w:t>brings Black women into view as political subjects</w:t>
      </w:r>
      <w:r w:rsidRPr="00663AB5">
        <w:rPr>
          <w:sz w:val="16"/>
        </w:rPr>
        <w:t xml:space="preserve">, </w:t>
      </w:r>
      <w:r w:rsidRPr="00B110A2">
        <w:rPr>
          <w:rStyle w:val="StyleUnderline"/>
        </w:rPr>
        <w:t>and that makes the invocation of Black maternal fesh valuable currency for the US Left</w:t>
      </w:r>
      <w:r w:rsidRPr="00663AB5">
        <w:rPr>
          <w:sz w:val="16"/>
        </w:rPr>
        <w:t xml:space="preserve">. If Black mothers like Headley and Goodson are celebrated for their dedication to their children’s lives, I argue that there is also a particular blm-era investment in the birthing Black mother, the perinatal Black body, that is imagined—in perhaps the most literal way—to be a vessel of Black life. </w:t>
      </w:r>
      <w:r w:rsidRPr="00663AB5">
        <w:rPr>
          <w:rStyle w:val="StyleUnderline"/>
        </w:rPr>
        <w:t>If</w:t>
      </w:r>
      <w:r w:rsidRPr="00663AB5">
        <w:rPr>
          <w:sz w:val="16"/>
        </w:rPr>
        <w:t>, as Helena Andrews-Dyer notes, “</w:t>
      </w:r>
      <w:r w:rsidRPr="00663AB5">
        <w:rPr>
          <w:rStyle w:val="Emphasis"/>
          <w:highlight w:val="green"/>
        </w:rPr>
        <w:t>Black wombs are trending</w:t>
      </w:r>
      <w:r w:rsidRPr="00663AB5">
        <w:rPr>
          <w:sz w:val="16"/>
        </w:rPr>
        <w:t xml:space="preserve">,” newly discovered as territories of antiBlack violence, </w:t>
      </w:r>
      <w:r w:rsidRPr="00B110A2">
        <w:rPr>
          <w:rStyle w:val="StyleUnderline"/>
        </w:rPr>
        <w:t xml:space="preserve">Birthing Black Mothers argues that Black wombs are now </w:t>
      </w:r>
      <w:r w:rsidRPr="00663AB5">
        <w:rPr>
          <w:rStyle w:val="Emphasis"/>
          <w:highlight w:val="green"/>
        </w:rPr>
        <w:t>imagined as the ground zero of crisis</w:t>
      </w:r>
      <w:r w:rsidRPr="00663AB5">
        <w:rPr>
          <w:sz w:val="16"/>
          <w:highlight w:val="green"/>
        </w:rPr>
        <w:t>,</w:t>
      </w:r>
      <w:r w:rsidRPr="00663AB5">
        <w:rPr>
          <w:sz w:val="16"/>
        </w:rPr>
        <w:t xml:space="preserve"> </w:t>
      </w:r>
      <w:r w:rsidRPr="00B110A2">
        <w:rPr>
          <w:rStyle w:val="StyleUnderline"/>
        </w:rPr>
        <w:t xml:space="preserve">as spaces under siege </w:t>
      </w:r>
      <w:r w:rsidRPr="00E57217">
        <w:rPr>
          <w:rStyle w:val="StyleUnderline"/>
        </w:rPr>
        <w:t>that require special protection to ensure</w:t>
      </w:r>
      <w:r w:rsidRPr="00B110A2">
        <w:rPr>
          <w:rStyle w:val="StyleUnderline"/>
        </w:rPr>
        <w:t xml:space="preserve"> the </w:t>
      </w:r>
      <w:r w:rsidRPr="00E57217">
        <w:rPr>
          <w:rStyle w:val="StyleUnderline"/>
        </w:rPr>
        <w:t>viability</w:t>
      </w:r>
      <w:r w:rsidRPr="00B110A2">
        <w:rPr>
          <w:rStyle w:val="StyleUnderline"/>
        </w:rPr>
        <w:t xml:space="preserve"> of Black life</w:t>
      </w:r>
      <w:r w:rsidRPr="00663AB5">
        <w:rPr>
          <w:sz w:val="16"/>
        </w:rPr>
        <w:t xml:space="preserve">.6 </w:t>
      </w:r>
      <w:r w:rsidRPr="00E57217">
        <w:rPr>
          <w:rStyle w:val="StyleUnderline"/>
        </w:rPr>
        <w:t xml:space="preserve">The Black perinatal body has come to be </w:t>
      </w:r>
      <w:r w:rsidRPr="00663AB5">
        <w:rPr>
          <w:rStyle w:val="StyleUnderline"/>
          <w:highlight w:val="green"/>
        </w:rPr>
        <w:t>f</w:t>
      </w:r>
      <w:r>
        <w:rPr>
          <w:rStyle w:val="StyleUnderline"/>
          <w:highlight w:val="green"/>
        </w:rPr>
        <w:t>i</w:t>
      </w:r>
      <w:r w:rsidRPr="00663AB5">
        <w:rPr>
          <w:rStyle w:val="StyleUnderline"/>
          <w:highlight w:val="green"/>
        </w:rPr>
        <w:t>gured as</w:t>
      </w:r>
      <w:r w:rsidRPr="00B110A2">
        <w:rPr>
          <w:rStyle w:val="StyleUnderline"/>
        </w:rPr>
        <w:t xml:space="preserve"> the </w:t>
      </w:r>
      <w:r w:rsidRPr="00663AB5">
        <w:rPr>
          <w:rStyle w:val="StyleUnderline"/>
          <w:highlight w:val="green"/>
        </w:rPr>
        <w:t>paradigmatic site of antiBlack violence</w:t>
      </w:r>
      <w:r w:rsidRPr="00B110A2">
        <w:rPr>
          <w:rStyle w:val="StyleUnderline"/>
        </w:rPr>
        <w:t xml:space="preserve">, of </w:t>
      </w:r>
      <w:r w:rsidRPr="00663AB5">
        <w:rPr>
          <w:rStyle w:val="StyleUnderline"/>
        </w:rPr>
        <w:t>s</w:t>
      </w:r>
      <w:r w:rsidRPr="00B110A2">
        <w:rPr>
          <w:rStyle w:val="StyleUnderline"/>
        </w:rPr>
        <w:t>ystematic attacks on Black life that begin in utero and continue in hospitals and institutionalized medical spaces that practice noncare and disregard Black mothers and their families</w:t>
      </w:r>
      <w:r w:rsidRPr="00663AB5">
        <w:rPr>
          <w:sz w:val="16"/>
        </w:rPr>
        <w:t xml:space="preserve">. It has become a common refrain that blm’s politics center Black men and boys as the only victims of antiBlack violence, as the dead and anticipated dead—so much so that the Black feminist pleas to “say her name” have highlighted an inattention to violence against Black women and girls. </w:t>
      </w:r>
      <w:r w:rsidRPr="00B110A2">
        <w:rPr>
          <w:rStyle w:val="StyleUnderline"/>
        </w:rPr>
        <w:t xml:space="preserve">My interest is in how </w:t>
      </w:r>
      <w:r w:rsidRPr="00663AB5">
        <w:rPr>
          <w:rStyle w:val="StyleUnderline"/>
          <w:highlight w:val="green"/>
        </w:rPr>
        <w:t>Black maternal flesh has</w:t>
      </w:r>
      <w:r w:rsidRPr="00B110A2">
        <w:rPr>
          <w:rStyle w:val="StyleUnderline"/>
        </w:rPr>
        <w:t xml:space="preserve"> also </w:t>
      </w:r>
      <w:r w:rsidRPr="00663AB5">
        <w:rPr>
          <w:rStyle w:val="StyleUnderline"/>
          <w:highlight w:val="green"/>
        </w:rPr>
        <w:t>come to stand as the central symbol of state violence</w:t>
      </w:r>
      <w:r w:rsidRPr="00B110A2">
        <w:rPr>
          <w:rStyle w:val="StyleUnderline"/>
        </w:rPr>
        <w:t xml:space="preserve"> in this era.</w:t>
      </w:r>
    </w:p>
    <w:p w14:paraId="506937B0" w14:textId="77777777" w:rsidR="00BF73D8" w:rsidRPr="00B110A2" w:rsidRDefault="00BF73D8" w:rsidP="00BF73D8">
      <w:pPr>
        <w:rPr>
          <w:rStyle w:val="StyleUnderline"/>
        </w:rPr>
      </w:pPr>
      <w:r w:rsidRPr="00B110A2">
        <w:rPr>
          <w:rStyle w:val="StyleUnderline"/>
        </w:rPr>
        <w:t xml:space="preserve">If </w:t>
      </w:r>
      <w:r w:rsidRPr="00663AB5">
        <w:rPr>
          <w:rStyle w:val="StyleUnderline"/>
          <w:highlight w:val="green"/>
        </w:rPr>
        <w:t>the</w:t>
      </w:r>
      <w:r w:rsidRPr="00B110A2">
        <w:rPr>
          <w:rStyle w:val="StyleUnderline"/>
        </w:rPr>
        <w:t xml:space="preserve"> temporality and affect of </w:t>
      </w:r>
      <w:r w:rsidRPr="00663AB5">
        <w:rPr>
          <w:rStyle w:val="StyleUnderline"/>
          <w:highlight w:val="green"/>
        </w:rPr>
        <w:t>crisis</w:t>
      </w:r>
      <w:r w:rsidRPr="00B110A2">
        <w:rPr>
          <w:rStyle w:val="StyleUnderline"/>
        </w:rPr>
        <w:t xml:space="preserve"> are what bring Black mothers</w:t>
      </w:r>
      <w:r w:rsidRPr="00663AB5">
        <w:rPr>
          <w:sz w:val="16"/>
        </w:rPr>
        <w:t>—their bodies, political desires, and most pressing physical needs—</w:t>
      </w:r>
      <w:r w:rsidRPr="00B110A2">
        <w:rPr>
          <w:rStyle w:val="StyleUnderline"/>
        </w:rPr>
        <w:t xml:space="preserve">into view, it is always an obstructed view, one that </w:t>
      </w:r>
      <w:r w:rsidRPr="00663AB5">
        <w:rPr>
          <w:rStyle w:val="StyleUnderline"/>
          <w:highlight w:val="green"/>
        </w:rPr>
        <w:t>emphasizes Black maternity</w:t>
      </w:r>
      <w:r w:rsidRPr="00B110A2">
        <w:rPr>
          <w:rStyle w:val="StyleUnderline"/>
        </w:rPr>
        <w:t xml:space="preserve"> as a disordered space </w:t>
      </w:r>
      <w:r w:rsidRPr="00663AB5">
        <w:rPr>
          <w:rStyle w:val="Emphasis"/>
          <w:highlight w:val="green"/>
        </w:rPr>
        <w:t>in need of intervention</w:t>
      </w:r>
      <w:r w:rsidRPr="00B110A2">
        <w:rPr>
          <w:rStyle w:val="StyleUnderline"/>
        </w:rPr>
        <w:t xml:space="preserve">, </w:t>
      </w:r>
      <w:r w:rsidRPr="00663AB5">
        <w:rPr>
          <w:rStyle w:val="StyleUnderline"/>
          <w:highlight w:val="green"/>
        </w:rPr>
        <w:t>even if</w:t>
      </w:r>
      <w:r w:rsidRPr="00B110A2">
        <w:rPr>
          <w:rStyle w:val="StyleUnderline"/>
        </w:rPr>
        <w:t xml:space="preserve"> the form of that intervention is </w:t>
      </w:r>
      <w:r w:rsidRPr="00663AB5">
        <w:rPr>
          <w:rStyle w:val="StyleUnderline"/>
          <w:highlight w:val="green"/>
        </w:rPr>
        <w:t>presumably benign</w:t>
      </w:r>
      <w:r w:rsidRPr="00B110A2">
        <w:rPr>
          <w:rStyle w:val="StyleUnderline"/>
        </w:rPr>
        <w:t xml:space="preserve">, </w:t>
      </w:r>
      <w:r w:rsidRPr="00B110A2">
        <w:rPr>
          <w:rStyle w:val="Emphasis"/>
        </w:rPr>
        <w:t>rooted in support and encouragement</w:t>
      </w:r>
      <w:r w:rsidRPr="00B110A2">
        <w:rPr>
          <w:rStyle w:val="StyleUnderline"/>
        </w:rPr>
        <w:t xml:space="preserve"> rather than pathologization and condemnation.</w:t>
      </w:r>
      <w:r w:rsidRPr="00663AB5">
        <w:rPr>
          <w:sz w:val="16"/>
        </w:rPr>
        <w:t xml:space="preserve"> As I argue here, </w:t>
      </w:r>
      <w:r w:rsidRPr="00663AB5">
        <w:rPr>
          <w:rStyle w:val="StyleUnderline"/>
          <w:highlight w:val="green"/>
        </w:rPr>
        <w:t>support</w:t>
      </w:r>
      <w:r w:rsidRPr="00663AB5">
        <w:rPr>
          <w:sz w:val="16"/>
        </w:rPr>
        <w:t xml:space="preserve"> also often </w:t>
      </w:r>
      <w:r w:rsidRPr="00663AB5">
        <w:rPr>
          <w:rStyle w:val="StyleUnderline"/>
          <w:highlight w:val="green"/>
        </w:rPr>
        <w:t>takes the form of</w:t>
      </w:r>
      <w:r w:rsidRPr="00663AB5">
        <w:rPr>
          <w:sz w:val="16"/>
          <w:highlight w:val="green"/>
        </w:rPr>
        <w:t xml:space="preserve"> </w:t>
      </w:r>
      <w:r w:rsidRPr="00663AB5">
        <w:rPr>
          <w:rStyle w:val="Emphasis"/>
          <w:highlight w:val="green"/>
        </w:rPr>
        <w:t>discipline</w:t>
      </w:r>
      <w:r w:rsidRPr="00663AB5">
        <w:rPr>
          <w:sz w:val="16"/>
        </w:rPr>
        <w:t xml:space="preserve"> </w:t>
      </w:r>
      <w:r w:rsidRPr="00B110A2">
        <w:rPr>
          <w:rStyle w:val="StyleUnderline"/>
        </w:rPr>
        <w:t>and</w:t>
      </w:r>
      <w:r w:rsidRPr="00663AB5">
        <w:rPr>
          <w:sz w:val="16"/>
        </w:rPr>
        <w:t xml:space="preserve"> </w:t>
      </w:r>
      <w:r w:rsidRPr="00B110A2">
        <w:rPr>
          <w:rStyle w:val="Emphasis"/>
        </w:rPr>
        <w:t>surveillance</w:t>
      </w:r>
      <w:r w:rsidRPr="00663AB5">
        <w:rPr>
          <w:sz w:val="16"/>
        </w:rPr>
        <w:t xml:space="preserve">. Thus, Birthing Black Mothers has sought to study the political consequences of crisis discourse for Black mothers, even as it remains attentive to the materiality of Black mothers’ lives, including experiences of birthing trauma, medical racism, and institutional noncare, experiences that are proximate to violence. I grapple with the host of ways that </w:t>
      </w:r>
      <w:r w:rsidRPr="00663AB5">
        <w:rPr>
          <w:rStyle w:val="StyleUnderline"/>
          <w:highlight w:val="green"/>
        </w:rPr>
        <w:t>crisis has been a genre</w:t>
      </w:r>
      <w:r w:rsidRPr="00B110A2">
        <w:rPr>
          <w:rStyle w:val="StyleUnderline"/>
        </w:rPr>
        <w:t xml:space="preserve"> that operates </w:t>
      </w:r>
      <w:r w:rsidRPr="00663AB5">
        <w:rPr>
          <w:rStyle w:val="StyleUnderline"/>
          <w:highlight w:val="green"/>
        </w:rPr>
        <w:t>not just for the state</w:t>
      </w:r>
      <w:r w:rsidRPr="00B110A2">
        <w:rPr>
          <w:rStyle w:val="StyleUnderline"/>
        </w:rPr>
        <w:t xml:space="preserve"> and for corporations</w:t>
      </w:r>
      <w:r w:rsidRPr="00663AB5">
        <w:rPr>
          <w:sz w:val="16"/>
        </w:rPr>
        <w:t xml:space="preserve"> rhetorically invoking Black maternal life, </w:t>
      </w:r>
      <w:r w:rsidRPr="00663AB5">
        <w:rPr>
          <w:rStyle w:val="StyleUnderline"/>
          <w:highlight w:val="green"/>
        </w:rPr>
        <w:t>but also for</w:t>
      </w:r>
      <w:r w:rsidRPr="00663AB5">
        <w:rPr>
          <w:sz w:val="16"/>
          <w:highlight w:val="green"/>
        </w:rPr>
        <w:t xml:space="preserve"> </w:t>
      </w:r>
      <w:r w:rsidRPr="00663AB5">
        <w:rPr>
          <w:rStyle w:val="Emphasis"/>
          <w:highlight w:val="green"/>
        </w:rPr>
        <w:t>Black feminists</w:t>
      </w:r>
      <w:r w:rsidRPr="00663AB5">
        <w:rPr>
          <w:sz w:val="16"/>
        </w:rPr>
        <w:t xml:space="preserve"> both in their struggles for “More Life” and </w:t>
      </w:r>
      <w:r w:rsidRPr="00B110A2">
        <w:rPr>
          <w:rStyle w:val="StyleUnderline"/>
        </w:rPr>
        <w:t>in their desires for representations that do justice to their own “complex personhood.”</w:t>
      </w:r>
      <w:r w:rsidRPr="00663AB5">
        <w:rPr>
          <w:sz w:val="16"/>
        </w:rPr>
        <w:t xml:space="preserve">7 </w:t>
      </w:r>
      <w:r w:rsidRPr="00EA339D">
        <w:rPr>
          <w:rStyle w:val="StyleUnderline"/>
        </w:rPr>
        <w:t>In considering how the</w:t>
      </w:r>
      <w:r w:rsidRPr="00EA339D">
        <w:rPr>
          <w:sz w:val="16"/>
        </w:rPr>
        <w:t xml:space="preserve"> </w:t>
      </w:r>
      <w:r w:rsidRPr="00EA339D">
        <w:rPr>
          <w:rStyle w:val="Emphasis"/>
        </w:rPr>
        <w:t>state and Black feminists</w:t>
      </w:r>
      <w:r w:rsidRPr="00EA339D">
        <w:rPr>
          <w:sz w:val="16"/>
        </w:rPr>
        <w:t xml:space="preserve"> at times </w:t>
      </w:r>
      <w:r w:rsidRPr="00EA339D">
        <w:rPr>
          <w:rStyle w:val="StyleUnderline"/>
        </w:rPr>
        <w:t>find themselves surprisingly aligned</w:t>
      </w:r>
      <w:r w:rsidRPr="00EA339D">
        <w:rPr>
          <w:sz w:val="16"/>
        </w:rPr>
        <w:t xml:space="preserve">, this </w:t>
      </w:r>
      <w:r w:rsidRPr="00EA339D">
        <w:rPr>
          <w:rStyle w:val="Emphasis"/>
        </w:rPr>
        <w:t>project</w:t>
      </w:r>
      <w:r w:rsidRPr="00EA339D">
        <w:rPr>
          <w:sz w:val="16"/>
        </w:rPr>
        <w:t xml:space="preserve"> has </w:t>
      </w:r>
      <w:r w:rsidRPr="00EA339D">
        <w:rPr>
          <w:rStyle w:val="Emphasis"/>
        </w:rPr>
        <w:t>asked</w:t>
      </w:r>
      <w:r w:rsidRPr="00EA339D">
        <w:rPr>
          <w:sz w:val="16"/>
        </w:rPr>
        <w:t xml:space="preserve"> </w:t>
      </w:r>
      <w:r w:rsidRPr="00EA339D">
        <w:rPr>
          <w:rStyle w:val="StyleUnderline"/>
        </w:rPr>
        <w:t>what it means for Black feminists to be seduced by the rhetoric of crisis</w:t>
      </w:r>
      <w:r w:rsidRPr="00EA339D">
        <w:rPr>
          <w:sz w:val="16"/>
        </w:rPr>
        <w:t xml:space="preserve">, to </w:t>
      </w:r>
      <w:r w:rsidRPr="00EA339D">
        <w:rPr>
          <w:rStyle w:val="Emphasis"/>
        </w:rPr>
        <w:t>find the language</w:t>
      </w:r>
      <w:r w:rsidRPr="00EA339D">
        <w:rPr>
          <w:sz w:val="16"/>
        </w:rPr>
        <w:t xml:space="preserve"> </w:t>
      </w:r>
      <w:r w:rsidRPr="00EA339D">
        <w:rPr>
          <w:rStyle w:val="StyleUnderline"/>
        </w:rPr>
        <w:t xml:space="preserve">of </w:t>
      </w:r>
      <w:r w:rsidRPr="00EA339D">
        <w:rPr>
          <w:rStyle w:val="Emphasis"/>
        </w:rPr>
        <w:t>Black maternal heroism</w:t>
      </w:r>
      <w:r w:rsidRPr="00EA339D">
        <w:rPr>
          <w:sz w:val="16"/>
        </w:rPr>
        <w:t xml:space="preserve"> </w:t>
      </w:r>
      <w:r w:rsidRPr="00EA339D">
        <w:rPr>
          <w:rStyle w:val="StyleUnderline"/>
        </w:rPr>
        <w:t>and the new support and encouragement lavished on Black mothers inspiring, generative, and even potentially transformative.</w:t>
      </w:r>
    </w:p>
    <w:p w14:paraId="6F8A379F" w14:textId="77777777" w:rsidR="00BF73D8" w:rsidRPr="00B110A2" w:rsidRDefault="00BF73D8" w:rsidP="00BF73D8">
      <w:pPr>
        <w:rPr>
          <w:rStyle w:val="StyleUnderline"/>
        </w:rPr>
      </w:pPr>
      <w:r w:rsidRPr="00B110A2">
        <w:rPr>
          <w:rStyle w:val="StyleUnderline"/>
        </w:rPr>
        <w:t xml:space="preserve">To inhabit a moment </w:t>
      </w:r>
      <w:r w:rsidRPr="00663AB5">
        <w:rPr>
          <w:rStyle w:val="StyleUnderline"/>
          <w:highlight w:val="green"/>
        </w:rPr>
        <w:t>when Black mothers are imagined as heroines</w:t>
      </w:r>
      <w:r w:rsidRPr="00B110A2">
        <w:rPr>
          <w:rStyle w:val="StyleUnderline"/>
        </w:rPr>
        <w:t xml:space="preserve"> rather than pathological feels like an important shift, one that can be seductive in much the same way as the rhetoric of “cite Black women” or “Black women did it frst.”</w:t>
      </w:r>
      <w:r w:rsidRPr="00663AB5">
        <w:rPr>
          <w:sz w:val="16"/>
        </w:rPr>
        <w:t xml:space="preserve"> </w:t>
      </w:r>
      <w:r w:rsidRPr="00663AB5">
        <w:rPr>
          <w:rStyle w:val="StyleUnderline"/>
          <w:highlight w:val="green"/>
        </w:rPr>
        <w:t>This</w:t>
      </w:r>
      <w:r w:rsidRPr="00B110A2">
        <w:rPr>
          <w:rStyle w:val="StyleUnderline"/>
        </w:rPr>
        <w:t xml:space="preserve"> is a </w:t>
      </w:r>
      <w:r w:rsidRPr="00663AB5">
        <w:rPr>
          <w:rStyle w:val="StyleUnderline"/>
          <w:highlight w:val="green"/>
        </w:rPr>
        <w:t>rhetoric</w:t>
      </w:r>
      <w:r w:rsidRPr="00B110A2">
        <w:rPr>
          <w:rStyle w:val="StyleUnderline"/>
        </w:rPr>
        <w:t xml:space="preserve"> that </w:t>
      </w:r>
      <w:r w:rsidRPr="00663AB5">
        <w:rPr>
          <w:rStyle w:val="StyleUnderline"/>
        </w:rPr>
        <w:t>hails</w:t>
      </w:r>
      <w:r w:rsidRPr="00B110A2">
        <w:rPr>
          <w:rStyle w:val="StyleUnderline"/>
        </w:rPr>
        <w:t xml:space="preserve"> Black women’s “magic,” insists on their genius, and </w:t>
      </w:r>
      <w:r w:rsidRPr="00663AB5">
        <w:rPr>
          <w:rStyle w:val="Emphasis"/>
          <w:highlight w:val="green"/>
        </w:rPr>
        <w:t>celebrates</w:t>
      </w:r>
      <w:r w:rsidRPr="00B110A2">
        <w:rPr>
          <w:rStyle w:val="Emphasis"/>
        </w:rPr>
        <w:t xml:space="preserve"> their </w:t>
      </w:r>
      <w:r w:rsidRPr="00663AB5">
        <w:rPr>
          <w:rStyle w:val="Emphasis"/>
          <w:highlight w:val="green"/>
        </w:rPr>
        <w:t>perseverance</w:t>
      </w:r>
      <w:r w:rsidRPr="00663AB5">
        <w:rPr>
          <w:sz w:val="16"/>
        </w:rPr>
        <w:t>—and thus feels qualitatively dif</w:t>
      </w:r>
      <w:r w:rsidRPr="00663AB5">
        <w:rPr>
          <w:sz w:val="16"/>
        </w:rPr>
        <w:softHyphen/>
        <w:t>ferent from narratives about Black women that condemn and denigrate. Yet, as I have argued throughout this book</w:t>
      </w:r>
      <w:r w:rsidRPr="00B110A2">
        <w:rPr>
          <w:rStyle w:val="StyleUnderline"/>
        </w:rPr>
        <w:t xml:space="preserve">, </w:t>
      </w:r>
      <w:r w:rsidRPr="00663AB5">
        <w:rPr>
          <w:rStyle w:val="StyleUnderline"/>
          <w:highlight w:val="green"/>
        </w:rPr>
        <w:t>the consequence of</w:t>
      </w:r>
      <w:r w:rsidRPr="00B110A2">
        <w:rPr>
          <w:rStyle w:val="StyleUnderline"/>
        </w:rPr>
        <w:t xml:space="preserve"> these varied forms of </w:t>
      </w:r>
      <w:r w:rsidRPr="00663AB5">
        <w:rPr>
          <w:rStyle w:val="StyleUnderline"/>
          <w:highlight w:val="green"/>
        </w:rPr>
        <w:t>marking Black women</w:t>
      </w:r>
      <w:r w:rsidRPr="00B110A2">
        <w:rPr>
          <w:rStyle w:val="StyleUnderline"/>
        </w:rPr>
        <w:t xml:space="preserve"> is </w:t>
      </w:r>
      <w:r w:rsidRPr="00663AB5">
        <w:rPr>
          <w:rStyle w:val="StyleUnderline"/>
        </w:rPr>
        <w:t xml:space="preserve">to </w:t>
      </w:r>
      <w:r w:rsidRPr="00663AB5">
        <w:rPr>
          <w:rStyle w:val="Emphasis"/>
        </w:rPr>
        <w:t>render</w:t>
      </w:r>
      <w:r w:rsidRPr="00B110A2">
        <w:rPr>
          <w:rStyle w:val="StyleUnderline"/>
        </w:rPr>
        <w:t xml:space="preserve"> us </w:t>
      </w:r>
      <w:r w:rsidRPr="00663AB5">
        <w:rPr>
          <w:rStyle w:val="Emphasis"/>
          <w:highlight w:val="green"/>
        </w:rPr>
        <w:t>symbols</w:t>
      </w:r>
      <w:r w:rsidRPr="00B110A2">
        <w:rPr>
          <w:rStyle w:val="Emphasis"/>
        </w:rPr>
        <w:t xml:space="preserve"> and metaphors</w:t>
      </w:r>
      <w:r w:rsidRPr="00663AB5">
        <w:rPr>
          <w:sz w:val="16"/>
        </w:rPr>
        <w:t xml:space="preserve">, to </w:t>
      </w:r>
      <w:r w:rsidRPr="00663AB5">
        <w:rPr>
          <w:rStyle w:val="Emphasis"/>
          <w:highlight w:val="green"/>
        </w:rPr>
        <w:t>fail to contend with</w:t>
      </w:r>
      <w:r w:rsidRPr="00663AB5">
        <w:rPr>
          <w:sz w:val="16"/>
        </w:rPr>
        <w:t xml:space="preserve"> either our </w:t>
      </w:r>
      <w:r w:rsidRPr="00663AB5">
        <w:rPr>
          <w:rStyle w:val="Emphasis"/>
          <w:highlight w:val="green"/>
        </w:rPr>
        <w:t>fleshy materiality</w:t>
      </w:r>
      <w:r w:rsidRPr="00663AB5">
        <w:rPr>
          <w:sz w:val="16"/>
        </w:rPr>
        <w:t xml:space="preserve"> </w:t>
      </w:r>
      <w:r w:rsidRPr="00B110A2">
        <w:rPr>
          <w:rStyle w:val="StyleUnderline"/>
        </w:rPr>
        <w:t>or</w:t>
      </w:r>
      <w:r w:rsidRPr="00663AB5">
        <w:rPr>
          <w:sz w:val="16"/>
        </w:rPr>
        <w:t xml:space="preserve"> our </w:t>
      </w:r>
      <w:r w:rsidRPr="00B110A2">
        <w:rPr>
          <w:rStyle w:val="Emphasis"/>
        </w:rPr>
        <w:t>complex needs</w:t>
      </w:r>
      <w:r w:rsidRPr="00663AB5">
        <w:rPr>
          <w:sz w:val="16"/>
        </w:rPr>
        <w:t xml:space="preserve"> </w:t>
      </w:r>
      <w:r w:rsidRPr="00B110A2">
        <w:rPr>
          <w:rStyle w:val="StyleUnderline"/>
        </w:rPr>
        <w:t>and</w:t>
      </w:r>
      <w:r w:rsidRPr="00663AB5">
        <w:rPr>
          <w:sz w:val="16"/>
        </w:rPr>
        <w:t xml:space="preserve"> </w:t>
      </w:r>
      <w:r w:rsidRPr="00B110A2">
        <w:rPr>
          <w:rStyle w:val="Emphasis"/>
        </w:rPr>
        <w:t>desires</w:t>
      </w:r>
      <w:r w:rsidRPr="00663AB5">
        <w:rPr>
          <w:sz w:val="16"/>
        </w:rPr>
        <w:t xml:space="preserve">. </w:t>
      </w:r>
      <w:r w:rsidRPr="00B110A2">
        <w:rPr>
          <w:rStyle w:val="StyleUnderline"/>
        </w:rPr>
        <w:t>The political thrust of this book</w:t>
      </w:r>
      <w:r w:rsidRPr="00663AB5">
        <w:rPr>
          <w:sz w:val="16"/>
        </w:rPr>
        <w:t xml:space="preserve">, then, </w:t>
      </w:r>
      <w:r w:rsidRPr="00B110A2">
        <w:rPr>
          <w:rStyle w:val="StyleUnderline"/>
        </w:rPr>
        <w:t>is to imagine a Black feminist project that refuses</w:t>
      </w:r>
      <w:r w:rsidRPr="00663AB5">
        <w:rPr>
          <w:sz w:val="16"/>
        </w:rPr>
        <w:t xml:space="preserve"> the lure of </w:t>
      </w:r>
      <w:r w:rsidRPr="00B110A2">
        <w:rPr>
          <w:rStyle w:val="Emphasis"/>
        </w:rPr>
        <w:t>making Black women into symbols of any kind</w:t>
      </w:r>
      <w:r w:rsidRPr="00663AB5">
        <w:rPr>
          <w:sz w:val="16"/>
        </w:rPr>
        <w:t xml:space="preserve">, </w:t>
      </w:r>
      <w:r w:rsidRPr="00B110A2">
        <w:rPr>
          <w:rStyle w:val="StyleUnderline"/>
        </w:rPr>
        <w:t>that can be as attentive to the pathologization of Black women as to their romanticization.</w:t>
      </w:r>
    </w:p>
    <w:p w14:paraId="2484C30D" w14:textId="77777777" w:rsidR="00BF73D8" w:rsidRPr="00663AB5" w:rsidRDefault="00BF73D8" w:rsidP="00BF73D8">
      <w:pPr>
        <w:rPr>
          <w:sz w:val="16"/>
        </w:rPr>
      </w:pPr>
      <w:r w:rsidRPr="00B110A2">
        <w:rPr>
          <w:rStyle w:val="StyleUnderline"/>
        </w:rPr>
        <w:t>This is</w:t>
      </w:r>
      <w:r w:rsidRPr="00663AB5">
        <w:rPr>
          <w:sz w:val="16"/>
        </w:rPr>
        <w:t xml:space="preserve"> also, then, </w:t>
      </w:r>
      <w:r w:rsidRPr="00B110A2">
        <w:rPr>
          <w:rStyle w:val="StyleUnderline"/>
        </w:rPr>
        <w:t>a project that thinks seriously about Black feminism’s own institutional wills and desires</w:t>
      </w:r>
      <w:r w:rsidRPr="00663AB5">
        <w:rPr>
          <w:sz w:val="16"/>
        </w:rPr>
        <w:t xml:space="preserve">. </w:t>
      </w:r>
      <w:r w:rsidRPr="00663AB5">
        <w:rPr>
          <w:rStyle w:val="Emphasis"/>
          <w:highlight w:val="green"/>
        </w:rPr>
        <w:t>Black feminist theory</w:t>
      </w:r>
      <w:r w:rsidRPr="00663AB5">
        <w:rPr>
          <w:rStyle w:val="StyleUnderline"/>
          <w:highlight w:val="green"/>
        </w:rPr>
        <w:t xml:space="preserve"> is </w:t>
      </w:r>
      <w:r w:rsidRPr="00EA339D">
        <w:rPr>
          <w:rStyle w:val="StyleUnderline"/>
        </w:rPr>
        <w:t xml:space="preserve">regularly </w:t>
      </w:r>
      <w:r w:rsidRPr="00663AB5">
        <w:rPr>
          <w:rStyle w:val="StyleUnderline"/>
          <w:highlight w:val="green"/>
        </w:rPr>
        <w:t>cast as</w:t>
      </w:r>
      <w:r w:rsidRPr="00663AB5">
        <w:rPr>
          <w:sz w:val="16"/>
        </w:rPr>
        <w:t xml:space="preserve"> an anti-institutional and even </w:t>
      </w:r>
      <w:r w:rsidRPr="00663AB5">
        <w:rPr>
          <w:rStyle w:val="Emphasis"/>
          <w:highlight w:val="green"/>
        </w:rPr>
        <w:t>fugitive</w:t>
      </w:r>
      <w:r w:rsidRPr="00663AB5">
        <w:rPr>
          <w:sz w:val="16"/>
        </w:rPr>
        <w:t xml:space="preserve"> project </w:t>
      </w:r>
      <w:r w:rsidRPr="00663AB5">
        <w:rPr>
          <w:rStyle w:val="StyleUnderline"/>
          <w:highlight w:val="green"/>
        </w:rPr>
        <w:t>marked by</w:t>
      </w:r>
      <w:r w:rsidRPr="00663AB5">
        <w:rPr>
          <w:sz w:val="16"/>
          <w:highlight w:val="green"/>
        </w:rPr>
        <w:t xml:space="preserve"> </w:t>
      </w:r>
      <w:r w:rsidRPr="00663AB5">
        <w:rPr>
          <w:rStyle w:val="Emphasis"/>
          <w:highlight w:val="green"/>
        </w:rPr>
        <w:t>radical acts of refusal</w:t>
      </w:r>
      <w:r w:rsidRPr="00663AB5">
        <w:rPr>
          <w:sz w:val="16"/>
        </w:rPr>
        <w:t xml:space="preserve">, </w:t>
      </w:r>
      <w:r w:rsidRPr="00B110A2">
        <w:rPr>
          <w:rStyle w:val="StyleUnderline"/>
        </w:rPr>
        <w:t>one that recognizes</w:t>
      </w:r>
      <w:r w:rsidRPr="00663AB5">
        <w:rPr>
          <w:sz w:val="16"/>
        </w:rPr>
        <w:t xml:space="preserve"> the incorporation of diference by various institutions </w:t>
      </w:r>
      <w:r w:rsidRPr="00B110A2">
        <w:rPr>
          <w:rStyle w:val="StyleUnderline"/>
        </w:rPr>
        <w:t>and</w:t>
      </w:r>
      <w:r w:rsidRPr="00663AB5">
        <w:rPr>
          <w:sz w:val="16"/>
        </w:rPr>
        <w:t xml:space="preserve"> also </w:t>
      </w:r>
      <w:r w:rsidRPr="00B110A2">
        <w:rPr>
          <w:rStyle w:val="StyleUnderline"/>
        </w:rPr>
        <w:t>stands outside of institutional power</w:t>
      </w:r>
      <w:r w:rsidRPr="00663AB5">
        <w:rPr>
          <w:sz w:val="16"/>
        </w:rPr>
        <w:t xml:space="preserve">. </w:t>
      </w:r>
      <w:r w:rsidRPr="00B110A2">
        <w:rPr>
          <w:rStyle w:val="StyleUnderline"/>
        </w:rPr>
        <w:t xml:space="preserve">My </w:t>
      </w:r>
      <w:r w:rsidRPr="00663AB5">
        <w:rPr>
          <w:rStyle w:val="StyleUnderline"/>
          <w:highlight w:val="green"/>
        </w:rPr>
        <w:t>project tells a dif</w:t>
      </w:r>
      <w:r w:rsidRPr="00663AB5">
        <w:rPr>
          <w:rStyle w:val="StyleUnderline"/>
          <w:highlight w:val="green"/>
        </w:rPr>
        <w:softHyphen/>
        <w:t>ferent story</w:t>
      </w:r>
      <w:r w:rsidRPr="00B110A2">
        <w:rPr>
          <w:rStyle w:val="StyleUnderline"/>
        </w:rPr>
        <w:t xml:space="preserve">, thinking </w:t>
      </w:r>
      <w:r w:rsidRPr="00663AB5">
        <w:rPr>
          <w:rStyle w:val="StyleUnderline"/>
          <w:highlight w:val="green"/>
        </w:rPr>
        <w:t>about</w:t>
      </w:r>
      <w:r w:rsidRPr="00B110A2">
        <w:rPr>
          <w:rStyle w:val="StyleUnderline"/>
        </w:rPr>
        <w:t xml:space="preserve"> both </w:t>
      </w:r>
      <w:r w:rsidRPr="00663AB5">
        <w:rPr>
          <w:rStyle w:val="Emphasis"/>
          <w:highlight w:val="green"/>
        </w:rPr>
        <w:t>Black feminism’s conscription into state projects</w:t>
      </w:r>
      <w:r w:rsidRPr="00663AB5">
        <w:rPr>
          <w:sz w:val="16"/>
        </w:rPr>
        <w:t xml:space="preserve"> </w:t>
      </w:r>
      <w:r w:rsidRPr="00663AB5">
        <w:rPr>
          <w:rStyle w:val="StyleUnderline"/>
          <w:highlight w:val="green"/>
        </w:rPr>
        <w:t>and</w:t>
      </w:r>
      <w:r w:rsidRPr="00B110A2">
        <w:rPr>
          <w:rStyle w:val="StyleUnderline"/>
        </w:rPr>
        <w:t xml:space="preserve"> its </w:t>
      </w:r>
      <w:r w:rsidRPr="00663AB5">
        <w:rPr>
          <w:rStyle w:val="StyleUnderline"/>
          <w:highlight w:val="green"/>
        </w:rPr>
        <w:t>creation of state projects</w:t>
      </w:r>
      <w:r w:rsidRPr="00B110A2">
        <w:rPr>
          <w:rStyle w:val="StyleUnderline"/>
        </w:rPr>
        <w:t xml:space="preserve"> </w:t>
      </w:r>
      <w:r w:rsidRPr="00663AB5">
        <w:rPr>
          <w:rStyle w:val="StyleUnderline"/>
          <w:highlight w:val="green"/>
        </w:rPr>
        <w:t>that</w:t>
      </w:r>
      <w:r w:rsidRPr="00B110A2">
        <w:rPr>
          <w:rStyle w:val="StyleUnderline"/>
        </w:rPr>
        <w:t xml:space="preserve"> </w:t>
      </w:r>
      <w:r w:rsidRPr="00663AB5">
        <w:rPr>
          <w:rStyle w:val="StyleUnderline"/>
          <w:highlight w:val="green"/>
        </w:rPr>
        <w:t>are</w:t>
      </w:r>
      <w:r w:rsidRPr="00B110A2">
        <w:rPr>
          <w:rStyle w:val="StyleUnderline"/>
        </w:rPr>
        <w:t xml:space="preserve"> presumably </w:t>
      </w:r>
      <w:r w:rsidRPr="00663AB5">
        <w:rPr>
          <w:rStyle w:val="StyleUnderline"/>
          <w:highlight w:val="green"/>
        </w:rPr>
        <w:t>designed to save Black women’s lives, even as they</w:t>
      </w:r>
      <w:r w:rsidRPr="00B110A2">
        <w:rPr>
          <w:rStyle w:val="StyleUnderline"/>
        </w:rPr>
        <w:t xml:space="preserve"> often </w:t>
      </w:r>
      <w:r w:rsidRPr="00663AB5">
        <w:rPr>
          <w:rStyle w:val="StyleUnderline"/>
          <w:highlight w:val="green"/>
        </w:rPr>
        <w:t xml:space="preserve">hinge on </w:t>
      </w:r>
      <w:r w:rsidRPr="00EA339D">
        <w:rPr>
          <w:rStyle w:val="StyleUnderline"/>
          <w:highlight w:val="green"/>
        </w:rPr>
        <w:t xml:space="preserve">plunging other Black </w:t>
      </w:r>
      <w:r w:rsidRPr="00663AB5">
        <w:rPr>
          <w:rStyle w:val="StyleUnderline"/>
          <w:highlight w:val="green"/>
        </w:rPr>
        <w:t>women</w:t>
      </w:r>
      <w:r w:rsidRPr="00B110A2">
        <w:rPr>
          <w:rStyle w:val="StyleUnderline"/>
        </w:rPr>
        <w:t>—</w:t>
      </w:r>
      <w:r w:rsidRPr="00EA339D">
        <w:rPr>
          <w:rStyle w:val="Emphasis"/>
          <w:highlight w:val="green"/>
        </w:rPr>
        <w:t>doulas</w:t>
      </w:r>
      <w:r w:rsidRPr="00B110A2">
        <w:rPr>
          <w:rStyle w:val="StyleUnderline"/>
        </w:rPr>
        <w:t xml:space="preserve">, peer lactation </w:t>
      </w:r>
      <w:r w:rsidRPr="00EA339D">
        <w:rPr>
          <w:rStyle w:val="Emphasis"/>
          <w:highlight w:val="green"/>
        </w:rPr>
        <w:t>counselors</w:t>
      </w:r>
      <w:r w:rsidRPr="00B110A2">
        <w:rPr>
          <w:rStyle w:val="StyleUnderline"/>
        </w:rPr>
        <w:t xml:space="preserve">, </w:t>
      </w:r>
      <w:r w:rsidRPr="00EA339D">
        <w:rPr>
          <w:rStyle w:val="StyleUnderline"/>
          <w:highlight w:val="green"/>
        </w:rPr>
        <w:t>and</w:t>
      </w:r>
      <w:r w:rsidRPr="00B110A2">
        <w:rPr>
          <w:rStyle w:val="StyleUnderline"/>
        </w:rPr>
        <w:t xml:space="preserve"> other </w:t>
      </w:r>
      <w:r w:rsidRPr="00EA339D">
        <w:rPr>
          <w:rStyle w:val="Emphasis"/>
          <w:highlight w:val="green"/>
        </w:rPr>
        <w:t>birthworkers</w:t>
      </w:r>
      <w:r w:rsidRPr="00663AB5">
        <w:rPr>
          <w:sz w:val="16"/>
        </w:rPr>
        <w:t>—</w:t>
      </w:r>
      <w:r w:rsidRPr="00663AB5">
        <w:rPr>
          <w:rStyle w:val="StyleUnderline"/>
          <w:highlight w:val="green"/>
        </w:rPr>
        <w:t>into</w:t>
      </w:r>
      <w:r w:rsidRPr="00B110A2">
        <w:rPr>
          <w:rStyle w:val="StyleUnderline"/>
        </w:rPr>
        <w:t xml:space="preserve"> </w:t>
      </w:r>
      <w:r w:rsidRPr="00B110A2">
        <w:rPr>
          <w:rStyle w:val="Emphasis"/>
        </w:rPr>
        <w:t xml:space="preserve">economic </w:t>
      </w:r>
      <w:r w:rsidRPr="00663AB5">
        <w:rPr>
          <w:rStyle w:val="Emphasis"/>
          <w:highlight w:val="green"/>
        </w:rPr>
        <w:t>precarity</w:t>
      </w:r>
      <w:r w:rsidRPr="00B110A2">
        <w:rPr>
          <w:rStyle w:val="StyleUnderline"/>
        </w:rPr>
        <w:t xml:space="preserve">, </w:t>
      </w:r>
      <w:r w:rsidRPr="00EA339D">
        <w:rPr>
          <w:rStyle w:val="StyleUnderline"/>
          <w:highlight w:val="green"/>
        </w:rPr>
        <w:t>or shore up</w:t>
      </w:r>
      <w:r w:rsidRPr="00B110A2">
        <w:rPr>
          <w:rStyle w:val="StyleUnderline"/>
        </w:rPr>
        <w:t xml:space="preserve"> the idea that </w:t>
      </w:r>
      <w:r w:rsidRPr="00EA339D">
        <w:rPr>
          <w:rStyle w:val="Emphasis"/>
          <w:highlight w:val="green"/>
        </w:rPr>
        <w:t>Black women have to save</w:t>
      </w:r>
      <w:r>
        <w:rPr>
          <w:rStyle w:val="Emphasis"/>
        </w:rPr>
        <w:t xml:space="preserve"> [</w:t>
      </w:r>
      <w:r w:rsidRPr="00EA339D">
        <w:rPr>
          <w:rStyle w:val="Emphasis"/>
          <w:highlight w:val="green"/>
        </w:rPr>
        <w:t>themselves</w:t>
      </w:r>
      <w:r>
        <w:rPr>
          <w:rStyle w:val="Emphasis"/>
        </w:rPr>
        <w:t>]</w:t>
      </w:r>
      <w:r w:rsidRPr="00B110A2">
        <w:rPr>
          <w:rStyle w:val="Emphasis"/>
        </w:rPr>
        <w:t xml:space="preserve"> ourselves</w:t>
      </w:r>
      <w:r w:rsidRPr="00663AB5">
        <w:rPr>
          <w:sz w:val="16"/>
        </w:rPr>
        <w:t>. My impulse in telling this story is not to condemn Black feminism’s will to power, but instead to trouble a prevailing “story” in both women’s studies and Black feminist studies that posits Black feminism as outside of and against dominant forms of power.</w:t>
      </w:r>
    </w:p>
    <w:p w14:paraId="143B9FF8" w14:textId="77777777" w:rsidR="00BF73D8" w:rsidRPr="00663AB5" w:rsidRDefault="00BF73D8" w:rsidP="00BF73D8">
      <w:pPr>
        <w:rPr>
          <w:sz w:val="16"/>
        </w:rPr>
      </w:pPr>
      <w:r w:rsidRPr="00663AB5">
        <w:rPr>
          <w:sz w:val="16"/>
        </w:rPr>
        <w:t xml:space="preserve">Much as I seek to disrupt a conception of Black women as heroines, </w:t>
      </w:r>
      <w:r w:rsidRPr="00EA339D">
        <w:rPr>
          <w:rStyle w:val="StyleUnderline"/>
        </w:rPr>
        <w:t>I</w:t>
      </w:r>
      <w:r w:rsidRPr="00B110A2">
        <w:rPr>
          <w:rStyle w:val="StyleUnderline"/>
        </w:rPr>
        <w:t xml:space="preserve"> </w:t>
      </w:r>
      <w:r w:rsidRPr="00663AB5">
        <w:rPr>
          <w:sz w:val="16"/>
        </w:rPr>
        <w:t xml:space="preserve">also </w:t>
      </w:r>
      <w:r w:rsidRPr="00B110A2">
        <w:rPr>
          <w:rStyle w:val="StyleUnderline"/>
        </w:rPr>
        <w:t xml:space="preserve">aspire to </w:t>
      </w:r>
      <w:r w:rsidRPr="00EA339D">
        <w:rPr>
          <w:rStyle w:val="StyleUnderline"/>
        </w:rPr>
        <w:t>trouble</w:t>
      </w:r>
      <w:r w:rsidRPr="00B110A2">
        <w:rPr>
          <w:rStyle w:val="StyleUnderline"/>
        </w:rPr>
        <w:t xml:space="preserve"> </w:t>
      </w:r>
      <w:r w:rsidRPr="00EA339D">
        <w:rPr>
          <w:rStyle w:val="StyleUnderline"/>
          <w:highlight w:val="green"/>
        </w:rPr>
        <w:t xml:space="preserve">the notion </w:t>
      </w:r>
      <w:r w:rsidRPr="00663AB5">
        <w:rPr>
          <w:rStyle w:val="StyleUnderline"/>
          <w:highlight w:val="green"/>
        </w:rPr>
        <w:t xml:space="preserve">of Black feminism as a </w:t>
      </w:r>
      <w:r w:rsidRPr="00663AB5">
        <w:rPr>
          <w:rStyle w:val="Emphasis"/>
          <w:highlight w:val="green"/>
        </w:rPr>
        <w:t>fugitive tradition</w:t>
      </w:r>
      <w:r w:rsidRPr="00663AB5">
        <w:rPr>
          <w:sz w:val="16"/>
        </w:rPr>
        <w:t xml:space="preserve">, </w:t>
      </w:r>
      <w:r w:rsidRPr="00B110A2">
        <w:rPr>
          <w:rStyle w:val="StyleUnderline"/>
        </w:rPr>
        <w:t xml:space="preserve">an account </w:t>
      </w:r>
      <w:r w:rsidRPr="00EA339D">
        <w:rPr>
          <w:rStyle w:val="StyleUnderline"/>
        </w:rPr>
        <w:t xml:space="preserve">that </w:t>
      </w:r>
      <w:r w:rsidRPr="00663AB5">
        <w:rPr>
          <w:rStyle w:val="StyleUnderline"/>
          <w:highlight w:val="green"/>
        </w:rPr>
        <w:t>relies on</w:t>
      </w:r>
      <w:r w:rsidRPr="00B110A2">
        <w:rPr>
          <w:rStyle w:val="StyleUnderline"/>
        </w:rPr>
        <w:t xml:space="preserve"> a </w:t>
      </w:r>
      <w:r w:rsidRPr="00663AB5">
        <w:rPr>
          <w:rStyle w:val="StyleUnderline"/>
          <w:highlight w:val="green"/>
        </w:rPr>
        <w:t>romance</w:t>
      </w:r>
      <w:r w:rsidRPr="00B110A2">
        <w:rPr>
          <w:rStyle w:val="StyleUnderline"/>
        </w:rPr>
        <w:t xml:space="preserve"> about the tradition</w:t>
      </w:r>
      <w:r w:rsidRPr="00663AB5">
        <w:rPr>
          <w:sz w:val="16"/>
        </w:rPr>
        <w:t xml:space="preserve">. </w:t>
      </w:r>
      <w:r w:rsidRPr="00663AB5">
        <w:rPr>
          <w:rStyle w:val="StyleUnderline"/>
          <w:highlight w:val="green"/>
        </w:rPr>
        <w:t xml:space="preserve">In this </w:t>
      </w:r>
      <w:r w:rsidRPr="00EA339D">
        <w:rPr>
          <w:rStyle w:val="StyleUnderline"/>
        </w:rPr>
        <w:t xml:space="preserve">romantic </w:t>
      </w:r>
      <w:r w:rsidRPr="00663AB5">
        <w:rPr>
          <w:rStyle w:val="StyleUnderline"/>
          <w:highlight w:val="green"/>
        </w:rPr>
        <w:t>narrative</w:t>
      </w:r>
      <w:r w:rsidRPr="00663AB5">
        <w:rPr>
          <w:sz w:val="16"/>
        </w:rPr>
        <w:t xml:space="preserve">, </w:t>
      </w:r>
      <w:r w:rsidRPr="00663AB5">
        <w:rPr>
          <w:rStyle w:val="StyleUnderline"/>
          <w:highlight w:val="green"/>
        </w:rPr>
        <w:t>scholars neglect Black feminism’s ongoing</w:t>
      </w:r>
      <w:r w:rsidRPr="00663AB5">
        <w:rPr>
          <w:sz w:val="16"/>
        </w:rPr>
        <w:t xml:space="preserve"> and profound </w:t>
      </w:r>
      <w:r w:rsidRPr="00663AB5">
        <w:rPr>
          <w:rStyle w:val="StyleUnderline"/>
          <w:highlight w:val="green"/>
        </w:rPr>
        <w:t>attachment to institutions</w:t>
      </w:r>
      <w:r w:rsidRPr="00663AB5">
        <w:rPr>
          <w:sz w:val="16"/>
        </w:rPr>
        <w:t xml:space="preserve">, perhaps </w:t>
      </w:r>
      <w:r w:rsidRPr="00EA339D">
        <w:rPr>
          <w:rStyle w:val="Emphasis"/>
          <w:highlight w:val="green"/>
        </w:rPr>
        <w:t>most notably</w:t>
      </w:r>
      <w:r w:rsidRPr="00663AB5">
        <w:rPr>
          <w:sz w:val="16"/>
        </w:rPr>
        <w:t xml:space="preserve"> its </w:t>
      </w:r>
      <w:r w:rsidRPr="00B110A2">
        <w:rPr>
          <w:rStyle w:val="StyleUnderline"/>
        </w:rPr>
        <w:t xml:space="preserve">attachment to </w:t>
      </w:r>
      <w:r w:rsidRPr="00EA339D">
        <w:rPr>
          <w:rStyle w:val="StyleUnderline"/>
          <w:highlight w:val="green"/>
        </w:rPr>
        <w:t>the university</w:t>
      </w:r>
      <w:r w:rsidRPr="00663AB5">
        <w:rPr>
          <w:sz w:val="16"/>
        </w:rPr>
        <w:t xml:space="preserve">, despite an insistence that the university can be a death-world, one that can kill Black women, cannibalize Black feminist thought, and extract diversity labor from Black women. In considering Black feminism’s attachments to institutionality, I have included a robust engagement with </w:t>
      </w:r>
      <w:r w:rsidRPr="003A18FC">
        <w:rPr>
          <w:rStyle w:val="Emphasis"/>
          <w:highlight w:val="green"/>
        </w:rPr>
        <w:t>Black feminist partnerships with the state to</w:t>
      </w:r>
      <w:r w:rsidRPr="00663AB5">
        <w:rPr>
          <w:sz w:val="16"/>
        </w:rPr>
        <w:t xml:space="preserve"> encourage or perhaps </w:t>
      </w:r>
      <w:r w:rsidRPr="003A18FC">
        <w:rPr>
          <w:rStyle w:val="Emphasis"/>
          <w:highlight w:val="green"/>
        </w:rPr>
        <w:t>compel</w:t>
      </w:r>
      <w:r w:rsidRPr="00663AB5">
        <w:rPr>
          <w:sz w:val="16"/>
        </w:rPr>
        <w:t xml:space="preserve"> Black </w:t>
      </w:r>
      <w:r w:rsidRPr="003A18FC">
        <w:rPr>
          <w:rStyle w:val="Emphasis"/>
          <w:highlight w:val="green"/>
        </w:rPr>
        <w:t>breastfeeding</w:t>
      </w:r>
      <w:r w:rsidRPr="00663AB5">
        <w:rPr>
          <w:sz w:val="16"/>
        </w:rPr>
        <w:t xml:space="preserve">, </w:t>
      </w:r>
      <w:r w:rsidRPr="003A18FC">
        <w:rPr>
          <w:rStyle w:val="Emphasis"/>
          <w:highlight w:val="green"/>
        </w:rPr>
        <w:t>and</w:t>
      </w:r>
      <w:r w:rsidRPr="00663AB5">
        <w:rPr>
          <w:sz w:val="16"/>
        </w:rPr>
        <w:t xml:space="preserve"> Black feminist </w:t>
      </w:r>
      <w:r w:rsidRPr="003A18FC">
        <w:rPr>
          <w:rStyle w:val="Emphasis"/>
          <w:highlight w:val="green"/>
        </w:rPr>
        <w:t xml:space="preserve">partnerships with the state to expand coverage </w:t>
      </w:r>
      <w:r w:rsidRPr="003A18FC">
        <w:rPr>
          <w:rStyle w:val="Emphasis"/>
        </w:rPr>
        <w:t>for</w:t>
      </w:r>
      <w:r w:rsidRPr="00663AB5">
        <w:rPr>
          <w:sz w:val="16"/>
        </w:rPr>
        <w:t xml:space="preserve">—though </w:t>
      </w:r>
      <w:r w:rsidRPr="003A18FC">
        <w:rPr>
          <w:rStyle w:val="Emphasis"/>
          <w:highlight w:val="green"/>
        </w:rPr>
        <w:t>not</w:t>
      </w:r>
      <w:r w:rsidRPr="00663AB5">
        <w:rPr>
          <w:sz w:val="16"/>
        </w:rPr>
        <w:t xml:space="preserve"> necessarily </w:t>
      </w:r>
      <w:r w:rsidRPr="003A18FC">
        <w:rPr>
          <w:rStyle w:val="Emphasis"/>
          <w:highlight w:val="green"/>
        </w:rPr>
        <w:t>credentials for—birthworkers</w:t>
      </w:r>
      <w:r w:rsidRPr="00663AB5">
        <w:rPr>
          <w:sz w:val="16"/>
        </w:rPr>
        <w:t xml:space="preserve">. While </w:t>
      </w:r>
      <w:r w:rsidRPr="003A18FC">
        <w:rPr>
          <w:rStyle w:val="Emphasis"/>
          <w:highlight w:val="green"/>
        </w:rPr>
        <w:t>these</w:t>
      </w:r>
      <w:r w:rsidRPr="00663AB5">
        <w:rPr>
          <w:sz w:val="16"/>
        </w:rPr>
        <w:t xml:space="preserve"> forms of </w:t>
      </w:r>
      <w:r w:rsidRPr="003A18FC">
        <w:rPr>
          <w:rStyle w:val="Emphasis"/>
          <w:highlight w:val="green"/>
        </w:rPr>
        <w:t>advocacy</w:t>
      </w:r>
      <w:r w:rsidRPr="00663AB5">
        <w:rPr>
          <w:sz w:val="16"/>
        </w:rPr>
        <w:t xml:space="preserve"> have been pursued </w:t>
      </w:r>
      <w:r w:rsidRPr="003A18FC">
        <w:rPr>
          <w:rStyle w:val="StyleUnderline"/>
          <w:highlight w:val="green"/>
        </w:rPr>
        <w:t>in the name of Black women’s</w:t>
      </w:r>
      <w:r w:rsidRPr="003A18FC">
        <w:rPr>
          <w:rStyle w:val="StyleUnderline"/>
        </w:rPr>
        <w:t xml:space="preserve"> health and </w:t>
      </w:r>
      <w:r w:rsidRPr="003A18FC">
        <w:rPr>
          <w:rStyle w:val="StyleUnderline"/>
          <w:highlight w:val="green"/>
        </w:rPr>
        <w:t>freedom</w:t>
      </w:r>
      <w:r w:rsidRPr="00663AB5">
        <w:rPr>
          <w:sz w:val="16"/>
        </w:rPr>
        <w:t xml:space="preserve">, they have </w:t>
      </w:r>
      <w:r w:rsidRPr="003A18FC">
        <w:rPr>
          <w:rStyle w:val="StyleUnderline"/>
          <w:highlight w:val="green"/>
        </w:rPr>
        <w:t>come at the cost of</w:t>
      </w:r>
      <w:r w:rsidRPr="00663AB5">
        <w:rPr>
          <w:sz w:val="16"/>
        </w:rPr>
        <w:t xml:space="preserve"> other forms of Black feminist </w:t>
      </w:r>
      <w:r w:rsidRPr="003A18FC">
        <w:rPr>
          <w:rStyle w:val="StyleUnderline"/>
          <w:highlight w:val="green"/>
        </w:rPr>
        <w:t>activism that</w:t>
      </w:r>
      <w:r w:rsidRPr="00663AB5">
        <w:rPr>
          <w:sz w:val="16"/>
        </w:rPr>
        <w:t xml:space="preserve"> critically </w:t>
      </w:r>
      <w:r w:rsidRPr="003A18FC">
        <w:rPr>
          <w:rStyle w:val="StyleUnderline"/>
          <w:highlight w:val="green"/>
        </w:rPr>
        <w:t>interrogate</w:t>
      </w:r>
      <w:r w:rsidRPr="00663AB5">
        <w:rPr>
          <w:sz w:val="16"/>
        </w:rPr>
        <w:t xml:space="preserve"> the new </w:t>
      </w:r>
      <w:r w:rsidRPr="003A18FC">
        <w:rPr>
          <w:rStyle w:val="StyleUnderline"/>
          <w:highlight w:val="green"/>
        </w:rPr>
        <w:t>representation of Black mothers as in need of supportive reformation</w:t>
      </w:r>
      <w:r w:rsidRPr="00663AB5">
        <w:rPr>
          <w:sz w:val="16"/>
        </w:rPr>
        <w:t>.</w:t>
      </w:r>
    </w:p>
    <w:p w14:paraId="4E74A331" w14:textId="77777777" w:rsidR="00BF73D8" w:rsidRPr="00B110A2" w:rsidRDefault="00BF73D8" w:rsidP="00BF73D8">
      <w:pPr>
        <w:rPr>
          <w:rStyle w:val="Emphasis"/>
        </w:rPr>
      </w:pPr>
      <w:r w:rsidRPr="00663AB5">
        <w:rPr>
          <w:sz w:val="16"/>
        </w:rPr>
        <w:t xml:space="preserve">Finally, because this is a book invested in Black mothers, I close with an account of Black motherhood that neither traffics in nor refuses crisis, but instead sits with its psychic costs. In 2019, Helena Andrews-Dyer wrote an article for the Washington Post that reported on the Momference, which she described as “a gathering of millennial mothers of color in its second year that feels as intimate as a family reunion, as celebratory as a 21st birthday and as necessary as a therapy session.”8 Andrews-Dyer’s account grappled with Black perinatal life waged in the face of crisis in all of its granular materiality: what does it feel like to be a pregnant Black person when the pregnant Black body is constructed (again) as a particular kind of problem, when pregnant Black women hear— again and again—that pregnancy can lead to death, that hospitals are deathworlds, that conventional obstetricians neglect Black women’s pain? </w:t>
      </w:r>
      <w:r w:rsidRPr="00663AB5">
        <w:rPr>
          <w:rStyle w:val="StyleUnderline"/>
          <w:highlight w:val="green"/>
        </w:rPr>
        <w:t>This is a story</w:t>
      </w:r>
      <w:r w:rsidRPr="00B110A2">
        <w:rPr>
          <w:rStyle w:val="StyleUnderline"/>
        </w:rPr>
        <w:t xml:space="preserve"> </w:t>
      </w:r>
      <w:r w:rsidRPr="00663AB5">
        <w:rPr>
          <w:rStyle w:val="StyleUnderline"/>
          <w:highlight w:val="green"/>
        </w:rPr>
        <w:t>about</w:t>
      </w:r>
      <w:r w:rsidRPr="00B110A2">
        <w:rPr>
          <w:rStyle w:val="StyleUnderline"/>
        </w:rPr>
        <w:t xml:space="preserve"> a cohort of pregnant </w:t>
      </w:r>
      <w:r w:rsidRPr="00663AB5">
        <w:rPr>
          <w:rStyle w:val="Emphasis"/>
          <w:highlight w:val="green"/>
        </w:rPr>
        <w:t>Black women navigating</w:t>
      </w:r>
      <w:r w:rsidRPr="00B110A2">
        <w:rPr>
          <w:rStyle w:val="Emphasis"/>
        </w:rPr>
        <w:t xml:space="preserve"> their </w:t>
      </w:r>
      <w:r w:rsidRPr="00663AB5">
        <w:rPr>
          <w:rStyle w:val="Emphasis"/>
          <w:highlight w:val="green"/>
        </w:rPr>
        <w:t>pregnancies</w:t>
      </w:r>
      <w:r w:rsidRPr="00663AB5">
        <w:rPr>
          <w:rStyle w:val="StyleUnderline"/>
          <w:highlight w:val="green"/>
        </w:rPr>
        <w:t xml:space="preserve"> against</w:t>
      </w:r>
      <w:r w:rsidRPr="00B110A2">
        <w:rPr>
          <w:rStyle w:val="StyleUnderline"/>
        </w:rPr>
        <w:t xml:space="preserve"> a </w:t>
      </w:r>
      <w:r w:rsidRPr="00663AB5">
        <w:rPr>
          <w:rStyle w:val="Emphasis"/>
          <w:highlight w:val="green"/>
        </w:rPr>
        <w:t>discursive milieu</w:t>
      </w:r>
      <w:r w:rsidRPr="00B110A2">
        <w:rPr>
          <w:rStyle w:val="StyleUnderline"/>
        </w:rPr>
        <w:t xml:space="preserve"> </w:t>
      </w:r>
      <w:r w:rsidRPr="00EA339D">
        <w:rPr>
          <w:rStyle w:val="StyleUnderline"/>
          <w:highlight w:val="green"/>
        </w:rPr>
        <w:t>that has told them</w:t>
      </w:r>
      <w:r w:rsidRPr="00B110A2">
        <w:rPr>
          <w:rStyle w:val="StyleUnderline"/>
        </w:rPr>
        <w:t xml:space="preserve"> repeatedly that </w:t>
      </w:r>
      <w:r w:rsidRPr="00663AB5">
        <w:rPr>
          <w:rStyle w:val="StyleUnderline"/>
          <w:highlight w:val="green"/>
        </w:rPr>
        <w:t>they should be “</w:t>
      </w:r>
      <w:r w:rsidRPr="00663AB5">
        <w:rPr>
          <w:rStyle w:val="Emphasis"/>
          <w:highlight w:val="green"/>
        </w:rPr>
        <w:t>preparing for battle</w:t>
      </w:r>
      <w:r w:rsidRPr="00B110A2">
        <w:rPr>
          <w:rStyle w:val="StyleUnderline"/>
        </w:rPr>
        <w:t>.”</w:t>
      </w:r>
      <w:r w:rsidRPr="00663AB5">
        <w:rPr>
          <w:sz w:val="16"/>
        </w:rPr>
        <w:t>9 Andrews-Dyer writes, “</w:t>
      </w:r>
      <w:r w:rsidRPr="00B110A2">
        <w:rPr>
          <w:rStyle w:val="StyleUnderline"/>
        </w:rPr>
        <w:t>Forget putting your feet up or sticking your head in the sand. That isn’t an option for Black women staring down a plus sign. These days your pregnancy must be ‘woke,’</w:t>
      </w:r>
      <w:r w:rsidRPr="00663AB5">
        <w:rPr>
          <w:sz w:val="16"/>
        </w:rPr>
        <w:t xml:space="preserve"> 10 months flled with research and study and planning. As a Black woman, it’s not enough to ‘stay hydrated,’ make your prenatal appointments and curate the perfect nursery on Pinterest. There are studies to digest, articles forwarded by your best friend on C-section rates to read, summits to attend on combating implicit bias, and doctors to screen for implicit bias. </w:t>
      </w:r>
      <w:r w:rsidRPr="003A18FC">
        <w:rPr>
          <w:rStyle w:val="StyleUnderline"/>
          <w:highlight w:val="green"/>
        </w:rPr>
        <w:t>It is exhausting work</w:t>
      </w:r>
      <w:r w:rsidRPr="00663AB5">
        <w:rPr>
          <w:sz w:val="16"/>
        </w:rPr>
        <w:t xml:space="preserve">.”10 </w:t>
      </w:r>
      <w:r w:rsidRPr="00663AB5">
        <w:rPr>
          <w:rStyle w:val="StyleUnderline"/>
          <w:highlight w:val="green"/>
        </w:rPr>
        <w:t>What does it feel like to experience Black perinatal life when</w:t>
      </w:r>
      <w:r w:rsidRPr="00B110A2">
        <w:rPr>
          <w:rStyle w:val="StyleUnderline"/>
        </w:rPr>
        <w:t xml:space="preserve"> the </w:t>
      </w:r>
      <w:r w:rsidRPr="00663AB5">
        <w:rPr>
          <w:rStyle w:val="StyleUnderline"/>
          <w:highlight w:val="green"/>
        </w:rPr>
        <w:t>experience is overdetermined by</w:t>
      </w:r>
      <w:r w:rsidRPr="00B110A2">
        <w:rPr>
          <w:rStyle w:val="StyleUnderline"/>
        </w:rPr>
        <w:t xml:space="preserve"> “</w:t>
      </w:r>
      <w:r w:rsidRPr="00663AB5">
        <w:rPr>
          <w:rStyle w:val="StyleUnderline"/>
          <w:highlight w:val="green"/>
        </w:rPr>
        <w:t>horror</w:t>
      </w:r>
      <w:r w:rsidRPr="00B110A2">
        <w:rPr>
          <w:rStyle w:val="StyleUnderline"/>
        </w:rPr>
        <w:t xml:space="preserve"> stories,” “alarming anecdotes,” and “gut wrenching quotes”</w:t>
      </w:r>
      <w:r w:rsidRPr="00EA339D">
        <w:rPr>
          <w:rStyle w:val="StyleUnderline"/>
          <w:highlight w:val="green"/>
        </w:rPr>
        <w:t>?</w:t>
      </w:r>
      <w:r w:rsidRPr="00663AB5">
        <w:rPr>
          <w:sz w:val="16"/>
        </w:rPr>
        <w:t xml:space="preserve"> </w:t>
      </w:r>
      <w:r w:rsidRPr="00B110A2">
        <w:rPr>
          <w:rStyle w:val="StyleUnderline"/>
        </w:rPr>
        <w:t xml:space="preserve">What might it mean to think about the </w:t>
      </w:r>
      <w:r w:rsidRPr="00B110A2">
        <w:rPr>
          <w:rStyle w:val="Emphasis"/>
        </w:rPr>
        <w:t>materiality of living</w:t>
      </w:r>
      <w:r w:rsidRPr="00663AB5">
        <w:rPr>
          <w:sz w:val="16"/>
        </w:rPr>
        <w:t>—</w:t>
      </w:r>
      <w:r w:rsidRPr="00B110A2">
        <w:rPr>
          <w:rStyle w:val="Emphasis"/>
        </w:rPr>
        <w:t>reproducing</w:t>
      </w:r>
      <w:r w:rsidRPr="00663AB5">
        <w:rPr>
          <w:sz w:val="16"/>
        </w:rPr>
        <w:t xml:space="preserve">— </w:t>
      </w:r>
      <w:r w:rsidRPr="00B110A2">
        <w:rPr>
          <w:rStyle w:val="StyleUnderline"/>
        </w:rPr>
        <w:t>when one’s body is presumed to be in crisis</w:t>
      </w:r>
      <w:r w:rsidRPr="00663AB5">
        <w:rPr>
          <w:sz w:val="16"/>
        </w:rPr>
        <w:t>, when one is presumed to enter pregnancy in “battle mode”</w:t>
      </w:r>
      <w:r w:rsidRPr="00B110A2">
        <w:rPr>
          <w:rStyle w:val="Emphasis"/>
        </w:rPr>
        <w:t>?</w:t>
      </w:r>
      <w:r w:rsidRPr="00663AB5">
        <w:rPr>
          <w:sz w:val="16"/>
        </w:rPr>
        <w:t xml:space="preserve"> How do Black mothers navigate pregnancy, labor, delivery, and postpartum life when their bodies and experiences are overdetermined by narratives of trauma? And given our new cultural awareness of the embodied and even molecular consequences of stress, </w:t>
      </w:r>
      <w:r w:rsidRPr="00663AB5">
        <w:rPr>
          <w:rStyle w:val="StyleUnderline"/>
          <w:highlight w:val="green"/>
        </w:rPr>
        <w:t>how do</w:t>
      </w:r>
      <w:r w:rsidRPr="00663AB5">
        <w:rPr>
          <w:sz w:val="16"/>
        </w:rPr>
        <w:t xml:space="preserve"> we—</w:t>
      </w:r>
      <w:r w:rsidRPr="00663AB5">
        <w:rPr>
          <w:rStyle w:val="StyleUnderline"/>
          <w:highlight w:val="green"/>
        </w:rPr>
        <w:t>Black feminists</w:t>
      </w:r>
      <w:r w:rsidRPr="00663AB5">
        <w:rPr>
          <w:sz w:val="16"/>
        </w:rPr>
        <w:t>—</w:t>
      </w:r>
      <w:r w:rsidRPr="00663AB5">
        <w:rPr>
          <w:rStyle w:val="StyleUnderline"/>
          <w:highlight w:val="green"/>
        </w:rPr>
        <w:t>contend with</w:t>
      </w:r>
      <w:r w:rsidRPr="00B110A2">
        <w:rPr>
          <w:rStyle w:val="StyleUnderline"/>
        </w:rPr>
        <w:t xml:space="preserve"> the </w:t>
      </w:r>
      <w:r w:rsidRPr="00663AB5">
        <w:rPr>
          <w:rStyle w:val="StyleUnderline"/>
          <w:highlight w:val="green"/>
        </w:rPr>
        <w:t>material consequences of telling Black mothers</w:t>
      </w:r>
      <w:r w:rsidRPr="00B110A2">
        <w:rPr>
          <w:rStyle w:val="StyleUnderline"/>
        </w:rPr>
        <w:t xml:space="preserve"> again and again that </w:t>
      </w:r>
      <w:r w:rsidRPr="00663AB5">
        <w:rPr>
          <w:rStyle w:val="Emphasis"/>
          <w:highlight w:val="green"/>
        </w:rPr>
        <w:t>they are close to death?</w:t>
      </w:r>
    </w:p>
    <w:p w14:paraId="6BA56E2F" w14:textId="77777777" w:rsidR="00BF73D8" w:rsidRDefault="00BF73D8" w:rsidP="00BF73D8">
      <w:pPr>
        <w:rPr>
          <w:rStyle w:val="StyleUnderline"/>
        </w:rPr>
      </w:pPr>
      <w:r w:rsidRPr="003A18FC">
        <w:rPr>
          <w:rStyle w:val="StyleUnderline"/>
        </w:rPr>
        <w:t>I offer this not because of a desire to advocate for a model of luxurious pregnancy free from worry or to presume that Black women will ever have—or have ever had—experiences of institutional medicine that are free from violence, trauma, or injury</w:t>
      </w:r>
      <w:r w:rsidRPr="00663AB5">
        <w:rPr>
          <w:sz w:val="16"/>
        </w:rPr>
        <w:t xml:space="preserve">. Instead, </w:t>
      </w:r>
      <w:r w:rsidRPr="00663AB5">
        <w:rPr>
          <w:rStyle w:val="StyleUnderline"/>
          <w:highlight w:val="green"/>
        </w:rPr>
        <w:t>I invite Black feminists to theorize</w:t>
      </w:r>
      <w:r w:rsidRPr="00663AB5">
        <w:rPr>
          <w:sz w:val="16"/>
        </w:rPr>
        <w:t xml:space="preserve">, organize, and freedom-dream in ways that imagine </w:t>
      </w:r>
      <w:r w:rsidRPr="00663AB5">
        <w:rPr>
          <w:rStyle w:val="Emphasis"/>
          <w:highlight w:val="green"/>
        </w:rPr>
        <w:t>Black motherhood apart from anticipated trauma</w:t>
      </w:r>
      <w:r w:rsidRPr="00663AB5">
        <w:rPr>
          <w:sz w:val="16"/>
        </w:rPr>
        <w:t xml:space="preserve">, a vision that has material consequences for Black women as they navigate perinatal life. I encourage Black feminism to be a theoretical and political project that can do justice to the violence that Black mothers experience </w:t>
      </w:r>
      <w:r w:rsidRPr="00663AB5">
        <w:rPr>
          <w:rStyle w:val="StyleUnderline"/>
          <w:highlight w:val="green"/>
        </w:rPr>
        <w:t xml:space="preserve">and refuse to reproduce </w:t>
      </w:r>
      <w:r w:rsidRPr="00663AB5">
        <w:rPr>
          <w:rStyle w:val="Emphasis"/>
          <w:highlight w:val="green"/>
        </w:rPr>
        <w:t>Black motherhood</w:t>
      </w:r>
      <w:r w:rsidRPr="00663AB5">
        <w:rPr>
          <w:rStyle w:val="StyleUnderline"/>
          <w:highlight w:val="green"/>
        </w:rPr>
        <w:t xml:space="preserve"> as a </w:t>
      </w:r>
      <w:r w:rsidRPr="00663AB5">
        <w:rPr>
          <w:rStyle w:val="Emphasis"/>
          <w:highlight w:val="green"/>
        </w:rPr>
        <w:t>trauma category</w:t>
      </w:r>
      <w:r w:rsidRPr="00663AB5">
        <w:rPr>
          <w:sz w:val="16"/>
        </w:rPr>
        <w:t xml:space="preserve">. I ask these questions because of the project’s indebtedness to not just thinking about the category of “birthing Black mothers” as a political one but also thinking about the embodied and material experiences of Black mothers who navigate around the now-entrenched meaning of the category itself, </w:t>
      </w:r>
      <w:r w:rsidRPr="00663AB5">
        <w:rPr>
          <w:rStyle w:val="StyleUnderline"/>
        </w:rPr>
        <w:t>a meaning produced as much by institutionalized medicine as by Black feminists working in the name of Black mothers.</w:t>
      </w:r>
      <w:bookmarkEnd w:id="2"/>
    </w:p>
    <w:p w14:paraId="6C70A703" w14:textId="77777777" w:rsidR="00BF73D8" w:rsidRDefault="00BF73D8" w:rsidP="00BF73D8">
      <w:pPr>
        <w:pStyle w:val="Heading3"/>
        <w:rPr>
          <w:lang w:val="af-ZA"/>
        </w:rPr>
      </w:pPr>
      <w:r>
        <w:rPr>
          <w:lang w:val="af-ZA"/>
        </w:rPr>
        <w:t>1NC---AT: Method</w:t>
      </w:r>
    </w:p>
    <w:p w14:paraId="38C40471" w14:textId="77777777" w:rsidR="00BF73D8" w:rsidRDefault="00BF73D8" w:rsidP="00BF73D8">
      <w:pPr>
        <w:pStyle w:val="Heading4"/>
        <w:rPr>
          <w:lang w:val="af-ZA"/>
        </w:rPr>
      </w:pPr>
      <w:r>
        <w:rPr>
          <w:lang w:val="af-ZA"/>
        </w:rPr>
        <w:t xml:space="preserve">Acts of the wayward reproduces </w:t>
      </w:r>
      <w:r>
        <w:rPr>
          <w:u w:val="single"/>
          <w:lang w:val="af-ZA"/>
        </w:rPr>
        <w:t>misogynoir</w:t>
      </w:r>
      <w:r>
        <w:rPr>
          <w:lang w:val="af-ZA"/>
        </w:rPr>
        <w:t xml:space="preserve">. </w:t>
      </w:r>
    </w:p>
    <w:p w14:paraId="52EB41AF" w14:textId="77777777" w:rsidR="00BF73D8" w:rsidRPr="00864852" w:rsidRDefault="00BF73D8" w:rsidP="00BF73D8">
      <w:pPr>
        <w:rPr>
          <w:lang w:val="af-ZA"/>
        </w:rPr>
      </w:pPr>
    </w:p>
    <w:p w14:paraId="2643C03A" w14:textId="77777777" w:rsidR="00BF73D8" w:rsidRDefault="00BF73D8" w:rsidP="00BF73D8">
      <w:pPr>
        <w:pStyle w:val="Heading4"/>
        <w:rPr>
          <w:lang w:val="af-ZA"/>
        </w:rPr>
      </w:pPr>
      <w:r>
        <w:rPr>
          <w:lang w:val="af-ZA"/>
        </w:rPr>
        <w:t xml:space="preserve">CITATIONAL VIOLENCE DA. The 1AC’s </w:t>
      </w:r>
      <w:r>
        <w:rPr>
          <w:u w:val="single"/>
          <w:lang w:val="af-ZA"/>
        </w:rPr>
        <w:t>ommission</w:t>
      </w:r>
      <w:r>
        <w:rPr>
          <w:lang w:val="af-ZA"/>
        </w:rPr>
        <w:t xml:space="preserve"> of Hartman’s archival photographs is also a </w:t>
      </w:r>
      <w:r>
        <w:rPr>
          <w:u w:val="single"/>
          <w:lang w:val="af-ZA"/>
        </w:rPr>
        <w:t>reproduction</w:t>
      </w:r>
      <w:r>
        <w:rPr>
          <w:lang w:val="af-ZA"/>
        </w:rPr>
        <w:t xml:space="preserve"> of those photographs that </w:t>
      </w:r>
      <w:r>
        <w:rPr>
          <w:u w:val="single"/>
          <w:lang w:val="af-ZA"/>
        </w:rPr>
        <w:t>repeats</w:t>
      </w:r>
      <w:r>
        <w:rPr>
          <w:lang w:val="af-ZA"/>
        </w:rPr>
        <w:t xml:space="preserve"> hypervisibility at scenes of subjection. </w:t>
      </w:r>
      <w:r w:rsidRPr="00864852">
        <w:rPr>
          <w:highlight w:val="red"/>
          <w:lang w:val="af-ZA"/>
        </w:rPr>
        <w:t>They wrote</w:t>
      </w:r>
      <w:r>
        <w:rPr>
          <w:lang w:val="af-ZA"/>
        </w:rPr>
        <w:t>:</w:t>
      </w:r>
    </w:p>
    <w:p w14:paraId="103228E5" w14:textId="77777777" w:rsidR="00BF73D8" w:rsidRPr="00864852" w:rsidRDefault="00BF73D8" w:rsidP="00BF73D8">
      <w:pPr>
        <w:ind w:left="720"/>
        <w:rPr>
          <w:b/>
          <w:bCs/>
          <w:szCs w:val="26"/>
        </w:rPr>
      </w:pPr>
      <w:r w:rsidRPr="00864852">
        <w:rPr>
          <w:b/>
          <w:bCs/>
          <w:szCs w:val="26"/>
          <w:highlight w:val="red"/>
        </w:rPr>
        <w:t>[Photograph Omitted, it is a photograph of a child, a young black girl child, naked staring at the camera]</w:t>
      </w:r>
    </w:p>
    <w:p w14:paraId="6F579907" w14:textId="77777777" w:rsidR="00BF73D8" w:rsidRPr="001D01EF" w:rsidRDefault="00BF73D8" w:rsidP="00BF73D8">
      <w:pPr>
        <w:rPr>
          <w:lang w:val="af-ZA"/>
        </w:rPr>
      </w:pPr>
      <w:r w:rsidRPr="001D01EF">
        <w:rPr>
          <w:rStyle w:val="Style13ptBold"/>
        </w:rPr>
        <w:t>Moten 3</w:t>
      </w:r>
      <w:r>
        <w:rPr>
          <w:lang w:val="af-ZA"/>
        </w:rPr>
        <w:t>, professor of performance studies @ tisch school of the arts. (Fred, 2003, “In The Break: the Aesthetics of the Black Radical Tradition,” Duke University Press, luna)</w:t>
      </w:r>
    </w:p>
    <w:p w14:paraId="0E969875" w14:textId="77777777" w:rsidR="00BF73D8" w:rsidRPr="001D01EF" w:rsidRDefault="00BF73D8" w:rsidP="00BF73D8">
      <w:pPr>
        <w:rPr>
          <w:rStyle w:val="StyleUnderline"/>
        </w:rPr>
      </w:pPr>
      <w:r w:rsidRPr="001D01EF">
        <w:rPr>
          <w:rStyle w:val="StyleUnderline"/>
          <w:highlight w:val="green"/>
        </w:rPr>
        <w:t>Between</w:t>
      </w:r>
      <w:r w:rsidRPr="001D01EF">
        <w:rPr>
          <w:sz w:val="16"/>
        </w:rPr>
        <w:t xml:space="preserve"> looking and being looked at, </w:t>
      </w:r>
      <w:r w:rsidRPr="001D01EF">
        <w:rPr>
          <w:rStyle w:val="StyleUnderline"/>
          <w:highlight w:val="green"/>
        </w:rPr>
        <w:t>spectacle and spectatorship</w:t>
      </w:r>
      <w:r w:rsidRPr="001D01EF">
        <w:rPr>
          <w:sz w:val="16"/>
        </w:rPr>
        <w:t xml:space="preserve">, enjoyment and being enjoyed, </w:t>
      </w:r>
      <w:r w:rsidRPr="001D01EF">
        <w:rPr>
          <w:rStyle w:val="StyleUnderline"/>
          <w:highlight w:val="green"/>
        </w:rPr>
        <w:t>lies</w:t>
      </w:r>
      <w:r w:rsidRPr="001D01EF">
        <w:rPr>
          <w:sz w:val="16"/>
        </w:rPr>
        <w:t xml:space="preserve"> and moves the economy of what Hartman calls </w:t>
      </w:r>
      <w:r w:rsidRPr="001D01EF">
        <w:rPr>
          <w:rStyle w:val="Emphasis"/>
          <w:highlight w:val="green"/>
        </w:rPr>
        <w:t>hypervisibility</w:t>
      </w:r>
      <w:r w:rsidRPr="001D01EF">
        <w:rPr>
          <w:sz w:val="16"/>
        </w:rPr>
        <w:t xml:space="preserve">. She allows and demands an investigation of this hypervisibility in its relation to a certain musical obscurity and opens us to the problematics of everyday ritual, the stagedness of the violently (and sometimes amelioratively) quotidian, the essential drama of black life, as Zora Neale Hurston might say. Hartman shows how </w:t>
      </w:r>
      <w:r w:rsidRPr="001D01EF">
        <w:rPr>
          <w:rStyle w:val="StyleUnderline"/>
          <w:highlight w:val="green"/>
        </w:rPr>
        <w:t>narrative</w:t>
      </w:r>
      <w:r w:rsidRPr="001D01EF">
        <w:rPr>
          <w:sz w:val="16"/>
        </w:rPr>
        <w:t xml:space="preserve"> </w:t>
      </w:r>
      <w:r w:rsidRPr="001D01EF">
        <w:rPr>
          <w:rStyle w:val="Emphasis"/>
        </w:rPr>
        <w:t>always</w:t>
      </w:r>
      <w:r w:rsidRPr="001D01EF">
        <w:rPr>
          <w:sz w:val="16"/>
        </w:rPr>
        <w:t xml:space="preserve"> </w:t>
      </w:r>
      <w:r w:rsidRPr="001D01EF">
        <w:rPr>
          <w:rStyle w:val="StyleUnderline"/>
          <w:highlight w:val="green"/>
        </w:rPr>
        <w:t>echoes and redoubles</w:t>
      </w:r>
      <w:r w:rsidRPr="001D01EF">
        <w:rPr>
          <w:rStyle w:val="StyleUnderline"/>
        </w:rPr>
        <w:t xml:space="preserve"> the dramatic interenactment of “</w:t>
      </w:r>
      <w:r w:rsidRPr="001D01EF">
        <w:rPr>
          <w:rStyle w:val="StyleUnderline"/>
          <w:highlight w:val="green"/>
        </w:rPr>
        <w:t>contentment and abjection</w:t>
      </w:r>
      <w:r w:rsidRPr="001D01EF">
        <w:rPr>
          <w:rStyle w:val="StyleUnderline"/>
        </w:rPr>
        <w:t>,”</w:t>
      </w:r>
      <w:r w:rsidRPr="001D01EF">
        <w:rPr>
          <w:sz w:val="16"/>
        </w:rPr>
        <w:t xml:space="preserve"> </w:t>
      </w:r>
      <w:r w:rsidRPr="00E57217">
        <w:rPr>
          <w:rStyle w:val="StyleUnderline"/>
        </w:rPr>
        <w:t>and she explores the massive discourse of</w:t>
      </w:r>
      <w:r w:rsidRPr="00E57217">
        <w:rPr>
          <w:sz w:val="16"/>
        </w:rPr>
        <w:t xml:space="preserve"> the cut, of </w:t>
      </w:r>
      <w:r w:rsidRPr="00E57217">
        <w:rPr>
          <w:rStyle w:val="Emphasis"/>
        </w:rPr>
        <w:t>rememberment and redress</w:t>
      </w:r>
      <w:r w:rsidRPr="001D01EF">
        <w:rPr>
          <w:sz w:val="16"/>
        </w:rPr>
        <w:t xml:space="preserve">, </w:t>
      </w:r>
      <w:r w:rsidRPr="001D01EF">
        <w:rPr>
          <w:rStyle w:val="StyleUnderline"/>
        </w:rPr>
        <w:t>that we always hear in narratives where blackness marks simultaneously both the performance of the object and the performance of humanity</w:t>
      </w:r>
      <w:r w:rsidRPr="001D01EF">
        <w:rPr>
          <w:sz w:val="16"/>
        </w:rPr>
        <w:t xml:space="preserve">. She allows us to ask: what have objectification and humanization, both of which we can think in relation to a certain notion of subjection, to do with the essential historicity, the quintessential modernity, of black performance? </w:t>
      </w:r>
      <w:r w:rsidRPr="001D01EF">
        <w:rPr>
          <w:rStyle w:val="StyleUnderline"/>
        </w:rPr>
        <w:t>Whatever runs off us, a certain offense runs through us. This is a double ambivalence that requires analyses of looking and being looked at; such game requires, above all, some thinking about the opposition of spectacle and routine, violence and pleasure. This thinking is Hartman’s domain.</w:t>
      </w:r>
    </w:p>
    <w:p w14:paraId="42637E2C" w14:textId="77777777" w:rsidR="00BF73D8" w:rsidRPr="001D01EF" w:rsidRDefault="00BF73D8" w:rsidP="00BF73D8">
      <w:pPr>
        <w:rPr>
          <w:sz w:val="16"/>
        </w:rPr>
      </w:pPr>
      <w:r w:rsidRPr="001D01EF">
        <w:rPr>
          <w:sz w:val="16"/>
        </w:rPr>
        <w:t xml:space="preserve">A critique of the subject animates Hartman’s work. It bears the trace, therefore, of a movement exemplified by an aspect of Judith Butler’s massive theoretical contribution wherein the call to subjectivity is understood also as a call to subjection and subjugation and appeals for redress or protection to the state or to the structure or idea of citizenship—as well as modes of radical performativity or subversive impersonation—are always already embedded in the structure they would escape.2 But if Hartman moves in this Weld she also moves in another tradition that forces another kind of questioning. </w:t>
      </w:r>
      <w:r w:rsidRPr="001D01EF">
        <w:rPr>
          <w:rStyle w:val="StyleUnderline"/>
        </w:rPr>
        <w:t>Consulting Frederick Douglass on all of this is mandatory and the best place to consult him is in the moments when he describes and reproduces black performance</w:t>
      </w:r>
      <w:r w:rsidRPr="001D01EF">
        <w:rPr>
          <w:sz w:val="16"/>
        </w:rPr>
        <w:t>. But this is to move in the tradition of a mode of reading Douglass that conflates his story (and its graphic and emblematic primal scene) with the story of slavery and freedom; this is to risk an uncritical covering of the assertion of Douglass’s originarity; this is to approach the natal occasion that our musico-political tradition must evade. In order to sidestep this problematic, Hartman has both to avoid and to arrive at Douglass, must both repress and return to him.</w:t>
      </w:r>
    </w:p>
    <w:p w14:paraId="7DEC2443" w14:textId="77777777" w:rsidR="00BF73D8" w:rsidRPr="001D01EF" w:rsidRDefault="00BF73D8" w:rsidP="00BF73D8">
      <w:pPr>
        <w:rPr>
          <w:sz w:val="16"/>
        </w:rPr>
      </w:pPr>
      <w:r w:rsidRPr="00E57217">
        <w:rPr>
          <w:rStyle w:val="StyleUnderline"/>
          <w:highlight w:val="green"/>
        </w:rPr>
        <w:t>Everything moves</w:t>
      </w:r>
      <w:r w:rsidRPr="00E57217">
        <w:rPr>
          <w:rStyle w:val="StyleUnderline"/>
        </w:rPr>
        <w:t xml:space="preserve">, </w:t>
      </w:r>
      <w:r w:rsidRPr="00E57217">
        <w:rPr>
          <w:rStyle w:val="StyleUnderline"/>
          <w:highlight w:val="green"/>
        </w:rPr>
        <w:t>for Hartman</w:t>
      </w:r>
      <w:r w:rsidRPr="00E57217">
        <w:rPr>
          <w:rStyle w:val="StyleUnderline"/>
        </w:rPr>
        <w:t xml:space="preserve">, </w:t>
      </w:r>
      <w:r w:rsidRPr="00E57217">
        <w:rPr>
          <w:rStyle w:val="StyleUnderline"/>
          <w:highlight w:val="green"/>
        </w:rPr>
        <w:t>after an opening decision</w:t>
      </w:r>
      <w:r w:rsidRPr="001D01EF">
        <w:rPr>
          <w:sz w:val="16"/>
        </w:rPr>
        <w:t xml:space="preserve"> regarding these questions of comportment: </w:t>
      </w:r>
    </w:p>
    <w:p w14:paraId="67382D14" w14:textId="77777777" w:rsidR="00BF73D8" w:rsidRPr="001D01EF" w:rsidRDefault="00BF73D8" w:rsidP="00BF73D8">
      <w:pPr>
        <w:rPr>
          <w:sz w:val="16"/>
        </w:rPr>
      </w:pPr>
      <w:r w:rsidRPr="001D01EF">
        <w:rPr>
          <w:rStyle w:val="StyleUnderline"/>
        </w:rPr>
        <w:t>The “terrible spectacle” that introduced Frederick Douglass to slavery was the beating of his Aunt Hester</w:t>
      </w:r>
      <w:r w:rsidRPr="001D01EF">
        <w:rPr>
          <w:sz w:val="16"/>
        </w:rPr>
        <w:t>. . . . By locating this “horrible exhibition” in the Wrst chapter of his 1845 Narrative of the Life of Frederick Douglass, Douglass establishes the centrality of violence to the making of the slave and identiWes it as an original generative act equivalent to the statement “I was born.” The passage through the blood-stained gate is an inaugural moment in the formation of the enslaved. In this regard, it is a primal scene. By this I mean that the terrible spectacle dramatizes the origin of the subject and demonstrates that to be a slave is to be under the brutal power and authority of another; this is conWrmed by the event’s placement in the opening chapter on genealogy.</w:t>
      </w:r>
    </w:p>
    <w:p w14:paraId="71263327" w14:textId="77777777" w:rsidR="00BF73D8" w:rsidRPr="001D01EF" w:rsidRDefault="00BF73D8" w:rsidP="00BF73D8">
      <w:pPr>
        <w:rPr>
          <w:sz w:val="16"/>
        </w:rPr>
      </w:pPr>
      <w:r w:rsidRPr="009A59A6">
        <w:rPr>
          <w:rStyle w:val="StyleUnderline"/>
          <w:highlight w:val="green"/>
        </w:rPr>
        <w:t>I have chosen not to reproduce Douglass’s account</w:t>
      </w:r>
      <w:r w:rsidRPr="001D01EF">
        <w:rPr>
          <w:rStyle w:val="StyleUnderline"/>
        </w:rPr>
        <w:t xml:space="preserve"> of the beating of Aunt Hester in order </w:t>
      </w:r>
      <w:r w:rsidRPr="009A59A6">
        <w:rPr>
          <w:rStyle w:val="StyleUnderline"/>
          <w:highlight w:val="green"/>
        </w:rPr>
        <w:t xml:space="preserve">to call attention to the </w:t>
      </w:r>
      <w:r w:rsidRPr="00E57217">
        <w:rPr>
          <w:rStyle w:val="StyleUnderline"/>
        </w:rPr>
        <w:t xml:space="preserve">ease with which such scenes are usually </w:t>
      </w:r>
      <w:r w:rsidRPr="009A59A6">
        <w:rPr>
          <w:rStyle w:val="StyleUnderline"/>
          <w:highlight w:val="green"/>
        </w:rPr>
        <w:t>reiterated</w:t>
      </w:r>
      <w:r w:rsidRPr="001D01EF">
        <w:rPr>
          <w:rStyle w:val="StyleUnderline"/>
        </w:rPr>
        <w:t>, the casualness with which they are circulated</w:t>
      </w:r>
      <w:r w:rsidRPr="00E57217">
        <w:rPr>
          <w:rStyle w:val="StyleUnderline"/>
        </w:rPr>
        <w:t xml:space="preserve">, and the consequences of this </w:t>
      </w:r>
      <w:r w:rsidRPr="009A59A6">
        <w:rPr>
          <w:rStyle w:val="StyleUnderline"/>
          <w:highlight w:val="green"/>
        </w:rPr>
        <w:t>routine display</w:t>
      </w:r>
      <w:r w:rsidRPr="001D01EF">
        <w:rPr>
          <w:rStyle w:val="StyleUnderline"/>
        </w:rPr>
        <w:t xml:space="preserve"> of the slave’s ravaged body</w:t>
      </w:r>
      <w:r w:rsidRPr="001D01EF">
        <w:rPr>
          <w:sz w:val="16"/>
        </w:rPr>
        <w:t>. Rather than inciting indignation, too often they immure us to pain by virtue of their familiarity—the oft-repeated or restored character of these accounts and our distance from them are signaled by the theatrical language usually resorted to in describing these instances—and especially because they reinforce the spectacular character of black suffering. What interests me are the ways we are called upon to participate in such scenes. . . . At issue here is the precariousness of empathy and the uncertain line between witness and spectator. Only more obscene than the brutality unleashed at the whipping post is the demand that this suffering be materialized and evidenced by the display of the tortured body or endless recitations of the ghastly and terrible. In light of this, how does one give expression to these outrages without exacerbating the indifference to suffering that is the consequence of the benumbing spectacle or contend with the narcissistic identiWcation that obliterates the other or the prurience that too often is the response to such displays? This was the challenge faced by Douglass and the other foes of slavery, and this is the task I take up here.</w:t>
      </w:r>
    </w:p>
    <w:p w14:paraId="618545AB" w14:textId="77777777" w:rsidR="00BF73D8" w:rsidRPr="001D01EF" w:rsidRDefault="00BF73D8" w:rsidP="00BF73D8">
      <w:pPr>
        <w:rPr>
          <w:sz w:val="16"/>
        </w:rPr>
      </w:pPr>
      <w:r w:rsidRPr="001D01EF">
        <w:rPr>
          <w:sz w:val="16"/>
        </w:rPr>
        <w:t xml:space="preserve">Therefore, rather than try to convey the routinized violence of slavery and its aftermath through invocations of the shocking and the terrible, </w:t>
      </w:r>
      <w:r w:rsidRPr="001D01EF">
        <w:rPr>
          <w:rStyle w:val="StyleUnderline"/>
        </w:rPr>
        <w:t>I have chosen to look elsewhere and consider those scenes in which terror can hardly be discerned</w:t>
      </w:r>
      <w:r w:rsidRPr="001D01EF">
        <w:rPr>
          <w:sz w:val="16"/>
        </w:rPr>
        <w:t xml:space="preserve">. . . . </w:t>
      </w:r>
      <w:r w:rsidRPr="001D01EF">
        <w:rPr>
          <w:rStyle w:val="StyleUnderline"/>
        </w:rPr>
        <w:t>By defamiliarizing the familiar, I hope to illuminate the terror of the mundane and quotidian rather than exploit the shocking spectacle.</w:t>
      </w:r>
      <w:r w:rsidRPr="001D01EF">
        <w:rPr>
          <w:sz w:val="16"/>
        </w:rPr>
        <w:t xml:space="preserve"> What concerns me here is the diffusion of terror and the violence perpetrated under the rubric of pleasure, paternalism and property.3</w:t>
      </w:r>
    </w:p>
    <w:p w14:paraId="50CE9D8B" w14:textId="77777777" w:rsidR="00BF73D8" w:rsidRPr="001D01EF" w:rsidRDefault="00BF73D8" w:rsidP="00BF73D8">
      <w:pPr>
        <w:rPr>
          <w:sz w:val="16"/>
        </w:rPr>
      </w:pPr>
      <w:r w:rsidRPr="009A59A6">
        <w:rPr>
          <w:rStyle w:val="StyleUnderline"/>
          <w:highlight w:val="green"/>
        </w:rPr>
        <w:t>The decision</w:t>
      </w:r>
      <w:r w:rsidRPr="009A59A6">
        <w:rPr>
          <w:sz w:val="16"/>
          <w:highlight w:val="green"/>
        </w:rPr>
        <w:t xml:space="preserve"> </w:t>
      </w:r>
      <w:r w:rsidRPr="009A59A6">
        <w:rPr>
          <w:rStyle w:val="Emphasis"/>
          <w:highlight w:val="green"/>
        </w:rPr>
        <w:t>not to reproduce</w:t>
      </w:r>
      <w:r w:rsidRPr="001D01EF">
        <w:rPr>
          <w:sz w:val="16"/>
        </w:rPr>
        <w:t xml:space="preserve"> the account of Aunt Hester’s beating </w:t>
      </w:r>
      <w:r w:rsidRPr="009A59A6">
        <w:rPr>
          <w:rStyle w:val="Emphasis"/>
          <w:highlight w:val="green"/>
        </w:rPr>
        <w:t>is</w:t>
      </w:r>
      <w:r w:rsidRPr="001D01EF">
        <w:rPr>
          <w:sz w:val="16"/>
        </w:rPr>
        <w:t xml:space="preserve">, in some sense, </w:t>
      </w:r>
      <w:r w:rsidRPr="009A59A6">
        <w:rPr>
          <w:rStyle w:val="Emphasis"/>
          <w:highlight w:val="green"/>
        </w:rPr>
        <w:t>illusory</w:t>
      </w:r>
      <w:r w:rsidRPr="001D01EF">
        <w:rPr>
          <w:sz w:val="16"/>
        </w:rPr>
        <w:t xml:space="preserve">. First, </w:t>
      </w:r>
      <w:r w:rsidRPr="009A59A6">
        <w:rPr>
          <w:rStyle w:val="StyleUnderline"/>
          <w:highlight w:val="green"/>
        </w:rPr>
        <w:t>it is reproduced in</w:t>
      </w:r>
      <w:r w:rsidRPr="001D01EF">
        <w:rPr>
          <w:sz w:val="16"/>
        </w:rPr>
        <w:t xml:space="preserve"> her </w:t>
      </w:r>
      <w:r w:rsidRPr="009A59A6">
        <w:rPr>
          <w:rStyle w:val="Emphasis"/>
          <w:highlight w:val="green"/>
        </w:rPr>
        <w:t>reference</w:t>
      </w:r>
      <w:r w:rsidRPr="001D01EF">
        <w:rPr>
          <w:sz w:val="16"/>
        </w:rPr>
        <w:t xml:space="preserve"> to </w:t>
      </w:r>
      <w:r w:rsidRPr="009A59A6">
        <w:rPr>
          <w:rStyle w:val="StyleUnderline"/>
          <w:highlight w:val="green"/>
        </w:rPr>
        <w:t>and</w:t>
      </w:r>
      <w:r w:rsidRPr="009A59A6">
        <w:rPr>
          <w:sz w:val="16"/>
          <w:highlight w:val="green"/>
        </w:rPr>
        <w:t xml:space="preserve"> </w:t>
      </w:r>
      <w:r w:rsidRPr="009A59A6">
        <w:rPr>
          <w:rStyle w:val="Emphasis"/>
          <w:highlight w:val="green"/>
        </w:rPr>
        <w:t>refusal</w:t>
      </w:r>
      <w:r w:rsidRPr="001D01EF">
        <w:rPr>
          <w:sz w:val="16"/>
        </w:rPr>
        <w:t xml:space="preserve"> of it; second, the beating is </w:t>
      </w:r>
      <w:r w:rsidRPr="009A59A6">
        <w:rPr>
          <w:rStyle w:val="Emphasis"/>
          <w:highlight w:val="green"/>
        </w:rPr>
        <w:t>reproduced</w:t>
      </w:r>
      <w:r w:rsidRPr="009A59A6">
        <w:rPr>
          <w:sz w:val="16"/>
          <w:highlight w:val="green"/>
        </w:rPr>
        <w:t xml:space="preserve"> </w:t>
      </w:r>
      <w:r w:rsidRPr="009A59A6">
        <w:rPr>
          <w:rStyle w:val="StyleUnderline"/>
          <w:highlight w:val="green"/>
        </w:rPr>
        <w:t>in every scene of subjection the book goes on to read</w:t>
      </w:r>
      <w:r w:rsidRPr="001D01EF">
        <w:rPr>
          <w:sz w:val="16"/>
        </w:rPr>
        <w:t xml:space="preserve">—in both the ritual performances combining terror and enjoyment in slavery and the fashionings and assertions of citizenship and “free” subjectivity after emancipation. The question here concerns the inevitability of such reproduction even in the denial of it. </w:t>
      </w:r>
      <w:r w:rsidRPr="001D01EF">
        <w:rPr>
          <w:rStyle w:val="StyleUnderline"/>
        </w:rPr>
        <w:t>This is the question of whether the performance of subjectivity</w:t>
      </w:r>
      <w:r w:rsidRPr="001D01EF">
        <w:rPr>
          <w:sz w:val="16"/>
        </w:rPr>
        <w:t>—and the subjectivity that Hartman is interested in here is deWnitely performed—</w:t>
      </w:r>
      <w:r w:rsidRPr="001D01EF">
        <w:rPr>
          <w:rStyle w:val="StyleUnderline"/>
        </w:rPr>
        <w:t xml:space="preserve">always and everywhere reproduces what lies before it; it is also the question of whether performance in general is ever outside the </w:t>
      </w:r>
      <w:r w:rsidRPr="001D01EF">
        <w:rPr>
          <w:rStyle w:val="Emphasis"/>
        </w:rPr>
        <w:t>economy of reproduction</w:t>
      </w:r>
      <w:r w:rsidRPr="001D01EF">
        <w:rPr>
          <w:sz w:val="16"/>
        </w:rPr>
        <w:t>.4 This is not to say that Hartman tries but cannot make disappear the originary performance of the violent subjection of the slave’s body. Indeed, Hartman’s considerable, formidable, and rare brilliance is present in the space she leaves for the ongoing (re)production of that performance in all its guises and for a critical awareness of how each of those guises is always already present in and disruptive of the supposed originarity of that primal scene. What are the politics of this unavoidably reproducible and reproductive performance? What is held in the ongoing disruption of its primality? What shape must a culture take when it is so (un)grounded? What does this disturbance of capture and genesis give to black performance?</w:t>
      </w:r>
    </w:p>
    <w:p w14:paraId="217EB0F8" w14:textId="77777777" w:rsidR="00BF73D8" w:rsidRDefault="00BF73D8" w:rsidP="00BF73D8">
      <w:pPr>
        <w:rPr>
          <w:sz w:val="16"/>
        </w:rPr>
      </w:pPr>
      <w:r w:rsidRPr="001D01EF">
        <w:rPr>
          <w:sz w:val="16"/>
        </w:rPr>
        <w:t xml:space="preserve">Douglass’s is a primal scene for complex reasons that have to do with the connectedness of desire, identiWcation, and castration that Hartman displaces onto the Weld of the mundane and the quotidian, where pain is alloyed with pleasure. </w:t>
      </w:r>
      <w:r w:rsidRPr="001D01EF">
        <w:rPr>
          <w:rStyle w:val="StyleUnderline"/>
        </w:rPr>
        <w:t>However, this displacement somehow both acknowledges and avoids the vexed question of the possibility of pain and pleasure mixing in the scene and in its originary and subsequent recountings</w:t>
      </w:r>
      <w:r w:rsidRPr="001D01EF">
        <w:rPr>
          <w:sz w:val="16"/>
        </w:rPr>
        <w:t xml:space="preserve">. </w:t>
      </w:r>
      <w:r w:rsidRPr="001D01EF">
        <w:rPr>
          <w:rStyle w:val="StyleUnderline"/>
        </w:rPr>
        <w:t>For Hartman the very specter of enjoyment is reason enough to repress the encounter</w:t>
      </w:r>
      <w:r w:rsidRPr="001D01EF">
        <w:rPr>
          <w:sz w:val="16"/>
        </w:rPr>
        <w:t xml:space="preserve">. So lingering in the psychoanalytic break is crucial in the interest of a certain set of complexities that cannot be overlooked but must be traced back to this origin precisely in the interest of destabilizing its originarity and originarity in general, a destabilization Douglass founds in his original recitation, which is also an originary repression. It’s the ongoing repression of the primal scene of subjection that one wants to guard against and linger in. </w:t>
      </w:r>
      <w:r w:rsidRPr="001D01EF">
        <w:rPr>
          <w:rStyle w:val="StyleUnderline"/>
        </w:rPr>
        <w:t>Douglass passes on a repression that Hartman’s critical suppression extends</w:t>
      </w:r>
      <w:r w:rsidRPr="001D01EF">
        <w:rPr>
          <w:sz w:val="16"/>
        </w:rPr>
        <w:t xml:space="preserve">. Such transfer demands that one ask if every recitation is a repression and if every reproduction of a performance is its disappearance. Douglass and Hartman confront us with the fact that the conjunction of reproduction and disappearance is performance’s condition of possibility, its ontology and its mode of production. The recitation of Douglass’s repression, the repression embedded in his recitation, is there in Hartman as well. Like Douglass, </w:t>
      </w:r>
      <w:r w:rsidRPr="009A59A6">
        <w:rPr>
          <w:rStyle w:val="Emphasis"/>
          <w:highlight w:val="green"/>
        </w:rPr>
        <w:t>she transposes all that is unspeakable in the scene to later</w:t>
      </w:r>
      <w:r w:rsidRPr="001D01EF">
        <w:rPr>
          <w:rStyle w:val="Emphasis"/>
        </w:rPr>
        <w:t>,</w:t>
      </w:r>
      <w:r w:rsidRPr="001D01EF">
        <w:rPr>
          <w:sz w:val="16"/>
        </w:rPr>
        <w:t xml:space="preserve"> ritualized, “soulfully” </w:t>
      </w:r>
      <w:r w:rsidRPr="009A59A6">
        <w:rPr>
          <w:rStyle w:val="Emphasis"/>
          <w:highlight w:val="green"/>
        </w:rPr>
        <w:t>mundane</w:t>
      </w:r>
      <w:r w:rsidRPr="001D01EF">
        <w:rPr>
          <w:sz w:val="16"/>
        </w:rPr>
        <w:t xml:space="preserve"> and quotidian </w:t>
      </w:r>
      <w:r w:rsidRPr="009A59A6">
        <w:rPr>
          <w:rStyle w:val="Emphasis"/>
          <w:highlight w:val="green"/>
        </w:rPr>
        <w:t>performances</w:t>
      </w:r>
      <w:r w:rsidRPr="001D01EF">
        <w:rPr>
          <w:sz w:val="16"/>
        </w:rPr>
        <w:t xml:space="preserve">. </w:t>
      </w:r>
      <w:r w:rsidRPr="009A59A6">
        <w:rPr>
          <w:rStyle w:val="StyleUnderline"/>
          <w:highlight w:val="green"/>
        </w:rPr>
        <w:t>All that’s missing is the originary recitation</w:t>
      </w:r>
      <w:r w:rsidRPr="001D01EF">
        <w:rPr>
          <w:sz w:val="16"/>
        </w:rPr>
        <w:t xml:space="preserve"> of the beating, </w:t>
      </w:r>
      <w:r w:rsidRPr="00E57217">
        <w:rPr>
          <w:rStyle w:val="Emphasis"/>
        </w:rPr>
        <w:t>which she reproduces in her reference to it</w:t>
      </w:r>
      <w:r w:rsidRPr="00E57217">
        <w:rPr>
          <w:sz w:val="16"/>
        </w:rPr>
        <w:t xml:space="preserve">. </w:t>
      </w:r>
      <w:r w:rsidRPr="00E57217">
        <w:rPr>
          <w:rStyle w:val="StyleUnderline"/>
        </w:rPr>
        <w:t>This is to say that there is an intense dialogue with Douglass</w:t>
      </w:r>
      <w:r w:rsidRPr="001D01EF">
        <w:rPr>
          <w:rStyle w:val="StyleUnderline"/>
        </w:rPr>
        <w:t xml:space="preserve"> that structures Scenes of Subjection. The dialogue is opened by a refusal of recitation that reproduces what it refuses</w:t>
      </w:r>
      <w:r w:rsidRPr="001D01EF">
        <w:rPr>
          <w:sz w:val="16"/>
        </w:rPr>
        <w:t>. Hartman swerves away from Douglass and thereby runs right back to him. She also runs through him into territory he could not have recognized, territory no one has charted as thoroughly and as convincingly as she has done. Still, this turn away from Douglass that is also a turn to and through Douglass is a disturbance that is neither unfamiliar nor unfamilial. In the Break addresses such resemblance by way of the following questions: Is there a way to disrupt the totalizing force of the primality Douglass represents? Is there a way to subject this unavoidable model of subjection to a radical breakdown?</w:t>
      </w:r>
    </w:p>
    <w:bookmarkEnd w:id="0"/>
    <w:p w14:paraId="22F702B6" w14:textId="77777777" w:rsidR="00BF73D8" w:rsidRDefault="00BF73D8">
      <w:pPr>
        <w:spacing w:line="278" w:lineRule="auto"/>
        <w:rPr>
          <w:rFonts w:asciiTheme="minorHAnsi" w:hAnsiTheme="minorHAnsi" w:cstheme="minorBidi"/>
          <w:kern w:val="2"/>
          <w:sz w:val="24"/>
          <w:szCs w:val="24"/>
          <w14:ligatures w14:val="standardContextual"/>
        </w:rPr>
      </w:pPr>
    </w:p>
    <w:sectPr w:rsidR="00BF73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04A"/>
    <w:rsid w:val="0004493C"/>
    <w:rsid w:val="003057DC"/>
    <w:rsid w:val="0047104A"/>
    <w:rsid w:val="0050380A"/>
    <w:rsid w:val="005A3B66"/>
    <w:rsid w:val="005B6F9B"/>
    <w:rsid w:val="005E083C"/>
    <w:rsid w:val="00632319"/>
    <w:rsid w:val="006A3042"/>
    <w:rsid w:val="00767B78"/>
    <w:rsid w:val="00787CD8"/>
    <w:rsid w:val="007C4CC1"/>
    <w:rsid w:val="007C6BA3"/>
    <w:rsid w:val="009B60D5"/>
    <w:rsid w:val="00A51AC3"/>
    <w:rsid w:val="00A75157"/>
    <w:rsid w:val="00B0762F"/>
    <w:rsid w:val="00B650AB"/>
    <w:rsid w:val="00B85C8D"/>
    <w:rsid w:val="00BF73D8"/>
    <w:rsid w:val="00F50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18B28"/>
  <w15:chartTrackingRefBased/>
  <w15:docId w15:val="{B58D84EB-5E2F-4BBD-90E0-A6BCB0A23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F73D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BF73D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F73D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uiPriority w:val="2"/>
    <w:qFormat/>
    <w:rsid w:val="00BF73D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w:basedOn w:val="Normal"/>
    <w:next w:val="Normal"/>
    <w:link w:val="Heading4Char"/>
    <w:uiPriority w:val="3"/>
    <w:qFormat/>
    <w:rsid w:val="00BF73D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F73D8"/>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710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10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10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10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BF73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F73D8"/>
  </w:style>
  <w:style w:type="character" w:customStyle="1" w:styleId="Heading1Char">
    <w:name w:val="Heading 1 Char"/>
    <w:aliases w:val="Pocket Char"/>
    <w:basedOn w:val="DefaultParagraphFont"/>
    <w:link w:val="Heading1"/>
    <w:rsid w:val="00BF73D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BF73D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D Underline Char,Citation Char Char Char1,Heading 3 Char1 Char Char Char,Heading 3 Char Char Char Char Char,Citation Char Char Char Char Char,Citation Char1 Char Char Char,Heading 3 Char Char1 Char,Citation Char Char1 Char"/>
    <w:basedOn w:val="DefaultParagraphFont"/>
    <w:link w:val="Heading3"/>
    <w:uiPriority w:val="2"/>
    <w:rsid w:val="00BF73D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BF73D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BF73D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710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10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10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104A"/>
    <w:rPr>
      <w:rFonts w:eastAsiaTheme="majorEastAsia" w:cstheme="majorBidi"/>
      <w:color w:val="272727" w:themeColor="text1" w:themeTint="D8"/>
    </w:rPr>
  </w:style>
  <w:style w:type="paragraph" w:styleId="Title">
    <w:name w:val="Title"/>
    <w:basedOn w:val="Normal"/>
    <w:next w:val="Normal"/>
    <w:link w:val="TitleChar"/>
    <w:uiPriority w:val="10"/>
    <w:qFormat/>
    <w:rsid w:val="004710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0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10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10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104A"/>
    <w:pPr>
      <w:spacing w:before="160"/>
      <w:jc w:val="center"/>
    </w:pPr>
    <w:rPr>
      <w:i/>
      <w:iCs/>
      <w:color w:val="404040" w:themeColor="text1" w:themeTint="BF"/>
    </w:rPr>
  </w:style>
  <w:style w:type="character" w:customStyle="1" w:styleId="QuoteChar">
    <w:name w:val="Quote Char"/>
    <w:basedOn w:val="DefaultParagraphFont"/>
    <w:link w:val="Quote"/>
    <w:uiPriority w:val="29"/>
    <w:rsid w:val="0047104A"/>
    <w:rPr>
      <w:i/>
      <w:iCs/>
      <w:color w:val="404040" w:themeColor="text1" w:themeTint="BF"/>
    </w:rPr>
  </w:style>
  <w:style w:type="paragraph" w:styleId="ListParagraph">
    <w:name w:val="List Paragraph"/>
    <w:basedOn w:val="Normal"/>
    <w:uiPriority w:val="34"/>
    <w:qFormat/>
    <w:rsid w:val="0047104A"/>
    <w:pPr>
      <w:ind w:left="720"/>
      <w:contextualSpacing/>
    </w:pPr>
  </w:style>
  <w:style w:type="character" w:styleId="IntenseEmphasis">
    <w:name w:val="Intense Emphasis"/>
    <w:basedOn w:val="DefaultParagraphFont"/>
    <w:uiPriority w:val="21"/>
    <w:qFormat/>
    <w:rsid w:val="0047104A"/>
    <w:rPr>
      <w:i/>
      <w:iCs/>
      <w:color w:val="0F4761" w:themeColor="accent1" w:themeShade="BF"/>
    </w:rPr>
  </w:style>
  <w:style w:type="paragraph" w:styleId="IntenseQuote">
    <w:name w:val="Intense Quote"/>
    <w:basedOn w:val="Normal"/>
    <w:next w:val="Normal"/>
    <w:link w:val="IntenseQuoteChar"/>
    <w:uiPriority w:val="30"/>
    <w:qFormat/>
    <w:rsid w:val="004710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104A"/>
    <w:rPr>
      <w:i/>
      <w:iCs/>
      <w:color w:val="0F4761" w:themeColor="accent1" w:themeShade="BF"/>
    </w:rPr>
  </w:style>
  <w:style w:type="character" w:styleId="IntenseReference">
    <w:name w:val="Intense Reference"/>
    <w:basedOn w:val="DefaultParagraphFont"/>
    <w:uiPriority w:val="32"/>
    <w:qFormat/>
    <w:rsid w:val="0047104A"/>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BF73D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F73D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F73D8"/>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7"/>
    <w:qFormat/>
    <w:rsid w:val="00BF73D8"/>
    <w:rPr>
      <w:b w:val="0"/>
      <w:sz w:val="22"/>
      <w:u w:val="single"/>
    </w:rPr>
  </w:style>
  <w:style w:type="character" w:styleId="Strong">
    <w:name w:val="Strong"/>
    <w:basedOn w:val="DefaultParagraphFont"/>
    <w:uiPriority w:val="22"/>
    <w:qFormat/>
    <w:rsid w:val="00BF73D8"/>
    <w:rPr>
      <w:b/>
      <w:bCs/>
    </w:rPr>
  </w:style>
  <w:style w:type="character" w:styleId="BookTitle">
    <w:name w:val="Book Title"/>
    <w:basedOn w:val="DefaultParagraphFont"/>
    <w:uiPriority w:val="33"/>
    <w:qFormat/>
    <w:rsid w:val="00BF73D8"/>
    <w:rPr>
      <w:b/>
      <w:bCs/>
      <w:i/>
      <w:iCs/>
      <w:spacing w:val="5"/>
    </w:rPr>
  </w:style>
  <w:style w:type="numbering" w:styleId="111111">
    <w:name w:val="Outline List 2"/>
    <w:basedOn w:val="NoList"/>
    <w:uiPriority w:val="99"/>
    <w:semiHidden/>
    <w:unhideWhenUsed/>
    <w:rsid w:val="00BF73D8"/>
  </w:style>
  <w:style w:type="paragraph" w:styleId="Header">
    <w:name w:val="header"/>
    <w:basedOn w:val="Normal"/>
    <w:link w:val="HeaderChar"/>
    <w:uiPriority w:val="99"/>
    <w:semiHidden/>
    <w:rsid w:val="00BF73D8"/>
    <w:pPr>
      <w:tabs>
        <w:tab w:val="center" w:pos="4680"/>
        <w:tab w:val="right" w:pos="9360"/>
      </w:tabs>
    </w:pPr>
  </w:style>
  <w:style w:type="character" w:customStyle="1" w:styleId="HeaderChar">
    <w:name w:val="Header Char"/>
    <w:basedOn w:val="DefaultParagraphFont"/>
    <w:link w:val="Header"/>
    <w:uiPriority w:val="99"/>
    <w:semiHidden/>
    <w:rsid w:val="00BF73D8"/>
    <w:rPr>
      <w:rFonts w:ascii="Calibri" w:hAnsi="Calibri" w:cs="Calibri"/>
      <w:kern w:val="0"/>
      <w:sz w:val="22"/>
      <w:szCs w:val="22"/>
      <w14:ligatures w14:val="none"/>
    </w:rPr>
  </w:style>
  <w:style w:type="paragraph" w:styleId="Footer">
    <w:name w:val="footer"/>
    <w:basedOn w:val="Normal"/>
    <w:link w:val="FooterChar"/>
    <w:uiPriority w:val="99"/>
    <w:semiHidden/>
    <w:rsid w:val="00BF73D8"/>
    <w:pPr>
      <w:tabs>
        <w:tab w:val="center" w:pos="4680"/>
        <w:tab w:val="right" w:pos="9360"/>
      </w:tabs>
    </w:pPr>
  </w:style>
  <w:style w:type="character" w:customStyle="1" w:styleId="FooterChar">
    <w:name w:val="Footer Char"/>
    <w:basedOn w:val="DefaultParagraphFont"/>
    <w:link w:val="Footer"/>
    <w:uiPriority w:val="99"/>
    <w:semiHidden/>
    <w:rsid w:val="00BF73D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BF73D8"/>
    <w:pPr>
      <w:spacing w:after="120"/>
    </w:pPr>
  </w:style>
  <w:style w:type="character" w:customStyle="1" w:styleId="BodyTextChar">
    <w:name w:val="Body Text Char"/>
    <w:basedOn w:val="DefaultParagraphFont"/>
    <w:link w:val="BodyText"/>
    <w:uiPriority w:val="99"/>
    <w:semiHidden/>
    <w:rsid w:val="00BF73D8"/>
    <w:rPr>
      <w:rFonts w:ascii="Calibri" w:hAnsi="Calibri" w:cs="Calibri"/>
      <w:kern w:val="0"/>
      <w:sz w:val="22"/>
      <w:szCs w:val="22"/>
      <w14:ligatures w14:val="none"/>
    </w:rPr>
  </w:style>
  <w:style w:type="paragraph" w:styleId="NoSpacing">
    <w:name w:val="No Spacing"/>
    <w:link w:val="NoSpacingChar"/>
    <w:uiPriority w:val="99"/>
    <w:unhideWhenUsed/>
    <w:qFormat/>
    <w:rsid w:val="00BF73D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BF73D8"/>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BF73D8"/>
    <w:rPr>
      <w:color w:val="467886" w:themeColor="hyperlink"/>
      <w:u w:val="single"/>
    </w:rPr>
  </w:style>
  <w:style w:type="character" w:styleId="UnresolvedMention">
    <w:name w:val="Unresolved Mention"/>
    <w:basedOn w:val="DefaultParagraphFont"/>
    <w:uiPriority w:val="99"/>
    <w:semiHidden/>
    <w:unhideWhenUsed/>
    <w:rsid w:val="00BF73D8"/>
    <w:rPr>
      <w:color w:val="605E5C"/>
      <w:shd w:val="clear" w:color="auto" w:fill="E1DFDD"/>
    </w:rPr>
  </w:style>
  <w:style w:type="paragraph" w:customStyle="1" w:styleId="Heading411">
    <w:name w:val="Heading 411"/>
    <w:basedOn w:val="Heading1"/>
    <w:next w:val="NoSpacing"/>
    <w:link w:val="Hyperlink"/>
    <w:autoRedefine/>
    <w:uiPriority w:val="99"/>
    <w:qFormat/>
    <w:rsid w:val="00767B78"/>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link w:val="Emphasis"/>
    <w:uiPriority w:val="8"/>
    <w:qFormat/>
    <w:rsid w:val="00767B78"/>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szCs w:val="24"/>
      <w:u w:val="single"/>
      <w14:ligatures w14:val="standardContextual"/>
    </w:rPr>
  </w:style>
  <w:style w:type="paragraph" w:customStyle="1" w:styleId="Undertag">
    <w:name w:val="Undertag"/>
    <w:link w:val="UndertagChar"/>
    <w:autoRedefine/>
    <w:uiPriority w:val="5"/>
    <w:qFormat/>
    <w:rsid w:val="00BF73D8"/>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BF73D8"/>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BF73D8"/>
    <w:rPr>
      <w:color w:val="0A2F41" w:themeColor="accent1" w:themeShade="80"/>
    </w:rPr>
  </w:style>
  <w:style w:type="character" w:customStyle="1" w:styleId="AnalyticChar">
    <w:name w:val="Analytic Char"/>
    <w:basedOn w:val="DefaultParagraphFont"/>
    <w:link w:val="Analytic"/>
    <w:uiPriority w:val="5"/>
    <w:rsid w:val="00BF73D8"/>
    <w:rPr>
      <w:rFonts w:ascii="Calibri" w:eastAsiaTheme="majorEastAsia" w:hAnsi="Calibri" w:cstheme="majorBidi"/>
      <w:b/>
      <w:iCs/>
      <w:color w:val="0A2F41" w:themeColor="accent1" w:themeShade="80"/>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owendtheory.tumblr.com/post/50428216600/on-audre-lordes-legacy-and-the-self-of" TargetMode="External"/><Relationship Id="rId3" Type="http://schemas.openxmlformats.org/officeDocument/2006/relationships/settings" Target="settings.xml"/><Relationship Id="rId7" Type="http://schemas.openxmlformats.org/officeDocument/2006/relationships/hyperlink" Target="https://scalawagmagazine.org/2023/04/atlanta-political-freedom-captive-matern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phne785.substack.com/p/reflections-on-kus-may-day-encampment?r=42w3fh&amp;utm_campaign=post&amp;utm_medium=web&amp;triedRedirect=true" TargetMode="External"/><Relationship Id="rId11" Type="http://schemas.openxmlformats.org/officeDocument/2006/relationships/theme" Target="theme/theme1.xml"/><Relationship Id="rId5" Type="http://schemas.openxmlformats.org/officeDocument/2006/relationships/hyperlink" Target="https://journals.sagepub.com/doi/full/10.1177/03098168241234119"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eftvoice.org/the-party-we-need-a-revolutionary-socialist-par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20</TotalTime>
  <Pages>1</Pages>
  <Words>19668</Words>
  <Characters>108175</Characters>
  <Application>Microsoft Office Word</Application>
  <DocSecurity>0</DocSecurity>
  <Lines>1690</Lines>
  <Paragraphs>835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Larson</dc:creator>
  <cp:keywords/>
  <dc:description/>
  <cp:lastModifiedBy>Schultz, Luna A</cp:lastModifiedBy>
  <cp:revision>6</cp:revision>
  <dcterms:created xsi:type="dcterms:W3CDTF">2025-10-12T19:52:00Z</dcterms:created>
  <dcterms:modified xsi:type="dcterms:W3CDTF">2025-10-12T20:40:00Z</dcterms:modified>
</cp:coreProperties>
</file>