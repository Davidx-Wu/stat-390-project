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E08F" w14:textId="709A9DE0" w:rsidR="00265366" w:rsidRDefault="00265366" w:rsidP="00265366">
      <w:pPr>
        <w:pStyle w:val="Heading1"/>
      </w:pPr>
      <w:r>
        <w:t xml:space="preserve">1NC </w:t>
      </w:r>
    </w:p>
    <w:p w14:paraId="0854AA6A" w14:textId="77777777" w:rsidR="00265366" w:rsidRDefault="00265366" w:rsidP="00265366">
      <w:pPr>
        <w:pStyle w:val="Heading2"/>
      </w:pPr>
      <w:r>
        <w:t>P---Disclosure</w:t>
      </w:r>
    </w:p>
    <w:p w14:paraId="331A5D88" w14:textId="77777777" w:rsidR="00265366" w:rsidRDefault="00265366" w:rsidP="00265366"/>
    <w:p w14:paraId="1582E6A7" w14:textId="77777777" w:rsidR="00265366" w:rsidRDefault="00265366" w:rsidP="00265366">
      <w:pPr>
        <w:pStyle w:val="Heading4"/>
      </w:pPr>
      <w:r>
        <w:t>Interp: Teams should disclose their 1AC 30 minutes before the round</w:t>
      </w:r>
    </w:p>
    <w:p w14:paraId="59D749A4" w14:textId="77777777" w:rsidR="00265366" w:rsidRDefault="00265366" w:rsidP="00265366"/>
    <w:p w14:paraId="33310287" w14:textId="77777777" w:rsidR="00265366" w:rsidRDefault="00265366" w:rsidP="00265366">
      <w:pPr>
        <w:pStyle w:val="Heading4"/>
      </w:pPr>
      <w:r>
        <w:t xml:space="preserve">Violation: They didn’t – instead they gave us cards they reference but don’t read </w:t>
      </w:r>
    </w:p>
    <w:p w14:paraId="7A3AC8BC" w14:textId="77777777" w:rsidR="00265366" w:rsidRDefault="00265366" w:rsidP="00265366"/>
    <w:p w14:paraId="3C33D061" w14:textId="77777777" w:rsidR="00265366" w:rsidRDefault="00265366" w:rsidP="00265366">
      <w:pPr>
        <w:pStyle w:val="Heading4"/>
      </w:pPr>
      <w:r>
        <w:t>Reject the team</w:t>
      </w:r>
    </w:p>
    <w:p w14:paraId="2ACDEB49" w14:textId="77777777" w:rsidR="00265366" w:rsidRPr="00A626D4" w:rsidRDefault="00265366" w:rsidP="00265366">
      <w:pPr>
        <w:pStyle w:val="Heading4"/>
      </w:pPr>
      <w:r w:rsidRPr="00A626D4">
        <w:t xml:space="preserve">A – </w:t>
      </w:r>
      <w:r w:rsidRPr="00A626D4">
        <w:rPr>
          <w:u w:val="single"/>
        </w:rPr>
        <w:t>Education</w:t>
      </w:r>
      <w:r>
        <w:rPr>
          <w:u w:val="single"/>
        </w:rPr>
        <w:t xml:space="preserve"> </w:t>
      </w:r>
      <w:r w:rsidRPr="00A626D4">
        <w:t>–</w:t>
      </w:r>
      <w:r>
        <w:t xml:space="preserve"> </w:t>
      </w:r>
      <w:r w:rsidRPr="00A626D4">
        <w:t>preparation enables more effective research, clash and depth</w:t>
      </w:r>
      <w:r>
        <w:t xml:space="preserve"> which IL turns their method</w:t>
      </w:r>
      <w:r w:rsidRPr="00A626D4">
        <w:t xml:space="preserve">–new Affs </w:t>
      </w:r>
      <w:r w:rsidRPr="00A626D4">
        <w:rPr>
          <w:u w:val="single"/>
        </w:rPr>
        <w:t>only</w:t>
      </w:r>
      <w:r w:rsidRPr="00A626D4">
        <w:t xml:space="preserve"> have negative educational externalities—forces zero-sum choices between flowing and reading the 1AC or using lots of prep at the expense of the 2NR</w:t>
      </w:r>
      <w:r>
        <w:t xml:space="preserve"> — turns their case because its reliant on narrative story telling</w:t>
      </w:r>
    </w:p>
    <w:p w14:paraId="38C82563" w14:textId="77777777" w:rsidR="00265366" w:rsidRPr="00A626D4" w:rsidRDefault="00265366" w:rsidP="00265366">
      <w:pPr>
        <w:pStyle w:val="Heading4"/>
      </w:pPr>
      <w:r w:rsidRPr="00A626D4">
        <w:t xml:space="preserve">B – </w:t>
      </w:r>
      <w:r w:rsidRPr="00A626D4">
        <w:rPr>
          <w:u w:val="single"/>
        </w:rPr>
        <w:t>Fairness</w:t>
      </w:r>
      <w:r w:rsidRPr="00A626D4">
        <w:t xml:space="preserve">–the Neg is already at a strategic disadvantage with aff choice, first/last speech and infinite prep—adding new affs uniquely tilts the playing field against teams with fewer resources </w:t>
      </w:r>
      <w:r>
        <w:t>– this should frame the rest of the debate</w:t>
      </w:r>
    </w:p>
    <w:p w14:paraId="714F26F2" w14:textId="77777777" w:rsidR="00265366" w:rsidRPr="008B49B8" w:rsidRDefault="00265366" w:rsidP="00265366"/>
    <w:p w14:paraId="049605E8" w14:textId="77777777" w:rsidR="00265366" w:rsidRPr="00187DF2" w:rsidRDefault="00265366" w:rsidP="00265366">
      <w:pPr>
        <w:pStyle w:val="Heading2"/>
      </w:pPr>
      <w:r>
        <w:t>K---Conversion</w:t>
      </w:r>
    </w:p>
    <w:p w14:paraId="0A6D4FA7" w14:textId="77777777" w:rsidR="00265366" w:rsidRPr="001060F8" w:rsidRDefault="00265366" w:rsidP="00265366">
      <w:pPr>
        <w:pStyle w:val="Heading4"/>
      </w:pPr>
      <w:r>
        <w:t>Conversion extracts value from black and indigenous bodies by rendering indigenous labor invisible through the rescription of stewardship into ecclesiastical labor, and depriving black bodies of their capacity to do sovereign, non-accumulative labor by stripping them of their indigeneity, converting their bodies into the basis of capital and affixing them to the myth of scarcity</w:t>
      </w:r>
    </w:p>
    <w:p w14:paraId="1E958041" w14:textId="77777777" w:rsidR="00265366" w:rsidRDefault="00265366" w:rsidP="00265366">
      <w:r w:rsidRPr="00B07ABD">
        <w:rPr>
          <w:rStyle w:val="Style13ptBold"/>
        </w:rPr>
        <w:t>Jackson 24</w:t>
      </w:r>
      <w:r>
        <w:t>, assoc. prof. English @ Texas a&amp;m (Shona, November 2024,</w:t>
      </w:r>
      <w:r w:rsidRPr="007F6313">
        <w:rPr>
          <w:rFonts w:ascii="Helvetica" w:hAnsi="Helvetica" w:cs="Helvetica"/>
          <w:color w:val="000000"/>
          <w:spacing w:val="-5"/>
          <w:shd w:val="clear" w:color="auto" w:fill="FFFFFF"/>
        </w:rPr>
        <w:t xml:space="preserve"> </w:t>
      </w:r>
      <w:r w:rsidRPr="007F6313">
        <w:t>“CONVERSION.” </w:t>
      </w:r>
      <w:r w:rsidRPr="007F6313">
        <w:rPr>
          <w:i/>
          <w:iCs/>
        </w:rPr>
        <w:t>Beyond Constraint: Middle/Passages of Blackness and Indigeneity in the Radical Tradition</w:t>
      </w:r>
      <w:r w:rsidRPr="007F6313">
        <w:t>, Duke University Press, 2024, pp. 41–82.</w:t>
      </w:r>
      <w:r>
        <w:t>)AFA+</w:t>
      </w:r>
    </w:p>
    <w:p w14:paraId="6865F522" w14:textId="77777777" w:rsidR="00265366" w:rsidRPr="007D13A1" w:rsidRDefault="00265366" w:rsidP="00265366">
      <w:r w:rsidRPr="00110048">
        <w:rPr>
          <w:strike/>
        </w:rPr>
        <w:t>struck through</w:t>
      </w:r>
      <w:r w:rsidRPr="00110048">
        <w:t xml:space="preserve"> &amp; [bracketed] for language</w:t>
      </w:r>
    </w:p>
    <w:p w14:paraId="2A7A0A0C" w14:textId="77777777" w:rsidR="00265366" w:rsidRPr="00C92384" w:rsidRDefault="00265366" w:rsidP="00265366">
      <w:pPr>
        <w:rPr>
          <w:sz w:val="16"/>
        </w:rPr>
      </w:pPr>
      <w:r w:rsidRPr="00BC14CB">
        <w:rPr>
          <w:rStyle w:val="StyleUnderline"/>
        </w:rPr>
        <w:t xml:space="preserve">This </w:t>
      </w:r>
      <w:r w:rsidRPr="007463FA">
        <w:rPr>
          <w:rStyle w:val="Emphasis"/>
          <w:highlight w:val="green"/>
        </w:rPr>
        <w:t>conversion</w:t>
      </w:r>
      <w:r w:rsidRPr="007463FA">
        <w:rPr>
          <w:rStyle w:val="StyleUnderline"/>
          <w:highlight w:val="green"/>
        </w:rPr>
        <w:t xml:space="preserve"> of Indigenous Peoples to partial humanity</w:t>
      </w:r>
      <w:r w:rsidRPr="00BC14CB">
        <w:rPr>
          <w:rStyle w:val="StyleUnderline"/>
        </w:rPr>
        <w:t xml:space="preserve"> emerges as a poetic-cum-structural aporia that </w:t>
      </w:r>
      <w:r w:rsidRPr="007463FA">
        <w:rPr>
          <w:rStyle w:val="StyleUnderline"/>
          <w:highlight w:val="green"/>
        </w:rPr>
        <w:t>places</w:t>
      </w:r>
      <w:r w:rsidRPr="00BC14CB">
        <w:rPr>
          <w:rStyle w:val="StyleUnderline"/>
        </w:rPr>
        <w:t xml:space="preserve"> </w:t>
      </w:r>
      <w:r w:rsidRPr="007463FA">
        <w:rPr>
          <w:rStyle w:val="StyleUnderline"/>
          <w:highlight w:val="green"/>
        </w:rPr>
        <w:t>Indigenous Peoples and</w:t>
      </w:r>
      <w:r w:rsidRPr="00C92384">
        <w:rPr>
          <w:sz w:val="16"/>
        </w:rPr>
        <w:t xml:space="preserve"> </w:t>
      </w:r>
      <w:r w:rsidRPr="00C92384">
        <w:rPr>
          <w:strike/>
          <w:sz w:val="16"/>
        </w:rPr>
        <w:t>blacks</w:t>
      </w:r>
      <w:r w:rsidRPr="00C92384">
        <w:rPr>
          <w:sz w:val="16"/>
        </w:rPr>
        <w:t xml:space="preserve"> [</w:t>
      </w:r>
      <w:r w:rsidRPr="007463FA">
        <w:rPr>
          <w:rStyle w:val="StyleUnderline"/>
          <w:highlight w:val="green"/>
        </w:rPr>
        <w:t>black people] on opposite sides of labour</w:t>
      </w:r>
      <w:r w:rsidRPr="00BC14CB">
        <w:rPr>
          <w:rStyle w:val="StyleUnderline"/>
        </w:rPr>
        <w:t>.</w:t>
      </w:r>
      <w:r w:rsidRPr="00C92384">
        <w:rPr>
          <w:sz w:val="16"/>
        </w:rPr>
        <w:t xml:space="preserve"> </w:t>
      </w:r>
      <w:r w:rsidRPr="00C92384">
        <w:rPr>
          <w:strike/>
          <w:sz w:val="16"/>
        </w:rPr>
        <w:t>Blacks</w:t>
      </w:r>
      <w:r w:rsidRPr="00C92384">
        <w:rPr>
          <w:sz w:val="16"/>
        </w:rPr>
        <w:t xml:space="preserve"> </w:t>
      </w:r>
      <w:r w:rsidRPr="00BC14CB">
        <w:rPr>
          <w:rStyle w:val="StyleUnderline"/>
        </w:rPr>
        <w:t>[</w:t>
      </w:r>
      <w:r w:rsidRPr="007463FA">
        <w:rPr>
          <w:rStyle w:val="StyleUnderline"/>
          <w:highlight w:val="green"/>
        </w:rPr>
        <w:t>black people] must do physical labour</w:t>
      </w:r>
      <w:r w:rsidRPr="00BC14CB">
        <w:rPr>
          <w:rStyle w:val="StyleUnderline"/>
        </w:rPr>
        <w:t xml:space="preserve"> for material gain, </w:t>
      </w:r>
      <w:r w:rsidRPr="007463FA">
        <w:rPr>
          <w:rStyle w:val="StyleUnderline"/>
          <w:highlight w:val="green"/>
        </w:rPr>
        <w:t xml:space="preserve">while Indigenous Peoples, </w:t>
      </w:r>
      <w:r w:rsidRPr="007463FA">
        <w:rPr>
          <w:rStyle w:val="Emphasis"/>
          <w:highlight w:val="green"/>
        </w:rPr>
        <w:t>no matter what</w:t>
      </w:r>
      <w:r w:rsidRPr="00BC14CB">
        <w:rPr>
          <w:rStyle w:val="StyleUnderline"/>
        </w:rPr>
        <w:t xml:space="preserve"> work </w:t>
      </w:r>
      <w:r w:rsidRPr="007463FA">
        <w:rPr>
          <w:rStyle w:val="StyleUnderline"/>
          <w:highlight w:val="green"/>
        </w:rPr>
        <w:t>they do</w:t>
      </w:r>
      <w:r w:rsidRPr="00BC14CB">
        <w:rPr>
          <w:rStyle w:val="StyleUnderline"/>
        </w:rPr>
        <w:t xml:space="preserve"> in building missions and in their continued labour for the Spanish, </w:t>
      </w:r>
      <w:r w:rsidRPr="007463FA">
        <w:rPr>
          <w:rStyle w:val="StyleUnderline"/>
          <w:highlight w:val="green"/>
        </w:rPr>
        <w:t xml:space="preserve">are </w:t>
      </w:r>
      <w:r w:rsidRPr="007463FA">
        <w:rPr>
          <w:rStyle w:val="Emphasis"/>
          <w:highlight w:val="green"/>
        </w:rPr>
        <w:t>relegated</w:t>
      </w:r>
      <w:r w:rsidRPr="007463FA">
        <w:rPr>
          <w:rStyle w:val="StyleUnderline"/>
          <w:highlight w:val="green"/>
        </w:rPr>
        <w:t xml:space="preserve"> to </w:t>
      </w:r>
      <w:r w:rsidRPr="007463FA">
        <w:rPr>
          <w:rStyle w:val="Emphasis"/>
          <w:highlight w:val="green"/>
        </w:rPr>
        <w:t>spiritual labours</w:t>
      </w:r>
      <w:r w:rsidRPr="007463FA">
        <w:rPr>
          <w:sz w:val="16"/>
          <w:highlight w:val="green"/>
        </w:rPr>
        <w:t xml:space="preserve"> </w:t>
      </w:r>
      <w:r w:rsidRPr="007463FA">
        <w:rPr>
          <w:rStyle w:val="StyleUnderline"/>
          <w:highlight w:val="green"/>
        </w:rPr>
        <w:t>because</w:t>
      </w:r>
      <w:r w:rsidRPr="00C92384">
        <w:rPr>
          <w:sz w:val="16"/>
        </w:rPr>
        <w:t xml:space="preserve"> for Las Casas </w:t>
      </w:r>
      <w:r w:rsidRPr="007463FA">
        <w:rPr>
          <w:rStyle w:val="StyleUnderline"/>
          <w:highlight w:val="green"/>
        </w:rPr>
        <w:t>they are</w:t>
      </w:r>
      <w:r w:rsidRPr="00BC14CB">
        <w:rPr>
          <w:rStyle w:val="StyleUnderline"/>
        </w:rPr>
        <w:t xml:space="preserve"> </w:t>
      </w:r>
      <w:r w:rsidRPr="00C92384">
        <w:rPr>
          <w:rStyle w:val="Emphasis"/>
        </w:rPr>
        <w:t>firmly</w:t>
      </w:r>
      <w:r w:rsidRPr="00BC14CB">
        <w:rPr>
          <w:rStyle w:val="StyleUnderline"/>
        </w:rPr>
        <w:t xml:space="preserve"> </w:t>
      </w:r>
      <w:r w:rsidRPr="007463FA">
        <w:rPr>
          <w:rStyle w:val="StyleUnderline"/>
          <w:highlight w:val="green"/>
        </w:rPr>
        <w:t>tied to</w:t>
      </w:r>
      <w:r w:rsidRPr="00C92384">
        <w:rPr>
          <w:sz w:val="16"/>
        </w:rPr>
        <w:t xml:space="preserve"> the Christian goal of </w:t>
      </w:r>
      <w:r w:rsidRPr="007463FA">
        <w:rPr>
          <w:rStyle w:val="Emphasis"/>
          <w:highlight w:val="green"/>
        </w:rPr>
        <w:t>Conversion</w:t>
      </w:r>
      <w:r w:rsidRPr="00BC14CB">
        <w:rPr>
          <w:rStyle w:val="StyleUnderline"/>
        </w:rPr>
        <w:t xml:space="preserve"> </w:t>
      </w:r>
      <w:r w:rsidRPr="007463FA">
        <w:rPr>
          <w:rStyle w:val="StyleUnderline"/>
          <w:highlight w:val="green"/>
        </w:rPr>
        <w:t xml:space="preserve">that </w:t>
      </w:r>
      <w:r w:rsidRPr="007463FA">
        <w:rPr>
          <w:rStyle w:val="Emphasis"/>
          <w:highlight w:val="green"/>
        </w:rPr>
        <w:t>justified</w:t>
      </w:r>
      <w:r w:rsidRPr="00C92384">
        <w:rPr>
          <w:sz w:val="16"/>
        </w:rPr>
        <w:t xml:space="preserve"> the Spanish and Portuguese </w:t>
      </w:r>
      <w:r w:rsidRPr="007463FA">
        <w:rPr>
          <w:rStyle w:val="Emphasis"/>
          <w:highlight w:val="green"/>
        </w:rPr>
        <w:t>conquest</w:t>
      </w:r>
      <w:r w:rsidRPr="00C92384">
        <w:rPr>
          <w:sz w:val="16"/>
        </w:rPr>
        <w:t xml:space="preserve">. In short, </w:t>
      </w:r>
      <w:r w:rsidRPr="007463FA">
        <w:rPr>
          <w:rStyle w:val="StyleUnderline"/>
          <w:highlight w:val="green"/>
        </w:rPr>
        <w:t xml:space="preserve">Conversion </w:t>
      </w:r>
      <w:r w:rsidRPr="007463FA">
        <w:rPr>
          <w:rStyle w:val="Emphasis"/>
          <w:highlight w:val="green"/>
        </w:rPr>
        <w:t>devalues</w:t>
      </w:r>
      <w:r w:rsidRPr="007463FA">
        <w:rPr>
          <w:rStyle w:val="StyleUnderline"/>
          <w:highlight w:val="green"/>
        </w:rPr>
        <w:t xml:space="preserve"> Indigenous bodily labours by</w:t>
      </w:r>
      <w:r w:rsidRPr="00BC14CB">
        <w:rPr>
          <w:rStyle w:val="StyleUnderline"/>
        </w:rPr>
        <w:t xml:space="preserve"> essentially </w:t>
      </w:r>
      <w:r w:rsidRPr="007463FA">
        <w:rPr>
          <w:rStyle w:val="Emphasis"/>
          <w:highlight w:val="green"/>
        </w:rPr>
        <w:t>extracting value</w:t>
      </w:r>
      <w:r w:rsidRPr="00BC14CB">
        <w:rPr>
          <w:rStyle w:val="StyleUnderline"/>
        </w:rPr>
        <w:t xml:space="preserve"> from them.</w:t>
      </w:r>
      <w:r w:rsidRPr="00C92384">
        <w:rPr>
          <w:sz w:val="16"/>
        </w:rPr>
        <w:t xml:space="preserve"> </w:t>
      </w:r>
      <w:r w:rsidRPr="007463FA">
        <w:rPr>
          <w:rStyle w:val="StyleUnderline"/>
          <w:highlight w:val="green"/>
        </w:rPr>
        <w:t>They</w:t>
      </w:r>
      <w:r w:rsidRPr="00BC14CB">
        <w:rPr>
          <w:rStyle w:val="StyleUnderline"/>
        </w:rPr>
        <w:t xml:space="preserve"> literally </w:t>
      </w:r>
      <w:r w:rsidRPr="007463FA">
        <w:rPr>
          <w:rStyle w:val="Emphasis"/>
          <w:highlight w:val="green"/>
        </w:rPr>
        <w:t>cannot</w:t>
      </w:r>
      <w:r w:rsidRPr="007463FA">
        <w:rPr>
          <w:rStyle w:val="StyleUnderline"/>
          <w:highlight w:val="green"/>
        </w:rPr>
        <w:t xml:space="preserve"> work </w:t>
      </w:r>
      <w:r w:rsidRPr="007463FA">
        <w:rPr>
          <w:rStyle w:val="Emphasis"/>
          <w:highlight w:val="green"/>
        </w:rPr>
        <w:t>productively</w:t>
      </w:r>
      <w:r w:rsidRPr="00BC14CB">
        <w:rPr>
          <w:rStyle w:val="StyleUnderline"/>
        </w:rPr>
        <w:t xml:space="preserve"> (or be seen as doing so) because it would </w:t>
      </w:r>
      <w:r w:rsidRPr="00C92384">
        <w:rPr>
          <w:rStyle w:val="Emphasis"/>
        </w:rPr>
        <w:t>undercut</w:t>
      </w:r>
      <w:r w:rsidRPr="00BC14CB">
        <w:rPr>
          <w:rStyle w:val="StyleUnderline"/>
        </w:rPr>
        <w:t xml:space="preserve"> the religious imperative. </w:t>
      </w:r>
      <w:r w:rsidRPr="007463FA">
        <w:rPr>
          <w:rStyle w:val="StyleUnderline"/>
          <w:highlight w:val="green"/>
        </w:rPr>
        <w:t>Their labours for themselves</w:t>
      </w:r>
      <w:r w:rsidRPr="00BC14CB">
        <w:rPr>
          <w:rStyle w:val="StyleUnderline"/>
        </w:rPr>
        <w:t>, like that of Indigenous [black people]</w:t>
      </w:r>
      <w:r w:rsidRPr="00C92384">
        <w:rPr>
          <w:sz w:val="16"/>
        </w:rPr>
        <w:t xml:space="preserve"> </w:t>
      </w:r>
      <w:r w:rsidRPr="00C92384">
        <w:rPr>
          <w:strike/>
          <w:sz w:val="16"/>
        </w:rPr>
        <w:t>blacks</w:t>
      </w:r>
      <w:r w:rsidRPr="00C92384">
        <w:rPr>
          <w:sz w:val="16"/>
        </w:rPr>
        <w:t xml:space="preserve"> </w:t>
      </w:r>
      <w:r w:rsidRPr="00BC14CB">
        <w:rPr>
          <w:rStyle w:val="StyleUnderline"/>
        </w:rPr>
        <w:t xml:space="preserve">transported for slave labour, </w:t>
      </w:r>
      <w:r w:rsidRPr="007463FA">
        <w:rPr>
          <w:rStyle w:val="StyleUnderline"/>
          <w:highlight w:val="green"/>
        </w:rPr>
        <w:t xml:space="preserve">become </w:t>
      </w:r>
      <w:r w:rsidRPr="007463FA">
        <w:rPr>
          <w:rStyle w:val="Emphasis"/>
          <w:highlight w:val="green"/>
        </w:rPr>
        <w:t>antecedent</w:t>
      </w:r>
      <w:r w:rsidRPr="00C92384">
        <w:rPr>
          <w:sz w:val="16"/>
        </w:rPr>
        <w:t>.</w:t>
      </w:r>
    </w:p>
    <w:p w14:paraId="26E02908" w14:textId="77777777" w:rsidR="00265366" w:rsidRPr="00BC14CB" w:rsidRDefault="00265366" w:rsidP="00265366">
      <w:pPr>
        <w:rPr>
          <w:rStyle w:val="StyleUnderline"/>
        </w:rPr>
      </w:pPr>
      <w:r w:rsidRPr="00C92384">
        <w:rPr>
          <w:sz w:val="16"/>
        </w:rPr>
        <w:t xml:space="preserve">Read within black diaspora studies, the primacy of Caribbean/American, Indigenous Conversion over sub-Saharan, black enslavement exemplifies the difference between Indigenous Peoples and blacks that has led to the general position—within black studies and Afropessimism specifically— that </w:t>
      </w:r>
      <w:r w:rsidRPr="00C92384">
        <w:rPr>
          <w:strike/>
          <w:sz w:val="16"/>
        </w:rPr>
        <w:t>blacks</w:t>
      </w:r>
      <w:r w:rsidRPr="00C92384">
        <w:rPr>
          <w:sz w:val="16"/>
        </w:rPr>
        <w:t xml:space="preserve"> [black people] are in fact the only group ever entirely denied humanity. I suggest that this </w:t>
      </w:r>
      <w:r w:rsidRPr="00BC14CB">
        <w:rPr>
          <w:rStyle w:val="StyleUnderline"/>
        </w:rPr>
        <w:t>conversion’s goal is not simply religious</w:t>
      </w:r>
      <w:r w:rsidRPr="00C92384">
        <w:rPr>
          <w:sz w:val="16"/>
        </w:rPr>
        <w:t xml:space="preserve">. Indigenous Peoples’ bodies are read differently enough, so although </w:t>
      </w:r>
      <w:r w:rsidRPr="00C92384">
        <w:rPr>
          <w:strike/>
          <w:sz w:val="16"/>
        </w:rPr>
        <w:t>blacks</w:t>
      </w:r>
      <w:r w:rsidRPr="00C92384">
        <w:rPr>
          <w:sz w:val="16"/>
        </w:rPr>
        <w:t xml:space="preserve"> [black people] are already converted in Europe before being allowed to work there or in the Americas, during the period of slavery, [black people] </w:t>
      </w:r>
      <w:r w:rsidRPr="00C92384">
        <w:rPr>
          <w:strike/>
          <w:sz w:val="16"/>
        </w:rPr>
        <w:t>blacks</w:t>
      </w:r>
      <w:r w:rsidRPr="00C92384">
        <w:rPr>
          <w:sz w:val="16"/>
        </w:rPr>
        <w:t xml:space="preserve"> will not be admitted to the kind of partial humanity that made Indigenous Peoples servants of the crown. </w:t>
      </w:r>
      <w:r w:rsidRPr="00BC14CB">
        <w:rPr>
          <w:rStyle w:val="StyleUnderline"/>
        </w:rPr>
        <w:t xml:space="preserve">Its goal is also </w:t>
      </w:r>
      <w:r w:rsidRPr="00C92384">
        <w:rPr>
          <w:rStyle w:val="Emphasis"/>
        </w:rPr>
        <w:t>economic</w:t>
      </w:r>
      <w:r w:rsidRPr="00BC14CB">
        <w:rPr>
          <w:rStyle w:val="StyleUnderline"/>
        </w:rPr>
        <w:t xml:space="preserve">: </w:t>
      </w:r>
      <w:r w:rsidRPr="007463FA">
        <w:rPr>
          <w:rStyle w:val="StyleUnderline"/>
          <w:highlight w:val="green"/>
        </w:rPr>
        <w:t xml:space="preserve">Conversion is a </w:t>
      </w:r>
      <w:r w:rsidRPr="007463FA">
        <w:rPr>
          <w:rStyle w:val="Emphasis"/>
          <w:highlight w:val="green"/>
        </w:rPr>
        <w:t>mechanism</w:t>
      </w:r>
      <w:r w:rsidRPr="007463FA">
        <w:rPr>
          <w:rStyle w:val="StyleUnderline"/>
          <w:highlight w:val="green"/>
        </w:rPr>
        <w:t xml:space="preserve"> of economic </w:t>
      </w:r>
      <w:r w:rsidRPr="007463FA">
        <w:rPr>
          <w:rStyle w:val="Emphasis"/>
          <w:highlight w:val="green"/>
        </w:rPr>
        <w:t>incorporation</w:t>
      </w:r>
      <w:r w:rsidRPr="00BC14CB">
        <w:rPr>
          <w:rStyle w:val="StyleUnderline"/>
        </w:rPr>
        <w:t xml:space="preserve"> for proto-capitalist markets that increasingly relies on accumulation and is </w:t>
      </w:r>
      <w:r w:rsidRPr="007463FA">
        <w:rPr>
          <w:rStyle w:val="StyleUnderline"/>
          <w:highlight w:val="green"/>
        </w:rPr>
        <w:t xml:space="preserve">based on the </w:t>
      </w:r>
      <w:r w:rsidRPr="007463FA">
        <w:rPr>
          <w:rStyle w:val="Emphasis"/>
          <w:highlight w:val="green"/>
        </w:rPr>
        <w:t>precondition</w:t>
      </w:r>
      <w:r w:rsidRPr="007463FA">
        <w:rPr>
          <w:rStyle w:val="StyleUnderline"/>
          <w:highlight w:val="green"/>
        </w:rPr>
        <w:t xml:space="preserve"> of Indigenous</w:t>
      </w:r>
      <w:r w:rsidRPr="00BC14CB">
        <w:rPr>
          <w:rStyle w:val="StyleUnderline"/>
        </w:rPr>
        <w:t xml:space="preserve">, </w:t>
      </w:r>
      <w:r w:rsidRPr="00C92384">
        <w:rPr>
          <w:rStyle w:val="Emphasis"/>
        </w:rPr>
        <w:t>eliminatory</w:t>
      </w:r>
      <w:r w:rsidRPr="00BC14CB">
        <w:rPr>
          <w:rStyle w:val="StyleUnderline"/>
        </w:rPr>
        <w:t xml:space="preserve"> (i.e., initiative) </w:t>
      </w:r>
      <w:r w:rsidRPr="007463FA">
        <w:rPr>
          <w:rStyle w:val="Emphasis"/>
          <w:highlight w:val="green"/>
        </w:rPr>
        <w:t>death</w:t>
      </w:r>
      <w:r w:rsidRPr="00BC14CB">
        <w:rPr>
          <w:rStyle w:val="StyleUnderline"/>
        </w:rPr>
        <w:t>.</w:t>
      </w:r>
    </w:p>
    <w:p w14:paraId="0092D401" w14:textId="77777777" w:rsidR="00265366" w:rsidRPr="00C92384" w:rsidRDefault="00265366" w:rsidP="00265366">
      <w:pPr>
        <w:rPr>
          <w:sz w:val="16"/>
        </w:rPr>
      </w:pPr>
      <w:r w:rsidRPr="00C92384">
        <w:rPr>
          <w:sz w:val="16"/>
        </w:rPr>
        <w:t xml:space="preserve">Thus, </w:t>
      </w:r>
      <w:r w:rsidRPr="00BC14CB">
        <w:rPr>
          <w:rStyle w:val="StyleUnderline"/>
        </w:rPr>
        <w:t xml:space="preserve">Indigenous labour could </w:t>
      </w:r>
      <w:r w:rsidRPr="00D31D4B">
        <w:rPr>
          <w:rStyle w:val="Emphasis"/>
        </w:rPr>
        <w:t>never</w:t>
      </w:r>
      <w:r w:rsidRPr="00BC14CB">
        <w:rPr>
          <w:rStyle w:val="StyleUnderline"/>
        </w:rPr>
        <w:t xml:space="preserve"> be understood as anything other than </w:t>
      </w:r>
      <w:r w:rsidRPr="00D31D4B">
        <w:rPr>
          <w:rStyle w:val="Emphasis"/>
        </w:rPr>
        <w:t>surplus</w:t>
      </w:r>
      <w:r w:rsidRPr="00BC14CB">
        <w:rPr>
          <w:rStyle w:val="StyleUnderline"/>
        </w:rPr>
        <w:t xml:space="preserve"> in the precapitalist and eventually capitalist economies that emerged </w:t>
      </w:r>
      <w:r w:rsidRPr="00C92384">
        <w:rPr>
          <w:sz w:val="16"/>
        </w:rPr>
        <w:t xml:space="preserve">(a point to which I return in chapter 2).79 </w:t>
      </w:r>
      <w:r w:rsidRPr="00BC14CB">
        <w:rPr>
          <w:rStyle w:val="StyleUnderline"/>
        </w:rPr>
        <w:t xml:space="preserve">Their labour resulted in the </w:t>
      </w:r>
      <w:r w:rsidRPr="00D31D4B">
        <w:rPr>
          <w:rStyle w:val="Emphasis"/>
        </w:rPr>
        <w:t>creation</w:t>
      </w:r>
      <w:r w:rsidRPr="00BC14CB">
        <w:rPr>
          <w:rStyle w:val="StyleUnderline"/>
        </w:rPr>
        <w:t xml:space="preserve"> and </w:t>
      </w:r>
      <w:r w:rsidRPr="00D31D4B">
        <w:rPr>
          <w:rStyle w:val="Emphasis"/>
        </w:rPr>
        <w:t>maintenance</w:t>
      </w:r>
      <w:r w:rsidRPr="00BC14CB">
        <w:rPr>
          <w:rStyle w:val="StyleUnderline"/>
        </w:rPr>
        <w:t xml:space="preserve"> of “</w:t>
      </w:r>
      <w:commentRangeStart w:id="0"/>
      <w:r w:rsidRPr="00014C00">
        <w:rPr>
          <w:rStyle w:val="Emphasis"/>
        </w:rPr>
        <w:t>ecclesiastical plantations</w:t>
      </w:r>
      <w:commentRangeEnd w:id="0"/>
      <w:r w:rsidRPr="00BC14CB">
        <w:rPr>
          <w:rStyle w:val="CommentReference"/>
          <w:sz w:val="22"/>
          <w:szCs w:val="22"/>
          <w:u w:val="single"/>
        </w:rPr>
        <w:commentReference w:id="0"/>
      </w:r>
      <w:r w:rsidRPr="00BC14CB">
        <w:rPr>
          <w:rStyle w:val="StyleUnderline"/>
        </w:rPr>
        <w:t>”</w:t>
      </w:r>
      <w:r w:rsidRPr="00C92384">
        <w:rPr>
          <w:sz w:val="16"/>
        </w:rPr>
        <w:t xml:space="preserve"> throughout Latin America and the Hispanophone Caribbean, which are often not analyzed as contributing to world economic development as black plantation work, because Indigenous colonial labour/work was absorbed into and as the foundation (read: base) for the newly created, independent Latin American states in the early nineteenth century.80 This process instituted an antagonism that involuntary settler states like those in the Caribbean can resolve for their black, South Asian, and Creole populations broadly, but not for Indigenous populations. The state, then, came to redirect and embody the futurity of Indigenous labour, delinking it from the Indigenous body and Indigenous cosmogonic narratives. Moreover, we can see in Latin America at the dawn of independence (early nineteenth century), the same equation in Fanon—“you are rich because you are white, you are white because you are rich”—used to stretch Marxist analysis for late colonies.81 Therefore, there is a clear link between colonial Latin America, colonial Africa, and the early Caribbean with regard to race and economics. However, because subordinated classes have already been historically delinked in categories of analysis, the similarity of their positions is lost both historically and contemporaneously.</w:t>
      </w:r>
    </w:p>
    <w:p w14:paraId="1BDBD167" w14:textId="77777777" w:rsidR="00265366" w:rsidRPr="00BC14CB" w:rsidRDefault="00265366" w:rsidP="00265366">
      <w:pPr>
        <w:rPr>
          <w:rStyle w:val="StyleUnderline"/>
        </w:rPr>
      </w:pPr>
      <w:r w:rsidRPr="00BC14CB">
        <w:rPr>
          <w:rStyle w:val="StyleUnderline"/>
        </w:rPr>
        <w:t xml:space="preserve">Las Casas’s </w:t>
      </w:r>
      <w:r w:rsidRPr="007463FA">
        <w:rPr>
          <w:rStyle w:val="StyleUnderline"/>
          <w:highlight w:val="green"/>
        </w:rPr>
        <w:t>conversion</w:t>
      </w:r>
      <w:r w:rsidRPr="00BC14CB">
        <w:rPr>
          <w:rStyle w:val="StyleUnderline"/>
        </w:rPr>
        <w:t xml:space="preserve"> that </w:t>
      </w:r>
      <w:r w:rsidRPr="007463FA">
        <w:rPr>
          <w:rStyle w:val="Emphasis"/>
          <w:highlight w:val="green"/>
        </w:rPr>
        <w:t>justified</w:t>
      </w:r>
      <w:r w:rsidRPr="00BC14CB">
        <w:rPr>
          <w:rStyle w:val="StyleUnderline"/>
        </w:rPr>
        <w:t xml:space="preserve"> the </w:t>
      </w:r>
      <w:r w:rsidRPr="007463FA">
        <w:rPr>
          <w:rStyle w:val="Emphasis"/>
          <w:highlight w:val="green"/>
        </w:rPr>
        <w:t>importation</w:t>
      </w:r>
      <w:r w:rsidRPr="007463FA">
        <w:rPr>
          <w:rStyle w:val="StyleUnderline"/>
          <w:highlight w:val="green"/>
        </w:rPr>
        <w:t xml:space="preserve"> of black enslaved labour</w:t>
      </w:r>
      <w:r w:rsidRPr="00BC14CB">
        <w:rPr>
          <w:rStyle w:val="StyleUnderline"/>
        </w:rPr>
        <w:t xml:space="preserve"> was effective not only </w:t>
      </w:r>
      <w:r w:rsidRPr="007463FA">
        <w:rPr>
          <w:rStyle w:val="StyleUnderline"/>
          <w:highlight w:val="green"/>
        </w:rPr>
        <w:t>because it found a</w:t>
      </w:r>
      <w:r w:rsidRPr="00BC14CB">
        <w:rPr>
          <w:rStyle w:val="StyleUnderline"/>
        </w:rPr>
        <w:t xml:space="preserve"> more reliable and in theory </w:t>
      </w:r>
      <w:r w:rsidRPr="007463FA">
        <w:rPr>
          <w:rStyle w:val="Emphasis"/>
          <w:highlight w:val="green"/>
        </w:rPr>
        <w:t>endlessly renewable</w:t>
      </w:r>
      <w:r w:rsidRPr="007463FA">
        <w:rPr>
          <w:rStyle w:val="StyleUnderline"/>
          <w:highlight w:val="green"/>
        </w:rPr>
        <w:t xml:space="preserve"> labour source</w:t>
      </w:r>
      <w:r w:rsidRPr="00BC14CB">
        <w:rPr>
          <w:rStyle w:val="StyleUnderline"/>
        </w:rPr>
        <w:t xml:space="preserve">. It worked because </w:t>
      </w:r>
      <w:r w:rsidRPr="007463FA">
        <w:rPr>
          <w:rStyle w:val="StyleUnderline"/>
          <w:highlight w:val="green"/>
        </w:rPr>
        <w:t xml:space="preserve">it </w:t>
      </w:r>
      <w:r w:rsidRPr="007463FA">
        <w:rPr>
          <w:rStyle w:val="Emphasis"/>
          <w:highlight w:val="green"/>
        </w:rPr>
        <w:t>froze</w:t>
      </w:r>
      <w:r w:rsidRPr="007463FA">
        <w:rPr>
          <w:rStyle w:val="StyleUnderline"/>
          <w:highlight w:val="green"/>
        </w:rPr>
        <w:t xml:space="preserve"> Indigenous labour in time-space and, by </w:t>
      </w:r>
      <w:r w:rsidRPr="007463FA">
        <w:rPr>
          <w:rStyle w:val="Emphasis"/>
          <w:highlight w:val="green"/>
        </w:rPr>
        <w:t>fixing</w:t>
      </w:r>
      <w:r w:rsidRPr="00BC14CB">
        <w:rPr>
          <w:rStyle w:val="StyleUnderline"/>
        </w:rPr>
        <w:t xml:space="preserve"> and thus </w:t>
      </w:r>
      <w:r w:rsidRPr="007463FA">
        <w:rPr>
          <w:rStyle w:val="Emphasis"/>
          <w:highlight w:val="green"/>
        </w:rPr>
        <w:t>disappearing</w:t>
      </w:r>
      <w:r w:rsidRPr="007463FA">
        <w:rPr>
          <w:rStyle w:val="StyleUnderline"/>
          <w:highlight w:val="green"/>
        </w:rPr>
        <w:t xml:space="preserve"> that labour, </w:t>
      </w:r>
      <w:r w:rsidRPr="007463FA">
        <w:rPr>
          <w:rStyle w:val="Emphasis"/>
          <w:highlight w:val="green"/>
        </w:rPr>
        <w:t>usurped their sovereignty</w:t>
      </w:r>
      <w:r w:rsidRPr="00BC14CB">
        <w:rPr>
          <w:rStyle w:val="StyleUnderline"/>
        </w:rPr>
        <w:t xml:space="preserve">. It rendered Indigenous Peoples’ “work” invisible (prior to and at conquest) whether it was for their own well-being (labour) or for the continued well-being of the European cultural-economic system that supplanted theirs. </w:t>
      </w:r>
      <w:r w:rsidRPr="00C92384">
        <w:rPr>
          <w:sz w:val="16"/>
        </w:rPr>
        <w:t xml:space="preserve">In other words, while the conversion is identified as Las Casas’s own recognition of Indigenous humanity (vis-à-vis Africans’ infrahumanity), it is also part of that original Conversion that Columbus achieved in the discursive economy that rendered their labour invisible against Europe’s needs (scarcity). In this latter Conversion, Indigenous labour is again rendered invisible against Europe’s needs (scarcity), but this time it is spiritual scarcity that will continue to organize them as a material underclass. </w:t>
      </w:r>
      <w:r w:rsidRPr="00BC14CB">
        <w:rPr>
          <w:rStyle w:val="StyleUnderline"/>
        </w:rPr>
        <w:t>Within the latter form of scarcity, Indigenous work as a supersession of their labour is, again, rendered invisible against the scarcity Europeans experienced.</w:t>
      </w:r>
      <w:r w:rsidRPr="00C92384">
        <w:rPr>
          <w:sz w:val="16"/>
        </w:rPr>
        <w:t xml:space="preserve"> Moreover, </w:t>
      </w:r>
      <w:r w:rsidRPr="00BC14CB">
        <w:rPr>
          <w:rStyle w:val="StyleUnderline"/>
        </w:rPr>
        <w:t>when</w:t>
      </w:r>
      <w:r w:rsidRPr="00C92384">
        <w:rPr>
          <w:sz w:val="16"/>
        </w:rPr>
        <w:t xml:space="preserve"> </w:t>
      </w:r>
      <w:r w:rsidRPr="00784DDE">
        <w:rPr>
          <w:strike/>
          <w:sz w:val="16"/>
        </w:rPr>
        <w:t>blacks</w:t>
      </w:r>
      <w:r w:rsidRPr="00C92384">
        <w:rPr>
          <w:sz w:val="16"/>
        </w:rPr>
        <w:t xml:space="preserve"> [</w:t>
      </w:r>
      <w:r w:rsidRPr="007463FA">
        <w:rPr>
          <w:rStyle w:val="StyleUnderline"/>
          <w:highlight w:val="green"/>
        </w:rPr>
        <w:t>black people</w:t>
      </w:r>
      <w:r w:rsidRPr="00BC14CB">
        <w:rPr>
          <w:rStyle w:val="StyleUnderline"/>
        </w:rPr>
        <w:t xml:space="preserve">] are eventually imported as slaves, they come to be </w:t>
      </w:r>
      <w:r w:rsidRPr="00D31D4B">
        <w:rPr>
          <w:rStyle w:val="Emphasis"/>
        </w:rPr>
        <w:t>associated</w:t>
      </w:r>
      <w:r w:rsidRPr="00BC14CB">
        <w:rPr>
          <w:rStyle w:val="StyleUnderline"/>
        </w:rPr>
        <w:t xml:space="preserve"> with needs and </w:t>
      </w:r>
      <w:r w:rsidRPr="00D31D4B">
        <w:rPr>
          <w:rStyle w:val="Emphasis"/>
        </w:rPr>
        <w:t>scarcity</w:t>
      </w:r>
      <w:r w:rsidRPr="00BC14CB">
        <w:rPr>
          <w:rStyle w:val="StyleUnderline"/>
        </w:rPr>
        <w:t xml:space="preserve">: conditions satisfied by work. They </w:t>
      </w:r>
      <w:r w:rsidRPr="007463FA">
        <w:rPr>
          <w:rStyle w:val="StyleUnderline"/>
          <w:highlight w:val="green"/>
        </w:rPr>
        <w:t>are tied</w:t>
      </w:r>
      <w:r w:rsidRPr="00BC14CB">
        <w:rPr>
          <w:rStyle w:val="StyleUnderline"/>
        </w:rPr>
        <w:t xml:space="preserve">, therefore, </w:t>
      </w:r>
      <w:r w:rsidRPr="007463FA">
        <w:rPr>
          <w:rStyle w:val="StyleUnderline"/>
          <w:highlight w:val="green"/>
        </w:rPr>
        <w:t xml:space="preserve">to </w:t>
      </w:r>
      <w:r w:rsidRPr="007463FA">
        <w:rPr>
          <w:rStyle w:val="Emphasis"/>
          <w:highlight w:val="green"/>
        </w:rPr>
        <w:t>work</w:t>
      </w:r>
      <w:r w:rsidRPr="007463FA">
        <w:rPr>
          <w:rStyle w:val="StyleUnderline"/>
          <w:highlight w:val="green"/>
        </w:rPr>
        <w:t xml:space="preserve"> rather than </w:t>
      </w:r>
      <w:r w:rsidRPr="007463FA">
        <w:rPr>
          <w:rStyle w:val="Emphasis"/>
          <w:highlight w:val="green"/>
        </w:rPr>
        <w:t>abundance</w:t>
      </w:r>
      <w:r w:rsidRPr="00BC14CB">
        <w:rPr>
          <w:rStyle w:val="StyleUnderline"/>
        </w:rPr>
        <w:t xml:space="preserve"> (a misreading of Indigenous labour systems), </w:t>
      </w:r>
      <w:r w:rsidRPr="007463FA">
        <w:rPr>
          <w:rStyle w:val="StyleUnderline"/>
          <w:highlight w:val="green"/>
        </w:rPr>
        <w:t xml:space="preserve">so their labour becomes visible </w:t>
      </w:r>
      <w:r w:rsidRPr="00784DDE">
        <w:rPr>
          <w:rStyle w:val="StyleUnderline"/>
        </w:rPr>
        <w:t>as work</w:t>
      </w:r>
      <w:r w:rsidRPr="007463FA">
        <w:rPr>
          <w:rStyle w:val="StyleUnderline"/>
          <w:highlight w:val="green"/>
        </w:rPr>
        <w:t xml:space="preserve"> because it is on the other side of the dialectic</w:t>
      </w:r>
      <w:r w:rsidRPr="00BC14CB">
        <w:rPr>
          <w:rStyle w:val="StyleUnderline"/>
        </w:rPr>
        <w:t>.</w:t>
      </w:r>
    </w:p>
    <w:p w14:paraId="5AFD283F" w14:textId="77777777" w:rsidR="00265366" w:rsidRPr="00BC14CB" w:rsidRDefault="00265366" w:rsidP="00265366">
      <w:pPr>
        <w:rPr>
          <w:rStyle w:val="StyleUnderline"/>
        </w:rPr>
      </w:pPr>
      <w:r w:rsidRPr="00C92384">
        <w:rPr>
          <w:sz w:val="16"/>
        </w:rPr>
        <w:t xml:space="preserve">Although she does not articulate it in these terms, Wynter directs us to this process of making Indigenous labour invisible. In her essays on Las Casas’s conversion, Wynter notes that </w:t>
      </w:r>
      <w:r w:rsidRPr="00BC14CB">
        <w:rPr>
          <w:rStyle w:val="StyleUnderline"/>
        </w:rPr>
        <w:t xml:space="preserve">Las Casas’s suggestion of importing people to be enslaved was part of the </w:t>
      </w:r>
      <w:r w:rsidRPr="00D31D4B">
        <w:rPr>
          <w:rStyle w:val="Emphasis"/>
        </w:rPr>
        <w:t>same logic</w:t>
      </w:r>
      <w:r w:rsidRPr="00BC14CB">
        <w:rPr>
          <w:rStyle w:val="StyleUnderline"/>
        </w:rPr>
        <w:t xml:space="preserve"> that led him to argue that </w:t>
      </w:r>
      <w:r w:rsidRPr="00D31D4B">
        <w:rPr>
          <w:rStyle w:val="Emphasis"/>
        </w:rPr>
        <w:t>Indigenous Peoples</w:t>
      </w:r>
      <w:r w:rsidRPr="00BC14CB">
        <w:rPr>
          <w:rStyle w:val="StyleUnderline"/>
        </w:rPr>
        <w:t xml:space="preserve"> should </w:t>
      </w:r>
      <w:r w:rsidRPr="00D31D4B">
        <w:rPr>
          <w:rStyle w:val="Emphasis"/>
        </w:rPr>
        <w:t>not</w:t>
      </w:r>
      <w:r w:rsidRPr="00BC14CB">
        <w:rPr>
          <w:rStyle w:val="StyleUnderline"/>
        </w:rPr>
        <w:t xml:space="preserve"> be </w:t>
      </w:r>
      <w:r w:rsidRPr="00D31D4B">
        <w:rPr>
          <w:rStyle w:val="Emphasis"/>
        </w:rPr>
        <w:t>enslaved</w:t>
      </w:r>
      <w:r w:rsidRPr="00C92384">
        <w:rPr>
          <w:sz w:val="16"/>
        </w:rPr>
        <w:t>. As scholars on “just law” and Las Casas also observe, she writes, “</w:t>
      </w:r>
      <w:r w:rsidRPr="00BC14CB">
        <w:rPr>
          <w:rStyle w:val="StyleUnderline"/>
        </w:rPr>
        <w:t>Las Casas is not here proposing the substitution of White and Black slaves for Indian slaves per se, but instead the substitution of enslaved men and women who can be categorized as ‘justly enslaved’</w:t>
      </w:r>
      <w:r w:rsidRPr="00C92384">
        <w:rPr>
          <w:sz w:val="16"/>
        </w:rPr>
        <w:t xml:space="preserve"> within the system of classification legitimated by Catholic Christian doctrine, for a group of enslaved men and women who cannot be so classified.”82 With this distinction, Wynter points to something fundamental about the exchange of </w:t>
      </w:r>
      <w:r w:rsidRPr="00C92384">
        <w:rPr>
          <w:strike/>
          <w:sz w:val="16"/>
        </w:rPr>
        <w:t>blacks</w:t>
      </w:r>
      <w:r w:rsidRPr="00C92384">
        <w:rPr>
          <w:sz w:val="16"/>
        </w:rPr>
        <w:t xml:space="preserve"> [black people] for Indians</w:t>
      </w:r>
      <w:r w:rsidRPr="00BC14CB">
        <w:rPr>
          <w:rStyle w:val="StyleUnderline"/>
        </w:rPr>
        <w:t xml:space="preserve">. It was never the same exchange, and it </w:t>
      </w:r>
      <w:r w:rsidRPr="00D31D4B">
        <w:rPr>
          <w:rStyle w:val="Emphasis"/>
        </w:rPr>
        <w:t>excises</w:t>
      </w:r>
      <w:r w:rsidRPr="00BC14CB">
        <w:rPr>
          <w:rStyle w:val="StyleUnderline"/>
        </w:rPr>
        <w:t xml:space="preserve"> Indigenous Peoples from the fact and language of “just” labour. In other words, their labour could </w:t>
      </w:r>
      <w:r w:rsidRPr="00D31D4B">
        <w:rPr>
          <w:rStyle w:val="Emphasis"/>
        </w:rPr>
        <w:t>no longer</w:t>
      </w:r>
      <w:r w:rsidRPr="00BC14CB">
        <w:rPr>
          <w:rStyle w:val="StyleUnderline"/>
        </w:rPr>
        <w:t xml:space="preserve"> be </w:t>
      </w:r>
      <w:r w:rsidRPr="00D31D4B">
        <w:rPr>
          <w:rStyle w:val="Emphasis"/>
        </w:rPr>
        <w:t>understood</w:t>
      </w:r>
      <w:r w:rsidRPr="00C92384">
        <w:rPr>
          <w:sz w:val="16"/>
        </w:rPr>
        <w:t xml:space="preserve"> within the new governing logic of the Indies </w:t>
      </w:r>
      <w:r w:rsidRPr="00BC14CB">
        <w:rPr>
          <w:rStyle w:val="StyleUnderline"/>
        </w:rPr>
        <w:t xml:space="preserve">because it could not be </w:t>
      </w:r>
      <w:r w:rsidRPr="00D31D4B">
        <w:rPr>
          <w:rStyle w:val="Emphasis"/>
        </w:rPr>
        <w:t>captured</w:t>
      </w:r>
      <w:r w:rsidRPr="00BC14CB">
        <w:rPr>
          <w:rStyle w:val="StyleUnderline"/>
        </w:rPr>
        <w:t xml:space="preserve"> even by the category of </w:t>
      </w:r>
      <w:r w:rsidRPr="00D31D4B">
        <w:rPr>
          <w:rStyle w:val="Emphasis"/>
        </w:rPr>
        <w:t>unfree labour</w:t>
      </w:r>
      <w:r w:rsidRPr="00BC14CB">
        <w:rPr>
          <w:rStyle w:val="StyleUnderline"/>
        </w:rPr>
        <w:t>, which would come to be associated with the rise of capitalism and the eventual class consciousness of the formerly enslaved and indentured.</w:t>
      </w:r>
    </w:p>
    <w:p w14:paraId="3CFDD756" w14:textId="77777777" w:rsidR="00265366" w:rsidRPr="00C92384" w:rsidRDefault="00265366" w:rsidP="00265366">
      <w:pPr>
        <w:rPr>
          <w:sz w:val="16"/>
        </w:rPr>
      </w:pPr>
      <w:r w:rsidRPr="00C92384">
        <w:rPr>
          <w:sz w:val="16"/>
        </w:rPr>
        <w:t xml:space="preserve">Thus, </w:t>
      </w:r>
      <w:r w:rsidRPr="007463FA">
        <w:rPr>
          <w:rStyle w:val="StyleUnderline"/>
          <w:highlight w:val="green"/>
        </w:rPr>
        <w:t>Indigenous</w:t>
      </w:r>
      <w:r w:rsidRPr="00BC14CB">
        <w:rPr>
          <w:rStyle w:val="StyleUnderline"/>
        </w:rPr>
        <w:t xml:space="preserve"> Peoples’ </w:t>
      </w:r>
      <w:r w:rsidRPr="007463FA">
        <w:rPr>
          <w:rStyle w:val="StyleUnderline"/>
          <w:highlight w:val="green"/>
        </w:rPr>
        <w:t xml:space="preserve">labour </w:t>
      </w:r>
      <w:r w:rsidRPr="007463FA">
        <w:rPr>
          <w:rStyle w:val="Emphasis"/>
          <w:highlight w:val="green"/>
        </w:rPr>
        <w:t>disappears</w:t>
      </w:r>
      <w:r w:rsidRPr="00BC14CB">
        <w:rPr>
          <w:rStyle w:val="StyleUnderline"/>
        </w:rPr>
        <w:t xml:space="preserve"> along with the Indigenous body</w:t>
      </w:r>
      <w:r w:rsidRPr="00C92384">
        <w:rPr>
          <w:sz w:val="16"/>
        </w:rPr>
        <w:t xml:space="preserve"> in the Caribbean in particular, </w:t>
      </w:r>
      <w:r w:rsidRPr="00BC14CB">
        <w:rPr>
          <w:rStyle w:val="StyleUnderline"/>
        </w:rPr>
        <w:t>not singularly</w:t>
      </w:r>
      <w:r w:rsidRPr="00C92384">
        <w:rPr>
          <w:sz w:val="16"/>
        </w:rPr>
        <w:t xml:space="preserve"> </w:t>
      </w:r>
      <w:r w:rsidRPr="00BC14CB">
        <w:rPr>
          <w:rStyle w:val="StyleUnderline"/>
        </w:rPr>
        <w:t>because of the narrative of extinction</w:t>
      </w:r>
      <w:r w:rsidRPr="00C92384">
        <w:rPr>
          <w:sz w:val="16"/>
        </w:rPr>
        <w:t xml:space="preserve">—which originates with Las Casas and other priests—that dominates the region, as we are led to believe. </w:t>
      </w:r>
      <w:r w:rsidRPr="00BC14CB">
        <w:rPr>
          <w:rStyle w:val="StyleUnderline"/>
        </w:rPr>
        <w:t xml:space="preserve">It disappears </w:t>
      </w:r>
      <w:r w:rsidRPr="007463FA">
        <w:rPr>
          <w:rStyle w:val="StyleUnderline"/>
          <w:highlight w:val="green"/>
        </w:rPr>
        <w:t xml:space="preserve">because of its </w:t>
      </w:r>
      <w:r w:rsidRPr="007463FA">
        <w:rPr>
          <w:rStyle w:val="Emphasis"/>
          <w:highlight w:val="green"/>
        </w:rPr>
        <w:t>delinking</w:t>
      </w:r>
      <w:r w:rsidRPr="007463FA">
        <w:rPr>
          <w:rStyle w:val="StyleUnderline"/>
          <w:highlight w:val="green"/>
        </w:rPr>
        <w:t xml:space="preserve"> from</w:t>
      </w:r>
      <w:r w:rsidRPr="00BC14CB">
        <w:rPr>
          <w:rStyle w:val="StyleUnderline"/>
        </w:rPr>
        <w:t xml:space="preserve"> the category of </w:t>
      </w:r>
      <w:r w:rsidRPr="007463FA">
        <w:rPr>
          <w:rStyle w:val="Emphasis"/>
          <w:highlight w:val="green"/>
        </w:rPr>
        <w:t>just, unfree labour</w:t>
      </w:r>
      <w:r w:rsidRPr="007463FA">
        <w:rPr>
          <w:rStyle w:val="StyleUnderline"/>
          <w:highlight w:val="green"/>
        </w:rPr>
        <w:t xml:space="preserve"> and its</w:t>
      </w:r>
      <w:r w:rsidRPr="00BC14CB">
        <w:rPr>
          <w:rStyle w:val="StyleUnderline"/>
        </w:rPr>
        <w:t xml:space="preserve"> permanent </w:t>
      </w:r>
      <w:r w:rsidRPr="007463FA">
        <w:rPr>
          <w:rStyle w:val="Emphasis"/>
          <w:highlight w:val="green"/>
        </w:rPr>
        <w:t>suture</w:t>
      </w:r>
      <w:r w:rsidRPr="007463FA">
        <w:rPr>
          <w:rStyle w:val="StyleUnderline"/>
          <w:highlight w:val="green"/>
        </w:rPr>
        <w:t xml:space="preserve"> with the</w:t>
      </w:r>
      <w:r w:rsidRPr="00BC14CB">
        <w:rPr>
          <w:rStyle w:val="StyleUnderline"/>
        </w:rPr>
        <w:t xml:space="preserve"> religious-ontological </w:t>
      </w:r>
      <w:r w:rsidRPr="007463FA">
        <w:rPr>
          <w:rStyle w:val="StyleUnderline"/>
          <w:highlight w:val="green"/>
        </w:rPr>
        <w:t>function of</w:t>
      </w:r>
      <w:r w:rsidRPr="00BC14CB">
        <w:rPr>
          <w:rStyle w:val="StyleUnderline"/>
        </w:rPr>
        <w:t xml:space="preserve"> the </w:t>
      </w:r>
      <w:r w:rsidRPr="007463FA">
        <w:rPr>
          <w:rStyle w:val="StyleUnderline"/>
          <w:highlight w:val="green"/>
        </w:rPr>
        <w:t>discoverie</w:t>
      </w:r>
      <w:r w:rsidRPr="00BC14CB">
        <w:rPr>
          <w:rStyle w:val="StyleUnderline"/>
        </w:rPr>
        <w:t>s. The development of the plantation mode of production allowed</w:t>
      </w:r>
      <w:r w:rsidRPr="00C92384">
        <w:rPr>
          <w:sz w:val="16"/>
        </w:rPr>
        <w:t xml:space="preserve"> </w:t>
      </w:r>
      <w:r w:rsidRPr="00C92384">
        <w:rPr>
          <w:strike/>
          <w:sz w:val="16"/>
        </w:rPr>
        <w:t>blacks</w:t>
      </w:r>
      <w:r w:rsidRPr="00C92384">
        <w:rPr>
          <w:sz w:val="16"/>
        </w:rPr>
        <w:t xml:space="preserve"> [</w:t>
      </w:r>
      <w:r w:rsidRPr="00BC14CB">
        <w:rPr>
          <w:rStyle w:val="StyleUnderline"/>
        </w:rPr>
        <w:t xml:space="preserve">black people] to </w:t>
      </w:r>
      <w:r w:rsidRPr="00D31D4B">
        <w:rPr>
          <w:rStyle w:val="Emphasis"/>
        </w:rPr>
        <w:t>outstrip</w:t>
      </w:r>
      <w:r w:rsidRPr="00BC14CB">
        <w:rPr>
          <w:rStyle w:val="StyleUnderline"/>
        </w:rPr>
        <w:t xml:space="preserve"> this suture</w:t>
      </w:r>
      <w:r w:rsidRPr="00C92384">
        <w:rPr>
          <w:sz w:val="16"/>
        </w:rPr>
        <w:t>, whereas the substitution of the repartimiento for the encomienda did not do the same for Indigenous Peoples. This is the real significance of Wynter’s argument that the exchange of blacks for Indians was not equivalent. Both groups continue to work for European humanity and economies, but that work is not only understood and articulated differently; it is also ideologically divergent in the religious-secular dialectic that produces blacks and Indentured Peoples (e.g., South Asians) as modern subjects. In this context, Las Casas’s work is central for rethinking the history of labour in the Americas and the Caribbean. Although he operates in what was then the single religious-monarchic context for understanding that history (the papal granting of discovered territories first to Portugal’s sovereigns and then, with the Americas, to Spain), his work chronicles Indigenous Peoples’ religious and economic conversions.</w:t>
      </w:r>
    </w:p>
    <w:p w14:paraId="713AC353" w14:textId="77777777" w:rsidR="00265366" w:rsidRPr="00D31D4B" w:rsidRDefault="00265366" w:rsidP="00265366">
      <w:pPr>
        <w:rPr>
          <w:sz w:val="12"/>
        </w:rPr>
      </w:pPr>
      <w:r w:rsidRPr="00D31D4B">
        <w:rPr>
          <w:sz w:val="12"/>
        </w:rPr>
        <w:t>In A Short Account of the Destruction of the Indies, Las Casas writes that Indigenous Peoples are naturally predisposed to receive the Catholic faith because of their “docile,” kind natures. The text is a plea to Charles V, whom Las Casas supposes has not yet had time to read, and therefore act on, his earlier, longer appeal to stop the brutalization of Indigenous Peoples in the Americas and the Caribbean. A busy Charles V (Holy Roman Emperor) has “perhaps allowed it to slip to the back of your mind.”83 In the shortened appeal, Las Casas chronicles the brutal and often gratuitous extermination of millions of Indigenous Peoples from the Caribbean islands and Latin America’s mainland territories, thus simultaneously producing the region’s foundational extinction narrative as a function of his salvific efforts. He repeatedly contrasts Indigenous (or more aptly Bartolomean) docility with the barbarism of the Spanish conquistadors and settlers. The former in fact have such “delicate constitutions” that he compares them to Spanish nobility who are “born with a silver spoon in their mouths . . . shielded from the rigours of the outside world.”84 In the same passage, he also claims that they have absolutely no desire for “material possessions.”</w:t>
      </w:r>
      <w:r w:rsidRPr="00AC6886">
        <w:rPr>
          <w:sz w:val="12"/>
        </w:rPr>
        <w:t>¶</w:t>
      </w:r>
      <w:r w:rsidRPr="00D31D4B">
        <w:rPr>
          <w:sz w:val="12"/>
        </w:rPr>
        <w:t xml:space="preserve"> Moreover, not only are Indigenous Peoples unsuited to function as slaves, but they seem to live in a “paradise” (a term he uses several times) that requires no work. Las Casas describes the islands as “more fertile and more beautiful than the Royal Gardens in Seville.”85 With his goal of ending the Spaniards’ extermination and torture of Indigenous Peoples, he presents an image of Indigenous Peoples as owing their existence to God’s benevolent design rather than their own labour since the lands they inhabit are so fertile. Indigenous Peoples possess “intelligence,” but only to the extent that they are predisposed to receive the Christian doctrine.86 Their status as “gentle lambs” means that their intelligence and hard work could not have developed those fertile lands. Joyce Caplin has argued that the concept of Indigenous Peoples’ hereditary or “lineage”-based bodily weakness was an old Roman idea about noncitizens as “feminized” and weak. This idea was later recuperated by the English to demonstrate that Indigenous Peoples could have no claim to lands because they were too weak to cultivate them.87</w:t>
      </w:r>
      <w:r w:rsidRPr="00AC6886">
        <w:rPr>
          <w:sz w:val="12"/>
        </w:rPr>
        <w:t>¶</w:t>
      </w:r>
      <w:r w:rsidRPr="00D31D4B">
        <w:rPr>
          <w:sz w:val="12"/>
        </w:rPr>
        <w:t xml:space="preserve"> Without undermining Las Casas’s aims (or immediate context), it is possible to read a record of Indigenous Peoples’ work (the reorganization of their bodily actions for Europeans) even in his descriptions of their supposed docility and aversion. At one point, he notes that Indigenous Peoples supply Europeans with food (and that Europeans’ personal daily food requirement is equivalent to the amount that three indigenous families eat in a month).88 Later, speaking of the gold-rich province of Santa Marta, he writes that its native inhabitants had “the will and the know-how to extract it.”89 In denouncing the barbarism of one “commander” in Trinidad, he further claims that the “local people” “had done everything they could for him.”90 The text includes specific references to their extensive work for Europeans throughout the Caribbean islands and South and Central America’s mainland territories, including building “temples and houses for the friars,” working as domestic servants, working in mines and in the “fields on their master’s estates,” and serving as “beasts of burden” carrying “baggage,” “excessive loads,” “burdens of three and four arrobas for distances of up to a hundred or even two hundred leagues,” as well as carrying “their Christian masters in hammocks.”91</w:t>
      </w:r>
    </w:p>
    <w:p w14:paraId="7664331F" w14:textId="77777777" w:rsidR="00265366" w:rsidRPr="00C92384" w:rsidRDefault="00265366" w:rsidP="00265366">
      <w:pPr>
        <w:rPr>
          <w:sz w:val="16"/>
        </w:rPr>
      </w:pPr>
      <w:r w:rsidRPr="00C92384">
        <w:rPr>
          <w:sz w:val="16"/>
        </w:rPr>
        <w:t xml:space="preserve">In these instances, </w:t>
      </w:r>
      <w:r w:rsidRPr="007463FA">
        <w:rPr>
          <w:rStyle w:val="StyleUnderline"/>
          <w:highlight w:val="green"/>
        </w:rPr>
        <w:t>Indigenous</w:t>
      </w:r>
      <w:r w:rsidRPr="00A85C56">
        <w:rPr>
          <w:rStyle w:val="StyleUnderline"/>
        </w:rPr>
        <w:t xml:space="preserve"> Peoples work for Europeans, but their </w:t>
      </w:r>
      <w:r w:rsidRPr="007463FA">
        <w:rPr>
          <w:rStyle w:val="StyleUnderline"/>
          <w:highlight w:val="green"/>
        </w:rPr>
        <w:t xml:space="preserve">labour is presented in terms of Europeans’ </w:t>
      </w:r>
      <w:r w:rsidRPr="007463FA">
        <w:rPr>
          <w:rStyle w:val="Emphasis"/>
          <w:highlight w:val="green"/>
        </w:rPr>
        <w:t>voracious</w:t>
      </w:r>
      <w:r w:rsidRPr="00A85C56">
        <w:rPr>
          <w:rStyle w:val="StyleUnderline"/>
        </w:rPr>
        <w:t xml:space="preserve"> </w:t>
      </w:r>
      <w:r w:rsidRPr="007463FA">
        <w:rPr>
          <w:rStyle w:val="Emphasis"/>
          <w:highlight w:val="green"/>
        </w:rPr>
        <w:t>capacity</w:t>
      </w:r>
      <w:r w:rsidRPr="007463FA">
        <w:rPr>
          <w:rStyle w:val="StyleUnderline"/>
          <w:highlight w:val="green"/>
        </w:rPr>
        <w:t xml:space="preserve"> for it r</w:t>
      </w:r>
      <w:r w:rsidRPr="00A85C56">
        <w:rPr>
          <w:rStyle w:val="StyleUnderline"/>
        </w:rPr>
        <w:t xml:space="preserve">ather than their </w:t>
      </w:r>
      <w:r w:rsidRPr="00D31D4B">
        <w:rPr>
          <w:rStyle w:val="Emphasis"/>
        </w:rPr>
        <w:t>own production</w:t>
      </w:r>
      <w:r w:rsidRPr="00C92384">
        <w:rPr>
          <w:sz w:val="16"/>
        </w:rPr>
        <w:t xml:space="preserve">. Though “the will and the know-how” above are premised on the fact of abundance, this knowledge can instead be read as native industry, a status Las Casas does not accord it here. European need, stemming from initial scarcity, obscures both Indigenous labour and Indigenous work in the narrative. Moreover, </w:t>
      </w:r>
      <w:r w:rsidRPr="00A85C56">
        <w:rPr>
          <w:rStyle w:val="StyleUnderline"/>
        </w:rPr>
        <w:t xml:space="preserve">because Las Casas frames Indigenous Peoples’ bodily food requirements as substantially </w:t>
      </w:r>
      <w:r w:rsidRPr="00D31D4B">
        <w:rPr>
          <w:rStyle w:val="Emphasis"/>
        </w:rPr>
        <w:t>less</w:t>
      </w:r>
      <w:r w:rsidRPr="00A85C56">
        <w:rPr>
          <w:rStyle w:val="StyleUnderline"/>
        </w:rPr>
        <w:t xml:space="preserve"> than that of Europeans, their food production is </w:t>
      </w:r>
      <w:r w:rsidRPr="00D31D4B">
        <w:rPr>
          <w:rStyle w:val="Emphasis"/>
        </w:rPr>
        <w:t>automatically</w:t>
      </w:r>
      <w:r w:rsidRPr="00A85C56">
        <w:rPr>
          <w:rStyle w:val="StyleUnderline"/>
        </w:rPr>
        <w:t xml:space="preserve"> cast in terms of their </w:t>
      </w:r>
      <w:r w:rsidRPr="00D31D4B">
        <w:rPr>
          <w:rStyle w:val="Emphasis"/>
        </w:rPr>
        <w:t>docility</w:t>
      </w:r>
      <w:r w:rsidRPr="00A85C56">
        <w:rPr>
          <w:rStyle w:val="StyleUnderline"/>
        </w:rPr>
        <w:t xml:space="preserve"> in a land that is so fertile that it spontaneously achieves an aesthetic height that </w:t>
      </w:r>
      <w:r w:rsidRPr="00D31D4B">
        <w:rPr>
          <w:rStyle w:val="Emphasis"/>
        </w:rPr>
        <w:t>no</w:t>
      </w:r>
      <w:r w:rsidRPr="00A85C56">
        <w:rPr>
          <w:rStyle w:val="StyleUnderline"/>
        </w:rPr>
        <w:t xml:space="preserve"> physical labour could re/</w:t>
      </w:r>
      <w:r w:rsidRPr="00D31D4B">
        <w:rPr>
          <w:rStyle w:val="Emphasis"/>
        </w:rPr>
        <w:t>produce</w:t>
      </w:r>
      <w:r w:rsidRPr="00C92384">
        <w:rPr>
          <w:sz w:val="16"/>
        </w:rPr>
        <w:t>. Since the Spanish “royal gardens” are less beautiful than the lands inhabited by Indigenous Peoples in the Americas, it appears that in the latter location, work is antithetical to beauty. Work as a social need or good is thus necessary for Europeans but not for Indigenous Peoples. Therefore, at every moment that natives’ labour for themselves and their work for Europeans rises to the foreground in Las Casas’s writings, it is necessarily substituted both by the view of them as docile (and hence unable to labour, thereby requiring providentially abundant nature) and by the capture of their labour as excess (not scarcity) for European desire.</w:t>
      </w:r>
    </w:p>
    <w:p w14:paraId="7D0A22B8" w14:textId="77777777" w:rsidR="00265366" w:rsidRPr="00C92384" w:rsidRDefault="00265366" w:rsidP="00265366">
      <w:pPr>
        <w:rPr>
          <w:sz w:val="16"/>
        </w:rPr>
      </w:pPr>
      <w:r w:rsidRPr="00C92384">
        <w:rPr>
          <w:sz w:val="16"/>
        </w:rPr>
        <w:t>Las Casas uses docility as a strategy to show how unsuited Indigenous Peoples are to a life of slavery. However, his own documents also provide ample evidence of pre-contact, Indigenous labour (bodily actions for themselves), unconnected to and preceding their enslavement and work under the Spanish. By reading against the grain, we see in Las Casas’s descriptions the labour required to obtain their food, the labour that populated the islands and mainland with “teeming millions” and at least ten kingdoms, “each . . . larger . . . than the whole of the Iberian Peninsula.”92 We need to read against the grain statements such as this about New Spain (presentday Mexico City): “This area had originally boasted four or five great kingdoms, each . . . as large as Spain and . . . inhabited, as the Almighty had ordained, by more people than the combined population of Toledo, Seville, Valladolid, Saragossa and Barcelona, even when these Spanish cities were at the very height of their fortunes.”93 Las Casas’s goal is to communicate the devastation and loss of “four millions souls” in that region, which he does well. However, plainly evident here is the tremendous amount of Indigenous labour that went into building such vast, densely populated kingdoms. Labour by Indigenous Peoples for themselves is literally hidden behind Las Casas’s own conversion and desire to have them under the Crown’s protection.</w:t>
      </w:r>
      <w:r w:rsidRPr="00AC6886">
        <w:rPr>
          <w:sz w:val="12"/>
        </w:rPr>
        <w:t>¶</w:t>
      </w:r>
      <w:r w:rsidRPr="00C92384">
        <w:rPr>
          <w:sz w:val="16"/>
        </w:rPr>
        <w:t xml:space="preserve"> Further, phrases like “done everything they could” gesture to native labour that results in objects for Europeans. That labour is performed within a native worldview, but because it is what “they” (Indigenous Peoples) could give (i.e., what was extracted through exploitation as bare extraction), Las Casas foregrounds the cause and result of the labour, which leads to the misreading of all Indigenous labour as though it were only for Europeans. In another instance of their labour for themselves within their worldview and socioeconomic systems, Las Casas notes Indigenous Peoples “living and working with their families,”94 and the “gourds” of gold that an Indigenous king “gifted” to the Spanish sovereigns. This latter is not work in the mines for Europeans, but labour for native well-being whose product is then presented to Europeans. This gold cannot be viewed solely in terms of its value for Europeans and their later enslavement of Indigenous Peoples to extract it. It is fully produced within a native economy, which does not value it as money in a system of exchange. It is akin to the cultivation of crops, the mining of metals, the making of building materials for temples and other structures, the building of homes, and the development of irrigation systems that native peoples engaged in prior to and after the Columbian error.95</w:t>
      </w:r>
    </w:p>
    <w:p w14:paraId="08E2F3CB" w14:textId="77777777" w:rsidR="00265366" w:rsidRPr="00A85C56" w:rsidRDefault="00265366" w:rsidP="00265366">
      <w:pPr>
        <w:rPr>
          <w:rStyle w:val="StyleUnderline"/>
        </w:rPr>
      </w:pPr>
      <w:r w:rsidRPr="00C92384">
        <w:rPr>
          <w:sz w:val="16"/>
        </w:rPr>
        <w:t xml:space="preserve">Labour for the (well) being of Indigenous Peoples themselves, which precedes the encomienda system and the torture of Indigenous Peoples to produce wealth for Europeans, is increasingly made to intersect with labour for Europeans through the gifts of cloths, food, precious metals, and other items given voluntarily to Europeans before being taken or extracted by force. </w:t>
      </w:r>
      <w:r w:rsidRPr="00A85C56">
        <w:rPr>
          <w:rStyle w:val="StyleUnderline"/>
        </w:rPr>
        <w:t>This process is the “conversion” of Indigenous Peoples from their systems of well-being to those of Europeans, which are tied to wealth accumulation</w:t>
      </w:r>
      <w:r w:rsidRPr="00C92384">
        <w:rPr>
          <w:sz w:val="16"/>
        </w:rPr>
        <w:t>. Thus</w:t>
      </w:r>
      <w:r w:rsidRPr="00A85C56">
        <w:rPr>
          <w:rStyle w:val="StyleUnderline"/>
        </w:rPr>
        <w:t xml:space="preserve">, </w:t>
      </w:r>
      <w:r w:rsidRPr="00784DDE">
        <w:rPr>
          <w:rStyle w:val="StyleUnderline"/>
        </w:rPr>
        <w:t>Indigenous Peoples labour</w:t>
      </w:r>
      <w:r w:rsidRPr="00A85C56">
        <w:rPr>
          <w:rStyle w:val="StyleUnderline"/>
        </w:rPr>
        <w:t xml:space="preserve">/work </w:t>
      </w:r>
      <w:r w:rsidRPr="00784DDE">
        <w:rPr>
          <w:rStyle w:val="StyleUnderline"/>
        </w:rPr>
        <w:t xml:space="preserve">in two </w:t>
      </w:r>
      <w:r w:rsidRPr="00784DDE">
        <w:rPr>
          <w:rStyle w:val="Emphasis"/>
        </w:rPr>
        <w:t>parallel</w:t>
      </w:r>
      <w:r w:rsidRPr="00A85C56">
        <w:rPr>
          <w:rStyle w:val="StyleUnderline"/>
        </w:rPr>
        <w:t xml:space="preserve"> </w:t>
      </w:r>
      <w:r w:rsidRPr="00784DDE">
        <w:rPr>
          <w:rStyle w:val="StyleUnderline"/>
        </w:rPr>
        <w:t>economies</w:t>
      </w:r>
      <w:r w:rsidRPr="00A85C56">
        <w:rPr>
          <w:rStyle w:val="StyleUnderline"/>
        </w:rPr>
        <w:t xml:space="preserve">. In one, they labour for </w:t>
      </w:r>
      <w:r w:rsidRPr="00D31D4B">
        <w:rPr>
          <w:rStyle w:val="Emphasis"/>
        </w:rPr>
        <w:t>themselves</w:t>
      </w:r>
      <w:r w:rsidRPr="00C92384">
        <w:rPr>
          <w:sz w:val="16"/>
        </w:rPr>
        <w:t xml:space="preserve"> and live in cities and towns supporting a “denser population” than many in Spain or Portugal.96 </w:t>
      </w:r>
      <w:r w:rsidRPr="00A85C56">
        <w:rPr>
          <w:rStyle w:val="StyleUnderline"/>
        </w:rPr>
        <w:t xml:space="preserve">In the other economy, Indigenous Peoples not only were traded for goods but were </w:t>
      </w:r>
      <w:r w:rsidRPr="00D31D4B">
        <w:rPr>
          <w:rStyle w:val="Emphasis"/>
        </w:rPr>
        <w:t>forced</w:t>
      </w:r>
      <w:r w:rsidRPr="00A85C56">
        <w:rPr>
          <w:rStyle w:val="StyleUnderline"/>
        </w:rPr>
        <w:t xml:space="preserve"> to </w:t>
      </w:r>
      <w:r w:rsidRPr="00D31D4B">
        <w:rPr>
          <w:rStyle w:val="Emphasis"/>
        </w:rPr>
        <w:t>work</w:t>
      </w:r>
      <w:r w:rsidRPr="00A85C56">
        <w:rPr>
          <w:rStyle w:val="StyleUnderline"/>
        </w:rPr>
        <w:t xml:space="preserve"> in mines, build ships, and carry Europeans’ possessions. While both economies are eclipsed in Caribbean labour history, the latter, which settler colonialism eventually captures (in Latin America, for instance), allows only two outcomes, each revealing something about the conversion of Indigenous labour.</w:t>
      </w:r>
    </w:p>
    <w:p w14:paraId="05AF6B78" w14:textId="77777777" w:rsidR="00265366" w:rsidRPr="00C92384" w:rsidRDefault="00265366" w:rsidP="00265366">
      <w:pPr>
        <w:rPr>
          <w:sz w:val="16"/>
        </w:rPr>
      </w:pPr>
      <w:r w:rsidRPr="00A85C56">
        <w:rPr>
          <w:rStyle w:val="StyleUnderline"/>
        </w:rPr>
        <w:t xml:space="preserve">The first is the </w:t>
      </w:r>
      <w:r w:rsidRPr="00D31D4B">
        <w:rPr>
          <w:rStyle w:val="Emphasis"/>
        </w:rPr>
        <w:t>subordination</w:t>
      </w:r>
      <w:r w:rsidRPr="00A85C56">
        <w:rPr>
          <w:rStyle w:val="StyleUnderline"/>
        </w:rPr>
        <w:t xml:space="preserve"> of Indigenous Peoples’ </w:t>
      </w:r>
      <w:r w:rsidRPr="00D31D4B">
        <w:rPr>
          <w:rStyle w:val="Emphasis"/>
        </w:rPr>
        <w:t>well-being</w:t>
      </w:r>
      <w:r w:rsidRPr="00A85C56">
        <w:rPr>
          <w:rStyle w:val="StyleUnderline"/>
        </w:rPr>
        <w:t xml:space="preserve"> to the </w:t>
      </w:r>
      <w:r w:rsidRPr="00D31D4B">
        <w:rPr>
          <w:rStyle w:val="Emphasis"/>
        </w:rPr>
        <w:t>European economy</w:t>
      </w:r>
      <w:r w:rsidRPr="00C92384">
        <w:rPr>
          <w:sz w:val="16"/>
        </w:rPr>
        <w:t xml:space="preserve"> that at that moment used both money and barter. </w:t>
      </w:r>
      <w:r w:rsidRPr="00A85C56">
        <w:rPr>
          <w:rStyle w:val="StyleUnderline"/>
        </w:rPr>
        <w:t xml:space="preserve">This outcome is graphically represented, for instance, in the image of women forced to </w:t>
      </w:r>
      <w:r w:rsidRPr="00D31D4B">
        <w:rPr>
          <w:rStyle w:val="Emphasis"/>
        </w:rPr>
        <w:t>abandon infants</w:t>
      </w:r>
      <w:r w:rsidRPr="00A85C56">
        <w:rPr>
          <w:rStyle w:val="StyleUnderline"/>
        </w:rPr>
        <w:t xml:space="preserve"> on the road because they could not carry </w:t>
      </w:r>
      <w:r w:rsidRPr="00D31D4B">
        <w:rPr>
          <w:rStyle w:val="Emphasis"/>
        </w:rPr>
        <w:t>both</w:t>
      </w:r>
      <w:r w:rsidRPr="00A85C56">
        <w:rPr>
          <w:rStyle w:val="StyleUnderline"/>
        </w:rPr>
        <w:t xml:space="preserve"> their </w:t>
      </w:r>
      <w:r w:rsidRPr="00D31D4B">
        <w:rPr>
          <w:rStyle w:val="Emphasis"/>
        </w:rPr>
        <w:t>children</w:t>
      </w:r>
      <w:r w:rsidRPr="00A85C56">
        <w:rPr>
          <w:rStyle w:val="StyleUnderline"/>
        </w:rPr>
        <w:t xml:space="preserve"> and the </w:t>
      </w:r>
      <w:r w:rsidRPr="00D31D4B">
        <w:rPr>
          <w:rStyle w:val="Emphasis"/>
        </w:rPr>
        <w:t>Spaniards’ possessions</w:t>
      </w:r>
      <w:r w:rsidRPr="00C92384">
        <w:rPr>
          <w:sz w:val="16"/>
        </w:rPr>
        <w:t>.97 Another example Las Casas recorded is Indigenous Peoples’ idols, which were first confiscated because they were believed to be made of precious metals, and then sold back to them when they were found not to contain gold nor silver.98 The idols’ transformation into goods with measurable value is the translation and conversion of labour for Indigenous well-being within a European economy to serve European needs. This is the capture of Indigenous labour for European well-being as a function of the market.</w:t>
      </w:r>
    </w:p>
    <w:p w14:paraId="35BAA154" w14:textId="77777777" w:rsidR="00265366" w:rsidRPr="00C92384" w:rsidRDefault="00265366" w:rsidP="00265366">
      <w:pPr>
        <w:rPr>
          <w:sz w:val="16"/>
        </w:rPr>
      </w:pPr>
      <w:r w:rsidRPr="00A85C56">
        <w:rPr>
          <w:rStyle w:val="StyleUnderline"/>
        </w:rPr>
        <w:t>The second outcome is the conversion of their pre-conquest, sovereign labour for their own well-being into labour for well-being in God,</w:t>
      </w:r>
      <w:r w:rsidRPr="00C92384">
        <w:rPr>
          <w:sz w:val="16"/>
        </w:rPr>
        <w:t xml:space="preserve"> which Las Casas contrasts to labour for the well-being of Europeans, which he reads as destructive. This outcome is tied to Las Casas’s conversion and is based on their ecclesiastical labour, which he distinguishes from secular work. Las Casas records Indigenous Peoples building churches for the friars who were teaching them the word of God. He sees this work, which serves Europeans, as labour for God (the parallel of the market), hence for their own well-being, differentiating it from the real work that soldiers, governors, and others make them carry out. Moreover, even his criticism of conversion does not entail a rejection of this ecumenical economic value.99 Therefore, from both these conversions—market and God—I argue that Indigenous Peoples’ actual work must be read back into regional histories of capital’s development starting with the middle/passage and its historical narratives that disappear Indigenous labours.</w:t>
      </w:r>
    </w:p>
    <w:p w14:paraId="53CBD8F9" w14:textId="77777777" w:rsidR="00265366" w:rsidRPr="00C92384" w:rsidRDefault="00265366" w:rsidP="00265366">
      <w:pPr>
        <w:rPr>
          <w:sz w:val="16"/>
        </w:rPr>
      </w:pPr>
      <w:r w:rsidRPr="00A85C56">
        <w:rPr>
          <w:rStyle w:val="StyleUnderline"/>
        </w:rPr>
        <w:t xml:space="preserve">Las Casas’s chronicling of Spanish abuses reveals a </w:t>
      </w:r>
      <w:r w:rsidRPr="007463FA">
        <w:rPr>
          <w:rStyle w:val="StyleUnderline"/>
          <w:highlight w:val="green"/>
        </w:rPr>
        <w:t>history of Indigenous</w:t>
      </w:r>
      <w:r w:rsidRPr="00A85C56">
        <w:rPr>
          <w:rStyle w:val="StyleUnderline"/>
        </w:rPr>
        <w:t xml:space="preserve"> Peoples’ </w:t>
      </w:r>
      <w:r w:rsidRPr="007463FA">
        <w:rPr>
          <w:rStyle w:val="StyleUnderline"/>
          <w:highlight w:val="green"/>
        </w:rPr>
        <w:t>labour</w:t>
      </w:r>
      <w:r w:rsidRPr="00A85C56">
        <w:rPr>
          <w:rStyle w:val="StyleUnderline"/>
        </w:rPr>
        <w:t xml:space="preserve"> in the Americas that </w:t>
      </w:r>
      <w:r w:rsidRPr="007463FA">
        <w:rPr>
          <w:rStyle w:val="StyleUnderline"/>
          <w:highlight w:val="green"/>
        </w:rPr>
        <w:t>has not</w:t>
      </w:r>
      <w:r w:rsidRPr="00A85C56">
        <w:rPr>
          <w:rStyle w:val="StyleUnderline"/>
        </w:rPr>
        <w:t xml:space="preserve"> </w:t>
      </w:r>
      <w:r w:rsidRPr="007463FA">
        <w:rPr>
          <w:rStyle w:val="StyleUnderline"/>
          <w:highlight w:val="green"/>
        </w:rPr>
        <w:t>been understood because of</w:t>
      </w:r>
      <w:r w:rsidRPr="00A85C56">
        <w:rPr>
          <w:rStyle w:val="StyleUnderline"/>
        </w:rPr>
        <w:t xml:space="preserve"> these </w:t>
      </w:r>
      <w:r w:rsidRPr="007463FA">
        <w:rPr>
          <w:rStyle w:val="StyleUnderline"/>
          <w:highlight w:val="green"/>
        </w:rPr>
        <w:t>conversion</w:t>
      </w:r>
      <w:r w:rsidRPr="00A85C56">
        <w:rPr>
          <w:rStyle w:val="StyleUnderline"/>
        </w:rPr>
        <w:t xml:space="preserve">s, </w:t>
      </w:r>
      <w:r w:rsidRPr="007463FA">
        <w:rPr>
          <w:rStyle w:val="StyleUnderline"/>
          <w:highlight w:val="green"/>
        </w:rPr>
        <w:t xml:space="preserve">in which they either </w:t>
      </w:r>
      <w:r w:rsidRPr="007463FA">
        <w:rPr>
          <w:rStyle w:val="Emphasis"/>
          <w:highlight w:val="green"/>
        </w:rPr>
        <w:t>work until extinction</w:t>
      </w:r>
      <w:r w:rsidRPr="00A85C56">
        <w:rPr>
          <w:rStyle w:val="StyleUnderline"/>
        </w:rPr>
        <w:t xml:space="preserve"> (hence lack of future usefulness and the need for importing people to be enslaved), </w:t>
      </w:r>
      <w:r w:rsidRPr="007463FA">
        <w:rPr>
          <w:rStyle w:val="StyleUnderline"/>
          <w:highlight w:val="green"/>
        </w:rPr>
        <w:t xml:space="preserve">or </w:t>
      </w:r>
      <w:r w:rsidRPr="007463FA">
        <w:rPr>
          <w:rStyle w:val="Emphasis"/>
          <w:highlight w:val="green"/>
        </w:rPr>
        <w:t>labour for God</w:t>
      </w:r>
      <w:r w:rsidRPr="00A85C56">
        <w:rPr>
          <w:rStyle w:val="StyleUnderline"/>
        </w:rPr>
        <w:t xml:space="preserve">, a spiritual work </w:t>
      </w:r>
      <w:r w:rsidRPr="007463FA">
        <w:rPr>
          <w:rStyle w:val="StyleUnderline"/>
          <w:highlight w:val="green"/>
        </w:rPr>
        <w:t>sitting outside the</w:t>
      </w:r>
      <w:r w:rsidRPr="00A85C56">
        <w:rPr>
          <w:rStyle w:val="StyleUnderline"/>
        </w:rPr>
        <w:t xml:space="preserve"> </w:t>
      </w:r>
      <w:r w:rsidRPr="007463FA">
        <w:rPr>
          <w:rStyle w:val="StyleUnderline"/>
          <w:highlight w:val="green"/>
        </w:rPr>
        <w:t>economie</w:t>
      </w:r>
      <w:r w:rsidRPr="00784DDE">
        <w:rPr>
          <w:rStyle w:val="StyleUnderline"/>
        </w:rPr>
        <w:t>s</w:t>
      </w:r>
      <w:r w:rsidRPr="00A85C56">
        <w:rPr>
          <w:rStyle w:val="StyleUnderline"/>
        </w:rPr>
        <w:t xml:space="preserve"> that will matter for capital’s rise. Incidentally, this labouring until extinction is, to recall, the same goal of slavery according to Walter Rodney, and thus they are subject to the </w:t>
      </w:r>
      <w:r w:rsidRPr="00D31D4B">
        <w:rPr>
          <w:rStyle w:val="Emphasis"/>
        </w:rPr>
        <w:t>same death</w:t>
      </w:r>
      <w:r w:rsidRPr="00A85C56">
        <w:rPr>
          <w:rStyle w:val="StyleUnderline"/>
        </w:rPr>
        <w:t xml:space="preserve"> as</w:t>
      </w:r>
      <w:r w:rsidRPr="00C92384">
        <w:rPr>
          <w:sz w:val="16"/>
        </w:rPr>
        <w:t xml:space="preserve"> </w:t>
      </w:r>
      <w:r w:rsidRPr="00C92384">
        <w:rPr>
          <w:strike/>
          <w:sz w:val="16"/>
        </w:rPr>
        <w:t>blacks</w:t>
      </w:r>
      <w:r w:rsidRPr="00C92384">
        <w:rPr>
          <w:sz w:val="16"/>
        </w:rPr>
        <w:t xml:space="preserve"> [</w:t>
      </w:r>
      <w:r w:rsidRPr="00A85C56">
        <w:rPr>
          <w:rStyle w:val="StyleUnderline"/>
        </w:rPr>
        <w:t xml:space="preserve">black people] in the </w:t>
      </w:r>
      <w:r w:rsidRPr="00D31D4B">
        <w:rPr>
          <w:rStyle w:val="Emphasis"/>
        </w:rPr>
        <w:t>second</w:t>
      </w:r>
      <w:r w:rsidRPr="00A85C56">
        <w:rPr>
          <w:rStyle w:val="StyleUnderline"/>
        </w:rPr>
        <w:t xml:space="preserve"> (</w:t>
      </w:r>
      <w:r w:rsidRPr="00D31D4B">
        <w:rPr>
          <w:rStyle w:val="Emphasis"/>
        </w:rPr>
        <w:t>punitive</w:t>
      </w:r>
      <w:r w:rsidRPr="00A85C56">
        <w:rPr>
          <w:rStyle w:val="StyleUnderline"/>
        </w:rPr>
        <w:t xml:space="preserve">) instance of its occurrence. The first economy, in which Indigenous Peoples cease to function through extinction, is conveniently </w:t>
      </w:r>
      <w:r w:rsidRPr="00D31D4B">
        <w:rPr>
          <w:rStyle w:val="Emphasis"/>
        </w:rPr>
        <w:t>trumped</w:t>
      </w:r>
      <w:r w:rsidRPr="00A85C56">
        <w:rPr>
          <w:rStyle w:val="StyleUnderline"/>
        </w:rPr>
        <w:t xml:space="preserve"> by the second, which </w:t>
      </w:r>
      <w:r w:rsidRPr="00D31D4B">
        <w:rPr>
          <w:rStyle w:val="Emphasis"/>
        </w:rPr>
        <w:t>hides</w:t>
      </w:r>
      <w:r w:rsidRPr="00A85C56">
        <w:rPr>
          <w:rStyle w:val="StyleUnderline"/>
        </w:rPr>
        <w:t xml:space="preserve"> their continuing work for European well-being</w:t>
      </w:r>
      <w:r w:rsidRPr="00C92384">
        <w:rPr>
          <w:sz w:val="16"/>
        </w:rPr>
        <w:t xml:space="preserve">. </w:t>
      </w:r>
      <w:r w:rsidRPr="00A85C56">
        <w:rPr>
          <w:rStyle w:val="StyleUnderline"/>
        </w:rPr>
        <w:t xml:space="preserve">Since, however, it is the first that matters for the rise of capital, and in it they </w:t>
      </w:r>
      <w:r w:rsidRPr="00D31D4B">
        <w:rPr>
          <w:rStyle w:val="Emphasis"/>
        </w:rPr>
        <w:t>cease</w:t>
      </w:r>
      <w:r w:rsidRPr="00A85C56">
        <w:rPr>
          <w:rStyle w:val="StyleUnderline"/>
        </w:rPr>
        <w:t xml:space="preserve"> to be </w:t>
      </w:r>
      <w:r w:rsidRPr="00D31D4B">
        <w:rPr>
          <w:rStyle w:val="Emphasis"/>
        </w:rPr>
        <w:t>productive</w:t>
      </w:r>
      <w:r w:rsidRPr="00C92384">
        <w:rPr>
          <w:sz w:val="16"/>
        </w:rPr>
        <w:t xml:space="preserve">, especially in the Caribbean territories where extinction is seen as having been definitive, </w:t>
      </w:r>
      <w:r w:rsidRPr="00A85C56">
        <w:rPr>
          <w:rStyle w:val="StyleUnderline"/>
        </w:rPr>
        <w:t>Indigenous Peoples are simply left out</w:t>
      </w:r>
      <w:r w:rsidRPr="00C92384">
        <w:rPr>
          <w:sz w:val="16"/>
        </w:rPr>
        <w:t xml:space="preserve"> of Caribbean narratives of capital’s development and rise that track its prehistory to the introduction of enslaved blacks to the region. Since Indigenous Peoples’ work only remains through religious conversion and salvation, it effectively ceases to matter at all.</w:t>
      </w:r>
    </w:p>
    <w:p w14:paraId="4E4FB0E8" w14:textId="77777777" w:rsidR="00265366" w:rsidRPr="00A85C56" w:rsidRDefault="00265366" w:rsidP="00265366">
      <w:pPr>
        <w:rPr>
          <w:rStyle w:val="StyleUnderline"/>
        </w:rPr>
      </w:pPr>
      <w:r w:rsidRPr="00A85C56">
        <w:rPr>
          <w:rStyle w:val="StyleUnderline"/>
        </w:rPr>
        <w:t>What further distinguishes Indigenous Peoples from those brought to the Americas to be enslaved is that the religious-economic “conversion” is their extraction from their systems of social well-being.</w:t>
      </w:r>
      <w:r w:rsidRPr="00C92384">
        <w:rPr>
          <w:sz w:val="16"/>
        </w:rPr>
        <w:t xml:space="preserve"> </w:t>
      </w:r>
      <w:r w:rsidRPr="007463FA">
        <w:rPr>
          <w:rStyle w:val="StyleUnderline"/>
          <w:highlight w:val="green"/>
        </w:rPr>
        <w:t>For</w:t>
      </w:r>
      <w:r w:rsidRPr="00C92384">
        <w:rPr>
          <w:sz w:val="16"/>
        </w:rPr>
        <w:t xml:space="preserve"> blacks </w:t>
      </w:r>
      <w:r w:rsidRPr="00A85C56">
        <w:rPr>
          <w:rStyle w:val="StyleUnderline"/>
        </w:rPr>
        <w:t>[</w:t>
      </w:r>
      <w:r w:rsidRPr="007463FA">
        <w:rPr>
          <w:rStyle w:val="StyleUnderline"/>
          <w:highlight w:val="green"/>
        </w:rPr>
        <w:t>black people],</w:t>
      </w:r>
      <w:r w:rsidRPr="00A85C56">
        <w:rPr>
          <w:rStyle w:val="StyleUnderline"/>
        </w:rPr>
        <w:t xml:space="preserve"> this </w:t>
      </w:r>
      <w:r w:rsidRPr="007463FA">
        <w:rPr>
          <w:rStyle w:val="StyleUnderline"/>
          <w:highlight w:val="green"/>
        </w:rPr>
        <w:t>extraction</w:t>
      </w:r>
      <w:r w:rsidRPr="00A85C56">
        <w:rPr>
          <w:rStyle w:val="StyleUnderline"/>
        </w:rPr>
        <w:t xml:space="preserve"> </w:t>
      </w:r>
      <w:r w:rsidRPr="007463FA">
        <w:rPr>
          <w:rStyle w:val="StyleUnderline"/>
          <w:highlight w:val="green"/>
        </w:rPr>
        <w:t xml:space="preserve">occurred </w:t>
      </w:r>
      <w:r w:rsidRPr="007463FA">
        <w:rPr>
          <w:rStyle w:val="Emphasis"/>
          <w:highlight w:val="green"/>
        </w:rPr>
        <w:t>with</w:t>
      </w:r>
      <w:r w:rsidRPr="007463FA">
        <w:rPr>
          <w:rStyle w:val="StyleUnderline"/>
          <w:highlight w:val="green"/>
        </w:rPr>
        <w:t xml:space="preserve"> the </w:t>
      </w:r>
      <w:r w:rsidRPr="007463FA">
        <w:rPr>
          <w:rStyle w:val="Emphasis"/>
          <w:highlight w:val="green"/>
        </w:rPr>
        <w:t>middle/passage</w:t>
      </w:r>
      <w:r w:rsidRPr="00A85C56">
        <w:rPr>
          <w:rStyle w:val="StyleUnderline"/>
        </w:rPr>
        <w:t xml:space="preserve">; with all its attendant economies, </w:t>
      </w:r>
      <w:r w:rsidRPr="007463FA">
        <w:rPr>
          <w:rStyle w:val="StyleUnderline"/>
          <w:highlight w:val="green"/>
        </w:rPr>
        <w:t>the middle/passage converted</w:t>
      </w:r>
      <w:r w:rsidRPr="00C92384">
        <w:rPr>
          <w:sz w:val="16"/>
        </w:rPr>
        <w:t xml:space="preserve"> </w:t>
      </w:r>
      <w:r w:rsidRPr="00C92384">
        <w:rPr>
          <w:strike/>
          <w:sz w:val="16"/>
        </w:rPr>
        <w:t>blacks</w:t>
      </w:r>
      <w:r w:rsidRPr="00C92384">
        <w:rPr>
          <w:sz w:val="16"/>
        </w:rPr>
        <w:t xml:space="preserve"> </w:t>
      </w:r>
      <w:r w:rsidRPr="007463FA">
        <w:rPr>
          <w:sz w:val="16"/>
          <w:highlight w:val="green"/>
        </w:rPr>
        <w:t>[</w:t>
      </w:r>
      <w:r w:rsidRPr="007463FA">
        <w:rPr>
          <w:rStyle w:val="StyleUnderline"/>
          <w:highlight w:val="green"/>
        </w:rPr>
        <w:t>black people</w:t>
      </w:r>
      <w:r w:rsidRPr="00A85C56">
        <w:rPr>
          <w:rStyle w:val="StyleUnderline"/>
        </w:rPr>
        <w:t xml:space="preserve">] </w:t>
      </w:r>
      <w:r w:rsidRPr="007463FA">
        <w:rPr>
          <w:rStyle w:val="StyleUnderline"/>
          <w:highlight w:val="green"/>
        </w:rPr>
        <w:t>into</w:t>
      </w:r>
      <w:r w:rsidRPr="00A85C56">
        <w:rPr>
          <w:rStyle w:val="StyleUnderline"/>
        </w:rPr>
        <w:t xml:space="preserve"> valuable </w:t>
      </w:r>
      <w:r w:rsidRPr="007463FA">
        <w:rPr>
          <w:rStyle w:val="Emphasis"/>
          <w:highlight w:val="green"/>
        </w:rPr>
        <w:t>labour</w:t>
      </w:r>
      <w:r w:rsidRPr="007463FA">
        <w:rPr>
          <w:rStyle w:val="StyleUnderline"/>
          <w:highlight w:val="green"/>
        </w:rPr>
        <w:t xml:space="preserve">, </w:t>
      </w:r>
      <w:r w:rsidRPr="00784DDE">
        <w:rPr>
          <w:rStyle w:val="StyleUnderline"/>
        </w:rPr>
        <w:t>so</w:t>
      </w:r>
      <w:r w:rsidRPr="00C92384">
        <w:rPr>
          <w:sz w:val="16"/>
        </w:rPr>
        <w:t xml:space="preserve"> </w:t>
      </w:r>
      <w:r w:rsidRPr="00C92384">
        <w:rPr>
          <w:strike/>
          <w:sz w:val="16"/>
        </w:rPr>
        <w:t>blacks’</w:t>
      </w:r>
      <w:r w:rsidRPr="00C92384">
        <w:rPr>
          <w:sz w:val="16"/>
        </w:rPr>
        <w:t xml:space="preserve"> </w:t>
      </w:r>
      <w:r w:rsidRPr="00A85C56">
        <w:rPr>
          <w:rStyle w:val="StyleUnderline"/>
        </w:rPr>
        <w:t xml:space="preserve">[black peoples’] (or </w:t>
      </w:r>
      <w:r w:rsidRPr="007463FA">
        <w:rPr>
          <w:rStyle w:val="StyleUnderline"/>
          <w:highlight w:val="green"/>
        </w:rPr>
        <w:t xml:space="preserve">their labours’) </w:t>
      </w:r>
      <w:r w:rsidRPr="007463FA">
        <w:rPr>
          <w:rStyle w:val="Emphasis"/>
          <w:highlight w:val="green"/>
        </w:rPr>
        <w:t>conversion to value</w:t>
      </w:r>
      <w:r w:rsidRPr="00A85C56">
        <w:rPr>
          <w:rStyle w:val="StyleUnderline"/>
        </w:rPr>
        <w:t xml:space="preserve">. </w:t>
      </w:r>
      <w:r w:rsidRPr="00784DDE">
        <w:rPr>
          <w:rStyle w:val="Emphasis"/>
        </w:rPr>
        <w:t>Hartman</w:t>
      </w:r>
      <w:r w:rsidRPr="00A85C56">
        <w:rPr>
          <w:rStyle w:val="StyleUnderline"/>
        </w:rPr>
        <w:t xml:space="preserve"> reinforces this for us: “In the company’s view,” she writes, “the dungeon was a way station for human refuse and a cocoon for labourers. The </w:t>
      </w:r>
      <w:r w:rsidRPr="00D31D4B">
        <w:rPr>
          <w:rStyle w:val="Emphasis"/>
        </w:rPr>
        <w:t>miracle</w:t>
      </w:r>
      <w:r w:rsidRPr="00A85C56">
        <w:rPr>
          <w:rStyle w:val="StyleUnderline"/>
        </w:rPr>
        <w:t xml:space="preserve"> of the slave trade was that it </w:t>
      </w:r>
      <w:r w:rsidRPr="00D31D4B">
        <w:rPr>
          <w:rStyle w:val="Emphasis"/>
        </w:rPr>
        <w:t>resuscitated</w:t>
      </w:r>
      <w:r w:rsidRPr="00A85C56">
        <w:rPr>
          <w:rStyle w:val="StyleUnderline"/>
        </w:rPr>
        <w:t xml:space="preserve"> useless lives and transformed </w:t>
      </w:r>
      <w:r w:rsidRPr="00D31D4B">
        <w:rPr>
          <w:rStyle w:val="Emphasis"/>
        </w:rPr>
        <w:t>waste</w:t>
      </w:r>
      <w:r w:rsidRPr="00A85C56">
        <w:rPr>
          <w:rStyle w:val="StyleUnderline"/>
        </w:rPr>
        <w:t xml:space="preserve"> into </w:t>
      </w:r>
      <w:r w:rsidRPr="00D31D4B">
        <w:rPr>
          <w:rStyle w:val="Emphasis"/>
        </w:rPr>
        <w:t>capital</w:t>
      </w:r>
      <w:r w:rsidRPr="00A85C56">
        <w:rPr>
          <w:rStyle w:val="StyleUnderline"/>
        </w:rPr>
        <w:t>.”</w:t>
      </w:r>
      <w:r w:rsidRPr="00C92384">
        <w:rPr>
          <w:sz w:val="16"/>
        </w:rPr>
        <w:t xml:space="preserve">100 </w:t>
      </w:r>
      <w:r w:rsidRPr="007463FA">
        <w:rPr>
          <w:rStyle w:val="StyleUnderline"/>
          <w:highlight w:val="green"/>
        </w:rPr>
        <w:t>The dungeon</w:t>
      </w:r>
      <w:r w:rsidRPr="00A85C56">
        <w:rPr>
          <w:rStyle w:val="StyleUnderline"/>
        </w:rPr>
        <w:t xml:space="preserve">, like the hold, </w:t>
      </w:r>
      <w:r w:rsidRPr="007463FA">
        <w:rPr>
          <w:rStyle w:val="StyleUnderline"/>
          <w:highlight w:val="green"/>
        </w:rPr>
        <w:t xml:space="preserve">is a </w:t>
      </w:r>
      <w:r w:rsidRPr="007463FA">
        <w:rPr>
          <w:rStyle w:val="Emphasis"/>
          <w:highlight w:val="green"/>
        </w:rPr>
        <w:t>key element</w:t>
      </w:r>
      <w:r w:rsidRPr="007463FA">
        <w:rPr>
          <w:rStyle w:val="StyleUnderline"/>
          <w:highlight w:val="green"/>
        </w:rPr>
        <w:t xml:space="preserve"> in the transformation</w:t>
      </w:r>
      <w:r w:rsidRPr="00A85C56">
        <w:rPr>
          <w:rStyle w:val="StyleUnderline"/>
        </w:rPr>
        <w:t xml:space="preserve"> of </w:t>
      </w:r>
      <w:r w:rsidRPr="00784DDE">
        <w:rPr>
          <w:rStyle w:val="StyleUnderline"/>
          <w:strike/>
        </w:rPr>
        <w:t>blacks</w:t>
      </w:r>
      <w:r>
        <w:rPr>
          <w:rStyle w:val="StyleUnderline"/>
        </w:rPr>
        <w:t xml:space="preserve"> [black people]</w:t>
      </w:r>
      <w:r w:rsidRPr="00A85C56">
        <w:rPr>
          <w:rStyle w:val="StyleUnderline"/>
        </w:rPr>
        <w:t xml:space="preserve"> </w:t>
      </w:r>
      <w:r w:rsidRPr="007463FA">
        <w:rPr>
          <w:rStyle w:val="StyleUnderline"/>
          <w:highlight w:val="green"/>
        </w:rPr>
        <w:t xml:space="preserve">because it </w:t>
      </w:r>
      <w:r w:rsidRPr="007463FA">
        <w:rPr>
          <w:rStyle w:val="Emphasis"/>
          <w:highlight w:val="green"/>
        </w:rPr>
        <w:t>strips</w:t>
      </w:r>
      <w:r w:rsidRPr="007463FA">
        <w:rPr>
          <w:rStyle w:val="StyleUnderline"/>
          <w:highlight w:val="green"/>
        </w:rPr>
        <w:t xml:space="preserve"> them of</w:t>
      </w:r>
      <w:r w:rsidRPr="00784DDE">
        <w:rPr>
          <w:rStyle w:val="StyleUnderline"/>
        </w:rPr>
        <w:t xml:space="preserve"> what </w:t>
      </w:r>
      <w:r w:rsidRPr="00784DDE">
        <w:rPr>
          <w:rStyle w:val="Emphasis"/>
        </w:rPr>
        <w:t>devalues</w:t>
      </w:r>
      <w:r w:rsidRPr="00A85C56">
        <w:rPr>
          <w:rStyle w:val="StyleUnderline"/>
        </w:rPr>
        <w:t xml:space="preserve"> </w:t>
      </w:r>
      <w:r w:rsidRPr="00784DDE">
        <w:rPr>
          <w:rStyle w:val="StyleUnderline"/>
        </w:rPr>
        <w:t>them</w:t>
      </w:r>
      <w:r w:rsidRPr="007463FA">
        <w:rPr>
          <w:rStyle w:val="StyleUnderline"/>
          <w:highlight w:val="green"/>
        </w:rPr>
        <w:t xml:space="preserve">: their </w:t>
      </w:r>
      <w:r w:rsidRPr="007463FA">
        <w:rPr>
          <w:rStyle w:val="Emphasis"/>
          <w:highlight w:val="green"/>
        </w:rPr>
        <w:t>indigeneity</w:t>
      </w:r>
      <w:r w:rsidRPr="00A85C56">
        <w:rPr>
          <w:rStyle w:val="StyleUnderline"/>
        </w:rPr>
        <w:t xml:space="preserve">. It is essentially the </w:t>
      </w:r>
      <w:r w:rsidRPr="00D31D4B">
        <w:rPr>
          <w:rStyle w:val="Emphasis"/>
        </w:rPr>
        <w:t>death</w:t>
      </w:r>
      <w:r w:rsidRPr="00A85C56">
        <w:rPr>
          <w:rStyle w:val="StyleUnderline"/>
        </w:rPr>
        <w:t xml:space="preserve"> of their </w:t>
      </w:r>
      <w:r w:rsidRPr="00D31D4B">
        <w:rPr>
          <w:rStyle w:val="Emphasis"/>
        </w:rPr>
        <w:t>Indigenous selves</w:t>
      </w:r>
      <w:r w:rsidRPr="00A85C56">
        <w:rPr>
          <w:rStyle w:val="StyleUnderline"/>
        </w:rPr>
        <w:t xml:space="preserve"> (of their non-accumulative sovereign labour on sovereign lands) that they undergo when they emerge from the dungeon and the hold. </w:t>
      </w:r>
      <w:r w:rsidRPr="007463FA">
        <w:rPr>
          <w:rStyle w:val="StyleUnderline"/>
          <w:highlight w:val="green"/>
        </w:rPr>
        <w:t>This death</w:t>
      </w:r>
      <w:r w:rsidRPr="00A85C56">
        <w:rPr>
          <w:rStyle w:val="StyleUnderline"/>
        </w:rPr>
        <w:t xml:space="preserve"> in fact </w:t>
      </w:r>
      <w:r w:rsidRPr="007463FA">
        <w:rPr>
          <w:rStyle w:val="Emphasis"/>
          <w:highlight w:val="green"/>
        </w:rPr>
        <w:t>adds</w:t>
      </w:r>
      <w:r w:rsidRPr="00D31D4B">
        <w:rPr>
          <w:rStyle w:val="Emphasis"/>
        </w:rPr>
        <w:t xml:space="preserve"> </w:t>
      </w:r>
      <w:r w:rsidRPr="007463FA">
        <w:rPr>
          <w:rStyle w:val="Emphasis"/>
          <w:highlight w:val="green"/>
        </w:rPr>
        <w:t>value</w:t>
      </w:r>
      <w:r w:rsidRPr="00A85C56">
        <w:rPr>
          <w:rStyle w:val="StyleUnderline"/>
        </w:rPr>
        <w:t xml:space="preserve"> to their bodies, a process that is then </w:t>
      </w:r>
      <w:r w:rsidRPr="00D31D4B">
        <w:rPr>
          <w:rStyle w:val="Emphasis"/>
        </w:rPr>
        <w:t>completed</w:t>
      </w:r>
      <w:r w:rsidRPr="00A85C56">
        <w:rPr>
          <w:rStyle w:val="StyleUnderline"/>
        </w:rPr>
        <w:t xml:space="preserve"> by the </w:t>
      </w:r>
      <w:r w:rsidRPr="00D31D4B">
        <w:rPr>
          <w:rStyle w:val="Emphasis"/>
        </w:rPr>
        <w:t>plantation</w:t>
      </w:r>
      <w:r w:rsidRPr="00A85C56">
        <w:rPr>
          <w:rStyle w:val="StyleUnderline"/>
        </w:rPr>
        <w:t xml:space="preserve"> as a “machine” into which they are placed</w:t>
      </w:r>
      <w:r w:rsidRPr="00C92384">
        <w:rPr>
          <w:sz w:val="16"/>
        </w:rPr>
        <w:t xml:space="preserve">.101 Because Death in this instance is not biopolitical (as discussed above), </w:t>
      </w:r>
      <w:r w:rsidRPr="00A85C56">
        <w:rPr>
          <w:rStyle w:val="StyleUnderline"/>
        </w:rPr>
        <w:t xml:space="preserve">it allows for their </w:t>
      </w:r>
      <w:r w:rsidRPr="00D31D4B">
        <w:rPr>
          <w:rStyle w:val="Emphasis"/>
        </w:rPr>
        <w:t>transformation</w:t>
      </w:r>
      <w:r w:rsidRPr="00A85C56">
        <w:rPr>
          <w:rStyle w:val="StyleUnderline"/>
        </w:rPr>
        <w:t xml:space="preserve"> into </w:t>
      </w:r>
      <w:r w:rsidRPr="00D31D4B">
        <w:rPr>
          <w:rStyle w:val="Emphasis"/>
        </w:rPr>
        <w:t>commodities</w:t>
      </w:r>
      <w:r w:rsidRPr="00A85C56">
        <w:rPr>
          <w:rStyle w:val="StyleUnderline"/>
        </w:rPr>
        <w:t xml:space="preserve">. </w:t>
      </w:r>
      <w:r w:rsidRPr="007463FA">
        <w:rPr>
          <w:rStyle w:val="StyleUnderline"/>
          <w:highlight w:val="green"/>
        </w:rPr>
        <w:t>This</w:t>
      </w:r>
      <w:r w:rsidRPr="00A85C56">
        <w:rPr>
          <w:rStyle w:val="StyleUnderline"/>
        </w:rPr>
        <w:t xml:space="preserve"> Death </w:t>
      </w:r>
      <w:r w:rsidRPr="007463FA">
        <w:rPr>
          <w:rStyle w:val="StyleUnderline"/>
          <w:highlight w:val="green"/>
        </w:rPr>
        <w:t>is not</w:t>
      </w:r>
      <w:r w:rsidRPr="00A85C56">
        <w:rPr>
          <w:rStyle w:val="StyleUnderline"/>
        </w:rPr>
        <w:t xml:space="preserve"> </w:t>
      </w:r>
      <w:r w:rsidRPr="007463FA">
        <w:rPr>
          <w:rStyle w:val="StyleUnderline"/>
          <w:highlight w:val="green"/>
        </w:rPr>
        <w:t xml:space="preserve">only the </w:t>
      </w:r>
      <w:r w:rsidRPr="007463FA">
        <w:rPr>
          <w:rStyle w:val="Emphasis"/>
          <w:highlight w:val="green"/>
        </w:rPr>
        <w:t>foreclosure</w:t>
      </w:r>
      <w:r w:rsidRPr="007463FA">
        <w:rPr>
          <w:rStyle w:val="StyleUnderline"/>
          <w:highlight w:val="green"/>
        </w:rPr>
        <w:t xml:space="preserve"> of [black peoples’</w:t>
      </w:r>
      <w:r>
        <w:rPr>
          <w:rStyle w:val="StyleUnderline"/>
        </w:rPr>
        <w:t>]</w:t>
      </w:r>
      <w:r w:rsidRPr="00A85C56">
        <w:rPr>
          <w:rStyle w:val="StyleUnderline"/>
        </w:rPr>
        <w:t xml:space="preserve"> </w:t>
      </w:r>
      <w:r w:rsidRPr="00D31D4B">
        <w:rPr>
          <w:rStyle w:val="StyleUnderline"/>
          <w:strike/>
        </w:rPr>
        <w:t>blacks’</w:t>
      </w:r>
      <w:r w:rsidRPr="00A85C56">
        <w:rPr>
          <w:rStyle w:val="StyleUnderline"/>
        </w:rPr>
        <w:t xml:space="preserve"> </w:t>
      </w:r>
      <w:r w:rsidRPr="007463FA">
        <w:rPr>
          <w:rStyle w:val="StyleUnderline"/>
          <w:highlight w:val="green"/>
        </w:rPr>
        <w:t>ontological sovereignty</w:t>
      </w:r>
      <w:r w:rsidRPr="00A85C56">
        <w:rPr>
          <w:rStyle w:val="StyleUnderline"/>
        </w:rPr>
        <w:t xml:space="preserve">, </w:t>
      </w:r>
      <w:r w:rsidRPr="007463FA">
        <w:rPr>
          <w:rStyle w:val="StyleUnderline"/>
          <w:highlight w:val="green"/>
        </w:rPr>
        <w:t>but also the</w:t>
      </w:r>
      <w:r w:rsidRPr="00A85C56">
        <w:rPr>
          <w:rStyle w:val="StyleUnderline"/>
        </w:rPr>
        <w:t xml:space="preserve"> specific </w:t>
      </w:r>
      <w:r w:rsidRPr="007463FA">
        <w:rPr>
          <w:rStyle w:val="Emphasis"/>
          <w:highlight w:val="green"/>
        </w:rPr>
        <w:t>requirement</w:t>
      </w:r>
      <w:r w:rsidRPr="007463FA">
        <w:rPr>
          <w:rStyle w:val="StyleUnderline"/>
          <w:highlight w:val="green"/>
        </w:rPr>
        <w:t xml:space="preserve"> of their</w:t>
      </w:r>
      <w:r w:rsidRPr="00A85C56">
        <w:rPr>
          <w:rStyle w:val="StyleUnderline"/>
        </w:rPr>
        <w:t xml:space="preserve"> </w:t>
      </w:r>
      <w:r w:rsidRPr="007463FA">
        <w:rPr>
          <w:rStyle w:val="Emphasis"/>
          <w:highlight w:val="green"/>
        </w:rPr>
        <w:t>productivity</w:t>
      </w:r>
      <w:r w:rsidRPr="007463FA">
        <w:rPr>
          <w:rStyle w:val="StyleUnderline"/>
          <w:highlight w:val="green"/>
        </w:rPr>
        <w:t xml:space="preserve"> for the settler-master</w:t>
      </w:r>
      <w:r w:rsidRPr="00A85C56">
        <w:rPr>
          <w:rStyle w:val="StyleUnderline"/>
        </w:rPr>
        <w:t xml:space="preserve">. </w:t>
      </w:r>
      <w:r w:rsidRPr="007463FA">
        <w:rPr>
          <w:rStyle w:val="StyleUnderline"/>
          <w:highlight w:val="green"/>
        </w:rPr>
        <w:t>The Middle Passage</w:t>
      </w:r>
      <w:r w:rsidRPr="00A85C56">
        <w:rPr>
          <w:rStyle w:val="StyleUnderline"/>
        </w:rPr>
        <w:t xml:space="preserve">, as that which adds value to black bodies, thus </w:t>
      </w:r>
      <w:r w:rsidRPr="007463FA">
        <w:rPr>
          <w:rStyle w:val="StyleUnderline"/>
          <w:highlight w:val="green"/>
        </w:rPr>
        <w:t>emerges as the</w:t>
      </w:r>
      <w:r w:rsidRPr="00A85C56">
        <w:rPr>
          <w:rStyle w:val="StyleUnderline"/>
        </w:rPr>
        <w:t xml:space="preserve"> </w:t>
      </w:r>
      <w:r w:rsidRPr="007463FA">
        <w:rPr>
          <w:rStyle w:val="Emphasis"/>
          <w:highlight w:val="green"/>
        </w:rPr>
        <w:t>counter process</w:t>
      </w:r>
      <w:r w:rsidRPr="007463FA">
        <w:rPr>
          <w:rStyle w:val="StyleUnderline"/>
          <w:highlight w:val="green"/>
        </w:rPr>
        <w:t xml:space="preserve"> of native </w:t>
      </w:r>
      <w:r w:rsidRPr="007463FA">
        <w:rPr>
          <w:rStyle w:val="Emphasis"/>
          <w:highlight w:val="green"/>
        </w:rPr>
        <w:t>Conversion</w:t>
      </w:r>
      <w:r w:rsidRPr="00A85C56">
        <w:rPr>
          <w:rStyle w:val="StyleUnderline"/>
        </w:rPr>
        <w:t xml:space="preserve"> in the Americas, </w:t>
      </w:r>
      <w:r w:rsidRPr="007463FA">
        <w:rPr>
          <w:rStyle w:val="StyleUnderline"/>
          <w:highlight w:val="green"/>
        </w:rPr>
        <w:t>devaluing their bodily labours.</w:t>
      </w:r>
    </w:p>
    <w:p w14:paraId="62429610" w14:textId="77777777" w:rsidR="00265366" w:rsidRPr="00C92384" w:rsidRDefault="00265366" w:rsidP="00265366">
      <w:pPr>
        <w:rPr>
          <w:sz w:val="16"/>
        </w:rPr>
      </w:pPr>
      <w:r w:rsidRPr="00C92384">
        <w:rPr>
          <w:sz w:val="16"/>
        </w:rPr>
        <w:t>Even where they were bought and sold to be enslaved rather than rounded up and made to work, Indigenous Peoples seemingly lacked this middle/passage process of adding value to their persons because, as Las Casas notes, their bodies expired when they were too weak to work. If work produces wealth and property (which Arendt claims are labour’s permanent and accumulative form, rather than its consumable or ephemeral one), and Indigenous Peoples were thought to have no private property, then by necessity they had to be seen as having no work, no permanence to their labour on their own lands.102 This perception of Indigenous lands is borne out in Lockean theory, as Audra Simpson demonstrates in Mohawk Interruptus, noting that for Locke “the origins of property reside in that which is mixed with labour. Thus, that which does not appear to have been mixed with labour is alienable. But only certain forms of labour, those which are perceptible to certain viewers, matter.”103 The identification of Indigenous lands in the Caribbean with abundance rather than scarcity allowed colonizers not to “see” the prior, sovereign, and possessive labour that went into these lands. Indigenous labour could accumulate and, were it to be recognized, it would have threatened the alienability of their lands, as Simpson demonstrates.</w:t>
      </w:r>
    </w:p>
    <w:p w14:paraId="2F83BF3A" w14:textId="77777777" w:rsidR="00265366" w:rsidRPr="00C92384" w:rsidRDefault="00265366" w:rsidP="00265366">
      <w:pPr>
        <w:rPr>
          <w:sz w:val="16"/>
        </w:rPr>
      </w:pPr>
      <w:r w:rsidRPr="00C92384">
        <w:rPr>
          <w:sz w:val="16"/>
        </w:rPr>
        <w:t xml:space="preserve">In contrast, </w:t>
      </w:r>
      <w:r w:rsidRPr="00A85C56">
        <w:rPr>
          <w:rStyle w:val="StyleUnderline"/>
        </w:rPr>
        <w:t>even though</w:t>
      </w:r>
      <w:r w:rsidRPr="00C92384">
        <w:rPr>
          <w:sz w:val="16"/>
        </w:rPr>
        <w:t xml:space="preserve"> </w:t>
      </w:r>
      <w:r w:rsidRPr="00C92384">
        <w:rPr>
          <w:strike/>
          <w:sz w:val="16"/>
        </w:rPr>
        <w:t>blacks</w:t>
      </w:r>
      <w:r w:rsidRPr="00C92384">
        <w:rPr>
          <w:sz w:val="16"/>
        </w:rPr>
        <w:t xml:space="preserve"> [</w:t>
      </w:r>
      <w:r w:rsidRPr="007463FA">
        <w:rPr>
          <w:rStyle w:val="StyleUnderline"/>
          <w:highlight w:val="green"/>
        </w:rPr>
        <w:t>black people</w:t>
      </w:r>
      <w:r w:rsidRPr="00A85C56">
        <w:rPr>
          <w:rStyle w:val="StyleUnderline"/>
        </w:rPr>
        <w:t xml:space="preserve">] themselves could not accumulate, precisely because of their middle/passage transformation—their </w:t>
      </w:r>
      <w:r w:rsidRPr="007463FA">
        <w:rPr>
          <w:rStyle w:val="StyleUnderline"/>
          <w:highlight w:val="green"/>
        </w:rPr>
        <w:t xml:space="preserve">conversion to </w:t>
      </w:r>
      <w:r w:rsidRPr="007463FA">
        <w:rPr>
          <w:rStyle w:val="Emphasis"/>
          <w:highlight w:val="green"/>
        </w:rPr>
        <w:t>value</w:t>
      </w:r>
      <w:r w:rsidRPr="00A85C56">
        <w:rPr>
          <w:rStyle w:val="StyleUnderline"/>
        </w:rPr>
        <w:t>—</w:t>
      </w:r>
      <w:r w:rsidRPr="007463FA">
        <w:rPr>
          <w:rStyle w:val="StyleUnderline"/>
          <w:highlight w:val="green"/>
        </w:rPr>
        <w:t>their labour</w:t>
      </w:r>
      <w:r w:rsidRPr="00A85C56">
        <w:rPr>
          <w:rStyle w:val="StyleUnderline"/>
        </w:rPr>
        <w:t xml:space="preserve"> was transformed into work that would not be immediately productive but </w:t>
      </w:r>
      <w:r w:rsidRPr="007463FA">
        <w:rPr>
          <w:rStyle w:val="StyleUnderline"/>
          <w:highlight w:val="green"/>
        </w:rPr>
        <w:t xml:space="preserve">would lead to the </w:t>
      </w:r>
      <w:r w:rsidRPr="007463FA">
        <w:rPr>
          <w:rStyle w:val="Emphasis"/>
          <w:highlight w:val="green"/>
        </w:rPr>
        <w:t>accumulation</w:t>
      </w:r>
      <w:r w:rsidRPr="007463FA">
        <w:rPr>
          <w:rStyle w:val="StyleUnderline"/>
          <w:highlight w:val="green"/>
        </w:rPr>
        <w:t xml:space="preserve"> of the </w:t>
      </w:r>
      <w:r w:rsidRPr="007463FA">
        <w:rPr>
          <w:rStyle w:val="Emphasis"/>
          <w:highlight w:val="green"/>
        </w:rPr>
        <w:t>settler-master’s wealth</w:t>
      </w:r>
      <w:r w:rsidRPr="00A85C56">
        <w:rPr>
          <w:rStyle w:val="StyleUnderline"/>
        </w:rPr>
        <w:t xml:space="preserve">. </w:t>
      </w:r>
      <w:r w:rsidRPr="007463FA">
        <w:rPr>
          <w:rStyle w:val="StyleUnderline"/>
          <w:highlight w:val="green"/>
        </w:rPr>
        <w:t xml:space="preserve">The </w:t>
      </w:r>
      <w:r w:rsidRPr="007463FA">
        <w:rPr>
          <w:rStyle w:val="Emphasis"/>
          <w:highlight w:val="green"/>
        </w:rPr>
        <w:t>only</w:t>
      </w:r>
      <w:r w:rsidRPr="007463FA">
        <w:rPr>
          <w:rStyle w:val="StyleUnderline"/>
          <w:highlight w:val="green"/>
        </w:rPr>
        <w:t xml:space="preserve"> way Indigenous Peoples could</w:t>
      </w:r>
      <w:r w:rsidRPr="00A85C56">
        <w:rPr>
          <w:rStyle w:val="StyleUnderline"/>
        </w:rPr>
        <w:t xml:space="preserve"> </w:t>
      </w:r>
      <w:r w:rsidRPr="007463FA">
        <w:rPr>
          <w:rStyle w:val="StyleUnderline"/>
          <w:highlight w:val="green"/>
        </w:rPr>
        <w:t>have value</w:t>
      </w:r>
      <w:r w:rsidRPr="00A85C56">
        <w:rPr>
          <w:rStyle w:val="StyleUnderline"/>
        </w:rPr>
        <w:t xml:space="preserve"> in and of themselves </w:t>
      </w:r>
      <w:r w:rsidRPr="007463FA">
        <w:rPr>
          <w:rStyle w:val="StyleUnderline"/>
          <w:highlight w:val="green"/>
        </w:rPr>
        <w:t xml:space="preserve">would be through </w:t>
      </w:r>
      <w:r w:rsidRPr="007463FA">
        <w:rPr>
          <w:rStyle w:val="Emphasis"/>
          <w:highlight w:val="green"/>
        </w:rPr>
        <w:t>Death</w:t>
      </w:r>
      <w:r w:rsidRPr="007463FA">
        <w:rPr>
          <w:rStyle w:val="StyleUnderline"/>
          <w:highlight w:val="green"/>
        </w:rPr>
        <w:t>, from which they are</w:t>
      </w:r>
      <w:r w:rsidRPr="00A85C56">
        <w:rPr>
          <w:rStyle w:val="StyleUnderline"/>
        </w:rPr>
        <w:t xml:space="preserve"> already </w:t>
      </w:r>
      <w:r w:rsidRPr="007463FA">
        <w:rPr>
          <w:rStyle w:val="Emphasis"/>
          <w:highlight w:val="green"/>
        </w:rPr>
        <w:t>foreclosed</w:t>
      </w:r>
      <w:r w:rsidRPr="007463FA">
        <w:rPr>
          <w:rStyle w:val="StyleUnderline"/>
          <w:highlight w:val="green"/>
        </w:rPr>
        <w:t xml:space="preserve"> by</w:t>
      </w:r>
      <w:r w:rsidRPr="00A85C56">
        <w:rPr>
          <w:rStyle w:val="StyleUnderline"/>
        </w:rPr>
        <w:t xml:space="preserve"> eliminatory processes. Rather than transformative Death, they undergo</w:t>
      </w:r>
      <w:r w:rsidRPr="00C92384">
        <w:rPr>
          <w:sz w:val="16"/>
        </w:rPr>
        <w:t>— from Las Casas to the anthropologist Patrick Wolfe—“</w:t>
      </w:r>
      <w:r w:rsidRPr="007463FA">
        <w:rPr>
          <w:rStyle w:val="StyleUnderline"/>
          <w:highlight w:val="green"/>
        </w:rPr>
        <w:t>elimination</w:t>
      </w:r>
      <w:r w:rsidRPr="00C92384">
        <w:rPr>
          <w:sz w:val="16"/>
        </w:rPr>
        <w:t xml:space="preserve">” </w:t>
      </w:r>
      <w:r w:rsidRPr="00A85C56">
        <w:rPr>
          <w:rStyle w:val="StyleUnderline"/>
        </w:rPr>
        <w:t>and that can be read as</w:t>
      </w:r>
      <w:r w:rsidRPr="00C92384">
        <w:rPr>
          <w:sz w:val="16"/>
        </w:rPr>
        <w:t xml:space="preserve">, ironically, the productive form of Indigenous Peoples’ labour, that is, their work, </w:t>
      </w:r>
      <w:r w:rsidRPr="00A85C56">
        <w:rPr>
          <w:rStyle w:val="StyleUnderline"/>
        </w:rPr>
        <w:t>the object-outcome of which is now the potential productivity of the land that has been cleared</w:t>
      </w:r>
      <w:r w:rsidRPr="00C92384">
        <w:rPr>
          <w:sz w:val="16"/>
        </w:rPr>
        <w:t>.104 In short, because labour is the non-accumulative term in the dialectic that has to be overcome, Indigenous Elimination (through physical death or assimilation to remove native entrenchment in the land) is the Conversion of their non-accumulative labours to work. The dialectic renews itself through this constant and contemporaneous operation. Although, like the hold for blacks, Elimination is an initiative form of death for Indigenous Peoples, it is a proximate death rather than a categorical one.</w:t>
      </w:r>
    </w:p>
    <w:p w14:paraId="6C4BDE9F" w14:textId="77777777" w:rsidR="00265366" w:rsidRPr="00D31D4B" w:rsidRDefault="00265366" w:rsidP="00265366">
      <w:pPr>
        <w:rPr>
          <w:sz w:val="12"/>
        </w:rPr>
      </w:pPr>
      <w:r w:rsidRPr="00D31D4B">
        <w:rPr>
          <w:sz w:val="12"/>
        </w:rPr>
        <w:t>The emphasis on Indigenous Elimination (to which I return in chapter 3), however, obscures the ways in which Indigenous Peoples also experience a middle/passage. At several places in the text, Las Casas notes Indigenous Peoples’ forced relocation to work on other islands in the modern-day Caribbean, movements that are not significantly factored into regional labour history. According to Las Casas, non-Bahamians were “drafted in from other parts of the New World,” and “shipload after shipload of natives” were offered “for sale in Santa Marta or on the islands of Hispaniola, Jamaica, and Puerto Rico.”105 By Las Casas’s account, over one million Indigenous Peoples were thus forcibly relocated and sold into slavery, a trade in which, according to him, they more often “perished” than survived.106 Since they died in large numbers, indeed, no value was added by their capture and enslavement, as happened with blacks.</w:t>
      </w:r>
      <w:r w:rsidRPr="00AC6886">
        <w:rPr>
          <w:sz w:val="12"/>
        </w:rPr>
        <w:t>¶</w:t>
      </w:r>
      <w:r w:rsidRPr="00D31D4B">
        <w:rPr>
          <w:sz w:val="12"/>
        </w:rPr>
        <w:t xml:space="preserve"> Cherokee/Assateague-Gingaskin scholar Ron Welburn argues that this capture and enslavement should be read as an “other middle passage” that he distinguishes from Indian removal in North America. In his Roanoke and Wampum, Welburn defines this middle passage: “the trafficking of indigenous peoples from homelands along the Atlantic coast and the interior of the Western hemisphere into transoceanic slavery, a dreadful and painful legacy that begins with Columbus, who captured Indios to display in Spain, . . . is a middle passage because of how captive Indians must have rationalized it; a middle/passage which . . . precedes the wrenching of Africans from their continent for slave labor in the Americas.”107 Critical in Welburn’s assessment is the emphasis on the experience of the space of the transition from labour to work and, more importantly, his locating of that experience not just in terms of black experience, but within an Indigenous worldview. He combats the fact that “Natives are easily obscured by the dynamics attending western hemisphere African history, culture, and affairs, whether . . . motivated by Europeans or Africans themselves.”108 Of captured Wampanoag he asks, “What did they imagine had happened to them, . . . the name of their people signifying People of the Dawn, by being taken from home by people like those who overcame them and were now shipping them deeper into the Dawn’s origins?”109</w:t>
      </w:r>
    </w:p>
    <w:p w14:paraId="35A86FB3" w14:textId="77777777" w:rsidR="00265366" w:rsidRPr="00EB7311" w:rsidRDefault="00265366" w:rsidP="00265366">
      <w:pPr>
        <w:rPr>
          <w:rStyle w:val="StyleUnderline"/>
        </w:rPr>
      </w:pPr>
      <w:r w:rsidRPr="00C92384">
        <w:rPr>
          <w:sz w:val="16"/>
        </w:rPr>
        <w:t xml:space="preserve">Despite the fact of Indigenous transport and enslavement, the problem is that </w:t>
      </w:r>
      <w:r w:rsidRPr="00EB7311">
        <w:rPr>
          <w:rStyle w:val="StyleUnderline"/>
        </w:rPr>
        <w:t>Indigenous Peoples are first linked with</w:t>
      </w:r>
      <w:r w:rsidRPr="00C92384">
        <w:rPr>
          <w:sz w:val="16"/>
        </w:rPr>
        <w:t xml:space="preserve"> (religious) </w:t>
      </w:r>
      <w:r w:rsidRPr="00EB7311">
        <w:rPr>
          <w:rStyle w:val="StyleUnderline"/>
        </w:rPr>
        <w:t>Conversion</w:t>
      </w:r>
      <w:r w:rsidRPr="00C92384">
        <w:rPr>
          <w:sz w:val="16"/>
        </w:rPr>
        <w:t>—</w:t>
      </w:r>
      <w:r w:rsidRPr="00EB7311">
        <w:rPr>
          <w:rStyle w:val="StyleUnderline"/>
        </w:rPr>
        <w:t>a process we can reframe as extractive or devaluing</w:t>
      </w:r>
      <w:r w:rsidRPr="00C92384">
        <w:rPr>
          <w:sz w:val="16"/>
        </w:rPr>
        <w:t>—</w:t>
      </w:r>
      <w:r w:rsidRPr="00EB7311">
        <w:rPr>
          <w:rStyle w:val="StyleUnderline"/>
        </w:rPr>
        <w:t>while</w:t>
      </w:r>
      <w:r w:rsidRPr="00C92384">
        <w:rPr>
          <w:sz w:val="16"/>
        </w:rPr>
        <w:t xml:space="preserve"> </w:t>
      </w:r>
      <w:r w:rsidRPr="00C92384">
        <w:rPr>
          <w:strike/>
          <w:sz w:val="16"/>
        </w:rPr>
        <w:t>blacks</w:t>
      </w:r>
      <w:r w:rsidRPr="00C92384">
        <w:rPr>
          <w:sz w:val="16"/>
        </w:rPr>
        <w:t xml:space="preserve"> </w:t>
      </w:r>
      <w:r w:rsidRPr="00EB7311">
        <w:rPr>
          <w:rStyle w:val="StyleUnderline"/>
        </w:rPr>
        <w:t>[black people] are linked with the Middle Passage—a process that adds value, or realizes the value held in black bodies</w:t>
      </w:r>
      <w:r w:rsidRPr="00C92384">
        <w:rPr>
          <w:sz w:val="16"/>
        </w:rPr>
        <w:t xml:space="preserve">.110 </w:t>
      </w:r>
      <w:r w:rsidRPr="007463FA">
        <w:rPr>
          <w:rStyle w:val="StyleUnderline"/>
          <w:highlight w:val="green"/>
        </w:rPr>
        <w:t xml:space="preserve">These twin poles of Atlantic economy </w:t>
      </w:r>
      <w:r w:rsidRPr="007463FA">
        <w:rPr>
          <w:rStyle w:val="Emphasis"/>
          <w:highlight w:val="green"/>
        </w:rPr>
        <w:t>separate</w:t>
      </w:r>
      <w:r w:rsidRPr="00EB7311">
        <w:rPr>
          <w:rStyle w:val="StyleUnderline"/>
        </w:rPr>
        <w:t xml:space="preserve"> </w:t>
      </w:r>
      <w:r w:rsidRPr="007463FA">
        <w:rPr>
          <w:rStyle w:val="StyleUnderline"/>
          <w:highlight w:val="green"/>
        </w:rPr>
        <w:t>black and Indigenous work</w:t>
      </w:r>
      <w:r w:rsidRPr="00EB7311">
        <w:rPr>
          <w:rStyle w:val="StyleUnderline"/>
        </w:rPr>
        <w:t xml:space="preserve">. However, </w:t>
      </w:r>
      <w:r w:rsidRPr="007463FA">
        <w:rPr>
          <w:rStyle w:val="StyleUnderline"/>
          <w:highlight w:val="green"/>
        </w:rPr>
        <w:t>both black</w:t>
      </w:r>
      <w:r w:rsidRPr="00C92384">
        <w:rPr>
          <w:strike/>
          <w:sz w:val="16"/>
        </w:rPr>
        <w:t>s</w:t>
      </w:r>
      <w:r w:rsidRPr="00C92384">
        <w:rPr>
          <w:sz w:val="16"/>
        </w:rPr>
        <w:t xml:space="preserve"> </w:t>
      </w:r>
      <w:r w:rsidRPr="007463FA">
        <w:rPr>
          <w:rStyle w:val="StyleUnderline"/>
          <w:highlight w:val="green"/>
        </w:rPr>
        <w:t xml:space="preserve">and Indigenous Peoples are </w:t>
      </w:r>
      <w:r w:rsidRPr="007463FA">
        <w:rPr>
          <w:rStyle w:val="Emphasis"/>
          <w:highlight w:val="green"/>
        </w:rPr>
        <w:t>embedded</w:t>
      </w:r>
      <w:r w:rsidRPr="007463FA">
        <w:rPr>
          <w:rStyle w:val="StyleUnderline"/>
          <w:highlight w:val="green"/>
        </w:rPr>
        <w:t xml:space="preserve"> in</w:t>
      </w:r>
      <w:r w:rsidRPr="00EB7311">
        <w:rPr>
          <w:rStyle w:val="StyleUnderline"/>
        </w:rPr>
        <w:t xml:space="preserve"> processes of </w:t>
      </w:r>
      <w:r w:rsidRPr="007463FA">
        <w:rPr>
          <w:rStyle w:val="Emphasis"/>
          <w:highlight w:val="green"/>
        </w:rPr>
        <w:t>Conversion</w:t>
      </w:r>
      <w:r w:rsidRPr="00EB7311">
        <w:rPr>
          <w:rStyle w:val="StyleUnderline"/>
        </w:rPr>
        <w:t xml:space="preserve"> </w:t>
      </w:r>
      <w:r w:rsidRPr="007463FA">
        <w:rPr>
          <w:rStyle w:val="StyleUnderline"/>
          <w:highlight w:val="green"/>
        </w:rPr>
        <w:t xml:space="preserve">that </w:t>
      </w:r>
      <w:r w:rsidRPr="007463FA">
        <w:rPr>
          <w:rStyle w:val="Emphasis"/>
          <w:highlight w:val="green"/>
        </w:rPr>
        <w:t>subtract value</w:t>
      </w:r>
      <w:r w:rsidRPr="00EB7311">
        <w:rPr>
          <w:rStyle w:val="StyleUnderline"/>
        </w:rPr>
        <w:t xml:space="preserve">, just as both are involved in middle passage processes of </w:t>
      </w:r>
      <w:r w:rsidRPr="00D31D4B">
        <w:rPr>
          <w:rStyle w:val="Emphasis"/>
        </w:rPr>
        <w:t>adding value</w:t>
      </w:r>
      <w:r w:rsidRPr="00EB7311">
        <w:rPr>
          <w:rStyle w:val="StyleUnderline"/>
        </w:rPr>
        <w:t xml:space="preserve"> that orient around the ability to be converted from and to something. </w:t>
      </w:r>
      <w:r w:rsidRPr="007463FA">
        <w:rPr>
          <w:rStyle w:val="StyleUnderline"/>
          <w:highlight w:val="green"/>
        </w:rPr>
        <w:t>Conversion</w:t>
      </w:r>
      <w:r w:rsidRPr="00EB7311">
        <w:rPr>
          <w:rStyle w:val="StyleUnderline"/>
        </w:rPr>
        <w:t xml:space="preserve">, as the mirror process of the Middle Passage, </w:t>
      </w:r>
      <w:r w:rsidRPr="007463FA">
        <w:rPr>
          <w:rStyle w:val="StyleUnderline"/>
          <w:highlight w:val="green"/>
        </w:rPr>
        <w:t>should</w:t>
      </w:r>
      <w:r w:rsidRPr="00EB7311">
        <w:rPr>
          <w:rStyle w:val="StyleUnderline"/>
        </w:rPr>
        <w:t xml:space="preserve"> thus </w:t>
      </w:r>
      <w:r w:rsidRPr="007463FA">
        <w:rPr>
          <w:rStyle w:val="StyleUnderline"/>
          <w:highlight w:val="green"/>
        </w:rPr>
        <w:t>be</w:t>
      </w:r>
      <w:r w:rsidRPr="00EB7311">
        <w:rPr>
          <w:rStyle w:val="StyleUnderline"/>
        </w:rPr>
        <w:t xml:space="preserve"> </w:t>
      </w:r>
      <w:r w:rsidRPr="007463FA">
        <w:rPr>
          <w:rStyle w:val="StyleUnderline"/>
          <w:highlight w:val="green"/>
        </w:rPr>
        <w:t xml:space="preserve">understood as a point of </w:t>
      </w:r>
      <w:r w:rsidRPr="007463FA">
        <w:rPr>
          <w:rStyle w:val="Emphasis"/>
          <w:highlight w:val="green"/>
        </w:rPr>
        <w:t>entanglement</w:t>
      </w:r>
      <w:r w:rsidRPr="007463FA">
        <w:rPr>
          <w:rStyle w:val="StyleUnderline"/>
          <w:highlight w:val="green"/>
        </w:rPr>
        <w:t xml:space="preserve"> of Indigenous labour</w:t>
      </w:r>
      <w:r w:rsidRPr="00C92384">
        <w:rPr>
          <w:sz w:val="16"/>
        </w:rPr>
        <w:t xml:space="preserve"> with Caribbean/American economies, </w:t>
      </w:r>
      <w:r w:rsidRPr="00EB7311">
        <w:rPr>
          <w:rStyle w:val="StyleUnderline"/>
        </w:rPr>
        <w:t xml:space="preserve">as its </w:t>
      </w:r>
      <w:r w:rsidRPr="00D31D4B">
        <w:rPr>
          <w:rStyle w:val="Emphasis"/>
        </w:rPr>
        <w:t>facilitator</w:t>
      </w:r>
      <w:r w:rsidRPr="00EB7311">
        <w:rPr>
          <w:rStyle w:val="StyleUnderline"/>
        </w:rPr>
        <w:t>, beyond land theft.</w:t>
      </w:r>
    </w:p>
    <w:p w14:paraId="19D1FC46" w14:textId="77777777" w:rsidR="00265366" w:rsidRPr="00D31D4B" w:rsidRDefault="00265366" w:rsidP="00265366">
      <w:pPr>
        <w:rPr>
          <w:sz w:val="10"/>
        </w:rPr>
      </w:pPr>
      <w:r w:rsidRPr="00D31D4B">
        <w:rPr>
          <w:sz w:val="10"/>
        </w:rPr>
        <w:t>Within this framework, Indigenous Peoples’ forcible relocation is not only another middle/passage. It is constitutive of a prior or foundational middle/passage without which—and largely because of its presumed failure (though on one level it had to have worked for it to be duplicated)—the black middle passage would not have come into being. This middle/passage links Africa to the Caribbean and what would become the Americas, and is formative for how those territories will come to look and what populations they will have in the future. Thus, I argue that it is as foundational for European modernity as the African middle/passage, and should be read along with that as a history of Indigenous work (which Welburn does not emphasize) within modernity and for capital’s rise. It must, however, also be read alongside the history of Indigenous labour for their own well-being, which runs parallel to middle/passage transformations of sovereign labour.</w:t>
      </w:r>
      <w:r w:rsidRPr="00AC6886">
        <w:rPr>
          <w:sz w:val="12"/>
        </w:rPr>
        <w:t>¶</w:t>
      </w:r>
      <w:r w:rsidRPr="00D31D4B">
        <w:rPr>
          <w:sz w:val="10"/>
        </w:rPr>
        <w:t xml:space="preserve"> Moreover, this labour for self can be equated to subsistence living that enslaved blacks and indentured peoples performed on the land. Thus, theirs is also a history of labour for self within that antagonistic work for Europeans. The lesser visibility of this middle/passage results not only from the extinction narrative but also from the linked nature of physical and ontological uprootedness. For blacks captured and transported to the region, both occurred together. For Indigenous Peoples, one could occur without the other, most notably where they were made to labour in place or were converted to the Catholic faith so that their labour was for God and the feeding of the spiritual self (i.e., building churches, etc.). Though distinctive, these tandem movements of Indigenous Peoples represent a middle/passage that is already the Caribbean Sea, so Indigenous Peoples’ middle/passage is part of the history of forced labour in the Americas. It also represents another passage, asking us to rethink the normative ends and beginnings of regional labour history.</w:t>
      </w:r>
      <w:r w:rsidRPr="00AC6886">
        <w:rPr>
          <w:sz w:val="12"/>
        </w:rPr>
        <w:t>¶</w:t>
      </w:r>
      <w:r w:rsidRPr="00D31D4B">
        <w:rPr>
          <w:sz w:val="10"/>
        </w:rPr>
        <w:t xml:space="preserve"> The sale and purchase of Indigenous Peoples—the hallmark of this middle/passage—is similar to that of blacks. Las Casas notes that not only were Indigenous Peoples rounded up and displayed similarly to later slave auction blocks, but they were actually traded to those seeking labour for European goods that ranged in value from a block of cheese to clothing and other items. What Las Casas views in their careless extermination (the logic behind “perish”), which supposedly did not happen with black enslaved people who were valuable chattel, is not simply the failure of conversion to the Spanish faith. It is also the failure of conversion to value because, like the land, they were associated with abundance (their own labour for self, which cannot be understood in a system that only recognizes abundance in its ability to be converted). This sixteenth-century unsuccessful conversion to value (across some Caribbean territories), however, will be accomplished with the rise of capital, so that today, Indigenous Peoples are a labouring underclass in the Americas or are associated not with fertility (representing potential conversion) but with poverty.</w:t>
      </w:r>
    </w:p>
    <w:p w14:paraId="27C7BF88" w14:textId="77777777" w:rsidR="00265366" w:rsidRPr="00C92384" w:rsidRDefault="00265366" w:rsidP="00265366">
      <w:pPr>
        <w:rPr>
          <w:sz w:val="16"/>
        </w:rPr>
      </w:pPr>
      <w:r w:rsidRPr="00C92384">
        <w:rPr>
          <w:sz w:val="16"/>
        </w:rPr>
        <w:t xml:space="preserve">Moreover, Las Casas makes a significant distinction, as Anthony Pagden notes in his introduction to A Short History, between the papal-granted sovereignty over the new lands and Indigenous sovereignty over their own bodies and the lands they inhabited (for Las Casas, the latter is more likely the freedom to be full servants of God). He describes them as “natural masters and dwellers in those vast and marvelous kingdoms,” repeatedly noting that they are “legally” free. Within that sovereignty we can read their labour for themselves, which, again, is unproductive both for sixteenth century empire and the rise of capital. If we follow Amy Turner Bushnell’s tripartite division of Indigenous engagement with the Atlantic into coerced labour, and semi-autonomous spheres of influence (see chapter 2), then </w:t>
      </w:r>
      <w:r w:rsidRPr="00EB7311">
        <w:rPr>
          <w:rStyle w:val="StyleUnderline"/>
        </w:rPr>
        <w:t xml:space="preserve">we can suggest that it is precisely </w:t>
      </w:r>
      <w:r w:rsidRPr="007463FA">
        <w:rPr>
          <w:rStyle w:val="StyleUnderline"/>
          <w:highlight w:val="green"/>
        </w:rPr>
        <w:t>the fact that Indigenous</w:t>
      </w:r>
      <w:r w:rsidRPr="00EB7311">
        <w:rPr>
          <w:rStyle w:val="StyleUnderline"/>
        </w:rPr>
        <w:t xml:space="preserve"> pre-contact </w:t>
      </w:r>
      <w:r w:rsidRPr="007463FA">
        <w:rPr>
          <w:rStyle w:val="StyleUnderline"/>
          <w:highlight w:val="green"/>
        </w:rPr>
        <w:t>labour systems remained</w:t>
      </w:r>
      <w:r w:rsidRPr="00EB7311">
        <w:rPr>
          <w:rStyle w:val="StyleUnderline"/>
        </w:rPr>
        <w:t xml:space="preserve"> </w:t>
      </w:r>
      <w:r w:rsidRPr="00C92384">
        <w:rPr>
          <w:rStyle w:val="Emphasis"/>
        </w:rPr>
        <w:t xml:space="preserve">robustly </w:t>
      </w:r>
      <w:r w:rsidRPr="007463FA">
        <w:rPr>
          <w:rStyle w:val="Emphasis"/>
          <w:highlight w:val="green"/>
        </w:rPr>
        <w:t>concurrent</w:t>
      </w:r>
      <w:r w:rsidRPr="007463FA">
        <w:rPr>
          <w:rStyle w:val="StyleUnderline"/>
          <w:highlight w:val="green"/>
        </w:rPr>
        <w:t xml:space="preserve"> with</w:t>
      </w:r>
      <w:r w:rsidRPr="00EB7311">
        <w:rPr>
          <w:rStyle w:val="StyleUnderline"/>
        </w:rPr>
        <w:t xml:space="preserve"> </w:t>
      </w:r>
      <w:r w:rsidRPr="007463FA">
        <w:rPr>
          <w:rStyle w:val="StyleUnderline"/>
          <w:highlight w:val="green"/>
        </w:rPr>
        <w:t>European ones</w:t>
      </w:r>
      <w:r w:rsidRPr="00EB7311">
        <w:rPr>
          <w:rStyle w:val="StyleUnderline"/>
        </w:rPr>
        <w:t xml:space="preserve"> that </w:t>
      </w:r>
      <w:r w:rsidRPr="007463FA">
        <w:rPr>
          <w:rStyle w:val="StyleUnderline"/>
          <w:highlight w:val="green"/>
        </w:rPr>
        <w:t xml:space="preserve">led to the </w:t>
      </w:r>
      <w:r w:rsidRPr="007463FA">
        <w:rPr>
          <w:rStyle w:val="Emphasis"/>
          <w:highlight w:val="green"/>
        </w:rPr>
        <w:t>failure</w:t>
      </w:r>
      <w:r w:rsidRPr="007463FA">
        <w:rPr>
          <w:rStyle w:val="StyleUnderline"/>
          <w:highlight w:val="green"/>
        </w:rPr>
        <w:t xml:space="preserve"> of attempts to </w:t>
      </w:r>
      <w:r w:rsidRPr="007463FA">
        <w:rPr>
          <w:rStyle w:val="Emphasis"/>
          <w:highlight w:val="green"/>
        </w:rPr>
        <w:t>enslave them</w:t>
      </w:r>
      <w:r w:rsidRPr="00EB7311">
        <w:rPr>
          <w:rStyle w:val="StyleUnderline"/>
        </w:rPr>
        <w:t xml:space="preserve">. </w:t>
      </w:r>
      <w:r w:rsidRPr="007463FA">
        <w:rPr>
          <w:rStyle w:val="StyleUnderline"/>
          <w:highlight w:val="green"/>
        </w:rPr>
        <w:t>Even</w:t>
      </w:r>
      <w:r w:rsidRPr="00EB7311">
        <w:rPr>
          <w:rStyle w:val="StyleUnderline"/>
        </w:rPr>
        <w:t xml:space="preserve"> Las Casas’s </w:t>
      </w:r>
      <w:r w:rsidRPr="007463FA">
        <w:rPr>
          <w:rStyle w:val="StyleUnderline"/>
          <w:highlight w:val="green"/>
        </w:rPr>
        <w:t>conversion</w:t>
      </w:r>
      <w:r w:rsidRPr="00EB7311">
        <w:rPr>
          <w:rStyle w:val="StyleUnderline"/>
        </w:rPr>
        <w:t xml:space="preserve"> and attempt to admit Indigenous Peoples to a higher degree of humanity than Africans </w:t>
      </w:r>
      <w:r w:rsidRPr="007463FA">
        <w:rPr>
          <w:rStyle w:val="Emphasis"/>
          <w:highlight w:val="green"/>
        </w:rPr>
        <w:t>does not recover</w:t>
      </w:r>
      <w:r w:rsidRPr="007463FA">
        <w:rPr>
          <w:rStyle w:val="StyleUnderline"/>
          <w:highlight w:val="green"/>
        </w:rPr>
        <w:t xml:space="preserve"> their labour</w:t>
      </w:r>
      <w:r w:rsidRPr="00EB7311">
        <w:rPr>
          <w:rStyle w:val="StyleUnderline"/>
        </w:rPr>
        <w:t xml:space="preserve"> for themselves from this misreading, </w:t>
      </w:r>
      <w:r w:rsidRPr="007463FA">
        <w:rPr>
          <w:rStyle w:val="StyleUnderline"/>
          <w:highlight w:val="green"/>
        </w:rPr>
        <w:t xml:space="preserve">and it remains </w:t>
      </w:r>
      <w:r w:rsidRPr="007463FA">
        <w:rPr>
          <w:rStyle w:val="Emphasis"/>
          <w:highlight w:val="green"/>
        </w:rPr>
        <w:t>wedded</w:t>
      </w:r>
      <w:r w:rsidRPr="007463FA">
        <w:rPr>
          <w:rStyle w:val="StyleUnderline"/>
          <w:highlight w:val="green"/>
        </w:rPr>
        <w:t xml:space="preserve"> to the</w:t>
      </w:r>
      <w:r w:rsidRPr="00EB7311">
        <w:rPr>
          <w:rStyle w:val="StyleUnderline"/>
        </w:rPr>
        <w:t xml:space="preserve"> very </w:t>
      </w:r>
      <w:r w:rsidRPr="007463FA">
        <w:rPr>
          <w:rStyle w:val="StyleUnderline"/>
          <w:highlight w:val="green"/>
        </w:rPr>
        <w:t>labour he tries to excise them from</w:t>
      </w:r>
      <w:r w:rsidRPr="00EB7311">
        <w:rPr>
          <w:rStyle w:val="StyleUnderline"/>
        </w:rPr>
        <w:t xml:space="preserve"> because both occur within the always already of their primary conversion</w:t>
      </w:r>
      <w:r w:rsidRPr="00C92384">
        <w:rPr>
          <w:sz w:val="16"/>
        </w:rPr>
        <w:t xml:space="preserve">. Both labours still occur within Europeans’ new cosmogonic order and its shift from God to man, from religious to more secular modes of being human. </w:t>
      </w:r>
      <w:r w:rsidRPr="00EB7311">
        <w:rPr>
          <w:rStyle w:val="StyleUnderline"/>
        </w:rPr>
        <w:t>Reading Indigenous subsistence and plantation labour through their Conversion in the discursive and political economy of the Old World allows us to see Indigenous Peoples’ labour as a parallel or corollary of black slave labour, which was also for God, but man first, “propter nos.”</w:t>
      </w:r>
      <w:r w:rsidRPr="00C92384">
        <w:rPr>
          <w:sz w:val="16"/>
        </w:rPr>
        <w:t>111</w:t>
      </w:r>
    </w:p>
    <w:p w14:paraId="350B7D6D" w14:textId="77777777" w:rsidR="00265366" w:rsidRDefault="00265366" w:rsidP="00265366">
      <w:pPr>
        <w:rPr>
          <w:sz w:val="16"/>
        </w:rPr>
      </w:pPr>
      <w:r w:rsidRPr="007463FA">
        <w:rPr>
          <w:rStyle w:val="StyleUnderline"/>
          <w:highlight w:val="green"/>
        </w:rPr>
        <w:t>The focus</w:t>
      </w:r>
      <w:r w:rsidRPr="00EB7311">
        <w:rPr>
          <w:rStyle w:val="StyleUnderline"/>
        </w:rPr>
        <w:t xml:space="preserve">, then, </w:t>
      </w:r>
      <w:r w:rsidRPr="007463FA">
        <w:rPr>
          <w:rStyle w:val="StyleUnderline"/>
          <w:highlight w:val="green"/>
        </w:rPr>
        <w:t xml:space="preserve">is not </w:t>
      </w:r>
      <w:r w:rsidRPr="007463FA">
        <w:rPr>
          <w:rStyle w:val="Emphasis"/>
          <w:highlight w:val="green"/>
        </w:rPr>
        <w:t>singularly</w:t>
      </w:r>
      <w:r w:rsidRPr="007463FA">
        <w:rPr>
          <w:rStyle w:val="StyleUnderline"/>
          <w:highlight w:val="green"/>
        </w:rPr>
        <w:t xml:space="preserve"> on</w:t>
      </w:r>
      <w:r w:rsidRPr="00EB7311">
        <w:rPr>
          <w:rStyle w:val="StyleUnderline"/>
        </w:rPr>
        <w:t xml:space="preserve"> slavery or </w:t>
      </w:r>
      <w:r w:rsidRPr="007463FA">
        <w:rPr>
          <w:rStyle w:val="StyleUnderline"/>
          <w:highlight w:val="green"/>
        </w:rPr>
        <w:t xml:space="preserve">slave labour and what </w:t>
      </w:r>
      <w:r w:rsidRPr="007463FA">
        <w:rPr>
          <w:rStyle w:val="Emphasis"/>
          <w:highlight w:val="green"/>
        </w:rPr>
        <w:t>escapes</w:t>
      </w:r>
      <w:r w:rsidRPr="007463FA">
        <w:rPr>
          <w:rStyle w:val="StyleUnderline"/>
          <w:highlight w:val="green"/>
        </w:rPr>
        <w:t xml:space="preserve"> it</w:t>
      </w:r>
      <w:r w:rsidRPr="00C92384">
        <w:rPr>
          <w:sz w:val="16"/>
        </w:rPr>
        <w:t xml:space="preserve"> </w:t>
      </w:r>
      <w:r w:rsidRPr="00EB7311">
        <w:rPr>
          <w:rStyle w:val="StyleUnderline"/>
        </w:rPr>
        <w:t xml:space="preserve">(e.g., marronage or the slave plot) as the </w:t>
      </w:r>
      <w:r w:rsidRPr="00C92384">
        <w:rPr>
          <w:rStyle w:val="Emphasis"/>
        </w:rPr>
        <w:t>only</w:t>
      </w:r>
      <w:r w:rsidRPr="00EB7311">
        <w:rPr>
          <w:rStyle w:val="StyleUnderline"/>
        </w:rPr>
        <w:t xml:space="preserve"> viable way of thinking about the work that built capital. </w:t>
      </w:r>
      <w:r w:rsidRPr="007463FA">
        <w:rPr>
          <w:rStyle w:val="StyleUnderline"/>
          <w:highlight w:val="green"/>
        </w:rPr>
        <w:t>Such a reading</w:t>
      </w:r>
      <w:r w:rsidRPr="00EB7311">
        <w:rPr>
          <w:rStyle w:val="StyleUnderline"/>
        </w:rPr>
        <w:t xml:space="preserve"> largely </w:t>
      </w:r>
      <w:r w:rsidRPr="00792297">
        <w:rPr>
          <w:rStyle w:val="Emphasis"/>
        </w:rPr>
        <w:t>privileges</w:t>
      </w:r>
      <w:r w:rsidRPr="00EB7311">
        <w:rPr>
          <w:rStyle w:val="StyleUnderline"/>
        </w:rPr>
        <w:t xml:space="preserve"> or </w:t>
      </w:r>
      <w:r w:rsidRPr="007463FA">
        <w:rPr>
          <w:rStyle w:val="StyleUnderline"/>
          <w:highlight w:val="green"/>
        </w:rPr>
        <w:t xml:space="preserve">supports the </w:t>
      </w:r>
      <w:r w:rsidRPr="007463FA">
        <w:rPr>
          <w:rStyle w:val="Emphasis"/>
          <w:highlight w:val="green"/>
        </w:rPr>
        <w:t>dominant</w:t>
      </w:r>
      <w:r w:rsidRPr="00EB7311">
        <w:rPr>
          <w:rStyle w:val="StyleUnderline"/>
        </w:rPr>
        <w:t xml:space="preserve"> </w:t>
      </w:r>
      <w:r w:rsidRPr="007463FA">
        <w:rPr>
          <w:rStyle w:val="StyleUnderline"/>
          <w:highlight w:val="green"/>
        </w:rPr>
        <w:t xml:space="preserve">labour </w:t>
      </w:r>
      <w:r w:rsidRPr="007463FA">
        <w:rPr>
          <w:rStyle w:val="Emphasis"/>
          <w:highlight w:val="green"/>
        </w:rPr>
        <w:t>episteme</w:t>
      </w:r>
      <w:r w:rsidRPr="00EB7311">
        <w:rPr>
          <w:rStyle w:val="StyleUnderline"/>
        </w:rPr>
        <w:t xml:space="preserve"> it occurs within, </w:t>
      </w:r>
      <w:r w:rsidRPr="007463FA">
        <w:rPr>
          <w:rStyle w:val="StyleUnderline"/>
          <w:highlight w:val="green"/>
        </w:rPr>
        <w:t xml:space="preserve">revealing the </w:t>
      </w:r>
      <w:r w:rsidRPr="007463FA">
        <w:rPr>
          <w:rStyle w:val="Emphasis"/>
          <w:highlight w:val="green"/>
        </w:rPr>
        <w:t>profoundly European</w:t>
      </w:r>
      <w:r w:rsidRPr="007463FA">
        <w:rPr>
          <w:rStyle w:val="StyleUnderline"/>
          <w:highlight w:val="green"/>
        </w:rPr>
        <w:t xml:space="preserve"> concept of </w:t>
      </w:r>
      <w:r w:rsidRPr="007463FA">
        <w:rPr>
          <w:rStyle w:val="Emphasis"/>
          <w:highlight w:val="green"/>
        </w:rPr>
        <w:t>labour</w:t>
      </w:r>
      <w:r w:rsidRPr="007463FA">
        <w:rPr>
          <w:rStyle w:val="StyleUnderline"/>
          <w:highlight w:val="green"/>
        </w:rPr>
        <w:t xml:space="preserve"> that drives Atlantic histories</w:t>
      </w:r>
      <w:r w:rsidRPr="00EB7311">
        <w:rPr>
          <w:rStyle w:val="StyleUnderline"/>
        </w:rPr>
        <w:t>.</w:t>
      </w:r>
      <w:r w:rsidRPr="00C92384">
        <w:rPr>
          <w:sz w:val="16"/>
        </w:rPr>
        <w:t xml:space="preserve"> </w:t>
      </w:r>
      <w:r w:rsidRPr="007463FA">
        <w:rPr>
          <w:rStyle w:val="StyleUnderline"/>
          <w:highlight w:val="green"/>
        </w:rPr>
        <w:t>Moving</w:t>
      </w:r>
      <w:r w:rsidRPr="00EB7311">
        <w:rPr>
          <w:rStyle w:val="StyleUnderline"/>
        </w:rPr>
        <w:t xml:space="preserve"> around and </w:t>
      </w:r>
      <w:r w:rsidRPr="007463FA">
        <w:rPr>
          <w:rStyle w:val="StyleUnderline"/>
          <w:highlight w:val="green"/>
        </w:rPr>
        <w:t>beyond the Atlantic</w:t>
      </w:r>
      <w:r w:rsidRPr="00EB7311">
        <w:rPr>
          <w:rStyle w:val="StyleUnderline"/>
        </w:rPr>
        <w:t xml:space="preserve"> and its privileging of this labour </w:t>
      </w:r>
      <w:r w:rsidRPr="007463FA">
        <w:rPr>
          <w:rStyle w:val="StyleUnderline"/>
          <w:highlight w:val="green"/>
        </w:rPr>
        <w:t>as the only space</w:t>
      </w:r>
      <w:r w:rsidRPr="00EB7311">
        <w:rPr>
          <w:rStyle w:val="StyleUnderline"/>
        </w:rPr>
        <w:t xml:space="preserve">/place/time </w:t>
      </w:r>
      <w:r w:rsidRPr="007463FA">
        <w:rPr>
          <w:rStyle w:val="StyleUnderline"/>
          <w:highlight w:val="green"/>
        </w:rPr>
        <w:t>in which black and</w:t>
      </w:r>
      <w:r w:rsidRPr="00EB7311">
        <w:rPr>
          <w:rStyle w:val="StyleUnderline"/>
        </w:rPr>
        <w:t xml:space="preserve"> </w:t>
      </w:r>
      <w:r w:rsidRPr="007463FA">
        <w:rPr>
          <w:rStyle w:val="StyleUnderline"/>
          <w:highlight w:val="green"/>
        </w:rPr>
        <w:t>Indigenous histories meet</w:t>
      </w:r>
      <w:r w:rsidRPr="00EB7311">
        <w:rPr>
          <w:rStyle w:val="StyleUnderline"/>
        </w:rPr>
        <w:t xml:space="preserve"> and disarticulate, </w:t>
      </w:r>
      <w:r w:rsidRPr="007463FA">
        <w:rPr>
          <w:rStyle w:val="StyleUnderline"/>
          <w:highlight w:val="green"/>
        </w:rPr>
        <w:t xml:space="preserve">what becomes </w:t>
      </w:r>
      <w:r w:rsidRPr="007463FA">
        <w:rPr>
          <w:rStyle w:val="Emphasis"/>
          <w:highlight w:val="green"/>
        </w:rPr>
        <w:t>formative</w:t>
      </w:r>
      <w:r w:rsidRPr="007463FA">
        <w:rPr>
          <w:rStyle w:val="StyleUnderline"/>
          <w:highlight w:val="green"/>
        </w:rPr>
        <w:t xml:space="preserve"> is “</w:t>
      </w:r>
      <w:r w:rsidRPr="007463FA">
        <w:rPr>
          <w:rStyle w:val="Emphasis"/>
          <w:highlight w:val="green"/>
        </w:rPr>
        <w:t>conversion</w:t>
      </w:r>
      <w:r w:rsidRPr="007463FA">
        <w:rPr>
          <w:rStyle w:val="StyleUnderline"/>
          <w:highlight w:val="green"/>
        </w:rPr>
        <w:t>” itself</w:t>
      </w:r>
      <w:r w:rsidRPr="00EB7311">
        <w:rPr>
          <w:rStyle w:val="StyleUnderline"/>
        </w:rPr>
        <w:t xml:space="preserve">. </w:t>
      </w:r>
      <w:r w:rsidRPr="007463FA">
        <w:rPr>
          <w:rStyle w:val="StyleUnderline"/>
          <w:highlight w:val="green"/>
        </w:rPr>
        <w:t>Conversion</w:t>
      </w:r>
      <w:r w:rsidRPr="00EB7311">
        <w:rPr>
          <w:rStyle w:val="StyleUnderline"/>
        </w:rPr>
        <w:t xml:space="preserve"> as Europeans’ religious and economic </w:t>
      </w:r>
      <w:r w:rsidRPr="00C92384">
        <w:rPr>
          <w:rStyle w:val="Emphasis"/>
        </w:rPr>
        <w:t>motive</w:t>
      </w:r>
      <w:r w:rsidRPr="00EB7311">
        <w:rPr>
          <w:rStyle w:val="StyleUnderline"/>
        </w:rPr>
        <w:t xml:space="preserve"> </w:t>
      </w:r>
      <w:r w:rsidRPr="007463FA">
        <w:rPr>
          <w:rStyle w:val="Emphasis"/>
          <w:highlight w:val="green"/>
        </w:rPr>
        <w:t>links</w:t>
      </w:r>
      <w:r w:rsidRPr="007463FA">
        <w:rPr>
          <w:rStyle w:val="StyleUnderline"/>
          <w:highlight w:val="green"/>
        </w:rPr>
        <w:t xml:space="preserve"> black</w:t>
      </w:r>
      <w:r w:rsidRPr="00792297">
        <w:rPr>
          <w:strike/>
        </w:rPr>
        <w:t>s</w:t>
      </w:r>
      <w:r w:rsidRPr="00EB7311">
        <w:rPr>
          <w:rStyle w:val="StyleUnderline"/>
        </w:rPr>
        <w:t xml:space="preserve"> </w:t>
      </w:r>
      <w:r w:rsidRPr="007463FA">
        <w:rPr>
          <w:rStyle w:val="StyleUnderline"/>
          <w:highlight w:val="green"/>
        </w:rPr>
        <w:t>and Indigenous Peoples, and is</w:t>
      </w:r>
      <w:r w:rsidRPr="00EB7311">
        <w:rPr>
          <w:rStyle w:val="StyleUnderline"/>
        </w:rPr>
        <w:t xml:space="preserve"> also </w:t>
      </w:r>
      <w:r w:rsidRPr="007463FA">
        <w:rPr>
          <w:rStyle w:val="StyleUnderline"/>
          <w:highlight w:val="green"/>
        </w:rPr>
        <w:t>the point where their</w:t>
      </w:r>
      <w:r w:rsidRPr="00EB7311">
        <w:rPr>
          <w:rStyle w:val="StyleUnderline"/>
        </w:rPr>
        <w:t xml:space="preserve"> linked </w:t>
      </w:r>
      <w:r w:rsidRPr="007463FA">
        <w:rPr>
          <w:rStyle w:val="StyleUnderline"/>
          <w:highlight w:val="green"/>
        </w:rPr>
        <w:t>histories are</w:t>
      </w:r>
      <w:r w:rsidRPr="00EB7311">
        <w:rPr>
          <w:rStyle w:val="StyleUnderline"/>
        </w:rPr>
        <w:t xml:space="preserve"> </w:t>
      </w:r>
      <w:r w:rsidRPr="007463FA">
        <w:rPr>
          <w:rStyle w:val="Emphasis"/>
          <w:highlight w:val="green"/>
        </w:rPr>
        <w:t>misread</w:t>
      </w:r>
      <w:r w:rsidRPr="00EB7311">
        <w:rPr>
          <w:rStyle w:val="StyleUnderline"/>
        </w:rPr>
        <w:t>.</w:t>
      </w:r>
      <w:r w:rsidRPr="00C92384">
        <w:rPr>
          <w:sz w:val="16"/>
        </w:rPr>
        <w:t xml:space="preserve"> Both groups were subject to conversion as a religious motive, but </w:t>
      </w:r>
      <w:r w:rsidRPr="00C92384">
        <w:rPr>
          <w:strike/>
          <w:sz w:val="16"/>
        </w:rPr>
        <w:t>blacks’</w:t>
      </w:r>
      <w:r w:rsidRPr="00C92384">
        <w:rPr>
          <w:sz w:val="16"/>
        </w:rPr>
        <w:t xml:space="preserve"> [black peoples’] religious conversion is largely seen as second to their economic one, while the reverse is true for Indigenous Peoples.</w:t>
      </w:r>
    </w:p>
    <w:p w14:paraId="14D7A135" w14:textId="77777777" w:rsidR="00265366" w:rsidRPr="005D24D8" w:rsidRDefault="00265366" w:rsidP="00265366">
      <w:pPr>
        <w:pStyle w:val="Heading4"/>
      </w:pPr>
      <w:r>
        <w:t>Atemporality as a prerequisite to anticolonial subject formation domesticates abolition and produces an anterior position of the native through which the resistant subject is defined</w:t>
      </w:r>
    </w:p>
    <w:p w14:paraId="2F50233B" w14:textId="77777777" w:rsidR="00265366" w:rsidRDefault="00265366" w:rsidP="00265366">
      <w:r w:rsidRPr="004D5EC8">
        <w:rPr>
          <w:rStyle w:val="Style13ptBold"/>
        </w:rPr>
        <w:t xml:space="preserve">Jackson </w:t>
      </w:r>
      <w:r>
        <w:rPr>
          <w:rStyle w:val="Style13ptBold"/>
        </w:rPr>
        <w:t>12</w:t>
      </w:r>
      <w:r>
        <w:t xml:space="preserve">, assoc. prof. English @ Texas a&amp;m (Shona, 9-1-2012, “Labor </w:t>
      </w:r>
      <w:r>
        <w:rPr>
          <w:i/>
          <w:iCs/>
        </w:rPr>
        <w:t>for</w:t>
      </w:r>
      <w:r>
        <w:t xml:space="preserve"> Being: Making Caliban Work” in </w:t>
      </w:r>
      <w:r w:rsidRPr="000153C6">
        <w:rPr>
          <w:i/>
          <w:iCs/>
        </w:rPr>
        <w:t>Creole indigeneity: between myth and nation in the Caribbean</w:t>
      </w:r>
      <w:r>
        <w:rPr>
          <w:i/>
          <w:iCs/>
        </w:rPr>
        <w:t xml:space="preserve"> </w:t>
      </w:r>
      <w:r>
        <w:t xml:space="preserve">(pp. 75-109), </w:t>
      </w:r>
      <w:r>
        <w:rPr>
          <w:i/>
          <w:iCs/>
        </w:rPr>
        <w:t>University of Minnesota Press</w:t>
      </w:r>
      <w:r>
        <w:t>)AFA+</w:t>
      </w:r>
    </w:p>
    <w:p w14:paraId="30645205" w14:textId="77777777" w:rsidR="00265366" w:rsidRPr="005D24D8" w:rsidRDefault="00265366" w:rsidP="00265366">
      <w:r w:rsidRPr="00110048">
        <w:rPr>
          <w:strike/>
        </w:rPr>
        <w:t>struck through</w:t>
      </w:r>
      <w:r w:rsidRPr="00110048">
        <w:t xml:space="preserve"> &amp; [bracketed] for language</w:t>
      </w:r>
    </w:p>
    <w:p w14:paraId="13AB5D84" w14:textId="77777777" w:rsidR="00265366" w:rsidRPr="003D47B0" w:rsidRDefault="00265366" w:rsidP="00265366">
      <w:pPr>
        <w:rPr>
          <w:sz w:val="16"/>
        </w:rPr>
      </w:pPr>
      <w:r w:rsidRPr="003D47B0">
        <w:rPr>
          <w:sz w:val="16"/>
        </w:rPr>
        <w:t xml:space="preserve">Almquist echoes Peter Hulme’s observations in Colonial Encounters in which he notes that Caliban is Mediterranean and Atlantic because of his New World-derived name and his African mother. This leads Hulme to conclude that “Caliban, as a compromise formation, can exist only within discourse: he is fundamentally and essentially beyond the bounds of representation.”16 For Almquist, Caliban’s illegibility “suggests that on some level the total African-ization of Caliban is impossible, that there always remains the (sub)conscious presence of the displaced native, so that as much as Césaire is creating a dias-poric Caliban, his own construction forbids complete elision.”17 In Almquist’s rendering, in other words, Césaire’s Caliban appears as an anticolonial other who elides both the spatial and racial-historical markers that govern this anticolonial characterization. </w:t>
      </w:r>
      <w:r w:rsidRPr="007463FA">
        <w:rPr>
          <w:rStyle w:val="StyleUnderline"/>
          <w:highlight w:val="green"/>
        </w:rPr>
        <w:t>Caliban is</w:t>
      </w:r>
      <w:r w:rsidRPr="006569CA">
        <w:rPr>
          <w:rStyle w:val="StyleUnderline"/>
        </w:rPr>
        <w:t xml:space="preserve"> also </w:t>
      </w:r>
      <w:r w:rsidRPr="007463FA">
        <w:rPr>
          <w:rStyle w:val="Emphasis"/>
          <w:highlight w:val="green"/>
        </w:rPr>
        <w:t>denied</w:t>
      </w:r>
      <w:r w:rsidRPr="007463FA">
        <w:rPr>
          <w:rStyle w:val="StyleUnderline"/>
          <w:highlight w:val="green"/>
        </w:rPr>
        <w:t xml:space="preserve"> a </w:t>
      </w:r>
      <w:r w:rsidRPr="007463FA">
        <w:rPr>
          <w:rStyle w:val="Emphasis"/>
          <w:highlight w:val="green"/>
        </w:rPr>
        <w:t>fixed</w:t>
      </w:r>
      <w:r w:rsidRPr="007463FA">
        <w:rPr>
          <w:rStyle w:val="StyleUnderline"/>
          <w:highlight w:val="green"/>
        </w:rPr>
        <w:t xml:space="preserve"> presence because of a</w:t>
      </w:r>
      <w:r w:rsidRPr="006569CA">
        <w:rPr>
          <w:rStyle w:val="StyleUnderline"/>
        </w:rPr>
        <w:t xml:space="preserve"> consciousness of a now </w:t>
      </w:r>
      <w:r w:rsidRPr="007463FA">
        <w:rPr>
          <w:rStyle w:val="StyleUnderline"/>
          <w:highlight w:val="green"/>
        </w:rPr>
        <w:t>discursively (</w:t>
      </w:r>
      <w:r w:rsidRPr="007463FA">
        <w:rPr>
          <w:rStyle w:val="Emphasis"/>
          <w:highlight w:val="green"/>
        </w:rPr>
        <w:t>re)enacted</w:t>
      </w:r>
      <w:r w:rsidRPr="007463FA">
        <w:rPr>
          <w:rStyle w:val="StyleUnderline"/>
          <w:highlight w:val="green"/>
        </w:rPr>
        <w:t xml:space="preserve"> </w:t>
      </w:r>
      <w:r w:rsidRPr="007463FA">
        <w:rPr>
          <w:rStyle w:val="Emphasis"/>
          <w:highlight w:val="green"/>
        </w:rPr>
        <w:t>displacement</w:t>
      </w:r>
      <w:r w:rsidRPr="006569CA">
        <w:rPr>
          <w:rStyle w:val="StyleUnderline"/>
        </w:rPr>
        <w:t>.</w:t>
      </w:r>
      <w:r w:rsidRPr="003D47B0">
        <w:rPr>
          <w:sz w:val="16"/>
        </w:rPr>
        <w:t xml:space="preserve"> </w:t>
      </w:r>
      <w:r w:rsidRPr="006569CA">
        <w:rPr>
          <w:rStyle w:val="StyleUnderline"/>
        </w:rPr>
        <w:t>Here the implications for the relationship between space (real and metaphoric) and historicity are useful. What Almquist reads in Césaire is</w:t>
      </w:r>
      <w:r w:rsidRPr="003D47B0">
        <w:rPr>
          <w:sz w:val="16"/>
        </w:rPr>
        <w:t xml:space="preserve"> </w:t>
      </w:r>
      <w:r w:rsidRPr="007463FA">
        <w:rPr>
          <w:rStyle w:val="StyleUnderline"/>
          <w:highlight w:val="green"/>
        </w:rPr>
        <w:t>the problem sur-rounding</w:t>
      </w:r>
      <w:r w:rsidRPr="005D24D8">
        <w:rPr>
          <w:rStyle w:val="StyleUnderline"/>
        </w:rPr>
        <w:t xml:space="preserve"> the </w:t>
      </w:r>
      <w:r w:rsidRPr="007463FA">
        <w:rPr>
          <w:rStyle w:val="StyleUnderline"/>
          <w:highlight w:val="green"/>
        </w:rPr>
        <w:t>space and time of the subject</w:t>
      </w:r>
      <w:r w:rsidRPr="005D24D8">
        <w:rPr>
          <w:rStyle w:val="StyleUnderline"/>
        </w:rPr>
        <w:t xml:space="preserve"> </w:t>
      </w:r>
      <w:r w:rsidRPr="007463FA">
        <w:rPr>
          <w:rStyle w:val="StyleUnderline"/>
          <w:highlight w:val="green"/>
        </w:rPr>
        <w:t>necessary for the anticolonial position</w:t>
      </w:r>
      <w:r w:rsidRPr="005D24D8">
        <w:rPr>
          <w:rStyle w:val="StyleUnderline"/>
        </w:rPr>
        <w:t xml:space="preserve">: the anticolonial subject’s relationship to Western historicity and its implicit reliance on conceptions of space. For Césaire, </w:t>
      </w:r>
      <w:r w:rsidRPr="007463FA">
        <w:rPr>
          <w:rStyle w:val="StyleUnderline"/>
          <w:highlight w:val="green"/>
        </w:rPr>
        <w:t xml:space="preserve">the </w:t>
      </w:r>
      <w:r w:rsidRPr="007463FA">
        <w:rPr>
          <w:rStyle w:val="Emphasis"/>
          <w:highlight w:val="green"/>
        </w:rPr>
        <w:t>lack</w:t>
      </w:r>
      <w:r w:rsidRPr="007463FA">
        <w:rPr>
          <w:rStyle w:val="StyleUnderline"/>
          <w:highlight w:val="green"/>
        </w:rPr>
        <w:t xml:space="preserve"> of </w:t>
      </w:r>
      <w:r w:rsidRPr="007463FA">
        <w:rPr>
          <w:rStyle w:val="Emphasis"/>
          <w:highlight w:val="green"/>
        </w:rPr>
        <w:t>fixed</w:t>
      </w:r>
      <w:r w:rsidRPr="005D24D8">
        <w:rPr>
          <w:rStyle w:val="StyleUnderline"/>
        </w:rPr>
        <w:t xml:space="preserve"> geographic </w:t>
      </w:r>
      <w:r w:rsidRPr="007463FA">
        <w:rPr>
          <w:rStyle w:val="Emphasis"/>
          <w:highlight w:val="green"/>
        </w:rPr>
        <w:t>space</w:t>
      </w:r>
      <w:r w:rsidRPr="007463FA">
        <w:rPr>
          <w:rStyle w:val="StyleUnderline"/>
          <w:highlight w:val="green"/>
        </w:rPr>
        <w:t xml:space="preserve"> is </w:t>
      </w:r>
      <w:r w:rsidRPr="007463FA">
        <w:rPr>
          <w:rStyle w:val="Emphasis"/>
          <w:highlight w:val="green"/>
        </w:rPr>
        <w:t>necessary</w:t>
      </w:r>
      <w:r w:rsidRPr="007463FA">
        <w:rPr>
          <w:rStyle w:val="StyleUnderline"/>
          <w:highlight w:val="green"/>
        </w:rPr>
        <w:t xml:space="preserve"> to achieve</w:t>
      </w:r>
      <w:r w:rsidRPr="005D24D8">
        <w:rPr>
          <w:rStyle w:val="StyleUnderline"/>
        </w:rPr>
        <w:t xml:space="preserve"> both the </w:t>
      </w:r>
      <w:r w:rsidRPr="007463FA">
        <w:rPr>
          <w:rStyle w:val="Emphasis"/>
          <w:highlight w:val="green"/>
        </w:rPr>
        <w:t>rejection</w:t>
      </w:r>
      <w:r w:rsidRPr="007463FA">
        <w:rPr>
          <w:rStyle w:val="StyleUnderline"/>
          <w:highlight w:val="green"/>
        </w:rPr>
        <w:t xml:space="preserve"> of</w:t>
      </w:r>
      <w:r w:rsidRPr="005D24D8">
        <w:rPr>
          <w:rStyle w:val="StyleUnderline"/>
        </w:rPr>
        <w:t xml:space="preserve"> the </w:t>
      </w:r>
      <w:r w:rsidRPr="007463FA">
        <w:rPr>
          <w:rStyle w:val="StyleUnderline"/>
          <w:highlight w:val="green"/>
        </w:rPr>
        <w:t xml:space="preserve">coordinates of Western time that </w:t>
      </w:r>
      <w:r w:rsidRPr="007463FA">
        <w:rPr>
          <w:rStyle w:val="Emphasis"/>
          <w:highlight w:val="green"/>
        </w:rPr>
        <w:t>structure</w:t>
      </w:r>
      <w:r w:rsidRPr="007463FA">
        <w:rPr>
          <w:rStyle w:val="StyleUnderline"/>
          <w:highlight w:val="green"/>
        </w:rPr>
        <w:t xml:space="preserve"> the</w:t>
      </w:r>
      <w:r w:rsidRPr="005D24D8">
        <w:rPr>
          <w:rStyle w:val="StyleUnderline"/>
        </w:rPr>
        <w:t xml:space="preserve"> anticolonial </w:t>
      </w:r>
      <w:r w:rsidRPr="007463FA">
        <w:rPr>
          <w:rStyle w:val="StyleUnderline"/>
          <w:highlight w:val="green"/>
        </w:rPr>
        <w:t>critique and</w:t>
      </w:r>
      <w:r w:rsidRPr="005D24D8">
        <w:rPr>
          <w:rStyle w:val="StyleUnderline"/>
        </w:rPr>
        <w:t xml:space="preserve"> to </w:t>
      </w:r>
      <w:r w:rsidRPr="007463FA">
        <w:rPr>
          <w:rStyle w:val="Emphasis"/>
          <w:highlight w:val="green"/>
        </w:rPr>
        <w:t>create</w:t>
      </w:r>
      <w:r w:rsidRPr="007463FA">
        <w:rPr>
          <w:rStyle w:val="StyleUnderline"/>
          <w:highlight w:val="green"/>
        </w:rPr>
        <w:t xml:space="preserve"> a place for the</w:t>
      </w:r>
      <w:r w:rsidRPr="005D24D8">
        <w:rPr>
          <w:rStyle w:val="StyleUnderline"/>
        </w:rPr>
        <w:t xml:space="preserve"> </w:t>
      </w:r>
      <w:r w:rsidRPr="007463FA">
        <w:rPr>
          <w:rStyle w:val="StyleUnderline"/>
          <w:highlight w:val="green"/>
        </w:rPr>
        <w:t>subject</w:t>
      </w:r>
      <w:r w:rsidRPr="005D24D8">
        <w:rPr>
          <w:rStyle w:val="StyleUnderline"/>
        </w:rPr>
        <w:t xml:space="preserve">, narratively instituted as a function of that criticism. </w:t>
      </w:r>
      <w:r w:rsidRPr="007463FA">
        <w:rPr>
          <w:rStyle w:val="StyleUnderline"/>
          <w:highlight w:val="green"/>
        </w:rPr>
        <w:t>Anticolonial subjectivity</w:t>
      </w:r>
      <w:r w:rsidRPr="005D24D8">
        <w:rPr>
          <w:rStyle w:val="StyleUnderline"/>
        </w:rPr>
        <w:t xml:space="preserve"> in Césaire </w:t>
      </w:r>
      <w:r w:rsidRPr="007463FA">
        <w:rPr>
          <w:rStyle w:val="StyleUnderline"/>
          <w:highlight w:val="green"/>
        </w:rPr>
        <w:t>must</w:t>
      </w:r>
      <w:r w:rsidRPr="005D24D8">
        <w:rPr>
          <w:rStyle w:val="StyleUnderline"/>
        </w:rPr>
        <w:t xml:space="preserve"> therefore </w:t>
      </w:r>
      <w:r w:rsidRPr="007463FA">
        <w:rPr>
          <w:rStyle w:val="Emphasis"/>
          <w:highlight w:val="green"/>
        </w:rPr>
        <w:t>remain</w:t>
      </w:r>
      <w:r w:rsidRPr="005D24D8">
        <w:rPr>
          <w:rStyle w:val="StyleUnderline"/>
        </w:rPr>
        <w:t xml:space="preserve"> </w:t>
      </w:r>
      <w:r w:rsidRPr="007463FA">
        <w:rPr>
          <w:rStyle w:val="Emphasis"/>
          <w:highlight w:val="green"/>
        </w:rPr>
        <w:t>open ended</w:t>
      </w:r>
      <w:r w:rsidRPr="005D24D8">
        <w:rPr>
          <w:rStyle w:val="StyleUnderline"/>
        </w:rPr>
        <w:t xml:space="preserve"> when attempting to represent the Creole as a cultural and temporal hybrid. In postcoloniality, this positioning is </w:t>
      </w:r>
      <w:r w:rsidRPr="00D5152B">
        <w:rPr>
          <w:rStyle w:val="Emphasis"/>
        </w:rPr>
        <w:t>foreclosed</w:t>
      </w:r>
      <w:r w:rsidRPr="005D24D8">
        <w:rPr>
          <w:rStyle w:val="StyleUnderline"/>
        </w:rPr>
        <w:t xml:space="preserve">, and the play reveals the </w:t>
      </w:r>
      <w:r w:rsidRPr="00D5152B">
        <w:rPr>
          <w:rStyle w:val="Emphasis"/>
        </w:rPr>
        <w:t>tensions</w:t>
      </w:r>
      <w:r w:rsidRPr="005D24D8">
        <w:rPr>
          <w:rStyle w:val="StyleUnderline"/>
        </w:rPr>
        <w:t xml:space="preserve"> that surround indigeneity and belonging, which in the anticolonial period is </w:t>
      </w:r>
      <w:r w:rsidRPr="00D5152B">
        <w:rPr>
          <w:rStyle w:val="Emphasis"/>
        </w:rPr>
        <w:t>not mitigated</w:t>
      </w:r>
      <w:r w:rsidRPr="005D24D8">
        <w:rPr>
          <w:rStyle w:val="StyleUnderline"/>
        </w:rPr>
        <w:t xml:space="preserve"> by the state in the same manner as it is in the so-called postcolonial one</w:t>
      </w:r>
      <w:r w:rsidRPr="003D47B0">
        <w:rPr>
          <w:sz w:val="16"/>
        </w:rPr>
        <w:t>. These tensions are revealed in Almquist’s work through his engagement with Jodi Byrd’s writing and its foregrounding of the issue of when Caliban is native and when Caliban is black.</w:t>
      </w:r>
    </w:p>
    <w:p w14:paraId="302F404F" w14:textId="77777777" w:rsidR="00265366" w:rsidRPr="003D47B0" w:rsidRDefault="00265366" w:rsidP="00265366">
      <w:pPr>
        <w:rPr>
          <w:sz w:val="16"/>
        </w:rPr>
      </w:pPr>
      <w:r w:rsidRPr="003D47B0">
        <w:rPr>
          <w:sz w:val="16"/>
        </w:rPr>
        <w:t xml:space="preserve">I agree with Byrd that the play discursively institutes black indigeneity; through the figure of Caliban in Lamming and Césaire, for example, </w:t>
      </w:r>
      <w:r w:rsidRPr="00FD1F13">
        <w:rPr>
          <w:strike/>
          <w:sz w:val="16"/>
        </w:rPr>
        <w:t>blacks</w:t>
      </w:r>
      <w:r>
        <w:rPr>
          <w:sz w:val="16"/>
        </w:rPr>
        <w:t xml:space="preserve"> [black people]</w:t>
      </w:r>
      <w:r w:rsidRPr="003D47B0">
        <w:rPr>
          <w:sz w:val="16"/>
        </w:rPr>
        <w:t xml:space="preserve"> become native. Byrd also does not preclude or foreclose Almquist’s argu-ment, as he rightly observes. However, Almquist does not formally deal with Byrd’s charge regarding native displacement and both seem to be arguing two different things. The first is that Caliban is, or represents, a new native (black), thereby obscuring the true or original natives; in other words, there is a sta-ble and extratextual or residual New World native identity (an external ref-erent before the sign). The second, Almquist’s position, is that Caliban is not a native, though he is haunted by the “displaced” or again, true, native (his “subconscious presence”), which is either continental African or New World aboriginal, making his character always somewhat illegible and his “African-ization” incomplete.24 </w:t>
      </w:r>
      <w:r w:rsidRPr="007463FA">
        <w:rPr>
          <w:rStyle w:val="StyleUnderline"/>
          <w:highlight w:val="green"/>
        </w:rPr>
        <w:t>Almquist’s argument</w:t>
      </w:r>
      <w:r w:rsidRPr="00B878DA">
        <w:rPr>
          <w:rStyle w:val="StyleUnderline"/>
        </w:rPr>
        <w:t xml:space="preserve"> for a diasporic subject also </w:t>
      </w:r>
      <w:r w:rsidRPr="007463FA">
        <w:rPr>
          <w:rStyle w:val="StyleUnderline"/>
          <w:highlight w:val="green"/>
        </w:rPr>
        <w:t>sug-gests</w:t>
      </w:r>
      <w:r w:rsidRPr="00B878DA">
        <w:rPr>
          <w:rStyle w:val="StyleUnderline"/>
        </w:rPr>
        <w:t xml:space="preserve"> an “extra” when insinuating that Caliban in Césaire’s play and [</w:t>
      </w:r>
      <w:r w:rsidRPr="007463FA">
        <w:rPr>
          <w:rStyle w:val="StyleUnderline"/>
          <w:highlight w:val="green"/>
        </w:rPr>
        <w:t>black people</w:t>
      </w:r>
      <w:r w:rsidRPr="00B878DA">
        <w:rPr>
          <w:rStyle w:val="StyleUnderline"/>
        </w:rPr>
        <w:t>]</w:t>
      </w:r>
      <w:r w:rsidRPr="003D47B0">
        <w:rPr>
          <w:sz w:val="16"/>
        </w:rPr>
        <w:t xml:space="preserve"> </w:t>
      </w:r>
      <w:r w:rsidRPr="003D47B0">
        <w:rPr>
          <w:strike/>
          <w:sz w:val="16"/>
        </w:rPr>
        <w:t>blacks</w:t>
      </w:r>
      <w:r w:rsidRPr="003D47B0">
        <w:rPr>
          <w:sz w:val="16"/>
        </w:rPr>
        <w:t xml:space="preserve"> </w:t>
      </w:r>
      <w:r w:rsidRPr="007463FA">
        <w:rPr>
          <w:rStyle w:val="Emphasis"/>
          <w:highlight w:val="green"/>
        </w:rPr>
        <w:t>outside</w:t>
      </w:r>
      <w:r w:rsidRPr="007463FA">
        <w:rPr>
          <w:rStyle w:val="StyleUnderline"/>
          <w:highlight w:val="green"/>
        </w:rPr>
        <w:t xml:space="preserve"> of Africa</w:t>
      </w:r>
      <w:r w:rsidRPr="00B878DA">
        <w:rPr>
          <w:rStyle w:val="StyleUnderline"/>
        </w:rPr>
        <w:t xml:space="preserve">, by extension, </w:t>
      </w:r>
      <w:r w:rsidRPr="007463FA">
        <w:rPr>
          <w:rStyle w:val="StyleUnderline"/>
          <w:highlight w:val="green"/>
        </w:rPr>
        <w:t xml:space="preserve">are </w:t>
      </w:r>
      <w:r w:rsidRPr="007463FA">
        <w:rPr>
          <w:rStyle w:val="Emphasis"/>
          <w:highlight w:val="green"/>
        </w:rPr>
        <w:t>always</w:t>
      </w:r>
      <w:r w:rsidRPr="007463FA">
        <w:rPr>
          <w:rStyle w:val="StyleUnderline"/>
          <w:highlight w:val="green"/>
        </w:rPr>
        <w:t xml:space="preserve"> subject to</w:t>
      </w:r>
      <w:r w:rsidRPr="00B878DA">
        <w:rPr>
          <w:rStyle w:val="StyleUnderline"/>
        </w:rPr>
        <w:t xml:space="preserve"> a </w:t>
      </w:r>
      <w:r w:rsidRPr="007463FA">
        <w:rPr>
          <w:rStyle w:val="Emphasis"/>
          <w:highlight w:val="green"/>
        </w:rPr>
        <w:t>reordering</w:t>
      </w:r>
      <w:r w:rsidRPr="007463FA">
        <w:rPr>
          <w:rStyle w:val="StyleUnderline"/>
          <w:highlight w:val="green"/>
        </w:rPr>
        <w:t xml:space="preserve"> of </w:t>
      </w:r>
      <w:r w:rsidRPr="007463FA">
        <w:rPr>
          <w:rStyle w:val="Emphasis"/>
          <w:highlight w:val="green"/>
        </w:rPr>
        <w:t>time</w:t>
      </w:r>
      <w:r w:rsidRPr="007463FA">
        <w:rPr>
          <w:rStyle w:val="StyleUnderline"/>
          <w:highlight w:val="green"/>
        </w:rPr>
        <w:t xml:space="preserve"> and geography to which</w:t>
      </w:r>
      <w:r w:rsidRPr="00B878DA">
        <w:rPr>
          <w:rStyle w:val="StyleUnderline"/>
        </w:rPr>
        <w:t xml:space="preserve"> “true” </w:t>
      </w:r>
      <w:r w:rsidRPr="007463FA">
        <w:rPr>
          <w:rStyle w:val="StyleUnderline"/>
          <w:highlight w:val="green"/>
        </w:rPr>
        <w:t xml:space="preserve">natives are </w:t>
      </w:r>
      <w:r w:rsidRPr="007463FA">
        <w:rPr>
          <w:rStyle w:val="Emphasis"/>
          <w:highlight w:val="green"/>
        </w:rPr>
        <w:t>not</w:t>
      </w:r>
      <w:r w:rsidRPr="00B878DA">
        <w:rPr>
          <w:rStyle w:val="StyleUnderline"/>
        </w:rPr>
        <w:t>.</w:t>
      </w:r>
      <w:r w:rsidRPr="003D47B0">
        <w:rPr>
          <w:sz w:val="16"/>
        </w:rPr>
        <w:t xml:space="preserve">25 Despite what appear to be differ-ent arguments, </w:t>
      </w:r>
      <w:r w:rsidRPr="00B878DA">
        <w:rPr>
          <w:rStyle w:val="StyleUnderline"/>
        </w:rPr>
        <w:t xml:space="preserve">what both critics read as displacement is actually the autoin-scription (epistemic condition) of </w:t>
      </w:r>
      <w:r w:rsidRPr="00D5152B">
        <w:rPr>
          <w:rStyle w:val="Emphasis"/>
        </w:rPr>
        <w:t>becoming native</w:t>
      </w:r>
      <w:r w:rsidRPr="00B878DA">
        <w:rPr>
          <w:rStyle w:val="StyleUnderline"/>
        </w:rPr>
        <w:t xml:space="preserve"> in the New World. In other words, </w:t>
      </w:r>
      <w:r w:rsidRPr="007463FA">
        <w:rPr>
          <w:rStyle w:val="StyleUnderline"/>
          <w:highlight w:val="green"/>
        </w:rPr>
        <w:t xml:space="preserve">black becoming in the Americas is </w:t>
      </w:r>
      <w:r w:rsidRPr="007463FA">
        <w:rPr>
          <w:rStyle w:val="Emphasis"/>
          <w:highlight w:val="green"/>
        </w:rPr>
        <w:t>predicated</w:t>
      </w:r>
      <w:r w:rsidRPr="007463FA">
        <w:rPr>
          <w:rStyle w:val="StyleUnderline"/>
          <w:highlight w:val="green"/>
        </w:rPr>
        <w:t xml:space="preserve"> on</w:t>
      </w:r>
      <w:r w:rsidRPr="00B878DA">
        <w:rPr>
          <w:rStyle w:val="StyleUnderline"/>
        </w:rPr>
        <w:t xml:space="preserve"> its own and on New World </w:t>
      </w:r>
      <w:r w:rsidRPr="007463FA">
        <w:rPr>
          <w:rStyle w:val="StyleUnderline"/>
          <w:highlight w:val="green"/>
        </w:rPr>
        <w:t xml:space="preserve">aboriginal </w:t>
      </w:r>
      <w:r w:rsidRPr="007463FA">
        <w:rPr>
          <w:rStyle w:val="Emphasis"/>
          <w:highlight w:val="green"/>
        </w:rPr>
        <w:t>displacement</w:t>
      </w:r>
      <w:r w:rsidRPr="00B878DA">
        <w:rPr>
          <w:rStyle w:val="StyleUnderline"/>
        </w:rPr>
        <w:t xml:space="preserve">, and it is the nation-state and the </w:t>
      </w:r>
      <w:r w:rsidRPr="00D5152B">
        <w:rPr>
          <w:rStyle w:val="Emphasis"/>
        </w:rPr>
        <w:t>cre-ation</w:t>
      </w:r>
      <w:r w:rsidRPr="00B878DA">
        <w:rPr>
          <w:rStyle w:val="StyleUnderline"/>
        </w:rPr>
        <w:t xml:space="preserve"> of an identity </w:t>
      </w:r>
      <w:r w:rsidRPr="00D5152B">
        <w:rPr>
          <w:rStyle w:val="Emphasis"/>
        </w:rPr>
        <w:t>within</w:t>
      </w:r>
      <w:r w:rsidRPr="00B878DA">
        <w:rPr>
          <w:rStyle w:val="StyleUnderline"/>
        </w:rPr>
        <w:t xml:space="preserve"> it that will ultimately </w:t>
      </w:r>
      <w:r w:rsidRPr="00D5152B">
        <w:rPr>
          <w:rStyle w:val="Emphasis"/>
        </w:rPr>
        <w:t>govern</w:t>
      </w:r>
      <w:r w:rsidRPr="00B878DA">
        <w:rPr>
          <w:rStyle w:val="StyleUnderline"/>
        </w:rPr>
        <w:t xml:space="preserve"> this new native status as a “historical (interior) determination” as </w:t>
      </w:r>
      <w:r w:rsidRPr="00D5152B">
        <w:rPr>
          <w:rStyle w:val="Emphasis"/>
        </w:rPr>
        <w:t>opposed</w:t>
      </w:r>
      <w:r w:rsidRPr="00B878DA">
        <w:rPr>
          <w:rStyle w:val="StyleUnderline"/>
        </w:rPr>
        <w:t xml:space="preserve"> to </w:t>
      </w:r>
      <w:r w:rsidRPr="00D5152B">
        <w:rPr>
          <w:rStyle w:val="Emphasis"/>
        </w:rPr>
        <w:t>exterior</w:t>
      </w:r>
      <w:r w:rsidRPr="00B878DA">
        <w:rPr>
          <w:rStyle w:val="StyleUnderline"/>
        </w:rPr>
        <w:t xml:space="preserve">, structural </w:t>
      </w:r>
      <w:r w:rsidRPr="00D5152B">
        <w:rPr>
          <w:rStyle w:val="Emphasis"/>
        </w:rPr>
        <w:t>markers</w:t>
      </w:r>
      <w:r w:rsidRPr="00B878DA">
        <w:rPr>
          <w:rStyle w:val="StyleUnderline"/>
        </w:rPr>
        <w:t xml:space="preserve"> of difference</w:t>
      </w:r>
      <w:r w:rsidRPr="003D47B0">
        <w:rPr>
          <w:sz w:val="16"/>
        </w:rPr>
        <w:t>.26</w:t>
      </w:r>
    </w:p>
    <w:p w14:paraId="1FC2E8BF" w14:textId="77777777" w:rsidR="00265366" w:rsidRPr="003D47B0" w:rsidRDefault="00265366" w:rsidP="00265366">
      <w:pPr>
        <w:rPr>
          <w:sz w:val="16"/>
        </w:rPr>
      </w:pPr>
      <w:r w:rsidRPr="003D47B0">
        <w:rPr>
          <w:sz w:val="16"/>
        </w:rPr>
        <w:t xml:space="preserve">We can suggest that although Césaire’s Caliban represents anticolonial struggle (anticolonial nationalism), the postcolonial state emerges to capture and stabilize this figure, which is why I argue that the postindependence state consolidates Creole indigeneity. </w:t>
      </w:r>
      <w:r w:rsidRPr="00B878DA">
        <w:rPr>
          <w:rStyle w:val="StyleUnderline"/>
        </w:rPr>
        <w:t xml:space="preserve">A historical and dually enacted </w:t>
      </w:r>
      <w:r w:rsidRPr="007463FA">
        <w:rPr>
          <w:rStyle w:val="StyleUnderline"/>
          <w:highlight w:val="green"/>
        </w:rPr>
        <w:t>native dis-placement</w:t>
      </w:r>
      <w:r w:rsidRPr="00B878DA">
        <w:rPr>
          <w:rStyle w:val="StyleUnderline"/>
        </w:rPr>
        <w:t xml:space="preserve"> </w:t>
      </w:r>
      <w:r w:rsidRPr="007463FA">
        <w:rPr>
          <w:rStyle w:val="StyleUnderline"/>
          <w:highlight w:val="green"/>
        </w:rPr>
        <w:t xml:space="preserve">is the </w:t>
      </w:r>
      <w:r w:rsidRPr="007463FA">
        <w:rPr>
          <w:rStyle w:val="Emphasis"/>
          <w:highlight w:val="green"/>
        </w:rPr>
        <w:t>core</w:t>
      </w:r>
      <w:r w:rsidRPr="007463FA">
        <w:rPr>
          <w:rStyle w:val="StyleUnderline"/>
          <w:highlight w:val="green"/>
        </w:rPr>
        <w:t xml:space="preserve"> of </w:t>
      </w:r>
      <w:r w:rsidRPr="007463FA">
        <w:rPr>
          <w:rStyle w:val="Emphasis"/>
          <w:highlight w:val="green"/>
        </w:rPr>
        <w:t>all</w:t>
      </w:r>
      <w:r w:rsidRPr="007463FA">
        <w:rPr>
          <w:rStyle w:val="StyleUnderline"/>
          <w:highlight w:val="green"/>
        </w:rPr>
        <w:t xml:space="preserve"> New World </w:t>
      </w:r>
      <w:r w:rsidRPr="007463FA">
        <w:rPr>
          <w:rStyle w:val="Emphasis"/>
          <w:highlight w:val="green"/>
        </w:rPr>
        <w:t>identity</w:t>
      </w:r>
      <w:r w:rsidRPr="007463FA">
        <w:rPr>
          <w:rStyle w:val="StyleUnderline"/>
          <w:highlight w:val="green"/>
        </w:rPr>
        <w:t xml:space="preserve">, but both are a </w:t>
      </w:r>
      <w:r w:rsidRPr="007463FA">
        <w:rPr>
          <w:rStyle w:val="Emphasis"/>
          <w:highlight w:val="green"/>
        </w:rPr>
        <w:t>function</w:t>
      </w:r>
      <w:r w:rsidRPr="007463FA">
        <w:rPr>
          <w:rStyle w:val="StyleUnderline"/>
          <w:highlight w:val="green"/>
        </w:rPr>
        <w:t xml:space="preserve"> of Western </w:t>
      </w:r>
      <w:r w:rsidRPr="007463FA">
        <w:rPr>
          <w:rStyle w:val="Emphasis"/>
          <w:highlight w:val="green"/>
        </w:rPr>
        <w:t>time</w:t>
      </w:r>
      <w:r w:rsidRPr="007463FA">
        <w:rPr>
          <w:rStyle w:val="StyleUnderline"/>
          <w:highlight w:val="green"/>
        </w:rPr>
        <w:t xml:space="preserve"> and </w:t>
      </w:r>
      <w:r w:rsidRPr="007463FA">
        <w:rPr>
          <w:rStyle w:val="Emphasis"/>
          <w:highlight w:val="green"/>
        </w:rPr>
        <w:t>narrative</w:t>
      </w:r>
      <w:r w:rsidRPr="00B878DA">
        <w:rPr>
          <w:rStyle w:val="StyleUnderline"/>
        </w:rPr>
        <w:t>.</w:t>
      </w:r>
      <w:r w:rsidRPr="003D47B0">
        <w:rPr>
          <w:sz w:val="16"/>
        </w:rPr>
        <w:t xml:space="preserve"> </w:t>
      </w:r>
      <w:r w:rsidRPr="003D47B0">
        <w:rPr>
          <w:rStyle w:val="StyleUnderline"/>
        </w:rPr>
        <w:t>Thus, the extratextual presences for Byrd and Almquist (</w:t>
      </w:r>
      <w:r w:rsidRPr="00C547DB">
        <w:rPr>
          <w:rStyle w:val="StyleUnderline"/>
          <w:strike/>
        </w:rPr>
        <w:t>blacks</w:t>
      </w:r>
      <w:r w:rsidRPr="003D47B0">
        <w:rPr>
          <w:rStyle w:val="StyleUnderline"/>
        </w:rPr>
        <w:t xml:space="preserve"> [black people] in Africa and Indigenous Peoples in the New World) are rewritten to work </w:t>
      </w:r>
      <w:r w:rsidRPr="00C547DB">
        <w:rPr>
          <w:rStyle w:val="Emphasis"/>
        </w:rPr>
        <w:t>within</w:t>
      </w:r>
      <w:r w:rsidRPr="003D47B0">
        <w:rPr>
          <w:rStyle w:val="StyleUnderline"/>
        </w:rPr>
        <w:t xml:space="preserve"> colonial and anticolonial narratives. They </w:t>
      </w:r>
      <w:r w:rsidRPr="00C547DB">
        <w:rPr>
          <w:rStyle w:val="Emphasis"/>
        </w:rPr>
        <w:t>cease</w:t>
      </w:r>
      <w:r w:rsidRPr="003D47B0">
        <w:rPr>
          <w:rStyle w:val="StyleUnderline"/>
        </w:rPr>
        <w:t xml:space="preserve"> to be objective. Without this reinscription, </w:t>
      </w:r>
      <w:r w:rsidRPr="00C547DB">
        <w:rPr>
          <w:rStyle w:val="Emphasis"/>
        </w:rPr>
        <w:t>identity</w:t>
      </w:r>
      <w:r w:rsidRPr="003D47B0">
        <w:rPr>
          <w:rStyle w:val="StyleUnderline"/>
        </w:rPr>
        <w:t xml:space="preserve"> </w:t>
      </w:r>
      <w:r w:rsidRPr="00C547DB">
        <w:rPr>
          <w:rStyle w:val="Emphasis"/>
        </w:rPr>
        <w:t>cannot</w:t>
      </w:r>
      <w:r w:rsidRPr="003D47B0">
        <w:rPr>
          <w:rStyle w:val="StyleUnderline"/>
        </w:rPr>
        <w:t xml:space="preserve"> be managed by the </w:t>
      </w:r>
      <w:r w:rsidRPr="00C547DB">
        <w:rPr>
          <w:rStyle w:val="Emphasis"/>
        </w:rPr>
        <w:t>state</w:t>
      </w:r>
      <w:r w:rsidRPr="003D47B0">
        <w:rPr>
          <w:rStyle w:val="StyleUnderline"/>
        </w:rPr>
        <w:t>.</w:t>
      </w:r>
      <w:r w:rsidRPr="003D47B0">
        <w:rPr>
          <w:sz w:val="16"/>
        </w:rPr>
        <w:t xml:space="preserve"> The even larger problem is that in Shakespeare’s play, and attempts to contain the now discursive objects, Caliban emerges as a complex of negation—a con-verging negation—as a figure who is not a man, nor human (the distinction here is important), nor native, nor black. Failure to acknowledge this creates confusion among being native, becoming native, and the practices of belong-ing (indigeneity), which include the consolidation of those practices within the subject-sign that ultimately represent one’s humanization. This structuring negation is instrumental in Caliban’s ability to represent anticolonial struggle.</w:t>
      </w:r>
    </w:p>
    <w:p w14:paraId="1367BD42" w14:textId="77777777" w:rsidR="00265366" w:rsidRDefault="00265366" w:rsidP="00265366">
      <w:pPr>
        <w:rPr>
          <w:rStyle w:val="StyleUnderline"/>
        </w:rPr>
      </w:pPr>
      <w:r w:rsidRPr="003D47B0">
        <w:rPr>
          <w:sz w:val="16"/>
        </w:rPr>
        <w:t xml:space="preserve">In The Tempest, Caliban asserts his right to the island through his mother, who was a prior inhabitant, to Prospero. The play makes clear that Caliban was in fact born on the island, and the text notes Sycorax’s pregnancy at the time of her exile to the island, despite the suggestion that she has coupled with the New World devil, Setebos. Prospero also remarks, “Then was this island—save for the son that [Sycorax] did litter here. . . .”27 This demon-strates Shakespeare’s possible conformity with individual rights under monar-chic rule. The island, in spite of Prospero’s presence, is outside the bounds of monarchic laws regarding citizenship. It is a failed attempt by Prospero to recreate a European power structure and the basis for a European king-dom. </w:t>
      </w:r>
      <w:r w:rsidRPr="00B878DA">
        <w:rPr>
          <w:rStyle w:val="StyleUnderline"/>
        </w:rPr>
        <w:t>Citizenship or state-determined rights</w:t>
      </w:r>
      <w:r w:rsidRPr="003D47B0">
        <w:rPr>
          <w:sz w:val="16"/>
        </w:rPr>
        <w:t xml:space="preserve"> are not what interests Byrd or Almquist, although it </w:t>
      </w:r>
      <w:r w:rsidRPr="00B878DA">
        <w:rPr>
          <w:rStyle w:val="StyleUnderline"/>
        </w:rPr>
        <w:t xml:space="preserve">is essential for the Creole subject. </w:t>
      </w:r>
      <w:r w:rsidRPr="003D47B0">
        <w:rPr>
          <w:sz w:val="16"/>
        </w:rPr>
        <w:t xml:space="preserve">The question that engages both Byrd and Almquist is Caliban’s indigeneity, but they ignore the multiply negated foundation for it, which is the source of problems surround-ing his representation and which Césaire, at least, must feed into the dialectic of resistance. </w:t>
      </w:r>
      <w:r w:rsidRPr="007463FA">
        <w:rPr>
          <w:rStyle w:val="StyleUnderline"/>
          <w:highlight w:val="green"/>
        </w:rPr>
        <w:t>Césaire’s problem is that he must create a subject (re)presentable</w:t>
      </w:r>
      <w:r w:rsidRPr="00B878DA">
        <w:rPr>
          <w:rStyle w:val="StyleUnderline"/>
        </w:rPr>
        <w:t xml:space="preserve"> </w:t>
      </w:r>
      <w:r w:rsidRPr="00C547DB">
        <w:rPr>
          <w:rStyle w:val="Emphasis"/>
        </w:rPr>
        <w:t xml:space="preserve">both </w:t>
      </w:r>
      <w:r w:rsidRPr="007463FA">
        <w:rPr>
          <w:rStyle w:val="Emphasis"/>
          <w:highlight w:val="green"/>
        </w:rPr>
        <w:t>within any future</w:t>
      </w:r>
      <w:r w:rsidRPr="00B878DA">
        <w:rPr>
          <w:rStyle w:val="StyleUnderline"/>
        </w:rPr>
        <w:t xml:space="preserve">, politically independent </w:t>
      </w:r>
      <w:r w:rsidRPr="007463FA">
        <w:rPr>
          <w:rStyle w:val="StyleUnderline"/>
          <w:highlight w:val="green"/>
        </w:rPr>
        <w:t>state</w:t>
      </w:r>
      <w:r w:rsidRPr="00B878DA">
        <w:rPr>
          <w:rStyle w:val="StyleUnderline"/>
        </w:rPr>
        <w:t xml:space="preserve"> (recognizing with Africa the failure of these states) </w:t>
      </w:r>
      <w:r w:rsidRPr="007463FA">
        <w:rPr>
          <w:rStyle w:val="StyleUnderline"/>
          <w:highlight w:val="green"/>
        </w:rPr>
        <w:t xml:space="preserve">and as </w:t>
      </w:r>
      <w:r w:rsidRPr="007463FA">
        <w:rPr>
          <w:rStyle w:val="Emphasis"/>
          <w:highlight w:val="green"/>
        </w:rPr>
        <w:t>continually resistant</w:t>
      </w:r>
      <w:r w:rsidRPr="007463FA">
        <w:rPr>
          <w:rStyle w:val="StyleUnderline"/>
          <w:highlight w:val="green"/>
        </w:rPr>
        <w:t xml:space="preserve"> to any present</w:t>
      </w:r>
      <w:r w:rsidRPr="00B878DA">
        <w:rPr>
          <w:rStyle w:val="StyleUnderline"/>
        </w:rPr>
        <w:t xml:space="preserve">, </w:t>
      </w:r>
      <w:r w:rsidRPr="007463FA">
        <w:rPr>
          <w:rStyle w:val="StyleUnderline"/>
          <w:highlight w:val="green"/>
        </w:rPr>
        <w:t>colonial one</w:t>
      </w:r>
      <w:r w:rsidRPr="00B878DA">
        <w:rPr>
          <w:rStyle w:val="StyleUnderline"/>
        </w:rPr>
        <w:t>.28</w:t>
      </w:r>
    </w:p>
    <w:p w14:paraId="0DD4469A" w14:textId="77777777" w:rsidR="00265366" w:rsidRDefault="00265366" w:rsidP="00265366">
      <w:pPr>
        <w:pStyle w:val="Heading4"/>
      </w:pPr>
      <w:r>
        <w:t>National struggle produces epistemic subjects that are able to articulate their identities through modern notions of race which teleologically limits abolition to a replication of settler sovereignty, relegating indigenous peoples to an excess of the aff</w:t>
      </w:r>
    </w:p>
    <w:p w14:paraId="23A52936" w14:textId="77777777" w:rsidR="00265366" w:rsidRPr="00DB03D8" w:rsidRDefault="00265366" w:rsidP="00265366">
      <w:r w:rsidRPr="004D5EC8">
        <w:rPr>
          <w:rStyle w:val="Style13ptBold"/>
        </w:rPr>
        <w:t xml:space="preserve">Jackson </w:t>
      </w:r>
      <w:r>
        <w:rPr>
          <w:rStyle w:val="Style13ptBold"/>
        </w:rPr>
        <w:t>12</w:t>
      </w:r>
      <w:r>
        <w:t xml:space="preserve">, assoc. prof. English @ Texas a&amp;m (Shona, 9-1-2012, “Labor </w:t>
      </w:r>
      <w:r>
        <w:rPr>
          <w:i/>
          <w:iCs/>
        </w:rPr>
        <w:t>for</w:t>
      </w:r>
      <w:r>
        <w:t xml:space="preserve"> Being: Making Caliban Work” in </w:t>
      </w:r>
      <w:r w:rsidRPr="000153C6">
        <w:rPr>
          <w:i/>
          <w:iCs/>
        </w:rPr>
        <w:t>Creole indigeneity: between myth and nation in the Caribbean</w:t>
      </w:r>
      <w:r>
        <w:rPr>
          <w:i/>
          <w:iCs/>
        </w:rPr>
        <w:t xml:space="preserve"> </w:t>
      </w:r>
      <w:r>
        <w:t xml:space="preserve">(pp. 75-109), </w:t>
      </w:r>
      <w:r>
        <w:rPr>
          <w:i/>
          <w:iCs/>
        </w:rPr>
        <w:t>University of Minnesota Press</w:t>
      </w:r>
      <w:r>
        <w:t>)AFA+</w:t>
      </w:r>
    </w:p>
    <w:p w14:paraId="122AB6FD" w14:textId="77777777" w:rsidR="00265366" w:rsidRPr="0005605E" w:rsidRDefault="00265366" w:rsidP="00265366">
      <w:r w:rsidRPr="00110048">
        <w:rPr>
          <w:strike/>
        </w:rPr>
        <w:t>struck through</w:t>
      </w:r>
      <w:r w:rsidRPr="00110048">
        <w:t xml:space="preserve"> &amp; [bracketed] for language</w:t>
      </w:r>
    </w:p>
    <w:p w14:paraId="0BBACE7F" w14:textId="77777777" w:rsidR="00265366" w:rsidRPr="0005605E" w:rsidRDefault="00265366" w:rsidP="00265366">
      <w:pPr>
        <w:rPr>
          <w:sz w:val="16"/>
        </w:rPr>
      </w:pPr>
      <w:r w:rsidRPr="0005605E">
        <w:rPr>
          <w:sz w:val="16"/>
        </w:rPr>
        <w:t xml:space="preserve">On its face, this assertion by Henry parallels Rob Nixon’s claim that </w:t>
      </w:r>
      <w:r w:rsidRPr="00DB03D8">
        <w:rPr>
          <w:rStyle w:val="StyleUnderline"/>
        </w:rPr>
        <w:t>the backdrop for the reinvention of Caliban is the national struggle. Both suggest that first the colonial state, then the anticolonial national struggle for what would become the nation-state, are the context for Afro-Creole New World political ideology and ontology</w:t>
      </w:r>
      <w:r w:rsidRPr="0005605E">
        <w:rPr>
          <w:sz w:val="16"/>
        </w:rPr>
        <w:t xml:space="preserve">. In other words, </w:t>
      </w:r>
      <w:r w:rsidRPr="0005605E">
        <w:rPr>
          <w:strike/>
          <w:sz w:val="16"/>
        </w:rPr>
        <w:t>blacks</w:t>
      </w:r>
      <w:r w:rsidRPr="0005605E">
        <w:rPr>
          <w:sz w:val="16"/>
        </w:rPr>
        <w:t xml:space="preserve"> [black people] become </w:t>
      </w:r>
      <w:r w:rsidRPr="0005605E">
        <w:rPr>
          <w:strike/>
          <w:sz w:val="16"/>
        </w:rPr>
        <w:t>blacks</w:t>
      </w:r>
      <w:r w:rsidRPr="0005605E">
        <w:rPr>
          <w:sz w:val="16"/>
        </w:rPr>
        <w:t xml:space="preserve"> [black people] within a set of circumstances that are the product of a Western imperative: the rise of capital and the modern colonial state. </w:t>
      </w:r>
      <w:r w:rsidRPr="007463FA">
        <w:rPr>
          <w:rStyle w:val="StyleUnderline"/>
          <w:highlight w:val="green"/>
        </w:rPr>
        <w:t xml:space="preserve">The </w:t>
      </w:r>
      <w:r w:rsidRPr="007463FA">
        <w:rPr>
          <w:rStyle w:val="Emphasis"/>
          <w:highlight w:val="green"/>
        </w:rPr>
        <w:t>rise</w:t>
      </w:r>
      <w:r w:rsidRPr="007463FA">
        <w:rPr>
          <w:rStyle w:val="StyleUnderline"/>
          <w:highlight w:val="green"/>
        </w:rPr>
        <w:t xml:space="preserve"> of the modern</w:t>
      </w:r>
      <w:r w:rsidRPr="0005605E">
        <w:rPr>
          <w:rStyle w:val="StyleUnderline"/>
        </w:rPr>
        <w:t xml:space="preserve"> </w:t>
      </w:r>
      <w:r w:rsidRPr="007463FA">
        <w:rPr>
          <w:rStyle w:val="Emphasis"/>
          <w:highlight w:val="green"/>
        </w:rPr>
        <w:t>state</w:t>
      </w:r>
      <w:r w:rsidRPr="007463FA">
        <w:rPr>
          <w:rStyle w:val="StyleUnderline"/>
          <w:highlight w:val="green"/>
        </w:rPr>
        <w:t xml:space="preserve"> is </w:t>
      </w:r>
      <w:r w:rsidRPr="007463FA">
        <w:rPr>
          <w:rStyle w:val="Emphasis"/>
          <w:highlight w:val="green"/>
        </w:rPr>
        <w:t>coex-tensive</w:t>
      </w:r>
      <w:r w:rsidRPr="007463FA">
        <w:rPr>
          <w:rStyle w:val="StyleUnderline"/>
          <w:highlight w:val="green"/>
        </w:rPr>
        <w:t xml:space="preserve"> with the </w:t>
      </w:r>
      <w:r w:rsidRPr="007463FA">
        <w:rPr>
          <w:rStyle w:val="Emphasis"/>
          <w:highlight w:val="green"/>
        </w:rPr>
        <w:t>teleology</w:t>
      </w:r>
      <w:r w:rsidRPr="007463FA">
        <w:rPr>
          <w:rStyle w:val="StyleUnderline"/>
          <w:highlight w:val="green"/>
        </w:rPr>
        <w:t xml:space="preserve"> of black labor and </w:t>
      </w:r>
      <w:r w:rsidRPr="007463FA">
        <w:rPr>
          <w:rStyle w:val="Emphasis"/>
          <w:highlight w:val="green"/>
        </w:rPr>
        <w:t>being</w:t>
      </w:r>
      <w:r w:rsidRPr="0005605E">
        <w:rPr>
          <w:rStyle w:val="StyleUnderline"/>
        </w:rPr>
        <w:t xml:space="preserve"> in the New World. </w:t>
      </w:r>
      <w:r w:rsidRPr="007463FA">
        <w:rPr>
          <w:rStyle w:val="StyleUnderline"/>
          <w:highlight w:val="green"/>
        </w:rPr>
        <w:t>Black native identity</w:t>
      </w:r>
      <w:r w:rsidRPr="0005605E">
        <w:rPr>
          <w:rStyle w:val="StyleUnderline"/>
        </w:rPr>
        <w:t xml:space="preserve"> in the New World </w:t>
      </w:r>
      <w:r w:rsidRPr="007463FA">
        <w:rPr>
          <w:rStyle w:val="StyleUnderline"/>
          <w:highlight w:val="green"/>
        </w:rPr>
        <w:t>is</w:t>
      </w:r>
      <w:r w:rsidRPr="0005605E">
        <w:rPr>
          <w:rStyle w:val="StyleUnderline"/>
        </w:rPr>
        <w:t xml:space="preserve"> thus </w:t>
      </w:r>
      <w:r w:rsidRPr="007463FA">
        <w:rPr>
          <w:rStyle w:val="Emphasis"/>
          <w:highlight w:val="green"/>
        </w:rPr>
        <w:t>always</w:t>
      </w:r>
      <w:r w:rsidRPr="007463FA">
        <w:rPr>
          <w:rStyle w:val="StyleUnderline"/>
          <w:highlight w:val="green"/>
        </w:rPr>
        <w:t xml:space="preserve"> mediated by</w:t>
      </w:r>
      <w:r w:rsidRPr="0005605E">
        <w:rPr>
          <w:rStyle w:val="StyleUnderline"/>
        </w:rPr>
        <w:t xml:space="preserve"> the </w:t>
      </w:r>
      <w:r w:rsidRPr="00D5152B">
        <w:rPr>
          <w:rStyle w:val="Emphasis"/>
        </w:rPr>
        <w:t>state</w:t>
      </w:r>
      <w:r w:rsidRPr="0005605E">
        <w:rPr>
          <w:rStyle w:val="StyleUnderline"/>
        </w:rPr>
        <w:t xml:space="preserve"> and the </w:t>
      </w:r>
      <w:r w:rsidRPr="007463FA">
        <w:rPr>
          <w:rStyle w:val="Emphasis"/>
          <w:highlight w:val="green"/>
        </w:rPr>
        <w:t>modes</w:t>
      </w:r>
      <w:r w:rsidRPr="007463FA">
        <w:rPr>
          <w:rStyle w:val="StyleUnderline"/>
          <w:highlight w:val="green"/>
        </w:rPr>
        <w:t xml:space="preserve"> of national </w:t>
      </w:r>
      <w:r w:rsidRPr="007463FA">
        <w:rPr>
          <w:rStyle w:val="Emphasis"/>
          <w:highlight w:val="green"/>
        </w:rPr>
        <w:t>becoming</w:t>
      </w:r>
      <w:r w:rsidRPr="0005605E">
        <w:rPr>
          <w:rStyle w:val="StyleUnderline"/>
        </w:rPr>
        <w:t xml:space="preserve"> the state can support either in the pre- or post-colonial period. The </w:t>
      </w:r>
      <w:r w:rsidRPr="007463FA">
        <w:rPr>
          <w:rStyle w:val="StyleUnderline"/>
          <w:highlight w:val="green"/>
        </w:rPr>
        <w:t>transformation</w:t>
      </w:r>
      <w:r w:rsidRPr="0005605E">
        <w:rPr>
          <w:rStyle w:val="StyleUnderline"/>
        </w:rPr>
        <w:t xml:space="preserve">, within capital and </w:t>
      </w:r>
      <w:r w:rsidRPr="007463FA">
        <w:rPr>
          <w:rStyle w:val="StyleUnderline"/>
          <w:highlight w:val="green"/>
        </w:rPr>
        <w:t>of capital</w:t>
      </w:r>
      <w:r w:rsidRPr="0005605E">
        <w:rPr>
          <w:rStyle w:val="StyleUnderline"/>
        </w:rPr>
        <w:t xml:space="preserve">, by the Afro-Creole subject is significant because of the fact that it </w:t>
      </w:r>
      <w:r w:rsidRPr="007463FA">
        <w:rPr>
          <w:rStyle w:val="StyleUnderline"/>
          <w:highlight w:val="green"/>
        </w:rPr>
        <w:t>has occurred with</w:t>
      </w:r>
      <w:r w:rsidRPr="0005605E">
        <w:rPr>
          <w:rStyle w:val="StyleUnderline"/>
        </w:rPr>
        <w:t xml:space="preserve"> both </w:t>
      </w:r>
      <w:r w:rsidRPr="007463FA">
        <w:rPr>
          <w:rStyle w:val="StyleUnderline"/>
          <w:highlight w:val="green"/>
        </w:rPr>
        <w:t>the colonial state</w:t>
      </w:r>
      <w:r w:rsidRPr="0005605E">
        <w:rPr>
          <w:rStyle w:val="StyleUnderline"/>
        </w:rPr>
        <w:t xml:space="preserve"> and the postcolonial state </w:t>
      </w:r>
      <w:r w:rsidRPr="007463FA">
        <w:rPr>
          <w:rStyle w:val="StyleUnderline"/>
          <w:highlight w:val="green"/>
        </w:rPr>
        <w:t>as a backdrop</w:t>
      </w:r>
      <w:r w:rsidRPr="0005605E">
        <w:rPr>
          <w:rStyle w:val="StyleUnderline"/>
        </w:rPr>
        <w:t xml:space="preserve"> and </w:t>
      </w:r>
      <w:r w:rsidRPr="007463FA">
        <w:rPr>
          <w:rStyle w:val="StyleUnderline"/>
          <w:highlight w:val="green"/>
        </w:rPr>
        <w:t>with</w:t>
      </w:r>
      <w:r w:rsidRPr="0005605E">
        <w:rPr>
          <w:rStyle w:val="StyleUnderline"/>
        </w:rPr>
        <w:t xml:space="preserve"> </w:t>
      </w:r>
      <w:r w:rsidRPr="007463FA">
        <w:rPr>
          <w:rStyle w:val="StyleUnderline"/>
          <w:highlight w:val="green"/>
        </w:rPr>
        <w:t>their identification as proletarians</w:t>
      </w:r>
      <w:r w:rsidRPr="0005605E">
        <w:rPr>
          <w:rStyle w:val="StyleUnderline"/>
        </w:rPr>
        <w:t xml:space="preserve">. </w:t>
      </w:r>
      <w:r w:rsidRPr="0005605E">
        <w:rPr>
          <w:sz w:val="16"/>
        </w:rPr>
        <w:t xml:space="preserve">Apart from the disavowal of certain philosoph-ical traditions, the state has its own requirements for citizen-subject identity. </w:t>
      </w:r>
      <w:r w:rsidRPr="007463FA">
        <w:rPr>
          <w:rStyle w:val="StyleUnderline"/>
          <w:highlight w:val="green"/>
        </w:rPr>
        <w:t>Indigenous Peoples have been defined</w:t>
      </w:r>
      <w:r w:rsidRPr="0005605E">
        <w:rPr>
          <w:rStyle w:val="StyleUnderline"/>
        </w:rPr>
        <w:t xml:space="preserve"> at or </w:t>
      </w:r>
      <w:r w:rsidRPr="007463FA">
        <w:rPr>
          <w:rStyle w:val="StyleUnderline"/>
          <w:highlight w:val="green"/>
        </w:rPr>
        <w:t xml:space="preserve">as the </w:t>
      </w:r>
      <w:r w:rsidRPr="007463FA">
        <w:rPr>
          <w:rStyle w:val="Emphasis"/>
          <w:highlight w:val="green"/>
        </w:rPr>
        <w:t>limit</w:t>
      </w:r>
      <w:r w:rsidRPr="007463FA">
        <w:rPr>
          <w:rStyle w:val="StyleUnderline"/>
          <w:highlight w:val="green"/>
        </w:rPr>
        <w:t xml:space="preserve"> of the </w:t>
      </w:r>
      <w:r w:rsidRPr="007463FA">
        <w:rPr>
          <w:rStyle w:val="Emphasis"/>
          <w:highlight w:val="green"/>
        </w:rPr>
        <w:t>state</w:t>
      </w:r>
      <w:r w:rsidRPr="007463FA">
        <w:rPr>
          <w:rStyle w:val="StyleUnderline"/>
          <w:highlight w:val="green"/>
        </w:rPr>
        <w:t>,</w:t>
      </w:r>
      <w:r w:rsidRPr="0005605E">
        <w:rPr>
          <w:rStyle w:val="StyleUnderline"/>
        </w:rPr>
        <w:t xml:space="preserve"> as a moral, rational, or spiritual form and as such, when present within the state cannot become citizens in the way</w:t>
      </w:r>
      <w:r w:rsidRPr="0005605E">
        <w:rPr>
          <w:sz w:val="16"/>
        </w:rPr>
        <w:t xml:space="preserve"> </w:t>
      </w:r>
      <w:r w:rsidRPr="0005605E">
        <w:rPr>
          <w:strike/>
          <w:sz w:val="16"/>
        </w:rPr>
        <w:t>blacks</w:t>
      </w:r>
      <w:r w:rsidRPr="0005605E">
        <w:rPr>
          <w:sz w:val="16"/>
        </w:rPr>
        <w:t xml:space="preserve"> [</w:t>
      </w:r>
      <w:r w:rsidRPr="0005605E">
        <w:rPr>
          <w:rStyle w:val="StyleUnderline"/>
        </w:rPr>
        <w:t xml:space="preserve">black people] or even Indo-Caribbean peoples eventu-ally can. </w:t>
      </w:r>
      <w:r w:rsidRPr="007463FA">
        <w:rPr>
          <w:rStyle w:val="StyleUnderline"/>
          <w:highlight w:val="green"/>
        </w:rPr>
        <w:t>Although [black people</w:t>
      </w:r>
      <w:r>
        <w:rPr>
          <w:rStyle w:val="StyleUnderline"/>
        </w:rPr>
        <w:t>]</w:t>
      </w:r>
      <w:r w:rsidRPr="0005605E">
        <w:rPr>
          <w:rStyle w:val="StyleUnderline"/>
        </w:rPr>
        <w:t xml:space="preserve"> </w:t>
      </w:r>
      <w:r w:rsidRPr="0005605E">
        <w:rPr>
          <w:rStyle w:val="StyleUnderline"/>
          <w:strike/>
        </w:rPr>
        <w:t>blacks</w:t>
      </w:r>
      <w:r w:rsidRPr="0005605E">
        <w:rPr>
          <w:rStyle w:val="StyleUnderline"/>
        </w:rPr>
        <w:t xml:space="preserve"> </w:t>
      </w:r>
      <w:r w:rsidRPr="007463FA">
        <w:rPr>
          <w:rStyle w:val="StyleUnderline"/>
          <w:highlight w:val="green"/>
        </w:rPr>
        <w:t>were conceived of as inhuman, their identities were always more</w:t>
      </w:r>
      <w:r w:rsidRPr="0005605E">
        <w:rPr>
          <w:rStyle w:val="StyleUnderline"/>
        </w:rPr>
        <w:t xml:space="preserve"> </w:t>
      </w:r>
      <w:r w:rsidRPr="007463FA">
        <w:rPr>
          <w:rStyle w:val="StyleUnderline"/>
          <w:highlight w:val="green"/>
        </w:rPr>
        <w:t>allied with the state because of its configuration of labor</w:t>
      </w:r>
      <w:r w:rsidRPr="0005605E">
        <w:rPr>
          <w:rStyle w:val="StyleUnderline"/>
        </w:rPr>
        <w:t xml:space="preserve">. </w:t>
      </w:r>
      <w:r w:rsidRPr="0005605E">
        <w:rPr>
          <w:sz w:val="16"/>
        </w:rPr>
        <w:t xml:space="preserve">In other words, </w:t>
      </w:r>
      <w:r w:rsidRPr="0005605E">
        <w:rPr>
          <w:rStyle w:val="StyleUnderline"/>
        </w:rPr>
        <w:t>their inhumanity was always conceived within the state, which sought to recreate the European state in the Americas, while the subhuman-ity of Indigenous Peoples was always conceived as existing without the state or rather as an antithetical element.</w:t>
      </w:r>
      <w:r w:rsidRPr="0005605E">
        <w:rPr>
          <w:sz w:val="16"/>
        </w:rPr>
        <w:t xml:space="preserve"> This is also the trick of Shakespeare’s Caliban, where Prospero’s is a small, parallel state, illegitimate because it dis-regards the sovereignty and spiritual dimension of the monarchic—albeit changing—European state, which at their inception New World colonies also had to regard. Shakespeare’s Caliban exists within the bounds of the state, the very one that will eventually define itself in later centuries against monar-chic “states.” Again, his ontology is black. Further, black and Indo-Caribbean governments continue to enact this inside/outside role for Indigenous Peoples and Creoles through their commitment to the state, which requires them to pull Indigenous Peoples in to serve as new others within it. Both positions perform the function of enabling the state, much as Prospero’s “sub-plot” and the recreation of Caliban in it, according to Peter Hulme, allowed him to achieve the “revenge” and restoration of place in the Old World that he sought.64</w:t>
      </w:r>
    </w:p>
    <w:p w14:paraId="189095A9" w14:textId="77777777" w:rsidR="00265366" w:rsidRDefault="00265366" w:rsidP="00265366">
      <w:pPr>
        <w:pStyle w:val="Heading4"/>
      </w:pPr>
      <w:r>
        <w:t>The alternative is a labor against time; only a genealogy of labor history that embraces the emancipatory potential of the category is able to recover black and indigenous bodies from their conversion into value, cohering abolition and decolonization into a single sovereignty that is enacted at the level of body, land, and language.</w:t>
      </w:r>
    </w:p>
    <w:p w14:paraId="7DCA3EB8" w14:textId="77777777" w:rsidR="00265366" w:rsidRPr="00D40DB4" w:rsidRDefault="00265366" w:rsidP="00265366">
      <w:r w:rsidRPr="00B07ABD">
        <w:rPr>
          <w:rStyle w:val="Style13ptBold"/>
        </w:rPr>
        <w:t>Jackson 24</w:t>
      </w:r>
      <w:r>
        <w:t>, assoc. prof. English @ Texas a&amp;m (Shona, November 2024,</w:t>
      </w:r>
      <w:r w:rsidRPr="007F6313">
        <w:rPr>
          <w:rFonts w:ascii="Helvetica" w:hAnsi="Helvetica" w:cs="Helvetica"/>
          <w:color w:val="000000"/>
          <w:spacing w:val="-5"/>
          <w:shd w:val="clear" w:color="auto" w:fill="FFFFFF"/>
        </w:rPr>
        <w:t xml:space="preserve"> </w:t>
      </w:r>
      <w:r w:rsidRPr="007F6313">
        <w:t>“</w:t>
      </w:r>
      <w:r>
        <w:t xml:space="preserve">CODA: </w:t>
      </w:r>
      <w:r w:rsidRPr="00D40DB4">
        <w:t>The Ark of Black and Indigenous Labour</w:t>
      </w:r>
      <w:r w:rsidRPr="007F6313">
        <w:t>.” </w:t>
      </w:r>
      <w:r w:rsidRPr="007F6313">
        <w:rPr>
          <w:i/>
          <w:iCs/>
        </w:rPr>
        <w:t>Beyond Constraint: Middle/Passages of Blackness and Indigeneity in the Radical Tradition</w:t>
      </w:r>
      <w:r w:rsidRPr="007F6313">
        <w:t>, Duke University Press, 2024, pp. 41–82.</w:t>
      </w:r>
      <w:r>
        <w:t>)AFA+</w:t>
      </w:r>
    </w:p>
    <w:p w14:paraId="52D5203D" w14:textId="77777777" w:rsidR="00265366" w:rsidRPr="00511C2D" w:rsidRDefault="00265366" w:rsidP="00265366">
      <w:pPr>
        <w:rPr>
          <w:rStyle w:val="StyleUnderline"/>
        </w:rPr>
      </w:pPr>
      <w:r w:rsidRPr="00AC6886">
        <w:rPr>
          <w:sz w:val="16"/>
        </w:rPr>
        <w:t xml:space="preserve">In the 2011 forum “Hard Truths: The Art of Thornton Dial” at the Indianapolis Museum of Art, Fred Moten offered in his presentation, “An Ecology of (Eloquent) Things,” a black radical engagement with Dial’s work. Placing it within the radical tradition, Moten argues that just as the tradition engages Marxist critique at its point of “exhaustion” by racial capital, Dial’s work achieves a “critical transcendence of private property,” and that Dial rejects the split between private property, or wealth, and poverty.38 Moten goes further to say that </w:t>
      </w:r>
      <w:r w:rsidRPr="00AC6886">
        <w:rPr>
          <w:rStyle w:val="StyleUnderline"/>
          <w:highlight w:val="green"/>
        </w:rPr>
        <w:t>Dial</w:t>
      </w:r>
      <w:r w:rsidRPr="00AC6886">
        <w:rPr>
          <w:rStyle w:val="StyleUnderline"/>
        </w:rPr>
        <w:t>’s “refusal of the disposable” and “incorporation of the fact of decomposition” means that he “</w:t>
      </w:r>
      <w:r w:rsidRPr="00AC6886">
        <w:rPr>
          <w:rStyle w:val="StyleUnderline"/>
          <w:highlight w:val="green"/>
        </w:rPr>
        <w:t>makes things out of things</w:t>
      </w:r>
      <w:r w:rsidRPr="00AC6886">
        <w:rPr>
          <w:rStyle w:val="StyleUnderline"/>
        </w:rPr>
        <w:t>,” challenging Marx’s idea of man’s “mastery” over nature</w:t>
      </w:r>
      <w:r w:rsidRPr="00AC6886">
        <w:rPr>
          <w:sz w:val="16"/>
        </w:rPr>
        <w:t xml:space="preserve">. Moten’s analysis, using Cedric Robinson’s work, is critical in foregrounding an alternative approach to both blackness and black work. Through Moten, </w:t>
      </w:r>
      <w:r w:rsidRPr="00511C2D">
        <w:rPr>
          <w:rStyle w:val="StyleUnderline"/>
        </w:rPr>
        <w:t xml:space="preserve">we can read </w:t>
      </w:r>
      <w:r w:rsidRPr="00AC6886">
        <w:rPr>
          <w:rStyle w:val="StyleUnderline"/>
          <w:highlight w:val="green"/>
        </w:rPr>
        <w:t>Dial’s work</w:t>
      </w:r>
      <w:r w:rsidRPr="00511C2D">
        <w:rPr>
          <w:rStyle w:val="StyleUnderline"/>
        </w:rPr>
        <w:t xml:space="preserve"> beyond any simple resistance to its conscription. It </w:t>
      </w:r>
      <w:r w:rsidRPr="00AC6886">
        <w:rPr>
          <w:rStyle w:val="StyleUnderline"/>
          <w:highlight w:val="green"/>
        </w:rPr>
        <w:t>offers</w:t>
      </w:r>
      <w:r w:rsidRPr="00511C2D">
        <w:rPr>
          <w:rStyle w:val="StyleUnderline"/>
        </w:rPr>
        <w:t xml:space="preserve"> a </w:t>
      </w:r>
      <w:r w:rsidRPr="00AC6886">
        <w:rPr>
          <w:rStyle w:val="StyleUnderline"/>
          <w:highlight w:val="green"/>
        </w:rPr>
        <w:t>new language for thinking about</w:t>
      </w:r>
      <w:r w:rsidRPr="00511C2D">
        <w:rPr>
          <w:rStyle w:val="StyleUnderline"/>
        </w:rPr>
        <w:t xml:space="preserve"> the commodity and </w:t>
      </w:r>
      <w:r w:rsidRPr="00AC6886">
        <w:rPr>
          <w:rStyle w:val="StyleUnderline"/>
          <w:highlight w:val="green"/>
        </w:rPr>
        <w:t>labour</w:t>
      </w:r>
      <w:r w:rsidRPr="00511C2D">
        <w:rPr>
          <w:rStyle w:val="StyleUnderline"/>
        </w:rPr>
        <w:t xml:space="preserve">. If, as I suggested, </w:t>
      </w:r>
      <w:r w:rsidRPr="00AC6886">
        <w:rPr>
          <w:rStyle w:val="StyleUnderline"/>
          <w:highlight w:val="green"/>
        </w:rPr>
        <w:t>Dial works</w:t>
      </w:r>
      <w:r w:rsidRPr="00511C2D">
        <w:rPr>
          <w:rStyle w:val="StyleUnderline"/>
        </w:rPr>
        <w:t xml:space="preserve"> on or </w:t>
      </w:r>
      <w:r w:rsidRPr="00AC6886">
        <w:rPr>
          <w:rStyle w:val="StyleUnderline"/>
          <w:highlight w:val="green"/>
        </w:rPr>
        <w:t>against time, and</w:t>
      </w:r>
      <w:r w:rsidRPr="00511C2D">
        <w:rPr>
          <w:rStyle w:val="StyleUnderline"/>
        </w:rPr>
        <w:t xml:space="preserve"> Moten argues that he incorporates decomposition in </w:t>
      </w:r>
      <w:r w:rsidRPr="00AC6886">
        <w:rPr>
          <w:rStyle w:val="StyleUnderline"/>
        </w:rPr>
        <w:t>making</w:t>
      </w:r>
      <w:r w:rsidRPr="00511C2D">
        <w:rPr>
          <w:rStyle w:val="StyleUnderline"/>
        </w:rPr>
        <w:t xml:space="preserve"> things out of things, then </w:t>
      </w:r>
      <w:r w:rsidRPr="00AC6886">
        <w:rPr>
          <w:rStyle w:val="StyleUnderline"/>
          <w:highlight w:val="green"/>
        </w:rPr>
        <w:t>Dial</w:t>
      </w:r>
      <w:r w:rsidRPr="00511C2D">
        <w:rPr>
          <w:rStyle w:val="StyleUnderline"/>
        </w:rPr>
        <w:t xml:space="preserve"> </w:t>
      </w:r>
      <w:r w:rsidRPr="00AC6886">
        <w:rPr>
          <w:rStyle w:val="StyleUnderline"/>
        </w:rPr>
        <w:t>fundamentally</w:t>
      </w:r>
      <w:r w:rsidRPr="00511C2D">
        <w:rPr>
          <w:rStyle w:val="StyleUnderline"/>
        </w:rPr>
        <w:t xml:space="preserve"> </w:t>
      </w:r>
      <w:r w:rsidRPr="00AC6886">
        <w:rPr>
          <w:rStyle w:val="StyleUnderline"/>
          <w:highlight w:val="green"/>
        </w:rPr>
        <w:t>demonstrates black labours’ productive capacity as</w:t>
      </w:r>
      <w:r w:rsidRPr="00511C2D">
        <w:rPr>
          <w:rStyle w:val="StyleUnderline"/>
        </w:rPr>
        <w:t xml:space="preserve"> both </w:t>
      </w:r>
      <w:r w:rsidRPr="00AC6886">
        <w:rPr>
          <w:rStyle w:val="StyleUnderline"/>
          <w:highlight w:val="green"/>
        </w:rPr>
        <w:t>prior and parallel to capitalist political economy</w:t>
      </w:r>
      <w:r w:rsidRPr="00511C2D">
        <w:rPr>
          <w:rStyle w:val="StyleUnderline"/>
        </w:rPr>
        <w:t xml:space="preserve">. It shows that as or having been commodities, </w:t>
      </w:r>
      <w:r w:rsidRPr="00511C2D">
        <w:rPr>
          <w:rStyle w:val="StyleUnderline"/>
          <w:strike/>
        </w:rPr>
        <w:t>blacks</w:t>
      </w:r>
      <w:r>
        <w:rPr>
          <w:rStyle w:val="StyleUnderline"/>
        </w:rPr>
        <w:t xml:space="preserve"> [</w:t>
      </w:r>
      <w:r w:rsidRPr="00AC6886">
        <w:rPr>
          <w:rStyle w:val="StyleUnderline"/>
          <w:highlight w:val="green"/>
        </w:rPr>
        <w:t>black people] retain</w:t>
      </w:r>
      <w:r w:rsidRPr="00511C2D">
        <w:rPr>
          <w:rStyle w:val="StyleUnderline"/>
        </w:rPr>
        <w:t xml:space="preserve">ed </w:t>
      </w:r>
      <w:r w:rsidRPr="00AC6886">
        <w:rPr>
          <w:rStyle w:val="StyleUnderline"/>
          <w:highlight w:val="green"/>
        </w:rPr>
        <w:t>a relationship to their</w:t>
      </w:r>
      <w:r w:rsidRPr="00511C2D">
        <w:rPr>
          <w:rStyle w:val="StyleUnderline"/>
        </w:rPr>
        <w:t xml:space="preserve"> </w:t>
      </w:r>
      <w:r w:rsidRPr="00AC6886">
        <w:rPr>
          <w:rStyle w:val="StyleUnderline"/>
          <w:highlight w:val="green"/>
        </w:rPr>
        <w:t>labour that</w:t>
      </w:r>
      <w:r w:rsidRPr="00511C2D">
        <w:rPr>
          <w:rStyle w:val="StyleUnderline"/>
        </w:rPr>
        <w:t xml:space="preserve"> literally </w:t>
      </w:r>
      <w:r w:rsidRPr="00AC6886">
        <w:rPr>
          <w:rStyle w:val="StyleUnderline"/>
          <w:highlight w:val="green"/>
        </w:rPr>
        <w:t>destroys the commodity as</w:t>
      </w:r>
      <w:r w:rsidRPr="00511C2D">
        <w:rPr>
          <w:rStyle w:val="StyleUnderline"/>
        </w:rPr>
        <w:t xml:space="preserve"> a common object of </w:t>
      </w:r>
      <w:r w:rsidRPr="00AC6886">
        <w:rPr>
          <w:rStyle w:val="StyleUnderline"/>
          <w:highlight w:val="green"/>
        </w:rPr>
        <w:t>the human.</w:t>
      </w:r>
    </w:p>
    <w:p w14:paraId="5542A6B1" w14:textId="77777777" w:rsidR="00265366" w:rsidRPr="00AC6886" w:rsidRDefault="00265366" w:rsidP="00265366">
      <w:pPr>
        <w:rPr>
          <w:sz w:val="16"/>
        </w:rPr>
      </w:pPr>
      <w:r w:rsidRPr="00AC6886">
        <w:rPr>
          <w:sz w:val="16"/>
        </w:rPr>
        <w:t>In Capital, Marx clarifies that value in a commodity is determined not by the time it takes to produce it but by labour power. He writes that use values are only such “because human labour in the abstract has been embodied or materialised in it. . . . The labour, however, that forms the substance of value, is homogenous</w:t>
      </w:r>
      <w:r w:rsidRPr="00E501E4">
        <w:rPr>
          <w:rStyle w:val="StyleUnderline"/>
        </w:rPr>
        <w:t xml:space="preserve"> </w:t>
      </w:r>
      <w:r w:rsidRPr="00AC6886">
        <w:rPr>
          <w:sz w:val="16"/>
        </w:rPr>
        <w:t>human labour expenditure</w:t>
      </w:r>
      <w:r w:rsidRPr="00E501E4">
        <w:rPr>
          <w:rStyle w:val="StyleUnderline"/>
        </w:rPr>
        <w:t xml:space="preserve"> </w:t>
      </w:r>
      <w:r w:rsidRPr="00AC6886">
        <w:rPr>
          <w:sz w:val="16"/>
        </w:rPr>
        <w:t>of</w:t>
      </w:r>
      <w:r w:rsidRPr="00E501E4">
        <w:rPr>
          <w:rStyle w:val="StyleUnderline"/>
        </w:rPr>
        <w:t xml:space="preserve"> </w:t>
      </w:r>
      <w:r w:rsidRPr="00AC6886">
        <w:rPr>
          <w:sz w:val="16"/>
        </w:rPr>
        <w:t>one uniform</w:t>
      </w:r>
      <w:r w:rsidRPr="00E501E4">
        <w:rPr>
          <w:rStyle w:val="StyleUnderline"/>
        </w:rPr>
        <w:t xml:space="preserve"> </w:t>
      </w:r>
      <w:r w:rsidRPr="00AC6886">
        <w:rPr>
          <w:sz w:val="16"/>
        </w:rPr>
        <w:t>labour</w:t>
      </w:r>
      <w:r w:rsidRPr="00E501E4">
        <w:rPr>
          <w:rStyle w:val="StyleUnderline"/>
        </w:rPr>
        <w:t xml:space="preserve"> </w:t>
      </w:r>
      <w:r w:rsidRPr="00AC6886">
        <w:rPr>
          <w:sz w:val="16"/>
        </w:rPr>
        <w:t>pow</w:t>
      </w:r>
      <w:r w:rsidRPr="00E501E4">
        <w:rPr>
          <w:rStyle w:val="StyleUnderline"/>
        </w:rPr>
        <w:t>er.”39 However, the commodity also produces time (or a particular kind of relationship to it) as an effect of labour power</w:t>
      </w:r>
      <w:r w:rsidRPr="00AC6886">
        <w:rPr>
          <w:sz w:val="16"/>
        </w:rPr>
        <w:t>, and changes and entrenches our relationship to time as one of alienation. Marx writes, “The labour time socially necessary is that required to produce an article under the normal conditions of production, and with the average degree of skill and intensity prevalent at the time.”40 Unremunerated black chattel work, however, could not abide by this limit of only what is socially necessary, and therefore posed a problem for value itself.</w:t>
      </w:r>
    </w:p>
    <w:p w14:paraId="7901A8AB" w14:textId="77777777" w:rsidR="00265366" w:rsidRPr="00AC6886" w:rsidRDefault="00265366" w:rsidP="00265366">
      <w:pPr>
        <w:rPr>
          <w:sz w:val="16"/>
        </w:rPr>
      </w:pPr>
      <w:r w:rsidRPr="00AC6886">
        <w:rPr>
          <w:sz w:val="16"/>
        </w:rPr>
        <w:t xml:space="preserve">Even as their own conversion to value shores up the system of value, this failure of the enslaved to abide by the limit of what is socially necessary indicates the excess of the unacceptable part of conquistadorial desire in the function and position of the master, which will transition into the bourgeois class. At the end of slavery, </w:t>
      </w:r>
      <w:r w:rsidRPr="00AC6886">
        <w:rPr>
          <w:strike/>
          <w:sz w:val="16"/>
        </w:rPr>
        <w:t>blacks</w:t>
      </w:r>
      <w:r w:rsidRPr="00AC6886">
        <w:rPr>
          <w:sz w:val="16"/>
        </w:rPr>
        <w:t xml:space="preserve"> [black people] were literally mandated to convert to underpaid waged labour. In Guyana, for example, it happened through apprenticeship, which prohibited the refusal to work (read: idleness). In Texas, the decree that ended slavery stated, “The freedmen are advised to remain quietly at their present homes and work for wages” because “they will not be . . . supported in idleness either there or elsewhere.”41 This was an attempt to legitimize the desire that required their lack of remuneration, but because it was excessive, postslavery black labour continued to be devalued and exploited. In short, in becoming and functioning as enslaved people working on the settler-master’s goods, blacks are prohibited from the master’s relationship to time, which is based on accumulation. After slavery, the prohibition must remain because it is intrinsic to the evolution of value and the management of settler-master desire.</w:t>
      </w:r>
    </w:p>
    <w:p w14:paraId="4FB09631" w14:textId="77777777" w:rsidR="00265366" w:rsidRPr="00E501E4" w:rsidRDefault="00265366" w:rsidP="00265366">
      <w:pPr>
        <w:rPr>
          <w:rStyle w:val="StyleUnderline"/>
        </w:rPr>
      </w:pPr>
      <w:r w:rsidRPr="00AC6886">
        <w:rPr>
          <w:rStyle w:val="StyleUnderline"/>
          <w:highlight w:val="green"/>
        </w:rPr>
        <w:t>Death and Elimination</w:t>
      </w:r>
      <w:r w:rsidRPr="00E501E4">
        <w:rPr>
          <w:rStyle w:val="StyleUnderline"/>
        </w:rPr>
        <w:t xml:space="preserve"> (the latter applying to all forms of indigeneity) </w:t>
      </w:r>
      <w:r w:rsidRPr="00AC6886">
        <w:rPr>
          <w:rStyle w:val="StyleUnderline"/>
          <w:highlight w:val="green"/>
        </w:rPr>
        <w:t>are</w:t>
      </w:r>
      <w:r w:rsidRPr="00E501E4">
        <w:rPr>
          <w:rStyle w:val="StyleUnderline"/>
        </w:rPr>
        <w:t xml:space="preserve"> flexible, </w:t>
      </w:r>
      <w:r w:rsidRPr="00AC6886">
        <w:rPr>
          <w:rStyle w:val="StyleUnderline"/>
          <w:highlight w:val="green"/>
        </w:rPr>
        <w:t>atemporal structures reinforcing</w:t>
      </w:r>
      <w:r w:rsidRPr="00E501E4">
        <w:rPr>
          <w:rStyle w:val="StyleUnderline"/>
        </w:rPr>
        <w:t xml:space="preserve"> the commodity’s </w:t>
      </w:r>
      <w:r w:rsidRPr="00AC6886">
        <w:rPr>
          <w:rStyle w:val="StyleUnderline"/>
          <w:highlight w:val="green"/>
        </w:rPr>
        <w:t>linear time by</w:t>
      </w:r>
      <w:r w:rsidRPr="00E501E4">
        <w:rPr>
          <w:rStyle w:val="StyleUnderline"/>
        </w:rPr>
        <w:t xml:space="preserve"> </w:t>
      </w:r>
      <w:r w:rsidRPr="00AC6886">
        <w:rPr>
          <w:rStyle w:val="StyleUnderline"/>
          <w:highlight w:val="green"/>
        </w:rPr>
        <w:t>managing (through black and native bodies</w:t>
      </w:r>
      <w:r w:rsidRPr="00E501E4">
        <w:rPr>
          <w:rStyle w:val="StyleUnderline"/>
        </w:rPr>
        <w:t xml:space="preserve">) the position of lack or </w:t>
      </w:r>
      <w:r w:rsidRPr="00AC6886">
        <w:rPr>
          <w:rStyle w:val="StyleUnderline"/>
          <w:highlight w:val="green"/>
        </w:rPr>
        <w:t>failure in the commodity</w:t>
      </w:r>
      <w:r w:rsidRPr="00E501E4">
        <w:rPr>
          <w:rStyle w:val="StyleUnderline"/>
        </w:rPr>
        <w:t xml:space="preserve">, its literal decay (as opposed to its consumption). They are thus necessary for the forms of value contained by the commodity. The </w:t>
      </w:r>
      <w:r w:rsidRPr="00AC6886">
        <w:rPr>
          <w:rStyle w:val="StyleUnderline"/>
          <w:highlight w:val="green"/>
        </w:rPr>
        <w:t>commodity defers its own decay</w:t>
      </w:r>
      <w:r w:rsidRPr="00E501E4">
        <w:rPr>
          <w:rStyle w:val="StyleUnderline"/>
        </w:rPr>
        <w:t xml:space="preserve"> when it circulates, </w:t>
      </w:r>
      <w:r w:rsidRPr="00AC6886">
        <w:rPr>
          <w:rStyle w:val="StyleUnderline"/>
          <w:highlight w:val="green"/>
        </w:rPr>
        <w:t>but Dial removes that</w:t>
      </w:r>
      <w:r w:rsidRPr="00E501E4">
        <w:rPr>
          <w:rStyle w:val="StyleUnderline"/>
        </w:rPr>
        <w:t xml:space="preserve"> </w:t>
      </w:r>
      <w:r w:rsidRPr="00AC6886">
        <w:rPr>
          <w:rStyle w:val="StyleUnderline"/>
          <w:highlight w:val="green"/>
        </w:rPr>
        <w:t>deferral, collapsing the antagonistic relationship of blackness and indigeneity</w:t>
      </w:r>
      <w:r w:rsidRPr="00E501E4">
        <w:rPr>
          <w:rStyle w:val="StyleUnderline"/>
        </w:rPr>
        <w:t xml:space="preserve"> in a space that serves as the ark of black unfolding into dif</w:t>
      </w:r>
      <w:r w:rsidRPr="00E501E4">
        <w:rPr>
          <w:rStyle w:val="StyleUnderline"/>
        </w:rPr>
        <w:softHyphen/>
        <w:t xml:space="preserve">ferent relationships. </w:t>
      </w:r>
      <w:r w:rsidRPr="00AC6886">
        <w:rPr>
          <w:rStyle w:val="StyleUnderline"/>
          <w:highlight w:val="green"/>
        </w:rPr>
        <w:t>Dial</w:t>
      </w:r>
      <w:r w:rsidRPr="00E501E4">
        <w:rPr>
          <w:rStyle w:val="StyleUnderline"/>
        </w:rPr>
        <w:t xml:space="preserve"> effectively </w:t>
      </w:r>
      <w:r w:rsidRPr="00AC6886">
        <w:rPr>
          <w:rStyle w:val="StyleUnderline"/>
          <w:highlight w:val="green"/>
        </w:rPr>
        <w:t>reworks time</w:t>
      </w:r>
      <w:r w:rsidRPr="00AC6886">
        <w:rPr>
          <w:rStyle w:val="StyleUnderline"/>
        </w:rPr>
        <w:t xml:space="preserve"> in the commodity</w:t>
      </w:r>
      <w:r w:rsidRPr="00E501E4">
        <w:rPr>
          <w:rStyle w:val="StyleUnderline"/>
        </w:rPr>
        <w:t xml:space="preserve">, reworking </w:t>
      </w:r>
      <w:r w:rsidRPr="00AC6886">
        <w:rPr>
          <w:rStyle w:val="StyleUnderline"/>
        </w:rPr>
        <w:t>the</w:t>
      </w:r>
      <w:r w:rsidRPr="00E501E4">
        <w:rPr>
          <w:rStyle w:val="StyleUnderline"/>
        </w:rPr>
        <w:t xml:space="preserve"> very </w:t>
      </w:r>
      <w:r w:rsidRPr="00AC6886">
        <w:rPr>
          <w:rStyle w:val="StyleUnderline"/>
        </w:rPr>
        <w:t>thing</w:t>
      </w:r>
      <w:r w:rsidRPr="00E501E4">
        <w:rPr>
          <w:rStyle w:val="StyleUnderline"/>
        </w:rPr>
        <w:t xml:space="preserve"> </w:t>
      </w:r>
      <w:r w:rsidRPr="00AC6886">
        <w:rPr>
          <w:rStyle w:val="StyleUnderline"/>
          <w:highlight w:val="green"/>
        </w:rPr>
        <w:t>for which black and native labours have been converted</w:t>
      </w:r>
      <w:r w:rsidRPr="00E501E4">
        <w:rPr>
          <w:rStyle w:val="StyleUnderline"/>
        </w:rPr>
        <w:t xml:space="preserve">: our </w:t>
      </w:r>
      <w:r w:rsidRPr="00AC6886">
        <w:rPr>
          <w:rStyle w:val="StyleUnderline"/>
        </w:rPr>
        <w:t>relationship to labour</w:t>
      </w:r>
      <w:r w:rsidRPr="00E501E4">
        <w:rPr>
          <w:rStyle w:val="StyleUnderline"/>
        </w:rPr>
        <w:t xml:space="preserve"> from both the nonaccumulative side of the dialectic and its remainder. The commodity that we cannot possess works on us, but Dial works on the commodity after the exhaustion of its use value as an expression of a normative relationship between labour power and value, showing us how to change our relationship to time and thus to it.</w:t>
      </w:r>
    </w:p>
    <w:p w14:paraId="447EA932" w14:textId="77777777" w:rsidR="00265366" w:rsidRPr="00BE337D" w:rsidRDefault="00265366" w:rsidP="00265366">
      <w:pPr>
        <w:rPr>
          <w:rStyle w:val="StyleUnderline"/>
        </w:rPr>
      </w:pPr>
      <w:r w:rsidRPr="00E501E4">
        <w:rPr>
          <w:rStyle w:val="StyleUnderline"/>
        </w:rPr>
        <w:t>Moreover, enslaved</w:t>
      </w:r>
      <w:r w:rsidRPr="00AC6886">
        <w:rPr>
          <w:sz w:val="16"/>
        </w:rPr>
        <w:t xml:space="preserve"> </w:t>
      </w:r>
      <w:r w:rsidRPr="00AC6886">
        <w:rPr>
          <w:strike/>
          <w:sz w:val="16"/>
        </w:rPr>
        <w:t>blacks</w:t>
      </w:r>
      <w:r w:rsidRPr="00AC6886">
        <w:rPr>
          <w:sz w:val="16"/>
        </w:rPr>
        <w:t xml:space="preserve"> [</w:t>
      </w:r>
      <w:r w:rsidRPr="00E501E4">
        <w:rPr>
          <w:rStyle w:val="StyleUnderline"/>
        </w:rPr>
        <w:t xml:space="preserve">black people] are alienated from time as an effect of labour. This is the “unowned differential, differentiated thing itself that we hold out to one another in the bottom under our skin for the general kin.”42 </w:t>
      </w:r>
      <w:r w:rsidRPr="00AC6886">
        <w:rPr>
          <w:rStyle w:val="StyleUnderline"/>
          <w:highlight w:val="green"/>
        </w:rPr>
        <w:t>Black becoming is not just against property but prior to it</w:t>
      </w:r>
      <w:r w:rsidRPr="00AC6886">
        <w:rPr>
          <w:sz w:val="16"/>
        </w:rPr>
        <w:t xml:space="preserve">, Moten suggests by using Robinson. Thus, it becomes in and against any kind of relation, even negation. Instead, black labour produced the “eloquence” necessary to the growth of that metonymic crop we saw in Pruitt. Many discussions of Dial’s work and its consumption within the art world constantly reinsert it back into the very split between private property and poverty that Moten says it transcends. However, </w:t>
      </w:r>
      <w:r w:rsidRPr="001E462E">
        <w:rPr>
          <w:rStyle w:val="StyleUnderline"/>
        </w:rPr>
        <w:t>Dial’s</w:t>
      </w:r>
      <w:r w:rsidRPr="00E501E4">
        <w:rPr>
          <w:rStyle w:val="StyleUnderline"/>
        </w:rPr>
        <w:t xml:space="preserve"> actual </w:t>
      </w:r>
      <w:r w:rsidRPr="001E462E">
        <w:rPr>
          <w:rStyle w:val="StyleUnderline"/>
        </w:rPr>
        <w:t>labour</w:t>
      </w:r>
      <w:r w:rsidRPr="00E501E4">
        <w:rPr>
          <w:rStyle w:val="StyleUnderline"/>
        </w:rPr>
        <w:t>—as a volitional engagement with discarded items—neither observes it nor reproduces its articulating structures, use and exchange value, precisely because in pieces like Lost Farm the objects he utilizes do not become. His work rejects the forms of conversion and abstraction necessary to the commodity. The semiotic field of value, its necessary overrepresentation, in essence, cannot be sustained in the work itself. Dial thus destroys the architecture of value that the dialectic produces, which is extended even in anticapitalist, Marxist criticism</w:t>
      </w:r>
      <w:r w:rsidRPr="00AC6886">
        <w:rPr>
          <w:sz w:val="16"/>
        </w:rPr>
        <w:t xml:space="preserve"> (see chapter 1). However, </w:t>
      </w:r>
      <w:r w:rsidRPr="00BE337D">
        <w:rPr>
          <w:rStyle w:val="StyleUnderline"/>
        </w:rPr>
        <w:t>he also does something else that fundamentally pushes back against the overrepresentation of the productive function of (anti)blackness’ antagonism to (anti)indigeneity. His work goes further than most to address this structural problem as part of the elaboration of black labour.</w:t>
      </w:r>
    </w:p>
    <w:p w14:paraId="4A2DC35F" w14:textId="77777777" w:rsidR="00265366" w:rsidRPr="00AC6886" w:rsidRDefault="00265366" w:rsidP="00265366">
      <w:pPr>
        <w:rPr>
          <w:sz w:val="16"/>
        </w:rPr>
      </w:pPr>
      <w:r w:rsidRPr="00AC6886">
        <w:rPr>
          <w:sz w:val="16"/>
        </w:rPr>
        <w:t xml:space="preserve">In his piece Buffalo Man (People have learned from the Indian) (1992), made primarily of wood rather than the multivariate reclaimed objects of many of his other works, Dial imagines freedom as a relational aspiration of blacks and Indigenous Peoples. The work is described as one that “honors the Native American, represented in a profile image inspired by the ‘Indian head’ or ‘buffalo’ nickel of Dial’s youth. Clusters of birds and disguised forms of tigers identify the common reach for freedom that Native Americans share with African Americans.”43 Buffalo Man introduces several questions about Dial’s work, particularly regarding what it transcends. </w:t>
      </w:r>
      <w:r w:rsidRPr="001E462E">
        <w:rPr>
          <w:rStyle w:val="StyleUnderline"/>
          <w:highlight w:val="green"/>
        </w:rPr>
        <w:t>Dial suggests a learning rather than taking from indigenous Peoples; what does this learning</w:t>
      </w:r>
      <w:r w:rsidRPr="00BE337D">
        <w:rPr>
          <w:rStyle w:val="StyleUnderline"/>
        </w:rPr>
        <w:t>—from outside the economy of taking or theft—</w:t>
      </w:r>
      <w:r w:rsidRPr="001E462E">
        <w:rPr>
          <w:rStyle w:val="StyleUnderline"/>
          <w:highlight w:val="green"/>
        </w:rPr>
        <w:t>mean for black labour and its futures?</w:t>
      </w:r>
      <w:r w:rsidRPr="00BE337D">
        <w:rPr>
          <w:rStyle w:val="StyleUnderline"/>
        </w:rPr>
        <w:t xml:space="preserve"> </w:t>
      </w:r>
      <w:r w:rsidRPr="00AC6886">
        <w:rPr>
          <w:sz w:val="16"/>
        </w:rPr>
        <w:t>In depicting this shared aspiration for native and black freedoms, what translation of Indigenous sovereignties or rights-based claims does Dial’s piece enact? Does the symbolic of the native in this piece, which comes from a form of monetary exchange (the coin), achieve the same critical transcendence of value discussed above and is this the only point at which blackness can have a relationship to indigeneity in which the state and its rights structures are not the limit? Is this the same reconciliation of the difference between wealth and poverty, the always already of the critical outcome/interpretation?</w:t>
      </w:r>
    </w:p>
    <w:p w14:paraId="58ACF60B" w14:textId="77777777" w:rsidR="00265366" w:rsidRPr="00BE337D" w:rsidRDefault="00265366" w:rsidP="00265366">
      <w:pPr>
        <w:rPr>
          <w:rStyle w:val="StyleUnderline"/>
        </w:rPr>
      </w:pPr>
      <w:r w:rsidRPr="00AC6886">
        <w:rPr>
          <w:sz w:val="16"/>
        </w:rPr>
        <w:t xml:space="preserve">I ask these questions because of the opposed structures of time as history and space as nature in the work of Sioux activist and writer Vine Deloria Jr.44 Deloria identified Black civil rights struggles as orientated toward settler civil society’s institutional structures and thus as connected with time (i.e., notions of progress tied to the literal accumulation of rights), by contrast to native peoples, who are interested in rights that are concerned with space and nature.45 If the freedoms Dial envisions or visualizes concern rights, then the work itself might transcend a split internal to capital but not the core, a priori split of the antagonism between black and native bodies in the labour-work dialectic. However, </w:t>
      </w:r>
      <w:r w:rsidRPr="00BE337D">
        <w:rPr>
          <w:rStyle w:val="StyleUnderline"/>
        </w:rPr>
        <w:t xml:space="preserve">I find in the work a specific operation of metonymy that achieves a critical displacement, although Dial essentially mimics the coin: the </w:t>
      </w:r>
      <w:r w:rsidRPr="00364116">
        <w:rPr>
          <w:rStyle w:val="StyleUnderline"/>
          <w:highlight w:val="green"/>
        </w:rPr>
        <w:t>distortion of the image is a strategic form of misrepresentation allowing for relationality without overdetermination.</w:t>
      </w:r>
    </w:p>
    <w:p w14:paraId="7E67D85D" w14:textId="77777777" w:rsidR="00265366" w:rsidRPr="00AC6886" w:rsidRDefault="00265366" w:rsidP="00265366">
      <w:pPr>
        <w:rPr>
          <w:sz w:val="16"/>
        </w:rPr>
      </w:pPr>
      <w:r w:rsidRPr="00AC6886">
        <w:rPr>
          <w:sz w:val="16"/>
        </w:rPr>
        <w:t>&lt;&lt;&lt;FIGURE C.2 OMITTED&gt;&gt;&gt;</w:t>
      </w:r>
      <w:r w:rsidRPr="00AC6886">
        <w:rPr>
          <w:sz w:val="16"/>
        </w:rPr>
        <w:tab/>
      </w:r>
    </w:p>
    <w:p w14:paraId="70E455DA" w14:textId="77777777" w:rsidR="00265366" w:rsidRPr="00AC6886" w:rsidRDefault="00265366" w:rsidP="00265366">
      <w:pPr>
        <w:rPr>
          <w:sz w:val="16"/>
        </w:rPr>
      </w:pPr>
      <w:r w:rsidRPr="00364116">
        <w:rPr>
          <w:rStyle w:val="StyleUnderline"/>
          <w:highlight w:val="green"/>
        </w:rPr>
        <w:t>Dial</w:t>
      </w:r>
      <w:r w:rsidRPr="00511C2D">
        <w:rPr>
          <w:rStyle w:val="StyleUnderline"/>
        </w:rPr>
        <w:t xml:space="preserve"> has said he </w:t>
      </w:r>
      <w:r w:rsidRPr="00364116">
        <w:rPr>
          <w:rStyle w:val="StyleUnderline"/>
          <w:highlight w:val="green"/>
        </w:rPr>
        <w:t>works only with “materials</w:t>
      </w:r>
      <w:r w:rsidRPr="00511C2D">
        <w:rPr>
          <w:rStyle w:val="StyleUnderline"/>
        </w:rPr>
        <w:t xml:space="preserve"> that have been </w:t>
      </w:r>
      <w:r w:rsidRPr="00364116">
        <w:rPr>
          <w:rStyle w:val="StyleUnderline"/>
          <w:highlight w:val="green"/>
        </w:rPr>
        <w:t>used by people</w:t>
      </w:r>
      <w:r w:rsidRPr="00511C2D">
        <w:rPr>
          <w:rStyle w:val="StyleUnderline"/>
        </w:rPr>
        <w:t xml:space="preserve">,” essentially </w:t>
      </w:r>
      <w:r w:rsidRPr="00364116">
        <w:rPr>
          <w:rStyle w:val="StyleUnderline"/>
          <w:highlight w:val="green"/>
        </w:rPr>
        <w:t>operating at the limit of the distinction between use and</w:t>
      </w:r>
      <w:r w:rsidRPr="00511C2D">
        <w:rPr>
          <w:rStyle w:val="StyleUnderline"/>
        </w:rPr>
        <w:t xml:space="preserve"> </w:t>
      </w:r>
      <w:r w:rsidRPr="00364116">
        <w:rPr>
          <w:rStyle w:val="StyleUnderline"/>
          <w:highlight w:val="green"/>
        </w:rPr>
        <w:t>exchange value</w:t>
      </w:r>
      <w:r w:rsidRPr="00511C2D">
        <w:rPr>
          <w:rStyle w:val="StyleUnderline"/>
        </w:rPr>
        <w:t xml:space="preserve">.46 </w:t>
      </w:r>
      <w:r w:rsidRPr="00364116">
        <w:rPr>
          <w:rStyle w:val="StyleUnderline"/>
          <w:highlight w:val="green"/>
        </w:rPr>
        <w:t>His work is</w:t>
      </w:r>
      <w:r w:rsidRPr="00511C2D">
        <w:rPr>
          <w:rStyle w:val="StyleUnderline"/>
        </w:rPr>
        <w:t xml:space="preserve"> thus </w:t>
      </w:r>
      <w:r w:rsidRPr="00364116">
        <w:rPr>
          <w:rStyle w:val="StyleUnderline"/>
          <w:highlight w:val="green"/>
        </w:rPr>
        <w:t>not only a language of transcendence, but one of negation expressed through a positive valuation of the decay of use</w:t>
      </w:r>
      <w:r w:rsidRPr="00511C2D">
        <w:rPr>
          <w:rStyle w:val="StyleUnderline"/>
        </w:rPr>
        <w:t xml:space="preserve">. Both </w:t>
      </w:r>
      <w:r w:rsidRPr="00364116">
        <w:rPr>
          <w:rStyle w:val="StyleUnderline"/>
          <w:highlight w:val="green"/>
        </w:rPr>
        <w:t>use and exchange value have a temporal dimension</w:t>
      </w:r>
      <w:r w:rsidRPr="00511C2D">
        <w:rPr>
          <w:rStyle w:val="StyleUnderline"/>
        </w:rPr>
        <w:t xml:space="preserve">, and what is instructive about </w:t>
      </w:r>
      <w:r w:rsidRPr="00364116">
        <w:rPr>
          <w:rStyle w:val="StyleUnderline"/>
          <w:highlight w:val="green"/>
        </w:rPr>
        <w:t>Dial</w:t>
      </w:r>
      <w:r w:rsidRPr="00364116">
        <w:rPr>
          <w:rStyle w:val="StyleUnderline"/>
        </w:rPr>
        <w:t>’s</w:t>
      </w:r>
      <w:r w:rsidRPr="00511C2D">
        <w:rPr>
          <w:rStyle w:val="StyleUnderline"/>
        </w:rPr>
        <w:t xml:space="preserve"> and Basquiat’s work together is that they </w:t>
      </w:r>
      <w:r w:rsidRPr="00364116">
        <w:rPr>
          <w:rStyle w:val="StyleUnderline"/>
          <w:highlight w:val="green"/>
        </w:rPr>
        <w:t>resist it.</w:t>
      </w:r>
      <w:r w:rsidRPr="00AC6886">
        <w:rPr>
          <w:sz w:val="16"/>
        </w:rPr>
        <w:t xml:space="preserve"> Basquiat’s drawings work against the semiotic field in which the time of black subordination operates/is arranged. Dial works on time (specifically, modern time): decayed, not disappeared, shown only through its wear. </w:t>
      </w:r>
      <w:r w:rsidRPr="00511C2D">
        <w:rPr>
          <w:rStyle w:val="StyleUnderline"/>
        </w:rPr>
        <w:t xml:space="preserve">In this wearing of time, </w:t>
      </w:r>
      <w:r w:rsidRPr="00364116">
        <w:rPr>
          <w:rStyle w:val="StyleUnderline"/>
          <w:highlight w:val="green"/>
        </w:rPr>
        <w:t>Dial represents the future of black labour as a working in/on time itself: precisely the moment of possibility of alliance with native struggles for land-based sovereignties.</w:t>
      </w:r>
    </w:p>
    <w:p w14:paraId="02BE85F5" w14:textId="77777777" w:rsidR="00265366" w:rsidRPr="00511C2D" w:rsidRDefault="00265366" w:rsidP="00265366">
      <w:pPr>
        <w:rPr>
          <w:rStyle w:val="StyleUnderline"/>
        </w:rPr>
      </w:pPr>
      <w:r w:rsidRPr="00AC6886">
        <w:rPr>
          <w:sz w:val="16"/>
        </w:rPr>
        <w:t xml:space="preserve">Conceptually, </w:t>
      </w:r>
      <w:r w:rsidRPr="00511C2D">
        <w:rPr>
          <w:rStyle w:val="StyleUnderline"/>
        </w:rPr>
        <w:t xml:space="preserve">Dial’s and Basquiat’s works suggest that </w:t>
      </w:r>
      <w:r w:rsidRPr="004E5DB9">
        <w:rPr>
          <w:rStyle w:val="StyleUnderline"/>
          <w:highlight w:val="green"/>
        </w:rPr>
        <w:t>it is not about removing black labour or transcending it, but about turning it toward the architecture of time</w:t>
      </w:r>
      <w:r w:rsidRPr="00511C2D">
        <w:rPr>
          <w:rStyle w:val="StyleUnderline"/>
        </w:rPr>
        <w:t xml:space="preserve">—dismantling it, wearing it down. In doing this, </w:t>
      </w:r>
      <w:r w:rsidRPr="004E5DB9">
        <w:rPr>
          <w:rStyle w:val="StyleUnderline"/>
          <w:highlight w:val="green"/>
        </w:rPr>
        <w:t>Dial</w:t>
      </w:r>
      <w:r w:rsidRPr="00511C2D">
        <w:rPr>
          <w:rStyle w:val="StyleUnderline"/>
        </w:rPr>
        <w:t xml:space="preserve"> essentially </w:t>
      </w:r>
      <w:r w:rsidRPr="004E5DB9">
        <w:rPr>
          <w:rStyle w:val="StyleUnderline"/>
          <w:highlight w:val="green"/>
        </w:rPr>
        <w:t>changes the terms of value, giving us a new language for having</w:t>
      </w:r>
      <w:r w:rsidRPr="00511C2D">
        <w:rPr>
          <w:rStyle w:val="StyleUnderline"/>
        </w:rPr>
        <w:t xml:space="preserve"> or possession</w:t>
      </w:r>
      <w:r w:rsidRPr="00AC6886">
        <w:rPr>
          <w:sz w:val="16"/>
        </w:rPr>
        <w:t xml:space="preserve">. On the one hand, if we see Dial’s work as superseding the poverty versus wealth split, then we say that it exists only through accumulation and thus does not transcend the “split” between labour and work, which is its condition of existence. However, </w:t>
      </w:r>
      <w:r w:rsidRPr="00364116">
        <w:rPr>
          <w:rStyle w:val="StyleUnderline"/>
        </w:rPr>
        <w:t>Dial demonstrates that something actually remains of black labour</w:t>
      </w:r>
      <w:r w:rsidRPr="00511C2D">
        <w:rPr>
          <w:rStyle w:val="StyleUnderline"/>
        </w:rPr>
        <w:t xml:space="preserve"> in the making of things that does not depend on what those things become—be they commodities or literally exhausted (use) values woven into the museum market’s exchange circuit. The prohibition against touching, feeling, or holding Dial’s work in the museum is actually the point where value reasserts itself phenomenologically, reimposing the human as relation to property (see Moten, Hartman) as the only point of contact with the world.</w:t>
      </w:r>
    </w:p>
    <w:p w14:paraId="6225C1EC" w14:textId="77777777" w:rsidR="00265366" w:rsidRPr="00AC6886" w:rsidRDefault="00265366" w:rsidP="00265366">
      <w:pPr>
        <w:rPr>
          <w:sz w:val="16"/>
        </w:rPr>
      </w:pPr>
      <w:r w:rsidRPr="00511C2D">
        <w:rPr>
          <w:rStyle w:val="StyleUnderline"/>
        </w:rPr>
        <w:t xml:space="preserve">Together, </w:t>
      </w:r>
      <w:r w:rsidRPr="004E5DB9">
        <w:rPr>
          <w:rStyle w:val="StyleUnderline"/>
          <w:highlight w:val="green"/>
        </w:rPr>
        <w:t>Dial</w:t>
      </w:r>
      <w:r w:rsidRPr="00511C2D">
        <w:rPr>
          <w:rStyle w:val="StyleUnderline"/>
        </w:rPr>
        <w:t xml:space="preserve">’s and Basquiat’s </w:t>
      </w:r>
      <w:r w:rsidRPr="004E5DB9">
        <w:rPr>
          <w:rStyle w:val="StyleUnderline"/>
          <w:highlight w:val="green"/>
        </w:rPr>
        <w:t>works offer</w:t>
      </w:r>
      <w:r w:rsidRPr="00511C2D">
        <w:rPr>
          <w:rStyle w:val="StyleUnderline"/>
        </w:rPr>
        <w:t xml:space="preserve"> not just a new symbolic expression of black labour, but </w:t>
      </w:r>
      <w:r w:rsidRPr="004E5DB9">
        <w:rPr>
          <w:rStyle w:val="StyleUnderline"/>
          <w:highlight w:val="green"/>
        </w:rPr>
        <w:t>a phenomenology of black labour</w:t>
      </w:r>
      <w:r w:rsidRPr="00511C2D">
        <w:rPr>
          <w:rStyle w:val="StyleUnderline"/>
        </w:rPr>
        <w:t>. Read after Dial, Basquiat’s critique of European and US spatial and economic imperialism in works like 50 Cent Piece reveals how empire flattens out the labour involved in its creation, normalizing the class divisions that are the precise vehicle for its criticism</w:t>
      </w:r>
      <w:r w:rsidRPr="00AC6886">
        <w:rPr>
          <w:sz w:val="16"/>
        </w:rPr>
        <w:t xml:space="preserve">. Dial’s critique of southern black labour and alienation in works like Lost Farm (Billy Goat Hill) and of American consumerism in American $ provide a criticism of culture and empire without reproducing the division of labour or abstracting labour. More importantly, </w:t>
      </w:r>
      <w:r w:rsidRPr="004E5DB9">
        <w:rPr>
          <w:rStyle w:val="StyleUnderline"/>
          <w:highlight w:val="green"/>
        </w:rPr>
        <w:t>Dial does</w:t>
      </w:r>
      <w:r w:rsidRPr="00511C2D">
        <w:rPr>
          <w:rStyle w:val="StyleUnderline"/>
        </w:rPr>
        <w:t xml:space="preserve"> </w:t>
      </w:r>
      <w:r w:rsidRPr="004E5DB9">
        <w:rPr>
          <w:rStyle w:val="StyleUnderline"/>
          <w:highlight w:val="green"/>
        </w:rPr>
        <w:t>not make</w:t>
      </w:r>
      <w:r w:rsidRPr="00511C2D">
        <w:rPr>
          <w:rStyle w:val="StyleUnderline"/>
        </w:rPr>
        <w:t xml:space="preserve"> the </w:t>
      </w:r>
      <w:r w:rsidRPr="004E5DB9">
        <w:rPr>
          <w:rStyle w:val="StyleUnderline"/>
          <w:highlight w:val="green"/>
        </w:rPr>
        <w:t>transcendence of black labour necessary</w:t>
      </w:r>
      <w:r w:rsidRPr="00511C2D">
        <w:rPr>
          <w:rStyle w:val="StyleUnderline"/>
        </w:rPr>
        <w:t xml:space="preserve"> for us </w:t>
      </w:r>
      <w:r w:rsidRPr="004E5DB9">
        <w:rPr>
          <w:rStyle w:val="StyleUnderline"/>
          <w:highlight w:val="green"/>
        </w:rPr>
        <w:t>to exit modernity</w:t>
      </w:r>
      <w:r w:rsidRPr="00511C2D">
        <w:rPr>
          <w:rStyle w:val="StyleUnderline"/>
        </w:rPr>
        <w:t xml:space="preserve">. </w:t>
      </w:r>
      <w:r w:rsidRPr="004E5DB9">
        <w:rPr>
          <w:rStyle w:val="StyleUnderline"/>
          <w:highlight w:val="green"/>
        </w:rPr>
        <w:t>He</w:t>
      </w:r>
      <w:r w:rsidRPr="00511C2D">
        <w:rPr>
          <w:rStyle w:val="StyleUnderline"/>
        </w:rPr>
        <w:t xml:space="preserve"> does not </w:t>
      </w:r>
      <w:r w:rsidRPr="004E5DB9">
        <w:rPr>
          <w:rStyle w:val="StyleUnderline"/>
        </w:rPr>
        <w:t>suggest</w:t>
      </w:r>
      <w:r w:rsidRPr="00511C2D">
        <w:rPr>
          <w:rStyle w:val="StyleUnderline"/>
        </w:rPr>
        <w:t xml:space="preserve"> that black labour is unrepresentable in Afro futures, but </w:t>
      </w:r>
      <w:r w:rsidRPr="004E5DB9">
        <w:rPr>
          <w:rStyle w:val="StyleUnderline"/>
          <w:highlight w:val="green"/>
        </w:rPr>
        <w:t>opens up a project space allowing indigenous and Afro futures to return</w:t>
      </w:r>
      <w:r w:rsidRPr="00511C2D">
        <w:rPr>
          <w:rStyle w:val="StyleUnderline"/>
        </w:rPr>
        <w:t>.</w:t>
      </w:r>
      <w:r w:rsidRPr="00AC6886">
        <w:rPr>
          <w:sz w:val="16"/>
        </w:rPr>
        <w:t xml:space="preserve"> Dial’s work shows us work’s reconversion to labour through the creation of this heavy materialism and, as Moten says, the making of things out of things. Basquiat’s work gives us new language for this making of things outside accumulation regimes because, like Dial’s, it also defers the commodity. The semiotic play is also a way of representing the commodity without allowing us to have any (stable) access to the objects or things they represent. Together, Dial and Basquiat undo the time of black labour’s conversion and of political economic language/critique, which traps black labour in the labour-work dialectic.</w:t>
      </w:r>
    </w:p>
    <w:p w14:paraId="5D8D643C" w14:textId="77777777" w:rsidR="00265366" w:rsidRPr="00AC6886" w:rsidRDefault="00265366" w:rsidP="00265366">
      <w:pPr>
        <w:rPr>
          <w:sz w:val="16"/>
        </w:rPr>
      </w:pPr>
      <w:r w:rsidRPr="00AC6886">
        <w:rPr>
          <w:sz w:val="16"/>
        </w:rPr>
        <w:t>The mfah’s simultaneous exhibition of these works bridged the real and affective differences between Basquiat and Dial through either race or taste. Yet it is precisely the break between them that gives us new possibilities for the political and economic language of black labour. If, for example, Dial doubles things, then what we see is not the commodity form central to Marxist analysis, but ineffable objects instead. And because of Basquiat’s reordering of time, markets’ linear progression does not govern the product of Dial’s labour. While Dial’s heavy materialism and history literally as a labourer would close him off from Afro futures’ temporality, his work actually shows ways of positioning those futures in terms of that same immanence that exists as an alternative possibility for the involuntary, postcolonial settler state (see chapter 4).</w:t>
      </w:r>
    </w:p>
    <w:p w14:paraId="144B390D" w14:textId="77777777" w:rsidR="00265366" w:rsidRDefault="00265366" w:rsidP="00265366">
      <w:pPr>
        <w:rPr>
          <w:rStyle w:val="StyleUnderline"/>
        </w:rPr>
      </w:pPr>
      <w:r w:rsidRPr="00D40DB4">
        <w:rPr>
          <w:rStyle w:val="StyleUnderline"/>
        </w:rPr>
        <w:t xml:space="preserve">Both </w:t>
      </w:r>
      <w:r w:rsidRPr="004E5DB9">
        <w:rPr>
          <w:rStyle w:val="StyleUnderline"/>
          <w:highlight w:val="green"/>
        </w:rPr>
        <w:t>black and Indigenous sovereignties are</w:t>
      </w:r>
      <w:r w:rsidRPr="00D40DB4">
        <w:rPr>
          <w:rStyle w:val="StyleUnderline"/>
        </w:rPr>
        <w:t xml:space="preserve"> continually </w:t>
      </w:r>
      <w:r w:rsidRPr="004E5DB9">
        <w:rPr>
          <w:rStyle w:val="StyleUnderline"/>
          <w:highlight w:val="green"/>
        </w:rPr>
        <w:t>sacrificed to the nation-state’s</w:t>
      </w:r>
      <w:r w:rsidRPr="00D40DB4">
        <w:rPr>
          <w:rStyle w:val="StyleUnderline"/>
        </w:rPr>
        <w:t xml:space="preserve"> constitutional freedoms </w:t>
      </w:r>
      <w:r w:rsidRPr="004E5DB9">
        <w:rPr>
          <w:rStyle w:val="StyleUnderline"/>
          <w:highlight w:val="green"/>
        </w:rPr>
        <w:t>through the</w:t>
      </w:r>
      <w:r w:rsidRPr="00D40DB4">
        <w:rPr>
          <w:rStyle w:val="StyleUnderline"/>
        </w:rPr>
        <w:t xml:space="preserve"> broad </w:t>
      </w:r>
      <w:r w:rsidRPr="004E5DB9">
        <w:rPr>
          <w:rStyle w:val="StyleUnderline"/>
          <w:highlight w:val="green"/>
        </w:rPr>
        <w:t>conscription of</w:t>
      </w:r>
      <w:r w:rsidRPr="00D40DB4">
        <w:rPr>
          <w:rStyle w:val="StyleUnderline"/>
        </w:rPr>
        <w:t xml:space="preserve"> </w:t>
      </w:r>
      <w:r w:rsidRPr="004E5DB9">
        <w:rPr>
          <w:rStyle w:val="StyleUnderline"/>
          <w:highlight w:val="green"/>
        </w:rPr>
        <w:t>capital’s</w:t>
      </w:r>
      <w:r w:rsidRPr="00D40DB4">
        <w:rPr>
          <w:rStyle w:val="StyleUnderline"/>
        </w:rPr>
        <w:t xml:space="preserve"> economies and descriptive </w:t>
      </w:r>
      <w:r w:rsidRPr="004E5DB9">
        <w:rPr>
          <w:rStyle w:val="StyleUnderline"/>
          <w:highlight w:val="green"/>
        </w:rPr>
        <w:t>language</w:t>
      </w:r>
      <w:r w:rsidRPr="004E5DB9">
        <w:rPr>
          <w:rStyle w:val="StyleUnderline"/>
        </w:rPr>
        <w:t>s</w:t>
      </w:r>
      <w:r w:rsidRPr="00D40DB4">
        <w:rPr>
          <w:rStyle w:val="StyleUnderline"/>
        </w:rPr>
        <w:t xml:space="preserve"> </w:t>
      </w:r>
      <w:r w:rsidRPr="004E5DB9">
        <w:rPr>
          <w:rStyle w:val="StyleUnderline"/>
          <w:highlight w:val="green"/>
        </w:rPr>
        <w:t>through repetition</w:t>
      </w:r>
      <w:r w:rsidRPr="00D40DB4">
        <w:rPr>
          <w:rStyle w:val="StyleUnderline"/>
        </w:rPr>
        <w:t xml:space="preserve">. Therefore, the involuntary settler state’s </w:t>
      </w:r>
      <w:r w:rsidRPr="004E5DB9">
        <w:rPr>
          <w:rStyle w:val="StyleUnderline"/>
          <w:highlight w:val="green"/>
        </w:rPr>
        <w:t>independence rests on the deferral of</w:t>
      </w:r>
      <w:r w:rsidRPr="00D40DB4">
        <w:rPr>
          <w:rStyle w:val="StyleUnderline"/>
        </w:rPr>
        <w:t xml:space="preserve"> </w:t>
      </w:r>
      <w:r w:rsidRPr="004E5DB9">
        <w:rPr>
          <w:rStyle w:val="StyleUnderline"/>
          <w:highlight w:val="green"/>
        </w:rPr>
        <w:t>sovereignty</w:t>
      </w:r>
      <w:r w:rsidRPr="00D40DB4">
        <w:rPr>
          <w:rStyle w:val="StyleUnderline"/>
        </w:rPr>
        <w:t xml:space="preserve"> for the Indigenous population. The state’s contingent liberty—the maintenance of separate, colonially derived policies governing Indigenous Peoples’ lives in the Americas—should be read as the ever-vanishing or retreating edge of sovereignty, as opposed to freedom/independence, for the Caribbean state. A </w:t>
      </w:r>
      <w:r w:rsidRPr="004E5DB9">
        <w:rPr>
          <w:rStyle w:val="StyleUnderline"/>
          <w:highlight w:val="green"/>
        </w:rPr>
        <w:t>black political economy focused on our labour breaks the</w:t>
      </w:r>
      <w:r w:rsidRPr="00D40DB4">
        <w:rPr>
          <w:rStyle w:val="StyleUnderline"/>
        </w:rPr>
        <w:t xml:space="preserve"> moment of </w:t>
      </w:r>
      <w:r w:rsidRPr="00CE1213">
        <w:rPr>
          <w:rStyle w:val="StyleUnderline"/>
          <w:highlight w:val="green"/>
        </w:rPr>
        <w:t>repetition of the labour-work</w:t>
      </w:r>
      <w:r w:rsidRPr="00D40DB4">
        <w:rPr>
          <w:rStyle w:val="StyleUnderline"/>
        </w:rPr>
        <w:t xml:space="preserve"> </w:t>
      </w:r>
      <w:r w:rsidRPr="00CE1213">
        <w:rPr>
          <w:rStyle w:val="StyleUnderline"/>
          <w:highlight w:val="green"/>
        </w:rPr>
        <w:t>division that pits</w:t>
      </w:r>
      <w:r w:rsidRPr="00D40DB4">
        <w:rPr>
          <w:rStyle w:val="StyleUnderline"/>
        </w:rPr>
        <w:t xml:space="preserve"> our </w:t>
      </w:r>
      <w:r w:rsidRPr="00CE1213">
        <w:rPr>
          <w:rStyle w:val="StyleUnderline"/>
          <w:highlight w:val="green"/>
        </w:rPr>
        <w:t>work against Indigenous sovereignties and leaves open</w:t>
      </w:r>
      <w:r w:rsidRPr="00D40DB4">
        <w:rPr>
          <w:rStyle w:val="StyleUnderline"/>
        </w:rPr>
        <w:t xml:space="preserve"> the possibility of our historical and </w:t>
      </w:r>
      <w:r w:rsidRPr="00CE1213">
        <w:rPr>
          <w:rStyle w:val="StyleUnderline"/>
          <w:highlight w:val="green"/>
        </w:rPr>
        <w:t>contemporary relation with Indigenous Peoples.</w:t>
      </w:r>
    </w:p>
    <w:p w14:paraId="24D866BD" w14:textId="77777777" w:rsidR="00265366" w:rsidRPr="00AC6886" w:rsidRDefault="00265366" w:rsidP="00265366">
      <w:pPr>
        <w:rPr>
          <w:sz w:val="16"/>
        </w:rPr>
      </w:pPr>
      <w:r w:rsidRPr="00DC1302">
        <w:rPr>
          <w:rStyle w:val="StyleUnderline"/>
        </w:rPr>
        <w:t xml:space="preserve">Out of </w:t>
      </w:r>
      <w:r w:rsidRPr="00CE1213">
        <w:rPr>
          <w:rStyle w:val="StyleUnderline"/>
          <w:highlight w:val="green"/>
        </w:rPr>
        <w:t>new histories</w:t>
      </w:r>
      <w:r w:rsidRPr="00DC1302">
        <w:rPr>
          <w:rStyle w:val="StyleUnderline"/>
        </w:rPr>
        <w:t xml:space="preserve"> we can </w:t>
      </w:r>
      <w:r w:rsidRPr="00CE1213">
        <w:rPr>
          <w:rStyle w:val="StyleUnderline"/>
          <w:highlight w:val="green"/>
        </w:rPr>
        <w:t>imagine new possibilities for</w:t>
      </w:r>
      <w:r w:rsidRPr="00DC1302">
        <w:rPr>
          <w:rStyle w:val="StyleUnderline"/>
        </w:rPr>
        <w:t xml:space="preserve"> the state and </w:t>
      </w:r>
      <w:r w:rsidRPr="00CE1213">
        <w:rPr>
          <w:rStyle w:val="StyleUnderline"/>
          <w:highlight w:val="green"/>
        </w:rPr>
        <w:t>Indigenous sovereignties</w:t>
      </w:r>
      <w:r w:rsidRPr="00DC1302">
        <w:rPr>
          <w:rStyle w:val="StyleUnderline"/>
        </w:rPr>
        <w:t xml:space="preserve"> to be writ large, </w:t>
      </w:r>
      <w:r w:rsidRPr="00CE1213">
        <w:rPr>
          <w:rStyle w:val="StyleUnderline"/>
          <w:highlight w:val="green"/>
        </w:rPr>
        <w:t>and</w:t>
      </w:r>
      <w:r w:rsidRPr="00DC1302">
        <w:rPr>
          <w:rStyle w:val="StyleUnderline"/>
        </w:rPr>
        <w:t xml:space="preserve"> for the </w:t>
      </w:r>
      <w:r w:rsidRPr="00CE1213">
        <w:rPr>
          <w:rStyle w:val="StyleUnderline"/>
          <w:highlight w:val="green"/>
        </w:rPr>
        <w:t>sovereignty of black</w:t>
      </w:r>
      <w:r w:rsidRPr="00DC1302">
        <w:rPr>
          <w:rStyle w:val="StyleUnderline"/>
        </w:rPr>
        <w:t xml:space="preserve"> </w:t>
      </w:r>
      <w:r w:rsidRPr="00CE1213">
        <w:rPr>
          <w:rStyle w:val="StyleUnderline"/>
          <w:highlight w:val="green"/>
        </w:rPr>
        <w:t>labour.</w:t>
      </w:r>
      <w:r w:rsidRPr="00CE1213">
        <w:rPr>
          <w:rStyle w:val="StyleUnderline"/>
        </w:rPr>
        <w:t xml:space="preserve"> If </w:t>
      </w:r>
      <w:r w:rsidRPr="00CE1213">
        <w:rPr>
          <w:rStyle w:val="StyleUnderline"/>
          <w:highlight w:val="green"/>
        </w:rPr>
        <w:t>sovereignty is enacted at the level of the body, land, and language</w:t>
      </w:r>
      <w:r w:rsidRPr="00DC1302">
        <w:rPr>
          <w:rStyle w:val="StyleUnderline"/>
        </w:rPr>
        <w:t>, rather than granted, then the works discussed above reflect it.</w:t>
      </w:r>
      <w:r w:rsidRPr="00AC6886">
        <w:rPr>
          <w:sz w:val="16"/>
        </w:rPr>
        <w:t xml:space="preserve"> Reengaging Moten, Dial’s and Basquiat’s art is literally </w:t>
      </w:r>
      <w:r w:rsidRPr="00DC1302">
        <w:rPr>
          <w:rStyle w:val="StyleUnderline"/>
        </w:rPr>
        <w:t>the performance of no-thing</w:t>
      </w:r>
      <w:r w:rsidRPr="00AC6886">
        <w:rPr>
          <w:sz w:val="16"/>
        </w:rPr>
        <w:t>—</w:t>
      </w:r>
      <w:r w:rsidRPr="00DC1302">
        <w:rPr>
          <w:rStyle w:val="StyleUnderline"/>
        </w:rPr>
        <w:t>whether material or grammatical (given the decentered nature of both)—as some-thing. They undo the opposition between black optimism and Afropessimism, between, in Moten’s words on Dial, “something” and “no-thing,” respectively</w:t>
      </w:r>
      <w:r w:rsidRPr="00AC6886">
        <w:rPr>
          <w:sz w:val="16"/>
        </w:rPr>
        <w:t>. Basquiat and Dial work from the death of the thing, of value, illustrating Jared Sexton’s point that black death is in fact not opposed to black life, but, as he says elaborating Moten, “black life is lived in social death.”47</w:t>
      </w:r>
    </w:p>
    <w:p w14:paraId="1CEA3149" w14:textId="77777777" w:rsidR="00265366" w:rsidRPr="00AC6886" w:rsidRDefault="00265366" w:rsidP="00265366">
      <w:pPr>
        <w:rPr>
          <w:rStyle w:val="StyleUnderline"/>
        </w:rPr>
      </w:pPr>
      <w:r w:rsidRPr="00AC6886">
        <w:rPr>
          <w:sz w:val="16"/>
        </w:rPr>
        <w:t xml:space="preserve">Moreover, particularly Dial’s work on the death of things allows us to return to and reread Tancredo’s balata sculpture in terms of its difference from and relation to black art. To recall, Tancredo initially worked with leftover or surplus material, before balata’s conversion as a natural product into a good for international markets. Tancredo thus works from a kind of surplus before the “thing,” the commodity itself, while Dial, using found objects that had either been commodities (e.g., a doll) or never entered the commodity circuit (e.g., a goat carcass), works on or after the thing. This, on its face, is the temporal division that the labour-work dialectic institutes around Indigenous and black labours. </w:t>
      </w:r>
      <w:r w:rsidRPr="00AC6886">
        <w:rPr>
          <w:rStyle w:val="StyleUnderline"/>
        </w:rPr>
        <w:t xml:space="preserve">Moreover, it reflects the differing relationships to things we share where there is a priorness to the thing that Indigenous being retains, while black being is overdetermined by or as the thing itself. However, </w:t>
      </w:r>
      <w:r w:rsidRPr="00AC3DFA">
        <w:rPr>
          <w:rStyle w:val="StyleUnderline"/>
          <w:highlight w:val="green"/>
        </w:rPr>
        <w:t>if we read Dial and Tancredo</w:t>
      </w:r>
      <w:r w:rsidRPr="00AC6886">
        <w:rPr>
          <w:rStyle w:val="StyleUnderline"/>
        </w:rPr>
        <w:t xml:space="preserve"> </w:t>
      </w:r>
      <w:r w:rsidRPr="00AC3DFA">
        <w:rPr>
          <w:rStyle w:val="StyleUnderline"/>
          <w:highlight w:val="green"/>
        </w:rPr>
        <w:t>as working from dif</w:t>
      </w:r>
      <w:r w:rsidRPr="00AC3DFA">
        <w:rPr>
          <w:rStyle w:val="StyleUnderline"/>
          <w:highlight w:val="green"/>
        </w:rPr>
        <w:softHyphen/>
        <w:t>ferent ends of things themselves</w:t>
      </w:r>
      <w:r w:rsidRPr="00AC6886">
        <w:rPr>
          <w:rStyle w:val="StyleUnderline"/>
        </w:rPr>
        <w:t xml:space="preserve">, from the death of its nonexistence and the death after its existence, </w:t>
      </w:r>
      <w:r w:rsidRPr="00AC3DFA">
        <w:rPr>
          <w:rStyle w:val="StyleUnderline"/>
          <w:highlight w:val="green"/>
        </w:rPr>
        <w:t>we come to</w:t>
      </w:r>
      <w:r w:rsidRPr="00AC6886">
        <w:rPr>
          <w:rStyle w:val="StyleUnderline"/>
        </w:rPr>
        <w:t xml:space="preserve"> the possibility of a new phenomenology of things and, together with Basquiat’s work, </w:t>
      </w:r>
      <w:r w:rsidRPr="00AC3DFA">
        <w:rPr>
          <w:rStyle w:val="StyleUnderline"/>
          <w:highlight w:val="green"/>
        </w:rPr>
        <w:t>a language of semantic refusal that resists dialectics.</w:t>
      </w:r>
    </w:p>
    <w:p w14:paraId="5F718214" w14:textId="77777777" w:rsidR="00265366" w:rsidRPr="00AC6886" w:rsidRDefault="00265366" w:rsidP="00265366">
      <w:pPr>
        <w:rPr>
          <w:rStyle w:val="StyleUnderline"/>
        </w:rPr>
      </w:pPr>
      <w:r w:rsidRPr="00AC6886">
        <w:rPr>
          <w:sz w:val="16"/>
        </w:rPr>
        <w:t xml:space="preserve">The dialectic breaks down in Tancredo’s, Basquiat’s, and Dial’s works where two possibilities emerge: </w:t>
      </w:r>
      <w:r w:rsidRPr="006C37A6">
        <w:rPr>
          <w:rStyle w:val="StyleUnderline"/>
        </w:rPr>
        <w:t>one for a new language for a radical tradition that does not resuscitate the labour-work divide, and another for refashioning our forms of Independence(s) away from their antagonism with Indigenous sovereignties.</w:t>
      </w:r>
      <w:r w:rsidRPr="00AC6886">
        <w:rPr>
          <w:sz w:val="16"/>
        </w:rPr>
        <w:t xml:space="preserve"> In specific, </w:t>
      </w:r>
      <w:r w:rsidRPr="00947FAB">
        <w:rPr>
          <w:rStyle w:val="StyleUnderline"/>
          <w:highlight w:val="green"/>
        </w:rPr>
        <w:t>they</w:t>
      </w:r>
      <w:r w:rsidRPr="00AC6886">
        <w:rPr>
          <w:rStyle w:val="StyleUnderline"/>
        </w:rPr>
        <w:t xml:space="preserve"> all </w:t>
      </w:r>
      <w:r w:rsidRPr="00947FAB">
        <w:rPr>
          <w:rStyle w:val="StyleUnderline"/>
          <w:highlight w:val="green"/>
        </w:rPr>
        <w:t>reject the conquistador</w:t>
      </w:r>
      <w:r w:rsidRPr="00AC6886">
        <w:rPr>
          <w:rStyle w:val="StyleUnderline"/>
        </w:rPr>
        <w:t xml:space="preserve">ial desire our </w:t>
      </w:r>
      <w:r w:rsidRPr="00947FAB">
        <w:rPr>
          <w:rStyle w:val="StyleUnderline"/>
          <w:highlight w:val="green"/>
        </w:rPr>
        <w:t>bodily conversions</w:t>
      </w:r>
      <w:r w:rsidRPr="00AC6886">
        <w:rPr>
          <w:rStyle w:val="StyleUnderline"/>
        </w:rPr>
        <w:t xml:space="preserve"> </w:t>
      </w:r>
      <w:r w:rsidRPr="00947FAB">
        <w:rPr>
          <w:rStyle w:val="StyleUnderline"/>
          <w:highlight w:val="green"/>
        </w:rPr>
        <w:t xml:space="preserve">were made to </w:t>
      </w:r>
      <w:r w:rsidRPr="00220E3F">
        <w:rPr>
          <w:rStyle w:val="StyleUnderline"/>
          <w:highlight w:val="green"/>
        </w:rPr>
        <w:t>support, rerouting</w:t>
      </w:r>
      <w:r w:rsidRPr="00AC6886">
        <w:rPr>
          <w:rStyle w:val="StyleUnderline"/>
        </w:rPr>
        <w:t xml:space="preserve"> us instead </w:t>
      </w:r>
      <w:r w:rsidRPr="00220E3F">
        <w:rPr>
          <w:rStyle w:val="StyleUnderline"/>
          <w:highlight w:val="green"/>
        </w:rPr>
        <w:t>toward</w:t>
      </w:r>
      <w:r w:rsidRPr="00AC6886">
        <w:rPr>
          <w:rStyle w:val="StyleUnderline"/>
        </w:rPr>
        <w:t xml:space="preserve"> our </w:t>
      </w:r>
      <w:r w:rsidRPr="00220E3F">
        <w:rPr>
          <w:rStyle w:val="StyleUnderline"/>
          <w:highlight w:val="green"/>
        </w:rPr>
        <w:t>nonaccumulative labours for sovereign being. The works support</w:t>
      </w:r>
      <w:r w:rsidRPr="00AC6886">
        <w:rPr>
          <w:rStyle w:val="StyleUnderline"/>
        </w:rPr>
        <w:t xml:space="preserve"> not the end of history, but that of </w:t>
      </w:r>
      <w:r w:rsidRPr="00220E3F">
        <w:rPr>
          <w:rStyle w:val="StyleUnderline"/>
          <w:highlight w:val="green"/>
        </w:rPr>
        <w:t>Independence as</w:t>
      </w:r>
      <w:r w:rsidRPr="00AC6886">
        <w:rPr>
          <w:rStyle w:val="StyleUnderline"/>
        </w:rPr>
        <w:t xml:space="preserve"> a mode of </w:t>
      </w:r>
      <w:r w:rsidRPr="00220E3F">
        <w:rPr>
          <w:rStyle w:val="StyleUnderline"/>
          <w:highlight w:val="green"/>
        </w:rPr>
        <w:t>sustaining accumulation</w:t>
      </w:r>
      <w:r w:rsidRPr="00AC6886">
        <w:rPr>
          <w:rStyle w:val="StyleUnderline"/>
        </w:rPr>
        <w:t xml:space="preserve">, allowing us to posit the sovereignties of our labours. In the involuntary settler state of the South and in the settler North, we must go beyond our (Fanonian) rejection of recognition and embrace both the constant revolution of a radical tradition temporally unbound by slavery and the rebellion of permission evidenced in Dial’s work, for instance. We must </w:t>
      </w:r>
      <w:r w:rsidRPr="00220E3F">
        <w:rPr>
          <w:rStyle w:val="StyleUnderline"/>
          <w:highlight w:val="green"/>
        </w:rPr>
        <w:t>engage in forms of asking and</w:t>
      </w:r>
      <w:r w:rsidRPr="00AC6886">
        <w:rPr>
          <w:rStyle w:val="StyleUnderline"/>
        </w:rPr>
        <w:t xml:space="preserve"> </w:t>
      </w:r>
      <w:r w:rsidRPr="00220E3F">
        <w:rPr>
          <w:rStyle w:val="StyleUnderline"/>
          <w:highlight w:val="green"/>
        </w:rPr>
        <w:t>encounter with Indigenous peoples</w:t>
      </w:r>
      <w:r w:rsidRPr="00AC6886">
        <w:rPr>
          <w:rStyle w:val="StyleUnderline"/>
        </w:rPr>
        <w:t xml:space="preserve"> and their titled and unceded lands as we unfold our flesh between “dirt and soil,” and ark out of the illicit prohibition of touch, into the conscious pleasure of what can be felt.</w:t>
      </w:r>
    </w:p>
    <w:p w14:paraId="20981AD3" w14:textId="77777777" w:rsidR="00265366" w:rsidRPr="00C92384" w:rsidRDefault="00265366" w:rsidP="00265366">
      <w:pPr>
        <w:rPr>
          <w:sz w:val="16"/>
        </w:rPr>
      </w:pPr>
    </w:p>
    <w:p w14:paraId="0649D72A" w14:textId="77777777" w:rsidR="00265366" w:rsidRDefault="00265366" w:rsidP="00265366">
      <w:pPr>
        <w:pStyle w:val="Heading2"/>
      </w:pPr>
      <w:r>
        <w:t>Case</w:t>
      </w:r>
    </w:p>
    <w:p w14:paraId="59D016CF" w14:textId="77777777" w:rsidR="00265366" w:rsidRDefault="00265366" w:rsidP="00265366"/>
    <w:p w14:paraId="1F07F804" w14:textId="77777777" w:rsidR="00265366" w:rsidRDefault="00265366" w:rsidP="00265366">
      <w:pPr>
        <w:pStyle w:val="Heading4"/>
      </w:pPr>
      <w:r>
        <w:t>1 — Presumption</w:t>
      </w:r>
    </w:p>
    <w:p w14:paraId="0FC26BC0" w14:textId="77777777" w:rsidR="00265366" w:rsidRDefault="00265366" w:rsidP="00265366">
      <w:pPr>
        <w:pStyle w:val="Heading4"/>
      </w:pPr>
      <w:r>
        <w:t>A — No ballot key warrant — They’ve already narratively read the 1AC – should solve</w:t>
      </w:r>
    </w:p>
    <w:p w14:paraId="30AC645E" w14:textId="77777777" w:rsidR="00265366" w:rsidRPr="0098657B" w:rsidRDefault="00265366" w:rsidP="00265366">
      <w:pPr>
        <w:pStyle w:val="Heading4"/>
        <w:rPr>
          <w:rFonts w:cs="Calibri"/>
        </w:rPr>
      </w:pPr>
      <w:r>
        <w:rPr>
          <w:rFonts w:cs="Calibri"/>
        </w:rPr>
        <w:t>B</w:t>
      </w:r>
      <w:r w:rsidRPr="0098657B">
        <w:rPr>
          <w:rFonts w:cs="Calibri"/>
        </w:rPr>
        <w:t xml:space="preserve"> — The ballot as a survival strategy is </w:t>
      </w:r>
      <w:r w:rsidRPr="0098657B">
        <w:rPr>
          <w:rFonts w:cs="Calibri"/>
          <w:u w:val="single"/>
        </w:rPr>
        <w:t>bad</w:t>
      </w:r>
      <w:r w:rsidRPr="0098657B">
        <w:rPr>
          <w:rFonts w:cs="Calibri"/>
        </w:rPr>
        <w:t xml:space="preserve"> —</w:t>
      </w:r>
    </w:p>
    <w:p w14:paraId="609325CA" w14:textId="77777777" w:rsidR="00265366" w:rsidRPr="0098657B" w:rsidRDefault="00265366" w:rsidP="00265366">
      <w:pPr>
        <w:pStyle w:val="Heading4"/>
        <w:rPr>
          <w:rFonts w:cs="Calibri"/>
        </w:rPr>
      </w:pPr>
      <w:r>
        <w:rPr>
          <w:rFonts w:cs="Calibri"/>
        </w:rPr>
        <w:t>first</w:t>
      </w:r>
      <w:r w:rsidRPr="0098657B">
        <w:rPr>
          <w:rFonts w:cs="Calibri"/>
        </w:rPr>
        <w:t xml:space="preserve"> — It’s inherently </w:t>
      </w:r>
      <w:r w:rsidRPr="0098657B">
        <w:rPr>
          <w:rFonts w:cs="Calibri"/>
          <w:u w:val="single"/>
        </w:rPr>
        <w:t>violent</w:t>
      </w:r>
      <w:r w:rsidRPr="0098657B">
        <w:rPr>
          <w:rFonts w:cs="Calibri"/>
        </w:rPr>
        <w:t xml:space="preserve"> — it forces judges to affirm or negate someone’s </w:t>
      </w:r>
      <w:r w:rsidRPr="0098657B">
        <w:rPr>
          <w:rFonts w:cs="Calibri"/>
          <w:u w:val="single"/>
        </w:rPr>
        <w:t>identity</w:t>
      </w:r>
      <w:r w:rsidRPr="0098657B">
        <w:rPr>
          <w:rFonts w:cs="Calibri"/>
        </w:rPr>
        <w:t xml:space="preserve"> — their model is the </w:t>
      </w:r>
      <w:r w:rsidRPr="0098657B">
        <w:rPr>
          <w:rFonts w:cs="Calibri"/>
          <w:u w:val="single"/>
        </w:rPr>
        <w:t>worst</w:t>
      </w:r>
      <w:r w:rsidRPr="0098657B">
        <w:rPr>
          <w:rFonts w:cs="Calibri"/>
        </w:rPr>
        <w:t xml:space="preserve"> of all worlds — it devolves into survival v. survival debates that force </w:t>
      </w:r>
      <w:r w:rsidRPr="0098657B">
        <w:rPr>
          <w:rFonts w:cs="Calibri"/>
          <w:u w:val="single"/>
        </w:rPr>
        <w:t>competitive comparison</w:t>
      </w:r>
      <w:r w:rsidRPr="0098657B">
        <w:rPr>
          <w:rFonts w:cs="Calibri"/>
        </w:rPr>
        <w:t xml:space="preserve"> of personal struggles.</w:t>
      </w:r>
    </w:p>
    <w:p w14:paraId="081DA6B4" w14:textId="77777777" w:rsidR="00265366" w:rsidRPr="0098657B" w:rsidRDefault="00265366" w:rsidP="00265366">
      <w:pPr>
        <w:pStyle w:val="Heading4"/>
        <w:rPr>
          <w:rFonts w:cs="Calibri"/>
        </w:rPr>
      </w:pPr>
      <w:r>
        <w:rPr>
          <w:rFonts w:cs="Calibri"/>
        </w:rPr>
        <w:t>second</w:t>
      </w:r>
      <w:r w:rsidRPr="0098657B">
        <w:rPr>
          <w:rFonts w:cs="Calibri"/>
        </w:rPr>
        <w:t xml:space="preserve"> — It denies a </w:t>
      </w:r>
      <w:r w:rsidRPr="0098657B">
        <w:rPr>
          <w:rFonts w:cs="Calibri"/>
          <w:u w:val="single"/>
        </w:rPr>
        <w:t>role for the neg</w:t>
      </w:r>
      <w:r w:rsidRPr="0098657B">
        <w:rPr>
          <w:rFonts w:cs="Calibri"/>
        </w:rPr>
        <w:t xml:space="preserve"> — they make any form of clash or engagement </w:t>
      </w:r>
      <w:r w:rsidRPr="0098657B">
        <w:rPr>
          <w:rFonts w:cs="Calibri"/>
          <w:u w:val="single"/>
        </w:rPr>
        <w:t>violent</w:t>
      </w:r>
      <w:r w:rsidRPr="0098657B">
        <w:rPr>
          <w:rFonts w:cs="Calibri"/>
        </w:rPr>
        <w:t xml:space="preserve"> because debates devolve into personal attacks.</w:t>
      </w:r>
    </w:p>
    <w:p w14:paraId="74910594" w14:textId="77777777" w:rsidR="00265366" w:rsidRPr="00A626D4" w:rsidRDefault="00265366" w:rsidP="00265366">
      <w:r>
        <w:t xml:space="preserve">C — </w:t>
      </w:r>
    </w:p>
    <w:p w14:paraId="7A8FF5D3" w14:textId="77777777" w:rsidR="00265366" w:rsidRPr="00A626D4" w:rsidRDefault="00265366" w:rsidP="00265366"/>
    <w:p w14:paraId="7FD6919D" w14:textId="77777777" w:rsidR="00265366" w:rsidRPr="00381474" w:rsidRDefault="00265366" w:rsidP="00265366">
      <w:pPr>
        <w:pStyle w:val="Heading4"/>
      </w:pPr>
      <w:r>
        <w:t>2 — Appeals to intersectionality and citational politics perform a defensiveness that devalues the labour of Black women</w:t>
      </w:r>
    </w:p>
    <w:p w14:paraId="659D3EE0" w14:textId="77777777" w:rsidR="00265366" w:rsidRPr="00381474" w:rsidRDefault="00265366" w:rsidP="00265366">
      <w:pPr>
        <w:rPr>
          <w:sz w:val="12"/>
        </w:rPr>
      </w:pPr>
      <w:r w:rsidRPr="00381474">
        <w:rPr>
          <w:rStyle w:val="Style13ptBold"/>
        </w:rPr>
        <w:t>Nash 19</w:t>
      </w:r>
      <w:r w:rsidRPr="00381474">
        <w:rPr>
          <w:sz w:val="12"/>
        </w:rPr>
        <w:t xml:space="preserve"> [Black feminism reimagined : after intersectionality / Jennifer C. Nash. Jennifer Christine Nash is the Jean Fox O'Barr Professor of Gender, Sexuality, and Feminist Studies at Duke University within its Trinity College of Arts and Sciences Durham : Duke University Press 2019 ISBN: 9781478002253. Chapter 2: The Politics of Reading//IOWA RC + //</w:t>
      </w:r>
      <w:r>
        <w:rPr>
          <w:sz w:val="12"/>
        </w:rPr>
        <w:t>S</w:t>
      </w:r>
      <w:r w:rsidRPr="00381474">
        <w:rPr>
          <w:sz w:val="12"/>
        </w:rPr>
        <w:t>pence]</w:t>
      </w:r>
    </w:p>
    <w:p w14:paraId="5C82078B" w14:textId="77777777" w:rsidR="00265366" w:rsidRPr="00930442" w:rsidRDefault="00265366" w:rsidP="00265366">
      <w:pPr>
        <w:rPr>
          <w:rStyle w:val="Emphasis"/>
        </w:rPr>
      </w:pPr>
      <w:r w:rsidRPr="00422BA3">
        <w:rPr>
          <w:sz w:val="12"/>
        </w:rPr>
        <w:t>On Carefulness: Performing Intersectional Originalism</w:t>
      </w:r>
      <w:r>
        <w:rPr>
          <w:u w:val="single"/>
        </w:rPr>
        <w:t xml:space="preserve"> </w:t>
      </w:r>
      <w:r w:rsidRPr="00053186">
        <w:rPr>
          <w:highlight w:val="yellow"/>
          <w:u w:val="single"/>
        </w:rPr>
        <w:t>Intersectional originalism</w:t>
      </w:r>
      <w:r w:rsidRPr="00F32458">
        <w:rPr>
          <w:u w:val="single"/>
        </w:rPr>
        <w:t xml:space="preserve"> describes an interpretative framework that confers value on “deep engagement”</w:t>
      </w:r>
      <w:r w:rsidRPr="00422BA3">
        <w:rPr>
          <w:sz w:val="12"/>
        </w:rPr>
        <w:t xml:space="preserve"> with Crenshaw’s articles, </w:t>
      </w:r>
      <w:r w:rsidRPr="00053186">
        <w:rPr>
          <w:highlight w:val="yellow"/>
          <w:u w:val="single"/>
        </w:rPr>
        <w:t xml:space="preserve">invests </w:t>
      </w:r>
      <w:r w:rsidRPr="00053186">
        <w:rPr>
          <w:u w:val="single"/>
        </w:rPr>
        <w:t>i</w:t>
      </w:r>
      <w:r w:rsidRPr="00F32458">
        <w:rPr>
          <w:u w:val="single"/>
        </w:rPr>
        <w:t>n the notion that these articles have a s</w:t>
      </w:r>
      <w:r w:rsidRPr="00053186">
        <w:rPr>
          <w:highlight w:val="yellow"/>
          <w:u w:val="single"/>
        </w:rPr>
        <w:t>ingular meaning t</w:t>
      </w:r>
      <w:r w:rsidRPr="00F32458">
        <w:rPr>
          <w:u w:val="single"/>
        </w:rPr>
        <w:t>hat can be ascertained through sustained practices of close reading, and contends that later work “distorts” that true meaning through careless readings</w:t>
      </w:r>
      <w:r w:rsidRPr="00422BA3">
        <w:rPr>
          <w:sz w:val="12"/>
        </w:rPr>
        <w:t xml:space="preserve">. Originalism, then, operates </w:t>
      </w:r>
      <w:r w:rsidRPr="00053186">
        <w:rPr>
          <w:highlight w:val="yellow"/>
          <w:u w:val="single"/>
        </w:rPr>
        <w:t>as a method</w:t>
      </w:r>
      <w:r w:rsidRPr="00F32458">
        <w:rPr>
          <w:u w:val="single"/>
        </w:rPr>
        <w:t xml:space="preserve">ological tool </w:t>
      </w:r>
      <w:r w:rsidRPr="00053186">
        <w:rPr>
          <w:highlight w:val="yellow"/>
          <w:u w:val="single"/>
        </w:rPr>
        <w:t>and</w:t>
      </w:r>
      <w:r w:rsidRPr="00F32458">
        <w:rPr>
          <w:u w:val="single"/>
        </w:rPr>
        <w:t xml:space="preserve"> as a </w:t>
      </w:r>
      <w:r w:rsidRPr="00053186">
        <w:rPr>
          <w:highlight w:val="yellow"/>
          <w:u w:val="single"/>
        </w:rPr>
        <w:t>political strateg</w:t>
      </w:r>
      <w:r w:rsidRPr="00F32458">
        <w:rPr>
          <w:u w:val="single"/>
        </w:rPr>
        <w:t>y.</w:t>
      </w:r>
      <w:r w:rsidRPr="00422BA3">
        <w:rPr>
          <w:sz w:val="12"/>
        </w:rPr>
        <w:t xml:space="preserve"> As a method, </w:t>
      </w:r>
      <w:r w:rsidRPr="00F32458">
        <w:rPr>
          <w:u w:val="single"/>
        </w:rPr>
        <w:t>it insists on close reading as a practice</w:t>
      </w:r>
      <w:r w:rsidRPr="00422BA3">
        <w:rPr>
          <w:sz w:val="12"/>
        </w:rPr>
        <w:t xml:space="preserve"> and </w:t>
      </w:r>
      <w:r w:rsidRPr="00F32458">
        <w:rPr>
          <w:u w:val="single"/>
        </w:rPr>
        <w:t>as the primary way of accessing</w:t>
      </w:r>
      <w:r w:rsidRPr="00422BA3">
        <w:rPr>
          <w:sz w:val="12"/>
        </w:rPr>
        <w:t xml:space="preserve"> and unleashing </w:t>
      </w:r>
      <w:r w:rsidRPr="00F32458">
        <w:rPr>
          <w:u w:val="single"/>
        </w:rPr>
        <w:t>intersectionality’s “true” meanings. It suggests that intersectionality’s critics are plagued by misreadings</w:t>
      </w:r>
      <w:r w:rsidRPr="00422BA3">
        <w:rPr>
          <w:sz w:val="12"/>
        </w:rPr>
        <w:t xml:space="preserve"> of the analytic and argues that close(r) reading is required to bring us nearer to intersectionality’s truths. </w:t>
      </w:r>
      <w:r w:rsidRPr="00F32458">
        <w:rPr>
          <w:u w:val="single"/>
        </w:rPr>
        <w:t>As a political strategy, originalism operates to “un-gentrify” intersectionality</w:t>
      </w:r>
      <w:r w:rsidRPr="00422BA3">
        <w:rPr>
          <w:sz w:val="12"/>
        </w:rPr>
        <w:t xml:space="preserve"> and to perform that deeply politicized labor </w:t>
      </w:r>
      <w:r w:rsidRPr="00F32458">
        <w:rPr>
          <w:u w:val="single"/>
        </w:rPr>
        <w:t>t</w:t>
      </w:r>
      <w:r w:rsidRPr="00053186">
        <w:rPr>
          <w:highlight w:val="yellow"/>
          <w:u w:val="single"/>
        </w:rPr>
        <w:t>hrough</w:t>
      </w:r>
      <w:r w:rsidRPr="00F32458">
        <w:rPr>
          <w:u w:val="single"/>
        </w:rPr>
        <w:t xml:space="preserve"> the </w:t>
      </w:r>
      <w:r w:rsidRPr="00053186">
        <w:rPr>
          <w:highlight w:val="yellow"/>
          <w:u w:val="single"/>
        </w:rPr>
        <w:t>seemingly neutral and apolitical guise</w:t>
      </w:r>
      <w:r w:rsidRPr="00F32458">
        <w:rPr>
          <w:u w:val="single"/>
        </w:rPr>
        <w:t xml:space="preserve"> of close reading</w:t>
      </w:r>
      <w:r w:rsidRPr="00422BA3">
        <w:rPr>
          <w:sz w:val="12"/>
        </w:rPr>
        <w:t xml:space="preserve">. Though I trace intersectional originalism as a singular interpretative practice, the texts I discuss here emerge from differing disciplinary traditions, deploy distinctive methods, and maintain particular theoretical and methodological relationships to intersectionality. What these texts share, though, is </w:t>
      </w:r>
      <w:r w:rsidRPr="00F32458">
        <w:rPr>
          <w:u w:val="single"/>
        </w:rPr>
        <w:t>a purported investment in textual fidelity as a response to intersectionality’s “critics,”</w:t>
      </w:r>
      <w:r w:rsidRPr="00422BA3">
        <w:rPr>
          <w:sz w:val="12"/>
        </w:rPr>
        <w:t xml:space="preserve"> and careful reading as a practice of treating a vulnerable intersectionality with loyalty. They </w:t>
      </w:r>
      <w:r w:rsidRPr="00F32458">
        <w:rPr>
          <w:u w:val="single"/>
        </w:rPr>
        <w:t>collectively invest in the notion that returning to intersectionality’s origins will unleash the analytic’s true power and effectively save it from current perceived misuse</w:t>
      </w:r>
      <w:r w:rsidRPr="00422BA3">
        <w:rPr>
          <w:sz w:val="12"/>
        </w:rPr>
        <w:t>. Close reading is hailed as a practice that will get us out of the impasse of the present even as the close-reading practices that are championed are their own rereadings of intersectionality’s foundational texts.</w:t>
      </w:r>
      <w:r>
        <w:rPr>
          <w:sz w:val="12"/>
        </w:rPr>
        <w:t xml:space="preserve"> </w:t>
      </w:r>
      <w:r w:rsidRPr="00422BA3">
        <w:rPr>
          <w:sz w:val="12"/>
        </w:rPr>
        <w:t xml:space="preserve">I use the term “intersectional originalism” in hopes of drawing out resonances between the battles unfolding around intersectionality and those staged in the legal context where originalism is often pitted against some- thing termed “judicial activism.” In the juridical context, originalism is regularly described by its practitioners as merely a practice of close reading that champions doctrinal faithfulness, as opposed to “judicial activism,” which is often conceptualized as a politicized practice of reinterpretation that at- tempts to make doctrine resonate with the politics of any period. Yet originalism is its own interpretative strategy, one that hides its interpretative work. </w:t>
      </w:r>
      <w:r w:rsidRPr="00F32458">
        <w:rPr>
          <w:u w:val="single"/>
        </w:rPr>
        <w:t>Much like the judicial context, intersectional originalist strategies make claims to power through assertions of close reading, and reading be- comes the terrain where contests over politics and power are played out</w:t>
      </w:r>
      <w:r w:rsidRPr="00422BA3">
        <w:rPr>
          <w:sz w:val="12"/>
        </w:rPr>
        <w:t>. As in the judicial context, though, originalism is its own interpretative practice, one that reads intersectionality’s foundational texts in particular ways, with particular investments, even as it insists that good reading is neutral, apolitical, simply an act of staying close to the text, displaying care for it. In this section</w:t>
      </w:r>
      <w:r w:rsidRPr="00F32458">
        <w:rPr>
          <w:u w:val="single"/>
        </w:rPr>
        <w:t>, I trace three facets of intersectional originalism’s interpretative framework: evaluation, rescue, and forgetting.</w:t>
      </w:r>
      <w:r w:rsidRPr="00422BA3">
        <w:rPr>
          <w:sz w:val="12"/>
        </w:rPr>
        <w:t xml:space="preserve"> Following the aims of the previous chapter, my impulse here is not to condemn the workings of intersectional originalism; instead, I am invested in how its relationship to ideas of care makes it a compelling interpretative practice and a powerful strategy for black feminists to assert a kind of agency, even as I treat that form of agency as obstructive.</w:t>
      </w:r>
      <w:r>
        <w:rPr>
          <w:sz w:val="12"/>
        </w:rPr>
        <w:t xml:space="preserve"> </w:t>
      </w:r>
      <w:r w:rsidRPr="00422BA3">
        <w:rPr>
          <w:sz w:val="12"/>
        </w:rPr>
        <w:t xml:space="preserve">Intersectional originalism is a diagnostic reading practice; it evaluates fem- inist work to determine which articulations and practices of intersectional- ity most closely align with intersectionality as articulated by Crenshaw’s two canonical articles. In other words, </w:t>
      </w:r>
      <w:r w:rsidRPr="00F32458">
        <w:rPr>
          <w:u w:val="single"/>
        </w:rPr>
        <w:t>the excellence of contemporary scholarship is measured by its faithfulness to intersectionality’s original texts</w:t>
      </w:r>
      <w:r w:rsidRPr="00422BA3">
        <w:rPr>
          <w:sz w:val="12"/>
        </w:rPr>
        <w:t xml:space="preserve">, and faithfulness is manifested through a politics of citationality that explicitly references Crenshaw, and through a steadfast refusal of contemporary “critiques” of intersectionality. Barbara Tomlinson, for example, describes the desired proximity between contemporary work and Crenshaw’s articles “telling the truth.”6 </w:t>
      </w:r>
      <w:r w:rsidRPr="00F32458">
        <w:rPr>
          <w:u w:val="single"/>
        </w:rPr>
        <w:t>A work’s closeness to the truth, its fidelity to Crenshaw’s articles, becomes the measure of the quality of the work and a litmus test distinguishing good and less good feminist scholarship.</w:t>
      </w:r>
      <w:r w:rsidRPr="00422BA3">
        <w:rPr>
          <w:sz w:val="12"/>
        </w:rPr>
        <w:t xml:space="preserve"> Of course, </w:t>
      </w:r>
      <w:r w:rsidRPr="00F32458">
        <w:rPr>
          <w:u w:val="single"/>
        </w:rPr>
        <w:t>the fact that determining the meaning of a text is an interpretative exercise,</w:t>
      </w:r>
      <w:r w:rsidRPr="00422BA3">
        <w:rPr>
          <w:sz w:val="12"/>
        </w:rPr>
        <w:t xml:space="preserve"> </w:t>
      </w:r>
      <w:r w:rsidRPr="00F32458">
        <w:rPr>
          <w:u w:val="single"/>
        </w:rPr>
        <w:t>and the fact that Crenshaw’s articles, like any scholarly piece, do not contain a singular essence or truth that can simply be deduced through careful reading remain neglected by this position.</w:t>
      </w:r>
      <w:r>
        <w:rPr>
          <w:u w:val="single"/>
        </w:rPr>
        <w:t xml:space="preserve"> </w:t>
      </w:r>
      <w:r w:rsidRPr="00422BA3">
        <w:rPr>
          <w:sz w:val="12"/>
        </w:rPr>
        <w:t xml:space="preserve">“Truth-telling” is often secured through correct citationality, through a rigorous commitment to citing the analytic’s foundational texts. As Vivian May notes, “Even if cited, earlier intersectionality texts may not be given nuanced readings but treated casually or deemed theoretically under- whelming. This dynamic can also be relatively subtle: today, for instance, the secondary intersectionality literatures often are more widely referenced and taught than are many foundational writings and practices.”7 For May, contemporary work on intersectionality neglects “nuanced readings” of the analytic’s key texts or engages earlier work in an “underwhelming” way. Far worse, contemporary work often wholly neglects intersectionality’s founding articles, instead relying exclusively on secondary literature. Similarly, Cho, Crenshaw, and McCall simply state, “Our sense is that some of what circulates as critical debate about what intersectionality is or does reflects a lack of engagement with both originating and contemporary literature on intersectionality.”8 </w:t>
      </w:r>
      <w:r w:rsidRPr="00053186">
        <w:rPr>
          <w:highlight w:val="yellow"/>
          <w:u w:val="single"/>
        </w:rPr>
        <w:t>The notion</w:t>
      </w:r>
      <w:r w:rsidRPr="00F32458">
        <w:rPr>
          <w:u w:val="single"/>
        </w:rPr>
        <w:t xml:space="preserve"> that </w:t>
      </w:r>
      <w:r w:rsidRPr="00053186">
        <w:rPr>
          <w:highlight w:val="yellow"/>
          <w:u w:val="single"/>
        </w:rPr>
        <w:t>contemporary s</w:t>
      </w:r>
      <w:r w:rsidRPr="00F32458">
        <w:rPr>
          <w:u w:val="single"/>
        </w:rPr>
        <w:t>cholarship and “</w:t>
      </w:r>
      <w:r w:rsidRPr="00053186">
        <w:rPr>
          <w:highlight w:val="yellow"/>
          <w:u w:val="single"/>
        </w:rPr>
        <w:t>critical debate</w:t>
      </w:r>
      <w:r w:rsidRPr="00F32458">
        <w:rPr>
          <w:u w:val="single"/>
        </w:rPr>
        <w:t xml:space="preserve">” are </w:t>
      </w:r>
      <w:r w:rsidRPr="00053186">
        <w:rPr>
          <w:highlight w:val="yellow"/>
          <w:u w:val="single"/>
        </w:rPr>
        <w:t>somehow unfaithful to “originating . . . literature</w:t>
      </w:r>
      <w:r w:rsidRPr="00F32458">
        <w:rPr>
          <w:u w:val="single"/>
        </w:rPr>
        <w:t>” becomes a way that originalist readings evaluate existing feminist scholarship</w:t>
      </w:r>
      <w:r w:rsidRPr="00422BA3">
        <w:rPr>
          <w:sz w:val="12"/>
        </w:rPr>
        <w:t xml:space="preserve"> </w:t>
      </w:r>
      <w:r w:rsidRPr="00F32458">
        <w:rPr>
          <w:u w:val="single"/>
        </w:rPr>
        <w:t>on intersectionality, distance themselves from certain feminist scholarship, and embrace other seemingly more faithful scholarship.</w:t>
      </w:r>
      <w:r w:rsidRPr="00422BA3">
        <w:rPr>
          <w:sz w:val="12"/>
        </w:rPr>
        <w:t xml:space="preserve"> Of course, as I argued in the introduction, </w:t>
      </w:r>
      <w:r w:rsidRPr="00F32458">
        <w:rPr>
          <w:u w:val="single"/>
        </w:rPr>
        <w:t xml:space="preserve">this emphasis on “correct” citationality </w:t>
      </w:r>
      <w:r w:rsidRPr="00053186">
        <w:rPr>
          <w:highlight w:val="yellow"/>
          <w:u w:val="single"/>
        </w:rPr>
        <w:t>comes from</w:t>
      </w:r>
      <w:r w:rsidRPr="00F32458">
        <w:rPr>
          <w:u w:val="single"/>
        </w:rPr>
        <w:t xml:space="preserve"> the long-standing </w:t>
      </w:r>
      <w:r w:rsidRPr="00053186">
        <w:rPr>
          <w:highlight w:val="yellow"/>
          <w:u w:val="single"/>
        </w:rPr>
        <w:t>devaluation of black women’s scholarship</w:t>
      </w:r>
      <w:r w:rsidRPr="00F32458">
        <w:rPr>
          <w:u w:val="single"/>
        </w:rPr>
        <w:t xml:space="preserve"> </w:t>
      </w:r>
      <w:r w:rsidRPr="00053186">
        <w:rPr>
          <w:highlight w:val="yellow"/>
          <w:u w:val="single"/>
        </w:rPr>
        <w:t>and the continued practice of extracting intellectual labor from black women</w:t>
      </w:r>
      <w:r w:rsidRPr="00F32458">
        <w:rPr>
          <w:u w:val="single"/>
        </w:rPr>
        <w:t xml:space="preserve"> while disavowing that labor</w:t>
      </w:r>
      <w:r w:rsidRPr="00422BA3">
        <w:rPr>
          <w:sz w:val="12"/>
        </w:rPr>
        <w:t xml:space="preserve">. Thus, </w:t>
      </w:r>
      <w:r w:rsidRPr="00F32458">
        <w:rPr>
          <w:u w:val="single"/>
        </w:rPr>
        <w:t>the retreat into assertions of “correct” citationality is deeply understandable</w:t>
      </w:r>
      <w:r w:rsidRPr="00422BA3">
        <w:rPr>
          <w:sz w:val="12"/>
        </w:rPr>
        <w:t xml:space="preserve">; it is a response to ongoing institutional violence. </w:t>
      </w:r>
      <w:r w:rsidRPr="00F32458">
        <w:rPr>
          <w:rStyle w:val="Emphasis"/>
        </w:rPr>
        <w:t>Yet</w:t>
      </w:r>
      <w:r w:rsidRPr="00422BA3">
        <w:rPr>
          <w:sz w:val="12"/>
        </w:rPr>
        <w:t xml:space="preserve"> I aspire to reveal how </w:t>
      </w:r>
      <w:r w:rsidRPr="00F32458">
        <w:rPr>
          <w:rStyle w:val="Emphasis"/>
        </w:rPr>
        <w:t xml:space="preserve">this evaluative work also </w:t>
      </w:r>
      <w:r w:rsidRPr="00053186">
        <w:rPr>
          <w:rStyle w:val="Emphasis"/>
          <w:highlight w:val="yellow"/>
        </w:rPr>
        <w:t>performs territoriality and</w:t>
      </w:r>
      <w:r w:rsidRPr="00F32458">
        <w:rPr>
          <w:rStyle w:val="Emphasis"/>
        </w:rPr>
        <w:t xml:space="preserve"> an ultimately problematic </w:t>
      </w:r>
      <w:r w:rsidRPr="00053186">
        <w:rPr>
          <w:rStyle w:val="Emphasis"/>
          <w:highlight w:val="yellow"/>
        </w:rPr>
        <w:t>defensiveness, by insisting</w:t>
      </w:r>
      <w:r w:rsidRPr="00F32458">
        <w:rPr>
          <w:rStyle w:val="Emphasis"/>
        </w:rPr>
        <w:t xml:space="preserve"> that </w:t>
      </w:r>
      <w:r w:rsidRPr="00053186">
        <w:rPr>
          <w:rStyle w:val="Emphasis"/>
          <w:highlight w:val="yellow"/>
        </w:rPr>
        <w:t>there is a singular</w:t>
      </w:r>
      <w:r w:rsidRPr="00F32458">
        <w:rPr>
          <w:rStyle w:val="Emphasis"/>
        </w:rPr>
        <w:t xml:space="preserve"> correct and “true” </w:t>
      </w:r>
      <w:r w:rsidRPr="00053186">
        <w:rPr>
          <w:rStyle w:val="Emphasis"/>
          <w:highlight w:val="yellow"/>
        </w:rPr>
        <w:t>way to narrate the story of intersectionality, and by arguing</w:t>
      </w:r>
      <w:r w:rsidRPr="00F32458">
        <w:rPr>
          <w:rStyle w:val="Emphasis"/>
        </w:rPr>
        <w:t xml:space="preserve"> that </w:t>
      </w:r>
      <w:r w:rsidRPr="00053186">
        <w:rPr>
          <w:rStyle w:val="Emphasis"/>
          <w:highlight w:val="yellow"/>
        </w:rPr>
        <w:t>citation is care</w:t>
      </w:r>
      <w:r w:rsidRPr="00F32458">
        <w:rPr>
          <w:rStyle w:val="Emphasis"/>
        </w:rPr>
        <w:t>.</w:t>
      </w:r>
      <w:r>
        <w:rPr>
          <w:rStyle w:val="Emphasis"/>
        </w:rPr>
        <w:t xml:space="preserve"> </w:t>
      </w:r>
      <w:r w:rsidRPr="00ED5319">
        <w:rPr>
          <w:u w:val="single"/>
        </w:rPr>
        <w:t>Evaluative work</w:t>
      </w:r>
      <w:r w:rsidRPr="00422BA3">
        <w:rPr>
          <w:sz w:val="12"/>
        </w:rPr>
        <w:t xml:space="preserve"> is often practiced through exposure; it </w:t>
      </w:r>
      <w:r w:rsidRPr="00ED5319">
        <w:rPr>
          <w:u w:val="single"/>
        </w:rPr>
        <w:t>locates and reveals commonly circulating critiques of intersectionality and diagnoses them as misreadings,</w:t>
      </w:r>
      <w:r w:rsidRPr="00422BA3">
        <w:rPr>
          <w:sz w:val="12"/>
        </w:rPr>
        <w:t xml:space="preserve"> as </w:t>
      </w:r>
      <w:r w:rsidRPr="00ED5319">
        <w:rPr>
          <w:u w:val="single"/>
        </w:rPr>
        <w:t>dangerous deviations from the original texts</w:t>
      </w:r>
      <w:r w:rsidRPr="00422BA3">
        <w:rPr>
          <w:sz w:val="12"/>
        </w:rPr>
        <w:t>. Tomlinson, for example, argues that “many critics approach intersectionality . . . through meta-commentary and complaint and through recommendations to bring its radical critique under control by advocating recourse to spe- cific disciplinary methods. . . . Critics assume that their task is to critique intersectionality, not to foster intersectionality’s ability to critique subordination.”9 Tomlinson aligns “careless,” “complaint,” and “metacommentary,” positioning critique as oppositional to “fostering intersectionality’s ability to critique subordination.” As I argued in the previous chapter</w:t>
      </w:r>
      <w:r w:rsidRPr="00ED5319">
        <w:rPr>
          <w:u w:val="single"/>
        </w:rPr>
        <w:t>, critique is not imagined as a generative labor, as a significant component of feminist scholarly conversation; instead, to the extent that it moves away from intersectionality’s inaugural texts, critique hinders intersectionality’s analytical capacities.</w:t>
      </w:r>
      <w:r w:rsidRPr="00422BA3">
        <w:rPr>
          <w:sz w:val="12"/>
        </w:rPr>
        <w:t xml:space="preserve"> Sirma Bilge offers a similar diagnosis of the current state of intersectionality research. Like Tomlinson, Bilge contends that the doing of intersectionality has become corrupted, though she locates these problems in the corporate university and in what she terms “disciplinary feminism.” She writes: “I contend that what may at first appear to be an enthusiastic reception of intersectionality is a significant reflection of the need by disciplinary feminism to contain it, to neutralize its politics. For disciplinary feminism to ‘take on’ or ‘take over’ intersectionality serves to marginalize those trying to reconnect intersectionality with its initial vision which was grounded in the political subjectivities and struggles of less powerful social actors facing multiple intertwined oppressions.”10 Indeed, Bilge warns against an “ornamental intersectionality” that is far from “benign” and in- stead acts as a “disarticulation of radical politics of social justice.”11 Bilge, like Tomlinson, argues that contemporary practices of intersectionality that “take over” the analytic are a troubling departure from its “initial vision” and a problematic remaking of the analytic.</w:t>
      </w:r>
      <w:r>
        <w:rPr>
          <w:sz w:val="12"/>
        </w:rPr>
        <w:t xml:space="preserve"> </w:t>
      </w:r>
      <w:r w:rsidRPr="00A2120B">
        <w:rPr>
          <w:u w:val="single"/>
        </w:rPr>
        <w:t>Ultimately, evaluation is a practice of measuring feminist scholarship by its fidelity to—or distance from—intersectionality’s original texts</w:t>
      </w:r>
      <w:r w:rsidRPr="00422BA3">
        <w:rPr>
          <w:sz w:val="12"/>
        </w:rPr>
        <w:t>. It is a reading practice that insists on careful engagement with intersectionality’s key writings and that performs its care for intersectionality through its loy- alty to the analytic’s founding scholars. In so doing, evaluative approaches presume that intersectionality is currently vulnerable, and thus in need of the requisite amount of both loyalty and veneration to ensure its continued vitality.</w:t>
      </w:r>
      <w:r>
        <w:rPr>
          <w:sz w:val="12"/>
        </w:rPr>
        <w:t xml:space="preserve"> </w:t>
      </w:r>
      <w:r w:rsidRPr="00422BA3">
        <w:rPr>
          <w:sz w:val="12"/>
        </w:rPr>
        <w:t>Rescue</w:t>
      </w:r>
      <w:r>
        <w:rPr>
          <w:sz w:val="12"/>
        </w:rPr>
        <w:t xml:space="preserve"> </w:t>
      </w:r>
      <w:r w:rsidRPr="00A2120B">
        <w:rPr>
          <w:u w:val="single"/>
        </w:rPr>
        <w:t>If intersectional originalism assesses contemporary intersectional scholar- ship based on its imagined fidelity to (or infidelity to) earlier writing, it also aspires to rescue intersectionality from feminist work that is deemed “damaging to feminist anti-subordination scholarship and activism</w:t>
      </w:r>
      <w:r w:rsidRPr="00422BA3">
        <w:rPr>
          <w:sz w:val="12"/>
        </w:rPr>
        <w:t xml:space="preserve">.”12 Intersectional originalism endeavors not simply to value its inaugural texts but also to imagine intersectionality as a body in need of saving. It is, in Bilge’s words, a call to “stop doing intersectionality in ways that undo it.”13 </w:t>
      </w:r>
      <w:r w:rsidRPr="00903EFF">
        <w:rPr>
          <w:u w:val="single"/>
        </w:rPr>
        <w:t>Evaluation and rescue are the flip side of the same coin; evaluative work identifies problematic deviations from intersectionality’s founding texts, and rescue work saves intersectionality from misuse, either by revealing the problematic work of critics or through insisting that intersectionality’s true analytic potency has not yet been unleashed.</w:t>
      </w:r>
      <w:r>
        <w:rPr>
          <w:u w:val="single"/>
        </w:rPr>
        <w:t xml:space="preserve"> </w:t>
      </w:r>
      <w:r w:rsidRPr="00903EFF">
        <w:rPr>
          <w:u w:val="single"/>
        </w:rPr>
        <w:t>Rescue work often begins with proving that critiques are misreadings, and then with revealing intersectionality’s original vibrancy</w:t>
      </w:r>
      <w:r w:rsidRPr="00422BA3">
        <w:rPr>
          <w:sz w:val="12"/>
        </w:rPr>
        <w:t xml:space="preserve">. In other words, rescuing intersectionality from critique is a process of reanimating and re- vitalizing the analytic. </w:t>
      </w:r>
      <w:r w:rsidRPr="00930442">
        <w:rPr>
          <w:u w:val="single"/>
        </w:rPr>
        <w:t>For example, Devon Carbado lists six widely circulating critiques of intersectionality, including that “intersectionality is only or largely about Black women” and that “intersectionality is an identitarian framework.</w:t>
      </w:r>
      <w:r w:rsidRPr="00422BA3">
        <w:rPr>
          <w:sz w:val="12"/>
        </w:rPr>
        <w:t xml:space="preserve">”14 He then begins to “clear the ground,” effectively refuting these critiques so that he can “radicalize and reinvigorate intersectionality by first moving the theory back to its initial articulation and then moving it forward to new sites and concerns.”15 </w:t>
      </w:r>
      <w:r w:rsidRPr="00930442">
        <w:rPr>
          <w:u w:val="single"/>
        </w:rPr>
        <w:t>Carbado’s insistence on “clear[ing] the ground” reveals that it is necessary to “challenge the . . . narrow readings of intersectionality” before advancing new articulations of intersectionality or extending the theory into new sites.</w:t>
      </w:r>
      <w:r w:rsidRPr="00422BA3">
        <w:rPr>
          <w:sz w:val="12"/>
        </w:rPr>
        <w:t xml:space="preserve">16 In short, he </w:t>
      </w:r>
      <w:r w:rsidRPr="00930442">
        <w:rPr>
          <w:u w:val="single"/>
        </w:rPr>
        <w:t>quite literally pulls in- tersectionality theory away from circulating critiques,</w:t>
      </w:r>
      <w:r w:rsidRPr="00422BA3">
        <w:rPr>
          <w:sz w:val="12"/>
        </w:rPr>
        <w:t xml:space="preserve"> saving it </w:t>
      </w:r>
      <w:r w:rsidRPr="00930442">
        <w:rPr>
          <w:u w:val="single"/>
        </w:rPr>
        <w:t>by showing that those critiques are false and then projecting intersectionality safely into feminism’s future.</w:t>
      </w:r>
      <w:r w:rsidRPr="00422BA3">
        <w:rPr>
          <w:sz w:val="12"/>
        </w:rPr>
        <w:t xml:space="preserve"> Rescue work also endeavors to save intersectionality from problematic academic politics. Sumi Cho attempts to liberate intersectionality from “post- intersectional” critiques, a set of questions about intersectionality that have emerged in the legal academy. </w:t>
      </w:r>
      <w:r w:rsidRPr="00930442">
        <w:rPr>
          <w:u w:val="single"/>
        </w:rPr>
        <w:t>Post-intersectionality theory has generated new analytics—including multidimensionality and symbiosis—as a way of honoring the political investments of intersectionality while attending to intersections “beyond” race/gender</w:t>
      </w:r>
      <w:r w:rsidRPr="00422BA3">
        <w:rPr>
          <w:sz w:val="12"/>
        </w:rPr>
        <w:t>. Cho reveals that post-intersectional legal scholars turned away from intersectionality because of a perception that intersectionality was “not theoretically suited to engage issues of sexuality,” and because intersectionality was part of an institutionalized critical race tradition that was imagined to be largely uninterested in questions of sex- uality.17 Cho’s emphasis on perception suggests that post-intersectionality theory is rooted in an imagined shortcoming in intersectionality theory. Cho moves from the diagnostic labor of evaluation to full-fledged rescue, exposing the fact that the post-intersectional turn is actually animated by pernicious politics, by what she terms “extratextual factors.”18 Indeed, she argues that intersectionality is an object of condemnation because “it has become a ‘pink ghetto,’ overly populated by feminists (mostly of color).”19 Thus, the challenges levied against intersectionality in the legal academy are actually undergirded by academic racism and sexism, by a scholarly desire to distance oneself from work that is devalued because it is produced by, or associated with, women of color.</w:t>
      </w:r>
      <w:r>
        <w:rPr>
          <w:sz w:val="12"/>
        </w:rPr>
        <w:t xml:space="preserve"> </w:t>
      </w:r>
      <w:r w:rsidRPr="00930442">
        <w:rPr>
          <w:u w:val="single"/>
        </w:rPr>
        <w:t>Rescue, then, operates alongside evaluation to identify problematic readings and to ensure intersectionality’s continued vitality. It attempts to care for intersectionality by saving the analytic from misuses, criticisms, bad read- ings, and appropriations, and critically interrogates the politics undergirding critiques of intersectionality</w:t>
      </w:r>
      <w:r w:rsidRPr="00422BA3">
        <w:rPr>
          <w:sz w:val="12"/>
        </w:rPr>
        <w:t>. Ultimately, rescue becomes a critical strategy for moving intersectionality into feminism’s future, even though it does this through casting a retrospective gaze, looking back to intersectionality’s foundational texts.</w:t>
      </w:r>
      <w:r>
        <w:rPr>
          <w:sz w:val="12"/>
        </w:rPr>
        <w:t xml:space="preserve"> </w:t>
      </w:r>
      <w:r w:rsidRPr="00422BA3">
        <w:rPr>
          <w:sz w:val="12"/>
        </w:rPr>
        <w:t>Forgetting</w:t>
      </w:r>
      <w:r>
        <w:rPr>
          <w:sz w:val="12"/>
        </w:rPr>
        <w:t xml:space="preserve"> </w:t>
      </w:r>
      <w:r w:rsidRPr="00422BA3">
        <w:rPr>
          <w:sz w:val="12"/>
        </w:rPr>
        <w:t>Intersectional originalism is an exercise in forgetting. I use the term “forgetting” to describe intersectional originalism’s simultaneous investment in questions of how power shapes academic life and its disinvestment in how the context of the “corporate university” has shaped intersectionality’s relatively easy institutionalization within the American university. While scholars including Kathy Davis, Robyn Wiegman, Sara Ahmed, and Nick Mitchell have, in different ways, attended to intersectionality’s ubiquity and institutionalization, there remains too little engagement with how intersectionality’s status as “buzzword” is enabled by the analytic’s resonance with universities’ rhetorical investment in diversity, difference, and inclusion, or with how its ascension has been made possible, as I traced in the book’s introduction.20 In other words, intersectionality’s appeal, spread, and inter- disciplinary movement are often treated as intrinsic to the analytic—as is the case in Davis’s widely cited work on intersectionality’s “vagueness”— rather than as reflective of a set of structural changes in the US academy or in women’s studies programs and departments.</w:t>
      </w:r>
      <w:r>
        <w:rPr>
          <w:sz w:val="12"/>
        </w:rPr>
        <w:t xml:space="preserve"> </w:t>
      </w:r>
      <w:r w:rsidRPr="00422BA3">
        <w:rPr>
          <w:sz w:val="12"/>
        </w:rPr>
        <w:t>This practice of forgetting is most evident in what is perhaps the most commonly used word in the originalist lexicon: “travel.” Intersectionality is often described as an analytic that has simply, benignly, and perhaps even by chance, moved across disciplinary borders—“traveled.” Cho, Crenshaw, and McCall note, “As intersectionality has emerged in a number of dis- cursive spaces, the projects and debates that have accompanied its travel have converged into a burgeoning field of intersectional studies” and “as intersectionality has traveled questions have been raised regarding a num- ber of issues.”21 Tomlinson writes, “It [intersectionality] has served as a frame, heuristic, and tool for a variety of analyses and arguments, traveling across discourses and disciplines, countries and contexts, and taking on many different meanings in diverse situations.”22 Similarly, Carbado asserts, “Crenshaw’s articulation of these dynamics should not lead one to conclude that there is an already-mapped terrain over which intersectionality must and only can travel.”23 Despite the growing body of literature attending to what I view as the institutional life of intersectionality, the term “travel” still permeates the field of intersectional originalist frameworks, making intersectionality’s movements seem accidental.</w:t>
      </w:r>
      <w:r>
        <w:rPr>
          <w:sz w:val="12"/>
        </w:rPr>
        <w:t xml:space="preserve"> </w:t>
      </w:r>
      <w:r w:rsidRPr="00422BA3">
        <w:rPr>
          <w:sz w:val="12"/>
        </w:rPr>
        <w:t>What is the appeal of this term, and what does it obscure? The notion of travel, in addition to making intersectionality’s movements seem either accidental or intrinsic to the term itself rather than the result of structural forces that have elevated intersectionality to an article of faith, obscures the varieties of kinds of movements intersectionality enjoys. At times, travel seems to refer to intersectionality’s disciplinary movements, its unusual capacity to have value in the humanities and social sciences. This kind of travel is, in fact, increasingly valued as universities extol interdisciplinarity as an intellectual virtue, and often as an intellectual virtue that can garner funding and resources. Yet intersectionality’s other travels are often less analyzed and, at times, neglected in feminist conversations. Intersection- ality has enjoyed the unusual capacity to move across academic/adminis- trative boundaries within the university, enabling the term to act both as theoretical framework and as diversity mandate. This form of travel has often happened on the backs of black women who themselves traverse the academic/administrative boundary as they are conscripted into (or hailed by) the task of diversity work. While intersectionality is imbued with value because of its imagined interdisciplinarity, its administrative travels, and its complex relationship with institutionalized diversity discourses, these forms of migration which produce substantial feminist anxiety are far less theorized, analyzed, and discussed.</w:t>
      </w:r>
      <w:r>
        <w:rPr>
          <w:sz w:val="12"/>
        </w:rPr>
        <w:t xml:space="preserve"> </w:t>
      </w:r>
      <w:r w:rsidRPr="00422BA3">
        <w:rPr>
          <w:sz w:val="12"/>
        </w:rPr>
        <w:t>Moreover, the language of travel ignores the fact that intersectionality’s institutionalization has been facilitated from its emergence from a US con- text, and that its travels have been enabled by US universities’ hegemonic location in women’s studies, and in academia more generally. Nivedita Me- non argues for the importance of a critical feminist interrogation of how “concepts developed in the global North are assumed to have universal va- lidity.”24 In the context of intersectionality, Menon notes that “the ‘single axis framework’ was never pre-dominant or unchallenged in our parts of the world. New identities continually arose then, and do now, from differ- ent contexts, forcing recognition on our part that all political solidarities are conjunctural and historically contingent.”25 In other words, her analysis emphasizes that intersectionality’s now “citational ubiquity” and easy trav- els cannot—and should not—be imagined apart from the geopolitical and academic politics that make certain concepts seem universally applicable and that hide the intellectual and creative labor emerging from locations in the global South. Vrushali Patil’s notion of “domestic intersectionality” underscores this point, noting that “while the concept of intersectionality has indeed been feminism’s ‘success story,’ much like the concept of patri- archy, applications of intersectionality also continue to be shaped by the geographies of colonial modernity.”26 Taken together, these claims argue for the importance of considering intersectionality’s “travels” as intimately related to its institutional and geopolitical origins.</w:t>
      </w:r>
      <w:r>
        <w:rPr>
          <w:sz w:val="12"/>
        </w:rPr>
        <w:t xml:space="preserve"> </w:t>
      </w:r>
      <w:r w:rsidRPr="00930442">
        <w:rPr>
          <w:u w:val="single"/>
        </w:rPr>
        <w:t xml:space="preserve">In underscoring evaluation, rescue, and forgetting as hallmarks of inter- sectional originalism, I show that originalism is not simply an insistence on close reading and a celebration of textual fidelity. It is an interpretative strategy that </w:t>
      </w:r>
      <w:r w:rsidRPr="00053186">
        <w:rPr>
          <w:highlight w:val="yellow"/>
          <w:u w:val="single"/>
        </w:rPr>
        <w:t>operates to</w:t>
      </w:r>
      <w:r w:rsidRPr="00930442">
        <w:rPr>
          <w:u w:val="single"/>
        </w:rPr>
        <w:t xml:space="preserve"> secure the boundaries of the analytic, to </w:t>
      </w:r>
      <w:r w:rsidRPr="00053186">
        <w:rPr>
          <w:highlight w:val="yellow"/>
          <w:u w:val="single"/>
        </w:rPr>
        <w:t>rescue intersectionality from critique</w:t>
      </w:r>
      <w:r w:rsidRPr="00930442">
        <w:rPr>
          <w:u w:val="single"/>
        </w:rPr>
        <w:t>, to expose misreadings of intersectionality, and to systematically ignore the conditions that have permitted intersec- tionality to move across entrenched and policed boundaries</w:t>
      </w:r>
      <w:r w:rsidRPr="00422BA3">
        <w:rPr>
          <w:sz w:val="12"/>
        </w:rPr>
        <w:t xml:space="preserve">. It is also its own reading practice embedded in a particular historical and institutional moment, one that endeavors to project intersectionality’s disciplinary sig- nificance into women’s studies’ unfolding future, even as it masks this labor and insists that it is merely adhering to Crenshaw’s seminal articles. To be clear, intersectional originalist strategies, like all readying practices, are interpretative, even if they mask their interpretative work in the name of textual fidelity. Yet </w:t>
      </w:r>
      <w:r w:rsidRPr="00930442">
        <w:rPr>
          <w:u w:val="single"/>
        </w:rPr>
        <w:t xml:space="preserve">these strategies have a particular appeal because they </w:t>
      </w:r>
      <w:r w:rsidRPr="00053186">
        <w:rPr>
          <w:highlight w:val="yellow"/>
          <w:u w:val="single"/>
        </w:rPr>
        <w:t>seem to operate on behalf of black women’s intellectual production</w:t>
      </w:r>
      <w:r w:rsidRPr="00930442">
        <w:rPr>
          <w:u w:val="single"/>
        </w:rPr>
        <w:t xml:space="preserve"> through insisting on a sustained engagement with Crenshaw’s work, through argu- ing for citational practices that take seriously black women’s labor.</w:t>
      </w:r>
      <w:r w:rsidRPr="00422BA3">
        <w:rPr>
          <w:sz w:val="12"/>
        </w:rPr>
        <w:t xml:space="preserve"> In nam- ing and describing intersectional originalism’s affective lure—namely, the appeal of reading correctly, properly, faithfully—I aspire to unsettle it. </w:t>
      </w:r>
      <w:r w:rsidRPr="00930442">
        <w:rPr>
          <w:u w:val="single"/>
        </w:rPr>
        <w:t>My claim is not that there are no good—or better—readings. Clearly, texts can be misread and misinterpreted</w:t>
      </w:r>
      <w:r w:rsidRPr="00422BA3">
        <w:rPr>
          <w:sz w:val="12"/>
        </w:rPr>
        <w:t xml:space="preserve">. </w:t>
      </w:r>
      <w:r w:rsidRPr="00930442">
        <w:rPr>
          <w:rStyle w:val="Emphasis"/>
        </w:rPr>
        <w:t>Instead, I am interested in the collective amplification of good reading as the practice that can get black feminism out of the predicament it finds itself in, and invested in tracing how this notion of reading right necessarily produces a black feminist impulse toward policing and surveilling scholars’ work.</w:t>
      </w:r>
    </w:p>
    <w:p w14:paraId="0368361E" w14:textId="77777777" w:rsidR="00265366" w:rsidRDefault="00265366" w:rsidP="00265366">
      <w:pPr>
        <w:keepNext/>
        <w:keepLines/>
        <w:spacing w:before="40" w:after="0"/>
        <w:outlineLvl w:val="3"/>
        <w:rPr>
          <w:rFonts w:eastAsiaTheme="majorEastAsia" w:cstheme="majorBidi"/>
          <w:b/>
          <w:iCs/>
          <w:sz w:val="26"/>
        </w:rPr>
      </w:pPr>
      <w:r>
        <w:rPr>
          <w:rFonts w:eastAsiaTheme="majorEastAsia" w:cstheme="majorBidi"/>
          <w:b/>
          <w:iCs/>
          <w:sz w:val="26"/>
        </w:rPr>
        <w:t>3 — Storytelling is a neoliberal palliative that hyper-individualizes structural violence and displaces critique and analysis</w:t>
      </w:r>
    </w:p>
    <w:p w14:paraId="4FF0CF79" w14:textId="77777777" w:rsidR="00265366" w:rsidRDefault="00265366" w:rsidP="00265366">
      <w:r>
        <w:rPr>
          <w:b/>
          <w:bCs/>
          <w:sz w:val="26"/>
        </w:rPr>
        <w:t>Freund 15</w:t>
      </w:r>
      <w:r>
        <w:br/>
      </w:r>
      <w:r>
        <w:rPr>
          <w:sz w:val="16"/>
        </w:rPr>
        <w:t xml:space="preserve">(Alexander Freund, “Under Storytelling’s Spell? Oral History in a Neoliberal Age” The Oral History Review, </w:t>
      </w:r>
      <w:hyperlink r:id="rId9" w:history="1">
        <w:r>
          <w:rPr>
            <w:sz w:val="16"/>
          </w:rPr>
          <w:t>https://watermark.silverchair.com/ohv002.pdf?token=AQECAHi208BE49Ooan9kkhW_Ercy7Dm3ZL_9Cf3qfKAc485ysgAAAiswggInBgkqhkiG9w0BBwagggIYMIICFAIBADCCAg0GCSqGSIb3DQEHATAeBglghkgBZQMEAS4wEQQMav47OZ8irYAbcnLnAgEQgIIB3rcwFSvpNknCYJJA4yiWLFhGmHtALPm1CHb2yVAmTzGR9uNooXLDSlTREu82cuWsf1pr9IzTCCRRGTynl6MYJ5S4NrlwRY3Pro_ytvl6vg2hgsiQy5DgFCqoko0a4TBauVlV6FFgdyAXN2hvubxVcAcJShWx7wsuWkDzU_iTXK6gbOp0XB4KsJb5j--UEJsf_Ol_vLddphqU06LEkp3toYQUM56HyMYhTm3sx75bpjepCK6NA1KkwFTUXNbOilmbZdd7_PcR5oqntbayzrDdh_PAbW3lsvOP6KJqBaxhjDVGbI58bC3WB5UKhDcCbjj4qI6Tw-4hxTUjsXnoVYRZUUraEOkpJiullXtTAka3D5bwwGdNllVYCkT6eMczHGcJ8a8gH_jdbCb_ok53QZLM7VuzaUqTMtqh3tPzBRxizMtvwWGQ71dLxJSmhAZcTy2LYCNwWjywP4iFU3IwALsixHSZ5bzRYKKdtqrJ36fOF2s8cREtK2BNieTFkWQfyP2U086p5jTey92ogEGkzIK_dLypY9eP4JNkpSY63LKOt0nb2dxkXOIk_sRKKrv5787Kf08Y4dbD0xRfDEHYtr41bEIGTMaMwhkS89HHC5FR9M7q6SIG4lo5yAaej7ApQgE</w:t>
        </w:r>
      </w:hyperlink>
      <w:r>
        <w:rPr>
          <w:sz w:val="16"/>
        </w:rPr>
        <w:t xml:space="preserve"> rvs)</w:t>
      </w:r>
    </w:p>
    <w:p w14:paraId="64544619" w14:textId="77777777" w:rsidR="00265366" w:rsidRDefault="00265366" w:rsidP="00265366">
      <w:pPr>
        <w:rPr>
          <w:highlight w:val="green"/>
          <w:u w:val="single"/>
        </w:rPr>
      </w:pPr>
      <w:r>
        <w:rPr>
          <w:sz w:val="16"/>
        </w:rPr>
        <w:t xml:space="preserve">There is a widely held belief that </w:t>
      </w:r>
      <w:r w:rsidRPr="00983B0C">
        <w:rPr>
          <w:highlight w:val="green"/>
          <w:u w:val="single"/>
        </w:rPr>
        <w:t>storytelling is part of</w:t>
      </w:r>
      <w:r>
        <w:rPr>
          <w:u w:val="single"/>
        </w:rPr>
        <w:t xml:space="preserve"> the rush of democratizing social forces that emerged after the Second World War, including </w:t>
      </w:r>
      <w:r w:rsidRPr="00983B0C">
        <w:rPr>
          <w:highlight w:val="green"/>
          <w:u w:val="single"/>
        </w:rPr>
        <w:t>the rise of the middle class, the civil rights movement</w:t>
      </w:r>
      <w:r>
        <w:rPr>
          <w:u w:val="single"/>
        </w:rPr>
        <w:t xml:space="preserve">, the women’s movement, the expansion of higher education and </w:t>
      </w:r>
      <w:r w:rsidRPr="00983B0C">
        <w:rPr>
          <w:highlight w:val="green"/>
          <w:u w:val="single"/>
        </w:rPr>
        <w:t>the student movement, and</w:t>
      </w:r>
      <w:r>
        <w:rPr>
          <w:u w:val="single"/>
        </w:rPr>
        <w:t xml:space="preserve"> more generally </w:t>
      </w:r>
      <w:r w:rsidRPr="00983B0C">
        <w:rPr>
          <w:highlight w:val="green"/>
          <w:u w:val="single"/>
        </w:rPr>
        <w:t>the power surge of</w:t>
      </w:r>
      <w:r>
        <w:rPr>
          <w:u w:val="single"/>
        </w:rPr>
        <w:t xml:space="preserve"> the left and </w:t>
      </w:r>
      <w:r w:rsidRPr="00983B0C">
        <w:rPr>
          <w:highlight w:val="green"/>
          <w:u w:val="single"/>
        </w:rPr>
        <w:t>liberalism.</w:t>
      </w:r>
      <w:r>
        <w:rPr>
          <w:u w:val="single"/>
        </w:rPr>
        <w:t xml:space="preserve"> </w:t>
      </w:r>
      <w:r>
        <w:rPr>
          <w:sz w:val="16"/>
        </w:rPr>
        <w:t xml:space="preserve">In academia, </w:t>
      </w:r>
      <w:r>
        <w:rPr>
          <w:u w:val="single"/>
        </w:rPr>
        <w:t>social history and the writing of a more inclusive history were expressions of the sixties.</w:t>
      </w:r>
      <w:r>
        <w:rPr>
          <w:sz w:val="16"/>
        </w:rPr>
        <w:t xml:space="preserve">69 Oral history commonly sees itself in this tradition, providing both a methodology that uncovers the voice of the past and a field of research that critically discusses the methods and ethics of interviewing and interpretation. Museum curators and other public historians, who have been under great pressure to make the public active participants in and contributors to their exhibitions, have chimed in: “Having worked for a generation to tell stories that de-center elites, museums now are decentering elite storytellers, too.”70 Indeed, </w:t>
      </w:r>
      <w:r w:rsidRPr="00983B0C">
        <w:rPr>
          <w:highlight w:val="green"/>
          <w:u w:val="single"/>
        </w:rPr>
        <w:t>storytelling</w:t>
      </w:r>
      <w:r>
        <w:rPr>
          <w:u w:val="single"/>
        </w:rPr>
        <w:t xml:space="preserve"> by everyone for everyone, widely shared online, </w:t>
      </w:r>
      <w:r w:rsidRPr="00983B0C">
        <w:rPr>
          <w:highlight w:val="green"/>
          <w:u w:val="single"/>
        </w:rPr>
        <w:t>has increasingly been viewed as a</w:t>
      </w:r>
      <w:r>
        <w:rPr>
          <w:u w:val="single"/>
        </w:rPr>
        <w:t xml:space="preserve"> democratizing </w:t>
      </w:r>
      <w:r w:rsidRPr="00983B0C">
        <w:rPr>
          <w:highlight w:val="green"/>
          <w:u w:val="single"/>
        </w:rPr>
        <w:t>tool of</w:t>
      </w:r>
      <w:r>
        <w:rPr>
          <w:u w:val="single"/>
        </w:rPr>
        <w:t xml:space="preserve"> individual empowerment and </w:t>
      </w:r>
      <w:r w:rsidRPr="00983B0C">
        <w:rPr>
          <w:highlight w:val="green"/>
          <w:u w:val="single"/>
        </w:rPr>
        <w:t>social change.</w:t>
      </w:r>
      <w:r>
        <w:rPr>
          <w:sz w:val="16"/>
        </w:rPr>
        <w:t xml:space="preserve"> </w:t>
      </w:r>
      <w:r>
        <w:rPr>
          <w:u w:val="single"/>
        </w:rPr>
        <w:t xml:space="preserve">But this is only part of the story. </w:t>
      </w:r>
      <w:r w:rsidRPr="00983B0C">
        <w:rPr>
          <w:highlight w:val="green"/>
          <w:u w:val="single"/>
        </w:rPr>
        <w:t>The attempt to democratize society through storytelling has</w:t>
      </w:r>
      <w:r>
        <w:rPr>
          <w:u w:val="single"/>
        </w:rPr>
        <w:t xml:space="preserve"> also </w:t>
      </w:r>
      <w:r w:rsidRPr="00983B0C">
        <w:rPr>
          <w:highlight w:val="green"/>
          <w:u w:val="single"/>
        </w:rPr>
        <w:t>been shaped by neoliberalism’s crass individualism</w:t>
      </w:r>
      <w:r>
        <w:rPr>
          <w:u w:val="single"/>
        </w:rPr>
        <w:t xml:space="preserve"> and the attendant rise of therapy culture.</w:t>
      </w:r>
      <w:r>
        <w:rPr>
          <w:sz w:val="16"/>
        </w:rPr>
        <w:t xml:space="preserve"> </w:t>
      </w:r>
      <w:r w:rsidRPr="00983B0C">
        <w:rPr>
          <w:highlight w:val="green"/>
          <w:u w:val="single"/>
        </w:rPr>
        <w:t>We need to look at</w:t>
      </w:r>
      <w:r>
        <w:rPr>
          <w:u w:val="single"/>
        </w:rPr>
        <w:t xml:space="preserve"> both democratization and the </w:t>
      </w:r>
      <w:r w:rsidRPr="00983B0C">
        <w:rPr>
          <w:highlight w:val="green"/>
          <w:u w:val="single"/>
        </w:rPr>
        <w:t>free-market hyperindividualism to understand why</w:t>
      </w:r>
      <w:r>
        <w:rPr>
          <w:u w:val="single"/>
        </w:rPr>
        <w:t xml:space="preserve">, only a generation after oral historians complained that ordinary </w:t>
      </w:r>
      <w:r w:rsidRPr="00983B0C">
        <w:rPr>
          <w:highlight w:val="green"/>
          <w:u w:val="single"/>
        </w:rPr>
        <w:t>Americans</w:t>
      </w:r>
      <w:r>
        <w:rPr>
          <w:u w:val="single"/>
        </w:rPr>
        <w:t xml:space="preserve"> were reluctant to tell their stories, they </w:t>
      </w:r>
      <w:r w:rsidRPr="00983B0C">
        <w:rPr>
          <w:highlight w:val="green"/>
          <w:u w:val="single"/>
        </w:rPr>
        <w:t>are now chomping at the bit to upload</w:t>
      </w:r>
      <w:r>
        <w:rPr>
          <w:u w:val="single"/>
        </w:rPr>
        <w:t xml:space="preserve"> the most </w:t>
      </w:r>
      <w:r w:rsidRPr="00983B0C">
        <w:rPr>
          <w:highlight w:val="green"/>
          <w:u w:val="single"/>
        </w:rPr>
        <w:t>intimate details</w:t>
      </w:r>
      <w:r>
        <w:rPr>
          <w:u w:val="single"/>
        </w:rPr>
        <w:t xml:space="preserve"> of their lives</w:t>
      </w:r>
      <w:r>
        <w:rPr>
          <w:sz w:val="16"/>
        </w:rPr>
        <w:t xml:space="preserve"> to the World Wide Web.71 The American historian Thomas Borstelmann has identified the 1970s as a crucial decade in US history. Two major undercurrents emerged at that time. It was an era of increasing social equality and increasing economic inequality.72 In the first half of the twentieth century, Americans increasingly embraced a spirit of egalitarianism that saw all people as equal and that rejected traditional hierarchies and authorities. After the Second World War, and </w:t>
      </w:r>
      <w:r>
        <w:rPr>
          <w:u w:val="single"/>
        </w:rPr>
        <w:t>during the affluence of the postwar economic boom, social and legal democratization further extended this movement toward greater equality.</w:t>
      </w:r>
      <w:r>
        <w:rPr>
          <w:sz w:val="16"/>
        </w:rPr>
        <w:t xml:space="preserve"> In the wake of the progressive movements of the 1960s and 1970s, women, racial and ethnic minorities, and other minorities gained greater access to legal protection, education, employment, housing, and health care. Racial segregation was abolished; African Americans could now attend better schools and, increasingly, go to college and university. Sexism and patriarchy were at least acknowledged if not tackled through affirmative action policies. At the same time, </w:t>
      </w:r>
      <w:r>
        <w:rPr>
          <w:u w:val="single"/>
        </w:rPr>
        <w:t>social norms and moral values regarding sexuality, family, recreational drug use, dress, or being out in public all loosened.</w:t>
      </w:r>
      <w:r>
        <w:rPr>
          <w:sz w:val="16"/>
        </w:rPr>
        <w:t xml:space="preserve">73 </w:t>
      </w:r>
      <w:r w:rsidRPr="00983B0C">
        <w:rPr>
          <w:highlight w:val="green"/>
          <w:u w:val="single"/>
        </w:rPr>
        <w:t>The dramatic changes</w:t>
      </w:r>
      <w:r>
        <w:rPr>
          <w:u w:val="single"/>
        </w:rPr>
        <w:t xml:space="preserve">, crises, and shocks </w:t>
      </w:r>
      <w:r w:rsidRPr="00983B0C">
        <w:rPr>
          <w:highlight w:val="green"/>
          <w:u w:val="single"/>
        </w:rPr>
        <w:t>of the</w:t>
      </w:r>
      <w:r>
        <w:rPr>
          <w:u w:val="single"/>
        </w:rPr>
        <w:t xml:space="preserve"> 19</w:t>
      </w:r>
      <w:r w:rsidRPr="00983B0C">
        <w:rPr>
          <w:highlight w:val="green"/>
          <w:u w:val="single"/>
        </w:rPr>
        <w:t>70s</w:t>
      </w:r>
      <w:r>
        <w:rPr>
          <w:u w:val="single"/>
        </w:rPr>
        <w:t xml:space="preserve"> deeply </w:t>
      </w:r>
      <w:r w:rsidRPr="00983B0C">
        <w:rPr>
          <w:highlight w:val="green"/>
          <w:u w:val="single"/>
        </w:rPr>
        <w:t>unsettled</w:t>
      </w:r>
      <w:r>
        <w:rPr>
          <w:u w:val="single"/>
        </w:rPr>
        <w:t xml:space="preserve"> a large part of </w:t>
      </w:r>
      <w:r w:rsidRPr="00983B0C">
        <w:rPr>
          <w:highlight w:val="green"/>
          <w:u w:val="single"/>
        </w:rPr>
        <w:t>the US population.</w:t>
      </w:r>
      <w:r>
        <w:rPr>
          <w:sz w:val="16"/>
        </w:rPr>
        <w:t xml:space="preserve"> </w:t>
      </w:r>
      <w:r>
        <w:rPr>
          <w:u w:val="single"/>
        </w:rPr>
        <w:t xml:space="preserve">In the wake of the oil crisis of 1973, stock markets fell, one recession followed another, </w:t>
      </w:r>
      <w:r w:rsidRPr="00983B0C">
        <w:rPr>
          <w:highlight w:val="green"/>
          <w:u w:val="single"/>
        </w:rPr>
        <w:t>there was</w:t>
      </w:r>
      <w:r>
        <w:rPr>
          <w:u w:val="single"/>
        </w:rPr>
        <w:t xml:space="preserve"> massive inflation, deindustrialization, and </w:t>
      </w:r>
      <w:r w:rsidRPr="00983B0C">
        <w:rPr>
          <w:highlight w:val="green"/>
          <w:u w:val="single"/>
        </w:rPr>
        <w:t>a shift from manufacturing to service</w:t>
      </w:r>
      <w:r>
        <w:rPr>
          <w:u w:val="single"/>
        </w:rPr>
        <w:t xml:space="preserve"> industries, all of </w:t>
      </w:r>
      <w:r w:rsidRPr="00983B0C">
        <w:rPr>
          <w:highlight w:val="green"/>
          <w:u w:val="single"/>
        </w:rPr>
        <w:t>which resulted in declining</w:t>
      </w:r>
      <w:r>
        <w:rPr>
          <w:u w:val="single"/>
        </w:rPr>
        <w:t xml:space="preserve"> real </w:t>
      </w:r>
      <w:r w:rsidRPr="00983B0C">
        <w:rPr>
          <w:highlight w:val="green"/>
          <w:u w:val="single"/>
        </w:rPr>
        <w:t>wages, rising unemployment</w:t>
      </w:r>
      <w:r>
        <w:rPr>
          <w:u w:val="single"/>
        </w:rPr>
        <w:t xml:space="preserve">, increasing poverty, </w:t>
      </w:r>
      <w:r w:rsidRPr="00983B0C">
        <w:rPr>
          <w:highlight w:val="green"/>
          <w:u w:val="single"/>
        </w:rPr>
        <w:t>and a growing concentration of wealth</w:t>
      </w:r>
      <w:r>
        <w:rPr>
          <w:u w:val="single"/>
        </w:rPr>
        <w:t xml:space="preserve"> in the upper class.</w:t>
      </w:r>
      <w:r>
        <w:rPr>
          <w:sz w:val="16"/>
        </w:rPr>
        <w:t xml:space="preserve">74 The status of the recently expanded middle class became precarious and its members anxious. Inflation hit the poor the hardest, and poverty levels increased steadily after 1973.75 The political shocks of the time, in particular the Vietnam War and the Watergate Affair, were just as great. Many Americans lost trust in their government to positively affect their lives. There was also a backlash against the hippie culture, which a newly emerging Christian Right blamed for declining family values, an increase in divorces and family breakdowns, and rising rates of drug use and crime.76 Reeling from these shocks, Americans drew inward and focused their attention on themselves. And they put all of their trust in the private economy, believing the dogma that individual competition provided the best solutions for every aspect of life. </w:t>
      </w:r>
      <w:r w:rsidRPr="00983B0C">
        <w:rPr>
          <w:highlight w:val="green"/>
          <w:u w:val="single"/>
        </w:rPr>
        <w:t>This cleared the path for neoliberal ideas</w:t>
      </w:r>
      <w:r>
        <w:rPr>
          <w:u w:val="single"/>
        </w:rPr>
        <w:t xml:space="preserve"> of unfettered free-market competition, deregulation, and </w:t>
      </w:r>
      <w:r w:rsidRPr="00983B0C">
        <w:rPr>
          <w:highlight w:val="green"/>
          <w:u w:val="single"/>
        </w:rPr>
        <w:t>individualism at all costs</w:t>
      </w:r>
      <w:r>
        <w:rPr>
          <w:u w:val="single"/>
        </w:rPr>
        <w:t>, which slowly at first and more forcefully from the 1980s onward, replaced government regulation and welfare.</w:t>
      </w:r>
      <w:r>
        <w:rPr>
          <w:sz w:val="16"/>
        </w:rPr>
        <w:t xml:space="preserve"> </w:t>
      </w:r>
      <w:r w:rsidRPr="00983B0C">
        <w:rPr>
          <w:highlight w:val="green"/>
          <w:u w:val="single"/>
        </w:rPr>
        <w:t>Neoliberalism caused a shift from</w:t>
      </w:r>
      <w:r>
        <w:rPr>
          <w:u w:val="single"/>
        </w:rPr>
        <w:t xml:space="preserve"> citizenship to consumerism and from </w:t>
      </w:r>
      <w:r w:rsidRPr="00983B0C">
        <w:rPr>
          <w:highlight w:val="green"/>
          <w:u w:val="single"/>
        </w:rPr>
        <w:t>the common good to individual choice.</w:t>
      </w:r>
      <w:r>
        <w:rPr>
          <w:sz w:val="16"/>
        </w:rPr>
        <w:t xml:space="preserve"> It also led to increasing economic inequality.77 These two countercurrents—increasing social democratization and legal equality on the one hand, and increasing economic inequality and the neoliberal ethic of self-reliance on the other hand—have only increased over the past few decades.78 But even though these two developments contradicted each other on the notion of equality, they also both supported and reinforced a crass hyperindividualism.79 </w:t>
      </w:r>
      <w:r w:rsidRPr="00983B0C">
        <w:rPr>
          <w:highlight w:val="green"/>
          <w:u w:val="single"/>
        </w:rPr>
        <w:t>Individualism</w:t>
      </w:r>
      <w:r>
        <w:rPr>
          <w:u w:val="single"/>
        </w:rPr>
        <w:t xml:space="preserve"> has a long history in the United States and an even longer connection to capitalism, which is “based on an individualistic ethic of intensive work.”</w:t>
      </w:r>
      <w:r>
        <w:rPr>
          <w:sz w:val="16"/>
        </w:rPr>
        <w:t xml:space="preserve">80 </w:t>
      </w:r>
      <w:r>
        <w:rPr>
          <w:u w:val="single"/>
        </w:rPr>
        <w:t xml:space="preserve">It </w:t>
      </w:r>
      <w:r w:rsidRPr="00983B0C">
        <w:rPr>
          <w:highlight w:val="green"/>
          <w:u w:val="single"/>
        </w:rPr>
        <w:t>surfaced in oral history</w:t>
      </w:r>
      <w:r>
        <w:rPr>
          <w:u w:val="single"/>
        </w:rPr>
        <w:t xml:space="preserve"> interviews long before the 1970s.</w:t>
      </w:r>
      <w:r>
        <w:rPr>
          <w:sz w:val="16"/>
        </w:rPr>
        <w:t xml:space="preserve"> In the 1960s, as Frisch argued, those who told of their experience of the Great Depression “tended to view their problems in atomized, alienating ways. Shame, a sense of personal failure, unavoidable obsession with personal concerns, paralytic insecurity in several dimensions—all these are repeatedly described as the predominant personal responses.”81 People viewed history through their individual experiences; indeed, they collapsed history and individual memory. The consequences, according to Frisch, were personal—including “psychic scarring, searing memory, and sense of crushing responsibility”—and political: </w:t>
      </w:r>
      <w:r w:rsidRPr="00983B0C">
        <w:rPr>
          <w:highlight w:val="green"/>
          <w:u w:val="single"/>
        </w:rPr>
        <w:t>“Anyone who has wondered why the Depression</w:t>
      </w:r>
      <w:r>
        <w:rPr>
          <w:u w:val="single"/>
        </w:rPr>
        <w:t xml:space="preserve"> crisis </w:t>
      </w:r>
      <w:r w:rsidRPr="00983B0C">
        <w:rPr>
          <w:highlight w:val="green"/>
          <w:u w:val="single"/>
        </w:rPr>
        <w:t>did not produce</w:t>
      </w:r>
      <w:r>
        <w:rPr>
          <w:u w:val="single"/>
        </w:rPr>
        <w:t xml:space="preserve"> more focused </w:t>
      </w:r>
      <w:r w:rsidRPr="00983B0C">
        <w:rPr>
          <w:highlight w:val="green"/>
          <w:u w:val="single"/>
        </w:rPr>
        <w:t>critiques of</w:t>
      </w:r>
      <w:r>
        <w:rPr>
          <w:u w:val="single"/>
        </w:rPr>
        <w:t xml:space="preserve"> American </w:t>
      </w:r>
      <w:r w:rsidRPr="00983B0C">
        <w:rPr>
          <w:highlight w:val="green"/>
          <w:u w:val="single"/>
        </w:rPr>
        <w:t>capitalism</w:t>
      </w:r>
      <w:r>
        <w:rPr>
          <w:u w:val="single"/>
        </w:rPr>
        <w:t xml:space="preserve"> and culture, more sustained efforts to see fundamental structural change, </w:t>
      </w:r>
      <w:r w:rsidRPr="00983B0C">
        <w:rPr>
          <w:highlight w:val="green"/>
          <w:u w:val="single"/>
        </w:rPr>
        <w:t>will find</w:t>
      </w:r>
      <w:r>
        <w:rPr>
          <w:u w:val="single"/>
        </w:rPr>
        <w:t xml:space="preserve"> more </w:t>
      </w:r>
      <w:r w:rsidRPr="00983B0C">
        <w:rPr>
          <w:highlight w:val="green"/>
          <w:u w:val="single"/>
        </w:rPr>
        <w:t>evidence in</w:t>
      </w:r>
      <w:r>
        <w:rPr>
          <w:u w:val="single"/>
        </w:rPr>
        <w:t xml:space="preserve"> the interior of these </w:t>
      </w:r>
      <w:r w:rsidRPr="00983B0C">
        <w:rPr>
          <w:highlight w:val="green"/>
          <w:u w:val="single"/>
        </w:rPr>
        <w:t>testimonies</w:t>
      </w:r>
      <w:r>
        <w:rPr>
          <w:u w:val="single"/>
        </w:rPr>
        <w:t xml:space="preserve"> than in any other source I know. </w:t>
      </w:r>
      <w:r w:rsidRPr="00983B0C">
        <w:rPr>
          <w:highlight w:val="green"/>
          <w:u w:val="single"/>
        </w:rPr>
        <w:t>By seeing people turn history into biographical memory, general into particular,</w:t>
      </w:r>
      <w:r>
        <w:rPr>
          <w:u w:val="single"/>
        </w:rPr>
        <w:t xml:space="preserve"> we see how </w:t>
      </w:r>
      <w:r w:rsidRPr="00983B0C">
        <w:rPr>
          <w:highlight w:val="green"/>
          <w:u w:val="single"/>
        </w:rPr>
        <w:t>they tried to retain</w:t>
      </w:r>
      <w:r>
        <w:rPr>
          <w:u w:val="single"/>
        </w:rPr>
        <w:t xml:space="preserve"> deeper </w:t>
      </w:r>
      <w:r w:rsidRPr="00983B0C">
        <w:rPr>
          <w:highlight w:val="green"/>
          <w:u w:val="single"/>
        </w:rPr>
        <w:t>validation</w:t>
      </w:r>
      <w:r>
        <w:rPr>
          <w:u w:val="single"/>
        </w:rPr>
        <w:t xml:space="preserve"> of their life and society, </w:t>
      </w:r>
      <w:r w:rsidRPr="00983B0C">
        <w:rPr>
          <w:highlight w:val="green"/>
          <w:u w:val="single"/>
        </w:rPr>
        <w:t>and how they deferred</w:t>
      </w:r>
      <w:r>
        <w:rPr>
          <w:u w:val="single"/>
        </w:rPr>
        <w:t xml:space="preserve"> the </w:t>
      </w:r>
      <w:r w:rsidRPr="00983B0C">
        <w:rPr>
          <w:highlight w:val="green"/>
          <w:u w:val="single"/>
        </w:rPr>
        <w:t>deeper cultural judgement</w:t>
      </w:r>
      <w:r>
        <w:rPr>
          <w:u w:val="single"/>
        </w:rPr>
        <w:t xml:space="preserve"> implied by the Depression crisis.”</w:t>
      </w:r>
      <w:r>
        <w:rPr>
          <w:sz w:val="16"/>
        </w:rPr>
        <w:t xml:space="preserve">82 Despite the heavy-handed editing, the NPR/StoryCorps stories and similar storytelling products reveal similarly “searing memory” of the early twenty-first century’s “disaster capitalism.”83 </w:t>
      </w:r>
      <w:r>
        <w:rPr>
          <w:u w:val="single"/>
        </w:rPr>
        <w:t xml:space="preserve">The underlying effects of </w:t>
      </w:r>
      <w:r w:rsidRPr="00983B0C">
        <w:rPr>
          <w:highlight w:val="green"/>
          <w:u w:val="single"/>
        </w:rPr>
        <w:t>individualism</w:t>
      </w:r>
      <w:r>
        <w:rPr>
          <w:u w:val="single"/>
        </w:rPr>
        <w:t xml:space="preserve">, including the “sense of crushing responsibility,” did not abate in the 1970s, but several factors led to a reinterpretation that </w:t>
      </w:r>
      <w:r w:rsidRPr="00983B0C">
        <w:rPr>
          <w:highlight w:val="green"/>
          <w:u w:val="single"/>
        </w:rPr>
        <w:t>gave</w:t>
      </w:r>
      <w:r>
        <w:rPr>
          <w:u w:val="single"/>
        </w:rPr>
        <w:t xml:space="preserve"> such </w:t>
      </w:r>
      <w:r w:rsidRPr="00983B0C">
        <w:rPr>
          <w:highlight w:val="green"/>
          <w:u w:val="single"/>
        </w:rPr>
        <w:t>experiences a positive spin, moving it from shame to survival and triumph.</w:t>
      </w:r>
      <w:r>
        <w:rPr>
          <w:sz w:val="16"/>
        </w:rPr>
        <w:t xml:space="preserve"> </w:t>
      </w:r>
      <w:r>
        <w:rPr>
          <w:u w:val="single"/>
        </w:rPr>
        <w:t xml:space="preserve">A focus on the self and its public expression were increasingly celebrated. </w:t>
      </w:r>
      <w:r>
        <w:rPr>
          <w:sz w:val="16"/>
        </w:rPr>
        <w:t xml:space="preserve">Some observers were appalled at what they perceived as hedonistic narcissism. Journalist Tom Wolfe called the 1970s the “Me Decade.”84 Historian and cultural critic Christopher Lasch described this new US culture in 1979 as a “culture of narcissism.”85 In the same year, American sociologist Charles Derber identified an increasing pursuit of attention in American society.86 Even President Jimmy Carter chimed in, berating his fellow Americans: “In a nation that was proud of hard work, strong families, close-knit communities and our faith in God, too many of us now tend to worship self-indulgence and consumption.”87 Certainly, in the 1970s, civic engagement declined steadily from its peaks in the 1950s and 1960s. Americans focused on selfimprovement, self-expression, self-gratification, and self-indulgence.88 They turned en masse to “the private sphere of consumerism” facilitated by twentyfour-hour shopping, an expanding credit industry, and the introduction of personal credit cards.89 This criticism has only become harsher over the past three decades. In 2000, Derber reviewed his earlier study of attention-seeking Americans and found that the problem had deepened and widened. He argued that “the pursuit of attention is now being diffused and institutionalized, hardwired into our beings through new systems of media, business, and technology, and fueled by new, aching deprivations that prey on our psyches. The result is a spreading virus of prosaic but dehumanizing behavior that subtly alienates us from one another and turns daily interaction into a veiled competition for recognition and respect.”90 Among the trends he identified, he noted “the rise of intimate selfexposure as a fashionable artistic and media genre” including confessional novels and “trash talk” shows that trickled down into everyday life: “Most people never appear on talk shows, but many practice a kindred pursuit in their own social lives, seeking attention from friends or workmates by talking endlessly about their own intimate problems. Whether it be the lingering traumas from a difficult childhood, current marital troubles, or simply neurotic obsessions that plague one’s daily state of mind, such topics have become the stuff of ordinary conversation . . . [that] often mutates into uninhibited outpourings of personal problems and becomes a plea or contest for support.” This attention-seeking was facilitated by new technology that allowed them to explore “previously unimaginable ways of pursuing attention.”91 Derber noted drily: “An age of self-absorption is not friendly to either democracy or community.”92 Other social critics were just as biting in their assessment of the American psyche. In Chris Hedge’s gloomy view of US society, the majority of Americans in 2009 are semiliterate and defeated by a corrupt political system and an exploitative economic system. They escape into worlds of fantasy, victim narratives, and self-pity.93 Others agreed, but argued that Americans were under increasing pressure to succeed. Psychologist Jean M. Twenge identified the large group of middle-class Americans born in the 1970s, 1980s, and 1990s as “Generation Me”—a generation that was told by television, schools, and parents to put themselves first. Considering the economic problems of this era, it is not a generation that is spoiled or selfish, but a generation with high expectations— expectations that are ever harder to meet. Generation Me was evidence of an “epidemic” of narcissism.94 Twenge and her colleague W. Keith Campbell write: “American culture’s focus on self-admiration has caused a flight from reality to the land of grandiose fantasy.” 95 Even if we do not agree with the excessiveness and moral conservatism of these social critics’ diagnosis of Western individualism, </w:t>
      </w:r>
      <w:r w:rsidRPr="00983B0C">
        <w:rPr>
          <w:b/>
          <w:iCs/>
          <w:highlight w:val="green"/>
          <w:u w:val="single"/>
        </w:rPr>
        <w:t>we can position storytelling within</w:t>
      </w:r>
      <w:r>
        <w:rPr>
          <w:b/>
          <w:iCs/>
          <w:u w:val="single"/>
        </w:rPr>
        <w:t xml:space="preserve"> Zygmunt Bauman’s concept of </w:t>
      </w:r>
      <w:r w:rsidRPr="00983B0C">
        <w:rPr>
          <w:b/>
          <w:iCs/>
          <w:highlight w:val="green"/>
          <w:u w:val="single"/>
        </w:rPr>
        <w:t>“liquid modernity” that “gives rise to the</w:t>
      </w:r>
      <w:r>
        <w:rPr>
          <w:b/>
          <w:iCs/>
          <w:u w:val="single"/>
        </w:rPr>
        <w:t xml:space="preserve"> emergence of </w:t>
      </w:r>
      <w:r w:rsidRPr="00983B0C">
        <w:rPr>
          <w:b/>
          <w:iCs/>
          <w:highlight w:val="green"/>
          <w:u w:val="single"/>
        </w:rPr>
        <w:t>‘privatized identity’—of shortterm, market-oriented, episodic fabrications of the self.”</w:t>
      </w:r>
      <w:r>
        <w:rPr>
          <w:sz w:val="16"/>
        </w:rPr>
        <w:t xml:space="preserve">96 In focusing on the individual in the interview, oral historians have long walked on the tightrope of individualism, trying to balance the successes of their narrators with the socioeconomic structures and larger historical patterns that constrained their lives. But in the marketplace of stories, oral historians’ stories are often too complex, too gloomy, and too critical of the nation. </w:t>
      </w:r>
      <w:r w:rsidRPr="00983B0C">
        <w:rPr>
          <w:highlight w:val="green"/>
          <w:u w:val="single"/>
        </w:rPr>
        <w:t>Storytelling’s unambiguous</w:t>
      </w:r>
      <w:r>
        <w:rPr>
          <w:u w:val="single"/>
        </w:rPr>
        <w:t xml:space="preserve"> and often patriotic </w:t>
      </w:r>
      <w:r w:rsidRPr="00983B0C">
        <w:rPr>
          <w:highlight w:val="green"/>
          <w:u w:val="single"/>
        </w:rPr>
        <w:t>celebration of individual surviva</w:t>
      </w:r>
    </w:p>
    <w:p w14:paraId="10121190" w14:textId="77777777" w:rsidR="00265366" w:rsidRDefault="00265366" w:rsidP="00265366">
      <w:pPr>
        <w:rPr>
          <w:highlight w:val="green"/>
          <w:u w:val="single"/>
        </w:rPr>
      </w:pPr>
    </w:p>
    <w:p w14:paraId="20388B0B" w14:textId="77777777" w:rsidR="00265366" w:rsidRDefault="00265366" w:rsidP="00265366">
      <w:pPr>
        <w:rPr>
          <w:sz w:val="16"/>
        </w:rPr>
      </w:pPr>
      <w:r w:rsidRPr="00983B0C">
        <w:rPr>
          <w:highlight w:val="green"/>
          <w:u w:val="single"/>
        </w:rPr>
        <w:t>l and success is unhindered by</w:t>
      </w:r>
      <w:r>
        <w:rPr>
          <w:u w:val="single"/>
        </w:rPr>
        <w:t xml:space="preserve"> historical </w:t>
      </w:r>
      <w:r w:rsidRPr="00983B0C">
        <w:rPr>
          <w:highlight w:val="green"/>
          <w:u w:val="single"/>
        </w:rPr>
        <w:t>context</w:t>
      </w:r>
      <w:r>
        <w:rPr>
          <w:u w:val="single"/>
        </w:rPr>
        <w:t>.</w:t>
      </w:r>
      <w:r>
        <w:rPr>
          <w:sz w:val="16"/>
        </w:rPr>
        <w:t xml:space="preserve"> Such simple stories, celebrating a nation of survivors and the American Spirit, are much easier to digest. I fear that in their confusion of oral history and storytelling, or in their attempt to emulate the success of StoryCorps, oral historians are increasingly in danger of following this model of storytelling. </w:t>
      </w:r>
      <w:r>
        <w:rPr>
          <w:u w:val="single"/>
        </w:rPr>
        <w:t xml:space="preserve">The attempt to stay clear of storytelling is particularly difficult, because storytelling makes big claims about its power to heal individuals and society. </w:t>
      </w:r>
      <w:r>
        <w:rPr>
          <w:sz w:val="16"/>
        </w:rPr>
        <w:t xml:space="preserve">From the 1970s onward, </w:t>
      </w:r>
      <w:r w:rsidRPr="00983B0C">
        <w:rPr>
          <w:highlight w:val="green"/>
          <w:u w:val="single"/>
        </w:rPr>
        <w:t xml:space="preserve">Americans learned to talk about themselves, </w:t>
      </w:r>
      <w:r>
        <w:rPr>
          <w:u w:val="single"/>
        </w:rPr>
        <w:t xml:space="preserve">and they earned to talk about themselves </w:t>
      </w:r>
      <w:r w:rsidRPr="00983B0C">
        <w:rPr>
          <w:highlight w:val="green"/>
          <w:u w:val="single"/>
        </w:rPr>
        <w:t>in a specific way: as survivors.</w:t>
      </w:r>
      <w:r>
        <w:rPr>
          <w:sz w:val="16"/>
        </w:rPr>
        <w:t xml:space="preserve"> The new language of survival came out of a growing Holocaust remembrance, driven in particular by the generation of children of Holocaust survivors, and by feminist activists who argued that survivors of sexual abuse needed to tell their experiences in public in order to end the widespread epidemic of incest and violence against children and women. </w:t>
      </w:r>
      <w:r w:rsidRPr="00983B0C">
        <w:rPr>
          <w:highlight w:val="green"/>
          <w:u w:val="single"/>
        </w:rPr>
        <w:t>Telling a tale of survival removed the stigma</w:t>
      </w:r>
      <w:r>
        <w:rPr>
          <w:u w:val="single"/>
        </w:rPr>
        <w:t xml:space="preserve"> of being </w:t>
      </w:r>
      <w:r w:rsidRPr="00983B0C">
        <w:rPr>
          <w:highlight w:val="green"/>
          <w:u w:val="single"/>
        </w:rPr>
        <w:t>a victim and allowed audiences to connect via the “spirit of humanity”</w:t>
      </w:r>
      <w:r>
        <w:rPr>
          <w:u w:val="single"/>
        </w:rPr>
        <w:t xml:space="preserve"> and the underlying narrative of hope.</w:t>
      </w:r>
      <w:r>
        <w:rPr>
          <w:sz w:val="16"/>
        </w:rPr>
        <w:t xml:space="preserve">97 In the 1970s, </w:t>
      </w:r>
      <w:r w:rsidRPr="00983B0C">
        <w:rPr>
          <w:highlight w:val="green"/>
          <w:u w:val="single"/>
        </w:rPr>
        <w:t>Americans</w:t>
      </w:r>
      <w:r>
        <w:rPr>
          <w:u w:val="single"/>
        </w:rPr>
        <w:t xml:space="preserve"> not only learned to talk about themselves as survivors; they also </w:t>
      </w:r>
      <w:r w:rsidRPr="00983B0C">
        <w:rPr>
          <w:highlight w:val="green"/>
          <w:u w:val="single"/>
        </w:rPr>
        <w:t>came to expect benefits from publicly telling their stories of survival.</w:t>
      </w:r>
      <w:r>
        <w:rPr>
          <w:u w:val="single"/>
        </w:rPr>
        <w:t xml:space="preserve"> </w:t>
      </w:r>
      <w:r>
        <w:rPr>
          <w:sz w:val="16"/>
        </w:rPr>
        <w:t xml:space="preserve">Accounts of one’s self were shaped by the language of psychoanalysis and therapy that became popularized in the 1970s as a means of monitoring, diagnosing, and reporting oneself, one’s family, and one’s life world. Indeed, some social critics have argued that over the past half century, a therapeutic culture or therapy culture has emerged in the West. In the early 1960s, US psychologist Philip Rieff argued that people had turned from a commitment to community, church, or party to a commitment to themselves, focusing all attention on their inner lives and seeking release with the help of therapists and therapy. Americans, Rieff argued, no longer found purpose in life through community, but rather through ensuring that they felt good.98 Indeed, during the 1970s, the demand for therapy increased and the number of clinical psychologists in the United States tripled.99 Since the 1980s, an increasing number of critics have pointed to the rise of therapeutic culture and a resulting depoliticization of society.100 </w:t>
      </w:r>
    </w:p>
    <w:p w14:paraId="343AF4A5" w14:textId="77777777" w:rsidR="00265366" w:rsidRPr="00187DF2" w:rsidRDefault="00265366" w:rsidP="00265366"/>
    <w:p w14:paraId="54C83B00" w14:textId="77777777" w:rsidR="00265366" w:rsidRPr="003B2CAB" w:rsidRDefault="00265366" w:rsidP="00265366">
      <w:pPr>
        <w:pStyle w:val="Heading4"/>
      </w:pPr>
      <w:r>
        <w:t>4 — The 1AC’s theory of flesh</w:t>
      </w:r>
      <w:r w:rsidRPr="003B2CAB">
        <w:t xml:space="preserve"> plays into the antiblack and colonial conditions</w:t>
      </w:r>
      <w:r>
        <w:t xml:space="preserve"> via the</w:t>
      </w:r>
      <w:r w:rsidRPr="003B2CAB">
        <w:t xml:space="preserve"> erasure of black trans and intersex transgression and works to solidify and permeate the violence of gender norms that are created via the Middle Passage</w:t>
      </w:r>
    </w:p>
    <w:p w14:paraId="208C5FC5" w14:textId="77777777" w:rsidR="00265366" w:rsidRDefault="00265366" w:rsidP="00265366">
      <w:pPr>
        <w:rPr>
          <w:lang w:bidi="he-IL"/>
        </w:rPr>
      </w:pPr>
      <w:r w:rsidRPr="005F42BB">
        <w:rPr>
          <w:rStyle w:val="Style13ptBold"/>
        </w:rPr>
        <w:t>Red Voice 22</w:t>
      </w:r>
      <w:r>
        <w:t xml:space="preserve"> - 1/1/2022</w:t>
      </w:r>
      <w:r w:rsidRPr="008B3138">
        <w:t>, “</w:t>
      </w:r>
      <w:r w:rsidRPr="008B3138">
        <w:rPr>
          <w:lang w:bidi="he-IL"/>
        </w:rPr>
        <w:t>For Those Seeking or in Flight: Black Trans*feminist Nihilism</w:t>
      </w:r>
      <w:r w:rsidRPr="008B3138">
        <w:t>”</w:t>
      </w:r>
      <w:r>
        <w:rPr>
          <w:lang w:bidi="he-IL"/>
        </w:rPr>
        <w:t xml:space="preserve">, </w:t>
      </w:r>
      <w:hyperlink r:id="rId10" w:history="1">
        <w:r w:rsidRPr="003B29C8">
          <w:rPr>
            <w:rStyle w:val="Hyperlink"/>
          </w:rPr>
          <w:t>https://redvoice.news/for-those-seeking-or-in-flight-black-trans-feminist-nihilism-2/</w:t>
        </w:r>
      </w:hyperlink>
    </w:p>
    <w:p w14:paraId="3ECBB623" w14:textId="76A77F00" w:rsidR="00265366" w:rsidRPr="007418A7" w:rsidRDefault="00265366" w:rsidP="00265366">
      <w:pPr>
        <w:rPr>
          <w:rStyle w:val="Emphasis"/>
        </w:rPr>
      </w:pPr>
      <w:r w:rsidRPr="007C4443">
        <w:t xml:space="preserve">Spillers is working through a language that is interminably bound with Western onto-epistemology in order to attempt to obliterate that very language with her own. It is from this understanding that I read </w:t>
      </w:r>
      <w:r w:rsidRPr="00F63288">
        <w:rPr>
          <w:rStyle w:val="Emphasis"/>
          <w:highlight w:val="cyan"/>
        </w:rPr>
        <w:t xml:space="preserve">Spillers’ </w:t>
      </w:r>
      <w:r w:rsidRPr="00BF6022">
        <w:rPr>
          <w:rStyle w:val="Emphasis"/>
        </w:rPr>
        <w:t>engagement</w:t>
      </w:r>
      <w:r w:rsidRPr="005A5C46">
        <w:rPr>
          <w:rStyle w:val="Emphasis"/>
        </w:rPr>
        <w:t xml:space="preserve"> with the “Black female body” as an attempt to obliterate that very (pre)-figuration</w:t>
      </w:r>
      <w:r w:rsidRPr="007C4443">
        <w:t xml:space="preserve">. Spillers herself appears to hint at this, where she describes a ”porosity of motives whose direction and outcome could be reversed, in fact, </w:t>
      </w:r>
      <w:r w:rsidRPr="00F63288">
        <w:rPr>
          <w:sz w:val="12"/>
        </w:rPr>
        <w:t xml:space="preserve">demolished”: “By isolating a subject of gender here, we were interested in process and the laws by which it operated that ascribed to subjects on this stage of history their particular role and act. This ‘grammar of motives,’ the subject of my long-term project in connection with this essay, commences an investigation of gender-making in British colonial North America. It was rather clear to me from the start that ‘gender,’ like ‘race,’ is not given, although it would appear to be counterintuitive to make such a claim: after all, the ‘facts’ of human reproductive biology cannot be contravened. But the powerful additions of culture render such facts not simply descriptive, or differential, but, as we know, evaluative and inherent” (Black, White, and in Color 22) The question becomes, </w:t>
      </w:r>
      <w:r w:rsidRPr="005A5C46">
        <w:rPr>
          <w:rStyle w:val="Emphasis"/>
        </w:rPr>
        <w:t xml:space="preserve">if </w:t>
      </w:r>
      <w:r w:rsidRPr="00BF6022">
        <w:rPr>
          <w:rStyle w:val="Emphasis"/>
        </w:rPr>
        <w:t xml:space="preserve">the </w:t>
      </w:r>
      <w:r w:rsidRPr="00F63288">
        <w:rPr>
          <w:rStyle w:val="Emphasis"/>
          <w:highlight w:val="cyan"/>
        </w:rPr>
        <w:t>goal</w:t>
      </w:r>
      <w:r w:rsidRPr="005A5C46">
        <w:rPr>
          <w:rStyle w:val="Emphasis"/>
        </w:rPr>
        <w:t xml:space="preserve"> is </w:t>
      </w:r>
      <w:r w:rsidRPr="00F63288">
        <w:rPr>
          <w:rStyle w:val="Emphasis"/>
          <w:highlight w:val="cyan"/>
        </w:rPr>
        <w:t>to “reverse” the direction of this “gender-making” to the point of obliteration</w:t>
      </w:r>
      <w:r w:rsidRPr="005A5C46">
        <w:rPr>
          <w:rStyle w:val="Emphasis"/>
        </w:rPr>
        <w:t>, what is it that lies</w:t>
      </w:r>
      <w:r>
        <w:rPr>
          <w:rStyle w:val="Emphasis"/>
        </w:rPr>
        <w:t xml:space="preserve"> </w:t>
      </w:r>
      <w:r w:rsidRPr="005A5C46">
        <w:rPr>
          <w:rStyle w:val="Emphasis"/>
        </w:rPr>
        <w:t>beyond</w:t>
      </w:r>
      <w:r>
        <w:rPr>
          <w:rStyle w:val="Emphasis"/>
        </w:rPr>
        <w:t xml:space="preserve"> </w:t>
      </w:r>
      <w:r w:rsidRPr="005A5C46">
        <w:rPr>
          <w:rStyle w:val="Emphasis"/>
        </w:rPr>
        <w:t xml:space="preserve">this obliteration? </w:t>
      </w:r>
      <w:r w:rsidRPr="00F63288">
        <w:rPr>
          <w:rStyle w:val="Emphasis"/>
        </w:rPr>
        <w:t>Spillers’</w:t>
      </w:r>
      <w:r w:rsidRPr="005A5C46">
        <w:rPr>
          <w:rStyle w:val="Emphasis"/>
        </w:rPr>
        <w:t xml:space="preserve"> audience is that of</w:t>
      </w:r>
      <w:r>
        <w:rPr>
          <w:rStyle w:val="Emphasis"/>
        </w:rPr>
        <w:t xml:space="preserve"> </w:t>
      </w:r>
      <w:r w:rsidRPr="005A5C46">
        <w:rPr>
          <w:rStyle w:val="Emphasis"/>
        </w:rPr>
        <w:t>cis</w:t>
      </w:r>
      <w:r>
        <w:rPr>
          <w:rStyle w:val="Emphasis"/>
        </w:rPr>
        <w:t xml:space="preserve"> </w:t>
      </w:r>
      <w:r w:rsidRPr="005A5C46">
        <w:rPr>
          <w:rStyle w:val="Emphasis"/>
        </w:rPr>
        <w:t xml:space="preserve">Black women and men and this is reaffirmed when she speaks of the capacity of diasporic African cis men to understand something “about the female that no other community had the opportunity to understand, and also vice versa” </w:t>
      </w:r>
      <w:r w:rsidRPr="00F63288">
        <w:rPr>
          <w:sz w:val="12"/>
        </w:rPr>
        <w:t xml:space="preserve">(“Mama's Baby, Papa's Maybe 304). </w:t>
      </w:r>
      <w:r w:rsidRPr="005A5C46">
        <w:rPr>
          <w:rStyle w:val="Emphasis"/>
        </w:rPr>
        <w:t xml:space="preserve">That </w:t>
      </w:r>
      <w:r w:rsidRPr="00F63288">
        <w:rPr>
          <w:rStyle w:val="Emphasis"/>
        </w:rPr>
        <w:t xml:space="preserve">this equation </w:t>
      </w:r>
      <w:r w:rsidRPr="00F63288">
        <w:rPr>
          <w:rStyle w:val="Emphasis"/>
          <w:highlight w:val="cyan"/>
        </w:rPr>
        <w:t>does not include Black trans people is indicative of slavery as a singularity</w:t>
      </w:r>
      <w:r w:rsidRPr="005A5C46">
        <w:rPr>
          <w:rStyle w:val="Emphasis"/>
        </w:rPr>
        <w:t>.</w:t>
      </w:r>
      <w:r w:rsidRPr="00F63288">
        <w:rPr>
          <w:sz w:val="12"/>
        </w:rPr>
        <w:t xml:space="preserve"> However, whereas Christina Sharpe utilizes the slavery-as-singularity in her terms of anti-Blackness as total climate within weather, I use it here in its general conception within physics—as representing the point at which our theories of physics breaks down and we require something new as an explanatory tool (Sharpe 105). What is important is to keep in mind that some singularities are resolvable. Theoretical explanatory tools such as </w:t>
      </w:r>
      <w:r w:rsidRPr="00F63288">
        <w:rPr>
          <w:rStyle w:val="Emphasis"/>
          <w:highlight w:val="cyan"/>
        </w:rPr>
        <w:t>the “Black female body” that have a certain utility and function begin to break down at the singularity of slavery</w:t>
      </w:r>
      <w:r w:rsidRPr="00BD6650">
        <w:rPr>
          <w:rStyle w:val="Emphasis"/>
        </w:rPr>
        <w:t xml:space="preserve">; </w:t>
      </w:r>
      <w:r w:rsidRPr="00F63288">
        <w:rPr>
          <w:rStyle w:val="Emphasis"/>
          <w:highlight w:val="cyan"/>
        </w:rPr>
        <w:t>however they become resolvable through</w:t>
      </w:r>
      <w:r w:rsidRPr="00BD6650">
        <w:rPr>
          <w:rStyle w:val="Emphasis"/>
        </w:rPr>
        <w:t xml:space="preserve"> discarding </w:t>
      </w:r>
      <w:r w:rsidRPr="00DA5AA1">
        <w:rPr>
          <w:rStyle w:val="Emphasis"/>
        </w:rPr>
        <w:t xml:space="preserve">an attempt to Blacken sexism and </w:t>
      </w:r>
      <w:r w:rsidRPr="00F63288">
        <w:rPr>
          <w:rStyle w:val="Emphasis"/>
          <w:highlight w:val="cyan"/>
        </w:rPr>
        <w:t>instead analyze cissexism and intersexism and their intersection with</w:t>
      </w:r>
      <w:r w:rsidRPr="00BD6650">
        <w:rPr>
          <w:rStyle w:val="Emphasis"/>
        </w:rPr>
        <w:t xml:space="preserve"> anti-Blackness as materially grounded in </w:t>
      </w:r>
      <w:r w:rsidRPr="00F63288">
        <w:rPr>
          <w:rStyle w:val="Emphasis"/>
          <w:highlight w:val="cyan"/>
        </w:rPr>
        <w:t>the genocidal attempt to obliterate indigenous African (non)relations to gender</w:t>
      </w:r>
      <w:r w:rsidRPr="00BD6650">
        <w:rPr>
          <w:rStyle w:val="Emphasis"/>
        </w:rPr>
        <w:t xml:space="preserve">. </w:t>
      </w:r>
      <w:r w:rsidRPr="00F63288">
        <w:rPr>
          <w:sz w:val="12"/>
        </w:rPr>
        <w:t>Spillers points us in this direction when she identifies one of the key interjections made by Black feminism which, through making note that</w:t>
      </w:r>
      <w:r>
        <w:rPr>
          <w:rStyle w:val="Emphasis"/>
        </w:rPr>
        <w:t xml:space="preserve"> </w:t>
      </w:r>
      <w:r w:rsidRPr="00F63288">
        <w:rPr>
          <w:sz w:val="12"/>
        </w:rPr>
        <w:t xml:space="preserve">“the African female in both indigenous African cultures and in what becomes her ‘home,’ performed tasks of hard physical labor — so much so that the quintessential ‘slave’ is not a male, but a female — we wonder at the seeming docility of the subject, granting her a ‘feminization’ that enslavement kept at bay. Indeed, across the spate of discourse that I examined for this writing, the acts of enslavement and responses to it comprise a more or less agonistic engagement of confrontational hostilities among males” (“Mama’s Baby, Papa’s Maybe” 72-73). In other words, </w:t>
      </w:r>
      <w:r w:rsidRPr="00F63288">
        <w:rPr>
          <w:rStyle w:val="Emphasis"/>
          <w:highlight w:val="cyan"/>
        </w:rPr>
        <w:t>Spillers</w:t>
      </w:r>
      <w:r w:rsidRPr="00BD6650">
        <w:rPr>
          <w:rStyle w:val="Emphasis"/>
        </w:rPr>
        <w:t xml:space="preserve"> highlights the </w:t>
      </w:r>
      <w:r w:rsidRPr="00F63288">
        <w:rPr>
          <w:rStyle w:val="Emphasis"/>
          <w:highlight w:val="cyan"/>
        </w:rPr>
        <w:t>ungendering of</w:t>
      </w:r>
      <w:r w:rsidRPr="00BD6650">
        <w:rPr>
          <w:rStyle w:val="Emphasis"/>
        </w:rPr>
        <w:t xml:space="preserve"> Black slaves such that </w:t>
      </w:r>
      <w:r w:rsidRPr="00F63288">
        <w:rPr>
          <w:rStyle w:val="Emphasis"/>
          <w:highlight w:val="cyan"/>
        </w:rPr>
        <w:t>“African females”</w:t>
      </w:r>
      <w:r w:rsidRPr="00BD6650">
        <w:rPr>
          <w:rStyle w:val="Emphasis"/>
        </w:rPr>
        <w:t xml:space="preserve"> were subjected </w:t>
      </w:r>
      <w:r w:rsidRPr="00F63288">
        <w:rPr>
          <w:rStyle w:val="Emphasis"/>
          <w:highlight w:val="cyan"/>
        </w:rPr>
        <w:t>to the same</w:t>
      </w:r>
      <w:r w:rsidRPr="00BD6650">
        <w:rPr>
          <w:rStyle w:val="Emphasis"/>
        </w:rPr>
        <w:t xml:space="preserve"> harsh labor </w:t>
      </w:r>
      <w:r w:rsidRPr="00F63288">
        <w:rPr>
          <w:rStyle w:val="Emphasis"/>
          <w:highlight w:val="cyan"/>
        </w:rPr>
        <w:t>as</w:t>
      </w:r>
      <w:r w:rsidRPr="00BD6650">
        <w:rPr>
          <w:rStyle w:val="Emphasis"/>
        </w:rPr>
        <w:t xml:space="preserve"> those “</w:t>
      </w:r>
      <w:r w:rsidRPr="00F63288">
        <w:rPr>
          <w:rStyle w:val="Emphasis"/>
          <w:highlight w:val="cyan"/>
        </w:rPr>
        <w:t>male</w:t>
      </w:r>
      <w:r w:rsidRPr="00BD6650">
        <w:rPr>
          <w:rStyle w:val="Emphasis"/>
        </w:rPr>
        <w:t xml:space="preserve">” and </w:t>
      </w:r>
      <w:r w:rsidRPr="00F63288">
        <w:rPr>
          <w:rStyle w:val="Emphasis"/>
          <w:highlight w:val="cyan"/>
        </w:rPr>
        <w:t>asking</w:t>
      </w:r>
      <w:r w:rsidRPr="00F63288">
        <w:rPr>
          <w:rStyle w:val="Emphasis"/>
        </w:rPr>
        <w:t xml:space="preserve"> the question of </w:t>
      </w:r>
      <w:r w:rsidRPr="00F63288">
        <w:rPr>
          <w:rStyle w:val="Emphasis"/>
          <w:highlight w:val="cyan"/>
        </w:rPr>
        <w:t>why we do not find</w:t>
      </w:r>
      <w:r w:rsidRPr="00BD6650">
        <w:rPr>
          <w:rStyle w:val="Emphasis"/>
        </w:rPr>
        <w:t xml:space="preserve"> within the historical record/archives </w:t>
      </w:r>
      <w:r w:rsidRPr="00F63288">
        <w:rPr>
          <w:rStyle w:val="Emphasis"/>
          <w:highlight w:val="cyan"/>
        </w:rPr>
        <w:t>the same presence of the former as the latter in terms of resistance and rebellion</w:t>
      </w:r>
      <w:r w:rsidRPr="00F63288">
        <w:rPr>
          <w:sz w:val="12"/>
        </w:rPr>
        <w:t xml:space="preserve">. She then states that the common explanation given is that said “females” undergo “feminization”, however </w:t>
      </w:r>
      <w:r w:rsidRPr="00BD6650">
        <w:rPr>
          <w:rStyle w:val="Emphasis"/>
        </w:rPr>
        <w:t>this introduces a contradiction whereby they are both “masculinized” and “feminized” simultaneously. This absurdity is a result of the singularity and she points to this directly via her succinct statement that “in the historic outline of dominance, the respective subject-positions of ‘female’ and ‘male’ adhere to no symbolic integrity”</w:t>
      </w:r>
      <w:r w:rsidRPr="00F63288">
        <w:rPr>
          <w:sz w:val="12"/>
        </w:rPr>
        <w:t xml:space="preserve"> (Mama’s Baby, Papa’s Maybe 66). To make my own interjection however, </w:t>
      </w:r>
      <w:r w:rsidRPr="003D046B">
        <w:rPr>
          <w:rStyle w:val="Emphasis"/>
        </w:rPr>
        <w:t xml:space="preserve">where </w:t>
      </w:r>
      <w:r w:rsidRPr="00F63288">
        <w:rPr>
          <w:rStyle w:val="Emphasis"/>
          <w:highlight w:val="cyan"/>
        </w:rPr>
        <w:t xml:space="preserve">Black feminism </w:t>
      </w:r>
      <w:r w:rsidRPr="003D046B">
        <w:rPr>
          <w:rStyle w:val="Emphasis"/>
        </w:rPr>
        <w:t xml:space="preserve">stumbles is a </w:t>
      </w:r>
      <w:r w:rsidRPr="00F63288">
        <w:rPr>
          <w:rStyle w:val="Emphasis"/>
          <w:highlight w:val="cyan"/>
        </w:rPr>
        <w:t>failure to recognize the noted absence within the historical record/archives of resistance and rebellion from Black trans people, specifically Black trans women/transfems</w:t>
      </w:r>
      <w:r w:rsidRPr="00F63288">
        <w:rPr>
          <w:sz w:val="12"/>
        </w:rPr>
        <w:t xml:space="preserve">. Therefore, </w:t>
      </w:r>
      <w:r w:rsidRPr="00F63288">
        <w:rPr>
          <w:rStyle w:val="Emphasis"/>
          <w:highlight w:val="cyan"/>
        </w:rPr>
        <w:t>the positionality</w:t>
      </w:r>
      <w:r w:rsidRPr="00BD6650">
        <w:rPr>
          <w:rStyle w:val="Emphasis"/>
        </w:rPr>
        <w:t xml:space="preserve"> at play </w:t>
      </w:r>
      <w:r w:rsidRPr="00F63288">
        <w:rPr>
          <w:rStyle w:val="Emphasis"/>
          <w:highlight w:val="cyan"/>
        </w:rPr>
        <w:t>here is</w:t>
      </w:r>
      <w:r w:rsidRPr="00BD6650">
        <w:rPr>
          <w:rStyle w:val="Emphasis"/>
        </w:rPr>
        <w:t xml:space="preserve"> not merely one of sexism, but it is specifically one of </w:t>
      </w:r>
      <w:r w:rsidRPr="00F63288">
        <w:rPr>
          <w:rStyle w:val="Emphasis"/>
          <w:highlight w:val="cyan"/>
        </w:rPr>
        <w:t>cissexism and intersexism.</w:t>
      </w:r>
      <w:r w:rsidRPr="00BD6650">
        <w:rPr>
          <w:rStyle w:val="Emphasis"/>
        </w:rPr>
        <w:t xml:space="preserve"> </w:t>
      </w:r>
      <w:r w:rsidRPr="00F63288">
        <w:rPr>
          <w:rStyle w:val="Emphasis"/>
          <w:highlight w:val="cyan"/>
        </w:rPr>
        <w:t>Black trans women/transfems are not represented</w:t>
      </w:r>
      <w:r w:rsidRPr="00BD6650">
        <w:rPr>
          <w:rStyle w:val="Emphasis"/>
        </w:rPr>
        <w:t xml:space="preserve"> through the domination of “Black males” within the archives and records</w:t>
      </w:r>
      <w:r w:rsidRPr="00D25FFA">
        <w:rPr>
          <w:rStyle w:val="Emphasis"/>
        </w:rPr>
        <w:t xml:space="preserve">, we are </w:t>
      </w:r>
      <w:r w:rsidRPr="00F63288">
        <w:rPr>
          <w:rStyle w:val="Emphasis"/>
          <w:highlight w:val="cyan"/>
        </w:rPr>
        <w:t>instead categorically erased</w:t>
      </w:r>
      <w:r w:rsidRPr="00BD6650">
        <w:rPr>
          <w:rStyle w:val="Emphasis"/>
        </w:rPr>
        <w:t xml:space="preserve">, and </w:t>
      </w:r>
      <w:r w:rsidRPr="00F63288">
        <w:rPr>
          <w:rStyle w:val="Emphasis"/>
          <w:highlight w:val="cyan"/>
        </w:rPr>
        <w:t xml:space="preserve">rather than desiring the upending of this, Black feminism and queer theory have engaged in a reterritorialization whereby </w:t>
      </w:r>
      <w:r w:rsidRPr="000E2D7E">
        <w:rPr>
          <w:rStyle w:val="Emphasis"/>
        </w:rPr>
        <w:t xml:space="preserve">our </w:t>
      </w:r>
      <w:r w:rsidRPr="00F63288">
        <w:rPr>
          <w:rStyle w:val="Emphasis"/>
          <w:highlight w:val="cyan"/>
        </w:rPr>
        <w:t>erasure has been reconfigured as overrepresentation</w:t>
      </w:r>
      <w:r w:rsidRPr="00BD6650">
        <w:rPr>
          <w:rStyle w:val="Emphasis"/>
        </w:rPr>
        <w:t xml:space="preserve">—or as it is framed so often within queer spaces writ large, “taking up space”. </w:t>
      </w:r>
      <w:r w:rsidRPr="00475E1A">
        <w:rPr>
          <w:rStyle w:val="Emphasis"/>
          <w:highlight w:val="cyan"/>
        </w:rPr>
        <w:t>Afro-pessimism,</w:t>
      </w:r>
      <w:r w:rsidRPr="00BD6650">
        <w:rPr>
          <w:rStyle w:val="Emphasis"/>
        </w:rPr>
        <w:t xml:space="preserve"> whether intentionally or unconsciously, has furthered </w:t>
      </w:r>
      <w:r w:rsidRPr="00F63288">
        <w:rPr>
          <w:rStyle w:val="Emphasis"/>
          <w:highlight w:val="cyan"/>
        </w:rPr>
        <w:t>the insistence of taking the “Black female body” as a literal, physical site</w:t>
      </w:r>
      <w:r w:rsidRPr="00BD6650">
        <w:rPr>
          <w:rStyle w:val="Emphasis"/>
        </w:rPr>
        <w:t xml:space="preserve"> that acts as the nexus for engendering the particularity of Black gender, </w:t>
      </w:r>
      <w:r w:rsidRPr="00F63288">
        <w:rPr>
          <w:rStyle w:val="Emphasis"/>
          <w:highlight w:val="cyan"/>
        </w:rPr>
        <w:t>regardless of the fact of Black trans women/transfems being delegated to the realm of the Unthought</w:t>
      </w:r>
      <w:r w:rsidRPr="00BD6650">
        <w:rPr>
          <w:rStyle w:val="Emphasis"/>
        </w:rPr>
        <w:t xml:space="preserve"> to be excavated in order </w:t>
      </w:r>
      <w:r w:rsidRPr="00F63288">
        <w:rPr>
          <w:rStyle w:val="Emphasis"/>
          <w:highlight w:val="cyan"/>
        </w:rPr>
        <w:t>to make Black gender and Black Womanhood itself legible</w:t>
      </w:r>
      <w:r w:rsidRPr="00BD6650">
        <w:rPr>
          <w:rStyle w:val="Emphasis"/>
        </w:rPr>
        <w:t xml:space="preserve">. This </w:t>
      </w:r>
      <w:r w:rsidRPr="00F63288">
        <w:rPr>
          <w:rStyle w:val="Emphasis"/>
          <w:highlight w:val="cyan"/>
        </w:rPr>
        <w:t>is facilitated in no small part through</w:t>
      </w:r>
      <w:r w:rsidRPr="00BD6650">
        <w:rPr>
          <w:rStyle w:val="Emphasis"/>
        </w:rPr>
        <w:t xml:space="preserve"> a particular </w:t>
      </w:r>
      <w:r w:rsidRPr="00F63288">
        <w:rPr>
          <w:rStyle w:val="Emphasis"/>
          <w:highlight w:val="cyan"/>
        </w:rPr>
        <w:t>interpretation</w:t>
      </w:r>
      <w:r w:rsidRPr="00BD6650">
        <w:rPr>
          <w:rStyle w:val="Emphasis"/>
        </w:rPr>
        <w:t xml:space="preserve"> of ungendering </w:t>
      </w:r>
      <w:r w:rsidRPr="00F63288">
        <w:rPr>
          <w:rStyle w:val="Emphasis"/>
          <w:highlight w:val="cyan"/>
        </w:rPr>
        <w:t>that does not</w:t>
      </w:r>
      <w:r w:rsidRPr="00BD6650">
        <w:rPr>
          <w:rStyle w:val="Emphasis"/>
        </w:rPr>
        <w:t xml:space="preserve"> properly </w:t>
      </w:r>
      <w:r w:rsidRPr="00F63288">
        <w:rPr>
          <w:rStyle w:val="Emphasis"/>
          <w:highlight w:val="cyan"/>
        </w:rPr>
        <w:t>locate Black transgressive womanhood</w:t>
      </w:r>
      <w:r w:rsidRPr="00BD6650">
        <w:rPr>
          <w:rStyle w:val="Emphasis"/>
        </w:rPr>
        <w:t>.</w:t>
      </w:r>
      <w:r>
        <w:rPr>
          <w:rStyle w:val="Emphasis"/>
        </w:rPr>
        <w:t xml:space="preserve"> </w:t>
      </w:r>
      <w:r>
        <w:rPr>
          <w:sz w:val="12"/>
        </w:rPr>
        <w:pict w14:anchorId="1E73DDEF">
          <v:rect id="_x0000_i1025" style="width:540pt;height:.75pt" o:hrpct="0" o:hralign="center" o:hrstd="t" o:hr="t" fillcolor="#a0a0a0" stroked="f"/>
        </w:pict>
      </w:r>
      <w:r w:rsidRPr="00F63288">
        <w:rPr>
          <w:sz w:val="12"/>
        </w:rPr>
        <w:t xml:space="preserve"> Ungendering was initiated in the “Middle Passage'' within the hold of the slave ship. Within the hold, slaves became an undifferentiated mass and were robbed of what made their various cultures distinct, i.e. they were “culturally ‘unmade’”, and their particular social and economic relations were ripped to shreds. “Under these conditions,” Spillers states, “one is neither female, nor male, as both subjects are taken into ‘account’ as quantities” (“Mama’s Baby, Papa’s Maybe” 72). In other words, slaves became fungible, mere numbers on a ledger. Or, as Zakkiyah Iman Jackson describes, “Slavery’s archival footprint is a ledger system that placed black humans, horses, cattle, and household items all on the same bill of purchase” (Jackson 45). Those captured Africans had existing modes of living and Being that resided outside of the confines of what would become the onto-epistemic canon of Euromodernity. To once again echo Jackson, slavery “catalyzed the conscription of black people into hegemonically imperialist and racialized conceptions of ‘modernity’ and ‘universal humanity’” (45). </w:t>
      </w:r>
      <w:r w:rsidRPr="00F63288">
        <w:rPr>
          <w:rStyle w:val="Emphasis"/>
          <w:highlight w:val="cyan"/>
        </w:rPr>
        <w:t>Ungendering is,</w:t>
      </w:r>
      <w:r w:rsidRPr="007418A7">
        <w:rPr>
          <w:rStyle w:val="Emphasis"/>
        </w:rPr>
        <w:t xml:space="preserve"> therefore, </w:t>
      </w:r>
      <w:r w:rsidRPr="00F63288">
        <w:rPr>
          <w:rStyle w:val="Emphasis"/>
          <w:highlight w:val="cyan"/>
        </w:rPr>
        <w:t>not an ontological embodiment that Black people have always occupied</w:t>
      </w:r>
      <w:r w:rsidRPr="007418A7">
        <w:rPr>
          <w:rStyle w:val="Emphasis"/>
        </w:rPr>
        <w:t xml:space="preserve">—rather, it is something that </w:t>
      </w:r>
      <w:r w:rsidRPr="00F63288">
        <w:rPr>
          <w:rStyle w:val="Emphasis"/>
          <w:highlight w:val="cyan"/>
        </w:rPr>
        <w:t>is imposed</w:t>
      </w:r>
      <w:r w:rsidRPr="007418A7">
        <w:rPr>
          <w:rStyle w:val="Emphasis"/>
        </w:rPr>
        <w:t xml:space="preserve"> on us to capture us </w:t>
      </w:r>
      <w:r w:rsidRPr="00F63288">
        <w:rPr>
          <w:rStyle w:val="Emphasis"/>
          <w:highlight w:val="cyan"/>
        </w:rPr>
        <w:t>within anti-Black and colonial frameworks</w:t>
      </w:r>
      <w:r w:rsidRPr="007418A7">
        <w:rPr>
          <w:rStyle w:val="Emphasis"/>
        </w:rPr>
        <w:t xml:space="preserve">. </w:t>
      </w:r>
      <w:r w:rsidRPr="00F63288">
        <w:rPr>
          <w:rStyle w:val="Emphasis"/>
          <w:highlight w:val="cyan"/>
        </w:rPr>
        <w:t>Ungendering</w:t>
      </w:r>
      <w:r w:rsidRPr="007418A7">
        <w:rPr>
          <w:rStyle w:val="Emphasis"/>
        </w:rPr>
        <w:t xml:space="preserve"> is an </w:t>
      </w:r>
      <w:r w:rsidRPr="00F63288">
        <w:rPr>
          <w:rStyle w:val="Emphasis"/>
          <w:highlight w:val="cyan"/>
        </w:rPr>
        <w:t>exogenous</w:t>
      </w:r>
      <w:r w:rsidRPr="007418A7">
        <w:rPr>
          <w:rStyle w:val="Emphasis"/>
        </w:rPr>
        <w:t xml:space="preserve"> process and this is why it was co-developed with another exogenous process, racialization</w:t>
      </w:r>
      <w:r w:rsidRPr="007C4443">
        <w:t xml:space="preserve">. However at the same time, </w:t>
      </w:r>
      <w:r w:rsidRPr="00F63288">
        <w:rPr>
          <w:rStyle w:val="Emphasis"/>
          <w:highlight w:val="cyan"/>
        </w:rPr>
        <w:t>gender is</w:t>
      </w:r>
      <w:r w:rsidRPr="007418A7">
        <w:rPr>
          <w:rStyle w:val="Emphasis"/>
        </w:rPr>
        <w:t xml:space="preserve"> an </w:t>
      </w:r>
      <w:r w:rsidRPr="00F63288">
        <w:rPr>
          <w:rStyle w:val="Emphasis"/>
          <w:highlight w:val="cyan"/>
        </w:rPr>
        <w:t>endogenous</w:t>
      </w:r>
      <w:r w:rsidRPr="007418A7">
        <w:rPr>
          <w:rStyle w:val="Emphasis"/>
        </w:rPr>
        <w:t xml:space="preserve"> production and therefore </w:t>
      </w:r>
      <w:r w:rsidRPr="00F63288">
        <w:rPr>
          <w:rStyle w:val="Emphasis"/>
          <w:highlight w:val="cyan"/>
        </w:rPr>
        <w:t>there is a delineation</w:t>
      </w:r>
      <w:r w:rsidRPr="007418A7">
        <w:rPr>
          <w:rStyle w:val="Emphasis"/>
        </w:rPr>
        <w:t xml:space="preserve"> to be made </w:t>
      </w:r>
      <w:r w:rsidRPr="00F63288">
        <w:rPr>
          <w:rStyle w:val="Emphasis"/>
          <w:highlight w:val="cyan"/>
        </w:rPr>
        <w:t>between said endogenous form of gender and what</w:t>
      </w:r>
      <w:r w:rsidRPr="007418A7">
        <w:rPr>
          <w:rStyle w:val="Emphasis"/>
        </w:rPr>
        <w:t xml:space="preserve"> ultimately </w:t>
      </w:r>
      <w:r w:rsidRPr="00F63288">
        <w:rPr>
          <w:rStyle w:val="Emphasis"/>
          <w:highlight w:val="cyan"/>
        </w:rPr>
        <w:t>culminated in the flattening</w:t>
      </w:r>
      <w:r w:rsidRPr="007418A7">
        <w:rPr>
          <w:rStyle w:val="Emphasis"/>
        </w:rPr>
        <w:t xml:space="preserve"> category </w:t>
      </w:r>
      <w:r w:rsidRPr="00F63288">
        <w:rPr>
          <w:rStyle w:val="Emphasis"/>
          <w:highlight w:val="cyan"/>
        </w:rPr>
        <w:t>“Black Woman”.</w:t>
      </w:r>
      <w:r w:rsidRPr="007418A7">
        <w:rPr>
          <w:rStyle w:val="Emphasis"/>
        </w:rPr>
        <w:t xml:space="preserve"> Put together, </w:t>
      </w:r>
      <w:r w:rsidRPr="00F63288">
        <w:rPr>
          <w:rStyle w:val="Emphasis"/>
          <w:highlight w:val="cyan"/>
        </w:rPr>
        <w:t>this</w:t>
      </w:r>
      <w:r w:rsidRPr="007418A7">
        <w:rPr>
          <w:rStyle w:val="Emphasis"/>
        </w:rPr>
        <w:t xml:space="preserve"> particular (i.e. </w:t>
      </w:r>
      <w:r w:rsidRPr="00F63288">
        <w:rPr>
          <w:rStyle w:val="Emphasis"/>
          <w:highlight w:val="cyan"/>
        </w:rPr>
        <w:t>colonial and bourgeois</w:t>
      </w:r>
      <w:r w:rsidRPr="007418A7">
        <w:rPr>
          <w:rStyle w:val="Emphasis"/>
        </w:rPr>
        <w:t xml:space="preserve">) </w:t>
      </w:r>
      <w:r w:rsidRPr="00F63288">
        <w:rPr>
          <w:rStyle w:val="Emphasis"/>
          <w:highlight w:val="cyan"/>
        </w:rPr>
        <w:t>expression of gender and therefore race are both</w:t>
      </w:r>
      <w:r w:rsidRPr="007418A7">
        <w:rPr>
          <w:rStyle w:val="Emphasis"/>
        </w:rPr>
        <w:t xml:space="preserve">, as Sylvia Wynter states, </w:t>
      </w:r>
      <w:r w:rsidRPr="00F63288">
        <w:rPr>
          <w:rStyle w:val="Emphasis"/>
          <w:highlight w:val="cyan"/>
        </w:rPr>
        <w:t>a function of</w:t>
      </w:r>
      <w:r w:rsidRPr="007418A7">
        <w:rPr>
          <w:rStyle w:val="Emphasis"/>
        </w:rPr>
        <w:t xml:space="preserve"> genre, specifically that of </w:t>
      </w:r>
      <w:r w:rsidRPr="00F63288">
        <w:rPr>
          <w:rStyle w:val="Emphasis"/>
          <w:highlight w:val="cyan"/>
        </w:rPr>
        <w:t>Man</w:t>
      </w:r>
      <w:r w:rsidRPr="007418A7">
        <w:rPr>
          <w:rStyle w:val="Emphasis"/>
        </w:rPr>
        <w:t>.</w:t>
      </w:r>
    </w:p>
    <w:p w14:paraId="2817416C" w14:textId="77777777" w:rsidR="00265366" w:rsidRDefault="00265366" w:rsidP="00265366"/>
    <w:p w14:paraId="6FC2D742" w14:textId="679579C3" w:rsidR="00265366" w:rsidRDefault="00265366" w:rsidP="00265366">
      <w:pPr>
        <w:pStyle w:val="Heading1"/>
      </w:pPr>
      <w:r>
        <w:t>2NC</w:t>
      </w:r>
    </w:p>
    <w:p w14:paraId="2FEE9750" w14:textId="77777777" w:rsidR="00265366" w:rsidRDefault="00265366" w:rsidP="00265366"/>
    <w:p w14:paraId="115BD887" w14:textId="340F995E" w:rsidR="00265366" w:rsidRDefault="00265366" w:rsidP="00265366">
      <w:pPr>
        <w:pStyle w:val="Heading1"/>
      </w:pPr>
      <w:r>
        <w:t>1NR</w:t>
      </w:r>
    </w:p>
    <w:p w14:paraId="7CCC850C" w14:textId="77777777" w:rsidR="00265366" w:rsidRDefault="00265366" w:rsidP="00265366"/>
    <w:p w14:paraId="56877AF5" w14:textId="5C84F382" w:rsidR="00265366" w:rsidRPr="00265366" w:rsidRDefault="00265366" w:rsidP="00265366">
      <w:pPr>
        <w:pStyle w:val="Heading1"/>
      </w:pPr>
      <w:r>
        <w:t>2NR</w:t>
      </w:r>
    </w:p>
    <w:p w14:paraId="2B662B8B" w14:textId="77777777" w:rsidR="00BE23C0" w:rsidRDefault="00BE23C0"/>
    <w:sectPr w:rsidR="00BE23C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ynn Clay" w:date="2025-12-03T13:40:00Z" w:initials="LC">
    <w:p w14:paraId="1F358482" w14:textId="77777777" w:rsidR="00265366" w:rsidRDefault="00265366" w:rsidP="00187DF2">
      <w:pPr>
        <w:pStyle w:val="CommentText"/>
      </w:pPr>
      <w:r>
        <w:rPr>
          <w:rStyle w:val="CommentReference"/>
        </w:rPr>
        <w:annotationRef/>
      </w:r>
      <w:r>
        <w:t>hate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35848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8BB56F" w16cex:dateUtc="2025-12-03T1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358482" w16cid:durableId="5B8BB5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ynn Clay">
    <w15:presenceInfo w15:providerId="Windows Live" w15:userId="46aa4a574f5ee4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366"/>
    <w:rsid w:val="00265366"/>
    <w:rsid w:val="009A5382"/>
    <w:rsid w:val="00BE23C0"/>
    <w:rsid w:val="00D23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0C901"/>
  <w15:chartTrackingRefBased/>
  <w15:docId w15:val="{C30D1452-3221-4D03-92A6-A580DAE06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536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653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53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653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qFormat/>
    <w:rsid w:val="002653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536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65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653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5366"/>
  </w:style>
  <w:style w:type="character" w:customStyle="1" w:styleId="Heading1Char">
    <w:name w:val="Heading 1 Char"/>
    <w:aliases w:val="Pocket Char"/>
    <w:basedOn w:val="DefaultParagraphFont"/>
    <w:link w:val="Heading1"/>
    <w:rsid w:val="0026536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6536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6536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26536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6536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65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366"/>
    <w:rPr>
      <w:rFonts w:eastAsiaTheme="majorEastAsia" w:cstheme="majorBidi"/>
      <w:color w:val="272727" w:themeColor="text1" w:themeTint="D8"/>
    </w:rPr>
  </w:style>
  <w:style w:type="paragraph" w:styleId="Title">
    <w:name w:val="Title"/>
    <w:basedOn w:val="Normal"/>
    <w:next w:val="Normal"/>
    <w:link w:val="TitleChar"/>
    <w:uiPriority w:val="10"/>
    <w:qFormat/>
    <w:rsid w:val="00265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366"/>
    <w:pPr>
      <w:spacing w:before="160"/>
      <w:jc w:val="center"/>
    </w:pPr>
    <w:rPr>
      <w:i/>
      <w:iCs/>
      <w:color w:val="404040" w:themeColor="text1" w:themeTint="BF"/>
    </w:rPr>
  </w:style>
  <w:style w:type="character" w:customStyle="1" w:styleId="QuoteChar">
    <w:name w:val="Quote Char"/>
    <w:basedOn w:val="DefaultParagraphFont"/>
    <w:link w:val="Quote"/>
    <w:uiPriority w:val="29"/>
    <w:rsid w:val="00265366"/>
    <w:rPr>
      <w:i/>
      <w:iCs/>
      <w:color w:val="404040" w:themeColor="text1" w:themeTint="BF"/>
    </w:rPr>
  </w:style>
  <w:style w:type="paragraph" w:styleId="ListParagraph">
    <w:name w:val="List Paragraph"/>
    <w:basedOn w:val="Normal"/>
    <w:uiPriority w:val="34"/>
    <w:qFormat/>
    <w:rsid w:val="00265366"/>
    <w:pPr>
      <w:ind w:left="720"/>
      <w:contextualSpacing/>
    </w:pPr>
  </w:style>
  <w:style w:type="character" w:styleId="IntenseEmphasis">
    <w:name w:val="Intense Emphasis"/>
    <w:basedOn w:val="DefaultParagraphFont"/>
    <w:uiPriority w:val="21"/>
    <w:qFormat/>
    <w:rsid w:val="00265366"/>
    <w:rPr>
      <w:i/>
      <w:iCs/>
      <w:color w:val="0F4761" w:themeColor="accent1" w:themeShade="BF"/>
    </w:rPr>
  </w:style>
  <w:style w:type="paragraph" w:styleId="IntenseQuote">
    <w:name w:val="Intense Quote"/>
    <w:basedOn w:val="Normal"/>
    <w:next w:val="Normal"/>
    <w:link w:val="IntenseQuoteChar"/>
    <w:uiPriority w:val="30"/>
    <w:qFormat/>
    <w:rsid w:val="00265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366"/>
    <w:rPr>
      <w:i/>
      <w:iCs/>
      <w:color w:val="0F4761" w:themeColor="accent1" w:themeShade="BF"/>
    </w:rPr>
  </w:style>
  <w:style w:type="character" w:styleId="IntenseReference">
    <w:name w:val="Intense Reference"/>
    <w:basedOn w:val="DefaultParagraphFont"/>
    <w:uiPriority w:val="32"/>
    <w:qFormat/>
    <w:rsid w:val="00265366"/>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26536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6536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5366"/>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265366"/>
    <w:rPr>
      <w:b w:val="0"/>
      <w:sz w:val="22"/>
      <w:u w:val="single"/>
    </w:rPr>
  </w:style>
  <w:style w:type="character" w:styleId="Strong">
    <w:name w:val="Strong"/>
    <w:basedOn w:val="DefaultParagraphFont"/>
    <w:uiPriority w:val="22"/>
    <w:qFormat/>
    <w:rsid w:val="00265366"/>
    <w:rPr>
      <w:b/>
      <w:bCs/>
    </w:rPr>
  </w:style>
  <w:style w:type="character" w:styleId="BookTitle">
    <w:name w:val="Book Title"/>
    <w:basedOn w:val="DefaultParagraphFont"/>
    <w:uiPriority w:val="33"/>
    <w:qFormat/>
    <w:rsid w:val="00265366"/>
    <w:rPr>
      <w:b/>
      <w:bCs/>
      <w:i/>
      <w:iCs/>
      <w:spacing w:val="5"/>
    </w:rPr>
  </w:style>
  <w:style w:type="numbering" w:styleId="111111">
    <w:name w:val="Outline List 2"/>
    <w:basedOn w:val="NoList"/>
    <w:uiPriority w:val="99"/>
    <w:semiHidden/>
    <w:unhideWhenUsed/>
    <w:rsid w:val="00265366"/>
  </w:style>
  <w:style w:type="paragraph" w:styleId="Header">
    <w:name w:val="header"/>
    <w:basedOn w:val="Normal"/>
    <w:link w:val="HeaderChar"/>
    <w:uiPriority w:val="99"/>
    <w:semiHidden/>
    <w:rsid w:val="002653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5366"/>
    <w:rPr>
      <w:rFonts w:ascii="Calibri" w:hAnsi="Calibri" w:cs="Calibri"/>
      <w:kern w:val="0"/>
      <w:sz w:val="22"/>
      <w:szCs w:val="22"/>
      <w14:ligatures w14:val="none"/>
    </w:rPr>
  </w:style>
  <w:style w:type="paragraph" w:styleId="Footer">
    <w:name w:val="footer"/>
    <w:basedOn w:val="Normal"/>
    <w:link w:val="FooterChar"/>
    <w:uiPriority w:val="99"/>
    <w:semiHidden/>
    <w:rsid w:val="002653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536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65366"/>
    <w:pPr>
      <w:spacing w:after="120"/>
    </w:pPr>
  </w:style>
  <w:style w:type="character" w:customStyle="1" w:styleId="BodyTextChar">
    <w:name w:val="Body Text Char"/>
    <w:basedOn w:val="DefaultParagraphFont"/>
    <w:link w:val="BodyText"/>
    <w:uiPriority w:val="99"/>
    <w:semiHidden/>
    <w:rsid w:val="00265366"/>
    <w:rPr>
      <w:rFonts w:ascii="Calibri" w:hAnsi="Calibri" w:cs="Calibri"/>
      <w:kern w:val="0"/>
      <w:sz w:val="22"/>
      <w:szCs w:val="22"/>
      <w14:ligatures w14:val="none"/>
    </w:rPr>
  </w:style>
  <w:style w:type="paragraph" w:styleId="NoSpacing">
    <w:name w:val="No Spacing"/>
    <w:aliases w:val="Card Format,ClearFormatting,DDI Tag,Tag Title,No Spacing51,Dont use,No Spacing6,No Spacing7,No Spacing8,Dont u,No Spacing311,No Spacing tnr,Hidden Block Title,No Spacing1111111,ca,Very Small Text,Note Level 21,Debate Text,Small Text"/>
    <w:link w:val="NoSpacingChar"/>
    <w:uiPriority w:val="99"/>
    <w:unhideWhenUsed/>
    <w:qFormat/>
    <w:rsid w:val="0026536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65366"/>
    <w:rPr>
      <w:rFonts w:ascii="Calibri" w:hAnsi="Calibri" w:cs="Calibri"/>
      <w:kern w:val="0"/>
      <w:sz w:val="22"/>
      <w:szCs w:val="22"/>
      <w14:ligatures w14:val="none"/>
    </w:rPr>
  </w:style>
  <w:style w:type="character" w:styleId="Hyperlink">
    <w:name w:val="Hyperlink"/>
    <w:aliases w:val="Card Format Char,ClearFormatting Char,DDI Tag Char,Tag Title Char,No Spacing51 Char,Dont use Char,No Spacing6 Char,No Spacing7 Char,No Spacing8 Char,Dont u Char,No Spacing311 Char,Clear Char,No Spacing tnr Char"/>
    <w:basedOn w:val="DefaultParagraphFont"/>
    <w:uiPriority w:val="99"/>
    <w:unhideWhenUsed/>
    <w:rsid w:val="00265366"/>
    <w:rPr>
      <w:color w:val="467886" w:themeColor="hyperlink"/>
      <w:u w:val="single"/>
    </w:rPr>
  </w:style>
  <w:style w:type="character" w:styleId="UnresolvedMention">
    <w:name w:val="Unresolved Mention"/>
    <w:basedOn w:val="DefaultParagraphFont"/>
    <w:uiPriority w:val="99"/>
    <w:semiHidden/>
    <w:unhideWhenUsed/>
    <w:rsid w:val="00265366"/>
    <w:rPr>
      <w:color w:val="605E5C"/>
      <w:shd w:val="clear" w:color="auto" w:fill="E1DFDD"/>
    </w:rPr>
  </w:style>
  <w:style w:type="character" w:styleId="CommentReference">
    <w:name w:val="annotation reference"/>
    <w:basedOn w:val="DefaultParagraphFont"/>
    <w:uiPriority w:val="99"/>
    <w:semiHidden/>
    <w:unhideWhenUsed/>
    <w:rsid w:val="00265366"/>
    <w:rPr>
      <w:sz w:val="16"/>
      <w:szCs w:val="16"/>
    </w:rPr>
  </w:style>
  <w:style w:type="paragraph" w:styleId="CommentText">
    <w:name w:val="annotation text"/>
    <w:basedOn w:val="Normal"/>
    <w:link w:val="CommentTextChar"/>
    <w:uiPriority w:val="99"/>
    <w:unhideWhenUsed/>
    <w:rsid w:val="00265366"/>
    <w:pPr>
      <w:spacing w:line="240" w:lineRule="auto"/>
    </w:pPr>
    <w:rPr>
      <w:sz w:val="20"/>
      <w:szCs w:val="20"/>
    </w:rPr>
  </w:style>
  <w:style w:type="character" w:customStyle="1" w:styleId="CommentTextChar">
    <w:name w:val="Comment Text Char"/>
    <w:basedOn w:val="DefaultParagraphFont"/>
    <w:link w:val="CommentText"/>
    <w:uiPriority w:val="99"/>
    <w:rsid w:val="00265366"/>
    <w:rPr>
      <w:rFonts w:ascii="Calibri" w:hAnsi="Calibri" w:cs="Calibri"/>
      <w:kern w:val="0"/>
      <w:sz w:val="20"/>
      <w:szCs w:val="20"/>
      <w14:ligatures w14:val="none"/>
    </w:rPr>
  </w:style>
  <w:style w:type="paragraph" w:customStyle="1" w:styleId="textbold">
    <w:name w:val="text bold"/>
    <w:basedOn w:val="Normal"/>
    <w:link w:val="Emphasis"/>
    <w:uiPriority w:val="8"/>
    <w:qFormat/>
    <w:rsid w:val="00265366"/>
    <w:pPr>
      <w:pBdr>
        <w:top w:val="single" w:sz="8" w:space="1" w:color="auto"/>
        <w:left w:val="single" w:sz="8" w:space="4" w:color="auto"/>
        <w:bottom w:val="single" w:sz="8" w:space="1" w:color="auto"/>
        <w:right w:val="single" w:sz="8"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redvoice.news/for-those-seeking-or-in-flight-black-trans-feminist-nihilism-2/" TargetMode="External"/><Relationship Id="rId4" Type="http://schemas.openxmlformats.org/officeDocument/2006/relationships/webSettings" Target="webSettings.xml"/><Relationship Id="rId9" Type="http://schemas.openxmlformats.org/officeDocument/2006/relationships/hyperlink" Target="https://watermark.silverchair.com/ohv002.pdf?token=AQECAHi208BE49Ooan9kkhW_Ercy7Dm3ZL_9Cf3qfKAc485ysgAAAiswggInBgkqhkiG9w0BBwagggIYMIICFAIBADCCAg0GCSqGSIb3DQEHATAeBglghkgBZQMEAS4wEQQMav47OZ8irYAbcnLnAgEQgIIB3rcwFSvpNknCYJJA4yiWLFhGmHtALPm1CHb2yVAmTzGR9uNooXLDSlTREu82cuWsf1pr9IzTCCRRGTynl6MYJ5S4NrlwRY3Pro_ytvl6vg2hgsiQy5DgFCqoko0a4TBauVlV6FFgdyAXN2hvubxVcAcJShWx7wsuWkDzU_iTXK6gbOp0XB4KsJb5j--UEJsf_Ol_vLddphqU06LEkp3toYQUM56HyMYhTm3sx75bpjepCK6NA1KkwFTUXNbOilmbZdd7_PcR5oqntbayzrDdh_PAbW3lsvOP6KJqBaxhjDVGbI58bC3WB5UKhDcCbjj4qI6Tw-4hxTUjsXnoVYRZUUraEOkpJiullXtTAka3D5bwwGdNllVYCkT6eMczHGcJ8a8gH_jdbCb_ok53QZLM7VuzaUqTMtqh3tPzBRxizMtvwWGQ71dLxJSmhAZcTy2LYCNwWjywP4iFU3IwALsixHSZ5bzRYKKdtqrJ36fOF2s8cREtK2BNieTFkWQfyP2U086p5jTey92ogEGkzIK_dLypY9eP4JNkpSY63LKOt0nb2dxkXOIk_sRKKrv5787Kf08Y4dbD0xRfDEHYtr41bEIGTMaMwhkS89HHC5FR9M7q6SIG4lo5yAaej7ApQ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op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16267</Words>
  <Characters>92728</Characters>
  <Application>Microsoft Office Word</Application>
  <DocSecurity>0</DocSecurity>
  <Lines>772</Lines>
  <Paragraphs>217</Paragraphs>
  <ScaleCrop>false</ScaleCrop>
  <Company/>
  <LinksUpToDate>false</LinksUpToDate>
  <CharactersWithSpaces>108778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Hefty, Cooper J</dc:creator>
  <cp:keywords/>
  <dc:description/>
  <cp:lastModifiedBy>Hefty, Cooper J</cp:lastModifiedBy>
  <cp:revision>1</cp:revision>
  <dcterms:created xsi:type="dcterms:W3CDTF">2026-01-07T16:40:00Z</dcterms:created>
  <dcterms:modified xsi:type="dcterms:W3CDTF">2026-01-07T16:42:00Z</dcterms:modified>
</cp:coreProperties>
</file>