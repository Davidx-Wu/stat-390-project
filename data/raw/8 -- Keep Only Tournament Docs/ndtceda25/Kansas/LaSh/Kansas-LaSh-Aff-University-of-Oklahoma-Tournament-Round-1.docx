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r w:rsidRPr="004C2CDB">
        <w:rPr>
          <w:rStyle w:val="Style13ptBold"/>
        </w:rPr>
        <w:t>Tobier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totalling about 500 students were formed at Brown, drastically expanding the size and reach of the union. </w:t>
      </w:r>
      <w:r w:rsidRPr="00972146">
        <w:rPr>
          <w:u w:val="single"/>
        </w:rPr>
        <w:t xml:space="preserve">Nationally, from 2020 to 2025, </w:t>
      </w:r>
      <w:r w:rsidRPr="00C97219">
        <w:rPr>
          <w:highlight w:val="cyan"/>
          <w:u w:val="single"/>
        </w:rPr>
        <w:t>undergraduate unions went from two to more than two dozen</w:t>
      </w:r>
      <w:r w:rsidRPr="00B21ABF">
        <w:t xml:space="preserve">, with many more in the works. </w:t>
      </w:r>
      <w:r w:rsidRPr="00C97219">
        <w:rPr>
          <w:highlight w:val="cyan"/>
          <w:u w:val="single"/>
        </w:rPr>
        <w:t xml:space="preserve">Anticipating </w:t>
      </w:r>
      <w:r w:rsidRPr="0084265F">
        <w:rPr>
          <w:u w:val="single"/>
        </w:rPr>
        <w:t xml:space="preserve">a </w:t>
      </w:r>
      <w:r w:rsidRPr="00C97219">
        <w:rPr>
          <w:highlight w:val="cyan"/>
          <w:u w:val="single"/>
        </w:rPr>
        <w:t>rollback of</w:t>
      </w:r>
      <w:r w:rsidRPr="0084265F">
        <w:rPr>
          <w:u w:val="single"/>
        </w:rPr>
        <w:t xml:space="preserve"> recent </w:t>
      </w:r>
      <w:r w:rsidRPr="00C97219">
        <w:rPr>
          <w:highlight w:val="cyan"/>
          <w:u w:val="single"/>
        </w:rPr>
        <w:t xml:space="preserve">NLRB precedent, </w:t>
      </w:r>
      <w:r w:rsidRPr="006A7762">
        <w:rPr>
          <w:u w:val="single"/>
        </w:rPr>
        <w:t xml:space="preserve">some </w:t>
      </w:r>
      <w:r w:rsidRPr="00C97219">
        <w:rPr>
          <w:highlight w:val="cyan"/>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C97219">
        <w:rPr>
          <w:highlight w:val="cyan"/>
          <w:u w:val="single"/>
        </w:rPr>
        <w:t>student organizers anticipate</w:t>
      </w:r>
      <w:r w:rsidRPr="00972146">
        <w:rPr>
          <w:u w:val="single"/>
        </w:rPr>
        <w:t xml:space="preserve"> changes in their bargaining rights and </w:t>
      </w:r>
      <w:r w:rsidRPr="006A7762">
        <w:rPr>
          <w:u w:val="single"/>
        </w:rPr>
        <w:t>a</w:t>
      </w:r>
      <w:r w:rsidRPr="00C97219">
        <w:rPr>
          <w:highlight w:val="cyan"/>
          <w:u w:val="single"/>
        </w:rPr>
        <w:t xml:space="preserve"> landscape</w:t>
      </w:r>
      <w:r w:rsidRPr="00956F73">
        <w:rPr>
          <w:u w:val="single"/>
        </w:rPr>
        <w:t xml:space="preserve"> far </w:t>
      </w:r>
      <w:r w:rsidRPr="00C97219">
        <w:rPr>
          <w:highlight w:val="cyan"/>
          <w:u w:val="single"/>
        </w:rPr>
        <w:t>less friendly to collective bargaining</w:t>
      </w:r>
      <w:r w:rsidRPr="00C97219">
        <w:rPr>
          <w:highlight w:val="cyan"/>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C97219">
        <w:rPr>
          <w:highlight w:val="cyan"/>
          <w:u w:val="single"/>
        </w:rPr>
        <w:t>recognizing undergraduate workers as primarily students rather than employees</w:t>
      </w:r>
      <w:r w:rsidRPr="00972146">
        <w:rPr>
          <w:u w:val="single"/>
        </w:rPr>
        <w:t>.</w:t>
      </w:r>
      <w:r w:rsidRPr="00B21ABF">
        <w:t xml:space="preserve"> These </w:t>
      </w:r>
      <w:r w:rsidRPr="00972146">
        <w:rPr>
          <w:u w:val="single"/>
        </w:rPr>
        <w:t>unions have withdrawn petitions for recognition and are looking to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C97219">
        <w:rPr>
          <w:highlight w:val="cyan"/>
          <w:u w:val="single"/>
        </w:rPr>
        <w:t>In 2016,</w:t>
      </w:r>
      <w:r w:rsidRPr="00972146">
        <w:rPr>
          <w:u w:val="single"/>
        </w:rPr>
        <w:t xml:space="preserve"> under a ruling prompted by Columbia University, </w:t>
      </w:r>
      <w:r w:rsidRPr="00C97219">
        <w:rPr>
          <w:highlight w:val="cyan"/>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C97219">
        <w:rPr>
          <w:highlight w:val="cyan"/>
          <w:u w:val="single"/>
        </w:rPr>
        <w:t>the Board, through adjudication</w:t>
      </w:r>
      <w:r w:rsidRPr="0084265F">
        <w:rPr>
          <w:u w:val="single"/>
        </w:rPr>
        <w:t xml:space="preserve">, has </w:t>
      </w:r>
      <w:r w:rsidRPr="00C97219">
        <w:rPr>
          <w:highlight w:val="cyan"/>
          <w:u w:val="single"/>
        </w:rPr>
        <w:t>reversed its approach three times since 2000</w:t>
      </w:r>
      <w:r w:rsidRPr="00B21ABF">
        <w:t xml:space="preserve">.” Under Biden, the proposal was withdrawn, paving the way for more than a dozen new undergraduate student </w:t>
      </w:r>
      <w:r w:rsidRPr="00C97219">
        <w:rPr>
          <w:highlight w:val="cyan"/>
          <w:u w:val="single"/>
        </w:rPr>
        <w:t>unions</w:t>
      </w:r>
      <w:r w:rsidRPr="0084265F">
        <w:rPr>
          <w:u w:val="single"/>
        </w:rPr>
        <w:t xml:space="preserve"> in the following years, </w:t>
      </w:r>
      <w:r w:rsidRPr="00C97219">
        <w:rPr>
          <w:highlight w:val="cyan"/>
          <w:u w:val="single"/>
        </w:rPr>
        <w:t>result</w:t>
      </w:r>
      <w:r w:rsidRPr="0084265F">
        <w:rPr>
          <w:u w:val="single"/>
        </w:rPr>
        <w:t xml:space="preserve">ing </w:t>
      </w:r>
      <w:r w:rsidRPr="00C97219">
        <w:rPr>
          <w:highlight w:val="cyan"/>
          <w:u w:val="single"/>
        </w:rPr>
        <w:t>in pay raises,</w:t>
      </w:r>
      <w:r w:rsidRPr="0084265F">
        <w:rPr>
          <w:u w:val="single"/>
        </w:rPr>
        <w:t xml:space="preserve"> representation at labor meetings, </w:t>
      </w:r>
      <w:r w:rsidRPr="00C97219">
        <w:rPr>
          <w:highlight w:val="cyan"/>
          <w:u w:val="single"/>
        </w:rPr>
        <w:t>and protection of international students</w:t>
      </w:r>
      <w:r w:rsidRPr="0084265F">
        <w:rPr>
          <w:u w:val="single"/>
        </w:rPr>
        <w:t>.</w:t>
      </w:r>
      <w:r w:rsidRPr="00B21ABF">
        <w:t xml:space="preserve"> At Swarthmore College, for example, the first contract for resident assistants included a 21 percent pay raise.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C97219">
        <w:rPr>
          <w:highlight w:val="cyan"/>
          <w:u w:val="single"/>
        </w:rPr>
        <w:t xml:space="preserve">When we ratify contracts </w:t>
      </w:r>
      <w:r w:rsidRPr="002F2281">
        <w:rPr>
          <w:u w:val="single"/>
        </w:rPr>
        <w:t xml:space="preserve">at one university, </w:t>
      </w:r>
      <w:r w:rsidRPr="00C97219">
        <w:rPr>
          <w:highlight w:val="cyan"/>
          <w:u w:val="single"/>
        </w:rPr>
        <w:t xml:space="preserve">we </w:t>
      </w:r>
      <w:r w:rsidRPr="002F2281">
        <w:rPr>
          <w:u w:val="single"/>
        </w:rPr>
        <w:t xml:space="preserve">almost immediately </w:t>
      </w:r>
      <w:r w:rsidRPr="00C97219">
        <w:rPr>
          <w:highlight w:val="cyan"/>
          <w:u w:val="single"/>
        </w:rPr>
        <w:t>get leads from other</w:t>
      </w:r>
      <w:r w:rsidRPr="002F2281">
        <w:rPr>
          <w:u w:val="single"/>
        </w:rPr>
        <w:t xml:space="preserve"> university </w:t>
      </w:r>
      <w:r w:rsidRPr="00C97219">
        <w:rPr>
          <w:highlight w:val="cyan"/>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C97219">
        <w:rPr>
          <w:highlight w:val="cyan"/>
          <w:u w:val="single"/>
        </w:rPr>
        <w:t>In July</w:t>
      </w:r>
      <w:r w:rsidRPr="00972146">
        <w:rPr>
          <w:u w:val="single"/>
        </w:rPr>
        <w:t xml:space="preserve">, Cornell PhD student Russell Burgett—represented by </w:t>
      </w:r>
      <w:r w:rsidRPr="00C97219">
        <w:rPr>
          <w:highlight w:val="cyan"/>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C97219">
        <w:rPr>
          <w:highlight w:val="cyan"/>
          <w:u w:val="single"/>
        </w:rPr>
        <w:t>that,</w:t>
      </w:r>
      <w:r w:rsidRPr="00972146">
        <w:rPr>
          <w:u w:val="single"/>
        </w:rPr>
        <w:t xml:space="preserve"> if approved</w:t>
      </w:r>
      <w:r w:rsidRPr="00C97219">
        <w:rPr>
          <w:highlight w:val="cyan"/>
          <w:u w:val="single"/>
        </w:rPr>
        <w:t>, could strip</w:t>
      </w:r>
      <w:r w:rsidRPr="00972146">
        <w:rPr>
          <w:u w:val="single"/>
        </w:rPr>
        <w:t xml:space="preserve"> it and similar </w:t>
      </w:r>
      <w:r w:rsidRPr="00C97219">
        <w:rPr>
          <w:highlight w:val="cyan"/>
          <w:u w:val="single"/>
        </w:rPr>
        <w:t>unions of their power</w:t>
      </w:r>
      <w:r w:rsidRPr="00B21ABF">
        <w:t xml:space="preserve">. </w:t>
      </w:r>
      <w:r w:rsidRPr="00C97219">
        <w:rPr>
          <w:highlight w:val="cyan"/>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C97219">
        <w:rPr>
          <w:highlight w:val="cyan"/>
          <w:u w:val="single"/>
        </w:rPr>
        <w:t>once Trump’s nominees are added</w:t>
      </w:r>
      <w:r w:rsidRPr="00972146">
        <w:rPr>
          <w:u w:val="single"/>
        </w:rPr>
        <w:t xml:space="preserve">, sometime in late 2025, the NLRB is </w:t>
      </w:r>
      <w:r w:rsidRPr="00C97219">
        <w:rPr>
          <w:highlight w:val="cyan"/>
          <w:u w:val="single"/>
        </w:rPr>
        <w:t>expected to make its decision</w:t>
      </w:r>
      <w:r w:rsidRPr="00972146">
        <w:rPr>
          <w:u w:val="single"/>
        </w:rPr>
        <w:t xml:space="preserve"> on student-employees </w:t>
      </w:r>
      <w:r w:rsidRPr="00C97219">
        <w:rPr>
          <w:highlight w:val="cyan"/>
          <w:u w:val="single"/>
        </w:rPr>
        <w:t>before the end of the year</w:t>
      </w:r>
      <w:r w:rsidRPr="00B21ABF">
        <w:t xml:space="preserve">. </w:t>
      </w:r>
      <w:r w:rsidRPr="00C97219">
        <w:rPr>
          <w:highlight w:val="cyan"/>
          <w:u w:val="single"/>
        </w:rPr>
        <w:t>The scenario student organizers most worry about is the 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students</w:t>
      </w:r>
      <w:r w:rsidRPr="004C12E8">
        <w:rPr>
          <w:sz w:val="16"/>
        </w:rPr>
        <w:t xml:space="preserve">—including more than two-thirds of doctoral students—teach undergraduate classes. In STEM disciplines, graduate students perform the bulk of the work that helps labs secure research grants. However, </w:t>
      </w:r>
      <w:r w:rsidRPr="00C97219">
        <w:rPr>
          <w:rStyle w:val="StyleUnderline"/>
          <w:highlight w:val="cyan"/>
        </w:rPr>
        <w:t>graduate students</w:t>
      </w:r>
      <w:r w:rsidRPr="004C12E8">
        <w:rPr>
          <w:rStyle w:val="StyleUnderline"/>
        </w:rPr>
        <w:t xml:space="preserve"> still </w:t>
      </w:r>
      <w:r w:rsidRPr="00C97219">
        <w:rPr>
          <w:rStyle w:val="StyleUnderline"/>
          <w:highlight w:val="cyan"/>
        </w:rPr>
        <w:t>struggle with living wages, meager</w:t>
      </w:r>
      <w:r w:rsidRPr="004C12E8">
        <w:rPr>
          <w:rStyle w:val="StyleUnderline"/>
        </w:rPr>
        <w:t xml:space="preserve"> </w:t>
      </w:r>
      <w:r w:rsidRPr="00C97219">
        <w:rPr>
          <w:rStyle w:val="StyleUnderline"/>
          <w:highlight w:val="cyan"/>
        </w:rPr>
        <w:t>benefits, and</w:t>
      </w:r>
      <w:r w:rsidRPr="004C12E8">
        <w:rPr>
          <w:rStyle w:val="StyleUnderline"/>
        </w:rPr>
        <w:t xml:space="preserve"> hostile or </w:t>
      </w:r>
      <w:r w:rsidRPr="00C97219">
        <w:rPr>
          <w:rStyle w:val="StyleUnderline"/>
          <w:highlight w:val="cyan"/>
        </w:rPr>
        <w:t>exploitative treatment</w:t>
      </w:r>
      <w:r w:rsidRPr="004C12E8">
        <w:rPr>
          <w:rStyle w:val="StyleUnderline"/>
        </w:rPr>
        <w:t xml:space="preserve"> that </w:t>
      </w:r>
      <w:r w:rsidRPr="00C97219">
        <w:rPr>
          <w:rStyle w:val="StyleUnderline"/>
          <w:highlight w:val="cyan"/>
        </w:rPr>
        <w:t>threaten their ability to access housing, food, and other basic necessities</w:t>
      </w:r>
      <w:r w:rsidRPr="004C12E8">
        <w:rPr>
          <w:rStyle w:val="StyleUnderline"/>
        </w:rPr>
        <w:t>, and some may even be forced to endure to maintain their student and work status.</w:t>
      </w:r>
      <w:r w:rsidRPr="004C12E8">
        <w:rPr>
          <w:sz w:val="16"/>
        </w:rPr>
        <w:t xml:space="preserve"> Now, as the pandemic and increasingly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C97219">
        <w:rPr>
          <w:rStyle w:val="StyleUnderline"/>
          <w:highlight w:val="cyan"/>
        </w:rPr>
        <w:t>many</w:t>
      </w:r>
      <w:r w:rsidRPr="004C12E8">
        <w:rPr>
          <w:rStyle w:val="StyleUnderline"/>
        </w:rPr>
        <w:t xml:space="preserve"> </w:t>
      </w:r>
      <w:r w:rsidRPr="00D07D4F">
        <w:rPr>
          <w:rStyle w:val="StyleUnderline"/>
        </w:rPr>
        <w:t xml:space="preserve">graduate students </w:t>
      </w:r>
      <w:r w:rsidRPr="00C97219">
        <w:rPr>
          <w:rStyle w:val="StyleUnderline"/>
          <w:highlight w:val="cyan"/>
        </w:rPr>
        <w:t xml:space="preserve">are </w:t>
      </w:r>
      <w:hyperlink r:id="rId10" w:history="1">
        <w:r w:rsidRPr="00C97219">
          <w:rPr>
            <w:rStyle w:val="StyleUnderline"/>
            <w:highlight w:val="cyan"/>
          </w:rPr>
          <w:t>paid at (or only slightly above) poverty level</w:t>
        </w:r>
      </w:hyperlink>
      <w:r w:rsidRPr="004C12E8">
        <w:rPr>
          <w:rStyle w:val="StyleUnderline"/>
        </w:rPr>
        <w:t xml:space="preserve"> </w:t>
      </w:r>
      <w:r w:rsidRPr="00C97219">
        <w:rPr>
          <w:rStyle w:val="StyleUnderline"/>
          <w:highlight w:val="cyan"/>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C97219">
        <w:rPr>
          <w:rStyle w:val="StyleUnderline"/>
          <w:highlight w:val="cyan"/>
        </w:rPr>
        <w:t>barely meet</w:t>
      </w:r>
      <w:r w:rsidRPr="00D07D4F">
        <w:rPr>
          <w:rStyle w:val="StyleUnderline"/>
        </w:rPr>
        <w:t xml:space="preserve">ing the </w:t>
      </w:r>
      <w:r w:rsidRPr="00C97219">
        <w:rPr>
          <w:rStyle w:val="StyleUnderline"/>
          <w:highlight w:val="cyan"/>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C97219">
          <w:rPr>
            <w:rStyle w:val="StyleUnderline"/>
            <w:highlight w:val="cyan"/>
          </w:rPr>
          <w:t>most graduate students are rent-burdened</w:t>
        </w:r>
      </w:hyperlink>
      <w:r w:rsidRPr="00C97219">
        <w:rPr>
          <w:rStyle w:val="StyleUnderline"/>
          <w:highlight w:val="cyan"/>
        </w:rPr>
        <w:t xml:space="preserve">, paying </w:t>
      </w:r>
      <w:r w:rsidRPr="004C12E8">
        <w:rPr>
          <w:rStyle w:val="StyleUnderline"/>
        </w:rPr>
        <w:t xml:space="preserve">significantly </w:t>
      </w:r>
      <w:r w:rsidRPr="00C97219">
        <w:rPr>
          <w:rStyle w:val="StyleUnderline"/>
          <w:highlight w:val="cyan"/>
        </w:rPr>
        <w:t xml:space="preserve">more than one-third of </w:t>
      </w:r>
      <w:r w:rsidRPr="00D07D4F">
        <w:rPr>
          <w:rStyle w:val="StyleUnderline"/>
        </w:rPr>
        <w:t xml:space="preserve">their monthly </w:t>
      </w:r>
      <w:r w:rsidRPr="00C97219">
        <w:rPr>
          <w:rStyle w:val="StyleUnderline"/>
          <w:highlight w:val="cyan"/>
        </w:rPr>
        <w:t xml:space="preserve">income on housing, </w:t>
      </w:r>
      <w:r w:rsidRPr="00D07D4F">
        <w:rPr>
          <w:rStyle w:val="StyleUnderline"/>
        </w:rPr>
        <w:t xml:space="preserve">a situation that can </w:t>
      </w:r>
      <w:r w:rsidRPr="00C97219">
        <w:rPr>
          <w:rStyle w:val="StyleUnderline"/>
          <w:highlight w:val="cyan"/>
        </w:rPr>
        <w:t xml:space="preserve">lead to </w:t>
      </w:r>
      <w:r w:rsidRPr="004C12E8">
        <w:rPr>
          <w:rStyle w:val="StyleUnderline"/>
        </w:rPr>
        <w:t xml:space="preserve">housing instability and </w:t>
      </w:r>
      <w:r w:rsidRPr="00D07D4F">
        <w:rPr>
          <w:rStyle w:val="StyleUnderline"/>
        </w:rPr>
        <w:t xml:space="preserve">possible </w:t>
      </w:r>
      <w:r w:rsidRPr="00C97219">
        <w:rPr>
          <w:rStyle w:val="StyleUnderline"/>
          <w:highlight w:val="cyan"/>
        </w:rPr>
        <w:t>houselessness</w:t>
      </w:r>
      <w:r w:rsidRPr="004C12E8">
        <w:rPr>
          <w:rStyle w:val="StyleUnderline"/>
        </w:rPr>
        <w:t xml:space="preserve">. </w:t>
      </w:r>
      <w:r w:rsidRPr="004C12E8">
        <w:rPr>
          <w:sz w:val="16"/>
        </w:rPr>
        <w:t xml:space="preserve">In addition, a </w:t>
      </w:r>
      <w:r w:rsidRPr="00C97219">
        <w:rPr>
          <w:rStyle w:val="StyleUnderline"/>
          <w:highlight w:val="cyan"/>
        </w:rPr>
        <w:t>graduate</w:t>
      </w:r>
      <w:r w:rsidRPr="004C12E8">
        <w:rPr>
          <w:rStyle w:val="StyleUnderline"/>
        </w:rPr>
        <w:t xml:space="preserve"> student </w:t>
      </w:r>
      <w:r w:rsidRPr="00C97219">
        <w:rPr>
          <w:rStyle w:val="StyleUnderline"/>
          <w:highlight w:val="cyan"/>
        </w:rPr>
        <w:t>survey</w:t>
      </w:r>
      <w:r w:rsidRPr="004C12E8">
        <w:rPr>
          <w:rStyle w:val="StyleUnderline"/>
        </w:rPr>
        <w:t xml:space="preserve"> of students at the University of California found that </w:t>
      </w:r>
      <w:hyperlink r:id="rId13" w:history="1">
        <w:r w:rsidRPr="00C97219">
          <w:rPr>
            <w:rStyle w:val="StyleUnderline"/>
            <w:highlight w:val="cyan"/>
          </w:rPr>
          <w:t xml:space="preserve">25% of them </w:t>
        </w:r>
      </w:hyperlink>
      <w:r w:rsidRPr="00C97219">
        <w:rPr>
          <w:rStyle w:val="StyleUnderline"/>
          <w:highlight w:val="cyan"/>
        </w:rPr>
        <w:t>lack reliable and consistent access to healthy</w:t>
      </w:r>
      <w:r w:rsidRPr="004C12E8">
        <w:rPr>
          <w:rStyle w:val="StyleUnderline"/>
        </w:rPr>
        <w:t xml:space="preserve"> and affordable </w:t>
      </w:r>
      <w:r w:rsidRPr="00C97219">
        <w:rPr>
          <w:rStyle w:val="StyleUnderline"/>
          <w:highlight w:val="cyan"/>
        </w:rPr>
        <w:t xml:space="preserve">food, with rates much higher among Black, Latinx, and Indigenous </w:t>
      </w:r>
      <w:r w:rsidRPr="002F2281">
        <w:rPr>
          <w:rStyle w:val="StyleUnderline"/>
        </w:rPr>
        <w:t xml:space="preserve">graduate </w:t>
      </w:r>
      <w:r w:rsidRPr="00C97219">
        <w:rPr>
          <w:rStyle w:val="StyleUnderline"/>
          <w:highlight w:val="cyan"/>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graduate students discuss how they might apply for food assistance programs in order to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C97219">
        <w:rPr>
          <w:rStyle w:val="StyleUnderline"/>
          <w:highlight w:val="cyan"/>
        </w:rPr>
        <w:t>International students</w:t>
      </w:r>
      <w:r w:rsidRPr="004C12E8">
        <w:rPr>
          <w:rStyle w:val="StyleUnderline"/>
        </w:rPr>
        <w:t xml:space="preserve"> also </w:t>
      </w:r>
      <w:r w:rsidRPr="00C97219">
        <w:rPr>
          <w:rStyle w:val="StyleUnderline"/>
          <w:highlight w:val="cyan"/>
        </w:rPr>
        <w:t>may not apply for public assistance</w:t>
      </w:r>
      <w:r w:rsidRPr="004C12E8">
        <w:rPr>
          <w:rStyle w:val="StyleUnderline"/>
        </w:rPr>
        <w:t xml:space="preserve"> for fear of </w:t>
      </w:r>
      <w:r w:rsidRPr="00C97219">
        <w:rPr>
          <w:rStyle w:val="StyleUnderline"/>
          <w:highlight w:val="cyan"/>
        </w:rPr>
        <w:t>jeopardizing</w:t>
      </w:r>
      <w:r w:rsidRPr="004C12E8">
        <w:rPr>
          <w:rStyle w:val="StyleUnderline"/>
        </w:rPr>
        <w:t xml:space="preserve"> their future </w:t>
      </w:r>
      <w:r w:rsidRPr="00C97219">
        <w:rPr>
          <w:rStyle w:val="StyleUnderline"/>
          <w:highlight w:val="cyan"/>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C97219">
        <w:rPr>
          <w:rStyle w:val="StyleUnderline"/>
          <w:highlight w:val="cyan"/>
        </w:rPr>
        <w:t>stipend</w:t>
      </w:r>
      <w:r w:rsidRPr="004C12E8">
        <w:rPr>
          <w:rStyle w:val="StyleUnderline"/>
        </w:rPr>
        <w:t xml:space="preserve"> barely covers typical living costs, and </w:t>
      </w:r>
      <w:r w:rsidRPr="00C97219">
        <w:rPr>
          <w:rStyle w:val="StyleUnderline"/>
          <w:highlight w:val="cyan"/>
        </w:rPr>
        <w:t>leaves no room for</w:t>
      </w:r>
      <w:r w:rsidRPr="004C12E8">
        <w:rPr>
          <w:rStyle w:val="StyleUnderline"/>
        </w:rPr>
        <w:t xml:space="preserve"> unexpected expenses such as the </w:t>
      </w:r>
      <w:r w:rsidRPr="00C97219">
        <w:rPr>
          <w:rStyle w:val="StyleUnderline"/>
          <w:highlight w:val="cyan"/>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C97219">
        <w:rPr>
          <w:rStyle w:val="StyleUnderline"/>
          <w:highlight w:val="cyan"/>
        </w:rPr>
        <w:t>the student movement has been unable to win major</w:t>
      </w:r>
      <w:r w:rsidRPr="00DA1747">
        <w:rPr>
          <w:rStyle w:val="StyleUnderline"/>
        </w:rPr>
        <w:t xml:space="preserve"> </w:t>
      </w:r>
      <w:r w:rsidRPr="00C97219">
        <w:rPr>
          <w:rStyle w:val="StyleUnderline"/>
          <w:highlight w:val="cyan"/>
        </w:rPr>
        <w:t xml:space="preserve">concessions due to its lack of </w:t>
      </w:r>
      <w:r w:rsidRPr="00DA1747">
        <w:rPr>
          <w:rStyle w:val="StyleUnderline"/>
        </w:rPr>
        <w:t xml:space="preserve">structural </w:t>
      </w:r>
      <w:r w:rsidRPr="00C97219">
        <w:rPr>
          <w:rStyle w:val="StyleUnderline"/>
          <w:highlight w:val="cyan"/>
        </w:rPr>
        <w:t>leverage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C97219">
        <w:rPr>
          <w:rStyle w:val="StyleUnderline"/>
          <w:highlight w:val="cyan"/>
        </w:rPr>
        <w:t>unionizing can</w:t>
      </w:r>
      <w:r w:rsidRPr="00DA1747">
        <w:rPr>
          <w:rStyle w:val="StyleUnderline"/>
        </w:rPr>
        <w:t xml:space="preserve"> help </w:t>
      </w:r>
      <w:r w:rsidRPr="00C97219">
        <w:rPr>
          <w:rStyle w:val="StyleUnderline"/>
          <w:highlight w:val="cyan"/>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C97219">
        <w:rPr>
          <w:rStyle w:val="StyleUnderline"/>
          <w:highlight w:val="cyan"/>
        </w:rPr>
        <w:t xml:space="preserve">increasing </w:t>
      </w:r>
      <w:r w:rsidRPr="00A96175">
        <w:rPr>
          <w:rStyle w:val="StyleUnderline"/>
        </w:rPr>
        <w:t xml:space="preserve">the </w:t>
      </w:r>
      <w:r w:rsidRPr="00C97219">
        <w:rPr>
          <w:rStyle w:val="StyleUnderline"/>
          <w:highlight w:val="cyan"/>
        </w:rPr>
        <w:t>wages</w:t>
      </w:r>
      <w:r w:rsidRPr="00DA1747">
        <w:rPr>
          <w:rStyle w:val="StyleUnderline"/>
        </w:rPr>
        <w:t xml:space="preserve"> for student workers, </w:t>
      </w:r>
      <w:r w:rsidRPr="00A96175">
        <w:rPr>
          <w:rStyle w:val="StyleUnderline"/>
        </w:rPr>
        <w:t xml:space="preserve">unions can </w:t>
      </w:r>
      <w:r w:rsidRPr="00C97219">
        <w:rPr>
          <w:rStyle w:val="StyleUnderline"/>
          <w:highlight w:val="cyan"/>
        </w:rPr>
        <w:t xml:space="preserve">allow students to work fewer hours and afford </w:t>
      </w:r>
      <w:r w:rsidRPr="00DA1747">
        <w:rPr>
          <w:rStyle w:val="StyleUnderline"/>
        </w:rPr>
        <w:t>rent</w:t>
      </w:r>
      <w:r w:rsidRPr="00C97219">
        <w:rPr>
          <w:rStyle w:val="StyleUnderline"/>
          <w:highlight w:val="cyan"/>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C97219">
        <w:rPr>
          <w:rStyle w:val="StyleUnderline"/>
          <w:highlight w:val="cyan"/>
        </w:rPr>
        <w:t>If the</w:t>
      </w:r>
      <w:r w:rsidRPr="00DA1747">
        <w:rPr>
          <w:rStyle w:val="StyleUnderline"/>
        </w:rPr>
        <w:t xml:space="preserve"> student-worker </w:t>
      </w:r>
      <w:r w:rsidRPr="00C97219">
        <w:rPr>
          <w:rStyle w:val="StyleUnderline"/>
          <w:highlight w:val="cyan"/>
        </w:rPr>
        <w:t>union</w:t>
      </w:r>
      <w:r w:rsidRPr="00DA1747">
        <w:rPr>
          <w:rStyle w:val="StyleUnderline"/>
        </w:rPr>
        <w:t xml:space="preserve"> movement </w:t>
      </w:r>
      <w:r w:rsidRPr="00C97219">
        <w:rPr>
          <w:rStyle w:val="StyleUnderline"/>
          <w:highlight w:val="cyan"/>
        </w:rPr>
        <w:t>can continue to spread</w:t>
      </w:r>
      <w:r w:rsidRPr="00DA1747">
        <w:rPr>
          <w:rStyle w:val="StyleUnderline"/>
        </w:rPr>
        <w:t xml:space="preserve"> and coordinate at the national level, </w:t>
      </w:r>
      <w:r w:rsidRPr="00C97219">
        <w:rPr>
          <w:rStyle w:val="StyleUnderline"/>
          <w:highlight w:val="cyan"/>
        </w:rPr>
        <w:t>it could begin to cohere a social base in key positions that</w:t>
      </w:r>
      <w:r w:rsidRPr="00DA1747">
        <w:rPr>
          <w:rStyle w:val="StyleUnderline"/>
        </w:rPr>
        <w:t xml:space="preserve"> could </w:t>
      </w:r>
      <w:r w:rsidRPr="00C97219">
        <w:rPr>
          <w:rStyle w:val="StyleUnderline"/>
          <w:highlight w:val="cyan"/>
        </w:rPr>
        <w:t>pressure universities to</w:t>
      </w:r>
      <w:r w:rsidRPr="00DA1747">
        <w:rPr>
          <w:rStyle w:val="StyleUnderline"/>
        </w:rPr>
        <w:t xml:space="preserve"> </w:t>
      </w:r>
      <w:r w:rsidRPr="00C97219">
        <w:rPr>
          <w:rStyle w:val="StyleUnderline"/>
          <w:highlight w:val="cyan"/>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marketdriven strategies and economic-oriented concerns at what they saw as the exclusion of other academic ideals. In their formulation, the academy was being taken over by corporations, a sentiment sometimes articulated in terms of particular companies: I think unionization is all about the contemporary university. I don’t think that you would have a movement as big as it is now. It didn’t happen back when Wisconsin first organized. </w:t>
      </w:r>
      <w:r w:rsidRPr="00C97219">
        <w:rPr>
          <w:highlight w:val="cyan"/>
          <w:u w:val="single"/>
        </w:rPr>
        <w:t xml:space="preserve">Twenty-five years </w:t>
      </w:r>
      <w:proofErr w:type="gramStart"/>
      <w:r w:rsidRPr="00C97219">
        <w:rPr>
          <w:highlight w:val="cyan"/>
          <w:u w:val="single"/>
        </w:rPr>
        <w:t>ago</w:t>
      </w:r>
      <w:proofErr w:type="gramEnd"/>
      <w:r w:rsidRPr="00C97219">
        <w:rPr>
          <w:highlight w:val="cyan"/>
          <w:u w:val="single"/>
        </w:rPr>
        <w:t xml:space="preserve"> the </w:t>
      </w:r>
      <w:r w:rsidRPr="00A06BD1">
        <w:rPr>
          <w:u w:val="single"/>
        </w:rPr>
        <w:t xml:space="preserve">big </w:t>
      </w:r>
      <w:r w:rsidRPr="00C97219">
        <w:rPr>
          <w:highlight w:val="cyan"/>
          <w:u w:val="single"/>
        </w:rPr>
        <w:t xml:space="preserve">fight was to keep Dow Chemical off campus. </w:t>
      </w:r>
      <w:r w:rsidRPr="00A06BD1">
        <w:rPr>
          <w:u w:val="single"/>
        </w:rPr>
        <w:t xml:space="preserve">But </w:t>
      </w:r>
      <w:r w:rsidRPr="00C97219">
        <w:rPr>
          <w:highlight w:val="cyan"/>
          <w:u w:val="single"/>
        </w:rPr>
        <w:t>today, the campus is Dow Chemical.</w:t>
      </w:r>
      <w:r w:rsidRPr="000873E6">
        <w:t xml:space="preserve"> They’ve recognized that </w:t>
      </w:r>
      <w:r w:rsidRPr="00C97219">
        <w:rPr>
          <w:highlight w:val="cyan"/>
          <w:u w:val="single"/>
        </w:rPr>
        <w:t xml:space="preserve">the way to take the academy was not simply to recruit, but </w:t>
      </w:r>
      <w:r w:rsidRPr="00A06BD1">
        <w:rPr>
          <w:u w:val="single"/>
        </w:rPr>
        <w:t xml:space="preserve">to own, </w:t>
      </w:r>
      <w:r w:rsidRPr="00C97219">
        <w:rPr>
          <w:highlight w:val="cyan"/>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gramStart"/>
      <w:r w:rsidRPr="000873E6">
        <w:t>head quarters</w:t>
      </w:r>
      <w:proofErr w:type="gramEnd"/>
      <w:r w:rsidRPr="000873E6">
        <w:t xml:space="preserve"> for Taco Bell </w:t>
      </w:r>
      <w:proofErr w:type="gramStart"/>
      <w:r w:rsidRPr="000873E6">
        <w:t>is</w:t>
      </w:r>
      <w:proofErr w:type="gramEnd"/>
      <w:r w:rsidRPr="000873E6">
        <w:t xml:space="preserve"> in Irvine and at the School of Management </w:t>
      </w:r>
      <w:r w:rsidRPr="00C97219">
        <w:rPr>
          <w:highlight w:val="cyan"/>
          <w:u w:val="single"/>
        </w:rPr>
        <w:t>at UC Irvine there are</w:t>
      </w:r>
      <w:r w:rsidRPr="000873E6">
        <w:t xml:space="preserve"> </w:t>
      </w:r>
      <w:proofErr w:type="gramStart"/>
      <w:r w:rsidRPr="000873E6">
        <w:t xml:space="preserve">actually </w:t>
      </w:r>
      <w:r w:rsidRPr="00C97219">
        <w:rPr>
          <w:highlight w:val="cyan"/>
          <w:u w:val="single"/>
        </w:rPr>
        <w:t>Taco</w:t>
      </w:r>
      <w:proofErr w:type="gramEnd"/>
      <w:r w:rsidRPr="00C97219">
        <w:rPr>
          <w:highlight w:val="cyan"/>
          <w:u w:val="single"/>
        </w:rPr>
        <w:t xml:space="preserve"> Bell professorships</w:t>
      </w:r>
      <w:r w:rsidRPr="000873E6">
        <w:t xml:space="preserve">. It sounds pretty absurd but the faculty actually put this on their business cards. . . . It’s certainly true that the university is more corporatized, but there are a lot of organizations trying to bring greater corporate consciousness to the academy. And </w:t>
      </w:r>
      <w:r w:rsidRPr="00C97219">
        <w:rPr>
          <w:highlight w:val="cyan"/>
          <w:u w:val="single"/>
        </w:rPr>
        <w:t>the graduate student union</w:t>
      </w:r>
      <w:r w:rsidRPr="000873E6">
        <w:t xml:space="preserve"> I think </w:t>
      </w:r>
      <w:r w:rsidRPr="00C97219">
        <w:rPr>
          <w:highlight w:val="cyan"/>
          <w:u w:val="single"/>
        </w:rPr>
        <w:t>is on the forefront of creating</w:t>
      </w:r>
      <w:r w:rsidRPr="000873E6">
        <w:t xml:space="preserve"> increased </w:t>
      </w:r>
      <w:r w:rsidRPr="00C97219">
        <w:rPr>
          <w:highlight w:val="cyan"/>
          <w:u w:val="single"/>
        </w:rPr>
        <w:t>consciousness</w:t>
      </w:r>
      <w:r w:rsidRPr="000873E6">
        <w:t>—a consciousness that management is organized and therefore labor should organize as well. (Member AGSE/UAW Local 2865, UCLA/University of California) As the preceding quote suggests, graduate organizers saw unionization as a response to, not a cause of,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C97219">
        <w:rPr>
          <w:highlight w:val="cyan"/>
          <w:u w:val="single"/>
        </w:rPr>
        <w:t xml:space="preserve">aware of the increasing corporate logic of the academy </w:t>
      </w:r>
      <w:r w:rsidRPr="000873E6">
        <w:rPr>
          <w:u w:val="single"/>
        </w:rPr>
        <w:t>and of capital</w:t>
      </w:r>
      <w:r w:rsidRPr="000873E6">
        <w:t xml:space="preserve"> being the dominant logic, of </w:t>
      </w:r>
      <w:r w:rsidRPr="00C97219">
        <w:rPr>
          <w:highlight w:val="cyan"/>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corporatized, especially in terms of human workers being seen as resources and the goal to maximize them as resources. I see them acting more and more like business enterprises and less as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as a consequence of increased concern for student rights. I think universities are running more and more like corporations. The university attempts to class bait the unions. They did in our case, by saying, ‘This is a university not an assembly line, why do you want to have this corporate relationship with us?’ It really rang hollow. And over and over teaching assistants stood up to the administration at UC Berkeley. I remember a meeting with Chancellor Berdhal. I remember him saying that, ‘It’s really ironic that we’re meeting in the shadows of Sproul Plaza where Mario Savio critiqued the corporatization of the university. I think it’s really ironic you students</w:t>
      </w:r>
      <w:r>
        <w:t xml:space="preserve"> </w:t>
      </w:r>
      <w:r w:rsidRPr="000873E6">
        <w:t xml:space="preserve">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A number of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have to ask the question why did mobilization work this time. And I don’t know. Maybe if unions had tried systematically years before it might have worked then. But the new economy and the changing workforce makes it really easy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to a large extent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C97219">
        <w:rPr>
          <w:highlight w:val="cyan"/>
          <w:u w:val="single"/>
        </w:rPr>
        <w:t>NYU</w:t>
      </w:r>
      <w:r w:rsidRPr="00614C7E">
        <w:rPr>
          <w:u w:val="single"/>
        </w:rPr>
        <w:t xml:space="preserve"> has </w:t>
      </w:r>
      <w:r w:rsidRPr="00C97219">
        <w:rPr>
          <w:highlight w:val="cyan"/>
          <w:u w:val="single"/>
        </w:rPr>
        <w:t xml:space="preserve">repositioned itself </w:t>
      </w:r>
      <w:r w:rsidRPr="00614C7E">
        <w:rPr>
          <w:u w:val="single"/>
        </w:rPr>
        <w:t xml:space="preserve">as the global university, through global </w:t>
      </w:r>
      <w:r w:rsidRPr="00C97219">
        <w:rPr>
          <w:highlight w:val="cyan"/>
          <w:u w:val="single"/>
        </w:rPr>
        <w:t>real estate</w:t>
      </w:r>
      <w:r w:rsidRPr="00614C7E">
        <w:rPr>
          <w:u w:val="single"/>
        </w:rPr>
        <w:t xml:space="preserve">, global </w:t>
      </w:r>
      <w:r w:rsidRPr="00C97219">
        <w:rPr>
          <w:highlight w:val="cyan"/>
          <w:u w:val="single"/>
        </w:rPr>
        <w:t xml:space="preserve">media, and </w:t>
      </w:r>
      <w:r w:rsidRPr="00614C7E">
        <w:rPr>
          <w:u w:val="single"/>
        </w:rPr>
        <w:t xml:space="preserve">global </w:t>
      </w:r>
      <w:r w:rsidRPr="00C97219">
        <w:rPr>
          <w:highlight w:val="cyan"/>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C97219">
        <w:rPr>
          <w:highlight w:val="cyan"/>
          <w:u w:val="single"/>
        </w:rPr>
        <w:t>corporate education,</w:t>
      </w:r>
      <w:r w:rsidRPr="00A06BD1">
        <w:rPr>
          <w:u w:val="single"/>
        </w:rPr>
        <w:t xml:space="preserve"> and changes in the workplace, </w:t>
      </w:r>
      <w:r w:rsidRPr="00C97219">
        <w:rPr>
          <w:highlight w:val="cyan"/>
          <w:u w:val="single"/>
        </w:rPr>
        <w:t>changes</w:t>
      </w:r>
      <w:r w:rsidRPr="00A06BD1">
        <w:rPr>
          <w:u w:val="single"/>
        </w:rPr>
        <w:t xml:space="preserve"> in </w:t>
      </w:r>
      <w:r w:rsidRPr="00C97219">
        <w:rPr>
          <w:highlight w:val="cyan"/>
          <w:u w:val="single"/>
        </w:rPr>
        <w:t>how we relate to each other</w:t>
      </w:r>
      <w:r w:rsidRPr="000873E6">
        <w:t xml:space="preserve">. . . . We see massive amounts of private funding for research. Now, maybe it’s been there all along, but it seems like this has intensified in the past 25, 30 years. . . . We see more students and less full-time faculty, more part-timers, and they are in charge of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C97219">
        <w:rPr>
          <w:highlight w:val="cyan"/>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C97219">
        <w:rPr>
          <w:highlight w:val="cyan"/>
          <w:u w:val="single"/>
        </w:rPr>
        <w:t>free funds for research</w:t>
      </w:r>
      <w:r w:rsidRPr="000873E6">
        <w:rPr>
          <w:u w:val="single"/>
        </w:rPr>
        <w:t xml:space="preserve"> and development activities </w:t>
      </w:r>
      <w:r w:rsidRPr="00C97219">
        <w:rPr>
          <w:highlight w:val="cyan"/>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C97219">
        <w:rPr>
          <w:highlight w:val="cyan"/>
          <w:u w:val="single"/>
        </w:rPr>
        <w:t>the center of a radical campus critique of globalization rests</w:t>
      </w:r>
      <w:r w:rsidRPr="000873E6">
        <w:t xml:space="preserve"> not </w:t>
      </w:r>
      <w:r w:rsidRPr="00C97219">
        <w:rPr>
          <w:highlight w:val="cyan"/>
          <w:u w:val="single"/>
        </w:rPr>
        <w:t>with</w:t>
      </w:r>
      <w:r w:rsidRPr="00A06BD1">
        <w:rPr>
          <w:u w:val="single"/>
        </w:rPr>
        <w:t xml:space="preserve"> </w:t>
      </w:r>
      <w:r w:rsidRPr="000873E6">
        <w:t xml:space="preserve">graduate employee unions, but with </w:t>
      </w:r>
      <w:r w:rsidRPr="00C97219">
        <w:rPr>
          <w:highlight w:val="cyan"/>
          <w:u w:val="single"/>
        </w:rPr>
        <w:t>the undergraduate antisweatshop movement</w:t>
      </w:r>
      <w:r w:rsidRPr="000873E6">
        <w:t xml:space="preserve">. One graduate organizer in particular stressed the key role undergraduates have played in challenging multinational enterprises and raising awareness about workers’ rights around the world. Several stated that the antisweatshop movement had been </w:t>
      </w:r>
      <w:r w:rsidRPr="00C97219">
        <w:rPr>
          <w:highlight w:val="cyan"/>
          <w:u w:val="single"/>
        </w:rPr>
        <w:t>instrumental in orienting</w:t>
      </w:r>
      <w:r w:rsidRPr="00A06BD1">
        <w:rPr>
          <w:u w:val="single"/>
        </w:rPr>
        <w:t xml:space="preserve"> </w:t>
      </w:r>
      <w:r w:rsidRPr="000873E6">
        <w:t xml:space="preserve">some </w:t>
      </w:r>
      <w:r w:rsidRPr="00C97219">
        <w:rPr>
          <w:highlight w:val="cyan"/>
          <w:u w:val="single"/>
        </w:rPr>
        <w:t>graduate union organizers</w:t>
      </w:r>
      <w:r w:rsidRPr="000873E6">
        <w:t xml:space="preserve"> to the effects of globalization. “The antisweatshop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C97219">
        <w:rPr>
          <w:highlight w:val="cyan"/>
          <w:u w:val="single"/>
        </w:rPr>
        <w:t>increasingly economic-driven strategies of universities seek</w:t>
      </w:r>
      <w:r w:rsidRPr="000873E6">
        <w:rPr>
          <w:u w:val="single"/>
        </w:rPr>
        <w:t>ing</w:t>
      </w:r>
      <w:r w:rsidRPr="00C97219">
        <w:rPr>
          <w:highlight w:val="cyan"/>
          <w:u w:val="single"/>
        </w:rPr>
        <w:t xml:space="preserve"> to maintain</w:t>
      </w:r>
      <w:r w:rsidRPr="000873E6">
        <w:rPr>
          <w:u w:val="single"/>
        </w:rPr>
        <w:t xml:space="preserve"> and/or advance their competitiveness within </w:t>
      </w:r>
      <w:r w:rsidRPr="00C97219">
        <w:rPr>
          <w:highlight w:val="cyan"/>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r w:rsidRPr="00C97219">
        <w:rPr>
          <w:highlight w:val="cyan"/>
          <w:u w:val="single"/>
        </w:rPr>
        <w:t>devaluing</w:t>
      </w:r>
      <w:r w:rsidRPr="00A06BD1">
        <w:rPr>
          <w:u w:val="single"/>
        </w:rPr>
        <w:t xml:space="preserve"> </w:t>
      </w:r>
      <w:r w:rsidRPr="000873E6">
        <w:t xml:space="preserve">of </w:t>
      </w:r>
      <w:r w:rsidRPr="00C97219">
        <w:rPr>
          <w:highlight w:val="cyan"/>
          <w:u w:val="single"/>
        </w:rPr>
        <w:t>undergraduate education</w:t>
      </w:r>
      <w:r>
        <w:rPr>
          <w:u w:val="single"/>
        </w:rPr>
        <w:t xml:space="preserve">. </w:t>
      </w:r>
      <w:r w:rsidRPr="00644148">
        <w:t xml:space="preserve">Promotion of a Corporate Management Culture Several graduate organizers expressed the belief that </w:t>
      </w:r>
      <w:r w:rsidRPr="00C97219">
        <w:rPr>
          <w:highlight w:val="cyan"/>
          <w:u w:val="single"/>
        </w:rPr>
        <w:t>unionization</w:t>
      </w:r>
      <w:r w:rsidRPr="00644148">
        <w:t xml:space="preserve"> in many ways has </w:t>
      </w:r>
      <w:r w:rsidRPr="00C97219">
        <w:rPr>
          <w:highlight w:val="cyan"/>
          <w:u w:val="single"/>
        </w:rPr>
        <w:t xml:space="preserve">served as a catalyst for </w:t>
      </w:r>
      <w:r w:rsidRPr="00C97219">
        <w:rPr>
          <w:highlight w:val="cyan"/>
        </w:rPr>
        <w:t>heightening awareness about</w:t>
      </w:r>
      <w:r w:rsidRPr="00644148">
        <w:t xml:space="preserve"> corporatization in the academy. In their eyes, it has enabled graduate students to see the </w:t>
      </w:r>
      <w:r w:rsidRPr="00C97219">
        <w:rPr>
          <w:highlight w:val="cyan"/>
          <w:u w:val="single"/>
        </w:rPr>
        <w:t>exploitation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C97219">
        <w:rPr>
          <w:highlight w:val="cyan"/>
          <w:u w:val="single"/>
        </w:rPr>
        <w:t>the mythology of the ivory tower is</w:t>
      </w:r>
      <w:r w:rsidRPr="00644148">
        <w:t xml:space="preserve"> that—</w:t>
      </w:r>
      <w:r w:rsidRPr="00C97219">
        <w:rPr>
          <w:highlight w:val="cyan"/>
          <w:u w:val="single"/>
        </w:rPr>
        <w:t>a mythology</w:t>
      </w:r>
      <w:r w:rsidRPr="00644148">
        <w:t xml:space="preserve">. The fact is that </w:t>
      </w:r>
      <w:r w:rsidRPr="00C97219">
        <w:rPr>
          <w:highlight w:val="cyan"/>
          <w:u w:val="single"/>
        </w:rPr>
        <w:t>the university has become a business enterprise</w:t>
      </w:r>
      <w:r w:rsidRPr="00644148">
        <w:t xml:space="preserve">. Universities have learned a great deal from the business world and are doing a variety of corporate-kinds of things to compete, and in this sense they are employers. It’s easier to see oneself as a cog in the wheel, as an employee, potentially exploitable, when you see the university as a corporation. You see the steady decrease of full-time employment and so you see your chance of getting a full-time position as something quite slim. And that </w:t>
      </w:r>
      <w:r w:rsidRPr="00C97219">
        <w:rPr>
          <w:highlight w:val="cyan"/>
          <w:u w:val="single"/>
        </w:rPr>
        <w:t>most</w:t>
      </w:r>
      <w:r w:rsidRPr="00644148">
        <w:t xml:space="preserve"> of us are going to </w:t>
      </w:r>
      <w:r w:rsidRPr="00C97219">
        <w:rPr>
          <w:highlight w:val="cyan"/>
          <w:u w:val="single"/>
        </w:rPr>
        <w:t>have to piece together 2-3 jobs without benefits just to survive</w:t>
      </w:r>
      <w:r w:rsidRPr="00644148">
        <w:t>. When we look at this trend, then it seems to leave little option but to unionize. We’re getting the point about unionizing. (Member GSOC/UAW Local 2110, NYU)</w:t>
      </w:r>
    </w:p>
    <w:p w14:paraId="21943BFF" w14:textId="77777777" w:rsidR="006E1444" w:rsidRDefault="006E1444" w:rsidP="006E1444">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4ECE7655" w14:textId="77777777" w:rsidR="006E1444" w:rsidRPr="00633339" w:rsidRDefault="006E1444" w:rsidP="006E1444">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619E8CC5" w14:textId="77777777" w:rsidR="006E1444" w:rsidRPr="00633339" w:rsidRDefault="006E1444" w:rsidP="006E1444">
      <w:r w:rsidRPr="00C97219">
        <w:rPr>
          <w:highlight w:val="cyan"/>
          <w:u w:val="single"/>
        </w:rPr>
        <w:t xml:space="preserve">KU and KBOR </w:t>
      </w:r>
      <w:r w:rsidRPr="00633339">
        <w:rPr>
          <w:u w:val="single"/>
        </w:rPr>
        <w:t xml:space="preserve">have </w:t>
      </w:r>
      <w:r w:rsidRPr="00C97219">
        <w:rPr>
          <w:highlight w:val="cyan"/>
          <w:u w:val="single"/>
        </w:rPr>
        <w:t>acted illegally</w:t>
      </w:r>
      <w:r w:rsidRPr="00633339">
        <w:rPr>
          <w:u w:val="single"/>
        </w:rPr>
        <w:t xml:space="preserve"> by</w:t>
      </w:r>
      <w:r w:rsidRPr="00C97219">
        <w:rPr>
          <w:highlight w:val="cyan"/>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C97219">
        <w:rPr>
          <w:highlight w:val="cyan"/>
          <w:u w:val="single"/>
        </w:rPr>
        <w:t xml:space="preserve">state employees </w:t>
      </w:r>
      <w:r w:rsidRPr="00633339">
        <w:rPr>
          <w:u w:val="single"/>
        </w:rPr>
        <w:t xml:space="preserve">protected </w:t>
      </w:r>
      <w:r w:rsidRPr="00C97219">
        <w:rPr>
          <w:highlight w:val="cyan"/>
          <w:u w:val="single"/>
        </w:rPr>
        <w:t>under the Public Employer-Employee Relations Act</w:t>
      </w:r>
      <w:r w:rsidRPr="00633339">
        <w:rPr>
          <w:u w:val="single"/>
        </w:rPr>
        <w:t xml:space="preserve"> (PEERA), which is overseen by the Public Employee Relations Board (PERB), GTAs </w:t>
      </w:r>
      <w:r w:rsidRPr="00C97219">
        <w:rPr>
          <w:highlight w:val="cyan"/>
          <w:u w:val="single"/>
        </w:rPr>
        <w:t xml:space="preserve">are protected against </w:t>
      </w:r>
      <w:r w:rsidRPr="00633339">
        <w:rPr>
          <w:u w:val="single"/>
        </w:rPr>
        <w:t xml:space="preserve">these </w:t>
      </w:r>
      <w:r w:rsidRPr="00C97219">
        <w:rPr>
          <w:highlight w:val="cyan"/>
          <w:u w:val="single"/>
        </w:rPr>
        <w:t>unilateral contracts</w:t>
      </w:r>
      <w:r w:rsidRPr="00633339">
        <w:t xml:space="preserve"> over multiple years.</w:t>
      </w:r>
    </w:p>
    <w:p w14:paraId="1A8B3F01" w14:textId="77777777" w:rsidR="006E1444" w:rsidRDefault="006E1444" w:rsidP="006E1444">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C97219">
        <w:rPr>
          <w:highlight w:val="cyan"/>
          <w:u w:val="single"/>
        </w:rPr>
        <w:t>Over the past two years, KU has made no effort to negotiate with GTAC</w:t>
      </w:r>
      <w:r w:rsidRPr="00633339">
        <w:t xml:space="preserve"> despite our best efforts to meet in good faith. Consequently, GTAC has taken action by filing this complaint to stop the imposition of these unilateral contracts.</w:t>
      </w:r>
    </w:p>
    <w:p w14:paraId="6E2EAA17" w14:textId="3D48881F" w:rsidR="00D14C38" w:rsidRDefault="00D14C38" w:rsidP="00D14C38">
      <w:pPr>
        <w:pStyle w:val="Heading4"/>
      </w:pPr>
      <w:r>
        <w:t>The work of graduate students is increasingly professionalized, giving increased bargaining power.</w:t>
      </w:r>
    </w:p>
    <w:p w14:paraId="1349F412" w14:textId="77777777" w:rsidR="00D14C38" w:rsidRPr="00C21927" w:rsidRDefault="00D14C38" w:rsidP="00D14C38">
      <w:r w:rsidRPr="00F44C3A">
        <w:rPr>
          <w:rStyle w:val="Style13ptBold"/>
        </w:rPr>
        <w:t>Rhoads and Rhoades 2005</w:t>
      </w:r>
      <w:r>
        <w:rPr>
          <w:rStyle w:val="Style13ptBold"/>
        </w:rPr>
        <w:t>,</w:t>
      </w:r>
      <w:r w:rsidRPr="00F44C3A">
        <w:rPr>
          <w:rStyle w:val="Style13ptBold"/>
        </w:rPr>
        <w:t xml:space="preserve"> </w:t>
      </w:r>
      <w:r>
        <w:t>*P</w:t>
      </w:r>
      <w:r w:rsidRPr="002401E1">
        <w:t xml:space="preserve">rofessor, Graduate School of Education &amp; Information Studies, University of California Los Angeles. </w:t>
      </w:r>
      <w:r>
        <w:t>**Pr</w:t>
      </w:r>
      <w:r w:rsidRPr="002401E1">
        <w:t>ofessor, Center for the Study of Higher Education, University of Arizona.</w:t>
      </w:r>
      <w:r>
        <w:t xml:space="preserve"> (</w:t>
      </w:r>
      <w:r w:rsidRPr="00E3447B">
        <w:t>*</w:t>
      </w:r>
      <w:r w:rsidRPr="002401E1">
        <w:t>Robert A</w:t>
      </w:r>
      <w:r>
        <w:t>., **Gary,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SS:/)</w:t>
      </w:r>
      <w:hyperlink r:id="rId22" w:history="1">
        <w:r w:rsidRPr="00363D27">
          <w:rPr>
            <w:rStyle w:val="Hyperlink"/>
          </w:rPr>
          <w:t>https://doi.org/10.1080/00221546.2005.11772282</w:t>
        </w:r>
      </w:hyperlink>
    </w:p>
    <w:p w14:paraId="17251FD2" w14:textId="77777777" w:rsidR="00D14C38" w:rsidRDefault="00D14C38" w:rsidP="00D14C38">
      <w:r w:rsidRPr="00C21927">
        <w:t xml:space="preserve">Although the issue of labor costs is significant, we think there is a much larger issue lurking beneath the surface of graduate student unionization. That issue is </w:t>
      </w:r>
      <w:r w:rsidRPr="00C97219">
        <w:rPr>
          <w:highlight w:val="cyan"/>
          <w:u w:val="single"/>
        </w:rPr>
        <w:t>the relationship between</w:t>
      </w:r>
      <w:r w:rsidRPr="00C21927">
        <w:t xml:space="preserve"> </w:t>
      </w:r>
      <w:r w:rsidRPr="00C97219">
        <w:rPr>
          <w:highlight w:val="cyan"/>
          <w:u w:val="single"/>
        </w:rPr>
        <w:t>on</w:t>
      </w:r>
      <w:r w:rsidRPr="00C21927">
        <w:rPr>
          <w:u w:val="single"/>
        </w:rPr>
        <w:t xml:space="preserve"> </w:t>
      </w:r>
      <w:r w:rsidRPr="00C21927">
        <w:t xml:space="preserve">the </w:t>
      </w:r>
      <w:r w:rsidRPr="00C97219">
        <w:rPr>
          <w:highlight w:val="cyan"/>
          <w:u w:val="single"/>
        </w:rPr>
        <w:t>one hand, knowledge construction and transference</w:t>
      </w:r>
      <w:r w:rsidRPr="00C21927">
        <w:t xml:space="preserve">, which represents the work of graduate students and faculty, </w:t>
      </w:r>
      <w:r w:rsidRPr="00C97219">
        <w:rPr>
          <w:highlight w:val="cyan"/>
          <w:u w:val="single"/>
        </w:rPr>
        <w:t>and on the other hand,</w:t>
      </w:r>
      <w:r w:rsidRPr="00C21927">
        <w:t xml:space="preserve"> the </w:t>
      </w:r>
      <w:r w:rsidRPr="00C97219">
        <w:rPr>
          <w:highlight w:val="cyan"/>
        </w:rPr>
        <w:t>operational/ administrative</w:t>
      </w:r>
      <w:r w:rsidRPr="00C21927">
        <w:t xml:space="preserve"> side of university life. In this regard, graduate employee unionization </w:t>
      </w:r>
      <w:r w:rsidRPr="00C97219">
        <w:rPr>
          <w:highlight w:val="cyan"/>
          <w:u w:val="single"/>
        </w:rPr>
        <w:t>clarifies a general pattern in the academy</w:t>
      </w:r>
      <w:r w:rsidRPr="00C21927">
        <w:t xml:space="preserve">—the increasing distance between knowledge workers and managers and the increasing control of the former by the latter. </w:t>
      </w:r>
      <w:r w:rsidRPr="00C97219">
        <w:rPr>
          <w:highlight w:val="cyan"/>
          <w:u w:val="single"/>
        </w:rPr>
        <w:t>More and more, faculty are managed professionals</w:t>
      </w:r>
      <w:r w:rsidRPr="00C21927">
        <w:t xml:space="preserve"> (Rhoades, 1998). Now, graduate unionization makes explicit the reality that </w:t>
      </w:r>
      <w:r w:rsidRPr="00C97219">
        <w:rPr>
          <w:highlight w:val="cyan"/>
          <w:u w:val="single"/>
        </w:rPr>
        <w:t>graduate students are also a resource to be managed and potentially exploited</w:t>
      </w:r>
      <w:r w:rsidRPr="00C21927">
        <w:t>. Given that today’s graduate students are tomorrow’s faculty, what can we expect in the coming years as larger numbers of graduate students are socialized to the professorate while members of a graduate employee union? How will this impact their orientation to the organization, its administration, and faculty unions?</w:t>
      </w:r>
      <w:r>
        <w:t xml:space="preserve"> </w:t>
      </w:r>
      <w:r w:rsidRPr="00C21927">
        <w:t>As research universities increasingly embrace academic capitalism, new class issues and identities emerge. In effect, the shift to a more corporate model of the academy is likely to produce a clearer delineation of manager and worker, with graduate students pushed toward embracing identities as workers. At least this is one possible reading. An alternative reading speaks to emerging realities that are more postindustrial than industrial, more fluid and polyvalent than fixed and dichotomous. Arguably, what graduate employee unionization brings out into the open is the extent to which significant boundaries have become blurred in the post-industrial university. With corporatization in the academy has come, more than ever, a blurring of boundaries between public and private worlds and practices, between not-for-profit and for-profit</w:t>
      </w:r>
      <w:r>
        <w:t xml:space="preserve"> </w:t>
      </w:r>
      <w:r w:rsidRPr="00C21927">
        <w:t xml:space="preserve">settings and activities. In some ways, we can see this phenomenon encapsulated and inscribed in the lives of </w:t>
      </w:r>
      <w:r w:rsidRPr="00C97219">
        <w:rPr>
          <w:highlight w:val="cyan"/>
          <w:u w:val="single"/>
        </w:rPr>
        <w:t>graduate employees.</w:t>
      </w:r>
      <w:r w:rsidRPr="00C21927">
        <w:t xml:space="preserve"> They </w:t>
      </w:r>
      <w:r w:rsidRPr="00C97219">
        <w:rPr>
          <w:highlight w:val="cyan"/>
          <w:u w:val="single"/>
        </w:rPr>
        <w:t xml:space="preserve">are not just customers, paying for educational </w:t>
      </w:r>
      <w:r w:rsidRPr="00C97219">
        <w:rPr>
          <w:highlight w:val="cyan"/>
        </w:rPr>
        <w:t>services, or apprentices</w:t>
      </w:r>
      <w:r w:rsidRPr="00C21927">
        <w:t xml:space="preserve"> learning how to perform certain services;</w:t>
      </w:r>
      <w:r w:rsidRPr="00C21927">
        <w:rPr>
          <w:u w:val="single"/>
        </w:rPr>
        <w:t xml:space="preserve"> </w:t>
      </w:r>
      <w:r w:rsidRPr="00C97219">
        <w:rPr>
          <w:highlight w:val="cyan"/>
          <w:u w:val="single"/>
        </w:rPr>
        <w:t>they</w:t>
      </w:r>
      <w:r w:rsidRPr="00C21927">
        <w:rPr>
          <w:u w:val="single"/>
        </w:rPr>
        <w:t xml:space="preserve"> are also employees who </w:t>
      </w:r>
      <w:r w:rsidRPr="00C97219">
        <w:rPr>
          <w:highlight w:val="cyan"/>
          <w:u w:val="single"/>
        </w:rPr>
        <w:t>provide educational services and produce academic work</w:t>
      </w:r>
      <w:r w:rsidRPr="00C21927">
        <w:t xml:space="preserve">. And in a post-industrial world that focuses on consumption to the exclusion of all else, the graduate employee unions bring back to center stage the fact that </w:t>
      </w:r>
      <w:r w:rsidRPr="00C97219">
        <w:rPr>
          <w:highlight w:val="cyan"/>
          <w:u w:val="single"/>
        </w:rPr>
        <w:t xml:space="preserve">people are not just consumers, </w:t>
      </w:r>
      <w:r w:rsidRPr="00C21927">
        <w:rPr>
          <w:u w:val="single"/>
        </w:rPr>
        <w:t xml:space="preserve">but </w:t>
      </w:r>
      <w:r w:rsidRPr="00C97219">
        <w:rPr>
          <w:highlight w:val="cyan"/>
          <w:u w:val="single"/>
        </w:rPr>
        <w:t>they are employees, workers, and producers as well</w:t>
      </w:r>
      <w:r w:rsidRPr="00C21927">
        <w:t>. What remains is to move beyond a corporate model based on a totalizing and globalizing exploitation of academic work for short-term economic value, to develop a forward-looking alternative construction of a global university concentrated on more than the pursuit of new revenues.</w:t>
      </w:r>
    </w:p>
    <w:p w14:paraId="28015AE9" w14:textId="77777777" w:rsidR="00D14C38" w:rsidRDefault="00D14C38" w:rsidP="006E1444"/>
    <w:p w14:paraId="11AB911B" w14:textId="77777777" w:rsidR="00E7568C" w:rsidRDefault="00E7568C" w:rsidP="00E7568C">
      <w:pPr>
        <w:pStyle w:val="Heading4"/>
      </w:pPr>
      <w:r>
        <w:t>Student Workers Unions bridge the gap between the working proletariat and the intellectual, generating community bonds.</w:t>
      </w:r>
    </w:p>
    <w:p w14:paraId="7DEA8143" w14:textId="77777777" w:rsidR="00E7568C" w:rsidRDefault="00E7568C" w:rsidP="00E7568C">
      <w:r w:rsidRPr="008A4E1B">
        <w:rPr>
          <w:rStyle w:val="Style13ptBold"/>
        </w:rPr>
        <w:t>Ikebe and Hosmstrom-Smith 14</w:t>
      </w:r>
      <w:r>
        <w:t>. Political sociology, political economy, labor, can comparative-historical researchers. (Shannona and Alexandria, 2013, “</w:t>
      </w:r>
      <w:r w:rsidRPr="00793E63">
        <w:t>Union Democracy, Student Labor, And The Fight For Public Education</w:t>
      </w:r>
      <w:r>
        <w:t xml:space="preserve">”, Berkely Journal of Sociology Vol 58 pp. 42-50, SS:/ ) </w:t>
      </w:r>
      <w:hyperlink r:id="rId23" w:history="1">
        <w:r w:rsidRPr="00935273">
          <w:rPr>
            <w:rStyle w:val="Hyperlink"/>
          </w:rPr>
          <w:t>https://www.jstor.org/stable/pdf/24583213.pdf</w:t>
        </w:r>
      </w:hyperlink>
      <w:r>
        <w:t xml:space="preserve"> </w:t>
      </w:r>
    </w:p>
    <w:p w14:paraId="286DD9FB" w14:textId="77777777" w:rsidR="00E7568C" w:rsidRDefault="00E7568C" w:rsidP="00E7568C">
      <w:pPr>
        <w:rPr>
          <w:u w:val="single"/>
        </w:rPr>
      </w:pPr>
      <w:r w:rsidRPr="00F75968">
        <w:t xml:space="preserve">In recent years, </w:t>
      </w:r>
      <w:r w:rsidRPr="00956F73">
        <w:rPr>
          <w:u w:val="single"/>
        </w:rPr>
        <w:t>cutbacks at California's premier public university system</w:t>
      </w:r>
      <w:r w:rsidRPr="00F75968">
        <w:t xml:space="preserve">, the University of California (UC), </w:t>
      </w:r>
      <w:r w:rsidRPr="00956F73">
        <w:rPr>
          <w:u w:val="single"/>
        </w:rPr>
        <w:t xml:space="preserve">have dealt a devastating blow to students and UC workers, spawning a fierce resistance struggle across the state. </w:t>
      </w:r>
      <w:r w:rsidRPr="00E7568C">
        <w:rPr>
          <w:u w:val="single"/>
        </w:rPr>
        <w:t>As students have joined together to fight tuition hikes, degraded learning conditions, and undemocratic decision making, labor unions representing UC workers have played an important role</w:t>
      </w:r>
      <w:r w:rsidRPr="00E7568C">
        <w:t>.</w:t>
      </w:r>
      <w:r w:rsidRPr="00F75968">
        <w:t xml:space="preserve"> In particular, </w:t>
      </w:r>
      <w:r w:rsidRPr="00C97219">
        <w:rPr>
          <w:highlight w:val="cyan"/>
          <w:u w:val="single"/>
        </w:rPr>
        <w:t>radical social movement unionism among academic workers</w:t>
      </w:r>
      <w:r w:rsidRPr="00F75968">
        <w:t xml:space="preserve"> represented by the UAW (United Auto Workers) </w:t>
      </w:r>
      <w:r w:rsidRPr="00C97219">
        <w:rPr>
          <w:highlight w:val="cyan"/>
          <w:u w:val="single"/>
        </w:rPr>
        <w:t>provides a model for connecting labor struggles with the fight to defend public goods.</w:t>
      </w:r>
      <w:r w:rsidRPr="00F75968">
        <w:t xml:space="preserve">1 We contend that </w:t>
      </w:r>
      <w:r w:rsidRPr="00C97219">
        <w:rPr>
          <w:highlight w:val="cyan"/>
          <w:u w:val="single"/>
        </w:rPr>
        <w:t xml:space="preserve">the increasing proletarianization of academic labor has the potential to break down the </w:t>
      </w:r>
      <w:r w:rsidRPr="009A0242">
        <w:rPr>
          <w:u w:val="single"/>
        </w:rPr>
        <w:t xml:space="preserve">age-old separation on the Left </w:t>
      </w:r>
      <w:r w:rsidRPr="00C97219">
        <w:rPr>
          <w:highlight w:val="cyan"/>
          <w:u w:val="single"/>
        </w:rPr>
        <w:t>between "intellectuals" and "workers" as academic workers gain a greater degree of class-consciousness.</w:t>
      </w:r>
      <w:r w:rsidRPr="00956F73">
        <w:rPr>
          <w:u w:val="single"/>
        </w:rPr>
        <w:t xml:space="preserve"> </w:t>
      </w:r>
      <w:r w:rsidRPr="00F75968">
        <w:t xml:space="preserve">The persistence of </w:t>
      </w:r>
      <w:r w:rsidRPr="009A0242">
        <w:rPr>
          <w:u w:val="single"/>
        </w:rPr>
        <w:t xml:space="preserve">the </w:t>
      </w:r>
      <w:r w:rsidRPr="00C97219">
        <w:rPr>
          <w:highlight w:val="cyan"/>
          <w:u w:val="single"/>
        </w:rPr>
        <w:t>Left in academia in times of right-wing dominance</w:t>
      </w:r>
      <w:r w:rsidRPr="009A0242">
        <w:rPr>
          <w:u w:val="single"/>
        </w:rPr>
        <w:t xml:space="preserve"> has </w:t>
      </w:r>
      <w:r w:rsidRPr="00C97219">
        <w:rPr>
          <w:highlight w:val="cyan"/>
          <w:u w:val="single"/>
        </w:rPr>
        <w:t>contributed to the radical character</w:t>
      </w:r>
      <w:r w:rsidRPr="009A0242">
        <w:rPr>
          <w:u w:val="single"/>
        </w:rPr>
        <w:t xml:space="preserve"> of academic workers' movements, and offers the prospect of </w:t>
      </w:r>
      <w:r w:rsidRPr="00C97219">
        <w:rPr>
          <w:highlight w:val="cyan"/>
          <w:u w:val="single"/>
        </w:rPr>
        <w:t>revitalizing militant grassroots labor</w:t>
      </w:r>
      <w:r w:rsidRPr="009A0242">
        <w:rPr>
          <w:u w:val="single"/>
        </w:rPr>
        <w:t xml:space="preserve"> movements in the US and of defending higher education as a social right.</w:t>
      </w:r>
    </w:p>
    <w:p w14:paraId="195048BA" w14:textId="77777777" w:rsidR="00E7568C" w:rsidRPr="00863701" w:rsidRDefault="00E7568C" w:rsidP="00E7568C">
      <w:pPr>
        <w:rPr>
          <w:b/>
          <w:iCs/>
        </w:rPr>
      </w:pPr>
    </w:p>
    <w:p w14:paraId="3802D98B" w14:textId="77777777" w:rsidR="00E7568C" w:rsidRPr="00D14C38" w:rsidRDefault="00E7568C" w:rsidP="00E7568C"/>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4"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C97219">
        <w:rPr>
          <w:highlight w:val="cyan"/>
          <w:u w:val="single"/>
        </w:rPr>
        <w:t>The</w:t>
      </w:r>
      <w:r w:rsidRPr="00223484">
        <w:rPr>
          <w:u w:val="single"/>
        </w:rPr>
        <w:t xml:space="preserve"> US </w:t>
      </w:r>
      <w:r w:rsidRPr="00C97219">
        <w:rPr>
          <w:highlight w:val="cyan"/>
          <w:u w:val="single"/>
        </w:rPr>
        <w:t>military-industrial complex</w:t>
      </w:r>
      <w:r w:rsidRPr="00223484">
        <w:rPr>
          <w:u w:val="single"/>
        </w:rPr>
        <w:t>—which forms the industrial base for the world’s largest military and exports nearly half of all weapons sold on the global market—</w:t>
      </w:r>
      <w:r w:rsidRPr="00C97219">
        <w:rPr>
          <w:highlight w:val="cyan"/>
          <w:u w:val="single"/>
        </w:rPr>
        <w:t>could not function without American universities</w:t>
      </w:r>
      <w:r w:rsidRPr="00223484">
        <w:rPr>
          <w:u w:val="single"/>
        </w:rPr>
        <w:t xml:space="preserve">. </w:t>
      </w:r>
      <w:r w:rsidRPr="00C97219">
        <w:rPr>
          <w:highlight w:val="cyan"/>
          <w:u w:val="single"/>
        </w:rPr>
        <w:t xml:space="preserve">It needs college-educated engineers and scientists. </w:t>
      </w:r>
      <w:r w:rsidRPr="00223484">
        <w:rPr>
          <w:u w:val="single"/>
        </w:rPr>
        <w:t xml:space="preserve">It relies on thousands of </w:t>
      </w:r>
      <w:r w:rsidRPr="00C97219">
        <w:rPr>
          <w:highlight w:val="cyan"/>
          <w:u w:val="single"/>
        </w:rPr>
        <w:t xml:space="preserve">research projects, funded by the Pentagon </w:t>
      </w:r>
      <w:r w:rsidRPr="00223484">
        <w:rPr>
          <w:u w:val="single"/>
        </w:rPr>
        <w:t xml:space="preserve">and carried out by academics around the country. The </w:t>
      </w:r>
      <w:r w:rsidRPr="00C97219">
        <w:rPr>
          <w:highlight w:val="cyan"/>
          <w:u w:val="single"/>
        </w:rPr>
        <w:t xml:space="preserve">atrocities we witness </w:t>
      </w:r>
      <w:r w:rsidRPr="00223484">
        <w:rPr>
          <w:u w:val="single"/>
        </w:rPr>
        <w:t xml:space="preserve">every day </w:t>
      </w:r>
      <w:r w:rsidRPr="00C97219">
        <w:rPr>
          <w:highlight w:val="cyan"/>
          <w:u w:val="single"/>
        </w:rPr>
        <w:t>in Gaza</w:t>
      </w:r>
      <w:r w:rsidRPr="00223484">
        <w:rPr>
          <w:u w:val="single"/>
        </w:rPr>
        <w:t>—including the </w:t>
      </w:r>
      <w:r w:rsidRPr="00D07D4F">
        <w:t>abject horror</w:t>
      </w:r>
      <w:r w:rsidRPr="00223484">
        <w:rPr>
          <w:u w:val="single"/>
        </w:rPr>
        <w:t> that Israel unleashed on Rafah this past weekend—</w:t>
      </w:r>
      <w:r w:rsidRPr="00C97219">
        <w:rPr>
          <w:highlight w:val="cyan"/>
          <w:u w:val="single"/>
        </w:rPr>
        <w:t>are carried out with </w:t>
      </w:r>
      <w:r w:rsidRPr="00C97219">
        <w:rPr>
          <w:highlight w:val="cyan"/>
        </w:rPr>
        <w:t>American-made bombs</w:t>
      </w:r>
      <w:r w:rsidRPr="00C97219">
        <w:rPr>
          <w:highlight w:val="cyan"/>
          <w:u w:val="single"/>
        </w:rPr>
        <w:t xml:space="preserve">, dropped from American-made jets, guided by </w:t>
      </w:r>
      <w:r w:rsidRPr="00223484">
        <w:rPr>
          <w:u w:val="single"/>
        </w:rPr>
        <w:t xml:space="preserve">sophisticated military </w:t>
      </w:r>
      <w:r w:rsidRPr="00C97219">
        <w:rPr>
          <w:highlight w:val="cyan"/>
          <w:u w:val="single"/>
        </w:rPr>
        <w:t xml:space="preserve">technologies; all researched, designed and built with the </w:t>
      </w:r>
      <w:r w:rsidRPr="00223484">
        <w:rPr>
          <w:u w:val="single"/>
        </w:rPr>
        <w:t xml:space="preserve">full-throated participation of </w:t>
      </w:r>
      <w:r w:rsidRPr="00C97219">
        <w:rPr>
          <w:highlight w:val="cyan"/>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lend it a tremendous amount of influence on campus. A recent report showed that </w:t>
      </w:r>
      <w:r w:rsidRPr="00C97219">
        <w:rPr>
          <w:highlight w:val="cyan"/>
        </w:rPr>
        <w:t xml:space="preserve">Johns Hopkins </w:t>
      </w:r>
      <w:r w:rsidRPr="00C97219">
        <w:rPr>
          <w:highlight w:val="cyan"/>
          <w:u w:val="single"/>
        </w:rPr>
        <w:t>University </w:t>
      </w:r>
      <w:hyperlink r:id="rId25" w:history="1">
        <w:r w:rsidRPr="00C97219">
          <w:rPr>
            <w:rStyle w:val="Hyperlink"/>
            <w:highlight w:val="cyan"/>
          </w:rPr>
          <w:t>received</w:t>
        </w:r>
      </w:hyperlink>
      <w:r w:rsidRPr="00C97219">
        <w:rPr>
          <w:highlight w:val="cyan"/>
          <w:u w:val="single"/>
        </w:rPr>
        <w:t xml:space="preserve"> more than twice </w:t>
      </w:r>
      <w:r w:rsidRPr="00223484">
        <w:rPr>
          <w:u w:val="single"/>
        </w:rPr>
        <w:t xml:space="preserve">as much money </w:t>
      </w:r>
      <w:r w:rsidRPr="00C97219">
        <w:rPr>
          <w:highlight w:val="cyan"/>
          <w:u w:val="single"/>
        </w:rPr>
        <w:t xml:space="preserve">from defense contracts </w:t>
      </w:r>
      <w:r w:rsidRPr="00223484">
        <w:rPr>
          <w:u w:val="single"/>
        </w:rPr>
        <w:t xml:space="preserve">over the past decade </w:t>
      </w:r>
      <w:r w:rsidRPr="00C97219">
        <w:rPr>
          <w:highlight w:val="cyan"/>
          <w:u w:val="single"/>
        </w:rPr>
        <w:t xml:space="preserve">than </w:t>
      </w:r>
      <w:r w:rsidRPr="00223484">
        <w:rPr>
          <w:u w:val="single"/>
        </w:rPr>
        <w:t xml:space="preserve">from </w:t>
      </w:r>
      <w:r w:rsidRPr="00C97219">
        <w:rPr>
          <w:highlight w:val="cyan"/>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C97219">
        <w:rPr>
          <w:highlight w:val="cyan"/>
          <w:u w:val="single"/>
        </w:rPr>
        <w:t>Precarity fosters dependency—</w:t>
      </w:r>
      <w:r w:rsidRPr="00223484">
        <w:rPr>
          <w:u w:val="single"/>
        </w:rPr>
        <w:t xml:space="preserve">on the </w:t>
      </w:r>
      <w:r w:rsidRPr="00C97219">
        <w:rPr>
          <w:highlight w:val="cyan"/>
          <w:u w:val="single"/>
        </w:rPr>
        <w:t>D</w:t>
      </w:r>
      <w:r w:rsidRPr="00223484">
        <w:rPr>
          <w:u w:val="single"/>
        </w:rPr>
        <w:t xml:space="preserve">epartment </w:t>
      </w:r>
      <w:r w:rsidRPr="00C97219">
        <w:rPr>
          <w:highlight w:val="cyan"/>
          <w:u w:val="single"/>
        </w:rPr>
        <w:t>o</w:t>
      </w:r>
      <w:r w:rsidRPr="00223484">
        <w:rPr>
          <w:u w:val="single"/>
        </w:rPr>
        <w:t xml:space="preserve">f </w:t>
      </w:r>
      <w:r w:rsidRPr="00C97219">
        <w:rPr>
          <w:highlight w:val="cyan"/>
          <w:u w:val="single"/>
        </w:rPr>
        <w:t>D</w:t>
      </w:r>
      <w:r w:rsidRPr="00223484">
        <w:rPr>
          <w:u w:val="single"/>
        </w:rPr>
        <w:t>efense’s</w:t>
      </w:r>
      <w:r w:rsidRPr="00223484">
        <w:t xml:space="preserve"> profligate research spending, and on weapons </w:t>
      </w:r>
      <w:r w:rsidRPr="00C97219">
        <w:rPr>
          <w:highlight w:val="cyan"/>
          <w:u w:val="single"/>
        </w:rPr>
        <w:t>manufacturers,</w:t>
      </w:r>
      <w:r w:rsidRPr="00223484">
        <w:rPr>
          <w:u w:val="single"/>
        </w:rPr>
        <w:t xml:space="preserve"> </w:t>
      </w:r>
      <w:r w:rsidRPr="00223484">
        <w:t xml:space="preserve">ever eager to </w:t>
      </w:r>
      <w:r w:rsidRPr="00C97219">
        <w:rPr>
          <w:highlight w:val="cyan"/>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War is not a side project that academia can cast off or divest from. For many schools—particularly large research universities—</w:t>
      </w:r>
      <w:r w:rsidRPr="00C97219">
        <w:rPr>
          <w:highlight w:val="cyan"/>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C97219">
        <w:rPr>
          <w:highlight w:val="cyan"/>
          <w:u w:val="single"/>
        </w:rPr>
        <w:t>46 percent of the federal research budget </w:t>
      </w:r>
      <w:hyperlink r:id="rId26" w:anchor=":~:text=President%20Biden's%20budget%20proposal%20for,above%20the%20FY2023%20actual%20level." w:history="1">
        <w:r w:rsidRPr="00C97219">
          <w:rPr>
            <w:rStyle w:val="Hyperlink"/>
            <w:highlight w:val="cyan"/>
          </w:rPr>
          <w:t>went to the Pentagon</w:t>
        </w:r>
      </w:hyperlink>
      <w:r w:rsidRPr="00223484">
        <w:t>, far more than to any other government agency. </w:t>
      </w:r>
      <w:hyperlink r:id="rId27" w:history="1">
        <w:r w:rsidRPr="00223484">
          <w:rPr>
            <w:rStyle w:val="Hyperlink"/>
          </w:rPr>
          <w:t>Hundreds</w:t>
        </w:r>
      </w:hyperlink>
      <w:r w:rsidRPr="00223484">
        <w:t> of schools conduct Pentagon-funded research, and this funding makes up a significant portion of many university budgets, especially at large </w:t>
      </w:r>
      <w:hyperlink r:id="rId28"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9" w:history="1">
        <w:r w:rsidRPr="00223484">
          <w:rPr>
            <w:rStyle w:val="Hyperlink"/>
          </w:rPr>
          <w:t>MIT</w:t>
        </w:r>
      </w:hyperlink>
      <w:r w:rsidRPr="00223484">
        <w:t> (over $1 billion a year in defense contracts for the Lincoln Laboratory), </w:t>
      </w:r>
      <w:hyperlink r:id="rId30"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31" w:history="1">
        <w:r w:rsidRPr="00223484">
          <w:rPr>
            <w:rStyle w:val="Hyperlink"/>
          </w:rPr>
          <w:t>contract</w:t>
        </w:r>
      </w:hyperlink>
      <w:r w:rsidRPr="00223484">
        <w:t> with the DoD), University of Texas, Austin ($1.1 billion </w:t>
      </w:r>
      <w:hyperlink r:id="rId32" w:history="1">
        <w:r w:rsidRPr="00223484">
          <w:rPr>
            <w:rStyle w:val="Hyperlink"/>
          </w:rPr>
          <w:t>contract</w:t>
        </w:r>
      </w:hyperlink>
      <w:r w:rsidRPr="00223484">
        <w:t> with the DoD) or </w:t>
      </w:r>
      <w:hyperlink r:id="rId33"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war industry giant with a steady stream of trained workers. Lockheed Martin has partnerships—which entail both research funding and employee pipelines—with </w:t>
      </w:r>
      <w:r w:rsidRPr="00223484">
        <w:rPr>
          <w:u w:val="single"/>
        </w:rPr>
        <w:t>at least </w:t>
      </w:r>
      <w:r w:rsidRPr="00C97219">
        <w:rPr>
          <w:highlight w:val="cyan"/>
        </w:rPr>
        <w:t>100</w:t>
      </w:r>
      <w:r w:rsidRPr="00C97219">
        <w:rPr>
          <w:highlight w:val="cyan"/>
          <w:u w:val="single"/>
        </w:rPr>
        <w:t> universities</w:t>
      </w:r>
      <w:r w:rsidRPr="00223484">
        <w:t xml:space="preserve"> in the United States. At least a dozen universities </w:t>
      </w:r>
      <w:r w:rsidRPr="00C97219">
        <w:rPr>
          <w:highlight w:val="cyan"/>
          <w:u w:val="single"/>
        </w:rPr>
        <w:t>celebrate “Lockheed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C97219">
        <w:rPr>
          <w:highlight w:val="cyan"/>
          <w:u w:val="single"/>
        </w:rPr>
        <w:t>These companies are crucial</w:t>
      </w:r>
      <w:r w:rsidRPr="00223484">
        <w:rPr>
          <w:u w:val="single"/>
        </w:rPr>
        <w:t xml:space="preserve"> </w:t>
      </w:r>
      <w:r w:rsidRPr="00C97219">
        <w:rPr>
          <w:highlight w:val="cyan"/>
          <w:u w:val="single"/>
        </w:rPr>
        <w:t xml:space="preserve">engines of Israel’s genocidal assault on </w:t>
      </w:r>
      <w:r w:rsidRPr="00C97219">
        <w:rPr>
          <w:highlight w:val="cyan"/>
        </w:rPr>
        <w:t>Gaza. Raytheon sells Israel</w:t>
      </w:r>
      <w:r w:rsidRPr="00C97219">
        <w:rPr>
          <w:highlight w:val="cyan"/>
          <w:u w:val="single"/>
        </w:rPr>
        <w:t xml:space="preserve"> jets, drones, and cluster bombs, which </w:t>
      </w:r>
      <w:r w:rsidRPr="00223484">
        <w:rPr>
          <w:u w:val="single"/>
        </w:rPr>
        <w:t xml:space="preserve">have been used to </w:t>
      </w:r>
      <w:r w:rsidRPr="00C97219">
        <w:rPr>
          <w:highlight w:val="cyan"/>
          <w:u w:val="single"/>
        </w:rPr>
        <w:t>murder thousands</w:t>
      </w:r>
      <w:r w:rsidRPr="00C97219">
        <w:rPr>
          <w:highlight w:val="cyan"/>
        </w:rPr>
        <w:t>; Lockheed Martin provides</w:t>
      </w:r>
      <w:r w:rsidRPr="00C97219">
        <w:rPr>
          <w:highlight w:val="cyan"/>
          <w:u w:val="single"/>
        </w:rPr>
        <w:t xml:space="preserve"> attack helicopters and missiles </w:t>
      </w:r>
      <w:r w:rsidRPr="00223484">
        <w:rPr>
          <w:u w:val="single"/>
        </w:rPr>
        <w:t>like the one </w:t>
      </w:r>
      <w:r w:rsidRPr="00C97219">
        <w:rPr>
          <w:highlight w:val="cyan"/>
          <w:u w:val="single"/>
        </w:rPr>
        <w:t>used to assassinate a</w:t>
      </w:r>
      <w:r w:rsidRPr="00223484">
        <w:rPr>
          <w:u w:val="single"/>
        </w:rPr>
        <w:t xml:space="preserve"> Palestinian </w:t>
      </w:r>
      <w:r w:rsidRPr="00C97219">
        <w:rPr>
          <w:highlight w:val="cyan"/>
          <w:u w:val="single"/>
        </w:rPr>
        <w:t xml:space="preserve">journalist </w:t>
      </w:r>
      <w:r w:rsidRPr="00223484">
        <w:rPr>
          <w:u w:val="single"/>
        </w:rPr>
        <w:t xml:space="preserve">in </w:t>
      </w:r>
      <w:r w:rsidRPr="00CB5656">
        <w:rPr>
          <w:u w:val="single"/>
        </w:rPr>
        <w:t>November; </w:t>
      </w:r>
      <w:r w:rsidRPr="00C97219">
        <w:rPr>
          <w:highlight w:val="cyan"/>
          <w:u w:val="single"/>
        </w:rPr>
        <w:t>General Dynamics </w:t>
      </w:r>
      <w:r w:rsidRPr="00CB5656">
        <w:rPr>
          <w:u w:val="single"/>
        </w:rPr>
        <w:t>makes the</w:t>
      </w:r>
      <w:r w:rsidRPr="00223484">
        <w:rPr>
          <w:u w:val="single"/>
        </w:rPr>
        <w:t xml:space="preserve"> 2000-pound “</w:t>
      </w:r>
      <w:r w:rsidRPr="00C97219">
        <w:rPr>
          <w:highlight w:val="cyan"/>
          <w:u w:val="single"/>
        </w:rPr>
        <w:t xml:space="preserve">bunker buster” bombs </w:t>
      </w:r>
      <w:r w:rsidRPr="00223484">
        <w:rPr>
          <w:u w:val="single"/>
        </w:rPr>
        <w:t xml:space="preserve">that Israel has </w:t>
      </w:r>
      <w:r w:rsidRPr="00C97219">
        <w:rPr>
          <w:highlight w:val="cyan"/>
          <w:u w:val="single"/>
        </w:rPr>
        <w:t xml:space="preserve">dropped </w:t>
      </w:r>
      <w:r w:rsidRPr="00223484">
        <w:rPr>
          <w:u w:val="single"/>
        </w:rPr>
        <w:t xml:space="preserve">indiscriminately </w:t>
      </w:r>
      <w:r w:rsidRPr="00C97219">
        <w:rPr>
          <w:highlight w:val="cyan"/>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C97219">
        <w:rPr>
          <w:highlight w:val="cyan"/>
        </w:rPr>
        <w:t>Boeing</w:t>
      </w:r>
      <w:r w:rsidRPr="00C97219">
        <w:rPr>
          <w:highlight w:val="cyan"/>
          <w:u w:val="single"/>
        </w:rPr>
        <w:t> </w:t>
      </w:r>
      <w:r w:rsidRPr="00223484">
        <w:rPr>
          <w:u w:val="single"/>
        </w:rPr>
        <w:t xml:space="preserve">manufactures the </w:t>
      </w:r>
      <w:r w:rsidRPr="00C97219">
        <w:rPr>
          <w:highlight w:val="cyan"/>
          <w:u w:val="single"/>
        </w:rPr>
        <w:t>F-15 jets</w:t>
      </w:r>
      <w:r w:rsidRPr="00223484">
        <w:rPr>
          <w:u w:val="single"/>
        </w:rPr>
        <w:t xml:space="preserve"> that </w:t>
      </w:r>
      <w:r w:rsidRPr="00C97219">
        <w:rPr>
          <w:highlight w:val="cyan"/>
          <w:u w:val="single"/>
        </w:rPr>
        <w:t>comprise most of the Israeli Air Force</w:t>
      </w:r>
      <w:r w:rsidRPr="00223484">
        <w:rPr>
          <w:u w:val="single"/>
        </w:rPr>
        <w:t xml:space="preserve"> and the </w:t>
      </w:r>
      <w:r w:rsidRPr="00C97219">
        <w:rPr>
          <w:highlight w:val="cyan"/>
          <w:u w:val="single"/>
        </w:rPr>
        <w:t xml:space="preserve">“precision” </w:t>
      </w:r>
      <w:r w:rsidRPr="00223484">
        <w:rPr>
          <w:u w:val="single"/>
        </w:rPr>
        <w:t>GBU-39 </w:t>
      </w:r>
      <w:r w:rsidRPr="00C97219">
        <w:rPr>
          <w:highlight w:val="cyan"/>
          <w:u w:val="single"/>
        </w:rPr>
        <w:t>missiles </w:t>
      </w:r>
      <w:r w:rsidRPr="00223484">
        <w:rPr>
          <w:u w:val="single"/>
        </w:rPr>
        <w:t xml:space="preserve">that </w:t>
      </w:r>
      <w:r w:rsidRPr="00C97219">
        <w:rPr>
          <w:highlight w:val="cyan"/>
          <w:u w:val="single"/>
        </w:rPr>
        <w:t>were used to commit the Rafah tent massacre.</w:t>
      </w:r>
    </w:p>
    <w:p w14:paraId="68B473CF" w14:textId="77777777" w:rsidR="006E1444" w:rsidRPr="00223484" w:rsidRDefault="006E1444" w:rsidP="006E1444">
      <w:r w:rsidRPr="00223484">
        <w:t>The outsize role of war-making in the economy incentivizes universities to train workers for the industry.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As a result</w:t>
      </w:r>
      <w:r w:rsidRPr="00C97219">
        <w:rPr>
          <w:highlight w:val="cyan"/>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in training students for military or intelligence service. An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C97219">
        <w:rPr>
          <w:highlight w:val="cyan"/>
          <w:u w:val="single"/>
        </w:rPr>
        <w:t>executives</w:t>
      </w:r>
      <w:r w:rsidRPr="00223484">
        <w:rPr>
          <w:u w:val="single"/>
        </w:rPr>
        <w:t xml:space="preserve"> have </w:t>
      </w:r>
      <w:r w:rsidRPr="00C97219">
        <w:rPr>
          <w:highlight w:val="cyan"/>
          <w:u w:val="single"/>
        </w:rPr>
        <w:t>serve</w:t>
      </w:r>
      <w:r w:rsidRPr="00223484">
        <w:rPr>
          <w:u w:val="single"/>
        </w:rPr>
        <w:t xml:space="preserve">d </w:t>
      </w:r>
      <w:r w:rsidRPr="00C97219">
        <w:rPr>
          <w:highlight w:val="cyan"/>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C97219">
        <w:rPr>
          <w:highlight w:val="cyan"/>
          <w:u w:val="single"/>
        </w:rPr>
        <w:t xml:space="preserve">this web of entanglements sutures the interests of students </w:t>
      </w:r>
      <w:r w:rsidRPr="00223484">
        <w:rPr>
          <w:u w:val="single"/>
        </w:rPr>
        <w:t xml:space="preserve">and professors </w:t>
      </w:r>
      <w:r w:rsidRPr="00C97219">
        <w:rPr>
          <w:highlight w:val="cyan"/>
          <w:u w:val="single"/>
        </w:rPr>
        <w:t xml:space="preserve">to </w:t>
      </w:r>
      <w:r w:rsidRPr="00223484">
        <w:rPr>
          <w:u w:val="single"/>
        </w:rPr>
        <w:t xml:space="preserve">not just the genocide in Gaza but also </w:t>
      </w:r>
      <w:r w:rsidRPr="00C97219">
        <w:rPr>
          <w:highlight w:val="cyan"/>
          <w:u w:val="single"/>
        </w:rPr>
        <w:t>the entirety of</w:t>
      </w:r>
      <w:r w:rsidRPr="00223484">
        <w:rPr>
          <w:u w:val="single"/>
        </w:rPr>
        <w:t xml:space="preserve"> the </w:t>
      </w:r>
      <w:r w:rsidRPr="00C97219">
        <w:rPr>
          <w:highlight w:val="cyan"/>
          <w:u w:val="single"/>
        </w:rPr>
        <w:t>US empire—</w:t>
      </w:r>
      <w:r w:rsidRPr="00223484">
        <w:t>and renders any attempt to weaken these ties radioactive to university leaders.</w:t>
      </w:r>
    </w:p>
    <w:p w14:paraId="21DCA06A" w14:textId="77777777" w:rsidR="006E1444" w:rsidRPr="00223484" w:rsidRDefault="006E1444" w:rsidP="006E1444">
      <w:r w:rsidRPr="00C97219">
        <w:rPr>
          <w:highlight w:val="cyan"/>
          <w:u w:val="single"/>
        </w:rPr>
        <w:t>The scale of repression that the movement for Palestine has experienced is a reflection of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C97219">
        <w:rPr>
          <w:highlight w:val="cyan"/>
          <w:u w:val="single"/>
        </w:rPr>
        <w:t>The imperial university cannot be reasoned with</w:t>
      </w:r>
      <w:r w:rsidRPr="00223484">
        <w:t>. Universities won’t be convinced to betray their own interests. Administrators and trustees—their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C97219">
        <w:rPr>
          <w:highlight w:val="cyan"/>
          <w:u w:val="single"/>
        </w:rPr>
        <w:t>the university has marked us as its enemy; it’s time to reciprocate the gesture</w:t>
      </w:r>
      <w:r w:rsidRPr="00223484">
        <w:t>.</w:t>
      </w:r>
    </w:p>
    <w:p w14:paraId="51B7A5C0" w14:textId="77777777" w:rsidR="007925C4" w:rsidRPr="00033904" w:rsidRDefault="007925C4" w:rsidP="007925C4">
      <w:pPr>
        <w:pStyle w:val="Heading4"/>
      </w:pPr>
      <w:r w:rsidRPr="00033904">
        <w:t>Every department is implicated in the project of colonialism. Refusal fails to permeate the institution without a telos for consciousness.</w:t>
      </w:r>
    </w:p>
    <w:p w14:paraId="0D5EA679" w14:textId="77777777" w:rsidR="007925C4" w:rsidRPr="00033904" w:rsidRDefault="007925C4" w:rsidP="007925C4">
      <w:r w:rsidRPr="00033904">
        <w:rPr>
          <w:b/>
          <w:bCs/>
          <w:sz w:val="26"/>
        </w:rPr>
        <w:t xml:space="preserve">Kim </w:t>
      </w:r>
      <w:r w:rsidRPr="00033904">
        <w:rPr>
          <w:rStyle w:val="Style13ptBold"/>
        </w:rPr>
        <w:t>2021</w:t>
      </w:r>
      <w:r w:rsidRPr="00033904">
        <w:t xml:space="preserve">, </w:t>
      </w:r>
      <w:r w:rsidRPr="00033904">
        <w:rPr>
          <w:i/>
          <w:iCs/>
        </w:rPr>
        <w:t>Core organizer and founder of Student Worker Collective at Dartmouth and student actvist</w:t>
      </w:r>
      <w:r w:rsidRPr="00033904">
        <w:t>. (Sheen, September 5th, “Universities and Imperialism,” Dartmouth Radical, https://www.dartmouthradical.org/kim-universities-and-imperialism) //AF</w:t>
      </w:r>
    </w:p>
    <w:p w14:paraId="03251CC5" w14:textId="77777777" w:rsidR="007925C4" w:rsidRPr="00033904" w:rsidRDefault="007925C4" w:rsidP="007925C4">
      <w:pPr>
        <w:rPr>
          <w:sz w:val="16"/>
        </w:rPr>
      </w:pPr>
      <w:r w:rsidRPr="00033904">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34" w:tgtFrame="_blank" w:history="1">
        <w:r w:rsidRPr="00033904">
          <w:rPr>
            <w:rStyle w:val="Hyperlink"/>
            <w:sz w:val="16"/>
          </w:rPr>
          <w:t>struggles around apartheid</w:t>
        </w:r>
      </w:hyperlink>
      <w:r w:rsidRPr="00033904">
        <w:rPr>
          <w:sz w:val="16"/>
        </w:rPr>
        <w:t xml:space="preserve">, you see the continued struggle around divestment from </w:t>
      </w:r>
      <w:hyperlink r:id="rId35" w:tgtFrame="_blank" w:history="1">
        <w:r w:rsidRPr="00033904">
          <w:rPr>
            <w:rStyle w:val="Hyperlink"/>
            <w:sz w:val="16"/>
          </w:rPr>
          <w:t>warmaking companies</w:t>
        </w:r>
      </w:hyperlink>
      <w:r w:rsidRPr="00033904">
        <w:rPr>
          <w:sz w:val="16"/>
        </w:rPr>
        <w:t xml:space="preserve">, from </w:t>
      </w:r>
      <w:hyperlink r:id="rId36" w:tgtFrame="_blank" w:history="1">
        <w:r w:rsidRPr="00033904">
          <w:rPr>
            <w:rStyle w:val="Hyperlink"/>
            <w:sz w:val="16"/>
          </w:rPr>
          <w:t>fossil fuels</w:t>
        </w:r>
      </w:hyperlink>
      <w:r w:rsidRPr="00033904">
        <w:rPr>
          <w:sz w:val="16"/>
        </w:rPr>
        <w:t xml:space="preserve">, from </w:t>
      </w:r>
      <w:hyperlink r:id="rId37" w:tgtFrame="_blank" w:history="1">
        <w:r w:rsidRPr="00033904">
          <w:rPr>
            <w:rStyle w:val="Hyperlink"/>
            <w:sz w:val="16"/>
          </w:rPr>
          <w:t>companies committing atrocities against Palestinians</w:t>
        </w:r>
      </w:hyperlink>
      <w:r w:rsidRPr="00033904">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hand-holding with empire. </w:t>
      </w:r>
      <w:r w:rsidRPr="00033904">
        <w:rPr>
          <w:rFonts w:ascii="Times New Roman" w:hAnsi="Times New Roman" w:cs="Times New Roman"/>
          <w:sz w:val="16"/>
        </w:rPr>
        <w:t>​</w:t>
      </w:r>
      <w:r w:rsidRPr="00033904">
        <w:rPr>
          <w:sz w:val="16"/>
        </w:rPr>
        <w:t xml:space="preserve"> </w:t>
      </w:r>
      <w:r w:rsidRPr="00C97219">
        <w:rPr>
          <w:rStyle w:val="StyleUnderline"/>
          <w:highlight w:val="cyan"/>
        </w:rPr>
        <w:t>The university</w:t>
      </w:r>
      <w:r w:rsidRPr="00033904">
        <w:rPr>
          <w:rStyle w:val="StyleUnderline"/>
        </w:rPr>
        <w:t xml:space="preserve"> funnels. It </w:t>
      </w:r>
      <w:r w:rsidRPr="00C97219">
        <w:rPr>
          <w:rStyle w:val="StyleUnderline"/>
          <w:highlight w:val="cyan"/>
        </w:rPr>
        <w:t xml:space="preserve">funnels collaborators of empire, </w:t>
      </w:r>
      <w:r w:rsidRPr="00D14C38">
        <w:rPr>
          <w:rStyle w:val="StyleUnderline"/>
        </w:rPr>
        <w:t xml:space="preserve">wealth from the masses, a certain </w:t>
      </w:r>
      <w:r w:rsidRPr="00C97219">
        <w:rPr>
          <w:rStyle w:val="StyleUnderline"/>
          <w:highlight w:val="cyan"/>
        </w:rPr>
        <w:t>reactionary, capitalist view of the world to students</w:t>
      </w:r>
      <w:r w:rsidRPr="00033904">
        <w:rPr>
          <w:rStyle w:val="StyleUnderline"/>
        </w:rPr>
        <w:t xml:space="preserve">. Historically, it has collaborated with some of the most violent and militarist forces in the world; has been the birthplace of some of the most brutal military technology in the world; was/is funded by capital from stolen land, whether it be the land that it stands on or colonies halfway across the world. </w:t>
      </w:r>
      <w:r w:rsidRPr="00033904">
        <w:rPr>
          <w:rStyle w:val="StyleUnderline"/>
          <w:rFonts w:ascii="Times New Roman" w:hAnsi="Times New Roman" w:cs="Times New Roman"/>
        </w:rPr>
        <w:t>​</w:t>
      </w:r>
      <w:r w:rsidRPr="00033904">
        <w:rPr>
          <w:rStyle w:val="StyleUnderline"/>
        </w:rPr>
        <w:t xml:space="preserve"> From their roots, </w:t>
      </w:r>
      <w:r w:rsidRPr="00C97219">
        <w:rPr>
          <w:rStyle w:val="StyleUnderline"/>
          <w:highlight w:val="cyan"/>
        </w:rPr>
        <w:t xml:space="preserve">universities, </w:t>
      </w:r>
      <w:r w:rsidRPr="00033904">
        <w:rPr>
          <w:rStyle w:val="StyleUnderline"/>
        </w:rPr>
        <w:t>and the Ivy League schools especially</w:t>
      </w:r>
      <w:r w:rsidRPr="00D14C38">
        <w:rPr>
          <w:rStyle w:val="StyleUnderline"/>
        </w:rPr>
        <w:t xml:space="preserve">, </w:t>
      </w:r>
      <w:r w:rsidRPr="00C97219">
        <w:rPr>
          <w:rStyle w:val="StyleUnderline"/>
          <w:highlight w:val="cyan"/>
        </w:rPr>
        <w:t>were meant to uphold the logics of empire</w:t>
      </w:r>
      <w:r w:rsidRPr="00033904">
        <w:rPr>
          <w:rStyle w:val="StyleUnderline"/>
        </w:rPr>
        <w:t>, either through royal charters or missionary presence</w:t>
      </w:r>
      <w:r w:rsidRPr="00033904">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033904">
        <w:rPr>
          <w:rStyle w:val="StyleUnderline"/>
        </w:rPr>
        <w:t>And the very existence of these universities, and Dartmouth especially, are</w:t>
      </w:r>
      <w:r w:rsidRPr="00C97219">
        <w:rPr>
          <w:rStyle w:val="StyleUnderline"/>
          <w:highlight w:val="cyan"/>
        </w:rPr>
        <w:t xml:space="preserve"> contingent on</w:t>
      </w:r>
      <w:r w:rsidRPr="00033904">
        <w:rPr>
          <w:rStyle w:val="StyleUnderline"/>
        </w:rPr>
        <w:t xml:space="preserve"> years of </w:t>
      </w:r>
      <w:r w:rsidRPr="00C97219">
        <w:rPr>
          <w:rStyle w:val="StyleUnderline"/>
          <w:highlight w:val="cyan"/>
        </w:rPr>
        <w:t>theft from Indigenous peoples and the erasure of their culture</w:t>
      </w:r>
      <w:r w:rsidRPr="00033904">
        <w:rPr>
          <w:rStyle w:val="StyleUnderline"/>
        </w:rPr>
        <w:t xml:space="preserve"> in colonial fashion—which is not to conclude that land grabbing has stopped if only continued through more “legal” (read: self-justifying) forms, if Columbia’s aggressive claiming of </w:t>
      </w:r>
      <w:hyperlink r:id="rId38" w:tgtFrame="_blank" w:history="1">
        <w:r w:rsidRPr="00033904">
          <w:rPr>
            <w:rStyle w:val="StyleUnderline"/>
          </w:rPr>
          <w:t>Manhattanville for development is any suggestion</w:t>
        </w:r>
      </w:hyperlink>
      <w:r w:rsidRPr="00033904">
        <w:rPr>
          <w:rStyle w:val="StyleUnderline"/>
        </w:rPr>
        <w:t>.</w:t>
      </w:r>
      <w:r w:rsidRPr="00033904">
        <w:rPr>
          <w:sz w:val="16"/>
        </w:rPr>
        <w:t xml:space="preserve"> </w:t>
      </w:r>
      <w:r w:rsidRPr="00033904">
        <w:rPr>
          <w:rFonts w:ascii="Times New Roman" w:hAnsi="Times New Roman" w:cs="Times New Roman"/>
          <w:sz w:val="16"/>
        </w:rPr>
        <w:t>​</w:t>
      </w:r>
      <w:r w:rsidRPr="00033904">
        <w:rPr>
          <w:sz w:val="16"/>
        </w:rPr>
        <w:t xml:space="preserve"> If the 18th and 19th century colleges required, consumed, propagated ever-increasing amounts of capital through slave trade, </w:t>
      </w:r>
      <w:r w:rsidRPr="00033904">
        <w:rPr>
          <w:rStyle w:val="StyleUnderline"/>
        </w:rPr>
        <w:t xml:space="preserve">the 20th century </w:t>
      </w:r>
      <w:r w:rsidRPr="00C97219">
        <w:rPr>
          <w:rStyle w:val="StyleUnderline"/>
          <w:highlight w:val="cyan"/>
        </w:rPr>
        <w:t>colleges did so through</w:t>
      </w:r>
      <w:r w:rsidRPr="00033904">
        <w:rPr>
          <w:rStyle w:val="StyleUnderline"/>
        </w:rPr>
        <w:t xml:space="preserve"> its </w:t>
      </w:r>
      <w:r w:rsidRPr="00C97219">
        <w:rPr>
          <w:rStyle w:val="StyleUnderline"/>
          <w:highlight w:val="cyan"/>
        </w:rPr>
        <w:t>support of apartheid and industrial</w:t>
      </w:r>
      <w:r w:rsidRPr="00033904">
        <w:rPr>
          <w:rStyle w:val="StyleUnderline"/>
        </w:rPr>
        <w:t xml:space="preserve"> </w:t>
      </w:r>
      <w:r w:rsidRPr="00C97219">
        <w:rPr>
          <w:rStyle w:val="StyleUnderline"/>
          <w:highlight w:val="cyan"/>
        </w:rPr>
        <w:t>corporations operating in occupied land, and the 21th century colleges do so through increasing interconnectedness with the venture capital</w:t>
      </w:r>
      <w:r w:rsidRPr="00033904">
        <w:rPr>
          <w:rStyle w:val="StyleUnderline"/>
        </w:rPr>
        <w:t xml:space="preserve"> firms and corporations of the world. Its financial and territorial links are not as evident as firings or demotions (such as of slave abolitionist Charles Follen at Harvard, or </w:t>
      </w:r>
      <w:hyperlink r:id="rId39" w:tgtFrame="_blank" w:history="1">
        <w:r w:rsidRPr="00033904">
          <w:rPr>
            <w:rStyle w:val="StyleUnderline"/>
          </w:rPr>
          <w:t xml:space="preserve">Bruce Duthu at Dartmouth </w:t>
        </w:r>
      </w:hyperlink>
      <w:r w:rsidRPr="00033904">
        <w:rPr>
          <w:rStyle w:val="StyleUnderline"/>
        </w:rPr>
        <w:t>upon speaking in support of Palestinians</w:t>
      </w:r>
      <w:r w:rsidRPr="00033904">
        <w:rPr>
          <w:sz w:val="16"/>
        </w:rPr>
        <w:t xml:space="preserve">), but hinges on a vast network of interdependent funding and strict pedagogy—and that is how the university allows us to accept whatever happens as normal and justified. </w:t>
      </w:r>
      <w:r w:rsidRPr="00033904">
        <w:rPr>
          <w:rFonts w:ascii="Times New Roman" w:hAnsi="Times New Roman" w:cs="Times New Roman"/>
          <w:sz w:val="16"/>
        </w:rPr>
        <w:t>​</w:t>
      </w:r>
      <w:r w:rsidRPr="00033904">
        <w:rPr>
          <w:sz w:val="16"/>
        </w:rPr>
        <w:t xml:space="preserve"> </w:t>
      </w:r>
      <w:r w:rsidRPr="00033904">
        <w:rPr>
          <w:rStyle w:val="StyleUnderline"/>
        </w:rPr>
        <w:t xml:space="preserve">For example, it is </w:t>
      </w:r>
      <w:r w:rsidRPr="00C97219">
        <w:rPr>
          <w:rStyle w:val="StyleUnderline"/>
          <w:highlight w:val="cyan"/>
        </w:rPr>
        <w:t>funding from the</w:t>
      </w:r>
      <w:r w:rsidRPr="00033904">
        <w:rPr>
          <w:rStyle w:val="StyleUnderline"/>
        </w:rPr>
        <w:t xml:space="preserve"> </w:t>
      </w:r>
      <w:r w:rsidRPr="00C97219">
        <w:rPr>
          <w:rStyle w:val="StyleUnderline"/>
          <w:highlight w:val="cyan"/>
        </w:rPr>
        <w:t>De</w:t>
      </w:r>
      <w:r w:rsidRPr="00033904">
        <w:rPr>
          <w:rStyle w:val="StyleUnderline"/>
        </w:rPr>
        <w:t xml:space="preserve">partment </w:t>
      </w:r>
      <w:r w:rsidRPr="00C97219">
        <w:rPr>
          <w:rStyle w:val="StyleUnderline"/>
          <w:highlight w:val="cyan"/>
        </w:rPr>
        <w:t>o</w:t>
      </w:r>
      <w:r w:rsidRPr="00033904">
        <w:rPr>
          <w:rStyle w:val="StyleUnderline"/>
        </w:rPr>
        <w:t xml:space="preserve">f </w:t>
      </w:r>
      <w:r w:rsidRPr="00C97219">
        <w:rPr>
          <w:rStyle w:val="StyleUnderline"/>
          <w:highlight w:val="cyan"/>
        </w:rPr>
        <w:t>D</w:t>
      </w:r>
      <w:r w:rsidRPr="00033904">
        <w:rPr>
          <w:rStyle w:val="StyleUnderline"/>
        </w:rPr>
        <w:t xml:space="preserve">efense that has </w:t>
      </w:r>
      <w:r w:rsidRPr="00C97219">
        <w:rPr>
          <w:rStyle w:val="StyleUnderline"/>
          <w:highlight w:val="cyan"/>
        </w:rPr>
        <w:t xml:space="preserve">built </w:t>
      </w:r>
      <w:r w:rsidRPr="00033904">
        <w:rPr>
          <w:rStyle w:val="StyleUnderline"/>
        </w:rPr>
        <w:t xml:space="preserve">some of the most </w:t>
      </w:r>
      <w:r w:rsidRPr="00C97219">
        <w:rPr>
          <w:rStyle w:val="StyleUnderline"/>
          <w:highlight w:val="cyan"/>
        </w:rPr>
        <w:t>powerful technological institutions</w:t>
      </w:r>
      <w:r w:rsidRPr="00033904">
        <w:rPr>
          <w:rStyle w:val="StyleUnderline"/>
        </w:rPr>
        <w:t xml:space="preserve"> in the world, ranging from MIT, Stanford, UC Berkeley, Caltech, and many more. </w:t>
      </w:r>
      <w:r w:rsidRPr="00C97219">
        <w:rPr>
          <w:rStyle w:val="StyleUnderline"/>
          <w:highlight w:val="cyan"/>
        </w:rPr>
        <w:t>Universities</w:t>
      </w:r>
      <w:r w:rsidRPr="00033904">
        <w:rPr>
          <w:rStyle w:val="StyleUnderline"/>
        </w:rPr>
        <w:t xml:space="preserve"> have </w:t>
      </w:r>
      <w:r w:rsidRPr="00C97219">
        <w:rPr>
          <w:rStyle w:val="StyleUnderline"/>
          <w:highlight w:val="cyan"/>
        </w:rPr>
        <w:t xml:space="preserve">worked on post-9/11 manuals exoticizing and trying to understand “the Arab mind” </w:t>
      </w:r>
      <w:r w:rsidRPr="00033904">
        <w:rPr>
          <w:rStyle w:val="StyleUnderline"/>
        </w:rPr>
        <w:t xml:space="preserve">or manuals used </w:t>
      </w:r>
      <w:r w:rsidRPr="00C97219">
        <w:rPr>
          <w:rStyle w:val="StyleUnderline"/>
          <w:highlight w:val="cyan"/>
        </w:rPr>
        <w:t>to train U.S.</w:t>
      </w:r>
      <w:r w:rsidRPr="00033904">
        <w:rPr>
          <w:rStyle w:val="StyleUnderline"/>
        </w:rPr>
        <w:t xml:space="preserve"> </w:t>
      </w:r>
      <w:r w:rsidRPr="00C97219">
        <w:rPr>
          <w:rStyle w:val="StyleUnderline"/>
          <w:highlight w:val="cyan"/>
        </w:rPr>
        <w:t>military interrogators</w:t>
      </w:r>
      <w:r w:rsidRPr="00033904">
        <w:rPr>
          <w:rStyle w:val="StyleUnderline"/>
        </w:rPr>
        <w:t xml:space="preserve"> and FBI agents, to dangerous effects all over the world and to the unthinkable abuse of those within U.S. camps. </w:t>
      </w:r>
      <w:r w:rsidRPr="00033904">
        <w:rPr>
          <w:rStyle w:val="StyleUnderline"/>
          <w:rFonts w:ascii="Times New Roman" w:hAnsi="Times New Roman" w:cs="Times New Roman"/>
        </w:rPr>
        <w:t>​</w:t>
      </w:r>
      <w:r w:rsidRPr="00033904">
        <w:rPr>
          <w:rStyle w:val="StyleUnderline"/>
        </w:rPr>
        <w:t xml:space="preserve"> Further, at various universities such as UCLA, </w:t>
      </w:r>
      <w:r w:rsidRPr="00C97219">
        <w:rPr>
          <w:rStyle w:val="StyleUnderline"/>
          <w:highlight w:val="cyan"/>
        </w:rPr>
        <w:t>students have called for</w:t>
      </w:r>
      <w:r w:rsidRPr="00033904">
        <w:rPr>
          <w:rStyle w:val="StyleUnderline"/>
        </w:rPr>
        <w:t xml:space="preserve"> the </w:t>
      </w:r>
      <w:r w:rsidRPr="00C97219">
        <w:rPr>
          <w:rStyle w:val="StyleUnderline"/>
          <w:highlight w:val="cyan"/>
        </w:rPr>
        <w:t>divestment</w:t>
      </w:r>
      <w:r w:rsidRPr="00033904">
        <w:rPr>
          <w:rStyle w:val="StyleUnderline"/>
        </w:rPr>
        <w:t xml:space="preserve"> of companies opposed to humanity—including, but not limited to, Lockheed Martin, Raytheon, Northrop Grumman, Boeing, BlackRock, and General Dynamics (weapons corporations), Caterpillar, Cement Roadstone Holdings, Cemex, General Electric, and Hewlett-Packard (which have all provided manufacturing, engineering, and technological tools to Israel to use in its apartheid regime). Whether a specific college, such as Dartmouth, invests specifically in these corporations matters little, as undoubtedly they will be connected</w:t>
      </w:r>
      <w:r w:rsidRPr="00033904">
        <w:rPr>
          <w:sz w:val="16"/>
        </w:rPr>
        <w:t xml:space="preserve">. For example, take Dartmouth’s close relationship with asset managers/investment companies such as Morgan Stanley (a chief sits on the Board of Trustees), Apollo Management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companies, but provides money to the Dartmouth Investment and Philanthropy Program and the Tuck Investment Club to do so.) </w:t>
      </w:r>
      <w:r w:rsidRPr="00033904">
        <w:rPr>
          <w:rFonts w:ascii="Times New Roman" w:hAnsi="Times New Roman" w:cs="Times New Roman"/>
          <w:sz w:val="16"/>
        </w:rPr>
        <w:t>​</w:t>
      </w:r>
      <w:r w:rsidRPr="00033904">
        <w:rPr>
          <w:sz w:val="16"/>
        </w:rPr>
        <w:t xml:space="preserve"> </w:t>
      </w:r>
      <w:r w:rsidRPr="00033904">
        <w:rPr>
          <w:rStyle w:val="StyleUnderline"/>
        </w:rPr>
        <w:t xml:space="preserve">But this is not a matter of “where the university invests,” but all that it does to contribute to a number of things ranging from war to climate disaster, regardless of how invisible. And one such method is through education that replicates (is replicated) by the people within. For example, </w:t>
      </w:r>
      <w:r w:rsidRPr="00C97219">
        <w:rPr>
          <w:rStyle w:val="StyleUnderline"/>
          <w:highlight w:val="cyan"/>
        </w:rPr>
        <w:t>universities’ area studies departments</w:t>
      </w:r>
      <w:r w:rsidRPr="00033904">
        <w:rPr>
          <w:rStyle w:val="StyleUnderline"/>
        </w:rPr>
        <w:t xml:space="preserve"> (Russian, Latin America, Middle Eastern Studies etc.) </w:t>
      </w:r>
      <w:r w:rsidRPr="00C97219">
        <w:rPr>
          <w:rStyle w:val="StyleUnderline"/>
          <w:highlight w:val="cyan"/>
        </w:rPr>
        <w:t>are all Cold War-era inventions intended to increase western capital and global positioning</w:t>
      </w:r>
      <w:r w:rsidRPr="00033904">
        <w:rPr>
          <w:rStyle w:val="StyleUnderline"/>
        </w:rPr>
        <w:t xml:space="preserve">; </w:t>
      </w:r>
      <w:r w:rsidRPr="00C97219">
        <w:rPr>
          <w:rStyle w:val="StyleUnderline"/>
          <w:highlight w:val="cyan"/>
        </w:rPr>
        <w:t>products of the 1958</w:t>
      </w:r>
      <w:r w:rsidRPr="00033904">
        <w:rPr>
          <w:rStyle w:val="StyleUnderline"/>
        </w:rPr>
        <w:t xml:space="preserve"> </w:t>
      </w:r>
      <w:r w:rsidRPr="00C97219">
        <w:rPr>
          <w:rStyle w:val="StyleUnderline"/>
          <w:highlight w:val="cyan"/>
        </w:rPr>
        <w:t>N</w:t>
      </w:r>
      <w:r w:rsidRPr="00033904">
        <w:rPr>
          <w:rStyle w:val="StyleUnderline"/>
        </w:rPr>
        <w:t xml:space="preserve">ational </w:t>
      </w:r>
      <w:r w:rsidRPr="00C97219">
        <w:rPr>
          <w:rStyle w:val="StyleUnderline"/>
          <w:highlight w:val="cyan"/>
        </w:rPr>
        <w:t>D</w:t>
      </w:r>
      <w:r w:rsidRPr="00033904">
        <w:rPr>
          <w:rStyle w:val="StyleUnderline"/>
        </w:rPr>
        <w:t xml:space="preserve">efense </w:t>
      </w:r>
      <w:r w:rsidRPr="00C97219">
        <w:rPr>
          <w:rStyle w:val="StyleUnderline"/>
          <w:highlight w:val="cyan"/>
        </w:rPr>
        <w:t>E</w:t>
      </w:r>
      <w:r w:rsidRPr="00033904">
        <w:rPr>
          <w:rStyle w:val="StyleUnderline"/>
        </w:rPr>
        <w:t xml:space="preserve">ducation </w:t>
      </w:r>
      <w:r w:rsidRPr="00C97219">
        <w:rPr>
          <w:rStyle w:val="StyleUnderline"/>
          <w:highlight w:val="cyan"/>
        </w:rPr>
        <w:t>A</w:t>
      </w:r>
      <w:r w:rsidRPr="00033904">
        <w:rPr>
          <w:rStyle w:val="StyleUnderline"/>
        </w:rPr>
        <w:t xml:space="preserve">ct, and </w:t>
      </w:r>
      <w:r w:rsidRPr="00C97219">
        <w:rPr>
          <w:rStyle w:val="StyleUnderline"/>
          <w:highlight w:val="cyan"/>
        </w:rPr>
        <w:t>as shown by Project Camelot</w:t>
      </w:r>
      <w:r w:rsidRPr="00033904">
        <w:rPr>
          <w:rStyle w:val="StyleUnderline"/>
        </w:rPr>
        <w:t xml:space="preserve">, a project initiated by the Special Operations Research Office in 1964 </w:t>
      </w:r>
      <w:r w:rsidRPr="00C97219">
        <w:rPr>
          <w:rStyle w:val="StyleUnderline"/>
          <w:highlight w:val="cyan"/>
        </w:rPr>
        <w:t>aimed to “devise procedures for assessing the potential for internal wars within national societies</w:t>
      </w:r>
      <w:r w:rsidRPr="00033904">
        <w:rPr>
          <w:rStyle w:val="StyleUnderline"/>
        </w:rPr>
        <w:t>” in Latin America.</w:t>
      </w:r>
      <w:r w:rsidRPr="00033904">
        <w:rPr>
          <w:sz w:val="16"/>
        </w:rPr>
        <w:t xml:space="preserve"> Of course, many of these departments (such as LALACS or ASCL, or even Geography) at Dartmouth and other colleges provide to be some of the most liberal and/or leftist departments today and recognize their conflicted history, and can be some sites of the revelation of this history, but in no way does this eliminate the broader functioning of the university. </w:t>
      </w:r>
      <w:r w:rsidRPr="00033904">
        <w:rPr>
          <w:rFonts w:ascii="Times New Roman" w:hAnsi="Times New Roman" w:cs="Times New Roman"/>
          <w:sz w:val="16"/>
        </w:rPr>
        <w:t>​</w:t>
      </w:r>
      <w:r w:rsidRPr="00033904">
        <w:rPr>
          <w:sz w:val="16"/>
        </w:rPr>
        <w:t xml:space="preserve"> </w:t>
      </w:r>
      <w:r w:rsidRPr="00033904">
        <w:rPr>
          <w:rStyle w:val="StyleUnderline"/>
        </w:rPr>
        <w:t xml:space="preserve">Here, the </w:t>
      </w:r>
      <w:r w:rsidRPr="00C97219">
        <w:rPr>
          <w:rStyle w:val="StyleUnderline"/>
          <w:highlight w:val="cyan"/>
        </w:rPr>
        <w:t>Economics and</w:t>
      </w:r>
      <w:r w:rsidRPr="00033904">
        <w:rPr>
          <w:rStyle w:val="StyleUnderline"/>
        </w:rPr>
        <w:t xml:space="preserve"> </w:t>
      </w:r>
      <w:r w:rsidRPr="00C97219">
        <w:rPr>
          <w:rStyle w:val="StyleUnderline"/>
          <w:highlight w:val="cyan"/>
        </w:rPr>
        <w:t>Government departments</w:t>
      </w:r>
      <w:r w:rsidRPr="00E7568C">
        <w:rPr>
          <w:rStyle w:val="StyleUnderline"/>
        </w:rPr>
        <w:t xml:space="preserve"> also have a tendency to </w:t>
      </w:r>
      <w:r w:rsidRPr="00C97219">
        <w:rPr>
          <w:rStyle w:val="StyleUnderline"/>
          <w:highlight w:val="cyan"/>
        </w:rPr>
        <w:t>funnel into the corporations</w:t>
      </w:r>
      <w:r w:rsidRPr="00033904">
        <w:rPr>
          <w:rStyle w:val="StyleUnderline"/>
        </w:rPr>
        <w:t xml:space="preserve">, if not the government institutions that support them, as well as serving an ideological function (genocide and health become something to be pingponged around in a class discussion, current events become calls for brutal U.S. intervention). However, it </w:t>
      </w:r>
      <w:r w:rsidRPr="00E7568C">
        <w:rPr>
          <w:rStyle w:val="StyleUnderline"/>
        </w:rPr>
        <w:t xml:space="preserve">would be false to say that </w:t>
      </w:r>
      <w:r w:rsidRPr="00C97219">
        <w:rPr>
          <w:rStyle w:val="StyleUnderline"/>
          <w:highlight w:val="cyan"/>
        </w:rPr>
        <w:t xml:space="preserve">all departments, in some way, </w:t>
      </w:r>
      <w:r w:rsidRPr="00E7568C">
        <w:rPr>
          <w:rStyle w:val="StyleUnderline"/>
        </w:rPr>
        <w:t xml:space="preserve">do not </w:t>
      </w:r>
      <w:r w:rsidRPr="00C97219">
        <w:rPr>
          <w:rStyle w:val="StyleUnderline"/>
          <w:highlight w:val="cyan"/>
        </w:rPr>
        <w:t xml:space="preserve">lead to consulting or corporation work </w:t>
      </w:r>
      <w:r w:rsidRPr="00E7568C">
        <w:rPr>
          <w:rStyle w:val="StyleUnderline"/>
        </w:rPr>
        <w:t>or the like in some form</w:t>
      </w:r>
      <w:r w:rsidRPr="00E7568C">
        <w:rPr>
          <w:sz w:val="16"/>
        </w:rPr>
        <w:t>.</w:t>
      </w:r>
      <w:r w:rsidRPr="00033904">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033904">
        <w:rPr>
          <w:rFonts w:ascii="Times New Roman" w:hAnsi="Times New Roman" w:cs="Times New Roman"/>
          <w:sz w:val="16"/>
        </w:rPr>
        <w:t>​</w:t>
      </w:r>
      <w:r w:rsidRPr="00033904">
        <w:rPr>
          <w:sz w:val="16"/>
        </w:rPr>
        <w:t xml:space="preserve"> None of this is to erase the work and struggle that happens within the university</w:t>
      </w:r>
      <w:r w:rsidRPr="00033904">
        <w:rPr>
          <w:rFonts w:cs="Comic Sans MS"/>
          <w:sz w:val="16"/>
        </w:rPr>
        <w:t>—</w:t>
      </w:r>
      <w:r w:rsidRPr="00033904">
        <w:rPr>
          <w:sz w:val="16"/>
        </w:rPr>
        <w:t xml:space="preserve">which is simply to say, the work and struggle in question happens not alongside the predominant ideologies of exploitation, but against it, in the metaphorical belly of the beast.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033904">
        <w:rPr>
          <w:sz w:val="16"/>
        </w:rPr>
        <w:t>speaks</w:t>
      </w:r>
      <w:proofErr w:type="gramEnd"/>
      <w:r w:rsidRPr="00033904">
        <w:rPr>
          <w:sz w:val="16"/>
        </w:rPr>
        <w:t xml:space="preserve"> otherwise, as it always does. What is required of individuals is not simply vigilance, but a constant building and rebuilding, a communal learning, a recognition of the material realities. </w:t>
      </w:r>
    </w:p>
    <w:p w14:paraId="41CD5682" w14:textId="77777777" w:rsidR="007925C4" w:rsidRPr="00D14C38" w:rsidRDefault="007925C4" w:rsidP="007925C4"/>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and a contributing writer for LittleSis.</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40"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41" w:history="1">
        <w:r w:rsidRPr="00F944AE">
          <w:rPr>
            <w:rStyle w:val="Hyperlink"/>
          </w:rPr>
          <w:t>starvation</w:t>
        </w:r>
      </w:hyperlink>
      <w:r w:rsidRPr="00F944AE">
        <w:t> as a weapon of war, and the </w:t>
      </w:r>
      <w:hyperlink r:id="rId42"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C97219">
        <w:rPr>
          <w:highlight w:val="cyan"/>
          <w:u w:val="single"/>
        </w:rPr>
        <w:t xml:space="preserve">Across universities </w:t>
      </w:r>
      <w:r w:rsidRPr="00F944AE">
        <w:rPr>
          <w:u w:val="single"/>
        </w:rPr>
        <w:t xml:space="preserve">and colleges, </w:t>
      </w:r>
      <w:r w:rsidRPr="00C97219">
        <w:rPr>
          <w:highlight w:val="cyan"/>
          <w:u w:val="single"/>
        </w:rPr>
        <w:t xml:space="preserve">grad workers and undergrad students have done the nitty-gritty work of </w:t>
      </w:r>
      <w:r w:rsidRPr="00F944AE">
        <w:rPr>
          <w:u w:val="single"/>
        </w:rPr>
        <w:t xml:space="preserve">digging into their endowments’ investments, </w:t>
      </w:r>
      <w:r w:rsidRPr="00C97219">
        <w:rPr>
          <w:highlight w:val="cyan"/>
          <w:u w:val="single"/>
        </w:rPr>
        <w:t>researching the financial ties between the Pentagon</w:t>
      </w:r>
      <w:r w:rsidRPr="00F944AE">
        <w:rPr>
          <w:u w:val="single"/>
        </w:rPr>
        <w:t xml:space="preserve"> and </w:t>
      </w:r>
      <w:r w:rsidRPr="00C97219">
        <w:rPr>
          <w:highlight w:val="cyan"/>
          <w:u w:val="single"/>
        </w:rPr>
        <w:t>campus labs</w:t>
      </w:r>
      <w:r w:rsidRPr="00F944AE">
        <w:rPr>
          <w:u w:val="single"/>
        </w:rPr>
        <w:t xml:space="preserve">, and mapping out the connections between </w:t>
      </w:r>
      <w:r w:rsidRPr="00C97219">
        <w:rPr>
          <w:highlight w:val="cyan"/>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C97219">
        <w:rPr>
          <w:highlight w:val="cyan"/>
          <w:u w:val="single"/>
        </w:rPr>
        <w:t>research efforts</w:t>
      </w:r>
      <w:r w:rsidRPr="00F944AE">
        <w:rPr>
          <w:u w:val="single"/>
        </w:rPr>
        <w:t xml:space="preserve"> that are unmasking university ties to militarism and war crimes are being</w:t>
      </w:r>
      <w:r w:rsidRPr="00C97219">
        <w:rPr>
          <w:highlight w:val="cyan"/>
          <w:u w:val="single"/>
        </w:rPr>
        <w:t xml:space="preserve"> carried out by union graduate workers from California to Michigan </w:t>
      </w:r>
      <w:r w:rsidRPr="00F944AE">
        <w:rPr>
          <w:u w:val="single"/>
        </w:rPr>
        <w:t xml:space="preserve">to Massachusetts who are </w:t>
      </w:r>
      <w:r w:rsidRPr="00C97219">
        <w:rPr>
          <w:highlight w:val="cyan"/>
          <w:u w:val="single"/>
        </w:rPr>
        <w:t xml:space="preserve">organizing to stop the flow of </w:t>
      </w:r>
      <w:r w:rsidRPr="00F944AE">
        <w:rPr>
          <w:u w:val="single"/>
        </w:rPr>
        <w:t xml:space="preserve">their research — </w:t>
      </w:r>
      <w:r w:rsidRPr="00C97219">
        <w:rPr>
          <w:highlight w:val="cyan"/>
          <w:u w:val="single"/>
        </w:rPr>
        <w:t>their labor</w:t>
      </w:r>
      <w:r w:rsidRPr="00F944AE">
        <w:rPr>
          <w:u w:val="single"/>
        </w:rPr>
        <w:t xml:space="preserve"> — </w:t>
      </w:r>
      <w:r w:rsidRPr="00C97219">
        <w:rPr>
          <w:highlight w:val="cyan"/>
          <w:u w:val="single"/>
        </w:rPr>
        <w:t>into military projects and</w:t>
      </w:r>
      <w:r w:rsidRPr="00F944AE">
        <w:rPr>
          <w:u w:val="single"/>
        </w:rPr>
        <w:t xml:space="preserve"> military </w:t>
      </w:r>
      <w:r w:rsidRPr="00C97219">
        <w:rPr>
          <w:highlight w:val="cyan"/>
          <w:u w:val="single"/>
        </w:rPr>
        <w:t>tech</w:t>
      </w:r>
      <w:r w:rsidRPr="00F944AE">
        <w:rPr>
          <w:u w:val="single"/>
        </w:rPr>
        <w:t>nology.</w:t>
      </w:r>
      <w:r w:rsidRPr="00F944AE">
        <w:t xml:space="preserve"> They’re being done by </w:t>
      </w:r>
      <w:r w:rsidRPr="00C97219">
        <w:rPr>
          <w:highlight w:val="cyan"/>
          <w:u w:val="single"/>
        </w:rPr>
        <w:t>undergrad organizers from New York to Rhode Island</w:t>
      </w:r>
      <w:r w:rsidRPr="00F944AE">
        <w:rPr>
          <w:u w:val="single"/>
        </w:rPr>
        <w:t xml:space="preserve"> who are </w:t>
      </w:r>
      <w:r w:rsidRPr="00C97219">
        <w:rPr>
          <w:highlight w:val="cyan"/>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C97219">
        <w:rPr>
          <w:highlight w:val="cyan"/>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43"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C97219">
        <w:rPr>
          <w:highlight w:val="cyan"/>
          <w:u w:val="single"/>
        </w:rPr>
        <w:t>grad workers and campus organizers</w:t>
      </w:r>
      <w:r w:rsidRPr="00F944AE">
        <w:t xml:space="preserve"> for Palestine today are not merely doing research — they’re </w:t>
      </w:r>
      <w:r w:rsidRPr="00C97219">
        <w:rPr>
          <w:highlight w:val="cyan"/>
          <w:u w:val="single"/>
        </w:rPr>
        <w:t>uphold</w:t>
      </w:r>
      <w:r w:rsidRPr="00F944AE">
        <w:t xml:space="preserve">ing and expanding </w:t>
      </w:r>
      <w:r w:rsidRPr="00C97219">
        <w:rPr>
          <w:highlight w:val="cyan"/>
          <w:u w:val="single"/>
        </w:rPr>
        <w:t>a</w:t>
      </w:r>
      <w:r w:rsidRPr="00F944AE">
        <w:rPr>
          <w:u w:val="single"/>
        </w:rPr>
        <w:t xml:space="preserve"> proud movement </w:t>
      </w:r>
      <w:r w:rsidRPr="00C97219">
        <w:rPr>
          <w:highlight w:val="cyan"/>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C97219">
        <w:rPr>
          <w:highlight w:val="cyan"/>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C97219">
        <w:rPr>
          <w:highlight w:val="cyan"/>
          <w:u w:val="single"/>
        </w:rPr>
        <w:t>reviving an analysis of the militarized corporate university</w:t>
      </w:r>
      <w:r w:rsidRPr="00F944AE">
        <w:t xml:space="preserve"> that was pioneered by activists in the 1960s and 1970s. This analysis </w:t>
      </w:r>
      <w:r w:rsidRPr="00C97219">
        <w:rPr>
          <w:highlight w:val="cyan"/>
          <w:u w:val="single"/>
        </w:rPr>
        <w:t xml:space="preserve">understands the university not as a site of harmonious apprenticeship but as an employer that relies on graduate labor </w:t>
      </w:r>
      <w:r w:rsidRPr="00F944AE">
        <w:rPr>
          <w:u w:val="single"/>
        </w:rPr>
        <w:t xml:space="preserve">to function every day and </w:t>
      </w:r>
      <w:r w:rsidRPr="00C97219">
        <w:rPr>
          <w:highlight w:val="cyan"/>
          <w:u w:val="single"/>
        </w:rPr>
        <w:t>to serve the imperatives of military production</w:t>
      </w:r>
      <w:r w:rsidRPr="00F944AE">
        <w:t xml:space="preserve">; not as an idyllic site of learning but as a power structure </w:t>
      </w:r>
      <w:r w:rsidRPr="00C97219">
        <w:rPr>
          <w:highlight w:val="cyan"/>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C97219">
        <w:rPr>
          <w:highlight w:val="cyan"/>
          <w:u w:val="single"/>
        </w:rPr>
        <w:t xml:space="preserve">endowments </w:t>
      </w:r>
      <w:r w:rsidRPr="00F944AE">
        <w:rPr>
          <w:u w:val="single"/>
        </w:rPr>
        <w:t xml:space="preserve">that </w:t>
      </w:r>
      <w:r w:rsidRPr="00C97219">
        <w:rPr>
          <w:highlight w:val="cyan"/>
          <w:u w:val="single"/>
        </w:rPr>
        <w:t xml:space="preserve">operate like hedge funds, ready to undermine </w:t>
      </w:r>
      <w:r w:rsidRPr="00F944AE">
        <w:rPr>
          <w:u w:val="single"/>
        </w:rPr>
        <w:t xml:space="preserve">its own purported values and </w:t>
      </w:r>
      <w:r w:rsidRPr="00C97219">
        <w:rPr>
          <w:highlight w:val="cyan"/>
          <w:u w:val="single"/>
        </w:rPr>
        <w:t>students at the whims of wealthy donors and 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Universities are a critical part of the US war machine. Billions of dollars from the Department of Defense flow annually into labs whose research findings advance weapons systems. University endowments invest in military-tied corporations and many university trustees are interlocked with war profiteers.</w:t>
      </w:r>
    </w:p>
    <w:p w14:paraId="047E1CA3" w14:textId="77777777" w:rsidR="006E1444" w:rsidRPr="00223484" w:rsidRDefault="006E1444" w:rsidP="006E1444">
      <w:r w:rsidRPr="007925C4">
        <w:rPr>
          <w:rStyle w:val="Emphasis"/>
        </w:rPr>
        <w:t>“The US military-industrial complex . . . could not function without American universities</w:t>
      </w:r>
      <w:r w:rsidRPr="007925C4">
        <w:t>,”</w:t>
      </w:r>
      <w:r w:rsidRPr="00223484">
        <w:t xml:space="preserve"> wrote Harry Zehner in the </w:t>
      </w:r>
      <w:hyperlink r:id="rId44" w:history="1">
        <w:r w:rsidRPr="00223484">
          <w:rPr>
            <w:rStyle w:val="Hyperlink"/>
            <w:i/>
            <w:iCs/>
          </w:rPr>
          <w:t>Nation</w:t>
        </w:r>
      </w:hyperlink>
      <w:r w:rsidRPr="00223484">
        <w:t>. “It needs college-educated engineers and scientists. It relies on thousands of research projects, funded by the Pentagon and carried out by academics around the country.”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C97219">
        <w:rPr>
          <w:highlight w:val="cyan"/>
          <w:u w:val="single"/>
        </w:rPr>
        <w:t>Heeding </w:t>
      </w:r>
      <w:hyperlink r:id="rId45" w:history="1">
        <w:r w:rsidRPr="00C97219">
          <w:rPr>
            <w:rStyle w:val="Hyperlink"/>
            <w:highlight w:val="cyan"/>
          </w:rPr>
          <w:t>the call</w:t>
        </w:r>
      </w:hyperlink>
      <w:r w:rsidRPr="00C97219">
        <w:rPr>
          <w:highlight w:val="cyan"/>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C97219">
        <w:rPr>
          <w:highlight w:val="cyan"/>
          <w:u w:val="single"/>
        </w:rPr>
        <w:t xml:space="preserve">grad workers </w:t>
      </w:r>
      <w:r w:rsidRPr="00223484">
        <w:rPr>
          <w:u w:val="single"/>
        </w:rPr>
        <w:t xml:space="preserve">started </w:t>
      </w:r>
      <w:r w:rsidRPr="00C97219">
        <w:rPr>
          <w:highlight w:val="cyan"/>
          <w:u w:val="single"/>
        </w:rPr>
        <w:t>look</w:t>
      </w:r>
      <w:r w:rsidRPr="00223484">
        <w:t xml:space="preserve">ing </w:t>
      </w:r>
      <w:r w:rsidRPr="00C97219">
        <w:rPr>
          <w:highlight w:val="cyan"/>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connecting was made easier because many of these grad workers were already plugged into a preexisting network of cross-campus union solidarity.</w:t>
      </w:r>
    </w:p>
    <w:p w14:paraId="16280770" w14:textId="77777777" w:rsidR="006E1444" w:rsidRPr="004D0826" w:rsidRDefault="006E1444" w:rsidP="006E1444">
      <w:r w:rsidRPr="00C97219">
        <w:rPr>
          <w:highlight w:val="cyan"/>
          <w:u w:val="single"/>
        </w:rPr>
        <w:t>The past few years</w:t>
      </w:r>
      <w:r w:rsidRPr="004D0826">
        <w:t xml:space="preserve"> have seen a historic wave of bottom-up grad worker organizing</w:t>
      </w:r>
      <w:r w:rsidRPr="00C97219">
        <w:rPr>
          <w:highlight w:val="cyan"/>
          <w:u w:val="single"/>
        </w:rPr>
        <w:t xml:space="preserve">. Thousands of grad workers have unionized and gone on strike. </w:t>
      </w:r>
      <w:r w:rsidRPr="004D0826">
        <w:rPr>
          <w:u w:val="single"/>
        </w:rPr>
        <w:t xml:space="preserve">This new </w:t>
      </w:r>
      <w:r w:rsidRPr="00C97219">
        <w:rPr>
          <w:highlight w:val="cyan"/>
          <w:u w:val="single"/>
        </w:rPr>
        <w:t>campus labor militancy has been driven by militant, democratic unionism, often 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C97219">
        <w:rPr>
          <w:highlight w:val="cyan"/>
          <w:u w:val="single"/>
        </w:rPr>
        <w:t xml:space="preserve">With consciousness </w:t>
      </w:r>
      <w:r w:rsidRPr="004D0826">
        <w:rPr>
          <w:u w:val="single"/>
        </w:rPr>
        <w:t xml:space="preserve">heightened by years of organizing, there was a sense that </w:t>
      </w:r>
      <w:r w:rsidRPr="00C97219">
        <w:rPr>
          <w:highlight w:val="cyan"/>
          <w:u w:val="single"/>
        </w:rPr>
        <w:t>grad workers, given their critical role at universities and science labs, could have a big impact as </w:t>
      </w:r>
      <w:r w:rsidRPr="00C97219">
        <w:rPr>
          <w:i/>
          <w:iCs/>
          <w:highlight w:val="cyan"/>
          <w:u w:val="single"/>
        </w:rPr>
        <w:t>workers </w:t>
      </w:r>
      <w:r w:rsidRPr="00C97219">
        <w:rPr>
          <w:highlight w:val="cyan"/>
          <w:u w:val="single"/>
        </w:rPr>
        <w:t>in the Palestine solidarity movement, especially by withholding their labor.</w:t>
      </w:r>
    </w:p>
    <w:p w14:paraId="746A5A59" w14:textId="77777777" w:rsidR="006E1444" w:rsidRPr="004D0826" w:rsidRDefault="006E1444" w:rsidP="006E1444">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C97219">
        <w:rPr>
          <w:highlight w:val="cyan"/>
          <w:u w:val="single"/>
        </w:rPr>
        <w:t xml:space="preserve">graduate workers </w:t>
      </w:r>
      <w:r w:rsidRPr="004D0826">
        <w:rPr>
          <w:u w:val="single"/>
        </w:rPr>
        <w:t>who were</w:t>
      </w:r>
      <w:r w:rsidRPr="00C97219">
        <w:rPr>
          <w:highlight w:val="cyan"/>
          <w:u w:val="single"/>
        </w:rPr>
        <w:t xml:space="preserve"> positioned to cut the flow of labor and expertise</w:t>
      </w:r>
      <w:r w:rsidRPr="004D0826">
        <w:rPr>
          <w:u w:val="single"/>
        </w:rPr>
        <w:t xml:space="preserve"> and work going into the military-industrial complex </w:t>
      </w:r>
      <w:r w:rsidRPr="00C97219">
        <w:rPr>
          <w:highlight w:val="cyan"/>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23CDB222" w:rsidR="006E1444" w:rsidRPr="00AE615A" w:rsidRDefault="007925C4" w:rsidP="006E1444">
      <w:pPr>
        <w:pStyle w:val="Heading4"/>
      </w:pPr>
      <w:r>
        <w:t>Across</w:t>
      </w:r>
      <w:r w:rsidR="006E1444" w:rsidRPr="00AE615A">
        <w:t xml:space="preserve"> the UC system Student Workers leveraged unions to go on strike to demand divestment from genocide</w:t>
      </w:r>
      <w:r>
        <w:t xml:space="preserve">. </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46"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C97219">
        <w:rPr>
          <w:highlight w:val="cyan"/>
          <w:u w:val="single"/>
        </w:rPr>
        <w:t xml:space="preserve">48,000 </w:t>
      </w:r>
      <w:r w:rsidRPr="00CB5656">
        <w:rPr>
          <w:u w:val="single"/>
        </w:rPr>
        <w:t xml:space="preserve">University of California </w:t>
      </w:r>
      <w:r w:rsidRPr="00C97219">
        <w:rPr>
          <w:highlight w:val="cyan"/>
          <w:u w:val="single"/>
        </w:rPr>
        <w:t>(UC) workers—postdocs, graduate student researchers, and teaching assistants—began a rolling strike in response to the violent police crackdown on pro-Palestinian</w:t>
      </w:r>
      <w:r w:rsidRPr="00D17D73">
        <w:rPr>
          <w:u w:val="single"/>
        </w:rPr>
        <w:t xml:space="preserve"> campus </w:t>
      </w:r>
      <w:r w:rsidRPr="00C97219">
        <w:rPr>
          <w:highlight w:val="cyan"/>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w:t>
      </w:r>
      <w:r w:rsidRPr="007925C4">
        <w:rPr>
          <w:u w:val="single"/>
        </w:rPr>
        <w:t xml:space="preserve">introduce a powerful new </w:t>
      </w:r>
      <w:r w:rsidRPr="00C97219">
        <w:rPr>
          <w:highlight w:val="cyan"/>
          <w:u w:val="single"/>
        </w:rPr>
        <w:t>strategy to not just resist today’s US support for the Israeli war on the Palestinians but also challenge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C97219">
        <w:rPr>
          <w:highlight w:val="cyan"/>
          <w:u w:val="single"/>
        </w:rPr>
        <w:t>backlash from UC administrators mirrored </w:t>
      </w:r>
      <w:r w:rsidRPr="00D17D73">
        <w:rPr>
          <w:u w:val="single"/>
        </w:rPr>
        <w:t>the</w:t>
      </w:r>
      <w:r w:rsidRPr="00C97219">
        <w:rPr>
          <w:highlight w:val="cyan"/>
          <w:u w:val="single"/>
        </w:rPr>
        <w:t xml:space="preserve"> repression at Columbia University</w:t>
      </w:r>
      <w:r w:rsidRPr="00D17D73">
        <w:rPr>
          <w:u w:val="single"/>
        </w:rPr>
        <w:t> </w:t>
      </w:r>
      <w:r w:rsidRPr="00D17D73">
        <w:t xml:space="preserve">and elsewhere: mass, often </w:t>
      </w:r>
      <w:r w:rsidRPr="00C97219">
        <w:rPr>
          <w:highlight w:val="cyan"/>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C97219">
        <w:rPr>
          <w:highlight w:val="cyan"/>
          <w:u w:val="single"/>
        </w:rPr>
        <w:t>We watched our union siblings beaten by Zionist mobs while the university did nothing</w:t>
      </w:r>
      <w:r w:rsidRPr="00D17D73">
        <w:t xml:space="preserve">, at first,” said Jake Orbison, an English Department graduate student worker at UC Berkeley. </w:t>
      </w:r>
      <w:r w:rsidRPr="00C97219">
        <w:rPr>
          <w:highlight w:val="cyan"/>
          <w:u w:val="single"/>
        </w:rPr>
        <w:t>Then</w:t>
      </w:r>
      <w:r w:rsidRPr="00D17D73">
        <w:rPr>
          <w:u w:val="single"/>
        </w:rPr>
        <w:t xml:space="preserve">, by </w:t>
      </w:r>
      <w:r w:rsidRPr="00C97219">
        <w:rPr>
          <w:highlight w:val="cyan"/>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In the wake of the police crackdown, the UAW filed a series of unfair-labor-practice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C97219">
        <w:rPr>
          <w:highlight w:val="cyan"/>
          <w:u w:val="single"/>
        </w:rPr>
        <w:t>The union demanded </w:t>
      </w:r>
      <w:r w:rsidRPr="00D17D73">
        <w:rPr>
          <w:u w:val="single"/>
        </w:rPr>
        <w:t xml:space="preserve">that the university provide </w:t>
      </w:r>
      <w:r w:rsidRPr="00C97219">
        <w:rPr>
          <w:highlight w:val="cyan"/>
          <w:u w:val="single"/>
        </w:rPr>
        <w:t>amnesty</w:t>
      </w:r>
      <w:r w:rsidRPr="00D17D73">
        <w:t xml:space="preserve"> for all protesting UC workers, students, and faculty; commit to the right to free speech and political expression on campus; </w:t>
      </w:r>
      <w:r w:rsidRPr="00C97219">
        <w:rPr>
          <w:highlight w:val="cyan"/>
          <w:u w:val="single"/>
        </w:rPr>
        <w:t xml:space="preserve">divest from weapons manufacturers, military contractors, </w:t>
      </w:r>
      <w:r w:rsidRPr="00D17D73">
        <w:rPr>
          <w:u w:val="single"/>
        </w:rPr>
        <w:t xml:space="preserve">and companies profiting from Israel’s war on Gaza; disclose all funding sources and investments; </w:t>
      </w:r>
      <w:r w:rsidRPr="00C97219">
        <w:rPr>
          <w:highlight w:val="cyan"/>
          <w:u w:val="single"/>
        </w:rPr>
        <w:t xml:space="preserve">and, </w:t>
      </w:r>
      <w:r w:rsidRPr="00D17D73">
        <w:rPr>
          <w:u w:val="single"/>
        </w:rPr>
        <w:t>most ambitiously</w:t>
      </w:r>
      <w:r w:rsidRPr="00C97219">
        <w:rPr>
          <w:highlight w:val="cyan"/>
          <w:u w:val="single"/>
        </w:rPr>
        <w:t xml:space="preserve">, give research workers transitional funding to opt out of projects tied to the US military </w:t>
      </w:r>
      <w:r w:rsidRPr="00D17D73">
        <w:rPr>
          <w:u w:val="single"/>
        </w:rPr>
        <w:t xml:space="preserve">or </w:t>
      </w:r>
      <w:r w:rsidRPr="00C97219">
        <w:rPr>
          <w:highlight w:val="cyan"/>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C97219">
        <w:rPr>
          <w:highlight w:val="cyan"/>
          <w:u w:val="single"/>
        </w:rPr>
        <w:t xml:space="preserve">war economy </w:t>
      </w:r>
      <w:r w:rsidRPr="00D17D73">
        <w:rPr>
          <w:u w:val="single"/>
        </w:rPr>
        <w:t xml:space="preserve">are </w:t>
      </w:r>
      <w:r w:rsidRPr="00C97219">
        <w:rPr>
          <w:highlight w:val="cyan"/>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47"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8"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C97219">
        <w:rPr>
          <w:highlight w:val="cyan"/>
          <w:u w:val="single"/>
        </w:rPr>
        <w:t xml:space="preserve">the </w:t>
      </w:r>
      <w:r w:rsidRPr="00D17D73">
        <w:rPr>
          <w:u w:val="single"/>
        </w:rPr>
        <w:t xml:space="preserve">Orange County </w:t>
      </w:r>
      <w:r w:rsidRPr="00C97219">
        <w:rPr>
          <w:highlight w:val="cyan"/>
          <w:u w:val="single"/>
        </w:rPr>
        <w:t xml:space="preserve">Superior Court issued a </w:t>
      </w:r>
      <w:r w:rsidRPr="00D17D73">
        <w:rPr>
          <w:u w:val="single"/>
        </w:rPr>
        <w:t xml:space="preserve">temporary restraining order </w:t>
      </w:r>
      <w:r w:rsidRPr="00C97219">
        <w:rPr>
          <w:highlight w:val="cyan"/>
          <w:u w:val="single"/>
        </w:rPr>
        <w:t xml:space="preserve">(TRO) </w:t>
      </w:r>
      <w:r w:rsidRPr="00D17D73">
        <w:rPr>
          <w:u w:val="single"/>
        </w:rPr>
        <w:t xml:space="preserve">against UAW 4811 </w:t>
      </w:r>
      <w:r w:rsidRPr="00C97219">
        <w:rPr>
          <w:highlight w:val="cyan"/>
          <w:u w:val="single"/>
        </w:rPr>
        <w:t xml:space="preserve">at the request of the </w:t>
      </w:r>
      <w:r w:rsidRPr="00D17D73">
        <w:rPr>
          <w:u w:val="single"/>
        </w:rPr>
        <w:t xml:space="preserve">University of California Board of </w:t>
      </w:r>
      <w:r w:rsidRPr="00C97219">
        <w:rPr>
          <w:highlight w:val="cyan"/>
          <w:u w:val="single"/>
        </w:rPr>
        <w:t>Regents</w:t>
      </w:r>
      <w:r w:rsidRPr="00D17D73">
        <w:t xml:space="preserve">. In effect, </w:t>
      </w:r>
      <w:r w:rsidRPr="00D17D73">
        <w:rPr>
          <w:u w:val="single"/>
        </w:rPr>
        <w:t xml:space="preserve">the court </w:t>
      </w:r>
      <w:r w:rsidRPr="00C97219">
        <w:rPr>
          <w:highlight w:val="cyan"/>
          <w:u w:val="single"/>
        </w:rPr>
        <w:t xml:space="preserve">ordered workers not to strike </w:t>
      </w:r>
      <w:r w:rsidRPr="00D17D73">
        <w:rPr>
          <w:u w:val="single"/>
        </w:rPr>
        <w:t>and prohibited labor withholding and picketing activities until June 27</w:t>
      </w:r>
      <w:r w:rsidRPr="00D17D73">
        <w:t xml:space="preserve">. This court decision </w:t>
      </w:r>
      <w:r w:rsidRPr="00C97219">
        <w:rPr>
          <w:highlight w:val="cyan"/>
          <w:u w:val="single"/>
        </w:rPr>
        <w:t xml:space="preserve">circumvented </w:t>
      </w:r>
      <w:r w:rsidRPr="00D17D73">
        <w:rPr>
          <w:u w:val="single"/>
        </w:rPr>
        <w:t xml:space="preserve">the statewide ruling of </w:t>
      </w:r>
      <w:r w:rsidRPr="00C97219">
        <w:rPr>
          <w:highlight w:val="cyan"/>
          <w:u w:val="single"/>
        </w:rPr>
        <w:t xml:space="preserve">California’s </w:t>
      </w:r>
      <w:r w:rsidRPr="00D17D73">
        <w:rPr>
          <w:u w:val="single"/>
        </w:rPr>
        <w:t xml:space="preserve">Public Employment Relations Board </w:t>
      </w:r>
      <w:r w:rsidRPr="00C97219">
        <w:rPr>
          <w:highlight w:val="cyan"/>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C97219">
        <w:rPr>
          <w:highlight w:val="cyan"/>
          <w:u w:val="single"/>
        </w:rPr>
        <w:t>The</w:t>
      </w:r>
      <w:r w:rsidRPr="00D17D73">
        <w:rPr>
          <w:u w:val="single"/>
        </w:rPr>
        <w:t xml:space="preserve"> UC </w:t>
      </w:r>
      <w:r w:rsidRPr="00C97219">
        <w:rPr>
          <w:highlight w:val="cyan"/>
          <w:u w:val="single"/>
        </w:rPr>
        <w:t>Regents</w:t>
      </w:r>
      <w:r w:rsidRPr="00D17D73">
        <w:rPr>
          <w:u w:val="single"/>
        </w:rPr>
        <w:t xml:space="preserve">, and the Democratic Party that supports them, maintain close ties to arms production, surveillance, and policing, and they </w:t>
      </w:r>
      <w:r w:rsidRPr="00C97219">
        <w:rPr>
          <w:highlight w:val="cyan"/>
          <w:u w:val="single"/>
        </w:rPr>
        <w:t xml:space="preserve">are willing to subvert labor law </w:t>
      </w:r>
      <w:r w:rsidRPr="00D17D73">
        <w:rPr>
          <w:u w:val="single"/>
        </w:rPr>
        <w:t xml:space="preserve">in order </w:t>
      </w:r>
      <w:r w:rsidRPr="00C97219">
        <w:rPr>
          <w:highlight w:val="cyan"/>
          <w:u w:val="single"/>
        </w:rPr>
        <w:t xml:space="preserve">to protect their investments and </w:t>
      </w:r>
      <w:r w:rsidRPr="00D17D73">
        <w:rPr>
          <w:u w:val="single"/>
        </w:rPr>
        <w:t xml:space="preserve">their </w:t>
      </w:r>
      <w:r w:rsidRPr="00C97219">
        <w:rPr>
          <w:highlight w:val="cyan"/>
          <w:u w:val="single"/>
        </w:rPr>
        <w:t>power.</w:t>
      </w:r>
    </w:p>
    <w:p w14:paraId="1EE7388E" w14:textId="77777777" w:rsidR="006E1444" w:rsidRPr="00D17D73" w:rsidRDefault="006E1444" w:rsidP="006E1444">
      <w:r w:rsidRPr="00D17D73">
        <w:t>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in order to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We propose that the UAWD June membership meeting review the lessons of the 4811 strike and its repression, and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2BFF0A6" w14:textId="77777777" w:rsidR="006E1444" w:rsidRDefault="006E1444" w:rsidP="006E1444">
      <w:pPr>
        <w:pStyle w:val="Heading4"/>
      </w:pPr>
      <w:r>
        <w:t>Palestine solidarity crosses traditional state political lines. KU’s Graduate TA union called for a Free Palestine on October 18th.</w:t>
      </w:r>
    </w:p>
    <w:p w14:paraId="587FD6BC" w14:textId="77777777" w:rsidR="006E1444" w:rsidRDefault="006E1444" w:rsidP="006E1444">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9" w:history="1">
        <w:r w:rsidRPr="00363D27">
          <w:rPr>
            <w:rStyle w:val="Hyperlink"/>
          </w:rPr>
          <w:t>https://kugtac.wordpress.com/2023/10/18/palestine-solidarity-letter/</w:t>
        </w:r>
      </w:hyperlink>
    </w:p>
    <w:p w14:paraId="3B5DE09C" w14:textId="77777777" w:rsidR="006E1444" w:rsidRDefault="006E1444" w:rsidP="006E1444">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C97219">
        <w:rPr>
          <w:highlight w:val="cyan"/>
          <w:u w:val="single"/>
        </w:rPr>
        <w:t>We refuse to stay silent in the face of deadly and inhuman injustices.</w:t>
      </w:r>
      <w:r>
        <w:t xml:space="preserve"> </w:t>
      </w:r>
      <w:r w:rsidRPr="00C97219">
        <w:rPr>
          <w:highlight w:val="cyan"/>
          <w:u w:val="single"/>
        </w:rPr>
        <w:t>Violence will necessarily continue as long as apartheid and settler colonialism exist. Palestinians must be free if we ever hope to see peace</w:t>
      </w:r>
      <w:r>
        <w:t xml:space="preserve">. </w:t>
      </w:r>
    </w:p>
    <w:p w14:paraId="1B7E933F" w14:textId="77777777" w:rsidR="006E1444" w:rsidRPr="00633339" w:rsidRDefault="006E1444" w:rsidP="006E1444">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725D7555" w14:textId="23CEF2E0" w:rsidR="006E1444" w:rsidRPr="00D17D73" w:rsidRDefault="006E1444" w:rsidP="007925C4">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50"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C97219">
        <w:rPr>
          <w:highlight w:val="cyan"/>
          <w:u w:val="single"/>
        </w:rPr>
        <w:t>Cornell Graduate Students United</w:t>
      </w:r>
      <w:r w:rsidRPr="00CC51F4">
        <w:rPr>
          <w:u w:val="single"/>
        </w:rPr>
        <w:t xml:space="preserve"> members and supporters </w:t>
      </w:r>
      <w:r w:rsidRPr="00C97219">
        <w:rPr>
          <w:highlight w:val="cyan"/>
          <w:u w:val="single"/>
        </w:rPr>
        <w:t>gathered</w:t>
      </w:r>
      <w:r w:rsidRPr="00CC51F4">
        <w:rPr>
          <w:u w:val="single"/>
        </w:rPr>
        <w:t xml:space="preserve"> in front of Bailey Hall at noon on Wednesday </w:t>
      </w:r>
      <w:r w:rsidRPr="00C97219">
        <w:rPr>
          <w:highlight w:val="cyan"/>
          <w:u w:val="single"/>
        </w:rPr>
        <w:t>to protest for the University to bargain</w:t>
      </w:r>
      <w:r w:rsidRPr="00CC51F4">
        <w:rPr>
          <w:u w:val="single"/>
        </w:rPr>
        <w:t xml:space="preserve"> with CGSU </w:t>
      </w:r>
      <w:r w:rsidRPr="00C97219">
        <w:rPr>
          <w:highlight w:val="cyan"/>
          <w:u w:val="single"/>
        </w:rPr>
        <w:t>over international graduate student Momodou Taal’s 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C97219">
        <w:rPr>
          <w:highlight w:val="cyan"/>
          <w:u w:val="single"/>
        </w:rPr>
        <w:t>a Memorandum of Agreement</w:t>
      </w:r>
      <w:r w:rsidRPr="00CC51F4">
        <w:t> reached in July 2024. CGSU successfully bargained for the MOA following </w:t>
      </w:r>
      <w:r w:rsidRPr="00D07D4F">
        <w:t>advocating</w:t>
      </w:r>
      <w:r w:rsidRPr="00CC51F4">
        <w:t> for Taal and Bianca Waked grad who were temporarily </w:t>
      </w:r>
      <w:r w:rsidRPr="00D07D4F">
        <w:t>suspended</w:t>
      </w:r>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C97219">
        <w:rPr>
          <w:highlight w:val="cyan"/>
          <w:u w:val="single"/>
        </w:rPr>
        <w:t>gives CGSU the right to bargain over the effects of academic discipline of graduate students as long as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C97219">
        <w:rPr>
          <w:highlight w:val="cyan"/>
          <w:u w:val="single"/>
        </w:rPr>
        <w:t xml:space="preserve">University suspended Taal for his involvement in a career fair disruption </w:t>
      </w:r>
      <w:r w:rsidRPr="00CC51F4">
        <w:rPr>
          <w:u w:val="single"/>
        </w:rPr>
        <w:t>in Statler Hall on Sept. 18</w:t>
      </w:r>
      <w:r w:rsidRPr="00C97219">
        <w:rPr>
          <w:highlight w:val="cyan"/>
          <w:u w:val="single"/>
        </w:rPr>
        <w:t xml:space="preserve"> attended by defense contractors </w:t>
      </w:r>
      <w:r w:rsidRPr="00614C7E">
        <w:rPr>
          <w:u w:val="single"/>
        </w:rPr>
        <w:t>L3Harris and Boeing. </w:t>
      </w:r>
      <w:r w:rsidRPr="00C97219">
        <w:rPr>
          <w:highlight w:val="cyan"/>
          <w:u w:val="single"/>
        </w:rPr>
        <w:t>If</w:t>
      </w:r>
      <w:r w:rsidRPr="00CC51F4">
        <w:t xml:space="preserve"> Taal is </w:t>
      </w:r>
      <w:r w:rsidRPr="00C97219">
        <w:rPr>
          <w:highlight w:val="cyan"/>
          <w:u w:val="single"/>
        </w:rPr>
        <w:t>withdrawn from the University, he will be in violation of his F-1 visa status</w:t>
      </w:r>
      <w:r w:rsidRPr="00CC51F4">
        <w:rPr>
          <w:u w:val="single"/>
        </w:rPr>
        <w:t>,</w:t>
      </w:r>
      <w:r w:rsidRPr="00CC51F4">
        <w:t xml:space="preserve"> likely </w:t>
      </w:r>
      <w:r w:rsidRPr="00C97219">
        <w:rPr>
          <w:highlight w:val="cyan"/>
          <w:u w:val="single"/>
        </w:rPr>
        <w:t>leading to his 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r w:rsidRPr="00CC51F4">
        <w:t>Jawuanna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C97219">
        <w:rPr>
          <w:highlight w:val="cyan"/>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C97219">
        <w:rPr>
          <w:highlight w:val="cyan"/>
          <w:u w:val="single"/>
        </w:rPr>
        <w:t>Employment at will laws allow for employers to fire employees without any notice or reasoning</w:t>
      </w:r>
      <w:r w:rsidRPr="00CC51F4">
        <w:t xml:space="preserve">. She said </w:t>
      </w:r>
      <w:r w:rsidRPr="00C97219">
        <w:rPr>
          <w:highlight w:val="cyan"/>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C97219">
        <w:rPr>
          <w:highlight w:val="cyan"/>
          <w:u w:val="single"/>
        </w:rPr>
        <w:t>the American Association of University Professors</w:t>
      </w:r>
      <w:r w:rsidRPr="00CC51F4">
        <w:t xml:space="preserve">, said the organization </w:t>
      </w:r>
      <w:r w:rsidRPr="00C97219">
        <w:rPr>
          <w:highlight w:val="cyan"/>
          <w:u w:val="single"/>
        </w:rPr>
        <w:t>stood in solidarity with CGSU</w:t>
      </w:r>
      <w:r w:rsidRPr="00CC51F4">
        <w:t xml:space="preserve"> and asked the University to bargain with the union. </w:t>
      </w:r>
    </w:p>
    <w:p w14:paraId="00941D5A" w14:textId="77777777" w:rsidR="006E1444" w:rsidRDefault="006E1444" w:rsidP="006E1444">
      <w:r w:rsidRPr="00CC51F4">
        <w:t>“We must have each other’s backs, we must be in alliance collectively, we must be in alliance individually, we must come together,” Lieberwitz said. “We are against the infringement on our academic freedom and our freedom of speech.”</w:t>
      </w:r>
    </w:p>
    <w:p w14:paraId="4D36AA2F" w14:textId="77777777" w:rsidR="006E1444" w:rsidRPr="00CC51F4" w:rsidRDefault="006E1444" w:rsidP="006E1444"/>
    <w:p w14:paraId="22795EDA" w14:textId="77777777" w:rsidR="00D14C38" w:rsidRPr="00033904" w:rsidRDefault="00D14C38" w:rsidP="00D14C38">
      <w:pPr>
        <w:pStyle w:val="Heading4"/>
      </w:pPr>
      <w:r w:rsidRPr="00033904">
        <w:t>Student labor unions move more quickly and demand more from institutions than more secure professor unions.</w:t>
      </w:r>
    </w:p>
    <w:p w14:paraId="2538924F" w14:textId="77777777" w:rsidR="00D14C38" w:rsidRPr="00033904" w:rsidRDefault="00D14C38" w:rsidP="00D14C38">
      <w:r w:rsidRPr="00033904">
        <w:rPr>
          <w:rStyle w:val="Style13ptBold"/>
        </w:rPr>
        <w:t>Hogan and Denvir 23</w:t>
      </w:r>
      <w:r w:rsidRPr="00033904">
        <w:t>, *Writer, academic, and organizer, **author of </w:t>
      </w:r>
      <w:hyperlink r:id="rId51" w:history="1">
        <w:r w:rsidRPr="00033904">
          <w:rPr>
            <w:rStyle w:val="Hyperlink"/>
            <w:i/>
            <w:iCs/>
          </w:rPr>
          <w:t>All-American Nativism</w:t>
        </w:r>
      </w:hyperlink>
      <w:r w:rsidRPr="00033904">
        <w:t> and the host of </w:t>
      </w:r>
      <w:r w:rsidRPr="00033904">
        <w:rPr>
          <w:i/>
          <w:iCs/>
        </w:rPr>
        <w:t>The Dig</w:t>
      </w:r>
      <w:r w:rsidRPr="00033904">
        <w:t xml:space="preserve"> on Jacobin Radio. (**Dennis, **Daniel, 08.19.2023 “US Colleges and Universities Are Becoming Giant Exploitation Machines” Jacobin SS:/ ) </w:t>
      </w:r>
      <w:hyperlink r:id="rId52" w:history="1">
        <w:r w:rsidRPr="00033904">
          <w:rPr>
            <w:rStyle w:val="Hyperlink"/>
          </w:rPr>
          <w:t>https://jacobin.com/2023/08/us-university-neoliberalism-exploitation-financialization-debt-jobs</w:t>
        </w:r>
      </w:hyperlink>
      <w:r w:rsidRPr="00033904">
        <w:t xml:space="preserve"> </w:t>
      </w:r>
    </w:p>
    <w:p w14:paraId="0651B49F" w14:textId="77777777" w:rsidR="00D14C38" w:rsidRPr="00033904" w:rsidRDefault="00D14C38" w:rsidP="00D14C38">
      <w:r w:rsidRPr="00033904">
        <w:t>There have been a number of conflicts within grad student unions over whether to approve contracts, something that we saw at Columbia and then most recently at the University of California. What’s your general analysis of the nature of these conflicts?</w:t>
      </w:r>
    </w:p>
    <w:p w14:paraId="078AFC06" w14:textId="77777777" w:rsidR="00D14C38" w:rsidRPr="00033904" w:rsidRDefault="00D14C38" w:rsidP="00D14C38">
      <w:r w:rsidRPr="00033904">
        <w:t>Dennis M. Hogan</w:t>
      </w:r>
    </w:p>
    <w:p w14:paraId="79F337DC" w14:textId="77777777" w:rsidR="00D14C38" w:rsidRPr="00033904" w:rsidRDefault="00D14C38" w:rsidP="00D14C38">
      <w:r w:rsidRPr="00033904">
        <w:t>I would avoid, to the greatest extent possible, taking sides in these disputes because I do properly view them as for the members of the unions who are going to live and work under these contracts to decide.</w:t>
      </w:r>
    </w:p>
    <w:p w14:paraId="02B2F048" w14:textId="77777777" w:rsidR="00D14C38" w:rsidRPr="00033904" w:rsidRDefault="00D14C38" w:rsidP="00D14C38">
      <w:r w:rsidRPr="00033904">
        <w:t xml:space="preserve">I think that unions increasingly are understanding that they need to adapt. Even as they fight to provide lifetime jobs for workers that offer security, dignity, and a path to a decent retirement, </w:t>
      </w:r>
      <w:r w:rsidRPr="00033904">
        <w:rPr>
          <w:u w:val="single"/>
        </w:rPr>
        <w:t>many</w:t>
      </w:r>
      <w:r w:rsidRPr="00C97219">
        <w:rPr>
          <w:highlight w:val="cyan"/>
          <w:u w:val="single"/>
        </w:rPr>
        <w:t xml:space="preserve"> workers are confronting conditions of precarity </w:t>
      </w:r>
      <w:r w:rsidRPr="00F40661">
        <w:rPr>
          <w:u w:val="single"/>
        </w:rPr>
        <w:t>where they’re going to end up i</w:t>
      </w:r>
      <w:r w:rsidRPr="00C97219">
        <w:rPr>
          <w:highlight w:val="cyan"/>
          <w:u w:val="single"/>
        </w:rPr>
        <w:t>n jobs for only a short period of time</w:t>
      </w:r>
      <w:r w:rsidRPr="00033904">
        <w:t xml:space="preserve">. That’s true of many forms of academic employment, which means that </w:t>
      </w:r>
      <w:r w:rsidRPr="00C97219">
        <w:rPr>
          <w:highlight w:val="cyan"/>
          <w:u w:val="single"/>
        </w:rPr>
        <w:t>the struggle over a particular contract can be</w:t>
      </w:r>
      <w:r w:rsidRPr="00033904">
        <w:rPr>
          <w:u w:val="single"/>
        </w:rPr>
        <w:t xml:space="preserve">come really </w:t>
      </w:r>
      <w:r w:rsidRPr="00C97219">
        <w:rPr>
          <w:highlight w:val="cyan"/>
          <w:u w:val="single"/>
        </w:rPr>
        <w:t xml:space="preserve">high stakes, </w:t>
      </w:r>
      <w:r w:rsidRPr="00033904">
        <w:rPr>
          <w:u w:val="single"/>
        </w:rPr>
        <w:t>because</w:t>
      </w:r>
      <w:r w:rsidRPr="00C97219">
        <w:rPr>
          <w:highlight w:val="cyan"/>
          <w:u w:val="single"/>
        </w:rPr>
        <w:t xml:space="preserve"> people </w:t>
      </w:r>
      <w:r w:rsidRPr="00033904">
        <w:rPr>
          <w:u w:val="single"/>
        </w:rPr>
        <w:t xml:space="preserve">may </w:t>
      </w:r>
      <w:r w:rsidRPr="00C97219">
        <w:rPr>
          <w:highlight w:val="cyan"/>
          <w:u w:val="single"/>
        </w:rPr>
        <w:t>only live and work under one contract or two contracts</w:t>
      </w:r>
      <w:r w:rsidRPr="00033904">
        <w:t>. They’re not going to be at a place where they see contracts build over time.</w:t>
      </w:r>
    </w:p>
    <w:p w14:paraId="25B8A94A" w14:textId="77777777" w:rsidR="00D14C38" w:rsidRPr="00033904" w:rsidRDefault="00D14C38" w:rsidP="00D14C38">
      <w:r w:rsidRPr="00C97219">
        <w:rPr>
          <w:highlight w:val="cyan"/>
          <w:u w:val="single"/>
        </w:rPr>
        <w:t>If you</w:t>
      </w:r>
      <w:r w:rsidRPr="007925C4">
        <w:rPr>
          <w:u w:val="single"/>
        </w:rPr>
        <w:t xml:space="preserve">’re going to </w:t>
      </w:r>
      <w:r w:rsidRPr="00C97219">
        <w:rPr>
          <w:highlight w:val="cyan"/>
          <w:u w:val="single"/>
        </w:rPr>
        <w:t>work at a job for twenty years</w:t>
      </w:r>
      <w:r w:rsidRPr="00033904">
        <w:t xml:space="preserve"> and you negotiate a contract with your union and you don’t get all of what you want and you don’t even get most of what you want, </w:t>
      </w:r>
      <w:r w:rsidRPr="00C97219">
        <w:rPr>
          <w:highlight w:val="cyan"/>
          <w:u w:val="single"/>
        </w:rPr>
        <w:t xml:space="preserve">you have faith </w:t>
      </w:r>
      <w:r w:rsidRPr="007925C4">
        <w:rPr>
          <w:u w:val="single"/>
        </w:rPr>
        <w:t>that when the next contract comes around, you’re going to get more of it</w:t>
      </w:r>
      <w:r w:rsidRPr="007925C4">
        <w:t>.</w:t>
      </w:r>
      <w:r w:rsidRPr="00033904">
        <w:t xml:space="preserve"> And the next contract comes </w:t>
      </w:r>
      <w:proofErr w:type="gramStart"/>
      <w:r w:rsidRPr="00033904">
        <w:t>around,</w:t>
      </w:r>
      <w:proofErr w:type="gramEnd"/>
      <w:r w:rsidRPr="00033904">
        <w:t xml:space="preserve"> you’re going to get more of it. By the time you retire, twenty years later, you’re going to be working at a place that is completely transformed from the place where you started working twenty years ago.</w:t>
      </w:r>
    </w:p>
    <w:p w14:paraId="38433907" w14:textId="77777777" w:rsidR="00D14C38" w:rsidRPr="00033904" w:rsidRDefault="00D14C38" w:rsidP="00D14C38">
      <w:r w:rsidRPr="00033904">
        <w:t xml:space="preserve">Because </w:t>
      </w:r>
      <w:r w:rsidRPr="00C97219">
        <w:rPr>
          <w:highlight w:val="cyan"/>
          <w:u w:val="single"/>
        </w:rPr>
        <w:t>each contract is going to be stronger as long as you can keep building your union</w:t>
      </w:r>
      <w:r w:rsidRPr="00033904">
        <w:t xml:space="preserve">. And you’re also going to have other workers who’ve been there longer than you, who remember when things were even worse than they are now. They’re going to tell you, “When I started here, we didn’t have retirement. Now we have retirement, and we didn’t get it right away. We got it over time.” </w:t>
      </w:r>
      <w:proofErr w:type="gramStart"/>
      <w:r w:rsidRPr="00033904">
        <w:t>So</w:t>
      </w:r>
      <w:proofErr w:type="gramEnd"/>
      <w:r w:rsidRPr="00033904">
        <w:t xml:space="preserve"> there is an implicit acceptance of a gradual increase in the quality of a contract </w:t>
      </w:r>
      <w:proofErr w:type="gramStart"/>
      <w:r w:rsidRPr="00033904">
        <w:t>over time</w:t>
      </w:r>
      <w:proofErr w:type="gramEnd"/>
      <w:r w:rsidRPr="00033904">
        <w:t>.</w:t>
      </w:r>
    </w:p>
    <w:p w14:paraId="6E50DB5F" w14:textId="3918A12D" w:rsidR="003A7B63" w:rsidRPr="00F40661" w:rsidRDefault="00D14C38" w:rsidP="00D14C38">
      <w:pPr>
        <w:rPr>
          <w:rStyle w:val="StyleUnderline"/>
          <w:u w:val="none"/>
        </w:rPr>
      </w:pPr>
      <w:r w:rsidRPr="00C97219">
        <w:rPr>
          <w:highlight w:val="cyan"/>
          <w:u w:val="single"/>
        </w:rPr>
        <w:t>In</w:t>
      </w:r>
      <w:r w:rsidRPr="00033904">
        <w:rPr>
          <w:u w:val="single"/>
        </w:rPr>
        <w:t xml:space="preserve"> these </w:t>
      </w:r>
      <w:r w:rsidRPr="00C97219">
        <w:rPr>
          <w:highlight w:val="cyan"/>
          <w:u w:val="single"/>
        </w:rPr>
        <w:t>academic contracts, the need to transform the institution is so urgent, the conditions under which people are working and living are so dire, and the demands are</w:t>
      </w:r>
      <w:r w:rsidRPr="00033904">
        <w:rPr>
          <w:u w:val="single"/>
        </w:rPr>
        <w:t xml:space="preserve"> in some cases </w:t>
      </w:r>
      <w:r w:rsidRPr="00C97219">
        <w:rPr>
          <w:highlight w:val="cyan"/>
          <w:u w:val="single"/>
        </w:rPr>
        <w:t>so radical</w:t>
      </w:r>
      <w:r w:rsidRPr="00033904">
        <w:t xml:space="preserve">. I don’t say that as a way to disparage them, but to say that these </w:t>
      </w:r>
      <w:r w:rsidRPr="00C97219">
        <w:rPr>
          <w:highlight w:val="cyan"/>
          <w:u w:val="single"/>
        </w:rPr>
        <w:t>workers take very seriously their duty to reimagine what the institution can be, who it should serve, and what can be achieved by contesting it through labor power</w:t>
      </w:r>
      <w:r w:rsidRPr="00033904">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62175C42" w14:textId="40F1111C" w:rsidR="003A7B63" w:rsidRPr="00FF1747" w:rsidRDefault="00F40661" w:rsidP="003A7B63">
      <w:pPr>
        <w:pStyle w:val="Heading4"/>
      </w:pPr>
      <w:r>
        <w:t xml:space="preserve">Revolutionary fiat in the context of student unions situates affirmative demands that transform the world. </w:t>
      </w:r>
      <w:r w:rsidR="003A7B63">
        <w:t>The plan is one prong among many that makes the conditions for revolutionary change possible</w:t>
      </w:r>
      <w:r w:rsidR="003A7B63" w:rsidRPr="00FF1747">
        <w:t>.</w:t>
      </w:r>
    </w:p>
    <w:p w14:paraId="353B31E9" w14:textId="4448348D" w:rsidR="003A7B63" w:rsidRPr="00F8187B" w:rsidRDefault="003A7B63" w:rsidP="003A7B63">
      <w:r w:rsidRPr="00F8187B">
        <w:rPr>
          <w:rStyle w:val="Style13ptBold"/>
        </w:rPr>
        <w:t>Lazaroff</w:t>
      </w:r>
      <w:r>
        <w:rPr>
          <w:rStyle w:val="Style13ptBold"/>
        </w:rPr>
        <w:t xml:space="preserve"> 23</w:t>
      </w:r>
      <w:r w:rsidRPr="004E5206">
        <w:t xml:space="preserve">, </w:t>
      </w:r>
      <w:r>
        <w:t>Current Phd English student at Illinois state</w:t>
      </w:r>
      <w:r w:rsidRPr="004E5206">
        <w:t>. (</w:t>
      </w:r>
      <w:r>
        <w:t>Steven</w:t>
      </w:r>
      <w:r w:rsidRPr="004E5206">
        <w:t xml:space="preserve">, </w:t>
      </w:r>
      <w:r>
        <w:t>March 3</w:t>
      </w:r>
      <w:r w:rsidRPr="00F8187B">
        <w:rPr>
          <w:vertAlign w:val="superscript"/>
        </w:rPr>
        <w:t>rd</w:t>
      </w:r>
      <w:proofErr w:type="gramStart"/>
      <w:r>
        <w:t xml:space="preserve"> 2023</w:t>
      </w:r>
      <w:proofErr w:type="gramEnd"/>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r w:rsidRPr="00F8187B">
        <w:t>https://tempestmag.org/2023/03/revolutionary-graduate-worker-unionism/</w:t>
      </w:r>
      <w:r w:rsidRPr="004E5206">
        <w:t xml:space="preserve">) </w:t>
      </w:r>
    </w:p>
    <w:p w14:paraId="533D4F24" w14:textId="77777777" w:rsidR="003A7B63" w:rsidRPr="003A7B63" w:rsidRDefault="003A7B63" w:rsidP="003A7B63">
      <w:pPr>
        <w:rPr>
          <w:u w:val="single"/>
        </w:rPr>
      </w:pPr>
      <w:r w:rsidRPr="003A7B63">
        <w:t xml:space="preserve">The struggle is always wherever we are, and I feel lucky my location put me in a position to be a part of the graduate union struggle. I’m a third-year Ph.D. student in English at Illinois State University, and a member of the ISU Graduate Workers Union Steering Committee. This writing will engage my location in the university, </w:t>
      </w:r>
      <w:r w:rsidRPr="003A7B63">
        <w:rPr>
          <w:highlight w:val="cyan"/>
          <w:u w:val="single"/>
        </w:rPr>
        <w:t xml:space="preserve">thinking through how </w:t>
      </w:r>
      <w:r w:rsidRPr="003A7B63">
        <w:rPr>
          <w:u w:val="single"/>
        </w:rPr>
        <w:t xml:space="preserve">we as </w:t>
      </w:r>
      <w:r w:rsidRPr="003A7B63">
        <w:rPr>
          <w:highlight w:val="cyan"/>
          <w:u w:val="single"/>
        </w:rPr>
        <w:t xml:space="preserve">revolutionaries </w:t>
      </w:r>
      <w:r w:rsidRPr="003A7B63">
        <w:rPr>
          <w:u w:val="single"/>
        </w:rPr>
        <w:t xml:space="preserve">might best </w:t>
      </w:r>
      <w:r w:rsidRPr="003A7B63">
        <w:rPr>
          <w:highlight w:val="cyan"/>
          <w:u w:val="single"/>
        </w:rPr>
        <w:t xml:space="preserve">situate and organize </w:t>
      </w:r>
      <w:r w:rsidRPr="003A7B63">
        <w:rPr>
          <w:u w:val="single"/>
        </w:rPr>
        <w:t xml:space="preserve">ourselves at </w:t>
      </w:r>
      <w:r w:rsidRPr="003A7B63">
        <w:rPr>
          <w:highlight w:val="cyan"/>
          <w:u w:val="single"/>
        </w:rPr>
        <w:t>the university</w:t>
      </w:r>
      <w:r w:rsidRPr="003A7B63">
        <w:t xml:space="preserve">, in the quad that </w:t>
      </w:r>
      <w:r w:rsidRPr="003A7B63">
        <w:rPr>
          <w:highlight w:val="cyan"/>
          <w:u w:val="single"/>
        </w:rPr>
        <w:t>acts</w:t>
      </w:r>
      <w:r w:rsidRPr="003A7B63">
        <w:rPr>
          <w:u w:val="single"/>
        </w:rPr>
        <w:t xml:space="preserve"> </w:t>
      </w:r>
      <w:r w:rsidRPr="003A7B63">
        <w:t xml:space="preserve">also </w:t>
      </w:r>
      <w:r w:rsidRPr="003A7B63">
        <w:rPr>
          <w:highlight w:val="cyan"/>
          <w:u w:val="single"/>
        </w:rPr>
        <w:t xml:space="preserve">on the </w:t>
      </w:r>
      <w:r w:rsidRPr="003A7B63">
        <w:rPr>
          <w:u w:val="single"/>
        </w:rPr>
        <w:t xml:space="preserve">level of the </w:t>
      </w:r>
      <w:r w:rsidRPr="003A7B63">
        <w:rPr>
          <w:highlight w:val="cyan"/>
          <w:u w:val="single"/>
        </w:rPr>
        <w:t xml:space="preserve">system, to make </w:t>
      </w:r>
      <w:r w:rsidRPr="003A7B63">
        <w:rPr>
          <w:u w:val="single"/>
        </w:rPr>
        <w:t xml:space="preserve">the international mass </w:t>
      </w:r>
      <w:r w:rsidRPr="003A7B63">
        <w:rPr>
          <w:highlight w:val="cyan"/>
          <w:u w:val="single"/>
        </w:rPr>
        <w:t xml:space="preserve">movements we need to abolish capitalism and </w:t>
      </w:r>
      <w:r w:rsidRPr="003A7B63">
        <w:rPr>
          <w:u w:val="single"/>
        </w:rPr>
        <w:t xml:space="preserve">build socialism, to take democratic control of society and the economy, </w:t>
      </w:r>
      <w:r w:rsidRPr="003A7B63">
        <w:rPr>
          <w:highlight w:val="cyan"/>
          <w:u w:val="single"/>
        </w:rPr>
        <w:t xml:space="preserve">to stop </w:t>
      </w:r>
      <w:r w:rsidRPr="003A7B63">
        <w:rPr>
          <w:u w:val="single"/>
        </w:rPr>
        <w:t xml:space="preserve">the threat of </w:t>
      </w:r>
      <w:r w:rsidRPr="003A7B63">
        <w:rPr>
          <w:highlight w:val="cyan"/>
          <w:u w:val="single"/>
        </w:rPr>
        <w:t>climate collapse.</w:t>
      </w:r>
    </w:p>
    <w:p w14:paraId="7211F416" w14:textId="77777777" w:rsidR="003A7B63" w:rsidRPr="003A7B63" w:rsidRDefault="003A7B63" w:rsidP="003A7B63">
      <w:r w:rsidRPr="003A7B63">
        <w:t>What does it mean to be a revolutionary today–anywhere in the US, not simply the university?</w:t>
      </w:r>
    </w:p>
    <w:p w14:paraId="35CDF24B" w14:textId="77777777" w:rsidR="003A7B63" w:rsidRPr="003A7B63" w:rsidRDefault="003A7B63" w:rsidP="003A7B63">
      <w:r w:rsidRPr="003A7B63">
        <w:t>Fred Hampton’s </w:t>
      </w:r>
      <w:hyperlink r:id="rId53" w:history="1">
        <w:r w:rsidRPr="003A7B63">
          <w:rPr>
            <w:rStyle w:val="Hyperlink"/>
          </w:rPr>
          <w:t>“I am a revolutionary”</w:t>
        </w:r>
      </w:hyperlink>
      <w:r w:rsidRPr="003A7B63">
        <w:t xml:space="preserve"> tells us that, first and foremost, a revolutionary self-identifies as revolutionary. The utterance alone is not enough. A </w:t>
      </w:r>
      <w:proofErr w:type="gramStart"/>
      <w:r w:rsidRPr="003A7B63">
        <w:t>revolutionary commits</w:t>
      </w:r>
      <w:proofErr w:type="gramEnd"/>
      <w:r w:rsidRPr="003A7B63">
        <w:t xml:space="preserve"> to practice a life that lives up to revolutionary principles. Initially, this commitment might meet one discrete moment, but then again, again, again, again, the commitment is demanded. Essential to revolutionary practice, </w:t>
      </w:r>
      <w:r w:rsidRPr="003A7B63">
        <w:rPr>
          <w:highlight w:val="cyan"/>
          <w:u w:val="single"/>
        </w:rPr>
        <w:t>commitment is not a one-stop shop taken up in isolation</w:t>
      </w:r>
      <w:r w:rsidRPr="003A7B63">
        <w:t>. Instead, commitment is social among comrades in relationships of responsibility and accountability.</w:t>
      </w:r>
    </w:p>
    <w:p w14:paraId="38D4FC4A" w14:textId="77777777" w:rsidR="003A7B63" w:rsidRPr="003A7B63" w:rsidRDefault="003A7B63" w:rsidP="003A7B63">
      <w:r w:rsidRPr="003A7B63">
        <w:t>When I moved from Chicago to Bloomington-Normal, I looked to make new revolutionary commitments in and outside the university. In the first month, I organized with comrades against a </w:t>
      </w:r>
      <w:hyperlink r:id="rId54" w:history="1">
        <w:r w:rsidRPr="003A7B63">
          <w:rPr>
            <w:rStyle w:val="Hyperlink"/>
          </w:rPr>
          <w:t>Back the Blue rally</w:t>
        </w:r>
      </w:hyperlink>
      <w:r w:rsidRPr="003A7B63">
        <w:t> and joined the union’s bargaining team. I’ve long thought the university needed to be taken more seriously, but working in the graduate system across a couple of schools since 2017, I saw and experienced the constant insecurity and anxiety, the poverty and debt of graduate work. This came to a natural climax as I took part in often degrading bargaining situations where the negotiator taunted us with statements like, “If you don’t like it here, then why don’t you leave—I’m not going to wait for your answer, I know the answer.” I saw graduate workers in line at a food bank made by graduate workers to deal with the rampant food insecurity. We shouldn’t need to provide mutual aid to ourselves, but we need to and so we do. This solidarity begins to point the way out.</w:t>
      </w:r>
    </w:p>
    <w:p w14:paraId="5DDF82F0" w14:textId="77777777" w:rsidR="003A7B63" w:rsidRPr="003A7B63" w:rsidRDefault="003A7B63" w:rsidP="003A7B63">
      <w:r w:rsidRPr="003A7B63">
        <w:rPr>
          <w:highlight w:val="cyan"/>
          <w:u w:val="single"/>
        </w:rPr>
        <w:t xml:space="preserve">Whenever we struggle </w:t>
      </w:r>
      <w:r w:rsidRPr="003A7B63">
        <w:rPr>
          <w:highlight w:val="cyan"/>
        </w:rPr>
        <w:t>together, we</w:t>
      </w:r>
      <w:r w:rsidRPr="003A7B63">
        <w:t xml:space="preserve"> build the connective tissue that can </w:t>
      </w:r>
      <w:r w:rsidRPr="003A7B63">
        <w:rPr>
          <w:highlight w:val="cyan"/>
          <w:u w:val="single"/>
        </w:rPr>
        <w:t>transform the university</w:t>
      </w:r>
      <w:r w:rsidRPr="003A7B63">
        <w:t xml:space="preserve">, tapping into the capacity Walter Benjamin called </w:t>
      </w:r>
      <w:r w:rsidRPr="003A7B63">
        <w:rPr>
          <w:highlight w:val="cyan"/>
          <w:u w:val="single"/>
        </w:rPr>
        <w:t>an </w:t>
      </w:r>
      <w:hyperlink r:id="rId55" w:history="1">
        <w:r w:rsidRPr="003A7B63">
          <w:rPr>
            <w:rStyle w:val="Hyperlink"/>
            <w:highlight w:val="cyan"/>
          </w:rPr>
          <w:t>“emergency brake”</w:t>
        </w:r>
      </w:hyperlink>
      <w:r w:rsidRPr="003A7B63">
        <w:t xml:space="preserve">: a site </w:t>
      </w:r>
      <w:r w:rsidRPr="003A7B63">
        <w:rPr>
          <w:highlight w:val="cyan"/>
          <w:u w:val="single"/>
        </w:rPr>
        <w:t xml:space="preserve">for speculating new </w:t>
      </w:r>
      <w:r w:rsidRPr="003A7B63">
        <w:rPr>
          <w:highlight w:val="cyan"/>
        </w:rPr>
        <w:t>worlds and</w:t>
      </w:r>
      <w:r w:rsidRPr="003A7B63">
        <w:t xml:space="preserve"> for </w:t>
      </w:r>
      <w:r w:rsidRPr="003A7B63">
        <w:rPr>
          <w:highlight w:val="cyan"/>
          <w:u w:val="single"/>
        </w:rPr>
        <w:t>making them into reality. Speculation is</w:t>
      </w:r>
      <w:r w:rsidRPr="003A7B63">
        <w:t xml:space="preserve"> not just dreaming of a different tomorrow; it is </w:t>
      </w:r>
      <w:r w:rsidRPr="003A7B63">
        <w:rPr>
          <w:highlight w:val="cyan"/>
          <w:u w:val="single"/>
        </w:rPr>
        <w:t>grounded in action today</w:t>
      </w:r>
      <w:r w:rsidRPr="003A7B63">
        <w:t xml:space="preserve">, wherever we make space together. </w:t>
      </w:r>
      <w:r w:rsidRPr="003A7B63">
        <w:rPr>
          <w:highlight w:val="cyan"/>
          <w:u w:val="single"/>
        </w:rPr>
        <w:t>Graduate worker unions should take</w:t>
      </w:r>
      <w:r w:rsidRPr="003A7B63">
        <w:rPr>
          <w:u w:val="single"/>
        </w:rPr>
        <w:t xml:space="preserve"> </w:t>
      </w:r>
      <w:r w:rsidRPr="003A7B63">
        <w:rPr>
          <w:highlight w:val="cyan"/>
          <w:u w:val="single"/>
        </w:rPr>
        <w:t>that speculative work seriously</w:t>
      </w:r>
      <w:r w:rsidRPr="003A7B63">
        <w:t>. The contemporary graduate worker movement in the U.S. offers lessons that need to be discussed by revolutionaries, from the university to the broader labor movement.</w:t>
      </w:r>
    </w:p>
    <w:p w14:paraId="62AF2C25" w14:textId="77777777" w:rsidR="003A7B63" w:rsidRPr="003A7B63" w:rsidRDefault="003A7B63" w:rsidP="003A7B63">
      <w:r w:rsidRPr="003A7B63">
        <w:t xml:space="preserve">Benjamin’s concept of the “emergency brake” </w:t>
      </w:r>
      <w:r w:rsidRPr="003A7B63">
        <w:rPr>
          <w:highlight w:val="cyan"/>
          <w:u w:val="single"/>
        </w:rPr>
        <w:t>helps us to imagine our power and role in the world differently</w:t>
      </w:r>
      <w:r w:rsidRPr="003A7B63">
        <w:t xml:space="preserve">, to develop what Michael Löwy calls </w:t>
      </w:r>
      <w:r w:rsidRPr="003A7B63">
        <w:rPr>
          <w:highlight w:val="cyan"/>
          <w:u w:val="single"/>
        </w:rPr>
        <w:t>material </w:t>
      </w:r>
      <w:hyperlink r:id="rId56" w:history="1">
        <w:r w:rsidRPr="003A7B63">
          <w:rPr>
            <w:rStyle w:val="Hyperlink"/>
            <w:highlight w:val="cyan"/>
          </w:rPr>
          <w:t>“political-ecological currency”</w:t>
        </w:r>
      </w:hyperlink>
      <w:r w:rsidRPr="003A7B63">
        <w:t> that centers the people, the masses, as those who have the power to halt a path of annihilation and make a break for a different world.</w:t>
      </w:r>
    </w:p>
    <w:p w14:paraId="753D640D" w14:textId="77777777" w:rsidR="003A7B63" w:rsidRPr="003A7B63" w:rsidRDefault="003A7B63" w:rsidP="003A7B63">
      <w:r w:rsidRPr="003A7B63">
        <w:t>We can build a movement and become capable of collectively pulling an emergency brake—laying our bodies on the gears of the machine—</w:t>
      </w:r>
      <w:r w:rsidRPr="003A7B63">
        <w:rPr>
          <w:highlight w:val="cyan"/>
          <w:u w:val="single"/>
        </w:rPr>
        <w:t>when we take up graduate worker organizing, becoming “within and against” the university</w:t>
      </w:r>
      <w:r w:rsidRPr="003A7B63">
        <w:t xml:space="preserve">. But this cannot be solely “negative,” </w:t>
      </w:r>
      <w:r w:rsidRPr="003A7B63">
        <w:rPr>
          <w:highlight w:val="cyan"/>
          <w:u w:val="single"/>
        </w:rPr>
        <w:t>there is a necessity to affirm</w:t>
      </w:r>
      <w:r w:rsidRPr="003A7B63">
        <w:t>, to be for something. In Fred Moten and Stefano Harney’s </w:t>
      </w:r>
      <w:hyperlink r:id="rId57" w:history="1">
        <w:r w:rsidRPr="003A7B63">
          <w:rPr>
            <w:rStyle w:val="Hyperlink"/>
            <w:i/>
            <w:iCs/>
          </w:rPr>
          <w:t>The Undercommons</w:t>
        </w:r>
      </w:hyperlink>
      <w:r w:rsidRPr="003A7B63">
        <w:t>, Harney writes,</w:t>
      </w:r>
    </w:p>
    <w:p w14:paraId="4F34340B" w14:textId="77777777" w:rsidR="003A7B63" w:rsidRPr="003A7B63" w:rsidRDefault="003A7B63" w:rsidP="003A7B63">
      <w:r w:rsidRPr="003A7B63">
        <w:t xml:space="preserve">When I </w:t>
      </w:r>
      <w:proofErr w:type="gramStart"/>
      <w:r w:rsidRPr="003A7B63">
        <w:t>say</w:t>
      </w:r>
      <w:proofErr w:type="gramEnd"/>
      <w:r w:rsidRPr="003A7B63">
        <w:t xml:space="preserve"> “with and for,” I mean studying with people, rather than teaching them, and when I say “for,” I mean studying with people in service of a project, which in this case I think we could just say is more study.</w:t>
      </w:r>
    </w:p>
    <w:p w14:paraId="20BD6470" w14:textId="77777777" w:rsidR="003A7B63" w:rsidRPr="003A7B63" w:rsidRDefault="003A7B63" w:rsidP="003A7B63">
      <w:r w:rsidRPr="003A7B63">
        <w:t xml:space="preserve">I’m asking us to consider clarifying this project of “more study” into a project that organizes </w:t>
      </w:r>
      <w:r w:rsidRPr="003A7B63">
        <w:rPr>
          <w:u w:val="single"/>
        </w:rPr>
        <w:t xml:space="preserve">towards </w:t>
      </w:r>
      <w:r w:rsidRPr="003A7B63">
        <w:rPr>
          <w:highlight w:val="cyan"/>
          <w:u w:val="single"/>
        </w:rPr>
        <w:t>replacing the undemocratic, capitalist, neoliberal university</w:t>
      </w:r>
      <w:r w:rsidRPr="003A7B63">
        <w:t xml:space="preserve"> leadership structure </w:t>
      </w:r>
      <w:r w:rsidRPr="003A7B63">
        <w:rPr>
          <w:highlight w:val="cyan"/>
          <w:u w:val="single"/>
        </w:rPr>
        <w:t>with a democratic governing body composed of the workers</w:t>
      </w:r>
      <w:r w:rsidRPr="003A7B63">
        <w:t>—the students, staff, and faculty—who know best how the university should be run.</w:t>
      </w:r>
    </w:p>
    <w:p w14:paraId="1CC2D962" w14:textId="77777777" w:rsidR="003A7B63" w:rsidRPr="003A7B63" w:rsidRDefault="003A7B63" w:rsidP="003A7B63">
      <w:r w:rsidRPr="003A7B63">
        <w:t xml:space="preserve">To say that work against the university, </w:t>
      </w:r>
      <w:r w:rsidRPr="003A7B63">
        <w:rPr>
          <w:highlight w:val="cyan"/>
          <w:u w:val="single"/>
        </w:rPr>
        <w:t>against the state, and against capitalism</w:t>
      </w:r>
      <w:r w:rsidRPr="003A7B63">
        <w:t xml:space="preserve"> is unlikely is not to make a novel point. </w:t>
      </w:r>
      <w:proofErr w:type="gramStart"/>
      <w:r w:rsidRPr="003A7B63">
        <w:t>All of</w:t>
      </w:r>
      <w:proofErr w:type="gramEnd"/>
      <w:r w:rsidRPr="003A7B63">
        <w:t xml:space="preserve"> the work we take on is beyond difficult: It is impossible by current common sense and that is what makes it necessary.</w:t>
      </w:r>
    </w:p>
    <w:p w14:paraId="7A1A3D05" w14:textId="77777777" w:rsidR="003A7B63" w:rsidRPr="003A7B63" w:rsidRDefault="003A7B63" w:rsidP="003A7B63">
      <w:r w:rsidRPr="003A7B63">
        <w:t xml:space="preserve">Given the catastrophic ecological conditions we face and the university’s role in reproducing the relations of that catastrophe, it is incumbent upon revolutionaries on campuses to take up committed action. What kind of committed action? The victorious graduate </w:t>
      </w:r>
      <w:proofErr w:type="gramStart"/>
      <w:r w:rsidRPr="003A7B63">
        <w:t>student worker</w:t>
      </w:r>
      <w:proofErr w:type="gramEnd"/>
      <w:r w:rsidRPr="003A7B63">
        <w:t xml:space="preserve"> struggle at Illinois State University (ISU) illustrates that commitment. This article will draw out ten organizing principles from that experience.</w:t>
      </w:r>
    </w:p>
    <w:p w14:paraId="5BA3E067" w14:textId="77777777" w:rsidR="003A7B63" w:rsidRPr="003A7B63" w:rsidRDefault="003A7B63" w:rsidP="003A7B63">
      <w:r w:rsidRPr="003A7B63">
        <w:t>The Illinois State University campaign</w:t>
      </w:r>
    </w:p>
    <w:p w14:paraId="38E4A55D" w14:textId="77777777" w:rsidR="003A7B63" w:rsidRPr="003A7B63" w:rsidRDefault="003A7B63" w:rsidP="003A7B63">
      <w:r w:rsidRPr="003A7B63">
        <w:t xml:space="preserve">At ISU, the Graduate Workers Union’s campaign for a first contract demonstrated </w:t>
      </w:r>
      <w:proofErr w:type="gramStart"/>
      <w:r w:rsidRPr="003A7B63">
        <w:t>all of</w:t>
      </w:r>
      <w:proofErr w:type="gramEnd"/>
      <w:r w:rsidRPr="003A7B63">
        <w:t xml:space="preserve"> these principles.</w:t>
      </w:r>
    </w:p>
    <w:p w14:paraId="36A8A160" w14:textId="77777777" w:rsidR="003A7B63" w:rsidRPr="003A7B63" w:rsidRDefault="003A7B63" w:rsidP="003A7B63">
      <w:r w:rsidRPr="003A7B63">
        <w:t xml:space="preserve">We began bargaining in October 2019, so we’d been bargaining about a year when I joined the union in August 2020. ISU administrators had been weaponizing the pandemic, dragging their feet at every turn. By the end of November, we still hadn’t heard an economic proposal from them despite our </w:t>
      </w:r>
      <w:proofErr w:type="gramStart"/>
      <w:r w:rsidRPr="003A7B63">
        <w:t>appearing</w:t>
      </w:r>
      <w:proofErr w:type="gramEnd"/>
      <w:r w:rsidRPr="003A7B63">
        <w:t xml:space="preserve"> at the first bargaining session with a full slate of proposals. In December, finally, the employer brought forward a financial package that was beyond insulting and only served to give our workers raises we’d otherwise get with the minimum wage increase. We maintained that this was not an offer, but an attempt to get us to bargain against ourselves. We came back from caucus and told them that we would not be bargaining until a mediator was present.</w:t>
      </w:r>
    </w:p>
    <w:p w14:paraId="7E43A960" w14:textId="77777777" w:rsidR="003A7B63" w:rsidRPr="003A7B63" w:rsidRDefault="003A7B63" w:rsidP="003A7B63">
      <w:r w:rsidRPr="003A7B63">
        <w:t>[They] gave us everything we’d asked for: wages they said they couldn’t move on for six months, the elimination of student fees they said they couldn’t eliminate, and the withdrawal of a no-strike clause that would infringe on our right to free speech.</w:t>
      </w:r>
    </w:p>
    <w:p w14:paraId="04C5CF59" w14:textId="77777777" w:rsidR="003A7B63" w:rsidRPr="003A7B63" w:rsidRDefault="003A7B63" w:rsidP="003A7B63">
      <w:r w:rsidRPr="003A7B63">
        <w:t>In January 2021, </w:t>
      </w:r>
      <w:hyperlink r:id="rId58" w:history="1">
        <w:r w:rsidRPr="003A7B63">
          <w:rPr>
            <w:rStyle w:val="Hyperlink"/>
          </w:rPr>
          <w:t>we began mediation</w:t>
        </w:r>
      </w:hyperlink>
      <w:r w:rsidRPr="003A7B63">
        <w:t> and a simultaneous escalation that saw us put on car caravans, informational pickets, a two-day teach-in, a </w:t>
      </w:r>
      <w:hyperlink r:id="rId59" w:history="1">
        <w:r w:rsidRPr="003A7B63">
          <w:rPr>
            <w:rStyle w:val="Hyperlink"/>
          </w:rPr>
          <w:t>free speech direct action</w:t>
        </w:r>
      </w:hyperlink>
      <w:r w:rsidRPr="003A7B63">
        <w:t>, and a sit-in outside the president’s office. In March, our bargaining team ann</w:t>
      </w:r>
      <w:hyperlink r:id="rId60" w:history="1">
        <w:r w:rsidRPr="003A7B63">
          <w:rPr>
            <w:rStyle w:val="Hyperlink"/>
          </w:rPr>
          <w:t>ounced a need for strike readiness</w:t>
        </w:r>
      </w:hyperlink>
      <w:r w:rsidRPr="003A7B63">
        <w:t> followed by a </w:t>
      </w:r>
      <w:hyperlink r:id="rId61" w:history="1">
        <w:r w:rsidRPr="003A7B63">
          <w:rPr>
            <w:rStyle w:val="Hyperlink"/>
          </w:rPr>
          <w:t>strike authorization vote</w:t>
        </w:r>
      </w:hyperlink>
      <w:r w:rsidRPr="003A7B63">
        <w:t> of 96 percent yes.</w:t>
      </w:r>
    </w:p>
    <w:p w14:paraId="33B04C65" w14:textId="77777777" w:rsidR="003A7B63" w:rsidRPr="003A7B63" w:rsidRDefault="003A7B63" w:rsidP="003A7B63">
      <w:r w:rsidRPr="003A7B63">
        <w:rPr>
          <w:highlight w:val="cyan"/>
          <w:u w:val="single"/>
        </w:rPr>
        <w:t>In propaganda</w:t>
      </w:r>
      <w:r w:rsidRPr="003A7B63">
        <w:t>, we sought to show just how much money ISU was putting at the bargaining table against us: nearly $1,000,000 in administrative salaries on the clock were getting paid, while we did not have that same comfort. We were finding crevasses of time so we could attend bargaining meetings—time we otherwise would be researching, writing, grading, and taking care of ourselves. We took up these actions to try to pop the bubble of low expectations and naturalized exploitation that dominates the self-identification of grad students, who tend not to see ourselves as workers, especially when it comes to research.</w:t>
      </w:r>
    </w:p>
    <w:p w14:paraId="0D6F87FA" w14:textId="77777777" w:rsidR="003A7B63" w:rsidRPr="003A7B63" w:rsidRDefault="003A7B63" w:rsidP="003A7B63">
      <w:r w:rsidRPr="003A7B63">
        <w:t>In the fall, we hit the gas even harder to contest the narrative that the university is a good and virtuous place. At Festival ISU (with hundreds of student organizations on the quad), we dropped two banners announcing the ISU Pays Poverty Wages campaign, and then gave a </w:t>
      </w:r>
      <w:hyperlink r:id="rId62" w:history="1">
        <w:r w:rsidRPr="003A7B63">
          <w:rPr>
            <w:rStyle w:val="Hyperlink"/>
          </w:rPr>
          <w:t>teach-in</w:t>
        </w:r>
      </w:hyperlink>
      <w:r w:rsidRPr="003A7B63">
        <w:t> that attracted a crowd.</w:t>
      </w:r>
    </w:p>
    <w:p w14:paraId="71FBDE28" w14:textId="77777777" w:rsidR="003A7B63" w:rsidRPr="003A7B63" w:rsidRDefault="003A7B63" w:rsidP="003A7B63">
      <w:r w:rsidRPr="003A7B63">
        <w:t xml:space="preserve">From there, </w:t>
      </w:r>
      <w:r w:rsidRPr="003A7B63">
        <w:rPr>
          <w:u w:val="single"/>
        </w:rPr>
        <w:t xml:space="preserve">we held a couple more </w:t>
      </w:r>
      <w:r w:rsidRPr="003A7B63">
        <w:rPr>
          <w:highlight w:val="cyan"/>
          <w:u w:val="single"/>
        </w:rPr>
        <w:t>guerilla teach-ins and</w:t>
      </w:r>
      <w:r w:rsidRPr="003A7B63">
        <w:rPr>
          <w:u w:val="single"/>
        </w:rPr>
        <w:t xml:space="preserve"> some </w:t>
      </w:r>
      <w:r w:rsidRPr="003A7B63">
        <w:rPr>
          <w:highlight w:val="cyan"/>
          <w:u w:val="single"/>
        </w:rPr>
        <w:t>pickets</w:t>
      </w:r>
      <w:r w:rsidRPr="003A7B63">
        <w:rPr>
          <w:u w:val="single"/>
        </w:rPr>
        <w:t xml:space="preserve">, </w:t>
      </w:r>
      <w:r w:rsidRPr="003A7B63">
        <w:t xml:space="preserve">including one that involved over one hundred of us moving inside Hovey Hall to march through the administration’s offices. </w:t>
      </w:r>
      <w:r w:rsidRPr="003A7B63">
        <w:rPr>
          <w:highlight w:val="cyan"/>
          <w:u w:val="single"/>
        </w:rPr>
        <w:t>These events</w:t>
      </w:r>
      <w:r w:rsidRPr="003A7B63">
        <w:t xml:space="preserve"> begin to show an arc of actions taken to expand folks’ consciousness of what we </w:t>
      </w:r>
      <w:proofErr w:type="gramStart"/>
      <w:r w:rsidRPr="003A7B63">
        <w:t>are capable of doing</w:t>
      </w:r>
      <w:proofErr w:type="gramEnd"/>
      <w:r w:rsidRPr="003A7B63">
        <w:t xml:space="preserve"> together, the kernel: how we win together.</w:t>
      </w:r>
    </w:p>
    <w:p w14:paraId="668698BE" w14:textId="77777777" w:rsidR="003A7B63" w:rsidRPr="003A7B63" w:rsidRDefault="003A7B63" w:rsidP="003A7B63">
      <w:r w:rsidRPr="003A7B63">
        <w:t xml:space="preserve">But the big turn came when we showed up to President Terri Goss Kinzy’s first State of the University address with our ISU Pays Poverty Wages banner, and comrades stood silently on the side of the stage while Kinzy spoke for twenty minutes. At the end of her speech, there was a question period, so I raised my hand and asked how she could lament food banks for </w:t>
      </w:r>
      <w:proofErr w:type="gramStart"/>
      <w:r w:rsidRPr="003A7B63">
        <w:t>athletes, but</w:t>
      </w:r>
      <w:proofErr w:type="gramEnd"/>
      <w:r w:rsidRPr="003A7B63">
        <w:t xml:space="preserve"> not care about the food bank made by ISU grad workers to deal with the rampant food insecurity from inadequate wages. (Kinzy has since </w:t>
      </w:r>
      <w:hyperlink r:id="rId63" w:history="1">
        <w:r w:rsidRPr="003A7B63">
          <w:rPr>
            <w:rStyle w:val="Hyperlink"/>
          </w:rPr>
          <w:t>resigned</w:t>
        </w:r>
      </w:hyperlink>
      <w:r w:rsidRPr="003A7B63">
        <w:t> as President of ISU under strange circumstances, prompting </w:t>
      </w:r>
      <w:hyperlink r:id="rId64" w:history="1">
        <w:r w:rsidRPr="003A7B63">
          <w:rPr>
            <w:rStyle w:val="Hyperlink"/>
          </w:rPr>
          <w:t>a call</w:t>
        </w:r>
      </w:hyperlink>
      <w:r w:rsidRPr="003A7B63">
        <w:t> for transparency and accountability from the Board of Trustees.)</w:t>
      </w:r>
    </w:p>
    <w:p w14:paraId="549EA6BC" w14:textId="77777777" w:rsidR="003A7B63" w:rsidRPr="003A7B63" w:rsidRDefault="003A7B63" w:rsidP="003A7B63">
      <w:r w:rsidRPr="003A7B63">
        <w:t xml:space="preserve">Shortly after this appearance, lead negotiator </w:t>
      </w:r>
      <w:r w:rsidRPr="003A7B63">
        <w:rPr>
          <w:u w:val="single"/>
        </w:rPr>
        <w:t xml:space="preserve">Mike Kruger came back to the table looking sick to his stomach and went item by item through our last proposal, and </w:t>
      </w:r>
      <w:r w:rsidRPr="003A7B63">
        <w:rPr>
          <w:highlight w:val="cyan"/>
          <w:u w:val="single"/>
        </w:rPr>
        <w:t>gave us everything we’d asked for: wages</w:t>
      </w:r>
      <w:r w:rsidRPr="003A7B63">
        <w:rPr>
          <w:u w:val="single"/>
        </w:rPr>
        <w:t xml:space="preserve"> they said they couldn’t move on for six months, the </w:t>
      </w:r>
      <w:r w:rsidRPr="003A7B63">
        <w:rPr>
          <w:highlight w:val="cyan"/>
          <w:u w:val="single"/>
        </w:rPr>
        <w:t>elimination of student fees</w:t>
      </w:r>
      <w:r w:rsidRPr="003A7B63">
        <w:rPr>
          <w:u w:val="single"/>
        </w:rPr>
        <w:t xml:space="preserve"> they said they couldn’t eliminate, and the </w:t>
      </w:r>
      <w:r w:rsidRPr="003A7B63">
        <w:rPr>
          <w:highlight w:val="cyan"/>
          <w:u w:val="single"/>
        </w:rPr>
        <w:t>withdrawal of a no-strike clause</w:t>
      </w:r>
      <w:r w:rsidRPr="003A7B63">
        <w:t xml:space="preserve"> that would infringe on our right to free speech. They were so desperate for us to stop suffocating them with our messaging that they gave us everything we had left on the table.</w:t>
      </w:r>
    </w:p>
    <w:p w14:paraId="656F61D9" w14:textId="77777777" w:rsidR="003A7B63" w:rsidRDefault="003A7B63" w:rsidP="003A7B63">
      <w:r w:rsidRPr="003A7B63">
        <w:t>Our bargaining team recommended the contract to the membership, knowing it wasn’t enough to fully confront the deep poverty of our unit, but also knowing that we’d won what we could win with the power we had. This first contract for over four hundred graduate workers at ISU raised the wages of half our unit by 25 percent. It also laid the foundation for our next contract campaign. One of our major wins was a two-year contract, putting us back at the negotiation table in Summer 2023.</w:t>
      </w:r>
    </w:p>
    <w:p w14:paraId="627CA136" w14:textId="77777777" w:rsidR="003A7B63" w:rsidRPr="003A7B63" w:rsidRDefault="003A7B63" w:rsidP="003A7B63"/>
    <w:p w14:paraId="4B54C7F2" w14:textId="392AC6C7" w:rsidR="003A7B63" w:rsidRPr="00FF1747" w:rsidRDefault="00F40661" w:rsidP="003A7B63">
      <w:pPr>
        <w:pStyle w:val="Heading4"/>
      </w:pPr>
      <w:r>
        <w:t>Ending the good faith bargaining distinction, and student-worker distinction that limits bargaining topics lays the groundwork to envision the power of the union as disrupting the state making apparatus of the university, not just the employer relationship.</w:t>
      </w:r>
    </w:p>
    <w:p w14:paraId="033D0FEC" w14:textId="0C82FCF4" w:rsidR="003A7B63" w:rsidRDefault="003A7B63" w:rsidP="003A7B63">
      <w:r w:rsidRPr="00F8187B">
        <w:rPr>
          <w:rStyle w:val="Style13ptBold"/>
        </w:rPr>
        <w:t>Lazaroff</w:t>
      </w:r>
      <w:r>
        <w:rPr>
          <w:rStyle w:val="Style13ptBold"/>
        </w:rPr>
        <w:t xml:space="preserve"> 23</w:t>
      </w:r>
      <w:r w:rsidRPr="004E5206">
        <w:t xml:space="preserve">, </w:t>
      </w:r>
      <w:r>
        <w:t>Current Phd English student at Illinois state</w:t>
      </w:r>
      <w:r w:rsidRPr="004E5206">
        <w:t>. (</w:t>
      </w:r>
      <w:r>
        <w:t>Steven</w:t>
      </w:r>
      <w:r w:rsidRPr="004E5206">
        <w:t xml:space="preserve">, </w:t>
      </w:r>
      <w:r>
        <w:t>March 3</w:t>
      </w:r>
      <w:r w:rsidRPr="00F8187B">
        <w:rPr>
          <w:vertAlign w:val="superscript"/>
        </w:rPr>
        <w:t>rd</w:t>
      </w:r>
      <w:r>
        <w:t xml:space="preserve"> 2023</w:t>
      </w:r>
      <w:r w:rsidRPr="004E5206">
        <w:t>, “</w:t>
      </w:r>
      <w:r w:rsidRPr="00F8187B">
        <w:t>Revolutionary graduate worker unionism Within</w:t>
      </w:r>
      <w:r>
        <w:t xml:space="preserve"> an</w:t>
      </w:r>
      <w:r w:rsidRPr="00F8187B">
        <w:t>d against the university, within and for each other</w:t>
      </w:r>
      <w:r w:rsidRPr="004E5206">
        <w:t xml:space="preserve">,” </w:t>
      </w:r>
      <w:r>
        <w:t>Tempest Magazine</w:t>
      </w:r>
      <w:r w:rsidRPr="004E5206">
        <w:t xml:space="preserve">, </w:t>
      </w:r>
      <w:hyperlink r:id="rId65" w:history="1">
        <w:r w:rsidRPr="00F55195">
          <w:rPr>
            <w:rStyle w:val="Hyperlink"/>
          </w:rPr>
          <w:t>https://tempestmag.org/2023/03/revolutionary-graduate-worker-unionism/</w:t>
        </w:r>
      </w:hyperlink>
      <w:r w:rsidRPr="004E5206">
        <w:t xml:space="preserve">) </w:t>
      </w:r>
    </w:p>
    <w:p w14:paraId="229B19E5" w14:textId="77777777" w:rsidR="003A7B63" w:rsidRPr="003A7B63" w:rsidRDefault="003A7B63" w:rsidP="003A7B63">
      <w:r w:rsidRPr="003A7B63">
        <w:t>Ten organizing principles for graduate workers</w:t>
      </w:r>
    </w:p>
    <w:p w14:paraId="333D19AB" w14:textId="77777777" w:rsidR="003A7B63" w:rsidRPr="003A7B63" w:rsidRDefault="003A7B63" w:rsidP="003A7B63">
      <w:pPr>
        <w:rPr>
          <w:u w:val="single"/>
        </w:rPr>
      </w:pPr>
      <w:r w:rsidRPr="003A7B63">
        <w:t xml:space="preserve">1. </w:t>
      </w:r>
      <w:r w:rsidRPr="003A7B63">
        <w:rPr>
          <w:highlight w:val="cyan"/>
          <w:u w:val="single"/>
        </w:rPr>
        <w:t>We need to make the university into a problem</w:t>
      </w:r>
      <w:r w:rsidRPr="003A7B63">
        <w:rPr>
          <w:u w:val="single"/>
        </w:rPr>
        <w:t xml:space="preserve">–or transform the problem so that folks see the </w:t>
      </w:r>
      <w:r w:rsidRPr="003A7B63">
        <w:rPr>
          <w:highlight w:val="cyan"/>
          <w:u w:val="single"/>
        </w:rPr>
        <w:t>chains of causation</w:t>
      </w:r>
      <w:r w:rsidRPr="003A7B63">
        <w:rPr>
          <w:u w:val="single"/>
        </w:rPr>
        <w:t xml:space="preserve"> that </w:t>
      </w:r>
      <w:proofErr w:type="gramStart"/>
      <w:r w:rsidRPr="003A7B63">
        <w:rPr>
          <w:u w:val="single"/>
        </w:rPr>
        <w:t>actually determine</w:t>
      </w:r>
      <w:proofErr w:type="gramEnd"/>
      <w:r w:rsidRPr="003A7B63">
        <w:rPr>
          <w:u w:val="single"/>
        </w:rPr>
        <w:t xml:space="preserve"> our lives, e.g. that the university is a credential factory wanting to present itself as a vaunted location of knowledge production.</w:t>
      </w:r>
    </w:p>
    <w:p w14:paraId="4A0E86CB" w14:textId="77777777" w:rsidR="003A7B63" w:rsidRPr="003A7B63" w:rsidRDefault="003A7B63" w:rsidP="003A7B63">
      <w:r w:rsidRPr="003A7B63">
        <w:t>Through propaganda campaigns and direct actions, we should educate campuses on the various exploitative flows that enrich administrations and their massive endowments, a fraction of which could end poverty on campus.</w:t>
      </w:r>
    </w:p>
    <w:p w14:paraId="2A55F323" w14:textId="77777777" w:rsidR="003A7B63" w:rsidRPr="003A7B63" w:rsidRDefault="003A7B63" w:rsidP="003A7B63">
      <w:r w:rsidRPr="003A7B63">
        <w:t>We need to show just how highly paid university administrators are and what they choose to do with their </w:t>
      </w:r>
      <w:hyperlink r:id="rId66" w:history="1">
        <w:r w:rsidRPr="003A7B63">
          <w:rPr>
            <w:rStyle w:val="Hyperlink"/>
          </w:rPr>
          <w:t>billions of dollars</w:t>
        </w:r>
      </w:hyperlink>
      <w:r w:rsidRPr="003A7B63">
        <w:t>.</w:t>
      </w:r>
    </w:p>
    <w:p w14:paraId="3E5D53F1" w14:textId="77777777" w:rsidR="003A7B63" w:rsidRPr="003A7B63" w:rsidRDefault="003A7B63" w:rsidP="003A7B63">
      <w:r w:rsidRPr="003A7B63">
        <w:t>On one hand, universities sit on their massive endowments and the gains made from their revenue streams. For instance, at ISU where I work and study in an English PhD program, the endowment is about $500 million. This is well below the </w:t>
      </w:r>
      <w:hyperlink r:id="rId67" w:anchor=":~:text=About%2019%20percent%20of%20institutions,720%20institutions%20in%20the%20study." w:history="1">
        <w:r w:rsidRPr="003A7B63">
          <w:rPr>
            <w:rStyle w:val="Hyperlink"/>
          </w:rPr>
          <w:t>19 percent of universities who reported endowments above $1 billion</w:t>
        </w:r>
      </w:hyperlink>
      <w:r w:rsidRPr="003A7B63">
        <w:t>.</w:t>
      </w:r>
    </w:p>
    <w:p w14:paraId="1D6A104E" w14:textId="77777777" w:rsidR="003A7B63" w:rsidRPr="003A7B63" w:rsidRDefault="003A7B63" w:rsidP="003A7B63">
      <w:r w:rsidRPr="003A7B63">
        <w:t xml:space="preserve">But </w:t>
      </w:r>
      <w:proofErr w:type="gramStart"/>
      <w:r w:rsidRPr="003A7B63">
        <w:t>in order to</w:t>
      </w:r>
      <w:proofErr w:type="gramEnd"/>
      <w:r w:rsidRPr="003A7B63">
        <w:t xml:space="preserve"> find the money to pay graduate workers, we don’t even need to go into these massive endowments. We make more than enough annual tuition revenue for the university—and we desperately need to confront urgent financial insecurity. For example, at ISU, the average graduate worker makes about $12,000 for a nine-month contract. The stipend for PhD students in English is around $16,000. However, all graduate workers at ISU are well below the $33,575 baseline cost of living identified by the </w:t>
      </w:r>
      <w:hyperlink r:id="rId68" w:history="1">
        <w:r w:rsidRPr="003A7B63">
          <w:rPr>
            <w:rStyle w:val="Hyperlink"/>
          </w:rPr>
          <w:t>living wage calculator</w:t>
        </w:r>
      </w:hyperlink>
      <w:r w:rsidRPr="003A7B63">
        <w:t> at the Massachusetts Institute of Technology.</w:t>
      </w:r>
    </w:p>
    <w:p w14:paraId="09004C51" w14:textId="77777777" w:rsidR="003A7B63" w:rsidRPr="003A7B63" w:rsidRDefault="003A7B63" w:rsidP="003A7B63">
      <w:r w:rsidRPr="003A7B63">
        <w:t>Unsurprisingly, our workers report very high rates of anxiety and depression related to financial difficulties in general and an everyday inability to pay for rent, food, or healthcare. It is hard to study and do our best work when we are put in such constant danger and fear. Backing this up, our undergraduate paper The Vidette published interviews with graduate students based on </w:t>
      </w:r>
      <w:hyperlink r:id="rId69" w:history="1">
        <w:r w:rsidRPr="003A7B63">
          <w:rPr>
            <w:rStyle w:val="Hyperlink"/>
          </w:rPr>
          <w:t>a study</w:t>
        </w:r>
      </w:hyperlink>
      <w:r w:rsidRPr="003A7B63">
        <w:t> from </w:t>
      </w:r>
      <w:r w:rsidRPr="003A7B63">
        <w:rPr>
          <w:i/>
          <w:iCs/>
        </w:rPr>
        <w:t>Frontiers in Neuroscience</w:t>
      </w:r>
      <w:r w:rsidRPr="003A7B63">
        <w:t> that shows “68% displayed symptoms of anxiety and 50% displayed symptoms of depression.” Unsurprisingly, the graduate students interviewed also happened to be graduate workers and members of the ISU Graduate Workers Union. Even more damningly, our members clarified the sources of their hardships and psychological distress:</w:t>
      </w:r>
    </w:p>
    <w:p w14:paraId="6B7C79F1" w14:textId="77777777" w:rsidR="003A7B63" w:rsidRPr="003A7B63" w:rsidRDefault="003A7B63" w:rsidP="003A7B63">
      <w:pPr>
        <w:numPr>
          <w:ilvl w:val="0"/>
          <w:numId w:val="45"/>
        </w:numPr>
        <w:rPr>
          <w:i/>
          <w:iCs/>
        </w:rPr>
      </w:pPr>
      <w:r w:rsidRPr="003A7B63">
        <w:rPr>
          <w:i/>
          <w:iCs/>
        </w:rPr>
        <w:t>70 percent student fees</w:t>
      </w:r>
    </w:p>
    <w:p w14:paraId="215F0D6F" w14:textId="77777777" w:rsidR="003A7B63" w:rsidRPr="003A7B63" w:rsidRDefault="003A7B63" w:rsidP="003A7B63">
      <w:pPr>
        <w:numPr>
          <w:ilvl w:val="0"/>
          <w:numId w:val="45"/>
        </w:numPr>
        <w:rPr>
          <w:i/>
          <w:iCs/>
        </w:rPr>
      </w:pPr>
      <w:r w:rsidRPr="003A7B63">
        <w:rPr>
          <w:i/>
          <w:iCs/>
        </w:rPr>
        <w:t>60 percent paying rent</w:t>
      </w:r>
    </w:p>
    <w:p w14:paraId="569330F7" w14:textId="77777777" w:rsidR="003A7B63" w:rsidRPr="003A7B63" w:rsidRDefault="003A7B63" w:rsidP="003A7B63">
      <w:pPr>
        <w:numPr>
          <w:ilvl w:val="0"/>
          <w:numId w:val="45"/>
        </w:numPr>
        <w:rPr>
          <w:i/>
          <w:iCs/>
        </w:rPr>
      </w:pPr>
      <w:r w:rsidRPr="003A7B63">
        <w:rPr>
          <w:i/>
          <w:iCs/>
        </w:rPr>
        <w:t>50 percent paying for/securing food</w:t>
      </w:r>
    </w:p>
    <w:p w14:paraId="67CA652B" w14:textId="77777777" w:rsidR="003A7B63" w:rsidRPr="003A7B63" w:rsidRDefault="003A7B63" w:rsidP="003A7B63">
      <w:pPr>
        <w:numPr>
          <w:ilvl w:val="0"/>
          <w:numId w:val="45"/>
        </w:numPr>
        <w:rPr>
          <w:i/>
          <w:iCs/>
        </w:rPr>
      </w:pPr>
      <w:r w:rsidRPr="003A7B63">
        <w:rPr>
          <w:i/>
          <w:iCs/>
        </w:rPr>
        <w:t>48 percent obtaining healthcare</w:t>
      </w:r>
    </w:p>
    <w:p w14:paraId="5A9822F9" w14:textId="77777777" w:rsidR="003A7B63" w:rsidRPr="003A7B63" w:rsidRDefault="003A7B63" w:rsidP="003A7B63">
      <w:pPr>
        <w:numPr>
          <w:ilvl w:val="0"/>
          <w:numId w:val="45"/>
        </w:numPr>
        <w:rPr>
          <w:i/>
          <w:iCs/>
        </w:rPr>
      </w:pPr>
      <w:r w:rsidRPr="003A7B63">
        <w:rPr>
          <w:i/>
          <w:iCs/>
        </w:rPr>
        <w:t>45 percent paying for utilities</w:t>
      </w:r>
    </w:p>
    <w:p w14:paraId="19828A11" w14:textId="77777777" w:rsidR="003A7B63" w:rsidRPr="003A7B63" w:rsidRDefault="003A7B63" w:rsidP="003A7B63">
      <w:proofErr w:type="gramStart"/>
      <w:r w:rsidRPr="003A7B63">
        <w:t>It is clear that President Terri Goss</w:t>
      </w:r>
      <w:proofErr w:type="gramEnd"/>
      <w:r w:rsidRPr="003A7B63">
        <w:t xml:space="preserve"> Kinzy’s ISU is one deeply entangled in the mental health epidemic.</w:t>
      </w:r>
    </w:p>
    <w:p w14:paraId="3FF77F53" w14:textId="77777777" w:rsidR="003A7B63" w:rsidRPr="003A7B63" w:rsidRDefault="003A7B63" w:rsidP="003A7B63">
      <w:r w:rsidRPr="003A7B63">
        <w:rPr>
          <w:u w:val="single"/>
        </w:rPr>
        <w:t>Instead of paying graduate workers, universities prioritize spending on projects to attract prospective students and satisfy the insatiable need for enrollment and revenue growth</w:t>
      </w:r>
      <w:r w:rsidRPr="003A7B63">
        <w:t>, rather than meeting existing campus needs or confronting the crises of poverty and debt they create.</w:t>
      </w:r>
    </w:p>
    <w:p w14:paraId="14DC6221" w14:textId="77777777" w:rsidR="003A7B63" w:rsidRPr="003A7B63" w:rsidRDefault="003A7B63" w:rsidP="003A7B63">
      <w:r w:rsidRPr="003A7B63">
        <w:rPr>
          <w:u w:val="single"/>
        </w:rPr>
        <w:t xml:space="preserve">In organizing for a revolutionary union, </w:t>
      </w:r>
      <w:r w:rsidRPr="003A7B63">
        <w:rPr>
          <w:highlight w:val="cyan"/>
          <w:u w:val="single"/>
        </w:rPr>
        <w:t xml:space="preserve">we set our sights not simply on </w:t>
      </w:r>
      <w:r w:rsidRPr="003A7B63">
        <w:rPr>
          <w:u w:val="single"/>
        </w:rPr>
        <w:t xml:space="preserve">achieving higher </w:t>
      </w:r>
      <w:r w:rsidRPr="003A7B63">
        <w:rPr>
          <w:highlight w:val="cyan"/>
          <w:u w:val="single"/>
        </w:rPr>
        <w:t>wages but connecting that fight with</w:t>
      </w:r>
      <w:r w:rsidRPr="003A7B63">
        <w:rPr>
          <w:u w:val="single"/>
        </w:rPr>
        <w:t xml:space="preserve"> broader </w:t>
      </w:r>
      <w:r w:rsidRPr="003A7B63">
        <w:rPr>
          <w:highlight w:val="cyan"/>
          <w:u w:val="single"/>
        </w:rPr>
        <w:t>struggles to</w:t>
      </w:r>
      <w:r w:rsidRPr="003A7B63">
        <w:rPr>
          <w:u w:val="single"/>
        </w:rPr>
        <w:t xml:space="preserve"> abolish capitalism and </w:t>
      </w:r>
      <w:r w:rsidRPr="003A7B63">
        <w:rPr>
          <w:highlight w:val="cyan"/>
          <w:u w:val="single"/>
        </w:rPr>
        <w:t>smash the state</w:t>
      </w:r>
      <w:r w:rsidRPr="003A7B63">
        <w:t>, to build an international socialist movement that can grasp the roots and pull it all out.</w:t>
      </w:r>
    </w:p>
    <w:p w14:paraId="65AD50B2" w14:textId="77777777" w:rsidR="003A7B63" w:rsidRPr="003A7B63" w:rsidRDefault="003A7B63" w:rsidP="003A7B63">
      <w:r w:rsidRPr="003A7B63">
        <w:t>At ISU, this looks like building a $40 million College of Engineering when the </w:t>
      </w:r>
      <w:hyperlink r:id="rId70" w:history="1">
        <w:r w:rsidRPr="003A7B63">
          <w:rPr>
            <w:rStyle w:val="Hyperlink"/>
          </w:rPr>
          <w:t>highest body of shared governance</w:t>
        </w:r>
      </w:hyperlink>
      <w:r w:rsidRPr="003A7B63">
        <w:t> did not pass it in solidarity with our union’s efforts for a first contract.</w:t>
      </w:r>
    </w:p>
    <w:p w14:paraId="44FDAC28" w14:textId="77777777" w:rsidR="003A7B63" w:rsidRPr="003A7B63" w:rsidRDefault="003A7B63" w:rsidP="003A7B63">
      <w:r w:rsidRPr="003A7B63">
        <w:t xml:space="preserve">The university gets away with this exploitation because it is an institution of higher learning that hides behind the reputation of the people it </w:t>
      </w:r>
      <w:proofErr w:type="gramStart"/>
      <w:r w:rsidRPr="003A7B63">
        <w:t>exploits:</w:t>
      </w:r>
      <w:proofErr w:type="gramEnd"/>
      <w:r w:rsidRPr="003A7B63">
        <w:t xml:space="preserve"> researchers, faculty, food service workers, and students.</w:t>
      </w:r>
    </w:p>
    <w:p w14:paraId="52C25F29" w14:textId="77777777" w:rsidR="003A7B63" w:rsidRPr="003A7B63" w:rsidRDefault="003A7B63" w:rsidP="003A7B63">
      <w:r w:rsidRPr="003A7B63">
        <w:t>We should take steps to clarify what the problems are exactly—they aren’t just that we’re poor, in debt, struggling—there are people benefitting from our insecurity that could end our poverty tomorrow.</w:t>
      </w:r>
    </w:p>
    <w:p w14:paraId="05C97F91" w14:textId="77777777" w:rsidR="003A7B63" w:rsidRPr="003A7B63" w:rsidRDefault="003A7B63" w:rsidP="003A7B63">
      <w:pPr>
        <w:rPr>
          <w:u w:val="single"/>
        </w:rPr>
      </w:pPr>
      <w:r w:rsidRPr="003A7B63">
        <w:t xml:space="preserve">2. </w:t>
      </w:r>
      <w:r w:rsidRPr="003A7B63">
        <w:rPr>
          <w:highlight w:val="cyan"/>
          <w:u w:val="single"/>
        </w:rPr>
        <w:t>The university is a factory that produces</w:t>
      </w:r>
      <w:r w:rsidRPr="003A7B63">
        <w:rPr>
          <w:u w:val="single"/>
        </w:rPr>
        <w:t xml:space="preserve"> the ultimate commodity of the </w:t>
      </w:r>
      <w:r w:rsidRPr="003A7B63">
        <w:rPr>
          <w:highlight w:val="cyan"/>
          <w:u w:val="single"/>
        </w:rPr>
        <w:t>degree via tuition revenues</w:t>
      </w:r>
      <w:r w:rsidRPr="003A7B63">
        <w:t xml:space="preserve">. Students stack up enough grades to convert into a bachelor’s degree. </w:t>
      </w:r>
      <w:r w:rsidRPr="003A7B63">
        <w:rPr>
          <w:highlight w:val="cyan"/>
          <w:u w:val="single"/>
        </w:rPr>
        <w:t>The degree then circulates profit</w:t>
      </w:r>
      <w:r w:rsidRPr="003A7B63">
        <w:t xml:space="preserve"> and revenue for the university after the student has left the institution. </w:t>
      </w:r>
      <w:r w:rsidRPr="003A7B63">
        <w:rPr>
          <w:highlight w:val="cyan"/>
          <w:u w:val="single"/>
        </w:rPr>
        <w:t>Ideals of learning and knowledge are covers for misery and suffering, poverty, and debt</w:t>
      </w:r>
      <w:r w:rsidRPr="003A7B63">
        <w:rPr>
          <w:u w:val="single"/>
        </w:rPr>
        <w:t>.</w:t>
      </w:r>
    </w:p>
    <w:p w14:paraId="1E2F7EB9" w14:textId="77777777" w:rsidR="003A7B63" w:rsidRPr="003A7B63" w:rsidRDefault="003A7B63" w:rsidP="003A7B63">
      <w:r w:rsidRPr="003A7B63">
        <w:t>In the service of enrolling the most undergraduate and graduate students possible and producing the highest possible tuition revenue, university administrations and boards pay poverty wages to undergraduates, graduates, and staff—the food service workers, the sanitation workers, the grounds workers, the clerical workers, and non-tenure-track (adjunct) faculty.</w:t>
      </w:r>
    </w:p>
    <w:p w14:paraId="1FD7D19D" w14:textId="77777777" w:rsidR="00A15F61" w:rsidRDefault="003A7B63" w:rsidP="003A7B63">
      <w:r w:rsidRPr="003A7B63">
        <w:rPr>
          <w:highlight w:val="cyan"/>
          <w:u w:val="single"/>
        </w:rPr>
        <w:t>Graduate workers,</w:t>
      </w:r>
      <w:r w:rsidRPr="003A7B63">
        <w:t xml:space="preserve"> specifically, are paid horrifically low wages. We are the lowest paid instructors on campus, primarily on the basis that we </w:t>
      </w:r>
      <w:r w:rsidRPr="003A7B63">
        <w:rPr>
          <w:highlight w:val="cyan"/>
          <w:u w:val="single"/>
        </w:rPr>
        <w:t xml:space="preserve">are separated </w:t>
      </w:r>
      <w:r w:rsidRPr="003A7B63">
        <w:rPr>
          <w:u w:val="single"/>
        </w:rPr>
        <w:t xml:space="preserve">from half of our </w:t>
      </w:r>
      <w:r w:rsidRPr="003A7B63">
        <w:rPr>
          <w:highlight w:val="cyan"/>
          <w:u w:val="single"/>
        </w:rPr>
        <w:t>labor via the student-worker distinction.</w:t>
      </w:r>
      <w:r w:rsidRPr="003A7B63">
        <w:t xml:space="preserve"> The student-worker distinction </w:t>
      </w:r>
      <w:r w:rsidRPr="003A7B63">
        <w:rPr>
          <w:highlight w:val="cyan"/>
          <w:u w:val="single"/>
        </w:rPr>
        <w:t xml:space="preserve">allows the university to put a veil over </w:t>
      </w:r>
      <w:r w:rsidRPr="003A7B63">
        <w:rPr>
          <w:u w:val="single"/>
        </w:rPr>
        <w:t xml:space="preserve">our </w:t>
      </w:r>
      <w:proofErr w:type="gramStart"/>
      <w:r w:rsidRPr="003A7B63">
        <w:rPr>
          <w:highlight w:val="cyan"/>
          <w:u w:val="single"/>
        </w:rPr>
        <w:t>research</w:t>
      </w:r>
      <w:proofErr w:type="gramEnd"/>
      <w:r w:rsidRPr="003A7B63">
        <w:rPr>
          <w:highlight w:val="cyan"/>
          <w:u w:val="single"/>
        </w:rPr>
        <w:t xml:space="preserve"> so it doesn’t appear as a commodity</w:t>
      </w:r>
      <w:r w:rsidRPr="003A7B63">
        <w:t xml:space="preserve"> </w:t>
      </w:r>
    </w:p>
    <w:p w14:paraId="212EEA04" w14:textId="77777777" w:rsidR="00A15F61" w:rsidRDefault="00A15F61" w:rsidP="003A7B63"/>
    <w:p w14:paraId="1F1D36A8" w14:textId="359145C8" w:rsidR="003A7B63" w:rsidRPr="003A7B63" w:rsidRDefault="003A7B63" w:rsidP="003A7B63">
      <w:r w:rsidRPr="003A7B63">
        <w:t xml:space="preserve">that profits them </w:t>
      </w:r>
      <w:proofErr w:type="gramStart"/>
      <w:r w:rsidRPr="003A7B63">
        <w:t>in</w:t>
      </w:r>
      <w:proofErr w:type="gramEnd"/>
      <w:r w:rsidRPr="003A7B63">
        <w:t xml:space="preserve"> our presentations, books, and our research. As we circulate in the world, we build our universities’ reputations, which then attracts prospective students. They would do anything for those tuition dollars. Graduate research—our grants, our lab discoveries, our papers, our conferences, our books—before and after graduation produces the reputation of the university; they need us to attract </w:t>
      </w:r>
      <w:proofErr w:type="gramStart"/>
      <w:r w:rsidRPr="003A7B63">
        <w:t>the new</w:t>
      </w:r>
      <w:proofErr w:type="gramEnd"/>
      <w:r w:rsidRPr="003A7B63">
        <w:t xml:space="preserve"> students they prioritize over those already on campus.</w:t>
      </w:r>
    </w:p>
    <w:p w14:paraId="3EC68E64" w14:textId="77777777" w:rsidR="003A7B63" w:rsidRPr="003A7B63" w:rsidRDefault="003A7B63" w:rsidP="003A7B63">
      <w:r w:rsidRPr="003A7B63">
        <w:t xml:space="preserve">At ISU, we’re paid stipends $20,000 below the cost of living for Bloomington-Normal, IL. Besides this fact, we’re also human beings who deserve to live in dignity without constant anxiety and depression. We produce more than enough to justify paying us more. For instance, as the </w:t>
      </w:r>
      <w:proofErr w:type="gramStart"/>
      <w:r w:rsidRPr="003A7B63">
        <w:t>instructor of record</w:t>
      </w:r>
      <w:proofErr w:type="gramEnd"/>
      <w:r w:rsidRPr="003A7B63">
        <w:t xml:space="preserve"> for four courses a year, I teach around one hundred undergraduates and bring in over $100,000 in revenue. In return, ISU pays me $16,000.</w:t>
      </w:r>
    </w:p>
    <w:p w14:paraId="6251777B" w14:textId="77777777" w:rsidR="003A7B63" w:rsidRPr="003A7B63" w:rsidRDefault="003A7B63" w:rsidP="003A7B63">
      <w:r w:rsidRPr="003A7B63">
        <w:t>Bringing in even more receipts, ISU graduate workers make up thirty percent of instructors but only account for 2.3 percent of the </w:t>
      </w:r>
      <w:hyperlink r:id="rId71" w:history="1">
        <w:r w:rsidRPr="003A7B63">
          <w:rPr>
            <w:rStyle w:val="Hyperlink"/>
          </w:rPr>
          <w:t>$165 million instructional budget</w:t>
        </w:r>
      </w:hyperlink>
      <w:r w:rsidRPr="003A7B63">
        <w:t>.</w:t>
      </w:r>
    </w:p>
    <w:p w14:paraId="6A618BC3" w14:textId="77777777" w:rsidR="003A7B63" w:rsidRPr="003A7B63" w:rsidRDefault="003A7B63" w:rsidP="003A7B63">
      <w:r w:rsidRPr="003A7B63">
        <w:t>Ours is not a unique situation, nor is it the worst. This is why it is even more important to shine a light on places like ISU and not just focus on big-name and huge-money places like Columbia with its $8 billion endowment or the University of California system’s $152 billion reserve.</w:t>
      </w:r>
    </w:p>
    <w:p w14:paraId="58373E7C" w14:textId="77777777" w:rsidR="00793C37" w:rsidRDefault="00793C37" w:rsidP="00793C37">
      <w:pPr>
        <w:rPr>
          <w:rStyle w:val="StyleUnderline"/>
        </w:rPr>
      </w:pPr>
      <w:r w:rsidRPr="00C5009A">
        <w:rPr>
          <w:i/>
          <w:iCs/>
        </w:rPr>
        <w:t xml:space="preserve">3. </w:t>
      </w:r>
      <w:r w:rsidRPr="00C97219">
        <w:rPr>
          <w:rStyle w:val="StyleUnderline"/>
          <w:highlight w:val="cyan"/>
        </w:rPr>
        <w:t>Revolutionaries</w:t>
      </w:r>
      <w:r w:rsidRPr="00C5009A">
        <w:rPr>
          <w:rStyle w:val="StyleUnderline"/>
        </w:rPr>
        <w:t>—abolitionists, socialists, communists, anarchists—</w:t>
      </w:r>
      <w:r w:rsidRPr="00C97219">
        <w:rPr>
          <w:rStyle w:val="StyleUnderline"/>
        </w:rPr>
        <w:t>need to commit</w:t>
      </w:r>
      <w:r w:rsidRPr="00C5009A">
        <w:rPr>
          <w:rStyle w:val="StyleUnderline"/>
        </w:rPr>
        <w:t xml:space="preserve"> ourselves </w:t>
      </w:r>
      <w:r w:rsidRPr="00C97219">
        <w:rPr>
          <w:rStyle w:val="StyleUnderline"/>
          <w:highlight w:val="cyan"/>
        </w:rPr>
        <w:t>to</w:t>
      </w:r>
      <w:r w:rsidRPr="00C5009A">
        <w:rPr>
          <w:rStyle w:val="StyleUnderline"/>
        </w:rPr>
        <w:t xml:space="preserve"> openly </w:t>
      </w:r>
      <w:r w:rsidRPr="00C97219">
        <w:rPr>
          <w:rStyle w:val="StyleUnderline"/>
          <w:highlight w:val="cyan"/>
        </w:rPr>
        <w:t>organizing against the university</w:t>
      </w:r>
      <w:r w:rsidRPr="00C5009A">
        <w:rPr>
          <w:rStyle w:val="StyleUnderline"/>
        </w:rPr>
        <w:t xml:space="preserve"> </w:t>
      </w:r>
      <w:r w:rsidRPr="00C97219">
        <w:rPr>
          <w:rStyle w:val="StyleUnderline"/>
          <w:highlight w:val="cyan"/>
        </w:rPr>
        <w:t>wherever we are,</w:t>
      </w:r>
      <w:r w:rsidRPr="00C5009A">
        <w:rPr>
          <w:rStyle w:val="StyleUnderline"/>
        </w:rPr>
        <w:t xml:space="preserve"> whoever we’re with, however long we’re together in our unions, our classrooms, our committees, senates, and boards of trustees.</w:t>
      </w:r>
      <w:r>
        <w:rPr>
          <w:rStyle w:val="StyleUnderline"/>
        </w:rPr>
        <w:t xml:space="preserve"> </w:t>
      </w:r>
    </w:p>
    <w:p w14:paraId="5A64FE67" w14:textId="77777777" w:rsidR="00793C37" w:rsidRDefault="00793C37" w:rsidP="00793C37">
      <w:r w:rsidRPr="00C5009A">
        <w:t xml:space="preserve">“Professionalization” must go by the wayside unless we are doing work that takes on the University. This is a difficult point to communicate, but I think a necessary one: writing academic articles and books are, right now, </w:t>
      </w:r>
      <w:proofErr w:type="gramStart"/>
      <w:r w:rsidRPr="00C5009A">
        <w:t>pretty fucking</w:t>
      </w:r>
      <w:proofErr w:type="gramEnd"/>
      <w:r w:rsidRPr="00C5009A">
        <w:t xml:space="preserve"> meaningless, the adult academic equivalent of busy work, feeding our egos while asking us to ignore the rampant exploitation and oppression on university campuses.</w:t>
      </w:r>
      <w:r>
        <w:t xml:space="preserve"> </w:t>
      </w:r>
    </w:p>
    <w:p w14:paraId="6F80952C" w14:textId="77777777" w:rsidR="00793C37" w:rsidRDefault="00793C37" w:rsidP="00793C37">
      <w:r w:rsidRPr="00C97219">
        <w:rPr>
          <w:rStyle w:val="StyleUnderline"/>
          <w:highlight w:val="cyan"/>
        </w:rPr>
        <w:t>It will</w:t>
      </w:r>
      <w:r w:rsidRPr="00C5009A">
        <w:rPr>
          <w:rStyle w:val="StyleUnderline"/>
        </w:rPr>
        <w:t xml:space="preserve"> likely </w:t>
      </w:r>
      <w:r w:rsidRPr="00C97219">
        <w:rPr>
          <w:rStyle w:val="StyleUnderline"/>
          <w:highlight w:val="cyan"/>
        </w:rPr>
        <w:t>be incumbent upon</w:t>
      </w:r>
      <w:r w:rsidRPr="00C5009A">
        <w:rPr>
          <w:rStyle w:val="StyleUnderline"/>
        </w:rPr>
        <w:t xml:space="preserve"> junior faculty, </w:t>
      </w:r>
      <w:r w:rsidRPr="00C97219">
        <w:rPr>
          <w:rStyle w:val="StyleUnderline"/>
          <w:highlight w:val="cyan"/>
        </w:rPr>
        <w:t>graduate workers, and undergraduates to persuade folks who are</w:t>
      </w:r>
      <w:r w:rsidRPr="00C5009A">
        <w:rPr>
          <w:rStyle w:val="StyleUnderline"/>
        </w:rPr>
        <w:t xml:space="preserve"> sometimes </w:t>
      </w:r>
      <w:r w:rsidRPr="00C97219">
        <w:rPr>
          <w:rStyle w:val="StyleUnderline"/>
          <w:highlight w:val="cyan"/>
        </w:rPr>
        <w:t>too entrenched in the</w:t>
      </w:r>
      <w:r w:rsidRPr="00C5009A">
        <w:rPr>
          <w:rStyle w:val="StyleUnderline"/>
        </w:rPr>
        <w:t xml:space="preserve"> </w:t>
      </w:r>
      <w:r w:rsidRPr="00C97219">
        <w:rPr>
          <w:rStyle w:val="StyleUnderline"/>
          <w:highlight w:val="cyan"/>
        </w:rPr>
        <w:t>compromises of tenure to engage in revolutionary practice</w:t>
      </w:r>
      <w:r w:rsidRPr="00C5009A">
        <w:t>. As Erin Bartram said at the 2023 meeting of the American Historical Association, there is a rapid but quiet destruction of humanities departments that is ignored among those who safely land a secure tenured position.</w:t>
      </w:r>
      <w:r>
        <w:t xml:space="preserve"> </w:t>
      </w:r>
    </w:p>
    <w:p w14:paraId="32E7BE6F" w14:textId="77777777" w:rsidR="00793C37" w:rsidRDefault="00793C37" w:rsidP="00793C37">
      <w:pPr>
        <w:rPr>
          <w:rStyle w:val="StyleUnderline"/>
        </w:rPr>
      </w:pPr>
      <w:r w:rsidRPr="00C5009A">
        <w:t xml:space="preserve">Instead of acting as an individual and acquiring job security for </w:t>
      </w:r>
      <w:proofErr w:type="gramStart"/>
      <w:r w:rsidRPr="00C5009A">
        <w:t>ourselves</w:t>
      </w:r>
      <w:proofErr w:type="gramEnd"/>
      <w:r w:rsidRPr="00C5009A">
        <w:t xml:space="preserve"> through the narrow path offered by universities, </w:t>
      </w:r>
      <w:r w:rsidRPr="00C5009A">
        <w:rPr>
          <w:rStyle w:val="StyleUnderline"/>
        </w:rPr>
        <w:t xml:space="preserve">taking militant and </w:t>
      </w:r>
      <w:r w:rsidRPr="00C97219">
        <w:rPr>
          <w:rStyle w:val="StyleUnderline"/>
          <w:highlight w:val="cyan"/>
        </w:rPr>
        <w:t>collective action creates</w:t>
      </w:r>
      <w:r w:rsidRPr="00C5009A">
        <w:rPr>
          <w:rStyle w:val="StyleUnderline"/>
        </w:rPr>
        <w:t xml:space="preserve"> the </w:t>
      </w:r>
      <w:r w:rsidRPr="00C97219">
        <w:rPr>
          <w:rStyle w:val="StyleUnderline"/>
          <w:highlight w:val="cyan"/>
        </w:rPr>
        <w:t>potential for graduate workers to challenge</w:t>
      </w:r>
      <w:r w:rsidRPr="00A0731B">
        <w:rPr>
          <w:rStyle w:val="StyleUnderline"/>
        </w:rPr>
        <w:t xml:space="preserve"> our </w:t>
      </w:r>
      <w:r w:rsidRPr="00C97219">
        <w:rPr>
          <w:rStyle w:val="StyleUnderline"/>
          <w:highlight w:val="cyan"/>
        </w:rPr>
        <w:t>exploitation</w:t>
      </w:r>
      <w:r w:rsidRPr="00C5009A">
        <w:rPr>
          <w:rStyle w:val="StyleUnderline"/>
        </w:rPr>
        <w:t xml:space="preserve">, win job security and end poverty wages, </w:t>
      </w:r>
      <w:r w:rsidRPr="00A0731B">
        <w:rPr>
          <w:rStyle w:val="StyleUnderline"/>
        </w:rPr>
        <w:t>and develop broader movements across campus</w:t>
      </w:r>
      <w:r w:rsidRPr="00C5009A">
        <w:rPr>
          <w:rStyle w:val="StyleUnderline"/>
        </w:rPr>
        <w:t xml:space="preserve"> to transform the university.</w:t>
      </w:r>
      <w:r>
        <w:rPr>
          <w:rStyle w:val="StyleUnderline"/>
        </w:rPr>
        <w:t xml:space="preserve"> </w:t>
      </w:r>
    </w:p>
    <w:p w14:paraId="7F816F21" w14:textId="77777777" w:rsidR="00793C37" w:rsidRDefault="00793C37" w:rsidP="00793C37">
      <w:pPr>
        <w:rPr>
          <w:rStyle w:val="StyleUnderline"/>
        </w:rPr>
      </w:pPr>
      <w:r w:rsidRPr="00C5009A">
        <w:rPr>
          <w:i/>
          <w:iCs/>
        </w:rPr>
        <w:t xml:space="preserve">4. </w:t>
      </w:r>
      <w:r w:rsidRPr="00C97219">
        <w:rPr>
          <w:rStyle w:val="StyleUnderline"/>
          <w:highlight w:val="cyan"/>
        </w:rPr>
        <w:t>We need to set huge goals, and</w:t>
      </w:r>
      <w:r w:rsidRPr="00C5009A">
        <w:rPr>
          <w:rStyle w:val="StyleUnderline"/>
        </w:rPr>
        <w:t xml:space="preserve"> the </w:t>
      </w:r>
      <w:r w:rsidRPr="00C97219">
        <w:rPr>
          <w:rStyle w:val="StyleUnderline"/>
          <w:highlight w:val="cyan"/>
        </w:rPr>
        <w:t>graduate worker movement is</w:t>
      </w:r>
      <w:r w:rsidRPr="00C5009A">
        <w:rPr>
          <w:rStyle w:val="StyleUnderline"/>
        </w:rPr>
        <w:t xml:space="preserve"> </w:t>
      </w:r>
      <w:r w:rsidRPr="00C97219">
        <w:rPr>
          <w:rStyle w:val="StyleUnderline"/>
          <w:highlight w:val="cyan"/>
        </w:rPr>
        <w:t xml:space="preserve">well-positioned to make </w:t>
      </w:r>
      <w:r w:rsidRPr="00C5009A">
        <w:rPr>
          <w:rStyle w:val="StyleUnderline"/>
        </w:rPr>
        <w:t xml:space="preserve">these </w:t>
      </w:r>
      <w:r w:rsidRPr="00C97219">
        <w:rPr>
          <w:rStyle w:val="StyleUnderline"/>
          <w:highlight w:val="cyan"/>
        </w:rPr>
        <w:t xml:space="preserve">interventions. We should say what we want—the world we’re </w:t>
      </w:r>
      <w:proofErr w:type="gramStart"/>
      <w:r w:rsidRPr="00C97219">
        <w:rPr>
          <w:rStyle w:val="StyleUnderline"/>
          <w:highlight w:val="cyan"/>
        </w:rPr>
        <w:t>fighting for—even</w:t>
      </w:r>
      <w:proofErr w:type="gramEnd"/>
      <w:r w:rsidRPr="00C97219">
        <w:rPr>
          <w:rStyle w:val="StyleUnderline"/>
          <w:highlight w:val="cyan"/>
        </w:rPr>
        <w:t xml:space="preserve"> if the common sense is that it</w:t>
      </w:r>
      <w:r w:rsidRPr="00C5009A">
        <w:rPr>
          <w:rStyle w:val="StyleUnderline"/>
        </w:rPr>
        <w:t xml:space="preserve"> </w:t>
      </w:r>
      <w:r w:rsidRPr="00C97219">
        <w:rPr>
          <w:rStyle w:val="StyleUnderline"/>
          <w:highlight w:val="cyan"/>
        </w:rPr>
        <w:t>would be impossible.</w:t>
      </w:r>
      <w:r>
        <w:rPr>
          <w:rStyle w:val="StyleUnderline"/>
        </w:rPr>
        <w:t xml:space="preserve"> </w:t>
      </w:r>
    </w:p>
    <w:p w14:paraId="239137C8" w14:textId="77777777" w:rsidR="00793C37" w:rsidRDefault="00793C37" w:rsidP="00793C37">
      <w:r w:rsidRPr="00C5009A">
        <w:t xml:space="preserve">If we want a democratic university run by the people who </w:t>
      </w:r>
      <w:proofErr w:type="gramStart"/>
      <w:r w:rsidRPr="00C5009A">
        <w:t>actually run</w:t>
      </w:r>
      <w:proofErr w:type="gramEnd"/>
      <w:r w:rsidRPr="00C5009A">
        <w:t xml:space="preserve"> the university day in and day out, let’s say that: Abolish the Board of Trustees, fire the presidents, provosts, and the other administrators who run the university for their own gain. </w:t>
      </w:r>
      <w:r w:rsidRPr="00C5009A">
        <w:rPr>
          <w:rStyle w:val="StyleUnderline"/>
        </w:rPr>
        <w:t xml:space="preserve">Let’s work backwards from </w:t>
      </w:r>
      <w:r w:rsidRPr="00C97219">
        <w:rPr>
          <w:rStyle w:val="StyleUnderline"/>
          <w:highlight w:val="cyan"/>
        </w:rPr>
        <w:t>a micro-dictatorship of the proletariat as the transition to a worker’s council running the university</w:t>
      </w:r>
      <w:r w:rsidRPr="00C5009A">
        <w:rPr>
          <w:rStyle w:val="StyleUnderline"/>
        </w:rPr>
        <w:t xml:space="preserve"> when boards of trustees are abolished</w:t>
      </w:r>
      <w:r w:rsidRPr="00C5009A">
        <w:t>.</w:t>
      </w:r>
      <w:r>
        <w:t xml:space="preserve"> </w:t>
      </w:r>
    </w:p>
    <w:p w14:paraId="1515B1A0" w14:textId="77777777" w:rsidR="00793C37" w:rsidRDefault="00793C37" w:rsidP="00793C37">
      <w:pPr>
        <w:rPr>
          <w:rStyle w:val="StyleUnderline"/>
        </w:rPr>
      </w:pPr>
      <w:r w:rsidRPr="00C5009A">
        <w:rPr>
          <w:rStyle w:val="StyleUnderline"/>
        </w:rPr>
        <w:t>We need to give ourselves the space to imagine otherwise, to name our desires</w:t>
      </w:r>
      <w:r w:rsidRPr="00C5009A">
        <w:t xml:space="preserve">, but the folks we want to talk to are variously contained within what Ruth Wilson Gilmore </w:t>
      </w:r>
      <w:hyperlink r:id="rId72" w:history="1">
        <w:r w:rsidRPr="00C5009A">
          <w:rPr>
            <w:rStyle w:val="Hyperlink"/>
          </w:rPr>
          <w:t>might call</w:t>
        </w:r>
      </w:hyperlink>
      <w:r w:rsidRPr="00C5009A">
        <w:t xml:space="preserve"> “[the social determination of] the apparent range of available options.” </w:t>
      </w:r>
      <w:r w:rsidRPr="00C97219">
        <w:rPr>
          <w:rStyle w:val="StyleUnderline"/>
          <w:highlight w:val="cyan"/>
        </w:rPr>
        <w:t>If we don’t take</w:t>
      </w:r>
      <w:r w:rsidRPr="00C5009A">
        <w:rPr>
          <w:rStyle w:val="StyleUnderline"/>
        </w:rPr>
        <w:t xml:space="preserve"> </w:t>
      </w:r>
      <w:r w:rsidRPr="00C97219">
        <w:rPr>
          <w:rStyle w:val="StyleUnderline"/>
          <w:highlight w:val="cyan"/>
        </w:rPr>
        <w:t>action to burst the edges</w:t>
      </w:r>
      <w:r w:rsidRPr="00C5009A">
        <w:rPr>
          <w:rStyle w:val="StyleUnderline"/>
        </w:rPr>
        <w:t xml:space="preserve"> that keep the options of otherwise open, </w:t>
      </w:r>
      <w:r w:rsidRPr="00C97219">
        <w:rPr>
          <w:rStyle w:val="StyleUnderline"/>
          <w:highlight w:val="cyan"/>
        </w:rPr>
        <w:t>we will still be acting within the same logic the system interlocks itself</w:t>
      </w:r>
      <w:r w:rsidRPr="00C5009A">
        <w:rPr>
          <w:rStyle w:val="StyleUnderline"/>
        </w:rPr>
        <w:t xml:space="preserve"> so tightly to produce.</w:t>
      </w:r>
      <w:r>
        <w:rPr>
          <w:rStyle w:val="StyleUnderline"/>
        </w:rPr>
        <w:t xml:space="preserve"> </w:t>
      </w:r>
    </w:p>
    <w:p w14:paraId="7C4C02EA" w14:textId="77777777" w:rsidR="00793C37" w:rsidRDefault="00793C37" w:rsidP="00793C37">
      <w:pPr>
        <w:rPr>
          <w:rStyle w:val="StyleUnderline"/>
        </w:rPr>
      </w:pPr>
      <w:r w:rsidRPr="00C97219">
        <w:rPr>
          <w:rStyle w:val="StyleUnderline"/>
          <w:highlight w:val="cyan"/>
        </w:rPr>
        <w:t>Confronting and contesting these edges that re-secure ruling class power means vocally taking up work that’s perceived</w:t>
      </w:r>
      <w:r w:rsidRPr="00C5009A">
        <w:rPr>
          <w:rStyle w:val="StyleUnderline"/>
        </w:rPr>
        <w:t xml:space="preserve"> and judged </w:t>
      </w:r>
      <w:r w:rsidRPr="00C97219">
        <w:rPr>
          <w:rStyle w:val="StyleUnderline"/>
          <w:highlight w:val="cyan"/>
        </w:rPr>
        <w:t>to be impossible,</w:t>
      </w:r>
      <w:r w:rsidRPr="00C5009A">
        <w:rPr>
          <w:rStyle w:val="StyleUnderline"/>
        </w:rPr>
        <w:t xml:space="preserve"> taking up ideas outside the hegemonic paradigm while still inside the institutions against which we struggle together.</w:t>
      </w:r>
      <w:r>
        <w:rPr>
          <w:rStyle w:val="StyleUnderline"/>
        </w:rPr>
        <w:t xml:space="preserve"> </w:t>
      </w:r>
    </w:p>
    <w:p w14:paraId="0B18C944" w14:textId="77777777" w:rsidR="00793C37" w:rsidRDefault="00793C37" w:rsidP="00793C37">
      <w:r w:rsidRPr="00C5009A">
        <w:rPr>
          <w:i/>
          <w:iCs/>
        </w:rPr>
        <w:t>5</w:t>
      </w:r>
      <w:r w:rsidRPr="00C5009A">
        <w:rPr>
          <w:rStyle w:val="StyleUnderline"/>
        </w:rPr>
        <w:t>. In graduate worker unions, our target must be the student-worker distinction</w:t>
      </w:r>
      <w:r w:rsidRPr="00C5009A">
        <w:rPr>
          <w:i/>
          <w:iCs/>
        </w:rPr>
        <w:t xml:space="preserve">; it is the hinge that allows them to shut the door </w:t>
      </w:r>
      <w:proofErr w:type="gramStart"/>
      <w:r w:rsidRPr="00C5009A">
        <w:rPr>
          <w:i/>
          <w:iCs/>
        </w:rPr>
        <w:t>on</w:t>
      </w:r>
      <w:proofErr w:type="gramEnd"/>
      <w:r w:rsidRPr="00C5009A">
        <w:rPr>
          <w:i/>
          <w:iCs/>
        </w:rPr>
        <w:t xml:space="preserve"> our research labor and make it invisible, as if it isn’t a commodity they profit from.</w:t>
      </w:r>
      <w:r>
        <w:t xml:space="preserve"> </w:t>
      </w:r>
    </w:p>
    <w:p w14:paraId="50EDEBBA" w14:textId="77777777" w:rsidR="00793C37" w:rsidRDefault="00793C37" w:rsidP="00793C37">
      <w:r w:rsidRPr="00C5009A">
        <w:rPr>
          <w:rStyle w:val="StyleUnderline"/>
        </w:rPr>
        <w:t>When we go after the student-worker distinction, we put full-time employment on the table, rather than the half-time employment categories that university administrators use to justify the low stipends</w:t>
      </w:r>
      <w:r w:rsidRPr="00C5009A">
        <w:t xml:space="preserve">. </w:t>
      </w:r>
    </w:p>
    <w:p w14:paraId="527916FC" w14:textId="77777777" w:rsidR="00793C37" w:rsidRDefault="00793C37" w:rsidP="00793C37">
      <w:r w:rsidRPr="00C5009A">
        <w:t>Our teaching and research labor does not benefit us but rather is a major producer of revenue for universities as we circulate the labor force, write papers and books, go to conferences and give presentations, and make laboratory discoveries. What will appear after our name every time? The university’s name.</w:t>
      </w:r>
      <w:r>
        <w:t xml:space="preserve"> </w:t>
      </w:r>
      <w:r w:rsidRPr="00C5009A">
        <w:t>Our research is the reputation of the university; without it there is nothing to attract new students.</w:t>
      </w:r>
      <w:r>
        <w:t xml:space="preserve"> </w:t>
      </w:r>
    </w:p>
    <w:p w14:paraId="0A73A847" w14:textId="77777777" w:rsidR="00793C37" w:rsidRDefault="00793C37" w:rsidP="00793C37">
      <w:r w:rsidRPr="00C5009A">
        <w:t>We will never win what we need without withholding our labor and halting university operations (classes, grades, events) and, therefore, university revenue streams.</w:t>
      </w:r>
      <w:r>
        <w:t xml:space="preserve"> </w:t>
      </w:r>
    </w:p>
    <w:p w14:paraId="120B6065" w14:textId="77777777" w:rsidR="00793C37" w:rsidRDefault="00793C37" w:rsidP="00793C37">
      <w:pPr>
        <w:rPr>
          <w:rStyle w:val="StyleUnderline"/>
        </w:rPr>
      </w:pPr>
      <w:r w:rsidRPr="00C5009A">
        <w:rPr>
          <w:i/>
          <w:iCs/>
        </w:rPr>
        <w:t>6. There is no such thing as good faith bargaining with an employer</w:t>
      </w:r>
      <w:r w:rsidRPr="00C5009A">
        <w:rPr>
          <w:rStyle w:val="StyleUnderline"/>
        </w:rPr>
        <w:t xml:space="preserve">. </w:t>
      </w:r>
      <w:proofErr w:type="gramStart"/>
      <w:r w:rsidRPr="00C5009A">
        <w:rPr>
          <w:rStyle w:val="StyleUnderline"/>
        </w:rPr>
        <w:t>“</w:t>
      </w:r>
      <w:r w:rsidRPr="00C97219">
        <w:rPr>
          <w:rStyle w:val="StyleUnderline"/>
          <w:highlight w:val="cyan"/>
        </w:rPr>
        <w:t>Good faith” bargaining</w:t>
      </w:r>
      <w:proofErr w:type="gramEnd"/>
      <w:r w:rsidRPr="00C97219">
        <w:rPr>
          <w:rStyle w:val="StyleUnderline"/>
          <w:highlight w:val="cyan"/>
        </w:rPr>
        <w:t xml:space="preserve"> is a strategy to get</w:t>
      </w:r>
      <w:r w:rsidRPr="00C5009A">
        <w:rPr>
          <w:rStyle w:val="StyleUnderline"/>
        </w:rPr>
        <w:t xml:space="preserve"> </w:t>
      </w:r>
      <w:r w:rsidRPr="00C97219">
        <w:rPr>
          <w:rStyle w:val="StyleUnderline"/>
          <w:highlight w:val="cyan"/>
        </w:rPr>
        <w:t>unions to bargain against themselves</w:t>
      </w:r>
      <w:r w:rsidRPr="00C5009A">
        <w:rPr>
          <w:rStyle w:val="StyleUnderline"/>
        </w:rPr>
        <w:t>.</w:t>
      </w:r>
      <w:r>
        <w:rPr>
          <w:rStyle w:val="StyleUnderline"/>
        </w:rPr>
        <w:t xml:space="preserve"> </w:t>
      </w:r>
    </w:p>
    <w:p w14:paraId="597DC9CC" w14:textId="77777777" w:rsidR="00793C37" w:rsidRDefault="00793C37" w:rsidP="00793C37">
      <w:pPr>
        <w:rPr>
          <w:rStyle w:val="StyleUnderline"/>
        </w:rPr>
      </w:pPr>
      <w:r w:rsidRPr="00C5009A">
        <w:t xml:space="preserve">The employer is structurally in the position of power, sitting back, choosing from a competitive pool whose labor-power they want, whose time and body they want to buy. </w:t>
      </w:r>
      <w:r w:rsidRPr="00C97219">
        <w:rPr>
          <w:rStyle w:val="StyleUnderline"/>
          <w:highlight w:val="cyan"/>
        </w:rPr>
        <w:t>They cannot</w:t>
      </w:r>
      <w:r w:rsidRPr="00C5009A">
        <w:rPr>
          <w:rStyle w:val="StyleUnderline"/>
        </w:rPr>
        <w:t xml:space="preserve"> possibly </w:t>
      </w:r>
      <w:r w:rsidRPr="00C97219">
        <w:rPr>
          <w:rStyle w:val="StyleUnderline"/>
          <w:highlight w:val="cyan"/>
        </w:rPr>
        <w:t>act in good faith with a group of people they are</w:t>
      </w:r>
      <w:r w:rsidRPr="00C5009A">
        <w:rPr>
          <w:rStyle w:val="StyleUnderline"/>
        </w:rPr>
        <w:t xml:space="preserve"> </w:t>
      </w:r>
      <w:r w:rsidRPr="00C97219">
        <w:rPr>
          <w:rStyle w:val="StyleUnderline"/>
          <w:highlight w:val="cyan"/>
        </w:rPr>
        <w:t>holding hostage</w:t>
      </w:r>
      <w:r w:rsidRPr="00C5009A">
        <w:rPr>
          <w:rStyle w:val="StyleUnderline"/>
        </w:rPr>
        <w:t>.</w:t>
      </w:r>
      <w:r>
        <w:rPr>
          <w:rStyle w:val="StyleUnderline"/>
        </w:rPr>
        <w:t xml:space="preserve"> </w:t>
      </w:r>
    </w:p>
    <w:p w14:paraId="49B37F69" w14:textId="77777777" w:rsidR="00793C37" w:rsidRDefault="00793C37" w:rsidP="00793C37">
      <w:r w:rsidRPr="00C5009A">
        <w:t xml:space="preserve">Beyond demanding legal obligations, the idea of “good faith” should never be a </w:t>
      </w:r>
      <w:proofErr w:type="gramStart"/>
      <w:r w:rsidRPr="00C5009A">
        <w:t>reason unions</w:t>
      </w:r>
      <w:proofErr w:type="gramEnd"/>
      <w:r w:rsidRPr="00C5009A">
        <w:t xml:space="preserve"> take substantive action. A good example happened during the recent strike across all ten University of California campuses.</w:t>
      </w:r>
      <w:r>
        <w:t xml:space="preserve"> </w:t>
      </w:r>
    </w:p>
    <w:p w14:paraId="062BB2FE" w14:textId="77777777" w:rsidR="00793C37" w:rsidRDefault="00793C37" w:rsidP="00793C37">
      <w:pPr>
        <w:rPr>
          <w:rStyle w:val="StyleUnderline"/>
        </w:rPr>
      </w:pPr>
      <w:r w:rsidRPr="00C97219">
        <w:rPr>
          <w:rStyle w:val="StyleUnderline"/>
          <w:highlight w:val="cyan"/>
        </w:rPr>
        <w:t>The</w:t>
      </w:r>
      <w:r w:rsidRPr="00C5009A">
        <w:rPr>
          <w:rStyle w:val="StyleUnderline"/>
        </w:rPr>
        <w:t xml:space="preserve"> dominant wing of the </w:t>
      </w:r>
      <w:r w:rsidRPr="00C97219">
        <w:rPr>
          <w:rStyle w:val="StyleUnderline"/>
          <w:highlight w:val="cyan"/>
        </w:rPr>
        <w:t>Bargaining Team</w:t>
      </w:r>
      <w:r w:rsidRPr="00C5009A">
        <w:rPr>
          <w:rStyle w:val="StyleUnderline"/>
        </w:rPr>
        <w:t xml:space="preserve"> </w:t>
      </w:r>
      <w:r w:rsidRPr="00C97219">
        <w:rPr>
          <w:rStyle w:val="StyleUnderline"/>
          <w:highlight w:val="cyan"/>
        </w:rPr>
        <w:t>from UAW</w:t>
      </w:r>
      <w:r w:rsidRPr="00C5009A">
        <w:rPr>
          <w:rStyle w:val="StyleUnderline"/>
        </w:rPr>
        <w:t xml:space="preserve">’s administrative caucus </w:t>
      </w:r>
      <w:hyperlink r:id="rId73" w:history="1">
        <w:r w:rsidRPr="00C97219">
          <w:rPr>
            <w:rStyle w:val="StyleUnderline"/>
            <w:highlight w:val="cyan"/>
          </w:rPr>
          <w:t>won nearly every vote</w:t>
        </w:r>
      </w:hyperlink>
      <w:r w:rsidRPr="00C5009A">
        <w:t xml:space="preserve"> by narrow margins, while </w:t>
      </w:r>
      <w:r w:rsidRPr="00C97219">
        <w:rPr>
          <w:highlight w:val="cyan"/>
        </w:rPr>
        <w:t xml:space="preserve">using </w:t>
      </w:r>
      <w:r w:rsidRPr="00C97219">
        <w:rPr>
          <w:rStyle w:val="StyleUnderline"/>
          <w:highlight w:val="cyan"/>
        </w:rPr>
        <w:t>“good faith</w:t>
      </w:r>
      <w:r w:rsidRPr="00C5009A">
        <w:rPr>
          <w:rStyle w:val="StyleUnderline"/>
        </w:rPr>
        <w:t>”</w:t>
      </w:r>
      <w:r w:rsidRPr="00C5009A">
        <w:t xml:space="preserve"> and “incentivizing the employer” </w:t>
      </w:r>
      <w:r w:rsidRPr="00C5009A">
        <w:rPr>
          <w:rStyle w:val="StyleUnderline"/>
        </w:rPr>
        <w:t xml:space="preserve">as reasons why </w:t>
      </w:r>
      <w:r w:rsidRPr="00C97219">
        <w:rPr>
          <w:rStyle w:val="StyleUnderline"/>
          <w:highlight w:val="cyan"/>
        </w:rPr>
        <w:t>they dropped</w:t>
      </w:r>
      <w:r w:rsidRPr="00C5009A">
        <w:rPr>
          <w:rStyle w:val="StyleUnderline"/>
        </w:rPr>
        <w:t xml:space="preserve"> major, core </w:t>
      </w:r>
      <w:r w:rsidRPr="00C97219">
        <w:rPr>
          <w:rStyle w:val="StyleUnderline"/>
          <w:highlight w:val="cyan"/>
        </w:rPr>
        <w:t>demands like COLA</w:t>
      </w:r>
      <w:r w:rsidRPr="00C5009A">
        <w:t xml:space="preserve"> (Cost of Living Adjustments) seven days into negotiations. Then, as UCLA PhD student </w:t>
      </w:r>
      <w:hyperlink r:id="rId74" w:history="1">
        <w:r w:rsidRPr="00C5009A">
          <w:rPr>
            <w:rStyle w:val="Hyperlink"/>
          </w:rPr>
          <w:t>Gene McAdoo writes</w:t>
        </w:r>
      </w:hyperlink>
      <w:r w:rsidRPr="00C5009A">
        <w:t>, “</w:t>
      </w:r>
      <w:r w:rsidRPr="00C5009A">
        <w:rPr>
          <w:rStyle w:val="StyleUnderline"/>
        </w:rPr>
        <w:t xml:space="preserve">In just 24 days, the bargaining team had </w:t>
      </w:r>
      <w:r w:rsidRPr="00C97219">
        <w:rPr>
          <w:rStyle w:val="StyleUnderline"/>
          <w:highlight w:val="cyan"/>
        </w:rPr>
        <w:t>lowered</w:t>
      </w:r>
      <w:r w:rsidRPr="00C5009A">
        <w:rPr>
          <w:rStyle w:val="StyleUnderline"/>
        </w:rPr>
        <w:t xml:space="preserve"> our </w:t>
      </w:r>
      <w:r w:rsidRPr="00C97219">
        <w:rPr>
          <w:rStyle w:val="StyleUnderline"/>
          <w:highlight w:val="cyan"/>
        </w:rPr>
        <w:t>wages</w:t>
      </w:r>
      <w:r w:rsidRPr="00C5009A">
        <w:rPr>
          <w:rStyle w:val="StyleUnderline"/>
        </w:rPr>
        <w:t xml:space="preserve"> demand </w:t>
      </w:r>
      <w:r w:rsidRPr="00C97219">
        <w:rPr>
          <w:rStyle w:val="StyleUnderline"/>
          <w:highlight w:val="cyan"/>
        </w:rPr>
        <w:t>by $22K–</w:t>
      </w:r>
      <w:r w:rsidRPr="00C5009A">
        <w:rPr>
          <w:rStyle w:val="StyleUnderline"/>
        </w:rPr>
        <w:t>a whopping 40% drop and nearly $1,000 for every day that we got closer to grading deadlines, one of our most powerful points of leverage.”</w:t>
      </w:r>
      <w:r>
        <w:rPr>
          <w:rStyle w:val="StyleUnderline"/>
        </w:rPr>
        <w:t xml:space="preserve"> </w:t>
      </w:r>
    </w:p>
    <w:p w14:paraId="557E7790" w14:textId="77777777" w:rsidR="00793C37" w:rsidRDefault="00793C37" w:rsidP="00793C37">
      <w:r w:rsidRPr="00C5009A">
        <w:t>This is bargaining against yourself. This is not knowing when you have power: to withdraw COLA, a formative widely popular demand, seven days into the largest university strike in U.S. history is shocking—even more so when the justification was: We needed to try to bring UC back to the table, we need to bargain in good faith.</w:t>
      </w:r>
      <w:r>
        <w:t xml:space="preserve"> </w:t>
      </w:r>
    </w:p>
    <w:p w14:paraId="6FBDBF7A" w14:textId="77777777" w:rsidR="00793C37" w:rsidRDefault="00793C37" w:rsidP="00793C37">
      <w:r w:rsidRPr="00C5009A">
        <w:t>The standard of good faith which should be our constant compass is our membership, our unit—not the employer.</w:t>
      </w:r>
      <w:r>
        <w:t xml:space="preserve"> </w:t>
      </w:r>
    </w:p>
    <w:p w14:paraId="5D67A84D" w14:textId="77777777" w:rsidR="00793C37" w:rsidRDefault="00793C37" w:rsidP="00793C37">
      <w:pPr>
        <w:rPr>
          <w:rStyle w:val="StyleUnderline"/>
        </w:rPr>
      </w:pPr>
      <w:r w:rsidRPr="00C5009A">
        <w:rPr>
          <w:i/>
          <w:iCs/>
        </w:rPr>
        <w:t xml:space="preserve">7. </w:t>
      </w:r>
      <w:r w:rsidRPr="00C5009A">
        <w:rPr>
          <w:rStyle w:val="StyleUnderline"/>
        </w:rPr>
        <w:t xml:space="preserve">The strike is a weapon, not a threat: </w:t>
      </w:r>
      <w:r w:rsidRPr="00C97219">
        <w:rPr>
          <w:rStyle w:val="StyleUnderline"/>
          <w:highlight w:val="cyan"/>
        </w:rPr>
        <w:t>We should always be building strike-ready unions</w:t>
      </w:r>
      <w:r w:rsidRPr="00C5009A">
        <w:rPr>
          <w:rStyle w:val="StyleUnderline"/>
        </w:rPr>
        <w:t>.</w:t>
      </w:r>
      <w:r w:rsidRPr="005A38C9">
        <w:rPr>
          <w:rStyle w:val="StyleUnderline"/>
        </w:rPr>
        <w:t xml:space="preserve"> </w:t>
      </w:r>
    </w:p>
    <w:p w14:paraId="6CB06AE9" w14:textId="77777777" w:rsidR="00793C37" w:rsidRDefault="00793C37" w:rsidP="00793C37">
      <w:r w:rsidRPr="00C97219">
        <w:rPr>
          <w:rStyle w:val="StyleUnderline"/>
          <w:highlight w:val="cyan"/>
        </w:rPr>
        <w:t>We will never win</w:t>
      </w:r>
      <w:r w:rsidRPr="00C5009A">
        <w:rPr>
          <w:rStyle w:val="StyleUnderline"/>
        </w:rPr>
        <w:t xml:space="preserve"> what we need </w:t>
      </w:r>
      <w:r w:rsidRPr="00C97219">
        <w:rPr>
          <w:rStyle w:val="StyleUnderline"/>
          <w:highlight w:val="cyan"/>
        </w:rPr>
        <w:t>without withholding our labor</w:t>
      </w:r>
      <w:r w:rsidRPr="00C5009A">
        <w:t xml:space="preserve"> and halting university operations (classes, grades, events) and, therefore, university revenue streams.</w:t>
      </w:r>
      <w:r>
        <w:t xml:space="preserve"> </w:t>
      </w:r>
    </w:p>
    <w:p w14:paraId="47025DC9" w14:textId="77777777" w:rsidR="00793C37" w:rsidRDefault="00793C37" w:rsidP="00793C37">
      <w:pPr>
        <w:rPr>
          <w:rStyle w:val="StyleUnderline"/>
        </w:rPr>
      </w:pPr>
      <w:r w:rsidRPr="00C5009A">
        <w:rPr>
          <w:rStyle w:val="StyleUnderline"/>
        </w:rPr>
        <w:t>We will not be able to strike every time, but we won’t be able to strike unless we act as though we will need to, which is clear from the structural conditions: Management offers never come close to a wage that recognizes all of our labor, both research and instruction, that would end rent-burdened food insecurity.</w:t>
      </w:r>
      <w:r>
        <w:rPr>
          <w:rStyle w:val="StyleUnderline"/>
        </w:rPr>
        <w:t xml:space="preserve"> </w:t>
      </w:r>
    </w:p>
    <w:p w14:paraId="40D4CCA6" w14:textId="77777777" w:rsidR="00793C37" w:rsidRDefault="00793C37" w:rsidP="00793C37">
      <w:pPr>
        <w:rPr>
          <w:rStyle w:val="StyleUnderline"/>
        </w:rPr>
      </w:pPr>
      <w:r w:rsidRPr="00C5009A">
        <w:t xml:space="preserve">I’ve seen unions recently ignore overwhelming rank-and-file mandates to strike and teaching assistant agreements that didn’t satisfy the core issues. Rank-and-file members often accept the bargaining team’s recommendation. In this climate, </w:t>
      </w:r>
      <w:r w:rsidRPr="00C5009A">
        <w:rPr>
          <w:rStyle w:val="StyleUnderline"/>
        </w:rPr>
        <w:t>we will need to commit to organizing and empowering the rank-and-file, looking for opportunities to raise their confidence to confront union administration when the stakes call for it.</w:t>
      </w:r>
    </w:p>
    <w:p w14:paraId="1EB8B1B1" w14:textId="77777777" w:rsidR="003A7B63" w:rsidRPr="003A7B63" w:rsidRDefault="003A7B63" w:rsidP="003A7B63">
      <w:pPr>
        <w:rPr>
          <w:u w:val="single"/>
        </w:rPr>
      </w:pPr>
      <w:r w:rsidRPr="003A7B63">
        <w:rPr>
          <w:u w:val="single"/>
        </w:rPr>
        <w:t>8. We should build national bodies of graduate worker unions to better organize experiences and data so we can learn from each other and organize across campuses when it makes sense.</w:t>
      </w:r>
    </w:p>
    <w:p w14:paraId="2E859DC8" w14:textId="77777777" w:rsidR="003A7B63" w:rsidRPr="003A7B63" w:rsidRDefault="003A7B63" w:rsidP="003A7B63">
      <w:r w:rsidRPr="003A7B63">
        <w:t>The existing Coalition of Student Employee Unions, while inactive, could be revived; we do not need to start from scratch. We need two kinds of national bodies: a national body of graduate worker unions and bodies representing graduate students in specific unions, like the AFT’s Alliance of Graduate Employee Locals, the UAW, SEIU, and GEO.</w:t>
      </w:r>
    </w:p>
    <w:p w14:paraId="5702CA43" w14:textId="77777777" w:rsidR="003A7B63" w:rsidRPr="003A7B63" w:rsidRDefault="003A7B63" w:rsidP="003A7B63">
      <w:r w:rsidRPr="003A7B63">
        <w:t>There is no current centralized database of graduate union activity documenting the number of graduate unions, where they are in the contract and bargaining process, or information about stipends, health care and disability benefits, and so on. We can learn a lot about what graduate workers have asked for and can demand.</w:t>
      </w:r>
    </w:p>
    <w:p w14:paraId="2116468E" w14:textId="77777777" w:rsidR="003A7B63" w:rsidRPr="003A7B63" w:rsidRDefault="003A7B63" w:rsidP="003A7B63">
      <w:r w:rsidRPr="003A7B63">
        <w:t xml:space="preserve">This knowledge would also allow us to begin to think on a national scale: What would </w:t>
      </w:r>
      <w:proofErr w:type="gramStart"/>
      <w:r w:rsidRPr="003A7B63">
        <w:t>national</w:t>
      </w:r>
      <w:proofErr w:type="gramEnd"/>
      <w:r w:rsidRPr="003A7B63">
        <w:t xml:space="preserve"> or even multiple localized union actions look like?</w:t>
      </w:r>
    </w:p>
    <w:p w14:paraId="6E9D83BC" w14:textId="77777777" w:rsidR="003A7B63" w:rsidRPr="003A7B63" w:rsidRDefault="003A7B63" w:rsidP="003A7B63">
      <w:r w:rsidRPr="003A7B63">
        <w:t>Could we coordinate the timing of strikes across regions, for example, combining the University of Illinois at Chicago and the University of Illinois at Urbana-Champaign, and ISU?</w:t>
      </w:r>
    </w:p>
    <w:p w14:paraId="2BD3AE72" w14:textId="77777777" w:rsidR="003A7B63" w:rsidRPr="003A7B63" w:rsidRDefault="003A7B63" w:rsidP="003A7B63">
      <w:r w:rsidRPr="003A7B63">
        <w:t>We are watching universities in the U.K. as they </w:t>
      </w:r>
      <w:hyperlink r:id="rId75" w:history="1">
        <w:r w:rsidRPr="003A7B63">
          <w:rPr>
            <w:rStyle w:val="Hyperlink"/>
          </w:rPr>
          <w:t>plan to strike</w:t>
        </w:r>
      </w:hyperlink>
      <w:r w:rsidRPr="003A7B63">
        <w:t> for 18 days in February and March.</w:t>
      </w:r>
    </w:p>
    <w:p w14:paraId="25E385A0" w14:textId="77777777" w:rsidR="003A7B63" w:rsidRPr="003A7B63" w:rsidRDefault="003A7B63" w:rsidP="003A7B63">
      <w:pPr>
        <w:rPr>
          <w:u w:val="single"/>
        </w:rPr>
      </w:pPr>
      <w:r w:rsidRPr="003A7B63">
        <w:rPr>
          <w:u w:val="single"/>
        </w:rPr>
        <w:t>9. We are not going to win what we need without mass campus movements.</w:t>
      </w:r>
    </w:p>
    <w:p w14:paraId="248A18E7" w14:textId="77777777" w:rsidR="003A7B63" w:rsidRPr="003A7B63" w:rsidRDefault="003A7B63" w:rsidP="003A7B63">
      <w:r w:rsidRPr="003A7B63">
        <w:t>This means bringing in undergraduates, faculty of all ranks, and staff into a larger campus movement. In the end, this will be our only power to demand a just and democratic university.</w:t>
      </w:r>
    </w:p>
    <w:p w14:paraId="60EA1E39" w14:textId="77777777" w:rsidR="003A7B63" w:rsidRPr="003A7B63" w:rsidRDefault="003A7B63" w:rsidP="003A7B63">
      <w:r w:rsidRPr="003A7B63">
        <w:rPr>
          <w:highlight w:val="cyan"/>
          <w:u w:val="single"/>
        </w:rPr>
        <w:t>Undergraduates in particular hold tons of power from their sheer volume</w:t>
      </w:r>
      <w:r w:rsidRPr="003A7B63">
        <w:t xml:space="preserve">. While it would not be easy, </w:t>
      </w:r>
      <w:r w:rsidRPr="003A7B63">
        <w:rPr>
          <w:highlight w:val="cyan"/>
          <w:u w:val="single"/>
        </w:rPr>
        <w:t xml:space="preserve">with a </w:t>
      </w:r>
      <w:proofErr w:type="gramStart"/>
      <w:r w:rsidRPr="003A7B63">
        <w:rPr>
          <w:highlight w:val="cyan"/>
          <w:u w:val="single"/>
        </w:rPr>
        <w:t>couple</w:t>
      </w:r>
      <w:proofErr w:type="gramEnd"/>
      <w:r w:rsidRPr="003A7B63">
        <w:rPr>
          <w:highlight w:val="cyan"/>
          <w:u w:val="single"/>
        </w:rPr>
        <w:t xml:space="preserve"> thousand undergraduates, you could almost do anything on campus.</w:t>
      </w:r>
      <w:r w:rsidRPr="003A7B63">
        <w:t xml:space="preserve"> We need to actively put it in our plans: working with undergraduate groups that make </w:t>
      </w:r>
      <w:proofErr w:type="gramStart"/>
      <w:r w:rsidRPr="003A7B63">
        <w:t>sense, and</w:t>
      </w:r>
      <w:proofErr w:type="gramEnd"/>
      <w:r w:rsidRPr="003A7B63">
        <w:t xml:space="preserve"> working </w:t>
      </w:r>
      <w:proofErr w:type="gramStart"/>
      <w:r w:rsidRPr="003A7B63">
        <w:t>in particular with</w:t>
      </w:r>
      <w:proofErr w:type="gramEnd"/>
      <w:r w:rsidRPr="003A7B63">
        <w:t xml:space="preserve"> any revolutionaries at all that want to stoke the undergraduate fires from below. We need to do the necessary work with the people around us, however we can do it.</w:t>
      </w:r>
    </w:p>
    <w:p w14:paraId="1096556A" w14:textId="77777777" w:rsidR="003A7B63" w:rsidRPr="003A7B63" w:rsidRDefault="003A7B63" w:rsidP="003A7B63">
      <w:r w:rsidRPr="003A7B63">
        <w:t xml:space="preserve">We should work to connect with super vulnerable Non-Tenure Track/adjunct unions which, where siloed off on their own, are often rather conservative, largely because their members are so precarious, are not given a full course load at any one </w:t>
      </w:r>
      <w:proofErr w:type="gramStart"/>
      <w:r w:rsidRPr="003A7B63">
        <w:t>university, and</w:t>
      </w:r>
      <w:proofErr w:type="gramEnd"/>
      <w:r w:rsidRPr="003A7B63">
        <w:t xml:space="preserve"> </w:t>
      </w:r>
      <w:proofErr w:type="gramStart"/>
      <w:r w:rsidRPr="003A7B63">
        <w:t>have to</w:t>
      </w:r>
      <w:proofErr w:type="gramEnd"/>
      <w:r w:rsidRPr="003A7B63">
        <w:t xml:space="preserve"> work at multiple universities to make ends meet.</w:t>
      </w:r>
    </w:p>
    <w:p w14:paraId="72577BC7" w14:textId="77777777" w:rsidR="003A7B63" w:rsidRPr="003A7B63" w:rsidRDefault="003A7B63" w:rsidP="003A7B63">
      <w:r w:rsidRPr="003A7B63">
        <w:t xml:space="preserve">We should time bargaining and strikes with other unions—specifically unions representing sanitation, food service, and groundskeeping staff. Together, we could really shut down university operations and </w:t>
      </w:r>
      <w:proofErr w:type="gramStart"/>
      <w:r w:rsidRPr="003A7B63">
        <w:t>would get</w:t>
      </w:r>
      <w:proofErr w:type="gramEnd"/>
      <w:r w:rsidRPr="003A7B63">
        <w:t xml:space="preserve"> past the handcuffs of reactionary no-strike clauses.</w:t>
      </w:r>
    </w:p>
    <w:p w14:paraId="21346AF2" w14:textId="77777777" w:rsidR="003A7B63" w:rsidRPr="003A7B63" w:rsidRDefault="003A7B63" w:rsidP="003A7B63">
      <w:r w:rsidRPr="003A7B63">
        <w:t>The people who run our universities are villains, albethey boring bureaucrats. It’s up to us to tell a better story, to render visible the actual relations of production of the university, not the mystique of Learning that university administrations use to mask the suffering, poverty, and debt that fuels their astonishing wealth.</w:t>
      </w:r>
    </w:p>
    <w:p w14:paraId="72F77DE2" w14:textId="77777777" w:rsidR="003A7B63" w:rsidRPr="003A7B63" w:rsidRDefault="003A7B63" w:rsidP="003A7B63">
      <w:pPr>
        <w:rPr>
          <w:u w:val="single"/>
        </w:rPr>
      </w:pPr>
      <w:r w:rsidRPr="003A7B63">
        <w:rPr>
          <w:u w:val="single"/>
        </w:rPr>
        <w:t>10. We must fight within our unions for open revolutionary politics.</w:t>
      </w:r>
    </w:p>
    <w:p w14:paraId="1BA53B3E" w14:textId="77777777" w:rsidR="003A7B63" w:rsidRPr="003A7B63" w:rsidRDefault="003A7B63" w:rsidP="003A7B63">
      <w:r w:rsidRPr="003A7B63">
        <w:t>Graduate worker unions like University of Illinois Champaign-Urbana and University of</w:t>
      </w:r>
      <w:r w:rsidRPr="003A7B63">
        <w:br/>
        <w:t>Michigan’s GEO operate on abolitionist horizons, taking up the core relations of production. Angela Davis </w:t>
      </w:r>
      <w:hyperlink r:id="rId76" w:history="1">
        <w:r w:rsidRPr="003A7B63">
          <w:rPr>
            <w:rStyle w:val="Hyperlink"/>
          </w:rPr>
          <w:t>reminds us</w:t>
        </w:r>
      </w:hyperlink>
      <w:r w:rsidRPr="003A7B63">
        <w:t>, “the etymological meaning of radical is ‘root’, so abolition allows us to get to the root of the problem,” riffing off Marx in </w:t>
      </w:r>
      <w:hyperlink r:id="rId77" w:history="1">
        <w:r w:rsidRPr="003A7B63">
          <w:rPr>
            <w:rStyle w:val="Hyperlink"/>
            <w:i/>
            <w:iCs/>
          </w:rPr>
          <w:t>A Contribution to the Critique of Hegel’s Philosophy of Right</w:t>
        </w:r>
      </w:hyperlink>
      <w:r w:rsidRPr="003A7B63">
        <w:t>, “To be radical is to grasp the root of the matter.”</w:t>
      </w:r>
    </w:p>
    <w:p w14:paraId="2CDE81FB" w14:textId="77777777" w:rsidR="003A7B63" w:rsidRPr="003A7B63" w:rsidRDefault="003A7B63" w:rsidP="003A7B63">
      <w:r w:rsidRPr="003A7B63">
        <w:t>In organizing for a revolutionary union, we set our sights not simply on achieving higher wages but connecting that fight with broader struggles to abolish capitalism and smash the state, to build an international socialist movement that can grasp the roots and pull it all out.</w:t>
      </w:r>
    </w:p>
    <w:p w14:paraId="6F2D4675" w14:textId="77777777" w:rsidR="003A7B63" w:rsidRPr="003A7B63" w:rsidRDefault="003A7B63" w:rsidP="003A7B63">
      <w:r w:rsidRPr="003A7B63">
        <w:t xml:space="preserve">This puts us in direct conflict with the employer, but also the dominant forces of business unionism which have operated hegemonically since the end of World War II, as Kim Moody wrote in </w:t>
      </w:r>
      <w:proofErr w:type="gramStart"/>
      <w:r w:rsidRPr="003A7B63">
        <w:t>An</w:t>
      </w:r>
      <w:proofErr w:type="gramEnd"/>
      <w:r w:rsidRPr="003A7B63">
        <w:t xml:space="preserve"> injury to all: the decline of American unionism,</w:t>
      </w:r>
    </w:p>
    <w:p w14:paraId="36F4F343" w14:textId="77777777" w:rsidR="003A7B63" w:rsidRPr="003A7B63" w:rsidRDefault="003A7B63" w:rsidP="003A7B63">
      <w:r w:rsidRPr="003A7B63">
        <w:rPr>
          <w:highlight w:val="cyan"/>
          <w:u w:val="single"/>
        </w:rPr>
        <w:t>In the view of business unionism</w:t>
      </w:r>
      <w:r w:rsidRPr="003A7B63">
        <w:rPr>
          <w:u w:val="single"/>
        </w:rPr>
        <w:t xml:space="preserve">, capitalism, unionism, and democracy were inextricably linked. Unions could not function without political freedom, and </w:t>
      </w:r>
      <w:r w:rsidRPr="003A7B63">
        <w:rPr>
          <w:highlight w:val="cyan"/>
          <w:u w:val="single"/>
        </w:rPr>
        <w:t xml:space="preserve">capitalism was thought to be the basis of </w:t>
      </w:r>
      <w:r w:rsidRPr="003A7B63">
        <w:rPr>
          <w:u w:val="single"/>
        </w:rPr>
        <w:t xml:space="preserve">that </w:t>
      </w:r>
      <w:r w:rsidRPr="003A7B63">
        <w:rPr>
          <w:highlight w:val="cyan"/>
          <w:u w:val="single"/>
        </w:rPr>
        <w:t>freedom</w:t>
      </w:r>
      <w:r w:rsidRPr="003A7B63">
        <w:t>… [and lead to the idea] that ‘trade unions pure and simple’ were themselves businesses.</w:t>
      </w:r>
    </w:p>
    <w:p w14:paraId="6E251572" w14:textId="77777777" w:rsidR="003A7B63" w:rsidRPr="003A7B63" w:rsidRDefault="003A7B63" w:rsidP="003A7B63">
      <w:r w:rsidRPr="003A7B63">
        <w:t>Due in part to the </w:t>
      </w:r>
      <w:hyperlink r:id="rId78" w:history="1">
        <w:r w:rsidRPr="003A7B63">
          <w:rPr>
            <w:rStyle w:val="Hyperlink"/>
          </w:rPr>
          <w:t>downturn of labor union membership</w:t>
        </w:r>
      </w:hyperlink>
      <w:r w:rsidRPr="003A7B63">
        <w:t> in the U.S., leadership and tactics have fossilized without contestation. So, while union density and power shrank up, business unionism got stronger, reproduced and absorbed into newer generations (a history of sorts appears in Tim Goulet’s </w:t>
      </w:r>
      <w:hyperlink r:id="rId79" w:history="1">
        <w:r w:rsidRPr="003A7B63">
          <w:rPr>
            <w:rStyle w:val="Hyperlink"/>
          </w:rPr>
          <w:t>review</w:t>
        </w:r>
      </w:hyperlink>
      <w:r w:rsidRPr="003A7B63">
        <w:t> of Joe Burn’s </w:t>
      </w:r>
      <w:r w:rsidRPr="003A7B63">
        <w:rPr>
          <w:i/>
          <w:iCs/>
        </w:rPr>
        <w:t>Class Struggle Unionism</w:t>
      </w:r>
      <w:r w:rsidRPr="003A7B63">
        <w:t>).</w:t>
      </w:r>
    </w:p>
    <w:p w14:paraId="1FB4BAE4" w14:textId="77777777" w:rsidR="003A7B63" w:rsidRPr="003A7B63" w:rsidRDefault="003A7B63" w:rsidP="003A7B63">
      <w:pPr>
        <w:rPr>
          <w:u w:val="single"/>
        </w:rPr>
      </w:pPr>
      <w:proofErr w:type="gramStart"/>
      <w:r w:rsidRPr="003A7B63">
        <w:t>So</w:t>
      </w:r>
      <w:proofErr w:type="gramEnd"/>
      <w:r w:rsidRPr="003A7B63">
        <w:t xml:space="preserve"> it isn’t just big bosses; there are folks in our units that we will need to persuade, like we saw in the example of the UC bargaining team. We will need to transform the leadership structures of locals and internationals </w:t>
      </w:r>
      <w:proofErr w:type="gramStart"/>
      <w:r w:rsidRPr="003A7B63">
        <w:t>in order to</w:t>
      </w:r>
      <w:proofErr w:type="gramEnd"/>
      <w:r w:rsidRPr="003A7B63">
        <w:t xml:space="preserve"> truly contest for power. </w:t>
      </w:r>
      <w:r w:rsidRPr="003A7B63">
        <w:rPr>
          <w:u w:val="single"/>
        </w:rPr>
        <w:t>The sausage of business unionism makes it so that there are forces we need to confront beyond the employer: there are forces in union bureaucracy as well as in our memberships that are deeply individualistic, thinking about how contracts affect them, or the “majority,” rather than orienting to the worst off, the most vulnerable.</w:t>
      </w:r>
    </w:p>
    <w:p w14:paraId="737275B2" w14:textId="77777777" w:rsidR="003A7B63" w:rsidRPr="003A7B63" w:rsidRDefault="003A7B63" w:rsidP="003A7B63">
      <w:r w:rsidRPr="003A7B63">
        <w:t>If we only orient ourselves to the employer, we will miss the forces in our unions that are working at cross-purposes, supporting a capitalism and a U.S. state that is incompatible with the wins we need as workers and, therefore, antagonistic to our interest in building unions that operate on the register of political and economic systems.</w:t>
      </w:r>
    </w:p>
    <w:p w14:paraId="091A28B3" w14:textId="77777777" w:rsidR="003A7B63" w:rsidRPr="003A7B63" w:rsidRDefault="003A7B63" w:rsidP="003A7B63">
      <w:r w:rsidRPr="003A7B63">
        <w:t>But we must struggle openly within our unions and on campus. The people who run our universities are villains, albethey boring bureaucrats. It’s up to us to tell a better story, to render visible the actual relations of production of the university, not the mystique of Learning that university administrations use to mask the suffering, poverty, and debt that fuels their astonishing wealth.</w:t>
      </w:r>
    </w:p>
    <w:p w14:paraId="4B981865" w14:textId="77777777" w:rsidR="003A7B63" w:rsidRPr="00793C37" w:rsidRDefault="003A7B63" w:rsidP="003A7B63">
      <w:pPr>
        <w:rPr>
          <w:u w:val="single"/>
        </w:rPr>
      </w:pPr>
      <w:r w:rsidRPr="003A7B63">
        <w:rPr>
          <w:highlight w:val="cyan"/>
          <w:u w:val="single"/>
        </w:rPr>
        <w:t xml:space="preserve">Part of telling this story better is not just the content, but how we tell the story: confidently, directly, in as many public places as possible, with as many people as </w:t>
      </w:r>
      <w:proofErr w:type="gramStart"/>
      <w:r w:rsidRPr="003A7B63">
        <w:rPr>
          <w:highlight w:val="cyan"/>
          <w:u w:val="single"/>
        </w:rPr>
        <w:t>possible—</w:t>
      </w:r>
      <w:proofErr w:type="gramEnd"/>
      <w:r w:rsidRPr="003A7B63">
        <w:t xml:space="preserve">but </w:t>
      </w:r>
      <w:r w:rsidRPr="003A7B63">
        <w:rPr>
          <w:highlight w:val="cyan"/>
          <w:u w:val="single"/>
        </w:rPr>
        <w:t>we can’t wait for a mass movement to make a mass movement. We do the work with who’s around or we don’t do it at all.</w:t>
      </w:r>
    </w:p>
    <w:p w14:paraId="37A098C9" w14:textId="77777777" w:rsidR="00793C37" w:rsidRDefault="00793C37" w:rsidP="003A7B63"/>
    <w:p w14:paraId="7F006411" w14:textId="121C1E7B" w:rsidR="00793C37" w:rsidRDefault="00625435" w:rsidP="00625435">
      <w:pPr>
        <w:pStyle w:val="Heading1"/>
      </w:pPr>
      <w:r>
        <w:t>2AC</w:t>
      </w:r>
    </w:p>
    <w:p w14:paraId="7A6F901B" w14:textId="77777777" w:rsidR="00625435" w:rsidRDefault="00625435" w:rsidP="00625435">
      <w:pPr>
        <w:pStyle w:val="Heading1"/>
      </w:pPr>
      <w:r w:rsidRPr="00B073F6">
        <w:t>Case</w:t>
      </w:r>
    </w:p>
    <w:p w14:paraId="1C0546F1" w14:textId="77777777" w:rsidR="00625435" w:rsidRDefault="00625435" w:rsidP="00625435">
      <w:pPr>
        <w:pStyle w:val="Heading2"/>
      </w:pPr>
      <w:r w:rsidRPr="00B073F6">
        <w:t>T---</w:t>
      </w:r>
      <w:r>
        <w:t>PreExisting</w:t>
      </w:r>
    </w:p>
    <w:p w14:paraId="117F4FE3" w14:textId="77777777" w:rsidR="00625435" w:rsidRDefault="00625435" w:rsidP="00625435">
      <w:pPr>
        <w:pStyle w:val="Heading4"/>
      </w:pPr>
      <w:r>
        <w:t xml:space="preserve">‘Strengthening’ rights includes </w:t>
      </w:r>
      <w:r w:rsidRPr="00B52045">
        <w:rPr>
          <w:u w:val="single"/>
        </w:rPr>
        <w:t>increasing</w:t>
      </w:r>
      <w:r>
        <w:t xml:space="preserve"> the number of </w:t>
      </w:r>
      <w:r w:rsidRPr="00B52045">
        <w:rPr>
          <w:u w:val="single"/>
        </w:rPr>
        <w:t>interests</w:t>
      </w:r>
      <w:r>
        <w:t xml:space="preserve"> the right covers. </w:t>
      </w:r>
    </w:p>
    <w:p w14:paraId="5C28841D" w14:textId="77777777" w:rsidR="00625435" w:rsidRDefault="00625435" w:rsidP="00625435">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96145C6" w14:textId="77777777" w:rsidR="00625435" w:rsidRPr="00D535E0" w:rsidRDefault="00625435" w:rsidP="00625435">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43BE6C5C" w14:textId="77777777" w:rsidR="00625435" w:rsidRPr="00B073F6" w:rsidRDefault="00625435" w:rsidP="00625435"/>
    <w:p w14:paraId="1F42890D" w14:textId="77777777" w:rsidR="00625435" w:rsidRPr="00B073F6" w:rsidRDefault="00625435" w:rsidP="00625435">
      <w:pPr>
        <w:pStyle w:val="Heading2"/>
      </w:pPr>
      <w:r w:rsidRPr="00B073F6">
        <w:t>CP – States</w:t>
      </w:r>
    </w:p>
    <w:p w14:paraId="56906F05" w14:textId="77777777" w:rsidR="00625435" w:rsidRPr="00B073F6" w:rsidRDefault="00625435" w:rsidP="00625435">
      <w:pPr>
        <w:pStyle w:val="Heading4"/>
        <w:rPr>
          <w:rFonts w:cs="Calibri"/>
          <w:color w:val="000000" w:themeColor="text1"/>
        </w:rPr>
      </w:pPr>
      <w:r w:rsidRPr="00B073F6">
        <w:rPr>
          <w:rFonts w:cs="Calibri"/>
          <w:color w:val="000000" w:themeColor="text1"/>
        </w:rPr>
        <w:t xml:space="preserve">The Court will </w:t>
      </w:r>
      <w:r w:rsidRPr="00B073F6">
        <w:rPr>
          <w:rFonts w:cs="Calibri"/>
          <w:color w:val="000000" w:themeColor="text1"/>
          <w:u w:val="single"/>
        </w:rPr>
        <w:t>force retrenchment</w:t>
      </w:r>
      <w:r w:rsidRPr="00B073F6">
        <w:rPr>
          <w:rFonts w:cs="Calibri"/>
          <w:color w:val="000000" w:themeColor="text1"/>
        </w:rPr>
        <w:t>.</w:t>
      </w:r>
    </w:p>
    <w:p w14:paraId="7DFFEE9A" w14:textId="77777777" w:rsidR="00625435" w:rsidRPr="00B073F6" w:rsidRDefault="00625435" w:rsidP="00625435">
      <w:pPr>
        <w:rPr>
          <w:color w:val="000000" w:themeColor="text1"/>
        </w:rPr>
      </w:pPr>
      <w:r w:rsidRPr="00B073F6">
        <w:rPr>
          <w:rStyle w:val="Style13ptBold"/>
          <w:color w:val="000000" w:themeColor="text1"/>
        </w:rPr>
        <w:t>Andrias 24</w:t>
      </w:r>
      <w:r w:rsidRPr="00B073F6">
        <w:rPr>
          <w:color w:val="000000" w:themeColor="text1"/>
        </w:rPr>
        <w:t>, Professor of Law, Columbia Law School (Kate, “CONSTITUTIONAL AND ADMINISTRATIVE INNOVATION THROUGH STATE LABOR LAW,” Wisconsin Law Review, Lexis)</w:t>
      </w:r>
    </w:p>
    <w:p w14:paraId="5E717757" w14:textId="77777777" w:rsidR="00625435" w:rsidRPr="00B073F6" w:rsidRDefault="00625435" w:rsidP="00625435">
      <w:pPr>
        <w:rPr>
          <w:color w:val="000000" w:themeColor="text1"/>
        </w:rPr>
      </w:pPr>
      <w:r w:rsidRPr="00B073F6">
        <w:rPr>
          <w:color w:val="000000" w:themeColor="text1"/>
        </w:rPr>
        <w:t xml:space="preserve">Relatedly, </w:t>
      </w:r>
      <w:r w:rsidRPr="00B073F6">
        <w:rPr>
          <w:rStyle w:val="StyleUnderline"/>
          <w:color w:val="000000" w:themeColor="text1"/>
          <w:highlight w:val="cyan"/>
        </w:rPr>
        <w:t>the U</w:t>
      </w:r>
      <w:r w:rsidRPr="00B073F6">
        <w:rPr>
          <w:rStyle w:val="StyleUnderline"/>
          <w:color w:val="000000" w:themeColor="text1"/>
        </w:rPr>
        <w:t xml:space="preserve">nited </w:t>
      </w:r>
      <w:r w:rsidRPr="00B073F6">
        <w:rPr>
          <w:rStyle w:val="StyleUnderline"/>
          <w:color w:val="000000" w:themeColor="text1"/>
          <w:highlight w:val="cyan"/>
        </w:rPr>
        <w:t>S</w:t>
      </w:r>
      <w:r w:rsidRPr="00B073F6">
        <w:rPr>
          <w:rStyle w:val="StyleUnderline"/>
          <w:color w:val="000000" w:themeColor="text1"/>
        </w:rPr>
        <w:t xml:space="preserve">tates </w:t>
      </w:r>
      <w:r w:rsidRPr="00B073F6">
        <w:rPr>
          <w:rStyle w:val="StyleUnderline"/>
          <w:color w:val="000000" w:themeColor="text1"/>
          <w:highlight w:val="cyan"/>
        </w:rPr>
        <w:t>has an exceptionally powerful judiciary</w:t>
      </w:r>
      <w:r w:rsidRPr="00B073F6">
        <w:rPr>
          <w:rStyle w:val="StyleUnderline"/>
          <w:color w:val="000000" w:themeColor="text1"/>
        </w:rPr>
        <w:t xml:space="preserve"> with greater policymaking authority and constitutional supremacy than those in other countries</w:t>
      </w:r>
      <w:r w:rsidRPr="00B073F6">
        <w:rPr>
          <w:color w:val="000000" w:themeColor="text1"/>
        </w:rPr>
        <w:t xml:space="preserve">. 38 </w:t>
      </w:r>
      <w:r w:rsidRPr="00B073F6">
        <w:rPr>
          <w:rStyle w:val="StyleUnderline"/>
          <w:color w:val="000000" w:themeColor="text1"/>
        </w:rPr>
        <w:t xml:space="preserve">Perhaps not surprisingly, given its elite makeup, </w:t>
      </w:r>
      <w:r w:rsidRPr="00B073F6">
        <w:rPr>
          <w:rStyle w:val="StyleUnderline"/>
          <w:color w:val="000000" w:themeColor="text1"/>
          <w:highlight w:val="cyan"/>
        </w:rPr>
        <w:t>the</w:t>
      </w:r>
      <w:r w:rsidRPr="00B073F6">
        <w:rPr>
          <w:rStyle w:val="StyleUnderline"/>
          <w:color w:val="000000" w:themeColor="text1"/>
        </w:rPr>
        <w:t xml:space="preserve"> Supreme </w:t>
      </w:r>
      <w:r w:rsidRPr="00B073F6">
        <w:rPr>
          <w:rStyle w:val="StyleUnderline"/>
          <w:color w:val="000000" w:themeColor="text1"/>
          <w:highlight w:val="cyan"/>
        </w:rPr>
        <w:t xml:space="preserve">Court has interpreted the NLRA in ways that are </w:t>
      </w:r>
      <w:r w:rsidRPr="00B073F6">
        <w:rPr>
          <w:rStyle w:val="Emphasis"/>
          <w:color w:val="000000" w:themeColor="text1"/>
          <w:highlight w:val="cyan"/>
        </w:rPr>
        <w:t>pro</w:t>
      </w:r>
      <w:r w:rsidRPr="00B073F6">
        <w:rPr>
          <w:rStyle w:val="StyleUnderline"/>
          <w:color w:val="000000" w:themeColor="text1"/>
          <w:highlight w:val="cyan"/>
        </w:rPr>
        <w:t>-</w:t>
      </w:r>
      <w:r w:rsidRPr="00B073F6">
        <w:rPr>
          <w:rStyle w:val="Emphasis"/>
          <w:color w:val="000000" w:themeColor="text1"/>
          <w:highlight w:val="cyan"/>
        </w:rPr>
        <w:t>business</w:t>
      </w:r>
      <w:r w:rsidRPr="00B073F6">
        <w:rPr>
          <w:rStyle w:val="StyleUnderline"/>
          <w:color w:val="000000" w:themeColor="text1"/>
          <w:highlight w:val="cyan"/>
        </w:rPr>
        <w:t xml:space="preserve"> and </w:t>
      </w:r>
      <w:r w:rsidRPr="00B073F6">
        <w:rPr>
          <w:rStyle w:val="Emphasis"/>
          <w:color w:val="000000" w:themeColor="text1"/>
          <w:highlight w:val="cyan"/>
        </w:rPr>
        <w:t>solicitous of common law property and managerial rights</w:t>
      </w:r>
      <w:r w:rsidRPr="00B073F6">
        <w:rPr>
          <w:rStyle w:val="StyleUnderline"/>
          <w:color w:val="000000" w:themeColor="text1"/>
          <w:highlight w:val="cyan"/>
        </w:rPr>
        <w:t>, often framing its rulings as</w:t>
      </w:r>
      <w:r w:rsidRPr="00B073F6">
        <w:rPr>
          <w:rStyle w:val="StyleUnderline"/>
          <w:color w:val="000000" w:themeColor="text1"/>
        </w:rPr>
        <w:t xml:space="preserve"> constitutional and </w:t>
      </w:r>
      <w:r w:rsidRPr="00B073F6">
        <w:rPr>
          <w:rStyle w:val="StyleUnderline"/>
          <w:color w:val="000000" w:themeColor="text1"/>
          <w:highlight w:val="cyan"/>
        </w:rPr>
        <w:t>beyond the reach of political reform</w:t>
      </w:r>
      <w:r w:rsidRPr="00B073F6">
        <w:rPr>
          <w:color w:val="000000" w:themeColor="text1"/>
        </w:rPr>
        <w:t>.39</w:t>
      </w:r>
    </w:p>
    <w:p w14:paraId="41FC25F0" w14:textId="77777777" w:rsidR="00625435" w:rsidRPr="00B073F6" w:rsidRDefault="00625435" w:rsidP="00625435">
      <w:pPr>
        <w:rPr>
          <w:color w:val="000000" w:themeColor="text1"/>
        </w:rPr>
      </w:pPr>
      <w:r w:rsidRPr="00B073F6">
        <w:rPr>
          <w:color w:val="000000" w:themeColor="text1"/>
        </w:rPr>
        <w:t xml:space="preserve">In addition, </w:t>
      </w:r>
      <w:r w:rsidRPr="00B073F6">
        <w:rPr>
          <w:rStyle w:val="StyleUnderline"/>
          <w:color w:val="000000" w:themeColor="text1"/>
        </w:rPr>
        <w:t xml:space="preserve">the institutional terrain produced by </w:t>
      </w:r>
      <w:r w:rsidRPr="00B073F6">
        <w:rPr>
          <w:rStyle w:val="StyleUnderline"/>
          <w:color w:val="000000" w:themeColor="text1"/>
          <w:highlight w:val="cyan"/>
        </w:rPr>
        <w:t>the highly fragmented structure of</w:t>
      </w:r>
      <w:r w:rsidRPr="00B073F6">
        <w:rPr>
          <w:rStyle w:val="StyleUnderline"/>
          <w:color w:val="000000" w:themeColor="text1"/>
        </w:rPr>
        <w:t xml:space="preserve"> American </w:t>
      </w:r>
      <w:r w:rsidRPr="00B073F6">
        <w:rPr>
          <w:rStyle w:val="StyleUnderline"/>
          <w:color w:val="000000" w:themeColor="text1"/>
          <w:highlight w:val="cyan"/>
        </w:rPr>
        <w:t xml:space="preserve">government advantages political actors with the </w:t>
      </w:r>
      <w:r w:rsidRPr="00B073F6">
        <w:rPr>
          <w:rStyle w:val="Emphasis"/>
          <w:color w:val="000000" w:themeColor="text1"/>
          <w:highlight w:val="cyan"/>
        </w:rPr>
        <w:t>capacity and financial resources</w:t>
      </w:r>
      <w:r w:rsidRPr="00B073F6">
        <w:rPr>
          <w:rStyle w:val="StyleUnderline"/>
          <w:color w:val="000000" w:themeColor="text1"/>
        </w:rPr>
        <w:t xml:space="preserve"> to work across multiple venues</w:t>
      </w:r>
      <w:r w:rsidRPr="00B073F6">
        <w:rPr>
          <w:color w:val="000000" w:themeColor="text1"/>
        </w:rPr>
        <w:t xml:space="preserve">. 40 Moreover, as interpreted by the courts, </w:t>
      </w:r>
      <w:r w:rsidRPr="00B073F6">
        <w:rPr>
          <w:rStyle w:val="StyleUnderline"/>
          <w:color w:val="000000" w:themeColor="text1"/>
        </w:rPr>
        <w:t xml:space="preserve">the </w:t>
      </w:r>
      <w:r w:rsidRPr="00B073F6">
        <w:rPr>
          <w:rStyle w:val="StyleUnderline"/>
          <w:color w:val="000000" w:themeColor="text1"/>
          <w:highlight w:val="cyan"/>
        </w:rPr>
        <w:t xml:space="preserve">Constitution protects the rights of </w:t>
      </w:r>
      <w:r w:rsidRPr="00B073F6">
        <w:rPr>
          <w:rStyle w:val="Emphasis"/>
          <w:color w:val="000000" w:themeColor="text1"/>
          <w:highlight w:val="cyan"/>
        </w:rPr>
        <w:t>large corporations and wealthy elites</w:t>
      </w:r>
      <w:r w:rsidRPr="00B073F6">
        <w:rPr>
          <w:rStyle w:val="StyleUnderline"/>
          <w:color w:val="000000" w:themeColor="text1"/>
          <w:highlight w:val="cyan"/>
        </w:rPr>
        <w:t xml:space="preserve"> to spend staggering amounts of money on campaigns</w:t>
      </w:r>
      <w:r w:rsidRPr="00B073F6">
        <w:rPr>
          <w:rStyle w:val="StyleUnderline"/>
          <w:color w:val="000000" w:themeColor="text1"/>
        </w:rPr>
        <w:t xml:space="preserve"> and lobbying across multiple levels of government</w:t>
      </w:r>
      <w:r w:rsidRPr="00B073F6">
        <w:rPr>
          <w:color w:val="000000" w:themeColor="text1"/>
        </w:rPr>
        <w:t>.41</w:t>
      </w:r>
    </w:p>
    <w:p w14:paraId="01484028" w14:textId="77777777" w:rsidR="00625435" w:rsidRPr="00B073F6" w:rsidRDefault="00625435" w:rsidP="00625435">
      <w:pPr>
        <w:pStyle w:val="Heading4"/>
      </w:pPr>
      <w:r w:rsidRPr="00B073F6">
        <w:t xml:space="preserve">b. </w:t>
      </w:r>
      <w:r w:rsidRPr="00B073F6">
        <w:rPr>
          <w:u w:val="single"/>
        </w:rPr>
        <w:t>Democracy</w:t>
      </w:r>
      <w:r w:rsidRPr="00B073F6">
        <w:t xml:space="preserve">. Increased state power </w:t>
      </w:r>
      <w:r w:rsidRPr="00B073F6">
        <w:rPr>
          <w:u w:val="single"/>
        </w:rPr>
        <w:t>worsens collapse</w:t>
      </w:r>
      <w:r w:rsidRPr="00B073F6">
        <w:t xml:space="preserve">. </w:t>
      </w:r>
    </w:p>
    <w:p w14:paraId="4BD1FB73" w14:textId="77777777" w:rsidR="00625435" w:rsidRPr="00B073F6" w:rsidRDefault="00625435" w:rsidP="00625435">
      <w:pPr>
        <w:rPr>
          <w:color w:val="000000" w:themeColor="text1"/>
        </w:rPr>
      </w:pPr>
      <w:r w:rsidRPr="00B073F6">
        <w:rPr>
          <w:rStyle w:val="Style13ptBold"/>
          <w:color w:val="000000" w:themeColor="text1"/>
        </w:rPr>
        <w:t>Gordon 22</w:t>
      </w:r>
      <w:r w:rsidRPr="00B073F6">
        <w:rPr>
          <w:color w:val="000000" w:themeColor="text1"/>
        </w:rPr>
        <w:t>, chair of the history department at the University of Iowa, PhD in history from UW-Madison. (Colin, October 6, 2022, “American Federalism Isn’t a Boon for Democracy — It’s a Disease,” Jacobin, https://jacobin.com/2022/10/us-federalism-states-democracy-gop-democrats)</w:t>
      </w:r>
    </w:p>
    <w:p w14:paraId="51A8381B" w14:textId="77777777" w:rsidR="00625435" w:rsidRPr="00B073F6" w:rsidRDefault="00625435" w:rsidP="00625435">
      <w:pPr>
        <w:rPr>
          <w:color w:val="000000" w:themeColor="text1"/>
          <w:sz w:val="16"/>
        </w:rPr>
      </w:pPr>
      <w:r w:rsidRPr="00B073F6">
        <w:rPr>
          <w:color w:val="000000" w:themeColor="text1"/>
          <w:sz w:val="16"/>
        </w:rPr>
        <w:t xml:space="preserve">The core argument — developed over a series of chapters and underwritten by a close analysis of the available data — is this: Political </w:t>
      </w:r>
      <w:r w:rsidRPr="00B073F6">
        <w:rPr>
          <w:color w:val="000000" w:themeColor="text1"/>
          <w:u w:val="single"/>
        </w:rPr>
        <w:t>polarization</w:t>
      </w:r>
      <w:r w:rsidRPr="00B073F6">
        <w:rPr>
          <w:color w:val="000000" w:themeColor="text1"/>
          <w:sz w:val="16"/>
        </w:rPr>
        <w:t xml:space="preserve"> since the 1970s </w:t>
      </w:r>
      <w:r w:rsidRPr="00B073F6">
        <w:rPr>
          <w:color w:val="000000" w:themeColor="text1"/>
          <w:u w:val="single"/>
        </w:rPr>
        <w:t>has yielded policy</w:t>
      </w:r>
      <w:r w:rsidRPr="00B073F6">
        <w:rPr>
          <w:color w:val="000000" w:themeColor="text1"/>
          <w:sz w:val="16"/>
        </w:rPr>
        <w:t xml:space="preserve"> </w:t>
      </w:r>
      <w:r w:rsidRPr="00B073F6">
        <w:rPr>
          <w:strike/>
          <w:color w:val="000000" w:themeColor="text1"/>
          <w:sz w:val="16"/>
        </w:rPr>
        <w:t>paralysis</w:t>
      </w:r>
      <w:r w:rsidRPr="00B073F6">
        <w:rPr>
          <w:color w:val="000000" w:themeColor="text1"/>
          <w:sz w:val="16"/>
        </w:rPr>
        <w:t xml:space="preserve"> [</w:t>
      </w:r>
      <w:r w:rsidRPr="00B073F6">
        <w:rPr>
          <w:color w:val="000000" w:themeColor="text1"/>
          <w:u w:val="single"/>
        </w:rPr>
        <w:t>gridlock</w:t>
      </w:r>
      <w:r w:rsidRPr="00B073F6">
        <w:rPr>
          <w:color w:val="000000" w:themeColor="text1"/>
          <w:sz w:val="16"/>
        </w:rPr>
        <w:t xml:space="preserve">] </w:t>
      </w:r>
      <w:r w:rsidRPr="00B073F6">
        <w:rPr>
          <w:color w:val="000000" w:themeColor="text1"/>
          <w:u w:val="single"/>
        </w:rPr>
        <w:t>at the national level</w:t>
      </w:r>
      <w:r w:rsidRPr="00B073F6">
        <w:rPr>
          <w:color w:val="000000" w:themeColor="text1"/>
          <w:sz w:val="16"/>
        </w:rPr>
        <w:t xml:space="preserve">, where control over the executive and legislative branches has been consistently divided. That gridlock has </w:t>
      </w:r>
      <w:r w:rsidRPr="00B073F6">
        <w:rPr>
          <w:color w:val="000000" w:themeColor="text1"/>
          <w:u w:val="single"/>
        </w:rPr>
        <w:t>shifted political attention to the states.</w:t>
      </w:r>
      <w:r w:rsidRPr="00B073F6">
        <w:rPr>
          <w:color w:val="000000" w:themeColor="text1"/>
          <w:sz w:val="16"/>
        </w:rPr>
        <w:t xml:space="preserve"> In the states, </w:t>
      </w:r>
      <w:r w:rsidRPr="00B073F6">
        <w:rPr>
          <w:color w:val="000000" w:themeColor="text1"/>
          <w:u w:val="single"/>
        </w:rPr>
        <w:t xml:space="preserve">however, </w:t>
      </w:r>
      <w:r w:rsidRPr="00B073F6">
        <w:rPr>
          <w:color w:val="000000" w:themeColor="text1"/>
          <w:highlight w:val="cyan"/>
          <w:u w:val="single"/>
        </w:rPr>
        <w:t>polarization</w:t>
      </w:r>
      <w:r w:rsidRPr="00B073F6">
        <w:rPr>
          <w:color w:val="000000" w:themeColor="text1"/>
          <w:u w:val="single"/>
        </w:rPr>
        <w:t xml:space="preserve"> is far </w:t>
      </w:r>
      <w:r w:rsidRPr="00B073F6">
        <w:rPr>
          <w:color w:val="000000" w:themeColor="text1"/>
          <w:highlight w:val="cyan"/>
          <w:u w:val="single"/>
        </w:rPr>
        <w:t xml:space="preserve">more </w:t>
      </w:r>
      <w:r w:rsidRPr="00B073F6">
        <w:rPr>
          <w:rStyle w:val="Emphasis"/>
          <w:color w:val="000000" w:themeColor="text1"/>
          <w:highlight w:val="cyan"/>
        </w:rPr>
        <w:t>likely</w:t>
      </w:r>
      <w:r w:rsidRPr="00B073F6">
        <w:rPr>
          <w:color w:val="000000" w:themeColor="text1"/>
          <w:highlight w:val="cyan"/>
          <w:u w:val="single"/>
        </w:rPr>
        <w:t xml:space="preserve"> to take </w:t>
      </w:r>
      <w:r w:rsidRPr="00B073F6">
        <w:rPr>
          <w:color w:val="000000" w:themeColor="text1"/>
          <w:u w:val="single"/>
        </w:rPr>
        <w:t>the form of</w:t>
      </w:r>
      <w:r w:rsidRPr="00B073F6">
        <w:rPr>
          <w:color w:val="000000" w:themeColor="text1"/>
          <w:highlight w:val="lightGray"/>
          <w:u w:val="single"/>
        </w:rPr>
        <w:t xml:space="preserve"> </w:t>
      </w:r>
      <w:r w:rsidRPr="00B073F6">
        <w:rPr>
          <w:color w:val="000000" w:themeColor="text1"/>
          <w:u w:val="single"/>
        </w:rPr>
        <w:t xml:space="preserve">unified </w:t>
      </w:r>
      <w:r w:rsidRPr="00B073F6">
        <w:rPr>
          <w:color w:val="000000" w:themeColor="text1"/>
          <w:highlight w:val="cyan"/>
          <w:u w:val="single"/>
        </w:rPr>
        <w:t>“</w:t>
      </w:r>
      <w:r w:rsidRPr="00B073F6">
        <w:rPr>
          <w:rStyle w:val="Emphasis"/>
          <w:color w:val="000000" w:themeColor="text1"/>
          <w:highlight w:val="cyan"/>
        </w:rPr>
        <w:t>trifecta</w:t>
      </w:r>
      <w:r w:rsidRPr="00B073F6">
        <w:rPr>
          <w:color w:val="000000" w:themeColor="text1"/>
          <w:highlight w:val="cyan"/>
          <w:u w:val="single"/>
        </w:rPr>
        <w:t>” control</w:t>
      </w:r>
      <w:r w:rsidRPr="00B073F6">
        <w:rPr>
          <w:color w:val="000000" w:themeColor="text1"/>
          <w:u w:val="single"/>
        </w:rPr>
        <w:t xml:space="preserve"> by one party. </w:t>
      </w:r>
      <w:r w:rsidRPr="00B073F6">
        <w:rPr>
          <w:color w:val="000000" w:themeColor="text1"/>
          <w:sz w:val="16"/>
        </w:rPr>
        <w:t xml:space="preserve">The </w:t>
      </w:r>
      <w:r w:rsidRPr="00B073F6">
        <w:rPr>
          <w:color w:val="000000" w:themeColor="text1"/>
          <w:u w:val="single"/>
        </w:rPr>
        <w:t>result is wider variation across the states</w:t>
      </w:r>
      <w:r w:rsidRPr="00B073F6">
        <w:rPr>
          <w:color w:val="000000" w:themeColor="text1"/>
          <w:sz w:val="16"/>
        </w:rPr>
        <w:t xml:space="preserve"> — Republican states lurching right, Democratic ones tugging left — </w:t>
      </w:r>
      <w:r w:rsidRPr="00B073F6">
        <w:rPr>
          <w:color w:val="000000" w:themeColor="text1"/>
          <w:highlight w:val="cyan"/>
          <w:u w:val="single"/>
        </w:rPr>
        <w:t xml:space="preserve">in </w:t>
      </w:r>
      <w:r w:rsidRPr="00B073F6">
        <w:rPr>
          <w:color w:val="000000" w:themeColor="text1"/>
          <w:u w:val="single"/>
        </w:rPr>
        <w:t xml:space="preserve">almost </w:t>
      </w:r>
      <w:r w:rsidRPr="00B073F6">
        <w:rPr>
          <w:rStyle w:val="Emphasis"/>
          <w:color w:val="000000" w:themeColor="text1"/>
          <w:highlight w:val="cyan"/>
        </w:rPr>
        <w:t>every realm</w:t>
      </w:r>
      <w:r w:rsidRPr="00B073F6">
        <w:rPr>
          <w:color w:val="000000" w:themeColor="text1"/>
          <w:highlight w:val="cyan"/>
          <w:u w:val="single"/>
        </w:rPr>
        <w:t xml:space="preserve"> of policy</w:t>
      </w:r>
      <w:r w:rsidRPr="00B073F6">
        <w:rPr>
          <w:color w:val="000000" w:themeColor="text1"/>
          <w:sz w:val="16"/>
        </w:rPr>
        <w:t>, with the notable exception of the bipartisan investment in mass incarceration.</w:t>
      </w:r>
    </w:p>
    <w:p w14:paraId="3D7D3422" w14:textId="77777777" w:rsidR="00625435" w:rsidRPr="00B073F6" w:rsidRDefault="00625435" w:rsidP="00625435">
      <w:pPr>
        <w:rPr>
          <w:color w:val="000000" w:themeColor="text1"/>
          <w:sz w:val="16"/>
        </w:rPr>
      </w:pPr>
      <w:r w:rsidRPr="00B073F6">
        <w:rPr>
          <w:color w:val="000000" w:themeColor="text1"/>
          <w:sz w:val="16"/>
        </w:rPr>
        <w:t xml:space="preserve">The polarization of policy, as Grumbach argues, is </w:t>
      </w:r>
      <w:r w:rsidRPr="00B073F6">
        <w:rPr>
          <w:color w:val="000000" w:themeColor="text1"/>
          <w:u w:val="single"/>
        </w:rPr>
        <w:t>driven not by a polarized electorate</w:t>
      </w:r>
      <w:r w:rsidRPr="00B073F6">
        <w:rPr>
          <w:color w:val="000000" w:themeColor="text1"/>
          <w:sz w:val="16"/>
        </w:rPr>
        <w:t xml:space="preserve"> (on most issues, polling shows a widening gap between policy outcomes and popular aspirations) </w:t>
      </w:r>
      <w:r w:rsidRPr="00B073F6">
        <w:rPr>
          <w:color w:val="000000" w:themeColor="text1"/>
          <w:u w:val="single"/>
        </w:rPr>
        <w:t xml:space="preserve">but by the </w:t>
      </w:r>
      <w:r w:rsidRPr="00B073F6">
        <w:rPr>
          <w:rStyle w:val="Emphasis"/>
          <w:color w:val="000000" w:themeColor="text1"/>
          <w:highlight w:val="cyan"/>
        </w:rPr>
        <w:t>ability</w:t>
      </w:r>
      <w:r w:rsidRPr="00B073F6">
        <w:rPr>
          <w:color w:val="000000" w:themeColor="text1"/>
          <w:u w:val="single"/>
        </w:rPr>
        <w:t xml:space="preserve"> and willingness </w:t>
      </w:r>
      <w:r w:rsidRPr="00B073F6">
        <w:rPr>
          <w:color w:val="000000" w:themeColor="text1"/>
          <w:highlight w:val="cyan"/>
          <w:u w:val="single"/>
        </w:rPr>
        <w:t xml:space="preserve">of </w:t>
      </w:r>
      <w:r w:rsidRPr="00B073F6">
        <w:rPr>
          <w:rStyle w:val="Emphasis"/>
          <w:color w:val="000000" w:themeColor="text1"/>
          <w:highlight w:val="cyan"/>
        </w:rPr>
        <w:t>national</w:t>
      </w:r>
      <w:r w:rsidRPr="00B073F6">
        <w:rPr>
          <w:color w:val="000000" w:themeColor="text1"/>
          <w:highlight w:val="cyan"/>
          <w:u w:val="single"/>
        </w:rPr>
        <w:t xml:space="preserve"> </w:t>
      </w:r>
      <w:r w:rsidRPr="00B073F6">
        <w:rPr>
          <w:color w:val="000000" w:themeColor="text1"/>
          <w:u w:val="single"/>
        </w:rPr>
        <w:t xml:space="preserve">political </w:t>
      </w:r>
      <w:r w:rsidRPr="00B073F6">
        <w:rPr>
          <w:color w:val="000000" w:themeColor="text1"/>
          <w:highlight w:val="cyan"/>
          <w:u w:val="single"/>
        </w:rPr>
        <w:t xml:space="preserve">interests to </w:t>
      </w:r>
      <w:r w:rsidRPr="00B073F6">
        <w:rPr>
          <w:rStyle w:val="Emphasis"/>
          <w:color w:val="000000" w:themeColor="text1"/>
          <w:highlight w:val="cyan"/>
        </w:rPr>
        <w:t>capture</w:t>
      </w:r>
      <w:r w:rsidRPr="00B073F6">
        <w:rPr>
          <w:color w:val="000000" w:themeColor="text1"/>
          <w:highlight w:val="cyan"/>
          <w:u w:val="single"/>
        </w:rPr>
        <w:t xml:space="preserve"> state policymaking</w:t>
      </w:r>
      <w:r w:rsidRPr="00B073F6">
        <w:rPr>
          <w:color w:val="000000" w:themeColor="text1"/>
          <w:sz w:val="16"/>
        </w:rPr>
        <w:t xml:space="preserve">. These </w:t>
      </w:r>
      <w:r w:rsidRPr="00B073F6">
        <w:rPr>
          <w:color w:val="000000" w:themeColor="text1"/>
          <w:u w:val="single"/>
        </w:rPr>
        <w:t>interests</w:t>
      </w:r>
      <w:r w:rsidRPr="00B073F6">
        <w:rPr>
          <w:color w:val="000000" w:themeColor="text1"/>
          <w:sz w:val="16"/>
        </w:rPr>
        <w:t xml:space="preserve"> (</w:t>
      </w:r>
      <w:r w:rsidRPr="00B073F6">
        <w:rPr>
          <w:color w:val="000000" w:themeColor="text1"/>
          <w:u w:val="single"/>
        </w:rPr>
        <w:t>including</w:t>
      </w:r>
      <w:r w:rsidRPr="00B073F6">
        <w:rPr>
          <w:color w:val="000000" w:themeColor="text1"/>
          <w:sz w:val="16"/>
        </w:rPr>
        <w:t xml:space="preserve"> </w:t>
      </w:r>
      <w:r w:rsidRPr="00B073F6">
        <w:rPr>
          <w:color w:val="000000" w:themeColor="text1"/>
          <w:u w:val="single"/>
        </w:rPr>
        <w:t>national partisan groups</w:t>
      </w:r>
      <w:r w:rsidRPr="00B073F6">
        <w:rPr>
          <w:color w:val="000000" w:themeColor="text1"/>
          <w:sz w:val="16"/>
        </w:rPr>
        <w:t xml:space="preserve"> like the Republican Governors Association, </w:t>
      </w:r>
      <w:r w:rsidRPr="00B073F6">
        <w:rPr>
          <w:color w:val="000000" w:themeColor="text1"/>
          <w:u w:val="single"/>
        </w:rPr>
        <w:t>multi-issue clearinghouses</w:t>
      </w:r>
      <w:r w:rsidRPr="00B073F6">
        <w:rPr>
          <w:color w:val="000000" w:themeColor="text1"/>
          <w:sz w:val="16"/>
        </w:rPr>
        <w:t xml:space="preserve"> like the right-wing American Legislative Exchange Council, </w:t>
      </w:r>
      <w:r w:rsidRPr="00B073F6">
        <w:rPr>
          <w:color w:val="000000" w:themeColor="text1"/>
          <w:u w:val="single"/>
        </w:rPr>
        <w:t>and single-issue lobbies</w:t>
      </w:r>
      <w:r w:rsidRPr="00B073F6">
        <w:rPr>
          <w:color w:val="000000" w:themeColor="text1"/>
          <w:sz w:val="16"/>
        </w:rPr>
        <w:t xml:space="preserve"> like the antiabortion National Right to Life) </w:t>
      </w:r>
      <w:r w:rsidRPr="00B073F6">
        <w:rPr>
          <w:color w:val="000000" w:themeColor="text1"/>
          <w:u w:val="single"/>
        </w:rPr>
        <w:t xml:space="preserve">have both the willingness and the capacity to </w:t>
      </w:r>
      <w:r w:rsidRPr="00B073F6">
        <w:rPr>
          <w:rStyle w:val="Emphasis"/>
          <w:color w:val="000000" w:themeColor="text1"/>
          <w:highlight w:val="cyan"/>
        </w:rPr>
        <w:t>push</w:t>
      </w:r>
      <w:r w:rsidRPr="00B073F6">
        <w:rPr>
          <w:color w:val="000000" w:themeColor="text1"/>
          <w:highlight w:val="cyan"/>
          <w:u w:val="single"/>
        </w:rPr>
        <w:t xml:space="preserve"> </w:t>
      </w:r>
      <w:r w:rsidRPr="00B073F6">
        <w:rPr>
          <w:color w:val="000000" w:themeColor="text1"/>
          <w:u w:val="single"/>
        </w:rPr>
        <w:t xml:space="preserve">their </w:t>
      </w:r>
      <w:r w:rsidRPr="00B073F6">
        <w:rPr>
          <w:color w:val="000000" w:themeColor="text1"/>
          <w:highlight w:val="cyan"/>
          <w:u w:val="single"/>
        </w:rPr>
        <w:t>agendas</w:t>
      </w:r>
      <w:r w:rsidRPr="00B073F6">
        <w:rPr>
          <w:color w:val="000000" w:themeColor="text1"/>
          <w:sz w:val="16"/>
        </w:rPr>
        <w:t xml:space="preserve"> across venues and jurisdictions.</w:t>
      </w:r>
    </w:p>
    <w:p w14:paraId="0745CB68" w14:textId="77777777" w:rsidR="00625435" w:rsidRPr="00B073F6" w:rsidRDefault="00625435" w:rsidP="00625435">
      <w:pPr>
        <w:rPr>
          <w:color w:val="000000" w:themeColor="text1"/>
          <w:u w:val="single"/>
        </w:rPr>
      </w:pPr>
      <w:r w:rsidRPr="00B073F6">
        <w:rPr>
          <w:color w:val="000000" w:themeColor="text1"/>
          <w:sz w:val="16"/>
        </w:rPr>
        <w:t xml:space="preserve">The </w:t>
      </w:r>
      <w:r w:rsidRPr="00B073F6">
        <w:rPr>
          <w:color w:val="000000" w:themeColor="text1"/>
          <w:highlight w:val="cyan"/>
          <w:u w:val="single"/>
        </w:rPr>
        <w:t xml:space="preserve">result is </w:t>
      </w:r>
      <w:r w:rsidRPr="00B073F6">
        <w:rPr>
          <w:rStyle w:val="Emphasis"/>
          <w:color w:val="000000" w:themeColor="text1"/>
          <w:highlight w:val="cyan"/>
        </w:rPr>
        <w:t>distorted policy</w:t>
      </w:r>
      <w:r w:rsidRPr="00B073F6">
        <w:rPr>
          <w:color w:val="000000" w:themeColor="text1"/>
          <w:u w:val="single"/>
        </w:rPr>
        <w:t xml:space="preserve"> within the states and across them</w:t>
      </w:r>
      <w:r w:rsidRPr="00B073F6">
        <w:rPr>
          <w:color w:val="000000" w:themeColor="text1"/>
          <w:sz w:val="16"/>
        </w:rPr>
        <w:t xml:space="preserve">. </w:t>
      </w:r>
      <w:r w:rsidRPr="00B073F6">
        <w:rPr>
          <w:color w:val="000000" w:themeColor="text1"/>
          <w:u w:val="single"/>
        </w:rPr>
        <w:t xml:space="preserve">Hard-line </w:t>
      </w:r>
      <w:r w:rsidRPr="00B073F6">
        <w:rPr>
          <w:color w:val="000000" w:themeColor="text1"/>
          <w:highlight w:val="cyan"/>
          <w:u w:val="single"/>
        </w:rPr>
        <w:t>measures</w:t>
      </w:r>
      <w:r w:rsidRPr="00B073F6">
        <w:rPr>
          <w:color w:val="000000" w:themeColor="text1"/>
          <w:sz w:val="16"/>
        </w:rPr>
        <w:t xml:space="preserve"> (</w:t>
      </w:r>
      <w:r w:rsidRPr="00B073F6">
        <w:rPr>
          <w:color w:val="000000" w:themeColor="text1"/>
          <w:u w:val="single"/>
        </w:rPr>
        <w:t>like</w:t>
      </w:r>
      <w:r w:rsidRPr="00B073F6">
        <w:rPr>
          <w:color w:val="000000" w:themeColor="text1"/>
          <w:sz w:val="16"/>
        </w:rPr>
        <w:t xml:space="preserve"> race-to-the-bottom minimum wage rates and </w:t>
      </w:r>
      <w:r w:rsidRPr="00B073F6">
        <w:rPr>
          <w:rStyle w:val="Emphasis"/>
          <w:color w:val="000000" w:themeColor="text1"/>
        </w:rPr>
        <w:t>refusals</w:t>
      </w:r>
      <w:r w:rsidRPr="00B073F6">
        <w:rPr>
          <w:color w:val="000000" w:themeColor="text1"/>
          <w:u w:val="single"/>
        </w:rPr>
        <w:t xml:space="preserve"> to expand Medicaid</w:t>
      </w:r>
      <w:r w:rsidRPr="00B073F6">
        <w:rPr>
          <w:color w:val="000000" w:themeColor="text1"/>
          <w:sz w:val="16"/>
        </w:rPr>
        <w:t xml:space="preserve">) </w:t>
      </w:r>
      <w:r w:rsidRPr="00B073F6">
        <w:rPr>
          <w:color w:val="000000" w:themeColor="text1"/>
          <w:highlight w:val="cyan"/>
          <w:u w:val="single"/>
        </w:rPr>
        <w:t>fly in the face of the</w:t>
      </w:r>
      <w:r w:rsidRPr="00B073F6">
        <w:rPr>
          <w:color w:val="000000" w:themeColor="text1"/>
          <w:u w:val="single"/>
        </w:rPr>
        <w:t xml:space="preserve"> interests and </w:t>
      </w:r>
      <w:r w:rsidRPr="00B073F6">
        <w:rPr>
          <w:color w:val="000000" w:themeColor="text1"/>
          <w:highlight w:val="cyan"/>
          <w:u w:val="single"/>
        </w:rPr>
        <w:t>preferences of</w:t>
      </w:r>
      <w:r w:rsidRPr="00B073F6">
        <w:rPr>
          <w:color w:val="000000" w:themeColor="text1"/>
          <w:u w:val="single"/>
        </w:rPr>
        <w:t xml:space="preserve"> most </w:t>
      </w:r>
      <w:r w:rsidRPr="00B073F6">
        <w:rPr>
          <w:rStyle w:val="Emphasis"/>
          <w:color w:val="000000" w:themeColor="text1"/>
          <w:highlight w:val="cyan"/>
        </w:rPr>
        <w:t>ordinary</w:t>
      </w:r>
      <w:r w:rsidRPr="00B073F6">
        <w:rPr>
          <w:color w:val="000000" w:themeColor="text1"/>
          <w:highlight w:val="cyan"/>
          <w:u w:val="single"/>
        </w:rPr>
        <w:t xml:space="preserve"> people</w:t>
      </w:r>
      <w:r w:rsidRPr="00B073F6">
        <w:rPr>
          <w:color w:val="000000" w:themeColor="text1"/>
          <w:sz w:val="16"/>
        </w:rPr>
        <w:t xml:space="preserve">. And to the degree that states look to each other as policy laboratories, their </w:t>
      </w:r>
      <w:r w:rsidRPr="00B073F6">
        <w:rPr>
          <w:color w:val="000000" w:themeColor="text1"/>
          <w:u w:val="single"/>
        </w:rPr>
        <w:t xml:space="preserve">attention is confined to ideological </w:t>
      </w:r>
      <w:proofErr w:type="gramStart"/>
      <w:r w:rsidRPr="00B073F6">
        <w:rPr>
          <w:color w:val="000000" w:themeColor="text1"/>
          <w:u w:val="single"/>
        </w:rPr>
        <w:t>peers</w:t>
      </w:r>
      <w:proofErr w:type="gramEnd"/>
      <w:r w:rsidRPr="00B073F6">
        <w:rPr>
          <w:color w:val="000000" w:themeColor="text1"/>
          <w:sz w:val="16"/>
        </w:rPr>
        <w:t xml:space="preserve"> </w:t>
      </w:r>
      <w:r w:rsidRPr="00B073F6">
        <w:rPr>
          <w:color w:val="000000" w:themeColor="text1"/>
          <w:u w:val="single"/>
        </w:rPr>
        <w:t xml:space="preserve">and their </w:t>
      </w:r>
      <w:r w:rsidRPr="00B073F6">
        <w:rPr>
          <w:color w:val="000000" w:themeColor="text1"/>
          <w:highlight w:val="cyan"/>
          <w:u w:val="single"/>
        </w:rPr>
        <w:t xml:space="preserve">experiments become </w:t>
      </w:r>
      <w:r w:rsidRPr="00B073F6">
        <w:rPr>
          <w:color w:val="000000" w:themeColor="text1"/>
          <w:u w:val="single"/>
        </w:rPr>
        <w:t xml:space="preserve">a form of </w:t>
      </w:r>
      <w:r w:rsidRPr="00B073F6">
        <w:rPr>
          <w:rStyle w:val="Emphasis"/>
          <w:color w:val="000000" w:themeColor="text1"/>
          <w:highlight w:val="cyan"/>
        </w:rPr>
        <w:t>partisan leapfrog</w:t>
      </w:r>
      <w:r w:rsidRPr="00B073F6">
        <w:rPr>
          <w:color w:val="000000" w:themeColor="text1"/>
          <w:u w:val="single"/>
        </w:rPr>
        <w:t xml:space="preserve">: who can legislate the </w:t>
      </w:r>
      <w:r w:rsidRPr="00B073F6">
        <w:rPr>
          <w:rStyle w:val="Emphasis"/>
          <w:color w:val="000000" w:themeColor="text1"/>
        </w:rPr>
        <w:t>strictest</w:t>
      </w:r>
      <w:r w:rsidRPr="00B073F6">
        <w:rPr>
          <w:color w:val="000000" w:themeColor="text1"/>
          <w:u w:val="single"/>
        </w:rPr>
        <w:t xml:space="preserve"> abortion ban, the most </w:t>
      </w:r>
      <w:r w:rsidRPr="00B073F6">
        <w:rPr>
          <w:rStyle w:val="Emphasis"/>
          <w:color w:val="000000" w:themeColor="text1"/>
        </w:rPr>
        <w:t>scurrilous</w:t>
      </w:r>
      <w:r w:rsidRPr="00B073F6">
        <w:rPr>
          <w:color w:val="000000" w:themeColor="text1"/>
          <w:u w:val="single"/>
        </w:rPr>
        <w:t xml:space="preserve"> attack on public sector workers, the </w:t>
      </w:r>
      <w:r w:rsidRPr="00B073F6">
        <w:rPr>
          <w:rStyle w:val="Emphasis"/>
          <w:color w:val="000000" w:themeColor="text1"/>
        </w:rPr>
        <w:t>leanest</w:t>
      </w:r>
      <w:r w:rsidRPr="00B073F6">
        <w:rPr>
          <w:color w:val="000000" w:themeColor="text1"/>
          <w:u w:val="single"/>
        </w:rPr>
        <w:t xml:space="preserve"> and </w:t>
      </w:r>
      <w:r w:rsidRPr="00B073F6">
        <w:rPr>
          <w:rStyle w:val="Emphasis"/>
          <w:color w:val="000000" w:themeColor="text1"/>
        </w:rPr>
        <w:t>meanest</w:t>
      </w:r>
      <w:r w:rsidRPr="00B073F6">
        <w:rPr>
          <w:color w:val="000000" w:themeColor="text1"/>
          <w:u w:val="single"/>
        </w:rPr>
        <w:t xml:space="preserve"> social policies.</w:t>
      </w:r>
    </w:p>
    <w:p w14:paraId="1B98FA19" w14:textId="77777777" w:rsidR="00625435" w:rsidRPr="00B073F6" w:rsidRDefault="00625435" w:rsidP="00625435">
      <w:pPr>
        <w:rPr>
          <w:color w:val="000000" w:themeColor="text1"/>
          <w:u w:val="single"/>
        </w:rPr>
      </w:pPr>
      <w:r w:rsidRPr="00B073F6">
        <w:rPr>
          <w:color w:val="000000" w:themeColor="text1"/>
          <w:highlight w:val="cyan"/>
          <w:u w:val="single"/>
        </w:rPr>
        <w:t>The threat to democracy</w:t>
      </w:r>
      <w:r w:rsidRPr="00B073F6">
        <w:rPr>
          <w:color w:val="000000" w:themeColor="text1"/>
          <w:sz w:val="16"/>
        </w:rPr>
        <w:t xml:space="preserve">, according to Grumbach, </w:t>
      </w:r>
      <w:r w:rsidRPr="00B073F6">
        <w:rPr>
          <w:color w:val="000000" w:themeColor="text1"/>
          <w:highlight w:val="cyan"/>
          <w:u w:val="single"/>
        </w:rPr>
        <w:t>is</w:t>
      </w:r>
      <w:r w:rsidRPr="00B073F6">
        <w:rPr>
          <w:color w:val="000000" w:themeColor="text1"/>
          <w:u w:val="single"/>
        </w:rPr>
        <w:t xml:space="preserve"> threefold</w:t>
      </w:r>
      <w:r w:rsidRPr="00B073F6">
        <w:rPr>
          <w:color w:val="000000" w:themeColor="text1"/>
          <w:sz w:val="16"/>
        </w:rPr>
        <w:t xml:space="preserve">. First, </w:t>
      </w:r>
      <w:r w:rsidRPr="00B073F6">
        <w:rPr>
          <w:color w:val="000000" w:themeColor="text1"/>
          <w:highlight w:val="cyan"/>
          <w:u w:val="single"/>
        </w:rPr>
        <w:t>state</w:t>
      </w:r>
      <w:r w:rsidRPr="00B073F6">
        <w:rPr>
          <w:color w:val="000000" w:themeColor="text1"/>
          <w:u w:val="single"/>
        </w:rPr>
        <w:t xml:space="preserve"> policy </w:t>
      </w:r>
      <w:r w:rsidRPr="00B073F6">
        <w:rPr>
          <w:rStyle w:val="Emphasis"/>
          <w:color w:val="000000" w:themeColor="text1"/>
          <w:highlight w:val="cyan"/>
        </w:rPr>
        <w:t>decisions</w:t>
      </w:r>
      <w:r w:rsidRPr="00B073F6">
        <w:rPr>
          <w:color w:val="000000" w:themeColor="text1"/>
          <w:sz w:val="16"/>
        </w:rPr>
        <w:t xml:space="preserve">, shaped largely by national and partisan interests, </w:t>
      </w:r>
      <w:r w:rsidRPr="00B073F6">
        <w:rPr>
          <w:color w:val="000000" w:themeColor="text1"/>
          <w:u w:val="single"/>
        </w:rPr>
        <w:t xml:space="preserve">are </w:t>
      </w:r>
      <w:r w:rsidRPr="00B073F6">
        <w:rPr>
          <w:rStyle w:val="Emphasis"/>
          <w:color w:val="000000" w:themeColor="text1"/>
        </w:rPr>
        <w:t xml:space="preserve">increasingly </w:t>
      </w:r>
      <w:r w:rsidRPr="00B073F6">
        <w:rPr>
          <w:rStyle w:val="Emphasis"/>
          <w:color w:val="000000" w:themeColor="text1"/>
          <w:highlight w:val="cyan"/>
        </w:rPr>
        <w:t>divorced</w:t>
      </w:r>
      <w:r w:rsidRPr="00B073F6">
        <w:rPr>
          <w:color w:val="000000" w:themeColor="text1"/>
          <w:highlight w:val="cyan"/>
          <w:u w:val="single"/>
        </w:rPr>
        <w:t xml:space="preserve"> from what the average person wants</w:t>
      </w:r>
      <w:r w:rsidRPr="00B073F6">
        <w:rPr>
          <w:color w:val="000000" w:themeColor="text1"/>
          <w:u w:val="single"/>
        </w:rPr>
        <w:t xml:space="preserve"> or needs</w:t>
      </w:r>
      <w:r w:rsidRPr="00B073F6">
        <w:rPr>
          <w:color w:val="000000" w:themeColor="text1"/>
          <w:sz w:val="16"/>
        </w:rPr>
        <w:t xml:space="preserve">. States have been </w:t>
      </w:r>
      <w:r w:rsidRPr="00B073F6">
        <w:rPr>
          <w:color w:val="000000" w:themeColor="text1"/>
          <w:u w:val="single"/>
        </w:rPr>
        <w:t>pushed to the fore not because they are uniquely responsive</w:t>
      </w:r>
      <w:r w:rsidRPr="00B073F6">
        <w:rPr>
          <w:color w:val="000000" w:themeColor="text1"/>
          <w:sz w:val="16"/>
        </w:rPr>
        <w:t xml:space="preserve"> or accountable, </w:t>
      </w:r>
      <w:r w:rsidRPr="00B073F6">
        <w:rPr>
          <w:color w:val="000000" w:themeColor="text1"/>
          <w:u w:val="single"/>
        </w:rPr>
        <w:t xml:space="preserve">but </w:t>
      </w:r>
      <w:r w:rsidRPr="00B073F6">
        <w:rPr>
          <w:color w:val="000000" w:themeColor="text1"/>
          <w:highlight w:val="cyan"/>
          <w:u w:val="single"/>
        </w:rPr>
        <w:t>because they are</w:t>
      </w:r>
      <w:r w:rsidRPr="00B073F6">
        <w:rPr>
          <w:color w:val="000000" w:themeColor="text1"/>
          <w:u w:val="single"/>
        </w:rPr>
        <w:t xml:space="preserve"> so </w:t>
      </w:r>
      <w:r w:rsidRPr="00B073F6">
        <w:rPr>
          <w:rStyle w:val="Emphasis"/>
          <w:color w:val="000000" w:themeColor="text1"/>
          <w:highlight w:val="cyan"/>
        </w:rPr>
        <w:t>readily captured</w:t>
      </w:r>
      <w:r w:rsidRPr="00B073F6">
        <w:rPr>
          <w:color w:val="000000" w:themeColor="text1"/>
          <w:u w:val="single"/>
        </w:rPr>
        <w:t xml:space="preserve"> by well-resourced interests.</w:t>
      </w:r>
    </w:p>
    <w:p w14:paraId="56BF5617" w14:textId="77777777" w:rsidR="00625435" w:rsidRPr="00B073F6" w:rsidRDefault="00625435" w:rsidP="00625435">
      <w:pPr>
        <w:rPr>
          <w:color w:val="000000" w:themeColor="text1"/>
          <w:sz w:val="16"/>
        </w:rPr>
      </w:pPr>
      <w:r w:rsidRPr="00B073F6">
        <w:rPr>
          <w:color w:val="000000" w:themeColor="text1"/>
          <w:sz w:val="16"/>
        </w:rPr>
        <w:t xml:space="preserve">Second, </w:t>
      </w:r>
      <w:r w:rsidRPr="00B073F6">
        <w:rPr>
          <w:color w:val="000000" w:themeColor="text1"/>
          <w:u w:val="single"/>
        </w:rPr>
        <w:t>those interests</w:t>
      </w:r>
      <w:r w:rsidRPr="00B073F6">
        <w:rPr>
          <w:color w:val="000000" w:themeColor="text1"/>
          <w:sz w:val="16"/>
        </w:rPr>
        <w:t xml:space="preserve">, and the </w:t>
      </w:r>
      <w:r w:rsidRPr="00B073F6">
        <w:rPr>
          <w:color w:val="000000" w:themeColor="text1"/>
          <w:highlight w:val="cyan"/>
          <w:u w:val="single"/>
        </w:rPr>
        <w:t>politicians</w:t>
      </w:r>
      <w:r w:rsidRPr="00B073F6">
        <w:rPr>
          <w:color w:val="000000" w:themeColor="text1"/>
          <w:sz w:val="16"/>
        </w:rPr>
        <w:t xml:space="preserve"> beholden to them, </w:t>
      </w:r>
      <w:r w:rsidRPr="00B073F6">
        <w:rPr>
          <w:rStyle w:val="Emphasis"/>
          <w:color w:val="000000" w:themeColor="text1"/>
        </w:rPr>
        <w:t>recognize</w:t>
      </w:r>
      <w:r w:rsidRPr="00B073F6">
        <w:rPr>
          <w:color w:val="000000" w:themeColor="text1"/>
          <w:u w:val="single"/>
        </w:rPr>
        <w:t xml:space="preserve"> this disconnect</w:t>
      </w:r>
      <w:r w:rsidRPr="00B073F6">
        <w:rPr>
          <w:color w:val="000000" w:themeColor="text1"/>
          <w:sz w:val="16"/>
        </w:rPr>
        <w:t xml:space="preserve"> — </w:t>
      </w:r>
      <w:r w:rsidRPr="00B073F6">
        <w:rPr>
          <w:color w:val="000000" w:themeColor="text1"/>
          <w:u w:val="single"/>
        </w:rPr>
        <w:t xml:space="preserve">and </w:t>
      </w:r>
      <w:r w:rsidRPr="00B073F6">
        <w:rPr>
          <w:rStyle w:val="Emphasis"/>
          <w:color w:val="000000" w:themeColor="text1"/>
          <w:highlight w:val="cyan"/>
        </w:rPr>
        <w:t>double down</w:t>
      </w:r>
      <w:r w:rsidRPr="00B073F6">
        <w:rPr>
          <w:color w:val="000000" w:themeColor="text1"/>
          <w:u w:val="single"/>
        </w:rPr>
        <w:t xml:space="preserve"> on it</w:t>
      </w:r>
      <w:r w:rsidRPr="00B073F6">
        <w:rPr>
          <w:color w:val="000000" w:themeColor="text1"/>
          <w:sz w:val="16"/>
        </w:rPr>
        <w:t xml:space="preserve"> by </w:t>
      </w:r>
      <w:proofErr w:type="gramStart"/>
      <w:r w:rsidRPr="00B073F6">
        <w:rPr>
          <w:color w:val="000000" w:themeColor="text1"/>
          <w:sz w:val="16"/>
        </w:rPr>
        <w:t>seeking to</w:t>
      </w:r>
      <w:proofErr w:type="gramEnd"/>
      <w:r w:rsidRPr="00B073F6">
        <w:rPr>
          <w:color w:val="000000" w:themeColor="text1"/>
          <w:sz w:val="16"/>
        </w:rPr>
        <w:t xml:space="preserve"> further mute democratic participation. Policies that subvert or defy the will of the majority are necessarily accompanied by constraints on political participation. </w:t>
      </w:r>
      <w:r w:rsidRPr="00B073F6">
        <w:rPr>
          <w:color w:val="000000" w:themeColor="text1"/>
          <w:u w:val="single"/>
        </w:rPr>
        <w:t>Efforts to discourage</w:t>
      </w:r>
      <w:r w:rsidRPr="00B073F6">
        <w:rPr>
          <w:color w:val="000000" w:themeColor="text1"/>
          <w:sz w:val="16"/>
        </w:rPr>
        <w:t xml:space="preserve"> or dampen </w:t>
      </w:r>
      <w:r w:rsidRPr="00B073F6">
        <w:rPr>
          <w:color w:val="000000" w:themeColor="text1"/>
          <w:u w:val="single"/>
        </w:rPr>
        <w:t>the vote undermine democracy in the states where they are pursued</w:t>
      </w:r>
      <w:r w:rsidRPr="00B073F6">
        <w:rPr>
          <w:color w:val="000000" w:themeColor="text1"/>
          <w:sz w:val="16"/>
        </w:rPr>
        <w:t xml:space="preserve"> and — because states bear primary responsibility for electoral standards and integrity — undermine democracy everywhere else in the bargain</w:t>
      </w:r>
    </w:p>
    <w:p w14:paraId="584CA5C1" w14:textId="77777777" w:rsidR="00625435" w:rsidRPr="00D86F5A" w:rsidRDefault="00625435" w:rsidP="00625435">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Taiwan war---Xi is </w:t>
      </w:r>
      <w:r w:rsidRPr="00D86F5A">
        <w:rPr>
          <w:rFonts w:eastAsia="Times New Roman" w:cs="Times New Roman"/>
          <w:b/>
          <w:iCs/>
          <w:sz w:val="26"/>
          <w:u w:val="single"/>
        </w:rPr>
        <w:t>risk averse</w:t>
      </w:r>
      <w:r w:rsidRPr="00D86F5A">
        <w:rPr>
          <w:rFonts w:eastAsia="Times New Roman" w:cs="Times New Roman"/>
          <w:b/>
          <w:iCs/>
          <w:sz w:val="26"/>
        </w:rPr>
        <w:t xml:space="preserve">. </w:t>
      </w:r>
    </w:p>
    <w:p w14:paraId="0F7FC5F1" w14:textId="77777777" w:rsidR="00625435" w:rsidRPr="00D86F5A" w:rsidRDefault="00625435" w:rsidP="00625435">
      <w:pPr>
        <w:rPr>
          <w:rFonts w:eastAsia="Calibri"/>
        </w:rPr>
      </w:pPr>
      <w:r w:rsidRPr="00D86F5A">
        <w:rPr>
          <w:rFonts w:eastAsia="Calibri"/>
          <w:b/>
          <w:bCs/>
          <w:sz w:val="26"/>
        </w:rPr>
        <w:t>Roy 24</w:t>
      </w:r>
      <w:r w:rsidRPr="00D86F5A">
        <w:rPr>
          <w:rFonts w:eastAsia="Calibri"/>
        </w:rPr>
        <w:t>, PhD, Senior Fellow @ the East-West Center in Honolulu. (Denny, 4-17-2024, "Why China remains unlikely to invade Taiwan," Lowy Institute, https://www.lowyinstitute.org/the-interpreter/why-china-remains-unlikely-invade-taiwan)</w:t>
      </w:r>
    </w:p>
    <w:p w14:paraId="33D96673" w14:textId="77777777" w:rsidR="00625435" w:rsidRPr="00D86F5A" w:rsidRDefault="00625435" w:rsidP="00625435">
      <w:pPr>
        <w:rPr>
          <w:rFonts w:eastAsia="Calibri"/>
          <w:sz w:val="16"/>
        </w:rPr>
      </w:pPr>
      <w:r w:rsidRPr="00D86F5A">
        <w:rPr>
          <w:rFonts w:eastAsia="Calibri"/>
          <w:sz w:val="16"/>
        </w:rPr>
        <w:t xml:space="preserve">We cannot know Xi’s priorities with certainty. Nevertheless, from what we can observe, an elective </w:t>
      </w:r>
      <w:r w:rsidRPr="00D86F5A">
        <w:rPr>
          <w:rFonts w:eastAsia="Calibri"/>
          <w:highlight w:val="cyan"/>
          <w:u w:val="single"/>
        </w:rPr>
        <w:t xml:space="preserve">war against Taiwan is </w:t>
      </w:r>
      <w:r w:rsidRPr="00D86F5A">
        <w:rPr>
          <w:rFonts w:eastAsia="Calibri"/>
          <w:b/>
          <w:iCs/>
          <w:highlight w:val="cyan"/>
          <w:u w:val="single"/>
          <w:bdr w:val="single" w:sz="8" w:space="0" w:color="auto"/>
        </w:rPr>
        <w:t>hardly</w:t>
      </w:r>
      <w:r w:rsidRPr="00D86F5A">
        <w:rPr>
          <w:rFonts w:eastAsia="Calibri"/>
          <w:sz w:val="16"/>
        </w:rPr>
        <w:t xml:space="preserve"> a </w:t>
      </w:r>
      <w:r w:rsidRPr="00D86F5A">
        <w:rPr>
          <w:rFonts w:eastAsia="Calibri"/>
          <w:b/>
          <w:iCs/>
          <w:highlight w:val="cyan"/>
          <w:u w:val="single"/>
          <w:bdr w:val="single" w:sz="8" w:space="0" w:color="auto"/>
        </w:rPr>
        <w:t>compelling</w:t>
      </w:r>
      <w:r w:rsidRPr="00D86F5A">
        <w:rPr>
          <w:rFonts w:eastAsia="Calibri"/>
          <w:sz w:val="16"/>
        </w:rPr>
        <w:t xml:space="preserve"> proposition </w:t>
      </w:r>
      <w:r w:rsidRPr="00D86F5A">
        <w:rPr>
          <w:rFonts w:eastAsia="Calibri"/>
          <w:u w:val="single"/>
        </w:rPr>
        <w:t>for Xi</w:t>
      </w:r>
      <w:r w:rsidRPr="00D86F5A">
        <w:rPr>
          <w:rFonts w:eastAsia="Calibri"/>
          <w:sz w:val="16"/>
        </w:rPr>
        <w:t>’s government.</w:t>
      </w:r>
    </w:p>
    <w:p w14:paraId="363C1096" w14:textId="77777777" w:rsidR="00625435" w:rsidRPr="00D86F5A" w:rsidRDefault="00625435" w:rsidP="00625435">
      <w:pPr>
        <w:rPr>
          <w:rFonts w:eastAsia="Calibri"/>
          <w:sz w:val="16"/>
        </w:rPr>
      </w:pPr>
      <w:r w:rsidRPr="00D86F5A">
        <w:rPr>
          <w:rFonts w:eastAsia="Calibri"/>
          <w:u w:val="single"/>
        </w:rPr>
        <w:t>Even with China’s massive arsenal</w:t>
      </w:r>
      <w:r w:rsidRPr="00D86F5A">
        <w:rPr>
          <w:rFonts w:eastAsia="Calibri"/>
          <w:sz w:val="16"/>
        </w:rPr>
        <w:t xml:space="preserve"> of modern warships, combat aircraft and missiles, </w:t>
      </w:r>
      <w:r w:rsidRPr="00D86F5A">
        <w:rPr>
          <w:rFonts w:eastAsia="Calibri"/>
          <w:highlight w:val="cyan"/>
          <w:u w:val="single"/>
        </w:rPr>
        <w:t xml:space="preserve">Beijing is </w:t>
      </w:r>
      <w:r w:rsidRPr="00D86F5A">
        <w:rPr>
          <w:rFonts w:eastAsia="Calibri"/>
          <w:b/>
          <w:iCs/>
          <w:highlight w:val="cyan"/>
          <w:u w:val="single"/>
          <w:bdr w:val="single" w:sz="8" w:space="0" w:color="auto"/>
        </w:rPr>
        <w:t>nowhere near</w:t>
      </w:r>
      <w:r w:rsidRPr="00D86F5A">
        <w:rPr>
          <w:rFonts w:eastAsia="Calibri"/>
          <w:highlight w:val="cyan"/>
          <w:u w:val="single"/>
        </w:rPr>
        <w:t xml:space="preserve"> the</w:t>
      </w:r>
      <w:r w:rsidRPr="00D86F5A">
        <w:rPr>
          <w:rFonts w:eastAsia="Calibri"/>
          <w:u w:val="single"/>
        </w:rPr>
        <w:t xml:space="preserve"> level of </w:t>
      </w:r>
      <w:r w:rsidRPr="00D86F5A">
        <w:rPr>
          <w:rFonts w:eastAsia="Calibri"/>
          <w:highlight w:val="cyan"/>
          <w:u w:val="single"/>
        </w:rPr>
        <w:t xml:space="preserve">superiority that would </w:t>
      </w:r>
      <w:r w:rsidRPr="00D86F5A">
        <w:rPr>
          <w:rFonts w:eastAsia="Calibri"/>
          <w:b/>
          <w:iCs/>
          <w:highlight w:val="cyan"/>
          <w:u w:val="single"/>
          <w:bdr w:val="single" w:sz="8" w:space="0" w:color="auto"/>
        </w:rPr>
        <w:t>guarantee</w:t>
      </w:r>
      <w:r w:rsidRPr="00D86F5A">
        <w:rPr>
          <w:rFonts w:eastAsia="Calibri"/>
          <w:sz w:val="16"/>
        </w:rPr>
        <w:t xml:space="preserve"> a </w:t>
      </w:r>
      <w:r w:rsidRPr="00D86F5A">
        <w:rPr>
          <w:rFonts w:eastAsia="Calibri"/>
          <w:b/>
          <w:iCs/>
          <w:highlight w:val="cyan"/>
          <w:u w:val="single"/>
          <w:bdr w:val="single" w:sz="8" w:space="0" w:color="auto"/>
        </w:rPr>
        <w:t>success</w:t>
      </w:r>
      <w:r w:rsidRPr="00D86F5A">
        <w:rPr>
          <w:rFonts w:eastAsia="Calibri"/>
          <w:sz w:val="16"/>
        </w:rPr>
        <w:t xml:space="preserve">ful invasion </w:t>
      </w:r>
      <w:r w:rsidRPr="00D86F5A">
        <w:rPr>
          <w:rFonts w:eastAsia="Calibri"/>
          <w:u w:val="single"/>
        </w:rPr>
        <w:t>given the probability of US and Japanese</w:t>
      </w:r>
      <w:r w:rsidRPr="00D86F5A">
        <w:rPr>
          <w:rFonts w:eastAsia="Calibri"/>
          <w:sz w:val="16"/>
        </w:rPr>
        <w:t xml:space="preserve"> military </w:t>
      </w:r>
      <w:r w:rsidRPr="00D86F5A">
        <w:rPr>
          <w:rFonts w:eastAsia="Calibri"/>
          <w:u w:val="single"/>
        </w:rPr>
        <w:t>resistance</w:t>
      </w:r>
      <w:r w:rsidRPr="00D86F5A">
        <w:rPr>
          <w:rFonts w:eastAsia="Calibri"/>
          <w:sz w:val="16"/>
        </w:rPr>
        <w:t xml:space="preserve">. </w:t>
      </w:r>
      <w:r w:rsidRPr="00D86F5A">
        <w:rPr>
          <w:rFonts w:eastAsia="Calibri"/>
          <w:highlight w:val="cyan"/>
          <w:u w:val="single"/>
        </w:rPr>
        <w:t>Xi would need to</w:t>
      </w:r>
      <w:r w:rsidRPr="00D86F5A">
        <w:rPr>
          <w:rFonts w:eastAsia="Calibri"/>
          <w:u w:val="single"/>
        </w:rPr>
        <w:t xml:space="preserve"> worry about</w:t>
      </w:r>
      <w:r w:rsidRPr="00D86F5A">
        <w:rPr>
          <w:rFonts w:eastAsia="Calibri"/>
          <w:sz w:val="16"/>
        </w:rPr>
        <w:t xml:space="preserve"> more than </w:t>
      </w:r>
      <w:r w:rsidRPr="00D86F5A">
        <w:rPr>
          <w:rFonts w:eastAsia="Calibri"/>
          <w:b/>
          <w:iCs/>
          <w:highlight w:val="cyan"/>
          <w:u w:val="single"/>
          <w:bdr w:val="single" w:sz="8" w:space="0" w:color="auto"/>
        </w:rPr>
        <w:t>ferry</w:t>
      </w:r>
      <w:r w:rsidRPr="00D86F5A">
        <w:rPr>
          <w:rFonts w:eastAsia="Calibri"/>
          <w:u w:val="single"/>
        </w:rPr>
        <w:t>ing</w:t>
      </w:r>
      <w:r w:rsidRPr="00D86F5A">
        <w:rPr>
          <w:rFonts w:eastAsia="Calibri"/>
          <w:sz w:val="16"/>
        </w:rPr>
        <w:t xml:space="preserve"> enough </w:t>
      </w:r>
      <w:r w:rsidRPr="00D86F5A">
        <w:rPr>
          <w:rFonts w:eastAsia="Calibri"/>
          <w:highlight w:val="cyan"/>
          <w:u w:val="single"/>
        </w:rPr>
        <w:t>forces</w:t>
      </w:r>
      <w:r w:rsidRPr="00D86F5A">
        <w:rPr>
          <w:rFonts w:eastAsia="Calibri"/>
          <w:sz w:val="16"/>
        </w:rPr>
        <w:t xml:space="preserve"> and their supplies across the Strait </w:t>
      </w:r>
      <w:r w:rsidRPr="00D86F5A">
        <w:rPr>
          <w:rFonts w:eastAsia="Calibri"/>
          <w:highlight w:val="cyan"/>
          <w:u w:val="single"/>
        </w:rPr>
        <w:t xml:space="preserve">through the </w:t>
      </w:r>
      <w:r w:rsidRPr="00D86F5A">
        <w:rPr>
          <w:rFonts w:eastAsia="Calibri"/>
          <w:b/>
          <w:iCs/>
          <w:highlight w:val="cyan"/>
          <w:u w:val="single"/>
          <w:bdr w:val="single" w:sz="8" w:space="0" w:color="auto"/>
        </w:rPr>
        <w:t>gauntlet</w:t>
      </w:r>
      <w:r w:rsidRPr="00D86F5A">
        <w:rPr>
          <w:rFonts w:eastAsia="Calibri"/>
          <w:highlight w:val="cyan"/>
          <w:u w:val="single"/>
        </w:rPr>
        <w:t xml:space="preserve"> of</w:t>
      </w:r>
      <w:r w:rsidRPr="00D86F5A">
        <w:rPr>
          <w:rFonts w:eastAsia="Calibri"/>
          <w:sz w:val="16"/>
        </w:rPr>
        <w:t xml:space="preserve"> Taiwanese, </w:t>
      </w:r>
      <w:r w:rsidRPr="00D86F5A">
        <w:rPr>
          <w:rFonts w:eastAsia="Calibri"/>
          <w:b/>
          <w:iCs/>
          <w:highlight w:val="cyan"/>
          <w:u w:val="single"/>
          <w:bdr w:val="single" w:sz="8" w:space="0" w:color="auto"/>
        </w:rPr>
        <w:t>US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highlight w:val="cyan"/>
          <w:u w:val="single"/>
          <w:bdr w:val="single" w:sz="8" w:space="0" w:color="auto"/>
        </w:rPr>
        <w:t>Japanese</w:t>
      </w:r>
      <w:r w:rsidRPr="00D86F5A">
        <w:rPr>
          <w:rFonts w:eastAsia="Calibri"/>
          <w:sz w:val="16"/>
        </w:rPr>
        <w:t xml:space="preserve"> </w:t>
      </w:r>
      <w:r w:rsidRPr="00D86F5A">
        <w:rPr>
          <w:rFonts w:eastAsia="Calibri"/>
          <w:u w:val="single"/>
        </w:rPr>
        <w:t>ships</w:t>
      </w:r>
      <w:r w:rsidRPr="00D86F5A">
        <w:rPr>
          <w:rFonts w:eastAsia="Calibri"/>
          <w:sz w:val="16"/>
        </w:rPr>
        <w:t xml:space="preserve">, </w:t>
      </w:r>
      <w:r w:rsidRPr="00D86F5A">
        <w:rPr>
          <w:rFonts w:eastAsia="Calibri"/>
          <w:u w:val="single"/>
        </w:rPr>
        <w:t>missiles</w:t>
      </w:r>
      <w:r w:rsidRPr="00D86F5A">
        <w:rPr>
          <w:rFonts w:eastAsia="Calibri"/>
          <w:sz w:val="16"/>
        </w:rPr>
        <w:t xml:space="preserve">, </w:t>
      </w:r>
      <w:r w:rsidRPr="00D86F5A">
        <w:rPr>
          <w:rFonts w:eastAsia="Calibri"/>
          <w:u w:val="single"/>
        </w:rPr>
        <w:t>sub</w:t>
      </w:r>
      <w:r w:rsidRPr="00D86F5A">
        <w:rPr>
          <w:rFonts w:eastAsia="Calibri"/>
          <w:sz w:val="16"/>
        </w:rPr>
        <w:t>marine</w:t>
      </w:r>
      <w:r w:rsidRPr="00D86F5A">
        <w:rPr>
          <w:rFonts w:eastAsia="Calibri"/>
          <w:u w:val="single"/>
        </w:rPr>
        <w:t>s</w:t>
      </w:r>
      <w:r w:rsidRPr="00D86F5A">
        <w:rPr>
          <w:rFonts w:eastAsia="Calibri"/>
          <w:sz w:val="16"/>
        </w:rPr>
        <w:t xml:space="preserve">, </w:t>
      </w:r>
      <w:r w:rsidRPr="00D86F5A">
        <w:rPr>
          <w:rFonts w:eastAsia="Calibri"/>
          <w:highlight w:val="cyan"/>
          <w:u w:val="single"/>
        </w:rPr>
        <w:t>mines and drones</w:t>
      </w:r>
      <w:r w:rsidRPr="00D86F5A">
        <w:rPr>
          <w:rFonts w:eastAsia="Calibri"/>
          <w:u w:val="single"/>
        </w:rPr>
        <w:t xml:space="preserve">. A cross-Strait </w:t>
      </w:r>
      <w:r w:rsidRPr="00D86F5A">
        <w:rPr>
          <w:rFonts w:eastAsia="Calibri"/>
          <w:highlight w:val="cyan"/>
          <w:u w:val="single"/>
        </w:rPr>
        <w:t>war would disrupt</w:t>
      </w:r>
      <w:r w:rsidRPr="00D86F5A">
        <w:rPr>
          <w:rFonts w:eastAsia="Calibri"/>
          <w:u w:val="single"/>
        </w:rPr>
        <w:t xml:space="preserve"> regional </w:t>
      </w:r>
      <w:r w:rsidRPr="00D86F5A">
        <w:rPr>
          <w:rFonts w:eastAsia="Calibri"/>
          <w:highlight w:val="cyan"/>
          <w:u w:val="single"/>
        </w:rPr>
        <w:t>economic activity</w:t>
      </w:r>
      <w:r w:rsidRPr="00D86F5A">
        <w:rPr>
          <w:rFonts w:eastAsia="Calibri"/>
          <w:sz w:val="16"/>
        </w:rPr>
        <w:t xml:space="preserve">, threatening the livelihoods of millions of Chinese. </w:t>
      </w:r>
      <w:r w:rsidRPr="00D86F5A">
        <w:rPr>
          <w:rFonts w:eastAsia="Calibri"/>
          <w:u w:val="single"/>
        </w:rPr>
        <w:t xml:space="preserve">The </w:t>
      </w:r>
      <w:r w:rsidRPr="00D86F5A">
        <w:rPr>
          <w:rFonts w:eastAsia="Calibri"/>
          <w:b/>
          <w:iCs/>
          <w:highlight w:val="cyan"/>
          <w:u w:val="single"/>
          <w:bdr w:val="single" w:sz="8" w:space="0" w:color="auto"/>
        </w:rPr>
        <w:t>resulting</w:t>
      </w:r>
      <w:r w:rsidRPr="00D86F5A">
        <w:rPr>
          <w:rFonts w:eastAsia="Calibri"/>
          <w:sz w:val="16"/>
        </w:rPr>
        <w:t xml:space="preserve"> social </w:t>
      </w:r>
      <w:r w:rsidRPr="00D86F5A">
        <w:rPr>
          <w:rFonts w:eastAsia="Calibri"/>
          <w:b/>
          <w:iCs/>
          <w:highlight w:val="cyan"/>
          <w:u w:val="single"/>
          <w:bdr w:val="single" w:sz="8" w:space="0" w:color="auto"/>
        </w:rPr>
        <w:t>turmoil</w:t>
      </w:r>
      <w:r w:rsidRPr="00D86F5A">
        <w:rPr>
          <w:rFonts w:eastAsia="Calibri"/>
          <w:highlight w:val="cyan"/>
          <w:u w:val="single"/>
        </w:rPr>
        <w:t xml:space="preserve"> could </w:t>
      </w:r>
      <w:r w:rsidRPr="00D86F5A">
        <w:rPr>
          <w:rFonts w:eastAsia="Calibri"/>
          <w:b/>
          <w:iCs/>
          <w:highlight w:val="cyan"/>
          <w:u w:val="single"/>
          <w:bdr w:val="single" w:sz="8" w:space="0" w:color="auto"/>
        </w:rPr>
        <w:t>endanger Xi</w:t>
      </w:r>
      <w:r w:rsidRPr="00D86F5A">
        <w:rPr>
          <w:rFonts w:eastAsia="Calibri"/>
          <w:u w:val="single"/>
        </w:rPr>
        <w:t>’s rule</w:t>
      </w:r>
      <w:r w:rsidRPr="00D86F5A">
        <w:rPr>
          <w:rFonts w:eastAsia="Calibri"/>
          <w:sz w:val="16"/>
        </w:rPr>
        <w:t>.</w:t>
      </w:r>
    </w:p>
    <w:p w14:paraId="395516EB" w14:textId="77777777" w:rsidR="00625435" w:rsidRPr="00D86F5A" w:rsidRDefault="00625435" w:rsidP="00625435">
      <w:pPr>
        <w:rPr>
          <w:rFonts w:eastAsia="Calibri"/>
          <w:sz w:val="16"/>
        </w:rPr>
      </w:pPr>
      <w:r w:rsidRPr="00D86F5A">
        <w:rPr>
          <w:rFonts w:eastAsia="Calibri"/>
          <w:highlight w:val="cyan"/>
          <w:u w:val="single"/>
        </w:rPr>
        <w:t>A</w:t>
      </w:r>
      <w:r w:rsidRPr="00D86F5A">
        <w:rPr>
          <w:rFonts w:eastAsia="Calibri"/>
          <w:u w:val="single"/>
        </w:rPr>
        <w:t xml:space="preserve"> Chinese </w:t>
      </w:r>
      <w:r w:rsidRPr="00D86F5A">
        <w:rPr>
          <w:rFonts w:eastAsia="Calibri"/>
          <w:b/>
          <w:iCs/>
          <w:highlight w:val="cyan"/>
          <w:u w:val="single"/>
          <w:bdr w:val="single" w:sz="8" w:space="0" w:color="auto"/>
        </w:rPr>
        <w:t>blockade</w:t>
      </w:r>
      <w:r w:rsidRPr="00D86F5A">
        <w:rPr>
          <w:rFonts w:eastAsia="Calibri"/>
          <w:sz w:val="16"/>
        </w:rPr>
        <w:t xml:space="preserve"> of Taiwan’s ports would be less </w:t>
      </w:r>
      <w:proofErr w:type="gramStart"/>
      <w:r w:rsidRPr="00D86F5A">
        <w:rPr>
          <w:rFonts w:eastAsia="Calibri"/>
          <w:sz w:val="16"/>
        </w:rPr>
        <w:t>risky, but</w:t>
      </w:r>
      <w:proofErr w:type="gramEnd"/>
      <w:r w:rsidRPr="00D86F5A">
        <w:rPr>
          <w:rFonts w:eastAsia="Calibri"/>
          <w:sz w:val="16"/>
        </w:rPr>
        <w:t xml:space="preserve"> </w:t>
      </w:r>
      <w:r w:rsidRPr="00D86F5A">
        <w:rPr>
          <w:rFonts w:eastAsia="Calibri"/>
          <w:u w:val="single"/>
        </w:rPr>
        <w:t>would have disadvantages. Taiwan’s government may</w:t>
      </w:r>
      <w:r w:rsidRPr="00D86F5A">
        <w:rPr>
          <w:rFonts w:eastAsia="Calibri"/>
          <w:sz w:val="16"/>
        </w:rPr>
        <w:t xml:space="preserve"> choose to </w:t>
      </w:r>
      <w:r w:rsidRPr="00D86F5A">
        <w:rPr>
          <w:rFonts w:eastAsia="Calibri"/>
          <w:u w:val="single"/>
        </w:rPr>
        <w:t xml:space="preserve">resist. Beijing’s action </w:t>
      </w:r>
      <w:r w:rsidRPr="00D86F5A">
        <w:rPr>
          <w:rFonts w:eastAsia="Calibri"/>
          <w:highlight w:val="cyan"/>
          <w:u w:val="single"/>
        </w:rPr>
        <w:t>would stimulate</w:t>
      </w:r>
      <w:r w:rsidRPr="00D86F5A">
        <w:rPr>
          <w:rFonts w:eastAsia="Calibri"/>
          <w:u w:val="single"/>
        </w:rPr>
        <w:t xml:space="preserve"> increased </w:t>
      </w:r>
      <w:r w:rsidRPr="00D86F5A">
        <w:rPr>
          <w:rFonts w:eastAsia="Calibri"/>
          <w:b/>
          <w:iCs/>
          <w:highlight w:val="cyan"/>
          <w:u w:val="single"/>
          <w:bdr w:val="single" w:sz="8" w:space="0" w:color="auto"/>
        </w:rPr>
        <w:t>anti-China coop</w:t>
      </w:r>
      <w:r w:rsidRPr="00D86F5A">
        <w:rPr>
          <w:rFonts w:eastAsia="Calibri"/>
          <w:sz w:val="16"/>
        </w:rPr>
        <w:t xml:space="preserve">eration around the world; </w:t>
      </w:r>
      <w:r w:rsidRPr="00D86F5A">
        <w:rPr>
          <w:rFonts w:eastAsia="Calibri"/>
          <w:u w:val="single"/>
        </w:rPr>
        <w:t>China could expect</w:t>
      </w:r>
      <w:r w:rsidRPr="00D86F5A">
        <w:rPr>
          <w:rFonts w:eastAsia="Calibri"/>
          <w:sz w:val="16"/>
        </w:rPr>
        <w:t xml:space="preserve"> to suffer </w:t>
      </w:r>
      <w:r w:rsidRPr="00D86F5A">
        <w:rPr>
          <w:rFonts w:eastAsia="Calibri"/>
          <w:b/>
          <w:iCs/>
          <w:u w:val="single"/>
          <w:bdr w:val="single" w:sz="8" w:space="0" w:color="auto"/>
        </w:rPr>
        <w:t>sanctions</w:t>
      </w:r>
      <w:r w:rsidRPr="00D86F5A">
        <w:rPr>
          <w:rFonts w:eastAsia="Calibri"/>
          <w:sz w:val="16"/>
        </w:rPr>
        <w:t xml:space="preserve"> over a long period. And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would have </w:t>
      </w:r>
      <w:r w:rsidRPr="00D86F5A">
        <w:rPr>
          <w:rFonts w:eastAsia="Calibri"/>
          <w:b/>
          <w:iCs/>
          <w:highlight w:val="cyan"/>
          <w:u w:val="single"/>
          <w:bdr w:val="single" w:sz="8" w:space="0" w:color="auto"/>
        </w:rPr>
        <w:t>ample time</w:t>
      </w:r>
      <w:r w:rsidRPr="00D86F5A">
        <w:rPr>
          <w:rFonts w:eastAsia="Calibri"/>
          <w:highlight w:val="cyan"/>
          <w:u w:val="single"/>
        </w:rPr>
        <w:t xml:space="preserve"> to </w:t>
      </w:r>
      <w:r w:rsidRPr="00D86F5A">
        <w:rPr>
          <w:rFonts w:eastAsia="Calibri"/>
          <w:b/>
          <w:iCs/>
          <w:highlight w:val="cyan"/>
          <w:u w:val="single"/>
          <w:bdr w:val="single" w:sz="8" w:space="0" w:color="auto"/>
        </w:rPr>
        <w:t>surge forces</w:t>
      </w:r>
      <w:r w:rsidRPr="00D86F5A">
        <w:rPr>
          <w:rFonts w:eastAsia="Calibri"/>
          <w:sz w:val="16"/>
        </w:rPr>
        <w:t xml:space="preserve"> into the region to assist Taiwan.</w:t>
      </w:r>
    </w:p>
    <w:p w14:paraId="105D19B4" w14:textId="77777777" w:rsidR="00625435" w:rsidRPr="00D86F5A" w:rsidRDefault="00625435" w:rsidP="00625435">
      <w:pPr>
        <w:rPr>
          <w:rFonts w:eastAsia="Calibri"/>
          <w:sz w:val="16"/>
        </w:rPr>
      </w:pPr>
      <w:r w:rsidRPr="00D86F5A">
        <w:rPr>
          <w:rFonts w:eastAsia="Calibri"/>
          <w:sz w:val="16"/>
        </w:rPr>
        <w:t xml:space="preserve">Beijing’s attempts to intimidate the US government into abandoning support for Taiwan have failed. </w:t>
      </w:r>
      <w:r w:rsidRPr="00D86F5A">
        <w:rPr>
          <w:rFonts w:eastAsia="Calibri"/>
          <w:u w:val="single"/>
        </w:rPr>
        <w:t>Helping Taiwan to defend itself remains bipartisan</w:t>
      </w:r>
      <w:r w:rsidRPr="00D86F5A">
        <w:rPr>
          <w:rFonts w:eastAsia="Calibri"/>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5EAFCA2F" w14:textId="77777777" w:rsidR="00625435" w:rsidRPr="00D86F5A" w:rsidRDefault="00625435" w:rsidP="00625435">
      <w:pPr>
        <w:rPr>
          <w:rFonts w:eastAsia="Calibri"/>
          <w:sz w:val="16"/>
        </w:rPr>
      </w:pPr>
      <w:r w:rsidRPr="00D86F5A">
        <w:rPr>
          <w:rFonts w:eastAsia="Calibri"/>
          <w:u w:val="single"/>
        </w:rPr>
        <w:t xml:space="preserve">Xi doesn’t necessarily need to </w:t>
      </w:r>
      <w:r w:rsidRPr="00D86F5A">
        <w:rPr>
          <w:rFonts w:eastAsia="Calibri"/>
          <w:b/>
          <w:iCs/>
          <w:u w:val="single"/>
          <w:bdr w:val="single" w:sz="8" w:space="0" w:color="auto"/>
        </w:rPr>
        <w:t>solve</w:t>
      </w:r>
      <w:r w:rsidRPr="00D86F5A">
        <w:rPr>
          <w:rFonts w:eastAsia="Calibri"/>
          <w:u w:val="single"/>
        </w:rPr>
        <w:t xml:space="preserve"> the </w:t>
      </w:r>
      <w:r w:rsidRPr="00D86F5A">
        <w:rPr>
          <w:rFonts w:eastAsia="Calibri"/>
          <w:b/>
          <w:iCs/>
          <w:u w:val="single"/>
          <w:bdr w:val="single" w:sz="8" w:space="0" w:color="auto"/>
        </w:rPr>
        <w:t>Taiwan</w:t>
      </w:r>
      <w:r w:rsidRPr="00D86F5A">
        <w:rPr>
          <w:rFonts w:eastAsia="Calibri"/>
          <w:u w:val="single"/>
        </w:rPr>
        <w:t xml:space="preserve"> problem during his tenure to </w:t>
      </w:r>
      <w:r w:rsidRPr="00D86F5A">
        <w:rPr>
          <w:rFonts w:eastAsia="Calibri"/>
          <w:b/>
          <w:iCs/>
          <w:u w:val="single"/>
          <w:bdr w:val="single" w:sz="8" w:space="0" w:color="auto"/>
        </w:rPr>
        <w:t>earn a legacy</w:t>
      </w:r>
      <w:r w:rsidRPr="00D86F5A">
        <w:rPr>
          <w:rFonts w:eastAsia="Calibri"/>
          <w:sz w:val="16"/>
        </w:rPr>
        <w:t xml:space="preserve"> in Chinese history. </w:t>
      </w:r>
      <w:r w:rsidRPr="00D86F5A">
        <w:rPr>
          <w:rFonts w:eastAsia="Calibri"/>
          <w:u w:val="single"/>
        </w:rPr>
        <w:t xml:space="preserve">Xi has three </w:t>
      </w:r>
      <w:r w:rsidRPr="00D86F5A">
        <w:rPr>
          <w:rFonts w:eastAsia="Calibri"/>
          <w:b/>
          <w:iCs/>
          <w:u w:val="single"/>
          <w:bdr w:val="single" w:sz="8" w:space="0" w:color="auto"/>
        </w:rPr>
        <w:t>huge domestic projects</w:t>
      </w:r>
      <w:r w:rsidRPr="00D86F5A">
        <w:rPr>
          <w:rFonts w:eastAsia="Calibri"/>
          <w:sz w:val="16"/>
        </w:rPr>
        <w:t xml:space="preserve">. The first is </w:t>
      </w:r>
      <w:r w:rsidRPr="00D86F5A">
        <w:rPr>
          <w:rFonts w:eastAsia="Calibri"/>
          <w:u w:val="single"/>
        </w:rPr>
        <w:t>restoring the primacy</w:t>
      </w:r>
      <w:r w:rsidRPr="00D86F5A">
        <w:rPr>
          <w:rFonts w:eastAsia="Calibri"/>
          <w:sz w:val="16"/>
        </w:rPr>
        <w:t xml:space="preserve"> and authority </w:t>
      </w:r>
      <w:r w:rsidRPr="00D86F5A">
        <w:rPr>
          <w:rFonts w:eastAsia="Calibri"/>
          <w:u w:val="single"/>
        </w:rPr>
        <w:t>of the</w:t>
      </w:r>
      <w:r w:rsidRPr="00D86F5A">
        <w:rPr>
          <w:rFonts w:eastAsia="Calibri"/>
          <w:sz w:val="16"/>
        </w:rPr>
        <w:t xml:space="preserve"> Communist </w:t>
      </w:r>
      <w:r w:rsidRPr="00D86F5A">
        <w:rPr>
          <w:rFonts w:eastAsia="Calibri"/>
          <w:b/>
          <w:iCs/>
          <w:u w:val="single"/>
          <w:bdr w:val="single" w:sz="8" w:space="0" w:color="auto"/>
        </w:rPr>
        <w:t>Party</w:t>
      </w:r>
      <w:r w:rsidRPr="00D86F5A">
        <w:rPr>
          <w:rFonts w:eastAsia="Calibri"/>
          <w:sz w:val="16"/>
        </w:rPr>
        <w:t xml:space="preserve">, </w:t>
      </w:r>
      <w:r w:rsidRPr="00D86F5A">
        <w:rPr>
          <w:rFonts w:eastAsia="Calibri"/>
          <w:u w:val="single"/>
        </w:rPr>
        <w:t>which</w:t>
      </w:r>
      <w:r w:rsidRPr="00D86F5A">
        <w:rPr>
          <w:rFonts w:eastAsia="Calibri"/>
          <w:sz w:val="16"/>
        </w:rPr>
        <w:t xml:space="preserve"> prior to Xi’s tenure as general secretary </w:t>
      </w:r>
      <w:r w:rsidRPr="00D86F5A">
        <w:rPr>
          <w:rFonts w:eastAsia="Calibri"/>
          <w:u w:val="single"/>
        </w:rPr>
        <w:t>had suffered a decline in prestige due to</w:t>
      </w:r>
      <w:r w:rsidRPr="00D86F5A">
        <w:rPr>
          <w:rFonts w:eastAsia="Calibri"/>
          <w:sz w:val="16"/>
        </w:rPr>
        <w:t xml:space="preserve"> rampant </w:t>
      </w:r>
      <w:r w:rsidRPr="00D86F5A">
        <w:rPr>
          <w:rFonts w:eastAsia="Calibri"/>
          <w:b/>
          <w:iCs/>
          <w:u w:val="single"/>
          <w:bdr w:val="single" w:sz="8" w:space="0" w:color="auto"/>
        </w:rPr>
        <w:t>corruption</w:t>
      </w:r>
      <w:r w:rsidRPr="00D86F5A">
        <w:rPr>
          <w:rFonts w:eastAsia="Calibri"/>
          <w:sz w:val="16"/>
        </w:rPr>
        <w:t xml:space="preserve">, decentralised governance and the empowerment of civil society. The </w:t>
      </w:r>
      <w:r w:rsidRPr="00D86F5A">
        <w:rPr>
          <w:rFonts w:eastAsia="Calibri"/>
          <w:u w:val="single"/>
        </w:rPr>
        <w:t>second</w:t>
      </w:r>
      <w:r w:rsidRPr="00D86F5A">
        <w:rPr>
          <w:rFonts w:eastAsia="Calibri"/>
          <w:sz w:val="16"/>
        </w:rPr>
        <w:t xml:space="preserve"> is what Xi sees as </w:t>
      </w:r>
      <w:r w:rsidRPr="00D86F5A">
        <w:rPr>
          <w:rFonts w:eastAsia="Calibri"/>
          <w:b/>
          <w:iCs/>
          <w:u w:val="single"/>
          <w:bdr w:val="single" w:sz="8" w:space="0" w:color="auto"/>
        </w:rPr>
        <w:t>ideological purification</w:t>
      </w:r>
      <w:r w:rsidRPr="00D86F5A">
        <w:rPr>
          <w:rFonts w:eastAsia="Calibri"/>
          <w:sz w:val="16"/>
        </w:rPr>
        <w:t xml:space="preserve">, including cleansing China of “Western” ideas and values. </w:t>
      </w:r>
      <w:r w:rsidRPr="00D86F5A">
        <w:rPr>
          <w:rFonts w:eastAsia="Calibri"/>
          <w:u w:val="single"/>
        </w:rPr>
        <w:t>Third</w:t>
      </w:r>
      <w:r w:rsidRPr="00D86F5A">
        <w:rPr>
          <w:rFonts w:eastAsia="Calibri"/>
          <w:sz w:val="16"/>
        </w:rPr>
        <w:t xml:space="preserve">, Xi must oversee </w:t>
      </w:r>
      <w:r w:rsidRPr="00D86F5A">
        <w:rPr>
          <w:rFonts w:eastAsia="Calibri"/>
          <w:u w:val="single"/>
        </w:rPr>
        <w:t xml:space="preserve">the transition of China’s </w:t>
      </w:r>
      <w:r w:rsidRPr="00D86F5A">
        <w:rPr>
          <w:rFonts w:eastAsia="Calibri"/>
          <w:b/>
          <w:iCs/>
          <w:u w:val="single"/>
          <w:bdr w:val="single" w:sz="8" w:space="0" w:color="auto"/>
        </w:rPr>
        <w:t>econ</w:t>
      </w:r>
      <w:r w:rsidRPr="00D86F5A">
        <w:rPr>
          <w:rFonts w:eastAsia="Calibri"/>
          <w:sz w:val="16"/>
        </w:rPr>
        <w:t xml:space="preserve">omy from reliance on exports and investment in infrastructure to a new model that can maintain robust growth and advance China from a middle-income </w:t>
      </w:r>
      <w:r w:rsidRPr="00D86F5A">
        <w:rPr>
          <w:rFonts w:eastAsia="Calibri"/>
          <w:u w:val="single"/>
        </w:rPr>
        <w:t>to</w:t>
      </w:r>
      <w:r w:rsidRPr="00D86F5A">
        <w:rPr>
          <w:rFonts w:eastAsia="Calibri"/>
          <w:sz w:val="16"/>
        </w:rPr>
        <w:t xml:space="preserve"> a </w:t>
      </w:r>
      <w:r w:rsidRPr="00D86F5A">
        <w:rPr>
          <w:rFonts w:eastAsia="Calibri"/>
          <w:b/>
          <w:iCs/>
          <w:u w:val="single"/>
          <w:bdr w:val="single" w:sz="8" w:space="0" w:color="auto"/>
        </w:rPr>
        <w:t>high-income</w:t>
      </w:r>
      <w:r w:rsidRPr="00D86F5A">
        <w:rPr>
          <w:rFonts w:eastAsia="Calibri"/>
          <w:sz w:val="16"/>
        </w:rPr>
        <w:t xml:space="preserve"> country. Success in </w:t>
      </w:r>
      <w:r w:rsidRPr="00D86F5A">
        <w:rPr>
          <w:rFonts w:eastAsia="Calibri"/>
          <w:u w:val="single"/>
        </w:rPr>
        <w:t xml:space="preserve">these projects would be </w:t>
      </w:r>
      <w:r w:rsidRPr="00D86F5A">
        <w:rPr>
          <w:rFonts w:eastAsia="Calibri"/>
          <w:b/>
          <w:iCs/>
          <w:u w:val="single"/>
          <w:bdr w:val="single" w:sz="8" w:space="0" w:color="auto"/>
        </w:rPr>
        <w:t>enough</w:t>
      </w:r>
      <w:r w:rsidRPr="00D86F5A">
        <w:rPr>
          <w:rFonts w:eastAsia="Calibri"/>
          <w:sz w:val="16"/>
        </w:rPr>
        <w:t xml:space="preserve"> to secure </w:t>
      </w:r>
      <w:r w:rsidRPr="00D86F5A">
        <w:rPr>
          <w:rFonts w:eastAsia="Calibri"/>
          <w:b/>
          <w:iCs/>
          <w:u w:val="single"/>
          <w:bdr w:val="single" w:sz="8" w:space="0" w:color="auto"/>
        </w:rPr>
        <w:t>glory for Xi</w:t>
      </w:r>
      <w:r w:rsidRPr="00D86F5A">
        <w:rPr>
          <w:rFonts w:eastAsia="Calibri"/>
          <w:sz w:val="16"/>
        </w:rPr>
        <w:t>, who already enjoys a section in the Party’s constitution honouring “Xi Jinping Thought.”</w:t>
      </w:r>
    </w:p>
    <w:p w14:paraId="18EC44F8" w14:textId="77777777" w:rsidR="00625435" w:rsidRPr="00D86F5A" w:rsidRDefault="00625435" w:rsidP="00625435">
      <w:pPr>
        <w:rPr>
          <w:rFonts w:eastAsia="Calibri"/>
          <w:sz w:val="16"/>
        </w:rPr>
      </w:pPr>
      <w:r w:rsidRPr="00D86F5A">
        <w:rPr>
          <w:rFonts w:eastAsia="Calibri"/>
          <w:u w:val="single"/>
        </w:rPr>
        <w:t xml:space="preserve">A </w:t>
      </w:r>
      <w:r w:rsidRPr="00D86F5A">
        <w:rPr>
          <w:rFonts w:eastAsia="Calibri"/>
          <w:b/>
          <w:iCs/>
          <w:u w:val="single"/>
          <w:bdr w:val="single" w:sz="8" w:space="0" w:color="auto"/>
        </w:rPr>
        <w:t>struggling econ</w:t>
      </w:r>
      <w:r w:rsidRPr="00D86F5A">
        <w:rPr>
          <w:rFonts w:eastAsia="Calibri"/>
          <w:sz w:val="16"/>
        </w:rPr>
        <w:t xml:space="preserve">omy </w:t>
      </w:r>
      <w:r w:rsidRPr="00D86F5A">
        <w:rPr>
          <w:rFonts w:eastAsia="Calibri"/>
          <w:u w:val="single"/>
        </w:rPr>
        <w:t xml:space="preserve">does not make Beijing more likely to launch a war. China’s </w:t>
      </w:r>
      <w:r w:rsidRPr="00D86F5A">
        <w:rPr>
          <w:rFonts w:eastAsia="Calibri"/>
          <w:b/>
          <w:iCs/>
          <w:highlight w:val="cyan"/>
          <w:u w:val="single"/>
          <w:bdr w:val="single" w:sz="8" w:space="0" w:color="auto"/>
        </w:rPr>
        <w:t>economic malaise</w:t>
      </w:r>
      <w:r w:rsidRPr="00D86F5A">
        <w:rPr>
          <w:rFonts w:eastAsia="Calibri"/>
          <w:sz w:val="16"/>
        </w:rPr>
        <w:t xml:space="preserve"> appears to have </w:t>
      </w:r>
      <w:r w:rsidRPr="00D86F5A">
        <w:rPr>
          <w:rFonts w:eastAsia="Calibri"/>
          <w:b/>
          <w:iCs/>
          <w:highlight w:val="cyan"/>
          <w:u w:val="single"/>
          <w:bdr w:val="single" w:sz="8" w:space="0" w:color="auto"/>
        </w:rPr>
        <w:t>dampened</w:t>
      </w:r>
      <w:r w:rsidRPr="00D86F5A">
        <w:rPr>
          <w:rFonts w:eastAsia="Calibri"/>
          <w:sz w:val="16"/>
        </w:rPr>
        <w:t xml:space="preserve"> the Chinese public’s </w:t>
      </w:r>
      <w:r w:rsidRPr="00D86F5A">
        <w:rPr>
          <w:rFonts w:eastAsia="Calibri"/>
          <w:b/>
          <w:iCs/>
          <w:highlight w:val="cyan"/>
          <w:u w:val="single"/>
          <w:bdr w:val="single" w:sz="8" w:space="0" w:color="auto"/>
        </w:rPr>
        <w:t>enthusiasm</w:t>
      </w:r>
      <w:r w:rsidRPr="00D86F5A">
        <w:rPr>
          <w:rFonts w:eastAsia="Calibri"/>
          <w:u w:val="single"/>
        </w:rPr>
        <w:t xml:space="preserve"> for a Taiwan campaign. </w:t>
      </w:r>
      <w:r w:rsidRPr="00D86F5A">
        <w:rPr>
          <w:rFonts w:eastAsia="Calibri"/>
          <w:highlight w:val="cyan"/>
          <w:u w:val="single"/>
        </w:rPr>
        <w:t xml:space="preserve">The </w:t>
      </w:r>
      <w:r w:rsidRPr="00D86F5A">
        <w:rPr>
          <w:rFonts w:eastAsia="Calibri"/>
          <w:b/>
          <w:iCs/>
          <w:highlight w:val="cyan"/>
          <w:u w:val="single"/>
          <w:bdr w:val="single" w:sz="8" w:space="0" w:color="auto"/>
        </w:rPr>
        <w:t>natural reaction</w:t>
      </w:r>
      <w:r w:rsidRPr="00D86F5A">
        <w:rPr>
          <w:rFonts w:eastAsia="Calibri"/>
          <w:highlight w:val="cyan"/>
          <w:u w:val="single"/>
        </w:rPr>
        <w:t xml:space="preserve"> to</w:t>
      </w:r>
      <w:r w:rsidRPr="00D86F5A">
        <w:rPr>
          <w:rFonts w:eastAsia="Calibri"/>
          <w:u w:val="single"/>
        </w:rPr>
        <w:t xml:space="preserve"> a </w:t>
      </w:r>
      <w:r w:rsidRPr="00D86F5A">
        <w:rPr>
          <w:rFonts w:eastAsia="Calibri"/>
          <w:highlight w:val="cyan"/>
          <w:u w:val="single"/>
        </w:rPr>
        <w:t>lack of strength</w:t>
      </w:r>
      <w:r w:rsidRPr="00D86F5A">
        <w:rPr>
          <w:rFonts w:eastAsia="Calibri"/>
          <w:u w:val="single"/>
        </w:rPr>
        <w:t xml:space="preserve"> at home </w:t>
      </w:r>
      <w:r w:rsidRPr="00D86F5A">
        <w:rPr>
          <w:rFonts w:eastAsia="Calibri"/>
          <w:highlight w:val="cyan"/>
          <w:u w:val="single"/>
        </w:rPr>
        <w:t xml:space="preserve">is to be </w:t>
      </w:r>
      <w:r w:rsidRPr="00D86F5A">
        <w:rPr>
          <w:rFonts w:eastAsia="Calibri"/>
          <w:b/>
          <w:iCs/>
          <w:highlight w:val="cyan"/>
          <w:u w:val="single"/>
          <w:bdr w:val="single" w:sz="8" w:space="0" w:color="auto"/>
        </w:rPr>
        <w:t>more cautious</w:t>
      </w:r>
      <w:r w:rsidRPr="00D86F5A">
        <w:rPr>
          <w:rFonts w:eastAsia="Calibri"/>
          <w:sz w:val="16"/>
        </w:rPr>
        <w:t xml:space="preserve"> in foreign affairs, </w:t>
      </w:r>
      <w:r w:rsidRPr="00D86F5A">
        <w:rPr>
          <w:rFonts w:eastAsia="Calibri"/>
          <w:u w:val="single"/>
        </w:rPr>
        <w:t xml:space="preserve">not </w:t>
      </w:r>
      <w:r w:rsidRPr="00D86F5A">
        <w:rPr>
          <w:rFonts w:eastAsia="Calibri"/>
          <w:b/>
          <w:iCs/>
          <w:u w:val="single"/>
          <w:bdr w:val="single" w:sz="8" w:space="0" w:color="auto"/>
        </w:rPr>
        <w:t>more aggressive</w:t>
      </w:r>
      <w:r w:rsidRPr="00D86F5A">
        <w:rPr>
          <w:rFonts w:eastAsia="Calibri"/>
          <w:sz w:val="16"/>
        </w:rPr>
        <w:t xml:space="preserve">. Thus, </w:t>
      </w:r>
      <w:r w:rsidRPr="00D86F5A">
        <w:rPr>
          <w:rFonts w:eastAsia="Calibri"/>
          <w:u w:val="single"/>
        </w:rPr>
        <w:t xml:space="preserve">the appearance of serious issues in China’s economy in 2023 led to Xi trying to </w:t>
      </w:r>
      <w:r w:rsidRPr="00D86F5A">
        <w:rPr>
          <w:rFonts w:eastAsia="Calibri"/>
          <w:b/>
          <w:iCs/>
          <w:u w:val="single"/>
          <w:bdr w:val="single" w:sz="8" w:space="0" w:color="auto"/>
        </w:rPr>
        <w:t>lower tensions</w:t>
      </w:r>
      <w:r w:rsidRPr="00D86F5A">
        <w:rPr>
          <w:rFonts w:eastAsia="Calibri"/>
          <w:sz w:val="16"/>
        </w:rPr>
        <w:t xml:space="preserve"> with the United States, and a direct appeal to the business community to invest more in China during Xi’s visit to California last year.</w:t>
      </w:r>
    </w:p>
    <w:p w14:paraId="3B1E940B" w14:textId="77777777" w:rsidR="00625435" w:rsidRPr="00D86F5A" w:rsidRDefault="00625435" w:rsidP="00625435">
      <w:pPr>
        <w:rPr>
          <w:rFonts w:eastAsia="Calibri"/>
          <w:sz w:val="16"/>
        </w:rPr>
      </w:pPr>
      <w:r w:rsidRPr="00D86F5A">
        <w:rPr>
          <w:rFonts w:eastAsia="Calibri"/>
          <w:sz w:val="16"/>
        </w:rPr>
        <w:t xml:space="preserve">Several US commentators and politicians raised alarm about Xi purportedly “warning” Biden during the California summit that China plans to forcibly seize Taiwan. A more accurate summary of Xi’s remarks would be that he restated the decades-old mantra that unification </w:t>
      </w:r>
      <w:proofErr w:type="gramStart"/>
      <w:r w:rsidRPr="00D86F5A">
        <w:rPr>
          <w:rFonts w:eastAsia="Calibri"/>
          <w:sz w:val="16"/>
        </w:rPr>
        <w:t>will</w:t>
      </w:r>
      <w:proofErr w:type="gramEnd"/>
      <w:r w:rsidRPr="00D86F5A">
        <w:rPr>
          <w:rFonts w:eastAsia="Calibri"/>
          <w:sz w:val="16"/>
        </w:rPr>
        <w:t xml:space="preserve"> happen. He gave no timeline, he said he hoped it would occur by peaceful means, and he denied that his government has a plan to attack Taiwan.</w:t>
      </w:r>
    </w:p>
    <w:p w14:paraId="1F223B72" w14:textId="77777777" w:rsidR="00625435" w:rsidRPr="00D86F5A" w:rsidRDefault="00625435" w:rsidP="00625435">
      <w:pPr>
        <w:rPr>
          <w:rFonts w:eastAsia="Calibri"/>
          <w:sz w:val="16"/>
        </w:rPr>
      </w:pPr>
      <w:r w:rsidRPr="00D86F5A">
        <w:rPr>
          <w:rFonts w:eastAsia="Calibri"/>
          <w:sz w:val="16"/>
        </w:rPr>
        <w:t xml:space="preserve">Like any People’s Republic paramount leader, </w:t>
      </w:r>
      <w:r w:rsidRPr="00D86F5A">
        <w:rPr>
          <w:rFonts w:eastAsia="Calibri"/>
          <w:u w:val="single"/>
        </w:rPr>
        <w:t xml:space="preserve">Xi must </w:t>
      </w:r>
      <w:r w:rsidRPr="00D86F5A">
        <w:rPr>
          <w:rFonts w:eastAsia="Calibri"/>
          <w:b/>
          <w:iCs/>
          <w:u w:val="single"/>
          <w:bdr w:val="single" w:sz="8" w:space="0" w:color="auto"/>
        </w:rPr>
        <w:t>repeat the promise</w:t>
      </w:r>
      <w:r w:rsidRPr="00D86F5A">
        <w:rPr>
          <w:rFonts w:eastAsia="Calibri"/>
          <w:u w:val="single"/>
        </w:rPr>
        <w:t xml:space="preserve"> of eventual unification</w:t>
      </w:r>
      <w:r w:rsidRPr="00D86F5A">
        <w:rPr>
          <w:rFonts w:eastAsia="Calibri"/>
          <w:sz w:val="16"/>
        </w:rPr>
        <w:t xml:space="preserve">, build up a military machine that deters independence, insist that the international community adheres to the “one China” principle, and maintain pressure on Taipei to enter negotiations with Beijing. </w:t>
      </w:r>
      <w:r w:rsidRPr="00D86F5A">
        <w:rPr>
          <w:rFonts w:eastAsia="Calibri"/>
          <w:u w:val="single"/>
        </w:rPr>
        <w:t>There is no indication that Xi’s position in China is in jeopardy due to a perception he is not tough enough toward Taiwan</w:t>
      </w:r>
      <w:r w:rsidRPr="00D86F5A">
        <w:rPr>
          <w:rFonts w:eastAsia="Calibri"/>
          <w:sz w:val="16"/>
        </w:rPr>
        <w:t>.</w:t>
      </w:r>
    </w:p>
    <w:p w14:paraId="7F4F48E5" w14:textId="77777777" w:rsidR="00625435" w:rsidRPr="00D86F5A" w:rsidRDefault="00625435" w:rsidP="00625435">
      <w:pPr>
        <w:rPr>
          <w:rFonts w:eastAsia="Calibri"/>
          <w:sz w:val="16"/>
        </w:rPr>
      </w:pPr>
      <w:r w:rsidRPr="00D86F5A">
        <w:rPr>
          <w:rFonts w:eastAsia="Calibri"/>
          <w:u w:val="single"/>
        </w:rPr>
        <w:t xml:space="preserve">Xi needs merely to avoid Taiwan </w:t>
      </w:r>
      <w:r w:rsidRPr="00D86F5A">
        <w:rPr>
          <w:rFonts w:eastAsia="Calibri"/>
          <w:b/>
          <w:iCs/>
          <w:u w:val="single"/>
          <w:bdr w:val="single" w:sz="8" w:space="0" w:color="auto"/>
        </w:rPr>
        <w:t>declaring</w:t>
      </w:r>
      <w:r w:rsidRPr="00D86F5A">
        <w:rPr>
          <w:rFonts w:eastAsia="Calibri"/>
          <w:sz w:val="16"/>
        </w:rPr>
        <w:t xml:space="preserve"> formal </w:t>
      </w:r>
      <w:r w:rsidRPr="00D86F5A">
        <w:rPr>
          <w:rFonts w:eastAsia="Calibri"/>
          <w:b/>
          <w:iCs/>
          <w:u w:val="single"/>
          <w:bdr w:val="single" w:sz="8" w:space="0" w:color="auto"/>
        </w:rPr>
        <w:t>independence</w:t>
      </w:r>
      <w:r w:rsidRPr="00D86F5A">
        <w:rPr>
          <w:rFonts w:eastAsia="Calibri"/>
          <w:sz w:val="16"/>
        </w:rPr>
        <w:t xml:space="preserve">. If Taiwan did do so, Xi would probably opt for war. But </w:t>
      </w:r>
      <w:r w:rsidRPr="00D86F5A">
        <w:rPr>
          <w:rFonts w:eastAsia="Calibri"/>
          <w:u w:val="single"/>
        </w:rPr>
        <w:t>even Taiwanese governments controlled by the</w:t>
      </w:r>
      <w:r w:rsidRPr="00D86F5A">
        <w:rPr>
          <w:rFonts w:eastAsia="Calibri"/>
          <w:sz w:val="16"/>
        </w:rPr>
        <w:t xml:space="preserve"> </w:t>
      </w:r>
      <w:r w:rsidRPr="00D86F5A">
        <w:rPr>
          <w:rFonts w:eastAsia="Calibri"/>
          <w:b/>
          <w:iCs/>
          <w:u w:val="single"/>
          <w:bdr w:val="single" w:sz="8" w:space="0" w:color="auto"/>
        </w:rPr>
        <w:t>D</w:t>
      </w:r>
      <w:r w:rsidRPr="00D86F5A">
        <w:rPr>
          <w:rFonts w:eastAsia="Calibri"/>
          <w:sz w:val="16"/>
        </w:rPr>
        <w:t xml:space="preserve">emocratic </w:t>
      </w:r>
      <w:r w:rsidRPr="00D86F5A">
        <w:rPr>
          <w:rFonts w:eastAsia="Calibri"/>
          <w:b/>
          <w:iCs/>
          <w:u w:val="single"/>
          <w:bdr w:val="single" w:sz="8" w:space="0" w:color="auto"/>
        </w:rPr>
        <w:t>P</w:t>
      </w:r>
      <w:r w:rsidRPr="00D86F5A">
        <w:rPr>
          <w:rFonts w:eastAsia="Calibri"/>
          <w:sz w:val="16"/>
        </w:rPr>
        <w:t xml:space="preserve">rogressive </w:t>
      </w:r>
      <w:r w:rsidRPr="00D86F5A">
        <w:rPr>
          <w:rFonts w:eastAsia="Calibri"/>
          <w:b/>
          <w:iCs/>
          <w:u w:val="single"/>
          <w:bdr w:val="single" w:sz="8" w:space="0" w:color="auto"/>
        </w:rPr>
        <w:t>P</w:t>
      </w:r>
      <w:r w:rsidRPr="00D86F5A">
        <w:rPr>
          <w:rFonts w:eastAsia="Calibri"/>
          <w:sz w:val="16"/>
        </w:rPr>
        <w:t xml:space="preserve">arty, which rejects the idea of Taiwan being part of China, </w:t>
      </w:r>
      <w:r w:rsidRPr="00D86F5A">
        <w:rPr>
          <w:rFonts w:eastAsia="Calibri"/>
          <w:u w:val="single"/>
        </w:rPr>
        <w:t xml:space="preserve">have shown that they </w:t>
      </w:r>
      <w:r w:rsidRPr="00D86F5A">
        <w:rPr>
          <w:rFonts w:eastAsia="Calibri"/>
          <w:b/>
          <w:iCs/>
          <w:u w:val="single"/>
          <w:bdr w:val="single" w:sz="8" w:space="0" w:color="auto"/>
        </w:rPr>
        <w:t>will not cross this</w:t>
      </w:r>
      <w:r w:rsidRPr="00D86F5A">
        <w:rPr>
          <w:rFonts w:eastAsia="Calibri"/>
          <w:u w:val="single"/>
        </w:rPr>
        <w:t xml:space="preserve"> line.</w:t>
      </w:r>
    </w:p>
    <w:p w14:paraId="1FAC7A25" w14:textId="77777777" w:rsidR="00625435" w:rsidRPr="00D86F5A" w:rsidRDefault="00625435" w:rsidP="00625435">
      <w:pPr>
        <w:rPr>
          <w:rFonts w:eastAsia="Calibri"/>
          <w:sz w:val="16"/>
        </w:rPr>
      </w:pPr>
      <w:r w:rsidRPr="00D86F5A">
        <w:rPr>
          <w:rFonts w:eastAsia="Calibri"/>
          <w:highlight w:val="cyan"/>
          <w:u w:val="single"/>
        </w:rPr>
        <w:t>Xi reached the pinnacle</w:t>
      </w:r>
      <w:r w:rsidRPr="00D86F5A">
        <w:rPr>
          <w:rFonts w:eastAsia="Calibri"/>
          <w:u w:val="single"/>
        </w:rPr>
        <w:t xml:space="preserve"> of the Party hierarchy </w:t>
      </w:r>
      <w:r w:rsidRPr="00D86F5A">
        <w:rPr>
          <w:rFonts w:eastAsia="Calibri"/>
          <w:highlight w:val="cyan"/>
          <w:u w:val="single"/>
        </w:rPr>
        <w:t>through</w:t>
      </w:r>
      <w:r w:rsidRPr="00D86F5A">
        <w:rPr>
          <w:rFonts w:eastAsia="Calibri"/>
          <w:u w:val="single"/>
        </w:rPr>
        <w:t xml:space="preserve"> a career of </w:t>
      </w:r>
      <w:r w:rsidRPr="00D86F5A">
        <w:rPr>
          <w:rFonts w:eastAsia="Calibri"/>
          <w:b/>
          <w:iCs/>
          <w:highlight w:val="cyan"/>
          <w:u w:val="single"/>
          <w:bdr w:val="single" w:sz="8" w:space="0" w:color="auto"/>
        </w:rPr>
        <w:t>careful positioning</w:t>
      </w:r>
      <w:r w:rsidRPr="00D86F5A">
        <w:rPr>
          <w:rFonts w:eastAsia="Calibri"/>
          <w:u w:val="single"/>
        </w:rPr>
        <w:t xml:space="preserve"> </w:t>
      </w:r>
      <w:r w:rsidRPr="00D86F5A">
        <w:rPr>
          <w:rFonts w:eastAsia="Calibri"/>
          <w:sz w:val="16"/>
        </w:rPr>
        <w:t xml:space="preserve">and quiet ruthlessness, </w:t>
      </w:r>
      <w:r w:rsidRPr="00D86F5A">
        <w:rPr>
          <w:rFonts w:eastAsia="Calibri"/>
          <w:highlight w:val="cyan"/>
          <w:u w:val="single"/>
        </w:rPr>
        <w:t>not</w:t>
      </w:r>
      <w:r w:rsidRPr="00D86F5A">
        <w:rPr>
          <w:rFonts w:eastAsia="Calibri"/>
          <w:u w:val="single"/>
        </w:rPr>
        <w:t xml:space="preserve"> by taking </w:t>
      </w:r>
      <w:r w:rsidRPr="00D86F5A">
        <w:rPr>
          <w:rFonts w:eastAsia="Calibri"/>
          <w:b/>
          <w:iCs/>
          <w:highlight w:val="cyan"/>
          <w:u w:val="single"/>
          <w:bdr w:val="single" w:sz="8" w:space="0" w:color="auto"/>
        </w:rPr>
        <w:t>grand gambles</w:t>
      </w:r>
      <w:r w:rsidRPr="00D86F5A">
        <w:rPr>
          <w:rFonts w:eastAsia="Calibri"/>
          <w:sz w:val="16"/>
        </w:rPr>
        <w:t xml:space="preserve">. </w:t>
      </w:r>
      <w:r w:rsidRPr="00D86F5A">
        <w:rPr>
          <w:rFonts w:eastAsia="Calibri"/>
          <w:u w:val="single"/>
        </w:rPr>
        <w:t xml:space="preserve">Since then, </w:t>
      </w:r>
      <w:r w:rsidRPr="00D86F5A">
        <w:rPr>
          <w:rFonts w:eastAsia="Calibri"/>
          <w:highlight w:val="cyan"/>
          <w:u w:val="single"/>
        </w:rPr>
        <w:t xml:space="preserve">he has shown a preference for </w:t>
      </w:r>
      <w:r w:rsidRPr="00D86F5A">
        <w:rPr>
          <w:rFonts w:eastAsia="Calibri"/>
          <w:b/>
          <w:iCs/>
          <w:highlight w:val="cyan"/>
          <w:u w:val="single"/>
          <w:bdr w:val="single" w:sz="8" w:space="0" w:color="auto"/>
        </w:rPr>
        <w:t>grey-zone tactics</w:t>
      </w:r>
      <w:r w:rsidRPr="00D86F5A">
        <w:rPr>
          <w:rFonts w:eastAsia="Calibri"/>
          <w:u w:val="single"/>
        </w:rPr>
        <w:t xml:space="preserve">. There is </w:t>
      </w:r>
      <w:r w:rsidRPr="00D86F5A">
        <w:rPr>
          <w:rFonts w:eastAsia="Calibri"/>
          <w:b/>
          <w:iCs/>
          <w:u w:val="single"/>
          <w:bdr w:val="single" w:sz="8" w:space="0" w:color="auto"/>
        </w:rPr>
        <w:t>no</w:t>
      </w:r>
      <w:r w:rsidRPr="00D86F5A">
        <w:rPr>
          <w:rFonts w:eastAsia="Calibri"/>
          <w:sz w:val="16"/>
        </w:rPr>
        <w:t xml:space="preserve"> convincing </w:t>
      </w:r>
      <w:r w:rsidRPr="00D86F5A">
        <w:rPr>
          <w:rFonts w:eastAsia="Calibri"/>
          <w:b/>
          <w:iCs/>
          <w:u w:val="single"/>
          <w:bdr w:val="single" w:sz="8" w:space="0" w:color="auto"/>
        </w:rPr>
        <w:t>reason</w:t>
      </w:r>
      <w:r w:rsidRPr="00D86F5A">
        <w:rPr>
          <w:rFonts w:eastAsia="Calibri"/>
          <w:u w:val="single"/>
        </w:rPr>
        <w:t xml:space="preserve"> to expect him to rush to a military showdown over Taiwan</w:t>
      </w:r>
      <w:r w:rsidRPr="00D86F5A">
        <w:rPr>
          <w:rFonts w:eastAsia="Calibri"/>
          <w:sz w:val="16"/>
        </w:rPr>
        <w:t>.</w:t>
      </w:r>
    </w:p>
    <w:p w14:paraId="36D6A825" w14:textId="77777777" w:rsidR="00625435" w:rsidRPr="00BB3865" w:rsidRDefault="00625435" w:rsidP="00625435"/>
    <w:p w14:paraId="0556955D" w14:textId="77777777" w:rsidR="00625435" w:rsidRPr="00B073F6" w:rsidRDefault="00625435" w:rsidP="00625435">
      <w:pPr>
        <w:pStyle w:val="Heading2"/>
      </w:pPr>
      <w:r w:rsidRPr="00B073F6">
        <w:t>CP – Code</w:t>
      </w:r>
    </w:p>
    <w:p w14:paraId="65ACBE90" w14:textId="77777777" w:rsidR="00625435" w:rsidRPr="00B073F6" w:rsidRDefault="00625435" w:rsidP="00625435">
      <w:pPr>
        <w:pStyle w:val="Heading4"/>
      </w:pPr>
      <w:r w:rsidRPr="00B073F6">
        <w:t xml:space="preserve">Should is </w:t>
      </w:r>
      <w:r w:rsidRPr="00B073F6">
        <w:rPr>
          <w:u w:val="single"/>
        </w:rPr>
        <w:t>not certain</w:t>
      </w:r>
      <w:r w:rsidRPr="00B073F6">
        <w:t xml:space="preserve"> for </w:t>
      </w:r>
      <w:proofErr w:type="gramStart"/>
      <w:r w:rsidRPr="00B073F6">
        <w:t>counterplans, but</w:t>
      </w:r>
      <w:proofErr w:type="gramEnd"/>
      <w:r w:rsidRPr="00B073F6">
        <w:t xml:space="preserve"> is for </w:t>
      </w:r>
      <w:r w:rsidRPr="00B073F6">
        <w:rPr>
          <w:u w:val="single"/>
        </w:rPr>
        <w:t>DAs.</w:t>
      </w:r>
    </w:p>
    <w:p w14:paraId="2F1799D8" w14:textId="77777777" w:rsidR="00625435" w:rsidRPr="00B073F6" w:rsidRDefault="00625435" w:rsidP="00625435">
      <w:r w:rsidRPr="00B073F6">
        <w:rPr>
          <w:rStyle w:val="Style13ptBold"/>
        </w:rPr>
        <w:t>Pfeiffer 1</w:t>
      </w:r>
      <w:r w:rsidRPr="00B073F6">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p>
    <w:p w14:paraId="3775ACCA" w14:textId="77777777" w:rsidR="00625435" w:rsidRPr="00B073F6" w:rsidRDefault="00625435" w:rsidP="00625435">
      <w:pPr>
        <w:rPr>
          <w:sz w:val="16"/>
        </w:rPr>
      </w:pPr>
      <w:r w:rsidRPr="00B073F6">
        <w:rPr>
          <w:sz w:val="16"/>
        </w:rPr>
        <w:t xml:space="preserve">It may be understood that </w:t>
      </w:r>
      <w:r w:rsidRPr="00B073F6">
        <w:rPr>
          <w:u w:val="single"/>
        </w:rPr>
        <w:t>"</w:t>
      </w:r>
      <w:r w:rsidRPr="00B073F6">
        <w:rPr>
          <w:highlight w:val="cyan"/>
          <w:u w:val="single"/>
        </w:rPr>
        <w:t xml:space="preserve">should" means "must" </w:t>
      </w:r>
      <w:r w:rsidRPr="00B073F6">
        <w:rPr>
          <w:rStyle w:val="Emphasis"/>
          <w:highlight w:val="cyan"/>
        </w:rPr>
        <w:t>except</w:t>
      </w:r>
      <w:r w:rsidRPr="00B073F6">
        <w:rPr>
          <w:highlight w:val="cyan"/>
          <w:u w:val="single"/>
        </w:rPr>
        <w:t xml:space="preserve"> in </w:t>
      </w:r>
      <w:r w:rsidRPr="00B073F6">
        <w:rPr>
          <w:rStyle w:val="Emphasis"/>
          <w:highlight w:val="cyan"/>
        </w:rPr>
        <w:t>exceptional cases</w:t>
      </w:r>
      <w:r w:rsidRPr="00B073F6">
        <w:rPr>
          <w:sz w:val="16"/>
          <w:highlight w:val="cyan"/>
        </w:rPr>
        <w:t xml:space="preserve">. </w:t>
      </w:r>
      <w:r w:rsidRPr="00B073F6">
        <w:rPr>
          <w:highlight w:val="cyan"/>
          <w:u w:val="single"/>
        </w:rPr>
        <w:t>Another possible interpretation</w:t>
      </w:r>
      <w:r w:rsidRPr="00B073F6">
        <w:rPr>
          <w:u w:val="single"/>
        </w:rPr>
        <w:t xml:space="preserve">, however, </w:t>
      </w:r>
      <w:r w:rsidRPr="00B073F6">
        <w:rPr>
          <w:highlight w:val="cyan"/>
          <w:u w:val="single"/>
        </w:rPr>
        <w:t xml:space="preserve">is that "should" </w:t>
      </w:r>
      <w:proofErr w:type="gramStart"/>
      <w:r w:rsidRPr="00B073F6">
        <w:rPr>
          <w:highlight w:val="cyan"/>
          <w:u w:val="single"/>
        </w:rPr>
        <w:t>is</w:t>
      </w:r>
      <w:proofErr w:type="gramEnd"/>
      <w:r w:rsidRPr="00B073F6">
        <w:rPr>
          <w:highlight w:val="cyan"/>
          <w:u w:val="single"/>
        </w:rPr>
        <w:t xml:space="preserve"> meant to leave some discretion</w:t>
      </w:r>
      <w:r w:rsidRPr="00B073F6">
        <w:rPr>
          <w:u w:val="single"/>
        </w:rPr>
        <w:t xml:space="preserve"> to the legislator or the court</w:t>
      </w:r>
      <w:r w:rsidRPr="00B073F6">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w:t>
      </w:r>
      <w:proofErr w:type="gramStart"/>
      <w:r w:rsidRPr="00B073F6">
        <w:rPr>
          <w:sz w:val="16"/>
        </w:rPr>
        <w:t>As a consequence</w:t>
      </w:r>
      <w:proofErr w:type="gramEnd"/>
      <w:r w:rsidRPr="00B073F6">
        <w:rPr>
          <w:sz w:val="16"/>
        </w:rPr>
        <w:t xml:space="preserve">, it seems necessary to add comments to the Principlesin order to give some information on how the word "should" is </w:t>
      </w:r>
      <w:proofErr w:type="gramStart"/>
      <w:r w:rsidRPr="00B073F6">
        <w:rPr>
          <w:sz w:val="16"/>
        </w:rPr>
        <w:t>to be understood</w:t>
      </w:r>
      <w:proofErr w:type="gramEnd"/>
      <w:r w:rsidRPr="00B073F6">
        <w:rPr>
          <w:sz w:val="16"/>
        </w:rPr>
        <w:t>.</w:t>
      </w:r>
    </w:p>
    <w:p w14:paraId="4B96DF4B" w14:textId="77777777" w:rsidR="00625435" w:rsidRPr="00B073F6" w:rsidRDefault="00625435" w:rsidP="00625435">
      <w:pPr>
        <w:pStyle w:val="Heading2"/>
      </w:pPr>
      <w:r w:rsidRPr="00B073F6">
        <w:t>DA - Politics</w:t>
      </w:r>
    </w:p>
    <w:p w14:paraId="76010E78" w14:textId="77777777" w:rsidR="00625435" w:rsidRPr="00B073F6" w:rsidRDefault="00625435" w:rsidP="00625435">
      <w:pPr>
        <w:pStyle w:val="Heading4"/>
        <w:rPr>
          <w:rStyle w:val="Style13ptBold"/>
        </w:rPr>
      </w:pPr>
      <w:r w:rsidRPr="00B073F6">
        <w:rPr>
          <w:rStyle w:val="Style13ptBold"/>
        </w:rPr>
        <w:t>The Shutdown will inevitably end, odds predict in mid November.</w:t>
      </w:r>
    </w:p>
    <w:p w14:paraId="219503B6" w14:textId="77777777" w:rsidR="00625435" w:rsidRPr="00B073F6" w:rsidRDefault="00625435" w:rsidP="00625435">
      <w:pPr>
        <w:rPr>
          <w:b/>
          <w:bCs/>
          <w:sz w:val="26"/>
        </w:rPr>
      </w:pPr>
      <w:r w:rsidRPr="00B073F6">
        <w:rPr>
          <w:rStyle w:val="Style13ptBold"/>
        </w:rPr>
        <w:t xml:space="preserve">Macias 10/20, </w:t>
      </w:r>
      <w:r w:rsidRPr="00B073F6">
        <w:rPr>
          <w:b/>
          <w:bCs/>
          <w:sz w:val="26"/>
        </w:rPr>
        <w:t xml:space="preserve">Washington bureau reporter, </w:t>
      </w:r>
      <w:r w:rsidRPr="00B073F6">
        <w:t>(Amanda, 10/20/25, Prediction markets signal government shutdown may last into mid-November, Fox Buisness, https://www.foxbusiness.com/politics/prediction-markets-signal-government-shutdown-may-last-mid-november)</w:t>
      </w:r>
    </w:p>
    <w:p w14:paraId="6CBC292B" w14:textId="77777777" w:rsidR="00625435" w:rsidRPr="00B073F6" w:rsidRDefault="00625435" w:rsidP="00625435">
      <w:pPr>
        <w:rPr>
          <w:rStyle w:val="Style13ptBold"/>
        </w:rPr>
      </w:pPr>
    </w:p>
    <w:p w14:paraId="09843E7A" w14:textId="77777777" w:rsidR="00625435" w:rsidRPr="00B073F6" w:rsidRDefault="00625435" w:rsidP="00625435">
      <w:r w:rsidRPr="007A573E">
        <w:t>According to Kalshi’s market data, traders on average expect the shutdown to continue for roughly 44 days.</w:t>
      </w:r>
    </w:p>
    <w:p w14:paraId="315D7882" w14:textId="77777777" w:rsidR="00625435" w:rsidRPr="00D4308C" w:rsidRDefault="00625435" w:rsidP="00625435">
      <w:pPr>
        <w:rPr>
          <w:u w:val="single"/>
        </w:rPr>
      </w:pPr>
      <w:r w:rsidRPr="00D4308C">
        <w:rPr>
          <w:highlight w:val="cyan"/>
          <w:u w:val="single"/>
        </w:rPr>
        <w:t>Traders are pricing in a 44% probability that the shutdown lasts until Nov. 15, and about a one-in-three chance it continues past Nov. 20.</w:t>
      </w:r>
    </w:p>
    <w:p w14:paraId="69E4D0D1" w14:textId="77777777" w:rsidR="00625435" w:rsidRPr="00D4308C" w:rsidRDefault="00625435" w:rsidP="00625435">
      <w:r w:rsidRPr="00D4308C">
        <w:t>The trading volume, or the total dollar amount wagered on this market, is a little more than $12.7 million.</w:t>
      </w:r>
    </w:p>
    <w:p w14:paraId="0A2BC79B" w14:textId="77777777" w:rsidR="00625435" w:rsidRPr="007A573E" w:rsidRDefault="00625435" w:rsidP="00625435">
      <w:r w:rsidRPr="00B073F6">
        <w:t>Meanwhile</w:t>
      </w:r>
      <w:r w:rsidRPr="00B073F6">
        <w:rPr>
          <w:highlight w:val="cyan"/>
          <w:u w:val="single"/>
        </w:rPr>
        <w:t>, traders on Polymarket are betting the government shutdown will end around mid-November</w:t>
      </w:r>
      <w:r w:rsidRPr="00B073F6">
        <w:t>. </w:t>
      </w:r>
    </w:p>
    <w:p w14:paraId="73BB7B21" w14:textId="0CE30E7F" w:rsidR="00625435" w:rsidRDefault="00625435" w:rsidP="00625435">
      <w:pPr>
        <w:pStyle w:val="Heading2"/>
      </w:pPr>
      <w:r>
        <w:t>K</w:t>
      </w:r>
    </w:p>
    <w:p w14:paraId="38E93359" w14:textId="77777777" w:rsidR="00625435" w:rsidRPr="00625435" w:rsidRDefault="00625435" w:rsidP="00625435">
      <w:pPr>
        <w:rPr>
          <w:b/>
          <w:bCs/>
        </w:rPr>
      </w:pPr>
      <w:r w:rsidRPr="00625435">
        <w:rPr>
          <w:b/>
          <w:bCs/>
        </w:rPr>
        <w:t>Labor movements are good – they should be </w:t>
      </w:r>
      <w:r w:rsidRPr="00625435">
        <w:rPr>
          <w:b/>
          <w:bCs/>
          <w:u w:val="single"/>
        </w:rPr>
        <w:t>expanded </w:t>
      </w:r>
      <w:r w:rsidRPr="00625435">
        <w:rPr>
          <w:b/>
          <w:bCs/>
        </w:rPr>
        <w:t>to include anti-racist and feminist activism but </w:t>
      </w:r>
      <w:r w:rsidRPr="00625435">
        <w:rPr>
          <w:b/>
          <w:bCs/>
          <w:u w:val="single"/>
        </w:rPr>
        <w:t>should not </w:t>
      </w:r>
      <w:r w:rsidRPr="00625435">
        <w:rPr>
          <w:b/>
          <w:bCs/>
        </w:rPr>
        <w:t>abandon the labor frame nor </w:t>
      </w:r>
      <w:r w:rsidRPr="00625435">
        <w:rPr>
          <w:b/>
          <w:bCs/>
          <w:u w:val="single"/>
        </w:rPr>
        <w:t>alliance </w:t>
      </w:r>
      <w:r w:rsidRPr="00625435">
        <w:rPr>
          <w:b/>
          <w:bCs/>
        </w:rPr>
        <w:t>with unions because historical exclusions are </w:t>
      </w:r>
      <w:r w:rsidRPr="00625435">
        <w:rPr>
          <w:b/>
          <w:bCs/>
          <w:u w:val="single"/>
        </w:rPr>
        <w:t>not inevitable </w:t>
      </w:r>
      <w:r w:rsidRPr="00625435">
        <w:rPr>
          <w:b/>
          <w:bCs/>
        </w:rPr>
        <w:t>and building power is </w:t>
      </w:r>
      <w:r w:rsidRPr="00625435">
        <w:rPr>
          <w:b/>
          <w:bCs/>
          <w:u w:val="single"/>
        </w:rPr>
        <w:t>necessary</w:t>
      </w:r>
      <w:r w:rsidRPr="00625435">
        <w:rPr>
          <w:b/>
          <w:bCs/>
        </w:rPr>
        <w:t>.</w:t>
      </w:r>
    </w:p>
    <w:p w14:paraId="6563BF73" w14:textId="77777777" w:rsidR="00625435" w:rsidRPr="00625435" w:rsidRDefault="00625435" w:rsidP="00625435">
      <w:r w:rsidRPr="00625435">
        <w:rPr>
          <w:b/>
          <w:bCs/>
        </w:rPr>
        <w:t>Fraser 24</w:t>
      </w:r>
      <w:r w:rsidRPr="00625435">
        <w:t>, professor of philosophy, The New School. (Nancy Fraser interviewed by Julie Goikoetxea, “Rethinking gender, race, and class from the concept of Labor– Interview with Nancy Fraser,” Capital and Class, Volume 48, Issue 2, 2024, </w:t>
      </w:r>
      <w:hyperlink r:id="rId80" w:tgtFrame="_blank" w:history="1">
        <w:r w:rsidRPr="00625435">
          <w:rPr>
            <w:rStyle w:val="Hyperlink"/>
          </w:rPr>
          <w:t>https://journals.sagepub.com/doi/full/10.1177/03098168241234119</w:t>
        </w:r>
      </w:hyperlink>
      <w:r w:rsidRPr="00625435">
        <w:t>) rose (only words from Fraser are cited)</w:t>
      </w:r>
    </w:p>
    <w:p w14:paraId="3EB48654" w14:textId="77777777" w:rsidR="00625435" w:rsidRPr="00625435" w:rsidRDefault="00625435" w:rsidP="00625435">
      <w:r w:rsidRPr="00625435">
        <w:t xml:space="preserve">Nancy Fraser: Yeah. I think I should have said earlier that I was inspired to develop this approach by W.E.B. Dubois. I’ve been teaching Black Reconstruction, which I think is his masterpiece </w:t>
      </w:r>
      <w:proofErr w:type="gramStart"/>
      <w:r w:rsidRPr="00625435">
        <w:t>from</w:t>
      </w:r>
      <w:proofErr w:type="gramEnd"/>
      <w:r w:rsidRPr="00625435">
        <w:t xml:space="preserve">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w:t>
      </w:r>
      <w:proofErr w:type="gramStart"/>
      <w:r w:rsidRPr="00625435">
        <w:t>, by the way, a</w:t>
      </w:r>
      <w:proofErr w:type="gramEnd"/>
      <w:r w:rsidRPr="00625435">
        <w:t xml:space="preserve">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w:t>
      </w:r>
      <w:proofErr w:type="gramStart"/>
      <w:r w:rsidRPr="00625435">
        <w:t>There’s</w:t>
      </w:r>
      <w:proofErr w:type="gramEnd"/>
      <w:r w:rsidRPr="00625435">
        <w:t xml:space="preserve"> a political crisis and power is returned to the planter classes in the South. So, their white supremacy is reestablished. This is a great story. Now, lots of people have told the story, but what Dubois does is truly extraordinary. </w:t>
      </w:r>
      <w:r w:rsidRPr="00625435">
        <w:rPr>
          <w:u w:val="single"/>
        </w:rPr>
        <w:t>He says in the 19th century, the United States had two labor movements.</w:t>
      </w:r>
      <w:r w:rsidRPr="00625435">
        <w:t> </w:t>
      </w:r>
      <w:r w:rsidRPr="00625435">
        <w:rPr>
          <w:u w:val="single"/>
        </w:rPr>
        <w:t>It had the trade union movement, which was to soon give rise to a young socialist movement. That’s the movement to emancipate free workers, white workers. And then it had abolition, the anti-slavery struggle. And that, too, is a labor movement.</w:t>
      </w:r>
      <w:r w:rsidRPr="00625435">
        <w:t xml:space="preserve"> And then Dubois </w:t>
      </w:r>
      <w:proofErr w:type="gramStart"/>
      <w:r w:rsidRPr="00625435">
        <w:t>develops</w:t>
      </w:r>
      <w:proofErr w:type="gramEnd"/>
      <w:r w:rsidRPr="00625435">
        <w:t xml:space="preserve">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w:t>
      </w:r>
      <w:proofErr w:type="gramStart"/>
      <w:r w:rsidRPr="00625435">
        <w:t>kind of way</w:t>
      </w:r>
      <w:proofErr w:type="gramEnd"/>
      <w:r w:rsidRPr="00625435">
        <w:t xml:space="preserve"> of looking how you know that the world system is right. Locating free industrial production here and unfree raw materials extractivism there. But these are </w:t>
      </w:r>
      <w:proofErr w:type="gramStart"/>
      <w:r w:rsidRPr="00625435">
        <w:t>actually both</w:t>
      </w:r>
      <w:proofErr w:type="gramEnd"/>
      <w:r w:rsidRPr="00625435">
        <w:t xml:space="preserve">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625435">
        <w:rPr>
          <w:u w:val="single"/>
        </w:rPr>
        <w:t xml:space="preserve">But the idea is that if the two labor movements, trade unionism and anti-slavery, have recognized each other and have understood that neither of them could really emancipate itself on </w:t>
      </w:r>
      <w:proofErr w:type="gramStart"/>
      <w:r w:rsidRPr="00625435">
        <w:rPr>
          <w:u w:val="single"/>
        </w:rPr>
        <w:t>its</w:t>
      </w:r>
      <w:proofErr w:type="gramEnd"/>
      <w:r w:rsidRPr="00625435">
        <w:rPr>
          <w:u w:val="single"/>
        </w:rPr>
        <w:t xml:space="preserve"> own, that they were both part of one system. If they had joined forces, the whole history of the United States and possibly of the capitalist world more broadly.</w:t>
      </w:r>
      <w:r w:rsidRPr="00625435">
        <w:t> </w:t>
      </w:r>
      <w:r w:rsidRPr="00625435">
        <w:rPr>
          <w:u w:val="single"/>
        </w:rPr>
        <w:t>Could have been different. </w:t>
      </w:r>
      <w:r w:rsidRPr="00625435">
        <w:t xml:space="preserve">That’s a brilliant idea to label moments that don’t recognize each other and so on. And okay, from what I said before, you can see my little feminist head is checking, you know, and saying, Yeah, true. Okay, but really, only two. Why not </w:t>
      </w:r>
      <w:proofErr w:type="gramStart"/>
      <w:r w:rsidRPr="00625435">
        <w:t>three</w:t>
      </w:r>
      <w:proofErr w:type="gramEnd"/>
      <w:r w:rsidRPr="00625435">
        <w:t>?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625435">
        <w:rPr>
          <w:u w:val="single"/>
        </w:rPr>
        <w:t xml:space="preserve">So why not three labor movements? And then could we think of feminism as an unrecognized labor movement, unrecognized not only by </w:t>
      </w:r>
      <w:proofErr w:type="gramStart"/>
      <w:r w:rsidRPr="00625435">
        <w:rPr>
          <w:u w:val="single"/>
        </w:rPr>
        <w:t>the others</w:t>
      </w:r>
      <w:proofErr w:type="gramEnd"/>
      <w:r w:rsidRPr="00625435">
        <w:rPr>
          <w:u w:val="single"/>
        </w:rPr>
        <w:t>, but perhaps even by itself or by large parts of itself?</w:t>
      </w:r>
      <w:r w:rsidRPr="00625435">
        <w:t> And if so, what are the prospects today for a perspective? </w:t>
      </w:r>
      <w:r w:rsidRPr="00625435">
        <w:rPr>
          <w:u w:val="single"/>
        </w:rPr>
        <w:t xml:space="preserve">That encourages anti-Racist activism, feminist activism, trade unionist activism, and so on, to think of themselves as fellow labor movements. Each of which is </w:t>
      </w:r>
      <w:proofErr w:type="gramStart"/>
      <w:r w:rsidRPr="00625435">
        <w:rPr>
          <w:u w:val="single"/>
        </w:rPr>
        <w:t>as</w:t>
      </w:r>
      <w:proofErr w:type="gramEnd"/>
      <w:r w:rsidRPr="00625435">
        <w:rPr>
          <w:u w:val="single"/>
        </w:rPr>
        <w:t xml:space="preserve"> an engine, so to speak, a piston in the one engine that is capitalism and this, you know, speaks </w:t>
      </w:r>
      <w:proofErr w:type="gramStart"/>
      <w:r w:rsidRPr="00625435">
        <w:rPr>
          <w:u w:val="single"/>
        </w:rPr>
        <w:t>to</w:t>
      </w:r>
      <w:proofErr w:type="gramEnd"/>
      <w:r w:rsidRPr="00625435">
        <w:rPr>
          <w:u w:val="single"/>
        </w:rPr>
        <w:t xml:space="preserve"> what we were talking about earlier, the possibility of a more integrated way of thinking.</w:t>
      </w:r>
      <w:r w:rsidRPr="00625435">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w:t>
      </w:r>
      <w:proofErr w:type="gramStart"/>
      <w:r w:rsidRPr="00625435">
        <w:t>understood</w:t>
      </w:r>
      <w:proofErr w:type="gramEnd"/>
      <w:r w:rsidRPr="00625435">
        <w:t xml:space="preserve"> themselves and each other as fellow labor members? Would we then be </w:t>
      </w:r>
      <w:proofErr w:type="gramStart"/>
      <w:r w:rsidRPr="00625435">
        <w:t>in a position</w:t>
      </w:r>
      <w:proofErr w:type="gramEnd"/>
      <w:r w:rsidRPr="00625435">
        <w:t xml:space="preserve"> to think about </w:t>
      </w:r>
      <w:proofErr w:type="gramStart"/>
      <w:r w:rsidRPr="00625435">
        <w:t>some kind of an</w:t>
      </w:r>
      <w:proofErr w:type="gramEnd"/>
      <w:r w:rsidRPr="00625435">
        <w:t xml:space="preserve"> expanded idea of what the working class is? It’s not just the exploited segment, but it’s these other segments, too. And think about how to overcome </w:t>
      </w:r>
      <w:proofErr w:type="gramStart"/>
      <w:r w:rsidRPr="00625435">
        <w:t>the internal</w:t>
      </w:r>
      <w:proofErr w:type="gramEnd"/>
      <w:r w:rsidRPr="00625435">
        <w:t xml:space="preserve"> political divisions. And that’s the hypothesis.</w:t>
      </w:r>
    </w:p>
    <w:p w14:paraId="2E921F68" w14:textId="77777777" w:rsidR="00625435" w:rsidRPr="00625435" w:rsidRDefault="00625435" w:rsidP="00625435">
      <w:r w:rsidRPr="00625435">
        <w:t xml:space="preserve">Jule Goikoetxea: That’s very interesting, and the emancipation process </w:t>
      </w:r>
      <w:proofErr w:type="gramStart"/>
      <w:r w:rsidRPr="00625435">
        <w:t>has to</w:t>
      </w:r>
      <w:proofErr w:type="gramEnd"/>
      <w:r w:rsidRPr="00625435">
        <w:t xml:space="preserve">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625435">
        <w:t>So</w:t>
      </w:r>
      <w:proofErr w:type="gramEnd"/>
      <w:r w:rsidRPr="00625435">
        <w:t xml:space="preserve"> this makes the family the main site of direct violence against women and the main site of expropriation of women though non-paid domesticated labor. </w:t>
      </w:r>
      <w:proofErr w:type="gramStart"/>
      <w:r w:rsidRPr="00625435">
        <w:t>So</w:t>
      </w:r>
      <w:proofErr w:type="gramEnd"/>
      <w:r w:rsidRPr="00625435">
        <w:t xml:space="preserve"> what would be your proposal as regards modern heteronuclear family?</w:t>
      </w:r>
    </w:p>
    <w:p w14:paraId="36CB98EC" w14:textId="77777777" w:rsidR="00625435" w:rsidRPr="00625435" w:rsidRDefault="00625435" w:rsidP="00625435">
      <w:r w:rsidRPr="00625435">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w:t>
      </w:r>
      <w:proofErr w:type="gramStart"/>
      <w:r w:rsidRPr="00625435">
        <w:t>So</w:t>
      </w:r>
      <w:proofErr w:type="gramEnd"/>
      <w:r w:rsidRPr="00625435">
        <w:t xml:space="preserve"> I think that’s all true. And to me, this is all an argument in favor, I think. I don’t know if you make it as an objection, but I think it’s an argument in favor of this idea of thinking of about feminism, at least one way of thinking about. I’m not saying to </w:t>
      </w:r>
      <w:proofErr w:type="gramStart"/>
      <w:r w:rsidRPr="00625435">
        <w:t>me</w:t>
      </w:r>
      <w:proofErr w:type="gramEnd"/>
      <w:r w:rsidRPr="00625435">
        <w:t xml:space="preserv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625435">
        <w:rPr>
          <w:b/>
          <w:bCs/>
          <w:u w:val="single"/>
        </w:rPr>
        <w:t>The fact</w:t>
      </w:r>
      <w:r w:rsidRPr="00625435">
        <w:rPr>
          <w:u w:val="single"/>
        </w:rPr>
        <w:t> that some of </w:t>
      </w:r>
      <w:r w:rsidRPr="00625435">
        <w:rPr>
          <w:b/>
          <w:bCs/>
          <w:u w:val="single"/>
        </w:rPr>
        <w:t>these issues have not been seen as labor issues is</w:t>
      </w:r>
      <w:r w:rsidRPr="00625435">
        <w:rPr>
          <w:u w:val="single"/>
        </w:rPr>
        <w:t> interesting and </w:t>
      </w:r>
      <w:r w:rsidRPr="00625435">
        <w:rPr>
          <w:b/>
          <w:bCs/>
          <w:u w:val="single"/>
        </w:rPr>
        <w:t>puzzling</w:t>
      </w:r>
      <w:r w:rsidRPr="00625435">
        <w:rPr>
          <w:u w:val="single"/>
        </w:rPr>
        <w:t xml:space="preserve">, because the </w:t>
      </w:r>
      <w:proofErr w:type="gramStart"/>
      <w:r w:rsidRPr="00625435">
        <w:rPr>
          <w:u w:val="single"/>
        </w:rPr>
        <w:t>second</w:t>
      </w:r>
      <w:proofErr w:type="gramEnd"/>
      <w:r w:rsidRPr="00625435">
        <w:rPr>
          <w:u w:val="single"/>
        </w:rPr>
        <w:t xml:space="preserve"> you think about them in these terms, it’s clear that they can be seen that way and that that’s a good way to look at them.</w:t>
      </w:r>
      <w:r w:rsidRPr="00625435">
        <w:t xml:space="preserve"> But the association of care work as non-work in capitalism is so </w:t>
      </w:r>
      <w:proofErr w:type="gramStart"/>
      <w:r w:rsidRPr="00625435">
        <w:t>powerful,</w:t>
      </w:r>
      <w:proofErr w:type="gramEnd"/>
      <w:r w:rsidRPr="00625435">
        <w:t xml:space="preserve"> that this ideological </w:t>
      </w:r>
      <w:proofErr w:type="gramStart"/>
      <w:r w:rsidRPr="00625435">
        <w:t>association that</w:t>
      </w:r>
      <w:proofErr w:type="gramEnd"/>
      <w:r w:rsidRPr="00625435">
        <w:t xml:space="preserve">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w:t>
      </w:r>
      <w:proofErr w:type="gramStart"/>
      <w:r w:rsidRPr="00625435">
        <w:t>said,</w:t>
      </w:r>
      <w:proofErr w:type="gramEnd"/>
      <w:r w:rsidRPr="00625435">
        <w:t xml:space="preserve">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625435">
        <w:rPr>
          <w:u w:val="single"/>
        </w:rPr>
        <w:t>Some white workers are racist and engage in racist attacks on members of the black working class. </w:t>
      </w:r>
      <w:r w:rsidRPr="00625435">
        <w:rPr>
          <w:b/>
          <w:bCs/>
          <w:u w:val="single"/>
        </w:rPr>
        <w:t>But those workers have</w:t>
      </w:r>
      <w:r w:rsidRPr="00625435">
        <w:rPr>
          <w:u w:val="single"/>
        </w:rPr>
        <w:t> a lot </w:t>
      </w:r>
      <w:r w:rsidRPr="00625435">
        <w:rPr>
          <w:b/>
          <w:bCs/>
          <w:u w:val="single"/>
        </w:rPr>
        <w:t>more to gain than</w:t>
      </w:r>
      <w:r w:rsidRPr="00625435">
        <w:rPr>
          <w:u w:val="single"/>
        </w:rPr>
        <w:t> to </w:t>
      </w:r>
      <w:r w:rsidRPr="00625435">
        <w:rPr>
          <w:b/>
          <w:bCs/>
          <w:u w:val="single"/>
        </w:rPr>
        <w:t>lose</w:t>
      </w:r>
      <w:r w:rsidRPr="00625435">
        <w:rPr>
          <w:u w:val="single"/>
        </w:rPr>
        <w:t> if they could rethink their situation and understand that those people are their potential allies. And I think the same is true with working-class men and women.</w:t>
      </w:r>
      <w:r w:rsidRPr="00625435">
        <w:t> </w:t>
      </w:r>
      <w:proofErr w:type="gramStart"/>
      <w:r w:rsidRPr="00625435">
        <w:t>However</w:t>
      </w:r>
      <w:proofErr w:type="gramEnd"/>
      <w:r w:rsidRPr="00625435">
        <w:t xml:space="preserve"> ever patriarchal and oppressive </w:t>
      </w:r>
      <w:proofErr w:type="gramStart"/>
      <w:r w:rsidRPr="00625435">
        <w:t>the patterns</w:t>
      </w:r>
      <w:proofErr w:type="gramEnd"/>
      <w:r w:rsidRPr="00625435">
        <w:t xml:space="preserve">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625435">
        <w:rPr>
          <w:u w:val="single"/>
        </w:rPr>
        <w:t>Nevertheless, </w:t>
      </w:r>
      <w:r w:rsidRPr="00625435">
        <w:rPr>
          <w:b/>
          <w:bCs/>
          <w:u w:val="single"/>
        </w:rPr>
        <w:t>if we cannot</w:t>
      </w:r>
      <w:r w:rsidRPr="00625435">
        <w:rPr>
          <w:u w:val="single"/>
        </w:rPr>
        <w:t> find a way of </w:t>
      </w:r>
      <w:r w:rsidRPr="00625435">
        <w:rPr>
          <w:b/>
          <w:bCs/>
          <w:u w:val="single"/>
        </w:rPr>
        <w:t>understand</w:t>
      </w:r>
      <w:r w:rsidRPr="00625435">
        <w:rPr>
          <w:u w:val="single"/>
        </w:rPr>
        <w:t xml:space="preserve">ing how </w:t>
      </w:r>
      <w:proofErr w:type="gramStart"/>
      <w:r w:rsidRPr="00625435">
        <w:rPr>
          <w:u w:val="single"/>
        </w:rPr>
        <w:t>the overwhelming majority of</w:t>
      </w:r>
      <w:proofErr w:type="gramEnd"/>
      <w:r w:rsidRPr="00625435">
        <w:rPr>
          <w:u w:val="single"/>
        </w:rPr>
        <w:t> </w:t>
      </w:r>
      <w:r w:rsidRPr="00625435">
        <w:rPr>
          <w:b/>
          <w:bCs/>
          <w:u w:val="single"/>
        </w:rPr>
        <w:t>people,</w:t>
      </w:r>
      <w:r w:rsidRPr="00625435">
        <w:rPr>
          <w:u w:val="single"/>
        </w:rPr>
        <w:t> </w:t>
      </w:r>
      <w:r w:rsidRPr="00625435">
        <w:t>including those</w:t>
      </w:r>
      <w:r w:rsidRPr="00625435">
        <w:rPr>
          <w:u w:val="single"/>
        </w:rPr>
        <w:t> </w:t>
      </w:r>
      <w:r w:rsidRPr="00625435">
        <w:rPr>
          <w:b/>
          <w:bCs/>
          <w:u w:val="single"/>
        </w:rPr>
        <w:t>who do bad things, are also victims</w:t>
      </w:r>
      <w:r w:rsidRPr="00625435">
        <w:rPr>
          <w:u w:val="single"/>
        </w:rPr>
        <w:t> of the system </w:t>
      </w:r>
      <w:r w:rsidRPr="00625435">
        <w:rPr>
          <w:b/>
          <w:bCs/>
          <w:u w:val="single"/>
        </w:rPr>
        <w:t>with something to gain</w:t>
      </w:r>
      <w:r w:rsidRPr="00625435">
        <w:rPr>
          <w:u w:val="single"/>
        </w:rPr>
        <w:t> from its transformation, we will not be able to change the world.</w:t>
      </w:r>
    </w:p>
    <w:p w14:paraId="3BB65BCB" w14:textId="77777777" w:rsidR="00625435" w:rsidRPr="00625435" w:rsidRDefault="00625435" w:rsidP="00625435">
      <w:r w:rsidRPr="00625435">
        <w:t xml:space="preserve">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w:t>
      </w:r>
      <w:proofErr w:type="gramStart"/>
      <w:r w:rsidRPr="00625435">
        <w:t>made, but</w:t>
      </w:r>
      <w:proofErr w:type="gramEnd"/>
      <w:r w:rsidRPr="00625435">
        <w:t xml:space="preserve">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5DEC4E37" w14:textId="77777777" w:rsidR="00625435" w:rsidRPr="00625435" w:rsidRDefault="00625435" w:rsidP="00625435">
      <w:r w:rsidRPr="00625435">
        <w:t>Nancy Fraser: We agree about that. But the question is, how do you respond politically to that?</w:t>
      </w:r>
    </w:p>
    <w:p w14:paraId="4D817B28" w14:textId="77777777" w:rsidR="00625435" w:rsidRPr="00625435" w:rsidRDefault="00625435" w:rsidP="00625435">
      <w:r w:rsidRPr="00625435">
        <w:t xml:space="preserve">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w:t>
      </w:r>
      <w:proofErr w:type="gramStart"/>
      <w:r w:rsidRPr="00625435">
        <w:t>is not able to</w:t>
      </w:r>
      <w:proofErr w:type="gramEnd"/>
      <w:r w:rsidRPr="00625435">
        <w:t xml:space="preserve">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w:t>
      </w:r>
      <w:proofErr w:type="gramStart"/>
      <w:r w:rsidRPr="00625435">
        <w:t>in order to</w:t>
      </w:r>
      <w:proofErr w:type="gramEnd"/>
      <w:r w:rsidRPr="00625435">
        <w:t xml:space="preserve">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7B5E8BF0" w14:textId="77777777" w:rsidR="00625435" w:rsidRPr="00625435" w:rsidRDefault="00625435" w:rsidP="00625435">
      <w:r w:rsidRPr="00625435">
        <w:t>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proofErr w:type="gramStart"/>
      <w:r w:rsidRPr="00625435">
        <w:rPr>
          <w:u w:val="single"/>
        </w:rPr>
        <w:t>But that</w:t>
      </w:r>
      <w:proofErr w:type="gramEnd"/>
      <w:r w:rsidRPr="00625435">
        <w:rPr>
          <w:u w:val="single"/>
        </w:rPr>
        <w:t xml:space="preserve"> they have </w:t>
      </w:r>
      <w:proofErr w:type="gramStart"/>
      <w:r w:rsidRPr="00625435">
        <w:rPr>
          <w:u w:val="single"/>
        </w:rPr>
        <w:t>enough of</w:t>
      </w:r>
      <w:proofErr w:type="gramEnd"/>
      <w:r w:rsidRPr="00625435">
        <w:rPr>
          <w:u w:val="single"/>
        </w:rPr>
        <w:t xml:space="preserve"> common interests to align together and challenge the usual political alignments which, you know, keep them divided out. </w:t>
      </w:r>
      <w:r w:rsidRPr="00625435">
        <w:t xml:space="preserve">That’s what I think. That’s my model of how </w:t>
      </w:r>
      <w:proofErr w:type="gramStart"/>
      <w:r w:rsidRPr="00625435">
        <w:t>would we</w:t>
      </w:r>
      <w:proofErr w:type="gramEnd"/>
      <w:r w:rsidRPr="00625435">
        <w:t xml:space="preserve"> form a counter </w:t>
      </w:r>
      <w:proofErr w:type="gramStart"/>
      <w:r w:rsidRPr="00625435">
        <w:t>bloc</w:t>
      </w:r>
      <w:proofErr w:type="gramEnd"/>
      <w:r w:rsidRPr="00625435">
        <w:t>. </w:t>
      </w:r>
      <w:r w:rsidRPr="00625435">
        <w:rPr>
          <w:u w:val="single"/>
        </w:rPr>
        <w:t>And the strategic idea there is that I’m really interested in counter power, not in withdrawal or dealmaking or going off into a corner and building a common subsistence perspective or something like that. To me, </w:t>
      </w:r>
      <w:r w:rsidRPr="00625435">
        <w:rPr>
          <w:b/>
          <w:bCs/>
          <w:u w:val="single"/>
        </w:rPr>
        <w:t>that’s romantic</w:t>
      </w:r>
      <w:r w:rsidRPr="00625435">
        <w:t>. It’s nice if it prefigures, you know</w:t>
      </w:r>
      <w:proofErr w:type="gramStart"/>
      <w:r w:rsidRPr="00625435">
        <w:t>, maybe</w:t>
      </w:r>
      <w:proofErr w:type="gramEnd"/>
      <w:r w:rsidRPr="00625435">
        <w:t xml:space="preserve"> some good, good things that socialist societies might want to incorporate. </w:t>
      </w:r>
      <w:r w:rsidRPr="00625435">
        <w:rPr>
          <w:u w:val="single"/>
        </w:rPr>
        <w:t>But I don’t think there’s any alternative </w:t>
      </w:r>
      <w:r w:rsidRPr="00625435">
        <w:t>to confronting the IMF.</w:t>
      </w:r>
      <w:r w:rsidRPr="00625435">
        <w:rPr>
          <w:u w:val="single"/>
        </w:rPr>
        <w:t> </w:t>
      </w:r>
      <w:r w:rsidRPr="00625435">
        <w:t>You can’t escape these. They’re just too big. Their tentacles are everywhere. And you are very cramped when you try to withdraw.</w:t>
      </w:r>
      <w:r w:rsidRPr="00625435">
        <w:rPr>
          <w:u w:val="single"/>
        </w:rPr>
        <w:t> </w:t>
      </w:r>
      <w:r w:rsidRPr="00625435">
        <w:rPr>
          <w:b/>
          <w:bCs/>
          <w:u w:val="single"/>
        </w:rPr>
        <w:t>They don’t give you much space to</w:t>
      </w:r>
      <w:r w:rsidRPr="00625435">
        <w:rPr>
          <w:u w:val="single"/>
        </w:rPr>
        <w:t> really </w:t>
      </w:r>
      <w:r w:rsidRPr="00625435">
        <w:rPr>
          <w:b/>
          <w:bCs/>
          <w:u w:val="single"/>
        </w:rPr>
        <w:t>transform </w:t>
      </w:r>
      <w:proofErr w:type="gramStart"/>
      <w:r w:rsidRPr="00625435">
        <w:rPr>
          <w:u w:val="single"/>
        </w:rPr>
        <w:t>the</w:t>
      </w:r>
      <w:r w:rsidRPr="00625435">
        <w:rPr>
          <w:b/>
          <w:bCs/>
          <w:u w:val="single"/>
        </w:rPr>
        <w:t> society</w:t>
      </w:r>
      <w:proofErr w:type="gramEnd"/>
      <w:r w:rsidRPr="00625435">
        <w:rPr>
          <w:u w:val="single"/>
        </w:rPr>
        <w:t>. </w:t>
      </w:r>
      <w:r w:rsidRPr="00625435">
        <w:t xml:space="preserve">We </w:t>
      </w:r>
      <w:proofErr w:type="gramStart"/>
      <w:r w:rsidRPr="00625435">
        <w:t>have to</w:t>
      </w:r>
      <w:proofErr w:type="gramEnd"/>
      <w:r w:rsidRPr="00625435">
        <w:t xml:space="preserve"> dismantle the IMF</w:t>
      </w:r>
      <w:r w:rsidRPr="00625435">
        <w:rPr>
          <w:u w:val="single"/>
        </w:rPr>
        <w:t xml:space="preserve">. We </w:t>
      </w:r>
      <w:proofErr w:type="gramStart"/>
      <w:r w:rsidRPr="00625435">
        <w:rPr>
          <w:u w:val="single"/>
        </w:rPr>
        <w:t>have to</w:t>
      </w:r>
      <w:proofErr w:type="gramEnd"/>
      <w:r w:rsidRPr="00625435">
        <w:rPr>
          <w:u w:val="single"/>
        </w:rPr>
        <w:t xml:space="preserve"> dismantle Royal Shell, and ExxonMobil, and Google, and Amazon.</w:t>
      </w:r>
      <w:r w:rsidRPr="00625435">
        <w:t xml:space="preserve"> You know, we have </w:t>
      </w:r>
      <w:proofErr w:type="gramStart"/>
      <w:r w:rsidRPr="00625435">
        <w:t>to</w:t>
      </w:r>
      <w:proofErr w:type="gramEnd"/>
      <w:r w:rsidRPr="00625435">
        <w:t xml:space="preserve"> really. </w:t>
      </w:r>
      <w:proofErr w:type="gramStart"/>
      <w:r w:rsidRPr="00625435">
        <w:rPr>
          <w:u w:val="single"/>
        </w:rPr>
        <w:t>So</w:t>
      </w:r>
      <w:proofErr w:type="gramEnd"/>
      <w:r w:rsidRPr="00625435">
        <w:rPr>
          <w:u w:val="single"/>
        </w:rPr>
        <w:t> the question then is putting to them counter power.</w:t>
      </w:r>
      <w:r w:rsidRPr="00625435">
        <w:t xml:space="preserve"> In theory, </w:t>
      </w:r>
      <w:proofErr w:type="gramStart"/>
      <w:r w:rsidRPr="00625435">
        <w:t>the overwhelming majority of</w:t>
      </w:r>
      <w:proofErr w:type="gramEnd"/>
      <w:r w:rsidRPr="00625435">
        <w:t xml:space="preserve"> </w:t>
      </w:r>
      <w:proofErr w:type="gramStart"/>
      <w:r w:rsidRPr="00625435">
        <w:t>the human race</w:t>
      </w:r>
      <w:proofErr w:type="gramEnd"/>
      <w:r w:rsidRPr="00625435">
        <w:t xml:space="preserve"> should have an interest in being on the other side of that power. They’re not getting much out of it. Even if they get to beat up their wives </w:t>
      </w:r>
      <w:proofErr w:type="gramStart"/>
      <w:r w:rsidRPr="00625435">
        <w:t>every once in a while</w:t>
      </w:r>
      <w:proofErr w:type="gramEnd"/>
      <w:r w:rsidRPr="00625435">
        <w:t xml:space="preserve">, I mean, they </w:t>
      </w:r>
      <w:proofErr w:type="gramStart"/>
      <w:r w:rsidRPr="00625435">
        <w:t>would</w:t>
      </w:r>
      <w:proofErr w:type="gramEnd"/>
      <w:r w:rsidRPr="00625435">
        <w:t xml:space="preserve"> still have a much better lives if we </w:t>
      </w:r>
      <w:proofErr w:type="gramStart"/>
      <w:r w:rsidRPr="00625435">
        <w:t>can</w:t>
      </w:r>
      <w:proofErr w:type="gramEnd"/>
      <w:r w:rsidRPr="00625435">
        <w:t xml:space="preserve"> make this change. </w:t>
      </w:r>
      <w:proofErr w:type="gramStart"/>
      <w:r w:rsidRPr="00625435">
        <w:t>So</w:t>
      </w:r>
      <w:proofErr w:type="gramEnd"/>
      <w:r w:rsidRPr="00625435">
        <w:t xml:space="preserve"> I want to see lots of different kinds of organizations. </w:t>
      </w:r>
      <w:r w:rsidRPr="00625435">
        <w:rPr>
          <w:u w:val="single"/>
        </w:rPr>
        <w:t>I think that political parties are important.</w:t>
      </w:r>
      <w:r w:rsidRPr="00625435">
        <w:t xml:space="preserve"> And even though things went badly in the end, I was very impressed at the outset with Podemos for trying to take a radical direct-action movement and give it </w:t>
      </w:r>
      <w:proofErr w:type="gramStart"/>
      <w:r w:rsidRPr="00625435">
        <w:t>a some</w:t>
      </w:r>
      <w:proofErr w:type="gramEnd"/>
      <w:r w:rsidRPr="00625435">
        <w:t xml:space="preserve"> scope of a more permanent institutionalized force, because the alternative which we had in the United States was in the second Zuccotti Park and the other places were cleared. That was the end. You know, we don’t have an organization. </w:t>
      </w:r>
      <w:proofErr w:type="gramStart"/>
      <w:r w:rsidRPr="00625435">
        <w:t>So</w:t>
      </w:r>
      <w:proofErr w:type="gramEnd"/>
      <w:r w:rsidRPr="00625435">
        <w:t xml:space="preserve"> Davos ended up disappointing in many ways, but still. </w:t>
      </w:r>
      <w:proofErr w:type="gramStart"/>
      <w:r w:rsidRPr="00625435">
        <w:rPr>
          <w:u w:val="single"/>
        </w:rPr>
        <w:t>So</w:t>
      </w:r>
      <w:proofErr w:type="gramEnd"/>
      <w:r w:rsidRPr="00625435">
        <w:rPr>
          <w:u w:val="single"/>
        </w:rPr>
        <w:t xml:space="preserve"> I’m interested in party formation. I’m interested in trade unions. I’m very heartened by the new unionization efforts in the United States, in sectors that have </w:t>
      </w:r>
      <w:proofErr w:type="gramStart"/>
      <w:r w:rsidRPr="00625435">
        <w:rPr>
          <w:u w:val="single"/>
        </w:rPr>
        <w:t>never before</w:t>
      </w:r>
      <w:proofErr w:type="gramEnd"/>
      <w:r w:rsidRPr="00625435">
        <w:rPr>
          <w:u w:val="single"/>
        </w:rPr>
        <w:t xml:space="preserve"> been organized, like distribution, retail, and so on.</w:t>
      </w:r>
      <w:r w:rsidRPr="00625435">
        <w:t> And this is quite exciting. </w:t>
      </w:r>
      <w:r w:rsidRPr="00625435">
        <w:rPr>
          <w:u w:val="single"/>
        </w:rPr>
        <w:t xml:space="preserve">And these efforts are often led by young people, people of color and women. </w:t>
      </w:r>
      <w:proofErr w:type="gramStart"/>
      <w:r w:rsidRPr="00625435">
        <w:rPr>
          <w:u w:val="single"/>
        </w:rPr>
        <w:t>So</w:t>
      </w:r>
      <w:proofErr w:type="gramEnd"/>
      <w:r w:rsidRPr="00625435">
        <w:rPr>
          <w:u w:val="single"/>
        </w:rPr>
        <w:t xml:space="preserve"> it’s a different face of unionism. </w:t>
      </w:r>
      <w:r w:rsidRPr="00625435">
        <w:t>Now, I don’t know what is going on elsewhere. </w:t>
      </w:r>
      <w:r w:rsidRPr="00625435">
        <w:rPr>
          <w:u w:val="single"/>
        </w:rPr>
        <w:t>But look, we have very impressive indigenous movements in many parts of the world. And they are allying with sort of urban, modernist, ecological currents.</w:t>
      </w:r>
      <w:r w:rsidRPr="00625435">
        <w:t> And that’s very interesting kind of alliance. There’s a lot going on. And I want to sort of leave it quite open as to how in what form these various forces cooperate. </w:t>
      </w:r>
      <w:r w:rsidRPr="00625435">
        <w:rPr>
          <w:u w:val="single"/>
        </w:rPr>
        <w:t>Um, I’m certainly not in favor of a Leninist party or anything like that, but there could be a moment where it would be appropriate to form some, uh, hopefully very democratic, grassroots-driven political party.</w:t>
      </w:r>
      <w:r w:rsidRPr="00625435">
        <w:t>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5B73F7F1" w14:textId="77777777" w:rsidR="00625435" w:rsidRPr="00625435" w:rsidRDefault="00625435" w:rsidP="00625435"/>
    <w:p w14:paraId="74CEEE4D" w14:textId="77777777" w:rsidR="003A7B63" w:rsidRPr="00F8187B" w:rsidRDefault="003A7B63" w:rsidP="003A7B63"/>
    <w:p w14:paraId="2F3D69FA" w14:textId="77777777" w:rsidR="003A7B63" w:rsidRPr="00C5009A" w:rsidRDefault="003A7B63" w:rsidP="00D14C38"/>
    <w:sectPr w:rsidR="003A7B63" w:rsidRPr="00C500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E974" w14:textId="77777777" w:rsidR="00FE3F86" w:rsidRDefault="00FE3F86" w:rsidP="00066D2C">
      <w:pPr>
        <w:spacing w:after="0" w:line="240" w:lineRule="auto"/>
      </w:pPr>
      <w:r>
        <w:separator/>
      </w:r>
    </w:p>
  </w:endnote>
  <w:endnote w:type="continuationSeparator" w:id="0">
    <w:p w14:paraId="55FC1561" w14:textId="77777777" w:rsidR="00FE3F86" w:rsidRDefault="00FE3F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2985" w14:textId="77777777" w:rsidR="00FE3F86" w:rsidRDefault="00FE3F86" w:rsidP="00066D2C">
      <w:pPr>
        <w:spacing w:after="0" w:line="240" w:lineRule="auto"/>
      </w:pPr>
      <w:r>
        <w:separator/>
      </w:r>
    </w:p>
  </w:footnote>
  <w:footnote w:type="continuationSeparator" w:id="0">
    <w:p w14:paraId="0D34B488" w14:textId="77777777" w:rsidR="00FE3F86" w:rsidRDefault="00FE3F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F0FA4"/>
    <w:multiLevelType w:val="multilevel"/>
    <w:tmpl w:val="68D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531934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77457746608"/>
    <w:docVar w:name="VerbatimVersion" w:val="6.0.0"/>
    <w:docVar w:name="WordVersion" w:val="16.0"/>
  </w:docVars>
  <w:rsids>
    <w:rsidRoot w:val="006E1444"/>
    <w:rsid w:val="00001C7E"/>
    <w:rsid w:val="0000487C"/>
    <w:rsid w:val="00011FEF"/>
    <w:rsid w:val="00013C8B"/>
    <w:rsid w:val="00023AEF"/>
    <w:rsid w:val="000250CA"/>
    <w:rsid w:val="00032119"/>
    <w:rsid w:val="0004143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A9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23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B63"/>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676B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435"/>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5C4"/>
    <w:rsid w:val="00792AD8"/>
    <w:rsid w:val="00792D84"/>
    <w:rsid w:val="00793C37"/>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9108B"/>
    <w:rsid w:val="00892EE6"/>
    <w:rsid w:val="008931B4"/>
    <w:rsid w:val="008973A2"/>
    <w:rsid w:val="00897CD9"/>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2E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0731B"/>
    <w:rsid w:val="00A1128F"/>
    <w:rsid w:val="00A15F61"/>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30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02E"/>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BCB"/>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97219"/>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C3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65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68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0C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661"/>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3F86"/>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3C37"/>
    <w:rPr>
      <w:rFonts w:ascii="Comic Sans MS" w:hAnsi="Comic Sans MS" w:cs="Calibri"/>
    </w:rPr>
  </w:style>
  <w:style w:type="paragraph" w:styleId="Heading1">
    <w:name w:val="heading 1"/>
    <w:aliases w:val="Pocket"/>
    <w:basedOn w:val="Normal"/>
    <w:next w:val="Normal"/>
    <w:link w:val="Heading1Char"/>
    <w:qFormat/>
    <w:rsid w:val="003A7B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7B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A7B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3A7B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7B6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A7B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B63"/>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3A7B63"/>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3A7B63"/>
    <w:rPr>
      <w:color w:val="auto"/>
      <w:u w:val="none"/>
    </w:rPr>
  </w:style>
  <w:style w:type="character" w:customStyle="1" w:styleId="Heading1Char">
    <w:name w:val="Heading 1 Char"/>
    <w:aliases w:val="Pocket Char"/>
    <w:basedOn w:val="DefaultParagraphFont"/>
    <w:link w:val="Heading1"/>
    <w:rsid w:val="003A7B63"/>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3A7B63"/>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A7B63"/>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3A7B63"/>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A7B6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3A7B63"/>
    <w:rPr>
      <w:b w:val="0"/>
      <w:sz w:val="22"/>
      <w:u w:val="single"/>
    </w:rPr>
  </w:style>
  <w:style w:type="character" w:styleId="Strong">
    <w:name w:val="Strong"/>
    <w:basedOn w:val="DefaultParagraphFont"/>
    <w:uiPriority w:val="22"/>
    <w:semiHidden/>
    <w:qFormat/>
    <w:rsid w:val="003A7B63"/>
    <w:rPr>
      <w:b/>
      <w:bCs/>
    </w:rPr>
  </w:style>
  <w:style w:type="character" w:styleId="BookTitle">
    <w:name w:val="Book Title"/>
    <w:basedOn w:val="DefaultParagraphFont"/>
    <w:uiPriority w:val="33"/>
    <w:semiHidden/>
    <w:qFormat/>
    <w:rsid w:val="003A7B63"/>
    <w:rPr>
      <w:b/>
      <w:bCs/>
      <w:i/>
      <w:iCs/>
      <w:spacing w:val="5"/>
    </w:rPr>
  </w:style>
  <w:style w:type="character" w:customStyle="1" w:styleId="Heading5Char">
    <w:name w:val="Heading 5 Char"/>
    <w:basedOn w:val="DefaultParagraphFont"/>
    <w:link w:val="Heading5"/>
    <w:uiPriority w:val="9"/>
    <w:semiHidden/>
    <w:rsid w:val="003A7B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7B63"/>
  </w:style>
  <w:style w:type="paragraph" w:styleId="Header">
    <w:name w:val="header"/>
    <w:basedOn w:val="Normal"/>
    <w:link w:val="HeaderChar"/>
    <w:uiPriority w:val="99"/>
    <w:semiHidden/>
    <w:rsid w:val="003A7B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7B63"/>
    <w:rPr>
      <w:rFonts w:ascii="Comic Sans MS" w:hAnsi="Comic Sans MS" w:cs="Calibri"/>
    </w:rPr>
  </w:style>
  <w:style w:type="paragraph" w:styleId="Footer">
    <w:name w:val="footer"/>
    <w:basedOn w:val="Normal"/>
    <w:link w:val="FooterChar"/>
    <w:uiPriority w:val="99"/>
    <w:semiHidden/>
    <w:rsid w:val="003A7B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7B63"/>
    <w:rPr>
      <w:rFonts w:ascii="Comic Sans MS" w:hAnsi="Comic Sans MS" w:cs="Calibri"/>
    </w:rPr>
  </w:style>
  <w:style w:type="paragraph" w:styleId="BodyText">
    <w:name w:val="Body Text"/>
    <w:basedOn w:val="Normal"/>
    <w:link w:val="BodyTextChar"/>
    <w:uiPriority w:val="99"/>
    <w:semiHidden/>
    <w:unhideWhenUsed/>
    <w:rsid w:val="003A7B63"/>
    <w:pPr>
      <w:spacing w:after="120"/>
    </w:pPr>
  </w:style>
  <w:style w:type="character" w:customStyle="1" w:styleId="BodyTextChar">
    <w:name w:val="Body Text Char"/>
    <w:basedOn w:val="DefaultParagraphFont"/>
    <w:link w:val="BodyText"/>
    <w:uiPriority w:val="99"/>
    <w:semiHidden/>
    <w:rsid w:val="003A7B63"/>
    <w:rPr>
      <w:rFonts w:ascii="Comic Sans MS" w:hAnsi="Comic Sans MS" w:cs="Calibri"/>
    </w:rPr>
  </w:style>
  <w:style w:type="paragraph" w:styleId="NoSpacing">
    <w:name w:val="No Spacing"/>
    <w:link w:val="NoSpacingChar"/>
    <w:uiPriority w:val="99"/>
    <w:semiHidden/>
    <w:unhideWhenUsed/>
    <w:qFormat/>
    <w:rsid w:val="003A7B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7B6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3A7B63"/>
    <w:rPr>
      <w:color w:val="0563C1" w:themeColor="hyperlink"/>
      <w:u w:val="single"/>
    </w:rPr>
  </w:style>
  <w:style w:type="character" w:styleId="UnresolvedMention">
    <w:name w:val="Unresolved Mention"/>
    <w:basedOn w:val="DefaultParagraphFont"/>
    <w:uiPriority w:val="99"/>
    <w:semiHidden/>
    <w:unhideWhenUsed/>
    <w:rsid w:val="003A7B63"/>
    <w:rPr>
      <w:color w:val="605E5C"/>
      <w:shd w:val="clear" w:color="auto" w:fill="E1DFDD"/>
    </w:rPr>
  </w:style>
  <w:style w:type="paragraph" w:customStyle="1" w:styleId="Emphasis1">
    <w:name w:val="Emphasis1"/>
    <w:basedOn w:val="Normal"/>
    <w:link w:val="Emphasis"/>
    <w:autoRedefine/>
    <w:uiPriority w:val="8"/>
    <w:qFormat/>
    <w:rsid w:val="0062543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autoRedefine/>
    <w:uiPriority w:val="4"/>
    <w:qFormat/>
    <w:rsid w:val="00625435"/>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625435"/>
    <w:rPr>
      <w:rFonts w:ascii="Calibri" w:eastAsiaTheme="majorEastAsia" w:hAnsi="Calibri" w:cstheme="majorBidi"/>
      <w:b/>
      <w:iCs/>
      <w:color w:val="808080" w:themeColor="background1" w:themeShade="8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sreports.congress.gov/product/pdf/R/R47564" TargetMode="External"/><Relationship Id="rId21" Type="http://schemas.openxmlformats.org/officeDocument/2006/relationships/hyperlink" Target="https://doi.org/10.1080/00221546.2005.11772282" TargetMode="External"/><Relationship Id="rId42" Type="http://schemas.openxmlformats.org/officeDocument/2006/relationships/hyperlink" Target="https://www.ohchr.org/en/press-releases/2024/04/un-experts-deeply-concerned-over-scholasticide-gaza" TargetMode="External"/><Relationship Id="rId47" Type="http://schemas.openxmlformats.org/officeDocument/2006/relationships/hyperlink" Target="https://www.universityofcalifornia.edu/press-room/uc-files-unfair-labor-practice-charge-against-uaw-illegal-strike" TargetMode="External"/><Relationship Id="rId63" Type="http://schemas.openxmlformats.org/officeDocument/2006/relationships/hyperlink" Target="https://nam10.safelinks.protection.outlook.com/?url=https%3A%2F%2Furldefense.com%2Fv3%2F__https%3A%2F%2Fwww.wglt.org%2Flocal-news%2F2023-02-16%2Fformer-trustee-kinzys-abrupt-exit-was-about-fit-not-wrongdoing__%3B!!GF3VTAzAMGBM8A!2mKK1uGsa-rxp6YGkkdI2LfIWPkqjhpaS-jCcd-_s8DAJbtAKHHaUqaFV4MVx8RE1Jk_9bDmwnQyALCt4xgVpsMYRJNU%24&amp;data=05%7C01%7Cdcloud%40fullerton.edu%7C98e87091882f4cc45f3408db1815433c%7C82c0b871335f4b5c9ed0a4a23565a79b%7C0%7C0%7C638130251829258220%7CUnknown%7CTWFpbGZsb3d8eyJWIjoiMC4wLjAwMDAiLCJQIjoiV2luMzIiLCJBTiI6Ik1haWwiLCJXVCI6Mn0%3D%7C3000%7C%7C%7C&amp;sdata=MH16OyJUVwQ3%2FX5CrdfNZV6q5CTwAH7dPFmeNJWxeHM%3D&amp;reserved=0" TargetMode="External"/><Relationship Id="rId68" Type="http://schemas.openxmlformats.org/officeDocument/2006/relationships/hyperlink" Target="https://livingwage.mit.edu/counties/17113" TargetMode="External"/><Relationship Id="rId16" Type="http://schemas.openxmlformats.org/officeDocument/2006/relationships/hyperlink" Target="https://thetech.com/2019/10/31/mit-grad-students-poverty" TargetMode="External"/><Relationship Id="rId11" Type="http://schemas.openxmlformats.org/officeDocument/2006/relationships/hyperlink" Target="https://www.epi.org/publication/graduate-student-employee-unions/" TargetMode="External"/><Relationship Id="rId32" Type="http://schemas.openxmlformats.org/officeDocument/2006/relationships/hyperlink" Target="https://news.utexas.edu/2017/09/28/dod-awards-11-billion-to-applied-research-laboratories/" TargetMode="External"/><Relationship Id="rId37" Type="http://schemas.openxmlformats.org/officeDocument/2006/relationships/hyperlink" Target="https://www.dailyprincetonian.com/article/2021/05/human-rights-princeton-israel-palestine-apartheid-divest" TargetMode="External"/><Relationship Id="rId53" Type="http://schemas.openxmlformats.org/officeDocument/2006/relationships/hyperlink" Target="https://youtu.be/VXhIbEjXEag" TargetMode="External"/><Relationship Id="rId58" Type="http://schemas.openxmlformats.org/officeDocument/2006/relationships/hyperlink" Target="https://pantagraph.com/news/local/education/watch-now-illinois-state-university-graduate-student-workers-seek-mediation-in-contract-talks/article_354063fc-ddc6-5d67-8591-cb3678c74bee.html" TargetMode="External"/><Relationship Id="rId74" Type="http://schemas.openxmlformats.org/officeDocument/2006/relationships/hyperlink" Target="https://web.archive.org/web/20250521054215/https:/medium.com/@StrikeToWinUC/on-strategy-voting-no-and-thinking-about-our-next-steps-c3ee0551514f" TargetMode="External"/><Relationship Id="rId79" Type="http://schemas.openxmlformats.org/officeDocument/2006/relationships/hyperlink" Target="https://tempestmag.org/2022/03/class-against-class/" TargetMode="External"/><Relationship Id="rId5" Type="http://schemas.openxmlformats.org/officeDocument/2006/relationships/webSettings" Target="webSettings.xml"/><Relationship Id="rId61" Type="http://schemas.openxmlformats.org/officeDocument/2006/relationships/hyperlink" Target="http://www.videtteonline.com/news/gwu-receives-yes-in-strike-authorization-vote-holding-full-membership-meeting-to-go-over-results/article_da221a00-a457-11eb-899e-5ff6010cb751.html" TargetMode="External"/><Relationship Id="rId82" Type="http://schemas.openxmlformats.org/officeDocument/2006/relationships/theme" Target="theme/theme1.xml"/><Relationship Id="rId19" Type="http://schemas.openxmlformats.org/officeDocument/2006/relationships/hyperlink" Target="https://jacobinmag.com/2022/03/dartmouth-undergraduate-workers-union-election-student-organizing"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doi.org/10.1080/00221546.2005.11772282" TargetMode="External"/><Relationship Id="rId27" Type="http://schemas.openxmlformats.org/officeDocument/2006/relationships/hyperlink" Target="https://www.countercurrents.org/us-turse290404.htm" TargetMode="External"/><Relationship Id="rId30" Type="http://schemas.openxmlformats.org/officeDocument/2006/relationships/hyperlink" Target="https://www.psu.edu/news/research/story/penn-states-arl-earns-navy-research-contract-worth-much-21-billion/" TargetMode="External"/><Relationship Id="rId35" Type="http://schemas.openxmlformats.org/officeDocument/2006/relationships/hyperlink" Target="https://usac.ucla.edu/docs/resolution.2014.A%20Resolution%20to%20Divest%20from%20Companies%20that%20Violate%20Palestinian%20Human%20Rights.pdf" TargetMode="External"/><Relationship Id="rId43" Type="http://schemas.openxmlformats.org/officeDocument/2006/relationships/hyperlink" Target="https://littlesis.org/news/who-rules-columbia-how-power-research-supported-the-1960s-student-movement/" TargetMode="External"/><Relationship Id="rId48" Type="http://schemas.openxmlformats.org/officeDocument/2006/relationships/hyperlink" Target="https://www.uaw4811.org/updates/strike-authorization-vote-announcement" TargetMode="External"/><Relationship Id="rId56" Type="http://schemas.openxmlformats.org/officeDocument/2006/relationships/hyperlink" Target="https://docplayer.net/49667644-The-revolution-is-the-emergency-brake-walter-benjamin-s-political-ecological-currency-michael-lowy.html" TargetMode="External"/><Relationship Id="rId64" Type="http://schemas.openxmlformats.org/officeDocument/2006/relationships/hyperlink" Target="https://nam10.safelinks.protection.outlook.com/?url=https%3A%2F%2Furldefense.com%2Fv3%2F__https%3A%2F%2Fwww.instagram.com%2Fp%2FCo8Jsxtja-t%2F__%3B!!GF3VTAzAMGBM8A!2mKK1uGsa-rxp6YGkkdI2LfIWPkqjhpaS-jCcd-_s8DAJbtAKHHaUqaFV4MVx8RE1Jk_9bDmwnQyALCt4xgVpiWDrk9V%24&amp;data=05%7C01%7Cdcloud%40fullerton.edu%7C98e87091882f4cc45f3408db1815433c%7C82c0b871335f4b5c9ed0a4a23565a79b%7C0%7C0%7C638130251829258220%7CUnknown%7CTWFpbGZsb3d8eyJWIjoiMC4wLjAwMDAiLCJQIjoiV2luMzIiLCJBTiI6Ik1haWwiLCJXVCI6Mn0%3D%7C3000%7C%7C%7C&amp;sdata=ge7miZThFhV%2Bd3CCdBA8Wc2jSuOQ6ejZ14yuaW0TvMY%3D&amp;reserved=0" TargetMode="External"/><Relationship Id="rId69" Type="http://schemas.openxmlformats.org/officeDocument/2006/relationships/hyperlink" Target="https://www.frontiersin.org/articles/10.3389/fnins.2021.593562/full" TargetMode="External"/><Relationship Id="rId77" Type="http://schemas.openxmlformats.org/officeDocument/2006/relationships/hyperlink" Target="https://www.marxists.org/archive/marx/works/1843/critique-hpr/intro.htm"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hyperlink" Target="https://www.versobooks.com/books/2858-all-american-nativism" TargetMode="External"/><Relationship Id="rId72" Type="http://schemas.openxmlformats.org/officeDocument/2006/relationships/hyperlink" Target="https://web.archive.org/web/20250521054215/https:/www.google.com/books/edition/Abolition_Geography/GI3YzQEACAAJ?hl=en&amp;gbpv=1&amp;bsq=%22available%20options%22" TargetMode="External"/><Relationship Id="rId80" Type="http://schemas.openxmlformats.org/officeDocument/2006/relationships/hyperlink" Target="https://journals.sagepub.com/doi/full/10.1177/03098168241234119"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thebaltimorebanner.com/education/higher-education/israel-palestine-pentagon-johns-hopkins-missiles-2WRNLVTAJNDN5AHKZIGUOMVNKA/" TargetMode="External"/><Relationship Id="rId33" Type="http://schemas.openxmlformats.org/officeDocument/2006/relationships/hyperlink" Target="https://www.army.mil/article/199651/amrdec_georgia_tech_partner_in_2_35_billion_research_contract" TargetMode="External"/><Relationship Id="rId38" Type="http://schemas.openxmlformats.org/officeDocument/2006/relationships/hyperlink" Target="https://www.columbiaspectator.com/eye/2010/12/09/was-manhattanville-blighted/" TargetMode="External"/><Relationship Id="rId46" Type="http://schemas.openxmlformats.org/officeDocument/2006/relationships/hyperlink" Target="https://www.thenation.com/article/activism/palestine-solidarity-worker-strikes/" TargetMode="External"/><Relationship Id="rId59" Type="http://schemas.openxmlformats.org/officeDocument/2006/relationships/hyperlink" Target="https://www.wjbc.com/2021/03/26/graduate-workers-union-claims-isu-is-trying-to-take-away-their-first-amendment-rights/" TargetMode="External"/><Relationship Id="rId67" Type="http://schemas.openxmlformats.org/officeDocument/2006/relationships/hyperlink" Target="https://www.insidehighered.com/news/2022/02/18/college-endowments-boomed-fiscal-year-2021-study-shows"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www.hrw.org/news/2023/12/18/israel-starvation-used-weapon-war-gaza" TargetMode="External"/><Relationship Id="rId54" Type="http://schemas.openxmlformats.org/officeDocument/2006/relationships/hyperlink" Target="https://www.wglt.org/news/2020-08-30/back-the-blue-counter-protesters-theyre-going-to-see-us" TargetMode="External"/><Relationship Id="rId62" Type="http://schemas.openxmlformats.org/officeDocument/2006/relationships/hyperlink" Target="https://www.youtube.com/watch?v=BxaDxQzd_X4" TargetMode="External"/><Relationship Id="rId70" Type="http://schemas.openxmlformats.org/officeDocument/2006/relationships/hyperlink" Target="https://www.wglt.org/news/2021-03-24/isu-academic-senate-rejects-engineering-college" TargetMode="External"/><Relationship Id="rId75" Type="http://schemas.openxmlformats.org/officeDocument/2006/relationships/hyperlink" Target="https://news.sky.com/story/thousands-of-university-staff-to-strike-for-18-days-between-february-and-march-1278528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jstor.org/stable/pdf/24583213.pdf" TargetMode="External"/><Relationship Id="rId28" Type="http://schemas.openxmlformats.org/officeDocument/2006/relationships/hyperlink" Target="https://www.aau.edu/americas-leading-research-universities-numbers" TargetMode="External"/><Relationship Id="rId36" Type="http://schemas.openxmlformats.org/officeDocument/2006/relationships/hyperlink" Target="http://www.divestharvard.com/" TargetMode="External"/><Relationship Id="rId49" Type="http://schemas.openxmlformats.org/officeDocument/2006/relationships/hyperlink" Target="https://kugtac.wordpress.com/2023/10/18/palestine-solidarity-letter/" TargetMode="External"/><Relationship Id="rId57" Type="http://schemas.openxmlformats.org/officeDocument/2006/relationships/hyperlink" Target="https://www.akpress.org/the-undercommons.html" TargetMode="External"/><Relationship Id="rId10" Type="http://schemas.openxmlformats.org/officeDocument/2006/relationships/hyperlink" Target="https://www.insidehighered.com/news/2018/10/26/graduate-student-assistants-campuses-across-us-are-pushing-15-hour-what-they-call" TargetMode="External"/><Relationship Id="rId31" Type="http://schemas.openxmlformats.org/officeDocument/2006/relationships/hyperlink" Target="https://insights.sei.cmu.edu/news/software-engineering-institute-contract-extended-by-department-of-defense-for-27-billion/" TargetMode="External"/><Relationship Id="rId44" Type="http://schemas.openxmlformats.org/officeDocument/2006/relationships/hyperlink" Target="https://www.thenation.com/article/archive/university-war-machine-gaza-protest/" TargetMode="External"/><Relationship Id="rId52" Type="http://schemas.openxmlformats.org/officeDocument/2006/relationships/hyperlink" Target="https://jacobin.com/2023/08/us-university-neoliberalism-exploitation-financialization-debt-jobs" TargetMode="External"/><Relationship Id="rId60" Type="http://schemas.openxmlformats.org/officeDocument/2006/relationships/hyperlink" Target="https://pantagraph.com/watch-now-illinois-state-university-president-shocked-that-union-moves-to-strike-readiness/article_1b5de801-eaf2-5bd4-8c24-16e90b4b0513.html" TargetMode="External"/><Relationship Id="rId65" Type="http://schemas.openxmlformats.org/officeDocument/2006/relationships/hyperlink" Target="https://tempestmag.org/2023/03/revolutionary-graduate-worker-unionism/" TargetMode="External"/><Relationship Id="rId73" Type="http://schemas.openxmlformats.org/officeDocument/2006/relationships/hyperlink" Target="https://web.archive.org/web/20250521054215/https:/inthesetimes.com/article/university-of-california-strike-rank-and-file" TargetMode="External"/><Relationship Id="rId78" Type="http://schemas.openxmlformats.org/officeDocument/2006/relationships/hyperlink" Target="https://upload.wikimedia.org/wikipedia/commons/thumb/e/e8/Union_Membership_in_the_United_States%2C_1960-2020.svg/800px-Union_Membership_in_the_United_States%2C_1960-2020.svg.png"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39" Type="http://schemas.openxmlformats.org/officeDocument/2006/relationships/hyperlink" Target="https://www.insidehighered.com/views/2017/06/19/why-n-bruce-duthus-withdrawal-dean-faculty-dartmouth-defeat-all-sides-essay" TargetMode="External"/><Relationship Id="rId34" Type="http://schemas.openxmlformats.org/officeDocument/2006/relationships/hyperlink" Target="https://www.nytimes.com/1986/02/12/us/dartmouth-suspends-12-for-attack-on-shanties.html" TargetMode="External"/><Relationship Id="rId50" Type="http://schemas.openxmlformats.org/officeDocument/2006/relationships/hyperlink" Target="https://www.cornellsun.com/article/2024/10/cornell-graduate-students-united-demands-university-bargain-with-union-over-pro-palestine-international-students-suspension" TargetMode="External"/><Relationship Id="rId55" Type="http://schemas.openxmlformats.org/officeDocument/2006/relationships/hyperlink" Target="https://platypus1917.org/wp-content/uploads/2011/12/benjamin_paralipomena.pdf" TargetMode="External"/><Relationship Id="rId76" Type="http://schemas.openxmlformats.org/officeDocument/2006/relationships/hyperlink" Target="https://www.facebook.com/watch/live/?ref=watch_permalink&amp;v=615123319385564" TargetMode="External"/><Relationship Id="rId7" Type="http://schemas.openxmlformats.org/officeDocument/2006/relationships/endnotes" Target="endnotes.xml"/><Relationship Id="rId71" Type="http://schemas.openxmlformats.org/officeDocument/2006/relationships/hyperlink" Target="https://budget.illinoisstate.edu/downloads/FY2022Budget%20Overview_website.pdf" TargetMode="External"/><Relationship Id="rId2" Type="http://schemas.openxmlformats.org/officeDocument/2006/relationships/numbering" Target="numbering.xml"/><Relationship Id="rId29" Type="http://schemas.openxmlformats.org/officeDocument/2006/relationships/hyperlink" Target="https://insights.sei.cmu.edu/news/software-engineering-institute-contract-extended-by-department-of-defense-for-27-billion/" TargetMode="External"/><Relationship Id="rId24" Type="http://schemas.openxmlformats.org/officeDocument/2006/relationships/hyperlink" Target="https://www.thenation.com/article/archive/university-war-machine-gaza-protest/" TargetMode="External"/><Relationship Id="rId40" Type="http://schemas.openxmlformats.org/officeDocument/2006/relationships/hyperlink" Target="https://jacobin.com/2024/09/power-research-universities-palestine-1968" TargetMode="External"/><Relationship Id="rId45" Type="http://schemas.openxmlformats.org/officeDocument/2006/relationships/hyperlink" Target="https://progressive.international/wire/2023-10-16-an-urgent-call-from-palestinian-trade-unions-end-all-complicity-stop-arming-israel/en" TargetMode="External"/><Relationship Id="rId66" Type="http://schemas.openxmlformats.org/officeDocument/2006/relationships/hyperlink" Target="https://www.insidehighered.com/news/2022/02/18/college-endowments-boomed-fiscal-year-2021-study-sho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22175</Words>
  <Characters>126401</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2025-10-31T22:29:00Z</dcterms:created>
  <dcterms:modified xsi:type="dcterms:W3CDTF">2025-10-31T22:29:00Z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c7fb54c1-d179-4dce-8fcc-f1dd3a084cf8</vt:lpwstr>
  </property>
</Properties>
</file>