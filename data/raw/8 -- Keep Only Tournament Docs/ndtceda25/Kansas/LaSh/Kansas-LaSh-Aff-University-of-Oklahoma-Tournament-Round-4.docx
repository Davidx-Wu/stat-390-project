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2C0E1" w14:textId="77777777" w:rsidR="006E1444" w:rsidRDefault="006E1444" w:rsidP="006E1444">
      <w:pPr>
        <w:pStyle w:val="Heading1"/>
      </w:pPr>
      <w:r>
        <w:t>1AC---Students Unite</w:t>
      </w:r>
    </w:p>
    <w:p w14:paraId="745E6761" w14:textId="77777777" w:rsidR="006E1444" w:rsidRPr="005600F5" w:rsidRDefault="006E1444" w:rsidP="006E1444">
      <w:pPr>
        <w:pStyle w:val="Heading2"/>
      </w:pPr>
      <w:r>
        <w:t>Advantage 1 is Inequality</w:t>
      </w:r>
    </w:p>
    <w:p w14:paraId="64B0E6CD" w14:textId="77777777" w:rsidR="006E1444" w:rsidRPr="005600F5" w:rsidRDefault="006E1444" w:rsidP="006E1444">
      <w:pPr>
        <w:pStyle w:val="Heading4"/>
      </w:pPr>
      <w:r>
        <w:t xml:space="preserve">Graduate and undergraduate employee union participation was on the rise, but they </w:t>
      </w:r>
      <w:r w:rsidRPr="005600F5">
        <w:t xml:space="preserve">are </w:t>
      </w:r>
      <w:r>
        <w:t xml:space="preserve">now </w:t>
      </w:r>
      <w:r w:rsidRPr="005600F5">
        <w:t xml:space="preserve">pulling recognition petitions to avoid overturning </w:t>
      </w:r>
      <w:r>
        <w:t>NLRB</w:t>
      </w:r>
      <w:r w:rsidRPr="005600F5">
        <w:t xml:space="preserve"> precedent classifying student workers as employees</w:t>
      </w:r>
      <w:r>
        <w:t>.</w:t>
      </w:r>
    </w:p>
    <w:p w14:paraId="71933C55" w14:textId="77777777" w:rsidR="006E1444" w:rsidRDefault="006E1444" w:rsidP="006E1444">
      <w:proofErr w:type="spellStart"/>
      <w:r w:rsidRPr="004C2CDB">
        <w:rPr>
          <w:rStyle w:val="Style13ptBold"/>
        </w:rPr>
        <w:t>Tobier</w:t>
      </w:r>
      <w:proofErr w:type="spellEnd"/>
      <w:r w:rsidRPr="004C2CDB">
        <w:rPr>
          <w:rStyle w:val="Style13ptBold"/>
        </w:rPr>
        <w:t xml:space="preserve"> 25</w:t>
      </w:r>
      <w:r>
        <w:rPr>
          <w:rStyle w:val="Style13ptBold"/>
        </w:rPr>
        <w:t>,</w:t>
      </w:r>
      <w:r>
        <w:t xml:space="preserve"> </w:t>
      </w:r>
      <w:r w:rsidRPr="004C2CDB">
        <w:t>former Puffin student writing fellow covering labor for The Nation</w:t>
      </w:r>
      <w:r>
        <w:t>. (Lucy, 8/6/ 2025, “</w:t>
      </w:r>
      <w:r w:rsidRPr="004C2CDB">
        <w:t>Under Trump, Student Labor Organizers Face New Challenges</w:t>
      </w:r>
      <w:r>
        <w:t xml:space="preserve">”, The Nation, </w:t>
      </w:r>
      <w:hyperlink r:id="rId8" w:history="1">
        <w:r>
          <w:rPr>
            <w:rStyle w:val="Hyperlink"/>
          </w:rPr>
          <w:t>https://www.thenation.com/article/activism/student-workers-union-nlrb-precedent-trump/</w:t>
        </w:r>
      </w:hyperlink>
      <w:r>
        <w:t xml:space="preserve"> SS:/)</w:t>
      </w:r>
    </w:p>
    <w:p w14:paraId="387E7E5E" w14:textId="77777777" w:rsidR="006E1444" w:rsidRDefault="006E1444" w:rsidP="006E1444">
      <w:r w:rsidRPr="00B21ABF">
        <w:t xml:space="preserve">When Michael Ziegler started his PhD at Brown University in 2019, his union shop consisted entirely of graduate students. But in the past few years, three undergraduate bargaining units </w:t>
      </w:r>
      <w:proofErr w:type="spellStart"/>
      <w:r w:rsidRPr="00B21ABF">
        <w:t>totalling</w:t>
      </w:r>
      <w:proofErr w:type="spellEnd"/>
      <w:r w:rsidRPr="00B21ABF">
        <w:t xml:space="preserve"> about 500 students were formed at Brown, drastically expanding the size and reach of the union. </w:t>
      </w:r>
      <w:r w:rsidRPr="00972146">
        <w:rPr>
          <w:u w:val="single"/>
        </w:rPr>
        <w:t xml:space="preserve">Nationally, from 2020 to 2025, </w:t>
      </w:r>
      <w:r w:rsidRPr="00C97219">
        <w:rPr>
          <w:highlight w:val="cyan"/>
          <w:u w:val="single"/>
        </w:rPr>
        <w:t>undergraduate unions went from two to more than two dozen</w:t>
      </w:r>
      <w:r w:rsidRPr="00B21ABF">
        <w:t xml:space="preserve">, with many more in the works. </w:t>
      </w:r>
      <w:r w:rsidRPr="00C97219">
        <w:rPr>
          <w:highlight w:val="cyan"/>
          <w:u w:val="single"/>
        </w:rPr>
        <w:t xml:space="preserve">Anticipating </w:t>
      </w:r>
      <w:r w:rsidRPr="0084265F">
        <w:rPr>
          <w:u w:val="single"/>
        </w:rPr>
        <w:t xml:space="preserve">a </w:t>
      </w:r>
      <w:r w:rsidRPr="00C97219">
        <w:rPr>
          <w:highlight w:val="cyan"/>
          <w:u w:val="single"/>
        </w:rPr>
        <w:t>rollback of</w:t>
      </w:r>
      <w:r w:rsidRPr="0084265F">
        <w:rPr>
          <w:u w:val="single"/>
        </w:rPr>
        <w:t xml:space="preserve"> recent </w:t>
      </w:r>
      <w:r w:rsidRPr="00C97219">
        <w:rPr>
          <w:highlight w:val="cyan"/>
          <w:u w:val="single"/>
        </w:rPr>
        <w:t xml:space="preserve">NLRB precedent, </w:t>
      </w:r>
      <w:r w:rsidRPr="006A7762">
        <w:rPr>
          <w:u w:val="single"/>
        </w:rPr>
        <w:t xml:space="preserve">some </w:t>
      </w:r>
      <w:r w:rsidRPr="00C97219">
        <w:rPr>
          <w:highlight w:val="cyan"/>
          <w:u w:val="single"/>
        </w:rPr>
        <w:t>unions have withdrawn petitions for recognition,</w:t>
      </w:r>
      <w:r w:rsidRPr="00972146">
        <w:rPr>
          <w:u w:val="single"/>
        </w:rPr>
        <w:t xml:space="preserve"> looking for other paths to continue their work</w:t>
      </w:r>
      <w:r w:rsidRPr="00B21ABF">
        <w:t xml:space="preserve">. But whether this momentum can continue under Donald Trump’s National Labor Relations Board is unclear, as </w:t>
      </w:r>
      <w:r w:rsidRPr="00C97219">
        <w:rPr>
          <w:highlight w:val="cyan"/>
          <w:u w:val="single"/>
        </w:rPr>
        <w:t>student organizers anticipate</w:t>
      </w:r>
      <w:r w:rsidRPr="00972146">
        <w:rPr>
          <w:u w:val="single"/>
        </w:rPr>
        <w:t xml:space="preserve"> changes in their bargaining rights and </w:t>
      </w:r>
      <w:r w:rsidRPr="006A7762">
        <w:rPr>
          <w:u w:val="single"/>
        </w:rPr>
        <w:t>a</w:t>
      </w:r>
      <w:r w:rsidRPr="00C97219">
        <w:rPr>
          <w:highlight w:val="cyan"/>
          <w:u w:val="single"/>
        </w:rPr>
        <w:t xml:space="preserve"> landscape</w:t>
      </w:r>
      <w:r w:rsidRPr="00956F73">
        <w:rPr>
          <w:u w:val="single"/>
        </w:rPr>
        <w:t xml:space="preserve"> far </w:t>
      </w:r>
      <w:r w:rsidRPr="00C97219">
        <w:rPr>
          <w:highlight w:val="cyan"/>
          <w:u w:val="single"/>
        </w:rPr>
        <w:t>less friendly to collective bargaining</w:t>
      </w:r>
      <w:r w:rsidRPr="00C97219">
        <w:rPr>
          <w:highlight w:val="cyan"/>
        </w:rPr>
        <w:t>.</w:t>
      </w:r>
      <w:r w:rsidRPr="00B21ABF">
        <w:t xml:space="preserve"> </w:t>
      </w:r>
      <w:r w:rsidRPr="00972146">
        <w:rPr>
          <w:u w:val="single"/>
        </w:rPr>
        <w:t xml:space="preserve">Some </w:t>
      </w:r>
      <w:r w:rsidRPr="006A7762">
        <w:rPr>
          <w:u w:val="single"/>
        </w:rPr>
        <w:t>unions anticipate a rollback of</w:t>
      </w:r>
      <w:r w:rsidRPr="00972146">
        <w:rPr>
          <w:u w:val="single"/>
        </w:rPr>
        <w:t xml:space="preserve"> recent </w:t>
      </w:r>
      <w:r w:rsidRPr="006A7762">
        <w:rPr>
          <w:u w:val="single"/>
        </w:rPr>
        <w:t xml:space="preserve">NLRB precedent— </w:t>
      </w:r>
      <w:r w:rsidRPr="00C97219">
        <w:rPr>
          <w:highlight w:val="cyan"/>
          <w:u w:val="single"/>
        </w:rPr>
        <w:t>recognizing undergraduate workers as primarily students rather than employees</w:t>
      </w:r>
      <w:r w:rsidRPr="00972146">
        <w:rPr>
          <w:u w:val="single"/>
        </w:rPr>
        <w:t>.</w:t>
      </w:r>
      <w:r w:rsidRPr="00B21ABF">
        <w:t xml:space="preserve"> These </w:t>
      </w:r>
      <w:r w:rsidRPr="00972146">
        <w:rPr>
          <w:u w:val="single"/>
        </w:rPr>
        <w:t>unions have withdrawn petitions for recognition and are looking to other paths to continue their work, including statewide labor law changes and other forms of collective power</w:t>
      </w:r>
      <w:r w:rsidRPr="00B21ABF">
        <w:t xml:space="preserve">. </w:t>
      </w:r>
      <w:r w:rsidRPr="006A7762">
        <w:rPr>
          <w:u w:val="single"/>
        </w:rPr>
        <w:t xml:space="preserve">The </w:t>
      </w:r>
      <w:r w:rsidRPr="0084265F">
        <w:rPr>
          <w:u w:val="single"/>
        </w:rPr>
        <w:t>employee status of student workers—such as graduate teaching assistants, undergraduate resident assistants, and other campus workers—will be determined by the NLRB</w:t>
      </w:r>
      <w:r w:rsidRPr="00B21ABF">
        <w:t xml:space="preserve">, the agency that decides how the National Labor Relations Act is applied to protect employees and oversees petitions for union recognition. The NLRB’s position has fluctuated under different administrations. Those arguing against recognition say that student workers are primarily students, not workers, while organizers argue that their work is crucial for the functioning of their institution’s facilities, residence halls, and classrooms. </w:t>
      </w:r>
      <w:r w:rsidRPr="00C97219">
        <w:rPr>
          <w:highlight w:val="cyan"/>
          <w:u w:val="single"/>
        </w:rPr>
        <w:t>In 2016,</w:t>
      </w:r>
      <w:r w:rsidRPr="00972146">
        <w:rPr>
          <w:u w:val="single"/>
        </w:rPr>
        <w:t xml:space="preserve"> under a ruling prompted by Columbia University, </w:t>
      </w:r>
      <w:r w:rsidRPr="00C97219">
        <w:rPr>
          <w:highlight w:val="cyan"/>
          <w:u w:val="single"/>
        </w:rPr>
        <w:t>the NLRB granted students the right to be recognized as employees and unions.</w:t>
      </w:r>
      <w:r w:rsidRPr="00B21ABF">
        <w:t xml:space="preserve"> But during Trump’s first term, this status was almost</w:t>
      </w:r>
      <w:r>
        <w:t xml:space="preserve"> overruled</w:t>
      </w:r>
      <w:r w:rsidRPr="00B21ABF">
        <w:t xml:space="preserve"> under a proposal which claimed to “bring stability to an area of federal labor law in which </w:t>
      </w:r>
      <w:r w:rsidRPr="00C97219">
        <w:rPr>
          <w:highlight w:val="cyan"/>
          <w:u w:val="single"/>
        </w:rPr>
        <w:t>the Board, through adjudication</w:t>
      </w:r>
      <w:r w:rsidRPr="0084265F">
        <w:rPr>
          <w:u w:val="single"/>
        </w:rPr>
        <w:t xml:space="preserve">, has </w:t>
      </w:r>
      <w:r w:rsidRPr="00C97219">
        <w:rPr>
          <w:highlight w:val="cyan"/>
          <w:u w:val="single"/>
        </w:rPr>
        <w:t>reversed its approach three times since 2000</w:t>
      </w:r>
      <w:r w:rsidRPr="00B21ABF">
        <w:t xml:space="preserve">.” Under Biden, the proposal was withdrawn, paving the way for more than a dozen new undergraduate student </w:t>
      </w:r>
      <w:r w:rsidRPr="00C97219">
        <w:rPr>
          <w:highlight w:val="cyan"/>
          <w:u w:val="single"/>
        </w:rPr>
        <w:t>unions</w:t>
      </w:r>
      <w:r w:rsidRPr="0084265F">
        <w:rPr>
          <w:u w:val="single"/>
        </w:rPr>
        <w:t xml:space="preserve"> in the following years, </w:t>
      </w:r>
      <w:r w:rsidRPr="00C97219">
        <w:rPr>
          <w:highlight w:val="cyan"/>
          <w:u w:val="single"/>
        </w:rPr>
        <w:t>result</w:t>
      </w:r>
      <w:r w:rsidRPr="0084265F">
        <w:rPr>
          <w:u w:val="single"/>
        </w:rPr>
        <w:t xml:space="preserve">ing </w:t>
      </w:r>
      <w:r w:rsidRPr="00C97219">
        <w:rPr>
          <w:highlight w:val="cyan"/>
          <w:u w:val="single"/>
        </w:rPr>
        <w:t>in pay raises,</w:t>
      </w:r>
      <w:r w:rsidRPr="0084265F">
        <w:rPr>
          <w:u w:val="single"/>
        </w:rPr>
        <w:t xml:space="preserve"> representation at labor meetings, </w:t>
      </w:r>
      <w:r w:rsidRPr="00C97219">
        <w:rPr>
          <w:highlight w:val="cyan"/>
          <w:u w:val="single"/>
        </w:rPr>
        <w:t>and protection of international students</w:t>
      </w:r>
      <w:r w:rsidRPr="0084265F">
        <w:rPr>
          <w:u w:val="single"/>
        </w:rPr>
        <w:t>.</w:t>
      </w:r>
      <w:r w:rsidRPr="00B21ABF">
        <w:t xml:space="preserve"> At Swarthmore College, for example, the first contract for resident assistants included a 21 percent pay raise. Since the decision, unions have spread like “wildfire” thanks to the younger generation’s accessibility on social media and the constant demands of an RA role, according to Nick Galipeau, secretary-treasurer of Office and Professional Employees International Union Local 153, which has organized many of them. “The social network among students across campuses is incredible,” Galipeau said. “</w:t>
      </w:r>
      <w:r w:rsidRPr="00C97219">
        <w:rPr>
          <w:highlight w:val="cyan"/>
          <w:u w:val="single"/>
        </w:rPr>
        <w:t xml:space="preserve">When we ratify contracts </w:t>
      </w:r>
      <w:r w:rsidRPr="002F2281">
        <w:rPr>
          <w:u w:val="single"/>
        </w:rPr>
        <w:t xml:space="preserve">at one university, </w:t>
      </w:r>
      <w:r w:rsidRPr="00C97219">
        <w:rPr>
          <w:highlight w:val="cyan"/>
          <w:u w:val="single"/>
        </w:rPr>
        <w:t xml:space="preserve">we </w:t>
      </w:r>
      <w:r w:rsidRPr="002F2281">
        <w:rPr>
          <w:u w:val="single"/>
        </w:rPr>
        <w:t xml:space="preserve">almost immediately </w:t>
      </w:r>
      <w:r w:rsidRPr="00C97219">
        <w:rPr>
          <w:highlight w:val="cyan"/>
          <w:u w:val="single"/>
        </w:rPr>
        <w:t>get leads from other</w:t>
      </w:r>
      <w:r w:rsidRPr="002F2281">
        <w:rPr>
          <w:u w:val="single"/>
        </w:rPr>
        <w:t xml:space="preserve"> university </w:t>
      </w:r>
      <w:r w:rsidRPr="00C97219">
        <w:rPr>
          <w:highlight w:val="cyan"/>
          <w:u w:val="single"/>
        </w:rPr>
        <w:t>groups</w:t>
      </w:r>
      <w:r w:rsidRPr="00B21ABF">
        <w:t xml:space="preserve"> and, at this point, we don’t have enough capacity to organize the </w:t>
      </w:r>
      <w:proofErr w:type="gramStart"/>
      <w:r w:rsidRPr="00B21ABF">
        <w:t>amount</w:t>
      </w:r>
      <w:proofErr w:type="gramEnd"/>
      <w:r w:rsidRPr="00B21ABF">
        <w:t xml:space="preserve"> of workers that want to be in the union.” Galipeau said he is involved in six to 10 new organizing movements, including petitions for recognition and election, and is in contact with another six groups—a big increase in interest over the past three months. </w:t>
      </w:r>
      <w:r w:rsidRPr="00C97219">
        <w:rPr>
          <w:highlight w:val="cyan"/>
          <w:u w:val="single"/>
        </w:rPr>
        <w:t>In July</w:t>
      </w:r>
      <w:r w:rsidRPr="00972146">
        <w:rPr>
          <w:u w:val="single"/>
        </w:rPr>
        <w:t xml:space="preserve">, Cornell PhD student Russell Burgett—represented by </w:t>
      </w:r>
      <w:r w:rsidRPr="00C97219">
        <w:rPr>
          <w:highlight w:val="cyan"/>
          <w:u w:val="single"/>
        </w:rPr>
        <w:t xml:space="preserve">the National Right to Work Legal Defense Foundation—filed a charge </w:t>
      </w:r>
      <w:r w:rsidRPr="002F2281">
        <w:rPr>
          <w:u w:val="single"/>
        </w:rPr>
        <w:t>with the NLRB</w:t>
      </w:r>
      <w:r w:rsidRPr="00972146">
        <w:rPr>
          <w:u w:val="single"/>
        </w:rPr>
        <w:t xml:space="preserve"> in opposition to the school’s graduate student union </w:t>
      </w:r>
      <w:r w:rsidRPr="00C97219">
        <w:rPr>
          <w:highlight w:val="cyan"/>
          <w:u w:val="single"/>
        </w:rPr>
        <w:t>that,</w:t>
      </w:r>
      <w:r w:rsidRPr="00972146">
        <w:rPr>
          <w:u w:val="single"/>
        </w:rPr>
        <w:t xml:space="preserve"> if approved</w:t>
      </w:r>
      <w:r w:rsidRPr="00C97219">
        <w:rPr>
          <w:highlight w:val="cyan"/>
          <w:u w:val="single"/>
        </w:rPr>
        <w:t>, could strip</w:t>
      </w:r>
      <w:r w:rsidRPr="00972146">
        <w:rPr>
          <w:u w:val="single"/>
        </w:rPr>
        <w:t xml:space="preserve"> it and similar </w:t>
      </w:r>
      <w:r w:rsidRPr="00C97219">
        <w:rPr>
          <w:highlight w:val="cyan"/>
          <w:u w:val="single"/>
        </w:rPr>
        <w:t>unions of their power</w:t>
      </w:r>
      <w:r w:rsidRPr="00B21ABF">
        <w:t xml:space="preserve">. </w:t>
      </w:r>
      <w:r w:rsidRPr="00C97219">
        <w:rPr>
          <w:highlight w:val="cyan"/>
          <w:u w:val="single"/>
        </w:rPr>
        <w:t>The NLRB currently lacks a quorum</w:t>
      </w:r>
      <w:r w:rsidRPr="00972146">
        <w:rPr>
          <w:u w:val="single"/>
        </w:rPr>
        <w:t>:</w:t>
      </w:r>
      <w:r w:rsidRPr="00B21ABF">
        <w:t xml:space="preserve"> two members on a five-person board and a permanent general counsel. </w:t>
      </w:r>
      <w:r w:rsidRPr="00972146">
        <w:rPr>
          <w:u w:val="single"/>
        </w:rPr>
        <w:t xml:space="preserve">But </w:t>
      </w:r>
      <w:r w:rsidRPr="00C97219">
        <w:rPr>
          <w:highlight w:val="cyan"/>
          <w:u w:val="single"/>
        </w:rPr>
        <w:t>once Trump’s nominees are added</w:t>
      </w:r>
      <w:r w:rsidRPr="00972146">
        <w:rPr>
          <w:u w:val="single"/>
        </w:rPr>
        <w:t xml:space="preserve">, sometime in late 2025, the NLRB is </w:t>
      </w:r>
      <w:r w:rsidRPr="00C97219">
        <w:rPr>
          <w:highlight w:val="cyan"/>
          <w:u w:val="single"/>
        </w:rPr>
        <w:t>expected to make its decision</w:t>
      </w:r>
      <w:r w:rsidRPr="00972146">
        <w:rPr>
          <w:u w:val="single"/>
        </w:rPr>
        <w:t xml:space="preserve"> on student-employees </w:t>
      </w:r>
      <w:r w:rsidRPr="00C97219">
        <w:rPr>
          <w:highlight w:val="cyan"/>
          <w:u w:val="single"/>
        </w:rPr>
        <w:t>before the end of the year</w:t>
      </w:r>
      <w:r w:rsidRPr="00B21ABF">
        <w:t xml:space="preserve">. </w:t>
      </w:r>
      <w:r w:rsidRPr="00C97219">
        <w:rPr>
          <w:highlight w:val="cyan"/>
          <w:u w:val="single"/>
        </w:rPr>
        <w:t>The scenario student organizers most worry about is the NLRA in its entirety being overturned, leaving private union law up to states</w:t>
      </w:r>
      <w:r w:rsidRPr="00B21ABF">
        <w:t xml:space="preserve">, as was the case before the 1930s. </w:t>
      </w:r>
    </w:p>
    <w:p w14:paraId="67C2AECB" w14:textId="77777777" w:rsidR="006E1444" w:rsidRDefault="006E1444" w:rsidP="006E1444"/>
    <w:p w14:paraId="32B88900" w14:textId="77777777" w:rsidR="006E1444" w:rsidRDefault="006E1444" w:rsidP="006E1444">
      <w:pPr>
        <w:pStyle w:val="Heading4"/>
      </w:pPr>
      <w:r>
        <w:t>Graduate Students live in poverty – undergraduates have it even worse, often getting saddled with debt to pursue education.</w:t>
      </w:r>
    </w:p>
    <w:p w14:paraId="6C6C8403" w14:textId="77777777" w:rsidR="006E1444" w:rsidRPr="00714770" w:rsidRDefault="006E1444" w:rsidP="006E1444">
      <w:r>
        <w:rPr>
          <w:rStyle w:val="Style13ptBold"/>
        </w:rPr>
        <w:t>Fang</w:t>
      </w:r>
      <w:r w:rsidRPr="004E5206">
        <w:rPr>
          <w:rStyle w:val="Style13ptBold"/>
        </w:rPr>
        <w:t xml:space="preserve"> </w:t>
      </w:r>
      <w:r>
        <w:rPr>
          <w:rStyle w:val="Style13ptBold"/>
        </w:rPr>
        <w:t>2021</w:t>
      </w:r>
      <w:r w:rsidRPr="004E5206">
        <w:t xml:space="preserve">, </w:t>
      </w:r>
      <w:r>
        <w:t>P</w:t>
      </w:r>
      <w:r w:rsidRPr="00714770">
        <w:t>roud Asian American feminist, scientist and nerd</w:t>
      </w:r>
      <w:r w:rsidRPr="004E5206">
        <w:t>. (</w:t>
      </w:r>
      <w:r>
        <w:t>Jenn</w:t>
      </w:r>
      <w:r w:rsidRPr="004E5206">
        <w:t xml:space="preserve">, </w:t>
      </w:r>
      <w:r>
        <w:t>August 19</w:t>
      </w:r>
      <w:r w:rsidRPr="004E5206">
        <w:t>, “</w:t>
      </w:r>
      <w:r w:rsidRPr="00714770">
        <w:t>Graduate student workers still struggle without benefits and a living wage</w:t>
      </w:r>
      <w:r w:rsidRPr="004E5206">
        <w:t xml:space="preserve">,” </w:t>
      </w:r>
      <w:r>
        <w:t>Prism Reports</w:t>
      </w:r>
      <w:r w:rsidRPr="004E5206">
        <w:t xml:space="preserve">, </w:t>
      </w:r>
      <w:hyperlink r:id="rId9" w:history="1">
        <w:r w:rsidRPr="00316639">
          <w:rPr>
            <w:rStyle w:val="Hyperlink"/>
          </w:rPr>
          <w:t>https://prismreports.org/2021/08/19/graduate-student-workers-still-struggle-without-benefits-and-a-living-wage/</w:t>
        </w:r>
      </w:hyperlink>
      <w:r w:rsidRPr="004E5206">
        <w:t xml:space="preserve">) </w:t>
      </w:r>
      <w:r>
        <w:t>//AF</w:t>
      </w:r>
    </w:p>
    <w:p w14:paraId="1A115E14" w14:textId="77777777" w:rsidR="006E1444" w:rsidRDefault="006E1444" w:rsidP="006E1444">
      <w:pPr>
        <w:rPr>
          <w:rStyle w:val="StyleUnderline"/>
        </w:rPr>
      </w:pPr>
      <w:r w:rsidRPr="004C12E8">
        <w:rPr>
          <w:sz w:val="16"/>
        </w:rPr>
        <w:t xml:space="preserve">In any given year, </w:t>
      </w:r>
      <w:r w:rsidRPr="00D07D4F">
        <w:rPr>
          <w:sz w:val="16"/>
        </w:rPr>
        <w:t>more than 3 million students</w:t>
      </w:r>
      <w:r w:rsidRPr="004C12E8">
        <w:rPr>
          <w:sz w:val="16"/>
        </w:rPr>
        <w:t xml:space="preserve"> in the United States are enrolled in a post-baccalaureate program, of whom </w:t>
      </w:r>
      <w:r w:rsidRPr="00D07D4F">
        <w:rPr>
          <w:sz w:val="16"/>
        </w:rPr>
        <w:t>1.8 million</w:t>
      </w:r>
      <w:r w:rsidRPr="004C12E8">
        <w:rPr>
          <w:sz w:val="16"/>
        </w:rPr>
        <w:t xml:space="preserve"> are pursuing a graduate, master’s, or doctoral program. At many colleges and universities, graduate students aren’t just students, they’re also the workhorses driving cutting-edge research and academic scholarship. They </w:t>
      </w:r>
      <w:r w:rsidRPr="00D07D4F">
        <w:rPr>
          <w:sz w:val="16"/>
        </w:rPr>
        <w:t>create lectures, teach and meet with students</w:t>
      </w:r>
      <w:r w:rsidRPr="004C12E8">
        <w:rPr>
          <w:sz w:val="16"/>
        </w:rPr>
        <w:t>, administer exams, and assign grades; some even create entirely new classes based on their unique fields of scholarship. Twelve percent</w:t>
      </w:r>
      <w:r w:rsidRPr="00D07D4F">
        <w:rPr>
          <w:sz w:val="16"/>
        </w:rPr>
        <w:t xml:space="preserve"> of all graduate students</w:t>
      </w:r>
      <w:r w:rsidRPr="004C12E8">
        <w:rPr>
          <w:sz w:val="16"/>
        </w:rPr>
        <w:t xml:space="preserve">—including more than two-thirds of doctoral students—teach undergraduate classes. In STEM disciplines, graduate students perform the bulk of the work that helps labs secure research grants. However, </w:t>
      </w:r>
      <w:r w:rsidRPr="00C97219">
        <w:rPr>
          <w:rStyle w:val="StyleUnderline"/>
          <w:highlight w:val="cyan"/>
        </w:rPr>
        <w:t>graduate students</w:t>
      </w:r>
      <w:r w:rsidRPr="004C12E8">
        <w:rPr>
          <w:rStyle w:val="StyleUnderline"/>
        </w:rPr>
        <w:t xml:space="preserve"> still </w:t>
      </w:r>
      <w:r w:rsidRPr="00C97219">
        <w:rPr>
          <w:rStyle w:val="StyleUnderline"/>
          <w:highlight w:val="cyan"/>
        </w:rPr>
        <w:t>struggle with living wages, meager</w:t>
      </w:r>
      <w:r w:rsidRPr="004C12E8">
        <w:rPr>
          <w:rStyle w:val="StyleUnderline"/>
        </w:rPr>
        <w:t xml:space="preserve"> </w:t>
      </w:r>
      <w:r w:rsidRPr="00C97219">
        <w:rPr>
          <w:rStyle w:val="StyleUnderline"/>
          <w:highlight w:val="cyan"/>
        </w:rPr>
        <w:t>benefits, and</w:t>
      </w:r>
      <w:r w:rsidRPr="004C12E8">
        <w:rPr>
          <w:rStyle w:val="StyleUnderline"/>
        </w:rPr>
        <w:t xml:space="preserve"> hostile or </w:t>
      </w:r>
      <w:r w:rsidRPr="00C97219">
        <w:rPr>
          <w:rStyle w:val="StyleUnderline"/>
          <w:highlight w:val="cyan"/>
        </w:rPr>
        <w:t>exploitative treatment</w:t>
      </w:r>
      <w:r w:rsidRPr="004C12E8">
        <w:rPr>
          <w:rStyle w:val="StyleUnderline"/>
        </w:rPr>
        <w:t xml:space="preserve"> that </w:t>
      </w:r>
      <w:r w:rsidRPr="00C97219">
        <w:rPr>
          <w:rStyle w:val="StyleUnderline"/>
          <w:highlight w:val="cyan"/>
        </w:rPr>
        <w:t>threaten their ability to access housing, food, and other basic necessities</w:t>
      </w:r>
      <w:r w:rsidRPr="004C12E8">
        <w:rPr>
          <w:rStyle w:val="StyleUnderline"/>
        </w:rPr>
        <w:t>, and some may even be forced to endure to maintain their student and work status.</w:t>
      </w:r>
      <w:r w:rsidRPr="004C12E8">
        <w:rPr>
          <w:sz w:val="16"/>
        </w:rPr>
        <w:t xml:space="preserve"> Now, as the pandemic and increasingly environmental disasters have ratcheted up the pressures of university life, an increasing number of </w:t>
      </w:r>
      <w:r w:rsidRPr="004C12E8">
        <w:rPr>
          <w:rStyle w:val="StyleUnderline"/>
        </w:rPr>
        <w:t>graduate students are turning to unions to improve their working conditions.</w:t>
      </w:r>
      <w:r>
        <w:rPr>
          <w:rStyle w:val="StyleUnderline"/>
        </w:rPr>
        <w:t xml:space="preserve"> </w:t>
      </w:r>
      <w:r w:rsidRPr="004C12E8">
        <w:rPr>
          <w:sz w:val="16"/>
        </w:rPr>
        <w:t xml:space="preserve">Nationwide, </w:t>
      </w:r>
      <w:r w:rsidRPr="00C97219">
        <w:rPr>
          <w:rStyle w:val="StyleUnderline"/>
          <w:highlight w:val="cyan"/>
        </w:rPr>
        <w:t>many</w:t>
      </w:r>
      <w:r w:rsidRPr="004C12E8">
        <w:rPr>
          <w:rStyle w:val="StyleUnderline"/>
        </w:rPr>
        <w:t xml:space="preserve"> </w:t>
      </w:r>
      <w:r w:rsidRPr="00D07D4F">
        <w:rPr>
          <w:rStyle w:val="StyleUnderline"/>
        </w:rPr>
        <w:t xml:space="preserve">graduate students </w:t>
      </w:r>
      <w:r w:rsidRPr="00C97219">
        <w:rPr>
          <w:rStyle w:val="StyleUnderline"/>
          <w:highlight w:val="cyan"/>
        </w:rPr>
        <w:t xml:space="preserve">are </w:t>
      </w:r>
      <w:hyperlink r:id="rId10" w:history="1">
        <w:r w:rsidRPr="00C97219">
          <w:rPr>
            <w:rStyle w:val="StyleUnderline"/>
            <w:highlight w:val="cyan"/>
          </w:rPr>
          <w:t>paid at (or only slightly above) poverty level</w:t>
        </w:r>
      </w:hyperlink>
      <w:r w:rsidRPr="004C12E8">
        <w:rPr>
          <w:rStyle w:val="StyleUnderline"/>
        </w:rPr>
        <w:t xml:space="preserve"> </w:t>
      </w:r>
      <w:r w:rsidRPr="00C97219">
        <w:rPr>
          <w:rStyle w:val="StyleUnderline"/>
          <w:highlight w:val="cyan"/>
        </w:rPr>
        <w:t>and</w:t>
      </w:r>
      <w:r w:rsidRPr="004C12E8">
        <w:rPr>
          <w:rStyle w:val="StyleUnderline"/>
        </w:rPr>
        <w:t xml:space="preserve"> on average </w:t>
      </w:r>
      <w:hyperlink r:id="rId11" w:history="1">
        <w:r w:rsidRPr="004C12E8">
          <w:rPr>
            <w:rStyle w:val="StyleUnderline"/>
          </w:rPr>
          <w:t>make only $35,000 per year</w:t>
        </w:r>
      </w:hyperlink>
      <w:r w:rsidRPr="004C12E8">
        <w:rPr>
          <w:rStyle w:val="StyleUnderline"/>
        </w:rPr>
        <w:t>—</w:t>
      </w:r>
      <w:r w:rsidRPr="00C97219">
        <w:rPr>
          <w:rStyle w:val="StyleUnderline"/>
          <w:highlight w:val="cyan"/>
        </w:rPr>
        <w:t>barely meet</w:t>
      </w:r>
      <w:r w:rsidRPr="00D07D4F">
        <w:rPr>
          <w:rStyle w:val="StyleUnderline"/>
        </w:rPr>
        <w:t xml:space="preserve">ing the </w:t>
      </w:r>
      <w:r w:rsidRPr="00C97219">
        <w:rPr>
          <w:rStyle w:val="StyleUnderline"/>
          <w:highlight w:val="cyan"/>
        </w:rPr>
        <w:t>$15 per hour</w:t>
      </w:r>
      <w:r w:rsidRPr="004C12E8">
        <w:rPr>
          <w:rStyle w:val="StyleUnderline"/>
        </w:rPr>
        <w:t xml:space="preserve"> rate that represents a minimum wage in most parts of the country. </w:t>
      </w:r>
      <w:r w:rsidRPr="004C12E8">
        <w:rPr>
          <w:sz w:val="16"/>
        </w:rPr>
        <w:t xml:space="preserve">At this salary level, </w:t>
      </w:r>
      <w:hyperlink r:id="rId12" w:history="1">
        <w:r w:rsidRPr="00C97219">
          <w:rPr>
            <w:rStyle w:val="StyleUnderline"/>
            <w:highlight w:val="cyan"/>
          </w:rPr>
          <w:t>most graduate students are rent-burdened</w:t>
        </w:r>
      </w:hyperlink>
      <w:r w:rsidRPr="00C97219">
        <w:rPr>
          <w:rStyle w:val="StyleUnderline"/>
          <w:highlight w:val="cyan"/>
        </w:rPr>
        <w:t xml:space="preserve">, paying </w:t>
      </w:r>
      <w:r w:rsidRPr="004C12E8">
        <w:rPr>
          <w:rStyle w:val="StyleUnderline"/>
        </w:rPr>
        <w:t xml:space="preserve">significantly </w:t>
      </w:r>
      <w:r w:rsidRPr="00C97219">
        <w:rPr>
          <w:rStyle w:val="StyleUnderline"/>
          <w:highlight w:val="cyan"/>
        </w:rPr>
        <w:t xml:space="preserve">more than one-third of </w:t>
      </w:r>
      <w:r w:rsidRPr="00D07D4F">
        <w:rPr>
          <w:rStyle w:val="StyleUnderline"/>
        </w:rPr>
        <w:t xml:space="preserve">their monthly </w:t>
      </w:r>
      <w:r w:rsidRPr="00C97219">
        <w:rPr>
          <w:rStyle w:val="StyleUnderline"/>
          <w:highlight w:val="cyan"/>
        </w:rPr>
        <w:t xml:space="preserve">income on housing, </w:t>
      </w:r>
      <w:r w:rsidRPr="00D07D4F">
        <w:rPr>
          <w:rStyle w:val="StyleUnderline"/>
        </w:rPr>
        <w:t xml:space="preserve">a situation that can </w:t>
      </w:r>
      <w:r w:rsidRPr="00C97219">
        <w:rPr>
          <w:rStyle w:val="StyleUnderline"/>
          <w:highlight w:val="cyan"/>
        </w:rPr>
        <w:t xml:space="preserve">lead to </w:t>
      </w:r>
      <w:r w:rsidRPr="004C12E8">
        <w:rPr>
          <w:rStyle w:val="StyleUnderline"/>
        </w:rPr>
        <w:t xml:space="preserve">housing instability and </w:t>
      </w:r>
      <w:r w:rsidRPr="00D07D4F">
        <w:rPr>
          <w:rStyle w:val="StyleUnderline"/>
        </w:rPr>
        <w:t xml:space="preserve">possible </w:t>
      </w:r>
      <w:r w:rsidRPr="00C97219">
        <w:rPr>
          <w:rStyle w:val="StyleUnderline"/>
          <w:highlight w:val="cyan"/>
        </w:rPr>
        <w:t>houselessness</w:t>
      </w:r>
      <w:r w:rsidRPr="004C12E8">
        <w:rPr>
          <w:rStyle w:val="StyleUnderline"/>
        </w:rPr>
        <w:t xml:space="preserve">. </w:t>
      </w:r>
      <w:r w:rsidRPr="004C12E8">
        <w:rPr>
          <w:sz w:val="16"/>
        </w:rPr>
        <w:t xml:space="preserve">In addition, a </w:t>
      </w:r>
      <w:r w:rsidRPr="00C97219">
        <w:rPr>
          <w:rStyle w:val="StyleUnderline"/>
          <w:highlight w:val="cyan"/>
        </w:rPr>
        <w:t>graduate</w:t>
      </w:r>
      <w:r w:rsidRPr="004C12E8">
        <w:rPr>
          <w:rStyle w:val="StyleUnderline"/>
        </w:rPr>
        <w:t xml:space="preserve"> student </w:t>
      </w:r>
      <w:r w:rsidRPr="00C97219">
        <w:rPr>
          <w:rStyle w:val="StyleUnderline"/>
          <w:highlight w:val="cyan"/>
        </w:rPr>
        <w:t>survey</w:t>
      </w:r>
      <w:r w:rsidRPr="004C12E8">
        <w:rPr>
          <w:rStyle w:val="StyleUnderline"/>
        </w:rPr>
        <w:t xml:space="preserve"> of students at the University of California found that </w:t>
      </w:r>
      <w:hyperlink r:id="rId13" w:history="1">
        <w:r w:rsidRPr="00C97219">
          <w:rPr>
            <w:rStyle w:val="StyleUnderline"/>
            <w:highlight w:val="cyan"/>
          </w:rPr>
          <w:t xml:space="preserve">25% of them </w:t>
        </w:r>
      </w:hyperlink>
      <w:r w:rsidRPr="00C97219">
        <w:rPr>
          <w:rStyle w:val="StyleUnderline"/>
          <w:highlight w:val="cyan"/>
        </w:rPr>
        <w:t>lack reliable and consistent access to healthy</w:t>
      </w:r>
      <w:r w:rsidRPr="004C12E8">
        <w:rPr>
          <w:rStyle w:val="StyleUnderline"/>
        </w:rPr>
        <w:t xml:space="preserve"> and affordable </w:t>
      </w:r>
      <w:r w:rsidRPr="00C97219">
        <w:rPr>
          <w:rStyle w:val="StyleUnderline"/>
          <w:highlight w:val="cyan"/>
        </w:rPr>
        <w:t xml:space="preserve">food, with rates much higher among Black, Latinx, and Indigenous </w:t>
      </w:r>
      <w:r w:rsidRPr="002F2281">
        <w:rPr>
          <w:rStyle w:val="StyleUnderline"/>
        </w:rPr>
        <w:t xml:space="preserve">graduate </w:t>
      </w:r>
      <w:r w:rsidRPr="00C97219">
        <w:rPr>
          <w:rStyle w:val="StyleUnderline"/>
          <w:highlight w:val="cyan"/>
        </w:rPr>
        <w:t>students</w:t>
      </w:r>
      <w:r w:rsidRPr="004C12E8">
        <w:rPr>
          <w:rStyle w:val="StyleUnderline"/>
        </w:rPr>
        <w:t xml:space="preserve">. </w:t>
      </w:r>
      <w:hyperlink r:id="rId14" w:history="1">
        <w:r w:rsidRPr="004C12E8">
          <w:rPr>
            <w:rStyle w:val="StyleUnderline"/>
          </w:rPr>
          <w:t>On Reddit</w:t>
        </w:r>
      </w:hyperlink>
      <w:r w:rsidRPr="004C12E8">
        <w:rPr>
          <w:rStyle w:val="StyleUnderline"/>
        </w:rPr>
        <w:t>, graduate students discuss how they might apply for food assistance programs in order to afford regular meals</w:t>
      </w:r>
      <w:r w:rsidRPr="002F2281">
        <w:rPr>
          <w:rStyle w:val="StyleUnderline"/>
        </w:rPr>
        <w:t xml:space="preserve">. </w:t>
      </w:r>
      <w:r w:rsidRPr="002F2281">
        <w:rPr>
          <w:sz w:val="16"/>
        </w:rPr>
        <w:t xml:space="preserve">For </w:t>
      </w:r>
      <w:r w:rsidRPr="002F2281">
        <w:rPr>
          <w:rStyle w:val="StyleUnderline"/>
        </w:rPr>
        <w:t>graduate students who’ve come to the U.S. from other countries</w:t>
      </w:r>
      <w:r w:rsidRPr="002F2281">
        <w:rPr>
          <w:sz w:val="16"/>
        </w:rPr>
        <w:t xml:space="preserve">—which in some STEM disciplines can represent </w:t>
      </w:r>
      <w:hyperlink r:id="rId15" w:history="1">
        <w:r w:rsidRPr="002F2281">
          <w:rPr>
            <w:rStyle w:val="Hyperlink"/>
            <w:sz w:val="16"/>
          </w:rPr>
          <w:t>80% of all graduate students</w:t>
        </w:r>
      </w:hyperlink>
      <w:r w:rsidRPr="002F2281">
        <w:rPr>
          <w:sz w:val="16"/>
        </w:rPr>
        <w:t>—</w:t>
      </w:r>
      <w:r w:rsidRPr="002F2281">
        <w:rPr>
          <w:rStyle w:val="StyleUnderline"/>
        </w:rPr>
        <w:t>the risks of financial instability are even more extreme.</w:t>
      </w:r>
      <w:r w:rsidRPr="002F2281">
        <w:rPr>
          <w:sz w:val="16"/>
        </w:rPr>
        <w:t xml:space="preserve"> At</w:t>
      </w:r>
      <w:r w:rsidRPr="004C12E8">
        <w:rPr>
          <w:sz w:val="16"/>
        </w:rPr>
        <w:t xml:space="preserve"> some schools, international students may be required to pay higher tuition or healthcare costs while their visa statuses may disallow spouses from working to bring in additional income. </w:t>
      </w:r>
      <w:r w:rsidRPr="00C97219">
        <w:rPr>
          <w:rStyle w:val="StyleUnderline"/>
          <w:highlight w:val="cyan"/>
        </w:rPr>
        <w:t>International students</w:t>
      </w:r>
      <w:r w:rsidRPr="004C12E8">
        <w:rPr>
          <w:rStyle w:val="StyleUnderline"/>
        </w:rPr>
        <w:t xml:space="preserve"> also </w:t>
      </w:r>
      <w:r w:rsidRPr="00C97219">
        <w:rPr>
          <w:rStyle w:val="StyleUnderline"/>
          <w:highlight w:val="cyan"/>
        </w:rPr>
        <w:t>may not apply for public assistance</w:t>
      </w:r>
      <w:r w:rsidRPr="004C12E8">
        <w:rPr>
          <w:rStyle w:val="StyleUnderline"/>
        </w:rPr>
        <w:t xml:space="preserve"> for fear of </w:t>
      </w:r>
      <w:r w:rsidRPr="00C97219">
        <w:rPr>
          <w:rStyle w:val="StyleUnderline"/>
          <w:highlight w:val="cyan"/>
        </w:rPr>
        <w:t>jeopardizing</w:t>
      </w:r>
      <w:r w:rsidRPr="004C12E8">
        <w:rPr>
          <w:rStyle w:val="StyleUnderline"/>
        </w:rPr>
        <w:t xml:space="preserve"> their future </w:t>
      </w:r>
      <w:r w:rsidRPr="00C97219">
        <w:rPr>
          <w:rStyle w:val="StyleUnderline"/>
          <w:highlight w:val="cyan"/>
        </w:rPr>
        <w:t>immigratio</w:t>
      </w:r>
      <w:r w:rsidRPr="004C12E8">
        <w:rPr>
          <w:rStyle w:val="StyleUnderline"/>
        </w:rPr>
        <w:t>n prospects</w:t>
      </w:r>
      <w:r w:rsidRPr="004C12E8">
        <w:rPr>
          <w:sz w:val="16"/>
        </w:rPr>
        <w:t>. At the Massachusetts Institute of Technology, B. Mano—</w:t>
      </w:r>
      <w:r w:rsidRPr="00D07D4F">
        <w:rPr>
          <w:sz w:val="16"/>
        </w:rPr>
        <w:t>writing anonymously in The Tech</w:t>
      </w:r>
      <w:r w:rsidRPr="004C12E8">
        <w:rPr>
          <w:sz w:val="16"/>
        </w:rPr>
        <w:t>—</w:t>
      </w:r>
      <w:r w:rsidRPr="004C12E8">
        <w:rPr>
          <w:rStyle w:val="StyleUnderline"/>
        </w:rPr>
        <w:t xml:space="preserve">outlined how his graduate student </w:t>
      </w:r>
      <w:r w:rsidRPr="00C97219">
        <w:rPr>
          <w:rStyle w:val="StyleUnderline"/>
          <w:highlight w:val="cyan"/>
        </w:rPr>
        <w:t>stipend</w:t>
      </w:r>
      <w:r w:rsidRPr="004C12E8">
        <w:rPr>
          <w:rStyle w:val="StyleUnderline"/>
        </w:rPr>
        <w:t xml:space="preserve"> barely covers typical living costs, and </w:t>
      </w:r>
      <w:r w:rsidRPr="00C97219">
        <w:rPr>
          <w:rStyle w:val="StyleUnderline"/>
          <w:highlight w:val="cyan"/>
        </w:rPr>
        <w:t>leaves no room for</w:t>
      </w:r>
      <w:r w:rsidRPr="004C12E8">
        <w:rPr>
          <w:rStyle w:val="StyleUnderline"/>
        </w:rPr>
        <w:t xml:space="preserve"> unexpected expenses such as the </w:t>
      </w:r>
      <w:r w:rsidRPr="00C97219">
        <w:rPr>
          <w:rStyle w:val="StyleUnderline"/>
          <w:highlight w:val="cyan"/>
        </w:rPr>
        <w:t>medical emergency</w:t>
      </w:r>
      <w:r w:rsidRPr="004C12E8">
        <w:rPr>
          <w:rStyle w:val="StyleUnderline"/>
        </w:rPr>
        <w:t xml:space="preserve"> Mano faced when his daughter fell ill.</w:t>
      </w:r>
      <w:r w:rsidRPr="00714770">
        <w:rPr>
          <w:rStyle w:val="StyleUnderline"/>
        </w:rPr>
        <w:t xml:space="preserve"> </w:t>
      </w:r>
      <w:r w:rsidRPr="004C12E8">
        <w:rPr>
          <w:rStyle w:val="StyleUnderline"/>
        </w:rPr>
        <w:t xml:space="preserve">“How can students like me survive, let alone remain sane, when the current stipend covers at most a quarter of the living expenses that MIT itself has calculated?” Mano </w:t>
      </w:r>
      <w:hyperlink r:id="rId16" w:history="1">
        <w:r w:rsidRPr="004C12E8">
          <w:rPr>
            <w:rStyle w:val="StyleUnderline"/>
          </w:rPr>
          <w:t>asked</w:t>
        </w:r>
      </w:hyperlink>
      <w:r w:rsidRPr="004C12E8">
        <w:rPr>
          <w:rStyle w:val="StyleUnderline"/>
        </w:rPr>
        <w:t>. “As students, we deserve better.”</w:t>
      </w:r>
      <w:r w:rsidRPr="00714770">
        <w:rPr>
          <w:rStyle w:val="StyleUnderline"/>
        </w:rPr>
        <w:t xml:space="preserve"> </w:t>
      </w:r>
    </w:p>
    <w:p w14:paraId="2752E9D4" w14:textId="77777777" w:rsidR="006E1444" w:rsidRPr="00DA1747" w:rsidRDefault="006E1444" w:rsidP="006E1444">
      <w:pPr>
        <w:pStyle w:val="Heading4"/>
      </w:pPr>
      <w:r w:rsidRPr="00DA1747">
        <w:t>Student</w:t>
      </w:r>
      <w:r>
        <w:t xml:space="preserve"> worker</w:t>
      </w:r>
      <w:r w:rsidRPr="00DA1747">
        <w:t xml:space="preserve"> </w:t>
      </w:r>
      <w:r>
        <w:t>u</w:t>
      </w:r>
      <w:r w:rsidRPr="00DA1747">
        <w:t>nions are key to maki</w:t>
      </w:r>
      <w:r>
        <w:t>ng education</w:t>
      </w:r>
      <w:r w:rsidRPr="00DA1747">
        <w:t xml:space="preserve"> </w:t>
      </w:r>
      <w:r>
        <w:t xml:space="preserve">pursuit </w:t>
      </w:r>
      <w:r w:rsidRPr="00DA1747">
        <w:t>accessible</w:t>
      </w:r>
      <w:r>
        <w:t>.</w:t>
      </w:r>
    </w:p>
    <w:p w14:paraId="32E12536" w14:textId="77777777" w:rsidR="006E1444" w:rsidRDefault="006E1444" w:rsidP="006E1444">
      <w:r w:rsidRPr="00DA1747">
        <w:rPr>
          <w:rStyle w:val="Style13ptBold"/>
        </w:rPr>
        <w:t>Morris 2022</w:t>
      </w:r>
      <w:r w:rsidRPr="00DA1747">
        <w:t>, Willem Morris is the cochair of the Young Democratic Socialists of America's National Labor Committee. (</w:t>
      </w:r>
      <w:r>
        <w:t>Willem</w:t>
      </w:r>
      <w:r w:rsidRPr="00DA1747">
        <w:t xml:space="preserve">, </w:t>
      </w:r>
      <w:r>
        <w:t>April 16th</w:t>
      </w:r>
      <w:r w:rsidRPr="00DA1747">
        <w:t xml:space="preserve">, “Undergraduate Worker Unions Are Taking Off,” </w:t>
      </w:r>
      <w:r>
        <w:t>Jacobin</w:t>
      </w:r>
      <w:r w:rsidRPr="00DA1747">
        <w:t xml:space="preserve">, </w:t>
      </w:r>
      <w:hyperlink r:id="rId17" w:history="1">
        <w:r w:rsidRPr="00316639">
          <w:rPr>
            <w:rStyle w:val="Hyperlink"/>
          </w:rPr>
          <w:t>https://jacobin.com/2022/04/undergraduate-student-worker-unions-kenyon-dartmouth-grinnell-wesleyan</w:t>
        </w:r>
      </w:hyperlink>
      <w:r w:rsidRPr="00DA1747">
        <w:t>)</w:t>
      </w:r>
    </w:p>
    <w:p w14:paraId="025D4F21" w14:textId="77777777" w:rsidR="006E1444" w:rsidRPr="00DA1747" w:rsidRDefault="006E1444" w:rsidP="006E1444">
      <w:r w:rsidRPr="00DA1747">
        <w:t xml:space="preserve">These different outcomes should be instructive for organizers looking to forge an American student movement capable of winning significant concessions on college affordability, as the cost of education continues to rise astronomically. </w:t>
      </w:r>
      <w:r w:rsidRPr="00DA1747">
        <w:rPr>
          <w:rStyle w:val="StyleUnderline"/>
        </w:rPr>
        <w:t xml:space="preserve">So far, </w:t>
      </w:r>
      <w:r w:rsidRPr="00C97219">
        <w:rPr>
          <w:rStyle w:val="StyleUnderline"/>
          <w:highlight w:val="cyan"/>
        </w:rPr>
        <w:t>the student movement has been unable to win major</w:t>
      </w:r>
      <w:r w:rsidRPr="00DA1747">
        <w:rPr>
          <w:rStyle w:val="StyleUnderline"/>
        </w:rPr>
        <w:t xml:space="preserve"> </w:t>
      </w:r>
      <w:r w:rsidRPr="00C97219">
        <w:rPr>
          <w:rStyle w:val="StyleUnderline"/>
          <w:highlight w:val="cyan"/>
        </w:rPr>
        <w:t xml:space="preserve">concessions due to its lack of </w:t>
      </w:r>
      <w:r w:rsidRPr="00DA1747">
        <w:rPr>
          <w:rStyle w:val="StyleUnderline"/>
        </w:rPr>
        <w:t xml:space="preserve">structural </w:t>
      </w:r>
      <w:r w:rsidRPr="00C97219">
        <w:rPr>
          <w:rStyle w:val="StyleUnderline"/>
          <w:highlight w:val="cyan"/>
        </w:rPr>
        <w:t>leverage</w:t>
      </w:r>
      <w:r w:rsidRPr="00DA1747">
        <w:t>, lack of continuity, and lack of national coordination. Student-worker unionizations can begin to address all three of these issues.</w:t>
      </w:r>
    </w:p>
    <w:p w14:paraId="50B1558B" w14:textId="77777777" w:rsidR="006E1444" w:rsidRPr="00DA1747" w:rsidRDefault="006E1444" w:rsidP="006E1444">
      <w:r w:rsidRPr="00DA1747">
        <w:t xml:space="preserve">In the immediate term, </w:t>
      </w:r>
      <w:r w:rsidRPr="002F2281">
        <w:rPr>
          <w:rStyle w:val="StyleUnderline"/>
        </w:rPr>
        <w:t xml:space="preserve">student-worker </w:t>
      </w:r>
      <w:r w:rsidRPr="00C97219">
        <w:rPr>
          <w:rStyle w:val="StyleUnderline"/>
          <w:highlight w:val="cyan"/>
        </w:rPr>
        <w:t>unionizing can</w:t>
      </w:r>
      <w:r w:rsidRPr="00DA1747">
        <w:rPr>
          <w:rStyle w:val="StyleUnderline"/>
        </w:rPr>
        <w:t xml:space="preserve"> help </w:t>
      </w:r>
      <w:r w:rsidRPr="00C97219">
        <w:rPr>
          <w:rStyle w:val="StyleUnderline"/>
          <w:highlight w:val="cyan"/>
        </w:rPr>
        <w:t xml:space="preserve">make higher education more accessible </w:t>
      </w:r>
      <w:r w:rsidRPr="00DA1747">
        <w:rPr>
          <w:rStyle w:val="StyleUnderline"/>
        </w:rPr>
        <w:t xml:space="preserve">for </w:t>
      </w:r>
      <w:hyperlink r:id="rId18" w:history="1">
        <w:r w:rsidRPr="00DA1747">
          <w:rPr>
            <w:rStyle w:val="StyleUnderline"/>
          </w:rPr>
          <w:t>working</w:t>
        </w:r>
      </w:hyperlink>
      <w:hyperlink r:id="rId19" w:history="1">
        <w:r w:rsidRPr="00DA1747">
          <w:rPr>
            <w:rStyle w:val="StyleUnderline"/>
          </w:rPr>
          <w:t>–</w:t>
        </w:r>
      </w:hyperlink>
      <w:hyperlink r:id="rId20" w:history="1">
        <w:r w:rsidRPr="00DA1747">
          <w:rPr>
            <w:rStyle w:val="StyleUnderline"/>
          </w:rPr>
          <w:t>class students</w:t>
        </w:r>
      </w:hyperlink>
      <w:r w:rsidRPr="00DA1747">
        <w:rPr>
          <w:rStyle w:val="StyleUnderline"/>
        </w:rPr>
        <w:t xml:space="preserve">. Students from wealthier backgrounds do not have to work to support themselves during college, so they have more time to dedicate toward their classes and socializing. By </w:t>
      </w:r>
      <w:r w:rsidRPr="00C97219">
        <w:rPr>
          <w:rStyle w:val="StyleUnderline"/>
          <w:highlight w:val="cyan"/>
        </w:rPr>
        <w:t xml:space="preserve">increasing </w:t>
      </w:r>
      <w:r w:rsidRPr="00A96175">
        <w:rPr>
          <w:rStyle w:val="StyleUnderline"/>
        </w:rPr>
        <w:t xml:space="preserve">the </w:t>
      </w:r>
      <w:r w:rsidRPr="00C97219">
        <w:rPr>
          <w:rStyle w:val="StyleUnderline"/>
          <w:highlight w:val="cyan"/>
        </w:rPr>
        <w:t>wages</w:t>
      </w:r>
      <w:r w:rsidRPr="00DA1747">
        <w:rPr>
          <w:rStyle w:val="StyleUnderline"/>
        </w:rPr>
        <w:t xml:space="preserve"> for student workers, </w:t>
      </w:r>
      <w:r w:rsidRPr="00A96175">
        <w:rPr>
          <w:rStyle w:val="StyleUnderline"/>
        </w:rPr>
        <w:t xml:space="preserve">unions can </w:t>
      </w:r>
      <w:r w:rsidRPr="00C97219">
        <w:rPr>
          <w:rStyle w:val="StyleUnderline"/>
          <w:highlight w:val="cyan"/>
        </w:rPr>
        <w:t xml:space="preserve">allow students to work fewer hours and afford </w:t>
      </w:r>
      <w:r w:rsidRPr="00DA1747">
        <w:rPr>
          <w:rStyle w:val="StyleUnderline"/>
        </w:rPr>
        <w:t>rent</w:t>
      </w:r>
      <w:r w:rsidRPr="00C97219">
        <w:rPr>
          <w:rStyle w:val="StyleUnderline"/>
          <w:highlight w:val="cyan"/>
        </w:rPr>
        <w:t>, living expenses, and their education</w:t>
      </w:r>
      <w:r w:rsidRPr="00DA1747">
        <w:rPr>
          <w:rStyle w:val="StyleUnderline"/>
        </w:rPr>
        <w:t>.</w:t>
      </w:r>
      <w:r w:rsidRPr="00DA1747">
        <w:t xml:space="preserve"> But student-worker unions can do more than this.</w:t>
      </w:r>
    </w:p>
    <w:p w14:paraId="3E2B83F3" w14:textId="77777777" w:rsidR="006E1444" w:rsidRPr="002F2281" w:rsidRDefault="006E1444" w:rsidP="006E1444">
      <w:pPr>
        <w:rPr>
          <w:u w:val="single"/>
        </w:rPr>
      </w:pPr>
      <w:r w:rsidRPr="00DA1747">
        <w:t xml:space="preserve">Even with better wages and working conditions, students will still struggle with the exorbitant price of higher education. </w:t>
      </w:r>
      <w:r w:rsidRPr="00C97219">
        <w:rPr>
          <w:rStyle w:val="StyleUnderline"/>
          <w:highlight w:val="cyan"/>
        </w:rPr>
        <w:t>If the</w:t>
      </w:r>
      <w:r w:rsidRPr="00DA1747">
        <w:rPr>
          <w:rStyle w:val="StyleUnderline"/>
        </w:rPr>
        <w:t xml:space="preserve"> student-worker </w:t>
      </w:r>
      <w:r w:rsidRPr="00C97219">
        <w:rPr>
          <w:rStyle w:val="StyleUnderline"/>
          <w:highlight w:val="cyan"/>
        </w:rPr>
        <w:t>union</w:t>
      </w:r>
      <w:r w:rsidRPr="00DA1747">
        <w:rPr>
          <w:rStyle w:val="StyleUnderline"/>
        </w:rPr>
        <w:t xml:space="preserve"> movement </w:t>
      </w:r>
      <w:r w:rsidRPr="00C97219">
        <w:rPr>
          <w:rStyle w:val="StyleUnderline"/>
          <w:highlight w:val="cyan"/>
        </w:rPr>
        <w:t>can continue to spread</w:t>
      </w:r>
      <w:r w:rsidRPr="00DA1747">
        <w:rPr>
          <w:rStyle w:val="StyleUnderline"/>
        </w:rPr>
        <w:t xml:space="preserve"> and coordinate at the national level, </w:t>
      </w:r>
      <w:r w:rsidRPr="00C97219">
        <w:rPr>
          <w:rStyle w:val="StyleUnderline"/>
          <w:highlight w:val="cyan"/>
        </w:rPr>
        <w:t>it could begin to cohere a social base in key positions that</w:t>
      </w:r>
      <w:r w:rsidRPr="00DA1747">
        <w:rPr>
          <w:rStyle w:val="StyleUnderline"/>
        </w:rPr>
        <w:t xml:space="preserve"> could </w:t>
      </w:r>
      <w:r w:rsidRPr="00C97219">
        <w:rPr>
          <w:rStyle w:val="StyleUnderline"/>
          <w:highlight w:val="cyan"/>
        </w:rPr>
        <w:t>pressure universities to</w:t>
      </w:r>
      <w:r w:rsidRPr="00DA1747">
        <w:rPr>
          <w:rStyle w:val="StyleUnderline"/>
        </w:rPr>
        <w:t xml:space="preserve"> </w:t>
      </w:r>
      <w:r w:rsidRPr="00C97219">
        <w:rPr>
          <w:rStyle w:val="StyleUnderline"/>
          <w:highlight w:val="cyan"/>
        </w:rPr>
        <w:t>make meaningful concessions on affordability</w:t>
      </w:r>
      <w:r w:rsidRPr="00DA1747">
        <w:t xml:space="preserve">. Participating in unions </w:t>
      </w:r>
      <w:r w:rsidRPr="002F2281">
        <w:t xml:space="preserve">can </w:t>
      </w:r>
      <w:r w:rsidRPr="002F2281">
        <w:rPr>
          <w:u w:val="single"/>
        </w:rPr>
        <w:t>politicize students</w:t>
      </w:r>
      <w:r w:rsidRPr="00DA1747">
        <w:t xml:space="preserve"> and teach them the importance of collective action</w:t>
      </w:r>
      <w:r w:rsidRPr="00DA1747">
        <w:rPr>
          <w:rStyle w:val="StyleUnderline"/>
        </w:rPr>
        <w:t>, thus bringing more working-class students into the student movement, who will most benefit from changes in college affordability and who are best located within the university to win these changes.</w:t>
      </w:r>
    </w:p>
    <w:p w14:paraId="2671D294" w14:textId="77777777" w:rsidR="006E1444" w:rsidRDefault="006E1444" w:rsidP="006E1444">
      <w:pPr>
        <w:pStyle w:val="Heading4"/>
      </w:pPr>
      <w:r w:rsidRPr="005600F5">
        <w:t>The academy was systematically restructured to promote corporate partnership. Graduate unions, in relation to undergraduates, develop anti-imperial consciousness.</w:t>
      </w:r>
    </w:p>
    <w:p w14:paraId="0A0595E6" w14:textId="77777777" w:rsidR="006E1444" w:rsidRDefault="006E1444" w:rsidP="006E1444">
      <w:r w:rsidRPr="00F44C3A">
        <w:rPr>
          <w:rStyle w:val="Style13ptBold"/>
        </w:rPr>
        <w:t>Rhoads and Rhoades 2</w:t>
      </w:r>
      <w:r>
        <w:rPr>
          <w:rStyle w:val="Style13ptBold"/>
        </w:rPr>
        <w:t>00</w:t>
      </w:r>
      <w:r w:rsidRPr="00F44C3A">
        <w:rPr>
          <w:rStyle w:val="Style13ptBold"/>
        </w:rPr>
        <w:t>5</w:t>
      </w:r>
      <w:r>
        <w:rPr>
          <w:rStyle w:val="Style13ptBold"/>
        </w:rPr>
        <w:t>,</w:t>
      </w:r>
      <w:r w:rsidRPr="00F44C3A">
        <w:rPr>
          <w:rStyle w:val="Style13ptBold"/>
        </w:rPr>
        <w:t xml:space="preserve"> </w:t>
      </w:r>
      <w:r w:rsidRPr="002401E1">
        <w:t>Robert A.</w:t>
      </w:r>
      <w:r>
        <w:t xml:space="preserve">, </w:t>
      </w:r>
      <w:r w:rsidRPr="002401E1">
        <w:t>professor, Graduate School of Education &amp; Information Studies, University of California Los Angeles. Gary</w:t>
      </w:r>
      <w:r>
        <w:t xml:space="preserve">, </w:t>
      </w:r>
      <w:r w:rsidRPr="002401E1">
        <w:t>professor, Center for the Study of Higher Education, University of Arizona.</w:t>
      </w:r>
      <w:r>
        <w:t xml:space="preserve"> May/June 2025,</w:t>
      </w:r>
      <w:r w:rsidRPr="002401E1">
        <w:t xml:space="preserve"> </w:t>
      </w:r>
      <w:r>
        <w:t>“</w:t>
      </w:r>
      <w:r w:rsidRPr="002401E1">
        <w:t>Graduate Employee Unionization as Symbol of and Challenge to the Corporatization of U.S. Research Universities</w:t>
      </w:r>
      <w:r>
        <w:t xml:space="preserve">”, </w:t>
      </w:r>
      <w:r w:rsidRPr="00F44C3A">
        <w:t>The Journal of Higher Education, Vol. 76, No. 3</w:t>
      </w:r>
      <w:r>
        <w:t xml:space="preserve">, </w:t>
      </w:r>
      <w:hyperlink r:id="rId21" w:history="1">
        <w:r w:rsidRPr="00363D27">
          <w:rPr>
            <w:rStyle w:val="Hyperlink"/>
          </w:rPr>
          <w:t>https://doi.org/10.1080/00221546.2005.11772282</w:t>
        </w:r>
      </w:hyperlink>
      <w:r>
        <w:t xml:space="preserve"> </w:t>
      </w:r>
    </w:p>
    <w:p w14:paraId="13543C26" w14:textId="77777777" w:rsidR="006E1444" w:rsidRDefault="006E1444" w:rsidP="006E1444">
      <w:r w:rsidRPr="000873E6">
        <w:t xml:space="preserve">Graduate employee organizers often expressed disdain over what they described as the “corporate academy.” In deploying this phrase, they offered a critique of organizational initiatives based primarily on </w:t>
      </w:r>
      <w:proofErr w:type="spellStart"/>
      <w:r w:rsidRPr="000873E6">
        <w:t>marketdriven</w:t>
      </w:r>
      <w:proofErr w:type="spellEnd"/>
      <w:r w:rsidRPr="000873E6">
        <w:t xml:space="preserve"> strategies and economic-oriented concerns at what they saw as the exclusion of other academic ideals. In their formulation, the academy was being taken over by corporations, a sentiment sometimes articulated in terms of particular companies: I think unionization is all about the contemporary university. I don’t think that you would have a movement as big as it is now. It didn’t happen back when Wisconsin first organized. </w:t>
      </w:r>
      <w:r w:rsidRPr="00C97219">
        <w:rPr>
          <w:highlight w:val="cyan"/>
          <w:u w:val="single"/>
        </w:rPr>
        <w:t xml:space="preserve">Twenty-five years </w:t>
      </w:r>
      <w:proofErr w:type="gramStart"/>
      <w:r w:rsidRPr="00C97219">
        <w:rPr>
          <w:highlight w:val="cyan"/>
          <w:u w:val="single"/>
        </w:rPr>
        <w:t>ago</w:t>
      </w:r>
      <w:proofErr w:type="gramEnd"/>
      <w:r w:rsidRPr="00C97219">
        <w:rPr>
          <w:highlight w:val="cyan"/>
          <w:u w:val="single"/>
        </w:rPr>
        <w:t xml:space="preserve"> the </w:t>
      </w:r>
      <w:r w:rsidRPr="00A06BD1">
        <w:rPr>
          <w:u w:val="single"/>
        </w:rPr>
        <w:t xml:space="preserve">big </w:t>
      </w:r>
      <w:r w:rsidRPr="00C97219">
        <w:rPr>
          <w:highlight w:val="cyan"/>
          <w:u w:val="single"/>
        </w:rPr>
        <w:t xml:space="preserve">fight was to keep Dow Chemical off campus. </w:t>
      </w:r>
      <w:r w:rsidRPr="00A06BD1">
        <w:rPr>
          <w:u w:val="single"/>
        </w:rPr>
        <w:t xml:space="preserve">But </w:t>
      </w:r>
      <w:r w:rsidRPr="00C97219">
        <w:rPr>
          <w:highlight w:val="cyan"/>
          <w:u w:val="single"/>
        </w:rPr>
        <w:t>today, the campus is Dow Chemical.</w:t>
      </w:r>
      <w:r w:rsidRPr="000873E6">
        <w:t xml:space="preserve"> They’ve recognized that </w:t>
      </w:r>
      <w:r w:rsidRPr="00C97219">
        <w:rPr>
          <w:highlight w:val="cyan"/>
          <w:u w:val="single"/>
        </w:rPr>
        <w:t xml:space="preserve">the way to take the academy was not simply to recruit, but </w:t>
      </w:r>
      <w:r w:rsidRPr="00A06BD1">
        <w:rPr>
          <w:u w:val="single"/>
        </w:rPr>
        <w:t xml:space="preserve">to own, </w:t>
      </w:r>
      <w:r w:rsidRPr="00C97219">
        <w:rPr>
          <w:highlight w:val="cyan"/>
          <w:u w:val="single"/>
        </w:rPr>
        <w:t>to possess the academy.</w:t>
      </w:r>
      <w:r w:rsidRPr="000873E6">
        <w:t xml:space="preserve"> The culture wars were not simply fought at the ideological and cultural level, but there’s an economic level to it that is far more powerful. (Member GSOC/UAW Local 2110, NYU) Part of the critique of the corporate academy centers on faculty and program sponsorship on the part of corporations. Graduate employee union organizers repeatedly expressed concerns about such relationships. I think a lot of people are watching the graduate students now, because we’re making some kind of headway. There’s a corporate movement within the academy and unionization is one way of responding. The international </w:t>
      </w:r>
      <w:proofErr w:type="spellStart"/>
      <w:proofErr w:type="gramStart"/>
      <w:r w:rsidRPr="000873E6">
        <w:t>head quarters</w:t>
      </w:r>
      <w:proofErr w:type="spellEnd"/>
      <w:proofErr w:type="gramEnd"/>
      <w:r w:rsidRPr="000873E6">
        <w:t xml:space="preserve"> for Taco Bell </w:t>
      </w:r>
      <w:proofErr w:type="gramStart"/>
      <w:r w:rsidRPr="000873E6">
        <w:t>is</w:t>
      </w:r>
      <w:proofErr w:type="gramEnd"/>
      <w:r w:rsidRPr="000873E6">
        <w:t xml:space="preserve"> in Irvine and at the School of Management </w:t>
      </w:r>
      <w:r w:rsidRPr="00C97219">
        <w:rPr>
          <w:highlight w:val="cyan"/>
          <w:u w:val="single"/>
        </w:rPr>
        <w:t>at UC Irvine there are</w:t>
      </w:r>
      <w:r w:rsidRPr="000873E6">
        <w:t xml:space="preserve"> </w:t>
      </w:r>
      <w:proofErr w:type="gramStart"/>
      <w:r w:rsidRPr="000873E6">
        <w:t xml:space="preserve">actually </w:t>
      </w:r>
      <w:r w:rsidRPr="00C97219">
        <w:rPr>
          <w:highlight w:val="cyan"/>
          <w:u w:val="single"/>
        </w:rPr>
        <w:t>Taco</w:t>
      </w:r>
      <w:proofErr w:type="gramEnd"/>
      <w:r w:rsidRPr="00C97219">
        <w:rPr>
          <w:highlight w:val="cyan"/>
          <w:u w:val="single"/>
        </w:rPr>
        <w:t xml:space="preserve"> Bell professorships</w:t>
      </w:r>
      <w:r w:rsidRPr="000873E6">
        <w:t xml:space="preserve">. It sounds pretty absurd but the faculty actually put this on their business cards. . . . It’s certainly true that the university is more corporatized, but there are a lot of organizations trying to bring greater corporate consciousness to the academy. And </w:t>
      </w:r>
      <w:r w:rsidRPr="00C97219">
        <w:rPr>
          <w:highlight w:val="cyan"/>
          <w:u w:val="single"/>
        </w:rPr>
        <w:t>the graduate student union</w:t>
      </w:r>
      <w:r w:rsidRPr="000873E6">
        <w:t xml:space="preserve"> I think </w:t>
      </w:r>
      <w:r w:rsidRPr="00C97219">
        <w:rPr>
          <w:highlight w:val="cyan"/>
          <w:u w:val="single"/>
        </w:rPr>
        <w:t>is on the forefront of creating</w:t>
      </w:r>
      <w:r w:rsidRPr="000873E6">
        <w:t xml:space="preserve"> increased </w:t>
      </w:r>
      <w:r w:rsidRPr="00C97219">
        <w:rPr>
          <w:highlight w:val="cyan"/>
          <w:u w:val="single"/>
        </w:rPr>
        <w:t>consciousness</w:t>
      </w:r>
      <w:r w:rsidRPr="000873E6">
        <w:t>—a consciousness that management is organized and therefore labor should organize as well. (Member AGSE/UAW Local 2865, UCLA/University of California) As the preceding quote suggests, graduate organizers saw unionization as a response to, not a cause of, corporatization in academe. Several directly addressed the fact that for them graduate student unionization was</w:t>
      </w:r>
      <w:r>
        <w:t xml:space="preserve"> </w:t>
      </w:r>
      <w:r w:rsidRPr="000873E6">
        <w:t xml:space="preserve">a resistant movement seeking to challenge market-driven aspects of the university. As one graduate student organizer at NYU said: “I think [graduate student unionization] is quite explicit in its critique. It’s very </w:t>
      </w:r>
      <w:r w:rsidRPr="00C97219">
        <w:rPr>
          <w:highlight w:val="cyan"/>
          <w:u w:val="single"/>
        </w:rPr>
        <w:t xml:space="preserve">aware of the increasing corporate logic of the academy </w:t>
      </w:r>
      <w:r w:rsidRPr="000873E6">
        <w:rPr>
          <w:u w:val="single"/>
        </w:rPr>
        <w:t>and of capital</w:t>
      </w:r>
      <w:r w:rsidRPr="000873E6">
        <w:t xml:space="preserve"> being the dominant logic, of </w:t>
      </w:r>
      <w:r w:rsidRPr="00C97219">
        <w:rPr>
          <w:highlight w:val="cyan"/>
          <w:u w:val="single"/>
        </w:rPr>
        <w:t>trying to re-situate the relationship between labor and capital</w:t>
      </w:r>
      <w:r w:rsidRPr="000873E6">
        <w:t xml:space="preserve">” (Member GSOC/UAW Local 2110). Another aspect of the criticism graduate students have of the contemporary research university is the tendency to place the bottom line over the well-being of students and employees. To graduate student organizers, such qualities of the corporate academy reflect anything but the “collegial community” that they often are accused of threatening with their turn to collective bargaining. The following graduate student spoke to these issues: I really think that the university has become much more corporatized, especially in terms of human workers being seen as resources and the goal to maximize them as resources. I see them acting more and more like business enterprises and less as educational institutions. And </w:t>
      </w:r>
      <w:proofErr w:type="gramStart"/>
      <w:r w:rsidRPr="000873E6">
        <w:t>so</w:t>
      </w:r>
      <w:proofErr w:type="gramEnd"/>
      <w:r w:rsidRPr="000873E6">
        <w:t xml:space="preserve"> I think a lot of this has come to a head as workers have come to see how they are being defined by the university. What I see is that the university wants it both ways. They want to make corporate kinds of decisions when it comes to funding, but when it comes to dealing with the graduate students embracing the same discourse, then the administration claims that, ‘This is a collegial community and why do you want to disrupt that.’ They make the basic claim that they have everybody’s best interests in mind. (Member AGSE/UAW Local 2865, UCLA/University of California) A second graduate student noted how the UC administration blamed unionization for creating corporate relations between graduate employees and the university (typically when graduate student organizers spoke of “the administration” or “administrators” they primarily referred to high-ranking institutional officials from the level of dean on up to provost or chancellor). One graduate student organizer noted how a university administrator went so far as to reference Mario Savio and his critique of the corporatization of the university, apparently unaware that graduate employee unionization largely was born as a consequence of increased concern for student rights. I think universities are running more and more like corporations. The university attempts to class bait the unions. They did in our case, by saying, ‘This is a university not an assembly line, why do you want to have this corporate relationship with us?’ It really rang hollow. And over and over teaching assistants stood up to the administration at UC Berkeley. I remember a meeting with Chancellor </w:t>
      </w:r>
      <w:proofErr w:type="spellStart"/>
      <w:r w:rsidRPr="000873E6">
        <w:t>Berdhal</w:t>
      </w:r>
      <w:proofErr w:type="spellEnd"/>
      <w:r w:rsidRPr="000873E6">
        <w:t>. I remember him saying that, ‘It’s really ironic that we’re meeting in the shadows of Sproul Plaza where Mario Savio critiqued the corporatization of the university. I think it’s really ironic you students</w:t>
      </w:r>
      <w:r>
        <w:t xml:space="preserve"> </w:t>
      </w:r>
      <w:r w:rsidRPr="000873E6">
        <w:t xml:space="preserve">want to turn to a corporate model by unionizing.’ He took it one step further by class baiting the UAW and saying, ‘You don’t want this to be an assembly line but why are you bringing in assembly line workers to represent you.’ But this was shot down immediately by the students saying, ‘We’re not the ones who created this corporate structure. But if that’s the way you guys want to play it, we know what we need to do and we need to get some power on our side. We’re not the ones who made this corporate structure. You have all the power and you’ve defined us as assembly line workers. Who better now to represent us than the UAW?’ (Member AGSE/UAW Local 2865, UCLA/University of California) A number of graduate student organizers made connections between the corporatization of the academy and globalization. These comments provided some insight into how one might interpret the turn toward entrepreneurial models of higher education and graduate employee unionization as a response. As one UAW/University of California organizer theorized, “You have to ask the question why did mobilization work this time. And I don’t know. Maybe if unions had tried systematically years before it might have worked then. But the new economy and the changing workforce makes it really easy for people to say, ‘Oh yea, we are the union members of the future.’ It makes sense. There </w:t>
      </w:r>
      <w:proofErr w:type="gramStart"/>
      <w:r w:rsidRPr="000873E6">
        <w:t>are</w:t>
      </w:r>
      <w:proofErr w:type="gramEnd"/>
      <w:r w:rsidRPr="000873E6">
        <w:t xml:space="preserve"> no manufacturing jobs left, or relatively few, relative to 30 years ago.” For a few others as well there was a sense that the changing context of higher education brought about to a large extent by globalization has encouraged corporatization. One graduate student organizer alluded to the increased role universities are expected to play in promoting the economic well-being of the broader society. This student felt that universities have become research centers for U.S. corporations seeking to expand their influence beyond national boundaries. Although graduate union organizers offered varied descriptions of what they meant by “globalization,” their primary understanding centered around economic pressures connected to forms of global competition that are changing the fabric and archetype of the elite U.S. research university. Just look at the way </w:t>
      </w:r>
      <w:r w:rsidRPr="00C97219">
        <w:rPr>
          <w:highlight w:val="cyan"/>
          <w:u w:val="single"/>
        </w:rPr>
        <w:t>NYU</w:t>
      </w:r>
      <w:r w:rsidRPr="00614C7E">
        <w:rPr>
          <w:u w:val="single"/>
        </w:rPr>
        <w:t xml:space="preserve"> has </w:t>
      </w:r>
      <w:r w:rsidRPr="00C97219">
        <w:rPr>
          <w:highlight w:val="cyan"/>
          <w:u w:val="single"/>
        </w:rPr>
        <w:t xml:space="preserve">repositioned itself </w:t>
      </w:r>
      <w:r w:rsidRPr="00614C7E">
        <w:rPr>
          <w:u w:val="single"/>
        </w:rPr>
        <w:t xml:space="preserve">as the global university, through global </w:t>
      </w:r>
      <w:r w:rsidRPr="00C97219">
        <w:rPr>
          <w:highlight w:val="cyan"/>
          <w:u w:val="single"/>
        </w:rPr>
        <w:t>real estate</w:t>
      </w:r>
      <w:r w:rsidRPr="00614C7E">
        <w:rPr>
          <w:u w:val="single"/>
        </w:rPr>
        <w:t xml:space="preserve">, global </w:t>
      </w:r>
      <w:r w:rsidRPr="00C97219">
        <w:rPr>
          <w:highlight w:val="cyan"/>
          <w:u w:val="single"/>
        </w:rPr>
        <w:t xml:space="preserve">media, and </w:t>
      </w:r>
      <w:r w:rsidRPr="00614C7E">
        <w:rPr>
          <w:u w:val="single"/>
        </w:rPr>
        <w:t xml:space="preserve">global </w:t>
      </w:r>
      <w:r w:rsidRPr="00C97219">
        <w:rPr>
          <w:highlight w:val="cyan"/>
          <w:u w:val="single"/>
        </w:rPr>
        <w:t>entertainment.</w:t>
      </w:r>
      <w:r w:rsidRPr="00A06BD1">
        <w:rPr>
          <w:u w:val="single"/>
        </w:rPr>
        <w:t xml:space="preserve"> </w:t>
      </w:r>
      <w:r w:rsidRPr="000873E6">
        <w:t>And the idea of New York as a global city. They stopped a long time ago trying to be an Ivy League university and so NYU turned down this road a long time ago, trying to become a global university. In many ways we became the testing ground over the battle to see if you could have a corporate university. And you can’t. Not because simply graduate students get pissed off, but everyone gets pissed off. (Member GSOC/UAW Local 2110, NYU) Similarly, a graduate organizer at Michigan State University criticized the growing involvement of corporations at MSU and President Peter</w:t>
      </w:r>
      <w:r>
        <w:t xml:space="preserve"> </w:t>
      </w:r>
      <w:r w:rsidRPr="000873E6">
        <w:t xml:space="preserve">McPherson’s determination to advance the university’s global influence through its Internet-based “Virtual University”: “So much of the university’s money is coming from corporations and going into activities like Virtual University and teaching over the web” (GEU/AFT, MSU). This graduate student felt that McPherson’s background in global banking and international development, along with his lack of academic credentials, made him perfectly suited as “CEO” in the emerging model of the global university. As the preceding comments suggest, the critique of the research university as a global enterprise centers around economic pursuits and expansionism—the university as a corporate enterprise seeking to expand its markets and influence—not the emergence of a global multicultural university in which students and faculty represent and interact around the diverse cultures and regions of the world. In this regard, the critique is focused on a particular strain of globalization that may be described as “corporate globalism.” A graduate employee union organizer at MSU alluded to corporate globalism and its effects upon the academy: </w:t>
      </w:r>
      <w:r w:rsidRPr="00A06BD1">
        <w:rPr>
          <w:u w:val="single"/>
        </w:rPr>
        <w:t xml:space="preserve">We see capital, the idea of a capitalist system, </w:t>
      </w:r>
      <w:r w:rsidRPr="00A06BD1">
        <w:t xml:space="preserve">kind of </w:t>
      </w:r>
      <w:r w:rsidRPr="00A06BD1">
        <w:rPr>
          <w:u w:val="single"/>
        </w:rPr>
        <w:t xml:space="preserve">infiltrating and penetrating higher education, producing </w:t>
      </w:r>
      <w:r w:rsidRPr="00C97219">
        <w:rPr>
          <w:highlight w:val="cyan"/>
          <w:u w:val="single"/>
        </w:rPr>
        <w:t>corporate education,</w:t>
      </w:r>
      <w:r w:rsidRPr="00A06BD1">
        <w:rPr>
          <w:u w:val="single"/>
        </w:rPr>
        <w:t xml:space="preserve"> and changes in the workplace, </w:t>
      </w:r>
      <w:r w:rsidRPr="00C97219">
        <w:rPr>
          <w:highlight w:val="cyan"/>
          <w:u w:val="single"/>
        </w:rPr>
        <w:t>changes</w:t>
      </w:r>
      <w:r w:rsidRPr="00A06BD1">
        <w:rPr>
          <w:u w:val="single"/>
        </w:rPr>
        <w:t xml:space="preserve"> in </w:t>
      </w:r>
      <w:r w:rsidRPr="00C97219">
        <w:rPr>
          <w:highlight w:val="cyan"/>
          <w:u w:val="single"/>
        </w:rPr>
        <w:t>how we relate to each other</w:t>
      </w:r>
      <w:r w:rsidRPr="000873E6">
        <w:t xml:space="preserve">. . . . We see massive amounts of private funding for research. Now, maybe it’s been there all along, but it seems like this has intensified in the past 25, 30 years. . . . We see more students and less full-time faculty, more part-timers, and they are in charge of the dirty work, the business of the classroom. I think these changes are a direct response to global changes in culture, in our society, and the economy. (GEU/AFT) The preceding student spoke cogently about an issue raised by many of the organizers with whom we spoke. They saw the </w:t>
      </w:r>
      <w:r w:rsidRPr="00C97219">
        <w:rPr>
          <w:highlight w:val="cyan"/>
          <w:u w:val="single"/>
        </w:rPr>
        <w:t xml:space="preserve">overreliance on parttime instruction </w:t>
      </w:r>
      <w:r w:rsidRPr="00A06BD1">
        <w:rPr>
          <w:u w:val="single"/>
        </w:rPr>
        <w:t>as a strategy to</w:t>
      </w:r>
      <w:r w:rsidRPr="000873E6">
        <w:rPr>
          <w:u w:val="single"/>
        </w:rPr>
        <w:t xml:space="preserve"> reduce the cost of undergraduate education and thereby </w:t>
      </w:r>
      <w:r w:rsidRPr="00C97219">
        <w:rPr>
          <w:highlight w:val="cyan"/>
          <w:u w:val="single"/>
        </w:rPr>
        <w:t>free funds for research</w:t>
      </w:r>
      <w:r w:rsidRPr="000873E6">
        <w:rPr>
          <w:u w:val="single"/>
        </w:rPr>
        <w:t xml:space="preserve"> and development activities </w:t>
      </w:r>
      <w:r w:rsidRPr="00C97219">
        <w:rPr>
          <w:highlight w:val="cyan"/>
          <w:u w:val="single"/>
        </w:rPr>
        <w:t>associated with corporate expansionism</w:t>
      </w:r>
      <w:r w:rsidRPr="000873E6">
        <w:rPr>
          <w:u w:val="single"/>
        </w:rPr>
        <w:t xml:space="preserve"> of the global variety</w:t>
      </w:r>
      <w:r w:rsidRPr="000873E6">
        <w:t xml:space="preserve">. Promoting Web-based forms of education and instruction transnationally was an example cited by several graduate organizers. Interestingly, several comments from graduate union organizers indicated that </w:t>
      </w:r>
      <w:r w:rsidRPr="00C97219">
        <w:rPr>
          <w:highlight w:val="cyan"/>
          <w:u w:val="single"/>
        </w:rPr>
        <w:t>the center of a radical campus critique of globalization rests</w:t>
      </w:r>
      <w:r w:rsidRPr="000873E6">
        <w:t xml:space="preserve"> not </w:t>
      </w:r>
      <w:r w:rsidRPr="00C97219">
        <w:rPr>
          <w:highlight w:val="cyan"/>
          <w:u w:val="single"/>
        </w:rPr>
        <w:t>with</w:t>
      </w:r>
      <w:r w:rsidRPr="00A06BD1">
        <w:rPr>
          <w:u w:val="single"/>
        </w:rPr>
        <w:t xml:space="preserve"> </w:t>
      </w:r>
      <w:r w:rsidRPr="000873E6">
        <w:t xml:space="preserve">graduate employee unions, but with </w:t>
      </w:r>
      <w:r w:rsidRPr="00C97219">
        <w:rPr>
          <w:highlight w:val="cyan"/>
          <w:u w:val="single"/>
        </w:rPr>
        <w:t xml:space="preserve">the undergraduate </w:t>
      </w:r>
      <w:proofErr w:type="spellStart"/>
      <w:r w:rsidRPr="00C97219">
        <w:rPr>
          <w:highlight w:val="cyan"/>
          <w:u w:val="single"/>
        </w:rPr>
        <w:t>antisweatshop</w:t>
      </w:r>
      <w:proofErr w:type="spellEnd"/>
      <w:r w:rsidRPr="00C97219">
        <w:rPr>
          <w:highlight w:val="cyan"/>
          <w:u w:val="single"/>
        </w:rPr>
        <w:t xml:space="preserve"> movement</w:t>
      </w:r>
      <w:r w:rsidRPr="000873E6">
        <w:t xml:space="preserve">. One graduate organizer in particular stressed the key role undergraduates have played in challenging multinational enterprises and raising awareness about workers’ rights around the world. Several stated that the </w:t>
      </w:r>
      <w:proofErr w:type="spellStart"/>
      <w:r w:rsidRPr="000873E6">
        <w:t>antisweatshop</w:t>
      </w:r>
      <w:proofErr w:type="spellEnd"/>
      <w:r w:rsidRPr="000873E6">
        <w:t xml:space="preserve"> movement had been </w:t>
      </w:r>
      <w:r w:rsidRPr="00C97219">
        <w:rPr>
          <w:highlight w:val="cyan"/>
          <w:u w:val="single"/>
        </w:rPr>
        <w:t>instrumental in orienting</w:t>
      </w:r>
      <w:r w:rsidRPr="00A06BD1">
        <w:rPr>
          <w:u w:val="single"/>
        </w:rPr>
        <w:t xml:space="preserve"> </w:t>
      </w:r>
      <w:r w:rsidRPr="000873E6">
        <w:t xml:space="preserve">some </w:t>
      </w:r>
      <w:r w:rsidRPr="00C97219">
        <w:rPr>
          <w:highlight w:val="cyan"/>
          <w:u w:val="single"/>
        </w:rPr>
        <w:t>graduate union organizers</w:t>
      </w:r>
      <w:r w:rsidRPr="000873E6">
        <w:t xml:space="preserve"> to the effects of globalization. “The </w:t>
      </w:r>
      <w:proofErr w:type="spellStart"/>
      <w:r w:rsidRPr="000873E6">
        <w:t>antisweatshop</w:t>
      </w:r>
      <w:proofErr w:type="spellEnd"/>
      <w:r w:rsidRPr="000873E6">
        <w:t xml:space="preserve"> movement, which has been very successful in</w:t>
      </w:r>
      <w:r>
        <w:t xml:space="preserve"> </w:t>
      </w:r>
      <w:r w:rsidRPr="000873E6">
        <w:t xml:space="preserve">many ways, brought a lot of attention back to campuses. This has helped motivate people to focus more on what’s happening on the campus. People are thinking more globally” (Member GSOC/UAW Local 2110, NYU). </w:t>
      </w:r>
      <w:r w:rsidRPr="000873E6">
        <w:rPr>
          <w:u w:val="single"/>
        </w:rPr>
        <w:t>Globalization</w:t>
      </w:r>
      <w:r w:rsidRPr="000873E6">
        <w:t xml:space="preserve">, then, from the perspective of some graduate employee union organizers, offers a broad context and background for understanding </w:t>
      </w:r>
      <w:r w:rsidRPr="000873E6">
        <w:rPr>
          <w:u w:val="single"/>
        </w:rPr>
        <w:t xml:space="preserve">the </w:t>
      </w:r>
      <w:r w:rsidRPr="00C97219">
        <w:rPr>
          <w:highlight w:val="cyan"/>
          <w:u w:val="single"/>
        </w:rPr>
        <w:t>increasingly economic-driven strategies of universities seek</w:t>
      </w:r>
      <w:r w:rsidRPr="000873E6">
        <w:rPr>
          <w:u w:val="single"/>
        </w:rPr>
        <w:t>ing</w:t>
      </w:r>
      <w:r w:rsidRPr="00C97219">
        <w:rPr>
          <w:highlight w:val="cyan"/>
          <w:u w:val="single"/>
        </w:rPr>
        <w:t xml:space="preserve"> to maintain</w:t>
      </w:r>
      <w:r w:rsidRPr="000873E6">
        <w:rPr>
          <w:u w:val="single"/>
        </w:rPr>
        <w:t xml:space="preserve"> and/or advance their competitiveness within </w:t>
      </w:r>
      <w:r w:rsidRPr="00C97219">
        <w:rPr>
          <w:highlight w:val="cyan"/>
          <w:u w:val="single"/>
        </w:rPr>
        <w:t>an international economic arena</w:t>
      </w:r>
      <w:r w:rsidRPr="000873E6">
        <w:rPr>
          <w:u w:val="single"/>
        </w:rPr>
        <w:t>.</w:t>
      </w:r>
      <w:r w:rsidRPr="000873E6">
        <w:t xml:space="preserve"> The influence of globalization also explains in part why several graduate union organizers interchangeably used the phrases “corporate university” and “global university.” Graduate student organizers thus see the efforts of administrators to compete in a global environment as one more pull that leads to a </w:t>
      </w:r>
      <w:r w:rsidRPr="00C97219">
        <w:rPr>
          <w:highlight w:val="cyan"/>
          <w:u w:val="single"/>
        </w:rPr>
        <w:t>devaluing</w:t>
      </w:r>
      <w:r w:rsidRPr="00A06BD1">
        <w:rPr>
          <w:u w:val="single"/>
        </w:rPr>
        <w:t xml:space="preserve"> </w:t>
      </w:r>
      <w:r w:rsidRPr="000873E6">
        <w:t xml:space="preserve">of </w:t>
      </w:r>
      <w:r w:rsidRPr="00C97219">
        <w:rPr>
          <w:highlight w:val="cyan"/>
          <w:u w:val="single"/>
        </w:rPr>
        <w:t>undergraduate education</w:t>
      </w:r>
      <w:r>
        <w:rPr>
          <w:u w:val="single"/>
        </w:rPr>
        <w:t xml:space="preserve">. </w:t>
      </w:r>
      <w:r w:rsidRPr="00644148">
        <w:t xml:space="preserve">Promotion of a Corporate Management Culture Several graduate organizers expressed the belief that </w:t>
      </w:r>
      <w:r w:rsidRPr="00C97219">
        <w:rPr>
          <w:highlight w:val="cyan"/>
          <w:u w:val="single"/>
        </w:rPr>
        <w:t>unionization</w:t>
      </w:r>
      <w:r w:rsidRPr="00644148">
        <w:t xml:space="preserve"> in many ways has </w:t>
      </w:r>
      <w:r w:rsidRPr="00C97219">
        <w:rPr>
          <w:highlight w:val="cyan"/>
          <w:u w:val="single"/>
        </w:rPr>
        <w:t xml:space="preserve">served as a catalyst for </w:t>
      </w:r>
      <w:r w:rsidRPr="00C97219">
        <w:rPr>
          <w:highlight w:val="cyan"/>
        </w:rPr>
        <w:t>heightening awareness about</w:t>
      </w:r>
      <w:r w:rsidRPr="00644148">
        <w:t xml:space="preserve"> corporatization in the academy. In their eyes, it has enabled graduate students to see the </w:t>
      </w:r>
      <w:r w:rsidRPr="00C97219">
        <w:rPr>
          <w:highlight w:val="cyan"/>
          <w:u w:val="single"/>
        </w:rPr>
        <w:t>exploitation inherently embedded in a corporate logic</w:t>
      </w:r>
      <w:r w:rsidRPr="00644148">
        <w:t xml:space="preserve"> that has taken hold with the rise of a culture of corporate management. Although such comments are clearly part of a critique of the corporate academy, we include them in a separate section simply because they address the more cultural facets (and less the economic facets) of the contemporary university. The following comments capture this sentiment. The extent to which we have come to recognize and talk about the university as the corporate university has come up finally in the atmosphere of unionization. People have begun to recognize that </w:t>
      </w:r>
      <w:r w:rsidRPr="00C97219">
        <w:rPr>
          <w:highlight w:val="cyan"/>
          <w:u w:val="single"/>
        </w:rPr>
        <w:t>the mythology of the ivory tower is</w:t>
      </w:r>
      <w:r w:rsidRPr="00644148">
        <w:t xml:space="preserve"> that—</w:t>
      </w:r>
      <w:r w:rsidRPr="00C97219">
        <w:rPr>
          <w:highlight w:val="cyan"/>
          <w:u w:val="single"/>
        </w:rPr>
        <w:t>a mythology</w:t>
      </w:r>
      <w:r w:rsidRPr="00644148">
        <w:t xml:space="preserve">. The fact is that </w:t>
      </w:r>
      <w:r w:rsidRPr="00C97219">
        <w:rPr>
          <w:highlight w:val="cyan"/>
          <w:u w:val="single"/>
        </w:rPr>
        <w:t>the university has become a business enterprise</w:t>
      </w:r>
      <w:r w:rsidRPr="00644148">
        <w:t xml:space="preserve">. Universities have learned a great deal from the business world and are doing a variety of corporate-kinds of things to compete, and in this sense they are employers. It’s easier to see oneself as a cog in the wheel, as an employee, potentially exploitable, when you see the university as a corporation. You see the steady decrease of full-time employment and so you see your chance of getting a full-time position as something quite slim. And that </w:t>
      </w:r>
      <w:r w:rsidRPr="00C97219">
        <w:rPr>
          <w:highlight w:val="cyan"/>
          <w:u w:val="single"/>
        </w:rPr>
        <w:t>most</w:t>
      </w:r>
      <w:r w:rsidRPr="00644148">
        <w:t xml:space="preserve"> of us are going to </w:t>
      </w:r>
      <w:r w:rsidRPr="00C97219">
        <w:rPr>
          <w:highlight w:val="cyan"/>
          <w:u w:val="single"/>
        </w:rPr>
        <w:t>have to piece together 2-3 jobs without benefits just to survive</w:t>
      </w:r>
      <w:r w:rsidRPr="00644148">
        <w:t>. When we look at this trend, then it seems to leave little option but to unionize. We’re getting the point about unionizing. (Member GSOC/UAW Local 2110, NYU)</w:t>
      </w:r>
    </w:p>
    <w:p w14:paraId="21943BFF" w14:textId="77777777" w:rsidR="006E1444" w:rsidRDefault="006E1444" w:rsidP="006E1444">
      <w:pPr>
        <w:pStyle w:val="Heading4"/>
      </w:pPr>
      <w:r>
        <w:t>It is illegal for public sector employees to strike in 37 states which allow those states to impose contracts without negotiating. Absent robust federal law, institutions willingly violate state law and make forcing concessions impossible, including at KU.</w:t>
      </w:r>
    </w:p>
    <w:p w14:paraId="4ECE7655" w14:textId="77777777" w:rsidR="006E1444" w:rsidRPr="00633339" w:rsidRDefault="006E1444" w:rsidP="006E1444">
      <w:pPr>
        <w:rPr>
          <w:rStyle w:val="Style13ptBold"/>
          <w:b w:val="0"/>
          <w:bCs w:val="0"/>
          <w:sz w:val="22"/>
        </w:rPr>
      </w:pPr>
      <w:r w:rsidRPr="00633339">
        <w:rPr>
          <w:rStyle w:val="Style13ptBold"/>
        </w:rPr>
        <w:t>GTAC Union 24</w:t>
      </w:r>
      <w:r>
        <w:t>, Graduate Teaching Assistants Coalition at the University of Kansas, AFT Local 6403, 11/15/25, “</w:t>
      </w:r>
      <w:r w:rsidRPr="00633339">
        <w:t>GTAC Has Filed a Complaint Against KU</w:t>
      </w:r>
      <w:r>
        <w:t xml:space="preserve">” </w:t>
      </w:r>
      <w:r w:rsidRPr="00633339">
        <w:t>https://kugtac.wordpress.com/2024/11/15/gtac-has-filed-a-complaint-against-ku/</w:t>
      </w:r>
    </w:p>
    <w:p w14:paraId="619E8CC5" w14:textId="77777777" w:rsidR="006E1444" w:rsidRPr="00633339" w:rsidRDefault="006E1444" w:rsidP="006E1444">
      <w:r w:rsidRPr="00C97219">
        <w:rPr>
          <w:highlight w:val="cyan"/>
          <w:u w:val="single"/>
        </w:rPr>
        <w:t xml:space="preserve">KU and KBOR </w:t>
      </w:r>
      <w:r w:rsidRPr="00633339">
        <w:rPr>
          <w:u w:val="single"/>
        </w:rPr>
        <w:t xml:space="preserve">have </w:t>
      </w:r>
      <w:r w:rsidRPr="00C97219">
        <w:rPr>
          <w:highlight w:val="cyan"/>
          <w:u w:val="single"/>
        </w:rPr>
        <w:t>acted illegally</w:t>
      </w:r>
      <w:r w:rsidRPr="00633339">
        <w:rPr>
          <w:u w:val="single"/>
        </w:rPr>
        <w:t xml:space="preserve"> by</w:t>
      </w:r>
      <w:r w:rsidRPr="00C97219">
        <w:rPr>
          <w:highlight w:val="cyan"/>
          <w:u w:val="single"/>
        </w:rPr>
        <w:t xml:space="preserve"> imposing our unilateral contract for the third year</w:t>
      </w:r>
      <w:r w:rsidRPr="00633339">
        <w:t xml:space="preserve">. Therefore, GTAC has filed a prohibited practice suit with the state on behalf of all GTAs. In this complaint, GTAC petitioned the courts to order KU and KBOR to “cease and desist from imposing terms and conditions of employment of its unilateral contract on Petition for academic years of 2024-25 and 2025-26.” As </w:t>
      </w:r>
      <w:r w:rsidRPr="00C97219">
        <w:rPr>
          <w:highlight w:val="cyan"/>
          <w:u w:val="single"/>
        </w:rPr>
        <w:t xml:space="preserve">state employees </w:t>
      </w:r>
      <w:r w:rsidRPr="00633339">
        <w:rPr>
          <w:u w:val="single"/>
        </w:rPr>
        <w:t xml:space="preserve">protected </w:t>
      </w:r>
      <w:r w:rsidRPr="00C97219">
        <w:rPr>
          <w:highlight w:val="cyan"/>
          <w:u w:val="single"/>
        </w:rPr>
        <w:t>under the Public Employer-Employee Relations Act</w:t>
      </w:r>
      <w:r w:rsidRPr="00633339">
        <w:rPr>
          <w:u w:val="single"/>
        </w:rPr>
        <w:t xml:space="preserve"> (PEERA), which is overseen by the Public Employee Relations Board (PERB), GTAs </w:t>
      </w:r>
      <w:r w:rsidRPr="00C97219">
        <w:rPr>
          <w:highlight w:val="cyan"/>
          <w:u w:val="single"/>
        </w:rPr>
        <w:t xml:space="preserve">are protected against </w:t>
      </w:r>
      <w:r w:rsidRPr="00633339">
        <w:rPr>
          <w:u w:val="single"/>
        </w:rPr>
        <w:t xml:space="preserve">these </w:t>
      </w:r>
      <w:r w:rsidRPr="00C97219">
        <w:rPr>
          <w:highlight w:val="cyan"/>
          <w:u w:val="single"/>
        </w:rPr>
        <w:t>unilateral contracts</w:t>
      </w:r>
      <w:r w:rsidRPr="00633339">
        <w:t xml:space="preserve"> over multiple years.</w:t>
      </w:r>
    </w:p>
    <w:p w14:paraId="1A8B3F01" w14:textId="77777777" w:rsidR="006E1444" w:rsidRDefault="006E1444" w:rsidP="006E1444">
      <w:r w:rsidRPr="00633339">
        <w:t>During bargaining sessions, GTAC asked for many changes: a base salary raise to $20,500 based on inflation rate; child stipends for childcare expenses; fully employer-paid insurance, including dental and vision; free on-campus parking, and more. KU denied </w:t>
      </w:r>
      <w:r w:rsidRPr="00633339">
        <w:rPr>
          <w:i/>
          <w:iCs/>
        </w:rPr>
        <w:t>all</w:t>
      </w:r>
      <w:r w:rsidRPr="00633339">
        <w:t xml:space="preserve"> those requests without countering. During mediation, </w:t>
      </w:r>
      <w:r w:rsidRPr="00633339">
        <w:rPr>
          <w:u w:val="single"/>
        </w:rPr>
        <w:t>GTAC offered compromises</w:t>
      </w:r>
      <w:r w:rsidRPr="00633339">
        <w:t>, but KU denied those requests </w:t>
      </w:r>
      <w:r w:rsidRPr="00633339">
        <w:rPr>
          <w:i/>
          <w:iCs/>
        </w:rPr>
        <w:t>again</w:t>
      </w:r>
      <w:r w:rsidRPr="00633339">
        <w:t xml:space="preserve">. </w:t>
      </w:r>
      <w:r w:rsidRPr="00C97219">
        <w:rPr>
          <w:highlight w:val="cyan"/>
          <w:u w:val="single"/>
        </w:rPr>
        <w:t>Over the past two years, KU has made no effort to negotiate with GTAC</w:t>
      </w:r>
      <w:r w:rsidRPr="00633339">
        <w:t xml:space="preserve"> despite our best efforts to meet in good faith. Consequently, GTAC has taken action by filing this complaint to stop the imposition of these unilateral contracts.</w:t>
      </w:r>
    </w:p>
    <w:p w14:paraId="6E2EAA17" w14:textId="3D48881F" w:rsidR="00D14C38" w:rsidRDefault="00D14C38" w:rsidP="00D14C38">
      <w:pPr>
        <w:pStyle w:val="Heading4"/>
      </w:pPr>
      <w:r>
        <w:t>The work of graduate students is increasingly professionalized, giving increased bargaining power.</w:t>
      </w:r>
    </w:p>
    <w:p w14:paraId="1349F412" w14:textId="77777777" w:rsidR="00D14C38" w:rsidRPr="00C21927" w:rsidRDefault="00D14C38" w:rsidP="00D14C38">
      <w:r w:rsidRPr="00F44C3A">
        <w:rPr>
          <w:rStyle w:val="Style13ptBold"/>
        </w:rPr>
        <w:t>Rhoads and Rhoades 2005</w:t>
      </w:r>
      <w:r>
        <w:rPr>
          <w:rStyle w:val="Style13ptBold"/>
        </w:rPr>
        <w:t>,</w:t>
      </w:r>
      <w:r w:rsidRPr="00F44C3A">
        <w:rPr>
          <w:rStyle w:val="Style13ptBold"/>
        </w:rPr>
        <w:t xml:space="preserve"> </w:t>
      </w:r>
      <w:r>
        <w:t>*P</w:t>
      </w:r>
      <w:r w:rsidRPr="002401E1">
        <w:t xml:space="preserve">rofessor, Graduate School of Education &amp; Information Studies, University of California Los Angeles. </w:t>
      </w:r>
      <w:r>
        <w:t>**Pr</w:t>
      </w:r>
      <w:r w:rsidRPr="002401E1">
        <w:t>ofessor, Center for the Study of Higher Education, University of Arizona.</w:t>
      </w:r>
      <w:r>
        <w:t xml:space="preserve"> (</w:t>
      </w:r>
      <w:r w:rsidRPr="00E3447B">
        <w:t>*</w:t>
      </w:r>
      <w:r w:rsidRPr="002401E1">
        <w:t>Robert A</w:t>
      </w:r>
      <w:r>
        <w:t>., **Gary,  May/June 2025,</w:t>
      </w:r>
      <w:r w:rsidRPr="002401E1">
        <w:t xml:space="preserve"> </w:t>
      </w:r>
      <w:r>
        <w:t>“</w:t>
      </w:r>
      <w:r w:rsidRPr="002401E1">
        <w:t>Graduate Employee Unionization as Symbol of and Challenge to the Corporatization of U.S. Research Universities</w:t>
      </w:r>
      <w:r>
        <w:t xml:space="preserve">”, </w:t>
      </w:r>
      <w:r w:rsidRPr="00F44C3A">
        <w:t>The Journal of Higher Education, Vol. 76, No. 3</w:t>
      </w:r>
      <w:r>
        <w:t>, SS:/)</w:t>
      </w:r>
      <w:hyperlink r:id="rId22" w:history="1">
        <w:r w:rsidRPr="00363D27">
          <w:rPr>
            <w:rStyle w:val="Hyperlink"/>
          </w:rPr>
          <w:t>https://doi.org/10.1080/00221546.2005.11772282</w:t>
        </w:r>
      </w:hyperlink>
    </w:p>
    <w:p w14:paraId="17251FD2" w14:textId="77777777" w:rsidR="00D14C38" w:rsidRDefault="00D14C38" w:rsidP="00D14C38">
      <w:r w:rsidRPr="00C21927">
        <w:t xml:space="preserve">Although the issue of labor costs is significant, we think there is a much larger issue lurking beneath the surface of graduate student unionization. That issue is </w:t>
      </w:r>
      <w:r w:rsidRPr="00C97219">
        <w:rPr>
          <w:highlight w:val="cyan"/>
          <w:u w:val="single"/>
        </w:rPr>
        <w:t>the relationship between</w:t>
      </w:r>
      <w:r w:rsidRPr="00C21927">
        <w:t xml:space="preserve"> </w:t>
      </w:r>
      <w:r w:rsidRPr="00C97219">
        <w:rPr>
          <w:highlight w:val="cyan"/>
          <w:u w:val="single"/>
        </w:rPr>
        <w:t>on</w:t>
      </w:r>
      <w:r w:rsidRPr="00C21927">
        <w:rPr>
          <w:u w:val="single"/>
        </w:rPr>
        <w:t xml:space="preserve"> </w:t>
      </w:r>
      <w:r w:rsidRPr="00C21927">
        <w:t xml:space="preserve">the </w:t>
      </w:r>
      <w:r w:rsidRPr="00C97219">
        <w:rPr>
          <w:highlight w:val="cyan"/>
          <w:u w:val="single"/>
        </w:rPr>
        <w:t>one hand, knowledge construction and transference</w:t>
      </w:r>
      <w:r w:rsidRPr="00C21927">
        <w:t xml:space="preserve">, which represents the work of graduate students and faculty, </w:t>
      </w:r>
      <w:r w:rsidRPr="00C97219">
        <w:rPr>
          <w:highlight w:val="cyan"/>
          <w:u w:val="single"/>
        </w:rPr>
        <w:t>and on the other hand,</w:t>
      </w:r>
      <w:r w:rsidRPr="00C21927">
        <w:t xml:space="preserve"> the </w:t>
      </w:r>
      <w:r w:rsidRPr="00C97219">
        <w:rPr>
          <w:highlight w:val="cyan"/>
        </w:rPr>
        <w:t>operational/ administrative</w:t>
      </w:r>
      <w:r w:rsidRPr="00C21927">
        <w:t xml:space="preserve"> side of university life. In this regard, graduate employee unionization </w:t>
      </w:r>
      <w:r w:rsidRPr="00C97219">
        <w:rPr>
          <w:highlight w:val="cyan"/>
          <w:u w:val="single"/>
        </w:rPr>
        <w:t>clarifies a general pattern in the academy</w:t>
      </w:r>
      <w:r w:rsidRPr="00C21927">
        <w:t xml:space="preserve">—the increasing distance between knowledge workers and managers and the increasing control of the former by the latter. </w:t>
      </w:r>
      <w:r w:rsidRPr="00C97219">
        <w:rPr>
          <w:highlight w:val="cyan"/>
          <w:u w:val="single"/>
        </w:rPr>
        <w:t>More and more, faculty are managed professionals</w:t>
      </w:r>
      <w:r w:rsidRPr="00C21927">
        <w:t xml:space="preserve"> (Rhoades, 1998). Now, graduate unionization makes explicit the reality that </w:t>
      </w:r>
      <w:r w:rsidRPr="00C97219">
        <w:rPr>
          <w:highlight w:val="cyan"/>
          <w:u w:val="single"/>
        </w:rPr>
        <w:t>graduate students are also a resource to be managed and potentially exploited</w:t>
      </w:r>
      <w:r w:rsidRPr="00C21927">
        <w:t>. Given that today’s graduate students are tomorrow’s faculty, what can we expect in the coming years as larger numbers of graduate students are socialized to the professorate while members of a graduate employee union? How will this impact their orientation to the organization, its administration, and faculty unions?</w:t>
      </w:r>
      <w:r>
        <w:t xml:space="preserve"> </w:t>
      </w:r>
      <w:r w:rsidRPr="00C21927">
        <w:t>As research universities increasingly embrace academic capitalism, new class issues and identities emerge. In effect, the shift to a more corporate model of the academy is likely to produce a clearer delineation of manager and worker, with graduate students pushed toward embracing identities as workers. At least this is one possible reading. An alternative reading speaks to emerging realities that are more postindustrial than industrial, more fluid and polyvalent than fixed and dichotomous. Arguably, what graduate employee unionization brings out into the open is the extent to which significant boundaries have become blurred in the post-industrial university. With corporatization in the academy has come, more than ever, a blurring of boundaries between public and private worlds and practices, between not-for-profit and for-profit</w:t>
      </w:r>
      <w:r>
        <w:t xml:space="preserve"> </w:t>
      </w:r>
      <w:r w:rsidRPr="00C21927">
        <w:t xml:space="preserve">settings and activities. In some ways, we can see this phenomenon encapsulated and inscribed in the lives of </w:t>
      </w:r>
      <w:r w:rsidRPr="00C97219">
        <w:rPr>
          <w:highlight w:val="cyan"/>
          <w:u w:val="single"/>
        </w:rPr>
        <w:t>graduate employees.</w:t>
      </w:r>
      <w:r w:rsidRPr="00C21927">
        <w:t xml:space="preserve"> They </w:t>
      </w:r>
      <w:r w:rsidRPr="00C97219">
        <w:rPr>
          <w:highlight w:val="cyan"/>
          <w:u w:val="single"/>
        </w:rPr>
        <w:t xml:space="preserve">are not just customers, paying for educational </w:t>
      </w:r>
      <w:r w:rsidRPr="00C97219">
        <w:rPr>
          <w:highlight w:val="cyan"/>
        </w:rPr>
        <w:t>services, or apprentices</w:t>
      </w:r>
      <w:r w:rsidRPr="00C21927">
        <w:t xml:space="preserve"> learning how to perform certain services;</w:t>
      </w:r>
      <w:r w:rsidRPr="00C21927">
        <w:rPr>
          <w:u w:val="single"/>
        </w:rPr>
        <w:t xml:space="preserve"> </w:t>
      </w:r>
      <w:r w:rsidRPr="00C97219">
        <w:rPr>
          <w:highlight w:val="cyan"/>
          <w:u w:val="single"/>
        </w:rPr>
        <w:t>they</w:t>
      </w:r>
      <w:r w:rsidRPr="00C21927">
        <w:rPr>
          <w:u w:val="single"/>
        </w:rPr>
        <w:t xml:space="preserve"> are also employees who </w:t>
      </w:r>
      <w:r w:rsidRPr="00C97219">
        <w:rPr>
          <w:highlight w:val="cyan"/>
          <w:u w:val="single"/>
        </w:rPr>
        <w:t>provide educational services and produce academic work</w:t>
      </w:r>
      <w:r w:rsidRPr="00C21927">
        <w:t xml:space="preserve">. And in a post-industrial world that focuses on consumption to the exclusion of all else, the graduate employee unions bring back to center stage the fact that </w:t>
      </w:r>
      <w:r w:rsidRPr="00C97219">
        <w:rPr>
          <w:highlight w:val="cyan"/>
          <w:u w:val="single"/>
        </w:rPr>
        <w:t xml:space="preserve">people are not just consumers, </w:t>
      </w:r>
      <w:r w:rsidRPr="00C21927">
        <w:rPr>
          <w:u w:val="single"/>
        </w:rPr>
        <w:t xml:space="preserve">but </w:t>
      </w:r>
      <w:r w:rsidRPr="00C97219">
        <w:rPr>
          <w:highlight w:val="cyan"/>
          <w:u w:val="single"/>
        </w:rPr>
        <w:t>they are employees, workers, and producers as well</w:t>
      </w:r>
      <w:r w:rsidRPr="00C21927">
        <w:t>. What remains is to move beyond a corporate model based on a totalizing and globalizing exploitation of academic work for short-term economic value, to develop a forward-looking alternative construction of a global university concentrated on more than the pursuit of new revenues.</w:t>
      </w:r>
    </w:p>
    <w:p w14:paraId="28015AE9" w14:textId="77777777" w:rsidR="00D14C38" w:rsidRDefault="00D14C38" w:rsidP="006E1444"/>
    <w:p w14:paraId="11AB911B" w14:textId="77777777" w:rsidR="00E7568C" w:rsidRDefault="00E7568C" w:rsidP="00E7568C">
      <w:pPr>
        <w:pStyle w:val="Heading4"/>
      </w:pPr>
      <w:r>
        <w:t>Student Workers Unions bridge the gap between the working proletariat and the intellectual, generating community bonds.</w:t>
      </w:r>
    </w:p>
    <w:p w14:paraId="7DEA8143" w14:textId="77777777" w:rsidR="00E7568C" w:rsidRDefault="00E7568C" w:rsidP="00E7568C">
      <w:proofErr w:type="spellStart"/>
      <w:r w:rsidRPr="008A4E1B">
        <w:rPr>
          <w:rStyle w:val="Style13ptBold"/>
        </w:rPr>
        <w:t>Ikebe</w:t>
      </w:r>
      <w:proofErr w:type="spellEnd"/>
      <w:r w:rsidRPr="008A4E1B">
        <w:rPr>
          <w:rStyle w:val="Style13ptBold"/>
        </w:rPr>
        <w:t xml:space="preserve"> and </w:t>
      </w:r>
      <w:proofErr w:type="spellStart"/>
      <w:r w:rsidRPr="008A4E1B">
        <w:rPr>
          <w:rStyle w:val="Style13ptBold"/>
        </w:rPr>
        <w:t>Hosmstrom</w:t>
      </w:r>
      <w:proofErr w:type="spellEnd"/>
      <w:r w:rsidRPr="008A4E1B">
        <w:rPr>
          <w:rStyle w:val="Style13ptBold"/>
        </w:rPr>
        <w:t>-Smith 14</w:t>
      </w:r>
      <w:r>
        <w:t>. Political sociology, political economy, labor, can comparative-historical researchers. (</w:t>
      </w:r>
      <w:proofErr w:type="spellStart"/>
      <w:r>
        <w:t>Shannona</w:t>
      </w:r>
      <w:proofErr w:type="spellEnd"/>
      <w:r>
        <w:t xml:space="preserve"> and Alexandria, 2013, “</w:t>
      </w:r>
      <w:r w:rsidRPr="00793E63">
        <w:t>Union Democracy, Student Labor, And The Fight For Public Education</w:t>
      </w:r>
      <w:r>
        <w:t xml:space="preserve">”, Berkely Journal of Sociology Vol 58 pp. 42-50, SS:/ ) </w:t>
      </w:r>
      <w:hyperlink r:id="rId23" w:history="1">
        <w:r w:rsidRPr="00935273">
          <w:rPr>
            <w:rStyle w:val="Hyperlink"/>
          </w:rPr>
          <w:t>https://www.jstor.org/stable/pdf/24583213.pdf</w:t>
        </w:r>
      </w:hyperlink>
      <w:r>
        <w:t xml:space="preserve"> </w:t>
      </w:r>
    </w:p>
    <w:p w14:paraId="286DD9FB" w14:textId="77777777" w:rsidR="00E7568C" w:rsidRDefault="00E7568C" w:rsidP="00E7568C">
      <w:pPr>
        <w:rPr>
          <w:u w:val="single"/>
        </w:rPr>
      </w:pPr>
      <w:r w:rsidRPr="00F75968">
        <w:t xml:space="preserve">In recent years, </w:t>
      </w:r>
      <w:r w:rsidRPr="00956F73">
        <w:rPr>
          <w:u w:val="single"/>
        </w:rPr>
        <w:t>cutbacks at California's premier public university system</w:t>
      </w:r>
      <w:r w:rsidRPr="00F75968">
        <w:t xml:space="preserve">, the University of California (UC), </w:t>
      </w:r>
      <w:r w:rsidRPr="00956F73">
        <w:rPr>
          <w:u w:val="single"/>
        </w:rPr>
        <w:t xml:space="preserve">have dealt a devastating blow to students and UC workers, spawning a fierce resistance struggle across the state. </w:t>
      </w:r>
      <w:r w:rsidRPr="00E7568C">
        <w:rPr>
          <w:u w:val="single"/>
        </w:rPr>
        <w:t>As students have joined together to fight tuition hikes, degraded learning conditions, and undemocratic decision making, labor unions representing UC workers have played an important role</w:t>
      </w:r>
      <w:r w:rsidRPr="00E7568C">
        <w:t>.</w:t>
      </w:r>
      <w:r w:rsidRPr="00F75968">
        <w:t xml:space="preserve"> In particular, </w:t>
      </w:r>
      <w:r w:rsidRPr="00C97219">
        <w:rPr>
          <w:highlight w:val="cyan"/>
          <w:u w:val="single"/>
        </w:rPr>
        <w:t>radical social movement unionism among academic workers</w:t>
      </w:r>
      <w:r w:rsidRPr="00F75968">
        <w:t xml:space="preserve"> represented by the UAW (United Auto Workers) </w:t>
      </w:r>
      <w:r w:rsidRPr="00C97219">
        <w:rPr>
          <w:highlight w:val="cyan"/>
          <w:u w:val="single"/>
        </w:rPr>
        <w:t>provides a model for connecting labor struggles with the fight to defend public goods.</w:t>
      </w:r>
      <w:r w:rsidRPr="00F75968">
        <w:t xml:space="preserve">1 We contend that </w:t>
      </w:r>
      <w:r w:rsidRPr="00C97219">
        <w:rPr>
          <w:highlight w:val="cyan"/>
          <w:u w:val="single"/>
        </w:rPr>
        <w:t xml:space="preserve">the increasing proletarianization of academic labor has the potential to break down the </w:t>
      </w:r>
      <w:r w:rsidRPr="009A0242">
        <w:rPr>
          <w:u w:val="single"/>
        </w:rPr>
        <w:t xml:space="preserve">age-old separation on the Left </w:t>
      </w:r>
      <w:r w:rsidRPr="00C97219">
        <w:rPr>
          <w:highlight w:val="cyan"/>
          <w:u w:val="single"/>
        </w:rPr>
        <w:t>between "intellectuals" and "workers" as academic workers gain a greater degree of class-consciousness.</w:t>
      </w:r>
      <w:r w:rsidRPr="00956F73">
        <w:rPr>
          <w:u w:val="single"/>
        </w:rPr>
        <w:t xml:space="preserve"> </w:t>
      </w:r>
      <w:r w:rsidRPr="00F75968">
        <w:t xml:space="preserve">The persistence of </w:t>
      </w:r>
      <w:r w:rsidRPr="009A0242">
        <w:rPr>
          <w:u w:val="single"/>
        </w:rPr>
        <w:t xml:space="preserve">the </w:t>
      </w:r>
      <w:r w:rsidRPr="00C97219">
        <w:rPr>
          <w:highlight w:val="cyan"/>
          <w:u w:val="single"/>
        </w:rPr>
        <w:t>Left in academia in times of right-wing dominance</w:t>
      </w:r>
      <w:r w:rsidRPr="009A0242">
        <w:rPr>
          <w:u w:val="single"/>
        </w:rPr>
        <w:t xml:space="preserve"> has </w:t>
      </w:r>
      <w:r w:rsidRPr="00C97219">
        <w:rPr>
          <w:highlight w:val="cyan"/>
          <w:u w:val="single"/>
        </w:rPr>
        <w:t>contributed to the radical character</w:t>
      </w:r>
      <w:r w:rsidRPr="009A0242">
        <w:rPr>
          <w:u w:val="single"/>
        </w:rPr>
        <w:t xml:space="preserve"> of academic workers' movements, and offers the prospect of </w:t>
      </w:r>
      <w:r w:rsidRPr="00C97219">
        <w:rPr>
          <w:highlight w:val="cyan"/>
          <w:u w:val="single"/>
        </w:rPr>
        <w:t>revitalizing militant grassroots labor</w:t>
      </w:r>
      <w:r w:rsidRPr="009A0242">
        <w:rPr>
          <w:u w:val="single"/>
        </w:rPr>
        <w:t xml:space="preserve"> movements in the US and of defending higher education as a social right.</w:t>
      </w:r>
    </w:p>
    <w:p w14:paraId="195048BA" w14:textId="77777777" w:rsidR="00E7568C" w:rsidRPr="00863701" w:rsidRDefault="00E7568C" w:rsidP="00E7568C">
      <w:pPr>
        <w:rPr>
          <w:b/>
          <w:iCs/>
        </w:rPr>
      </w:pPr>
    </w:p>
    <w:p w14:paraId="3802D98B" w14:textId="77777777" w:rsidR="00E7568C" w:rsidRPr="00D14C38" w:rsidRDefault="00E7568C" w:rsidP="00E7568C"/>
    <w:p w14:paraId="6AFCD03E" w14:textId="77777777" w:rsidR="006E1444" w:rsidRDefault="006E1444" w:rsidP="006E1444">
      <w:pPr>
        <w:pStyle w:val="Heading2"/>
      </w:pPr>
      <w:r>
        <w:t>Plan</w:t>
      </w:r>
    </w:p>
    <w:p w14:paraId="7FCDD447" w14:textId="77777777" w:rsidR="006E1444" w:rsidRPr="00957A5B" w:rsidRDefault="006E1444" w:rsidP="006E1444">
      <w:pPr>
        <w:pStyle w:val="Heading4"/>
      </w:pPr>
      <w:r w:rsidRPr="005600F5">
        <w:t xml:space="preserve">Resolved: The United States Federal Government should substantially strengthen collective bargaining rights for </w:t>
      </w:r>
      <w:r>
        <w:t xml:space="preserve">student </w:t>
      </w:r>
      <w:r w:rsidRPr="005600F5">
        <w:t>workers in the United States.</w:t>
      </w:r>
    </w:p>
    <w:p w14:paraId="1655AE71" w14:textId="77777777" w:rsidR="006E1444" w:rsidRDefault="006E1444" w:rsidP="006E1444">
      <w:pPr>
        <w:pStyle w:val="Heading2"/>
      </w:pPr>
      <w:r>
        <w:t>Advantage 2 is Genocide</w:t>
      </w:r>
    </w:p>
    <w:p w14:paraId="7011E842" w14:textId="77777777" w:rsidR="006E1444" w:rsidRDefault="006E1444" w:rsidP="006E1444">
      <w:pPr>
        <w:pStyle w:val="Heading4"/>
      </w:pPr>
      <w:r>
        <w:t>Organizing around Palestine represents an existential threat to universities which profit off genocide.</w:t>
      </w:r>
    </w:p>
    <w:p w14:paraId="7A08298E" w14:textId="77777777" w:rsidR="006E1444" w:rsidRDefault="006E1444" w:rsidP="006E1444">
      <w:r w:rsidRPr="00223484">
        <w:rPr>
          <w:rStyle w:val="Style13ptBold"/>
        </w:rPr>
        <w:t>Zehner 24,</w:t>
      </w:r>
      <w:r>
        <w:t xml:space="preserve"> </w:t>
      </w:r>
      <w:r w:rsidRPr="00223484">
        <w:t>freelance writer and organizer.</w:t>
      </w:r>
      <w:r>
        <w:t xml:space="preserve"> (Harry, 05/29/24, “</w:t>
      </w:r>
      <w:r w:rsidRPr="00223484">
        <w:t>The Gaza Protests Were a Mask-Off Moment for American Universities</w:t>
      </w:r>
      <w:r>
        <w:t xml:space="preserve">”, The Nation. SS:/) </w:t>
      </w:r>
      <w:hyperlink r:id="rId24" w:history="1">
        <w:r w:rsidRPr="00363D27">
          <w:rPr>
            <w:rStyle w:val="Hyperlink"/>
          </w:rPr>
          <w:t>https://www.thenation.com/article/archive/university-war-machine-gaza-protest/</w:t>
        </w:r>
      </w:hyperlink>
      <w:r>
        <w:t xml:space="preserve"> </w:t>
      </w:r>
    </w:p>
    <w:p w14:paraId="262F16E9" w14:textId="77777777" w:rsidR="006E1444" w:rsidRPr="00223484" w:rsidRDefault="006E1444" w:rsidP="006E1444">
      <w:r>
        <w:t>T</w:t>
      </w:r>
      <w:r w:rsidRPr="00223484">
        <w:t>he university presidents who have </w:t>
      </w:r>
      <w:r w:rsidRPr="00D07D4F">
        <w:t>sicced riot police on students</w:t>
      </w:r>
      <w:r w:rsidRPr="00223484">
        <w:t> demanding divestment from Israel want you to know something: Violent repression is in the best interest of their schools. University of Chicago President Paul Alivisatos </w:t>
      </w:r>
      <w:r w:rsidRPr="00D07D4F">
        <w:t>wrote</w:t>
      </w:r>
      <w:r w:rsidRPr="00223484">
        <w:t> that a police sweep was necessary because the protest “disrupts the functioning of the university.” At UCLA, the site of </w:t>
      </w:r>
      <w:r w:rsidRPr="00D07D4F">
        <w:t>both pro-Israeli vigilante violence and a brutal police crackdown</w:t>
      </w:r>
      <w:r w:rsidRPr="00223484">
        <w:t>, Chancellor Dean Block </w:t>
      </w:r>
      <w:r w:rsidRPr="00D07D4F">
        <w:t>wrote</w:t>
      </w:r>
      <w:r w:rsidRPr="00223484">
        <w:t> that the Gaza solidarity encampment “damaged our ability to carry out our mission.”</w:t>
      </w:r>
    </w:p>
    <w:p w14:paraId="778EB8E4" w14:textId="77777777" w:rsidR="006E1444" w:rsidRPr="00223484" w:rsidRDefault="006E1444" w:rsidP="006E1444">
      <w:r w:rsidRPr="00223484">
        <w:t>These statements have been mocked as cynical excuses for authoritarian repression. Really, though, they should be viewed as honest—perhaps unintentionally honest—admissions of the threat that divestment poses to the modern university.</w:t>
      </w:r>
    </w:p>
    <w:p w14:paraId="3957F146" w14:textId="77777777" w:rsidR="006E1444" w:rsidRPr="00223484" w:rsidRDefault="006E1444" w:rsidP="006E1444">
      <w:r w:rsidRPr="00223484">
        <w:t xml:space="preserve">The administrators are correct: Their </w:t>
      </w:r>
      <w:r w:rsidRPr="00223484">
        <w:rPr>
          <w:u w:val="single"/>
        </w:rPr>
        <w:t>institutions </w:t>
      </w:r>
      <w:r w:rsidRPr="00223484">
        <w:rPr>
          <w:i/>
          <w:iCs/>
          <w:u w:val="single"/>
        </w:rPr>
        <w:t>do</w:t>
      </w:r>
      <w:r w:rsidRPr="00223484">
        <w:rPr>
          <w:u w:val="single"/>
        </w:rPr>
        <w:t> function in concert with the war machine powering Israel’s genocidal war; their mission </w:t>
      </w:r>
      <w:r w:rsidRPr="00223484">
        <w:rPr>
          <w:i/>
          <w:iCs/>
          <w:u w:val="single"/>
        </w:rPr>
        <w:t>does</w:t>
      </w:r>
      <w:r w:rsidRPr="00223484">
        <w:rPr>
          <w:u w:val="single"/>
        </w:rPr>
        <w:t> depend on maintaining this alliance, even at the cost of brutalizing their students; and it is this material reality, more than anything else, that explains the ferocity of their response to the Gaza solidarity encampments</w:t>
      </w:r>
      <w:r w:rsidRPr="00223484">
        <w:t>.</w:t>
      </w:r>
    </w:p>
    <w:p w14:paraId="7DCFDA60" w14:textId="77777777" w:rsidR="006E1444" w:rsidRPr="00223484" w:rsidRDefault="006E1444" w:rsidP="006E1444">
      <w:pPr>
        <w:rPr>
          <w:u w:val="single"/>
        </w:rPr>
      </w:pPr>
      <w:r w:rsidRPr="00C97219">
        <w:rPr>
          <w:highlight w:val="cyan"/>
          <w:u w:val="single"/>
        </w:rPr>
        <w:t>The</w:t>
      </w:r>
      <w:r w:rsidRPr="00223484">
        <w:rPr>
          <w:u w:val="single"/>
        </w:rPr>
        <w:t xml:space="preserve"> US </w:t>
      </w:r>
      <w:r w:rsidRPr="00C97219">
        <w:rPr>
          <w:highlight w:val="cyan"/>
          <w:u w:val="single"/>
        </w:rPr>
        <w:t>military-industrial complex</w:t>
      </w:r>
      <w:r w:rsidRPr="00223484">
        <w:rPr>
          <w:u w:val="single"/>
        </w:rPr>
        <w:t>—which forms the industrial base for the world’s largest military and exports nearly half of all weapons sold on the global market—</w:t>
      </w:r>
      <w:r w:rsidRPr="00C97219">
        <w:rPr>
          <w:highlight w:val="cyan"/>
          <w:u w:val="single"/>
        </w:rPr>
        <w:t>could not function without American universities</w:t>
      </w:r>
      <w:r w:rsidRPr="00223484">
        <w:rPr>
          <w:u w:val="single"/>
        </w:rPr>
        <w:t xml:space="preserve">. </w:t>
      </w:r>
      <w:r w:rsidRPr="00C97219">
        <w:rPr>
          <w:highlight w:val="cyan"/>
          <w:u w:val="single"/>
        </w:rPr>
        <w:t xml:space="preserve">It needs college-educated engineers and scientists. </w:t>
      </w:r>
      <w:r w:rsidRPr="00223484">
        <w:rPr>
          <w:u w:val="single"/>
        </w:rPr>
        <w:t xml:space="preserve">It relies on thousands of </w:t>
      </w:r>
      <w:r w:rsidRPr="00C97219">
        <w:rPr>
          <w:highlight w:val="cyan"/>
          <w:u w:val="single"/>
        </w:rPr>
        <w:t xml:space="preserve">research projects, funded by the Pentagon </w:t>
      </w:r>
      <w:r w:rsidRPr="00223484">
        <w:rPr>
          <w:u w:val="single"/>
        </w:rPr>
        <w:t xml:space="preserve">and carried out by academics around the country. The </w:t>
      </w:r>
      <w:r w:rsidRPr="00C97219">
        <w:rPr>
          <w:highlight w:val="cyan"/>
          <w:u w:val="single"/>
        </w:rPr>
        <w:t xml:space="preserve">atrocities we witness </w:t>
      </w:r>
      <w:r w:rsidRPr="00223484">
        <w:rPr>
          <w:u w:val="single"/>
        </w:rPr>
        <w:t xml:space="preserve">every day </w:t>
      </w:r>
      <w:r w:rsidRPr="00C97219">
        <w:rPr>
          <w:highlight w:val="cyan"/>
          <w:u w:val="single"/>
        </w:rPr>
        <w:t>in Gaza</w:t>
      </w:r>
      <w:r w:rsidRPr="00223484">
        <w:rPr>
          <w:u w:val="single"/>
        </w:rPr>
        <w:t>—including the </w:t>
      </w:r>
      <w:r w:rsidRPr="00D07D4F">
        <w:t>abject horror</w:t>
      </w:r>
      <w:r w:rsidRPr="00223484">
        <w:rPr>
          <w:u w:val="single"/>
        </w:rPr>
        <w:t> that Israel unleashed on Rafah this past weekend—</w:t>
      </w:r>
      <w:r w:rsidRPr="00C97219">
        <w:rPr>
          <w:highlight w:val="cyan"/>
          <w:u w:val="single"/>
        </w:rPr>
        <w:t>are carried out with </w:t>
      </w:r>
      <w:r w:rsidRPr="00C97219">
        <w:rPr>
          <w:highlight w:val="cyan"/>
        </w:rPr>
        <w:t>American-made bombs</w:t>
      </w:r>
      <w:r w:rsidRPr="00C97219">
        <w:rPr>
          <w:highlight w:val="cyan"/>
          <w:u w:val="single"/>
        </w:rPr>
        <w:t xml:space="preserve">, dropped from American-made jets, guided by </w:t>
      </w:r>
      <w:r w:rsidRPr="00223484">
        <w:rPr>
          <w:u w:val="single"/>
        </w:rPr>
        <w:t xml:space="preserve">sophisticated military </w:t>
      </w:r>
      <w:r w:rsidRPr="00C97219">
        <w:rPr>
          <w:highlight w:val="cyan"/>
          <w:u w:val="single"/>
        </w:rPr>
        <w:t xml:space="preserve">technologies; all researched, designed and built with the </w:t>
      </w:r>
      <w:r w:rsidRPr="00223484">
        <w:rPr>
          <w:u w:val="single"/>
        </w:rPr>
        <w:t xml:space="preserve">full-throated participation of </w:t>
      </w:r>
      <w:r w:rsidRPr="00C97219">
        <w:rPr>
          <w:highlight w:val="cyan"/>
          <w:u w:val="single"/>
        </w:rPr>
        <w:t>the academy</w:t>
      </w:r>
      <w:r w:rsidRPr="00223484">
        <w:rPr>
          <w:u w:val="single"/>
        </w:rPr>
        <w:t>.</w:t>
      </w:r>
    </w:p>
    <w:p w14:paraId="29F98DD0" w14:textId="77777777" w:rsidR="006E1444" w:rsidRPr="00223484" w:rsidRDefault="006E1444" w:rsidP="006E1444">
      <w:r w:rsidRPr="00223484">
        <w:t xml:space="preserve">Just as the university provides blood and oxygen to the US war machine, the scale of research funding and jobs offered by the industry lend it a tremendous amount of influence on campus. A recent report showed that </w:t>
      </w:r>
      <w:r w:rsidRPr="00C97219">
        <w:rPr>
          <w:highlight w:val="cyan"/>
        </w:rPr>
        <w:t xml:space="preserve">Johns Hopkins </w:t>
      </w:r>
      <w:r w:rsidRPr="00C97219">
        <w:rPr>
          <w:highlight w:val="cyan"/>
          <w:u w:val="single"/>
        </w:rPr>
        <w:t>University </w:t>
      </w:r>
      <w:hyperlink r:id="rId25" w:history="1">
        <w:r w:rsidRPr="00C97219">
          <w:rPr>
            <w:rStyle w:val="Hyperlink"/>
            <w:highlight w:val="cyan"/>
          </w:rPr>
          <w:t>received</w:t>
        </w:r>
      </w:hyperlink>
      <w:r w:rsidRPr="00C97219">
        <w:rPr>
          <w:highlight w:val="cyan"/>
          <w:u w:val="single"/>
        </w:rPr>
        <w:t xml:space="preserve"> more than twice </w:t>
      </w:r>
      <w:r w:rsidRPr="00223484">
        <w:rPr>
          <w:u w:val="single"/>
        </w:rPr>
        <w:t xml:space="preserve">as much money </w:t>
      </w:r>
      <w:r w:rsidRPr="00C97219">
        <w:rPr>
          <w:highlight w:val="cyan"/>
          <w:u w:val="single"/>
        </w:rPr>
        <w:t xml:space="preserve">from defense contracts </w:t>
      </w:r>
      <w:r w:rsidRPr="00223484">
        <w:rPr>
          <w:u w:val="single"/>
        </w:rPr>
        <w:t xml:space="preserve">over the past decade </w:t>
      </w:r>
      <w:r w:rsidRPr="00C97219">
        <w:rPr>
          <w:highlight w:val="cyan"/>
          <w:u w:val="single"/>
        </w:rPr>
        <w:t xml:space="preserve">than </w:t>
      </w:r>
      <w:r w:rsidRPr="00223484">
        <w:rPr>
          <w:u w:val="single"/>
        </w:rPr>
        <w:t xml:space="preserve">from </w:t>
      </w:r>
      <w:r w:rsidRPr="00C97219">
        <w:rPr>
          <w:highlight w:val="cyan"/>
          <w:u w:val="single"/>
        </w:rPr>
        <w:t>tuition.</w:t>
      </w:r>
      <w:r w:rsidRPr="00223484">
        <w:t xml:space="preserve"> Pentagon funding alone accounts for almost a quarter of the university’s total revenue.</w:t>
      </w:r>
    </w:p>
    <w:p w14:paraId="65C21EA1" w14:textId="77777777" w:rsidR="006E1444" w:rsidRPr="00223484" w:rsidRDefault="006E1444" w:rsidP="006E1444">
      <w:r w:rsidRPr="00223484">
        <w:t>This effect is compounded by decades of austerity (</w:t>
      </w:r>
      <w:r w:rsidRPr="00D07D4F">
        <w:t>accelerated</w:t>
      </w:r>
      <w:r w:rsidRPr="00223484">
        <w:t> at public research universities in the past 15 years), which has plunged both students and non-tenured faculty into a permanent state of precarity.</w:t>
      </w:r>
    </w:p>
    <w:p w14:paraId="631DFDEC" w14:textId="77777777" w:rsidR="006E1444" w:rsidRPr="00223484" w:rsidRDefault="006E1444" w:rsidP="006E1444">
      <w:r w:rsidRPr="00C97219">
        <w:rPr>
          <w:highlight w:val="cyan"/>
          <w:u w:val="single"/>
        </w:rPr>
        <w:t>Precarity fosters dependency—</w:t>
      </w:r>
      <w:r w:rsidRPr="00223484">
        <w:rPr>
          <w:u w:val="single"/>
        </w:rPr>
        <w:t xml:space="preserve">on the </w:t>
      </w:r>
      <w:r w:rsidRPr="00C97219">
        <w:rPr>
          <w:highlight w:val="cyan"/>
          <w:u w:val="single"/>
        </w:rPr>
        <w:t>D</w:t>
      </w:r>
      <w:r w:rsidRPr="00223484">
        <w:rPr>
          <w:u w:val="single"/>
        </w:rPr>
        <w:t xml:space="preserve">epartment </w:t>
      </w:r>
      <w:r w:rsidRPr="00C97219">
        <w:rPr>
          <w:highlight w:val="cyan"/>
          <w:u w:val="single"/>
        </w:rPr>
        <w:t>o</w:t>
      </w:r>
      <w:r w:rsidRPr="00223484">
        <w:rPr>
          <w:u w:val="single"/>
        </w:rPr>
        <w:t xml:space="preserve">f </w:t>
      </w:r>
      <w:r w:rsidRPr="00C97219">
        <w:rPr>
          <w:highlight w:val="cyan"/>
          <w:u w:val="single"/>
        </w:rPr>
        <w:t>D</w:t>
      </w:r>
      <w:r w:rsidRPr="00223484">
        <w:rPr>
          <w:u w:val="single"/>
        </w:rPr>
        <w:t>efense’s</w:t>
      </w:r>
      <w:r w:rsidRPr="00223484">
        <w:t xml:space="preserve"> profligate research spending, and on weapons </w:t>
      </w:r>
      <w:r w:rsidRPr="00C97219">
        <w:rPr>
          <w:highlight w:val="cyan"/>
          <w:u w:val="single"/>
        </w:rPr>
        <w:t>manufacturers,</w:t>
      </w:r>
      <w:r w:rsidRPr="00223484">
        <w:rPr>
          <w:u w:val="single"/>
        </w:rPr>
        <w:t xml:space="preserve"> </w:t>
      </w:r>
      <w:r w:rsidRPr="00223484">
        <w:t xml:space="preserve">ever eager to </w:t>
      </w:r>
      <w:r w:rsidRPr="00C97219">
        <w:rPr>
          <w:highlight w:val="cyan"/>
          <w:u w:val="single"/>
        </w:rPr>
        <w:t>employ debt-ridden graduates</w:t>
      </w:r>
      <w:r w:rsidRPr="00223484">
        <w:t>. The carrot of military funding and the stick of austerity have pushed the academy and the war industry into an intractable embrace.</w:t>
      </w:r>
    </w:p>
    <w:p w14:paraId="10A3351B" w14:textId="77777777" w:rsidR="006E1444" w:rsidRPr="00223484" w:rsidRDefault="006E1444" w:rsidP="006E1444">
      <w:r w:rsidRPr="00223484">
        <w:t>War is not a side project that academia can cast off or divest from. For many schools—particularly large research universities—</w:t>
      </w:r>
      <w:r w:rsidRPr="00C97219">
        <w:rPr>
          <w:highlight w:val="cyan"/>
          <w:u w:val="single"/>
        </w:rPr>
        <w:t>to divest from war would be to commit institutional suicide</w:t>
      </w:r>
      <w:r w:rsidRPr="00223484">
        <w:t>.</w:t>
      </w:r>
    </w:p>
    <w:p w14:paraId="603915A3" w14:textId="77777777" w:rsidR="006E1444" w:rsidRPr="00223484" w:rsidRDefault="006E1444" w:rsidP="006E1444">
      <w:r w:rsidRPr="00223484">
        <w:t>In the Cold War frenzy following World War II, the university developed into a critical node of the emergent military-industrial complex. C. Wright Mills </w:t>
      </w:r>
      <w:r w:rsidRPr="00D07D4F">
        <w:t>wrote</w:t>
      </w:r>
      <w:r w:rsidRPr="00223484">
        <w:t> in 1956 that “the general direction of pure scientific research has been set by military considerations, its major finances are from military funds, and very few of those engaged in basic scientific research are not working under military direction.”</w:t>
      </w:r>
    </w:p>
    <w:p w14:paraId="08FFFD56" w14:textId="77777777" w:rsidR="006E1444" w:rsidRPr="00223484" w:rsidRDefault="006E1444" w:rsidP="006E1444">
      <w:r w:rsidRPr="00223484">
        <w:t>Ties between the military and the university waned in the 1970s under pressure from the anti-war movement. But powered by the neoliberal turn and the rabid post-9/11 expansion of the national security state, the war industry re-cemented its dominating role.</w:t>
      </w:r>
    </w:p>
    <w:p w14:paraId="5FA68E07" w14:textId="77777777" w:rsidR="006E1444" w:rsidRPr="00223484" w:rsidRDefault="006E1444" w:rsidP="006E1444">
      <w:r w:rsidRPr="00223484">
        <w:t xml:space="preserve">Since 9/11, the US government has consistently allotted between 45 and 60 percent of its multibillion-dollar R&amp;D budget to “defense” research. In 2023, </w:t>
      </w:r>
      <w:r w:rsidRPr="00C97219">
        <w:rPr>
          <w:highlight w:val="cyan"/>
          <w:u w:val="single"/>
        </w:rPr>
        <w:t>46 percent of the federal research budget </w:t>
      </w:r>
      <w:hyperlink r:id="rId26" w:anchor=":~:text=President%20Biden's%20budget%20proposal%20for,above%20the%20FY2023%20actual%20level." w:history="1">
        <w:r w:rsidRPr="00C97219">
          <w:rPr>
            <w:rStyle w:val="Hyperlink"/>
            <w:highlight w:val="cyan"/>
          </w:rPr>
          <w:t>went to the Pentagon</w:t>
        </w:r>
      </w:hyperlink>
      <w:r w:rsidRPr="00223484">
        <w:t>, far more than to any other government agency. </w:t>
      </w:r>
      <w:hyperlink r:id="rId27" w:history="1">
        <w:r w:rsidRPr="00223484">
          <w:rPr>
            <w:rStyle w:val="Hyperlink"/>
          </w:rPr>
          <w:t>Hundreds</w:t>
        </w:r>
      </w:hyperlink>
      <w:r w:rsidRPr="00223484">
        <w:t> of schools conduct Pentagon-funded research, and this funding makes up a significant portion of many university budgets, especially at large </w:t>
      </w:r>
      <w:hyperlink r:id="rId28" w:history="1">
        <w:r w:rsidRPr="00223484">
          <w:rPr>
            <w:rStyle w:val="Hyperlink"/>
          </w:rPr>
          <w:t>research</w:t>
        </w:r>
      </w:hyperlink>
      <w:r w:rsidRPr="00223484">
        <w:t> universities.</w:t>
      </w:r>
    </w:p>
    <w:p w14:paraId="13A38ED1" w14:textId="77777777" w:rsidR="006E1444" w:rsidRPr="00223484" w:rsidRDefault="006E1444" w:rsidP="006E1444">
      <w:pPr>
        <w:rPr>
          <w:vanish/>
        </w:rPr>
      </w:pPr>
      <w:r w:rsidRPr="00223484">
        <w:rPr>
          <w:vanish/>
        </w:rPr>
        <w:t>Top of Form</w:t>
      </w:r>
    </w:p>
    <w:p w14:paraId="04AAAD77" w14:textId="77777777" w:rsidR="006E1444" w:rsidRPr="00223484" w:rsidRDefault="006E1444" w:rsidP="006E1444">
      <w:pPr>
        <w:rPr>
          <w:vanish/>
        </w:rPr>
      </w:pPr>
      <w:r w:rsidRPr="00223484">
        <w:rPr>
          <w:vanish/>
        </w:rPr>
        <w:t>Bottom of Form</w:t>
      </w:r>
    </w:p>
    <w:p w14:paraId="22CD50ED" w14:textId="77777777" w:rsidR="006E1444" w:rsidRPr="00223484" w:rsidRDefault="006E1444" w:rsidP="006E1444">
      <w:r w:rsidRPr="00223484">
        <w:t>Research powerhouses like </w:t>
      </w:r>
      <w:hyperlink r:id="rId29" w:history="1">
        <w:r w:rsidRPr="00223484">
          <w:rPr>
            <w:rStyle w:val="Hyperlink"/>
          </w:rPr>
          <w:t>MIT</w:t>
        </w:r>
      </w:hyperlink>
      <w:r w:rsidRPr="00223484">
        <w:t> (over $1 billion a year in defense contracts for the Lincoln Laboratory), </w:t>
      </w:r>
      <w:hyperlink r:id="rId30" w:anchor=":~:text=UNIVERSITY%20PARK%2C%20Pa.,to%20improve%20U.S.%20national%20security." w:history="1">
        <w:r w:rsidRPr="00223484">
          <w:rPr>
            <w:rStyle w:val="Hyperlink"/>
          </w:rPr>
          <w:t>Penn State</w:t>
        </w:r>
      </w:hyperlink>
      <w:r w:rsidRPr="00223484">
        <w:t> (recently awarded a $2 billion contract from the US Navy), Carnegie Mellon University ($2.7 billion </w:t>
      </w:r>
      <w:hyperlink r:id="rId31" w:history="1">
        <w:r w:rsidRPr="00223484">
          <w:rPr>
            <w:rStyle w:val="Hyperlink"/>
          </w:rPr>
          <w:t>contract</w:t>
        </w:r>
      </w:hyperlink>
      <w:r w:rsidRPr="00223484">
        <w:t> with the DoD), University of Texas, Austin ($1.1 billion </w:t>
      </w:r>
      <w:hyperlink r:id="rId32" w:history="1">
        <w:r w:rsidRPr="00223484">
          <w:rPr>
            <w:rStyle w:val="Hyperlink"/>
          </w:rPr>
          <w:t>contract</w:t>
        </w:r>
      </w:hyperlink>
      <w:r w:rsidRPr="00223484">
        <w:t> with the DoD) or </w:t>
      </w:r>
      <w:hyperlink r:id="rId33" w:history="1">
        <w:r w:rsidRPr="00223484">
          <w:rPr>
            <w:rStyle w:val="Hyperlink"/>
          </w:rPr>
          <w:t>Georgia Tech</w:t>
        </w:r>
      </w:hyperlink>
      <w:r w:rsidRPr="00223484">
        <w:t> ($2.35 billion from the US Army) lean heavily on federally funded war research to balance their books.</w:t>
      </w:r>
    </w:p>
    <w:p w14:paraId="39A64B65" w14:textId="77777777" w:rsidR="006E1444" w:rsidRPr="00223484" w:rsidRDefault="006E1444" w:rsidP="006E1444">
      <w:r w:rsidRPr="00223484">
        <w:t>Schools are further beholden to the Pentagon through their general reliance on public research funds. The federal government supports over half of all research conducted at universities—and therefore, the implicit threat of the state rescinding all research funds hangs over the question of divestment. In 2002, for instance, the federal government threatened to withdraw hundreds of millions in grants if the Harvard Law School did not allow military recruiters back on campus. Harvard caved. The dean of the law school </w:t>
      </w:r>
      <w:r w:rsidRPr="00D07D4F">
        <w:t>laid it out quite plainly</w:t>
      </w:r>
      <w:r w:rsidRPr="00223484">
        <w:t>: “Most of us reluctantly accept the reality that this university cannot accept the loss of federal funds.”</w:t>
      </w:r>
    </w:p>
    <w:p w14:paraId="3BA73D7B" w14:textId="77777777" w:rsidR="006E1444" w:rsidRPr="00223484" w:rsidRDefault="006E1444" w:rsidP="006E1444">
      <w:r w:rsidRPr="00223484">
        <w:t xml:space="preserve">The DoD is just one part of the picture. </w:t>
      </w:r>
      <w:r w:rsidRPr="00223484">
        <w:rPr>
          <w:u w:val="single"/>
        </w:rPr>
        <w:t xml:space="preserve">Private weapons manufacturers also partner with schools to conduct research and secure access to the next generation of workers. </w:t>
      </w:r>
      <w:r w:rsidRPr="00223484">
        <w:t>The University of Arizona, for example, </w:t>
      </w:r>
      <w:r w:rsidRPr="00D07D4F">
        <w:t>houses</w:t>
      </w:r>
      <w:r w:rsidRPr="00223484">
        <w:t xml:space="preserve"> a major Raytheon facility and provides the war industry giant with a steady stream of trained workers. Lockheed Martin has partnerships—which entail both research funding and employee pipelines—with </w:t>
      </w:r>
      <w:r w:rsidRPr="00223484">
        <w:rPr>
          <w:u w:val="single"/>
        </w:rPr>
        <w:t>at least </w:t>
      </w:r>
      <w:r w:rsidRPr="00C97219">
        <w:rPr>
          <w:highlight w:val="cyan"/>
        </w:rPr>
        <w:t>100</w:t>
      </w:r>
      <w:r w:rsidRPr="00C97219">
        <w:rPr>
          <w:highlight w:val="cyan"/>
          <w:u w:val="single"/>
        </w:rPr>
        <w:t> universities</w:t>
      </w:r>
      <w:r w:rsidRPr="00223484">
        <w:t xml:space="preserve"> in the United States. At least a dozen universities </w:t>
      </w:r>
      <w:r w:rsidRPr="00C97219">
        <w:rPr>
          <w:highlight w:val="cyan"/>
          <w:u w:val="single"/>
        </w:rPr>
        <w:t>celebrate “Lockheed Martin Day</w:t>
      </w:r>
      <w:r w:rsidRPr="00223484">
        <w:t>,” where company recruiters swarm campuses to show off their shiny new toys and entice undergraduates with financial aid and internships. At some schools, Lockheed asserts its dominance by landing a helicopter in the middle of the campus.</w:t>
      </w:r>
    </w:p>
    <w:p w14:paraId="19EE5EB8" w14:textId="77777777" w:rsidR="006E1444" w:rsidRPr="00223484" w:rsidRDefault="006E1444" w:rsidP="006E1444">
      <w:pPr>
        <w:rPr>
          <w:u w:val="single"/>
        </w:rPr>
      </w:pPr>
      <w:r w:rsidRPr="00C97219">
        <w:rPr>
          <w:highlight w:val="cyan"/>
          <w:u w:val="single"/>
        </w:rPr>
        <w:t>These companies are crucial</w:t>
      </w:r>
      <w:r w:rsidRPr="00223484">
        <w:rPr>
          <w:u w:val="single"/>
        </w:rPr>
        <w:t xml:space="preserve"> </w:t>
      </w:r>
      <w:r w:rsidRPr="00C97219">
        <w:rPr>
          <w:highlight w:val="cyan"/>
          <w:u w:val="single"/>
        </w:rPr>
        <w:t xml:space="preserve">engines of Israel’s genocidal assault on </w:t>
      </w:r>
      <w:r w:rsidRPr="00C97219">
        <w:rPr>
          <w:highlight w:val="cyan"/>
        </w:rPr>
        <w:t>Gaza. Raytheon sells Israel</w:t>
      </w:r>
      <w:r w:rsidRPr="00C97219">
        <w:rPr>
          <w:highlight w:val="cyan"/>
          <w:u w:val="single"/>
        </w:rPr>
        <w:t xml:space="preserve"> jets, drones, and cluster bombs, which </w:t>
      </w:r>
      <w:r w:rsidRPr="00223484">
        <w:rPr>
          <w:u w:val="single"/>
        </w:rPr>
        <w:t xml:space="preserve">have been used to </w:t>
      </w:r>
      <w:r w:rsidRPr="00C97219">
        <w:rPr>
          <w:highlight w:val="cyan"/>
          <w:u w:val="single"/>
        </w:rPr>
        <w:t>murder thousands</w:t>
      </w:r>
      <w:r w:rsidRPr="00C97219">
        <w:rPr>
          <w:highlight w:val="cyan"/>
        </w:rPr>
        <w:t>; Lockheed Martin provides</w:t>
      </w:r>
      <w:r w:rsidRPr="00C97219">
        <w:rPr>
          <w:highlight w:val="cyan"/>
          <w:u w:val="single"/>
        </w:rPr>
        <w:t xml:space="preserve"> attack helicopters and missiles </w:t>
      </w:r>
      <w:r w:rsidRPr="00223484">
        <w:rPr>
          <w:u w:val="single"/>
        </w:rPr>
        <w:t>like the one </w:t>
      </w:r>
      <w:r w:rsidRPr="00C97219">
        <w:rPr>
          <w:highlight w:val="cyan"/>
          <w:u w:val="single"/>
        </w:rPr>
        <w:t>used to assassinate a</w:t>
      </w:r>
      <w:r w:rsidRPr="00223484">
        <w:rPr>
          <w:u w:val="single"/>
        </w:rPr>
        <w:t xml:space="preserve"> Palestinian </w:t>
      </w:r>
      <w:r w:rsidRPr="00C97219">
        <w:rPr>
          <w:highlight w:val="cyan"/>
          <w:u w:val="single"/>
        </w:rPr>
        <w:t xml:space="preserve">journalist </w:t>
      </w:r>
      <w:r w:rsidRPr="00223484">
        <w:rPr>
          <w:u w:val="single"/>
        </w:rPr>
        <w:t xml:space="preserve">in </w:t>
      </w:r>
      <w:r w:rsidRPr="00CB5656">
        <w:rPr>
          <w:u w:val="single"/>
        </w:rPr>
        <w:t>November; </w:t>
      </w:r>
      <w:r w:rsidRPr="00C97219">
        <w:rPr>
          <w:highlight w:val="cyan"/>
          <w:u w:val="single"/>
        </w:rPr>
        <w:t>General Dynamics </w:t>
      </w:r>
      <w:r w:rsidRPr="00CB5656">
        <w:rPr>
          <w:u w:val="single"/>
        </w:rPr>
        <w:t>makes the</w:t>
      </w:r>
      <w:r w:rsidRPr="00223484">
        <w:rPr>
          <w:u w:val="single"/>
        </w:rPr>
        <w:t xml:space="preserve"> 2000-pound “</w:t>
      </w:r>
      <w:r w:rsidRPr="00C97219">
        <w:rPr>
          <w:highlight w:val="cyan"/>
          <w:u w:val="single"/>
        </w:rPr>
        <w:t xml:space="preserve">bunker buster” bombs </w:t>
      </w:r>
      <w:r w:rsidRPr="00223484">
        <w:rPr>
          <w:u w:val="single"/>
        </w:rPr>
        <w:t xml:space="preserve">that Israel has </w:t>
      </w:r>
      <w:r w:rsidRPr="00C97219">
        <w:rPr>
          <w:highlight w:val="cyan"/>
          <w:u w:val="single"/>
        </w:rPr>
        <w:t xml:space="preserve">dropped </w:t>
      </w:r>
      <w:r w:rsidRPr="00223484">
        <w:rPr>
          <w:u w:val="single"/>
        </w:rPr>
        <w:t xml:space="preserve">indiscriminately </w:t>
      </w:r>
      <w:r w:rsidRPr="00C97219">
        <w:rPr>
          <w:highlight w:val="cyan"/>
          <w:u w:val="single"/>
        </w:rPr>
        <w:t xml:space="preserve">on Gaza, </w:t>
      </w:r>
      <w:r w:rsidRPr="00223484">
        <w:rPr>
          <w:u w:val="single"/>
        </w:rPr>
        <w:t>including in an </w:t>
      </w:r>
      <w:r w:rsidRPr="00D07D4F">
        <w:t>attack</w:t>
      </w:r>
      <w:r w:rsidRPr="00223484">
        <w:rPr>
          <w:u w:val="single"/>
        </w:rPr>
        <w:t> on the Jabalia refugee camp that killed over 100 Palestinians; </w:t>
      </w:r>
      <w:r w:rsidRPr="00C97219">
        <w:rPr>
          <w:highlight w:val="cyan"/>
        </w:rPr>
        <w:t>Boeing</w:t>
      </w:r>
      <w:r w:rsidRPr="00C97219">
        <w:rPr>
          <w:highlight w:val="cyan"/>
          <w:u w:val="single"/>
        </w:rPr>
        <w:t> </w:t>
      </w:r>
      <w:r w:rsidRPr="00223484">
        <w:rPr>
          <w:u w:val="single"/>
        </w:rPr>
        <w:t xml:space="preserve">manufactures the </w:t>
      </w:r>
      <w:r w:rsidRPr="00C97219">
        <w:rPr>
          <w:highlight w:val="cyan"/>
          <w:u w:val="single"/>
        </w:rPr>
        <w:t>F-15 jets</w:t>
      </w:r>
      <w:r w:rsidRPr="00223484">
        <w:rPr>
          <w:u w:val="single"/>
        </w:rPr>
        <w:t xml:space="preserve"> that </w:t>
      </w:r>
      <w:r w:rsidRPr="00C97219">
        <w:rPr>
          <w:highlight w:val="cyan"/>
          <w:u w:val="single"/>
        </w:rPr>
        <w:t>comprise most of the Israeli Air Force</w:t>
      </w:r>
      <w:r w:rsidRPr="00223484">
        <w:rPr>
          <w:u w:val="single"/>
        </w:rPr>
        <w:t xml:space="preserve"> and the </w:t>
      </w:r>
      <w:r w:rsidRPr="00C97219">
        <w:rPr>
          <w:highlight w:val="cyan"/>
          <w:u w:val="single"/>
        </w:rPr>
        <w:t xml:space="preserve">“precision” </w:t>
      </w:r>
      <w:r w:rsidRPr="00223484">
        <w:rPr>
          <w:u w:val="single"/>
        </w:rPr>
        <w:t>GBU-39 </w:t>
      </w:r>
      <w:r w:rsidRPr="00C97219">
        <w:rPr>
          <w:highlight w:val="cyan"/>
          <w:u w:val="single"/>
        </w:rPr>
        <w:t>missiles </w:t>
      </w:r>
      <w:r w:rsidRPr="00223484">
        <w:rPr>
          <w:u w:val="single"/>
        </w:rPr>
        <w:t xml:space="preserve">that </w:t>
      </w:r>
      <w:r w:rsidRPr="00C97219">
        <w:rPr>
          <w:highlight w:val="cyan"/>
          <w:u w:val="single"/>
        </w:rPr>
        <w:t>were used to commit the Rafah tent massacre.</w:t>
      </w:r>
    </w:p>
    <w:p w14:paraId="68B473CF" w14:textId="77777777" w:rsidR="006E1444" w:rsidRPr="00223484" w:rsidRDefault="006E1444" w:rsidP="006E1444">
      <w:r w:rsidRPr="00223484">
        <w:t>The outsize role of war-making in the economy incentivizes universities to train workers for the industry. In a state like Connecticut, for instance, weapons manufacturers like Raytheon, Electric Boat, and Sikorsky constitute 12.5 percent of the state’s total GDP, and are the core of the state’s industrial (and tax) base. They wield tremendous influence within the state: In 2014, Connecticut </w:t>
      </w:r>
      <w:r w:rsidRPr="00D07D4F">
        <w:t>granted</w:t>
      </w:r>
      <w:r w:rsidRPr="00223484">
        <w:t> $400 million in tax breaks to United Technologies (now merged with Raytheon to form RTX) after the company threatened to relocate.</w:t>
      </w:r>
    </w:p>
    <w:p w14:paraId="6DCBCA87" w14:textId="77777777" w:rsidR="006E1444" w:rsidRPr="00223484" w:rsidRDefault="006E1444" w:rsidP="006E1444">
      <w:r w:rsidRPr="00223484">
        <w:t>It’s no surprise, then, that the state’s flagship university—the University of Connecticut—is </w:t>
      </w:r>
      <w:r w:rsidRPr="00D07D4F">
        <w:t>deeply</w:t>
      </w:r>
      <w:r w:rsidRPr="00223484">
        <w:t> involved in both war research and developing students into war industry workers. Companies like Pratt &amp; Whitney and Raytheon, along with the US Air Force, fund millions of dollars of research—into missiles, submarines, and fighter jets—at UConn. The top employers of recent graduates from the Engineering School are companies like Lockheed Martin and Electric Boat.</w:t>
      </w:r>
    </w:p>
    <w:p w14:paraId="3E258053" w14:textId="77777777" w:rsidR="006E1444" w:rsidRPr="00223484" w:rsidRDefault="006E1444" w:rsidP="006E1444">
      <w:r w:rsidRPr="00223484">
        <w:t>UConn is not unique. It is common practice for universities to forge corporate partnerships to funnel students from their schools directly into the arms of companies like General Dynamics and Raytheon. Weapons manufacturers take advantage of students, who—in an era of mass debt and soaring tuition—are easily wooed by scholarships, well-paid internships and post-grad job opportunities.</w:t>
      </w:r>
    </w:p>
    <w:p w14:paraId="3FB8BD8E" w14:textId="77777777" w:rsidR="006E1444" w:rsidRPr="00223484" w:rsidRDefault="006E1444" w:rsidP="006E1444">
      <w:r w:rsidRPr="00223484">
        <w:t>As faculty from California State Long Beach recently </w:t>
      </w:r>
      <w:r w:rsidRPr="00D07D4F">
        <w:t>elucidated</w:t>
      </w:r>
      <w:r w:rsidRPr="00223484">
        <w:t> in detail, Boeing—one of the IDF’s longtime partners—has taken over the university. Driven by the twin pressures of austerity and militarization, professors wrote, “the College of Engineering and College of Business has quite literally transformed into Boeing’s labor-supply mill.”</w:t>
      </w:r>
    </w:p>
    <w:p w14:paraId="2D4CBC6A" w14:textId="77777777" w:rsidR="006E1444" w:rsidRPr="00223484" w:rsidRDefault="006E1444" w:rsidP="006E1444">
      <w:r w:rsidRPr="00223484">
        <w:t>As a result</w:t>
      </w:r>
      <w:r w:rsidRPr="00C97219">
        <w:rPr>
          <w:highlight w:val="cyan"/>
          <w:u w:val="single"/>
        </w:rPr>
        <w:t>, Boeing employs more CSULB graduates than any other company</w:t>
      </w:r>
      <w:r w:rsidRPr="00223484">
        <w:t>. And that’s just Boeing—the College of Engineering’s advisory council “currently has three members from Boeing, two members from Raytheon, and two members from Northrop Grumman.”</w:t>
      </w:r>
    </w:p>
    <w:p w14:paraId="73E50173" w14:textId="77777777" w:rsidR="006E1444" w:rsidRPr="00223484" w:rsidRDefault="006E1444" w:rsidP="006E1444">
      <w:r w:rsidRPr="00223484">
        <w:t>You can find similar anecdotes at schools across the country. As Indigo Olivier </w:t>
      </w:r>
      <w:r w:rsidRPr="00D07D4F">
        <w:t>wrote</w:t>
      </w:r>
      <w:r w:rsidRPr="00223484">
        <w:t> in a 2022 exposé on Lockheed Martin’s campus recruiting, “A student might work on Lockheed-sponsored research as part of their course load, then intern over the summer at Lockheed, be officially recruited by Lockheed upon graduation and start working there immediately, with defense clearances already in place—sometimes continuing the same work.”</w:t>
      </w:r>
    </w:p>
    <w:p w14:paraId="33759BE7" w14:textId="77777777" w:rsidR="006E1444" w:rsidRPr="00223484" w:rsidRDefault="006E1444" w:rsidP="006E1444">
      <w:r w:rsidRPr="00223484">
        <w:t>Some schools are veritable factories for war industry workers. The University of Central Florida, for instance, </w:t>
      </w:r>
      <w:r w:rsidRPr="00D07D4F">
        <w:t>brags on its website</w:t>
      </w:r>
      <w:r w:rsidRPr="00223484">
        <w:t> that it is the top supplier of graduates to the defense and aerospace industries, producing nearly a third of local Lockheed Martin employees.</w:t>
      </w:r>
    </w:p>
    <w:p w14:paraId="41EAC1F6" w14:textId="77777777" w:rsidR="006E1444" w:rsidRPr="00223484" w:rsidRDefault="006E1444" w:rsidP="006E1444">
      <w:r w:rsidRPr="00223484">
        <w:t>Beyond what we think of as the traditional academy, there are dozens of universities that </w:t>
      </w:r>
      <w:r w:rsidRPr="00D07D4F">
        <w:t>specialize</w:t>
      </w:r>
      <w:r w:rsidRPr="00223484">
        <w:t> in training students for military or intelligence service. An ecosystem of online war industry degrees has also emerged in recent years, sometimes funded directly by the DoD or the industry. For-profit “</w:t>
      </w:r>
      <w:r w:rsidRPr="00D07D4F">
        <w:t>diploma mills</w:t>
      </w:r>
      <w:r w:rsidRPr="00223484">
        <w:t>” like the University of Phoenix are particularly prolific. Traditional universities have </w:t>
      </w:r>
      <w:r w:rsidRPr="00D07D4F">
        <w:t>reoriented</w:t>
      </w:r>
      <w:r w:rsidRPr="00223484">
        <w:t> academic programs to serve the war industry as well.</w:t>
      </w:r>
    </w:p>
    <w:p w14:paraId="661FDA6C" w14:textId="77777777" w:rsidR="006E1444" w:rsidRPr="00223484" w:rsidRDefault="006E1444" w:rsidP="006E1444">
      <w:r w:rsidRPr="00223484">
        <w:t>Behind these efforts are deeply connected and deep-pocketed trustees and administrators. The University of Maryland, for instance, boasts on its </w:t>
      </w:r>
      <w:r w:rsidRPr="00D07D4F">
        <w:t>website</w:t>
      </w:r>
      <w:r w:rsidRPr="00223484">
        <w:t xml:space="preserve"> that at least five former Lockheed Martin </w:t>
      </w:r>
      <w:r w:rsidRPr="00C97219">
        <w:rPr>
          <w:highlight w:val="cyan"/>
          <w:u w:val="single"/>
        </w:rPr>
        <w:t>executives</w:t>
      </w:r>
      <w:r w:rsidRPr="00223484">
        <w:rPr>
          <w:u w:val="single"/>
        </w:rPr>
        <w:t xml:space="preserve"> have </w:t>
      </w:r>
      <w:r w:rsidRPr="00C97219">
        <w:rPr>
          <w:highlight w:val="cyan"/>
          <w:u w:val="single"/>
        </w:rPr>
        <w:t>serve</w:t>
      </w:r>
      <w:r w:rsidRPr="00223484">
        <w:rPr>
          <w:u w:val="single"/>
        </w:rPr>
        <w:t xml:space="preserve">d </w:t>
      </w:r>
      <w:r w:rsidRPr="00C97219">
        <w:rPr>
          <w:highlight w:val="cyan"/>
          <w:u w:val="single"/>
        </w:rPr>
        <w:t>in board positions</w:t>
      </w:r>
      <w:r w:rsidRPr="00223484">
        <w:t xml:space="preserve"> at the school. The former </w:t>
      </w:r>
      <w:r w:rsidRPr="00D07D4F">
        <w:t>CEO</w:t>
      </w:r>
      <w:r w:rsidRPr="00223484">
        <w:rPr>
          <w:u w:val="single"/>
        </w:rPr>
        <w:t> of Northrop Grumman sits on MIT’s board of trustees</w:t>
      </w:r>
      <w:r w:rsidRPr="00223484">
        <w:t>. Boards are littered with hedge fund managers, real estate moguls, industrial titans—all people with a vested interest in the maintenance of the status quo. These boards form an entrenched base of power, which is unsurprisingly used to direct brutal repression against the anti-imperialist student movement.</w:t>
      </w:r>
    </w:p>
    <w:p w14:paraId="6F0B5C30" w14:textId="77777777" w:rsidR="006E1444" w:rsidRPr="00223484" w:rsidRDefault="006E1444" w:rsidP="006E1444">
      <w:r w:rsidRPr="00223484">
        <w:t xml:space="preserve">Taken together, </w:t>
      </w:r>
      <w:r w:rsidRPr="00C97219">
        <w:rPr>
          <w:highlight w:val="cyan"/>
          <w:u w:val="single"/>
        </w:rPr>
        <w:t xml:space="preserve">this web of entanglements sutures the interests of students </w:t>
      </w:r>
      <w:r w:rsidRPr="00223484">
        <w:rPr>
          <w:u w:val="single"/>
        </w:rPr>
        <w:t xml:space="preserve">and professors </w:t>
      </w:r>
      <w:r w:rsidRPr="00C97219">
        <w:rPr>
          <w:highlight w:val="cyan"/>
          <w:u w:val="single"/>
        </w:rPr>
        <w:t xml:space="preserve">to </w:t>
      </w:r>
      <w:r w:rsidRPr="00223484">
        <w:rPr>
          <w:u w:val="single"/>
        </w:rPr>
        <w:t xml:space="preserve">not just the genocide in Gaza but also </w:t>
      </w:r>
      <w:r w:rsidRPr="00C97219">
        <w:rPr>
          <w:highlight w:val="cyan"/>
          <w:u w:val="single"/>
        </w:rPr>
        <w:t>the entirety of</w:t>
      </w:r>
      <w:r w:rsidRPr="00223484">
        <w:rPr>
          <w:u w:val="single"/>
        </w:rPr>
        <w:t xml:space="preserve"> the </w:t>
      </w:r>
      <w:r w:rsidRPr="00C97219">
        <w:rPr>
          <w:highlight w:val="cyan"/>
          <w:u w:val="single"/>
        </w:rPr>
        <w:t>US empire—</w:t>
      </w:r>
      <w:r w:rsidRPr="00223484">
        <w:t>and renders any attempt to weaken these ties radioactive to university leaders.</w:t>
      </w:r>
    </w:p>
    <w:p w14:paraId="21DCA06A" w14:textId="77777777" w:rsidR="006E1444" w:rsidRPr="00223484" w:rsidRDefault="006E1444" w:rsidP="006E1444">
      <w:r w:rsidRPr="00C97219">
        <w:rPr>
          <w:highlight w:val="cyan"/>
          <w:u w:val="single"/>
        </w:rPr>
        <w:t>The scale of repression that the movement for Palestine has experienced is a reflection of the threat that it poses to the university.</w:t>
      </w:r>
      <w:r w:rsidRPr="00223484">
        <w:t xml:space="preserve"> Institutions only resort to this level of violence when their ideological barriers are breached and they are left naked, vulnerable to an attack on their material foundations. The mask that the university dons to portray itself as a bastion of critical thinking and free expression has slipped, revealing an unwavering allegiance to empire.</w:t>
      </w:r>
    </w:p>
    <w:p w14:paraId="2802C977" w14:textId="77777777" w:rsidR="006E1444" w:rsidRPr="00223484" w:rsidRDefault="006E1444" w:rsidP="006E1444">
      <w:r w:rsidRPr="00223484">
        <w:t xml:space="preserve">Though designed to demobilize us and sap us of our energy, the violence has instead seared a lesson into our consciousness: </w:t>
      </w:r>
      <w:r w:rsidRPr="00C97219">
        <w:rPr>
          <w:highlight w:val="cyan"/>
          <w:u w:val="single"/>
        </w:rPr>
        <w:t>The imperial university cannot be reasoned with</w:t>
      </w:r>
      <w:r w:rsidRPr="00223484">
        <w:t>. Universities won’t be convinced to betray their own interests. Administrators and trustees—their allegiances inseparable from the interests of the US war machine—are not susceptible to moral appeals.</w:t>
      </w:r>
    </w:p>
    <w:p w14:paraId="0DF7B499" w14:textId="77777777" w:rsidR="006E1444" w:rsidRPr="00223484" w:rsidRDefault="006E1444" w:rsidP="006E1444">
      <w:r w:rsidRPr="00223484">
        <w:t>Instead of seriously entertaining students’ demands, what they can and will do is trot out time-honored techniques of counterinsurgency: committees and task forces to “evaluate” the issue, hysterical warnings about “outside agitators,” symbolic concessions, and hollow promises that trustees will consider divestment.</w:t>
      </w:r>
    </w:p>
    <w:p w14:paraId="72D8074E" w14:textId="77777777" w:rsidR="006E1444" w:rsidRPr="00223484" w:rsidRDefault="006E1444" w:rsidP="006E1444">
      <w:r w:rsidRPr="00223484">
        <w:t>Activists should not mistake these two-faced moves for earnest engagement. This is how institutions deal with existential threats: first, the baton and the bullet; then, the technologies of co-option.</w:t>
      </w:r>
    </w:p>
    <w:p w14:paraId="649D1E3D" w14:textId="77777777" w:rsidR="006E1444" w:rsidRDefault="006E1444" w:rsidP="006E1444">
      <w:r w:rsidRPr="00223484">
        <w:t xml:space="preserve">Because of the threat that we represent, </w:t>
      </w:r>
      <w:r w:rsidRPr="00C97219">
        <w:rPr>
          <w:highlight w:val="cyan"/>
          <w:u w:val="single"/>
        </w:rPr>
        <w:t>the university has marked us as its enemy; it’s time to reciprocate the gesture</w:t>
      </w:r>
      <w:r w:rsidRPr="00223484">
        <w:t>.</w:t>
      </w:r>
    </w:p>
    <w:p w14:paraId="51B7A5C0" w14:textId="77777777" w:rsidR="007925C4" w:rsidRPr="00033904" w:rsidRDefault="007925C4" w:rsidP="007925C4">
      <w:pPr>
        <w:pStyle w:val="Heading4"/>
      </w:pPr>
      <w:r w:rsidRPr="00033904">
        <w:t>Every department is implicated in the project of colonialism. Refusal fails to permeate the institution without a telos for consciousness.</w:t>
      </w:r>
    </w:p>
    <w:p w14:paraId="0D5EA679" w14:textId="77777777" w:rsidR="007925C4" w:rsidRPr="00033904" w:rsidRDefault="007925C4" w:rsidP="007925C4">
      <w:r w:rsidRPr="00033904">
        <w:rPr>
          <w:b/>
          <w:bCs/>
          <w:sz w:val="26"/>
        </w:rPr>
        <w:t xml:space="preserve">Kim </w:t>
      </w:r>
      <w:r w:rsidRPr="00033904">
        <w:rPr>
          <w:rStyle w:val="Style13ptBold"/>
        </w:rPr>
        <w:t>2021</w:t>
      </w:r>
      <w:r w:rsidRPr="00033904">
        <w:t xml:space="preserve">, </w:t>
      </w:r>
      <w:r w:rsidRPr="00033904">
        <w:rPr>
          <w:i/>
          <w:iCs/>
        </w:rPr>
        <w:t xml:space="preserve">Core organizer and founder of Student Worker Collective at Dartmouth and student </w:t>
      </w:r>
      <w:proofErr w:type="spellStart"/>
      <w:r w:rsidRPr="00033904">
        <w:rPr>
          <w:i/>
          <w:iCs/>
        </w:rPr>
        <w:t>actvist</w:t>
      </w:r>
      <w:proofErr w:type="spellEnd"/>
      <w:r w:rsidRPr="00033904">
        <w:t>. (Sheen, September 5th, “Universities and Imperialism,” Dartmouth Radical, https://www.dartmouthradical.org/kim-universities-and-imperialism) //AF</w:t>
      </w:r>
    </w:p>
    <w:p w14:paraId="03251CC5" w14:textId="77777777" w:rsidR="007925C4" w:rsidRPr="00033904" w:rsidRDefault="007925C4" w:rsidP="007925C4">
      <w:pPr>
        <w:rPr>
          <w:sz w:val="16"/>
        </w:rPr>
      </w:pPr>
      <w:r w:rsidRPr="00033904">
        <w:rPr>
          <w:sz w:val="16"/>
        </w:rPr>
        <w:t xml:space="preserve">What is the American university? We here, in the words of Dartmouth’s landing page, “gain a deeper understanding of humanity and a broader view of what’s at stake for societies and throughout the world.” And this may be true—but you then see how a peer is left alone in their sexual assault process, you read of your university’s origins, you read of the </w:t>
      </w:r>
      <w:hyperlink r:id="rId34" w:tgtFrame="_blank" w:history="1">
        <w:r w:rsidRPr="00033904">
          <w:rPr>
            <w:rStyle w:val="Hyperlink"/>
            <w:sz w:val="16"/>
          </w:rPr>
          <w:t>struggles around apartheid</w:t>
        </w:r>
      </w:hyperlink>
      <w:r w:rsidRPr="00033904">
        <w:rPr>
          <w:sz w:val="16"/>
        </w:rPr>
        <w:t xml:space="preserve">, you see the continued struggle around divestment from </w:t>
      </w:r>
      <w:hyperlink r:id="rId35" w:tgtFrame="_blank" w:history="1">
        <w:r w:rsidRPr="00033904">
          <w:rPr>
            <w:rStyle w:val="Hyperlink"/>
            <w:sz w:val="16"/>
          </w:rPr>
          <w:t>warmaking companies</w:t>
        </w:r>
      </w:hyperlink>
      <w:r w:rsidRPr="00033904">
        <w:rPr>
          <w:sz w:val="16"/>
        </w:rPr>
        <w:t xml:space="preserve">, from </w:t>
      </w:r>
      <w:hyperlink r:id="rId36" w:tgtFrame="_blank" w:history="1">
        <w:r w:rsidRPr="00033904">
          <w:rPr>
            <w:rStyle w:val="Hyperlink"/>
            <w:sz w:val="16"/>
          </w:rPr>
          <w:t>fossil fuels</w:t>
        </w:r>
      </w:hyperlink>
      <w:r w:rsidRPr="00033904">
        <w:rPr>
          <w:sz w:val="16"/>
        </w:rPr>
        <w:t xml:space="preserve">, from </w:t>
      </w:r>
      <w:hyperlink r:id="rId37" w:tgtFrame="_blank" w:history="1">
        <w:r w:rsidRPr="00033904">
          <w:rPr>
            <w:rStyle w:val="Hyperlink"/>
            <w:sz w:val="16"/>
          </w:rPr>
          <w:t>companies committing atrocities against Palestinians</w:t>
        </w:r>
      </w:hyperlink>
      <w:r w:rsidRPr="00033904">
        <w:rPr>
          <w:sz w:val="16"/>
        </w:rPr>
        <w:t xml:space="preserve">—your mouth sours, and you realize that this “deeper understanding” must come from a place that is not the shine of your admissions brochure. But amid all of this, the college provides a certain view of the world that renders invisible some of its hand-holding with empire. </w:t>
      </w:r>
      <w:r w:rsidRPr="00033904">
        <w:rPr>
          <w:rFonts w:ascii="Times New Roman" w:hAnsi="Times New Roman" w:cs="Times New Roman"/>
          <w:sz w:val="16"/>
        </w:rPr>
        <w:t>​</w:t>
      </w:r>
      <w:r w:rsidRPr="00033904">
        <w:rPr>
          <w:sz w:val="16"/>
        </w:rPr>
        <w:t xml:space="preserve"> </w:t>
      </w:r>
      <w:r w:rsidRPr="00C97219">
        <w:rPr>
          <w:rStyle w:val="StyleUnderline"/>
          <w:highlight w:val="cyan"/>
        </w:rPr>
        <w:t>The university</w:t>
      </w:r>
      <w:r w:rsidRPr="00033904">
        <w:rPr>
          <w:rStyle w:val="StyleUnderline"/>
        </w:rPr>
        <w:t xml:space="preserve"> funnels. It </w:t>
      </w:r>
      <w:r w:rsidRPr="00C97219">
        <w:rPr>
          <w:rStyle w:val="StyleUnderline"/>
          <w:highlight w:val="cyan"/>
        </w:rPr>
        <w:t xml:space="preserve">funnels </w:t>
      </w:r>
      <w:r w:rsidRPr="00AC5914">
        <w:rPr>
          <w:rStyle w:val="StyleUnderline"/>
        </w:rPr>
        <w:t xml:space="preserve">collaborators of empire, </w:t>
      </w:r>
      <w:r w:rsidRPr="00D14C38">
        <w:rPr>
          <w:rStyle w:val="StyleUnderline"/>
        </w:rPr>
        <w:t xml:space="preserve">wealth from the masses, a certain </w:t>
      </w:r>
      <w:r w:rsidRPr="00C97219">
        <w:rPr>
          <w:rStyle w:val="StyleUnderline"/>
          <w:highlight w:val="cyan"/>
        </w:rPr>
        <w:t>reactionary, capitalist view of the world to students</w:t>
      </w:r>
      <w:r w:rsidRPr="00033904">
        <w:rPr>
          <w:rStyle w:val="StyleUnderline"/>
        </w:rPr>
        <w:t xml:space="preserve">. Historically, it has collaborated with some of the most violent and militarist forces in the world; has been the birthplace of some of the most brutal military technology in the world; was/is funded by capital from stolen land, whether it be the land that it stands on or colonies halfway across the world. </w:t>
      </w:r>
      <w:r w:rsidRPr="00033904">
        <w:rPr>
          <w:rStyle w:val="StyleUnderline"/>
          <w:rFonts w:ascii="Times New Roman" w:hAnsi="Times New Roman" w:cs="Times New Roman"/>
        </w:rPr>
        <w:t>​</w:t>
      </w:r>
      <w:r w:rsidRPr="00033904">
        <w:rPr>
          <w:rStyle w:val="StyleUnderline"/>
        </w:rPr>
        <w:t xml:space="preserve"> From their roots, </w:t>
      </w:r>
      <w:r w:rsidRPr="00AC5914">
        <w:rPr>
          <w:rStyle w:val="StyleUnderline"/>
        </w:rPr>
        <w:t xml:space="preserve">universities, </w:t>
      </w:r>
      <w:r w:rsidRPr="00033904">
        <w:rPr>
          <w:rStyle w:val="StyleUnderline"/>
        </w:rPr>
        <w:t>and the Ivy League schools especially</w:t>
      </w:r>
      <w:r w:rsidRPr="00D14C38">
        <w:rPr>
          <w:rStyle w:val="StyleUnderline"/>
        </w:rPr>
        <w:t xml:space="preserve">, </w:t>
      </w:r>
      <w:r w:rsidRPr="00AC5914">
        <w:rPr>
          <w:rStyle w:val="StyleUnderline"/>
        </w:rPr>
        <w:t xml:space="preserve">were meant </w:t>
      </w:r>
      <w:r w:rsidRPr="00C97219">
        <w:rPr>
          <w:rStyle w:val="StyleUnderline"/>
          <w:highlight w:val="cyan"/>
        </w:rPr>
        <w:t xml:space="preserve">to uphold </w:t>
      </w:r>
      <w:r w:rsidRPr="00AC5914">
        <w:rPr>
          <w:rStyle w:val="StyleUnderline"/>
        </w:rPr>
        <w:t xml:space="preserve">the logics of </w:t>
      </w:r>
      <w:r w:rsidRPr="00C97219">
        <w:rPr>
          <w:rStyle w:val="StyleUnderline"/>
          <w:highlight w:val="cyan"/>
        </w:rPr>
        <w:t>empire</w:t>
      </w:r>
      <w:r w:rsidRPr="00033904">
        <w:rPr>
          <w:rStyle w:val="StyleUnderline"/>
        </w:rPr>
        <w:t>, either through royal charters or missionary presence</w:t>
      </w:r>
      <w:r w:rsidRPr="00033904">
        <w:rPr>
          <w:sz w:val="16"/>
        </w:rPr>
        <w:t xml:space="preserve"> (and this does not just mean universities rooted on American soil—about the entirety of the Republic of Korea’s higher education system can be attributed to Christian missionaries). Dartmouth College, at one point, had more slaves than its white students; Elihu Yale of the eponymous university was one of the largest slave traders of his time. The Ivy Leagues, and Harvard especially, were built on funds from the opium trade and thus the mass addictions of Chinese people. </w:t>
      </w:r>
      <w:r w:rsidRPr="00033904">
        <w:rPr>
          <w:rStyle w:val="StyleUnderline"/>
        </w:rPr>
        <w:t>And the very existence of these universities, and Dartmouth especially, are</w:t>
      </w:r>
      <w:r w:rsidRPr="00C97219">
        <w:rPr>
          <w:rStyle w:val="StyleUnderline"/>
          <w:highlight w:val="cyan"/>
        </w:rPr>
        <w:t xml:space="preserve"> contingent on</w:t>
      </w:r>
      <w:r w:rsidRPr="00033904">
        <w:rPr>
          <w:rStyle w:val="StyleUnderline"/>
        </w:rPr>
        <w:t xml:space="preserve"> years of </w:t>
      </w:r>
      <w:r w:rsidRPr="00C97219">
        <w:rPr>
          <w:rStyle w:val="StyleUnderline"/>
          <w:highlight w:val="cyan"/>
        </w:rPr>
        <w:t xml:space="preserve">theft from Indigenous peoples and </w:t>
      </w:r>
      <w:r w:rsidRPr="00AC5914">
        <w:rPr>
          <w:rStyle w:val="StyleUnderline"/>
        </w:rPr>
        <w:t xml:space="preserve">the </w:t>
      </w:r>
      <w:r w:rsidRPr="00C97219">
        <w:rPr>
          <w:rStyle w:val="StyleUnderline"/>
          <w:highlight w:val="cyan"/>
        </w:rPr>
        <w:t xml:space="preserve">erasure of </w:t>
      </w:r>
      <w:r w:rsidRPr="00AC5914">
        <w:rPr>
          <w:rStyle w:val="StyleUnderline"/>
        </w:rPr>
        <w:t xml:space="preserve">their </w:t>
      </w:r>
      <w:r w:rsidRPr="00C97219">
        <w:rPr>
          <w:rStyle w:val="StyleUnderline"/>
          <w:highlight w:val="cyan"/>
        </w:rPr>
        <w:t>culture</w:t>
      </w:r>
      <w:r w:rsidRPr="00033904">
        <w:rPr>
          <w:rStyle w:val="StyleUnderline"/>
        </w:rPr>
        <w:t xml:space="preserve"> in colonial fashion—which is not to conclude that land grabbing has stopped if only continued through more “legal” (read: self-justifying) forms, if Columbia’s aggressive claiming of </w:t>
      </w:r>
      <w:hyperlink r:id="rId38" w:tgtFrame="_blank" w:history="1">
        <w:r w:rsidRPr="00033904">
          <w:rPr>
            <w:rStyle w:val="StyleUnderline"/>
          </w:rPr>
          <w:t>Manhattanville for development is any suggestion</w:t>
        </w:r>
      </w:hyperlink>
      <w:r w:rsidRPr="00033904">
        <w:rPr>
          <w:rStyle w:val="StyleUnderline"/>
        </w:rPr>
        <w:t>.</w:t>
      </w:r>
      <w:r w:rsidRPr="00033904">
        <w:rPr>
          <w:sz w:val="16"/>
        </w:rPr>
        <w:t xml:space="preserve"> </w:t>
      </w:r>
      <w:r w:rsidRPr="00033904">
        <w:rPr>
          <w:rFonts w:ascii="Times New Roman" w:hAnsi="Times New Roman" w:cs="Times New Roman"/>
          <w:sz w:val="16"/>
        </w:rPr>
        <w:t>​</w:t>
      </w:r>
      <w:r w:rsidRPr="00033904">
        <w:rPr>
          <w:sz w:val="16"/>
        </w:rPr>
        <w:t xml:space="preserve"> If the 18th and 19th century colleges required, consumed, propagated ever-increasing amounts of capital through slave trade, </w:t>
      </w:r>
      <w:r w:rsidRPr="00033904">
        <w:rPr>
          <w:rStyle w:val="StyleUnderline"/>
        </w:rPr>
        <w:t xml:space="preserve">the 20th century </w:t>
      </w:r>
      <w:r w:rsidRPr="00AC5914">
        <w:rPr>
          <w:rStyle w:val="StyleUnderline"/>
        </w:rPr>
        <w:t>colleges did so through</w:t>
      </w:r>
      <w:r w:rsidRPr="00033904">
        <w:rPr>
          <w:rStyle w:val="StyleUnderline"/>
        </w:rPr>
        <w:t xml:space="preserve"> its </w:t>
      </w:r>
      <w:r w:rsidRPr="00C97219">
        <w:rPr>
          <w:rStyle w:val="StyleUnderline"/>
          <w:highlight w:val="cyan"/>
        </w:rPr>
        <w:t>support of apartheid and industrial</w:t>
      </w:r>
      <w:r w:rsidRPr="00033904">
        <w:rPr>
          <w:rStyle w:val="StyleUnderline"/>
        </w:rPr>
        <w:t xml:space="preserve"> </w:t>
      </w:r>
      <w:r w:rsidRPr="00C97219">
        <w:rPr>
          <w:rStyle w:val="StyleUnderline"/>
          <w:highlight w:val="cyan"/>
        </w:rPr>
        <w:t xml:space="preserve">corporations operating in occupied land, </w:t>
      </w:r>
      <w:r w:rsidRPr="00AC5914">
        <w:rPr>
          <w:rStyle w:val="StyleUnderline"/>
        </w:rPr>
        <w:t xml:space="preserve">and the </w:t>
      </w:r>
      <w:r w:rsidRPr="00C97219">
        <w:rPr>
          <w:rStyle w:val="StyleUnderline"/>
          <w:highlight w:val="cyan"/>
        </w:rPr>
        <w:t xml:space="preserve">21th century colleges </w:t>
      </w:r>
      <w:r w:rsidRPr="00AC5914">
        <w:rPr>
          <w:rStyle w:val="StyleUnderline"/>
        </w:rPr>
        <w:t xml:space="preserve">do so through increasing </w:t>
      </w:r>
      <w:r w:rsidRPr="00C97219">
        <w:rPr>
          <w:rStyle w:val="StyleUnderline"/>
          <w:highlight w:val="cyan"/>
        </w:rPr>
        <w:t xml:space="preserve">interconnectedness with </w:t>
      </w:r>
      <w:r w:rsidRPr="00AC5914">
        <w:rPr>
          <w:rStyle w:val="StyleUnderline"/>
        </w:rPr>
        <w:t xml:space="preserve">the </w:t>
      </w:r>
      <w:r w:rsidRPr="00C97219">
        <w:rPr>
          <w:rStyle w:val="StyleUnderline"/>
          <w:highlight w:val="cyan"/>
        </w:rPr>
        <w:t>venture capital</w:t>
      </w:r>
      <w:r w:rsidRPr="00033904">
        <w:rPr>
          <w:rStyle w:val="StyleUnderline"/>
        </w:rPr>
        <w:t xml:space="preserve"> firms and corporations of the world. Its financial and territorial links are not as evident as firings or demotions (such as of slave abolitionist Charles Follen at Harvard, or </w:t>
      </w:r>
      <w:hyperlink r:id="rId39" w:tgtFrame="_blank" w:history="1">
        <w:r w:rsidRPr="00033904">
          <w:rPr>
            <w:rStyle w:val="StyleUnderline"/>
          </w:rPr>
          <w:t xml:space="preserve">Bruce Duthu at Dartmouth </w:t>
        </w:r>
      </w:hyperlink>
      <w:r w:rsidRPr="00033904">
        <w:rPr>
          <w:rStyle w:val="StyleUnderline"/>
        </w:rPr>
        <w:t>upon speaking in support of Palestinians</w:t>
      </w:r>
      <w:r w:rsidRPr="00033904">
        <w:rPr>
          <w:sz w:val="16"/>
        </w:rPr>
        <w:t xml:space="preserve">), but hinges on a vast network of interdependent funding and strict pedagogy—and that is how the university allows us to accept whatever happens as normal and justified. </w:t>
      </w:r>
      <w:r w:rsidRPr="00033904">
        <w:rPr>
          <w:rFonts w:ascii="Times New Roman" w:hAnsi="Times New Roman" w:cs="Times New Roman"/>
          <w:sz w:val="16"/>
        </w:rPr>
        <w:t>​</w:t>
      </w:r>
      <w:r w:rsidRPr="00033904">
        <w:rPr>
          <w:sz w:val="16"/>
        </w:rPr>
        <w:t xml:space="preserve"> </w:t>
      </w:r>
      <w:r w:rsidRPr="00033904">
        <w:rPr>
          <w:rStyle w:val="StyleUnderline"/>
        </w:rPr>
        <w:t xml:space="preserve">For example, it is </w:t>
      </w:r>
      <w:r w:rsidRPr="00C97219">
        <w:rPr>
          <w:rStyle w:val="StyleUnderline"/>
          <w:highlight w:val="cyan"/>
        </w:rPr>
        <w:t>funding from the</w:t>
      </w:r>
      <w:r w:rsidRPr="00033904">
        <w:rPr>
          <w:rStyle w:val="StyleUnderline"/>
        </w:rPr>
        <w:t xml:space="preserve"> </w:t>
      </w:r>
      <w:r w:rsidRPr="00C97219">
        <w:rPr>
          <w:rStyle w:val="StyleUnderline"/>
          <w:highlight w:val="cyan"/>
        </w:rPr>
        <w:t>De</w:t>
      </w:r>
      <w:r w:rsidRPr="00033904">
        <w:rPr>
          <w:rStyle w:val="StyleUnderline"/>
        </w:rPr>
        <w:t xml:space="preserve">partment </w:t>
      </w:r>
      <w:r w:rsidRPr="00C97219">
        <w:rPr>
          <w:rStyle w:val="StyleUnderline"/>
          <w:highlight w:val="cyan"/>
        </w:rPr>
        <w:t>o</w:t>
      </w:r>
      <w:r w:rsidRPr="00033904">
        <w:rPr>
          <w:rStyle w:val="StyleUnderline"/>
        </w:rPr>
        <w:t xml:space="preserve">f </w:t>
      </w:r>
      <w:r w:rsidRPr="00C97219">
        <w:rPr>
          <w:rStyle w:val="StyleUnderline"/>
          <w:highlight w:val="cyan"/>
        </w:rPr>
        <w:t>D</w:t>
      </w:r>
      <w:r w:rsidRPr="00033904">
        <w:rPr>
          <w:rStyle w:val="StyleUnderline"/>
        </w:rPr>
        <w:t xml:space="preserve">efense that has </w:t>
      </w:r>
      <w:r w:rsidRPr="00C97219">
        <w:rPr>
          <w:rStyle w:val="StyleUnderline"/>
          <w:highlight w:val="cyan"/>
        </w:rPr>
        <w:t xml:space="preserve">built </w:t>
      </w:r>
      <w:r w:rsidRPr="00033904">
        <w:rPr>
          <w:rStyle w:val="StyleUnderline"/>
        </w:rPr>
        <w:t xml:space="preserve">some of the most </w:t>
      </w:r>
      <w:r w:rsidRPr="00C97219">
        <w:rPr>
          <w:rStyle w:val="StyleUnderline"/>
          <w:highlight w:val="cyan"/>
        </w:rPr>
        <w:t>powerful technological institutions</w:t>
      </w:r>
      <w:r w:rsidRPr="00033904">
        <w:rPr>
          <w:rStyle w:val="StyleUnderline"/>
        </w:rPr>
        <w:t xml:space="preserve"> in the world, ranging from MIT, Stanford, UC Berkeley, Caltech, and many more. </w:t>
      </w:r>
      <w:r w:rsidRPr="00C97219">
        <w:rPr>
          <w:rStyle w:val="StyleUnderline"/>
          <w:highlight w:val="cyan"/>
        </w:rPr>
        <w:t>Universities</w:t>
      </w:r>
      <w:r w:rsidRPr="00033904">
        <w:rPr>
          <w:rStyle w:val="StyleUnderline"/>
        </w:rPr>
        <w:t xml:space="preserve"> have </w:t>
      </w:r>
      <w:r w:rsidRPr="00C97219">
        <w:rPr>
          <w:rStyle w:val="StyleUnderline"/>
          <w:highlight w:val="cyan"/>
        </w:rPr>
        <w:t xml:space="preserve">worked on post-9/11 manuals exoticizing and trying to understand “the Arab mind” </w:t>
      </w:r>
      <w:r w:rsidRPr="00033904">
        <w:rPr>
          <w:rStyle w:val="StyleUnderline"/>
        </w:rPr>
        <w:t xml:space="preserve">or manuals used </w:t>
      </w:r>
      <w:r w:rsidRPr="00C97219">
        <w:rPr>
          <w:rStyle w:val="StyleUnderline"/>
          <w:highlight w:val="cyan"/>
        </w:rPr>
        <w:t>to train U.S.</w:t>
      </w:r>
      <w:r w:rsidRPr="00033904">
        <w:rPr>
          <w:rStyle w:val="StyleUnderline"/>
        </w:rPr>
        <w:t xml:space="preserve"> </w:t>
      </w:r>
      <w:r w:rsidRPr="00C97219">
        <w:rPr>
          <w:rStyle w:val="StyleUnderline"/>
          <w:highlight w:val="cyan"/>
        </w:rPr>
        <w:t>military interrogators</w:t>
      </w:r>
      <w:r w:rsidRPr="00033904">
        <w:rPr>
          <w:rStyle w:val="StyleUnderline"/>
        </w:rPr>
        <w:t xml:space="preserve"> and FBI agents, to dangerous effects all over the world and to the unthinkable abuse of those within U.S. camps. </w:t>
      </w:r>
      <w:r w:rsidRPr="00033904">
        <w:rPr>
          <w:rStyle w:val="StyleUnderline"/>
          <w:rFonts w:ascii="Times New Roman" w:hAnsi="Times New Roman" w:cs="Times New Roman"/>
        </w:rPr>
        <w:t>​</w:t>
      </w:r>
      <w:r w:rsidRPr="00033904">
        <w:rPr>
          <w:rStyle w:val="StyleUnderline"/>
        </w:rPr>
        <w:t xml:space="preserve"> Further, at various universities such as UCLA</w:t>
      </w:r>
      <w:r w:rsidRPr="00AC5914">
        <w:rPr>
          <w:rStyle w:val="StyleUnderline"/>
        </w:rPr>
        <w:t>, students have called for the divestment</w:t>
      </w:r>
      <w:r w:rsidRPr="00033904">
        <w:rPr>
          <w:rStyle w:val="StyleUnderline"/>
        </w:rPr>
        <w:t xml:space="preserve"> of companies opposed to humanity—including, but not limited to, Lockheed Martin, Raytheon, Northrop Grumman, Boeing, BlackRock, and General Dynamics (weapons corporations), Caterpillar, Cement Roadstone Holdings, Cemex, General Electric, and Hewlett-Packard (which have all provided manufacturing, engineering, and technological tools to Israel to use in its apartheid regime). Whether a specific college, such as Dartmouth, invests specifically in these corporations matters little, as undoubtedly they will be connected</w:t>
      </w:r>
      <w:r w:rsidRPr="00033904">
        <w:rPr>
          <w:sz w:val="16"/>
        </w:rPr>
        <w:t xml:space="preserve">. For example, take Dartmouth’s close relationship with asset managers/investment companies such as Morgan Stanley (a chief sits on the Board of Trustees), Apollo Management LP (see previous note), Goldman Sachs, or Bain—all of which do business with each other or otherwise hold close contact. (And where the school does not invent, it provides capital to its students to do so—for example, Dartmouth’s Office of Investment claims it does not actually directly invest in fossil fuel companies, but provides money to the Dartmouth Investment and Philanthropy Program and the Tuck Investment Club to do so.) </w:t>
      </w:r>
      <w:r w:rsidRPr="00033904">
        <w:rPr>
          <w:rFonts w:ascii="Times New Roman" w:hAnsi="Times New Roman" w:cs="Times New Roman"/>
          <w:sz w:val="16"/>
        </w:rPr>
        <w:t>​</w:t>
      </w:r>
      <w:r w:rsidRPr="00033904">
        <w:rPr>
          <w:sz w:val="16"/>
        </w:rPr>
        <w:t xml:space="preserve"> </w:t>
      </w:r>
      <w:r w:rsidRPr="00033904">
        <w:rPr>
          <w:rStyle w:val="StyleUnderline"/>
        </w:rPr>
        <w:t xml:space="preserve">But this is not a matter of “where the university invests,” but all that it does to contribute to a number of things ranging from war to climate disaster, regardless of how invisible. And one such method is through education that replicates (is replicated) by the people within. For example, </w:t>
      </w:r>
      <w:r w:rsidRPr="00C97219">
        <w:rPr>
          <w:rStyle w:val="StyleUnderline"/>
          <w:highlight w:val="cyan"/>
        </w:rPr>
        <w:t>universities’ area studies departments</w:t>
      </w:r>
      <w:r w:rsidRPr="00033904">
        <w:rPr>
          <w:rStyle w:val="StyleUnderline"/>
        </w:rPr>
        <w:t xml:space="preserve"> (Russian, Latin America, Middle Eastern Studies etc.) </w:t>
      </w:r>
      <w:r w:rsidRPr="00C97219">
        <w:rPr>
          <w:rStyle w:val="StyleUnderline"/>
          <w:highlight w:val="cyan"/>
        </w:rPr>
        <w:t>are all Cold War-era inventions intended to increase western capital and global positioning</w:t>
      </w:r>
      <w:r w:rsidRPr="00033904">
        <w:rPr>
          <w:rStyle w:val="StyleUnderline"/>
        </w:rPr>
        <w:t xml:space="preserve">; </w:t>
      </w:r>
      <w:r w:rsidRPr="00AC5914">
        <w:rPr>
          <w:rStyle w:val="StyleUnderline"/>
        </w:rPr>
        <w:t xml:space="preserve">products of the 1958 National Defense Education Act, and as shown by </w:t>
      </w:r>
      <w:r w:rsidRPr="00C97219">
        <w:rPr>
          <w:rStyle w:val="StyleUnderline"/>
          <w:highlight w:val="cyan"/>
        </w:rPr>
        <w:t>Project Camelot</w:t>
      </w:r>
      <w:r w:rsidRPr="00033904">
        <w:rPr>
          <w:rStyle w:val="StyleUnderline"/>
        </w:rPr>
        <w:t xml:space="preserve">, a project initiated by the Special Operations Research Office in 1964 </w:t>
      </w:r>
      <w:r w:rsidRPr="00C97219">
        <w:rPr>
          <w:rStyle w:val="StyleUnderline"/>
          <w:highlight w:val="cyan"/>
        </w:rPr>
        <w:t xml:space="preserve">aimed to “devise procedures for </w:t>
      </w:r>
      <w:r w:rsidRPr="00AC5914">
        <w:rPr>
          <w:rStyle w:val="StyleUnderline"/>
        </w:rPr>
        <w:t xml:space="preserve">assessing the potential for </w:t>
      </w:r>
      <w:r w:rsidRPr="00C97219">
        <w:rPr>
          <w:rStyle w:val="StyleUnderline"/>
          <w:highlight w:val="cyan"/>
        </w:rPr>
        <w:t>internal wars within national societies</w:t>
      </w:r>
      <w:r w:rsidRPr="00033904">
        <w:rPr>
          <w:rStyle w:val="StyleUnderline"/>
        </w:rPr>
        <w:t>” in Latin America.</w:t>
      </w:r>
      <w:r w:rsidRPr="00033904">
        <w:rPr>
          <w:sz w:val="16"/>
        </w:rPr>
        <w:t xml:space="preserve"> Of course, many of these departments (such as LALACS or ASCL, or even Geography) at Dartmouth and other colleges provide to be some of the most liberal and/or leftist departments today and recognize their conflicted history, and can be some sites of the revelation of this history, but in no way does this eliminate the broader functioning of the university. </w:t>
      </w:r>
      <w:r w:rsidRPr="00033904">
        <w:rPr>
          <w:rFonts w:ascii="Times New Roman" w:hAnsi="Times New Roman" w:cs="Times New Roman"/>
          <w:sz w:val="16"/>
        </w:rPr>
        <w:t>​</w:t>
      </w:r>
      <w:r w:rsidRPr="00033904">
        <w:rPr>
          <w:sz w:val="16"/>
        </w:rPr>
        <w:t xml:space="preserve"> </w:t>
      </w:r>
      <w:r w:rsidRPr="00033904">
        <w:rPr>
          <w:rStyle w:val="StyleUnderline"/>
        </w:rPr>
        <w:t xml:space="preserve">Here, the </w:t>
      </w:r>
      <w:r w:rsidRPr="00C97219">
        <w:rPr>
          <w:rStyle w:val="StyleUnderline"/>
          <w:highlight w:val="cyan"/>
        </w:rPr>
        <w:t>Economics and</w:t>
      </w:r>
      <w:r w:rsidRPr="00033904">
        <w:rPr>
          <w:rStyle w:val="StyleUnderline"/>
        </w:rPr>
        <w:t xml:space="preserve"> </w:t>
      </w:r>
      <w:r w:rsidRPr="00C97219">
        <w:rPr>
          <w:rStyle w:val="StyleUnderline"/>
          <w:highlight w:val="cyan"/>
        </w:rPr>
        <w:t>Government departments</w:t>
      </w:r>
      <w:r w:rsidRPr="00E7568C">
        <w:rPr>
          <w:rStyle w:val="StyleUnderline"/>
        </w:rPr>
        <w:t xml:space="preserve"> also have a tendency to </w:t>
      </w:r>
      <w:r w:rsidRPr="00C97219">
        <w:rPr>
          <w:rStyle w:val="StyleUnderline"/>
          <w:highlight w:val="cyan"/>
        </w:rPr>
        <w:t>funnel into the corporations</w:t>
      </w:r>
      <w:r w:rsidRPr="00033904">
        <w:rPr>
          <w:rStyle w:val="StyleUnderline"/>
        </w:rPr>
        <w:t xml:space="preserve">, if not the government institutions that support them, as well as serving an ideological function (genocide and health become something to be </w:t>
      </w:r>
      <w:proofErr w:type="spellStart"/>
      <w:r w:rsidRPr="00033904">
        <w:rPr>
          <w:rStyle w:val="StyleUnderline"/>
        </w:rPr>
        <w:t>pingponged</w:t>
      </w:r>
      <w:proofErr w:type="spellEnd"/>
      <w:r w:rsidRPr="00033904">
        <w:rPr>
          <w:rStyle w:val="StyleUnderline"/>
        </w:rPr>
        <w:t xml:space="preserve"> around in a class discussion, current events become calls for brutal U.S. intervention). However, it </w:t>
      </w:r>
      <w:r w:rsidRPr="00E7568C">
        <w:rPr>
          <w:rStyle w:val="StyleUnderline"/>
        </w:rPr>
        <w:t xml:space="preserve">would be false to say that </w:t>
      </w:r>
      <w:r w:rsidRPr="00C97219">
        <w:rPr>
          <w:rStyle w:val="StyleUnderline"/>
          <w:highlight w:val="cyan"/>
        </w:rPr>
        <w:t xml:space="preserve">all departments, </w:t>
      </w:r>
      <w:r w:rsidRPr="00AC5914">
        <w:rPr>
          <w:rStyle w:val="StyleUnderline"/>
        </w:rPr>
        <w:t xml:space="preserve">in some way, </w:t>
      </w:r>
      <w:r w:rsidRPr="00E7568C">
        <w:rPr>
          <w:rStyle w:val="StyleUnderline"/>
        </w:rPr>
        <w:t xml:space="preserve">do not </w:t>
      </w:r>
      <w:r w:rsidRPr="00C97219">
        <w:rPr>
          <w:rStyle w:val="StyleUnderline"/>
          <w:highlight w:val="cyan"/>
        </w:rPr>
        <w:t xml:space="preserve">lead to consulting or corporation work </w:t>
      </w:r>
      <w:r w:rsidRPr="00E7568C">
        <w:rPr>
          <w:rStyle w:val="StyleUnderline"/>
        </w:rPr>
        <w:t>or the like in some form</w:t>
      </w:r>
      <w:r w:rsidRPr="00E7568C">
        <w:rPr>
          <w:sz w:val="16"/>
        </w:rPr>
        <w:t>.</w:t>
      </w:r>
      <w:r w:rsidRPr="00033904">
        <w:rPr>
          <w:sz w:val="16"/>
        </w:rPr>
        <w:t xml:space="preserve"> Further, the Dickey Center and its host of programs such as the War &amp; Peace Fellows regularly host and platform those who support war and otherwise continue characteristic brutality, such as Hillary Rodham Clinton, CIA director James Clapper, and Israeli Supreme Court Justice Aharon Barak, among many others. </w:t>
      </w:r>
      <w:r w:rsidRPr="00033904">
        <w:rPr>
          <w:rFonts w:ascii="Times New Roman" w:hAnsi="Times New Roman" w:cs="Times New Roman"/>
          <w:sz w:val="16"/>
        </w:rPr>
        <w:t>​</w:t>
      </w:r>
      <w:r w:rsidRPr="00033904">
        <w:rPr>
          <w:sz w:val="16"/>
        </w:rPr>
        <w:t xml:space="preserve"> None of this is to erase the work and struggle that happens within the university</w:t>
      </w:r>
      <w:r w:rsidRPr="00033904">
        <w:rPr>
          <w:rFonts w:cs="Comic Sans MS"/>
          <w:sz w:val="16"/>
        </w:rPr>
        <w:t>—</w:t>
      </w:r>
      <w:r w:rsidRPr="00033904">
        <w:rPr>
          <w:sz w:val="16"/>
        </w:rPr>
        <w:t xml:space="preserve">which is simply to say, the work and struggle in question happens not alongside the predominant ideologies of exploitation, but against it, in the metaphorical belly of the beast. Universities, in more recent years, have taken on a tone of reconciliation: they are listening to the students, they care about diversity, they care about student well-being. An analysis of why those who are the best-intentioned from within cannot do the work requires another 20 pages—but fundamentally, these claims are hollow at best and diversionary at worst when university capital and ideology </w:t>
      </w:r>
      <w:proofErr w:type="gramStart"/>
      <w:r w:rsidRPr="00033904">
        <w:rPr>
          <w:sz w:val="16"/>
        </w:rPr>
        <w:t>speaks</w:t>
      </w:r>
      <w:proofErr w:type="gramEnd"/>
      <w:r w:rsidRPr="00033904">
        <w:rPr>
          <w:sz w:val="16"/>
        </w:rPr>
        <w:t xml:space="preserve"> otherwise, as it always does. What is required of individuals is not simply vigilance, but a constant building and rebuilding, a communal learning, a recognition of the material realities. </w:t>
      </w:r>
    </w:p>
    <w:p w14:paraId="41CD5682" w14:textId="77777777" w:rsidR="007925C4" w:rsidRPr="00D14C38" w:rsidRDefault="007925C4" w:rsidP="007925C4"/>
    <w:p w14:paraId="7A9E015E" w14:textId="77777777" w:rsidR="006E1444" w:rsidRDefault="006E1444" w:rsidP="006E1444">
      <w:pPr>
        <w:pStyle w:val="Heading4"/>
      </w:pPr>
      <w:r>
        <w:t>Research and resistance against these ties are led by undergraduate and graduate student workers, who, through labor unions, build consciousness within academia.</w:t>
      </w:r>
    </w:p>
    <w:p w14:paraId="1AA772FB" w14:textId="77777777" w:rsidR="006E1444" w:rsidRDefault="006E1444" w:rsidP="006E1444">
      <w:r w:rsidRPr="00223484">
        <w:rPr>
          <w:rStyle w:val="Style13ptBold"/>
        </w:rPr>
        <w:t>Seidman 24</w:t>
      </w:r>
      <w:r>
        <w:t xml:space="preserve">, </w:t>
      </w:r>
      <w:r w:rsidRPr="00F944AE">
        <w:t>writer, researcher, and historian living in Buffalo, New York. He is a regular contributor for </w:t>
      </w:r>
      <w:r w:rsidRPr="00F944AE">
        <w:rPr>
          <w:i/>
          <w:iCs/>
        </w:rPr>
        <w:t>Truthout</w:t>
      </w:r>
      <w:r w:rsidRPr="00F944AE">
        <w:t> and a contributing writer for LittleSis.</w:t>
      </w:r>
      <w:r>
        <w:t xml:space="preserve"> (Derek, </w:t>
      </w:r>
      <w:r w:rsidRPr="00F944AE">
        <w:t>09</w:t>
      </w:r>
      <w:r>
        <w:t>/</w:t>
      </w:r>
      <w:r w:rsidRPr="00F944AE">
        <w:t>29</w:t>
      </w:r>
      <w:r>
        <w:t>/</w:t>
      </w:r>
      <w:r w:rsidRPr="00F944AE">
        <w:t>2024</w:t>
      </w:r>
      <w:r>
        <w:t xml:space="preserve"> “</w:t>
      </w:r>
      <w:r w:rsidRPr="00F944AE">
        <w:t>Using Research to Uncover Campus Complicity in Genocide</w:t>
      </w:r>
      <w:r>
        <w:t xml:space="preserve">”) </w:t>
      </w:r>
      <w:hyperlink r:id="rId40" w:history="1">
        <w:r w:rsidRPr="00363D27">
          <w:rPr>
            <w:rStyle w:val="Hyperlink"/>
          </w:rPr>
          <w:t>https://jacobin.com/2024/09/power-research-universities-palestine-1968</w:t>
        </w:r>
      </w:hyperlink>
      <w:r>
        <w:t xml:space="preserve"> </w:t>
      </w:r>
    </w:p>
    <w:p w14:paraId="24F2B62A" w14:textId="77777777" w:rsidR="006E1444" w:rsidRPr="00F944AE" w:rsidRDefault="006E1444" w:rsidP="006E1444">
      <w:r>
        <w:t>T</w:t>
      </w:r>
      <w:r w:rsidRPr="00F944AE">
        <w:t xml:space="preserve">he explosion of </w:t>
      </w:r>
      <w:r w:rsidRPr="00F944AE">
        <w:rPr>
          <w:u w:val="single"/>
        </w:rPr>
        <w:t>campus protest movements</w:t>
      </w:r>
      <w:r w:rsidRPr="00F944AE">
        <w:t xml:space="preserve"> against Israel’s siege of Gaza, especially during the April 2024 encampments, has been historic. These movements showed the whole world that swaths of young people across the United States stand in solidarity with Palestinians who are facing a genocidal assault. The encampments created crises for college administrators who purport to defend values of justice and human rights while also looking to appease their trustees and donor bases who back Israel’s brutal war.</w:t>
      </w:r>
    </w:p>
    <w:p w14:paraId="0E433ED4" w14:textId="77777777" w:rsidR="006E1444" w:rsidRPr="00F944AE" w:rsidRDefault="006E1444" w:rsidP="006E1444">
      <w:r w:rsidRPr="00F944AE">
        <w:t>A generation has been galvanized and politicized, experiencing extreme repression for simply demanding their institutions cut ties with one of the great human catastrophes of modern times: Israel’s indiscriminate destruction of Gaza, the killing of tens of thousands of people and injuring of many more, the use of </w:t>
      </w:r>
      <w:hyperlink r:id="rId41" w:history="1">
        <w:r w:rsidRPr="00F944AE">
          <w:rPr>
            <w:rStyle w:val="Hyperlink"/>
          </w:rPr>
          <w:t>starvation</w:t>
        </w:r>
      </w:hyperlink>
      <w:r w:rsidRPr="00F944AE">
        <w:t> as a weapon of war, and the </w:t>
      </w:r>
      <w:hyperlink r:id="rId42" w:history="1">
        <w:r w:rsidRPr="00F944AE">
          <w:rPr>
            <w:rStyle w:val="Hyperlink"/>
          </w:rPr>
          <w:t>annihilation</w:t>
        </w:r>
      </w:hyperlink>
      <w:r w:rsidRPr="00F944AE">
        <w:t> of Gaza’s universities.</w:t>
      </w:r>
    </w:p>
    <w:p w14:paraId="44CE0F20" w14:textId="77777777" w:rsidR="006E1444" w:rsidRPr="00F944AE" w:rsidRDefault="006E1444" w:rsidP="006E1444">
      <w:pPr>
        <w:rPr>
          <w:u w:val="single"/>
        </w:rPr>
      </w:pPr>
      <w:r w:rsidRPr="00F944AE">
        <w:t xml:space="preserve">A lesser-known thread stretching across this campus upsurge has been the critical role of power research in supporting movement organizing, labor struggle, political education, and protest strategy. </w:t>
      </w:r>
      <w:r w:rsidRPr="00C97219">
        <w:rPr>
          <w:highlight w:val="cyan"/>
          <w:u w:val="single"/>
        </w:rPr>
        <w:t xml:space="preserve">Across universities </w:t>
      </w:r>
      <w:r w:rsidRPr="00F944AE">
        <w:rPr>
          <w:u w:val="single"/>
        </w:rPr>
        <w:t xml:space="preserve">and colleges, </w:t>
      </w:r>
      <w:r w:rsidRPr="00C97219">
        <w:rPr>
          <w:highlight w:val="cyan"/>
          <w:u w:val="single"/>
        </w:rPr>
        <w:t xml:space="preserve">grad workers and undergrad students have done the nitty-gritty work of </w:t>
      </w:r>
      <w:r w:rsidRPr="00F944AE">
        <w:rPr>
          <w:u w:val="single"/>
        </w:rPr>
        <w:t xml:space="preserve">digging into their endowments’ investments, </w:t>
      </w:r>
      <w:r w:rsidRPr="00C97219">
        <w:rPr>
          <w:highlight w:val="cyan"/>
          <w:u w:val="single"/>
        </w:rPr>
        <w:t>researching the financial ties between the Pentagon</w:t>
      </w:r>
      <w:r w:rsidRPr="00F944AE">
        <w:rPr>
          <w:u w:val="single"/>
        </w:rPr>
        <w:t xml:space="preserve"> and </w:t>
      </w:r>
      <w:r w:rsidRPr="00C97219">
        <w:rPr>
          <w:highlight w:val="cyan"/>
          <w:u w:val="single"/>
        </w:rPr>
        <w:t>campus labs</w:t>
      </w:r>
      <w:r w:rsidRPr="00F944AE">
        <w:rPr>
          <w:u w:val="single"/>
        </w:rPr>
        <w:t xml:space="preserve">, and mapping out the connections between </w:t>
      </w:r>
      <w:r w:rsidRPr="00C97219">
        <w:rPr>
          <w:highlight w:val="cyan"/>
          <w:u w:val="single"/>
        </w:rPr>
        <w:t xml:space="preserve">university trustees </w:t>
      </w:r>
      <w:r w:rsidRPr="00F944AE">
        <w:rPr>
          <w:u w:val="single"/>
        </w:rPr>
        <w:t>and the war machine.</w:t>
      </w:r>
    </w:p>
    <w:p w14:paraId="30271CBC" w14:textId="77777777" w:rsidR="006E1444" w:rsidRPr="00F944AE" w:rsidRDefault="006E1444" w:rsidP="006E1444">
      <w:r w:rsidRPr="00F944AE">
        <w:t>Not all this research is new. It builds on years of work by the Boycott, Divestment, and Sanctions (BDS) movement and other campus divestment campaigns. But there’s no doubt that this moment, marked by a heightened awareness of the tight relationship between university power structures and the corporate-military-political bloc upholding occupation and apartheid against Palestinians, has generated new urgency in the longtime craft of mapping corporate power.</w:t>
      </w:r>
    </w:p>
    <w:p w14:paraId="67863787" w14:textId="77777777" w:rsidR="006E1444" w:rsidRPr="00F944AE" w:rsidRDefault="006E1444" w:rsidP="006E1444">
      <w:r w:rsidRPr="00F944AE">
        <w:t xml:space="preserve">These new </w:t>
      </w:r>
      <w:r w:rsidRPr="00C97219">
        <w:rPr>
          <w:highlight w:val="cyan"/>
          <w:u w:val="single"/>
        </w:rPr>
        <w:t>research efforts</w:t>
      </w:r>
      <w:r w:rsidRPr="00F944AE">
        <w:rPr>
          <w:u w:val="single"/>
        </w:rPr>
        <w:t xml:space="preserve"> that are unmasking university ties to militarism and war crimes are being</w:t>
      </w:r>
      <w:r w:rsidRPr="00C97219">
        <w:rPr>
          <w:highlight w:val="cyan"/>
          <w:u w:val="single"/>
        </w:rPr>
        <w:t xml:space="preserve"> carried out by union graduate workers from California to Michigan </w:t>
      </w:r>
      <w:r w:rsidRPr="00F944AE">
        <w:rPr>
          <w:u w:val="single"/>
        </w:rPr>
        <w:t xml:space="preserve">to Massachusetts who are </w:t>
      </w:r>
      <w:r w:rsidRPr="00C97219">
        <w:rPr>
          <w:highlight w:val="cyan"/>
          <w:u w:val="single"/>
        </w:rPr>
        <w:t xml:space="preserve">organizing to stop the flow of </w:t>
      </w:r>
      <w:r w:rsidRPr="00F944AE">
        <w:rPr>
          <w:u w:val="single"/>
        </w:rPr>
        <w:t xml:space="preserve">their research — </w:t>
      </w:r>
      <w:r w:rsidRPr="00C97219">
        <w:rPr>
          <w:highlight w:val="cyan"/>
          <w:u w:val="single"/>
        </w:rPr>
        <w:t>their labor</w:t>
      </w:r>
      <w:r w:rsidRPr="00F944AE">
        <w:rPr>
          <w:u w:val="single"/>
        </w:rPr>
        <w:t xml:space="preserve"> — </w:t>
      </w:r>
      <w:r w:rsidRPr="00C97219">
        <w:rPr>
          <w:highlight w:val="cyan"/>
          <w:u w:val="single"/>
        </w:rPr>
        <w:t>into military projects and</w:t>
      </w:r>
      <w:r w:rsidRPr="00F944AE">
        <w:rPr>
          <w:u w:val="single"/>
        </w:rPr>
        <w:t xml:space="preserve"> military </w:t>
      </w:r>
      <w:r w:rsidRPr="00C97219">
        <w:rPr>
          <w:highlight w:val="cyan"/>
          <w:u w:val="single"/>
        </w:rPr>
        <w:t>tech</w:t>
      </w:r>
      <w:r w:rsidRPr="00F944AE">
        <w:rPr>
          <w:u w:val="single"/>
        </w:rPr>
        <w:t>nology.</w:t>
      </w:r>
      <w:r w:rsidRPr="00F944AE">
        <w:t xml:space="preserve"> They’re being done by </w:t>
      </w:r>
      <w:r w:rsidRPr="00C97219">
        <w:rPr>
          <w:highlight w:val="cyan"/>
          <w:u w:val="single"/>
        </w:rPr>
        <w:t xml:space="preserve">undergrad organizers </w:t>
      </w:r>
      <w:r w:rsidRPr="002E0AC7">
        <w:rPr>
          <w:u w:val="single"/>
        </w:rPr>
        <w:t>from New York to Rhode Island</w:t>
      </w:r>
      <w:r w:rsidRPr="00F944AE">
        <w:rPr>
          <w:u w:val="single"/>
        </w:rPr>
        <w:t xml:space="preserve"> who are </w:t>
      </w:r>
      <w:r w:rsidRPr="00C97219">
        <w:rPr>
          <w:highlight w:val="cyan"/>
          <w:u w:val="single"/>
        </w:rPr>
        <w:t xml:space="preserve">campaigning for divestment and building out power maps </w:t>
      </w:r>
      <w:r w:rsidRPr="00F944AE">
        <w:rPr>
          <w:u w:val="single"/>
        </w:rPr>
        <w:t>to illustrate university ties to weapons companies.</w:t>
      </w:r>
      <w:r w:rsidRPr="00F944AE">
        <w:t xml:space="preserve"> These organizers are forming research committees and </w:t>
      </w:r>
      <w:r w:rsidRPr="00C97219">
        <w:rPr>
          <w:highlight w:val="cyan"/>
          <w:u w:val="single"/>
        </w:rPr>
        <w:t>working collaboratively</w:t>
      </w:r>
      <w:r w:rsidRPr="00F944AE">
        <w:t>. They’re sharing findings and skills through teach-ins and meetings. They’re building national networks and communicating across geography through group chats and webinars.</w:t>
      </w:r>
    </w:p>
    <w:p w14:paraId="230D3114" w14:textId="77777777" w:rsidR="006E1444" w:rsidRPr="00F944AE" w:rsidRDefault="006E1444" w:rsidP="006E1444">
      <w:r w:rsidRPr="00F944AE">
        <w:t>These new research efforts are also drawing direct inspiration from past models of campus power research — anti–South African apartheid campaigns of the 1980s but especially the 1968 pamphlet “</w:t>
      </w:r>
      <w:hyperlink r:id="rId43" w:history="1">
        <w:r w:rsidRPr="00F944AE">
          <w:rPr>
            <w:rStyle w:val="Hyperlink"/>
          </w:rPr>
          <w:t>Who Rules Columbia?</w:t>
        </w:r>
      </w:hyperlink>
      <w:r w:rsidRPr="00F944AE">
        <w:t>,” which mapped the Columbia University power structure during that campus’s historic uprising against war and racism over five decades ago. Indeed, some campus researchers today are communicating with and learning directly from the veteran researchers who quite literally wrote “Who Rules Columbia?”</w:t>
      </w:r>
    </w:p>
    <w:p w14:paraId="4C20897B" w14:textId="77777777" w:rsidR="006E1444" w:rsidRPr="00F944AE" w:rsidRDefault="006E1444" w:rsidP="006E1444">
      <w:r w:rsidRPr="00F944AE">
        <w:t xml:space="preserve">Thus, </w:t>
      </w:r>
      <w:r w:rsidRPr="00C97219">
        <w:rPr>
          <w:highlight w:val="cyan"/>
          <w:u w:val="single"/>
        </w:rPr>
        <w:t>grad workers and campus organizers</w:t>
      </w:r>
      <w:r w:rsidRPr="00F944AE">
        <w:t xml:space="preserve"> for Palestine today are not merely doing research — they’re </w:t>
      </w:r>
      <w:r w:rsidRPr="00C97219">
        <w:rPr>
          <w:highlight w:val="cyan"/>
          <w:u w:val="single"/>
        </w:rPr>
        <w:t>uphold</w:t>
      </w:r>
      <w:r w:rsidRPr="00F944AE">
        <w:t xml:space="preserve">ing and expanding </w:t>
      </w:r>
      <w:r w:rsidRPr="00C97219">
        <w:rPr>
          <w:highlight w:val="cyan"/>
          <w:u w:val="single"/>
        </w:rPr>
        <w:t>a</w:t>
      </w:r>
      <w:r w:rsidRPr="00F944AE">
        <w:rPr>
          <w:u w:val="single"/>
        </w:rPr>
        <w:t xml:space="preserve"> proud movement </w:t>
      </w:r>
      <w:r w:rsidRPr="00C97219">
        <w:rPr>
          <w:highlight w:val="cyan"/>
          <w:u w:val="single"/>
        </w:rPr>
        <w:t xml:space="preserve">tradition of power research that stretches back to </w:t>
      </w:r>
      <w:r w:rsidRPr="00F944AE">
        <w:rPr>
          <w:u w:val="single"/>
        </w:rPr>
        <w:t>the civil rights movement</w:t>
      </w:r>
      <w:r w:rsidRPr="00F944AE">
        <w:t xml:space="preserve">s and the Student Nonviolent Coordinating Committee research department and to </w:t>
      </w:r>
      <w:r w:rsidRPr="00C97219">
        <w:rPr>
          <w:highlight w:val="cyan"/>
          <w:u w:val="single"/>
        </w:rPr>
        <w:t>the Vietnam antiwar movement</w:t>
      </w:r>
      <w:r w:rsidRPr="00F944AE">
        <w:t xml:space="preserve"> and National Action/Research on the Military-Industrial Complex (NARMIC).</w:t>
      </w:r>
    </w:p>
    <w:p w14:paraId="17471CE3" w14:textId="77777777" w:rsidR="006E1444" w:rsidRDefault="006E1444" w:rsidP="006E1444">
      <w:r w:rsidRPr="00F944AE">
        <w:t xml:space="preserve">In charging forward with a new and broad effort to map out university power today, grad workers and campus organizers are also </w:t>
      </w:r>
      <w:r w:rsidRPr="00C97219">
        <w:rPr>
          <w:highlight w:val="cyan"/>
          <w:u w:val="single"/>
        </w:rPr>
        <w:t>reviving an analysis of the militarized corporate university</w:t>
      </w:r>
      <w:r w:rsidRPr="00F944AE">
        <w:t xml:space="preserve"> that was pioneered by activists in the 1960s and 1970s. This analysis </w:t>
      </w:r>
      <w:r w:rsidRPr="00C97219">
        <w:rPr>
          <w:highlight w:val="cyan"/>
          <w:u w:val="single"/>
        </w:rPr>
        <w:t xml:space="preserve">understands the university not as a site of harmonious apprenticeship but as an employer that relies on graduate labor </w:t>
      </w:r>
      <w:r w:rsidRPr="00F944AE">
        <w:rPr>
          <w:u w:val="single"/>
        </w:rPr>
        <w:t xml:space="preserve">to function every day and </w:t>
      </w:r>
      <w:r w:rsidRPr="00C97219">
        <w:rPr>
          <w:highlight w:val="cyan"/>
          <w:u w:val="single"/>
        </w:rPr>
        <w:t>to serve the imperatives of military production</w:t>
      </w:r>
      <w:r w:rsidRPr="00F944AE">
        <w:t xml:space="preserve">; not as an idyllic site of learning but as a power structure </w:t>
      </w:r>
      <w:r w:rsidRPr="00C97219">
        <w:rPr>
          <w:highlight w:val="cyan"/>
          <w:u w:val="single"/>
        </w:rPr>
        <w:t>governed by corporate elites, interlocked with influential blocs of capital stretching from finance to real estate to technology, with close ties to the war machine</w:t>
      </w:r>
      <w:r w:rsidRPr="00F944AE">
        <w:rPr>
          <w:u w:val="single"/>
        </w:rPr>
        <w:t xml:space="preserve"> and with </w:t>
      </w:r>
      <w:r w:rsidRPr="00C97219">
        <w:rPr>
          <w:highlight w:val="cyan"/>
          <w:u w:val="single"/>
        </w:rPr>
        <w:t xml:space="preserve">endowments </w:t>
      </w:r>
      <w:r w:rsidRPr="00F944AE">
        <w:rPr>
          <w:u w:val="single"/>
        </w:rPr>
        <w:t xml:space="preserve">that </w:t>
      </w:r>
      <w:r w:rsidRPr="00C97219">
        <w:rPr>
          <w:highlight w:val="cyan"/>
          <w:u w:val="single"/>
        </w:rPr>
        <w:t xml:space="preserve">operate like hedge funds, ready to undermine </w:t>
      </w:r>
      <w:r w:rsidRPr="00F944AE">
        <w:rPr>
          <w:u w:val="single"/>
        </w:rPr>
        <w:t xml:space="preserve">its own purported values and </w:t>
      </w:r>
      <w:r w:rsidRPr="00C97219">
        <w:rPr>
          <w:highlight w:val="cyan"/>
          <w:u w:val="single"/>
        </w:rPr>
        <w:t>students at the whims of wealthy donors and war industry partners</w:t>
      </w:r>
      <w:r w:rsidRPr="00F944AE">
        <w:t>.</w:t>
      </w:r>
    </w:p>
    <w:p w14:paraId="1E2BE4D8" w14:textId="77777777" w:rsidR="006E1444" w:rsidRPr="00223484" w:rsidRDefault="006E1444" w:rsidP="006E1444">
      <w:r w:rsidRPr="00223484">
        <w:t>“The Beginning of the Military Supply Chain”</w:t>
      </w:r>
    </w:p>
    <w:p w14:paraId="14F6E4AC" w14:textId="77777777" w:rsidR="006E1444" w:rsidRPr="00223484" w:rsidRDefault="006E1444" w:rsidP="006E1444">
      <w:r w:rsidRPr="00223484">
        <w:t>As Israel’s siege of Gaza intensified in the fall of 2023, flattening and starving the enclave while killing tens of thousands of people, students across the United States, from Stanford to NYU, began protesting to demand a cease-fire in Gaza and that their institutions divest from and break ties with Israel.</w:t>
      </w:r>
    </w:p>
    <w:p w14:paraId="5EAF68C8" w14:textId="77777777" w:rsidR="006E1444" w:rsidRPr="00223484" w:rsidRDefault="006E1444" w:rsidP="006E1444">
      <w:r w:rsidRPr="00223484">
        <w:t>Grad workers, as laborers within their universities, wondered how to respond.</w:t>
      </w:r>
    </w:p>
    <w:p w14:paraId="0A53B9BE" w14:textId="77777777" w:rsidR="006E1444" w:rsidRPr="00223484" w:rsidRDefault="006E1444" w:rsidP="006E1444">
      <w:r w:rsidRPr="00223484">
        <w:t xml:space="preserve">“A lot of the research workers and grad </w:t>
      </w:r>
      <w:r w:rsidRPr="00A96175">
        <w:t>students here</w:t>
      </w:r>
      <w:r w:rsidRPr="00223484">
        <w:t xml:space="preserve"> were really struggling to metabolize our grief and figure out what sort of interventions on behalf of Palestine we were positioned to make,” said Isabel Kain, a fourth-year union graduate worker in the astronomy and astrophysics department at the University of California, Santa Cruz (UCSC).</w:t>
      </w:r>
    </w:p>
    <w:p w14:paraId="490975E1" w14:textId="77777777" w:rsidR="006E1444" w:rsidRPr="00223484" w:rsidRDefault="006E1444" w:rsidP="006E1444">
      <w:r w:rsidRPr="00223484">
        <w:t>Specifically, Kain was thinking about the connections between her own workplace at UCSC and the war on Gaza. “The research that we do can go on to create the killing machines of tomorrow,” she said. “We are the very beginning of the military supply chain.”</w:t>
      </w:r>
    </w:p>
    <w:p w14:paraId="0AFC1A00" w14:textId="77777777" w:rsidR="006E1444" w:rsidRPr="00223484" w:rsidRDefault="006E1444" w:rsidP="006E1444">
      <w:r w:rsidRPr="00223484">
        <w:t>Universities are a critical part of the US war machine. Billions of dollars from the Department of Defense flow annually into labs whose research findings advance weapons systems. University endowments invest in military-tied corporations and many university trustees are interlocked with war profiteers.</w:t>
      </w:r>
    </w:p>
    <w:p w14:paraId="047E1CA3" w14:textId="77777777" w:rsidR="006E1444" w:rsidRPr="00223484" w:rsidRDefault="006E1444" w:rsidP="006E1444">
      <w:r w:rsidRPr="007925C4">
        <w:rPr>
          <w:rStyle w:val="Emphasis"/>
        </w:rPr>
        <w:t>“The US military-industrial complex . . . could not function without American universities</w:t>
      </w:r>
      <w:r w:rsidRPr="007925C4">
        <w:t>,”</w:t>
      </w:r>
      <w:r w:rsidRPr="00223484">
        <w:t xml:space="preserve"> wrote Harry Zehner in the </w:t>
      </w:r>
      <w:hyperlink r:id="rId44" w:history="1">
        <w:r w:rsidRPr="00223484">
          <w:rPr>
            <w:rStyle w:val="Hyperlink"/>
            <w:i/>
            <w:iCs/>
          </w:rPr>
          <w:t>Nation</w:t>
        </w:r>
      </w:hyperlink>
      <w:r w:rsidRPr="00223484">
        <w:t>. “It needs college-educated engineers and scientists. It relies on thousands of research projects, funded by the Pentagon and carried out by academics around the country.” Moreover, it relies on thousands of graduate workers and postdoctoral fellows to carry out the research labor and lab work behind those research projects.</w:t>
      </w:r>
    </w:p>
    <w:p w14:paraId="751D5A40" w14:textId="77777777" w:rsidR="006E1444" w:rsidRPr="00223484" w:rsidRDefault="006E1444" w:rsidP="006E1444">
      <w:pPr>
        <w:rPr>
          <w:u w:val="single"/>
        </w:rPr>
      </w:pPr>
      <w:r w:rsidRPr="00C97219">
        <w:rPr>
          <w:highlight w:val="cyan"/>
          <w:u w:val="single"/>
        </w:rPr>
        <w:t>Heeding </w:t>
      </w:r>
      <w:hyperlink r:id="rId45" w:history="1">
        <w:r w:rsidRPr="00C97219">
          <w:rPr>
            <w:rStyle w:val="Hyperlink"/>
            <w:highlight w:val="cyan"/>
          </w:rPr>
          <w:t>the call</w:t>
        </w:r>
      </w:hyperlink>
      <w:r w:rsidRPr="00C97219">
        <w:rPr>
          <w:highlight w:val="cyan"/>
          <w:u w:val="single"/>
        </w:rPr>
        <w:t> of Palestinian trade unions</w:t>
      </w:r>
      <w:r w:rsidRPr="00223484">
        <w:t xml:space="preserve"> in late 2023 to “end all forms of complicity with Israel’s crimes,” including “halting the arms trade with Israel” and “all funding and military research,” </w:t>
      </w:r>
      <w:r w:rsidRPr="00223484">
        <w:rPr>
          <w:u w:val="single"/>
        </w:rPr>
        <w:t xml:space="preserve">UCSC </w:t>
      </w:r>
      <w:r w:rsidRPr="00C97219">
        <w:rPr>
          <w:highlight w:val="cyan"/>
          <w:u w:val="single"/>
        </w:rPr>
        <w:t xml:space="preserve">grad workers </w:t>
      </w:r>
      <w:r w:rsidRPr="00223484">
        <w:rPr>
          <w:u w:val="single"/>
        </w:rPr>
        <w:t xml:space="preserve">started </w:t>
      </w:r>
      <w:r w:rsidRPr="00C97219">
        <w:rPr>
          <w:highlight w:val="cyan"/>
          <w:u w:val="single"/>
        </w:rPr>
        <w:t>look</w:t>
      </w:r>
      <w:r w:rsidRPr="00223484">
        <w:t xml:space="preserve">ing </w:t>
      </w:r>
      <w:r w:rsidRPr="00C97219">
        <w:rPr>
          <w:highlight w:val="cyan"/>
          <w:u w:val="single"/>
        </w:rPr>
        <w:t xml:space="preserve">toward their own workplace </w:t>
      </w:r>
      <w:r w:rsidRPr="00223484">
        <w:rPr>
          <w:u w:val="single"/>
        </w:rPr>
        <w:t>to take action.</w:t>
      </w:r>
    </w:p>
    <w:p w14:paraId="021C3C92" w14:textId="77777777" w:rsidR="006E1444" w:rsidRPr="00223484" w:rsidRDefault="006E1444" w:rsidP="006E1444">
      <w:r w:rsidRPr="00223484">
        <w:t>They weren’t the only ones. At Columbia University, some grad workers were also thinking along the same lines.</w:t>
      </w:r>
    </w:p>
    <w:p w14:paraId="104C4F22" w14:textId="77777777" w:rsidR="006E1444" w:rsidRPr="00223484" w:rsidRDefault="006E1444" w:rsidP="006E1444">
      <w:r w:rsidRPr="00223484">
        <w:t>“We were looking at our science and saying, ‘This is pretty messed up,’” said Kelsey Harrison, a third-year chemistry PhD student. “Our government is sending weapons that are being used by Israel, and our science is contributing to advancing those weapons.”</w:t>
      </w:r>
    </w:p>
    <w:p w14:paraId="5A8497A1" w14:textId="77777777" w:rsidR="006E1444" w:rsidRPr="004D0826" w:rsidRDefault="006E1444" w:rsidP="006E1444">
      <w:r w:rsidRPr="004D0826">
        <w:t>Building a National Network</w:t>
      </w:r>
    </w:p>
    <w:p w14:paraId="2BB9E8E3" w14:textId="77777777" w:rsidR="006E1444" w:rsidRPr="004D0826" w:rsidRDefault="006E1444" w:rsidP="006E1444">
      <w:r w:rsidRPr="004D0826">
        <w:t xml:space="preserve">Toward the end of 2023, these </w:t>
      </w:r>
      <w:r w:rsidRPr="004D0826">
        <w:rPr>
          <w:u w:val="single"/>
        </w:rPr>
        <w:t>grad workers were increasingly connecting with each other across campuses to discuss what they could do, as university workers, about Israel’s war on Palestine.</w:t>
      </w:r>
      <w:r w:rsidRPr="004D0826">
        <w:t xml:space="preserve"> This connecting was made easier because many of these grad workers were already plugged into a preexisting network of cross-campus union solidarity.</w:t>
      </w:r>
    </w:p>
    <w:p w14:paraId="16280770" w14:textId="77777777" w:rsidR="006E1444" w:rsidRPr="004D0826" w:rsidRDefault="006E1444" w:rsidP="006E1444">
      <w:r w:rsidRPr="002E0AC7">
        <w:rPr>
          <w:u w:val="single"/>
        </w:rPr>
        <w:t>The past few years</w:t>
      </w:r>
      <w:r w:rsidRPr="002E0AC7">
        <w:t xml:space="preserve"> have seen</w:t>
      </w:r>
      <w:r w:rsidRPr="004D0826">
        <w:t xml:space="preserve"> a historic wave of bottom-up grad worker organizing</w:t>
      </w:r>
      <w:r w:rsidRPr="00C97219">
        <w:rPr>
          <w:highlight w:val="cyan"/>
          <w:u w:val="single"/>
        </w:rPr>
        <w:t xml:space="preserve">. Thousands of grad workers have unionized and gone on strike. </w:t>
      </w:r>
      <w:r w:rsidRPr="004D0826">
        <w:rPr>
          <w:u w:val="single"/>
        </w:rPr>
        <w:t xml:space="preserve">This new </w:t>
      </w:r>
      <w:r w:rsidRPr="002E0AC7">
        <w:rPr>
          <w:u w:val="single"/>
        </w:rPr>
        <w:t xml:space="preserve">campus labor militancy has been </w:t>
      </w:r>
      <w:r w:rsidRPr="00C97219">
        <w:rPr>
          <w:highlight w:val="cyan"/>
          <w:u w:val="single"/>
        </w:rPr>
        <w:t xml:space="preserve">driven by militant, democratic unionism, </w:t>
      </w:r>
      <w:r w:rsidRPr="002E0AC7">
        <w:rPr>
          <w:u w:val="single"/>
        </w:rPr>
        <w:t xml:space="preserve">often </w:t>
      </w:r>
      <w:r w:rsidRPr="00C97219">
        <w:rPr>
          <w:highlight w:val="cyan"/>
          <w:u w:val="single"/>
        </w:rPr>
        <w:t>affiliated with left-led unions</w:t>
      </w:r>
      <w:r w:rsidRPr="004D0826">
        <w:t xml:space="preserve"> like the United Auto Workers (UAW) and United Electrical, Radio, and Machine Workers of America (UE).</w:t>
      </w:r>
    </w:p>
    <w:p w14:paraId="18B2054B" w14:textId="77777777" w:rsidR="006E1444" w:rsidRPr="004D0826" w:rsidRDefault="006E1444" w:rsidP="006E1444">
      <w:r w:rsidRPr="004D0826">
        <w:t>This organizing infrastructure, connecting grad workers from the University of California to Columbia, Michigan to MIT, laid the basis for easier communication, strategizing, and skill sharing around Palestinian solidarity and anti-militarism work on campus.</w:t>
      </w:r>
    </w:p>
    <w:p w14:paraId="0081CB2B" w14:textId="77777777" w:rsidR="006E1444" w:rsidRPr="004D0826" w:rsidRDefault="006E1444" w:rsidP="006E1444">
      <w:r w:rsidRPr="004D0826">
        <w:t>“None of this is by coincidence,” said Harrison.</w:t>
      </w:r>
    </w:p>
    <w:p w14:paraId="0E5BD796" w14:textId="77777777" w:rsidR="006E1444" w:rsidRPr="004D0826" w:rsidRDefault="006E1444" w:rsidP="006E1444">
      <w:pPr>
        <w:rPr>
          <w:u w:val="single"/>
        </w:rPr>
      </w:pPr>
      <w:r w:rsidRPr="004D0826">
        <w:t xml:space="preserve">Dozens of grad workers were already communicating through Zoom calls and group chats. There was growing interest in digging into university ties to militarism and the war on Gaza. </w:t>
      </w:r>
      <w:r w:rsidRPr="00C97219">
        <w:rPr>
          <w:highlight w:val="cyan"/>
          <w:u w:val="single"/>
        </w:rPr>
        <w:t xml:space="preserve">With consciousness </w:t>
      </w:r>
      <w:r w:rsidRPr="004D0826">
        <w:rPr>
          <w:u w:val="single"/>
        </w:rPr>
        <w:t xml:space="preserve">heightened by years of organizing, there was a sense that </w:t>
      </w:r>
      <w:r w:rsidRPr="00C97219">
        <w:rPr>
          <w:highlight w:val="cyan"/>
          <w:u w:val="single"/>
        </w:rPr>
        <w:t xml:space="preserve">grad workers, given their critical role at universities and science labs, </w:t>
      </w:r>
      <w:r w:rsidRPr="002E0AC7">
        <w:rPr>
          <w:u w:val="single"/>
        </w:rPr>
        <w:t xml:space="preserve">could </w:t>
      </w:r>
      <w:r w:rsidRPr="00C97219">
        <w:rPr>
          <w:highlight w:val="cyan"/>
          <w:u w:val="single"/>
        </w:rPr>
        <w:t>have a big impact as </w:t>
      </w:r>
      <w:r w:rsidRPr="00C97219">
        <w:rPr>
          <w:i/>
          <w:iCs/>
          <w:highlight w:val="cyan"/>
          <w:u w:val="single"/>
        </w:rPr>
        <w:t>workers </w:t>
      </w:r>
      <w:r w:rsidRPr="00C97219">
        <w:rPr>
          <w:highlight w:val="cyan"/>
          <w:u w:val="single"/>
        </w:rPr>
        <w:t>in the Palestine solidarity movement, especially by withholding their labor.</w:t>
      </w:r>
    </w:p>
    <w:p w14:paraId="746A5A59" w14:textId="77777777" w:rsidR="006E1444" w:rsidRPr="004D0826" w:rsidRDefault="006E1444" w:rsidP="006E1444">
      <w:pPr>
        <w:rPr>
          <w:u w:val="single"/>
        </w:rPr>
      </w:pPr>
      <w:r w:rsidRPr="004D0826">
        <w:t xml:space="preserve">“When we saw this call to end complicity and stop arming Israel, we realized that it was graduate workers who were positioned to intervene at the very beginning of the supply chain,” said Kain. “It was </w:t>
      </w:r>
      <w:r w:rsidRPr="00C97219">
        <w:rPr>
          <w:highlight w:val="cyan"/>
          <w:u w:val="single"/>
        </w:rPr>
        <w:t xml:space="preserve">graduate workers </w:t>
      </w:r>
      <w:r w:rsidRPr="004D0826">
        <w:rPr>
          <w:u w:val="single"/>
        </w:rPr>
        <w:t>who were</w:t>
      </w:r>
      <w:r w:rsidRPr="00C97219">
        <w:rPr>
          <w:highlight w:val="cyan"/>
          <w:u w:val="single"/>
        </w:rPr>
        <w:t xml:space="preserve"> positioned to cut the flow of labor and expertise</w:t>
      </w:r>
      <w:r w:rsidRPr="004D0826">
        <w:rPr>
          <w:u w:val="single"/>
        </w:rPr>
        <w:t xml:space="preserve"> and work going into the military-industrial complex </w:t>
      </w:r>
      <w:r w:rsidRPr="00C97219">
        <w:rPr>
          <w:highlight w:val="cyan"/>
          <w:u w:val="single"/>
        </w:rPr>
        <w:t>that will flow on to harm Palestinians.”</w:t>
      </w:r>
    </w:p>
    <w:p w14:paraId="2F191144" w14:textId="77777777" w:rsidR="006E1444" w:rsidRPr="004D0826" w:rsidRDefault="006E1444" w:rsidP="006E1444">
      <w:r w:rsidRPr="004D0826">
        <w:rPr>
          <w:u w:val="single"/>
        </w:rPr>
        <w:t>“Palestine is absolutely a workplace issue</w:t>
      </w:r>
      <w:r w:rsidRPr="004D0826">
        <w:t>,</w:t>
      </w:r>
      <w:r w:rsidRPr="004D0826">
        <w:rPr>
          <w:u w:val="single"/>
        </w:rPr>
        <w:t>”</w:t>
      </w:r>
      <w:r w:rsidRPr="004D0826">
        <w:t xml:space="preserve"> she said.</w:t>
      </w:r>
    </w:p>
    <w:p w14:paraId="6FB82269" w14:textId="77777777" w:rsidR="006E1444" w:rsidRDefault="006E1444" w:rsidP="006E1444"/>
    <w:p w14:paraId="060D05A4" w14:textId="23CDB222" w:rsidR="006E1444" w:rsidRPr="00AE615A" w:rsidRDefault="007925C4" w:rsidP="006E1444">
      <w:pPr>
        <w:pStyle w:val="Heading4"/>
      </w:pPr>
      <w:r>
        <w:t>Across</w:t>
      </w:r>
      <w:r w:rsidR="006E1444" w:rsidRPr="00AE615A">
        <w:t xml:space="preserve"> the UC system Student Workers leveraged unions to go on strike to demand divestment from genocide</w:t>
      </w:r>
      <w:r>
        <w:t xml:space="preserve">. </w:t>
      </w:r>
    </w:p>
    <w:p w14:paraId="3C9E22D8" w14:textId="77777777" w:rsidR="006E1444" w:rsidRDefault="006E1444" w:rsidP="006E1444">
      <w:r w:rsidRPr="00620EB9">
        <w:rPr>
          <w:rStyle w:val="Style13ptBold"/>
        </w:rPr>
        <w:t>Rosenbloom 24</w:t>
      </w:r>
      <w:r>
        <w:t>, U</w:t>
      </w:r>
      <w:r w:rsidRPr="00D17D73">
        <w:t>nion organizer and writer and a member of the National Writers Union, has worked as an Amazon delivery driver. He currently serves as Activist-in-Residence at the Center for Work and Democracy at Arizona State University.</w:t>
      </w:r>
      <w:r>
        <w:t xml:space="preserve"> (Johnathan, 5/23/24, “</w:t>
      </w:r>
      <w:r w:rsidRPr="00620EB9">
        <w:t>The Next Front in Palestine Solidarity: Worker Strikes</w:t>
      </w:r>
      <w:r>
        <w:t xml:space="preserve">”, The Nation </w:t>
      </w:r>
      <w:hyperlink r:id="rId46" w:history="1">
        <w:r w:rsidRPr="00363D27">
          <w:rPr>
            <w:rStyle w:val="Hyperlink"/>
          </w:rPr>
          <w:t>https://www.thenation.com/article/activism/palestine-solidarity-worker-strikes/#</w:t>
        </w:r>
      </w:hyperlink>
      <w:r>
        <w:t xml:space="preserve"> )</w:t>
      </w:r>
    </w:p>
    <w:p w14:paraId="19AB9023" w14:textId="77777777" w:rsidR="006E1444" w:rsidRPr="00620EB9" w:rsidRDefault="006E1444" w:rsidP="006E1444">
      <w:pPr>
        <w:rPr>
          <w:u w:val="single"/>
        </w:rPr>
      </w:pPr>
      <w:r w:rsidRPr="00620EB9">
        <w:rPr>
          <w:u w:val="single"/>
        </w:rPr>
        <w:t>The symbiotic relationship between universities and the military puts higher education workers in a position of significant structural power.</w:t>
      </w:r>
    </w:p>
    <w:p w14:paraId="65C5561F" w14:textId="77777777" w:rsidR="006E1444" w:rsidRPr="00D17D73" w:rsidRDefault="006E1444" w:rsidP="006E1444">
      <w:r>
        <w:t>T</w:t>
      </w:r>
      <w:r w:rsidRPr="00D17D73">
        <w:t>his spring’s university encampment protests represented a welcome step up in the Palestine solidarity movement. Now, as students leave campus for the summer, their activism is spawning a further escalation—one that holds tremendous promise for the US anti-war movement: worker strikes.</w:t>
      </w:r>
    </w:p>
    <w:p w14:paraId="5E85C112" w14:textId="77777777" w:rsidR="006E1444" w:rsidRPr="00D17D73" w:rsidRDefault="006E1444" w:rsidP="006E1444">
      <w:r w:rsidRPr="00D17D73">
        <w:t xml:space="preserve">This week, </w:t>
      </w:r>
      <w:r w:rsidRPr="00C97219">
        <w:rPr>
          <w:highlight w:val="cyan"/>
          <w:u w:val="single"/>
        </w:rPr>
        <w:t xml:space="preserve">48,000 </w:t>
      </w:r>
      <w:r w:rsidRPr="00CB5656">
        <w:rPr>
          <w:u w:val="single"/>
        </w:rPr>
        <w:t xml:space="preserve">University of California </w:t>
      </w:r>
      <w:r w:rsidRPr="00C97219">
        <w:rPr>
          <w:highlight w:val="cyan"/>
          <w:u w:val="single"/>
        </w:rPr>
        <w:t>(UC) workers—postdocs, graduate student researchers, and t</w:t>
      </w:r>
      <w:r w:rsidRPr="002E0AC7">
        <w:rPr>
          <w:u w:val="single"/>
        </w:rPr>
        <w:t xml:space="preserve">eaching </w:t>
      </w:r>
      <w:r w:rsidRPr="00C97219">
        <w:rPr>
          <w:highlight w:val="cyan"/>
          <w:u w:val="single"/>
        </w:rPr>
        <w:t>a</w:t>
      </w:r>
      <w:r w:rsidRPr="002E0AC7">
        <w:rPr>
          <w:u w:val="single"/>
        </w:rPr>
        <w:t>ssistant</w:t>
      </w:r>
      <w:r w:rsidRPr="00C97219">
        <w:rPr>
          <w:highlight w:val="cyan"/>
          <w:u w:val="single"/>
        </w:rPr>
        <w:t>s—began a rolling strike in response to the violent police crackdown on pro-Palestinian</w:t>
      </w:r>
      <w:r w:rsidRPr="00D17D73">
        <w:rPr>
          <w:u w:val="single"/>
        </w:rPr>
        <w:t xml:space="preserve"> campus </w:t>
      </w:r>
      <w:r w:rsidRPr="00C97219">
        <w:rPr>
          <w:highlight w:val="cyan"/>
          <w:u w:val="single"/>
        </w:rPr>
        <w:t>students and workers</w:t>
      </w:r>
      <w:r w:rsidRPr="00D17D73">
        <w:t>. On Monday, 3,000 union members at UC Santa Cruz walked out of classrooms and research laboratories and onto picket lines. Today, May 23, Union leaders announced that beginning next Tuesday, more than 10,000 workers at UCLA and UC Davis will begin to strike as well, and other workers in the 11-campus UC system will soon follow.</w:t>
      </w:r>
    </w:p>
    <w:p w14:paraId="4C4CB943" w14:textId="77777777" w:rsidR="006E1444" w:rsidRPr="00D17D73" w:rsidRDefault="006E1444" w:rsidP="006E1444">
      <w:pPr>
        <w:rPr>
          <w:u w:val="single"/>
        </w:rPr>
      </w:pPr>
      <w:r w:rsidRPr="00D17D73">
        <w:t xml:space="preserve">Mass anti-war street demonstrations seek to disrupt political discourse. But there are very few instances—at least in the United States—of workers wielding the strike weapon to disrupt the war economy. </w:t>
      </w:r>
      <w:r w:rsidRPr="00D17D73">
        <w:rPr>
          <w:u w:val="single"/>
        </w:rPr>
        <w:t xml:space="preserve">The UC strike could </w:t>
      </w:r>
      <w:r w:rsidRPr="007925C4">
        <w:rPr>
          <w:u w:val="single"/>
        </w:rPr>
        <w:t xml:space="preserve">introduce a powerful new </w:t>
      </w:r>
      <w:r w:rsidRPr="00C97219">
        <w:rPr>
          <w:highlight w:val="cyan"/>
          <w:u w:val="single"/>
        </w:rPr>
        <w:t>strategy to not just resist today’s US support for the Israeli war on the Palestinians but also challenge the US imperialist war machine in the years ahead.</w:t>
      </w:r>
    </w:p>
    <w:p w14:paraId="366C247E" w14:textId="77777777" w:rsidR="006E1444" w:rsidRPr="00D17D73" w:rsidRDefault="006E1444" w:rsidP="006E1444">
      <w:r w:rsidRPr="00D17D73">
        <w:t>Two factors will determine whether this new anti-war front succeeds: First, whether UC workers can persuade others to expand the strike strategy to more universities—and even other industries; and second, whether the workers can sustain strikes through the inevitable backlash, which will be particularly brutal precisely because opponents will properly see widespread strike action as a significant threat to their war plans.</w:t>
      </w:r>
    </w:p>
    <w:p w14:paraId="6DC0D7DA" w14:textId="77777777" w:rsidR="006E1444" w:rsidRPr="00D17D73" w:rsidRDefault="006E1444" w:rsidP="006E1444">
      <w:r w:rsidRPr="00D17D73">
        <w:t xml:space="preserve">The UC workers—members of UAW 4811—credit the student-led protests for inspiring their union to go on strike. Along with their peers across the country, UC students this spring began building encampments in solidarity with Palestine. The </w:t>
      </w:r>
      <w:r w:rsidRPr="002E0AC7">
        <w:rPr>
          <w:u w:val="single"/>
        </w:rPr>
        <w:t>backlash from UC administrators mirrored the repression at Columbia University </w:t>
      </w:r>
      <w:r w:rsidRPr="002E0AC7">
        <w:t xml:space="preserve">and elsewhere: mass, often </w:t>
      </w:r>
      <w:r w:rsidRPr="002E0AC7">
        <w:rPr>
          <w:u w:val="single"/>
        </w:rPr>
        <w:t>violent arrests of students, graduate workers, and faculty</w:t>
      </w:r>
      <w:r w:rsidRPr="00D17D73">
        <w:t xml:space="preserve"> at UC campuses in San Diego, Berkeley, Irvine, and most notoriously, in Los Angeles, where on April 30 police stood aside while a far-right mob attacked the peaceful encampment, shooting fireworks and pepper spray and beating pro-Palestinian students and workers with sticks. Just 24 hours later, as the protesters were recovering from the assault, police swept in and violently broke up the encampment, arresting 209 people.</w:t>
      </w:r>
    </w:p>
    <w:p w14:paraId="1A25BD7C" w14:textId="77777777" w:rsidR="006E1444" w:rsidRPr="00D17D73" w:rsidRDefault="006E1444" w:rsidP="006E1444">
      <w:r w:rsidRPr="00D17D73">
        <w:t>“</w:t>
      </w:r>
      <w:r w:rsidRPr="00C97219">
        <w:rPr>
          <w:highlight w:val="cyan"/>
          <w:u w:val="single"/>
        </w:rPr>
        <w:t>We watched our union siblings beaten by Zionist mobs while the university did nothing</w:t>
      </w:r>
      <w:r w:rsidRPr="00D17D73">
        <w:t xml:space="preserve">, at first,” said Jake Orbison, an English Department graduate student worker at UC Berkeley. </w:t>
      </w:r>
      <w:r w:rsidRPr="00C97219">
        <w:rPr>
          <w:highlight w:val="cyan"/>
          <w:u w:val="single"/>
        </w:rPr>
        <w:t>Then</w:t>
      </w:r>
      <w:r w:rsidRPr="00D17D73">
        <w:rPr>
          <w:u w:val="single"/>
        </w:rPr>
        <w:t xml:space="preserve">, by </w:t>
      </w:r>
      <w:r w:rsidRPr="00C97219">
        <w:rPr>
          <w:highlight w:val="cyan"/>
          <w:u w:val="single"/>
        </w:rPr>
        <w:t>“calling the cops to beat their students a second time</w:t>
      </w:r>
      <w:r w:rsidRPr="00D17D73">
        <w:t>,” the UC administration “politicized every UC campus,” Orbison said.</w:t>
      </w:r>
    </w:p>
    <w:p w14:paraId="34E2F81E" w14:textId="77777777" w:rsidR="006E1444" w:rsidRPr="00D17D73" w:rsidRDefault="006E1444" w:rsidP="006E1444">
      <w:r w:rsidRPr="00D17D73">
        <w:t>Last Wednesday, police from at least 23 different Orange County police departments assaulted the UC Irvine pro-Palestine encampment. They beat dozens of protesters, including History Department graduate student worker Mark Gradoni, who spent the night in jail alongside National Lawyers Guild legal observers, a journalist, faculty, and others who had been seized in the police riot. “It’s surreal to be at @UCIrvine, my workplace &amp; intellectual home, to attend my friend’s dissertation defense and then be attacked, beaten, and jailed because members of our academic community hung a banner in the memory of the late [assassinated Palestinian human rights activist] Alex Odeh,” he tweeted the next day.</w:t>
      </w:r>
    </w:p>
    <w:p w14:paraId="025567FA" w14:textId="77777777" w:rsidR="006E1444" w:rsidRPr="00D17D73" w:rsidRDefault="006E1444" w:rsidP="006E1444">
      <w:r w:rsidRPr="00D17D73">
        <w:t>In the wake of the police crackdown, the UAW filed a series of unfair-labor-practice charges against the university, detailing how it violated the members’ legal and contractual rights when it attacked and arrested union members alongside others protesting peacefully.</w:t>
      </w:r>
    </w:p>
    <w:p w14:paraId="21828377" w14:textId="77777777" w:rsidR="006E1444" w:rsidRPr="00D17D73" w:rsidRDefault="006E1444" w:rsidP="006E1444">
      <w:pPr>
        <w:rPr>
          <w:u w:val="single"/>
        </w:rPr>
      </w:pPr>
      <w:r w:rsidRPr="00C97219">
        <w:rPr>
          <w:highlight w:val="cyan"/>
          <w:u w:val="single"/>
        </w:rPr>
        <w:t>The union demanded </w:t>
      </w:r>
      <w:r w:rsidRPr="00D17D73">
        <w:rPr>
          <w:u w:val="single"/>
        </w:rPr>
        <w:t xml:space="preserve">that the university provide </w:t>
      </w:r>
      <w:r w:rsidRPr="00C97219">
        <w:rPr>
          <w:highlight w:val="cyan"/>
          <w:u w:val="single"/>
        </w:rPr>
        <w:t>amnesty</w:t>
      </w:r>
      <w:r w:rsidRPr="00D17D73">
        <w:t xml:space="preserve"> for all protesting UC workers, students, and faculty; commit to the right to free speech and political expression on campus; </w:t>
      </w:r>
      <w:r w:rsidRPr="00C97219">
        <w:rPr>
          <w:highlight w:val="cyan"/>
          <w:u w:val="single"/>
        </w:rPr>
        <w:t xml:space="preserve">divest from weapons manufacturers, military contractors, </w:t>
      </w:r>
      <w:r w:rsidRPr="00D17D73">
        <w:rPr>
          <w:u w:val="single"/>
        </w:rPr>
        <w:t xml:space="preserve">and companies profiting from Israel’s war on Gaza; disclose all funding sources and investments; </w:t>
      </w:r>
      <w:r w:rsidRPr="00C97219">
        <w:rPr>
          <w:highlight w:val="cyan"/>
          <w:u w:val="single"/>
        </w:rPr>
        <w:t xml:space="preserve">and, </w:t>
      </w:r>
      <w:r w:rsidRPr="00D17D73">
        <w:rPr>
          <w:u w:val="single"/>
        </w:rPr>
        <w:t>most ambitiously</w:t>
      </w:r>
      <w:r w:rsidRPr="00C97219">
        <w:rPr>
          <w:highlight w:val="cyan"/>
          <w:u w:val="single"/>
        </w:rPr>
        <w:t xml:space="preserve">, give research workers transitional funding to opt out of projects tied to the US military </w:t>
      </w:r>
      <w:r w:rsidRPr="00D17D73">
        <w:rPr>
          <w:u w:val="single"/>
        </w:rPr>
        <w:t xml:space="preserve">or </w:t>
      </w:r>
      <w:r w:rsidRPr="00C97219">
        <w:rPr>
          <w:highlight w:val="cyan"/>
          <w:u w:val="single"/>
        </w:rPr>
        <w:t>oppression of Palestinians.</w:t>
      </w:r>
    </w:p>
    <w:p w14:paraId="26FA3511" w14:textId="77777777" w:rsidR="006E1444" w:rsidRPr="00D17D73" w:rsidRDefault="006E1444" w:rsidP="006E1444">
      <w:r w:rsidRPr="00D17D73">
        <w:t>In a series of strike authorization votes last week, nearly 20,000 UAW 4811 members statewide voted 79-21 percent in favor of striking.</w:t>
      </w:r>
    </w:p>
    <w:p w14:paraId="67D28692" w14:textId="77777777" w:rsidR="006E1444" w:rsidRPr="00D17D73" w:rsidRDefault="006E1444" w:rsidP="006E1444">
      <w:pPr>
        <w:rPr>
          <w:vanish/>
        </w:rPr>
      </w:pPr>
      <w:r w:rsidRPr="00D17D73">
        <w:rPr>
          <w:vanish/>
        </w:rPr>
        <w:t>Top of Form</w:t>
      </w:r>
    </w:p>
    <w:p w14:paraId="12816E20" w14:textId="77777777" w:rsidR="006E1444" w:rsidRPr="00D17D73" w:rsidRDefault="006E1444" w:rsidP="006E1444">
      <w:pPr>
        <w:rPr>
          <w:vanish/>
        </w:rPr>
      </w:pPr>
      <w:r w:rsidRPr="00D17D73">
        <w:rPr>
          <w:vanish/>
        </w:rPr>
        <w:t>Bottom of Form</w:t>
      </w:r>
    </w:p>
    <w:p w14:paraId="0A6A885C" w14:textId="77777777" w:rsidR="006E1444" w:rsidRPr="00D17D73" w:rsidRDefault="006E1444" w:rsidP="006E1444">
      <w:r w:rsidRPr="00D17D73">
        <w:t xml:space="preserve">Contemporary strikes in America usually focus on the traditional union contract topics of “wages, hours, and working conditions.” In this strike, the UAW members are pointing out that police violence, the suppression of speech, and </w:t>
      </w:r>
      <w:r w:rsidRPr="00D17D73">
        <w:rPr>
          <w:u w:val="single"/>
        </w:rPr>
        <w:t xml:space="preserve">the university’s role in the </w:t>
      </w:r>
      <w:r w:rsidRPr="00C97219">
        <w:rPr>
          <w:highlight w:val="cyan"/>
          <w:u w:val="single"/>
        </w:rPr>
        <w:t xml:space="preserve">war economy </w:t>
      </w:r>
      <w:r w:rsidRPr="00D17D73">
        <w:rPr>
          <w:u w:val="single"/>
        </w:rPr>
        <w:t xml:space="preserve">are </w:t>
      </w:r>
      <w:r w:rsidRPr="00C97219">
        <w:rPr>
          <w:highlight w:val="cyan"/>
          <w:u w:val="single"/>
        </w:rPr>
        <w:t>integrally tied to working conditions</w:t>
      </w:r>
      <w:r w:rsidRPr="00D17D73">
        <w:t>; solidarity with Palestinians half a world away starts with defending your own rights at work.</w:t>
      </w:r>
    </w:p>
    <w:p w14:paraId="33FDF6E2" w14:textId="77777777" w:rsidR="006E1444" w:rsidRPr="00D17D73" w:rsidRDefault="006E1444" w:rsidP="006E1444">
      <w:r w:rsidRPr="00D17D73">
        <w:t>“When we’re fighting for wages, it’s about who has access to the university. Right now, our fight is about our right to political speech and protest, which goes to the heart of our rights as workers,” said UAW 4811 President Rafael Jaime, a graduate worker in the UCLA English Department. Workers elsewhere should take note of this expansive understanding of union rights.</w:t>
      </w:r>
    </w:p>
    <w:p w14:paraId="30F4FE31" w14:textId="77777777" w:rsidR="006E1444" w:rsidRDefault="006E1444" w:rsidP="006E1444">
      <w:hyperlink r:id="rId47" w:history="1">
        <w:r w:rsidRPr="00D17D73">
          <w:rPr>
            <w:rStyle w:val="Hyperlink"/>
          </w:rPr>
          <w:t>UC leaders</w:t>
        </w:r>
      </w:hyperlink>
      <w:r w:rsidRPr="00D17D73">
        <w:t> were quick to call the action “illegal.” But the UAW members appear undeterred by these employer threats. As education workers in the #RedForEd movement of recent years know well, the go-to union-busting move for employers facing a powerful strike is to declare it outside the law. Indeed, the declaration of illegality by employers is simply proof of workers’ tremendous strike power.</w:t>
      </w:r>
    </w:p>
    <w:p w14:paraId="41C85938" w14:textId="77777777" w:rsidR="006E1444" w:rsidRDefault="006E1444" w:rsidP="006E1444">
      <w:pPr>
        <w:pStyle w:val="Heading4"/>
      </w:pPr>
      <w:r>
        <w:t xml:space="preserve">The strikes were enjoined by the courts, in circumvention of state labor law. </w:t>
      </w:r>
    </w:p>
    <w:p w14:paraId="3E1394C2" w14:textId="77777777" w:rsidR="006E1444" w:rsidRDefault="006E1444" w:rsidP="006E1444">
      <w:r w:rsidRPr="00620EB9">
        <w:rPr>
          <w:rStyle w:val="Style13ptBold"/>
        </w:rPr>
        <w:t>Racioppo 24</w:t>
      </w:r>
      <w:r>
        <w:t>, (Peter 6/23/24, “</w:t>
      </w:r>
      <w:r w:rsidRPr="00D17D73">
        <w:t>Resolution: UAW Local 4811 Strike and Injunction</w:t>
      </w:r>
      <w:r>
        <w:t xml:space="preserve">” Unite All Workers for Democracy </w:t>
      </w:r>
      <w:hyperlink r:id="rId48" w:history="1">
        <w:r w:rsidRPr="00363D27">
          <w:rPr>
            <w:rStyle w:val="Hyperlink"/>
          </w:rPr>
          <w:t>https://www.uaw4811.org/updates/strike-authorization-vote-announcement</w:t>
        </w:r>
      </w:hyperlink>
      <w:r>
        <w:t>)</w:t>
      </w:r>
    </w:p>
    <w:p w14:paraId="103EA109" w14:textId="77777777" w:rsidR="006E1444" w:rsidRDefault="006E1444" w:rsidP="006E1444">
      <w:r>
        <w:t>This resolution was passed at the June 2024 Annual Membership Meeting via Zoom on June 23, 2024.</w:t>
      </w:r>
    </w:p>
    <w:p w14:paraId="4DB47F7B" w14:textId="77777777" w:rsidR="006E1444" w:rsidRPr="00D17D73" w:rsidRDefault="006E1444" w:rsidP="006E1444">
      <w:r>
        <w:t>Resolution: UAW Local 4811 Strike and Injunction</w:t>
      </w:r>
    </w:p>
    <w:p w14:paraId="208B67C7" w14:textId="77777777" w:rsidR="006E1444" w:rsidRPr="00D17D73" w:rsidRDefault="006E1444" w:rsidP="006E1444">
      <w:r w:rsidRPr="00D17D73">
        <w:t>On May 20, 2024, UAW 4811 student workers at the University of California went on strike to oppose our employer’s suppression of peaceful protests and free speech on our campus and their police repression and violent attacks on our workers and community members. The university responded by attempting to intimidate our members, filing injunctions and attacking our right to strike in the courts, and sending private security and police against our picket lines.</w:t>
      </w:r>
    </w:p>
    <w:p w14:paraId="1F190BD2" w14:textId="77777777" w:rsidR="006E1444" w:rsidRPr="00D17D73" w:rsidRDefault="006E1444" w:rsidP="006E1444">
      <w:pPr>
        <w:rPr>
          <w:u w:val="single"/>
        </w:rPr>
      </w:pPr>
      <w:r w:rsidRPr="00D17D73">
        <w:t xml:space="preserve">On June 7, </w:t>
      </w:r>
      <w:r w:rsidRPr="00C97219">
        <w:rPr>
          <w:highlight w:val="cyan"/>
          <w:u w:val="single"/>
        </w:rPr>
        <w:t xml:space="preserve">the </w:t>
      </w:r>
      <w:r w:rsidRPr="00D17D73">
        <w:rPr>
          <w:u w:val="single"/>
        </w:rPr>
        <w:t xml:space="preserve">Orange County </w:t>
      </w:r>
      <w:r w:rsidRPr="00C97219">
        <w:rPr>
          <w:highlight w:val="cyan"/>
          <w:u w:val="single"/>
        </w:rPr>
        <w:t xml:space="preserve">Superior Court issued a </w:t>
      </w:r>
      <w:r w:rsidRPr="00D17D73">
        <w:rPr>
          <w:u w:val="single"/>
        </w:rPr>
        <w:t xml:space="preserve">temporary restraining order </w:t>
      </w:r>
      <w:r w:rsidRPr="00C97219">
        <w:rPr>
          <w:highlight w:val="cyan"/>
          <w:u w:val="single"/>
        </w:rPr>
        <w:t xml:space="preserve">(TRO) </w:t>
      </w:r>
      <w:r w:rsidRPr="00D17D73">
        <w:rPr>
          <w:u w:val="single"/>
        </w:rPr>
        <w:t xml:space="preserve">against UAW 4811 </w:t>
      </w:r>
      <w:r w:rsidRPr="00C97219">
        <w:rPr>
          <w:highlight w:val="cyan"/>
          <w:u w:val="single"/>
        </w:rPr>
        <w:t xml:space="preserve">at the request of the </w:t>
      </w:r>
      <w:r w:rsidRPr="00D17D73">
        <w:rPr>
          <w:u w:val="single"/>
        </w:rPr>
        <w:t xml:space="preserve">University of California Board of </w:t>
      </w:r>
      <w:r w:rsidRPr="00C97219">
        <w:rPr>
          <w:highlight w:val="cyan"/>
          <w:u w:val="single"/>
        </w:rPr>
        <w:t>Regents</w:t>
      </w:r>
      <w:r w:rsidRPr="00D17D73">
        <w:t xml:space="preserve">. In effect, </w:t>
      </w:r>
      <w:r w:rsidRPr="00D17D73">
        <w:rPr>
          <w:u w:val="single"/>
        </w:rPr>
        <w:t xml:space="preserve">the court </w:t>
      </w:r>
      <w:r w:rsidRPr="00C97219">
        <w:rPr>
          <w:highlight w:val="cyan"/>
          <w:u w:val="single"/>
        </w:rPr>
        <w:t xml:space="preserve">ordered workers not to strike </w:t>
      </w:r>
      <w:r w:rsidRPr="00D17D73">
        <w:rPr>
          <w:u w:val="single"/>
        </w:rPr>
        <w:t>and prohibited labor withholding and picketing activities until June 27</w:t>
      </w:r>
      <w:r w:rsidRPr="00D17D73">
        <w:t xml:space="preserve">. This court decision </w:t>
      </w:r>
      <w:r w:rsidRPr="00C97219">
        <w:rPr>
          <w:highlight w:val="cyan"/>
          <w:u w:val="single"/>
        </w:rPr>
        <w:t xml:space="preserve">circumvented </w:t>
      </w:r>
      <w:r w:rsidRPr="00D17D73">
        <w:rPr>
          <w:u w:val="single"/>
        </w:rPr>
        <w:t xml:space="preserve">the statewide ruling of </w:t>
      </w:r>
      <w:r w:rsidRPr="00C97219">
        <w:rPr>
          <w:highlight w:val="cyan"/>
          <w:u w:val="single"/>
        </w:rPr>
        <w:t xml:space="preserve">California’s </w:t>
      </w:r>
      <w:r w:rsidRPr="00D17D73">
        <w:rPr>
          <w:u w:val="single"/>
        </w:rPr>
        <w:t xml:space="preserve">Public Employment Relations Board </w:t>
      </w:r>
      <w:r w:rsidRPr="00C97219">
        <w:rPr>
          <w:highlight w:val="cyan"/>
          <w:u w:val="single"/>
        </w:rPr>
        <w:t xml:space="preserve">(PERB), </w:t>
      </w:r>
      <w:r w:rsidRPr="00D17D73">
        <w:rPr>
          <w:u w:val="single"/>
        </w:rPr>
        <w:t>which twice struck down the UC’s attempts to declare our strike unlawful.</w:t>
      </w:r>
      <w:r w:rsidRPr="00D17D73">
        <w:t xml:space="preserve"> In seeking out one of the most conservative courts in the state to achieve a ruling in their favor, the UC Regents—the unelected board of landlords and real estate moguls appointed by the governor to operate this university like a corporation—have made it clear that they will do anything to undermine our strike and the power of our organized labor. </w:t>
      </w:r>
      <w:r w:rsidRPr="00C97219">
        <w:rPr>
          <w:highlight w:val="cyan"/>
          <w:u w:val="single"/>
        </w:rPr>
        <w:t>The</w:t>
      </w:r>
      <w:r w:rsidRPr="00D17D73">
        <w:rPr>
          <w:u w:val="single"/>
        </w:rPr>
        <w:t xml:space="preserve"> UC </w:t>
      </w:r>
      <w:r w:rsidRPr="00C97219">
        <w:rPr>
          <w:highlight w:val="cyan"/>
          <w:u w:val="single"/>
        </w:rPr>
        <w:t>Regents</w:t>
      </w:r>
      <w:r w:rsidRPr="00D17D73">
        <w:rPr>
          <w:u w:val="single"/>
        </w:rPr>
        <w:t xml:space="preserve">, and the Democratic Party that supports them, maintain close ties to arms production, surveillance, and policing, and they </w:t>
      </w:r>
      <w:r w:rsidRPr="00C97219">
        <w:rPr>
          <w:highlight w:val="cyan"/>
          <w:u w:val="single"/>
        </w:rPr>
        <w:t xml:space="preserve">are willing to subvert labor law </w:t>
      </w:r>
      <w:r w:rsidRPr="00D17D73">
        <w:rPr>
          <w:u w:val="single"/>
        </w:rPr>
        <w:t xml:space="preserve">in order </w:t>
      </w:r>
      <w:r w:rsidRPr="00C97219">
        <w:rPr>
          <w:highlight w:val="cyan"/>
          <w:u w:val="single"/>
        </w:rPr>
        <w:t xml:space="preserve">to protect their investments and </w:t>
      </w:r>
      <w:r w:rsidRPr="00D17D73">
        <w:rPr>
          <w:u w:val="single"/>
        </w:rPr>
        <w:t xml:space="preserve">their </w:t>
      </w:r>
      <w:r w:rsidRPr="00C97219">
        <w:rPr>
          <w:highlight w:val="cyan"/>
          <w:u w:val="single"/>
        </w:rPr>
        <w:t>power.</w:t>
      </w:r>
    </w:p>
    <w:p w14:paraId="1EE7388E" w14:textId="77777777" w:rsidR="006E1444" w:rsidRPr="00D17D73" w:rsidRDefault="006E1444" w:rsidP="006E1444">
      <w:r w:rsidRPr="00D17D73">
        <w:t>This is a calculated attack on the UAW, on our right to strike, and on the rights of workers everywhere. If allowed to stand, the University of California’s decision to circumvent the authority of PERB and subvert California law would set a dangerous precedent for US labor law. Specifically, it would allow employers to undercut the jurisdiction of agencies like PERB and the National Labor Relations Board (NLRB), which were created to uphold labor law and protect workers’ rights. Just as Amazon, Starbucks, and SpaceX attempt to legally challenge the constitutionality of the NLRB as retaliation for their workers’ organizing efforts, the UC attempts to undermine PERB’s authority in order to punish UC graduate student workers for our current strike. This is an attempt by the capitalist class not only to stifle worker organizing but to undermine the infrastructure for enforcing labor law in this country. This is an especially urgent question as the reelection of Trump to the presidency in November would no doubt entail an expanding attack on the NLRB and on labor law, and the suppression of anti-war speech and activism throughout the country.</w:t>
      </w:r>
    </w:p>
    <w:p w14:paraId="27715B15" w14:textId="77777777" w:rsidR="006E1444" w:rsidRDefault="006E1444" w:rsidP="006E1444">
      <w:pPr>
        <w:rPr>
          <w:i/>
          <w:iCs/>
        </w:rPr>
      </w:pPr>
      <w:r w:rsidRPr="00D17D73">
        <w:rPr>
          <w:i/>
          <w:iCs/>
        </w:rPr>
        <w:t>We propose that the UAWD June membership meeting review the lessons of the 4811 strike and its repression, and launch an education campaign in the UAW on the need to fight these attacks on workers’ rights and on labor law</w:t>
      </w:r>
      <w:r w:rsidRPr="00D17D73">
        <w:rPr>
          <w:i/>
          <w:iCs/>
          <w:u w:val="single"/>
        </w:rPr>
        <w:t>. We further propose that UAWD support a national campaign in defense of UAW 4811, against the political repression of the union, to support the dropping of the charges against all workers and students, and to build support nationally within the UAW and the AFL-CIO for this defense campaign. This shall include a panel of UAW workers organized by the Palestine Solidarity Committee and UAW 4811 members, and an official UAWD statement</w:t>
      </w:r>
      <w:r w:rsidRPr="00D17D73">
        <w:rPr>
          <w:i/>
          <w:iCs/>
        </w:rPr>
        <w:t>, to be sent to UAWD’s full email list, posted on our website and social media, and forwarded to the IEB.</w:t>
      </w:r>
    </w:p>
    <w:p w14:paraId="42BFF0A6" w14:textId="77777777" w:rsidR="006E1444" w:rsidRDefault="006E1444" w:rsidP="006E1444">
      <w:pPr>
        <w:pStyle w:val="Heading4"/>
      </w:pPr>
      <w:r>
        <w:t>Palestine solidarity crosses traditional state political lines. KU’s Graduate TA union called for a Free Palestine on October 18th.</w:t>
      </w:r>
    </w:p>
    <w:p w14:paraId="587FD6BC" w14:textId="77777777" w:rsidR="006E1444" w:rsidRDefault="006E1444" w:rsidP="006E1444">
      <w:r>
        <w:rPr>
          <w:rStyle w:val="Style13ptBold"/>
        </w:rPr>
        <w:t xml:space="preserve">Hinders </w:t>
      </w:r>
      <w:r w:rsidRPr="00633339">
        <w:rPr>
          <w:rStyle w:val="Style13ptBold"/>
        </w:rPr>
        <w:t>2</w:t>
      </w:r>
      <w:r>
        <w:rPr>
          <w:rStyle w:val="Style13ptBold"/>
        </w:rPr>
        <w:t>3</w:t>
      </w:r>
      <w:r>
        <w:t xml:space="preserve"> Graduate Teaching Assistants Coalition Leadership at the University of Kansas, AFT Local 6403, (</w:t>
      </w:r>
      <w:r w:rsidRPr="00957A5B">
        <w:t>Katie</w:t>
      </w:r>
      <w:r>
        <w:t xml:space="preserve">, 10/18/23, “Palestine Solidarity Letter”, SS:/ ) </w:t>
      </w:r>
      <w:hyperlink r:id="rId49" w:history="1">
        <w:r w:rsidRPr="00363D27">
          <w:rPr>
            <w:rStyle w:val="Hyperlink"/>
          </w:rPr>
          <w:t>https://kugtac.wordpress.com/2023/10/18/palestine-solidarity-letter/</w:t>
        </w:r>
      </w:hyperlink>
    </w:p>
    <w:p w14:paraId="3B5DE09C" w14:textId="77777777" w:rsidR="006E1444" w:rsidRDefault="006E1444" w:rsidP="006E1444">
      <w:r>
        <w:t xml:space="preserve">As a labor union concerned with the dignity of life for workers everywhere, </w:t>
      </w:r>
      <w:r w:rsidRPr="00957A5B">
        <w:rPr>
          <w:u w:val="single"/>
        </w:rPr>
        <w:t>GTAC’s leadership unequivocally supports a free Palestine and demands an end to the illegal occupation of Palestinian</w:t>
      </w:r>
      <w:r>
        <w:t xml:space="preserve"> territory. We condemn the ongoing settler colonial project, known as the nation-state of Israel, which does not represent all Jewish people and is not synonymous with biblical Israel. We condemn the ethnic genocide and sexual violence against and the expulsion and maiming of the Palestinian people which began with the 1948 Nakba and has continued since. </w:t>
      </w:r>
      <w:r w:rsidRPr="00C97219">
        <w:rPr>
          <w:highlight w:val="cyan"/>
          <w:u w:val="single"/>
        </w:rPr>
        <w:t>We refuse to stay silent in the face of deadly and inhuman injustices.</w:t>
      </w:r>
      <w:r>
        <w:t xml:space="preserve"> </w:t>
      </w:r>
      <w:r w:rsidRPr="00C97219">
        <w:rPr>
          <w:highlight w:val="cyan"/>
          <w:u w:val="single"/>
        </w:rPr>
        <w:t>Violence will necessarily continue as long as apartheid and settler colonialism exist. Palestinians must be free if we ever hope to see peace</w:t>
      </w:r>
      <w:r>
        <w:t xml:space="preserve">. </w:t>
      </w:r>
    </w:p>
    <w:p w14:paraId="1B7E933F" w14:textId="77777777" w:rsidR="006E1444" w:rsidRPr="00633339" w:rsidRDefault="006E1444" w:rsidP="006E1444">
      <w:r>
        <w:t>We encourage our members to educate themselves on and teach about the apartheid of Palestine, which is a direct result of racist violence, including both the forced displacement of Palestinians from their land and the forced displacement of Jewish people from Europe. We must remember Paulo Freire’s Pedagogy of the Oppressed where he explains, “With the establishment of oppression, violence has already begun. Never in history has violence been initiated by the oppressed. How could they be the initiator, if they themselves are the result of violence?”</w:t>
      </w:r>
    </w:p>
    <w:p w14:paraId="725D7555" w14:textId="23CEF2E0" w:rsidR="006E1444" w:rsidRDefault="006E1444" w:rsidP="007925C4">
      <w:pPr>
        <w:pStyle w:val="Heading4"/>
      </w:pPr>
      <w:r>
        <w:t>Students are organized now and best positioned to disrupt US militarism and the genocide in Gaza, but without strong labor protections, their organizing is met with deportations, arrest, imposed contracts, and violent crackdown from the state.</w:t>
      </w:r>
    </w:p>
    <w:p w14:paraId="57F7D0D0" w14:textId="77777777" w:rsidR="002E0AC7" w:rsidRPr="002E0AC7" w:rsidRDefault="002E0AC7" w:rsidP="002E0AC7"/>
    <w:p w14:paraId="066B347F" w14:textId="77777777" w:rsidR="006E1444" w:rsidRDefault="006E1444" w:rsidP="006E1444">
      <w:pPr>
        <w:pStyle w:val="Heading4"/>
      </w:pPr>
      <w:r>
        <w:t>At will employment allows universities to retaliate against organizers. Stronger protections for collective bargaining units would protect students from suspensions and deportations by forcing universities to bargain with the union over academic discipline, stopping degree revocations across the US.</w:t>
      </w:r>
    </w:p>
    <w:p w14:paraId="59C98DEE" w14:textId="77777777" w:rsidR="006E1444" w:rsidRDefault="006E1444" w:rsidP="006E1444">
      <w:r w:rsidRPr="00AE2822">
        <w:rPr>
          <w:rStyle w:val="Style13ptBold"/>
        </w:rPr>
        <w:t>Munoz 24</w:t>
      </w:r>
      <w:r>
        <w:t>, Student Reporter (Gabriel, 10/2/24, “</w:t>
      </w:r>
      <w:r w:rsidRPr="00CC51F4">
        <w:t>Cornell Graduate Students United Demands University Bargain with Union Over Pro-Palestine International Student’s Suspension</w:t>
      </w:r>
      <w:r>
        <w:t xml:space="preserve">” The Cornell Daily Sun. </w:t>
      </w:r>
      <w:hyperlink r:id="rId50" w:history="1">
        <w:r w:rsidRPr="00363D27">
          <w:rPr>
            <w:rStyle w:val="Hyperlink"/>
          </w:rPr>
          <w:t>https://www.cornellsun.com/article/2024/10/cornell-graduate-students-united-demands-university-bargain-with-union-over-pro-palestine-international-students-suspension</w:t>
        </w:r>
      </w:hyperlink>
      <w:r>
        <w:t xml:space="preserve"> </w:t>
      </w:r>
    </w:p>
    <w:p w14:paraId="2456BA3B" w14:textId="77777777" w:rsidR="006E1444" w:rsidRPr="00CC51F4" w:rsidRDefault="006E1444" w:rsidP="006E1444">
      <w:pPr>
        <w:rPr>
          <w:u w:val="single"/>
        </w:rPr>
      </w:pPr>
      <w:r w:rsidRPr="00CC51F4">
        <w:t xml:space="preserve">Approximately 180 </w:t>
      </w:r>
      <w:r w:rsidRPr="00C97219">
        <w:rPr>
          <w:highlight w:val="cyan"/>
          <w:u w:val="single"/>
        </w:rPr>
        <w:t>Cornell Graduate Students United</w:t>
      </w:r>
      <w:r w:rsidRPr="00CC51F4">
        <w:rPr>
          <w:u w:val="single"/>
        </w:rPr>
        <w:t xml:space="preserve"> members and supporters </w:t>
      </w:r>
      <w:r w:rsidRPr="00C97219">
        <w:rPr>
          <w:highlight w:val="cyan"/>
          <w:u w:val="single"/>
        </w:rPr>
        <w:t>gathered</w:t>
      </w:r>
      <w:r w:rsidRPr="00CC51F4">
        <w:rPr>
          <w:u w:val="single"/>
        </w:rPr>
        <w:t xml:space="preserve"> in front of Bailey Hall at noon on Wednesday </w:t>
      </w:r>
      <w:r w:rsidRPr="00C97219">
        <w:rPr>
          <w:highlight w:val="cyan"/>
          <w:u w:val="single"/>
        </w:rPr>
        <w:t>to protest for the University to bargain</w:t>
      </w:r>
      <w:r w:rsidRPr="00CC51F4">
        <w:rPr>
          <w:u w:val="single"/>
        </w:rPr>
        <w:t xml:space="preserve"> with CGSU </w:t>
      </w:r>
      <w:r w:rsidRPr="00C97219">
        <w:rPr>
          <w:highlight w:val="cyan"/>
          <w:u w:val="single"/>
        </w:rPr>
        <w:t xml:space="preserve">over international graduate student </w:t>
      </w:r>
      <w:r w:rsidRPr="002E0AC7">
        <w:rPr>
          <w:u w:val="single"/>
        </w:rPr>
        <w:t xml:space="preserve">Momodou Taal’s </w:t>
      </w:r>
      <w:r w:rsidRPr="00C97219">
        <w:rPr>
          <w:highlight w:val="cyan"/>
          <w:u w:val="single"/>
        </w:rPr>
        <w:t>suspension.</w:t>
      </w:r>
    </w:p>
    <w:p w14:paraId="2E3329F3" w14:textId="77777777" w:rsidR="006E1444" w:rsidRPr="00CC51F4" w:rsidRDefault="006E1444" w:rsidP="006E1444">
      <w:pPr>
        <w:rPr>
          <w:u w:val="single"/>
        </w:rPr>
      </w:pPr>
      <w:r w:rsidRPr="00CC51F4">
        <w:t>CGSU — the graduate student union </w:t>
      </w:r>
      <w:r w:rsidRPr="00D07D4F">
        <w:t>established</w:t>
      </w:r>
      <w:r w:rsidRPr="00CC51F4">
        <w:t xml:space="preserve"> in November 2023 — is demanding the University bargain Taal’s suspension under </w:t>
      </w:r>
      <w:r w:rsidRPr="00C97219">
        <w:rPr>
          <w:highlight w:val="cyan"/>
          <w:u w:val="single"/>
        </w:rPr>
        <w:t>a Memorandum of Agreement</w:t>
      </w:r>
      <w:r w:rsidRPr="00CC51F4">
        <w:t> reached in July 2024. CGSU successfully bargained for the MOA following </w:t>
      </w:r>
      <w:r w:rsidRPr="00D07D4F">
        <w:t>advocating</w:t>
      </w:r>
      <w:r w:rsidRPr="00CC51F4">
        <w:t> for Taal and Bianca Waked grad who were temporarily </w:t>
      </w:r>
      <w:r w:rsidRPr="00D07D4F">
        <w:t>suspended</w:t>
      </w:r>
      <w:r w:rsidRPr="00CC51F4">
        <w:t> </w:t>
      </w:r>
      <w:r w:rsidRPr="00CC51F4">
        <w:rPr>
          <w:u w:val="single"/>
        </w:rPr>
        <w:t>for organizing a pro-Palestine </w:t>
      </w:r>
      <w:r w:rsidRPr="00D07D4F">
        <w:t>encampment</w:t>
      </w:r>
      <w:r w:rsidRPr="00CC51F4">
        <w:rPr>
          <w:u w:val="single"/>
        </w:rPr>
        <w:t> last spring.</w:t>
      </w:r>
    </w:p>
    <w:p w14:paraId="7BDD11CF" w14:textId="77777777" w:rsidR="006E1444" w:rsidRPr="00CC51F4" w:rsidRDefault="006E1444" w:rsidP="006E1444">
      <w:r w:rsidRPr="00CC51F4">
        <w:t xml:space="preserve">The agreement </w:t>
      </w:r>
      <w:r w:rsidRPr="00C97219">
        <w:rPr>
          <w:highlight w:val="cyan"/>
          <w:u w:val="single"/>
        </w:rPr>
        <w:t>gives CGSU the right to bargain over the effects of academic discipline of graduate students as long as it affects their working conditions.</w:t>
      </w:r>
    </w:p>
    <w:p w14:paraId="6B013DCA" w14:textId="77777777" w:rsidR="006E1444" w:rsidRPr="00CC51F4" w:rsidRDefault="006E1444" w:rsidP="006E1444">
      <w:r w:rsidRPr="00CC51F4">
        <w:t>The union is arguing Taal’s suspension is included within the terms of the MOA since he was an instructor for “What is Blackness? Race and Processes of Racialization,” a First-Year Writing Seminar under the Africana Studies and Research Center. </w:t>
      </w:r>
    </w:p>
    <w:p w14:paraId="29AC5782" w14:textId="77777777" w:rsidR="006E1444" w:rsidRPr="00CC51F4" w:rsidRDefault="006E1444" w:rsidP="006E1444">
      <w:r w:rsidRPr="00CC51F4">
        <w:t xml:space="preserve">The </w:t>
      </w:r>
      <w:r w:rsidRPr="00C97219">
        <w:rPr>
          <w:highlight w:val="cyan"/>
          <w:u w:val="single"/>
        </w:rPr>
        <w:t xml:space="preserve">University suspended Taal for </w:t>
      </w:r>
      <w:r w:rsidRPr="002E0AC7">
        <w:rPr>
          <w:u w:val="single"/>
        </w:rPr>
        <w:t>his </w:t>
      </w:r>
      <w:r w:rsidRPr="00C97219">
        <w:rPr>
          <w:highlight w:val="cyan"/>
          <w:u w:val="single"/>
        </w:rPr>
        <w:t xml:space="preserve">involvement in a career fair disruption </w:t>
      </w:r>
      <w:r w:rsidRPr="00CC51F4">
        <w:rPr>
          <w:u w:val="single"/>
        </w:rPr>
        <w:t>in Statler Hall on Sept. 18</w:t>
      </w:r>
      <w:r w:rsidRPr="00C97219">
        <w:rPr>
          <w:highlight w:val="cyan"/>
          <w:u w:val="single"/>
        </w:rPr>
        <w:t xml:space="preserve"> attended by defense contractors </w:t>
      </w:r>
      <w:r w:rsidRPr="00614C7E">
        <w:rPr>
          <w:u w:val="single"/>
        </w:rPr>
        <w:t>L3Harris and Boeing. </w:t>
      </w:r>
      <w:r w:rsidRPr="00C97219">
        <w:rPr>
          <w:highlight w:val="cyan"/>
          <w:u w:val="single"/>
        </w:rPr>
        <w:t>If</w:t>
      </w:r>
      <w:r w:rsidRPr="00CC51F4">
        <w:t xml:space="preserve"> Taal is </w:t>
      </w:r>
      <w:r w:rsidRPr="00C97219">
        <w:rPr>
          <w:highlight w:val="cyan"/>
          <w:u w:val="single"/>
        </w:rPr>
        <w:t xml:space="preserve">withdrawn from the University, </w:t>
      </w:r>
      <w:r w:rsidRPr="002E0AC7">
        <w:rPr>
          <w:u w:val="single"/>
        </w:rPr>
        <w:t xml:space="preserve">he will be in </w:t>
      </w:r>
      <w:r w:rsidRPr="00C97219">
        <w:rPr>
          <w:highlight w:val="cyan"/>
          <w:u w:val="single"/>
        </w:rPr>
        <w:t xml:space="preserve">violation of </w:t>
      </w:r>
      <w:r w:rsidRPr="002E0AC7">
        <w:rPr>
          <w:u w:val="single"/>
        </w:rPr>
        <w:t>his</w:t>
      </w:r>
      <w:r w:rsidRPr="00C97219">
        <w:rPr>
          <w:highlight w:val="cyan"/>
          <w:u w:val="single"/>
        </w:rPr>
        <w:t> F-1 visa</w:t>
      </w:r>
      <w:r w:rsidRPr="002E0AC7">
        <w:rPr>
          <w:u w:val="single"/>
        </w:rPr>
        <w:t xml:space="preserve"> status</w:t>
      </w:r>
      <w:r w:rsidRPr="00CC51F4">
        <w:rPr>
          <w:u w:val="single"/>
        </w:rPr>
        <w:t>,</w:t>
      </w:r>
      <w:r w:rsidRPr="00CC51F4">
        <w:t xml:space="preserve"> likely </w:t>
      </w:r>
      <w:r w:rsidRPr="00C97219">
        <w:rPr>
          <w:highlight w:val="cyan"/>
          <w:u w:val="single"/>
        </w:rPr>
        <w:t xml:space="preserve">leading to </w:t>
      </w:r>
      <w:r w:rsidRPr="002E0AC7">
        <w:rPr>
          <w:u w:val="single"/>
        </w:rPr>
        <w:t xml:space="preserve">his </w:t>
      </w:r>
      <w:r w:rsidRPr="00C97219">
        <w:rPr>
          <w:highlight w:val="cyan"/>
          <w:u w:val="single"/>
        </w:rPr>
        <w:t>deportation</w:t>
      </w:r>
      <w:r w:rsidRPr="00CC51F4">
        <w:t>.</w:t>
      </w:r>
    </w:p>
    <w:p w14:paraId="53A5EA12" w14:textId="77777777" w:rsidR="006E1444" w:rsidRPr="00CC51F4" w:rsidRDefault="006E1444" w:rsidP="006E1444">
      <w:r w:rsidRPr="00CC51F4">
        <w:t>According to a report by Cornell University Police Department Lieutenant Scott Grantz ’99, Taal and other protesters entered Statler Hall after explicitly being told that they were not permitted to do so by officers and participated in “unreasonably loud” chants.</w:t>
      </w:r>
    </w:p>
    <w:p w14:paraId="1F119832" w14:textId="77777777" w:rsidR="006E1444" w:rsidRPr="00CC51F4" w:rsidRDefault="006E1444" w:rsidP="006E1444">
      <w:r w:rsidRPr="00CC51F4">
        <w:t>Interim University President Michael Kotlikoff </w:t>
      </w:r>
      <w:r w:rsidRPr="00D07D4F">
        <w:t>claimed</w:t>
      </w:r>
      <w:r w:rsidRPr="00CC51F4">
        <w:t> protesters pushed through police at the ground-floor and second-floor entrances.</w:t>
      </w:r>
    </w:p>
    <w:p w14:paraId="01087FF9" w14:textId="77777777" w:rsidR="006E1444" w:rsidRPr="00CC51F4" w:rsidRDefault="006E1444" w:rsidP="006E1444">
      <w:r w:rsidRPr="00CC51F4">
        <w:t>Sun reporters on the scene did not witness violence against law enforcement.</w:t>
      </w:r>
    </w:p>
    <w:p w14:paraId="3E2223B6" w14:textId="77777777" w:rsidR="006E1444" w:rsidRPr="00CC51F4" w:rsidRDefault="006E1444" w:rsidP="006E1444">
      <w:r w:rsidRPr="00CC51F4">
        <w:t>According to BSU leadership’s recollection of a Monday meeting with Interim President Michael Kotlikoff and Vice President of Student and Campus Life Ryan Lombardi, the administrators </w:t>
      </w:r>
      <w:r w:rsidRPr="00D07D4F">
        <w:t>said</w:t>
      </w:r>
      <w:r w:rsidRPr="00CC51F4">
        <w:t> they are using interim measures instead of the MOA to manage the case since they are “prioritizing the safety and the health of the community.”</w:t>
      </w:r>
    </w:p>
    <w:p w14:paraId="3EC0D60F" w14:textId="77777777" w:rsidR="006E1444" w:rsidRPr="00CC51F4" w:rsidRDefault="006E1444" w:rsidP="006E1444">
      <w:r w:rsidRPr="00CC51F4">
        <w:t>CGSU is among several campus organizations </w:t>
      </w:r>
      <w:r w:rsidRPr="00D07D4F">
        <w:t>arguing</w:t>
      </w:r>
      <w:r w:rsidRPr="00CC51F4">
        <w:t> for the University to rescind the suspension.</w:t>
      </w:r>
    </w:p>
    <w:p w14:paraId="06E0D3B2" w14:textId="77777777" w:rsidR="006E1444" w:rsidRPr="00CC51F4" w:rsidRDefault="006E1444" w:rsidP="006E1444">
      <w:proofErr w:type="spellStart"/>
      <w:r w:rsidRPr="00CC51F4">
        <w:t>Jawuanna</w:t>
      </w:r>
      <w:proofErr w:type="spellEnd"/>
      <w:r w:rsidRPr="00CC51F4">
        <w:t xml:space="preserve"> McAllister grad, a member of the CGSU-UE Bargaining Committee, told The Sun the union hoped the University would respond to their request to bargain.</w:t>
      </w:r>
    </w:p>
    <w:p w14:paraId="7A2609C2" w14:textId="77777777" w:rsidR="006E1444" w:rsidRPr="00CC51F4" w:rsidRDefault="006E1444" w:rsidP="006E1444">
      <w:r w:rsidRPr="00CC51F4">
        <w:t xml:space="preserve">“We know that </w:t>
      </w:r>
      <w:r w:rsidRPr="00C97219">
        <w:rPr>
          <w:highlight w:val="cyan"/>
          <w:u w:val="single"/>
        </w:rPr>
        <w:t>Cornell has a pattern of unjustly disciplining workers without due process</w:t>
      </w:r>
      <w:r w:rsidRPr="00CC51F4">
        <w:t xml:space="preserve">,” McAllister said. “And </w:t>
      </w:r>
      <w:proofErr w:type="gramStart"/>
      <w:r w:rsidRPr="00CC51F4">
        <w:t>so</w:t>
      </w:r>
      <w:proofErr w:type="gramEnd"/>
      <w:r w:rsidRPr="00CC51F4">
        <w:t xml:space="preserve"> what we need is for Cornell to, right now, hold up their fair end of the bargain with this Memorandum of Agreement, and actually bargain with us over the things that affect our employment.”</w:t>
      </w:r>
    </w:p>
    <w:p w14:paraId="20515D3A" w14:textId="77777777" w:rsidR="006E1444" w:rsidRPr="00CC51F4" w:rsidRDefault="006E1444" w:rsidP="006E1444">
      <w:r w:rsidRPr="00CC51F4">
        <w:t>A masked speaker delivered a speech written by Taal, who is currently </w:t>
      </w:r>
      <w:r w:rsidRPr="00D07D4F">
        <w:t>barred</w:t>
      </w:r>
      <w:r w:rsidRPr="00CC51F4">
        <w:t> from campus due to his suspension. Taal’s speech alleged that the University was infringing on his freedom of speech rights.</w:t>
      </w:r>
    </w:p>
    <w:p w14:paraId="6C723663" w14:textId="77777777" w:rsidR="006E1444" w:rsidRPr="00CC51F4" w:rsidRDefault="006E1444" w:rsidP="006E1444">
      <w:r w:rsidRPr="00CC51F4">
        <w:t>“My actions fell squarely within the ground of free speech and people protest. I have not engaged in any form of violence, nor have I called for such action,” the speaker read from Taal’s speech. “Instead, my advocacy has been rooted in the principles of social justice and equality, principles that are fundamental to the Africana studies.”</w:t>
      </w:r>
    </w:p>
    <w:p w14:paraId="749D5645" w14:textId="77777777" w:rsidR="006E1444" w:rsidRPr="00CC51F4" w:rsidRDefault="006E1444" w:rsidP="006E1444">
      <w:r w:rsidRPr="00CC51F4">
        <w:t>At around 12:35 p.m., protesters marched from Bailey Hall to Day Hall to continue demonstrating. </w:t>
      </w:r>
    </w:p>
    <w:p w14:paraId="53037AE5" w14:textId="77777777" w:rsidR="006E1444" w:rsidRPr="00CC51F4" w:rsidRDefault="006E1444" w:rsidP="006E1444">
      <w:r w:rsidRPr="00CC51F4">
        <w:t>Outside Day Hall, Alderperson Kayla Matos (D-First Ward) addressed the crowd supporting Taal.</w:t>
      </w:r>
    </w:p>
    <w:p w14:paraId="478E7756" w14:textId="77777777" w:rsidR="006E1444" w:rsidRPr="00CC51F4" w:rsidRDefault="006E1444" w:rsidP="006E1444">
      <w:pPr>
        <w:rPr>
          <w:u w:val="single"/>
        </w:rPr>
      </w:pPr>
      <w:r w:rsidRPr="00CC51F4">
        <w:t>Matos is an </w:t>
      </w:r>
      <w:r w:rsidRPr="00D07D4F">
        <w:t>advocate</w:t>
      </w:r>
      <w:r w:rsidRPr="00CC51F4">
        <w:t xml:space="preserve"> for just cause legislation — an effort to end employment at will practices in Ithaca. </w:t>
      </w:r>
      <w:r w:rsidRPr="00C97219">
        <w:rPr>
          <w:highlight w:val="cyan"/>
          <w:u w:val="single"/>
        </w:rPr>
        <w:t>Employment at will laws allow for employers to fire employees without any notice or reasoning</w:t>
      </w:r>
      <w:r w:rsidRPr="00CC51F4">
        <w:t xml:space="preserve">. She said </w:t>
      </w:r>
      <w:r w:rsidRPr="00C97219">
        <w:rPr>
          <w:highlight w:val="cyan"/>
          <w:u w:val="single"/>
        </w:rPr>
        <w:t>graduate students should be included in just cause legislation, which would only allow employers to fire workers without notice for “egregious misconduct.”</w:t>
      </w:r>
    </w:p>
    <w:p w14:paraId="3F84F768" w14:textId="77777777" w:rsidR="006E1444" w:rsidRPr="00CC51F4" w:rsidRDefault="006E1444" w:rsidP="006E1444">
      <w:r w:rsidRPr="00CC51F4">
        <w:t>“What you are fighting for is something that matters to your elected officials and the entire Ithaca community,” Matos said. “It matters to us because every worker should be entitled to due process and just cause protections —- you are not alone here.”</w:t>
      </w:r>
    </w:p>
    <w:p w14:paraId="6B143076" w14:textId="77777777" w:rsidR="006E1444" w:rsidRPr="00CC51F4" w:rsidRDefault="006E1444" w:rsidP="006E1444">
      <w:r w:rsidRPr="00CC51F4">
        <w:t xml:space="preserve">Prof. Risa Lieberwitz, industrial and labor relations, the president of </w:t>
      </w:r>
      <w:r w:rsidRPr="00CC51F4">
        <w:rPr>
          <w:u w:val="single"/>
        </w:rPr>
        <w:t xml:space="preserve">the Cornell University Chapter of </w:t>
      </w:r>
      <w:r w:rsidRPr="00C97219">
        <w:rPr>
          <w:highlight w:val="cyan"/>
          <w:u w:val="single"/>
        </w:rPr>
        <w:t>the American Association of University Professors</w:t>
      </w:r>
      <w:r w:rsidRPr="00CC51F4">
        <w:t xml:space="preserve">, said the organization </w:t>
      </w:r>
      <w:r w:rsidRPr="00C97219">
        <w:rPr>
          <w:highlight w:val="cyan"/>
          <w:u w:val="single"/>
        </w:rPr>
        <w:t>stood in solidarity with CGSU</w:t>
      </w:r>
      <w:r w:rsidRPr="00CC51F4">
        <w:t xml:space="preserve"> and asked the University to bargain with the union. </w:t>
      </w:r>
    </w:p>
    <w:p w14:paraId="00941D5A" w14:textId="77777777" w:rsidR="006E1444" w:rsidRDefault="006E1444" w:rsidP="006E1444">
      <w:r w:rsidRPr="00CC51F4">
        <w:t xml:space="preserve">“We must have each other’s backs, we must be in alliance collectively, we must be in alliance individually, we must come together,” </w:t>
      </w:r>
      <w:proofErr w:type="spellStart"/>
      <w:r w:rsidRPr="00CC51F4">
        <w:t>Lieberwitz</w:t>
      </w:r>
      <w:proofErr w:type="spellEnd"/>
      <w:r w:rsidRPr="00CC51F4">
        <w:t xml:space="preserve"> said. “We are against the infringement on our academic freedom and our freedom of speech.”</w:t>
      </w:r>
    </w:p>
    <w:p w14:paraId="4D36AA2F" w14:textId="77777777" w:rsidR="006E1444" w:rsidRPr="00CC51F4" w:rsidRDefault="006E1444" w:rsidP="006E1444"/>
    <w:p w14:paraId="22795EDA" w14:textId="77777777" w:rsidR="00D14C38" w:rsidRPr="00033904" w:rsidRDefault="00D14C38" w:rsidP="00D14C38">
      <w:pPr>
        <w:pStyle w:val="Heading4"/>
      </w:pPr>
      <w:r w:rsidRPr="00033904">
        <w:t>Student labor unions move more quickly and demand more from institutions than more secure professor unions.</w:t>
      </w:r>
    </w:p>
    <w:p w14:paraId="2538924F" w14:textId="77777777" w:rsidR="00D14C38" w:rsidRPr="00033904" w:rsidRDefault="00D14C38" w:rsidP="00D14C38">
      <w:r w:rsidRPr="00033904">
        <w:rPr>
          <w:rStyle w:val="Style13ptBold"/>
        </w:rPr>
        <w:t>Hogan and Denvir 23</w:t>
      </w:r>
      <w:r w:rsidRPr="00033904">
        <w:t>, *Writer, academic, and organizer, **author of </w:t>
      </w:r>
      <w:hyperlink r:id="rId51" w:history="1">
        <w:r w:rsidRPr="00033904">
          <w:rPr>
            <w:rStyle w:val="Hyperlink"/>
            <w:i/>
            <w:iCs/>
          </w:rPr>
          <w:t>All-American Nativism</w:t>
        </w:r>
      </w:hyperlink>
      <w:r w:rsidRPr="00033904">
        <w:t> and the host of </w:t>
      </w:r>
      <w:r w:rsidRPr="00033904">
        <w:rPr>
          <w:i/>
          <w:iCs/>
        </w:rPr>
        <w:t>The Dig</w:t>
      </w:r>
      <w:r w:rsidRPr="00033904">
        <w:t xml:space="preserve"> on Jacobin Radio. (**Dennis, **Daniel, 08.19.2023 “US Colleges and Universities Are Becoming Giant Exploitation Machines” Jacobin SS:/ ) </w:t>
      </w:r>
      <w:hyperlink r:id="rId52" w:history="1">
        <w:r w:rsidRPr="00033904">
          <w:rPr>
            <w:rStyle w:val="Hyperlink"/>
          </w:rPr>
          <w:t>https://jacobin.com/2023/08/us-university-neoliberalism-exploitation-financialization-debt-jobs</w:t>
        </w:r>
      </w:hyperlink>
      <w:r w:rsidRPr="00033904">
        <w:t xml:space="preserve"> </w:t>
      </w:r>
    </w:p>
    <w:p w14:paraId="0651B49F" w14:textId="77777777" w:rsidR="00D14C38" w:rsidRPr="00033904" w:rsidRDefault="00D14C38" w:rsidP="00D14C38">
      <w:r w:rsidRPr="00033904">
        <w:t>There have been a number of conflicts within grad student unions over whether to approve contracts, something that we saw at Columbia and then most recently at the University of California. What’s your general analysis of the nature of these conflicts?</w:t>
      </w:r>
    </w:p>
    <w:p w14:paraId="078AFC06" w14:textId="77777777" w:rsidR="00D14C38" w:rsidRPr="00033904" w:rsidRDefault="00D14C38" w:rsidP="00D14C38">
      <w:r w:rsidRPr="00033904">
        <w:t>Dennis M. Hogan</w:t>
      </w:r>
    </w:p>
    <w:p w14:paraId="79F337DC" w14:textId="77777777" w:rsidR="00D14C38" w:rsidRPr="00033904" w:rsidRDefault="00D14C38" w:rsidP="00D14C38">
      <w:r w:rsidRPr="00033904">
        <w:t>I would avoid, to the greatest extent possible, taking sides in these disputes because I do properly view them as for the members of the unions who are going to live and work under these contracts to decide.</w:t>
      </w:r>
    </w:p>
    <w:p w14:paraId="02B2F048" w14:textId="77777777" w:rsidR="00D14C38" w:rsidRPr="00033904" w:rsidRDefault="00D14C38" w:rsidP="00D14C38">
      <w:r w:rsidRPr="00033904">
        <w:t xml:space="preserve">I think that unions increasingly are understanding that they need to adapt. Even as they fight to provide lifetime jobs for workers that offer security, dignity, and a path to a decent retirement, </w:t>
      </w:r>
      <w:r w:rsidRPr="00033904">
        <w:rPr>
          <w:u w:val="single"/>
        </w:rPr>
        <w:t>many</w:t>
      </w:r>
      <w:r w:rsidRPr="00C97219">
        <w:rPr>
          <w:highlight w:val="cyan"/>
          <w:u w:val="single"/>
        </w:rPr>
        <w:t xml:space="preserve"> workers are confronting conditions of precarity </w:t>
      </w:r>
      <w:r w:rsidRPr="00F40661">
        <w:rPr>
          <w:u w:val="single"/>
        </w:rPr>
        <w:t>where they’re going to end up i</w:t>
      </w:r>
      <w:r w:rsidRPr="00C97219">
        <w:rPr>
          <w:highlight w:val="cyan"/>
          <w:u w:val="single"/>
        </w:rPr>
        <w:t>n jobs for only a short period of time</w:t>
      </w:r>
      <w:r w:rsidRPr="00033904">
        <w:t xml:space="preserve">. That’s true of many forms of academic employment, which means that </w:t>
      </w:r>
      <w:r w:rsidRPr="00C97219">
        <w:rPr>
          <w:highlight w:val="cyan"/>
          <w:u w:val="single"/>
        </w:rPr>
        <w:t>the struggle over a particular contract can be</w:t>
      </w:r>
      <w:r w:rsidRPr="00033904">
        <w:rPr>
          <w:u w:val="single"/>
        </w:rPr>
        <w:t xml:space="preserve">come really </w:t>
      </w:r>
      <w:r w:rsidRPr="00C97219">
        <w:rPr>
          <w:highlight w:val="cyan"/>
          <w:u w:val="single"/>
        </w:rPr>
        <w:t xml:space="preserve">high stakes, </w:t>
      </w:r>
      <w:r w:rsidRPr="00033904">
        <w:rPr>
          <w:u w:val="single"/>
        </w:rPr>
        <w:t>because</w:t>
      </w:r>
      <w:r w:rsidRPr="00C97219">
        <w:rPr>
          <w:highlight w:val="cyan"/>
          <w:u w:val="single"/>
        </w:rPr>
        <w:t xml:space="preserve"> people </w:t>
      </w:r>
      <w:r w:rsidRPr="00033904">
        <w:rPr>
          <w:u w:val="single"/>
        </w:rPr>
        <w:t xml:space="preserve">may </w:t>
      </w:r>
      <w:r w:rsidRPr="00C97219">
        <w:rPr>
          <w:highlight w:val="cyan"/>
          <w:u w:val="single"/>
        </w:rPr>
        <w:t>only live and work under one contract or two contracts</w:t>
      </w:r>
      <w:r w:rsidRPr="00033904">
        <w:t>. They’re not going to be at a place where they see contracts build over time.</w:t>
      </w:r>
    </w:p>
    <w:p w14:paraId="25B8A94A" w14:textId="77777777" w:rsidR="00D14C38" w:rsidRPr="00033904" w:rsidRDefault="00D14C38" w:rsidP="00D14C38">
      <w:r w:rsidRPr="00C97219">
        <w:rPr>
          <w:highlight w:val="cyan"/>
          <w:u w:val="single"/>
        </w:rPr>
        <w:t>If you</w:t>
      </w:r>
      <w:r w:rsidRPr="007925C4">
        <w:rPr>
          <w:u w:val="single"/>
        </w:rPr>
        <w:t xml:space="preserve">’re going to </w:t>
      </w:r>
      <w:r w:rsidRPr="00C97219">
        <w:rPr>
          <w:highlight w:val="cyan"/>
          <w:u w:val="single"/>
        </w:rPr>
        <w:t>work at a job for twenty years</w:t>
      </w:r>
      <w:r w:rsidRPr="00033904">
        <w:t xml:space="preserve"> and you negotiate a contract with your union and you don’t get all of what you want and you don’t even get most of what you want, </w:t>
      </w:r>
      <w:r w:rsidRPr="00C97219">
        <w:rPr>
          <w:highlight w:val="cyan"/>
          <w:u w:val="single"/>
        </w:rPr>
        <w:t xml:space="preserve">you have faith </w:t>
      </w:r>
      <w:r w:rsidRPr="007925C4">
        <w:rPr>
          <w:u w:val="single"/>
        </w:rPr>
        <w:t>that when the next contract comes around, you’re going to get more of it</w:t>
      </w:r>
      <w:r w:rsidRPr="007925C4">
        <w:t>.</w:t>
      </w:r>
      <w:r w:rsidRPr="00033904">
        <w:t xml:space="preserve"> And the next contract comes </w:t>
      </w:r>
      <w:proofErr w:type="gramStart"/>
      <w:r w:rsidRPr="00033904">
        <w:t>around,</w:t>
      </w:r>
      <w:proofErr w:type="gramEnd"/>
      <w:r w:rsidRPr="00033904">
        <w:t xml:space="preserve"> you’re going to get more of it. By the time you retire, twenty years later, you’re going to be working at a place that is completely transformed from the place where you started working twenty years ago.</w:t>
      </w:r>
    </w:p>
    <w:p w14:paraId="38433907" w14:textId="77777777" w:rsidR="00D14C38" w:rsidRPr="00033904" w:rsidRDefault="00D14C38" w:rsidP="00D14C38">
      <w:r w:rsidRPr="00033904">
        <w:t xml:space="preserve">Because </w:t>
      </w:r>
      <w:r w:rsidRPr="00C97219">
        <w:rPr>
          <w:highlight w:val="cyan"/>
          <w:u w:val="single"/>
        </w:rPr>
        <w:t>each contract is going to be stronger as long as you can keep building your union</w:t>
      </w:r>
      <w:r w:rsidRPr="00033904">
        <w:t xml:space="preserve">. And you’re also going to have other workers who’ve been there longer than you, who remember when things were even worse than they are now. They’re going to tell you, “When I started here, we didn’t have retirement. Now we have retirement, and we didn’t get it right away. We got it over time.” </w:t>
      </w:r>
      <w:proofErr w:type="gramStart"/>
      <w:r w:rsidRPr="00033904">
        <w:t>So</w:t>
      </w:r>
      <w:proofErr w:type="gramEnd"/>
      <w:r w:rsidRPr="00033904">
        <w:t xml:space="preserve"> there is an implicit acceptance of a gradual increase in the quality of a contract </w:t>
      </w:r>
      <w:proofErr w:type="gramStart"/>
      <w:r w:rsidRPr="00033904">
        <w:t>over time</w:t>
      </w:r>
      <w:proofErr w:type="gramEnd"/>
      <w:r w:rsidRPr="00033904">
        <w:t>.</w:t>
      </w:r>
    </w:p>
    <w:p w14:paraId="6E50DB5F" w14:textId="3918A12D" w:rsidR="003A7B63" w:rsidRPr="00F40661" w:rsidRDefault="00D14C38" w:rsidP="00D14C38">
      <w:pPr>
        <w:rPr>
          <w:rStyle w:val="StyleUnderline"/>
          <w:u w:val="none"/>
        </w:rPr>
      </w:pPr>
      <w:r w:rsidRPr="00C97219">
        <w:rPr>
          <w:highlight w:val="cyan"/>
          <w:u w:val="single"/>
        </w:rPr>
        <w:t>In</w:t>
      </w:r>
      <w:r w:rsidRPr="00033904">
        <w:rPr>
          <w:u w:val="single"/>
        </w:rPr>
        <w:t xml:space="preserve"> these </w:t>
      </w:r>
      <w:r w:rsidRPr="00C97219">
        <w:rPr>
          <w:highlight w:val="cyan"/>
          <w:u w:val="single"/>
        </w:rPr>
        <w:t>academic contracts, the need to transform the institution is so urgent, the conditions under which people are working and living are so dire, and the demands are</w:t>
      </w:r>
      <w:r w:rsidRPr="00033904">
        <w:rPr>
          <w:u w:val="single"/>
        </w:rPr>
        <w:t xml:space="preserve"> in some cases </w:t>
      </w:r>
      <w:r w:rsidRPr="00C97219">
        <w:rPr>
          <w:highlight w:val="cyan"/>
          <w:u w:val="single"/>
        </w:rPr>
        <w:t>so radical</w:t>
      </w:r>
      <w:r w:rsidRPr="00033904">
        <w:t xml:space="preserve">. I don’t say that as a way to disparage them, but to say that these </w:t>
      </w:r>
      <w:r w:rsidRPr="00C97219">
        <w:rPr>
          <w:highlight w:val="cyan"/>
          <w:u w:val="single"/>
        </w:rPr>
        <w:t>workers take very seriously their duty to reimagine what the institution can be, who it should serve, and what can be achieved by contesting it through labor power</w:t>
      </w:r>
      <w:r w:rsidRPr="00033904">
        <w:t>, so that inevitably what they’re able to actually get on paper falls far short of what they can imagine. I think that the conflicts that we see are the working out of what workers want to throw down for and what they’re willing to wait until the next contract to fight for.</w:t>
      </w:r>
    </w:p>
    <w:p w14:paraId="26685EA5" w14:textId="77777777" w:rsidR="00D64F15" w:rsidRDefault="00D64F15" w:rsidP="00D64F15">
      <w:pPr>
        <w:pStyle w:val="Heading4"/>
      </w:pPr>
      <w:r>
        <w:t>Extinction narratives fuel genocidal rhetoric and inform actual policy.</w:t>
      </w:r>
    </w:p>
    <w:p w14:paraId="0D039F42" w14:textId="77777777" w:rsidR="00D64F15" w:rsidRDefault="00D64F15" w:rsidP="00D64F15">
      <w:proofErr w:type="spellStart"/>
      <w:r w:rsidRPr="004E70A0">
        <w:rPr>
          <w:rStyle w:val="Style13ptBold"/>
        </w:rPr>
        <w:t>Schotten</w:t>
      </w:r>
      <w:proofErr w:type="spellEnd"/>
      <w:r w:rsidRPr="004E70A0">
        <w:rPr>
          <w:rStyle w:val="Style13ptBold"/>
        </w:rPr>
        <w:t xml:space="preserve"> 24</w:t>
      </w:r>
      <w:r>
        <w:t xml:space="preserve">, </w:t>
      </w:r>
      <w:r w:rsidRPr="004E70A0">
        <w:t>Professor of Political Science and affiliated faculty in Women’s, Gender, and Sexuality Studies at the University of Massachusetts Boston</w:t>
      </w:r>
      <w:r>
        <w:t>, (</w:t>
      </w:r>
      <w:r w:rsidRPr="004E70A0">
        <w:t xml:space="preserve">C. </w:t>
      </w:r>
      <w:proofErr w:type="gramStart"/>
      <w:r w:rsidRPr="004E70A0">
        <w:t>Heike</w:t>
      </w:r>
      <w:r>
        <w:t xml:space="preserve">, </w:t>
      </w:r>
      <w:r w:rsidRPr="004E70A0">
        <w:t xml:space="preserve"> 08</w:t>
      </w:r>
      <w:proofErr w:type="gramEnd"/>
      <w:r w:rsidRPr="004E70A0">
        <w:t xml:space="preserve"> Apr 2024</w:t>
      </w:r>
      <w:r>
        <w:t>,</w:t>
      </w:r>
      <w:r w:rsidRPr="004E70A0">
        <w:t xml:space="preserve"> Zionism and the war(s) on terror: extinction phobias, anti-Muslim racism, and critical scholarship, Critical Studies on Terrorism, DOI: 10.1080/17539153.2024.2337448</w:t>
      </w:r>
    </w:p>
    <w:p w14:paraId="5F016D1C" w14:textId="77777777" w:rsidR="00D64F15" w:rsidRPr="003A7B63" w:rsidRDefault="00D64F15" w:rsidP="00D64F15">
      <w:r w:rsidRPr="004E70A0">
        <w:t xml:space="preserve">These parallel arguments about anti-Muslim racism, on the one hand, and the GWOT as a reiteration of settler colonialism, on the other, have in common a commitment to what I have elsewhere called </w:t>
      </w:r>
      <w:proofErr w:type="spellStart"/>
      <w:r w:rsidRPr="004E70A0">
        <w:t>civilizationalist</w:t>
      </w:r>
      <w:proofErr w:type="spellEnd"/>
      <w:r w:rsidRPr="004E70A0">
        <w:t xml:space="preserve"> moralism (</w:t>
      </w:r>
      <w:proofErr w:type="spellStart"/>
      <w:r w:rsidRPr="004E70A0">
        <w:t>Schotten</w:t>
      </w:r>
      <w:proofErr w:type="spellEnd"/>
      <w:r w:rsidRPr="004E70A0">
        <w:t xml:space="preserve"> 2018). At the </w:t>
      </w:r>
      <w:proofErr w:type="spellStart"/>
      <w:r w:rsidRPr="004E70A0">
        <w:t>centre</w:t>
      </w:r>
      <w:proofErr w:type="spellEnd"/>
      <w:r w:rsidRPr="004E70A0">
        <w:t xml:space="preserve"> of this interpretation is a </w:t>
      </w:r>
      <w:proofErr w:type="spellStart"/>
      <w:r w:rsidRPr="004E70A0">
        <w:t>moralised</w:t>
      </w:r>
      <w:proofErr w:type="spellEnd"/>
      <w:r w:rsidRPr="004E70A0">
        <w:t xml:space="preserve"> Hobbesian worldview of life as of existential warfare – not of “all against all”, as Hobbes had it, but rather of warfare waged in the name of the survival of one’s own people against an array of hostile predators bent on the annihilation of one’s people or way of life. More recently, I have broadened this term into what I call </w:t>
      </w:r>
      <w:r w:rsidRPr="004E70A0">
        <w:rPr>
          <w:highlight w:val="cyan"/>
          <w:u w:val="single"/>
        </w:rPr>
        <w:t>existential moralism</w:t>
      </w:r>
      <w:r w:rsidRPr="004E70A0">
        <w:t xml:space="preserve"> (of which </w:t>
      </w:r>
      <w:proofErr w:type="spellStart"/>
      <w:r w:rsidRPr="004E70A0">
        <w:t>civilizationalist</w:t>
      </w:r>
      <w:proofErr w:type="spellEnd"/>
      <w:r w:rsidRPr="004E70A0">
        <w:t xml:space="preserve"> moralism would be a variant) that </w:t>
      </w:r>
      <w:r w:rsidRPr="004E70A0">
        <w:rPr>
          <w:highlight w:val="cyan"/>
          <w:u w:val="single"/>
        </w:rPr>
        <w:t xml:space="preserve">consists of </w:t>
      </w:r>
      <w:r w:rsidRPr="004E70A0">
        <w:rPr>
          <w:u w:val="single"/>
        </w:rPr>
        <w:t xml:space="preserve">two elements: </w:t>
      </w:r>
      <w:r w:rsidRPr="004E70A0">
        <w:rPr>
          <w:highlight w:val="cyan"/>
          <w:u w:val="single"/>
        </w:rPr>
        <w:t>extinction phobia</w:t>
      </w:r>
      <w:r w:rsidRPr="004E70A0">
        <w:t xml:space="preserve"> on the one hand (Stahl 2021) </w:t>
      </w:r>
      <w:r w:rsidRPr="004E70A0">
        <w:rPr>
          <w:highlight w:val="cyan"/>
          <w:u w:val="single"/>
        </w:rPr>
        <w:t>and Right-wing annihilationism</w:t>
      </w:r>
      <w:r w:rsidRPr="004E70A0">
        <w:t xml:space="preserve"> on the other (</w:t>
      </w:r>
      <w:proofErr w:type="spellStart"/>
      <w:r w:rsidRPr="004E70A0">
        <w:t>Schotten</w:t>
      </w:r>
      <w:proofErr w:type="spellEnd"/>
      <w:r w:rsidRPr="004E70A0">
        <w:t xml:space="preserve"> 2022). Extinction phobias are false </w:t>
      </w:r>
      <w:proofErr w:type="spellStart"/>
      <w:r w:rsidRPr="004E70A0">
        <w:t>victimisation</w:t>
      </w:r>
      <w:proofErr w:type="spellEnd"/>
      <w:r w:rsidRPr="004E70A0">
        <w:t xml:space="preserve"> narratives told by </w:t>
      </w:r>
      <w:r w:rsidRPr="004E70A0">
        <w:rPr>
          <w:u w:val="single"/>
        </w:rPr>
        <w:t>powerful</w:t>
      </w:r>
      <w:r w:rsidRPr="004E70A0">
        <w:rPr>
          <w:highlight w:val="cyan"/>
          <w:u w:val="single"/>
        </w:rPr>
        <w:t xml:space="preserve"> political elites </w:t>
      </w:r>
      <w:r w:rsidRPr="004E70A0">
        <w:rPr>
          <w:u w:val="single"/>
        </w:rPr>
        <w:t>who</w:t>
      </w:r>
      <w:r w:rsidRPr="004E70A0">
        <w:rPr>
          <w:highlight w:val="cyan"/>
          <w:u w:val="single"/>
        </w:rPr>
        <w:t xml:space="preserve"> imagine themselves vulnerable to elimination by </w:t>
      </w:r>
      <w:proofErr w:type="gramStart"/>
      <w:r w:rsidRPr="004E70A0">
        <w:rPr>
          <w:highlight w:val="cyan"/>
          <w:u w:val="single"/>
        </w:rPr>
        <w:t>actually oppressed</w:t>
      </w:r>
      <w:proofErr w:type="gramEnd"/>
      <w:r w:rsidRPr="004E70A0">
        <w:rPr>
          <w:highlight w:val="cyan"/>
          <w:u w:val="single"/>
        </w:rPr>
        <w:t xml:space="preserve"> or </w:t>
      </w:r>
      <w:proofErr w:type="spellStart"/>
      <w:r w:rsidRPr="004E70A0">
        <w:rPr>
          <w:highlight w:val="cyan"/>
          <w:u w:val="single"/>
        </w:rPr>
        <w:t>marginalised</w:t>
      </w:r>
      <w:proofErr w:type="spellEnd"/>
      <w:r w:rsidRPr="004E70A0">
        <w:rPr>
          <w:highlight w:val="cyan"/>
          <w:u w:val="single"/>
        </w:rPr>
        <w:t xml:space="preserve"> people whom they </w:t>
      </w:r>
      <w:proofErr w:type="spellStart"/>
      <w:r w:rsidRPr="004E70A0">
        <w:rPr>
          <w:highlight w:val="cyan"/>
          <w:u w:val="single"/>
        </w:rPr>
        <w:t>dehumanise</w:t>
      </w:r>
      <w:proofErr w:type="spellEnd"/>
      <w:r w:rsidRPr="004E70A0">
        <w:rPr>
          <w:highlight w:val="cyan"/>
          <w:u w:val="single"/>
        </w:rPr>
        <w:t xml:space="preserve"> </w:t>
      </w:r>
      <w:r w:rsidRPr="004E70A0">
        <w:rPr>
          <w:u w:val="single"/>
        </w:rPr>
        <w:t>as innately evil</w:t>
      </w:r>
      <w:r w:rsidRPr="004E70A0">
        <w:t xml:space="preserve">, “savage,” or perverse predators. In this narrative, </w:t>
      </w:r>
      <w:r w:rsidRPr="004E70A0">
        <w:rPr>
          <w:highlight w:val="cyan"/>
          <w:u w:val="single"/>
        </w:rPr>
        <w:t>because the stakes are survival</w:t>
      </w:r>
      <w:r w:rsidRPr="004E70A0">
        <w:t xml:space="preserve"> itself, the flip side of extinction phobia is a kind of counter-discourse I call Right-wing annihilationism. If, from the perspective of an extinction </w:t>
      </w:r>
      <w:proofErr w:type="spellStart"/>
      <w:r w:rsidRPr="004E70A0">
        <w:t>phobe</w:t>
      </w:r>
      <w:proofErr w:type="spellEnd"/>
      <w:r w:rsidRPr="004E70A0">
        <w:t xml:space="preserve">, some abject person or set of people – e.g. “terrorists” – pose an existential threat to one’s own, “innocent” people (e.g. America, Jews, “the West,” or even “civilization itself”), then </w:t>
      </w:r>
      <w:r w:rsidRPr="004E70A0">
        <w:rPr>
          <w:highlight w:val="cyan"/>
          <w:u w:val="single"/>
        </w:rPr>
        <w:t>safety requires total eradication</w:t>
      </w:r>
      <w:r w:rsidRPr="004E70A0">
        <w:t xml:space="preserve"> of those threats – </w:t>
      </w:r>
      <w:r w:rsidRPr="004E70A0">
        <w:rPr>
          <w:u w:val="single"/>
        </w:rPr>
        <w:t>elimination of the would-be eliminators.</w:t>
      </w:r>
      <w:r w:rsidRPr="004E70A0">
        <w:t xml:space="preserve"> </w:t>
      </w:r>
      <w:r w:rsidRPr="004E70A0">
        <w:rPr>
          <w:highlight w:val="cyan"/>
          <w:u w:val="single"/>
        </w:rPr>
        <w:t>Extinction phobias are narratives</w:t>
      </w:r>
      <w:r w:rsidRPr="004E70A0">
        <w:t xml:space="preserve"> told by what Hil Aked (2023) identifies as “social movements from above” – collective action </w:t>
      </w:r>
      <w:r w:rsidRPr="004E70A0">
        <w:rPr>
          <w:highlight w:val="cyan"/>
          <w:u w:val="single"/>
        </w:rPr>
        <w:t xml:space="preserve">on the part of dominant groups to </w:t>
      </w:r>
      <w:r w:rsidRPr="004E70A0">
        <w:rPr>
          <w:u w:val="single"/>
        </w:rPr>
        <w:t xml:space="preserve">protect, perpetuate, and </w:t>
      </w:r>
      <w:r w:rsidRPr="004E70A0">
        <w:rPr>
          <w:highlight w:val="cyan"/>
          <w:u w:val="single"/>
        </w:rPr>
        <w:t>enhance their dominance</w:t>
      </w:r>
      <w:r w:rsidRPr="004E70A0">
        <w:t xml:space="preserve"> (see also Griffin, Miller, and Mills 2017).6 They are extremely dangerous </w:t>
      </w:r>
      <w:r w:rsidRPr="004E70A0">
        <w:rPr>
          <w:highlight w:val="cyan"/>
        </w:rPr>
        <w:t>and lead to rhetoric</w:t>
      </w:r>
      <w:r w:rsidRPr="004E70A0">
        <w:t xml:space="preserve"> if not actual </w:t>
      </w:r>
      <w:r w:rsidRPr="004E70A0">
        <w:rPr>
          <w:highlight w:val="cyan"/>
          <w:u w:val="single"/>
        </w:rPr>
        <w:t>policy of genocide</w:t>
      </w:r>
      <w:r w:rsidRPr="004E70A0">
        <w:t xml:space="preserve"> or total annihilation.7</w:t>
      </w:r>
    </w:p>
    <w:p w14:paraId="54C3A59C" w14:textId="77777777" w:rsidR="00D64F15" w:rsidRPr="00F8187B" w:rsidRDefault="00D64F15" w:rsidP="00D64F15"/>
    <w:p w14:paraId="70B534B9" w14:textId="77777777" w:rsidR="00D64F15" w:rsidRPr="00C5009A" w:rsidRDefault="00D64F15" w:rsidP="00D64F15"/>
    <w:p w14:paraId="62175C42" w14:textId="40F1111C" w:rsidR="003A7B63" w:rsidRPr="00FF1747" w:rsidRDefault="00F40661" w:rsidP="003A7B63">
      <w:pPr>
        <w:pStyle w:val="Heading4"/>
      </w:pPr>
      <w:r>
        <w:t xml:space="preserve">Revolutionary fiat in the context of student unions situates affirmative demands that transform the world. </w:t>
      </w:r>
      <w:r w:rsidR="003A7B63">
        <w:t>The plan is one prong among many that makes the conditions for revolutionary change possible</w:t>
      </w:r>
      <w:r w:rsidR="003A7B63" w:rsidRPr="00FF1747">
        <w:t>.</w:t>
      </w:r>
    </w:p>
    <w:p w14:paraId="353B31E9" w14:textId="4448348D" w:rsidR="003A7B63" w:rsidRPr="00F8187B" w:rsidRDefault="003A7B63" w:rsidP="003A7B63">
      <w:r w:rsidRPr="00F8187B">
        <w:rPr>
          <w:rStyle w:val="Style13ptBold"/>
        </w:rPr>
        <w:t>Lazaroff</w:t>
      </w:r>
      <w:r>
        <w:rPr>
          <w:rStyle w:val="Style13ptBold"/>
        </w:rPr>
        <w:t xml:space="preserve"> 23</w:t>
      </w:r>
      <w:r w:rsidRPr="004E5206">
        <w:t xml:space="preserve">, </w:t>
      </w:r>
      <w:r>
        <w:t xml:space="preserve">Current </w:t>
      </w:r>
      <w:proofErr w:type="spellStart"/>
      <w:r>
        <w:t>Phd</w:t>
      </w:r>
      <w:proofErr w:type="spellEnd"/>
      <w:r>
        <w:t xml:space="preserve"> English student at Illinois state</w:t>
      </w:r>
      <w:r w:rsidRPr="004E5206">
        <w:t>. (</w:t>
      </w:r>
      <w:r>
        <w:t>Steven</w:t>
      </w:r>
      <w:r w:rsidRPr="004E5206">
        <w:t xml:space="preserve">, </w:t>
      </w:r>
      <w:r>
        <w:t>March 3</w:t>
      </w:r>
      <w:r w:rsidRPr="00F8187B">
        <w:rPr>
          <w:vertAlign w:val="superscript"/>
        </w:rPr>
        <w:t>rd</w:t>
      </w:r>
      <w:proofErr w:type="gramStart"/>
      <w:r>
        <w:t xml:space="preserve"> 2023</w:t>
      </w:r>
      <w:proofErr w:type="gramEnd"/>
      <w:r w:rsidRPr="004E5206">
        <w:t>, “</w:t>
      </w:r>
      <w:r w:rsidRPr="00F8187B">
        <w:t>Revolutionary graduate worker unionism Within</w:t>
      </w:r>
      <w:r>
        <w:t xml:space="preserve"> an</w:t>
      </w:r>
      <w:r w:rsidRPr="00F8187B">
        <w:t>d against the university, within and for each other</w:t>
      </w:r>
      <w:r w:rsidRPr="004E5206">
        <w:t xml:space="preserve">,” </w:t>
      </w:r>
      <w:r>
        <w:t>Tempest Magazine</w:t>
      </w:r>
      <w:r w:rsidRPr="004E5206">
        <w:t xml:space="preserve">, </w:t>
      </w:r>
      <w:r w:rsidRPr="00F8187B">
        <w:t>https://tempestmag.org/2023/03/revolutionary-graduate-worker-unionism/</w:t>
      </w:r>
      <w:r w:rsidRPr="004E5206">
        <w:t xml:space="preserve">) </w:t>
      </w:r>
    </w:p>
    <w:p w14:paraId="533D4F24" w14:textId="77777777" w:rsidR="003A7B63" w:rsidRPr="003A7B63" w:rsidRDefault="003A7B63" w:rsidP="003A7B63">
      <w:pPr>
        <w:rPr>
          <w:u w:val="single"/>
        </w:rPr>
      </w:pPr>
      <w:r w:rsidRPr="003A7B63">
        <w:t xml:space="preserve">The struggle is always wherever we are, and I feel lucky my location put me in a position to be a part of the graduate union struggle. I’m a third-year Ph.D. student in English at Illinois State University, and a member of the ISU Graduate Workers Union Steering Committee. This writing will engage my location in the university, </w:t>
      </w:r>
      <w:r w:rsidRPr="003A7B63">
        <w:rPr>
          <w:highlight w:val="cyan"/>
          <w:u w:val="single"/>
        </w:rPr>
        <w:t xml:space="preserve">thinking through how </w:t>
      </w:r>
      <w:r w:rsidRPr="003A7B63">
        <w:rPr>
          <w:u w:val="single"/>
        </w:rPr>
        <w:t xml:space="preserve">we as </w:t>
      </w:r>
      <w:r w:rsidRPr="003A7B63">
        <w:rPr>
          <w:highlight w:val="cyan"/>
          <w:u w:val="single"/>
        </w:rPr>
        <w:t xml:space="preserve">revolutionaries </w:t>
      </w:r>
      <w:r w:rsidRPr="003A7B63">
        <w:rPr>
          <w:u w:val="single"/>
        </w:rPr>
        <w:t xml:space="preserve">might best </w:t>
      </w:r>
      <w:r w:rsidRPr="003A7B63">
        <w:rPr>
          <w:highlight w:val="cyan"/>
          <w:u w:val="single"/>
        </w:rPr>
        <w:t xml:space="preserve">situate and organize </w:t>
      </w:r>
      <w:r w:rsidRPr="003A7B63">
        <w:rPr>
          <w:u w:val="single"/>
        </w:rPr>
        <w:t xml:space="preserve">ourselves at </w:t>
      </w:r>
      <w:r w:rsidRPr="003A7B63">
        <w:rPr>
          <w:highlight w:val="cyan"/>
          <w:u w:val="single"/>
        </w:rPr>
        <w:t>the university</w:t>
      </w:r>
      <w:r w:rsidRPr="003A7B63">
        <w:t xml:space="preserve">, in the quad that </w:t>
      </w:r>
      <w:r w:rsidRPr="003A7B63">
        <w:rPr>
          <w:highlight w:val="cyan"/>
          <w:u w:val="single"/>
        </w:rPr>
        <w:t>acts</w:t>
      </w:r>
      <w:r w:rsidRPr="003A7B63">
        <w:rPr>
          <w:u w:val="single"/>
        </w:rPr>
        <w:t xml:space="preserve"> </w:t>
      </w:r>
      <w:r w:rsidRPr="003A7B63">
        <w:t xml:space="preserve">also </w:t>
      </w:r>
      <w:r w:rsidRPr="003A7B63">
        <w:rPr>
          <w:highlight w:val="cyan"/>
          <w:u w:val="single"/>
        </w:rPr>
        <w:t xml:space="preserve">on the </w:t>
      </w:r>
      <w:r w:rsidRPr="003A7B63">
        <w:rPr>
          <w:u w:val="single"/>
        </w:rPr>
        <w:t xml:space="preserve">level of the </w:t>
      </w:r>
      <w:r w:rsidRPr="003A7B63">
        <w:rPr>
          <w:highlight w:val="cyan"/>
          <w:u w:val="single"/>
        </w:rPr>
        <w:t xml:space="preserve">system, to make </w:t>
      </w:r>
      <w:r w:rsidRPr="003A7B63">
        <w:rPr>
          <w:u w:val="single"/>
        </w:rPr>
        <w:t xml:space="preserve">the international mass </w:t>
      </w:r>
      <w:r w:rsidRPr="003A7B63">
        <w:rPr>
          <w:highlight w:val="cyan"/>
          <w:u w:val="single"/>
        </w:rPr>
        <w:t xml:space="preserve">movements we need to abolish capitalism and </w:t>
      </w:r>
      <w:r w:rsidRPr="003A7B63">
        <w:rPr>
          <w:u w:val="single"/>
        </w:rPr>
        <w:t xml:space="preserve">build socialism, to take democratic control of society and the economy, </w:t>
      </w:r>
      <w:r w:rsidRPr="003A7B63">
        <w:rPr>
          <w:highlight w:val="cyan"/>
          <w:u w:val="single"/>
        </w:rPr>
        <w:t xml:space="preserve">to stop </w:t>
      </w:r>
      <w:r w:rsidRPr="003A7B63">
        <w:rPr>
          <w:u w:val="single"/>
        </w:rPr>
        <w:t xml:space="preserve">the threat of </w:t>
      </w:r>
      <w:r w:rsidRPr="003A7B63">
        <w:rPr>
          <w:highlight w:val="cyan"/>
          <w:u w:val="single"/>
        </w:rPr>
        <w:t>climate collapse.</w:t>
      </w:r>
    </w:p>
    <w:p w14:paraId="7211F416" w14:textId="77777777" w:rsidR="003A7B63" w:rsidRPr="003A7B63" w:rsidRDefault="003A7B63" w:rsidP="003A7B63">
      <w:r w:rsidRPr="003A7B63">
        <w:t>What does it mean to be a revolutionary today–anywhere in the US, not simply the university?</w:t>
      </w:r>
    </w:p>
    <w:p w14:paraId="35CDF24B" w14:textId="77777777" w:rsidR="003A7B63" w:rsidRPr="003A7B63" w:rsidRDefault="003A7B63" w:rsidP="003A7B63">
      <w:r w:rsidRPr="003A7B63">
        <w:t>Fred Hampton’s </w:t>
      </w:r>
      <w:hyperlink r:id="rId53" w:history="1">
        <w:r w:rsidRPr="003A7B63">
          <w:rPr>
            <w:rStyle w:val="Hyperlink"/>
          </w:rPr>
          <w:t>“I am a revolutionary”</w:t>
        </w:r>
      </w:hyperlink>
      <w:r w:rsidRPr="003A7B63">
        <w:t xml:space="preserve"> tells us that, first and foremost, a revolutionary self-identifies as revolutionary. The utterance alone is not enough. A </w:t>
      </w:r>
      <w:proofErr w:type="gramStart"/>
      <w:r w:rsidRPr="003A7B63">
        <w:t>revolutionary commits</w:t>
      </w:r>
      <w:proofErr w:type="gramEnd"/>
      <w:r w:rsidRPr="003A7B63">
        <w:t xml:space="preserve"> to practice a life that lives up to revolutionary principles. Initially, this commitment might meet one discrete moment, but then again, again, again, again, the commitment is demanded. Essential to revolutionary practice, </w:t>
      </w:r>
      <w:r w:rsidRPr="003A7B63">
        <w:rPr>
          <w:highlight w:val="cyan"/>
          <w:u w:val="single"/>
        </w:rPr>
        <w:t>commitment is not a one-stop shop taken up in isolation</w:t>
      </w:r>
      <w:r w:rsidRPr="003A7B63">
        <w:t>. Instead, commitment is social among comrades in relationships of responsibility and accountability.</w:t>
      </w:r>
    </w:p>
    <w:p w14:paraId="38D4FC4A" w14:textId="77777777" w:rsidR="003A7B63" w:rsidRPr="003A7B63" w:rsidRDefault="003A7B63" w:rsidP="003A7B63">
      <w:r w:rsidRPr="003A7B63">
        <w:t>When I moved from Chicago to Bloomington-Normal, I looked to make new revolutionary commitments in and outside the university. In the first month, I organized with comrades against a </w:t>
      </w:r>
      <w:hyperlink r:id="rId54" w:history="1">
        <w:r w:rsidRPr="003A7B63">
          <w:rPr>
            <w:rStyle w:val="Hyperlink"/>
          </w:rPr>
          <w:t>Back the Blue rally</w:t>
        </w:r>
      </w:hyperlink>
      <w:r w:rsidRPr="003A7B63">
        <w:t> and joined the union’s bargaining team. I’ve long thought the university needed to be taken more seriously, but working in the graduate system across a couple of schools since 2017, I saw and experienced the constant insecurity and anxiety, the poverty and debt of graduate work. This came to a natural climax as I took part in often degrading bargaining situations where the negotiator taunted us with statements like, “If you don’t like it here, then why don’t you leave—I’m not going to wait for your answer, I know the answer.” I saw graduate workers in line at a food bank made by graduate workers to deal with the rampant food insecurity. We shouldn’t need to provide mutual aid to ourselves, but we need to and so we do. This solidarity begins to point the way out.</w:t>
      </w:r>
    </w:p>
    <w:p w14:paraId="5DDF82F0" w14:textId="77777777" w:rsidR="003A7B63" w:rsidRPr="003A7B63" w:rsidRDefault="003A7B63" w:rsidP="003A7B63">
      <w:r w:rsidRPr="003A7B63">
        <w:rPr>
          <w:highlight w:val="cyan"/>
          <w:u w:val="single"/>
        </w:rPr>
        <w:t xml:space="preserve">Whenever we struggle </w:t>
      </w:r>
      <w:r w:rsidRPr="003A7B63">
        <w:rPr>
          <w:highlight w:val="cyan"/>
        </w:rPr>
        <w:t>together, we</w:t>
      </w:r>
      <w:r w:rsidRPr="003A7B63">
        <w:t xml:space="preserve"> build the connective tissue that can </w:t>
      </w:r>
      <w:r w:rsidRPr="003A7B63">
        <w:rPr>
          <w:highlight w:val="cyan"/>
          <w:u w:val="single"/>
        </w:rPr>
        <w:t>transform the university</w:t>
      </w:r>
      <w:r w:rsidRPr="003A7B63">
        <w:t xml:space="preserve">, tapping into the capacity Walter Benjamin called </w:t>
      </w:r>
      <w:r w:rsidRPr="003A7B63">
        <w:rPr>
          <w:highlight w:val="cyan"/>
          <w:u w:val="single"/>
        </w:rPr>
        <w:t>an </w:t>
      </w:r>
      <w:hyperlink r:id="rId55" w:history="1">
        <w:r w:rsidRPr="003A7B63">
          <w:rPr>
            <w:rStyle w:val="Hyperlink"/>
            <w:highlight w:val="cyan"/>
          </w:rPr>
          <w:t>“emergency brake”</w:t>
        </w:r>
      </w:hyperlink>
      <w:r w:rsidRPr="003A7B63">
        <w:t xml:space="preserve">: a site </w:t>
      </w:r>
      <w:r w:rsidRPr="003A7B63">
        <w:rPr>
          <w:highlight w:val="cyan"/>
          <w:u w:val="single"/>
        </w:rPr>
        <w:t xml:space="preserve">for speculating new </w:t>
      </w:r>
      <w:r w:rsidRPr="003A7B63">
        <w:rPr>
          <w:highlight w:val="cyan"/>
        </w:rPr>
        <w:t>worlds and</w:t>
      </w:r>
      <w:r w:rsidRPr="003A7B63">
        <w:t xml:space="preserve"> for </w:t>
      </w:r>
      <w:r w:rsidRPr="003A7B63">
        <w:rPr>
          <w:highlight w:val="cyan"/>
          <w:u w:val="single"/>
        </w:rPr>
        <w:t>making them into reality. Speculation is</w:t>
      </w:r>
      <w:r w:rsidRPr="003A7B63">
        <w:t xml:space="preserve"> not just dreaming of a different tomorrow; it is </w:t>
      </w:r>
      <w:r w:rsidRPr="003A7B63">
        <w:rPr>
          <w:highlight w:val="cyan"/>
          <w:u w:val="single"/>
        </w:rPr>
        <w:t>grounded in action today</w:t>
      </w:r>
      <w:r w:rsidRPr="003A7B63">
        <w:t xml:space="preserve">, wherever we make space together. </w:t>
      </w:r>
      <w:r w:rsidRPr="003A7B63">
        <w:rPr>
          <w:highlight w:val="cyan"/>
          <w:u w:val="single"/>
        </w:rPr>
        <w:t>Graduate worker unions should take</w:t>
      </w:r>
      <w:r w:rsidRPr="003A7B63">
        <w:rPr>
          <w:u w:val="single"/>
        </w:rPr>
        <w:t xml:space="preserve"> </w:t>
      </w:r>
      <w:r w:rsidRPr="003A7B63">
        <w:rPr>
          <w:highlight w:val="cyan"/>
          <w:u w:val="single"/>
        </w:rPr>
        <w:t>that speculative work seriously</w:t>
      </w:r>
      <w:r w:rsidRPr="003A7B63">
        <w:t>. The contemporary graduate worker movement in the U.S. offers lessons that need to be discussed by revolutionaries, from the university to the broader labor movement.</w:t>
      </w:r>
    </w:p>
    <w:p w14:paraId="62AF2C25" w14:textId="77777777" w:rsidR="003A7B63" w:rsidRPr="003A7B63" w:rsidRDefault="003A7B63" w:rsidP="003A7B63">
      <w:r w:rsidRPr="003A7B63">
        <w:t xml:space="preserve">Benjamin’s concept of the “emergency brake” </w:t>
      </w:r>
      <w:r w:rsidRPr="003A7B63">
        <w:rPr>
          <w:highlight w:val="cyan"/>
          <w:u w:val="single"/>
        </w:rPr>
        <w:t>helps us to imagine our power and role in the world differently</w:t>
      </w:r>
      <w:r w:rsidRPr="003A7B63">
        <w:t xml:space="preserve">, to develop what Michael Löwy calls </w:t>
      </w:r>
      <w:r w:rsidRPr="003A7B63">
        <w:rPr>
          <w:highlight w:val="cyan"/>
          <w:u w:val="single"/>
        </w:rPr>
        <w:t>material </w:t>
      </w:r>
      <w:hyperlink r:id="rId56" w:history="1">
        <w:r w:rsidRPr="003A7B63">
          <w:rPr>
            <w:rStyle w:val="Hyperlink"/>
            <w:highlight w:val="cyan"/>
          </w:rPr>
          <w:t>“political-ecological currency”</w:t>
        </w:r>
      </w:hyperlink>
      <w:r w:rsidRPr="003A7B63">
        <w:t> that centers the people, the masses, as those who have the power to halt a path of annihilation and make a break for a different world.</w:t>
      </w:r>
    </w:p>
    <w:p w14:paraId="753D640D" w14:textId="77777777" w:rsidR="003A7B63" w:rsidRPr="003A7B63" w:rsidRDefault="003A7B63" w:rsidP="003A7B63">
      <w:r w:rsidRPr="003A7B63">
        <w:t>We can build a movement and become capable of collectively pulling an emergency brake—laying our bodies on the gears of the machine—</w:t>
      </w:r>
      <w:r w:rsidRPr="003A7B63">
        <w:rPr>
          <w:highlight w:val="cyan"/>
          <w:u w:val="single"/>
        </w:rPr>
        <w:t>when we take up graduate worker organizing, becoming “within and against” the university</w:t>
      </w:r>
      <w:r w:rsidRPr="003A7B63">
        <w:t xml:space="preserve">. But this cannot be solely “negative,” </w:t>
      </w:r>
      <w:r w:rsidRPr="003A7B63">
        <w:rPr>
          <w:highlight w:val="cyan"/>
          <w:u w:val="single"/>
        </w:rPr>
        <w:t>there is a necessity to affirm</w:t>
      </w:r>
      <w:r w:rsidRPr="003A7B63">
        <w:t>, to be for something. In Fred Moten and Stefano Harney’s </w:t>
      </w:r>
      <w:hyperlink r:id="rId57" w:history="1">
        <w:r w:rsidRPr="003A7B63">
          <w:rPr>
            <w:rStyle w:val="Hyperlink"/>
            <w:i/>
            <w:iCs/>
          </w:rPr>
          <w:t xml:space="preserve">The </w:t>
        </w:r>
        <w:proofErr w:type="spellStart"/>
        <w:r w:rsidRPr="003A7B63">
          <w:rPr>
            <w:rStyle w:val="Hyperlink"/>
            <w:i/>
            <w:iCs/>
          </w:rPr>
          <w:t>Undercommons</w:t>
        </w:r>
        <w:proofErr w:type="spellEnd"/>
      </w:hyperlink>
      <w:r w:rsidRPr="003A7B63">
        <w:t>, Harney writes,</w:t>
      </w:r>
    </w:p>
    <w:p w14:paraId="4F34340B" w14:textId="77777777" w:rsidR="003A7B63" w:rsidRPr="003A7B63" w:rsidRDefault="003A7B63" w:rsidP="003A7B63">
      <w:r w:rsidRPr="003A7B63">
        <w:t xml:space="preserve">When I </w:t>
      </w:r>
      <w:proofErr w:type="gramStart"/>
      <w:r w:rsidRPr="003A7B63">
        <w:t>say</w:t>
      </w:r>
      <w:proofErr w:type="gramEnd"/>
      <w:r w:rsidRPr="003A7B63">
        <w:t xml:space="preserve"> “with and for,” I mean studying with people, rather than teaching them, and when I say “for,” I mean studying with people in service of a project, which in this case I think we could just say is more study.</w:t>
      </w:r>
    </w:p>
    <w:p w14:paraId="20BD6470" w14:textId="77777777" w:rsidR="003A7B63" w:rsidRPr="003A7B63" w:rsidRDefault="003A7B63" w:rsidP="003A7B63">
      <w:r w:rsidRPr="003A7B63">
        <w:t xml:space="preserve">I’m asking us to consider clarifying this project of “more study” into a project that organizes </w:t>
      </w:r>
      <w:r w:rsidRPr="003A7B63">
        <w:rPr>
          <w:u w:val="single"/>
        </w:rPr>
        <w:t xml:space="preserve">towards </w:t>
      </w:r>
      <w:r w:rsidRPr="003A7B63">
        <w:rPr>
          <w:highlight w:val="cyan"/>
          <w:u w:val="single"/>
        </w:rPr>
        <w:t>replacing the undemocratic, capitalist, neoliberal university</w:t>
      </w:r>
      <w:r w:rsidRPr="003A7B63">
        <w:t xml:space="preserve"> leadership structure </w:t>
      </w:r>
      <w:r w:rsidRPr="003A7B63">
        <w:rPr>
          <w:highlight w:val="cyan"/>
          <w:u w:val="single"/>
        </w:rPr>
        <w:t>with a democratic governing body composed of the workers</w:t>
      </w:r>
      <w:r w:rsidRPr="003A7B63">
        <w:t>—the students, staff, and faculty—who know best how the university should be run.</w:t>
      </w:r>
    </w:p>
    <w:p w14:paraId="1CC2D962" w14:textId="77777777" w:rsidR="003A7B63" w:rsidRPr="003A7B63" w:rsidRDefault="003A7B63" w:rsidP="003A7B63">
      <w:r w:rsidRPr="003A7B63">
        <w:t xml:space="preserve">To say that work against the university, </w:t>
      </w:r>
      <w:r w:rsidRPr="003A7B63">
        <w:rPr>
          <w:highlight w:val="cyan"/>
          <w:u w:val="single"/>
        </w:rPr>
        <w:t>against the state, and against capitalism</w:t>
      </w:r>
      <w:r w:rsidRPr="003A7B63">
        <w:t xml:space="preserve"> is unlikely is not to make a novel point. </w:t>
      </w:r>
      <w:proofErr w:type="gramStart"/>
      <w:r w:rsidRPr="003A7B63">
        <w:t>All of</w:t>
      </w:r>
      <w:proofErr w:type="gramEnd"/>
      <w:r w:rsidRPr="003A7B63">
        <w:t xml:space="preserve"> the work we take on is beyond difficult: It is impossible by current common sense and that is what makes it necessary.</w:t>
      </w:r>
    </w:p>
    <w:p w14:paraId="7A1A3D05" w14:textId="77777777" w:rsidR="003A7B63" w:rsidRPr="003A7B63" w:rsidRDefault="003A7B63" w:rsidP="003A7B63">
      <w:r w:rsidRPr="003A7B63">
        <w:t xml:space="preserve">Given the catastrophic ecological conditions we face and the university’s role in reproducing the relations of that catastrophe, it is incumbent upon revolutionaries on campuses to take up committed action. What kind of committed action? The victorious graduate </w:t>
      </w:r>
      <w:proofErr w:type="gramStart"/>
      <w:r w:rsidRPr="003A7B63">
        <w:t>student worker</w:t>
      </w:r>
      <w:proofErr w:type="gramEnd"/>
      <w:r w:rsidRPr="003A7B63">
        <w:t xml:space="preserve"> struggle at Illinois State University (ISU) illustrates that commitment. This article will draw out ten organizing principles from that experience.</w:t>
      </w:r>
    </w:p>
    <w:p w14:paraId="5BA3E067" w14:textId="77777777" w:rsidR="003A7B63" w:rsidRPr="003A7B63" w:rsidRDefault="003A7B63" w:rsidP="003A7B63">
      <w:r w:rsidRPr="003A7B63">
        <w:t>The Illinois State University campaign</w:t>
      </w:r>
    </w:p>
    <w:p w14:paraId="38E4A55D" w14:textId="77777777" w:rsidR="003A7B63" w:rsidRPr="003A7B63" w:rsidRDefault="003A7B63" w:rsidP="003A7B63">
      <w:r w:rsidRPr="003A7B63">
        <w:t xml:space="preserve">At ISU, the Graduate Workers Union’s campaign for a first contract demonstrated </w:t>
      </w:r>
      <w:proofErr w:type="gramStart"/>
      <w:r w:rsidRPr="003A7B63">
        <w:t>all of</w:t>
      </w:r>
      <w:proofErr w:type="gramEnd"/>
      <w:r w:rsidRPr="003A7B63">
        <w:t xml:space="preserve"> these principles.</w:t>
      </w:r>
    </w:p>
    <w:p w14:paraId="36A8A160" w14:textId="77777777" w:rsidR="003A7B63" w:rsidRPr="003A7B63" w:rsidRDefault="003A7B63" w:rsidP="003A7B63">
      <w:r w:rsidRPr="003A7B63">
        <w:t xml:space="preserve">We began bargaining in October 2019, so we’d been bargaining about a year when I joined the union in August 2020. ISU administrators had been weaponizing the pandemic, dragging their feet at every turn. By the end of November, we still hadn’t heard an economic proposal from them despite our </w:t>
      </w:r>
      <w:proofErr w:type="gramStart"/>
      <w:r w:rsidRPr="003A7B63">
        <w:t>appearing</w:t>
      </w:r>
      <w:proofErr w:type="gramEnd"/>
      <w:r w:rsidRPr="003A7B63">
        <w:t xml:space="preserve"> at the first bargaining session with a full slate of proposals. In December, finally, the employer brought forward a financial package that was beyond insulting and only served to give our workers raises we’d otherwise get with the minimum wage increase. We maintained that this was not an offer, but an attempt to get us to bargain against ourselves. We came back from caucus and told them that we would not be bargaining until a mediator was present.</w:t>
      </w:r>
    </w:p>
    <w:p w14:paraId="7E43A960" w14:textId="77777777" w:rsidR="003A7B63" w:rsidRPr="003A7B63" w:rsidRDefault="003A7B63" w:rsidP="003A7B63">
      <w:r w:rsidRPr="003A7B63">
        <w:t>[They] gave us everything we’d asked for: wages they said they couldn’t move on for six months, the elimination of student fees they said they couldn’t eliminate, and the withdrawal of a no-strike clause that would infringe on our right to free speech.</w:t>
      </w:r>
    </w:p>
    <w:p w14:paraId="04C5CF59" w14:textId="77777777" w:rsidR="003A7B63" w:rsidRPr="003A7B63" w:rsidRDefault="003A7B63" w:rsidP="003A7B63">
      <w:r w:rsidRPr="003A7B63">
        <w:t>In January 2021, </w:t>
      </w:r>
      <w:hyperlink r:id="rId58" w:history="1">
        <w:r w:rsidRPr="003A7B63">
          <w:rPr>
            <w:rStyle w:val="Hyperlink"/>
          </w:rPr>
          <w:t>we began mediation</w:t>
        </w:r>
      </w:hyperlink>
      <w:r w:rsidRPr="003A7B63">
        <w:t> and a simultaneous escalation that saw us put on car caravans, informational pickets, a two-day teach-in, a </w:t>
      </w:r>
      <w:hyperlink r:id="rId59" w:history="1">
        <w:r w:rsidRPr="003A7B63">
          <w:rPr>
            <w:rStyle w:val="Hyperlink"/>
          </w:rPr>
          <w:t>free speech direct action</w:t>
        </w:r>
      </w:hyperlink>
      <w:r w:rsidRPr="003A7B63">
        <w:t>, and a sit-in outside the president’s office. In March, our bargaining team ann</w:t>
      </w:r>
      <w:hyperlink r:id="rId60" w:history="1">
        <w:r w:rsidRPr="003A7B63">
          <w:rPr>
            <w:rStyle w:val="Hyperlink"/>
          </w:rPr>
          <w:t>ounced a need for strike readiness</w:t>
        </w:r>
      </w:hyperlink>
      <w:r w:rsidRPr="003A7B63">
        <w:t> followed by a </w:t>
      </w:r>
      <w:hyperlink r:id="rId61" w:history="1">
        <w:r w:rsidRPr="003A7B63">
          <w:rPr>
            <w:rStyle w:val="Hyperlink"/>
          </w:rPr>
          <w:t>strike authorization vote</w:t>
        </w:r>
      </w:hyperlink>
      <w:r w:rsidRPr="003A7B63">
        <w:t> of 96 percent yes.</w:t>
      </w:r>
    </w:p>
    <w:p w14:paraId="33B04C65" w14:textId="77777777" w:rsidR="003A7B63" w:rsidRPr="003A7B63" w:rsidRDefault="003A7B63" w:rsidP="003A7B63">
      <w:r w:rsidRPr="003A7B63">
        <w:rPr>
          <w:highlight w:val="cyan"/>
          <w:u w:val="single"/>
        </w:rPr>
        <w:t>In propaganda</w:t>
      </w:r>
      <w:r w:rsidRPr="003A7B63">
        <w:t>, we sought to show just how much money ISU was putting at the bargaining table against us: nearly $1,000,000 in administrative salaries on the clock were getting paid, while we did not have that same comfort. We were finding crevasses of time so we could attend bargaining meetings—time we otherwise would be researching, writing, grading, and taking care of ourselves. We took up these actions to try to pop the bubble of low expectations and naturalized exploitation that dominates the self-identification of grad students, who tend not to see ourselves as workers, especially when it comes to research.</w:t>
      </w:r>
    </w:p>
    <w:p w14:paraId="0D6F87FA" w14:textId="77777777" w:rsidR="003A7B63" w:rsidRPr="003A7B63" w:rsidRDefault="003A7B63" w:rsidP="003A7B63">
      <w:r w:rsidRPr="003A7B63">
        <w:t>In the fall, we hit the gas even harder to contest the narrative that the university is a good and virtuous place. At Festival ISU (with hundreds of student organizations on the quad), we dropped two banners announcing the ISU Pays Poverty Wages campaign, and then gave a </w:t>
      </w:r>
      <w:hyperlink r:id="rId62" w:history="1">
        <w:r w:rsidRPr="003A7B63">
          <w:rPr>
            <w:rStyle w:val="Hyperlink"/>
          </w:rPr>
          <w:t>teach-in</w:t>
        </w:r>
      </w:hyperlink>
      <w:r w:rsidRPr="003A7B63">
        <w:t> that attracted a crowd.</w:t>
      </w:r>
    </w:p>
    <w:p w14:paraId="71FBDE28" w14:textId="77777777" w:rsidR="003A7B63" w:rsidRPr="003A7B63" w:rsidRDefault="003A7B63" w:rsidP="003A7B63">
      <w:r w:rsidRPr="003A7B63">
        <w:t xml:space="preserve">From there, </w:t>
      </w:r>
      <w:r w:rsidRPr="003A7B63">
        <w:rPr>
          <w:u w:val="single"/>
        </w:rPr>
        <w:t xml:space="preserve">we held a couple more </w:t>
      </w:r>
      <w:r w:rsidRPr="003A7B63">
        <w:rPr>
          <w:highlight w:val="cyan"/>
          <w:u w:val="single"/>
        </w:rPr>
        <w:t>guerilla teach-ins and</w:t>
      </w:r>
      <w:r w:rsidRPr="003A7B63">
        <w:rPr>
          <w:u w:val="single"/>
        </w:rPr>
        <w:t xml:space="preserve"> some </w:t>
      </w:r>
      <w:r w:rsidRPr="003A7B63">
        <w:rPr>
          <w:highlight w:val="cyan"/>
          <w:u w:val="single"/>
        </w:rPr>
        <w:t>pickets</w:t>
      </w:r>
      <w:r w:rsidRPr="003A7B63">
        <w:rPr>
          <w:u w:val="single"/>
        </w:rPr>
        <w:t xml:space="preserve">, </w:t>
      </w:r>
      <w:r w:rsidRPr="003A7B63">
        <w:t xml:space="preserve">including one that involved over one hundred of us moving inside Hovey Hall to march through the administration’s offices. </w:t>
      </w:r>
      <w:r w:rsidRPr="003A7B63">
        <w:rPr>
          <w:highlight w:val="cyan"/>
          <w:u w:val="single"/>
        </w:rPr>
        <w:t>These events</w:t>
      </w:r>
      <w:r w:rsidRPr="003A7B63">
        <w:t xml:space="preserve"> begin to show an arc of actions taken to expand folks’ consciousness of what we </w:t>
      </w:r>
      <w:proofErr w:type="gramStart"/>
      <w:r w:rsidRPr="003A7B63">
        <w:t>are capable of doing</w:t>
      </w:r>
      <w:proofErr w:type="gramEnd"/>
      <w:r w:rsidRPr="003A7B63">
        <w:t xml:space="preserve"> together, the kernel: how we win together.</w:t>
      </w:r>
    </w:p>
    <w:p w14:paraId="668698BE" w14:textId="77777777" w:rsidR="003A7B63" w:rsidRPr="003A7B63" w:rsidRDefault="003A7B63" w:rsidP="003A7B63">
      <w:r w:rsidRPr="003A7B63">
        <w:t xml:space="preserve">But the big turn came when we showed up to President Terri Goss Kinzy’s first State of the University address with our ISU Pays Poverty Wages banner, and comrades stood silently on the side of the stage while Kinzy spoke for twenty minutes. At the end of her speech, there was a question period, so I raised my hand and asked how she could lament food banks for </w:t>
      </w:r>
      <w:proofErr w:type="gramStart"/>
      <w:r w:rsidRPr="003A7B63">
        <w:t>athletes, but</w:t>
      </w:r>
      <w:proofErr w:type="gramEnd"/>
      <w:r w:rsidRPr="003A7B63">
        <w:t xml:space="preserve"> not care about the food bank made by ISU grad workers to deal with the rampant food insecurity from inadequate wages. (Kinzy has since </w:t>
      </w:r>
      <w:hyperlink r:id="rId63" w:history="1">
        <w:r w:rsidRPr="003A7B63">
          <w:rPr>
            <w:rStyle w:val="Hyperlink"/>
          </w:rPr>
          <w:t>resigned</w:t>
        </w:r>
      </w:hyperlink>
      <w:r w:rsidRPr="003A7B63">
        <w:t> as President of ISU under strange circumstances, prompting </w:t>
      </w:r>
      <w:hyperlink r:id="rId64" w:history="1">
        <w:r w:rsidRPr="003A7B63">
          <w:rPr>
            <w:rStyle w:val="Hyperlink"/>
          </w:rPr>
          <w:t>a call</w:t>
        </w:r>
      </w:hyperlink>
      <w:r w:rsidRPr="003A7B63">
        <w:t> for transparency and accountability from the Board of Trustees.)</w:t>
      </w:r>
    </w:p>
    <w:p w14:paraId="549EA6BC" w14:textId="77777777" w:rsidR="003A7B63" w:rsidRPr="003A7B63" w:rsidRDefault="003A7B63" w:rsidP="003A7B63">
      <w:r w:rsidRPr="003A7B63">
        <w:t xml:space="preserve">Shortly after this appearance, lead negotiator </w:t>
      </w:r>
      <w:r w:rsidRPr="003A7B63">
        <w:rPr>
          <w:u w:val="single"/>
        </w:rPr>
        <w:t xml:space="preserve">Mike Kruger came back to the table looking sick to his stomach and went item by item through our last proposal, and </w:t>
      </w:r>
      <w:r w:rsidRPr="003A7B63">
        <w:rPr>
          <w:highlight w:val="cyan"/>
          <w:u w:val="single"/>
        </w:rPr>
        <w:t>gave us everything we’d asked for: wages</w:t>
      </w:r>
      <w:r w:rsidRPr="003A7B63">
        <w:rPr>
          <w:u w:val="single"/>
        </w:rPr>
        <w:t xml:space="preserve"> they said they couldn’t move on for six months, the </w:t>
      </w:r>
      <w:r w:rsidRPr="003A7B63">
        <w:rPr>
          <w:highlight w:val="cyan"/>
          <w:u w:val="single"/>
        </w:rPr>
        <w:t>elimination of student fees</w:t>
      </w:r>
      <w:r w:rsidRPr="003A7B63">
        <w:rPr>
          <w:u w:val="single"/>
        </w:rPr>
        <w:t xml:space="preserve"> they said they couldn’t eliminate, and the </w:t>
      </w:r>
      <w:r w:rsidRPr="003A7B63">
        <w:rPr>
          <w:highlight w:val="cyan"/>
          <w:u w:val="single"/>
        </w:rPr>
        <w:t>withdrawal of a no-strike clause</w:t>
      </w:r>
      <w:r w:rsidRPr="003A7B63">
        <w:t xml:space="preserve"> that would infringe on our right to free speech. They were so desperate for us to stop suffocating them with our messaging that they gave us everything we had left on the table.</w:t>
      </w:r>
    </w:p>
    <w:p w14:paraId="656F61D9" w14:textId="77777777" w:rsidR="003A7B63" w:rsidRDefault="003A7B63" w:rsidP="003A7B63">
      <w:r w:rsidRPr="003A7B63">
        <w:t>Our bargaining team recommended the contract to the membership, knowing it wasn’t enough to fully confront the deep poverty of our unit, but also knowing that we’d won what we could win with the power we had. This first contract for over four hundred graduate workers at ISU raised the wages of half our unit by 25 percent. It also laid the foundation for our next contract campaign. One of our major wins was a two-year contract, putting us back at the negotiation table in Summer 2023.</w:t>
      </w:r>
    </w:p>
    <w:p w14:paraId="627CA136" w14:textId="77777777" w:rsidR="003A7B63" w:rsidRPr="003A7B63" w:rsidRDefault="003A7B63" w:rsidP="003A7B63"/>
    <w:p w14:paraId="4B54C7F2" w14:textId="392AC6C7" w:rsidR="003A7B63" w:rsidRPr="00FF1747" w:rsidRDefault="00F40661" w:rsidP="003A7B63">
      <w:pPr>
        <w:pStyle w:val="Heading4"/>
      </w:pPr>
      <w:r>
        <w:t>Ending the good faith bargaining distinction, and student-worker distinction that limits bargaining topics lays the groundwork to envision the power of the union as disrupting the state making apparatus of the university, not just the employer relationship.</w:t>
      </w:r>
    </w:p>
    <w:p w14:paraId="033D0FEC" w14:textId="0C82FCF4" w:rsidR="003A7B63" w:rsidRDefault="003A7B63" w:rsidP="003A7B63">
      <w:r w:rsidRPr="00F8187B">
        <w:rPr>
          <w:rStyle w:val="Style13ptBold"/>
        </w:rPr>
        <w:t>Lazaroff</w:t>
      </w:r>
      <w:r>
        <w:rPr>
          <w:rStyle w:val="Style13ptBold"/>
        </w:rPr>
        <w:t xml:space="preserve"> 23</w:t>
      </w:r>
      <w:r w:rsidRPr="004E5206">
        <w:t xml:space="preserve">, </w:t>
      </w:r>
      <w:r>
        <w:t xml:space="preserve">Current </w:t>
      </w:r>
      <w:proofErr w:type="spellStart"/>
      <w:r>
        <w:t>Phd</w:t>
      </w:r>
      <w:proofErr w:type="spellEnd"/>
      <w:r>
        <w:t xml:space="preserve"> English student at Illinois state</w:t>
      </w:r>
      <w:r w:rsidRPr="004E5206">
        <w:t>. (</w:t>
      </w:r>
      <w:r>
        <w:t>Steven</w:t>
      </w:r>
      <w:r w:rsidRPr="004E5206">
        <w:t xml:space="preserve">, </w:t>
      </w:r>
      <w:r>
        <w:t>March 3</w:t>
      </w:r>
      <w:r w:rsidRPr="00F8187B">
        <w:rPr>
          <w:vertAlign w:val="superscript"/>
        </w:rPr>
        <w:t>rd</w:t>
      </w:r>
      <w:r>
        <w:t xml:space="preserve"> 2023</w:t>
      </w:r>
      <w:r w:rsidRPr="004E5206">
        <w:t>, “</w:t>
      </w:r>
      <w:r w:rsidRPr="00F8187B">
        <w:t>Revolutionary graduate worker unionism Within</w:t>
      </w:r>
      <w:r>
        <w:t xml:space="preserve"> an</w:t>
      </w:r>
      <w:r w:rsidRPr="00F8187B">
        <w:t>d against the university, within and for each other</w:t>
      </w:r>
      <w:r w:rsidRPr="004E5206">
        <w:t xml:space="preserve">,” </w:t>
      </w:r>
      <w:r>
        <w:t>Tempest Magazine</w:t>
      </w:r>
      <w:r w:rsidRPr="004E5206">
        <w:t xml:space="preserve">, </w:t>
      </w:r>
      <w:hyperlink r:id="rId65" w:history="1">
        <w:r w:rsidRPr="00F55195">
          <w:rPr>
            <w:rStyle w:val="Hyperlink"/>
          </w:rPr>
          <w:t>https://tempestmag.org/2023/03/revolutionary-graduate-worker-unionism/</w:t>
        </w:r>
      </w:hyperlink>
      <w:r w:rsidRPr="004E5206">
        <w:t xml:space="preserve">) </w:t>
      </w:r>
    </w:p>
    <w:p w14:paraId="229B19E5" w14:textId="77777777" w:rsidR="003A7B63" w:rsidRPr="003A7B63" w:rsidRDefault="003A7B63" w:rsidP="003A7B63">
      <w:r w:rsidRPr="003A7B63">
        <w:t>Ten organizing principles for graduate workers</w:t>
      </w:r>
    </w:p>
    <w:p w14:paraId="333D19AB" w14:textId="77777777" w:rsidR="003A7B63" w:rsidRPr="003A7B63" w:rsidRDefault="003A7B63" w:rsidP="003A7B63">
      <w:pPr>
        <w:rPr>
          <w:u w:val="single"/>
        </w:rPr>
      </w:pPr>
      <w:r w:rsidRPr="003A7B63">
        <w:t xml:space="preserve">1. </w:t>
      </w:r>
      <w:r w:rsidRPr="003A7B63">
        <w:rPr>
          <w:highlight w:val="cyan"/>
          <w:u w:val="single"/>
        </w:rPr>
        <w:t>We need to make the university into a problem</w:t>
      </w:r>
      <w:r w:rsidRPr="003A7B63">
        <w:rPr>
          <w:u w:val="single"/>
        </w:rPr>
        <w:t xml:space="preserve">–or transform the problem so that folks see the </w:t>
      </w:r>
      <w:r w:rsidRPr="003A7B63">
        <w:rPr>
          <w:highlight w:val="cyan"/>
          <w:u w:val="single"/>
        </w:rPr>
        <w:t>chains of causation</w:t>
      </w:r>
      <w:r w:rsidRPr="003A7B63">
        <w:rPr>
          <w:u w:val="single"/>
        </w:rPr>
        <w:t xml:space="preserve"> that </w:t>
      </w:r>
      <w:proofErr w:type="gramStart"/>
      <w:r w:rsidRPr="003A7B63">
        <w:rPr>
          <w:u w:val="single"/>
        </w:rPr>
        <w:t>actually determine</w:t>
      </w:r>
      <w:proofErr w:type="gramEnd"/>
      <w:r w:rsidRPr="003A7B63">
        <w:rPr>
          <w:u w:val="single"/>
        </w:rPr>
        <w:t xml:space="preserve"> our lives, e.g. that the university is a credential factory wanting to present itself as a vaunted location of knowledge production.</w:t>
      </w:r>
    </w:p>
    <w:p w14:paraId="4A0E86CB" w14:textId="77777777" w:rsidR="003A7B63" w:rsidRPr="003A7B63" w:rsidRDefault="003A7B63" w:rsidP="003A7B63">
      <w:r w:rsidRPr="003A7B63">
        <w:t>Through propaganda campaigns and direct actions, we should educate campuses on the various exploitative flows that enrich administrations and their massive endowments, a fraction of which could end poverty on campus.</w:t>
      </w:r>
    </w:p>
    <w:p w14:paraId="2A55F323" w14:textId="77777777" w:rsidR="003A7B63" w:rsidRPr="003A7B63" w:rsidRDefault="003A7B63" w:rsidP="003A7B63">
      <w:r w:rsidRPr="003A7B63">
        <w:t>We need to show just how highly paid university administrators are and what they choose to do with their </w:t>
      </w:r>
      <w:hyperlink r:id="rId66" w:history="1">
        <w:r w:rsidRPr="003A7B63">
          <w:rPr>
            <w:rStyle w:val="Hyperlink"/>
          </w:rPr>
          <w:t>billions of dollars</w:t>
        </w:r>
      </w:hyperlink>
      <w:r w:rsidRPr="003A7B63">
        <w:t>.</w:t>
      </w:r>
    </w:p>
    <w:p w14:paraId="3E5D53F1" w14:textId="77777777" w:rsidR="003A7B63" w:rsidRPr="003A7B63" w:rsidRDefault="003A7B63" w:rsidP="003A7B63">
      <w:r w:rsidRPr="003A7B63">
        <w:t>On one hand, universities sit on their massive endowments and the gains made from their revenue streams. For instance, at ISU where I work and study in an English PhD program, the endowment is about $500 million. This is well below the </w:t>
      </w:r>
      <w:hyperlink r:id="rId67" w:anchor=":~:text=About%2019%20percent%20of%20institutions,720%20institutions%20in%20the%20study." w:history="1">
        <w:r w:rsidRPr="003A7B63">
          <w:rPr>
            <w:rStyle w:val="Hyperlink"/>
          </w:rPr>
          <w:t>19 percent of universities who reported endowments above $1 billion</w:t>
        </w:r>
      </w:hyperlink>
      <w:r w:rsidRPr="003A7B63">
        <w:t>.</w:t>
      </w:r>
    </w:p>
    <w:p w14:paraId="1D6A104E" w14:textId="77777777" w:rsidR="003A7B63" w:rsidRPr="003A7B63" w:rsidRDefault="003A7B63" w:rsidP="003A7B63">
      <w:r w:rsidRPr="003A7B63">
        <w:t xml:space="preserve">But </w:t>
      </w:r>
      <w:proofErr w:type="gramStart"/>
      <w:r w:rsidRPr="003A7B63">
        <w:t>in order to</w:t>
      </w:r>
      <w:proofErr w:type="gramEnd"/>
      <w:r w:rsidRPr="003A7B63">
        <w:t xml:space="preserve"> find the money to pay graduate workers, we don’t even need to go into these massive endowments. We make more than enough annual tuition revenue for the university—and we desperately need to confront urgent financial insecurity. For example, at ISU, the average graduate worker makes about $12,000 for a nine-month contract. The stipend for PhD students in English is around $16,000. However, all graduate workers at ISU are well below the $33,575 baseline cost of living identified by the </w:t>
      </w:r>
      <w:hyperlink r:id="rId68" w:history="1">
        <w:r w:rsidRPr="003A7B63">
          <w:rPr>
            <w:rStyle w:val="Hyperlink"/>
          </w:rPr>
          <w:t>living wage calculator</w:t>
        </w:r>
      </w:hyperlink>
      <w:r w:rsidRPr="003A7B63">
        <w:t> at the Massachusetts Institute of Technology.</w:t>
      </w:r>
    </w:p>
    <w:p w14:paraId="09004C51" w14:textId="77777777" w:rsidR="003A7B63" w:rsidRPr="003A7B63" w:rsidRDefault="003A7B63" w:rsidP="003A7B63">
      <w:r w:rsidRPr="003A7B63">
        <w:t>Unsurprisingly, our workers report very high rates of anxiety and depression related to financial difficulties in general and an everyday inability to pay for rent, food, or healthcare. It is hard to study and do our best work when we are put in such constant danger and fear. Backing this up, our undergraduate paper The Vidette published interviews with graduate students based on </w:t>
      </w:r>
      <w:hyperlink r:id="rId69" w:history="1">
        <w:r w:rsidRPr="003A7B63">
          <w:rPr>
            <w:rStyle w:val="Hyperlink"/>
          </w:rPr>
          <w:t>a study</w:t>
        </w:r>
      </w:hyperlink>
      <w:r w:rsidRPr="003A7B63">
        <w:t> from </w:t>
      </w:r>
      <w:r w:rsidRPr="003A7B63">
        <w:rPr>
          <w:i/>
          <w:iCs/>
        </w:rPr>
        <w:t>Frontiers in Neuroscience</w:t>
      </w:r>
      <w:r w:rsidRPr="003A7B63">
        <w:t> that shows “68% displayed symptoms of anxiety and 50% displayed symptoms of depression.” Unsurprisingly, the graduate students interviewed also happened to be graduate workers and members of the ISU Graduate Workers Union. Even more damningly, our members clarified the sources of their hardships and psychological distress:</w:t>
      </w:r>
    </w:p>
    <w:p w14:paraId="6B7C79F1" w14:textId="77777777" w:rsidR="003A7B63" w:rsidRPr="003A7B63" w:rsidRDefault="003A7B63" w:rsidP="003A7B63">
      <w:pPr>
        <w:numPr>
          <w:ilvl w:val="0"/>
          <w:numId w:val="45"/>
        </w:numPr>
        <w:rPr>
          <w:i/>
          <w:iCs/>
        </w:rPr>
      </w:pPr>
      <w:r w:rsidRPr="003A7B63">
        <w:rPr>
          <w:i/>
          <w:iCs/>
        </w:rPr>
        <w:t>70 percent student fees</w:t>
      </w:r>
    </w:p>
    <w:p w14:paraId="215F0D6F" w14:textId="77777777" w:rsidR="003A7B63" w:rsidRPr="003A7B63" w:rsidRDefault="003A7B63" w:rsidP="003A7B63">
      <w:pPr>
        <w:numPr>
          <w:ilvl w:val="0"/>
          <w:numId w:val="45"/>
        </w:numPr>
        <w:rPr>
          <w:i/>
          <w:iCs/>
        </w:rPr>
      </w:pPr>
      <w:r w:rsidRPr="003A7B63">
        <w:rPr>
          <w:i/>
          <w:iCs/>
        </w:rPr>
        <w:t>60 percent paying rent</w:t>
      </w:r>
    </w:p>
    <w:p w14:paraId="569330F7" w14:textId="77777777" w:rsidR="003A7B63" w:rsidRPr="003A7B63" w:rsidRDefault="003A7B63" w:rsidP="003A7B63">
      <w:pPr>
        <w:numPr>
          <w:ilvl w:val="0"/>
          <w:numId w:val="45"/>
        </w:numPr>
        <w:rPr>
          <w:i/>
          <w:iCs/>
        </w:rPr>
      </w:pPr>
      <w:r w:rsidRPr="003A7B63">
        <w:rPr>
          <w:i/>
          <w:iCs/>
        </w:rPr>
        <w:t>50 percent paying for/securing food</w:t>
      </w:r>
    </w:p>
    <w:p w14:paraId="67CA652B" w14:textId="77777777" w:rsidR="003A7B63" w:rsidRPr="003A7B63" w:rsidRDefault="003A7B63" w:rsidP="003A7B63">
      <w:pPr>
        <w:numPr>
          <w:ilvl w:val="0"/>
          <w:numId w:val="45"/>
        </w:numPr>
        <w:rPr>
          <w:i/>
          <w:iCs/>
        </w:rPr>
      </w:pPr>
      <w:r w:rsidRPr="003A7B63">
        <w:rPr>
          <w:i/>
          <w:iCs/>
        </w:rPr>
        <w:t>48 percent obtaining healthcare</w:t>
      </w:r>
    </w:p>
    <w:p w14:paraId="5A9822F9" w14:textId="77777777" w:rsidR="003A7B63" w:rsidRPr="003A7B63" w:rsidRDefault="003A7B63" w:rsidP="003A7B63">
      <w:pPr>
        <w:numPr>
          <w:ilvl w:val="0"/>
          <w:numId w:val="45"/>
        </w:numPr>
        <w:rPr>
          <w:i/>
          <w:iCs/>
        </w:rPr>
      </w:pPr>
      <w:r w:rsidRPr="003A7B63">
        <w:rPr>
          <w:i/>
          <w:iCs/>
        </w:rPr>
        <w:t>45 percent paying for utilities</w:t>
      </w:r>
    </w:p>
    <w:p w14:paraId="19828A11" w14:textId="77777777" w:rsidR="003A7B63" w:rsidRPr="003A7B63" w:rsidRDefault="003A7B63" w:rsidP="003A7B63">
      <w:proofErr w:type="gramStart"/>
      <w:r w:rsidRPr="003A7B63">
        <w:t>It is clear that President Terri Goss</w:t>
      </w:r>
      <w:proofErr w:type="gramEnd"/>
      <w:r w:rsidRPr="003A7B63">
        <w:t xml:space="preserve"> Kinzy’s ISU is one deeply entangled in the mental health epidemic.</w:t>
      </w:r>
    </w:p>
    <w:p w14:paraId="3FF77F53" w14:textId="77777777" w:rsidR="003A7B63" w:rsidRPr="003A7B63" w:rsidRDefault="003A7B63" w:rsidP="003A7B63">
      <w:r w:rsidRPr="003A7B63">
        <w:rPr>
          <w:u w:val="single"/>
        </w:rPr>
        <w:t>Instead of paying graduate workers, universities prioritize spending on projects to attract prospective students and satisfy the insatiable need for enrollment and revenue growth</w:t>
      </w:r>
      <w:r w:rsidRPr="003A7B63">
        <w:t>, rather than meeting existing campus needs or confronting the crises of poverty and debt they create.</w:t>
      </w:r>
    </w:p>
    <w:p w14:paraId="14DC6221" w14:textId="77777777" w:rsidR="003A7B63" w:rsidRPr="003A7B63" w:rsidRDefault="003A7B63" w:rsidP="003A7B63">
      <w:r w:rsidRPr="003A7B63">
        <w:rPr>
          <w:u w:val="single"/>
        </w:rPr>
        <w:t xml:space="preserve">In organizing for a revolutionary union, </w:t>
      </w:r>
      <w:r w:rsidRPr="003A7B63">
        <w:rPr>
          <w:highlight w:val="cyan"/>
          <w:u w:val="single"/>
        </w:rPr>
        <w:t xml:space="preserve">we set our sights not simply on </w:t>
      </w:r>
      <w:r w:rsidRPr="003A7B63">
        <w:rPr>
          <w:u w:val="single"/>
        </w:rPr>
        <w:t xml:space="preserve">achieving higher </w:t>
      </w:r>
      <w:r w:rsidRPr="003A7B63">
        <w:rPr>
          <w:highlight w:val="cyan"/>
          <w:u w:val="single"/>
        </w:rPr>
        <w:t>wages but connecting that fight with</w:t>
      </w:r>
      <w:r w:rsidRPr="003A7B63">
        <w:rPr>
          <w:u w:val="single"/>
        </w:rPr>
        <w:t xml:space="preserve"> broader </w:t>
      </w:r>
      <w:r w:rsidRPr="003A7B63">
        <w:rPr>
          <w:highlight w:val="cyan"/>
          <w:u w:val="single"/>
        </w:rPr>
        <w:t>struggles to</w:t>
      </w:r>
      <w:r w:rsidRPr="003A7B63">
        <w:rPr>
          <w:u w:val="single"/>
        </w:rPr>
        <w:t xml:space="preserve"> abolish capitalism and </w:t>
      </w:r>
      <w:r w:rsidRPr="003A7B63">
        <w:rPr>
          <w:highlight w:val="cyan"/>
          <w:u w:val="single"/>
        </w:rPr>
        <w:t>smash the state</w:t>
      </w:r>
      <w:r w:rsidRPr="003A7B63">
        <w:t>, to build an international socialist movement that can grasp the roots and pull it all out.</w:t>
      </w:r>
    </w:p>
    <w:p w14:paraId="65AD50B2" w14:textId="77777777" w:rsidR="003A7B63" w:rsidRPr="003A7B63" w:rsidRDefault="003A7B63" w:rsidP="003A7B63">
      <w:r w:rsidRPr="003A7B63">
        <w:t>At ISU, this looks like building a $40 million College of Engineering when the </w:t>
      </w:r>
      <w:hyperlink r:id="rId70" w:history="1">
        <w:r w:rsidRPr="003A7B63">
          <w:rPr>
            <w:rStyle w:val="Hyperlink"/>
          </w:rPr>
          <w:t>highest body of shared governance</w:t>
        </w:r>
      </w:hyperlink>
      <w:r w:rsidRPr="003A7B63">
        <w:t> did not pass it in solidarity with our union’s efforts for a first contract.</w:t>
      </w:r>
    </w:p>
    <w:p w14:paraId="44FDAC28" w14:textId="77777777" w:rsidR="003A7B63" w:rsidRPr="003A7B63" w:rsidRDefault="003A7B63" w:rsidP="003A7B63">
      <w:r w:rsidRPr="003A7B63">
        <w:t xml:space="preserve">The university gets away with this exploitation because it is an institution of higher learning that hides behind the reputation of the people it </w:t>
      </w:r>
      <w:proofErr w:type="gramStart"/>
      <w:r w:rsidRPr="003A7B63">
        <w:t>exploits:</w:t>
      </w:r>
      <w:proofErr w:type="gramEnd"/>
      <w:r w:rsidRPr="003A7B63">
        <w:t xml:space="preserve"> researchers, faculty, food service workers, and students.</w:t>
      </w:r>
    </w:p>
    <w:p w14:paraId="52C25F29" w14:textId="77777777" w:rsidR="003A7B63" w:rsidRPr="003A7B63" w:rsidRDefault="003A7B63" w:rsidP="003A7B63">
      <w:r w:rsidRPr="003A7B63">
        <w:t>We should take steps to clarify what the problems are exactly—they aren’t just that we’re poor, in debt, struggling—there are people benefitting from our insecurity that could end our poverty tomorrow.</w:t>
      </w:r>
    </w:p>
    <w:p w14:paraId="05C97F91" w14:textId="77777777" w:rsidR="003A7B63" w:rsidRPr="003A7B63" w:rsidRDefault="003A7B63" w:rsidP="003A7B63">
      <w:pPr>
        <w:rPr>
          <w:u w:val="single"/>
        </w:rPr>
      </w:pPr>
      <w:r w:rsidRPr="003A7B63">
        <w:t xml:space="preserve">2. </w:t>
      </w:r>
      <w:r w:rsidRPr="003A7B63">
        <w:rPr>
          <w:highlight w:val="cyan"/>
          <w:u w:val="single"/>
        </w:rPr>
        <w:t>The university is a factory that produces</w:t>
      </w:r>
      <w:r w:rsidRPr="003A7B63">
        <w:rPr>
          <w:u w:val="single"/>
        </w:rPr>
        <w:t xml:space="preserve"> the ultimate commodity of the </w:t>
      </w:r>
      <w:r w:rsidRPr="003A7B63">
        <w:rPr>
          <w:highlight w:val="cyan"/>
          <w:u w:val="single"/>
        </w:rPr>
        <w:t>degree via tuition revenues</w:t>
      </w:r>
      <w:r w:rsidRPr="003A7B63">
        <w:t xml:space="preserve">. Students stack up enough grades to convert into a bachelor’s degree. </w:t>
      </w:r>
      <w:r w:rsidRPr="003A7B63">
        <w:rPr>
          <w:highlight w:val="cyan"/>
          <w:u w:val="single"/>
        </w:rPr>
        <w:t>The degree then circulates profit</w:t>
      </w:r>
      <w:r w:rsidRPr="003A7B63">
        <w:t xml:space="preserve"> and revenue for the university after the student has left the institution. </w:t>
      </w:r>
      <w:r w:rsidRPr="003A7B63">
        <w:rPr>
          <w:highlight w:val="cyan"/>
          <w:u w:val="single"/>
        </w:rPr>
        <w:t>Ideals of learning and knowledge are covers for misery and suffering, poverty, and debt</w:t>
      </w:r>
      <w:r w:rsidRPr="003A7B63">
        <w:rPr>
          <w:u w:val="single"/>
        </w:rPr>
        <w:t>.</w:t>
      </w:r>
    </w:p>
    <w:p w14:paraId="1E2F7EB9" w14:textId="77777777" w:rsidR="003A7B63" w:rsidRPr="003A7B63" w:rsidRDefault="003A7B63" w:rsidP="003A7B63">
      <w:r w:rsidRPr="003A7B63">
        <w:t>In the service of enrolling the most undergraduate and graduate students possible and producing the highest possible tuition revenue, university administrations and boards pay poverty wages to undergraduates, graduates, and staff—the food service workers, the sanitation workers, the grounds workers, the clerical workers, and non-tenure-track (adjunct) faculty.</w:t>
      </w:r>
    </w:p>
    <w:p w14:paraId="1FD7D19D" w14:textId="77777777" w:rsidR="00A15F61" w:rsidRDefault="003A7B63" w:rsidP="003A7B63">
      <w:r w:rsidRPr="003A7B63">
        <w:rPr>
          <w:highlight w:val="cyan"/>
          <w:u w:val="single"/>
        </w:rPr>
        <w:t>Graduate workers,</w:t>
      </w:r>
      <w:r w:rsidRPr="003A7B63">
        <w:t xml:space="preserve"> specifically, are paid horrifically low wages. We are the lowest paid instructors on campus, primarily on the basis that we </w:t>
      </w:r>
      <w:r w:rsidRPr="003A7B63">
        <w:rPr>
          <w:highlight w:val="cyan"/>
          <w:u w:val="single"/>
        </w:rPr>
        <w:t xml:space="preserve">are separated </w:t>
      </w:r>
      <w:r w:rsidRPr="003A7B63">
        <w:rPr>
          <w:u w:val="single"/>
        </w:rPr>
        <w:t xml:space="preserve">from half of our </w:t>
      </w:r>
      <w:r w:rsidRPr="003A7B63">
        <w:rPr>
          <w:highlight w:val="cyan"/>
          <w:u w:val="single"/>
        </w:rPr>
        <w:t>labor via the student-worker distinction.</w:t>
      </w:r>
      <w:r w:rsidRPr="003A7B63">
        <w:t xml:space="preserve"> The student-worker distinction </w:t>
      </w:r>
      <w:r w:rsidRPr="003A7B63">
        <w:rPr>
          <w:highlight w:val="cyan"/>
          <w:u w:val="single"/>
        </w:rPr>
        <w:t xml:space="preserve">allows the university to put a veil over </w:t>
      </w:r>
      <w:r w:rsidRPr="003A7B63">
        <w:rPr>
          <w:u w:val="single"/>
        </w:rPr>
        <w:t xml:space="preserve">our </w:t>
      </w:r>
      <w:proofErr w:type="gramStart"/>
      <w:r w:rsidRPr="003A7B63">
        <w:rPr>
          <w:highlight w:val="cyan"/>
          <w:u w:val="single"/>
        </w:rPr>
        <w:t>research</w:t>
      </w:r>
      <w:proofErr w:type="gramEnd"/>
      <w:r w:rsidRPr="003A7B63">
        <w:rPr>
          <w:highlight w:val="cyan"/>
          <w:u w:val="single"/>
        </w:rPr>
        <w:t xml:space="preserve"> so it doesn’t appear as a commodity</w:t>
      </w:r>
      <w:r w:rsidRPr="003A7B63">
        <w:t xml:space="preserve"> </w:t>
      </w:r>
    </w:p>
    <w:p w14:paraId="212EEA04" w14:textId="77777777" w:rsidR="00A15F61" w:rsidRDefault="00A15F61" w:rsidP="003A7B63"/>
    <w:p w14:paraId="1F1D36A8" w14:textId="359145C8" w:rsidR="003A7B63" w:rsidRPr="003A7B63" w:rsidRDefault="003A7B63" w:rsidP="003A7B63">
      <w:r w:rsidRPr="003A7B63">
        <w:t xml:space="preserve">that profits them </w:t>
      </w:r>
      <w:proofErr w:type="gramStart"/>
      <w:r w:rsidRPr="003A7B63">
        <w:t>in</w:t>
      </w:r>
      <w:proofErr w:type="gramEnd"/>
      <w:r w:rsidRPr="003A7B63">
        <w:t xml:space="preserve"> our presentations, books, and our research. As we circulate in the world, we build our universities’ reputations, which then attracts prospective students. They would do anything for those tuition dollars. Graduate research—our grants, our lab discoveries, our papers, our conferences, our books—before and after graduation produces the reputation of the university; they need us to attract </w:t>
      </w:r>
      <w:proofErr w:type="gramStart"/>
      <w:r w:rsidRPr="003A7B63">
        <w:t>the new</w:t>
      </w:r>
      <w:proofErr w:type="gramEnd"/>
      <w:r w:rsidRPr="003A7B63">
        <w:t xml:space="preserve"> students they prioritize over those already on campus.</w:t>
      </w:r>
    </w:p>
    <w:p w14:paraId="3EC68E64" w14:textId="77777777" w:rsidR="003A7B63" w:rsidRPr="003A7B63" w:rsidRDefault="003A7B63" w:rsidP="003A7B63">
      <w:r w:rsidRPr="003A7B63">
        <w:t xml:space="preserve">At ISU, we’re paid stipends $20,000 below the cost of living for Bloomington-Normal, IL. Besides this fact, we’re also human beings who deserve to live in dignity without constant anxiety and depression. We produce more than enough to justify paying us more. For instance, as the </w:t>
      </w:r>
      <w:proofErr w:type="gramStart"/>
      <w:r w:rsidRPr="003A7B63">
        <w:t>instructor of record</w:t>
      </w:r>
      <w:proofErr w:type="gramEnd"/>
      <w:r w:rsidRPr="003A7B63">
        <w:t xml:space="preserve"> for four courses a year, I teach around one hundred undergraduates and bring in over $100,000 in revenue. In return, ISU pays me $16,000.</w:t>
      </w:r>
    </w:p>
    <w:p w14:paraId="6251777B" w14:textId="77777777" w:rsidR="003A7B63" w:rsidRPr="003A7B63" w:rsidRDefault="003A7B63" w:rsidP="003A7B63">
      <w:r w:rsidRPr="003A7B63">
        <w:t>Bringing in even more receipts, ISU graduate workers make up thirty percent of instructors but only account for 2.3 percent of the </w:t>
      </w:r>
      <w:hyperlink r:id="rId71" w:history="1">
        <w:r w:rsidRPr="003A7B63">
          <w:rPr>
            <w:rStyle w:val="Hyperlink"/>
          </w:rPr>
          <w:t>$165 million instructional budget</w:t>
        </w:r>
      </w:hyperlink>
      <w:r w:rsidRPr="003A7B63">
        <w:t>.</w:t>
      </w:r>
    </w:p>
    <w:p w14:paraId="6A618BC3" w14:textId="77777777" w:rsidR="003A7B63" w:rsidRPr="003A7B63" w:rsidRDefault="003A7B63" w:rsidP="003A7B63">
      <w:r w:rsidRPr="003A7B63">
        <w:t>Ours is not a unique situation, nor is it the worst. This is why it is even more important to shine a light on places like ISU and not just focus on big-name and huge-money places like Columbia with its $8 billion endowment or the University of California system’s $152 billion reserve.</w:t>
      </w:r>
    </w:p>
    <w:p w14:paraId="58373E7C" w14:textId="77777777" w:rsidR="00793C37" w:rsidRDefault="00793C37" w:rsidP="00793C37">
      <w:pPr>
        <w:rPr>
          <w:rStyle w:val="StyleUnderline"/>
        </w:rPr>
      </w:pPr>
      <w:r w:rsidRPr="00C5009A">
        <w:rPr>
          <w:i/>
          <w:iCs/>
        </w:rPr>
        <w:t xml:space="preserve">3. </w:t>
      </w:r>
      <w:r w:rsidRPr="00C97219">
        <w:rPr>
          <w:rStyle w:val="StyleUnderline"/>
          <w:highlight w:val="cyan"/>
        </w:rPr>
        <w:t>Revolutionaries</w:t>
      </w:r>
      <w:r w:rsidRPr="00C5009A">
        <w:rPr>
          <w:rStyle w:val="StyleUnderline"/>
        </w:rPr>
        <w:t>—abolitionists, socialists, communists, anarchists—</w:t>
      </w:r>
      <w:r w:rsidRPr="00C97219">
        <w:rPr>
          <w:rStyle w:val="StyleUnderline"/>
        </w:rPr>
        <w:t>need to commit</w:t>
      </w:r>
      <w:r w:rsidRPr="00C5009A">
        <w:rPr>
          <w:rStyle w:val="StyleUnderline"/>
        </w:rPr>
        <w:t xml:space="preserve"> ourselves </w:t>
      </w:r>
      <w:r w:rsidRPr="00C97219">
        <w:rPr>
          <w:rStyle w:val="StyleUnderline"/>
          <w:highlight w:val="cyan"/>
        </w:rPr>
        <w:t>to</w:t>
      </w:r>
      <w:r w:rsidRPr="00C5009A">
        <w:rPr>
          <w:rStyle w:val="StyleUnderline"/>
        </w:rPr>
        <w:t xml:space="preserve"> openly </w:t>
      </w:r>
      <w:r w:rsidRPr="00C97219">
        <w:rPr>
          <w:rStyle w:val="StyleUnderline"/>
          <w:highlight w:val="cyan"/>
        </w:rPr>
        <w:t>organizing against the university</w:t>
      </w:r>
      <w:r w:rsidRPr="00C5009A">
        <w:rPr>
          <w:rStyle w:val="StyleUnderline"/>
        </w:rPr>
        <w:t xml:space="preserve"> </w:t>
      </w:r>
      <w:r w:rsidRPr="00C97219">
        <w:rPr>
          <w:rStyle w:val="StyleUnderline"/>
          <w:highlight w:val="cyan"/>
        </w:rPr>
        <w:t>wherever we are,</w:t>
      </w:r>
      <w:r w:rsidRPr="00C5009A">
        <w:rPr>
          <w:rStyle w:val="StyleUnderline"/>
        </w:rPr>
        <w:t xml:space="preserve"> whoever we’re with, however long we’re together in our unions, our classrooms, our committees, senates, and boards of trustees.</w:t>
      </w:r>
      <w:r>
        <w:rPr>
          <w:rStyle w:val="StyleUnderline"/>
        </w:rPr>
        <w:t xml:space="preserve"> </w:t>
      </w:r>
    </w:p>
    <w:p w14:paraId="5A64FE67" w14:textId="77777777" w:rsidR="00793C37" w:rsidRDefault="00793C37" w:rsidP="00793C37">
      <w:r w:rsidRPr="00C5009A">
        <w:t xml:space="preserve">“Professionalization” must go by the wayside unless we are doing work that takes on the University. This is a difficult point to communicate, but I think a necessary one: writing academic articles and books are, right now, </w:t>
      </w:r>
      <w:proofErr w:type="gramStart"/>
      <w:r w:rsidRPr="00C5009A">
        <w:t>pretty fucking</w:t>
      </w:r>
      <w:proofErr w:type="gramEnd"/>
      <w:r w:rsidRPr="00C5009A">
        <w:t xml:space="preserve"> meaningless, the adult academic equivalent of busy work, feeding our egos while asking us to ignore the rampant exploitation and oppression on university campuses.</w:t>
      </w:r>
      <w:r>
        <w:t xml:space="preserve"> </w:t>
      </w:r>
    </w:p>
    <w:p w14:paraId="6F80952C" w14:textId="77777777" w:rsidR="00793C37" w:rsidRDefault="00793C37" w:rsidP="00793C37">
      <w:r w:rsidRPr="00C97219">
        <w:rPr>
          <w:rStyle w:val="StyleUnderline"/>
          <w:highlight w:val="cyan"/>
        </w:rPr>
        <w:t>It will</w:t>
      </w:r>
      <w:r w:rsidRPr="00C5009A">
        <w:rPr>
          <w:rStyle w:val="StyleUnderline"/>
        </w:rPr>
        <w:t xml:space="preserve"> likely </w:t>
      </w:r>
      <w:r w:rsidRPr="00C97219">
        <w:rPr>
          <w:rStyle w:val="StyleUnderline"/>
          <w:highlight w:val="cyan"/>
        </w:rPr>
        <w:t>be incumbent upon</w:t>
      </w:r>
      <w:r w:rsidRPr="00C5009A">
        <w:rPr>
          <w:rStyle w:val="StyleUnderline"/>
        </w:rPr>
        <w:t xml:space="preserve"> junior faculty, </w:t>
      </w:r>
      <w:r w:rsidRPr="00C97219">
        <w:rPr>
          <w:rStyle w:val="StyleUnderline"/>
          <w:highlight w:val="cyan"/>
        </w:rPr>
        <w:t>graduate workers, and undergraduates to persuade folks who are</w:t>
      </w:r>
      <w:r w:rsidRPr="00C5009A">
        <w:rPr>
          <w:rStyle w:val="StyleUnderline"/>
        </w:rPr>
        <w:t xml:space="preserve"> sometimes </w:t>
      </w:r>
      <w:r w:rsidRPr="00C97219">
        <w:rPr>
          <w:rStyle w:val="StyleUnderline"/>
          <w:highlight w:val="cyan"/>
        </w:rPr>
        <w:t>too entrenched in the</w:t>
      </w:r>
      <w:r w:rsidRPr="00C5009A">
        <w:rPr>
          <w:rStyle w:val="StyleUnderline"/>
        </w:rPr>
        <w:t xml:space="preserve"> </w:t>
      </w:r>
      <w:r w:rsidRPr="00C97219">
        <w:rPr>
          <w:rStyle w:val="StyleUnderline"/>
          <w:highlight w:val="cyan"/>
        </w:rPr>
        <w:t>compromises of tenure to engage in revolutionary practice</w:t>
      </w:r>
      <w:r w:rsidRPr="00C5009A">
        <w:t>. As Erin Bartram said at the 2023 meeting of the American Historical Association, there is a rapid but quiet destruction of humanities departments that is ignored among those who safely land a secure tenured position.</w:t>
      </w:r>
      <w:r>
        <w:t xml:space="preserve"> </w:t>
      </w:r>
    </w:p>
    <w:p w14:paraId="32E7BE6F" w14:textId="77777777" w:rsidR="00793C37" w:rsidRDefault="00793C37" w:rsidP="00793C37">
      <w:pPr>
        <w:rPr>
          <w:rStyle w:val="StyleUnderline"/>
        </w:rPr>
      </w:pPr>
      <w:r w:rsidRPr="00C5009A">
        <w:t xml:space="preserve">Instead of acting as an individual and acquiring job security for </w:t>
      </w:r>
      <w:proofErr w:type="gramStart"/>
      <w:r w:rsidRPr="00C5009A">
        <w:t>ourselves</w:t>
      </w:r>
      <w:proofErr w:type="gramEnd"/>
      <w:r w:rsidRPr="00C5009A">
        <w:t xml:space="preserve"> through the narrow path offered by universities, </w:t>
      </w:r>
      <w:r w:rsidRPr="00C5009A">
        <w:rPr>
          <w:rStyle w:val="StyleUnderline"/>
        </w:rPr>
        <w:t xml:space="preserve">taking militant and </w:t>
      </w:r>
      <w:r w:rsidRPr="00C97219">
        <w:rPr>
          <w:rStyle w:val="StyleUnderline"/>
          <w:highlight w:val="cyan"/>
        </w:rPr>
        <w:t>collective action creates</w:t>
      </w:r>
      <w:r w:rsidRPr="00C5009A">
        <w:rPr>
          <w:rStyle w:val="StyleUnderline"/>
        </w:rPr>
        <w:t xml:space="preserve"> the </w:t>
      </w:r>
      <w:r w:rsidRPr="00C97219">
        <w:rPr>
          <w:rStyle w:val="StyleUnderline"/>
          <w:highlight w:val="cyan"/>
        </w:rPr>
        <w:t>potential for graduate workers to challenge</w:t>
      </w:r>
      <w:r w:rsidRPr="00A0731B">
        <w:rPr>
          <w:rStyle w:val="StyleUnderline"/>
        </w:rPr>
        <w:t xml:space="preserve"> our </w:t>
      </w:r>
      <w:r w:rsidRPr="00C97219">
        <w:rPr>
          <w:rStyle w:val="StyleUnderline"/>
          <w:highlight w:val="cyan"/>
        </w:rPr>
        <w:t>exploitation</w:t>
      </w:r>
      <w:r w:rsidRPr="00C5009A">
        <w:rPr>
          <w:rStyle w:val="StyleUnderline"/>
        </w:rPr>
        <w:t xml:space="preserve">, win job security and end poverty wages, </w:t>
      </w:r>
      <w:r w:rsidRPr="00A0731B">
        <w:rPr>
          <w:rStyle w:val="StyleUnderline"/>
        </w:rPr>
        <w:t>and develop broader movements across campus</w:t>
      </w:r>
      <w:r w:rsidRPr="00C5009A">
        <w:rPr>
          <w:rStyle w:val="StyleUnderline"/>
        </w:rPr>
        <w:t xml:space="preserve"> to transform the university.</w:t>
      </w:r>
      <w:r>
        <w:rPr>
          <w:rStyle w:val="StyleUnderline"/>
        </w:rPr>
        <w:t xml:space="preserve"> </w:t>
      </w:r>
    </w:p>
    <w:p w14:paraId="7F816F21" w14:textId="77777777" w:rsidR="00793C37" w:rsidRDefault="00793C37" w:rsidP="00793C37">
      <w:pPr>
        <w:rPr>
          <w:rStyle w:val="StyleUnderline"/>
        </w:rPr>
      </w:pPr>
      <w:r w:rsidRPr="00C5009A">
        <w:rPr>
          <w:i/>
          <w:iCs/>
        </w:rPr>
        <w:t xml:space="preserve">4. </w:t>
      </w:r>
      <w:r w:rsidRPr="00C97219">
        <w:rPr>
          <w:rStyle w:val="StyleUnderline"/>
          <w:highlight w:val="cyan"/>
        </w:rPr>
        <w:t>We need to set huge goals, and</w:t>
      </w:r>
      <w:r w:rsidRPr="00C5009A">
        <w:rPr>
          <w:rStyle w:val="StyleUnderline"/>
        </w:rPr>
        <w:t xml:space="preserve"> the </w:t>
      </w:r>
      <w:r w:rsidRPr="00C97219">
        <w:rPr>
          <w:rStyle w:val="StyleUnderline"/>
          <w:highlight w:val="cyan"/>
        </w:rPr>
        <w:t>graduate worker movement is</w:t>
      </w:r>
      <w:r w:rsidRPr="00C5009A">
        <w:rPr>
          <w:rStyle w:val="StyleUnderline"/>
        </w:rPr>
        <w:t xml:space="preserve"> </w:t>
      </w:r>
      <w:r w:rsidRPr="00C97219">
        <w:rPr>
          <w:rStyle w:val="StyleUnderline"/>
          <w:highlight w:val="cyan"/>
        </w:rPr>
        <w:t xml:space="preserve">well-positioned to make </w:t>
      </w:r>
      <w:r w:rsidRPr="00C5009A">
        <w:rPr>
          <w:rStyle w:val="StyleUnderline"/>
        </w:rPr>
        <w:t xml:space="preserve">these </w:t>
      </w:r>
      <w:r w:rsidRPr="00C97219">
        <w:rPr>
          <w:rStyle w:val="StyleUnderline"/>
          <w:highlight w:val="cyan"/>
        </w:rPr>
        <w:t xml:space="preserve">interventions. We should say what we want—the world we’re </w:t>
      </w:r>
      <w:proofErr w:type="gramStart"/>
      <w:r w:rsidRPr="00C97219">
        <w:rPr>
          <w:rStyle w:val="StyleUnderline"/>
          <w:highlight w:val="cyan"/>
        </w:rPr>
        <w:t>fighting for—even</w:t>
      </w:r>
      <w:proofErr w:type="gramEnd"/>
      <w:r w:rsidRPr="00C97219">
        <w:rPr>
          <w:rStyle w:val="StyleUnderline"/>
          <w:highlight w:val="cyan"/>
        </w:rPr>
        <w:t xml:space="preserve"> if the common sense is that it</w:t>
      </w:r>
      <w:r w:rsidRPr="00C5009A">
        <w:rPr>
          <w:rStyle w:val="StyleUnderline"/>
        </w:rPr>
        <w:t xml:space="preserve"> </w:t>
      </w:r>
      <w:r w:rsidRPr="00C97219">
        <w:rPr>
          <w:rStyle w:val="StyleUnderline"/>
          <w:highlight w:val="cyan"/>
        </w:rPr>
        <w:t>would be impossible.</w:t>
      </w:r>
      <w:r>
        <w:rPr>
          <w:rStyle w:val="StyleUnderline"/>
        </w:rPr>
        <w:t xml:space="preserve"> </w:t>
      </w:r>
    </w:p>
    <w:p w14:paraId="239137C8" w14:textId="77777777" w:rsidR="00793C37" w:rsidRDefault="00793C37" w:rsidP="00793C37">
      <w:r w:rsidRPr="00C5009A">
        <w:t xml:space="preserve">If we want a democratic university run by the people who </w:t>
      </w:r>
      <w:proofErr w:type="gramStart"/>
      <w:r w:rsidRPr="00C5009A">
        <w:t>actually run</w:t>
      </w:r>
      <w:proofErr w:type="gramEnd"/>
      <w:r w:rsidRPr="00C5009A">
        <w:t xml:space="preserve"> the university day in and day out, let’s say that: Abolish the Board of Trustees, fire the presidents, provosts, and the other administrators who run the university for their own gain. </w:t>
      </w:r>
      <w:r w:rsidRPr="00C5009A">
        <w:rPr>
          <w:rStyle w:val="StyleUnderline"/>
        </w:rPr>
        <w:t xml:space="preserve">Let’s work backwards from </w:t>
      </w:r>
      <w:r w:rsidRPr="00C97219">
        <w:rPr>
          <w:rStyle w:val="StyleUnderline"/>
          <w:highlight w:val="cyan"/>
        </w:rPr>
        <w:t>a micro-dictatorship of the proletariat as the transition to a worker’s council running the university</w:t>
      </w:r>
      <w:r w:rsidRPr="00C5009A">
        <w:rPr>
          <w:rStyle w:val="StyleUnderline"/>
        </w:rPr>
        <w:t xml:space="preserve"> when boards of trustees are abolished</w:t>
      </w:r>
      <w:r w:rsidRPr="00C5009A">
        <w:t>.</w:t>
      </w:r>
      <w:r>
        <w:t xml:space="preserve"> </w:t>
      </w:r>
    </w:p>
    <w:p w14:paraId="1515B1A0" w14:textId="77777777" w:rsidR="00793C37" w:rsidRDefault="00793C37" w:rsidP="00793C37">
      <w:pPr>
        <w:rPr>
          <w:rStyle w:val="StyleUnderline"/>
        </w:rPr>
      </w:pPr>
      <w:r w:rsidRPr="00C5009A">
        <w:rPr>
          <w:rStyle w:val="StyleUnderline"/>
        </w:rPr>
        <w:t>We need to give ourselves the space to imagine otherwise, to name our desires</w:t>
      </w:r>
      <w:r w:rsidRPr="00C5009A">
        <w:t xml:space="preserve">, but the folks we want to talk to are variously contained within what Ruth Wilson Gilmore </w:t>
      </w:r>
      <w:hyperlink r:id="rId72" w:history="1">
        <w:r w:rsidRPr="00C5009A">
          <w:rPr>
            <w:rStyle w:val="Hyperlink"/>
          </w:rPr>
          <w:t>might call</w:t>
        </w:r>
      </w:hyperlink>
      <w:r w:rsidRPr="00C5009A">
        <w:t xml:space="preserve"> “[the social determination of] the apparent range of available options.” </w:t>
      </w:r>
      <w:r w:rsidRPr="00C97219">
        <w:rPr>
          <w:rStyle w:val="StyleUnderline"/>
          <w:highlight w:val="cyan"/>
        </w:rPr>
        <w:t>If we don’t take</w:t>
      </w:r>
      <w:r w:rsidRPr="00C5009A">
        <w:rPr>
          <w:rStyle w:val="StyleUnderline"/>
        </w:rPr>
        <w:t xml:space="preserve"> </w:t>
      </w:r>
      <w:r w:rsidRPr="00C97219">
        <w:rPr>
          <w:rStyle w:val="StyleUnderline"/>
          <w:highlight w:val="cyan"/>
        </w:rPr>
        <w:t>action to burst the edges</w:t>
      </w:r>
      <w:r w:rsidRPr="00C5009A">
        <w:rPr>
          <w:rStyle w:val="StyleUnderline"/>
        </w:rPr>
        <w:t xml:space="preserve"> that keep the options of otherwise open, </w:t>
      </w:r>
      <w:r w:rsidRPr="00C97219">
        <w:rPr>
          <w:rStyle w:val="StyleUnderline"/>
          <w:highlight w:val="cyan"/>
        </w:rPr>
        <w:t>we will still be acting within the same logic the system interlocks itself</w:t>
      </w:r>
      <w:r w:rsidRPr="00C5009A">
        <w:rPr>
          <w:rStyle w:val="StyleUnderline"/>
        </w:rPr>
        <w:t xml:space="preserve"> so tightly to produce.</w:t>
      </w:r>
      <w:r>
        <w:rPr>
          <w:rStyle w:val="StyleUnderline"/>
        </w:rPr>
        <w:t xml:space="preserve"> </w:t>
      </w:r>
    </w:p>
    <w:p w14:paraId="7C4C02EA" w14:textId="77777777" w:rsidR="00793C37" w:rsidRDefault="00793C37" w:rsidP="00793C37">
      <w:pPr>
        <w:rPr>
          <w:rStyle w:val="StyleUnderline"/>
        </w:rPr>
      </w:pPr>
      <w:r w:rsidRPr="00C97219">
        <w:rPr>
          <w:rStyle w:val="StyleUnderline"/>
          <w:highlight w:val="cyan"/>
        </w:rPr>
        <w:t>Confronting and contesting these edges that re-secure ruling class power means vocally taking up work that’s perceived</w:t>
      </w:r>
      <w:r w:rsidRPr="00C5009A">
        <w:rPr>
          <w:rStyle w:val="StyleUnderline"/>
        </w:rPr>
        <w:t xml:space="preserve"> and judged </w:t>
      </w:r>
      <w:r w:rsidRPr="00C97219">
        <w:rPr>
          <w:rStyle w:val="StyleUnderline"/>
          <w:highlight w:val="cyan"/>
        </w:rPr>
        <w:t>to be impossible,</w:t>
      </w:r>
      <w:r w:rsidRPr="00C5009A">
        <w:rPr>
          <w:rStyle w:val="StyleUnderline"/>
        </w:rPr>
        <w:t xml:space="preserve"> taking up ideas outside the hegemonic paradigm while still inside the institutions against which we struggle together.</w:t>
      </w:r>
      <w:r>
        <w:rPr>
          <w:rStyle w:val="StyleUnderline"/>
        </w:rPr>
        <w:t xml:space="preserve"> </w:t>
      </w:r>
    </w:p>
    <w:p w14:paraId="0B18C944" w14:textId="77777777" w:rsidR="00793C37" w:rsidRDefault="00793C37" w:rsidP="00793C37">
      <w:r w:rsidRPr="00C5009A">
        <w:rPr>
          <w:i/>
          <w:iCs/>
        </w:rPr>
        <w:t>5</w:t>
      </w:r>
      <w:r w:rsidRPr="00C5009A">
        <w:rPr>
          <w:rStyle w:val="StyleUnderline"/>
        </w:rPr>
        <w:t>. In graduate worker unions, our target must be the student-worker distinction</w:t>
      </w:r>
      <w:r w:rsidRPr="00C5009A">
        <w:rPr>
          <w:i/>
          <w:iCs/>
        </w:rPr>
        <w:t xml:space="preserve">; it is the hinge that allows them to shut the door </w:t>
      </w:r>
      <w:proofErr w:type="gramStart"/>
      <w:r w:rsidRPr="00C5009A">
        <w:rPr>
          <w:i/>
          <w:iCs/>
        </w:rPr>
        <w:t>on</w:t>
      </w:r>
      <w:proofErr w:type="gramEnd"/>
      <w:r w:rsidRPr="00C5009A">
        <w:rPr>
          <w:i/>
          <w:iCs/>
        </w:rPr>
        <w:t xml:space="preserve"> our research labor and make it invisible, as if it isn’t a commodity they profit from.</w:t>
      </w:r>
      <w:r>
        <w:t xml:space="preserve"> </w:t>
      </w:r>
    </w:p>
    <w:p w14:paraId="50EDEBBA" w14:textId="77777777" w:rsidR="00793C37" w:rsidRDefault="00793C37" w:rsidP="00793C37">
      <w:r w:rsidRPr="00C5009A">
        <w:rPr>
          <w:rStyle w:val="StyleUnderline"/>
        </w:rPr>
        <w:t>When we go after the student-worker distinction, we put full-time employment on the table, rather than the half-time employment categories that university administrators use to justify the low stipends</w:t>
      </w:r>
      <w:r w:rsidRPr="00C5009A">
        <w:t xml:space="preserve">. </w:t>
      </w:r>
    </w:p>
    <w:p w14:paraId="527916FC" w14:textId="77777777" w:rsidR="00793C37" w:rsidRDefault="00793C37" w:rsidP="00793C37">
      <w:r w:rsidRPr="00C5009A">
        <w:t>Our teaching and research labor does not benefit us but rather is a major producer of revenue for universities as we circulate the labor force, write papers and books, go to conferences and give presentations, and make laboratory discoveries. What will appear after our name every time? The university’s name.</w:t>
      </w:r>
      <w:r>
        <w:t xml:space="preserve"> </w:t>
      </w:r>
      <w:r w:rsidRPr="00C5009A">
        <w:t>Our research is the reputation of the university; without it there is nothing to attract new students.</w:t>
      </w:r>
      <w:r>
        <w:t xml:space="preserve"> </w:t>
      </w:r>
    </w:p>
    <w:p w14:paraId="0A73A847" w14:textId="77777777" w:rsidR="00793C37" w:rsidRDefault="00793C37" w:rsidP="00793C37">
      <w:r w:rsidRPr="00C5009A">
        <w:t>We will never win what we need without withholding our labor and halting university operations (classes, grades, events) and, therefore, university revenue streams.</w:t>
      </w:r>
      <w:r>
        <w:t xml:space="preserve"> </w:t>
      </w:r>
    </w:p>
    <w:p w14:paraId="120B6065" w14:textId="77777777" w:rsidR="00793C37" w:rsidRDefault="00793C37" w:rsidP="00793C37">
      <w:pPr>
        <w:rPr>
          <w:rStyle w:val="StyleUnderline"/>
        </w:rPr>
      </w:pPr>
      <w:r w:rsidRPr="00C5009A">
        <w:rPr>
          <w:i/>
          <w:iCs/>
        </w:rPr>
        <w:t>6. There is no such thing as good faith bargaining with an employer</w:t>
      </w:r>
      <w:r w:rsidRPr="00C5009A">
        <w:rPr>
          <w:rStyle w:val="StyleUnderline"/>
        </w:rPr>
        <w:t xml:space="preserve">. </w:t>
      </w:r>
      <w:proofErr w:type="gramStart"/>
      <w:r w:rsidRPr="00C5009A">
        <w:rPr>
          <w:rStyle w:val="StyleUnderline"/>
        </w:rPr>
        <w:t>“</w:t>
      </w:r>
      <w:r w:rsidRPr="00C97219">
        <w:rPr>
          <w:rStyle w:val="StyleUnderline"/>
          <w:highlight w:val="cyan"/>
        </w:rPr>
        <w:t>Good faith” bargaining</w:t>
      </w:r>
      <w:proofErr w:type="gramEnd"/>
      <w:r w:rsidRPr="00C97219">
        <w:rPr>
          <w:rStyle w:val="StyleUnderline"/>
          <w:highlight w:val="cyan"/>
        </w:rPr>
        <w:t xml:space="preserve"> is a strategy to get</w:t>
      </w:r>
      <w:r w:rsidRPr="00C5009A">
        <w:rPr>
          <w:rStyle w:val="StyleUnderline"/>
        </w:rPr>
        <w:t xml:space="preserve"> </w:t>
      </w:r>
      <w:r w:rsidRPr="00C97219">
        <w:rPr>
          <w:rStyle w:val="StyleUnderline"/>
          <w:highlight w:val="cyan"/>
        </w:rPr>
        <w:t>unions to bargain against themselves</w:t>
      </w:r>
      <w:r w:rsidRPr="00C5009A">
        <w:rPr>
          <w:rStyle w:val="StyleUnderline"/>
        </w:rPr>
        <w:t>.</w:t>
      </w:r>
      <w:r>
        <w:rPr>
          <w:rStyle w:val="StyleUnderline"/>
        </w:rPr>
        <w:t xml:space="preserve"> </w:t>
      </w:r>
    </w:p>
    <w:p w14:paraId="597DC9CC" w14:textId="77777777" w:rsidR="00793C37" w:rsidRDefault="00793C37" w:rsidP="00793C37">
      <w:pPr>
        <w:rPr>
          <w:rStyle w:val="StyleUnderline"/>
        </w:rPr>
      </w:pPr>
      <w:r w:rsidRPr="00C5009A">
        <w:t xml:space="preserve">The employer is structurally in the position of power, sitting back, choosing from a competitive pool whose labor-power they want, whose time and body they want to buy. </w:t>
      </w:r>
      <w:r w:rsidRPr="00C97219">
        <w:rPr>
          <w:rStyle w:val="StyleUnderline"/>
          <w:highlight w:val="cyan"/>
        </w:rPr>
        <w:t>They cannot</w:t>
      </w:r>
      <w:r w:rsidRPr="00C5009A">
        <w:rPr>
          <w:rStyle w:val="StyleUnderline"/>
        </w:rPr>
        <w:t xml:space="preserve"> possibly </w:t>
      </w:r>
      <w:r w:rsidRPr="00C97219">
        <w:rPr>
          <w:rStyle w:val="StyleUnderline"/>
          <w:highlight w:val="cyan"/>
        </w:rPr>
        <w:t>act in good faith with a group of people they are</w:t>
      </w:r>
      <w:r w:rsidRPr="00C5009A">
        <w:rPr>
          <w:rStyle w:val="StyleUnderline"/>
        </w:rPr>
        <w:t xml:space="preserve"> </w:t>
      </w:r>
      <w:r w:rsidRPr="00C97219">
        <w:rPr>
          <w:rStyle w:val="StyleUnderline"/>
          <w:highlight w:val="cyan"/>
        </w:rPr>
        <w:t>holding hostage</w:t>
      </w:r>
      <w:r w:rsidRPr="00C5009A">
        <w:rPr>
          <w:rStyle w:val="StyleUnderline"/>
        </w:rPr>
        <w:t>.</w:t>
      </w:r>
      <w:r>
        <w:rPr>
          <w:rStyle w:val="StyleUnderline"/>
        </w:rPr>
        <w:t xml:space="preserve"> </w:t>
      </w:r>
    </w:p>
    <w:p w14:paraId="49B37F69" w14:textId="77777777" w:rsidR="00793C37" w:rsidRDefault="00793C37" w:rsidP="00793C37">
      <w:r w:rsidRPr="00C5009A">
        <w:t xml:space="preserve">Beyond demanding legal obligations, the idea of “good faith” should never be a </w:t>
      </w:r>
      <w:proofErr w:type="gramStart"/>
      <w:r w:rsidRPr="00C5009A">
        <w:t>reason unions</w:t>
      </w:r>
      <w:proofErr w:type="gramEnd"/>
      <w:r w:rsidRPr="00C5009A">
        <w:t xml:space="preserve"> take substantive action. A good example happened during the recent strike across all ten University of California campuses.</w:t>
      </w:r>
      <w:r>
        <w:t xml:space="preserve"> </w:t>
      </w:r>
    </w:p>
    <w:p w14:paraId="062BB2FE" w14:textId="77777777" w:rsidR="00793C37" w:rsidRDefault="00793C37" w:rsidP="00793C37">
      <w:pPr>
        <w:rPr>
          <w:rStyle w:val="StyleUnderline"/>
        </w:rPr>
      </w:pPr>
      <w:r w:rsidRPr="00C97219">
        <w:rPr>
          <w:rStyle w:val="StyleUnderline"/>
          <w:highlight w:val="cyan"/>
        </w:rPr>
        <w:t>The</w:t>
      </w:r>
      <w:r w:rsidRPr="00C5009A">
        <w:rPr>
          <w:rStyle w:val="StyleUnderline"/>
        </w:rPr>
        <w:t xml:space="preserve"> dominant wing of the </w:t>
      </w:r>
      <w:r w:rsidRPr="00C97219">
        <w:rPr>
          <w:rStyle w:val="StyleUnderline"/>
          <w:highlight w:val="cyan"/>
        </w:rPr>
        <w:t>Bargaining Team</w:t>
      </w:r>
      <w:r w:rsidRPr="00C5009A">
        <w:rPr>
          <w:rStyle w:val="StyleUnderline"/>
        </w:rPr>
        <w:t xml:space="preserve"> </w:t>
      </w:r>
      <w:r w:rsidRPr="00C97219">
        <w:rPr>
          <w:rStyle w:val="StyleUnderline"/>
          <w:highlight w:val="cyan"/>
        </w:rPr>
        <w:t>from UAW</w:t>
      </w:r>
      <w:r w:rsidRPr="00C5009A">
        <w:rPr>
          <w:rStyle w:val="StyleUnderline"/>
        </w:rPr>
        <w:t xml:space="preserve">’s administrative caucus </w:t>
      </w:r>
      <w:hyperlink r:id="rId73" w:history="1">
        <w:r w:rsidRPr="00C97219">
          <w:rPr>
            <w:rStyle w:val="StyleUnderline"/>
            <w:highlight w:val="cyan"/>
          </w:rPr>
          <w:t>won nearly every vote</w:t>
        </w:r>
      </w:hyperlink>
      <w:r w:rsidRPr="00C5009A">
        <w:t xml:space="preserve"> by narrow margins, while </w:t>
      </w:r>
      <w:r w:rsidRPr="00C97219">
        <w:rPr>
          <w:highlight w:val="cyan"/>
        </w:rPr>
        <w:t xml:space="preserve">using </w:t>
      </w:r>
      <w:r w:rsidRPr="00C97219">
        <w:rPr>
          <w:rStyle w:val="StyleUnderline"/>
          <w:highlight w:val="cyan"/>
        </w:rPr>
        <w:t>“good faith</w:t>
      </w:r>
      <w:r w:rsidRPr="00C5009A">
        <w:rPr>
          <w:rStyle w:val="StyleUnderline"/>
        </w:rPr>
        <w:t>”</w:t>
      </w:r>
      <w:r w:rsidRPr="00C5009A">
        <w:t xml:space="preserve"> and “incentivizing the employer” </w:t>
      </w:r>
      <w:r w:rsidRPr="00C5009A">
        <w:rPr>
          <w:rStyle w:val="StyleUnderline"/>
        </w:rPr>
        <w:t xml:space="preserve">as reasons why </w:t>
      </w:r>
      <w:r w:rsidRPr="00C97219">
        <w:rPr>
          <w:rStyle w:val="StyleUnderline"/>
          <w:highlight w:val="cyan"/>
        </w:rPr>
        <w:t>they dropped</w:t>
      </w:r>
      <w:r w:rsidRPr="00C5009A">
        <w:rPr>
          <w:rStyle w:val="StyleUnderline"/>
        </w:rPr>
        <w:t xml:space="preserve"> major, core </w:t>
      </w:r>
      <w:r w:rsidRPr="00C97219">
        <w:rPr>
          <w:rStyle w:val="StyleUnderline"/>
          <w:highlight w:val="cyan"/>
        </w:rPr>
        <w:t>demands like COLA</w:t>
      </w:r>
      <w:r w:rsidRPr="00C5009A">
        <w:t xml:space="preserve"> (Cost of Living Adjustments) seven days into negotiations. Then, as UCLA PhD student </w:t>
      </w:r>
      <w:hyperlink r:id="rId74" w:history="1">
        <w:r w:rsidRPr="00C5009A">
          <w:rPr>
            <w:rStyle w:val="Hyperlink"/>
          </w:rPr>
          <w:t>Gene McAdoo writes</w:t>
        </w:r>
      </w:hyperlink>
      <w:r w:rsidRPr="00C5009A">
        <w:t>, “</w:t>
      </w:r>
      <w:r w:rsidRPr="00C5009A">
        <w:rPr>
          <w:rStyle w:val="StyleUnderline"/>
        </w:rPr>
        <w:t xml:space="preserve">In just 24 days, the bargaining team had </w:t>
      </w:r>
      <w:r w:rsidRPr="00C97219">
        <w:rPr>
          <w:rStyle w:val="StyleUnderline"/>
          <w:highlight w:val="cyan"/>
        </w:rPr>
        <w:t>lowered</w:t>
      </w:r>
      <w:r w:rsidRPr="00C5009A">
        <w:rPr>
          <w:rStyle w:val="StyleUnderline"/>
        </w:rPr>
        <w:t xml:space="preserve"> our </w:t>
      </w:r>
      <w:r w:rsidRPr="00C97219">
        <w:rPr>
          <w:rStyle w:val="StyleUnderline"/>
          <w:highlight w:val="cyan"/>
        </w:rPr>
        <w:t>wages</w:t>
      </w:r>
      <w:r w:rsidRPr="00C5009A">
        <w:rPr>
          <w:rStyle w:val="StyleUnderline"/>
        </w:rPr>
        <w:t xml:space="preserve"> demand </w:t>
      </w:r>
      <w:r w:rsidRPr="00C97219">
        <w:rPr>
          <w:rStyle w:val="StyleUnderline"/>
          <w:highlight w:val="cyan"/>
        </w:rPr>
        <w:t>by $22K–</w:t>
      </w:r>
      <w:r w:rsidRPr="00C5009A">
        <w:rPr>
          <w:rStyle w:val="StyleUnderline"/>
        </w:rPr>
        <w:t>a whopping 40% drop and nearly $1,000 for every day that we got closer to grading deadlines, one of our most powerful points of leverage.”</w:t>
      </w:r>
      <w:r>
        <w:rPr>
          <w:rStyle w:val="StyleUnderline"/>
        </w:rPr>
        <w:t xml:space="preserve"> </w:t>
      </w:r>
    </w:p>
    <w:p w14:paraId="557E7790" w14:textId="77777777" w:rsidR="00793C37" w:rsidRDefault="00793C37" w:rsidP="00793C37">
      <w:r w:rsidRPr="00C5009A">
        <w:t>This is bargaining against yourself. This is not knowing when you have power: to withdraw COLA, a formative widely popular demand, seven days into the largest university strike in U.S. history is shocking—even more so when the justification was: We needed to try to bring UC back to the table, we need to bargain in good faith.</w:t>
      </w:r>
      <w:r>
        <w:t xml:space="preserve"> </w:t>
      </w:r>
    </w:p>
    <w:p w14:paraId="6FBDBF7A" w14:textId="77777777" w:rsidR="00793C37" w:rsidRDefault="00793C37" w:rsidP="00793C37">
      <w:r w:rsidRPr="00C5009A">
        <w:t>The standard of good faith which should be our constant compass is our membership, our unit—not the employer.</w:t>
      </w:r>
      <w:r>
        <w:t xml:space="preserve"> </w:t>
      </w:r>
    </w:p>
    <w:p w14:paraId="5D67A84D" w14:textId="77777777" w:rsidR="00793C37" w:rsidRDefault="00793C37" w:rsidP="00793C37">
      <w:pPr>
        <w:rPr>
          <w:rStyle w:val="StyleUnderline"/>
        </w:rPr>
      </w:pPr>
      <w:r w:rsidRPr="00C5009A">
        <w:rPr>
          <w:i/>
          <w:iCs/>
        </w:rPr>
        <w:t xml:space="preserve">7. </w:t>
      </w:r>
      <w:r w:rsidRPr="00C5009A">
        <w:rPr>
          <w:rStyle w:val="StyleUnderline"/>
        </w:rPr>
        <w:t xml:space="preserve">The strike is a weapon, not a threat: </w:t>
      </w:r>
      <w:r w:rsidRPr="00C97219">
        <w:rPr>
          <w:rStyle w:val="StyleUnderline"/>
          <w:highlight w:val="cyan"/>
        </w:rPr>
        <w:t>We should always be building strike-ready unions</w:t>
      </w:r>
      <w:r w:rsidRPr="00C5009A">
        <w:rPr>
          <w:rStyle w:val="StyleUnderline"/>
        </w:rPr>
        <w:t>.</w:t>
      </w:r>
      <w:r w:rsidRPr="005A38C9">
        <w:rPr>
          <w:rStyle w:val="StyleUnderline"/>
        </w:rPr>
        <w:t xml:space="preserve"> </w:t>
      </w:r>
    </w:p>
    <w:p w14:paraId="6CB06AE9" w14:textId="77777777" w:rsidR="00793C37" w:rsidRDefault="00793C37" w:rsidP="00793C37">
      <w:r w:rsidRPr="00C97219">
        <w:rPr>
          <w:rStyle w:val="StyleUnderline"/>
          <w:highlight w:val="cyan"/>
        </w:rPr>
        <w:t>We will never win</w:t>
      </w:r>
      <w:r w:rsidRPr="00C5009A">
        <w:rPr>
          <w:rStyle w:val="StyleUnderline"/>
        </w:rPr>
        <w:t xml:space="preserve"> what we need </w:t>
      </w:r>
      <w:r w:rsidRPr="00C97219">
        <w:rPr>
          <w:rStyle w:val="StyleUnderline"/>
          <w:highlight w:val="cyan"/>
        </w:rPr>
        <w:t>without withholding our labor</w:t>
      </w:r>
      <w:r w:rsidRPr="00C5009A">
        <w:t xml:space="preserve"> and halting university operations (classes, grades, events) and, therefore, university revenue streams.</w:t>
      </w:r>
      <w:r>
        <w:t xml:space="preserve"> </w:t>
      </w:r>
    </w:p>
    <w:p w14:paraId="47025DC9" w14:textId="77777777" w:rsidR="00793C37" w:rsidRDefault="00793C37" w:rsidP="00793C37">
      <w:pPr>
        <w:rPr>
          <w:rStyle w:val="StyleUnderline"/>
        </w:rPr>
      </w:pPr>
      <w:r w:rsidRPr="00C5009A">
        <w:rPr>
          <w:rStyle w:val="StyleUnderline"/>
        </w:rPr>
        <w:t>We will not be able to strike every time, but we won’t be able to strike unless we act as though we will need to, which is clear from the structural conditions: Management offers never come close to a wage that recognizes all of our labor, both research and instruction, that would end rent-burdened food insecurity.</w:t>
      </w:r>
      <w:r>
        <w:rPr>
          <w:rStyle w:val="StyleUnderline"/>
        </w:rPr>
        <w:t xml:space="preserve"> </w:t>
      </w:r>
    </w:p>
    <w:p w14:paraId="40D4CCA6" w14:textId="77777777" w:rsidR="00793C37" w:rsidRDefault="00793C37" w:rsidP="00793C37">
      <w:pPr>
        <w:rPr>
          <w:rStyle w:val="StyleUnderline"/>
        </w:rPr>
      </w:pPr>
      <w:r w:rsidRPr="00C5009A">
        <w:t xml:space="preserve">I’ve seen unions recently ignore overwhelming rank-and-file mandates to strike and teaching assistant agreements that didn’t satisfy the core issues. Rank-and-file members often accept the bargaining team’s recommendation. In this climate, </w:t>
      </w:r>
      <w:r w:rsidRPr="00C5009A">
        <w:rPr>
          <w:rStyle w:val="StyleUnderline"/>
        </w:rPr>
        <w:t>we will need to commit to organizing and empowering the rank-and-file, looking for opportunities to raise their confidence to confront union administration when the stakes call for it.</w:t>
      </w:r>
    </w:p>
    <w:p w14:paraId="1EB8B1B1" w14:textId="77777777" w:rsidR="003A7B63" w:rsidRPr="003A7B63" w:rsidRDefault="003A7B63" w:rsidP="003A7B63">
      <w:pPr>
        <w:rPr>
          <w:u w:val="single"/>
        </w:rPr>
      </w:pPr>
      <w:r w:rsidRPr="003A7B63">
        <w:rPr>
          <w:u w:val="single"/>
        </w:rPr>
        <w:t>8. We should build national bodies of graduate worker unions to better organize experiences and data so we can learn from each other and organize across campuses when it makes sense.</w:t>
      </w:r>
    </w:p>
    <w:p w14:paraId="2E859DC8" w14:textId="77777777" w:rsidR="003A7B63" w:rsidRPr="003A7B63" w:rsidRDefault="003A7B63" w:rsidP="003A7B63">
      <w:r w:rsidRPr="003A7B63">
        <w:t>The existing Coalition of Student Employee Unions, while inactive, could be revived; we do not need to start from scratch. We need two kinds of national bodies: a national body of graduate worker unions and bodies representing graduate students in specific unions, like the AFT’s Alliance of Graduate Employee Locals, the UAW, SEIU, and GEO.</w:t>
      </w:r>
    </w:p>
    <w:p w14:paraId="5702CA43" w14:textId="77777777" w:rsidR="003A7B63" w:rsidRPr="003A7B63" w:rsidRDefault="003A7B63" w:rsidP="003A7B63">
      <w:r w:rsidRPr="003A7B63">
        <w:t>There is no current centralized database of graduate union activity documenting the number of graduate unions, where they are in the contract and bargaining process, or information about stipends, health care and disability benefits, and so on. We can learn a lot about what graduate workers have asked for and can demand.</w:t>
      </w:r>
    </w:p>
    <w:p w14:paraId="2116468E" w14:textId="77777777" w:rsidR="003A7B63" w:rsidRPr="003A7B63" w:rsidRDefault="003A7B63" w:rsidP="003A7B63">
      <w:r w:rsidRPr="003A7B63">
        <w:t xml:space="preserve">This knowledge would also allow us to begin to think on a national scale: What would </w:t>
      </w:r>
      <w:proofErr w:type="gramStart"/>
      <w:r w:rsidRPr="003A7B63">
        <w:t>national</w:t>
      </w:r>
      <w:proofErr w:type="gramEnd"/>
      <w:r w:rsidRPr="003A7B63">
        <w:t xml:space="preserve"> or even multiple localized union actions look like?</w:t>
      </w:r>
    </w:p>
    <w:p w14:paraId="6E9D83BC" w14:textId="77777777" w:rsidR="003A7B63" w:rsidRPr="003A7B63" w:rsidRDefault="003A7B63" w:rsidP="003A7B63">
      <w:r w:rsidRPr="003A7B63">
        <w:t>Could we coordinate the timing of strikes across regions, for example, combining the University of Illinois at Chicago and the University of Illinois at Urbana-Champaign, and ISU?</w:t>
      </w:r>
    </w:p>
    <w:p w14:paraId="2BD3AE72" w14:textId="77777777" w:rsidR="003A7B63" w:rsidRPr="003A7B63" w:rsidRDefault="003A7B63" w:rsidP="003A7B63">
      <w:r w:rsidRPr="003A7B63">
        <w:t>We are watching universities in the U.K. as they </w:t>
      </w:r>
      <w:hyperlink r:id="rId75" w:history="1">
        <w:r w:rsidRPr="003A7B63">
          <w:rPr>
            <w:rStyle w:val="Hyperlink"/>
          </w:rPr>
          <w:t>plan to strike</w:t>
        </w:r>
      </w:hyperlink>
      <w:r w:rsidRPr="003A7B63">
        <w:t> for 18 days in February and March.</w:t>
      </w:r>
    </w:p>
    <w:p w14:paraId="25E385A0" w14:textId="77777777" w:rsidR="003A7B63" w:rsidRPr="003A7B63" w:rsidRDefault="003A7B63" w:rsidP="003A7B63">
      <w:pPr>
        <w:rPr>
          <w:u w:val="single"/>
        </w:rPr>
      </w:pPr>
      <w:r w:rsidRPr="003A7B63">
        <w:rPr>
          <w:u w:val="single"/>
        </w:rPr>
        <w:t>9. We are not going to win what we need without mass campus movements.</w:t>
      </w:r>
    </w:p>
    <w:p w14:paraId="248A18E7" w14:textId="77777777" w:rsidR="003A7B63" w:rsidRPr="003A7B63" w:rsidRDefault="003A7B63" w:rsidP="003A7B63">
      <w:r w:rsidRPr="003A7B63">
        <w:t>This means bringing in undergraduates, faculty of all ranks, and staff into a larger campus movement. In the end, this will be our only power to demand a just and democratic university.</w:t>
      </w:r>
    </w:p>
    <w:p w14:paraId="60EA1E39" w14:textId="77777777" w:rsidR="003A7B63" w:rsidRPr="003A7B63" w:rsidRDefault="003A7B63" w:rsidP="003A7B63">
      <w:r w:rsidRPr="003A7B63">
        <w:rPr>
          <w:highlight w:val="cyan"/>
          <w:u w:val="single"/>
        </w:rPr>
        <w:t>Undergraduates in particular hold tons of power from their sheer volume</w:t>
      </w:r>
      <w:r w:rsidRPr="003A7B63">
        <w:t xml:space="preserve">. While it would not be easy, </w:t>
      </w:r>
      <w:r w:rsidRPr="003A7B63">
        <w:rPr>
          <w:highlight w:val="cyan"/>
          <w:u w:val="single"/>
        </w:rPr>
        <w:t xml:space="preserve">with a </w:t>
      </w:r>
      <w:proofErr w:type="gramStart"/>
      <w:r w:rsidRPr="003A7B63">
        <w:rPr>
          <w:highlight w:val="cyan"/>
          <w:u w:val="single"/>
        </w:rPr>
        <w:t>couple</w:t>
      </w:r>
      <w:proofErr w:type="gramEnd"/>
      <w:r w:rsidRPr="003A7B63">
        <w:rPr>
          <w:highlight w:val="cyan"/>
          <w:u w:val="single"/>
        </w:rPr>
        <w:t xml:space="preserve"> thousand undergraduates, you could almost do anything on campus.</w:t>
      </w:r>
      <w:r w:rsidRPr="003A7B63">
        <w:t xml:space="preserve"> We need to actively put it in our plans: working with undergraduate groups that make </w:t>
      </w:r>
      <w:proofErr w:type="gramStart"/>
      <w:r w:rsidRPr="003A7B63">
        <w:t>sense, and</w:t>
      </w:r>
      <w:proofErr w:type="gramEnd"/>
      <w:r w:rsidRPr="003A7B63">
        <w:t xml:space="preserve"> working </w:t>
      </w:r>
      <w:proofErr w:type="gramStart"/>
      <w:r w:rsidRPr="003A7B63">
        <w:t>in particular with</w:t>
      </w:r>
      <w:proofErr w:type="gramEnd"/>
      <w:r w:rsidRPr="003A7B63">
        <w:t xml:space="preserve"> any revolutionaries at all that want to stoke the undergraduate fires from below. We need to do the necessary work with the people around us, however we can do it.</w:t>
      </w:r>
    </w:p>
    <w:p w14:paraId="1096556A" w14:textId="77777777" w:rsidR="003A7B63" w:rsidRPr="003A7B63" w:rsidRDefault="003A7B63" w:rsidP="003A7B63">
      <w:r w:rsidRPr="003A7B63">
        <w:t xml:space="preserve">We should work to connect with super vulnerable Non-Tenure Track/adjunct unions which, where siloed off on their own, are often rather conservative, largely because their members are so precarious, are not given a full course load at any one </w:t>
      </w:r>
      <w:proofErr w:type="gramStart"/>
      <w:r w:rsidRPr="003A7B63">
        <w:t>university, and</w:t>
      </w:r>
      <w:proofErr w:type="gramEnd"/>
      <w:r w:rsidRPr="003A7B63">
        <w:t xml:space="preserve"> </w:t>
      </w:r>
      <w:proofErr w:type="gramStart"/>
      <w:r w:rsidRPr="003A7B63">
        <w:t>have to</w:t>
      </w:r>
      <w:proofErr w:type="gramEnd"/>
      <w:r w:rsidRPr="003A7B63">
        <w:t xml:space="preserve"> work at multiple universities to make ends meet.</w:t>
      </w:r>
    </w:p>
    <w:p w14:paraId="72577BC7" w14:textId="77777777" w:rsidR="003A7B63" w:rsidRPr="003A7B63" w:rsidRDefault="003A7B63" w:rsidP="003A7B63">
      <w:r w:rsidRPr="003A7B63">
        <w:t xml:space="preserve">We should time bargaining and strikes with other unions—specifically unions representing sanitation, food service, and groundskeeping staff. Together, we could really shut down university operations and </w:t>
      </w:r>
      <w:proofErr w:type="gramStart"/>
      <w:r w:rsidRPr="003A7B63">
        <w:t>would get</w:t>
      </w:r>
      <w:proofErr w:type="gramEnd"/>
      <w:r w:rsidRPr="003A7B63">
        <w:t xml:space="preserve"> past the handcuffs of reactionary no-strike clauses.</w:t>
      </w:r>
    </w:p>
    <w:p w14:paraId="21346AF2" w14:textId="77777777" w:rsidR="003A7B63" w:rsidRPr="003A7B63" w:rsidRDefault="003A7B63" w:rsidP="003A7B63">
      <w:r w:rsidRPr="003A7B63">
        <w:t>The people who run our universities are villains, albethey boring bureaucrats. It’s up to us to tell a better story, to render visible the actual relations of production of the university, not the mystique of Learning that university administrations use to mask the suffering, poverty, and debt that fuels their astonishing wealth.</w:t>
      </w:r>
    </w:p>
    <w:p w14:paraId="72F77DE2" w14:textId="77777777" w:rsidR="003A7B63" w:rsidRPr="003A7B63" w:rsidRDefault="003A7B63" w:rsidP="003A7B63">
      <w:pPr>
        <w:rPr>
          <w:u w:val="single"/>
        </w:rPr>
      </w:pPr>
      <w:r w:rsidRPr="003A7B63">
        <w:rPr>
          <w:u w:val="single"/>
        </w:rPr>
        <w:t>10. We must fight within our unions for open revolutionary politics.</w:t>
      </w:r>
    </w:p>
    <w:p w14:paraId="1BA53B3E" w14:textId="77777777" w:rsidR="003A7B63" w:rsidRPr="003A7B63" w:rsidRDefault="003A7B63" w:rsidP="003A7B63">
      <w:r w:rsidRPr="003A7B63">
        <w:t>Graduate worker unions like University of Illinois Champaign-Urbana and University of</w:t>
      </w:r>
      <w:r w:rsidRPr="003A7B63">
        <w:br/>
        <w:t>Michigan’s GEO operate on abolitionist horizons, taking up the core relations of production. Angela Davis </w:t>
      </w:r>
      <w:hyperlink r:id="rId76" w:history="1">
        <w:r w:rsidRPr="003A7B63">
          <w:rPr>
            <w:rStyle w:val="Hyperlink"/>
          </w:rPr>
          <w:t>reminds us</w:t>
        </w:r>
      </w:hyperlink>
      <w:r w:rsidRPr="003A7B63">
        <w:t>, “the etymological meaning of radical is ‘root’, so abolition allows us to get to the root of the problem,” riffing off Marx in </w:t>
      </w:r>
      <w:hyperlink r:id="rId77" w:history="1">
        <w:r w:rsidRPr="003A7B63">
          <w:rPr>
            <w:rStyle w:val="Hyperlink"/>
            <w:i/>
            <w:iCs/>
          </w:rPr>
          <w:t>A Contribution to the Critique of Hegel’s Philosophy of Right</w:t>
        </w:r>
      </w:hyperlink>
      <w:r w:rsidRPr="003A7B63">
        <w:t>, “To be radical is to grasp the root of the matter.”</w:t>
      </w:r>
    </w:p>
    <w:p w14:paraId="2CDE81FB" w14:textId="77777777" w:rsidR="003A7B63" w:rsidRPr="003A7B63" w:rsidRDefault="003A7B63" w:rsidP="003A7B63">
      <w:r w:rsidRPr="003A7B63">
        <w:t>In organizing for a revolutionary union, we set our sights not simply on achieving higher wages but connecting that fight with broader struggles to abolish capitalism and smash the state, to build an international socialist movement that can grasp the roots and pull it all out.</w:t>
      </w:r>
    </w:p>
    <w:p w14:paraId="6F2D4675" w14:textId="77777777" w:rsidR="003A7B63" w:rsidRPr="003A7B63" w:rsidRDefault="003A7B63" w:rsidP="003A7B63">
      <w:r w:rsidRPr="003A7B63">
        <w:t xml:space="preserve">This puts us in direct conflict with the employer, but also the dominant forces of business unionism which have operated hegemonically since the end of World War II, as Kim Moody wrote in </w:t>
      </w:r>
      <w:proofErr w:type="gramStart"/>
      <w:r w:rsidRPr="003A7B63">
        <w:t>An</w:t>
      </w:r>
      <w:proofErr w:type="gramEnd"/>
      <w:r w:rsidRPr="003A7B63">
        <w:t xml:space="preserve"> injury to all: the decline of American unionism,</w:t>
      </w:r>
    </w:p>
    <w:p w14:paraId="36F4F343" w14:textId="77777777" w:rsidR="003A7B63" w:rsidRPr="003A7B63" w:rsidRDefault="003A7B63" w:rsidP="003A7B63">
      <w:r w:rsidRPr="003A7B63">
        <w:rPr>
          <w:highlight w:val="cyan"/>
          <w:u w:val="single"/>
        </w:rPr>
        <w:t>In the view of business unionism</w:t>
      </w:r>
      <w:r w:rsidRPr="003A7B63">
        <w:rPr>
          <w:u w:val="single"/>
        </w:rPr>
        <w:t xml:space="preserve">, capitalism, unionism, and democracy were inextricably linked. Unions could not function without political freedom, and </w:t>
      </w:r>
      <w:r w:rsidRPr="003A7B63">
        <w:rPr>
          <w:highlight w:val="cyan"/>
          <w:u w:val="single"/>
        </w:rPr>
        <w:t xml:space="preserve">capitalism was thought to be the basis of </w:t>
      </w:r>
      <w:r w:rsidRPr="003A7B63">
        <w:rPr>
          <w:u w:val="single"/>
        </w:rPr>
        <w:t xml:space="preserve">that </w:t>
      </w:r>
      <w:r w:rsidRPr="003A7B63">
        <w:rPr>
          <w:highlight w:val="cyan"/>
          <w:u w:val="single"/>
        </w:rPr>
        <w:t>freedom</w:t>
      </w:r>
      <w:r w:rsidRPr="003A7B63">
        <w:t>… [and lead to the idea] that ‘trade unions pure and simple’ were themselves businesses.</w:t>
      </w:r>
    </w:p>
    <w:p w14:paraId="6E251572" w14:textId="77777777" w:rsidR="003A7B63" w:rsidRPr="003A7B63" w:rsidRDefault="003A7B63" w:rsidP="003A7B63">
      <w:r w:rsidRPr="003A7B63">
        <w:t>Due in part to the </w:t>
      </w:r>
      <w:hyperlink r:id="rId78" w:history="1">
        <w:r w:rsidRPr="003A7B63">
          <w:rPr>
            <w:rStyle w:val="Hyperlink"/>
          </w:rPr>
          <w:t>downturn of labor union membership</w:t>
        </w:r>
      </w:hyperlink>
      <w:r w:rsidRPr="003A7B63">
        <w:t> in the U.S., leadership and tactics have fossilized without contestation. So, while union density and power shrank up, business unionism got stronger, reproduced and absorbed into newer generations (a history of sorts appears in Tim Goulet’s </w:t>
      </w:r>
      <w:hyperlink r:id="rId79" w:history="1">
        <w:r w:rsidRPr="003A7B63">
          <w:rPr>
            <w:rStyle w:val="Hyperlink"/>
          </w:rPr>
          <w:t>review</w:t>
        </w:r>
      </w:hyperlink>
      <w:r w:rsidRPr="003A7B63">
        <w:t> of Joe Burn’s </w:t>
      </w:r>
      <w:r w:rsidRPr="003A7B63">
        <w:rPr>
          <w:i/>
          <w:iCs/>
        </w:rPr>
        <w:t>Class Struggle Unionism</w:t>
      </w:r>
      <w:r w:rsidRPr="003A7B63">
        <w:t>).</w:t>
      </w:r>
    </w:p>
    <w:p w14:paraId="1FB4BAE4" w14:textId="77777777" w:rsidR="003A7B63" w:rsidRPr="003A7B63" w:rsidRDefault="003A7B63" w:rsidP="003A7B63">
      <w:pPr>
        <w:rPr>
          <w:u w:val="single"/>
        </w:rPr>
      </w:pPr>
      <w:proofErr w:type="gramStart"/>
      <w:r w:rsidRPr="003A7B63">
        <w:t>So</w:t>
      </w:r>
      <w:proofErr w:type="gramEnd"/>
      <w:r w:rsidRPr="003A7B63">
        <w:t xml:space="preserve"> it isn’t just big bosses; there are folks in our units that we will need to persuade, like we saw in the example of the UC bargaining team. We will need to transform the leadership structures of locals and internationals </w:t>
      </w:r>
      <w:proofErr w:type="gramStart"/>
      <w:r w:rsidRPr="003A7B63">
        <w:t>in order to</w:t>
      </w:r>
      <w:proofErr w:type="gramEnd"/>
      <w:r w:rsidRPr="003A7B63">
        <w:t xml:space="preserve"> truly contest for power. </w:t>
      </w:r>
      <w:r w:rsidRPr="003A7B63">
        <w:rPr>
          <w:u w:val="single"/>
        </w:rPr>
        <w:t>The sausage of business unionism makes it so that there are forces we need to confront beyond the employer: there are forces in union bureaucracy as well as in our memberships that are deeply individualistic, thinking about how contracts affect them, or the “majority,” rather than orienting to the worst off, the most vulnerable.</w:t>
      </w:r>
    </w:p>
    <w:p w14:paraId="737275B2" w14:textId="77777777" w:rsidR="003A7B63" w:rsidRPr="003A7B63" w:rsidRDefault="003A7B63" w:rsidP="003A7B63">
      <w:r w:rsidRPr="003A7B63">
        <w:t>If we only orient ourselves to the employer, we will miss the forces in our unions that are working at cross-purposes, supporting a capitalism and a U.S. state that is incompatible with the wins we need as workers and, therefore, antagonistic to our interest in building unions that operate on the register of political and economic systems.</w:t>
      </w:r>
    </w:p>
    <w:p w14:paraId="091A28B3" w14:textId="77777777" w:rsidR="003A7B63" w:rsidRPr="003A7B63" w:rsidRDefault="003A7B63" w:rsidP="003A7B63">
      <w:r w:rsidRPr="003A7B63">
        <w:t>But we must struggle openly within our unions and on campus. The people who run our universities are villains, albethey boring bureaucrats. It’s up to us to tell a better story, to render visible the actual relations of production of the university, not the mystique of Learning that university administrations use to mask the suffering, poverty, and debt that fuels their astonishing wealth.</w:t>
      </w:r>
    </w:p>
    <w:p w14:paraId="4B981865" w14:textId="77777777" w:rsidR="003A7B63" w:rsidRDefault="003A7B63" w:rsidP="003A7B63">
      <w:pPr>
        <w:rPr>
          <w:u w:val="single"/>
        </w:rPr>
      </w:pPr>
      <w:r w:rsidRPr="003A7B63">
        <w:rPr>
          <w:highlight w:val="cyan"/>
          <w:u w:val="single"/>
        </w:rPr>
        <w:t xml:space="preserve">Part of telling this story better is not just the content, but how we tell the story: confidently, directly, in as many public places as possible, with as many people as </w:t>
      </w:r>
      <w:proofErr w:type="gramStart"/>
      <w:r w:rsidRPr="003A7B63">
        <w:rPr>
          <w:highlight w:val="cyan"/>
          <w:u w:val="single"/>
        </w:rPr>
        <w:t>possible—</w:t>
      </w:r>
      <w:proofErr w:type="gramEnd"/>
      <w:r w:rsidRPr="003A7B63">
        <w:t xml:space="preserve">but </w:t>
      </w:r>
      <w:r w:rsidRPr="003A7B63">
        <w:rPr>
          <w:highlight w:val="cyan"/>
          <w:u w:val="single"/>
        </w:rPr>
        <w:t>we can’t wait for a mass movement to make a mass movement. We do the work with who’s around or we don’t do it at all.</w:t>
      </w:r>
    </w:p>
    <w:p w14:paraId="6B0CA484" w14:textId="6AFBE6CD" w:rsidR="001869AE" w:rsidRDefault="001869AE" w:rsidP="001869AE">
      <w:pPr>
        <w:pStyle w:val="Heading1"/>
      </w:pPr>
      <w:r>
        <w:t>2AC</w:t>
      </w:r>
    </w:p>
    <w:p w14:paraId="5B37DE58" w14:textId="6DCE0309" w:rsidR="001869AE" w:rsidRDefault="001869AE" w:rsidP="001869AE">
      <w:pPr>
        <w:pStyle w:val="Heading2"/>
      </w:pPr>
      <w:bookmarkStart w:id="0" w:name="_Hlk208647656"/>
      <w:r w:rsidRPr="00B073F6">
        <w:t>T---</w:t>
      </w:r>
      <w:r>
        <w:t>Scope</w:t>
      </w:r>
    </w:p>
    <w:p w14:paraId="6B73F78E" w14:textId="77777777" w:rsidR="001869AE" w:rsidRDefault="001869AE" w:rsidP="001869AE">
      <w:pPr>
        <w:pStyle w:val="Heading4"/>
      </w:pPr>
      <w:r>
        <w:t xml:space="preserve">‘Strengthening’ rights includes </w:t>
      </w:r>
      <w:r w:rsidRPr="00B52045">
        <w:rPr>
          <w:u w:val="single"/>
        </w:rPr>
        <w:t>increasing</w:t>
      </w:r>
      <w:r>
        <w:t xml:space="preserve"> the number of </w:t>
      </w:r>
      <w:r w:rsidRPr="00B52045">
        <w:rPr>
          <w:u w:val="single"/>
        </w:rPr>
        <w:t>interests</w:t>
      </w:r>
      <w:r>
        <w:t xml:space="preserve"> the right covers. </w:t>
      </w:r>
    </w:p>
    <w:p w14:paraId="5AECECC2" w14:textId="77777777" w:rsidR="001869AE" w:rsidRDefault="001869AE" w:rsidP="001869AE">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4E43B727" w14:textId="77777777" w:rsidR="001869AE" w:rsidRPr="00D535E0" w:rsidRDefault="001869AE" w:rsidP="001869AE">
      <w:pPr>
        <w:rPr>
          <w:sz w:val="16"/>
        </w:rPr>
      </w:pPr>
      <w:r w:rsidRPr="00D535E0">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AE0477">
        <w:rPr>
          <w:rStyle w:val="StyleUnderline"/>
          <w:highlight w:val="cyan"/>
        </w:rPr>
        <w:t xml:space="preserve">the </w:t>
      </w:r>
      <w:r w:rsidRPr="00AE0477">
        <w:rPr>
          <w:rStyle w:val="Emphasis"/>
          <w:highlight w:val="cyan"/>
        </w:rPr>
        <w:t>strength</w:t>
      </w:r>
      <w:r w:rsidRPr="00AE0477">
        <w:rPr>
          <w:rStyle w:val="StyleUnderline"/>
          <w:highlight w:val="cyan"/>
        </w:rPr>
        <w:t xml:space="preserve"> of a right is </w:t>
      </w:r>
      <w:r w:rsidRPr="00AE0477">
        <w:rPr>
          <w:rStyle w:val="Emphasis"/>
          <w:highlight w:val="cyan"/>
        </w:rPr>
        <w:t>directly related</w:t>
      </w:r>
      <w:r w:rsidRPr="00AE0477">
        <w:rPr>
          <w:rStyle w:val="StyleUnderline"/>
          <w:highlight w:val="cyan"/>
        </w:rPr>
        <w:t xml:space="preserve"> to</w:t>
      </w:r>
      <w:r w:rsidRPr="00D535E0">
        <w:rPr>
          <w:rStyle w:val="StyleUnderline"/>
        </w:rPr>
        <w:t xml:space="preserve"> the </w:t>
      </w:r>
      <w:r w:rsidRPr="00AE0477">
        <w:rPr>
          <w:rStyle w:val="Emphasis"/>
          <w:highlight w:val="cyan"/>
        </w:rPr>
        <w:t>number</w:t>
      </w:r>
      <w:r w:rsidRPr="00D535E0">
        <w:rPr>
          <w:rStyle w:val="StyleUnderline"/>
        </w:rPr>
        <w:t xml:space="preserve"> and importance </w:t>
      </w:r>
      <w:r w:rsidRPr="00AE0477">
        <w:rPr>
          <w:rStyle w:val="Emphasis"/>
          <w:highlight w:val="cyan"/>
        </w:rPr>
        <w:t>of the interests</w:t>
      </w:r>
      <w:r w:rsidRPr="00AE0477">
        <w:rPr>
          <w:rStyle w:val="StyleUnderline"/>
          <w:highlight w:val="cyan"/>
        </w:rPr>
        <w:t xml:space="preserve"> the right </w:t>
      </w:r>
      <w:r w:rsidRPr="00AE0477">
        <w:rPr>
          <w:rStyle w:val="Emphasis"/>
          <w:highlight w:val="cyan"/>
        </w:rPr>
        <w:t>protects</w:t>
      </w:r>
      <w:r w:rsidRPr="00D535E0">
        <w:rPr>
          <w:rStyle w:val="StyleUnderline"/>
        </w:rPr>
        <w:t xml:space="preserve">. Thus, </w:t>
      </w:r>
      <w:r w:rsidRPr="00AE0477">
        <w:rPr>
          <w:rStyle w:val="StyleUnderline"/>
          <w:highlight w:val="cyan"/>
        </w:rPr>
        <w:t>when</w:t>
      </w:r>
      <w:r w:rsidRPr="00D535E0">
        <w:rPr>
          <w:rStyle w:val="StyleUnderline"/>
        </w:rPr>
        <w:t xml:space="preserve"> the </w:t>
      </w:r>
      <w:r w:rsidRPr="00AE0477">
        <w:rPr>
          <w:rStyle w:val="StyleUnderline"/>
          <w:highlight w:val="cyan"/>
        </w:rPr>
        <w:t xml:space="preserve">court enumerates </w:t>
      </w:r>
      <w:r w:rsidRPr="00AE0477">
        <w:rPr>
          <w:rStyle w:val="Emphasis"/>
          <w:highlight w:val="cyan"/>
        </w:rPr>
        <w:t>additional interests</w:t>
      </w:r>
      <w:r w:rsidRPr="00D535E0">
        <w:rPr>
          <w:sz w:val="16"/>
        </w:rPr>
        <w:t xml:space="preserve"> that are as fundamental as a woman's control over her body and her social role, </w:t>
      </w:r>
      <w:r w:rsidRPr="00AE0477">
        <w:rPr>
          <w:rStyle w:val="StyleUnderline"/>
          <w:highlight w:val="cyan"/>
        </w:rPr>
        <w:t>the court</w:t>
      </w:r>
      <w:r w:rsidRPr="00D535E0">
        <w:rPr>
          <w:rStyle w:val="StyleUnderline"/>
        </w:rPr>
        <w:t xml:space="preserve"> announces an intention </w:t>
      </w:r>
      <w:r w:rsidRPr="00D535E0">
        <w:rPr>
          <w:rStyle w:val="Emphasis"/>
        </w:rPr>
        <w:t xml:space="preserve">to </w:t>
      </w:r>
      <w:r w:rsidRPr="00AE0477">
        <w:rPr>
          <w:rStyle w:val="Emphasis"/>
          <w:highlight w:val="cyan"/>
        </w:rPr>
        <w:t>strengthen</w:t>
      </w:r>
      <w:r w:rsidRPr="00AE0477">
        <w:rPr>
          <w:rStyle w:val="StyleUnderline"/>
          <w:highlight w:val="cyan"/>
        </w:rPr>
        <w:t xml:space="preserve"> the overall </w:t>
      </w:r>
      <w:r w:rsidRPr="00AE0477">
        <w:rPr>
          <w:rStyle w:val="Emphasis"/>
          <w:highlight w:val="cyan"/>
        </w:rPr>
        <w:t>right</w:t>
      </w:r>
      <w:r w:rsidRPr="00D535E0">
        <w:rPr>
          <w:sz w:val="16"/>
        </w:rPr>
        <w:t xml:space="preserve"> of procreative choice.</w:t>
      </w:r>
    </w:p>
    <w:p w14:paraId="368CE72C" w14:textId="77777777" w:rsidR="001869AE" w:rsidRDefault="001869AE" w:rsidP="001869AE">
      <w:pPr>
        <w:pStyle w:val="Heading3"/>
      </w:pPr>
    </w:p>
    <w:p w14:paraId="568D4DC3" w14:textId="78699A2C" w:rsidR="001869AE" w:rsidRDefault="001869AE" w:rsidP="001869AE">
      <w:pPr>
        <w:pStyle w:val="Heading2"/>
      </w:pPr>
      <w:r>
        <w:t>PIC</w:t>
      </w:r>
      <w:r>
        <w:t xml:space="preserve"> – Disability</w:t>
      </w:r>
    </w:p>
    <w:p w14:paraId="4F5A8887" w14:textId="77777777" w:rsidR="001869AE" w:rsidRDefault="001869AE" w:rsidP="001869AE">
      <w:pPr>
        <w:pStyle w:val="Heading2"/>
      </w:pPr>
      <w:bookmarkStart w:id="1" w:name="_Hlk212817101"/>
      <w:bookmarkEnd w:id="0"/>
      <w:r>
        <w:t>States</w:t>
      </w:r>
    </w:p>
    <w:p w14:paraId="42E69D3B" w14:textId="77777777" w:rsidR="001869AE" w:rsidRPr="00B073F6" w:rsidRDefault="001869AE" w:rsidP="001869AE">
      <w:pPr>
        <w:pStyle w:val="Heading4"/>
        <w:rPr>
          <w:rFonts w:cs="Calibri"/>
          <w:color w:val="000000" w:themeColor="text1"/>
        </w:rPr>
      </w:pPr>
      <w:r w:rsidRPr="00B073F6">
        <w:rPr>
          <w:rFonts w:cs="Calibri"/>
          <w:color w:val="000000" w:themeColor="text1"/>
        </w:rPr>
        <w:t xml:space="preserve">The Court will </w:t>
      </w:r>
      <w:r w:rsidRPr="00B073F6">
        <w:rPr>
          <w:rFonts w:cs="Calibri"/>
          <w:color w:val="000000" w:themeColor="text1"/>
          <w:u w:val="single"/>
        </w:rPr>
        <w:t>force retrenchment</w:t>
      </w:r>
      <w:r w:rsidRPr="00B073F6">
        <w:rPr>
          <w:rFonts w:cs="Calibri"/>
          <w:color w:val="000000" w:themeColor="text1"/>
        </w:rPr>
        <w:t>.</w:t>
      </w:r>
    </w:p>
    <w:p w14:paraId="242ABDB9" w14:textId="77777777" w:rsidR="001869AE" w:rsidRPr="00B073F6" w:rsidRDefault="001869AE" w:rsidP="001869AE">
      <w:pPr>
        <w:rPr>
          <w:color w:val="000000" w:themeColor="text1"/>
        </w:rPr>
      </w:pPr>
      <w:r w:rsidRPr="00B073F6">
        <w:rPr>
          <w:rStyle w:val="Style13ptBold"/>
          <w:color w:val="000000" w:themeColor="text1"/>
        </w:rPr>
        <w:t>Andrias 24</w:t>
      </w:r>
      <w:r w:rsidRPr="00B073F6">
        <w:rPr>
          <w:color w:val="000000" w:themeColor="text1"/>
        </w:rPr>
        <w:t>, Professor of Law, Columbia Law School (Kate, “CONSTITUTIONAL AND ADMINISTRATIVE INNOVATION THROUGH STATE LABOR LAW,” Wisconsin Law Review, Lexis)</w:t>
      </w:r>
    </w:p>
    <w:p w14:paraId="16BD1B28" w14:textId="77777777" w:rsidR="001869AE" w:rsidRPr="00B073F6" w:rsidRDefault="001869AE" w:rsidP="001869AE">
      <w:pPr>
        <w:rPr>
          <w:color w:val="000000" w:themeColor="text1"/>
        </w:rPr>
      </w:pPr>
      <w:r w:rsidRPr="00B073F6">
        <w:rPr>
          <w:color w:val="000000" w:themeColor="text1"/>
        </w:rPr>
        <w:t xml:space="preserve">Relatedly, </w:t>
      </w:r>
      <w:r w:rsidRPr="00B073F6">
        <w:rPr>
          <w:rStyle w:val="StyleUnderline"/>
          <w:color w:val="000000" w:themeColor="text1"/>
          <w:highlight w:val="cyan"/>
        </w:rPr>
        <w:t>the U</w:t>
      </w:r>
      <w:r w:rsidRPr="00B073F6">
        <w:rPr>
          <w:rStyle w:val="StyleUnderline"/>
          <w:color w:val="000000" w:themeColor="text1"/>
        </w:rPr>
        <w:t xml:space="preserve">nited </w:t>
      </w:r>
      <w:r w:rsidRPr="00B073F6">
        <w:rPr>
          <w:rStyle w:val="StyleUnderline"/>
          <w:color w:val="000000" w:themeColor="text1"/>
          <w:highlight w:val="cyan"/>
        </w:rPr>
        <w:t>S</w:t>
      </w:r>
      <w:r w:rsidRPr="00B073F6">
        <w:rPr>
          <w:rStyle w:val="StyleUnderline"/>
          <w:color w:val="000000" w:themeColor="text1"/>
        </w:rPr>
        <w:t xml:space="preserve">tates </w:t>
      </w:r>
      <w:r w:rsidRPr="00B073F6">
        <w:rPr>
          <w:rStyle w:val="StyleUnderline"/>
          <w:color w:val="000000" w:themeColor="text1"/>
          <w:highlight w:val="cyan"/>
        </w:rPr>
        <w:t>has an exceptionally powerful judiciary</w:t>
      </w:r>
      <w:r w:rsidRPr="00B073F6">
        <w:rPr>
          <w:rStyle w:val="StyleUnderline"/>
          <w:color w:val="000000" w:themeColor="text1"/>
        </w:rPr>
        <w:t xml:space="preserve"> with greater policymaking authority and constitutional supremacy than those in other countries</w:t>
      </w:r>
      <w:r w:rsidRPr="00B073F6">
        <w:rPr>
          <w:color w:val="000000" w:themeColor="text1"/>
        </w:rPr>
        <w:t xml:space="preserve">. 38 </w:t>
      </w:r>
      <w:r w:rsidRPr="00B073F6">
        <w:rPr>
          <w:rStyle w:val="StyleUnderline"/>
          <w:color w:val="000000" w:themeColor="text1"/>
        </w:rPr>
        <w:t xml:space="preserve">Perhaps not surprisingly, given its elite makeup, </w:t>
      </w:r>
      <w:r w:rsidRPr="00B073F6">
        <w:rPr>
          <w:rStyle w:val="StyleUnderline"/>
          <w:color w:val="000000" w:themeColor="text1"/>
          <w:highlight w:val="cyan"/>
        </w:rPr>
        <w:t>the</w:t>
      </w:r>
      <w:r w:rsidRPr="00B073F6">
        <w:rPr>
          <w:rStyle w:val="StyleUnderline"/>
          <w:color w:val="000000" w:themeColor="text1"/>
        </w:rPr>
        <w:t xml:space="preserve"> Supreme </w:t>
      </w:r>
      <w:r w:rsidRPr="00B073F6">
        <w:rPr>
          <w:rStyle w:val="StyleUnderline"/>
          <w:color w:val="000000" w:themeColor="text1"/>
          <w:highlight w:val="cyan"/>
        </w:rPr>
        <w:t xml:space="preserve">Court has interpreted the NLRA in ways that are </w:t>
      </w:r>
      <w:r w:rsidRPr="00B073F6">
        <w:rPr>
          <w:rStyle w:val="Emphasis"/>
          <w:color w:val="000000" w:themeColor="text1"/>
          <w:highlight w:val="cyan"/>
        </w:rPr>
        <w:t>pro</w:t>
      </w:r>
      <w:r w:rsidRPr="00B073F6">
        <w:rPr>
          <w:rStyle w:val="StyleUnderline"/>
          <w:color w:val="000000" w:themeColor="text1"/>
          <w:highlight w:val="cyan"/>
        </w:rPr>
        <w:t>-</w:t>
      </w:r>
      <w:r w:rsidRPr="00B073F6">
        <w:rPr>
          <w:rStyle w:val="Emphasis"/>
          <w:color w:val="000000" w:themeColor="text1"/>
          <w:highlight w:val="cyan"/>
        </w:rPr>
        <w:t>business</w:t>
      </w:r>
      <w:r w:rsidRPr="00B073F6">
        <w:rPr>
          <w:rStyle w:val="StyleUnderline"/>
          <w:color w:val="000000" w:themeColor="text1"/>
          <w:highlight w:val="cyan"/>
        </w:rPr>
        <w:t xml:space="preserve"> and </w:t>
      </w:r>
      <w:r w:rsidRPr="00B073F6">
        <w:rPr>
          <w:rStyle w:val="Emphasis"/>
          <w:color w:val="000000" w:themeColor="text1"/>
          <w:highlight w:val="cyan"/>
        </w:rPr>
        <w:t>solicitous of common law property and managerial rights</w:t>
      </w:r>
      <w:r w:rsidRPr="00B073F6">
        <w:rPr>
          <w:rStyle w:val="StyleUnderline"/>
          <w:color w:val="000000" w:themeColor="text1"/>
          <w:highlight w:val="cyan"/>
        </w:rPr>
        <w:t>, often framing its rulings as</w:t>
      </w:r>
      <w:r w:rsidRPr="00B073F6">
        <w:rPr>
          <w:rStyle w:val="StyleUnderline"/>
          <w:color w:val="000000" w:themeColor="text1"/>
        </w:rPr>
        <w:t xml:space="preserve"> constitutional and </w:t>
      </w:r>
      <w:r w:rsidRPr="00B073F6">
        <w:rPr>
          <w:rStyle w:val="StyleUnderline"/>
          <w:color w:val="000000" w:themeColor="text1"/>
          <w:highlight w:val="cyan"/>
        </w:rPr>
        <w:t>beyond the reach of political reform</w:t>
      </w:r>
      <w:r w:rsidRPr="00B073F6">
        <w:rPr>
          <w:color w:val="000000" w:themeColor="text1"/>
        </w:rPr>
        <w:t>.39</w:t>
      </w:r>
    </w:p>
    <w:p w14:paraId="6FC782CD" w14:textId="77777777" w:rsidR="001869AE" w:rsidRPr="00B073F6" w:rsidRDefault="001869AE" w:rsidP="001869AE">
      <w:pPr>
        <w:rPr>
          <w:color w:val="000000" w:themeColor="text1"/>
        </w:rPr>
      </w:pPr>
      <w:r w:rsidRPr="00B073F6">
        <w:rPr>
          <w:color w:val="000000" w:themeColor="text1"/>
        </w:rPr>
        <w:t xml:space="preserve">In addition, </w:t>
      </w:r>
      <w:r w:rsidRPr="00B073F6">
        <w:rPr>
          <w:rStyle w:val="StyleUnderline"/>
          <w:color w:val="000000" w:themeColor="text1"/>
        </w:rPr>
        <w:t xml:space="preserve">the institutional terrain produced by </w:t>
      </w:r>
      <w:r w:rsidRPr="00B073F6">
        <w:rPr>
          <w:rStyle w:val="StyleUnderline"/>
          <w:color w:val="000000" w:themeColor="text1"/>
          <w:highlight w:val="cyan"/>
        </w:rPr>
        <w:t>the highly fragmented structure of</w:t>
      </w:r>
      <w:r w:rsidRPr="00B073F6">
        <w:rPr>
          <w:rStyle w:val="StyleUnderline"/>
          <w:color w:val="000000" w:themeColor="text1"/>
        </w:rPr>
        <w:t xml:space="preserve"> American </w:t>
      </w:r>
      <w:r w:rsidRPr="00B073F6">
        <w:rPr>
          <w:rStyle w:val="StyleUnderline"/>
          <w:color w:val="000000" w:themeColor="text1"/>
          <w:highlight w:val="cyan"/>
        </w:rPr>
        <w:t xml:space="preserve">government advantages political actors with the </w:t>
      </w:r>
      <w:r w:rsidRPr="00B073F6">
        <w:rPr>
          <w:rStyle w:val="Emphasis"/>
          <w:color w:val="000000" w:themeColor="text1"/>
          <w:highlight w:val="cyan"/>
        </w:rPr>
        <w:t>capacity and financial resources</w:t>
      </w:r>
      <w:r w:rsidRPr="00B073F6">
        <w:rPr>
          <w:rStyle w:val="StyleUnderline"/>
          <w:color w:val="000000" w:themeColor="text1"/>
        </w:rPr>
        <w:t xml:space="preserve"> to work across multiple venues</w:t>
      </w:r>
      <w:r w:rsidRPr="00B073F6">
        <w:rPr>
          <w:color w:val="000000" w:themeColor="text1"/>
        </w:rPr>
        <w:t xml:space="preserve">. 40 Moreover, as interpreted by the courts, </w:t>
      </w:r>
      <w:r w:rsidRPr="00B073F6">
        <w:rPr>
          <w:rStyle w:val="StyleUnderline"/>
          <w:color w:val="000000" w:themeColor="text1"/>
        </w:rPr>
        <w:t xml:space="preserve">the </w:t>
      </w:r>
      <w:r w:rsidRPr="00B073F6">
        <w:rPr>
          <w:rStyle w:val="StyleUnderline"/>
          <w:color w:val="000000" w:themeColor="text1"/>
          <w:highlight w:val="cyan"/>
        </w:rPr>
        <w:t xml:space="preserve">Constitution protects the rights of </w:t>
      </w:r>
      <w:r w:rsidRPr="00B073F6">
        <w:rPr>
          <w:rStyle w:val="Emphasis"/>
          <w:color w:val="000000" w:themeColor="text1"/>
          <w:highlight w:val="cyan"/>
        </w:rPr>
        <w:t>large corporations and wealthy elites</w:t>
      </w:r>
      <w:r w:rsidRPr="00B073F6">
        <w:rPr>
          <w:rStyle w:val="StyleUnderline"/>
          <w:color w:val="000000" w:themeColor="text1"/>
          <w:highlight w:val="cyan"/>
        </w:rPr>
        <w:t xml:space="preserve"> to spend staggering amounts of money on campaigns</w:t>
      </w:r>
      <w:r w:rsidRPr="00B073F6">
        <w:rPr>
          <w:rStyle w:val="StyleUnderline"/>
          <w:color w:val="000000" w:themeColor="text1"/>
        </w:rPr>
        <w:t xml:space="preserve"> and lobbying across multiple levels of government</w:t>
      </w:r>
      <w:r w:rsidRPr="00B073F6">
        <w:rPr>
          <w:color w:val="000000" w:themeColor="text1"/>
        </w:rPr>
        <w:t>.41</w:t>
      </w:r>
    </w:p>
    <w:p w14:paraId="53F1F84B" w14:textId="77777777" w:rsidR="001869AE" w:rsidRPr="00B073F6" w:rsidRDefault="001869AE" w:rsidP="001869AE">
      <w:pPr>
        <w:pStyle w:val="Heading4"/>
      </w:pPr>
      <w:r w:rsidRPr="00B073F6">
        <w:t xml:space="preserve">b. </w:t>
      </w:r>
      <w:r w:rsidRPr="00B073F6">
        <w:rPr>
          <w:u w:val="single"/>
        </w:rPr>
        <w:t>Democracy</w:t>
      </w:r>
      <w:r w:rsidRPr="00B073F6">
        <w:t xml:space="preserve">. Increased state power </w:t>
      </w:r>
      <w:r w:rsidRPr="00B073F6">
        <w:rPr>
          <w:u w:val="single"/>
        </w:rPr>
        <w:t>worsens collapse</w:t>
      </w:r>
      <w:r w:rsidRPr="00B073F6">
        <w:t xml:space="preserve">. </w:t>
      </w:r>
    </w:p>
    <w:p w14:paraId="04CF3EF9" w14:textId="77777777" w:rsidR="001869AE" w:rsidRPr="00B073F6" w:rsidRDefault="001869AE" w:rsidP="001869AE">
      <w:pPr>
        <w:rPr>
          <w:color w:val="000000" w:themeColor="text1"/>
        </w:rPr>
      </w:pPr>
      <w:r w:rsidRPr="00B073F6">
        <w:rPr>
          <w:rStyle w:val="Style13ptBold"/>
          <w:color w:val="000000" w:themeColor="text1"/>
        </w:rPr>
        <w:t>Gordon 22</w:t>
      </w:r>
      <w:r w:rsidRPr="00B073F6">
        <w:rPr>
          <w:color w:val="000000" w:themeColor="text1"/>
        </w:rPr>
        <w:t>, chair of the history department at the University of Iowa, PhD in history from UW-Madison. (Colin, October 6, 2022, “American Federalism Isn’t a Boon for Democracy — It’s a Disease,” Jacobin, https://jacobin.com/2022/10/us-federalism-states-democracy-gop-democrats)</w:t>
      </w:r>
    </w:p>
    <w:p w14:paraId="1DAF9540" w14:textId="77777777" w:rsidR="001869AE" w:rsidRPr="00B073F6" w:rsidRDefault="001869AE" w:rsidP="001869AE">
      <w:pPr>
        <w:rPr>
          <w:color w:val="000000" w:themeColor="text1"/>
          <w:sz w:val="16"/>
        </w:rPr>
      </w:pPr>
      <w:r w:rsidRPr="00B073F6">
        <w:rPr>
          <w:color w:val="000000" w:themeColor="text1"/>
          <w:sz w:val="16"/>
        </w:rPr>
        <w:t xml:space="preserve">The core argument — developed over a series of chapters and underwritten by a close analysis of the available data — is this: Political </w:t>
      </w:r>
      <w:r w:rsidRPr="00B073F6">
        <w:rPr>
          <w:color w:val="000000" w:themeColor="text1"/>
          <w:u w:val="single"/>
        </w:rPr>
        <w:t>polarization</w:t>
      </w:r>
      <w:r w:rsidRPr="00B073F6">
        <w:rPr>
          <w:color w:val="000000" w:themeColor="text1"/>
          <w:sz w:val="16"/>
        </w:rPr>
        <w:t xml:space="preserve"> since the 1970s </w:t>
      </w:r>
      <w:r w:rsidRPr="00B073F6">
        <w:rPr>
          <w:color w:val="000000" w:themeColor="text1"/>
          <w:u w:val="single"/>
        </w:rPr>
        <w:t>has yielded policy</w:t>
      </w:r>
      <w:r w:rsidRPr="00B073F6">
        <w:rPr>
          <w:color w:val="000000" w:themeColor="text1"/>
          <w:sz w:val="16"/>
        </w:rPr>
        <w:t xml:space="preserve"> </w:t>
      </w:r>
      <w:r w:rsidRPr="00B073F6">
        <w:rPr>
          <w:strike/>
          <w:color w:val="000000" w:themeColor="text1"/>
          <w:sz w:val="16"/>
        </w:rPr>
        <w:t>paralysis</w:t>
      </w:r>
      <w:r w:rsidRPr="00B073F6">
        <w:rPr>
          <w:color w:val="000000" w:themeColor="text1"/>
          <w:sz w:val="16"/>
        </w:rPr>
        <w:t xml:space="preserve"> [</w:t>
      </w:r>
      <w:r w:rsidRPr="00B073F6">
        <w:rPr>
          <w:color w:val="000000" w:themeColor="text1"/>
          <w:u w:val="single"/>
        </w:rPr>
        <w:t>gridlock</w:t>
      </w:r>
      <w:r w:rsidRPr="00B073F6">
        <w:rPr>
          <w:color w:val="000000" w:themeColor="text1"/>
          <w:sz w:val="16"/>
        </w:rPr>
        <w:t xml:space="preserve">] </w:t>
      </w:r>
      <w:r w:rsidRPr="00B073F6">
        <w:rPr>
          <w:color w:val="000000" w:themeColor="text1"/>
          <w:u w:val="single"/>
        </w:rPr>
        <w:t>at the national level</w:t>
      </w:r>
      <w:r w:rsidRPr="00B073F6">
        <w:rPr>
          <w:color w:val="000000" w:themeColor="text1"/>
          <w:sz w:val="16"/>
        </w:rPr>
        <w:t xml:space="preserve">, where control over the executive and legislative branches has been consistently divided. That gridlock has </w:t>
      </w:r>
      <w:r w:rsidRPr="00B073F6">
        <w:rPr>
          <w:color w:val="000000" w:themeColor="text1"/>
          <w:u w:val="single"/>
        </w:rPr>
        <w:t>shifted political attention to the states.</w:t>
      </w:r>
      <w:r w:rsidRPr="00B073F6">
        <w:rPr>
          <w:color w:val="000000" w:themeColor="text1"/>
          <w:sz w:val="16"/>
        </w:rPr>
        <w:t xml:space="preserve"> In the states, </w:t>
      </w:r>
      <w:r w:rsidRPr="00B073F6">
        <w:rPr>
          <w:color w:val="000000" w:themeColor="text1"/>
          <w:u w:val="single"/>
        </w:rPr>
        <w:t xml:space="preserve">however, </w:t>
      </w:r>
      <w:r w:rsidRPr="00B073F6">
        <w:rPr>
          <w:color w:val="000000" w:themeColor="text1"/>
          <w:highlight w:val="cyan"/>
          <w:u w:val="single"/>
        </w:rPr>
        <w:t>polarization</w:t>
      </w:r>
      <w:r w:rsidRPr="00B073F6">
        <w:rPr>
          <w:color w:val="000000" w:themeColor="text1"/>
          <w:u w:val="single"/>
        </w:rPr>
        <w:t xml:space="preserve"> is far </w:t>
      </w:r>
      <w:r w:rsidRPr="00B073F6">
        <w:rPr>
          <w:color w:val="000000" w:themeColor="text1"/>
          <w:highlight w:val="cyan"/>
          <w:u w:val="single"/>
        </w:rPr>
        <w:t xml:space="preserve">more </w:t>
      </w:r>
      <w:r w:rsidRPr="00B073F6">
        <w:rPr>
          <w:rStyle w:val="Emphasis"/>
          <w:color w:val="000000" w:themeColor="text1"/>
          <w:highlight w:val="cyan"/>
        </w:rPr>
        <w:t>likely</w:t>
      </w:r>
      <w:r w:rsidRPr="00B073F6">
        <w:rPr>
          <w:color w:val="000000" w:themeColor="text1"/>
          <w:highlight w:val="cyan"/>
          <w:u w:val="single"/>
        </w:rPr>
        <w:t xml:space="preserve"> to take </w:t>
      </w:r>
      <w:r w:rsidRPr="00B073F6">
        <w:rPr>
          <w:color w:val="000000" w:themeColor="text1"/>
          <w:u w:val="single"/>
        </w:rPr>
        <w:t>the form of</w:t>
      </w:r>
      <w:r w:rsidRPr="00B073F6">
        <w:rPr>
          <w:color w:val="000000" w:themeColor="text1"/>
          <w:highlight w:val="lightGray"/>
          <w:u w:val="single"/>
        </w:rPr>
        <w:t xml:space="preserve"> </w:t>
      </w:r>
      <w:r w:rsidRPr="00B073F6">
        <w:rPr>
          <w:color w:val="000000" w:themeColor="text1"/>
          <w:u w:val="single"/>
        </w:rPr>
        <w:t xml:space="preserve">unified </w:t>
      </w:r>
      <w:r w:rsidRPr="00B073F6">
        <w:rPr>
          <w:color w:val="000000" w:themeColor="text1"/>
          <w:highlight w:val="cyan"/>
          <w:u w:val="single"/>
        </w:rPr>
        <w:t>“</w:t>
      </w:r>
      <w:r w:rsidRPr="00B073F6">
        <w:rPr>
          <w:rStyle w:val="Emphasis"/>
          <w:color w:val="000000" w:themeColor="text1"/>
          <w:highlight w:val="cyan"/>
        </w:rPr>
        <w:t>trifecta</w:t>
      </w:r>
      <w:r w:rsidRPr="00B073F6">
        <w:rPr>
          <w:color w:val="000000" w:themeColor="text1"/>
          <w:highlight w:val="cyan"/>
          <w:u w:val="single"/>
        </w:rPr>
        <w:t>” control</w:t>
      </w:r>
      <w:r w:rsidRPr="00B073F6">
        <w:rPr>
          <w:color w:val="000000" w:themeColor="text1"/>
          <w:u w:val="single"/>
        </w:rPr>
        <w:t xml:space="preserve"> by one party. </w:t>
      </w:r>
      <w:r w:rsidRPr="00B073F6">
        <w:rPr>
          <w:color w:val="000000" w:themeColor="text1"/>
          <w:sz w:val="16"/>
        </w:rPr>
        <w:t xml:space="preserve">The </w:t>
      </w:r>
      <w:r w:rsidRPr="00B073F6">
        <w:rPr>
          <w:color w:val="000000" w:themeColor="text1"/>
          <w:u w:val="single"/>
        </w:rPr>
        <w:t>result is wider variation across the states</w:t>
      </w:r>
      <w:r w:rsidRPr="00B073F6">
        <w:rPr>
          <w:color w:val="000000" w:themeColor="text1"/>
          <w:sz w:val="16"/>
        </w:rPr>
        <w:t xml:space="preserve"> — Republican states lurching right, Democratic ones tugging left — </w:t>
      </w:r>
      <w:r w:rsidRPr="00B073F6">
        <w:rPr>
          <w:color w:val="000000" w:themeColor="text1"/>
          <w:highlight w:val="cyan"/>
          <w:u w:val="single"/>
        </w:rPr>
        <w:t xml:space="preserve">in </w:t>
      </w:r>
      <w:r w:rsidRPr="00B073F6">
        <w:rPr>
          <w:color w:val="000000" w:themeColor="text1"/>
          <w:u w:val="single"/>
        </w:rPr>
        <w:t xml:space="preserve">almost </w:t>
      </w:r>
      <w:r w:rsidRPr="00B073F6">
        <w:rPr>
          <w:rStyle w:val="Emphasis"/>
          <w:color w:val="000000" w:themeColor="text1"/>
          <w:highlight w:val="cyan"/>
        </w:rPr>
        <w:t>every realm</w:t>
      </w:r>
      <w:r w:rsidRPr="00B073F6">
        <w:rPr>
          <w:color w:val="000000" w:themeColor="text1"/>
          <w:highlight w:val="cyan"/>
          <w:u w:val="single"/>
        </w:rPr>
        <w:t xml:space="preserve"> of policy</w:t>
      </w:r>
      <w:r w:rsidRPr="00B073F6">
        <w:rPr>
          <w:color w:val="000000" w:themeColor="text1"/>
          <w:sz w:val="16"/>
        </w:rPr>
        <w:t>, with the notable exception of the bipartisan investment in mass incarceration.</w:t>
      </w:r>
    </w:p>
    <w:p w14:paraId="73FD73F7" w14:textId="77777777" w:rsidR="001869AE" w:rsidRPr="00B073F6" w:rsidRDefault="001869AE" w:rsidP="001869AE">
      <w:pPr>
        <w:rPr>
          <w:color w:val="000000" w:themeColor="text1"/>
          <w:sz w:val="16"/>
        </w:rPr>
      </w:pPr>
      <w:r w:rsidRPr="00B073F6">
        <w:rPr>
          <w:color w:val="000000" w:themeColor="text1"/>
          <w:sz w:val="16"/>
        </w:rPr>
        <w:t xml:space="preserve">The polarization of policy, as Grumbach argues, is </w:t>
      </w:r>
      <w:r w:rsidRPr="00B073F6">
        <w:rPr>
          <w:color w:val="000000" w:themeColor="text1"/>
          <w:u w:val="single"/>
        </w:rPr>
        <w:t>driven not by a polarized electorate</w:t>
      </w:r>
      <w:r w:rsidRPr="00B073F6">
        <w:rPr>
          <w:color w:val="000000" w:themeColor="text1"/>
          <w:sz w:val="16"/>
        </w:rPr>
        <w:t xml:space="preserve"> (on most issues, polling shows a widening gap between policy outcomes and popular aspirations) </w:t>
      </w:r>
      <w:r w:rsidRPr="00B073F6">
        <w:rPr>
          <w:color w:val="000000" w:themeColor="text1"/>
          <w:u w:val="single"/>
        </w:rPr>
        <w:t xml:space="preserve">but by the </w:t>
      </w:r>
      <w:r w:rsidRPr="00B073F6">
        <w:rPr>
          <w:rStyle w:val="Emphasis"/>
          <w:color w:val="000000" w:themeColor="text1"/>
          <w:highlight w:val="cyan"/>
        </w:rPr>
        <w:t>ability</w:t>
      </w:r>
      <w:r w:rsidRPr="00B073F6">
        <w:rPr>
          <w:color w:val="000000" w:themeColor="text1"/>
          <w:u w:val="single"/>
        </w:rPr>
        <w:t xml:space="preserve"> and willingness </w:t>
      </w:r>
      <w:r w:rsidRPr="00B073F6">
        <w:rPr>
          <w:color w:val="000000" w:themeColor="text1"/>
          <w:highlight w:val="cyan"/>
          <w:u w:val="single"/>
        </w:rPr>
        <w:t xml:space="preserve">of </w:t>
      </w:r>
      <w:r w:rsidRPr="00B073F6">
        <w:rPr>
          <w:rStyle w:val="Emphasis"/>
          <w:color w:val="000000" w:themeColor="text1"/>
          <w:highlight w:val="cyan"/>
        </w:rPr>
        <w:t>national</w:t>
      </w:r>
      <w:r w:rsidRPr="00B073F6">
        <w:rPr>
          <w:color w:val="000000" w:themeColor="text1"/>
          <w:highlight w:val="cyan"/>
          <w:u w:val="single"/>
        </w:rPr>
        <w:t xml:space="preserve"> </w:t>
      </w:r>
      <w:r w:rsidRPr="00B073F6">
        <w:rPr>
          <w:color w:val="000000" w:themeColor="text1"/>
          <w:u w:val="single"/>
        </w:rPr>
        <w:t xml:space="preserve">political </w:t>
      </w:r>
      <w:r w:rsidRPr="00B073F6">
        <w:rPr>
          <w:color w:val="000000" w:themeColor="text1"/>
          <w:highlight w:val="cyan"/>
          <w:u w:val="single"/>
        </w:rPr>
        <w:t xml:space="preserve">interests to </w:t>
      </w:r>
      <w:r w:rsidRPr="00B073F6">
        <w:rPr>
          <w:rStyle w:val="Emphasis"/>
          <w:color w:val="000000" w:themeColor="text1"/>
          <w:highlight w:val="cyan"/>
        </w:rPr>
        <w:t>capture</w:t>
      </w:r>
      <w:r w:rsidRPr="00B073F6">
        <w:rPr>
          <w:color w:val="000000" w:themeColor="text1"/>
          <w:highlight w:val="cyan"/>
          <w:u w:val="single"/>
        </w:rPr>
        <w:t xml:space="preserve"> state policymaking</w:t>
      </w:r>
      <w:r w:rsidRPr="00B073F6">
        <w:rPr>
          <w:color w:val="000000" w:themeColor="text1"/>
          <w:sz w:val="16"/>
        </w:rPr>
        <w:t xml:space="preserve">. These </w:t>
      </w:r>
      <w:r w:rsidRPr="00B073F6">
        <w:rPr>
          <w:color w:val="000000" w:themeColor="text1"/>
          <w:u w:val="single"/>
        </w:rPr>
        <w:t>interests</w:t>
      </w:r>
      <w:r w:rsidRPr="00B073F6">
        <w:rPr>
          <w:color w:val="000000" w:themeColor="text1"/>
          <w:sz w:val="16"/>
        </w:rPr>
        <w:t xml:space="preserve"> (</w:t>
      </w:r>
      <w:r w:rsidRPr="00B073F6">
        <w:rPr>
          <w:color w:val="000000" w:themeColor="text1"/>
          <w:u w:val="single"/>
        </w:rPr>
        <w:t>including</w:t>
      </w:r>
      <w:r w:rsidRPr="00B073F6">
        <w:rPr>
          <w:color w:val="000000" w:themeColor="text1"/>
          <w:sz w:val="16"/>
        </w:rPr>
        <w:t xml:space="preserve"> </w:t>
      </w:r>
      <w:r w:rsidRPr="00B073F6">
        <w:rPr>
          <w:color w:val="000000" w:themeColor="text1"/>
          <w:u w:val="single"/>
        </w:rPr>
        <w:t>national partisan groups</w:t>
      </w:r>
      <w:r w:rsidRPr="00B073F6">
        <w:rPr>
          <w:color w:val="000000" w:themeColor="text1"/>
          <w:sz w:val="16"/>
        </w:rPr>
        <w:t xml:space="preserve"> like the Republican Governors Association, </w:t>
      </w:r>
      <w:r w:rsidRPr="00B073F6">
        <w:rPr>
          <w:color w:val="000000" w:themeColor="text1"/>
          <w:u w:val="single"/>
        </w:rPr>
        <w:t>multi-issue clearinghouses</w:t>
      </w:r>
      <w:r w:rsidRPr="00B073F6">
        <w:rPr>
          <w:color w:val="000000" w:themeColor="text1"/>
          <w:sz w:val="16"/>
        </w:rPr>
        <w:t xml:space="preserve"> like the right-wing American Legislative Exchange Council, </w:t>
      </w:r>
      <w:r w:rsidRPr="00B073F6">
        <w:rPr>
          <w:color w:val="000000" w:themeColor="text1"/>
          <w:u w:val="single"/>
        </w:rPr>
        <w:t>and single-issue lobbies</w:t>
      </w:r>
      <w:r w:rsidRPr="00B073F6">
        <w:rPr>
          <w:color w:val="000000" w:themeColor="text1"/>
          <w:sz w:val="16"/>
        </w:rPr>
        <w:t xml:space="preserve"> like the antiabortion National Right to Life) </w:t>
      </w:r>
      <w:r w:rsidRPr="00B073F6">
        <w:rPr>
          <w:color w:val="000000" w:themeColor="text1"/>
          <w:u w:val="single"/>
        </w:rPr>
        <w:t xml:space="preserve">have both the willingness and the capacity to </w:t>
      </w:r>
      <w:r w:rsidRPr="00B073F6">
        <w:rPr>
          <w:rStyle w:val="Emphasis"/>
          <w:color w:val="000000" w:themeColor="text1"/>
          <w:highlight w:val="cyan"/>
        </w:rPr>
        <w:t>push</w:t>
      </w:r>
      <w:r w:rsidRPr="00B073F6">
        <w:rPr>
          <w:color w:val="000000" w:themeColor="text1"/>
          <w:highlight w:val="cyan"/>
          <w:u w:val="single"/>
        </w:rPr>
        <w:t xml:space="preserve"> </w:t>
      </w:r>
      <w:r w:rsidRPr="00B073F6">
        <w:rPr>
          <w:color w:val="000000" w:themeColor="text1"/>
          <w:u w:val="single"/>
        </w:rPr>
        <w:t xml:space="preserve">their </w:t>
      </w:r>
      <w:r w:rsidRPr="00B073F6">
        <w:rPr>
          <w:color w:val="000000" w:themeColor="text1"/>
          <w:highlight w:val="cyan"/>
          <w:u w:val="single"/>
        </w:rPr>
        <w:t>agendas</w:t>
      </w:r>
      <w:r w:rsidRPr="00B073F6">
        <w:rPr>
          <w:color w:val="000000" w:themeColor="text1"/>
          <w:sz w:val="16"/>
        </w:rPr>
        <w:t xml:space="preserve"> across venues and jurisdictions.</w:t>
      </w:r>
    </w:p>
    <w:p w14:paraId="5D56C204" w14:textId="77777777" w:rsidR="001869AE" w:rsidRPr="00B073F6" w:rsidRDefault="001869AE" w:rsidP="001869AE">
      <w:pPr>
        <w:rPr>
          <w:color w:val="000000" w:themeColor="text1"/>
          <w:u w:val="single"/>
        </w:rPr>
      </w:pPr>
      <w:r w:rsidRPr="00B073F6">
        <w:rPr>
          <w:color w:val="000000" w:themeColor="text1"/>
          <w:sz w:val="16"/>
        </w:rPr>
        <w:t xml:space="preserve">The </w:t>
      </w:r>
      <w:r w:rsidRPr="00B073F6">
        <w:rPr>
          <w:color w:val="000000" w:themeColor="text1"/>
          <w:highlight w:val="cyan"/>
          <w:u w:val="single"/>
        </w:rPr>
        <w:t xml:space="preserve">result is </w:t>
      </w:r>
      <w:r w:rsidRPr="00B073F6">
        <w:rPr>
          <w:rStyle w:val="Emphasis"/>
          <w:color w:val="000000" w:themeColor="text1"/>
          <w:highlight w:val="cyan"/>
        </w:rPr>
        <w:t>distorted policy</w:t>
      </w:r>
      <w:r w:rsidRPr="00B073F6">
        <w:rPr>
          <w:color w:val="000000" w:themeColor="text1"/>
          <w:u w:val="single"/>
        </w:rPr>
        <w:t xml:space="preserve"> within the states and across them</w:t>
      </w:r>
      <w:r w:rsidRPr="00B073F6">
        <w:rPr>
          <w:color w:val="000000" w:themeColor="text1"/>
          <w:sz w:val="16"/>
        </w:rPr>
        <w:t xml:space="preserve">. </w:t>
      </w:r>
      <w:r w:rsidRPr="00B073F6">
        <w:rPr>
          <w:color w:val="000000" w:themeColor="text1"/>
          <w:u w:val="single"/>
        </w:rPr>
        <w:t xml:space="preserve">Hard-line </w:t>
      </w:r>
      <w:r w:rsidRPr="00B073F6">
        <w:rPr>
          <w:color w:val="000000" w:themeColor="text1"/>
          <w:highlight w:val="cyan"/>
          <w:u w:val="single"/>
        </w:rPr>
        <w:t>measures</w:t>
      </w:r>
      <w:r w:rsidRPr="00B073F6">
        <w:rPr>
          <w:color w:val="000000" w:themeColor="text1"/>
          <w:sz w:val="16"/>
        </w:rPr>
        <w:t xml:space="preserve"> (</w:t>
      </w:r>
      <w:r w:rsidRPr="00B073F6">
        <w:rPr>
          <w:color w:val="000000" w:themeColor="text1"/>
          <w:u w:val="single"/>
        </w:rPr>
        <w:t>like</w:t>
      </w:r>
      <w:r w:rsidRPr="00B073F6">
        <w:rPr>
          <w:color w:val="000000" w:themeColor="text1"/>
          <w:sz w:val="16"/>
        </w:rPr>
        <w:t xml:space="preserve"> race-to-the-bottom minimum wage rates and </w:t>
      </w:r>
      <w:r w:rsidRPr="00B073F6">
        <w:rPr>
          <w:rStyle w:val="Emphasis"/>
          <w:color w:val="000000" w:themeColor="text1"/>
        </w:rPr>
        <w:t>refusals</w:t>
      </w:r>
      <w:r w:rsidRPr="00B073F6">
        <w:rPr>
          <w:color w:val="000000" w:themeColor="text1"/>
          <w:u w:val="single"/>
        </w:rPr>
        <w:t xml:space="preserve"> to expand Medicaid</w:t>
      </w:r>
      <w:r w:rsidRPr="00B073F6">
        <w:rPr>
          <w:color w:val="000000" w:themeColor="text1"/>
          <w:sz w:val="16"/>
        </w:rPr>
        <w:t xml:space="preserve">) </w:t>
      </w:r>
      <w:r w:rsidRPr="00B073F6">
        <w:rPr>
          <w:color w:val="000000" w:themeColor="text1"/>
          <w:highlight w:val="cyan"/>
          <w:u w:val="single"/>
        </w:rPr>
        <w:t>fly in the face of the</w:t>
      </w:r>
      <w:r w:rsidRPr="00B073F6">
        <w:rPr>
          <w:color w:val="000000" w:themeColor="text1"/>
          <w:u w:val="single"/>
        </w:rPr>
        <w:t xml:space="preserve"> interests and </w:t>
      </w:r>
      <w:r w:rsidRPr="00B073F6">
        <w:rPr>
          <w:color w:val="000000" w:themeColor="text1"/>
          <w:highlight w:val="cyan"/>
          <w:u w:val="single"/>
        </w:rPr>
        <w:t>preferences of</w:t>
      </w:r>
      <w:r w:rsidRPr="00B073F6">
        <w:rPr>
          <w:color w:val="000000" w:themeColor="text1"/>
          <w:u w:val="single"/>
        </w:rPr>
        <w:t xml:space="preserve"> most </w:t>
      </w:r>
      <w:r w:rsidRPr="00B073F6">
        <w:rPr>
          <w:rStyle w:val="Emphasis"/>
          <w:color w:val="000000" w:themeColor="text1"/>
          <w:highlight w:val="cyan"/>
        </w:rPr>
        <w:t>ordinary</w:t>
      </w:r>
      <w:r w:rsidRPr="00B073F6">
        <w:rPr>
          <w:color w:val="000000" w:themeColor="text1"/>
          <w:highlight w:val="cyan"/>
          <w:u w:val="single"/>
        </w:rPr>
        <w:t xml:space="preserve"> people</w:t>
      </w:r>
      <w:r w:rsidRPr="00B073F6">
        <w:rPr>
          <w:color w:val="000000" w:themeColor="text1"/>
          <w:sz w:val="16"/>
        </w:rPr>
        <w:t xml:space="preserve">. And to the degree that states look to each other as policy laboratories, their </w:t>
      </w:r>
      <w:r w:rsidRPr="00B073F6">
        <w:rPr>
          <w:color w:val="000000" w:themeColor="text1"/>
          <w:u w:val="single"/>
        </w:rPr>
        <w:t xml:space="preserve">attention is confined to ideological </w:t>
      </w:r>
      <w:proofErr w:type="gramStart"/>
      <w:r w:rsidRPr="00B073F6">
        <w:rPr>
          <w:color w:val="000000" w:themeColor="text1"/>
          <w:u w:val="single"/>
        </w:rPr>
        <w:t>peers</w:t>
      </w:r>
      <w:proofErr w:type="gramEnd"/>
      <w:r w:rsidRPr="00B073F6">
        <w:rPr>
          <w:color w:val="000000" w:themeColor="text1"/>
          <w:sz w:val="16"/>
        </w:rPr>
        <w:t xml:space="preserve"> </w:t>
      </w:r>
      <w:r w:rsidRPr="00B073F6">
        <w:rPr>
          <w:color w:val="000000" w:themeColor="text1"/>
          <w:u w:val="single"/>
        </w:rPr>
        <w:t xml:space="preserve">and their </w:t>
      </w:r>
      <w:r w:rsidRPr="00B073F6">
        <w:rPr>
          <w:color w:val="000000" w:themeColor="text1"/>
          <w:highlight w:val="cyan"/>
          <w:u w:val="single"/>
        </w:rPr>
        <w:t xml:space="preserve">experiments become </w:t>
      </w:r>
      <w:r w:rsidRPr="00B073F6">
        <w:rPr>
          <w:color w:val="000000" w:themeColor="text1"/>
          <w:u w:val="single"/>
        </w:rPr>
        <w:t xml:space="preserve">a form of </w:t>
      </w:r>
      <w:r w:rsidRPr="00B073F6">
        <w:rPr>
          <w:rStyle w:val="Emphasis"/>
          <w:color w:val="000000" w:themeColor="text1"/>
          <w:highlight w:val="cyan"/>
        </w:rPr>
        <w:t>partisan leapfrog</w:t>
      </w:r>
      <w:r w:rsidRPr="00B073F6">
        <w:rPr>
          <w:color w:val="000000" w:themeColor="text1"/>
          <w:u w:val="single"/>
        </w:rPr>
        <w:t xml:space="preserve">: who can legislate the </w:t>
      </w:r>
      <w:r w:rsidRPr="00B073F6">
        <w:rPr>
          <w:rStyle w:val="Emphasis"/>
          <w:color w:val="000000" w:themeColor="text1"/>
        </w:rPr>
        <w:t>strictest</w:t>
      </w:r>
      <w:r w:rsidRPr="00B073F6">
        <w:rPr>
          <w:color w:val="000000" w:themeColor="text1"/>
          <w:u w:val="single"/>
        </w:rPr>
        <w:t xml:space="preserve"> abortion ban, the most </w:t>
      </w:r>
      <w:r w:rsidRPr="00B073F6">
        <w:rPr>
          <w:rStyle w:val="Emphasis"/>
          <w:color w:val="000000" w:themeColor="text1"/>
        </w:rPr>
        <w:t>scurrilous</w:t>
      </w:r>
      <w:r w:rsidRPr="00B073F6">
        <w:rPr>
          <w:color w:val="000000" w:themeColor="text1"/>
          <w:u w:val="single"/>
        </w:rPr>
        <w:t xml:space="preserve"> attack on public sector workers, the </w:t>
      </w:r>
      <w:r w:rsidRPr="00B073F6">
        <w:rPr>
          <w:rStyle w:val="Emphasis"/>
          <w:color w:val="000000" w:themeColor="text1"/>
        </w:rPr>
        <w:t>leanest</w:t>
      </w:r>
      <w:r w:rsidRPr="00B073F6">
        <w:rPr>
          <w:color w:val="000000" w:themeColor="text1"/>
          <w:u w:val="single"/>
        </w:rPr>
        <w:t xml:space="preserve"> and </w:t>
      </w:r>
      <w:r w:rsidRPr="00B073F6">
        <w:rPr>
          <w:rStyle w:val="Emphasis"/>
          <w:color w:val="000000" w:themeColor="text1"/>
        </w:rPr>
        <w:t>meanest</w:t>
      </w:r>
      <w:r w:rsidRPr="00B073F6">
        <w:rPr>
          <w:color w:val="000000" w:themeColor="text1"/>
          <w:u w:val="single"/>
        </w:rPr>
        <w:t xml:space="preserve"> social policies.</w:t>
      </w:r>
    </w:p>
    <w:p w14:paraId="645DF3E2" w14:textId="77777777" w:rsidR="001869AE" w:rsidRPr="00B073F6" w:rsidRDefault="001869AE" w:rsidP="001869AE">
      <w:pPr>
        <w:rPr>
          <w:color w:val="000000" w:themeColor="text1"/>
          <w:u w:val="single"/>
        </w:rPr>
      </w:pPr>
      <w:r w:rsidRPr="00B073F6">
        <w:rPr>
          <w:color w:val="000000" w:themeColor="text1"/>
          <w:highlight w:val="cyan"/>
          <w:u w:val="single"/>
        </w:rPr>
        <w:t>The threat to democracy</w:t>
      </w:r>
      <w:r w:rsidRPr="00B073F6">
        <w:rPr>
          <w:color w:val="000000" w:themeColor="text1"/>
          <w:sz w:val="16"/>
        </w:rPr>
        <w:t xml:space="preserve">, according to Grumbach, </w:t>
      </w:r>
      <w:r w:rsidRPr="00B073F6">
        <w:rPr>
          <w:color w:val="000000" w:themeColor="text1"/>
          <w:highlight w:val="cyan"/>
          <w:u w:val="single"/>
        </w:rPr>
        <w:t>is</w:t>
      </w:r>
      <w:r w:rsidRPr="00B073F6">
        <w:rPr>
          <w:color w:val="000000" w:themeColor="text1"/>
          <w:u w:val="single"/>
        </w:rPr>
        <w:t xml:space="preserve"> threefold</w:t>
      </w:r>
      <w:r w:rsidRPr="00B073F6">
        <w:rPr>
          <w:color w:val="000000" w:themeColor="text1"/>
          <w:sz w:val="16"/>
        </w:rPr>
        <w:t xml:space="preserve">. First, </w:t>
      </w:r>
      <w:r w:rsidRPr="00B073F6">
        <w:rPr>
          <w:color w:val="000000" w:themeColor="text1"/>
          <w:highlight w:val="cyan"/>
          <w:u w:val="single"/>
        </w:rPr>
        <w:t>state</w:t>
      </w:r>
      <w:r w:rsidRPr="00B073F6">
        <w:rPr>
          <w:color w:val="000000" w:themeColor="text1"/>
          <w:u w:val="single"/>
        </w:rPr>
        <w:t xml:space="preserve"> policy </w:t>
      </w:r>
      <w:r w:rsidRPr="00B073F6">
        <w:rPr>
          <w:rStyle w:val="Emphasis"/>
          <w:color w:val="000000" w:themeColor="text1"/>
          <w:highlight w:val="cyan"/>
        </w:rPr>
        <w:t>decisions</w:t>
      </w:r>
      <w:r w:rsidRPr="00B073F6">
        <w:rPr>
          <w:color w:val="000000" w:themeColor="text1"/>
          <w:sz w:val="16"/>
        </w:rPr>
        <w:t xml:space="preserve">, shaped largely by national and partisan interests, </w:t>
      </w:r>
      <w:r w:rsidRPr="00B073F6">
        <w:rPr>
          <w:color w:val="000000" w:themeColor="text1"/>
          <w:u w:val="single"/>
        </w:rPr>
        <w:t xml:space="preserve">are </w:t>
      </w:r>
      <w:r w:rsidRPr="00B073F6">
        <w:rPr>
          <w:rStyle w:val="Emphasis"/>
          <w:color w:val="000000" w:themeColor="text1"/>
        </w:rPr>
        <w:t xml:space="preserve">increasingly </w:t>
      </w:r>
      <w:r w:rsidRPr="00B073F6">
        <w:rPr>
          <w:rStyle w:val="Emphasis"/>
          <w:color w:val="000000" w:themeColor="text1"/>
          <w:highlight w:val="cyan"/>
        </w:rPr>
        <w:t>divorced</w:t>
      </w:r>
      <w:r w:rsidRPr="00B073F6">
        <w:rPr>
          <w:color w:val="000000" w:themeColor="text1"/>
          <w:highlight w:val="cyan"/>
          <w:u w:val="single"/>
        </w:rPr>
        <w:t xml:space="preserve"> from what the average person wants</w:t>
      </w:r>
      <w:r w:rsidRPr="00B073F6">
        <w:rPr>
          <w:color w:val="000000" w:themeColor="text1"/>
          <w:u w:val="single"/>
        </w:rPr>
        <w:t xml:space="preserve"> or needs</w:t>
      </w:r>
      <w:r w:rsidRPr="00B073F6">
        <w:rPr>
          <w:color w:val="000000" w:themeColor="text1"/>
          <w:sz w:val="16"/>
        </w:rPr>
        <w:t xml:space="preserve">. States have been </w:t>
      </w:r>
      <w:r w:rsidRPr="00B073F6">
        <w:rPr>
          <w:color w:val="000000" w:themeColor="text1"/>
          <w:u w:val="single"/>
        </w:rPr>
        <w:t>pushed to the fore not because they are uniquely responsive</w:t>
      </w:r>
      <w:r w:rsidRPr="00B073F6">
        <w:rPr>
          <w:color w:val="000000" w:themeColor="text1"/>
          <w:sz w:val="16"/>
        </w:rPr>
        <w:t xml:space="preserve"> or accountable, </w:t>
      </w:r>
      <w:r w:rsidRPr="00B073F6">
        <w:rPr>
          <w:color w:val="000000" w:themeColor="text1"/>
          <w:u w:val="single"/>
        </w:rPr>
        <w:t xml:space="preserve">but </w:t>
      </w:r>
      <w:r w:rsidRPr="00B073F6">
        <w:rPr>
          <w:color w:val="000000" w:themeColor="text1"/>
          <w:highlight w:val="cyan"/>
          <w:u w:val="single"/>
        </w:rPr>
        <w:t>because they are</w:t>
      </w:r>
      <w:r w:rsidRPr="00B073F6">
        <w:rPr>
          <w:color w:val="000000" w:themeColor="text1"/>
          <w:u w:val="single"/>
        </w:rPr>
        <w:t xml:space="preserve"> so </w:t>
      </w:r>
      <w:r w:rsidRPr="00B073F6">
        <w:rPr>
          <w:rStyle w:val="Emphasis"/>
          <w:color w:val="000000" w:themeColor="text1"/>
          <w:highlight w:val="cyan"/>
        </w:rPr>
        <w:t>readily captured</w:t>
      </w:r>
      <w:r w:rsidRPr="00B073F6">
        <w:rPr>
          <w:color w:val="000000" w:themeColor="text1"/>
          <w:u w:val="single"/>
        </w:rPr>
        <w:t xml:space="preserve"> by well-resourced interests.</w:t>
      </w:r>
    </w:p>
    <w:p w14:paraId="03621C8B" w14:textId="77777777" w:rsidR="001869AE" w:rsidRPr="00B073F6" w:rsidRDefault="001869AE" w:rsidP="001869AE">
      <w:pPr>
        <w:rPr>
          <w:color w:val="000000" w:themeColor="text1"/>
          <w:sz w:val="16"/>
        </w:rPr>
      </w:pPr>
      <w:r w:rsidRPr="00B073F6">
        <w:rPr>
          <w:color w:val="000000" w:themeColor="text1"/>
          <w:sz w:val="16"/>
        </w:rPr>
        <w:t xml:space="preserve">Second, </w:t>
      </w:r>
      <w:r w:rsidRPr="00B073F6">
        <w:rPr>
          <w:color w:val="000000" w:themeColor="text1"/>
          <w:u w:val="single"/>
        </w:rPr>
        <w:t>those interests</w:t>
      </w:r>
      <w:r w:rsidRPr="00B073F6">
        <w:rPr>
          <w:color w:val="000000" w:themeColor="text1"/>
          <w:sz w:val="16"/>
        </w:rPr>
        <w:t xml:space="preserve">, and the </w:t>
      </w:r>
      <w:r w:rsidRPr="00B073F6">
        <w:rPr>
          <w:color w:val="000000" w:themeColor="text1"/>
          <w:highlight w:val="cyan"/>
          <w:u w:val="single"/>
        </w:rPr>
        <w:t>politicians</w:t>
      </w:r>
      <w:r w:rsidRPr="00B073F6">
        <w:rPr>
          <w:color w:val="000000" w:themeColor="text1"/>
          <w:sz w:val="16"/>
        </w:rPr>
        <w:t xml:space="preserve"> beholden to them, </w:t>
      </w:r>
      <w:r w:rsidRPr="00B073F6">
        <w:rPr>
          <w:rStyle w:val="Emphasis"/>
          <w:color w:val="000000" w:themeColor="text1"/>
        </w:rPr>
        <w:t>recognize</w:t>
      </w:r>
      <w:r w:rsidRPr="00B073F6">
        <w:rPr>
          <w:color w:val="000000" w:themeColor="text1"/>
          <w:u w:val="single"/>
        </w:rPr>
        <w:t xml:space="preserve"> this disconnect</w:t>
      </w:r>
      <w:r w:rsidRPr="00B073F6">
        <w:rPr>
          <w:color w:val="000000" w:themeColor="text1"/>
          <w:sz w:val="16"/>
        </w:rPr>
        <w:t xml:space="preserve"> — </w:t>
      </w:r>
      <w:r w:rsidRPr="00B073F6">
        <w:rPr>
          <w:color w:val="000000" w:themeColor="text1"/>
          <w:u w:val="single"/>
        </w:rPr>
        <w:t xml:space="preserve">and </w:t>
      </w:r>
      <w:r w:rsidRPr="00B073F6">
        <w:rPr>
          <w:rStyle w:val="Emphasis"/>
          <w:color w:val="000000" w:themeColor="text1"/>
          <w:highlight w:val="cyan"/>
        </w:rPr>
        <w:t>double down</w:t>
      </w:r>
      <w:r w:rsidRPr="00B073F6">
        <w:rPr>
          <w:color w:val="000000" w:themeColor="text1"/>
          <w:u w:val="single"/>
        </w:rPr>
        <w:t xml:space="preserve"> on it</w:t>
      </w:r>
      <w:r w:rsidRPr="00B073F6">
        <w:rPr>
          <w:color w:val="000000" w:themeColor="text1"/>
          <w:sz w:val="16"/>
        </w:rPr>
        <w:t xml:space="preserve"> by </w:t>
      </w:r>
      <w:proofErr w:type="gramStart"/>
      <w:r w:rsidRPr="00B073F6">
        <w:rPr>
          <w:color w:val="000000" w:themeColor="text1"/>
          <w:sz w:val="16"/>
        </w:rPr>
        <w:t>seeking to</w:t>
      </w:r>
      <w:proofErr w:type="gramEnd"/>
      <w:r w:rsidRPr="00B073F6">
        <w:rPr>
          <w:color w:val="000000" w:themeColor="text1"/>
          <w:sz w:val="16"/>
        </w:rPr>
        <w:t xml:space="preserve"> further mute democratic participation. Policies that subvert or defy the will of the majority are necessarily accompanied by constraints on political participation. </w:t>
      </w:r>
      <w:r w:rsidRPr="00B073F6">
        <w:rPr>
          <w:color w:val="000000" w:themeColor="text1"/>
          <w:u w:val="single"/>
        </w:rPr>
        <w:t>Efforts to discourage</w:t>
      </w:r>
      <w:r w:rsidRPr="00B073F6">
        <w:rPr>
          <w:color w:val="000000" w:themeColor="text1"/>
          <w:sz w:val="16"/>
        </w:rPr>
        <w:t xml:space="preserve"> or dampen </w:t>
      </w:r>
      <w:r w:rsidRPr="00B073F6">
        <w:rPr>
          <w:color w:val="000000" w:themeColor="text1"/>
          <w:u w:val="single"/>
        </w:rPr>
        <w:t>the vote undermine democracy in the states where they are pursued</w:t>
      </w:r>
      <w:r w:rsidRPr="00B073F6">
        <w:rPr>
          <w:color w:val="000000" w:themeColor="text1"/>
          <w:sz w:val="16"/>
        </w:rPr>
        <w:t xml:space="preserve"> and — because states bear primary responsibility for electoral standards and integrity — undermine democracy everywhere else in the bargain</w:t>
      </w:r>
    </w:p>
    <w:p w14:paraId="07C7FA9C" w14:textId="77777777" w:rsidR="001869AE" w:rsidRDefault="001869AE" w:rsidP="001869AE">
      <w:pPr>
        <w:pStyle w:val="Heading2"/>
      </w:pPr>
      <w:r>
        <w:t>Signing CP</w:t>
      </w:r>
    </w:p>
    <w:p w14:paraId="4463B902" w14:textId="77777777" w:rsidR="001869AE" w:rsidRPr="00C139EA" w:rsidRDefault="001869AE" w:rsidP="001869AE">
      <w:pPr>
        <w:pStyle w:val="Heading4"/>
      </w:pPr>
      <w:r>
        <w:t xml:space="preserve">Should is </w:t>
      </w:r>
      <w:r w:rsidRPr="00C139EA">
        <w:rPr>
          <w:u w:val="single"/>
        </w:rPr>
        <w:t>not certain</w:t>
      </w:r>
      <w:r>
        <w:t xml:space="preserve"> for </w:t>
      </w:r>
      <w:proofErr w:type="gramStart"/>
      <w:r>
        <w:t>counterplans, but</w:t>
      </w:r>
      <w:proofErr w:type="gramEnd"/>
      <w:r>
        <w:t xml:space="preserve"> is for </w:t>
      </w:r>
      <w:r>
        <w:rPr>
          <w:u w:val="single"/>
        </w:rPr>
        <w:t>DAs.</w:t>
      </w:r>
    </w:p>
    <w:p w14:paraId="40BD5845" w14:textId="77777777" w:rsidR="001869AE" w:rsidRDefault="001869AE" w:rsidP="001869AE">
      <w:r w:rsidRPr="00F44161">
        <w:rPr>
          <w:rStyle w:val="Style13ptBold"/>
        </w:rPr>
        <w:t>Pfeiffer 1</w:t>
      </w:r>
      <w:r>
        <w:t xml:space="preserve">, </w:t>
      </w:r>
      <w:r w:rsidRPr="003A67F9">
        <w:t>Professor of Law; Director, Institute for Foreign and International Private and Economic Law, University of Heidelberg Germany</w:t>
      </w:r>
      <w:r>
        <w:t xml:space="preserve"> (Thomas, </w:t>
      </w:r>
      <w:r w:rsidRPr="003A67F9">
        <w:t>1 December 2001</w:t>
      </w:r>
      <w:r>
        <w:t xml:space="preserve">, </w:t>
      </w:r>
      <w:r w:rsidRPr="008D60EF">
        <w:t xml:space="preserve">“The ALI / UNIDROIT Project: Are Principles Sufficient, Without the Rules?” </w:t>
      </w:r>
      <w:proofErr w:type="spellStart"/>
      <w:r w:rsidRPr="008D60EF">
        <w:t>Unif</w:t>
      </w:r>
      <w:proofErr w:type="spellEnd"/>
      <w:r w:rsidRPr="008D60EF">
        <w:t>. L. Rev</w:t>
      </w:r>
      <w:r>
        <w:t xml:space="preserve">. </w:t>
      </w:r>
      <w:r w:rsidRPr="008D60EF">
        <w:t>(2001) 6(4), pp 1015</w:t>
      </w:r>
      <w:r>
        <w:t>, University of Kansas Libraries, Lexis) *Footnote 50.</w:t>
      </w:r>
    </w:p>
    <w:p w14:paraId="3AF0210A" w14:textId="77777777" w:rsidR="001869AE" w:rsidRPr="002D1CC1" w:rsidRDefault="001869AE" w:rsidP="001869AE">
      <w:pPr>
        <w:rPr>
          <w:sz w:val="16"/>
        </w:rPr>
      </w:pPr>
      <w:r w:rsidRPr="002D1CC1">
        <w:rPr>
          <w:sz w:val="16"/>
        </w:rPr>
        <w:t xml:space="preserve">It may be understood that </w:t>
      </w:r>
      <w:r w:rsidRPr="0096753B">
        <w:rPr>
          <w:u w:val="single"/>
        </w:rPr>
        <w:t>"</w:t>
      </w:r>
      <w:r w:rsidRPr="006E70A9">
        <w:rPr>
          <w:highlight w:val="cyan"/>
          <w:u w:val="single"/>
        </w:rPr>
        <w:t xml:space="preserve">should" means "must" </w:t>
      </w:r>
      <w:r w:rsidRPr="006E70A9">
        <w:rPr>
          <w:rStyle w:val="Emphasis"/>
          <w:highlight w:val="cyan"/>
        </w:rPr>
        <w:t>except</w:t>
      </w:r>
      <w:r w:rsidRPr="006E70A9">
        <w:rPr>
          <w:highlight w:val="cyan"/>
          <w:u w:val="single"/>
        </w:rPr>
        <w:t xml:space="preserve"> in </w:t>
      </w:r>
      <w:r w:rsidRPr="006E70A9">
        <w:rPr>
          <w:rStyle w:val="Emphasis"/>
          <w:highlight w:val="cyan"/>
        </w:rPr>
        <w:t>exceptional cases</w:t>
      </w:r>
      <w:r w:rsidRPr="006E70A9">
        <w:rPr>
          <w:sz w:val="16"/>
          <w:highlight w:val="cyan"/>
        </w:rPr>
        <w:t xml:space="preserve">. </w:t>
      </w:r>
      <w:r w:rsidRPr="006E70A9">
        <w:rPr>
          <w:highlight w:val="cyan"/>
          <w:u w:val="single"/>
        </w:rPr>
        <w:t>Another possible interpretation</w:t>
      </w:r>
      <w:r w:rsidRPr="00095367">
        <w:rPr>
          <w:u w:val="single"/>
        </w:rPr>
        <w:t xml:space="preserve">, however, </w:t>
      </w:r>
      <w:r w:rsidRPr="006E70A9">
        <w:rPr>
          <w:highlight w:val="cyan"/>
          <w:u w:val="single"/>
        </w:rPr>
        <w:t xml:space="preserve">is that "should" </w:t>
      </w:r>
      <w:proofErr w:type="gramStart"/>
      <w:r w:rsidRPr="006E70A9">
        <w:rPr>
          <w:highlight w:val="cyan"/>
          <w:u w:val="single"/>
        </w:rPr>
        <w:t>is</w:t>
      </w:r>
      <w:proofErr w:type="gramEnd"/>
      <w:r w:rsidRPr="006E70A9">
        <w:rPr>
          <w:highlight w:val="cyan"/>
          <w:u w:val="single"/>
        </w:rPr>
        <w:t xml:space="preserve"> meant to leave some discretion</w:t>
      </w:r>
      <w:r w:rsidRPr="00095367">
        <w:rPr>
          <w:u w:val="single"/>
        </w:rPr>
        <w:t xml:space="preserve"> to the legislator or the court</w:t>
      </w:r>
      <w:r w:rsidRPr="002D1CC1">
        <w:rPr>
          <w:sz w:val="16"/>
        </w:rPr>
        <w:t xml:space="preserve"> as to whether and to what extent a given </w:t>
      </w:r>
      <w:proofErr w:type="spellStart"/>
      <w:r w:rsidRPr="002D1CC1">
        <w:rPr>
          <w:sz w:val="16"/>
        </w:rPr>
        <w:t>Principleshould</w:t>
      </w:r>
      <w:proofErr w:type="spellEnd"/>
      <w:r w:rsidRPr="002D1CC1">
        <w:rPr>
          <w:sz w:val="16"/>
        </w:rPr>
        <w:t xml:space="preserve"> be implemented. To some extent, this ambiguity is inherent in the framing of Principles. Since this problem is essential for the </w:t>
      </w:r>
      <w:proofErr w:type="spellStart"/>
      <w:r w:rsidRPr="002D1CC1">
        <w:rPr>
          <w:sz w:val="16"/>
        </w:rPr>
        <w:t>Principlesas</w:t>
      </w:r>
      <w:proofErr w:type="spellEnd"/>
      <w:r w:rsidRPr="002D1CC1">
        <w:rPr>
          <w:sz w:val="16"/>
        </w:rPr>
        <w:t xml:space="preserve"> a whole, there is a need for as much clarity as possible. </w:t>
      </w:r>
      <w:proofErr w:type="gramStart"/>
      <w:r w:rsidRPr="002D1CC1">
        <w:rPr>
          <w:sz w:val="16"/>
        </w:rPr>
        <w:t>As a consequence</w:t>
      </w:r>
      <w:proofErr w:type="gramEnd"/>
      <w:r w:rsidRPr="002D1CC1">
        <w:rPr>
          <w:sz w:val="16"/>
        </w:rPr>
        <w:t xml:space="preserve">, it seems necessary to add comments to the </w:t>
      </w:r>
      <w:proofErr w:type="spellStart"/>
      <w:r w:rsidRPr="002D1CC1">
        <w:rPr>
          <w:sz w:val="16"/>
        </w:rPr>
        <w:t>Principlesin</w:t>
      </w:r>
      <w:proofErr w:type="spellEnd"/>
      <w:r w:rsidRPr="002D1CC1">
        <w:rPr>
          <w:sz w:val="16"/>
        </w:rPr>
        <w:t xml:space="preserve"> order to give some information on how the word "should" is </w:t>
      </w:r>
      <w:proofErr w:type="gramStart"/>
      <w:r w:rsidRPr="002D1CC1">
        <w:rPr>
          <w:sz w:val="16"/>
        </w:rPr>
        <w:t>to be understood</w:t>
      </w:r>
      <w:proofErr w:type="gramEnd"/>
      <w:r w:rsidRPr="002D1CC1">
        <w:rPr>
          <w:sz w:val="16"/>
        </w:rPr>
        <w:t>.</w:t>
      </w:r>
    </w:p>
    <w:p w14:paraId="1E7C3AF6" w14:textId="77777777" w:rsidR="001869AE" w:rsidRDefault="001869AE" w:rsidP="001869AE">
      <w:pPr>
        <w:pStyle w:val="Heading4"/>
      </w:pPr>
      <w:r>
        <w:t xml:space="preserve">. </w:t>
      </w:r>
      <w:r w:rsidRPr="00C54845">
        <w:rPr>
          <w:u w:val="single"/>
        </w:rPr>
        <w:t>AVOIDANCE</w:t>
      </w:r>
      <w:r>
        <w:t xml:space="preserve">---courts </w:t>
      </w:r>
      <w:r w:rsidRPr="00C54845">
        <w:rPr>
          <w:u w:val="single"/>
        </w:rPr>
        <w:t>throw out</w:t>
      </w:r>
      <w:r>
        <w:t xml:space="preserve"> the suit. </w:t>
      </w:r>
    </w:p>
    <w:p w14:paraId="1EEEA073" w14:textId="77777777" w:rsidR="001869AE" w:rsidRDefault="001869AE" w:rsidP="001869AE">
      <w:r w:rsidRPr="00C54845">
        <w:rPr>
          <w:rStyle w:val="Style13ptBold"/>
        </w:rPr>
        <w:t>Ahdout 23</w:t>
      </w:r>
      <w:r>
        <w:t>,</w:t>
      </w:r>
      <w:r w:rsidRPr="00C54845">
        <w:t xml:space="preserve"> </w:t>
      </w:r>
      <w:r>
        <w:t>Associate Professor of Law, University of Virginia School of Law (Z. Payvand Ahdout, 2023, “Separation-of-Powers Avoidance,” 132 YALE L. J. 2360, University of Kansas Libraries, Hein Online)</w:t>
      </w:r>
    </w:p>
    <w:p w14:paraId="438E0E47" w14:textId="77777777" w:rsidR="001869AE" w:rsidRPr="00C54845" w:rsidRDefault="001869AE" w:rsidP="001869AE">
      <w:pPr>
        <w:rPr>
          <w:sz w:val="14"/>
        </w:rPr>
      </w:pPr>
      <w:r w:rsidRPr="00C54845">
        <w:rPr>
          <w:sz w:val="14"/>
        </w:rPr>
        <w:t xml:space="preserve">Congressional standing is a notoriously tricky sub-doctrine of standing with unclear bounds. </w:t>
      </w:r>
      <w:r w:rsidRPr="00C54845">
        <w:rPr>
          <w:rStyle w:val="StyleUnderline"/>
        </w:rPr>
        <w:t xml:space="preserve">The Supreme </w:t>
      </w:r>
      <w:r w:rsidRPr="00C54845">
        <w:rPr>
          <w:rStyle w:val="StyleUnderline"/>
          <w:highlight w:val="cyan"/>
        </w:rPr>
        <w:t>Court</w:t>
      </w:r>
      <w:r w:rsidRPr="00C54845">
        <w:rPr>
          <w:rStyle w:val="StyleUnderline"/>
        </w:rPr>
        <w:t xml:space="preserve"> has </w:t>
      </w:r>
      <w:r w:rsidRPr="00C54845">
        <w:rPr>
          <w:rStyle w:val="Emphasis"/>
          <w:highlight w:val="cyan"/>
        </w:rPr>
        <w:t>never</w:t>
      </w:r>
      <w:r w:rsidRPr="00C54845">
        <w:rPr>
          <w:rStyle w:val="StyleUnderline"/>
          <w:highlight w:val="cyan"/>
        </w:rPr>
        <w:t xml:space="preserve"> held</w:t>
      </w:r>
      <w:r w:rsidRPr="00C54845">
        <w:rPr>
          <w:rStyle w:val="StyleUnderline"/>
        </w:rPr>
        <w:t xml:space="preserve"> that </w:t>
      </w:r>
      <w:r w:rsidRPr="00C54845">
        <w:rPr>
          <w:rStyle w:val="StyleUnderline"/>
          <w:highlight w:val="cyan"/>
        </w:rPr>
        <w:t xml:space="preserve">Congress has </w:t>
      </w:r>
      <w:r w:rsidRPr="00C54845">
        <w:rPr>
          <w:rStyle w:val="Emphasis"/>
          <w:highlight w:val="cyan"/>
        </w:rPr>
        <w:t>standing</w:t>
      </w:r>
      <w:r w:rsidRPr="00C54845">
        <w:rPr>
          <w:rStyle w:val="StyleUnderline"/>
        </w:rPr>
        <w:t xml:space="preserve"> to sue</w:t>
      </w:r>
      <w:r w:rsidRPr="00C54845">
        <w:rPr>
          <w:sz w:val="14"/>
        </w:rPr>
        <w:t xml:space="preserve">.180 </w:t>
      </w:r>
      <w:r w:rsidRPr="00C54845">
        <w:rPr>
          <w:rStyle w:val="StyleUnderline"/>
        </w:rPr>
        <w:t xml:space="preserve">Even where the Supreme </w:t>
      </w:r>
      <w:r w:rsidRPr="00C54845">
        <w:rPr>
          <w:rStyle w:val="Emphasis"/>
        </w:rPr>
        <w:t>Court</w:t>
      </w:r>
      <w:r w:rsidRPr="00C54845">
        <w:rPr>
          <w:rStyle w:val="StyleUnderline"/>
        </w:rPr>
        <w:t xml:space="preserve"> has been directly </w:t>
      </w:r>
      <w:r w:rsidRPr="00C54845">
        <w:rPr>
          <w:rStyle w:val="Emphasis"/>
        </w:rPr>
        <w:t>presented</w:t>
      </w:r>
      <w:r w:rsidRPr="00C54845">
        <w:rPr>
          <w:rStyle w:val="StyleUnderline"/>
        </w:rPr>
        <w:t xml:space="preserve"> with the question whether Congress </w:t>
      </w:r>
      <w:r w:rsidRPr="00C54845">
        <w:rPr>
          <w:rStyle w:val="Emphasis"/>
        </w:rPr>
        <w:t>has standing</w:t>
      </w:r>
      <w:r w:rsidRPr="00C54845">
        <w:rPr>
          <w:rStyle w:val="StyleUnderline"/>
        </w:rPr>
        <w:t xml:space="preserve">, </w:t>
      </w:r>
      <w:r w:rsidRPr="00C54845">
        <w:rPr>
          <w:rStyle w:val="StyleUnderline"/>
          <w:highlight w:val="cyan"/>
        </w:rPr>
        <w:t>it</w:t>
      </w:r>
      <w:r w:rsidRPr="00C54845">
        <w:rPr>
          <w:rStyle w:val="StyleUnderline"/>
        </w:rPr>
        <w:t xml:space="preserve"> has </w:t>
      </w:r>
      <w:r w:rsidRPr="00C54845">
        <w:rPr>
          <w:rStyle w:val="Emphasis"/>
          <w:highlight w:val="cyan"/>
        </w:rPr>
        <w:t>avoided</w:t>
      </w:r>
      <w:r w:rsidRPr="00C54845">
        <w:rPr>
          <w:rStyle w:val="StyleUnderline"/>
          <w:highlight w:val="cyan"/>
        </w:rPr>
        <w:t xml:space="preserve"> the issue</w:t>
      </w:r>
      <w:r w:rsidRPr="00C54845">
        <w:rPr>
          <w:sz w:val="14"/>
        </w:rPr>
        <w:t xml:space="preserve">.181 In some ways, the tension is clear. On the one hand, it is an affront not to recognize a coequal branch’s standing when the executive branch is given the benefit of lax standing rules to pursue its claims. On the other hand, </w:t>
      </w:r>
      <w:r w:rsidRPr="00C54845">
        <w:rPr>
          <w:rStyle w:val="StyleUnderline"/>
        </w:rPr>
        <w:t xml:space="preserve">Congress is </w:t>
      </w:r>
      <w:r w:rsidRPr="00C54845">
        <w:rPr>
          <w:rStyle w:val="Emphasis"/>
        </w:rPr>
        <w:t>not</w:t>
      </w:r>
      <w:r w:rsidRPr="00C54845">
        <w:rPr>
          <w:rStyle w:val="StyleUnderline"/>
        </w:rPr>
        <w:t xml:space="preserve"> charged with </w:t>
      </w:r>
      <w:r w:rsidRPr="00C54845">
        <w:rPr>
          <w:rStyle w:val="Emphasis"/>
        </w:rPr>
        <w:t>executing</w:t>
      </w:r>
      <w:r w:rsidRPr="00C54845">
        <w:rPr>
          <w:rStyle w:val="StyleUnderline"/>
        </w:rPr>
        <w:t xml:space="preserve"> the laws</w:t>
      </w:r>
      <w:r w:rsidRPr="00C54845">
        <w:rPr>
          <w:sz w:val="14"/>
        </w:rPr>
        <w:t xml:space="preserve">; and </w:t>
      </w:r>
      <w:r w:rsidRPr="00C54845">
        <w:rPr>
          <w:rStyle w:val="StyleUnderline"/>
          <w:highlight w:val="cyan"/>
        </w:rPr>
        <w:t>it seems</w:t>
      </w:r>
      <w:r w:rsidRPr="00C54845">
        <w:rPr>
          <w:rStyle w:val="StyleUnderline"/>
        </w:rPr>
        <w:t xml:space="preserve"> an </w:t>
      </w:r>
      <w:r w:rsidRPr="00C54845">
        <w:rPr>
          <w:rStyle w:val="Emphasis"/>
          <w:highlight w:val="cyan"/>
        </w:rPr>
        <w:t>affront</w:t>
      </w:r>
      <w:r w:rsidRPr="00C54845">
        <w:rPr>
          <w:rStyle w:val="StyleUnderline"/>
          <w:highlight w:val="cyan"/>
        </w:rPr>
        <w:t xml:space="preserve"> to</w:t>
      </w:r>
      <w:r w:rsidRPr="00C54845">
        <w:rPr>
          <w:rStyle w:val="StyleUnderline"/>
        </w:rPr>
        <w:t xml:space="preserve"> the </w:t>
      </w:r>
      <w:r w:rsidRPr="00C54845">
        <w:rPr>
          <w:rStyle w:val="Emphasis"/>
          <w:highlight w:val="cyan"/>
        </w:rPr>
        <w:t>Executive</w:t>
      </w:r>
      <w:r w:rsidRPr="00C54845">
        <w:rPr>
          <w:rStyle w:val="StyleUnderline"/>
          <w:highlight w:val="cyan"/>
        </w:rPr>
        <w:t xml:space="preserve"> to permit Congress</w:t>
      </w:r>
      <w:r w:rsidRPr="00C54845">
        <w:rPr>
          <w:rStyle w:val="StyleUnderline"/>
        </w:rPr>
        <w:t xml:space="preserve"> to </w:t>
      </w:r>
      <w:r w:rsidRPr="00C54845">
        <w:rPr>
          <w:rStyle w:val="Emphasis"/>
          <w:highlight w:val="cyan"/>
        </w:rPr>
        <w:t>tread on</w:t>
      </w:r>
      <w:r w:rsidRPr="00C54845">
        <w:rPr>
          <w:rStyle w:val="StyleUnderline"/>
        </w:rPr>
        <w:t xml:space="preserve"> the </w:t>
      </w:r>
      <w:r w:rsidRPr="00C54845">
        <w:rPr>
          <w:rStyle w:val="StyleUnderline"/>
          <w:highlight w:val="cyan"/>
        </w:rPr>
        <w:t>Executive’s</w:t>
      </w:r>
      <w:r w:rsidRPr="00C54845">
        <w:rPr>
          <w:rStyle w:val="StyleUnderline"/>
        </w:rPr>
        <w:t xml:space="preserve"> constitutional </w:t>
      </w:r>
      <w:r w:rsidRPr="00C54845">
        <w:rPr>
          <w:rStyle w:val="Emphasis"/>
          <w:highlight w:val="cyan"/>
        </w:rPr>
        <w:t>turf</w:t>
      </w:r>
      <w:r w:rsidRPr="00C54845">
        <w:rPr>
          <w:sz w:val="14"/>
        </w:rPr>
        <w:t>. But the Supreme Court’s reticence to opine on congressional standing directly is not the separation-of-powers avoidance that I mean to capture in this Section. Instead, it is what the Court has said about standing that shows separation-of-powers avoidance in action.</w:t>
      </w:r>
    </w:p>
    <w:p w14:paraId="3BC6A3F8" w14:textId="77777777" w:rsidR="001869AE" w:rsidRPr="00026A41" w:rsidRDefault="001869AE" w:rsidP="001869AE">
      <w:pPr>
        <w:rPr>
          <w:sz w:val="10"/>
          <w:szCs w:val="10"/>
        </w:rPr>
      </w:pPr>
      <w:r w:rsidRPr="00026A41">
        <w:rPr>
          <w:sz w:val="10"/>
          <w:szCs w:val="10"/>
        </w:rPr>
        <w:t>In Raines v. Byrd, the Court articulated the guidepost for lower federal courts to apply in congressional-standing cases.182 The Court dismissed a constitutional challenge by a group of congresspeople to the Line Item Veto Act.183 In the course of holding that the congresspeople did not have standing, the Court reasoned: “[O]</w:t>
      </w:r>
      <w:proofErr w:type="spellStart"/>
      <w:r w:rsidRPr="00026A41">
        <w:rPr>
          <w:sz w:val="10"/>
          <w:szCs w:val="10"/>
        </w:rPr>
        <w:t>ur</w:t>
      </w:r>
      <w:proofErr w:type="spellEnd"/>
      <w:r w:rsidRPr="00026A41">
        <w:rPr>
          <w:sz w:val="10"/>
          <w:szCs w:val="10"/>
        </w:rPr>
        <w:t xml:space="preserve"> standing inquiry has been especially rigorous when reaching the merits of the dispute would force us to decide whether an action taken by one of the other two branches of the Federal Government was unconstitutional.”184 On its face, this statement is quite broad. It appears to be a jurisdictional manifestation of the constitutional-avoidance interpretive principle. It would seem to contemplate a “more rigorous” standing inquiry wherever a plaintiff alleges a facial challenge to a statute or challenges some executive action as exceeding constitutional bounds. But this is not the case. Those bringing facial challenges on First Amendment grounds must meet a lower threshold to press their claims.</w:t>
      </w:r>
    </w:p>
    <w:p w14:paraId="4E8D2354" w14:textId="77777777" w:rsidR="001869AE" w:rsidRPr="00026A41" w:rsidRDefault="001869AE" w:rsidP="001869AE">
      <w:pPr>
        <w:rPr>
          <w:sz w:val="10"/>
          <w:szCs w:val="10"/>
        </w:rPr>
      </w:pPr>
      <w:r w:rsidRPr="00026A41">
        <w:rPr>
          <w:sz w:val="10"/>
          <w:szCs w:val="10"/>
        </w:rPr>
        <w:t xml:space="preserve">One need not look beyond challenges to the </w:t>
      </w:r>
      <w:proofErr w:type="gramStart"/>
      <w:r w:rsidRPr="00026A41">
        <w:rPr>
          <w:sz w:val="10"/>
          <w:szCs w:val="10"/>
        </w:rPr>
        <w:t>Line Item</w:t>
      </w:r>
      <w:proofErr w:type="gramEnd"/>
      <w:r w:rsidRPr="00026A41">
        <w:rPr>
          <w:sz w:val="10"/>
          <w:szCs w:val="10"/>
        </w:rPr>
        <w:t xml:space="preserve"> Veto Act to know that the “especially rigorous” standard is not what it says. In Clinton v. City of New York, a challenge to the Line Item Veto Act that was brought one year after Raines was decided, the Court held the Act was unconstitutional.185 This time, the President exercised his authority under the Act by (1) canceling a provision of the Balanced Budget Act of 1997, which waived the federal government’s statutory right to recoup taxes that states had levied against Medicaid providers,186 and (2) canceling a provision of the Taxpayer Relief Act of 1997, which permitted certain food refiners to defer the recognition of capital gains if they sold their stock to eligible farmers’ co-ops.187</w:t>
      </w:r>
    </w:p>
    <w:p w14:paraId="17913D3D" w14:textId="77777777" w:rsidR="001869AE" w:rsidRPr="00026A41" w:rsidRDefault="001869AE" w:rsidP="001869AE">
      <w:pPr>
        <w:rPr>
          <w:sz w:val="10"/>
          <w:szCs w:val="10"/>
        </w:rPr>
      </w:pPr>
      <w:r w:rsidRPr="00026A41">
        <w:rPr>
          <w:sz w:val="10"/>
          <w:szCs w:val="10"/>
        </w:rPr>
        <w:t xml:space="preserve">Although the plaintiffs had pressed the same theory as in Raines—that Congress’s passage of the </w:t>
      </w:r>
      <w:proofErr w:type="gramStart"/>
      <w:r w:rsidRPr="00026A41">
        <w:rPr>
          <w:sz w:val="10"/>
          <w:szCs w:val="10"/>
        </w:rPr>
        <w:t>Line Item</w:t>
      </w:r>
      <w:proofErr w:type="gramEnd"/>
      <w:r w:rsidRPr="00026A41">
        <w:rPr>
          <w:sz w:val="10"/>
          <w:szCs w:val="10"/>
        </w:rPr>
        <w:t xml:space="preserve"> Veto Act violates the structural constitution188— the Court never quoted Raines’s statement on standing nor even suggested that the standing analysis might be more rigorous in this case than in others. Two classes of plaintiffs </w:t>
      </w:r>
      <w:proofErr w:type="gramStart"/>
      <w:r w:rsidRPr="00026A41">
        <w:rPr>
          <w:sz w:val="10"/>
          <w:szCs w:val="10"/>
        </w:rPr>
        <w:t>brought suit</w:t>
      </w:r>
      <w:proofErr w:type="gramEnd"/>
      <w:r w:rsidRPr="00026A41">
        <w:rPr>
          <w:sz w:val="10"/>
          <w:szCs w:val="10"/>
        </w:rPr>
        <w:t xml:space="preserve"> in this case, and the Court held that both had standing189 even though on the merits the Court still held that the congressional action was unconstitutional. Appellee New York City Health and Hospitals Corporation argued that without the provision of the Balanced Budget Act of 1997, it would have to pay the State of New York about four million dollars for each of the years at issue.190 But this remittance depended on New York law, not on the federal law at issue, which at least makes the standing question a closer one than would appear on the face of the Court’s opinion.191 The private party’s standing claim is even closer. The Court reasoned that the Snake Rivers farmers’ cooperative had secured a “statutory bargaining chip” when it persuaded Congress to include a capital-gains-recognition deferral in the Taxpayer Relief Act of 1997. 192 When the President canceled this provision, the Snake Rivers farmers’ cooperative showed a likelihood of economic injury because it was in the process of negotiating qualifying transactions.193 Those transactions’ profitability turns on a number of negotiations with third parties,194 and it is at least a close question whether today an individual would be able to challenge Congress’s statutory repeal of a tax benefit.</w:t>
      </w:r>
    </w:p>
    <w:p w14:paraId="39E6F9F8" w14:textId="77777777" w:rsidR="001869AE" w:rsidRPr="00026A41" w:rsidRDefault="001869AE" w:rsidP="001869AE">
      <w:pPr>
        <w:rPr>
          <w:sz w:val="10"/>
          <w:szCs w:val="10"/>
        </w:rPr>
      </w:pPr>
      <w:r w:rsidRPr="00026A41">
        <w:rPr>
          <w:sz w:val="10"/>
          <w:szCs w:val="10"/>
        </w:rPr>
        <w:t>The distinction between Raines and Clinton is a natural experiment of sorts.195 We see how the exact same Court, with the exact same Justices, deals with two challenges to the exact same statute within a very short time. The only difference is the parties before the Court. In one, it was members of Congress, and in the other, it was private citizens and a municipality. And yet, the Court’s treatment of the cases is completely different. In both cases, the merits could “force” the Court “to decide whether an action taken by one of the two other branches of the Federal Government was unconstitutional.”196 But only Raines would require the Court to mediate between members of two other branches and formally choose sides between the two as parties. Although Raines’s reasoning was informed by the merits, the case has taken on a life of its own. It is now the starting point for courts deciding whether Congress has standing.197</w:t>
      </w:r>
    </w:p>
    <w:p w14:paraId="6D106A65" w14:textId="77777777" w:rsidR="001869AE" w:rsidRPr="00026A41" w:rsidRDefault="001869AE" w:rsidP="001869AE">
      <w:pPr>
        <w:rPr>
          <w:sz w:val="10"/>
          <w:szCs w:val="10"/>
        </w:rPr>
      </w:pPr>
      <w:r w:rsidRPr="00026A41">
        <w:rPr>
          <w:sz w:val="10"/>
          <w:szCs w:val="10"/>
        </w:rPr>
        <w:t>A further point indicates that something else is going on here. Outside of the context of legislator standing, the Supreme Court has invoked Raines’s “especially rigorous” language only once. Although the Court has invalidated the actions of another branch on occasions too numerous to count</w:t>
      </w:r>
      <w:proofErr w:type="gramStart"/>
      <w:r w:rsidRPr="00026A41">
        <w:rPr>
          <w:sz w:val="10"/>
          <w:szCs w:val="10"/>
        </w:rPr>
        <w:t>,198</w:t>
      </w:r>
      <w:proofErr w:type="gramEnd"/>
      <w:r w:rsidRPr="00026A41">
        <w:rPr>
          <w:sz w:val="10"/>
          <w:szCs w:val="10"/>
        </w:rPr>
        <w:t xml:space="preserve"> </w:t>
      </w:r>
      <w:proofErr w:type="gramStart"/>
      <w:r w:rsidRPr="00026A41">
        <w:rPr>
          <w:sz w:val="10"/>
          <w:szCs w:val="10"/>
        </w:rPr>
        <w:t>it only saw</w:t>
      </w:r>
      <w:proofErr w:type="gramEnd"/>
      <w:r w:rsidRPr="00026A41">
        <w:rPr>
          <w:sz w:val="10"/>
          <w:szCs w:val="10"/>
        </w:rPr>
        <w:t xml:space="preserve"> fit to invoke this heightened standing requirement in one case: Clapper v. Amnesty International USA, a sensitive national security case. 199 Although not limited to Congress by its terms, then, it seems that Raines is </w:t>
      </w:r>
      <w:proofErr w:type="gramStart"/>
      <w:r w:rsidRPr="00026A41">
        <w:rPr>
          <w:sz w:val="10"/>
          <w:szCs w:val="10"/>
        </w:rPr>
        <w:t>actually about</w:t>
      </w:r>
      <w:proofErr w:type="gramEnd"/>
      <w:r w:rsidRPr="00026A41">
        <w:rPr>
          <w:sz w:val="10"/>
          <w:szCs w:val="10"/>
        </w:rPr>
        <w:t xml:space="preserve"> keeping Congress out as a party. If separation-of-powers avoidance as a means of avoiding judicial compulsion of a coordinate branch has real bite, then restricting Congress’s ability to be a party in court is a powerful way of bringing it to fruition.</w:t>
      </w:r>
    </w:p>
    <w:p w14:paraId="29CE9396" w14:textId="77777777" w:rsidR="001869AE" w:rsidRPr="00026A41" w:rsidRDefault="001869AE" w:rsidP="001869AE">
      <w:pPr>
        <w:rPr>
          <w:sz w:val="10"/>
          <w:szCs w:val="10"/>
        </w:rPr>
      </w:pPr>
      <w:r w:rsidRPr="00026A41">
        <w:rPr>
          <w:sz w:val="10"/>
          <w:szCs w:val="10"/>
        </w:rPr>
        <w:t>One other data point fortifies this reading of Raines. In Seila Law LLC v. Consumer Financial Protection Bureau (CFPB), the Court invalidated the removal structure of CFPB on separation-of-powers grounds with a decidedly different standard of standing.200 The majority stated that</w:t>
      </w:r>
    </w:p>
    <w:p w14:paraId="7500B4BC" w14:textId="77777777" w:rsidR="001869AE" w:rsidRPr="00026A41" w:rsidRDefault="001869AE" w:rsidP="001869AE">
      <w:pPr>
        <w:ind w:left="720"/>
        <w:rPr>
          <w:sz w:val="10"/>
          <w:szCs w:val="10"/>
        </w:rPr>
      </w:pPr>
      <w:r w:rsidRPr="00026A41">
        <w:rPr>
          <w:sz w:val="10"/>
          <w:szCs w:val="10"/>
        </w:rPr>
        <w:t xml:space="preserve">a litigant challenging governmental action as void </w:t>
      </w:r>
      <w:proofErr w:type="gramStart"/>
      <w:r w:rsidRPr="00026A41">
        <w:rPr>
          <w:sz w:val="10"/>
          <w:szCs w:val="10"/>
        </w:rPr>
        <w:t>on the basis of</w:t>
      </w:r>
      <w:proofErr w:type="gramEnd"/>
      <w:r w:rsidRPr="00026A41">
        <w:rPr>
          <w:sz w:val="10"/>
          <w:szCs w:val="10"/>
        </w:rPr>
        <w:t xml:space="preserve"> the separation of powers is not required to prove that the Government’s course of conduct would have been different in a “counterfactual world” in which the Government had acted with constitutional authority. In the specific context of the President’s removal power, we have found it sufficient that the challenger “sustain[s] injury” from an executive act that allegedly exceeds the official’s authority.201</w:t>
      </w:r>
    </w:p>
    <w:p w14:paraId="372288EF" w14:textId="77777777" w:rsidR="001869AE" w:rsidRPr="00026A41" w:rsidRDefault="001869AE" w:rsidP="001869AE">
      <w:pPr>
        <w:rPr>
          <w:sz w:val="10"/>
          <w:szCs w:val="10"/>
        </w:rPr>
      </w:pPr>
      <w:r w:rsidRPr="00026A41">
        <w:rPr>
          <w:sz w:val="10"/>
          <w:szCs w:val="10"/>
        </w:rPr>
        <w:t>Far from being “especially rigorous,” the standing analysis is especially forgiving in removal-power cases because it invites private plaintiffs to bring separation-of-powers challenges.</w:t>
      </w:r>
    </w:p>
    <w:p w14:paraId="42EBFD62" w14:textId="77777777" w:rsidR="001869AE" w:rsidRPr="00C54845" w:rsidRDefault="001869AE" w:rsidP="001869AE">
      <w:pPr>
        <w:rPr>
          <w:sz w:val="14"/>
        </w:rPr>
      </w:pPr>
      <w:r w:rsidRPr="00C54845">
        <w:rPr>
          <w:sz w:val="14"/>
        </w:rPr>
        <w:t xml:space="preserve">On the one hand, the Court’s standing rules are relaxed in the removal context, where an ultimate merits decision would result in holding that a congressionally created agency is at least in part unconstitutional.202 On the other hand, </w:t>
      </w:r>
      <w:r w:rsidRPr="00C54845">
        <w:rPr>
          <w:rStyle w:val="StyleUnderline"/>
        </w:rPr>
        <w:t xml:space="preserve">the Court’s </w:t>
      </w:r>
      <w:r w:rsidRPr="00C54845">
        <w:rPr>
          <w:rStyle w:val="Emphasis"/>
        </w:rPr>
        <w:t>standing</w:t>
      </w:r>
      <w:r w:rsidRPr="00C54845">
        <w:rPr>
          <w:rStyle w:val="StyleUnderline"/>
        </w:rPr>
        <w:t xml:space="preserve"> rules are “especially </w:t>
      </w:r>
      <w:r w:rsidRPr="00C54845">
        <w:rPr>
          <w:rStyle w:val="Emphasis"/>
        </w:rPr>
        <w:t>rigorous</w:t>
      </w:r>
      <w:r w:rsidRPr="00C54845">
        <w:rPr>
          <w:rStyle w:val="StyleUnderline"/>
        </w:rPr>
        <w:t>”</w:t>
      </w:r>
      <w:r w:rsidRPr="00C54845">
        <w:rPr>
          <w:sz w:val="14"/>
        </w:rPr>
        <w:t xml:space="preserve"> in Raines, which similarly asked the Court to hold a coordinate action as unconstitutional.203 What, then, should we take Raines to mean? </w:t>
      </w:r>
      <w:r w:rsidRPr="00C54845">
        <w:rPr>
          <w:rStyle w:val="StyleUnderline"/>
          <w:highlight w:val="cyan"/>
        </w:rPr>
        <w:t xml:space="preserve">When </w:t>
      </w:r>
      <w:r w:rsidRPr="00C54845">
        <w:rPr>
          <w:rStyle w:val="Emphasis"/>
          <w:highlight w:val="cyan"/>
        </w:rPr>
        <w:t>Congress</w:t>
      </w:r>
      <w:r w:rsidRPr="00C54845">
        <w:rPr>
          <w:rStyle w:val="StyleUnderline"/>
          <w:highlight w:val="cyan"/>
        </w:rPr>
        <w:t xml:space="preserve"> and</w:t>
      </w:r>
      <w:r w:rsidRPr="00C54845">
        <w:rPr>
          <w:rStyle w:val="StyleUnderline"/>
        </w:rPr>
        <w:t xml:space="preserve"> the </w:t>
      </w:r>
      <w:r w:rsidRPr="00C54845">
        <w:rPr>
          <w:rStyle w:val="Emphasis"/>
          <w:highlight w:val="cyan"/>
        </w:rPr>
        <w:t>President</w:t>
      </w:r>
      <w:r w:rsidRPr="00C54845">
        <w:rPr>
          <w:rStyle w:val="StyleUnderline"/>
          <w:highlight w:val="cyan"/>
        </w:rPr>
        <w:t xml:space="preserve"> are </w:t>
      </w:r>
      <w:r w:rsidRPr="00C54845">
        <w:rPr>
          <w:rStyle w:val="Emphasis"/>
          <w:highlight w:val="cyan"/>
        </w:rPr>
        <w:t>both</w:t>
      </w:r>
      <w:r w:rsidRPr="00C54845">
        <w:rPr>
          <w:rStyle w:val="StyleUnderline"/>
        </w:rPr>
        <w:t xml:space="preserve"> before the courts as </w:t>
      </w:r>
      <w:r w:rsidRPr="00C54845">
        <w:rPr>
          <w:rStyle w:val="Emphasis"/>
          <w:highlight w:val="cyan"/>
        </w:rPr>
        <w:t>parties</w:t>
      </w:r>
      <w:r w:rsidRPr="00C54845">
        <w:rPr>
          <w:rStyle w:val="StyleUnderline"/>
          <w:highlight w:val="cyan"/>
        </w:rPr>
        <w:t>, the Court is</w:t>
      </w:r>
      <w:r w:rsidRPr="00C54845">
        <w:rPr>
          <w:rStyle w:val="StyleUnderline"/>
        </w:rPr>
        <w:t xml:space="preserve"> in an </w:t>
      </w:r>
      <w:r w:rsidRPr="00C54845">
        <w:rPr>
          <w:rStyle w:val="Emphasis"/>
          <w:highlight w:val="cyan"/>
        </w:rPr>
        <w:t>awkward</w:t>
      </w:r>
      <w:r w:rsidRPr="00C54845">
        <w:rPr>
          <w:rStyle w:val="StyleUnderline"/>
        </w:rPr>
        <w:t xml:space="preserve"> position</w:t>
      </w:r>
      <w:r w:rsidRPr="00C54845">
        <w:rPr>
          <w:sz w:val="14"/>
        </w:rPr>
        <w:t xml:space="preserve"> of mediating between the coordinate branches.204 </w:t>
      </w:r>
      <w:r w:rsidRPr="00C54845">
        <w:rPr>
          <w:rStyle w:val="StyleUnderline"/>
        </w:rPr>
        <w:t xml:space="preserve">It seems as though the Supreme </w:t>
      </w:r>
      <w:r w:rsidRPr="00C54845">
        <w:rPr>
          <w:rStyle w:val="Emphasis"/>
        </w:rPr>
        <w:t>Court’s</w:t>
      </w:r>
      <w:r w:rsidRPr="00C54845">
        <w:rPr>
          <w:rStyle w:val="StyleUnderline"/>
        </w:rPr>
        <w:t xml:space="preserve"> stance</w:t>
      </w:r>
      <w:r w:rsidRPr="00C54845">
        <w:rPr>
          <w:sz w:val="14"/>
        </w:rPr>
        <w:t xml:space="preserve"> on congressional standing </w:t>
      </w:r>
      <w:r w:rsidRPr="00C54845">
        <w:rPr>
          <w:rStyle w:val="StyleUnderline"/>
        </w:rPr>
        <w:t xml:space="preserve">is </w:t>
      </w:r>
      <w:r w:rsidRPr="00C54845">
        <w:rPr>
          <w:rStyle w:val="Emphasis"/>
        </w:rPr>
        <w:t>refracted</w:t>
      </w:r>
      <w:r w:rsidRPr="00C54845">
        <w:rPr>
          <w:rStyle w:val="StyleUnderline"/>
        </w:rPr>
        <w:t xml:space="preserve"> through the lens of </w:t>
      </w:r>
      <w:r w:rsidRPr="00C54845">
        <w:rPr>
          <w:rStyle w:val="Emphasis"/>
        </w:rPr>
        <w:t>avoidance</w:t>
      </w:r>
      <w:r w:rsidRPr="00C54845">
        <w:rPr>
          <w:rStyle w:val="StyleUnderline"/>
        </w:rPr>
        <w:t xml:space="preserve">: </w:t>
      </w:r>
      <w:r w:rsidRPr="00C54845">
        <w:rPr>
          <w:rStyle w:val="StyleUnderline"/>
          <w:highlight w:val="cyan"/>
        </w:rPr>
        <w:t>the</w:t>
      </w:r>
      <w:r w:rsidRPr="00C54845">
        <w:rPr>
          <w:rStyle w:val="StyleUnderline"/>
        </w:rPr>
        <w:t xml:space="preserve"> deep </w:t>
      </w:r>
      <w:r w:rsidRPr="00C54845">
        <w:rPr>
          <w:rStyle w:val="StyleUnderline"/>
          <w:highlight w:val="cyan"/>
        </w:rPr>
        <w:t>desire not to</w:t>
      </w:r>
      <w:r w:rsidRPr="00C54845">
        <w:rPr>
          <w:rStyle w:val="StyleUnderline"/>
        </w:rPr>
        <w:t xml:space="preserve"> thrust itself </w:t>
      </w:r>
      <w:r w:rsidRPr="00C54845">
        <w:rPr>
          <w:rStyle w:val="Emphasis"/>
        </w:rPr>
        <w:t>directly</w:t>
      </w:r>
      <w:r w:rsidRPr="00C54845">
        <w:rPr>
          <w:rStyle w:val="StyleUnderline"/>
        </w:rPr>
        <w:t xml:space="preserve"> into a conflict between the </w:t>
      </w:r>
      <w:r w:rsidRPr="00C54845">
        <w:rPr>
          <w:rStyle w:val="Emphasis"/>
        </w:rPr>
        <w:t>President</w:t>
      </w:r>
      <w:r w:rsidRPr="00C54845">
        <w:rPr>
          <w:rStyle w:val="StyleUnderline"/>
        </w:rPr>
        <w:t xml:space="preserve"> and </w:t>
      </w:r>
      <w:r w:rsidRPr="00C54845">
        <w:rPr>
          <w:rStyle w:val="Emphasis"/>
        </w:rPr>
        <w:t>Congress</w:t>
      </w:r>
      <w:r w:rsidRPr="00C54845">
        <w:rPr>
          <w:rStyle w:val="StyleUnderline"/>
        </w:rPr>
        <w:t xml:space="preserve"> where it </w:t>
      </w:r>
      <w:r w:rsidRPr="00C54845">
        <w:rPr>
          <w:rStyle w:val="Emphasis"/>
          <w:i/>
        </w:rPr>
        <w:t>must</w:t>
      </w:r>
      <w:r w:rsidRPr="00C54845">
        <w:rPr>
          <w:rStyle w:val="StyleUnderline"/>
        </w:rPr>
        <w:t xml:space="preserve"> </w:t>
      </w:r>
      <w:r w:rsidRPr="00C54845">
        <w:rPr>
          <w:rStyle w:val="StyleUnderline"/>
          <w:highlight w:val="cyan"/>
        </w:rPr>
        <w:t xml:space="preserve">pick a </w:t>
      </w:r>
      <w:r w:rsidRPr="00C54845">
        <w:rPr>
          <w:rStyle w:val="Emphasis"/>
          <w:highlight w:val="cyan"/>
        </w:rPr>
        <w:t>winner</w:t>
      </w:r>
      <w:r w:rsidRPr="00C54845">
        <w:rPr>
          <w:rStyle w:val="StyleUnderline"/>
        </w:rPr>
        <w:t xml:space="preserve"> and a </w:t>
      </w:r>
      <w:r w:rsidRPr="00C54845">
        <w:rPr>
          <w:rStyle w:val="Emphasis"/>
        </w:rPr>
        <w:t>loser</w:t>
      </w:r>
      <w:r w:rsidRPr="00C54845">
        <w:rPr>
          <w:rStyle w:val="StyleUnderline"/>
        </w:rPr>
        <w:t>.</w:t>
      </w:r>
    </w:p>
    <w:p w14:paraId="72647A28" w14:textId="77777777" w:rsidR="001869AE" w:rsidRPr="00026A41" w:rsidRDefault="001869AE" w:rsidP="001869AE">
      <w:pPr>
        <w:rPr>
          <w:sz w:val="14"/>
          <w:szCs w:val="14"/>
        </w:rPr>
      </w:pPr>
      <w:r w:rsidRPr="00026A41">
        <w:rPr>
          <w:sz w:val="14"/>
          <w:szCs w:val="14"/>
        </w:rPr>
        <w:t xml:space="preserve">Thus far, lower courts have not consistently incorporated Raines. 205 The D.C. Circuit, sitting </w:t>
      </w:r>
      <w:proofErr w:type="spellStart"/>
      <w:r w:rsidRPr="00026A41">
        <w:rPr>
          <w:sz w:val="14"/>
          <w:szCs w:val="14"/>
        </w:rPr>
        <w:t>en</w:t>
      </w:r>
      <w:proofErr w:type="spellEnd"/>
      <w:r w:rsidRPr="00026A41">
        <w:rPr>
          <w:sz w:val="14"/>
          <w:szCs w:val="14"/>
        </w:rPr>
        <w:t xml:space="preserve"> banc, held that the House had standing to enforce a subpoena against former White House Counsel Don McGahn.206 The majority applied a straightforward standing analysis, reasoning that the Committee’s informational injury—the deprivation of McGahn’s testimony—was concrete as required by Article III.207 In dissent, Judge Griffith wrote that the majority’s approach “treats a direct dispute between the Legislative and Executive Branches as if it were any old case.”208 Judge Griffith’s characterization is not wrong; the majority did apply ordinary standing cases to this supremely awkward dispute. Dislodging separation-of-powers avoidance from standing may better address his concerns. It is not that Congress can </w:t>
      </w:r>
      <w:proofErr w:type="gramStart"/>
      <w:r w:rsidRPr="00026A41">
        <w:rPr>
          <w:sz w:val="14"/>
          <w:szCs w:val="14"/>
        </w:rPr>
        <w:t>never constitutionally</w:t>
      </w:r>
      <w:proofErr w:type="gramEnd"/>
      <w:r w:rsidRPr="00026A41">
        <w:rPr>
          <w:sz w:val="14"/>
          <w:szCs w:val="14"/>
        </w:rPr>
        <w:t xml:space="preserve"> have standing in cases involving the executive branch, but that courts should use means to avoid having that conflict before them. Where negotiations between the two branches fail and time cannot transform the conflict, there may be a role for courts to play in refereeing the dispute.</w:t>
      </w:r>
    </w:p>
    <w:p w14:paraId="13AF3D68" w14:textId="77777777" w:rsidR="001869AE" w:rsidRPr="00026A41" w:rsidRDefault="001869AE" w:rsidP="001869AE">
      <w:pPr>
        <w:rPr>
          <w:sz w:val="14"/>
          <w:szCs w:val="14"/>
        </w:rPr>
      </w:pPr>
      <w:r w:rsidRPr="00026A41">
        <w:rPr>
          <w:sz w:val="14"/>
          <w:szCs w:val="14"/>
        </w:rPr>
        <w:t>III. AVOIDANCE AS JUDICIAL RESTRAINT</w:t>
      </w:r>
    </w:p>
    <w:p w14:paraId="44D36F69" w14:textId="77777777" w:rsidR="001869AE" w:rsidRPr="00C54845" w:rsidRDefault="001869AE" w:rsidP="001869AE">
      <w:pPr>
        <w:rPr>
          <w:sz w:val="14"/>
        </w:rPr>
      </w:pPr>
      <w:r w:rsidRPr="00C54845">
        <w:rPr>
          <w:sz w:val="14"/>
        </w:rPr>
        <w:t xml:space="preserve">At this point, one might ask whether separation-of-powers avoidance is a judicial tool or instead a feature of the constitutional separation of powers itself. Although the distinction is nuanced, it is deeply consequential. This Article’s normative focus is not on avoidance within the judicial branch but on how a lack of understanding about avoidance’s effects on the separation of powers travels outside of the judiciary. To start that conversation, this Part argues that separation-of-powers avoidance is a judicial practice through which much constitutional doctrine is refracted. To make this argument, this Part uses the judiciary’s own words and actions.209 It would be impossible to advance a single unifying theory or explanation for a judicial practice that has historical roots and has been applied and molded by judges across geographic and hierarchical jurisdictions over time.210 Indeed, such a theory is not necessary to understand avoidance’s consequences for our constitutional order. This Part’s aim is thus relatively modest: to show that </w:t>
      </w:r>
      <w:r w:rsidRPr="00C54845">
        <w:rPr>
          <w:rStyle w:val="StyleUnderline"/>
        </w:rPr>
        <w:t xml:space="preserve">separation-of-powers </w:t>
      </w:r>
      <w:r w:rsidRPr="00C54845">
        <w:rPr>
          <w:rStyle w:val="Emphasis"/>
        </w:rPr>
        <w:t>avoidance</w:t>
      </w:r>
      <w:r w:rsidRPr="00C54845">
        <w:rPr>
          <w:rStyle w:val="StyleUnderline"/>
        </w:rPr>
        <w:t xml:space="preserve"> is</w:t>
      </w:r>
      <w:r w:rsidRPr="00C54845">
        <w:rPr>
          <w:sz w:val="14"/>
        </w:rPr>
        <w:t xml:space="preserve">, at least in part, </w:t>
      </w:r>
      <w:r w:rsidRPr="00C54845">
        <w:rPr>
          <w:rStyle w:val="StyleUnderline"/>
        </w:rPr>
        <w:t>a judicial phenomenon</w:t>
      </w:r>
      <w:r w:rsidRPr="00C54845">
        <w:rPr>
          <w:sz w:val="14"/>
        </w:rPr>
        <w:t xml:space="preserve">. Whether </w:t>
      </w:r>
      <w:r w:rsidRPr="00C54845">
        <w:rPr>
          <w:rStyle w:val="StyleUnderline"/>
        </w:rPr>
        <w:t xml:space="preserve">judges are </w:t>
      </w:r>
      <w:r w:rsidRPr="00C54845">
        <w:rPr>
          <w:rStyle w:val="Emphasis"/>
          <w:highlight w:val="cyan"/>
        </w:rPr>
        <w:t>motivated</w:t>
      </w:r>
      <w:r w:rsidRPr="00C54845">
        <w:rPr>
          <w:rStyle w:val="StyleUnderline"/>
          <w:highlight w:val="cyan"/>
        </w:rPr>
        <w:t xml:space="preserve"> by </w:t>
      </w:r>
      <w:r w:rsidRPr="00C54845">
        <w:rPr>
          <w:rStyle w:val="Emphasis"/>
          <w:highlight w:val="cyan"/>
        </w:rPr>
        <w:t>Article III</w:t>
      </w:r>
      <w:proofErr w:type="gramStart"/>
      <w:r w:rsidRPr="00C54845">
        <w:rPr>
          <w:sz w:val="14"/>
        </w:rPr>
        <w:t>,211</w:t>
      </w:r>
      <w:proofErr w:type="gramEnd"/>
      <w:r w:rsidRPr="00C54845">
        <w:rPr>
          <w:sz w:val="14"/>
        </w:rPr>
        <w:t xml:space="preserve"> prudential considerations, </w:t>
      </w:r>
      <w:r w:rsidRPr="00C54845">
        <w:rPr>
          <w:rStyle w:val="Emphasis"/>
          <w:highlight w:val="cyan"/>
        </w:rPr>
        <w:t>capacity</w:t>
      </w:r>
      <w:r w:rsidRPr="00C54845">
        <w:rPr>
          <w:rStyle w:val="StyleUnderline"/>
        </w:rPr>
        <w:t xml:space="preserve"> constraints</w:t>
      </w:r>
      <w:proofErr w:type="gramStart"/>
      <w:r w:rsidRPr="00C54845">
        <w:rPr>
          <w:sz w:val="14"/>
        </w:rPr>
        <w:t>,212</w:t>
      </w:r>
      <w:proofErr w:type="gramEnd"/>
      <w:r w:rsidRPr="00C54845">
        <w:rPr>
          <w:sz w:val="14"/>
        </w:rPr>
        <w:t xml:space="preserve"> </w:t>
      </w:r>
      <w:r w:rsidRPr="00C54845">
        <w:rPr>
          <w:rStyle w:val="StyleUnderline"/>
          <w:highlight w:val="cyan"/>
        </w:rPr>
        <w:t>or</w:t>
      </w:r>
      <w:r w:rsidRPr="00C54845">
        <w:rPr>
          <w:rStyle w:val="StyleUnderline"/>
        </w:rPr>
        <w:t xml:space="preserve"> broader </w:t>
      </w:r>
      <w:r w:rsidRPr="00C54845">
        <w:rPr>
          <w:rStyle w:val="Emphasis"/>
          <w:highlight w:val="cyan"/>
        </w:rPr>
        <w:t>structural</w:t>
      </w:r>
      <w:r w:rsidRPr="00C54845">
        <w:rPr>
          <w:rStyle w:val="StyleUnderline"/>
          <w:highlight w:val="cyan"/>
        </w:rPr>
        <w:t xml:space="preserve"> concerns</w:t>
      </w:r>
      <w:r w:rsidRPr="00C54845">
        <w:rPr>
          <w:sz w:val="14"/>
        </w:rPr>
        <w:t xml:space="preserve">, separation-of-powers </w:t>
      </w:r>
      <w:r w:rsidRPr="00C54845">
        <w:rPr>
          <w:rStyle w:val="StyleUnderline"/>
        </w:rPr>
        <w:t xml:space="preserve">avoidance is a </w:t>
      </w:r>
      <w:r w:rsidRPr="00C54845">
        <w:rPr>
          <w:rStyle w:val="Emphasis"/>
        </w:rPr>
        <w:t>judicial practice</w:t>
      </w:r>
      <w:r w:rsidRPr="00C54845">
        <w:rPr>
          <w:sz w:val="14"/>
        </w:rPr>
        <w:t xml:space="preserve">, not a practice that all governmental actors can, should, or must follow. Indeed, </w:t>
      </w:r>
      <w:r w:rsidRPr="00C54845">
        <w:rPr>
          <w:rStyle w:val="StyleUnderline"/>
          <w:highlight w:val="cyan"/>
        </w:rPr>
        <w:t>courts deploy</w:t>
      </w:r>
      <w:r w:rsidRPr="00C54845">
        <w:rPr>
          <w:rStyle w:val="StyleUnderline"/>
        </w:rPr>
        <w:t xml:space="preserve"> their </w:t>
      </w:r>
      <w:r w:rsidRPr="00C54845">
        <w:rPr>
          <w:rStyle w:val="Emphasis"/>
          <w:highlight w:val="cyan"/>
        </w:rPr>
        <w:t>limited capital</w:t>
      </w:r>
      <w:r w:rsidRPr="00C54845">
        <w:rPr>
          <w:rStyle w:val="StyleUnderline"/>
        </w:rPr>
        <w:t xml:space="preserve"> in this context </w:t>
      </w:r>
      <w:r w:rsidRPr="00C54845">
        <w:rPr>
          <w:rStyle w:val="Emphasis"/>
          <w:highlight w:val="cyan"/>
        </w:rPr>
        <w:t>only</w:t>
      </w:r>
      <w:r w:rsidRPr="00C54845">
        <w:rPr>
          <w:rStyle w:val="StyleUnderline"/>
          <w:highlight w:val="cyan"/>
        </w:rPr>
        <w:t xml:space="preserve"> where</w:t>
      </w:r>
      <w:r w:rsidRPr="00C54845">
        <w:rPr>
          <w:rStyle w:val="StyleUnderline"/>
        </w:rPr>
        <w:t xml:space="preserve"> circumstances warrant it, and that usually includes some </w:t>
      </w:r>
      <w:r w:rsidRPr="00C54845">
        <w:rPr>
          <w:rStyle w:val="Emphasis"/>
          <w:highlight w:val="cyan"/>
        </w:rPr>
        <w:t>incursion</w:t>
      </w:r>
      <w:r w:rsidRPr="00C54845">
        <w:rPr>
          <w:rStyle w:val="StyleUnderline"/>
          <w:highlight w:val="cyan"/>
        </w:rPr>
        <w:t xml:space="preserve"> on </w:t>
      </w:r>
      <w:r w:rsidRPr="00C54845">
        <w:rPr>
          <w:rStyle w:val="Emphasis"/>
          <w:highlight w:val="cyan"/>
        </w:rPr>
        <w:t>judicial power</w:t>
      </w:r>
      <w:r w:rsidRPr="00C54845">
        <w:rPr>
          <w:sz w:val="14"/>
        </w:rPr>
        <w:t xml:space="preserve"> that is distinct from the separation-of-powers issue directly before the deciding court.</w:t>
      </w:r>
    </w:p>
    <w:p w14:paraId="7E65E48F" w14:textId="77777777" w:rsidR="001869AE" w:rsidRPr="00C54845" w:rsidRDefault="001869AE" w:rsidP="001869AE">
      <w:pPr>
        <w:rPr>
          <w:sz w:val="14"/>
        </w:rPr>
      </w:pPr>
      <w:r w:rsidRPr="00C54845">
        <w:rPr>
          <w:sz w:val="14"/>
        </w:rPr>
        <w:t xml:space="preserve">The notion that judicial restraint should or does play a role in judicial decision-making is not new.213 In The Passive Virtues, Bickel commended the principle of </w:t>
      </w:r>
      <w:r w:rsidRPr="00C54845">
        <w:rPr>
          <w:rStyle w:val="Emphasis"/>
        </w:rPr>
        <w:t>avoidance</w:t>
      </w:r>
      <w:r w:rsidRPr="00C54845">
        <w:rPr>
          <w:rStyle w:val="StyleUnderline"/>
        </w:rPr>
        <w:t xml:space="preserve"> as a tool for courts to </w:t>
      </w:r>
      <w:r w:rsidRPr="00C54845">
        <w:rPr>
          <w:rStyle w:val="Emphasis"/>
          <w:highlight w:val="cyan"/>
        </w:rPr>
        <w:t>stay out</w:t>
      </w:r>
      <w:r w:rsidRPr="00C54845">
        <w:rPr>
          <w:rStyle w:val="StyleUnderline"/>
          <w:highlight w:val="cyan"/>
        </w:rPr>
        <w:t xml:space="preserve"> of</w:t>
      </w:r>
      <w:r w:rsidRPr="00C54845">
        <w:rPr>
          <w:rStyle w:val="StyleUnderline"/>
        </w:rPr>
        <w:t xml:space="preserve"> the </w:t>
      </w:r>
      <w:r w:rsidRPr="00C54845">
        <w:rPr>
          <w:rStyle w:val="Emphasis"/>
          <w:highlight w:val="cyan"/>
        </w:rPr>
        <w:t>political fray</w:t>
      </w:r>
      <w:r w:rsidRPr="00C54845">
        <w:rPr>
          <w:rStyle w:val="StyleUnderline"/>
        </w:rPr>
        <w:t xml:space="preserve"> while still exerting influence</w:t>
      </w:r>
      <w:r w:rsidRPr="00C54845">
        <w:rPr>
          <w:sz w:val="14"/>
        </w:rPr>
        <w:t>.214 In this way, Bickel argued, avoidance would retain and expand judicial influence.215 And in his critique of the statutory canon of constitutional avoidance, Fred Schauer recognizes a judicial-preservation justification behind the adoption of that canon.216 A chorus of scholars has added its voices to this rich colloquy. My aim here is not to retread those important contributions but instead to amplify the message that judges themselves have shared in their opinions employing—and distinguishing—separation-of-powers avoidance.</w:t>
      </w:r>
    </w:p>
    <w:bookmarkEnd w:id="1"/>
    <w:p w14:paraId="09027734" w14:textId="698C4EA6" w:rsidR="001869AE" w:rsidRDefault="001869AE" w:rsidP="001869AE">
      <w:pPr>
        <w:pStyle w:val="Heading3"/>
      </w:pPr>
      <w:r>
        <w:t>K – Labor</w:t>
      </w:r>
    </w:p>
    <w:p w14:paraId="46B22A25" w14:textId="77777777" w:rsidR="001869AE" w:rsidRDefault="001869AE" w:rsidP="001869AE">
      <w:pPr>
        <w:pStyle w:val="Heading4"/>
      </w:pPr>
      <w:r>
        <w:t>Education about the NLRA and labor rights is critical—an uninformed public enables workplace exploitation and unsafe working conditions. Trump cuts mean now is uniquely necessary</w:t>
      </w:r>
    </w:p>
    <w:p w14:paraId="3C07A03D" w14:textId="77777777" w:rsidR="001869AE" w:rsidRPr="00AB70CC" w:rsidRDefault="001869AE" w:rsidP="001869AE">
      <w:r w:rsidRPr="00AB70CC">
        <w:rPr>
          <w:rStyle w:val="Style13ptBold"/>
        </w:rPr>
        <w:t>McFerran 25</w:t>
      </w:r>
      <w:r>
        <w:t xml:space="preserve">, </w:t>
      </w:r>
      <w:r w:rsidRPr="00AB70CC">
        <w:t xml:space="preserve">senior fellow at The Century Foundation, having previously served as chairman of the National Labor Relations Board (NLRB) during the Biden administration, from 2021 to 2024. </w:t>
      </w:r>
      <w:r>
        <w:t>(Lauren McFerran, 6-10-2025, “</w:t>
      </w:r>
      <w:r w:rsidRPr="00AB70CC">
        <w:t>Why Doesn’t the Trump NLRB Want Workers to Know their Rights?</w:t>
      </w:r>
      <w:r>
        <w:t xml:space="preserve">” The Century Foundation, </w:t>
      </w:r>
      <w:r w:rsidRPr="00AB70CC">
        <w:t>https://tcf.org/content/commentary/why-doesnt-the-trump-nlrb-want-workers-to-know-their-rights/</w:t>
      </w:r>
      <w:r>
        <w:t>)</w:t>
      </w:r>
    </w:p>
    <w:p w14:paraId="0B9B12FD" w14:textId="77777777" w:rsidR="001869AE" w:rsidRPr="0048156A" w:rsidRDefault="001869AE" w:rsidP="001869AE">
      <w:pPr>
        <w:rPr>
          <w:rStyle w:val="StyleUnderline"/>
        </w:rPr>
      </w:pPr>
      <w:r w:rsidRPr="0048156A">
        <w:rPr>
          <w:sz w:val="16"/>
        </w:rPr>
        <w:t xml:space="preserve">On May 23, </w:t>
      </w:r>
      <w:r w:rsidRPr="0048156A">
        <w:rPr>
          <w:rStyle w:val="StyleUnderline"/>
        </w:rPr>
        <w:t>the</w:t>
      </w:r>
      <w:r w:rsidRPr="0048156A">
        <w:rPr>
          <w:sz w:val="16"/>
        </w:rPr>
        <w:t xml:space="preserve"> National Labor Relations Board (</w:t>
      </w:r>
      <w:r w:rsidRPr="00EE0D9F">
        <w:rPr>
          <w:rStyle w:val="StyleUnderline"/>
          <w:highlight w:val="cyan"/>
        </w:rPr>
        <w:t>NLRB</w:t>
      </w:r>
      <w:r w:rsidRPr="0048156A">
        <w:rPr>
          <w:sz w:val="16"/>
        </w:rPr>
        <w:t xml:space="preserve">) </w:t>
      </w:r>
      <w:r w:rsidRPr="0048156A">
        <w:rPr>
          <w:rStyle w:val="StyleUnderline"/>
        </w:rPr>
        <w:t>released its FY 2026 budget proposal</w:t>
      </w:r>
      <w:r w:rsidRPr="0048156A">
        <w:rPr>
          <w:sz w:val="16"/>
        </w:rPr>
        <w:t xml:space="preserve">. </w:t>
      </w:r>
      <w:r w:rsidRPr="0048156A">
        <w:rPr>
          <w:rStyle w:val="StyleUnderline"/>
        </w:rPr>
        <w:t>There are many things about the document that don’t add up</w:t>
      </w:r>
      <w:r w:rsidRPr="0048156A">
        <w:rPr>
          <w:sz w:val="16"/>
        </w:rPr>
        <w:t xml:space="preserve">. </w:t>
      </w:r>
      <w:r w:rsidRPr="0048156A">
        <w:rPr>
          <w:rStyle w:val="StyleUnderline"/>
        </w:rPr>
        <w:t>The new leadership proposes a $14 million budget cut from an agency that has been woefully under-resourced for more than a decade</w:t>
      </w:r>
      <w:r w:rsidRPr="0048156A">
        <w:rPr>
          <w:sz w:val="16"/>
        </w:rPr>
        <w:t xml:space="preserve">. The proposal acknowledges that the NLRB will lose almost 10 percent of its staff through the recent “fork in the road” resignation program and its push for voluntary early </w:t>
      </w:r>
      <w:proofErr w:type="gramStart"/>
      <w:r w:rsidRPr="0048156A">
        <w:rPr>
          <w:sz w:val="16"/>
        </w:rPr>
        <w:t>retirements, but</w:t>
      </w:r>
      <w:proofErr w:type="gramEnd"/>
      <w:r w:rsidRPr="0048156A">
        <w:rPr>
          <w:sz w:val="16"/>
        </w:rPr>
        <w:t xml:space="preserve"> predicts it will somehow successfully complete more cases with less money and fewer people. While this mystifying math alone is enough to raise concern, </w:t>
      </w:r>
      <w:r w:rsidRPr="0048156A">
        <w:rPr>
          <w:rStyle w:val="StyleUnderline"/>
        </w:rPr>
        <w:t xml:space="preserve">the document is hiding a more subtle </w:t>
      </w:r>
      <w:r w:rsidRPr="00EE0D9F">
        <w:rPr>
          <w:rStyle w:val="StyleUnderline"/>
          <w:highlight w:val="cyan"/>
        </w:rPr>
        <w:t xml:space="preserve">policy change </w:t>
      </w:r>
      <w:r w:rsidRPr="0048156A">
        <w:rPr>
          <w:rStyle w:val="StyleUnderline"/>
        </w:rPr>
        <w:t xml:space="preserve">that </w:t>
      </w:r>
      <w:r w:rsidRPr="00EE0D9F">
        <w:rPr>
          <w:rStyle w:val="Emphasis"/>
          <w:highlight w:val="cyan"/>
        </w:rPr>
        <w:t xml:space="preserve">should raise alarm </w:t>
      </w:r>
      <w:r w:rsidRPr="0048156A">
        <w:rPr>
          <w:rStyle w:val="Emphasis"/>
        </w:rPr>
        <w:t>bells</w:t>
      </w:r>
      <w:r w:rsidRPr="0048156A">
        <w:rPr>
          <w:rStyle w:val="StyleUnderline"/>
        </w:rPr>
        <w:t xml:space="preserve"> for anyone who cares </w:t>
      </w:r>
      <w:r w:rsidRPr="00EE0D9F">
        <w:rPr>
          <w:rStyle w:val="StyleUnderline"/>
          <w:highlight w:val="cyan"/>
        </w:rPr>
        <w:t>about workers’ rights</w:t>
      </w:r>
      <w:r w:rsidRPr="0048156A">
        <w:rPr>
          <w:rStyle w:val="StyleUnderline"/>
        </w:rPr>
        <w:t>.</w:t>
      </w:r>
    </w:p>
    <w:p w14:paraId="57342AAF" w14:textId="77777777" w:rsidR="001869AE" w:rsidRPr="0048156A" w:rsidRDefault="001869AE" w:rsidP="001869AE">
      <w:pPr>
        <w:rPr>
          <w:rStyle w:val="StyleUnderline"/>
        </w:rPr>
      </w:pPr>
      <w:r w:rsidRPr="0048156A">
        <w:rPr>
          <w:rStyle w:val="StyleUnderline"/>
        </w:rPr>
        <w:t>The budget justification states that “The</w:t>
      </w:r>
      <w:r w:rsidRPr="0048156A">
        <w:rPr>
          <w:sz w:val="16"/>
        </w:rPr>
        <w:t xml:space="preserve"> NLRB’s FY </w:t>
      </w:r>
      <w:r w:rsidRPr="0048156A">
        <w:rPr>
          <w:rStyle w:val="StyleUnderline"/>
        </w:rPr>
        <w:t>2022–2026 Strategic Plan</w:t>
      </w:r>
      <w:r w:rsidRPr="0048156A">
        <w:rPr>
          <w:sz w:val="16"/>
        </w:rPr>
        <w:t xml:space="preserve"> . . . which guides the agency’s program and budget decisions, </w:t>
      </w:r>
      <w:r w:rsidRPr="0048156A">
        <w:rPr>
          <w:rStyle w:val="StyleUnderline"/>
        </w:rPr>
        <w:t xml:space="preserve">contains four goals designed to objectively measure </w:t>
      </w:r>
      <w:r w:rsidRPr="00EE0D9F">
        <w:rPr>
          <w:rStyle w:val="StyleUnderline"/>
          <w:highlight w:val="cyan"/>
        </w:rPr>
        <w:t xml:space="preserve">the Agency’s </w:t>
      </w:r>
      <w:r w:rsidRPr="0048156A">
        <w:rPr>
          <w:rStyle w:val="StyleUnderline"/>
        </w:rPr>
        <w:t>success in achieving its mission</w:t>
      </w:r>
      <w:r w:rsidRPr="0048156A">
        <w:rPr>
          <w:sz w:val="16"/>
        </w:rPr>
        <w:t xml:space="preserve">.” </w:t>
      </w:r>
      <w:r w:rsidRPr="0048156A">
        <w:rPr>
          <w:rStyle w:val="Emphasis"/>
        </w:rPr>
        <w:t>This is inaccurate</w:t>
      </w:r>
      <w:r w:rsidRPr="0048156A">
        <w:rPr>
          <w:sz w:val="16"/>
        </w:rPr>
        <w:t xml:space="preserve">. </w:t>
      </w:r>
      <w:r w:rsidRPr="0048156A">
        <w:rPr>
          <w:rStyle w:val="StyleUnderline"/>
        </w:rPr>
        <w:t>The</w:t>
      </w:r>
      <w:r w:rsidRPr="0048156A">
        <w:rPr>
          <w:sz w:val="16"/>
        </w:rPr>
        <w:t xml:space="preserve"> agency’s FY 2022–2026 </w:t>
      </w:r>
      <w:r w:rsidRPr="0048156A">
        <w:rPr>
          <w:rStyle w:val="StyleUnderline"/>
        </w:rPr>
        <w:t>Strategic Plan</w:t>
      </w:r>
      <w:r w:rsidRPr="0048156A">
        <w:rPr>
          <w:sz w:val="16"/>
        </w:rPr>
        <w:t xml:space="preserve">—which used to be readily available on the agency’s website with other strategic </w:t>
      </w:r>
      <w:proofErr w:type="gramStart"/>
      <w:r w:rsidRPr="0048156A">
        <w:rPr>
          <w:sz w:val="16"/>
        </w:rPr>
        <w:t>plans, but</w:t>
      </w:r>
      <w:proofErr w:type="gramEnd"/>
      <w:r w:rsidRPr="0048156A">
        <w:rPr>
          <w:sz w:val="16"/>
        </w:rPr>
        <w:t xml:space="preserve"> is now a bit harder to find—</w:t>
      </w:r>
      <w:proofErr w:type="gramStart"/>
      <w:r w:rsidRPr="0048156A">
        <w:rPr>
          <w:rStyle w:val="StyleUnderline"/>
        </w:rPr>
        <w:t>actually contains</w:t>
      </w:r>
      <w:proofErr w:type="gramEnd"/>
      <w:r w:rsidRPr="0048156A">
        <w:rPr>
          <w:rStyle w:val="StyleUnderline"/>
        </w:rPr>
        <w:t xml:space="preserve"> five strategic goals. The fifth </w:t>
      </w:r>
      <w:r w:rsidRPr="00EE0D9F">
        <w:rPr>
          <w:rStyle w:val="StyleUnderline"/>
          <w:highlight w:val="cyan"/>
        </w:rPr>
        <w:t>goal</w:t>
      </w:r>
      <w:r w:rsidRPr="0048156A">
        <w:rPr>
          <w:sz w:val="16"/>
        </w:rPr>
        <w:t xml:space="preserve">—the one </w:t>
      </w:r>
      <w:r w:rsidRPr="00EE0D9F">
        <w:rPr>
          <w:rStyle w:val="Emphasis"/>
          <w:highlight w:val="cyan"/>
        </w:rPr>
        <w:t>swept under the rug</w:t>
      </w:r>
      <w:r w:rsidRPr="00EE0D9F">
        <w:rPr>
          <w:sz w:val="16"/>
          <w:highlight w:val="cyan"/>
        </w:rPr>
        <w:t xml:space="preserve"> </w:t>
      </w:r>
      <w:r w:rsidRPr="0048156A">
        <w:rPr>
          <w:sz w:val="16"/>
        </w:rPr>
        <w:t>by the agency’s new leadership—</w:t>
      </w:r>
      <w:r w:rsidRPr="00EE0D9F">
        <w:rPr>
          <w:rStyle w:val="StyleUnderline"/>
          <w:highlight w:val="cyan"/>
        </w:rPr>
        <w:t xml:space="preserve">is </w:t>
      </w:r>
      <w:r w:rsidRPr="0048156A">
        <w:rPr>
          <w:rStyle w:val="StyleUnderline"/>
        </w:rPr>
        <w:t>to “</w:t>
      </w:r>
      <w:r w:rsidRPr="00EE0D9F">
        <w:rPr>
          <w:rStyle w:val="StyleUnderline"/>
          <w:highlight w:val="cyan"/>
        </w:rPr>
        <w:t xml:space="preserve">Improve public awareness </w:t>
      </w:r>
      <w:r w:rsidRPr="0048156A">
        <w:rPr>
          <w:rStyle w:val="StyleUnderline"/>
        </w:rPr>
        <w:t>of the Agency’s mission and its activities.”</w:t>
      </w:r>
    </w:p>
    <w:p w14:paraId="07564CF3" w14:textId="77777777" w:rsidR="001869AE" w:rsidRPr="0048156A" w:rsidRDefault="001869AE" w:rsidP="001869AE">
      <w:pPr>
        <w:rPr>
          <w:sz w:val="16"/>
        </w:rPr>
      </w:pPr>
      <w:r w:rsidRPr="00EE0D9F">
        <w:rPr>
          <w:rStyle w:val="StyleUnderline"/>
          <w:highlight w:val="cyan"/>
        </w:rPr>
        <w:t xml:space="preserve">This area </w:t>
      </w:r>
      <w:r w:rsidRPr="0048156A">
        <w:rPr>
          <w:rStyle w:val="StyleUnderline"/>
        </w:rPr>
        <w:t xml:space="preserve">of the agency’s work included important </w:t>
      </w:r>
      <w:proofErr w:type="gramStart"/>
      <w:r w:rsidRPr="0048156A">
        <w:rPr>
          <w:rStyle w:val="StyleUnderline"/>
        </w:rPr>
        <w:t>initiatives</w:t>
      </w:r>
      <w:r w:rsidRPr="0048156A">
        <w:rPr>
          <w:sz w:val="16"/>
        </w:rPr>
        <w:t>—</w:t>
      </w:r>
      <w:proofErr w:type="gramEnd"/>
      <w:r w:rsidRPr="0048156A">
        <w:rPr>
          <w:rStyle w:val="Emphasis"/>
        </w:rPr>
        <w:t xml:space="preserve">mostly </w:t>
      </w:r>
      <w:r w:rsidRPr="00EE0D9F">
        <w:rPr>
          <w:rStyle w:val="Emphasis"/>
          <w:highlight w:val="cyan"/>
        </w:rPr>
        <w:t xml:space="preserve">focused on informing workers of their rights </w:t>
      </w:r>
      <w:r w:rsidRPr="0048156A">
        <w:rPr>
          <w:rStyle w:val="Emphasis"/>
        </w:rPr>
        <w:t>under law</w:t>
      </w:r>
      <w:r w:rsidRPr="0048156A">
        <w:rPr>
          <w:sz w:val="16"/>
        </w:rPr>
        <w:t>—that a reasonable person might find uncontroversial, such as:</w:t>
      </w:r>
    </w:p>
    <w:p w14:paraId="14D2C3CC" w14:textId="77777777" w:rsidR="001869AE" w:rsidRPr="00EE0D9F" w:rsidRDefault="001869AE" w:rsidP="001869AE">
      <w:pPr>
        <w:pStyle w:val="ListParagraph"/>
        <w:numPr>
          <w:ilvl w:val="0"/>
          <w:numId w:val="48"/>
        </w:numPr>
        <w:rPr>
          <w:sz w:val="16"/>
        </w:rPr>
      </w:pPr>
      <w:r w:rsidRPr="00EE0D9F">
        <w:rPr>
          <w:rStyle w:val="StyleUnderline"/>
          <w:highlight w:val="cyan"/>
        </w:rPr>
        <w:t xml:space="preserve">increasing </w:t>
      </w:r>
      <w:r w:rsidRPr="0048156A">
        <w:rPr>
          <w:rStyle w:val="StyleUnderline"/>
        </w:rPr>
        <w:t xml:space="preserve">the amount of </w:t>
      </w:r>
      <w:r w:rsidRPr="00EE0D9F">
        <w:rPr>
          <w:rStyle w:val="StyleUnderline"/>
          <w:highlight w:val="cyan"/>
        </w:rPr>
        <w:t>info</w:t>
      </w:r>
      <w:r w:rsidRPr="0048156A">
        <w:rPr>
          <w:rStyle w:val="StyleUnderline"/>
        </w:rPr>
        <w:t>rmation available</w:t>
      </w:r>
      <w:r w:rsidRPr="00EE0D9F">
        <w:rPr>
          <w:sz w:val="16"/>
        </w:rPr>
        <w:t xml:space="preserve"> on the agency’s </w:t>
      </w:r>
      <w:proofErr w:type="gramStart"/>
      <w:r w:rsidRPr="00EE0D9F">
        <w:rPr>
          <w:sz w:val="16"/>
        </w:rPr>
        <w:t>website;</w:t>
      </w:r>
      <w:proofErr w:type="gramEnd"/>
    </w:p>
    <w:p w14:paraId="74AE2174" w14:textId="77777777" w:rsidR="001869AE" w:rsidRPr="0048156A" w:rsidRDefault="001869AE" w:rsidP="001869AE">
      <w:pPr>
        <w:pStyle w:val="ListParagraph"/>
        <w:numPr>
          <w:ilvl w:val="0"/>
          <w:numId w:val="48"/>
        </w:numPr>
        <w:rPr>
          <w:sz w:val="16"/>
        </w:rPr>
      </w:pPr>
      <w:r w:rsidRPr="0048156A">
        <w:rPr>
          <w:sz w:val="16"/>
        </w:rPr>
        <w:t xml:space="preserve">expanding and </w:t>
      </w:r>
      <w:r w:rsidRPr="0048156A">
        <w:rPr>
          <w:rStyle w:val="StyleUnderline"/>
        </w:rPr>
        <w:t xml:space="preserve">broadening the agency’s use of social media to reach more of the </w:t>
      </w:r>
      <w:proofErr w:type="gramStart"/>
      <w:r w:rsidRPr="0048156A">
        <w:rPr>
          <w:rStyle w:val="StyleUnderline"/>
        </w:rPr>
        <w:t>public;</w:t>
      </w:r>
      <w:proofErr w:type="gramEnd"/>
    </w:p>
    <w:p w14:paraId="57464FC2" w14:textId="77777777" w:rsidR="001869AE" w:rsidRPr="0048156A" w:rsidRDefault="001869AE" w:rsidP="001869AE">
      <w:pPr>
        <w:pStyle w:val="ListParagraph"/>
        <w:numPr>
          <w:ilvl w:val="0"/>
          <w:numId w:val="48"/>
        </w:numPr>
        <w:rPr>
          <w:sz w:val="16"/>
        </w:rPr>
      </w:pPr>
      <w:r w:rsidRPr="00EE0D9F">
        <w:rPr>
          <w:rStyle w:val="StyleUnderline"/>
          <w:highlight w:val="cyan"/>
        </w:rPr>
        <w:t xml:space="preserve">expanding </w:t>
      </w:r>
      <w:r w:rsidRPr="0048156A">
        <w:rPr>
          <w:rStyle w:val="StyleUnderline"/>
        </w:rPr>
        <w:t xml:space="preserve">the digital </w:t>
      </w:r>
      <w:r w:rsidRPr="00EE0D9F">
        <w:rPr>
          <w:rStyle w:val="StyleUnderline"/>
          <w:highlight w:val="cyan"/>
        </w:rPr>
        <w:t xml:space="preserve">resources </w:t>
      </w:r>
      <w:r w:rsidRPr="0048156A">
        <w:rPr>
          <w:rStyle w:val="StyleUnderline"/>
        </w:rPr>
        <w:t xml:space="preserve">available </w:t>
      </w:r>
      <w:r w:rsidRPr="00EE0D9F">
        <w:rPr>
          <w:rStyle w:val="StyleUnderline"/>
          <w:highlight w:val="cyan"/>
        </w:rPr>
        <w:t xml:space="preserve">for non-English speakers </w:t>
      </w:r>
      <w:r w:rsidRPr="0048156A">
        <w:rPr>
          <w:rStyle w:val="StyleUnderline"/>
        </w:rPr>
        <w:t xml:space="preserve">and </w:t>
      </w:r>
      <w:r w:rsidRPr="00EE0D9F">
        <w:rPr>
          <w:rStyle w:val="StyleUnderline"/>
          <w:highlight w:val="cyan"/>
        </w:rPr>
        <w:t xml:space="preserve">improving </w:t>
      </w:r>
      <w:r w:rsidRPr="0048156A">
        <w:rPr>
          <w:rStyle w:val="StyleUnderline"/>
        </w:rPr>
        <w:t xml:space="preserve">the </w:t>
      </w:r>
      <w:r w:rsidRPr="00EE0D9F">
        <w:rPr>
          <w:rStyle w:val="StyleUnderline"/>
          <w:highlight w:val="cyan"/>
        </w:rPr>
        <w:t xml:space="preserve">accessibility </w:t>
      </w:r>
      <w:r w:rsidRPr="0048156A">
        <w:rPr>
          <w:rStyle w:val="StyleUnderline"/>
        </w:rPr>
        <w:t>of the agency’s website</w:t>
      </w:r>
      <w:r w:rsidRPr="0048156A">
        <w:rPr>
          <w:sz w:val="16"/>
        </w:rPr>
        <w:t xml:space="preserve"> for persons with </w:t>
      </w:r>
      <w:proofErr w:type="gramStart"/>
      <w:r w:rsidRPr="0048156A">
        <w:rPr>
          <w:sz w:val="16"/>
        </w:rPr>
        <w:t>disabilities;</w:t>
      </w:r>
      <w:proofErr w:type="gramEnd"/>
    </w:p>
    <w:p w14:paraId="3F6E9F9E" w14:textId="77777777" w:rsidR="001869AE" w:rsidRPr="0048156A" w:rsidRDefault="001869AE" w:rsidP="001869AE">
      <w:pPr>
        <w:pStyle w:val="ListParagraph"/>
        <w:numPr>
          <w:ilvl w:val="0"/>
          <w:numId w:val="48"/>
        </w:numPr>
        <w:rPr>
          <w:rStyle w:val="StyleUnderline"/>
        </w:rPr>
      </w:pPr>
      <w:r w:rsidRPr="00EE0D9F">
        <w:rPr>
          <w:rStyle w:val="StyleUnderline"/>
          <w:highlight w:val="cyan"/>
        </w:rPr>
        <w:t xml:space="preserve">expanding </w:t>
      </w:r>
      <w:r w:rsidRPr="0048156A">
        <w:rPr>
          <w:rStyle w:val="StyleUnderline"/>
        </w:rPr>
        <w:t xml:space="preserve">agency outreach programs and </w:t>
      </w:r>
      <w:r w:rsidRPr="00EE0D9F">
        <w:rPr>
          <w:rStyle w:val="StyleUnderline"/>
          <w:highlight w:val="cyan"/>
        </w:rPr>
        <w:t xml:space="preserve">know-your-rights </w:t>
      </w:r>
      <w:r w:rsidRPr="0048156A">
        <w:rPr>
          <w:rStyle w:val="StyleUnderline"/>
        </w:rPr>
        <w:t xml:space="preserve">education </w:t>
      </w:r>
      <w:r w:rsidRPr="00EE0D9F">
        <w:rPr>
          <w:rStyle w:val="StyleUnderline"/>
          <w:highlight w:val="cyan"/>
        </w:rPr>
        <w:t xml:space="preserve">efforts to </w:t>
      </w:r>
      <w:r w:rsidRPr="0048156A">
        <w:rPr>
          <w:rStyle w:val="StyleUnderline"/>
        </w:rPr>
        <w:t xml:space="preserve">better </w:t>
      </w:r>
      <w:r w:rsidRPr="00EE0D9F">
        <w:rPr>
          <w:rStyle w:val="StyleUnderline"/>
          <w:highlight w:val="cyan"/>
        </w:rPr>
        <w:t>include historically marginalized populations</w:t>
      </w:r>
      <w:r w:rsidRPr="0048156A">
        <w:rPr>
          <w:rStyle w:val="StyleUnderline"/>
        </w:rPr>
        <w:t xml:space="preserve">, </w:t>
      </w:r>
      <w:r w:rsidRPr="00EE0D9F">
        <w:rPr>
          <w:rStyle w:val="StyleUnderline"/>
          <w:highlight w:val="cyan"/>
        </w:rPr>
        <w:t xml:space="preserve">immigrant </w:t>
      </w:r>
      <w:r w:rsidRPr="0048156A">
        <w:rPr>
          <w:rStyle w:val="StyleUnderline"/>
        </w:rPr>
        <w:t>population</w:t>
      </w:r>
      <w:r w:rsidRPr="00EE0D9F">
        <w:rPr>
          <w:rStyle w:val="StyleUnderline"/>
          <w:highlight w:val="cyan"/>
        </w:rPr>
        <w:t>s</w:t>
      </w:r>
      <w:r w:rsidRPr="0048156A">
        <w:rPr>
          <w:rStyle w:val="StyleUnderline"/>
        </w:rPr>
        <w:t xml:space="preserve">, </w:t>
      </w:r>
      <w:r w:rsidRPr="00EE0D9F">
        <w:rPr>
          <w:rStyle w:val="StyleUnderline"/>
          <w:highlight w:val="cyan"/>
        </w:rPr>
        <w:t>and youth</w:t>
      </w:r>
      <w:r w:rsidRPr="0048156A">
        <w:rPr>
          <w:rStyle w:val="StyleUnderline"/>
        </w:rPr>
        <w:t>; and</w:t>
      </w:r>
    </w:p>
    <w:p w14:paraId="11EE3795" w14:textId="77777777" w:rsidR="001869AE" w:rsidRPr="0048156A" w:rsidRDefault="001869AE" w:rsidP="001869AE">
      <w:pPr>
        <w:pStyle w:val="ListParagraph"/>
        <w:numPr>
          <w:ilvl w:val="0"/>
          <w:numId w:val="48"/>
        </w:numPr>
        <w:rPr>
          <w:sz w:val="16"/>
        </w:rPr>
      </w:pPr>
      <w:proofErr w:type="gramStart"/>
      <w:r w:rsidRPr="00EE0D9F">
        <w:rPr>
          <w:rStyle w:val="StyleUnderline"/>
          <w:highlight w:val="cyan"/>
        </w:rPr>
        <w:t>engaging</w:t>
      </w:r>
      <w:proofErr w:type="gramEnd"/>
      <w:r w:rsidRPr="00EE0D9F">
        <w:rPr>
          <w:rStyle w:val="StyleUnderline"/>
          <w:highlight w:val="cyan"/>
        </w:rPr>
        <w:t xml:space="preserve"> in outreach </w:t>
      </w:r>
      <w:r w:rsidRPr="0048156A">
        <w:rPr>
          <w:rStyle w:val="StyleUnderline"/>
        </w:rPr>
        <w:t xml:space="preserve">and know-your-rights </w:t>
      </w:r>
      <w:r w:rsidRPr="00EE0D9F">
        <w:rPr>
          <w:rStyle w:val="StyleUnderline"/>
          <w:highlight w:val="cyan"/>
        </w:rPr>
        <w:t xml:space="preserve">education </w:t>
      </w:r>
      <w:r w:rsidRPr="0048156A">
        <w:rPr>
          <w:rStyle w:val="StyleUnderline"/>
        </w:rPr>
        <w:t>activities</w:t>
      </w:r>
      <w:r w:rsidRPr="0048156A">
        <w:rPr>
          <w:sz w:val="16"/>
        </w:rPr>
        <w:t xml:space="preserve"> with other federal agencies and embassies.</w:t>
      </w:r>
    </w:p>
    <w:p w14:paraId="7AD71808" w14:textId="77777777" w:rsidR="001869AE" w:rsidRPr="0048156A" w:rsidRDefault="001869AE" w:rsidP="001869AE">
      <w:pPr>
        <w:rPr>
          <w:rStyle w:val="Emphasis"/>
        </w:rPr>
      </w:pPr>
      <w:r w:rsidRPr="0048156A">
        <w:rPr>
          <w:rStyle w:val="StyleUnderline"/>
        </w:rPr>
        <w:t>The NLRB’s new budget justification does not acknowledge—much less give a reason for—its silent elimination of this important part of the agency’s agenda</w:t>
      </w:r>
      <w:r w:rsidRPr="0048156A">
        <w:rPr>
          <w:sz w:val="16"/>
        </w:rPr>
        <w:t xml:space="preserve">. It could be a victim of the Trump administration’s misguided efforts to eradicate programs that support diversity, equity, and inclusion in the federal government. It could </w:t>
      </w:r>
      <w:proofErr w:type="gramStart"/>
      <w:r w:rsidRPr="0048156A">
        <w:rPr>
          <w:sz w:val="16"/>
        </w:rPr>
        <w:t>be a reflection of</w:t>
      </w:r>
      <w:proofErr w:type="gramEnd"/>
      <w:r w:rsidRPr="0048156A">
        <w:rPr>
          <w:sz w:val="16"/>
        </w:rPr>
        <w:t xml:space="preserve"> their unabashed antagonism toward immigrant workers. Regardless of </w:t>
      </w:r>
      <w:proofErr w:type="gramStart"/>
      <w:r w:rsidRPr="0048156A">
        <w:rPr>
          <w:sz w:val="16"/>
        </w:rPr>
        <w:t>the motivation</w:t>
      </w:r>
      <w:proofErr w:type="gramEnd"/>
      <w:r w:rsidRPr="0048156A">
        <w:rPr>
          <w:sz w:val="16"/>
        </w:rPr>
        <w:t xml:space="preserve">, </w:t>
      </w:r>
      <w:r w:rsidRPr="0048156A">
        <w:rPr>
          <w:rStyle w:val="StyleUnderline"/>
        </w:rPr>
        <w:t xml:space="preserve">the detrimental effect is the same. </w:t>
      </w:r>
      <w:r w:rsidRPr="00EE0D9F">
        <w:rPr>
          <w:rStyle w:val="StyleUnderline"/>
          <w:highlight w:val="cyan"/>
        </w:rPr>
        <w:t xml:space="preserve">All </w:t>
      </w:r>
      <w:r w:rsidRPr="00EE0D9F">
        <w:rPr>
          <w:rStyle w:val="Emphasis"/>
          <w:highlight w:val="cyan"/>
        </w:rPr>
        <w:t>workers</w:t>
      </w:r>
      <w:r w:rsidRPr="0048156A">
        <w:rPr>
          <w:rStyle w:val="StyleUnderline"/>
        </w:rPr>
        <w:t xml:space="preserve">, regardless of their race, nationality, or citizenship status, </w:t>
      </w:r>
      <w:r w:rsidRPr="0048156A">
        <w:rPr>
          <w:rStyle w:val="Emphasis"/>
        </w:rPr>
        <w:t xml:space="preserve">will </w:t>
      </w:r>
      <w:r w:rsidRPr="00EE0D9F">
        <w:rPr>
          <w:rStyle w:val="Emphasis"/>
          <w:highlight w:val="cyan"/>
        </w:rPr>
        <w:t xml:space="preserve">suffer if public education </w:t>
      </w:r>
      <w:r w:rsidRPr="00EE0D9F">
        <w:rPr>
          <w:rStyle w:val="StyleUnderline"/>
          <w:highlight w:val="cyan"/>
        </w:rPr>
        <w:t xml:space="preserve">and know-your-rights programs </w:t>
      </w:r>
      <w:r w:rsidRPr="0048156A">
        <w:rPr>
          <w:rStyle w:val="StyleUnderline"/>
        </w:rPr>
        <w:t xml:space="preserve">at agencies like the NLRB </w:t>
      </w:r>
      <w:r w:rsidRPr="00EE0D9F">
        <w:rPr>
          <w:rStyle w:val="Emphasis"/>
          <w:highlight w:val="cyan"/>
        </w:rPr>
        <w:t>are abandoned</w:t>
      </w:r>
      <w:r w:rsidRPr="0048156A">
        <w:rPr>
          <w:rStyle w:val="Emphasis"/>
        </w:rPr>
        <w:t>.</w:t>
      </w:r>
    </w:p>
    <w:p w14:paraId="28C1E0FF" w14:textId="77777777" w:rsidR="001869AE" w:rsidRPr="0048156A" w:rsidRDefault="001869AE" w:rsidP="001869AE">
      <w:pPr>
        <w:rPr>
          <w:sz w:val="16"/>
          <w:szCs w:val="16"/>
        </w:rPr>
      </w:pPr>
      <w:r w:rsidRPr="0048156A">
        <w:rPr>
          <w:sz w:val="16"/>
          <w:szCs w:val="16"/>
        </w:rPr>
        <w:t>Why Know-Your-Rights Outreach Is Important</w:t>
      </w:r>
    </w:p>
    <w:p w14:paraId="30E1544E" w14:textId="77777777" w:rsidR="001869AE" w:rsidRPr="0048156A" w:rsidRDefault="001869AE" w:rsidP="001869AE">
      <w:pPr>
        <w:rPr>
          <w:sz w:val="16"/>
        </w:rPr>
      </w:pPr>
      <w:r w:rsidRPr="0048156A">
        <w:rPr>
          <w:rStyle w:val="StyleUnderline"/>
        </w:rPr>
        <w:t xml:space="preserve">No one benefits when </w:t>
      </w:r>
      <w:r w:rsidRPr="00573DC1">
        <w:rPr>
          <w:rStyle w:val="StyleUnderline"/>
          <w:highlight w:val="cyan"/>
        </w:rPr>
        <w:t xml:space="preserve">workers </w:t>
      </w:r>
      <w:r w:rsidRPr="0048156A">
        <w:rPr>
          <w:rStyle w:val="StyleUnderline"/>
        </w:rPr>
        <w:t xml:space="preserve">don’t know their rights and </w:t>
      </w:r>
      <w:r w:rsidRPr="00573DC1">
        <w:rPr>
          <w:rStyle w:val="StyleUnderline"/>
          <w:highlight w:val="cyan"/>
        </w:rPr>
        <w:t xml:space="preserve">can be </w:t>
      </w:r>
      <w:r w:rsidRPr="0048156A">
        <w:rPr>
          <w:rStyle w:val="StyleUnderline"/>
        </w:rPr>
        <w:t xml:space="preserve">more </w:t>
      </w:r>
      <w:r w:rsidRPr="00573DC1">
        <w:rPr>
          <w:rStyle w:val="StyleUnderline"/>
          <w:highlight w:val="cyan"/>
        </w:rPr>
        <w:t>easily abused</w:t>
      </w:r>
      <w:r w:rsidRPr="0048156A">
        <w:rPr>
          <w:rStyle w:val="StyleUnderline"/>
        </w:rPr>
        <w:t>—except for unscrupulous employers.</w:t>
      </w:r>
      <w:r w:rsidRPr="0048156A">
        <w:rPr>
          <w:sz w:val="16"/>
        </w:rPr>
        <w:t xml:space="preserve"> </w:t>
      </w:r>
      <w:r w:rsidRPr="00573DC1">
        <w:rPr>
          <w:rStyle w:val="StyleUnderline"/>
          <w:highlight w:val="cyan"/>
        </w:rPr>
        <w:t xml:space="preserve">Making workers </w:t>
      </w:r>
      <w:r w:rsidRPr="00573DC1">
        <w:rPr>
          <w:rStyle w:val="Emphasis"/>
          <w:highlight w:val="cyan"/>
        </w:rPr>
        <w:t>more vulnerable</w:t>
      </w:r>
      <w:r w:rsidRPr="00573DC1">
        <w:rPr>
          <w:rStyle w:val="StyleUnderline"/>
          <w:highlight w:val="cyan"/>
        </w:rPr>
        <w:t xml:space="preserve"> </w:t>
      </w:r>
      <w:r w:rsidRPr="0048156A">
        <w:rPr>
          <w:rStyle w:val="StyleUnderline"/>
        </w:rPr>
        <w:t xml:space="preserve">by </w:t>
      </w:r>
      <w:r w:rsidRPr="00573DC1">
        <w:rPr>
          <w:rStyle w:val="StyleUnderline"/>
          <w:highlight w:val="cyan"/>
        </w:rPr>
        <w:t xml:space="preserve">keeping them </w:t>
      </w:r>
      <w:r w:rsidRPr="00573DC1">
        <w:rPr>
          <w:rStyle w:val="Emphasis"/>
          <w:highlight w:val="cyan"/>
        </w:rPr>
        <w:t>uninformed</w:t>
      </w:r>
      <w:r w:rsidRPr="00573DC1">
        <w:rPr>
          <w:sz w:val="16"/>
          <w:highlight w:val="cyan"/>
        </w:rPr>
        <w:t xml:space="preserve"> </w:t>
      </w:r>
      <w:r w:rsidRPr="00573DC1">
        <w:rPr>
          <w:rStyle w:val="StyleUnderline"/>
          <w:highlight w:val="cyan"/>
        </w:rPr>
        <w:t>allows employers to undercut labor conditions, depriv</w:t>
      </w:r>
      <w:r w:rsidRPr="0048156A">
        <w:rPr>
          <w:rStyle w:val="StyleUnderline"/>
        </w:rPr>
        <w:t xml:space="preserve">ing workers of </w:t>
      </w:r>
      <w:r w:rsidRPr="00573DC1">
        <w:rPr>
          <w:rStyle w:val="StyleUnderline"/>
          <w:highlight w:val="cyan"/>
        </w:rPr>
        <w:t>overtime pay and safe working conditions</w:t>
      </w:r>
      <w:r w:rsidRPr="0048156A">
        <w:rPr>
          <w:rStyle w:val="StyleUnderline"/>
        </w:rPr>
        <w:t>.</w:t>
      </w:r>
      <w:r w:rsidRPr="0048156A">
        <w:rPr>
          <w:sz w:val="16"/>
        </w:rPr>
        <w:t xml:space="preserve"> </w:t>
      </w:r>
      <w:r w:rsidRPr="0048156A">
        <w:rPr>
          <w:rStyle w:val="StyleUnderline"/>
        </w:rPr>
        <w:t>Young workers, workers with limited English proficiency, or workers who are new to an industry or occupation can all be easy prey for victimization.</w:t>
      </w:r>
      <w:r w:rsidRPr="0048156A">
        <w:rPr>
          <w:sz w:val="16"/>
        </w:rPr>
        <w:t xml:space="preserve"> These vulnerable workers suffer, and when they are abused, it lowers labor standards for everyone.</w:t>
      </w:r>
    </w:p>
    <w:p w14:paraId="4F6BFA9E" w14:textId="77777777" w:rsidR="001869AE" w:rsidRPr="0048156A" w:rsidRDefault="001869AE" w:rsidP="001869AE">
      <w:pPr>
        <w:rPr>
          <w:rStyle w:val="StyleUnderline"/>
        </w:rPr>
      </w:pPr>
      <w:r w:rsidRPr="00573DC1">
        <w:rPr>
          <w:rStyle w:val="StyleUnderline"/>
          <w:highlight w:val="cyan"/>
        </w:rPr>
        <w:t xml:space="preserve">Know-your-rights education is </w:t>
      </w:r>
      <w:r w:rsidRPr="0048156A">
        <w:rPr>
          <w:rStyle w:val="StyleUnderline"/>
        </w:rPr>
        <w:t xml:space="preserve">particularly </w:t>
      </w:r>
      <w:r w:rsidRPr="00573DC1">
        <w:rPr>
          <w:rStyle w:val="StyleUnderline"/>
          <w:highlight w:val="cyan"/>
        </w:rPr>
        <w:t>important when it comes to the</w:t>
      </w:r>
      <w:r w:rsidRPr="00573DC1">
        <w:rPr>
          <w:sz w:val="16"/>
          <w:highlight w:val="cyan"/>
        </w:rPr>
        <w:t xml:space="preserve"> </w:t>
      </w:r>
      <w:r w:rsidRPr="0048156A">
        <w:rPr>
          <w:sz w:val="16"/>
        </w:rPr>
        <w:t>National Labor Relations Act (</w:t>
      </w:r>
      <w:r w:rsidRPr="00573DC1">
        <w:rPr>
          <w:rStyle w:val="StyleUnderline"/>
          <w:highlight w:val="cyan"/>
        </w:rPr>
        <w:t>NLRA</w:t>
      </w:r>
      <w:r w:rsidRPr="0048156A">
        <w:rPr>
          <w:sz w:val="16"/>
        </w:rPr>
        <w:t xml:space="preserve">), </w:t>
      </w:r>
      <w:r w:rsidRPr="00573DC1">
        <w:rPr>
          <w:rStyle w:val="StyleUnderline"/>
          <w:highlight w:val="cyan"/>
        </w:rPr>
        <w:t xml:space="preserve">because of the breadth of </w:t>
      </w:r>
      <w:r w:rsidRPr="0048156A">
        <w:rPr>
          <w:rStyle w:val="StyleUnderline"/>
        </w:rPr>
        <w:t xml:space="preserve">the </w:t>
      </w:r>
      <w:proofErr w:type="gramStart"/>
      <w:r w:rsidRPr="00573DC1">
        <w:rPr>
          <w:rStyle w:val="StyleUnderline"/>
          <w:highlight w:val="cyan"/>
        </w:rPr>
        <w:t>protections</w:t>
      </w:r>
      <w:proofErr w:type="gramEnd"/>
      <w:r w:rsidRPr="00573DC1">
        <w:rPr>
          <w:rStyle w:val="StyleUnderline"/>
          <w:highlight w:val="cyan"/>
        </w:rPr>
        <w:t xml:space="preserve"> </w:t>
      </w:r>
      <w:r w:rsidRPr="0048156A">
        <w:rPr>
          <w:rStyle w:val="StyleUnderline"/>
        </w:rPr>
        <w:t>the act provides</w:t>
      </w:r>
      <w:r w:rsidRPr="0048156A">
        <w:rPr>
          <w:sz w:val="16"/>
        </w:rPr>
        <w:t xml:space="preserve">. Unlike laws that are specific to </w:t>
      </w:r>
      <w:proofErr w:type="gramStart"/>
      <w:r w:rsidRPr="0048156A">
        <w:rPr>
          <w:sz w:val="16"/>
        </w:rPr>
        <w:t>particular workplace</w:t>
      </w:r>
      <w:proofErr w:type="gramEnd"/>
      <w:r w:rsidRPr="0048156A">
        <w:rPr>
          <w:sz w:val="16"/>
        </w:rPr>
        <w:t xml:space="preserve"> issues—such as the Occupational Safety and Health Act for workplace safety, or the Fair Labor Standards Act for wages and overtime—</w:t>
      </w:r>
      <w:r w:rsidRPr="0048156A">
        <w:rPr>
          <w:rStyle w:val="StyleUnderline"/>
        </w:rPr>
        <w:t xml:space="preserve">the NLRA protects workers’ right to </w:t>
      </w:r>
      <w:proofErr w:type="gramStart"/>
      <w:r w:rsidRPr="0048156A">
        <w:rPr>
          <w:rStyle w:val="StyleUnderline"/>
        </w:rPr>
        <w:t>join together</w:t>
      </w:r>
      <w:proofErr w:type="gramEnd"/>
      <w:r w:rsidRPr="0048156A">
        <w:rPr>
          <w:rStyle w:val="StyleUnderline"/>
        </w:rPr>
        <w:t xml:space="preserve"> and discuss or raise concerns about any workplace-related issue</w:t>
      </w:r>
      <w:r w:rsidRPr="0048156A">
        <w:rPr>
          <w:sz w:val="16"/>
        </w:rPr>
        <w:t xml:space="preserve">. Whatever workers care </w:t>
      </w:r>
      <w:proofErr w:type="gramStart"/>
      <w:r w:rsidRPr="0048156A">
        <w:rPr>
          <w:sz w:val="16"/>
        </w:rPr>
        <w:t>about—</w:t>
      </w:r>
      <w:proofErr w:type="gramEnd"/>
      <w:r w:rsidRPr="0048156A">
        <w:rPr>
          <w:sz w:val="16"/>
        </w:rPr>
        <w:t xml:space="preserve">from unfair scheduling practices to unequal pay to lack of adequate safety </w:t>
      </w:r>
      <w:proofErr w:type="gramStart"/>
      <w:r w:rsidRPr="0048156A">
        <w:rPr>
          <w:sz w:val="16"/>
        </w:rPr>
        <w:t>equipment—</w:t>
      </w:r>
      <w:proofErr w:type="gramEnd"/>
      <w:r w:rsidRPr="0048156A">
        <w:rPr>
          <w:rStyle w:val="StyleUnderline"/>
        </w:rPr>
        <w:t xml:space="preserve">the NLRA gives them the right to raise these concerns with their employer in a collective fashion. Union and nonunion workers </w:t>
      </w:r>
      <w:proofErr w:type="gramStart"/>
      <w:r w:rsidRPr="0048156A">
        <w:rPr>
          <w:rStyle w:val="StyleUnderline"/>
        </w:rPr>
        <w:t>alike</w:t>
      </w:r>
      <w:proofErr w:type="gramEnd"/>
      <w:r w:rsidRPr="0048156A">
        <w:rPr>
          <w:rStyle w:val="StyleUnderline"/>
        </w:rPr>
        <w:t xml:space="preserve"> all benefit from these broad protections.</w:t>
      </w:r>
    </w:p>
    <w:p w14:paraId="23D08471" w14:textId="49B4D6EA" w:rsidR="001869AE" w:rsidRDefault="001869AE" w:rsidP="001869AE">
      <w:pPr>
        <w:rPr>
          <w:u w:val="single"/>
        </w:rPr>
      </w:pPr>
      <w:r w:rsidRPr="0048156A">
        <w:rPr>
          <w:sz w:val="16"/>
        </w:rPr>
        <w:t xml:space="preserve">To be clear, the </w:t>
      </w:r>
      <w:r w:rsidRPr="0048156A">
        <w:rPr>
          <w:rStyle w:val="StyleUnderline"/>
        </w:rPr>
        <w:t>NLRA is also the only federal law that can give most private-sector workers a path to a true voice in the workplace: union representation</w:t>
      </w:r>
      <w:r w:rsidRPr="0048156A">
        <w:rPr>
          <w:sz w:val="16"/>
        </w:rPr>
        <w:t xml:space="preserve">. </w:t>
      </w:r>
      <w:r w:rsidRPr="0048156A">
        <w:rPr>
          <w:rStyle w:val="StyleUnderline"/>
        </w:rPr>
        <w:t xml:space="preserve">At a time when </w:t>
      </w:r>
      <w:proofErr w:type="gramStart"/>
      <w:r w:rsidRPr="0048156A">
        <w:rPr>
          <w:rStyle w:val="StyleUnderline"/>
        </w:rPr>
        <w:t>more and more</w:t>
      </w:r>
      <w:proofErr w:type="gramEnd"/>
      <w:r w:rsidRPr="0048156A">
        <w:rPr>
          <w:rStyle w:val="StyleUnderline"/>
        </w:rPr>
        <w:t xml:space="preserve"> workers view unions favorably and are increasingly open to potentially choosing union representation if they could, </w:t>
      </w:r>
      <w:r w:rsidRPr="00573DC1">
        <w:rPr>
          <w:rStyle w:val="Emphasis"/>
          <w:highlight w:val="cyan"/>
        </w:rPr>
        <w:t xml:space="preserve">it is critically important </w:t>
      </w:r>
      <w:r w:rsidRPr="0048156A">
        <w:rPr>
          <w:rStyle w:val="Emphasis"/>
        </w:rPr>
        <w:t xml:space="preserve">that all </w:t>
      </w:r>
      <w:r w:rsidRPr="00573DC1">
        <w:rPr>
          <w:rStyle w:val="Emphasis"/>
          <w:highlight w:val="cyan"/>
        </w:rPr>
        <w:t xml:space="preserve">workers know </w:t>
      </w:r>
      <w:r w:rsidRPr="0048156A">
        <w:rPr>
          <w:rStyle w:val="Emphasis"/>
        </w:rPr>
        <w:t xml:space="preserve">that </w:t>
      </w:r>
      <w:r w:rsidRPr="00573DC1">
        <w:rPr>
          <w:rStyle w:val="Emphasis"/>
          <w:highlight w:val="cyan"/>
        </w:rPr>
        <w:t>they have the right to unionize and how to do so</w:t>
      </w:r>
      <w:r w:rsidRPr="0048156A">
        <w:rPr>
          <w:rStyle w:val="StyleUnderline"/>
        </w:rPr>
        <w:t>.</w:t>
      </w:r>
      <w:r>
        <w:br/>
      </w:r>
    </w:p>
    <w:p w14:paraId="7FFBC7A4" w14:textId="7FE96D32" w:rsidR="001869AE" w:rsidRDefault="001869AE" w:rsidP="001869AE">
      <w:pPr>
        <w:pStyle w:val="Heading1"/>
      </w:pPr>
      <w:r>
        <w:t>1AR</w:t>
      </w:r>
    </w:p>
    <w:p w14:paraId="5229A5E9" w14:textId="77777777" w:rsidR="001869AE" w:rsidRPr="00780051" w:rsidRDefault="001869AE" w:rsidP="001869AE">
      <w:pPr>
        <w:pStyle w:val="Heading4"/>
        <w:ind w:left="720" w:hanging="720"/>
        <w:rPr>
          <w:rFonts w:asciiTheme="minorHAnsi" w:hAnsiTheme="minorHAnsi" w:cstheme="minorHAnsi"/>
        </w:rPr>
      </w:pPr>
      <w:r w:rsidRPr="00780051">
        <w:rPr>
          <w:rFonts w:asciiTheme="minorHAnsi" w:hAnsiTheme="minorHAnsi" w:cstheme="minorHAnsi"/>
        </w:rPr>
        <w:t>should is flexible</w:t>
      </w:r>
    </w:p>
    <w:p w14:paraId="22CEC0CD" w14:textId="77777777" w:rsidR="001869AE" w:rsidRPr="00780051" w:rsidRDefault="001869AE" w:rsidP="001869AE">
      <w:pPr>
        <w:ind w:left="720" w:hanging="720"/>
        <w:rPr>
          <w:rFonts w:asciiTheme="minorHAnsi" w:hAnsiTheme="minorHAnsi" w:cstheme="minorHAnsi"/>
        </w:rPr>
      </w:pPr>
      <w:r w:rsidRPr="00780051">
        <w:rPr>
          <w:rStyle w:val="Style13ptBold"/>
          <w:rFonts w:asciiTheme="minorHAnsi" w:hAnsiTheme="minorHAnsi" w:cstheme="minorHAnsi"/>
          <w:sz w:val="28"/>
        </w:rPr>
        <w:t>Blumenthal no data</w:t>
      </w:r>
      <w:r w:rsidRPr="00780051">
        <w:rPr>
          <w:rFonts w:asciiTheme="minorHAnsi" w:hAnsiTheme="minorHAnsi" w:cstheme="minorHAnsi"/>
        </w:rPr>
        <w:t xml:space="preserve"> (Cynthia Blumenthal Genencor International Regulatory Specialist </w:t>
      </w:r>
      <w:r w:rsidRPr="00780051">
        <w:rPr>
          <w:rFonts w:asciiTheme="minorHAnsi" w:hAnsiTheme="minorHAnsi" w:cstheme="minorHAnsi"/>
          <w:b/>
        </w:rPr>
        <w:t>citing</w:t>
      </w:r>
      <w:r w:rsidRPr="00780051">
        <w:rPr>
          <w:rFonts w:asciiTheme="minorHAnsi" w:hAnsiTheme="minorHAnsi" w:cstheme="minorHAnsi"/>
        </w:rPr>
        <w:t xml:space="preserve"> Webster and the USDA, “Shall vs. Should”, </w:t>
      </w:r>
      <w:hyperlink r:id="rId80" w:history="1">
        <w:r w:rsidRPr="00780051">
          <w:rPr>
            <w:rStyle w:val="Hyperlink"/>
            <w:rFonts w:asciiTheme="minorHAnsi" w:hAnsiTheme="minorHAnsi" w:cstheme="minorHAnsi"/>
          </w:rPr>
          <w:t>http://asq.org/standards-shall-should</w:t>
        </w:r>
      </w:hyperlink>
      <w:r w:rsidRPr="00780051">
        <w:rPr>
          <w:rFonts w:asciiTheme="minorHAnsi" w:hAnsiTheme="minorHAnsi" w:cstheme="minorHAnsi"/>
        </w:rPr>
        <w:t>, accessed 7/23/18, DL)</w:t>
      </w:r>
    </w:p>
    <w:p w14:paraId="70C74B31" w14:textId="77777777" w:rsidR="001869AE" w:rsidRPr="00780051" w:rsidRDefault="001869AE" w:rsidP="001869AE">
      <w:pPr>
        <w:ind w:left="720" w:hanging="720"/>
        <w:rPr>
          <w:rStyle w:val="StyleUnderline"/>
          <w:rFonts w:asciiTheme="minorHAnsi" w:hAnsiTheme="minorHAnsi" w:cstheme="minorHAnsi"/>
        </w:rPr>
      </w:pPr>
      <w:r w:rsidRPr="00780051">
        <w:rPr>
          <w:rFonts w:asciiTheme="minorHAnsi" w:hAnsiTheme="minorHAnsi" w:cstheme="minorHAnsi"/>
          <w:sz w:val="8"/>
        </w:rPr>
        <w:t xml:space="preserve">On the other hand, </w:t>
      </w:r>
      <w:r w:rsidRPr="00B77BB8">
        <w:rPr>
          <w:rStyle w:val="Emphasis"/>
          <w:rFonts w:asciiTheme="minorHAnsi" w:hAnsiTheme="minorHAnsi" w:cstheme="minorHAnsi"/>
          <w:highlight w:val="cyan"/>
        </w:rPr>
        <w:t>should</w:t>
      </w:r>
      <w:r w:rsidRPr="00780051">
        <w:rPr>
          <w:rFonts w:asciiTheme="minorHAnsi" w:hAnsiTheme="minorHAnsi" w:cstheme="minorHAnsi"/>
          <w:sz w:val="8"/>
        </w:rPr>
        <w:t xml:space="preserve"> “</w:t>
      </w:r>
      <w:r w:rsidRPr="00B77BB8">
        <w:rPr>
          <w:rStyle w:val="Emphasis"/>
          <w:rFonts w:asciiTheme="minorHAnsi" w:hAnsiTheme="minorHAnsi" w:cstheme="minorHAnsi"/>
          <w:highlight w:val="cyan"/>
        </w:rPr>
        <w:t>denotes a guideline</w:t>
      </w:r>
      <w:r w:rsidRPr="00780051">
        <w:rPr>
          <w:rStyle w:val="Emphasis"/>
          <w:rFonts w:asciiTheme="minorHAnsi" w:hAnsiTheme="minorHAnsi" w:cstheme="minorHAnsi"/>
        </w:rPr>
        <w:t xml:space="preserve"> or recommendation </w:t>
      </w:r>
      <w:r w:rsidRPr="00B77BB8">
        <w:rPr>
          <w:rStyle w:val="Emphasis"/>
          <w:rFonts w:asciiTheme="minorHAnsi" w:hAnsiTheme="minorHAnsi" w:cstheme="minorHAnsi"/>
          <w:highlight w:val="cyan"/>
        </w:rPr>
        <w:t>whenever noncompliance</w:t>
      </w:r>
      <w:r w:rsidRPr="00780051">
        <w:rPr>
          <w:rStyle w:val="Emphasis"/>
          <w:rFonts w:asciiTheme="minorHAnsi" w:hAnsiTheme="minorHAnsi" w:cstheme="minorHAnsi"/>
        </w:rPr>
        <w:t xml:space="preserve"> with the specification </w:t>
      </w:r>
      <w:r w:rsidRPr="00B77BB8">
        <w:rPr>
          <w:rStyle w:val="Emphasis"/>
          <w:rFonts w:asciiTheme="minorHAnsi" w:hAnsiTheme="minorHAnsi" w:cstheme="minorHAnsi"/>
          <w:highlight w:val="cyan"/>
        </w:rPr>
        <w:t>is permissible</w:t>
      </w:r>
      <w:r w:rsidRPr="00780051">
        <w:rPr>
          <w:rFonts w:asciiTheme="minorHAnsi" w:hAnsiTheme="minorHAnsi" w:cstheme="minorHAnsi"/>
          <w:sz w:val="8"/>
        </w:rPr>
        <w:t xml:space="preserve">.” When used as an auxiliary verb, </w:t>
      </w:r>
      <w:r w:rsidRPr="00B77BB8">
        <w:rPr>
          <w:rStyle w:val="StyleUnderline"/>
          <w:rFonts w:asciiTheme="minorHAnsi" w:hAnsiTheme="minorHAnsi" w:cstheme="minorHAnsi"/>
          <w:highlight w:val="cyan"/>
        </w:rPr>
        <w:t>it expresses</w:t>
      </w:r>
      <w:r w:rsidRPr="00780051">
        <w:rPr>
          <w:rFonts w:asciiTheme="minorHAnsi" w:hAnsiTheme="minorHAnsi" w:cstheme="minorHAnsi"/>
          <w:sz w:val="8"/>
        </w:rPr>
        <w:t xml:space="preserve"> “</w:t>
      </w:r>
      <w:r w:rsidRPr="00B77BB8">
        <w:rPr>
          <w:rStyle w:val="StyleUnderline"/>
          <w:rFonts w:asciiTheme="minorHAnsi" w:hAnsiTheme="minorHAnsi" w:cstheme="minorHAnsi"/>
          <w:highlight w:val="cyan"/>
        </w:rPr>
        <w:t>a conditional</w:t>
      </w:r>
      <w:r w:rsidRPr="00780051">
        <w:rPr>
          <w:rStyle w:val="StyleUnderline"/>
          <w:rFonts w:asciiTheme="minorHAnsi" w:hAnsiTheme="minorHAnsi" w:cstheme="minorHAnsi"/>
        </w:rPr>
        <w:t xml:space="preserve"> or contingent </w:t>
      </w:r>
      <w:r w:rsidRPr="00B77BB8">
        <w:rPr>
          <w:rStyle w:val="StyleUnderline"/>
          <w:rFonts w:asciiTheme="minorHAnsi" w:hAnsiTheme="minorHAnsi" w:cstheme="minorHAnsi"/>
          <w:highlight w:val="cyan"/>
        </w:rPr>
        <w:t>act</w:t>
      </w:r>
      <w:r w:rsidRPr="00780051">
        <w:rPr>
          <w:rFonts w:asciiTheme="minorHAnsi" w:hAnsiTheme="minorHAnsi" w:cstheme="minorHAnsi"/>
          <w:sz w:val="8"/>
        </w:rPr>
        <w:t xml:space="preserve"> or state … or moral obligation” (5). The statement “Incoming materials shall be inspected before they are accepted in warehouse” is mandatory. All incoming materials must be inspected before they are accepted in warehouse. A deviation causes a noncompliance with the document. In contrast, “Incoming materials </w:t>
      </w:r>
      <w:r w:rsidRPr="00780051">
        <w:rPr>
          <w:rStyle w:val="StyleUnderline"/>
          <w:rFonts w:asciiTheme="minorHAnsi" w:hAnsiTheme="minorHAnsi" w:cstheme="minorHAnsi"/>
        </w:rPr>
        <w:t>should</w:t>
      </w:r>
      <w:r w:rsidRPr="00780051">
        <w:rPr>
          <w:rFonts w:asciiTheme="minorHAnsi" w:hAnsiTheme="minorHAnsi" w:cstheme="minorHAnsi"/>
          <w:sz w:val="8"/>
        </w:rPr>
        <w:t xml:space="preserve"> be inspected before they are accepted in warehouse” </w:t>
      </w:r>
      <w:r w:rsidRPr="00780051">
        <w:rPr>
          <w:rStyle w:val="StyleUnderline"/>
          <w:rFonts w:asciiTheme="minorHAnsi" w:hAnsiTheme="minorHAnsi" w:cstheme="minorHAnsi"/>
        </w:rPr>
        <w:t>is a recommendation</w:t>
      </w:r>
      <w:r w:rsidRPr="00780051">
        <w:rPr>
          <w:rFonts w:asciiTheme="minorHAnsi" w:hAnsiTheme="minorHAnsi" w:cstheme="minorHAnsi"/>
          <w:sz w:val="8"/>
        </w:rPr>
        <w:t xml:space="preserve"> by the document writer. It allows the document users to make their own judgment calls. </w:t>
      </w:r>
      <w:proofErr w:type="gramStart"/>
      <w:r w:rsidRPr="00780051">
        <w:rPr>
          <w:rFonts w:asciiTheme="minorHAnsi" w:hAnsiTheme="minorHAnsi" w:cstheme="minorHAnsi"/>
          <w:sz w:val="8"/>
        </w:rPr>
        <w:t>In reality, the</w:t>
      </w:r>
      <w:proofErr w:type="gramEnd"/>
      <w:r w:rsidRPr="00780051">
        <w:rPr>
          <w:rFonts w:asciiTheme="minorHAnsi" w:hAnsiTheme="minorHAnsi" w:cstheme="minorHAnsi"/>
          <w:sz w:val="8"/>
        </w:rPr>
        <w:t xml:space="preserve"> incoming materials will most likely be inspected before they are accepted. </w:t>
      </w:r>
      <w:r w:rsidRPr="00780051">
        <w:rPr>
          <w:rStyle w:val="StyleUnderline"/>
          <w:rFonts w:asciiTheme="minorHAnsi" w:hAnsiTheme="minorHAnsi" w:cstheme="minorHAnsi"/>
        </w:rPr>
        <w:t>However</w:t>
      </w:r>
      <w:r w:rsidRPr="00780051">
        <w:rPr>
          <w:rFonts w:asciiTheme="minorHAnsi" w:hAnsiTheme="minorHAnsi" w:cstheme="minorHAnsi"/>
          <w:sz w:val="8"/>
        </w:rPr>
        <w:t xml:space="preserve">, the document </w:t>
      </w:r>
      <w:r w:rsidRPr="00B77BB8">
        <w:rPr>
          <w:rStyle w:val="StyleUnderline"/>
          <w:rFonts w:asciiTheme="minorHAnsi" w:hAnsiTheme="minorHAnsi" w:cstheme="minorHAnsi"/>
          <w:highlight w:val="cyan"/>
        </w:rPr>
        <w:t>users</w:t>
      </w:r>
      <w:r w:rsidRPr="00780051">
        <w:rPr>
          <w:rFonts w:asciiTheme="minorHAnsi" w:hAnsiTheme="minorHAnsi" w:cstheme="minorHAnsi"/>
          <w:sz w:val="8"/>
        </w:rPr>
        <w:t xml:space="preserve"> at any time </w:t>
      </w:r>
      <w:r w:rsidRPr="00B77BB8">
        <w:rPr>
          <w:rStyle w:val="StyleUnderline"/>
          <w:rFonts w:asciiTheme="minorHAnsi" w:hAnsiTheme="minorHAnsi" w:cstheme="minorHAnsi"/>
          <w:highlight w:val="cyan"/>
        </w:rPr>
        <w:t>can make</w:t>
      </w:r>
      <w:r w:rsidRPr="00780051">
        <w:rPr>
          <w:rStyle w:val="StyleUnderline"/>
          <w:rFonts w:asciiTheme="minorHAnsi" w:hAnsiTheme="minorHAnsi" w:cstheme="minorHAnsi"/>
        </w:rPr>
        <w:t xml:space="preserve"> a </w:t>
      </w:r>
      <w:r w:rsidRPr="00B77BB8">
        <w:rPr>
          <w:rStyle w:val="StyleUnderline"/>
          <w:rFonts w:asciiTheme="minorHAnsi" w:hAnsiTheme="minorHAnsi" w:cstheme="minorHAnsi"/>
          <w:highlight w:val="cyan"/>
        </w:rPr>
        <w:t>deviation based on the specific situation</w:t>
      </w:r>
      <w:r w:rsidRPr="00780051">
        <w:rPr>
          <w:rFonts w:asciiTheme="minorHAnsi" w:hAnsiTheme="minorHAnsi" w:cstheme="minorHAnsi"/>
          <w:sz w:val="8"/>
        </w:rPr>
        <w:t xml:space="preserve">, </w:t>
      </w:r>
      <w:proofErr w:type="gramStart"/>
      <w:r w:rsidRPr="00B77BB8">
        <w:rPr>
          <w:rStyle w:val="StyleUnderline"/>
          <w:rFonts w:asciiTheme="minorHAnsi" w:hAnsiTheme="minorHAnsi" w:cstheme="minorHAnsi"/>
          <w:highlight w:val="cyan"/>
        </w:rPr>
        <w:t>as long as</w:t>
      </w:r>
      <w:proofErr w:type="gramEnd"/>
      <w:r w:rsidRPr="00B77BB8">
        <w:rPr>
          <w:rStyle w:val="StyleUnderline"/>
          <w:rFonts w:asciiTheme="minorHAnsi" w:hAnsiTheme="minorHAnsi" w:cstheme="minorHAnsi"/>
          <w:highlight w:val="cyan"/>
        </w:rPr>
        <w:t xml:space="preserve"> the decision</w:t>
      </w:r>
      <w:r w:rsidRPr="00780051">
        <w:rPr>
          <w:rStyle w:val="StyleUnderline"/>
          <w:rFonts w:asciiTheme="minorHAnsi" w:hAnsiTheme="minorHAnsi" w:cstheme="minorHAnsi"/>
        </w:rPr>
        <w:t xml:space="preserve"> making </w:t>
      </w:r>
      <w:r w:rsidRPr="00B77BB8">
        <w:rPr>
          <w:rStyle w:val="StyleUnderline"/>
          <w:rFonts w:asciiTheme="minorHAnsi" w:hAnsiTheme="minorHAnsi" w:cstheme="minorHAnsi"/>
          <w:highlight w:val="cyan"/>
        </w:rPr>
        <w:t>is reasonable and logical</w:t>
      </w:r>
      <w:r w:rsidRPr="00780051">
        <w:rPr>
          <w:rFonts w:asciiTheme="minorHAnsi" w:hAnsiTheme="minorHAnsi" w:cstheme="minorHAnsi"/>
          <w:sz w:val="8"/>
        </w:rPr>
        <w:t xml:space="preserve">. (Recall also that the word should </w:t>
      </w:r>
      <w:proofErr w:type="gramStart"/>
      <w:r w:rsidRPr="00780051">
        <w:rPr>
          <w:rFonts w:asciiTheme="minorHAnsi" w:hAnsiTheme="minorHAnsi" w:cstheme="minorHAnsi"/>
          <w:sz w:val="8"/>
        </w:rPr>
        <w:t>does</w:t>
      </w:r>
      <w:proofErr w:type="gramEnd"/>
      <w:r w:rsidRPr="00780051">
        <w:rPr>
          <w:rFonts w:asciiTheme="minorHAnsi" w:hAnsiTheme="minorHAnsi" w:cstheme="minorHAnsi"/>
          <w:sz w:val="8"/>
        </w:rPr>
        <w:t xml:space="preserve"> imply moral obligation.) </w:t>
      </w:r>
      <w:r w:rsidRPr="00B77BB8">
        <w:rPr>
          <w:rStyle w:val="Emphasis"/>
          <w:rFonts w:asciiTheme="minorHAnsi" w:hAnsiTheme="minorHAnsi" w:cstheme="minorHAnsi"/>
          <w:highlight w:val="cyan"/>
        </w:rPr>
        <w:t>Such deviation does not violate the</w:t>
      </w:r>
      <w:r w:rsidRPr="00780051">
        <w:rPr>
          <w:rFonts w:asciiTheme="minorHAnsi" w:hAnsiTheme="minorHAnsi" w:cstheme="minorHAnsi"/>
          <w:sz w:val="8"/>
        </w:rPr>
        <w:t xml:space="preserve"> document’s </w:t>
      </w:r>
      <w:r w:rsidRPr="00B77BB8">
        <w:rPr>
          <w:rStyle w:val="Emphasis"/>
          <w:rFonts w:asciiTheme="minorHAnsi" w:hAnsiTheme="minorHAnsi" w:cstheme="minorHAnsi"/>
          <w:highlight w:val="cyan"/>
        </w:rPr>
        <w:t>requirement</w:t>
      </w:r>
      <w:r w:rsidRPr="00780051">
        <w:rPr>
          <w:rFonts w:asciiTheme="minorHAnsi" w:hAnsiTheme="minorHAnsi" w:cstheme="minorHAnsi"/>
          <w:sz w:val="8"/>
        </w:rPr>
        <w:t xml:space="preserve">. </w:t>
      </w:r>
      <w:r w:rsidRPr="00B77BB8">
        <w:rPr>
          <w:rStyle w:val="StyleUnderline"/>
          <w:rFonts w:asciiTheme="minorHAnsi" w:hAnsiTheme="minorHAnsi" w:cstheme="minorHAnsi"/>
          <w:highlight w:val="cyan"/>
        </w:rPr>
        <w:t>Because of</w:t>
      </w:r>
      <w:r w:rsidRPr="00780051">
        <w:rPr>
          <w:rStyle w:val="StyleUnderline"/>
          <w:rFonts w:asciiTheme="minorHAnsi" w:hAnsiTheme="minorHAnsi" w:cstheme="minorHAnsi"/>
        </w:rPr>
        <w:t xml:space="preserve"> the </w:t>
      </w:r>
      <w:r w:rsidRPr="00B77BB8">
        <w:rPr>
          <w:rStyle w:val="StyleUnderline"/>
          <w:rFonts w:asciiTheme="minorHAnsi" w:hAnsiTheme="minorHAnsi" w:cstheme="minorHAnsi"/>
          <w:highlight w:val="cyan"/>
        </w:rPr>
        <w:t>built-in flexibility of the word</w:t>
      </w:r>
      <w:r w:rsidRPr="00780051">
        <w:rPr>
          <w:rFonts w:asciiTheme="minorHAnsi" w:hAnsiTheme="minorHAnsi" w:cstheme="minorHAnsi"/>
          <w:sz w:val="8"/>
        </w:rPr>
        <w:t xml:space="preserve">, if the document writer intends to mandate a requirement, </w:t>
      </w:r>
      <w:proofErr w:type="gramStart"/>
      <w:r w:rsidRPr="00780051">
        <w:rPr>
          <w:rFonts w:asciiTheme="minorHAnsi" w:hAnsiTheme="minorHAnsi" w:cstheme="minorHAnsi"/>
          <w:sz w:val="8"/>
        </w:rPr>
        <w:t>should</w:t>
      </w:r>
      <w:proofErr w:type="gramEnd"/>
      <w:r w:rsidRPr="00780051">
        <w:rPr>
          <w:rFonts w:asciiTheme="minorHAnsi" w:hAnsiTheme="minorHAnsi" w:cstheme="minorHAnsi"/>
          <w:sz w:val="8"/>
        </w:rPr>
        <w:t xml:space="preserve"> </w:t>
      </w:r>
      <w:proofErr w:type="gramStart"/>
      <w:r w:rsidRPr="00780051">
        <w:rPr>
          <w:rFonts w:asciiTheme="minorHAnsi" w:hAnsiTheme="minorHAnsi" w:cstheme="minorHAnsi"/>
          <w:sz w:val="8"/>
        </w:rPr>
        <w:t>is not</w:t>
      </w:r>
      <w:proofErr w:type="gramEnd"/>
      <w:r w:rsidRPr="00780051">
        <w:rPr>
          <w:rFonts w:asciiTheme="minorHAnsi" w:hAnsiTheme="minorHAnsi" w:cstheme="minorHAnsi"/>
          <w:sz w:val="8"/>
        </w:rPr>
        <w:t xml:space="preserve"> an appropriate choice.</w:t>
      </w:r>
    </w:p>
    <w:p w14:paraId="289C8506" w14:textId="77777777" w:rsidR="001869AE" w:rsidRPr="00780051" w:rsidRDefault="001869AE" w:rsidP="001869AE">
      <w:pPr>
        <w:ind w:left="720" w:hanging="720"/>
        <w:rPr>
          <w:rFonts w:asciiTheme="minorHAnsi" w:hAnsiTheme="minorHAnsi" w:cstheme="minorHAnsi"/>
        </w:rPr>
      </w:pPr>
    </w:p>
    <w:p w14:paraId="17A7F227" w14:textId="77777777" w:rsidR="001869AE" w:rsidRPr="00780051" w:rsidRDefault="001869AE" w:rsidP="001869AE">
      <w:pPr>
        <w:pStyle w:val="Heading4"/>
        <w:ind w:left="720" w:hanging="720"/>
        <w:rPr>
          <w:rFonts w:asciiTheme="minorHAnsi" w:hAnsiTheme="minorHAnsi" w:cstheme="minorHAnsi"/>
        </w:rPr>
      </w:pPr>
      <w:r w:rsidRPr="00780051">
        <w:rPr>
          <w:rFonts w:asciiTheme="minorHAnsi" w:hAnsiTheme="minorHAnsi" w:cstheme="minorHAnsi"/>
        </w:rPr>
        <w:t>it’s deliberately not binding</w:t>
      </w:r>
    </w:p>
    <w:p w14:paraId="210173C6" w14:textId="77777777" w:rsidR="001869AE" w:rsidRPr="00780051" w:rsidRDefault="001869AE" w:rsidP="001869AE">
      <w:pPr>
        <w:ind w:left="720" w:hanging="720"/>
        <w:rPr>
          <w:rFonts w:asciiTheme="minorHAnsi" w:hAnsiTheme="minorHAnsi" w:cstheme="minorHAnsi"/>
        </w:rPr>
      </w:pPr>
      <w:r w:rsidRPr="00780051">
        <w:rPr>
          <w:rStyle w:val="Style13ptBold"/>
          <w:rFonts w:asciiTheme="minorHAnsi" w:hAnsiTheme="minorHAnsi" w:cstheme="minorHAnsi"/>
          <w:sz w:val="28"/>
        </w:rPr>
        <w:t xml:space="preserve">Dvorsky 15 </w:t>
      </w:r>
      <w:r w:rsidRPr="00780051">
        <w:rPr>
          <w:rFonts w:asciiTheme="minorHAnsi" w:hAnsiTheme="minorHAnsi" w:cstheme="minorHAnsi"/>
        </w:rPr>
        <w:t>(George Dvorsky, Gizmodo, A Single Typo Nearly Killed the Paris Climate Accord, 12/14/15, gizmodo.com/a-single-typo-nearly-killed-the-paris-climate-accord-1747908970)</w:t>
      </w:r>
    </w:p>
    <w:p w14:paraId="4FC32FD9" w14:textId="77777777" w:rsidR="001869AE" w:rsidRPr="00780051" w:rsidRDefault="001869AE" w:rsidP="001869AE">
      <w:pPr>
        <w:ind w:left="720" w:hanging="720"/>
        <w:rPr>
          <w:rFonts w:asciiTheme="minorHAnsi" w:hAnsiTheme="minorHAnsi" w:cstheme="minorHAnsi"/>
          <w:sz w:val="8"/>
        </w:rPr>
      </w:pPr>
      <w:r w:rsidRPr="00780051">
        <w:rPr>
          <w:rStyle w:val="StyleUnderline"/>
          <w:rFonts w:asciiTheme="minorHAnsi" w:hAnsiTheme="minorHAnsi" w:cstheme="minorHAnsi"/>
        </w:rPr>
        <w:t>Hours before the</w:t>
      </w:r>
      <w:r w:rsidRPr="00780051">
        <w:rPr>
          <w:rFonts w:asciiTheme="minorHAnsi" w:hAnsiTheme="minorHAnsi" w:cstheme="minorHAnsi"/>
          <w:sz w:val="8"/>
        </w:rPr>
        <w:t xml:space="preserve"> historic </w:t>
      </w:r>
      <w:r w:rsidRPr="00780051">
        <w:rPr>
          <w:rStyle w:val="StyleUnderline"/>
          <w:rFonts w:asciiTheme="minorHAnsi" w:hAnsiTheme="minorHAnsi" w:cstheme="minorHAnsi"/>
        </w:rPr>
        <w:t>Paris climate accord</w:t>
      </w:r>
      <w:r w:rsidRPr="00780051">
        <w:rPr>
          <w:rFonts w:asciiTheme="minorHAnsi" w:hAnsiTheme="minorHAnsi" w:cstheme="minorHAnsi"/>
          <w:sz w:val="8"/>
        </w:rPr>
        <w:t xml:space="preserve"> was to be ratified in a final vote, someone noticed that a word had been changed in the final draft of the text—</w:t>
      </w:r>
      <w:r w:rsidRPr="00780051">
        <w:rPr>
          <w:rStyle w:val="StyleUnderline"/>
          <w:rFonts w:asciiTheme="minorHAnsi" w:hAnsiTheme="minorHAnsi" w:cstheme="minorHAnsi"/>
        </w:rPr>
        <w:t xml:space="preserve">a </w:t>
      </w:r>
      <w:r w:rsidRPr="00780051">
        <w:rPr>
          <w:rStyle w:val="Emphasis"/>
          <w:rFonts w:asciiTheme="minorHAnsi" w:hAnsiTheme="minorHAnsi" w:cstheme="minorHAnsi"/>
        </w:rPr>
        <w:t>single word</w:t>
      </w:r>
      <w:r w:rsidRPr="00780051">
        <w:rPr>
          <w:rStyle w:val="StyleUnderline"/>
          <w:rFonts w:asciiTheme="minorHAnsi" w:hAnsiTheme="minorHAnsi" w:cstheme="minorHAnsi"/>
        </w:rPr>
        <w:t xml:space="preserve"> that threatened to derail the entire deal</w:t>
      </w:r>
      <w:r w:rsidRPr="00780051">
        <w:rPr>
          <w:rFonts w:asciiTheme="minorHAnsi" w:hAnsiTheme="minorHAnsi" w:cstheme="minorHAnsi"/>
          <w:sz w:val="8"/>
        </w:rPr>
        <w:t xml:space="preserve">. As reported in the Washington Post, </w:t>
      </w:r>
      <w:r w:rsidRPr="00780051">
        <w:rPr>
          <w:rStyle w:val="StyleUnderline"/>
          <w:rFonts w:asciiTheme="minorHAnsi" w:hAnsiTheme="minorHAnsi" w:cstheme="minorHAnsi"/>
        </w:rPr>
        <w:t>someone changed the word “should” to “shall.”</w:t>
      </w:r>
      <w:r w:rsidRPr="00780051">
        <w:rPr>
          <w:rFonts w:asciiTheme="minorHAnsi" w:hAnsiTheme="minorHAnsi" w:cstheme="minorHAnsi"/>
          <w:sz w:val="8"/>
        </w:rPr>
        <w:t xml:space="preserve"> Now, it seems like a little </w:t>
      </w:r>
      <w:proofErr w:type="gramStart"/>
      <w:r w:rsidRPr="00780051">
        <w:rPr>
          <w:rFonts w:asciiTheme="minorHAnsi" w:hAnsiTheme="minorHAnsi" w:cstheme="minorHAnsi"/>
          <w:sz w:val="8"/>
        </w:rPr>
        <w:t>thing, but</w:t>
      </w:r>
      <w:proofErr w:type="gramEnd"/>
      <w:r w:rsidRPr="00780051">
        <w:rPr>
          <w:rFonts w:asciiTheme="minorHAnsi" w:hAnsiTheme="minorHAnsi" w:cstheme="minorHAnsi"/>
          <w:sz w:val="8"/>
        </w:rPr>
        <w:t xml:space="preserve"> </w:t>
      </w:r>
      <w:r w:rsidRPr="00780051">
        <w:rPr>
          <w:rStyle w:val="StyleUnderline"/>
          <w:rFonts w:asciiTheme="minorHAnsi" w:hAnsiTheme="minorHAnsi" w:cstheme="minorHAnsi"/>
        </w:rPr>
        <w:t>given</w:t>
      </w:r>
      <w:r w:rsidRPr="00780051">
        <w:rPr>
          <w:rFonts w:asciiTheme="minorHAnsi" w:hAnsiTheme="minorHAnsi" w:cstheme="minorHAnsi"/>
          <w:sz w:val="8"/>
        </w:rPr>
        <w:t xml:space="preserve"> that </w:t>
      </w:r>
      <w:r w:rsidRPr="00780051">
        <w:rPr>
          <w:rStyle w:val="StyleUnderline"/>
          <w:rFonts w:asciiTheme="minorHAnsi" w:hAnsiTheme="minorHAnsi" w:cstheme="minorHAnsi"/>
        </w:rPr>
        <w:t>the words were in reference to</w:t>
      </w:r>
      <w:r w:rsidRPr="00780051">
        <w:rPr>
          <w:rFonts w:asciiTheme="minorHAnsi" w:hAnsiTheme="minorHAnsi" w:cstheme="minorHAnsi"/>
          <w:sz w:val="8"/>
        </w:rPr>
        <w:t xml:space="preserve"> sweeping new </w:t>
      </w:r>
      <w:r w:rsidRPr="00780051">
        <w:rPr>
          <w:rStyle w:val="StyleUnderline"/>
          <w:rFonts w:asciiTheme="minorHAnsi" w:hAnsiTheme="minorHAnsi" w:cstheme="minorHAnsi"/>
        </w:rPr>
        <w:t>legal</w:t>
      </w:r>
      <w:r w:rsidRPr="00780051">
        <w:rPr>
          <w:rFonts w:asciiTheme="minorHAnsi" w:hAnsiTheme="minorHAnsi" w:cstheme="minorHAnsi"/>
          <w:sz w:val="8"/>
        </w:rPr>
        <w:t xml:space="preserve"> and financial </w:t>
      </w:r>
      <w:r w:rsidRPr="00780051">
        <w:rPr>
          <w:rStyle w:val="StyleUnderline"/>
          <w:rFonts w:asciiTheme="minorHAnsi" w:hAnsiTheme="minorHAnsi" w:cstheme="minorHAnsi"/>
        </w:rPr>
        <w:t xml:space="preserve">obligations, </w:t>
      </w:r>
      <w:r w:rsidRPr="00780051">
        <w:rPr>
          <w:rStyle w:val="Emphasis"/>
          <w:rFonts w:asciiTheme="minorHAnsi" w:hAnsiTheme="minorHAnsi" w:cstheme="minorHAnsi"/>
        </w:rPr>
        <w:t>it mattered. A lot.</w:t>
      </w:r>
      <w:r w:rsidRPr="00780051">
        <w:rPr>
          <w:rStyle w:val="StyleUnderline"/>
          <w:rFonts w:asciiTheme="minorHAnsi" w:hAnsiTheme="minorHAnsi" w:cstheme="minorHAnsi"/>
        </w:rPr>
        <w:t xml:space="preserve"> </w:t>
      </w:r>
      <w:r w:rsidRPr="00B77BB8">
        <w:rPr>
          <w:rStyle w:val="StyleUnderline"/>
          <w:rFonts w:asciiTheme="minorHAnsi" w:hAnsiTheme="minorHAnsi" w:cstheme="minorHAnsi"/>
          <w:highlight w:val="cyan"/>
        </w:rPr>
        <w:t xml:space="preserve">When it comes to </w:t>
      </w:r>
      <w:r w:rsidRPr="00B77BB8">
        <w:rPr>
          <w:rStyle w:val="Emphasis"/>
          <w:rFonts w:asciiTheme="minorHAnsi" w:hAnsiTheme="minorHAnsi" w:cstheme="minorHAnsi"/>
          <w:highlight w:val="cyan"/>
        </w:rPr>
        <w:t>legally binding terminology</w:t>
      </w:r>
      <w:r w:rsidRPr="00780051">
        <w:rPr>
          <w:rStyle w:val="StyleUnderline"/>
          <w:rFonts w:asciiTheme="minorHAnsi" w:hAnsiTheme="minorHAnsi" w:cstheme="minorHAnsi"/>
        </w:rPr>
        <w:t xml:space="preserve">, there’s a </w:t>
      </w:r>
      <w:r w:rsidRPr="00780051">
        <w:rPr>
          <w:rStyle w:val="Emphasis"/>
          <w:rFonts w:asciiTheme="minorHAnsi" w:hAnsiTheme="minorHAnsi" w:cstheme="minorHAnsi"/>
        </w:rPr>
        <w:t>big difference</w:t>
      </w:r>
      <w:r w:rsidRPr="00780051">
        <w:rPr>
          <w:rStyle w:val="StyleUnderline"/>
          <w:rFonts w:asciiTheme="minorHAnsi" w:hAnsiTheme="minorHAnsi" w:cstheme="minorHAnsi"/>
        </w:rPr>
        <w:t xml:space="preserve"> between “should” and “shall.” Whereas “</w:t>
      </w:r>
      <w:r w:rsidRPr="00B77BB8">
        <w:rPr>
          <w:rStyle w:val="StyleUnderline"/>
          <w:rFonts w:asciiTheme="minorHAnsi" w:hAnsiTheme="minorHAnsi" w:cstheme="minorHAnsi"/>
          <w:highlight w:val="cyan"/>
        </w:rPr>
        <w:t>should</w:t>
      </w:r>
      <w:r w:rsidRPr="00780051">
        <w:rPr>
          <w:rStyle w:val="StyleUnderline"/>
          <w:rFonts w:asciiTheme="minorHAnsi" w:hAnsiTheme="minorHAnsi" w:cstheme="minorHAnsi"/>
        </w:rPr>
        <w:t xml:space="preserve">” </w:t>
      </w:r>
      <w:r w:rsidRPr="00B77BB8">
        <w:rPr>
          <w:rStyle w:val="StyleUnderline"/>
          <w:rFonts w:asciiTheme="minorHAnsi" w:hAnsiTheme="minorHAnsi" w:cstheme="minorHAnsi"/>
          <w:highlight w:val="cyan"/>
        </w:rPr>
        <w:t>is a</w:t>
      </w:r>
      <w:r w:rsidRPr="00780051">
        <w:rPr>
          <w:rStyle w:val="StyleUnderline"/>
          <w:rFonts w:asciiTheme="minorHAnsi" w:hAnsiTheme="minorHAnsi" w:cstheme="minorHAnsi"/>
        </w:rPr>
        <w:t xml:space="preserve"> kind of wishy-washy </w:t>
      </w:r>
      <w:r w:rsidRPr="00B77BB8">
        <w:rPr>
          <w:rStyle w:val="StyleUnderline"/>
          <w:rFonts w:asciiTheme="minorHAnsi" w:hAnsiTheme="minorHAnsi" w:cstheme="minorHAnsi"/>
          <w:highlight w:val="cyan"/>
        </w:rPr>
        <w:t>call to action</w:t>
      </w:r>
      <w:r w:rsidRPr="00780051">
        <w:rPr>
          <w:rStyle w:val="StyleUnderline"/>
          <w:rFonts w:asciiTheme="minorHAnsi" w:hAnsiTheme="minorHAnsi" w:cstheme="minorHAnsi"/>
        </w:rPr>
        <w:t xml:space="preserve">, the word “shall” </w:t>
      </w:r>
      <w:proofErr w:type="gramStart"/>
      <w:r w:rsidRPr="00780051">
        <w:rPr>
          <w:rStyle w:val="StyleUnderline"/>
          <w:rFonts w:asciiTheme="minorHAnsi" w:hAnsiTheme="minorHAnsi" w:cstheme="minorHAnsi"/>
        </w:rPr>
        <w:t>implies</w:t>
      </w:r>
      <w:proofErr w:type="gramEnd"/>
      <w:r w:rsidRPr="00780051">
        <w:rPr>
          <w:rStyle w:val="StyleUnderline"/>
          <w:rFonts w:asciiTheme="minorHAnsi" w:hAnsiTheme="minorHAnsi" w:cstheme="minorHAnsi"/>
        </w:rPr>
        <w:t xml:space="preserve"> an obligation</w:t>
      </w:r>
      <w:r w:rsidRPr="00780051">
        <w:rPr>
          <w:rFonts w:asciiTheme="minorHAnsi" w:hAnsiTheme="minorHAnsi" w:cstheme="minorHAnsi"/>
          <w:sz w:val="8"/>
        </w:rPr>
        <w:t xml:space="preserve">, and this is why Secretary of State John Kerry could not abide the unexpected change. The New York Times reports: Throughout the process, </w:t>
      </w:r>
      <w:r w:rsidRPr="00B77BB8">
        <w:rPr>
          <w:rStyle w:val="StyleUnderline"/>
          <w:rFonts w:asciiTheme="minorHAnsi" w:hAnsiTheme="minorHAnsi" w:cstheme="minorHAnsi"/>
          <w:highlight w:val="cyan"/>
        </w:rPr>
        <w:t>the</w:t>
      </w:r>
      <w:r w:rsidRPr="00780051">
        <w:rPr>
          <w:rStyle w:val="StyleUnderline"/>
          <w:rFonts w:asciiTheme="minorHAnsi" w:hAnsiTheme="minorHAnsi" w:cstheme="minorHAnsi"/>
        </w:rPr>
        <w:t xml:space="preserve"> longer and </w:t>
      </w:r>
      <w:r w:rsidRPr="00B77BB8">
        <w:rPr>
          <w:rStyle w:val="Emphasis"/>
          <w:rFonts w:asciiTheme="minorHAnsi" w:hAnsiTheme="minorHAnsi" w:cstheme="minorHAnsi"/>
          <w:highlight w:val="cyan"/>
        </w:rPr>
        <w:t>less binding</w:t>
      </w:r>
      <w:r w:rsidRPr="00780051">
        <w:rPr>
          <w:rStyle w:val="StyleUnderline"/>
          <w:rFonts w:asciiTheme="minorHAnsi" w:hAnsiTheme="minorHAnsi" w:cstheme="minorHAnsi"/>
        </w:rPr>
        <w:t xml:space="preserve"> “</w:t>
      </w:r>
      <w:r w:rsidRPr="00B77BB8">
        <w:rPr>
          <w:rStyle w:val="StyleUnderline"/>
          <w:rFonts w:asciiTheme="minorHAnsi" w:hAnsiTheme="minorHAnsi" w:cstheme="minorHAnsi"/>
          <w:highlight w:val="cyan"/>
        </w:rPr>
        <w:t>should</w:t>
      </w:r>
      <w:r w:rsidRPr="00780051">
        <w:rPr>
          <w:rStyle w:val="StyleUnderline"/>
          <w:rFonts w:asciiTheme="minorHAnsi" w:hAnsiTheme="minorHAnsi" w:cstheme="minorHAnsi"/>
        </w:rPr>
        <w:t xml:space="preserve">” </w:t>
      </w:r>
      <w:r w:rsidRPr="00B77BB8">
        <w:rPr>
          <w:rStyle w:val="StyleUnderline"/>
          <w:rFonts w:asciiTheme="minorHAnsi" w:hAnsiTheme="minorHAnsi" w:cstheme="minorHAnsi"/>
          <w:highlight w:val="cyan"/>
        </w:rPr>
        <w:t xml:space="preserve">was a </w:t>
      </w:r>
      <w:r w:rsidRPr="00B77BB8">
        <w:rPr>
          <w:rStyle w:val="Emphasis"/>
          <w:rFonts w:asciiTheme="minorHAnsi" w:hAnsiTheme="minorHAnsi" w:cstheme="minorHAnsi"/>
          <w:highlight w:val="cyan"/>
        </w:rPr>
        <w:t>deliberate</w:t>
      </w:r>
      <w:r w:rsidRPr="00B77BB8">
        <w:rPr>
          <w:rStyle w:val="StyleUnderline"/>
          <w:rFonts w:asciiTheme="minorHAnsi" w:hAnsiTheme="minorHAnsi" w:cstheme="minorHAnsi"/>
          <w:highlight w:val="cyan"/>
        </w:rPr>
        <w:t xml:space="preserve"> part of the international agreement</w:t>
      </w:r>
      <w:r w:rsidRPr="00780051">
        <w:rPr>
          <w:rFonts w:asciiTheme="minorHAnsi" w:hAnsiTheme="minorHAnsi" w:cstheme="minorHAnsi"/>
          <w:sz w:val="8"/>
        </w:rPr>
        <w:t xml:space="preserve">, put there to establish that the richest countries, including the United States, felt obligated to pony up money to help poor countries adapt to climate change and make the transition to sustainable energy systems. “Shall” meant something altogether different, American officials said. When “shall” was spotted in the document on Saturday, Secretary of State John Kerry called his French counterpart and made it clear that unless a switch was made, France could not count on American support for the agreement. “I said: ‘We cannot do </w:t>
      </w:r>
      <w:proofErr w:type="gramStart"/>
      <w:r w:rsidRPr="00780051">
        <w:rPr>
          <w:rFonts w:asciiTheme="minorHAnsi" w:hAnsiTheme="minorHAnsi" w:cstheme="minorHAnsi"/>
          <w:sz w:val="8"/>
        </w:rPr>
        <w:t>this</w:t>
      </w:r>
      <w:proofErr w:type="gramEnd"/>
      <w:r w:rsidRPr="00780051">
        <w:rPr>
          <w:rFonts w:asciiTheme="minorHAnsi" w:hAnsiTheme="minorHAnsi" w:cstheme="minorHAnsi"/>
          <w:sz w:val="8"/>
        </w:rPr>
        <w:t xml:space="preserve"> and we will not do this. And either it changes, or President Obama and the United States will not be able to support this agreement,</w:t>
      </w:r>
      <w:proofErr w:type="gramStart"/>
      <w:r w:rsidRPr="00780051">
        <w:rPr>
          <w:rFonts w:asciiTheme="minorHAnsi" w:hAnsiTheme="minorHAnsi" w:cstheme="minorHAnsi"/>
          <w:sz w:val="8"/>
        </w:rPr>
        <w:t>’ ”</w:t>
      </w:r>
      <w:proofErr w:type="gramEnd"/>
      <w:r w:rsidRPr="00780051">
        <w:rPr>
          <w:rFonts w:asciiTheme="minorHAnsi" w:hAnsiTheme="minorHAnsi" w:cstheme="minorHAnsi"/>
          <w:sz w:val="8"/>
        </w:rPr>
        <w:t xml:space="preserve"> Mr. Kerry told reporters after delegates had accepted the deal by consensus Saturday night, amid cheering and the celebratory stamping of feet. Thankfully, cooler heads prevailed, and within hours the wording within the 31-page text was </w:t>
      </w:r>
      <w:proofErr w:type="gramStart"/>
      <w:r w:rsidRPr="00780051">
        <w:rPr>
          <w:rFonts w:asciiTheme="minorHAnsi" w:hAnsiTheme="minorHAnsi" w:cstheme="minorHAnsi"/>
          <w:sz w:val="8"/>
        </w:rPr>
        <w:t>reverted back</w:t>
      </w:r>
      <w:proofErr w:type="gramEnd"/>
      <w:r w:rsidRPr="00780051">
        <w:rPr>
          <w:rFonts w:asciiTheme="minorHAnsi" w:hAnsiTheme="minorHAnsi" w:cstheme="minorHAnsi"/>
          <w:sz w:val="8"/>
        </w:rPr>
        <w:t xml:space="preserve"> to the original “should.” A subsequent vote affirmed the Paris Accord, and all was saved.</w:t>
      </w:r>
    </w:p>
    <w:p w14:paraId="0E0F6529" w14:textId="77777777" w:rsidR="001869AE" w:rsidRPr="00780051" w:rsidRDefault="001869AE" w:rsidP="001869AE">
      <w:pPr>
        <w:ind w:left="720" w:hanging="720"/>
        <w:rPr>
          <w:rFonts w:asciiTheme="minorHAnsi" w:hAnsiTheme="minorHAnsi" w:cstheme="minorHAnsi"/>
        </w:rPr>
      </w:pPr>
    </w:p>
    <w:p w14:paraId="7FA89AC0" w14:textId="77777777" w:rsidR="001869AE" w:rsidRPr="00780051" w:rsidRDefault="001869AE" w:rsidP="001869AE">
      <w:pPr>
        <w:pStyle w:val="Heading4"/>
        <w:ind w:left="720" w:hanging="720"/>
        <w:rPr>
          <w:rFonts w:asciiTheme="minorHAnsi" w:hAnsiTheme="minorHAnsi" w:cstheme="minorHAnsi"/>
        </w:rPr>
      </w:pPr>
      <w:proofErr w:type="gramStart"/>
      <w:r w:rsidRPr="00780051">
        <w:rPr>
          <w:rFonts w:asciiTheme="minorHAnsi" w:hAnsiTheme="minorHAnsi" w:cstheme="minorHAnsi"/>
        </w:rPr>
        <w:t>resolved</w:t>
      </w:r>
      <w:proofErr w:type="gramEnd"/>
      <w:r w:rsidRPr="00780051">
        <w:rPr>
          <w:rFonts w:asciiTheme="minorHAnsi" w:hAnsiTheme="minorHAnsi" w:cstheme="minorHAnsi"/>
        </w:rPr>
        <w:t xml:space="preserve"> isn’t certain or immediate</w:t>
      </w:r>
    </w:p>
    <w:p w14:paraId="0245B52F" w14:textId="77777777" w:rsidR="001869AE" w:rsidRPr="00780051" w:rsidRDefault="001869AE" w:rsidP="001869AE">
      <w:pPr>
        <w:ind w:left="720" w:hanging="720"/>
        <w:rPr>
          <w:rFonts w:asciiTheme="minorHAnsi" w:hAnsiTheme="minorHAnsi" w:cstheme="minorHAnsi"/>
        </w:rPr>
      </w:pPr>
      <w:r w:rsidRPr="00780051">
        <w:rPr>
          <w:rStyle w:val="Style13ptBold"/>
          <w:rFonts w:asciiTheme="minorHAnsi" w:hAnsiTheme="minorHAnsi" w:cstheme="minorHAnsi"/>
        </w:rPr>
        <w:t>Webster 9</w:t>
      </w:r>
      <w:r w:rsidRPr="00780051">
        <w:rPr>
          <w:rFonts w:asciiTheme="minorHAnsi" w:hAnsiTheme="minorHAnsi" w:cstheme="minorHAnsi"/>
        </w:rPr>
        <w:t xml:space="preserve"> (Merriam Webster, 2009, http://www.merriam-webster.com/dictionary/resolved)</w:t>
      </w:r>
    </w:p>
    <w:p w14:paraId="49E1C6A6" w14:textId="621B7C47" w:rsidR="001869AE" w:rsidRPr="001869AE" w:rsidRDefault="001869AE" w:rsidP="001869AE">
      <w:pPr>
        <w:ind w:left="720" w:hanging="720"/>
        <w:rPr>
          <w:rStyle w:val="Style13ptBold"/>
          <w:rFonts w:asciiTheme="minorHAnsi" w:eastAsia="Calibri" w:hAnsiTheme="minorHAnsi" w:cstheme="minorHAnsi"/>
          <w:b w:val="0"/>
          <w:bCs w:val="0"/>
          <w:sz w:val="8"/>
          <w:szCs w:val="18"/>
        </w:rPr>
      </w:pPr>
      <w:r w:rsidRPr="00780051">
        <w:rPr>
          <w:rFonts w:asciiTheme="minorHAnsi" w:eastAsia="Calibri" w:hAnsiTheme="minorHAnsi" w:cstheme="minorHAnsi"/>
          <w:sz w:val="8"/>
          <w:szCs w:val="18"/>
        </w:rPr>
        <w:t># Main Entry: 1re·solve # Pronunciation: \</w:t>
      </w:r>
      <w:proofErr w:type="spellStart"/>
      <w:r w:rsidRPr="00780051">
        <w:rPr>
          <w:rFonts w:asciiTheme="minorHAnsi" w:eastAsia="Calibri" w:hAnsiTheme="minorHAnsi" w:cstheme="minorHAnsi"/>
          <w:sz w:val="8"/>
          <w:szCs w:val="18"/>
        </w:rPr>
        <w:t>ri</w:t>
      </w:r>
      <w:proofErr w:type="spellEnd"/>
      <w:r w:rsidRPr="00780051">
        <w:rPr>
          <w:rFonts w:asciiTheme="minorHAnsi" w:eastAsia="Calibri" w:hAnsiTheme="minorHAnsi" w:cstheme="minorHAnsi"/>
          <w:sz w:val="8"/>
          <w:szCs w:val="18"/>
        </w:rPr>
        <w:t>-ˈ</w:t>
      </w:r>
      <w:proofErr w:type="spellStart"/>
      <w:r w:rsidRPr="00780051">
        <w:rPr>
          <w:rFonts w:asciiTheme="minorHAnsi" w:eastAsia="Calibri" w:hAnsiTheme="minorHAnsi" w:cstheme="minorHAnsi"/>
          <w:sz w:val="8"/>
          <w:szCs w:val="18"/>
        </w:rPr>
        <w:t>zälv</w:t>
      </w:r>
      <w:proofErr w:type="spellEnd"/>
      <w:r w:rsidRPr="00780051">
        <w:rPr>
          <w:rFonts w:asciiTheme="minorHAnsi" w:eastAsia="Calibri" w:hAnsiTheme="minorHAnsi" w:cstheme="minorHAnsi"/>
          <w:sz w:val="8"/>
          <w:szCs w:val="18"/>
        </w:rPr>
        <w:t>, -ˈ</w:t>
      </w:r>
      <w:proofErr w:type="spellStart"/>
      <w:r w:rsidRPr="00780051">
        <w:rPr>
          <w:rFonts w:asciiTheme="minorHAnsi" w:eastAsia="Calibri" w:hAnsiTheme="minorHAnsi" w:cstheme="minorHAnsi"/>
          <w:sz w:val="8"/>
          <w:szCs w:val="18"/>
        </w:rPr>
        <w:t>zȯlv</w:t>
      </w:r>
      <w:proofErr w:type="spellEnd"/>
      <w:r w:rsidRPr="00780051">
        <w:rPr>
          <w:rFonts w:asciiTheme="minorHAnsi" w:eastAsia="Calibri" w:hAnsiTheme="minorHAnsi" w:cstheme="minorHAnsi"/>
          <w:sz w:val="8"/>
          <w:szCs w:val="18"/>
        </w:rPr>
        <w:t xml:space="preserve"> also -ˈ</w:t>
      </w:r>
      <w:proofErr w:type="spellStart"/>
      <w:r w:rsidRPr="00780051">
        <w:rPr>
          <w:rFonts w:asciiTheme="minorHAnsi" w:eastAsia="Calibri" w:hAnsiTheme="minorHAnsi" w:cstheme="minorHAnsi"/>
          <w:sz w:val="8"/>
          <w:szCs w:val="18"/>
        </w:rPr>
        <w:t>zäv</w:t>
      </w:r>
      <w:proofErr w:type="spellEnd"/>
      <w:r w:rsidRPr="00780051">
        <w:rPr>
          <w:rFonts w:asciiTheme="minorHAnsi" w:eastAsia="Calibri" w:hAnsiTheme="minorHAnsi" w:cstheme="minorHAnsi"/>
          <w:sz w:val="8"/>
          <w:szCs w:val="18"/>
        </w:rPr>
        <w:t xml:space="preserve"> or -ˈ</w:t>
      </w:r>
      <w:proofErr w:type="spellStart"/>
      <w:r w:rsidRPr="00780051">
        <w:rPr>
          <w:rFonts w:asciiTheme="minorHAnsi" w:eastAsia="Calibri" w:hAnsiTheme="minorHAnsi" w:cstheme="minorHAnsi"/>
          <w:sz w:val="8"/>
          <w:szCs w:val="18"/>
        </w:rPr>
        <w:t>zȯv</w:t>
      </w:r>
      <w:proofErr w:type="spellEnd"/>
      <w:r w:rsidRPr="00780051">
        <w:rPr>
          <w:rFonts w:asciiTheme="minorHAnsi" w:eastAsia="Calibri" w:hAnsiTheme="minorHAnsi" w:cstheme="minorHAnsi"/>
          <w:sz w:val="8"/>
          <w:szCs w:val="18"/>
        </w:rPr>
        <w:t xml:space="preserve">\ # Function: verb # Inflected Form(s): </w:t>
      </w:r>
      <w:proofErr w:type="spellStart"/>
      <w:r w:rsidRPr="00B77BB8">
        <w:rPr>
          <w:rFonts w:asciiTheme="minorHAnsi" w:eastAsia="Calibri" w:hAnsiTheme="minorHAnsi" w:cstheme="minorHAnsi"/>
          <w:bCs/>
          <w:highlight w:val="cyan"/>
          <w:u w:val="single"/>
        </w:rPr>
        <w:t>re·solved</w:t>
      </w:r>
      <w:proofErr w:type="spellEnd"/>
      <w:r w:rsidRPr="00780051">
        <w:rPr>
          <w:rFonts w:asciiTheme="minorHAnsi" w:eastAsia="Calibri" w:hAnsiTheme="minorHAnsi" w:cstheme="minorHAnsi"/>
          <w:sz w:val="8"/>
          <w:szCs w:val="18"/>
        </w:rPr>
        <w:t xml:space="preserve">; </w:t>
      </w:r>
      <w:proofErr w:type="spellStart"/>
      <w:r w:rsidRPr="00780051">
        <w:rPr>
          <w:rFonts w:asciiTheme="minorHAnsi" w:eastAsia="Calibri" w:hAnsiTheme="minorHAnsi" w:cstheme="minorHAnsi"/>
          <w:sz w:val="8"/>
          <w:szCs w:val="18"/>
        </w:rPr>
        <w:t>re·solv·ing</w:t>
      </w:r>
      <w:proofErr w:type="spellEnd"/>
      <w:r w:rsidRPr="00780051">
        <w:rPr>
          <w:rFonts w:asciiTheme="minorHAnsi" w:eastAsia="Calibri" w:hAnsiTheme="minorHAnsi" w:cstheme="minorHAnsi"/>
          <w:sz w:val="8"/>
          <w:szCs w:val="18"/>
        </w:rPr>
        <w:t xml:space="preserve"> </w:t>
      </w:r>
      <w:proofErr w:type="gramStart"/>
      <w:r w:rsidRPr="00780051">
        <w:rPr>
          <w:rFonts w:asciiTheme="minorHAnsi" w:eastAsia="Calibri" w:hAnsiTheme="minorHAnsi" w:cstheme="minorHAnsi"/>
          <w:sz w:val="8"/>
          <w:szCs w:val="18"/>
        </w:rPr>
        <w:t>1 :</w:t>
      </w:r>
      <w:proofErr w:type="gramEnd"/>
      <w:r w:rsidRPr="00780051">
        <w:rPr>
          <w:rFonts w:asciiTheme="minorHAnsi" w:eastAsia="Calibri" w:hAnsiTheme="minorHAnsi" w:cstheme="minorHAnsi"/>
          <w:sz w:val="8"/>
          <w:szCs w:val="18"/>
        </w:rPr>
        <w:t xml:space="preserve"> to become separated into component parts; </w:t>
      </w:r>
      <w:proofErr w:type="gramStart"/>
      <w:r w:rsidRPr="00780051">
        <w:rPr>
          <w:rFonts w:asciiTheme="minorHAnsi" w:eastAsia="Calibri" w:hAnsiTheme="minorHAnsi" w:cstheme="minorHAnsi"/>
          <w:sz w:val="8"/>
          <w:szCs w:val="18"/>
        </w:rPr>
        <w:t>also :</w:t>
      </w:r>
      <w:proofErr w:type="gramEnd"/>
      <w:r w:rsidRPr="00780051">
        <w:rPr>
          <w:rFonts w:asciiTheme="minorHAnsi" w:eastAsia="Calibri" w:hAnsiTheme="minorHAnsi" w:cstheme="minorHAnsi"/>
          <w:sz w:val="8"/>
          <w:szCs w:val="18"/>
        </w:rPr>
        <w:t xml:space="preserve"> to become reduced by dissolving or analysis </w:t>
      </w:r>
      <w:proofErr w:type="gramStart"/>
      <w:r w:rsidRPr="00780051">
        <w:rPr>
          <w:rFonts w:asciiTheme="minorHAnsi" w:eastAsia="Calibri" w:hAnsiTheme="minorHAnsi" w:cstheme="minorHAnsi"/>
          <w:sz w:val="8"/>
          <w:szCs w:val="18"/>
        </w:rPr>
        <w:t>2 :</w:t>
      </w:r>
      <w:proofErr w:type="gramEnd"/>
      <w:r w:rsidRPr="00780051">
        <w:rPr>
          <w:rFonts w:asciiTheme="minorHAnsi" w:eastAsia="Calibri" w:hAnsiTheme="minorHAnsi" w:cstheme="minorHAnsi"/>
          <w:sz w:val="8"/>
          <w:szCs w:val="18"/>
        </w:rPr>
        <w:t xml:space="preserve"> to form a </w:t>
      </w:r>
      <w:proofErr w:type="gramStart"/>
      <w:r w:rsidRPr="00780051">
        <w:rPr>
          <w:rFonts w:asciiTheme="minorHAnsi" w:eastAsia="Calibri" w:hAnsiTheme="minorHAnsi" w:cstheme="minorHAnsi"/>
          <w:sz w:val="8"/>
          <w:szCs w:val="18"/>
        </w:rPr>
        <w:t>resolution :</w:t>
      </w:r>
      <w:proofErr w:type="gramEnd"/>
      <w:r w:rsidRPr="00780051">
        <w:rPr>
          <w:rFonts w:asciiTheme="minorHAnsi" w:eastAsia="Calibri" w:hAnsiTheme="minorHAnsi" w:cstheme="minorHAnsi"/>
          <w:sz w:val="8"/>
          <w:szCs w:val="18"/>
        </w:rPr>
        <w:t xml:space="preserve"> determine </w:t>
      </w:r>
      <w:proofErr w:type="gramStart"/>
      <w:r w:rsidRPr="00780051">
        <w:rPr>
          <w:rFonts w:asciiTheme="minorHAnsi" w:eastAsia="Calibri" w:hAnsiTheme="minorHAnsi" w:cstheme="minorHAnsi"/>
          <w:sz w:val="8"/>
          <w:szCs w:val="18"/>
        </w:rPr>
        <w:t>3 :</w:t>
      </w:r>
      <w:proofErr w:type="gramEnd"/>
      <w:r w:rsidRPr="00780051">
        <w:rPr>
          <w:rFonts w:asciiTheme="minorHAnsi" w:eastAsia="Calibri" w:hAnsiTheme="minorHAnsi" w:cstheme="minorHAnsi"/>
          <w:sz w:val="8"/>
          <w:szCs w:val="18"/>
        </w:rPr>
        <w:t xml:space="preserve"> </w:t>
      </w:r>
      <w:r w:rsidRPr="00B77BB8">
        <w:rPr>
          <w:rFonts w:asciiTheme="minorHAnsi" w:eastAsia="Calibri" w:hAnsiTheme="minorHAnsi" w:cstheme="minorHAnsi"/>
          <w:bCs/>
          <w:highlight w:val="cyan"/>
          <w:u w:val="single"/>
        </w:rPr>
        <w:t>consult</w:t>
      </w:r>
      <w:r w:rsidRPr="00780051">
        <w:rPr>
          <w:rFonts w:asciiTheme="minorHAnsi" w:eastAsia="Calibri" w:hAnsiTheme="minorHAnsi" w:cstheme="minorHAnsi"/>
          <w:bCs/>
          <w:u w:val="single"/>
        </w:rPr>
        <w:t>, deliberate</w:t>
      </w:r>
      <w:r w:rsidRPr="00780051">
        <w:rPr>
          <w:rFonts w:asciiTheme="minorHAnsi" w:eastAsia="Calibri" w:hAnsiTheme="minorHAnsi" w:cstheme="minorHAnsi"/>
          <w:sz w:val="8"/>
          <w:szCs w:val="18"/>
        </w:rPr>
        <w:t xml:space="preserve"> </w:t>
      </w:r>
    </w:p>
    <w:p w14:paraId="758EA0F3" w14:textId="77777777" w:rsidR="001869AE" w:rsidRDefault="001869AE" w:rsidP="001869AE"/>
    <w:p w14:paraId="7BC17186" w14:textId="77777777" w:rsidR="001869AE" w:rsidRPr="00C139EA" w:rsidRDefault="001869AE" w:rsidP="001869AE">
      <w:pPr>
        <w:pStyle w:val="Heading4"/>
      </w:pPr>
      <w:r>
        <w:t xml:space="preserve">Should is </w:t>
      </w:r>
      <w:r w:rsidRPr="00C139EA">
        <w:rPr>
          <w:u w:val="single"/>
        </w:rPr>
        <w:t>not certain</w:t>
      </w:r>
      <w:r>
        <w:t xml:space="preserve"> for </w:t>
      </w:r>
      <w:proofErr w:type="gramStart"/>
      <w:r>
        <w:t>counterplans, but</w:t>
      </w:r>
      <w:proofErr w:type="gramEnd"/>
      <w:r>
        <w:t xml:space="preserve"> is for </w:t>
      </w:r>
      <w:r>
        <w:rPr>
          <w:u w:val="single"/>
        </w:rPr>
        <w:t>DAs.</w:t>
      </w:r>
    </w:p>
    <w:p w14:paraId="472D2D92" w14:textId="77777777" w:rsidR="001869AE" w:rsidRDefault="001869AE" w:rsidP="001869AE">
      <w:r w:rsidRPr="00F44161">
        <w:rPr>
          <w:rStyle w:val="Style13ptBold"/>
        </w:rPr>
        <w:t>Pfeiffer 1</w:t>
      </w:r>
      <w:r>
        <w:t xml:space="preserve">, </w:t>
      </w:r>
      <w:r w:rsidRPr="003A67F9">
        <w:t>Professor of Law; Director, Institute for Foreign and International Private and Economic Law, University of Heidelberg Germany</w:t>
      </w:r>
      <w:r>
        <w:t xml:space="preserve"> (Thomas, </w:t>
      </w:r>
      <w:r w:rsidRPr="003A67F9">
        <w:t>1 December 2001</w:t>
      </w:r>
      <w:r>
        <w:t xml:space="preserve">, </w:t>
      </w:r>
      <w:r w:rsidRPr="008D60EF">
        <w:t xml:space="preserve">“The ALI / UNIDROIT Project: Are Principles Sufficient, Without the Rules?” </w:t>
      </w:r>
      <w:proofErr w:type="spellStart"/>
      <w:r w:rsidRPr="008D60EF">
        <w:t>Unif</w:t>
      </w:r>
      <w:proofErr w:type="spellEnd"/>
      <w:r w:rsidRPr="008D60EF">
        <w:t>. L. Rev</w:t>
      </w:r>
      <w:r>
        <w:t xml:space="preserve">. </w:t>
      </w:r>
      <w:r w:rsidRPr="008D60EF">
        <w:t>(2001) 6(4), pp 1015</w:t>
      </w:r>
      <w:r>
        <w:t>, University of Kansas Libraries, Lexis) *Footnote 50.</w:t>
      </w:r>
    </w:p>
    <w:p w14:paraId="2B3A18AD" w14:textId="77777777" w:rsidR="001869AE" w:rsidRPr="002D1CC1" w:rsidRDefault="001869AE" w:rsidP="001869AE">
      <w:pPr>
        <w:rPr>
          <w:sz w:val="16"/>
        </w:rPr>
      </w:pPr>
      <w:r w:rsidRPr="002D1CC1">
        <w:rPr>
          <w:sz w:val="16"/>
        </w:rPr>
        <w:t xml:space="preserve">It may be understood that </w:t>
      </w:r>
      <w:r w:rsidRPr="0096753B">
        <w:rPr>
          <w:u w:val="single"/>
        </w:rPr>
        <w:t>"</w:t>
      </w:r>
      <w:r w:rsidRPr="006E70A9">
        <w:rPr>
          <w:highlight w:val="cyan"/>
          <w:u w:val="single"/>
        </w:rPr>
        <w:t xml:space="preserve">should" means "must" </w:t>
      </w:r>
      <w:r w:rsidRPr="006E70A9">
        <w:rPr>
          <w:rStyle w:val="Emphasis"/>
          <w:highlight w:val="cyan"/>
        </w:rPr>
        <w:t>except</w:t>
      </w:r>
      <w:r w:rsidRPr="006E70A9">
        <w:rPr>
          <w:highlight w:val="cyan"/>
          <w:u w:val="single"/>
        </w:rPr>
        <w:t xml:space="preserve"> in </w:t>
      </w:r>
      <w:r w:rsidRPr="006E70A9">
        <w:rPr>
          <w:rStyle w:val="Emphasis"/>
          <w:highlight w:val="cyan"/>
        </w:rPr>
        <w:t>exceptional cases</w:t>
      </w:r>
      <w:r w:rsidRPr="006E70A9">
        <w:rPr>
          <w:sz w:val="16"/>
          <w:highlight w:val="cyan"/>
        </w:rPr>
        <w:t xml:space="preserve">. </w:t>
      </w:r>
      <w:r w:rsidRPr="006E70A9">
        <w:rPr>
          <w:highlight w:val="cyan"/>
          <w:u w:val="single"/>
        </w:rPr>
        <w:t>Another possible interpretation</w:t>
      </w:r>
      <w:r w:rsidRPr="00095367">
        <w:rPr>
          <w:u w:val="single"/>
        </w:rPr>
        <w:t xml:space="preserve">, however, </w:t>
      </w:r>
      <w:r w:rsidRPr="006E70A9">
        <w:rPr>
          <w:highlight w:val="cyan"/>
          <w:u w:val="single"/>
        </w:rPr>
        <w:t xml:space="preserve">is that "should" </w:t>
      </w:r>
      <w:proofErr w:type="gramStart"/>
      <w:r w:rsidRPr="006E70A9">
        <w:rPr>
          <w:highlight w:val="cyan"/>
          <w:u w:val="single"/>
        </w:rPr>
        <w:t>is</w:t>
      </w:r>
      <w:proofErr w:type="gramEnd"/>
      <w:r w:rsidRPr="006E70A9">
        <w:rPr>
          <w:highlight w:val="cyan"/>
          <w:u w:val="single"/>
        </w:rPr>
        <w:t xml:space="preserve"> meant to leave some discretion</w:t>
      </w:r>
      <w:r w:rsidRPr="00095367">
        <w:rPr>
          <w:u w:val="single"/>
        </w:rPr>
        <w:t xml:space="preserve"> to the legislator or the court</w:t>
      </w:r>
      <w:r w:rsidRPr="002D1CC1">
        <w:rPr>
          <w:sz w:val="16"/>
        </w:rPr>
        <w:t xml:space="preserve"> as to whether and to what extent a given </w:t>
      </w:r>
      <w:proofErr w:type="spellStart"/>
      <w:r w:rsidRPr="002D1CC1">
        <w:rPr>
          <w:sz w:val="16"/>
        </w:rPr>
        <w:t>Principleshould</w:t>
      </w:r>
      <w:proofErr w:type="spellEnd"/>
      <w:r w:rsidRPr="002D1CC1">
        <w:rPr>
          <w:sz w:val="16"/>
        </w:rPr>
        <w:t xml:space="preserve"> be implemented. To some extent, this ambiguity is inherent in the framing of Principles. Since this problem is essential for the </w:t>
      </w:r>
      <w:proofErr w:type="spellStart"/>
      <w:r w:rsidRPr="002D1CC1">
        <w:rPr>
          <w:sz w:val="16"/>
        </w:rPr>
        <w:t>Principlesas</w:t>
      </w:r>
      <w:proofErr w:type="spellEnd"/>
      <w:r w:rsidRPr="002D1CC1">
        <w:rPr>
          <w:sz w:val="16"/>
        </w:rPr>
        <w:t xml:space="preserve"> a whole, there is a need for as much clarity as possible. </w:t>
      </w:r>
      <w:proofErr w:type="gramStart"/>
      <w:r w:rsidRPr="002D1CC1">
        <w:rPr>
          <w:sz w:val="16"/>
        </w:rPr>
        <w:t>As a consequence</w:t>
      </w:r>
      <w:proofErr w:type="gramEnd"/>
      <w:r w:rsidRPr="002D1CC1">
        <w:rPr>
          <w:sz w:val="16"/>
        </w:rPr>
        <w:t xml:space="preserve">, it seems necessary to add comments to the </w:t>
      </w:r>
      <w:proofErr w:type="spellStart"/>
      <w:r w:rsidRPr="002D1CC1">
        <w:rPr>
          <w:sz w:val="16"/>
        </w:rPr>
        <w:t>Principlesin</w:t>
      </w:r>
      <w:proofErr w:type="spellEnd"/>
      <w:r w:rsidRPr="002D1CC1">
        <w:rPr>
          <w:sz w:val="16"/>
        </w:rPr>
        <w:t xml:space="preserve"> order to give some information on how the word "should" is </w:t>
      </w:r>
      <w:proofErr w:type="gramStart"/>
      <w:r w:rsidRPr="002D1CC1">
        <w:rPr>
          <w:sz w:val="16"/>
        </w:rPr>
        <w:t>to be understood</w:t>
      </w:r>
      <w:proofErr w:type="gramEnd"/>
      <w:r w:rsidRPr="002D1CC1">
        <w:rPr>
          <w:sz w:val="16"/>
        </w:rPr>
        <w:t>.</w:t>
      </w:r>
    </w:p>
    <w:p w14:paraId="34819C14" w14:textId="77777777" w:rsidR="001869AE" w:rsidRDefault="001869AE" w:rsidP="001869AE">
      <w:pPr>
        <w:pStyle w:val="Heading4"/>
      </w:pPr>
      <w:r>
        <w:t xml:space="preserve">Trump </w:t>
      </w:r>
      <w:r w:rsidRPr="0014522E">
        <w:rPr>
          <w:u w:val="single"/>
        </w:rPr>
        <w:t>ignores</w:t>
      </w:r>
      <w:r>
        <w:t xml:space="preserve"> the court. </w:t>
      </w:r>
    </w:p>
    <w:p w14:paraId="6B4D8D32" w14:textId="77777777" w:rsidR="001869AE" w:rsidRPr="00BF4FF9" w:rsidRDefault="001869AE" w:rsidP="001869AE">
      <w:r w:rsidRPr="00BF4FF9">
        <w:rPr>
          <w:rStyle w:val="Style13ptBold"/>
        </w:rPr>
        <w:t>Chemerinsky 3-7</w:t>
      </w:r>
      <w:r>
        <w:t>, dean of the Berkeley School of Law at the University of California (Erwin, 3-7-2025, “The One Question That Really Matters: If Trump Defies the Courts, Then What?” The New York Times, https://www.nytimes.com/2025/03/07/opinion/trump-courts-judges.html)</w:t>
      </w:r>
    </w:p>
    <w:p w14:paraId="192EA084" w14:textId="77777777" w:rsidR="001869AE" w:rsidRPr="00BF4FF9" w:rsidRDefault="001869AE" w:rsidP="001869AE">
      <w:pPr>
        <w:rPr>
          <w:rStyle w:val="StyleUnderline"/>
        </w:rPr>
      </w:pPr>
      <w:r w:rsidRPr="00BF4FF9">
        <w:rPr>
          <w:sz w:val="16"/>
        </w:rPr>
        <w:t xml:space="preserve">The reality — and Mr. </w:t>
      </w:r>
      <w:r w:rsidRPr="00BF4FF9">
        <w:rPr>
          <w:rStyle w:val="Emphasis"/>
          <w:highlight w:val="cyan"/>
        </w:rPr>
        <w:t>Trump</w:t>
      </w:r>
      <w:r w:rsidRPr="00BF4FF9">
        <w:rPr>
          <w:rStyle w:val="StyleUnderline"/>
          <w:highlight w:val="cyan"/>
        </w:rPr>
        <w:t xml:space="preserve"> and those around him </w:t>
      </w:r>
      <w:r w:rsidRPr="00BF4FF9">
        <w:rPr>
          <w:rStyle w:val="Emphasis"/>
          <w:highlight w:val="cyan"/>
        </w:rPr>
        <w:t>know</w:t>
      </w:r>
      <w:r w:rsidRPr="00BF4FF9">
        <w:rPr>
          <w:sz w:val="16"/>
        </w:rPr>
        <w:t xml:space="preserve"> it — is that </w:t>
      </w:r>
      <w:r w:rsidRPr="00BF4FF9">
        <w:rPr>
          <w:rStyle w:val="StyleUnderline"/>
          <w:highlight w:val="cyan"/>
        </w:rPr>
        <w:t>he could get away with defying</w:t>
      </w:r>
      <w:r w:rsidRPr="00BF4FF9">
        <w:rPr>
          <w:rStyle w:val="StyleUnderline"/>
        </w:rPr>
        <w:t xml:space="preserve"> court </w:t>
      </w:r>
      <w:r w:rsidRPr="00BF4FF9">
        <w:rPr>
          <w:rStyle w:val="StyleUnderline"/>
          <w:highlight w:val="cyan"/>
        </w:rPr>
        <w:t>orders</w:t>
      </w:r>
      <w:r w:rsidRPr="00BF4FF9">
        <w:rPr>
          <w:rStyle w:val="StyleUnderline"/>
        </w:rPr>
        <w:t xml:space="preserve"> should he</w:t>
      </w:r>
      <w:r w:rsidRPr="00BF4FF9">
        <w:rPr>
          <w:sz w:val="16"/>
        </w:rPr>
        <w:t xml:space="preserve">, ultimately, </w:t>
      </w:r>
      <w:r w:rsidRPr="00BF4FF9">
        <w:rPr>
          <w:rStyle w:val="StyleUnderline"/>
        </w:rPr>
        <w:t>choose to do so</w:t>
      </w:r>
      <w:r w:rsidRPr="00BF4FF9">
        <w:rPr>
          <w:sz w:val="16"/>
        </w:rPr>
        <w:t xml:space="preserve">. </w:t>
      </w:r>
      <w:r w:rsidRPr="00BF4FF9">
        <w:rPr>
          <w:rStyle w:val="StyleUnderline"/>
        </w:rPr>
        <w:t xml:space="preserve">Because of Supreme Court decisions, Mr. </w:t>
      </w:r>
      <w:r w:rsidRPr="00BF4FF9">
        <w:rPr>
          <w:rStyle w:val="Emphasis"/>
          <w:highlight w:val="cyan"/>
        </w:rPr>
        <w:t>Trump cannot be</w:t>
      </w:r>
      <w:r w:rsidRPr="00BF4FF9">
        <w:rPr>
          <w:rStyle w:val="StyleUnderline"/>
          <w:highlight w:val="cyan"/>
        </w:rPr>
        <w:t xml:space="preserve"> held</w:t>
      </w:r>
      <w:r w:rsidRPr="00BF4FF9">
        <w:rPr>
          <w:rStyle w:val="StyleUnderline"/>
        </w:rPr>
        <w:t xml:space="preserve"> civilly or criminally </w:t>
      </w:r>
      <w:r w:rsidRPr="00BF4FF9">
        <w:rPr>
          <w:rStyle w:val="Emphasis"/>
          <w:highlight w:val="cyan"/>
        </w:rPr>
        <w:t>liable</w:t>
      </w:r>
      <w:r w:rsidRPr="00BF4FF9">
        <w:rPr>
          <w:rStyle w:val="StyleUnderline"/>
          <w:highlight w:val="cyan"/>
        </w:rPr>
        <w:t xml:space="preserve"> for</w:t>
      </w:r>
      <w:r w:rsidRPr="00BF4FF9">
        <w:rPr>
          <w:rStyle w:val="StyleUnderline"/>
        </w:rPr>
        <w:t xml:space="preserve"> any </w:t>
      </w:r>
      <w:r w:rsidRPr="00BF4FF9">
        <w:rPr>
          <w:rStyle w:val="StyleUnderline"/>
          <w:highlight w:val="cyan"/>
        </w:rPr>
        <w:t>official acts</w:t>
      </w:r>
      <w:r w:rsidRPr="00BF4FF9">
        <w:rPr>
          <w:rStyle w:val="StyleUnderline"/>
        </w:rPr>
        <w:t xml:space="preserve"> he takes to carry out his constitutional powers.</w:t>
      </w:r>
    </w:p>
    <w:p w14:paraId="2CD0AA6B" w14:textId="77777777" w:rsidR="001869AE" w:rsidRPr="00BF4FF9" w:rsidRDefault="001869AE" w:rsidP="001869AE">
      <w:pPr>
        <w:rPr>
          <w:sz w:val="16"/>
        </w:rPr>
      </w:pPr>
      <w:r w:rsidRPr="00BF4FF9">
        <w:rPr>
          <w:rStyle w:val="StyleUnderline"/>
          <w:highlight w:val="cyan"/>
        </w:rPr>
        <w:t>Those in the</w:t>
      </w:r>
      <w:r w:rsidRPr="00BF4FF9">
        <w:rPr>
          <w:sz w:val="16"/>
        </w:rPr>
        <w:t xml:space="preserve"> Trump </w:t>
      </w:r>
      <w:r w:rsidRPr="00BF4FF9">
        <w:rPr>
          <w:rStyle w:val="StyleUnderline"/>
          <w:highlight w:val="cyan"/>
        </w:rPr>
        <w:t>admin</w:t>
      </w:r>
      <w:r w:rsidRPr="00BF4FF9">
        <w:rPr>
          <w:rStyle w:val="StyleUnderline"/>
        </w:rPr>
        <w:t>istration</w:t>
      </w:r>
      <w:r w:rsidRPr="00BF4FF9">
        <w:rPr>
          <w:sz w:val="16"/>
        </w:rPr>
        <w:t xml:space="preserve"> who carry out his policies and violate court orders </w:t>
      </w:r>
      <w:r w:rsidRPr="00BF4FF9">
        <w:rPr>
          <w:rStyle w:val="StyleUnderline"/>
          <w:highlight w:val="cyan"/>
        </w:rPr>
        <w:t>could be held in contempt</w:t>
      </w:r>
      <w:r w:rsidRPr="00BF4FF9">
        <w:rPr>
          <w:rStyle w:val="StyleUnderline"/>
        </w:rPr>
        <w:t xml:space="preserve">. But if it is criminal contempt, Mr. </w:t>
      </w:r>
      <w:r w:rsidRPr="00BF4FF9">
        <w:rPr>
          <w:rStyle w:val="Emphasis"/>
          <w:highlight w:val="cyan"/>
        </w:rPr>
        <w:t>Trump</w:t>
      </w:r>
      <w:r w:rsidRPr="00BF4FF9">
        <w:rPr>
          <w:rStyle w:val="StyleUnderline"/>
          <w:highlight w:val="cyan"/>
        </w:rPr>
        <w:t xml:space="preserve"> </w:t>
      </w:r>
      <w:r w:rsidRPr="00BF4FF9">
        <w:rPr>
          <w:rStyle w:val="Emphasis"/>
          <w:highlight w:val="cyan"/>
        </w:rPr>
        <w:t>can</w:t>
      </w:r>
      <w:r w:rsidRPr="00BF4FF9">
        <w:rPr>
          <w:rStyle w:val="StyleUnderline"/>
          <w:highlight w:val="cyan"/>
        </w:rPr>
        <w:t xml:space="preserve"> issue them </w:t>
      </w:r>
      <w:r w:rsidRPr="00BF4FF9">
        <w:rPr>
          <w:rStyle w:val="Emphasis"/>
          <w:highlight w:val="cyan"/>
        </w:rPr>
        <w:t>pardons</w:t>
      </w:r>
      <w:r w:rsidRPr="00BF4FF9">
        <w:rPr>
          <w:sz w:val="16"/>
        </w:rPr>
        <w:t>. Although civil contempt can involve being jailed until the person complies with the court order, that is enforced by the United States marshals, who are part of the Department of Justice and thus under the president’s control.</w:t>
      </w:r>
    </w:p>
    <w:p w14:paraId="5C2682C4" w14:textId="77777777" w:rsidR="001869AE" w:rsidRDefault="001869AE" w:rsidP="001869AE">
      <w:pPr>
        <w:rPr>
          <w:rStyle w:val="StyleUnderline"/>
        </w:rPr>
      </w:pPr>
      <w:r w:rsidRPr="00BF4FF9">
        <w:rPr>
          <w:rStyle w:val="StyleUnderline"/>
          <w:highlight w:val="cyan"/>
        </w:rPr>
        <w:t>Defiance</w:t>
      </w:r>
      <w:r w:rsidRPr="00BF4FF9">
        <w:rPr>
          <w:rStyle w:val="StyleUnderline"/>
        </w:rPr>
        <w:t xml:space="preserve"> of court orders </w:t>
      </w:r>
      <w:r w:rsidRPr="00BF4FF9">
        <w:rPr>
          <w:rStyle w:val="StyleUnderline"/>
          <w:highlight w:val="cyan"/>
        </w:rPr>
        <w:t>could be</w:t>
      </w:r>
      <w:r w:rsidRPr="00BF4FF9">
        <w:rPr>
          <w:rStyle w:val="StyleUnderline"/>
        </w:rPr>
        <w:t xml:space="preserve"> the </w:t>
      </w:r>
      <w:r w:rsidRPr="00BF4FF9">
        <w:rPr>
          <w:rStyle w:val="StyleUnderline"/>
          <w:highlight w:val="cyan"/>
        </w:rPr>
        <w:t>basis for impeachment</w:t>
      </w:r>
      <w:r w:rsidRPr="00BF4FF9">
        <w:rPr>
          <w:rStyle w:val="StyleUnderline"/>
        </w:rPr>
        <w:t xml:space="preserve"> and removal</w:t>
      </w:r>
      <w:r w:rsidRPr="00BF4FF9">
        <w:rPr>
          <w:sz w:val="16"/>
        </w:rPr>
        <w:t xml:space="preserve">. </w:t>
      </w:r>
      <w:r w:rsidRPr="00BF4FF9">
        <w:rPr>
          <w:rStyle w:val="StyleUnderline"/>
        </w:rPr>
        <w:t xml:space="preserve">But </w:t>
      </w:r>
      <w:r w:rsidRPr="00BF4FF9">
        <w:rPr>
          <w:rStyle w:val="StyleUnderline"/>
          <w:highlight w:val="cyan"/>
        </w:rPr>
        <w:t>with his party in control of Congress</w:t>
      </w:r>
      <w:r w:rsidRPr="00BF4FF9">
        <w:rPr>
          <w:sz w:val="16"/>
        </w:rPr>
        <w:t xml:space="preserve">, Mr. </w:t>
      </w:r>
      <w:r w:rsidRPr="00BF4FF9">
        <w:rPr>
          <w:rStyle w:val="Emphasis"/>
          <w:highlight w:val="cyan"/>
        </w:rPr>
        <w:t>Trump</w:t>
      </w:r>
      <w:r w:rsidRPr="00BF4FF9">
        <w:rPr>
          <w:sz w:val="16"/>
          <w:highlight w:val="cyan"/>
        </w:rPr>
        <w:t xml:space="preserve"> </w:t>
      </w:r>
      <w:r w:rsidRPr="00BF4FF9">
        <w:rPr>
          <w:rStyle w:val="StyleUnderline"/>
          <w:highlight w:val="cyan"/>
        </w:rPr>
        <w:t>knows</w:t>
      </w:r>
      <w:r w:rsidRPr="00BF4FF9">
        <w:rPr>
          <w:rStyle w:val="StyleUnderline"/>
        </w:rPr>
        <w:t xml:space="preserve"> </w:t>
      </w:r>
      <w:r w:rsidRPr="00BF4FF9">
        <w:rPr>
          <w:rStyle w:val="StyleUnderline"/>
          <w:highlight w:val="cyan"/>
        </w:rPr>
        <w:t>that is highly unlikely</w:t>
      </w:r>
      <w:r w:rsidRPr="00BF4FF9">
        <w:rPr>
          <w:rStyle w:val="StyleUnderline"/>
        </w:rPr>
        <w:t xml:space="preserve"> to happen.</w:t>
      </w:r>
    </w:p>
    <w:p w14:paraId="4C738660" w14:textId="77777777" w:rsidR="001869AE" w:rsidRPr="00B55AD5" w:rsidRDefault="001869AE" w:rsidP="001869AE"/>
    <w:p w14:paraId="13761D85" w14:textId="77777777" w:rsidR="001869AE" w:rsidRPr="001869AE" w:rsidRDefault="001869AE" w:rsidP="001869AE"/>
    <w:sectPr w:rsidR="001869AE" w:rsidRPr="001869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A3A09" w14:textId="77777777" w:rsidR="00D90A9A" w:rsidRDefault="00D90A9A" w:rsidP="00066D2C">
      <w:pPr>
        <w:spacing w:after="0" w:line="240" w:lineRule="auto"/>
      </w:pPr>
      <w:r>
        <w:separator/>
      </w:r>
    </w:p>
  </w:endnote>
  <w:endnote w:type="continuationSeparator" w:id="0">
    <w:p w14:paraId="713D3C53" w14:textId="77777777" w:rsidR="00D90A9A" w:rsidRDefault="00D90A9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54918" w14:textId="77777777" w:rsidR="00D90A9A" w:rsidRDefault="00D90A9A" w:rsidP="00066D2C">
      <w:pPr>
        <w:spacing w:after="0" w:line="240" w:lineRule="auto"/>
      </w:pPr>
      <w:r>
        <w:separator/>
      </w:r>
    </w:p>
  </w:footnote>
  <w:footnote w:type="continuationSeparator" w:id="0">
    <w:p w14:paraId="4211C5CD" w14:textId="77777777" w:rsidR="00D90A9A" w:rsidRDefault="00D90A9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6C772D0"/>
    <w:multiLevelType w:val="hybridMultilevel"/>
    <w:tmpl w:val="132CFD66"/>
    <w:lvl w:ilvl="0" w:tplc="A000B55C">
      <w:start w:val="1"/>
      <w:numFmt w:val="decimal"/>
      <w:lvlText w:val="%1."/>
      <w:lvlJc w:val="left"/>
      <w:pPr>
        <w:ind w:left="360" w:hanging="360"/>
      </w:pPr>
      <w:rPr>
        <w:rFonts w:asciiTheme="minorHAnsi" w:hAnsiTheme="minorHAnsi" w:cs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6F0FA4"/>
    <w:multiLevelType w:val="multilevel"/>
    <w:tmpl w:val="68D8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E473182"/>
    <w:multiLevelType w:val="hybridMultilevel"/>
    <w:tmpl w:val="2DC2D382"/>
    <w:lvl w:ilvl="0" w:tplc="AEEC0EFC">
      <w:start w:val="11"/>
      <w:numFmt w:val="bullet"/>
      <w:lvlText w:val="-"/>
      <w:lvlJc w:val="left"/>
      <w:pPr>
        <w:ind w:left="720" w:hanging="360"/>
      </w:pPr>
      <w:rPr>
        <w:rFonts w:ascii="Comic Sans MS" w:eastAsiaTheme="majorEastAsia" w:hAnsi="Comic Sans M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353193400">
    <w:abstractNumId w:val="16"/>
  </w:num>
  <w:num w:numId="46" w16cid:durableId="41641025">
    <w:abstractNumId w:val="17"/>
  </w:num>
  <w:num w:numId="47" w16cid:durableId="986280943">
    <w:abstractNumId w:val="15"/>
  </w:num>
  <w:num w:numId="48" w16cid:durableId="8832528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77457746608"/>
    <w:docVar w:name="VerbatimVersion" w:val="6.0.0"/>
    <w:docVar w:name="WordVersion" w:val="16.0"/>
  </w:docVars>
  <w:rsids>
    <w:rsidRoot w:val="006E1444"/>
    <w:rsid w:val="00001C7E"/>
    <w:rsid w:val="0000487C"/>
    <w:rsid w:val="00011FEF"/>
    <w:rsid w:val="00013C8B"/>
    <w:rsid w:val="00023AEF"/>
    <w:rsid w:val="000250CA"/>
    <w:rsid w:val="00032119"/>
    <w:rsid w:val="0004143C"/>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9FA"/>
    <w:rsid w:val="00163574"/>
    <w:rsid w:val="001645D4"/>
    <w:rsid w:val="0016567B"/>
    <w:rsid w:val="0016568A"/>
    <w:rsid w:val="00170A72"/>
    <w:rsid w:val="00171A2A"/>
    <w:rsid w:val="001723BA"/>
    <w:rsid w:val="00175A0C"/>
    <w:rsid w:val="00180A4E"/>
    <w:rsid w:val="00181F58"/>
    <w:rsid w:val="001869A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9A5"/>
    <w:rsid w:val="002152F9"/>
    <w:rsid w:val="0021530A"/>
    <w:rsid w:val="002212A9"/>
    <w:rsid w:val="002234FB"/>
    <w:rsid w:val="00225437"/>
    <w:rsid w:val="002263A1"/>
    <w:rsid w:val="00232746"/>
    <w:rsid w:val="00236707"/>
    <w:rsid w:val="00241116"/>
    <w:rsid w:val="0024328E"/>
    <w:rsid w:val="00247AE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A9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AC7"/>
    <w:rsid w:val="002E48A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3238"/>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7B63"/>
    <w:rsid w:val="003B17B3"/>
    <w:rsid w:val="003B4705"/>
    <w:rsid w:val="003B4F86"/>
    <w:rsid w:val="003B734D"/>
    <w:rsid w:val="003C177C"/>
    <w:rsid w:val="003C251E"/>
    <w:rsid w:val="003C3CCA"/>
    <w:rsid w:val="003C6CA9"/>
    <w:rsid w:val="003D1893"/>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30F"/>
    <w:rsid w:val="004676B1"/>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0A0"/>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7A5B"/>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795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1444"/>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5C4"/>
    <w:rsid w:val="00792AD8"/>
    <w:rsid w:val="00792D84"/>
    <w:rsid w:val="00793C37"/>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8EA"/>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4A5"/>
    <w:rsid w:val="00862AC4"/>
    <w:rsid w:val="0086319B"/>
    <w:rsid w:val="008674A6"/>
    <w:rsid w:val="0087210F"/>
    <w:rsid w:val="0087564D"/>
    <w:rsid w:val="00876000"/>
    <w:rsid w:val="0089108B"/>
    <w:rsid w:val="00892EE6"/>
    <w:rsid w:val="008931B4"/>
    <w:rsid w:val="008973A2"/>
    <w:rsid w:val="00897CD9"/>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80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2EE"/>
    <w:rsid w:val="00991819"/>
    <w:rsid w:val="00992BBB"/>
    <w:rsid w:val="00996B34"/>
    <w:rsid w:val="009A0FC8"/>
    <w:rsid w:val="009A2372"/>
    <w:rsid w:val="009A42F1"/>
    <w:rsid w:val="009A5571"/>
    <w:rsid w:val="009A7878"/>
    <w:rsid w:val="009B0CDC"/>
    <w:rsid w:val="009B1729"/>
    <w:rsid w:val="009B4BC4"/>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B3E"/>
    <w:rsid w:val="00A035A3"/>
    <w:rsid w:val="00A0731B"/>
    <w:rsid w:val="00A1128F"/>
    <w:rsid w:val="00A15F61"/>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30F"/>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914"/>
    <w:rsid w:val="00AC5B71"/>
    <w:rsid w:val="00AC5F18"/>
    <w:rsid w:val="00AC6ED5"/>
    <w:rsid w:val="00AE00AE"/>
    <w:rsid w:val="00AE56E1"/>
    <w:rsid w:val="00AE602E"/>
    <w:rsid w:val="00AE6C9A"/>
    <w:rsid w:val="00AF2207"/>
    <w:rsid w:val="00AF2612"/>
    <w:rsid w:val="00AF2A61"/>
    <w:rsid w:val="00AF30D9"/>
    <w:rsid w:val="00AF63BF"/>
    <w:rsid w:val="00AF6B3B"/>
    <w:rsid w:val="00AF7149"/>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BCB"/>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59B"/>
    <w:rsid w:val="00C9487D"/>
    <w:rsid w:val="00C955CB"/>
    <w:rsid w:val="00C95664"/>
    <w:rsid w:val="00C96E53"/>
    <w:rsid w:val="00C97219"/>
    <w:rsid w:val="00CA1597"/>
    <w:rsid w:val="00CA25CC"/>
    <w:rsid w:val="00CA2BA2"/>
    <w:rsid w:val="00CA3ACE"/>
    <w:rsid w:val="00CA5FFF"/>
    <w:rsid w:val="00CA7F86"/>
    <w:rsid w:val="00CB32EF"/>
    <w:rsid w:val="00CB7D13"/>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4C38"/>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F15"/>
    <w:rsid w:val="00D70E15"/>
    <w:rsid w:val="00D714E5"/>
    <w:rsid w:val="00D7546D"/>
    <w:rsid w:val="00D75C54"/>
    <w:rsid w:val="00D839C5"/>
    <w:rsid w:val="00D84043"/>
    <w:rsid w:val="00D90A9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465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68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60C4"/>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661"/>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9A5"/>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C82038"/>
  <w15:chartTrackingRefBased/>
  <w15:docId w15:val="{C271C13A-1EAE-451A-9A81-CC9933D4B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869AE"/>
    <w:rPr>
      <w:rFonts w:ascii="Comic Sans MS" w:hAnsi="Comic Sans MS" w:cs="Calibri"/>
    </w:rPr>
  </w:style>
  <w:style w:type="paragraph" w:styleId="Heading1">
    <w:name w:val="heading 1"/>
    <w:aliases w:val="Pocket"/>
    <w:basedOn w:val="Normal"/>
    <w:next w:val="Normal"/>
    <w:link w:val="Heading1Char"/>
    <w:qFormat/>
    <w:rsid w:val="001869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869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1869A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t"/>
    <w:basedOn w:val="Normal"/>
    <w:next w:val="Normal"/>
    <w:link w:val="Heading4Char"/>
    <w:uiPriority w:val="3"/>
    <w:qFormat/>
    <w:rsid w:val="001869A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869A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869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69AE"/>
  </w:style>
  <w:style w:type="character" w:styleId="Emphasis">
    <w:name w:val="Emphasis"/>
    <w:aliases w:val="Evidence,Minimized,minimized,Highlighted,tag2,Size 10,emphasis in card,CD Card,ED - Tag,emphasis,Bold Underline,Emphasis!!,small,Qualifications,normal card text,Shrunk,qualifications in card,qualifications,bold underline,Style1,s,B,/,Box,Debate"/>
    <w:basedOn w:val="DefaultParagraphFont"/>
    <w:link w:val="Emphasis1"/>
    <w:uiPriority w:val="8"/>
    <w:qFormat/>
    <w:rsid w:val="001869AE"/>
    <w:rPr>
      <w:rFonts w:ascii="Comic Sans MS" w:hAnsi="Comic Sans MS" w:cs="Calibri"/>
      <w:b/>
      <w:i w:val="0"/>
      <w:iCs/>
      <w:sz w:val="22"/>
      <w:u w:val="single"/>
      <w:bdr w:val="none" w:sz="0" w:space="0" w:color="auto"/>
    </w:rPr>
  </w:style>
  <w:style w:type="character" w:styleId="FollowedHyperlink">
    <w:name w:val="FollowedHyperlink"/>
    <w:basedOn w:val="DefaultParagraphFont"/>
    <w:uiPriority w:val="99"/>
    <w:semiHidden/>
    <w:unhideWhenUsed/>
    <w:rsid w:val="001869AE"/>
    <w:rPr>
      <w:color w:val="auto"/>
      <w:u w:val="none"/>
    </w:rPr>
  </w:style>
  <w:style w:type="character" w:customStyle="1" w:styleId="Heading1Char">
    <w:name w:val="Heading 1 Char"/>
    <w:aliases w:val="Pocket Char"/>
    <w:basedOn w:val="DefaultParagraphFont"/>
    <w:link w:val="Heading1"/>
    <w:rsid w:val="001869AE"/>
    <w:rPr>
      <w:rFonts w:ascii="Comic Sans MS" w:eastAsiaTheme="majorEastAsia" w:hAnsi="Comic Sans MS" w:cstheme="majorBidi"/>
      <w:b/>
      <w:sz w:val="52"/>
      <w:szCs w:val="32"/>
    </w:rPr>
  </w:style>
  <w:style w:type="character" w:customStyle="1" w:styleId="Heading2Char">
    <w:name w:val="Heading 2 Char"/>
    <w:aliases w:val="Hat Char"/>
    <w:basedOn w:val="DefaultParagraphFont"/>
    <w:link w:val="Heading2"/>
    <w:uiPriority w:val="1"/>
    <w:rsid w:val="001869AE"/>
    <w:rPr>
      <w:rFonts w:ascii="Comic Sans MS" w:eastAsiaTheme="majorEastAsia" w:hAnsi="Comic Sans MS"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1869AE"/>
    <w:rPr>
      <w:rFonts w:ascii="Comic Sans MS" w:eastAsiaTheme="majorEastAsia" w:hAnsi="Comic Sans MS"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1869AE"/>
    <w:rPr>
      <w:rFonts w:ascii="Comic Sans MS" w:eastAsiaTheme="majorEastAsia" w:hAnsi="Comic Sans MS"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1869AE"/>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1869AE"/>
    <w:rPr>
      <w:b w:val="0"/>
      <w:sz w:val="22"/>
      <w:u w:val="single"/>
    </w:rPr>
  </w:style>
  <w:style w:type="character" w:styleId="Strong">
    <w:name w:val="Strong"/>
    <w:basedOn w:val="DefaultParagraphFont"/>
    <w:uiPriority w:val="22"/>
    <w:qFormat/>
    <w:rsid w:val="001869AE"/>
    <w:rPr>
      <w:b/>
      <w:bCs/>
    </w:rPr>
  </w:style>
  <w:style w:type="character" w:styleId="BookTitle">
    <w:name w:val="Book Title"/>
    <w:basedOn w:val="DefaultParagraphFont"/>
    <w:uiPriority w:val="33"/>
    <w:qFormat/>
    <w:rsid w:val="001869AE"/>
    <w:rPr>
      <w:b/>
      <w:bCs/>
      <w:i/>
      <w:iCs/>
      <w:spacing w:val="5"/>
    </w:rPr>
  </w:style>
  <w:style w:type="character" w:customStyle="1" w:styleId="Heading5Char">
    <w:name w:val="Heading 5 Char"/>
    <w:basedOn w:val="DefaultParagraphFont"/>
    <w:link w:val="Heading5"/>
    <w:uiPriority w:val="9"/>
    <w:semiHidden/>
    <w:rsid w:val="001869A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869AE"/>
  </w:style>
  <w:style w:type="paragraph" w:styleId="Header">
    <w:name w:val="header"/>
    <w:basedOn w:val="Normal"/>
    <w:link w:val="HeaderChar"/>
    <w:uiPriority w:val="99"/>
    <w:semiHidden/>
    <w:rsid w:val="001869A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869AE"/>
    <w:rPr>
      <w:rFonts w:ascii="Comic Sans MS" w:hAnsi="Comic Sans MS" w:cs="Calibri"/>
    </w:rPr>
  </w:style>
  <w:style w:type="paragraph" w:styleId="Footer">
    <w:name w:val="footer"/>
    <w:basedOn w:val="Normal"/>
    <w:link w:val="FooterChar"/>
    <w:uiPriority w:val="99"/>
    <w:semiHidden/>
    <w:rsid w:val="001869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869AE"/>
    <w:rPr>
      <w:rFonts w:ascii="Comic Sans MS" w:hAnsi="Comic Sans MS" w:cs="Calibri"/>
    </w:rPr>
  </w:style>
  <w:style w:type="paragraph" w:styleId="BodyText">
    <w:name w:val="Body Text"/>
    <w:basedOn w:val="Normal"/>
    <w:link w:val="BodyTextChar"/>
    <w:uiPriority w:val="99"/>
    <w:semiHidden/>
    <w:unhideWhenUsed/>
    <w:rsid w:val="001869AE"/>
    <w:pPr>
      <w:spacing w:after="120"/>
    </w:pPr>
  </w:style>
  <w:style w:type="character" w:customStyle="1" w:styleId="BodyTextChar">
    <w:name w:val="Body Text Char"/>
    <w:basedOn w:val="DefaultParagraphFont"/>
    <w:link w:val="BodyText"/>
    <w:uiPriority w:val="99"/>
    <w:semiHidden/>
    <w:rsid w:val="001869AE"/>
    <w:rPr>
      <w:rFonts w:ascii="Comic Sans MS" w:hAnsi="Comic Sans MS" w:cs="Calibri"/>
    </w:rPr>
  </w:style>
  <w:style w:type="paragraph" w:styleId="NoSpacing">
    <w:name w:val="No Spacing"/>
    <w:link w:val="NoSpacingChar"/>
    <w:uiPriority w:val="99"/>
    <w:unhideWhenUsed/>
    <w:qFormat/>
    <w:rsid w:val="001869A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869A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1869AE"/>
    <w:rPr>
      <w:color w:val="0563C1" w:themeColor="hyperlink"/>
      <w:u w:val="single"/>
    </w:rPr>
  </w:style>
  <w:style w:type="character" w:styleId="UnresolvedMention">
    <w:name w:val="Unresolved Mention"/>
    <w:basedOn w:val="DefaultParagraphFont"/>
    <w:uiPriority w:val="99"/>
    <w:semiHidden/>
    <w:unhideWhenUsed/>
    <w:rsid w:val="001869AE"/>
    <w:rPr>
      <w:color w:val="605E5C"/>
      <w:shd w:val="clear" w:color="auto" w:fill="E1DFDD"/>
    </w:rPr>
  </w:style>
  <w:style w:type="paragraph" w:styleId="ListParagraph">
    <w:name w:val="List Paragraph"/>
    <w:aliases w:val="6 font,Colorful List - Accent 11,List Paragraph1,List Paragraph2"/>
    <w:basedOn w:val="Normal"/>
    <w:uiPriority w:val="99"/>
    <w:unhideWhenUsed/>
    <w:qFormat/>
    <w:rsid w:val="004E70A0"/>
    <w:pPr>
      <w:ind w:left="720"/>
      <w:contextualSpacing/>
    </w:pPr>
  </w:style>
  <w:style w:type="paragraph" w:customStyle="1" w:styleId="Emphasis1">
    <w:name w:val="Emphasis1"/>
    <w:basedOn w:val="Normal"/>
    <w:link w:val="Emphasis"/>
    <w:autoRedefine/>
    <w:uiPriority w:val="8"/>
    <w:qFormat/>
    <w:rsid w:val="001869A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1869AE"/>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customStyle="1" w:styleId="cardtext">
    <w:name w:val="card text"/>
    <w:basedOn w:val="Normal"/>
    <w:link w:val="cardtextChar"/>
    <w:qFormat/>
    <w:rsid w:val="001869AE"/>
    <w:pPr>
      <w:ind w:left="288" w:right="288"/>
    </w:pPr>
    <w:rPr>
      <w:rFonts w:eastAsia="Calibri"/>
    </w:rPr>
  </w:style>
  <w:style w:type="character" w:customStyle="1" w:styleId="cardtextChar">
    <w:name w:val="card text Char"/>
    <w:link w:val="cardtext"/>
    <w:rsid w:val="001869AE"/>
    <w:rPr>
      <w:rFonts w:ascii="Comic Sans MS" w:eastAsia="Calibri" w:hAnsi="Comic Sans MS" w:cs="Calibri"/>
    </w:rPr>
  </w:style>
  <w:style w:type="paragraph" w:customStyle="1" w:styleId="Analytics">
    <w:name w:val="Analytics"/>
    <w:link w:val="AnalyticsChar"/>
    <w:autoRedefine/>
    <w:uiPriority w:val="4"/>
    <w:qFormat/>
    <w:rsid w:val="001869AE"/>
    <w:pPr>
      <w:spacing w:after="0" w:line="256" w:lineRule="auto"/>
      <w:outlineLvl w:val="3"/>
    </w:pPr>
    <w:rPr>
      <w:rFonts w:ascii="Calibri" w:eastAsiaTheme="majorEastAsia" w:hAnsi="Calibri" w:cstheme="majorBidi"/>
      <w:b/>
      <w:iCs/>
      <w:color w:val="808080" w:themeColor="background1" w:themeShade="80"/>
      <w:sz w:val="26"/>
      <w:szCs w:val="28"/>
    </w:rPr>
  </w:style>
  <w:style w:type="character" w:customStyle="1" w:styleId="AnalyticsChar">
    <w:name w:val="Analytics Char"/>
    <w:basedOn w:val="DefaultParagraphFont"/>
    <w:link w:val="Analytics"/>
    <w:uiPriority w:val="4"/>
    <w:locked/>
    <w:rsid w:val="001869AE"/>
    <w:rPr>
      <w:rFonts w:ascii="Calibri" w:eastAsiaTheme="majorEastAsia" w:hAnsi="Calibri" w:cstheme="majorBidi"/>
      <w:b/>
      <w:iCs/>
      <w:color w:val="808080" w:themeColor="background1" w:themeShade="80"/>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rsreports.congress.gov/product/pdf/R/R47564" TargetMode="External"/><Relationship Id="rId21" Type="http://schemas.openxmlformats.org/officeDocument/2006/relationships/hyperlink" Target="https://doi.org/10.1080/00221546.2005.11772282" TargetMode="External"/><Relationship Id="rId42" Type="http://schemas.openxmlformats.org/officeDocument/2006/relationships/hyperlink" Target="https://www.ohchr.org/en/press-releases/2024/04/un-experts-deeply-concerned-over-scholasticide-gaza" TargetMode="External"/><Relationship Id="rId47" Type="http://schemas.openxmlformats.org/officeDocument/2006/relationships/hyperlink" Target="https://www.universityofcalifornia.edu/press-room/uc-files-unfair-labor-practice-charge-against-uaw-illegal-strike" TargetMode="External"/><Relationship Id="rId63" Type="http://schemas.openxmlformats.org/officeDocument/2006/relationships/hyperlink" Target="https://nam10.safelinks.protection.outlook.com/?url=https%3A%2F%2Furldefense.com%2Fv3%2F__https%3A%2F%2Fwww.wglt.org%2Flocal-news%2F2023-02-16%2Fformer-trustee-kinzys-abrupt-exit-was-about-fit-not-wrongdoing__%3B!!GF3VTAzAMGBM8A!2mKK1uGsa-rxp6YGkkdI2LfIWPkqjhpaS-jCcd-_s8DAJbtAKHHaUqaFV4MVx8RE1Jk_9bDmwnQyALCt4xgVpsMYRJNU%24&amp;data=05%7C01%7Cdcloud%40fullerton.edu%7C98e87091882f4cc45f3408db1815433c%7C82c0b871335f4b5c9ed0a4a23565a79b%7C0%7C0%7C638130251829258220%7CUnknown%7CTWFpbGZsb3d8eyJWIjoiMC4wLjAwMDAiLCJQIjoiV2luMzIiLCJBTiI6Ik1haWwiLCJXVCI6Mn0%3D%7C3000%7C%7C%7C&amp;sdata=MH16OyJUVwQ3%2FX5CrdfNZV6q5CTwAH7dPFmeNJWxeHM%3D&amp;reserved=0" TargetMode="External"/><Relationship Id="rId68" Type="http://schemas.openxmlformats.org/officeDocument/2006/relationships/hyperlink" Target="https://livingwage.mit.edu/counties/17113" TargetMode="External"/><Relationship Id="rId16" Type="http://schemas.openxmlformats.org/officeDocument/2006/relationships/hyperlink" Target="https://thetech.com/2019/10/31/mit-grad-students-poverty" TargetMode="External"/><Relationship Id="rId11" Type="http://schemas.openxmlformats.org/officeDocument/2006/relationships/hyperlink" Target="https://www.epi.org/publication/graduate-student-employee-unions/" TargetMode="External"/><Relationship Id="rId32" Type="http://schemas.openxmlformats.org/officeDocument/2006/relationships/hyperlink" Target="https://news.utexas.edu/2017/09/28/dod-awards-11-billion-to-applied-research-laboratories/" TargetMode="External"/><Relationship Id="rId37" Type="http://schemas.openxmlformats.org/officeDocument/2006/relationships/hyperlink" Target="https://www.dailyprincetonian.com/article/2021/05/human-rights-princeton-israel-palestine-apartheid-divest" TargetMode="External"/><Relationship Id="rId53" Type="http://schemas.openxmlformats.org/officeDocument/2006/relationships/hyperlink" Target="https://youtu.be/VXhIbEjXEag" TargetMode="External"/><Relationship Id="rId58" Type="http://schemas.openxmlformats.org/officeDocument/2006/relationships/hyperlink" Target="https://pantagraph.com/news/local/education/watch-now-illinois-state-university-graduate-student-workers-seek-mediation-in-contract-talks/article_354063fc-ddc6-5d67-8591-cb3678c74bee.html" TargetMode="External"/><Relationship Id="rId74" Type="http://schemas.openxmlformats.org/officeDocument/2006/relationships/hyperlink" Target="https://web.archive.org/web/20250521054215/https:/medium.com/@StrikeToWinUC/on-strategy-voting-no-and-thinking-about-our-next-steps-c3ee0551514f" TargetMode="External"/><Relationship Id="rId79" Type="http://schemas.openxmlformats.org/officeDocument/2006/relationships/hyperlink" Target="https://tempestmag.org/2022/03/class-against-class/" TargetMode="External"/><Relationship Id="rId5" Type="http://schemas.openxmlformats.org/officeDocument/2006/relationships/webSettings" Target="webSettings.xml"/><Relationship Id="rId61" Type="http://schemas.openxmlformats.org/officeDocument/2006/relationships/hyperlink" Target="http://www.videtteonline.com/news/gwu-receives-yes-in-strike-authorization-vote-holding-full-membership-meeting-to-go-over-results/article_da221a00-a457-11eb-899e-5ff6010cb751.html" TargetMode="External"/><Relationship Id="rId82" Type="http://schemas.openxmlformats.org/officeDocument/2006/relationships/theme" Target="theme/theme1.xml"/><Relationship Id="rId19" Type="http://schemas.openxmlformats.org/officeDocument/2006/relationships/hyperlink" Target="https://jacobinmag.com/2022/03/dartmouth-undergraduate-workers-union-election-student-organizing" TargetMode="External"/><Relationship Id="rId14" Type="http://schemas.openxmlformats.org/officeDocument/2006/relationships/hyperlink" Target="https://www.reddit.com/r/Frugal/comments/2ilz8l/if_youre_a_grad_student_and_have_a_ta_position/" TargetMode="External"/><Relationship Id="rId22" Type="http://schemas.openxmlformats.org/officeDocument/2006/relationships/hyperlink" Target="https://doi.org/10.1080/00221546.2005.11772282" TargetMode="External"/><Relationship Id="rId27" Type="http://schemas.openxmlformats.org/officeDocument/2006/relationships/hyperlink" Target="https://www.countercurrents.org/us-turse290404.htm" TargetMode="External"/><Relationship Id="rId30" Type="http://schemas.openxmlformats.org/officeDocument/2006/relationships/hyperlink" Target="https://www.psu.edu/news/research/story/penn-states-arl-earns-navy-research-contract-worth-much-21-billion/" TargetMode="External"/><Relationship Id="rId35" Type="http://schemas.openxmlformats.org/officeDocument/2006/relationships/hyperlink" Target="https://usac.ucla.edu/docs/resolution.2014.A%20Resolution%20to%20Divest%20from%20Companies%20that%20Violate%20Palestinian%20Human%20Rights.pdf" TargetMode="External"/><Relationship Id="rId43" Type="http://schemas.openxmlformats.org/officeDocument/2006/relationships/hyperlink" Target="https://littlesis.org/news/who-rules-columbia-how-power-research-supported-the-1960s-student-movement/" TargetMode="External"/><Relationship Id="rId48" Type="http://schemas.openxmlformats.org/officeDocument/2006/relationships/hyperlink" Target="https://www.uaw4811.org/updates/strike-authorization-vote-announcement" TargetMode="External"/><Relationship Id="rId56" Type="http://schemas.openxmlformats.org/officeDocument/2006/relationships/hyperlink" Target="https://docplayer.net/49667644-The-revolution-is-the-emergency-brake-walter-benjamin-s-political-ecological-currency-michael-lowy.html" TargetMode="External"/><Relationship Id="rId64" Type="http://schemas.openxmlformats.org/officeDocument/2006/relationships/hyperlink" Target="https://nam10.safelinks.protection.outlook.com/?url=https%3A%2F%2Furldefense.com%2Fv3%2F__https%3A%2F%2Fwww.instagram.com%2Fp%2FCo8Jsxtja-t%2F__%3B!!GF3VTAzAMGBM8A!2mKK1uGsa-rxp6YGkkdI2LfIWPkqjhpaS-jCcd-_s8DAJbtAKHHaUqaFV4MVx8RE1Jk_9bDmwnQyALCt4xgVpiWDrk9V%24&amp;data=05%7C01%7Cdcloud%40fullerton.edu%7C98e87091882f4cc45f3408db1815433c%7C82c0b871335f4b5c9ed0a4a23565a79b%7C0%7C0%7C638130251829258220%7CUnknown%7CTWFpbGZsb3d8eyJWIjoiMC4wLjAwMDAiLCJQIjoiV2luMzIiLCJBTiI6Ik1haWwiLCJXVCI6Mn0%3D%7C3000%7C%7C%7C&amp;sdata=ge7miZThFhV%2Bd3CCdBA8Wc2jSuOQ6ejZ14yuaW0TvMY%3D&amp;reserved=0" TargetMode="External"/><Relationship Id="rId69" Type="http://schemas.openxmlformats.org/officeDocument/2006/relationships/hyperlink" Target="https://www.frontiersin.org/articles/10.3389/fnins.2021.593562/full" TargetMode="External"/><Relationship Id="rId77" Type="http://schemas.openxmlformats.org/officeDocument/2006/relationships/hyperlink" Target="https://www.marxists.org/archive/marx/works/1843/critique-hpr/intro.htm" TargetMode="External"/><Relationship Id="rId8" Type="http://schemas.openxmlformats.org/officeDocument/2006/relationships/hyperlink" Target="https://www.thenation.com/article/activism/student-workers-union-nlrb-precedent-trump/" TargetMode="External"/><Relationship Id="rId51" Type="http://schemas.openxmlformats.org/officeDocument/2006/relationships/hyperlink" Target="https://www.versobooks.com/books/2858-all-american-nativism" TargetMode="External"/><Relationship Id="rId72" Type="http://schemas.openxmlformats.org/officeDocument/2006/relationships/hyperlink" Target="https://web.archive.org/web/20250521054215/https:/www.google.com/books/edition/Abolition_Geography/GI3YzQEACAAJ?hl=en&amp;gbpv=1&amp;bsq=%22available%20options%22" TargetMode="External"/><Relationship Id="rId80" Type="http://schemas.openxmlformats.org/officeDocument/2006/relationships/hyperlink" Target="http://asq.org/standards-shall-should" TargetMode="External"/><Relationship Id="rId3" Type="http://schemas.openxmlformats.org/officeDocument/2006/relationships/styles" Target="styles.xml"/><Relationship Id="rId12" Type="http://schemas.openxmlformats.org/officeDocument/2006/relationships/hyperlink" Target="https://www.newamerica.org/weekly/grad-students-face-enough-stress-we-shouldnt-have-to-worry-about-housing-too/" TargetMode="External"/><Relationship Id="rId17" Type="http://schemas.openxmlformats.org/officeDocument/2006/relationships/hyperlink" Target="https://jacobin.com/2022/04/undergraduate-student-worker-unions-kenyon-dartmouth-grinnell-wesleyan" TargetMode="External"/><Relationship Id="rId25" Type="http://schemas.openxmlformats.org/officeDocument/2006/relationships/hyperlink" Target="https://www.thebaltimorebanner.com/education/higher-education/israel-palestine-pentagon-johns-hopkins-missiles-2WRNLVTAJNDN5AHKZIGUOMVNKA/" TargetMode="External"/><Relationship Id="rId33" Type="http://schemas.openxmlformats.org/officeDocument/2006/relationships/hyperlink" Target="https://www.army.mil/article/199651/amrdec_georgia_tech_partner_in_2_35_billion_research_contract" TargetMode="External"/><Relationship Id="rId38" Type="http://schemas.openxmlformats.org/officeDocument/2006/relationships/hyperlink" Target="https://www.columbiaspectator.com/eye/2010/12/09/was-manhattanville-blighted/" TargetMode="External"/><Relationship Id="rId46" Type="http://schemas.openxmlformats.org/officeDocument/2006/relationships/hyperlink" Target="https://www.thenation.com/article/activism/palestine-solidarity-worker-strikes/" TargetMode="External"/><Relationship Id="rId59" Type="http://schemas.openxmlformats.org/officeDocument/2006/relationships/hyperlink" Target="https://www.wjbc.com/2021/03/26/graduate-workers-union-claims-isu-is-trying-to-take-away-their-first-amendment-rights/" TargetMode="External"/><Relationship Id="rId67" Type="http://schemas.openxmlformats.org/officeDocument/2006/relationships/hyperlink" Target="https://www.insidehighered.com/news/2022/02/18/college-endowments-boomed-fiscal-year-2021-study-shows" TargetMode="External"/><Relationship Id="rId20" Type="http://schemas.openxmlformats.org/officeDocument/2006/relationships/hyperlink" Target="https://jacobinmag.com/2022/03/dartmouth-undergraduate-workers-union-election-student-organizing" TargetMode="External"/><Relationship Id="rId41" Type="http://schemas.openxmlformats.org/officeDocument/2006/relationships/hyperlink" Target="https://www.hrw.org/news/2023/12/18/israel-starvation-used-weapon-war-gaza" TargetMode="External"/><Relationship Id="rId54" Type="http://schemas.openxmlformats.org/officeDocument/2006/relationships/hyperlink" Target="https://www.wglt.org/news/2020-08-30/back-the-blue-counter-protesters-theyre-going-to-see-us" TargetMode="External"/><Relationship Id="rId62" Type="http://schemas.openxmlformats.org/officeDocument/2006/relationships/hyperlink" Target="https://www.youtube.com/watch?v=BxaDxQzd_X4" TargetMode="External"/><Relationship Id="rId70" Type="http://schemas.openxmlformats.org/officeDocument/2006/relationships/hyperlink" Target="https://www.wglt.org/news/2021-03-24/isu-academic-senate-rejects-engineering-college" TargetMode="External"/><Relationship Id="rId75" Type="http://schemas.openxmlformats.org/officeDocument/2006/relationships/hyperlink" Target="https://news.sky.com/story/thousands-of-university-staff-to-strike-for-18-days-between-february-and-march-1278528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ytimes.com/2017/11/03/education/edlife/american-graduate-student-stem.html" TargetMode="External"/><Relationship Id="rId23" Type="http://schemas.openxmlformats.org/officeDocument/2006/relationships/hyperlink" Target="https://www.jstor.org/stable/pdf/24583213.pdf" TargetMode="External"/><Relationship Id="rId28" Type="http://schemas.openxmlformats.org/officeDocument/2006/relationships/hyperlink" Target="https://www.aau.edu/americas-leading-research-universities-numbers" TargetMode="External"/><Relationship Id="rId36" Type="http://schemas.openxmlformats.org/officeDocument/2006/relationships/hyperlink" Target="http://www.divestharvard.com/" TargetMode="External"/><Relationship Id="rId49" Type="http://schemas.openxmlformats.org/officeDocument/2006/relationships/hyperlink" Target="https://kugtac.wordpress.com/2023/10/18/palestine-solidarity-letter/" TargetMode="External"/><Relationship Id="rId57" Type="http://schemas.openxmlformats.org/officeDocument/2006/relationships/hyperlink" Target="https://www.akpress.org/the-undercommons.html" TargetMode="External"/><Relationship Id="rId10" Type="http://schemas.openxmlformats.org/officeDocument/2006/relationships/hyperlink" Target="https://www.insidehighered.com/news/2018/10/26/graduate-student-assistants-campuses-across-us-are-pushing-15-hour-what-they-call" TargetMode="External"/><Relationship Id="rId31" Type="http://schemas.openxmlformats.org/officeDocument/2006/relationships/hyperlink" Target="https://insights.sei.cmu.edu/news/software-engineering-institute-contract-extended-by-department-of-defense-for-27-billion/" TargetMode="External"/><Relationship Id="rId44" Type="http://schemas.openxmlformats.org/officeDocument/2006/relationships/hyperlink" Target="https://www.thenation.com/article/archive/university-war-machine-gaza-protest/" TargetMode="External"/><Relationship Id="rId52" Type="http://schemas.openxmlformats.org/officeDocument/2006/relationships/hyperlink" Target="https://jacobin.com/2023/08/us-university-neoliberalism-exploitation-financialization-debt-jobs" TargetMode="External"/><Relationship Id="rId60" Type="http://schemas.openxmlformats.org/officeDocument/2006/relationships/hyperlink" Target="https://pantagraph.com/watch-now-illinois-state-university-president-shocked-that-union-moves-to-strike-readiness/article_1b5de801-eaf2-5bd4-8c24-16e90b4b0513.html" TargetMode="External"/><Relationship Id="rId65" Type="http://schemas.openxmlformats.org/officeDocument/2006/relationships/hyperlink" Target="https://tempestmag.org/2023/03/revolutionary-graduate-worker-unionism/" TargetMode="External"/><Relationship Id="rId73" Type="http://schemas.openxmlformats.org/officeDocument/2006/relationships/hyperlink" Target="https://web.archive.org/web/20250521054215/https:/inthesetimes.com/article/university-of-california-strike-rank-and-file" TargetMode="External"/><Relationship Id="rId78" Type="http://schemas.openxmlformats.org/officeDocument/2006/relationships/hyperlink" Target="https://upload.wikimedia.org/wikipedia/commons/thumb/e/e8/Union_Membership_in_the_United_States%2C_1960-2020.svg/800px-Union_Membership_in_the_United_States%2C_1960-2020.svg.png"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rismreports.org/2021/08/19/graduate-student-workers-still-struggle-without-benefits-and-a-living-wage/" TargetMode="External"/><Relationship Id="rId13" Type="http://schemas.openxmlformats.org/officeDocument/2006/relationships/hyperlink" Target="https://www.ucop.edu/institutional-research-academic-planning/_files/student-basic-needs-at-uc-2020.pdf" TargetMode="External"/><Relationship Id="rId18" Type="http://schemas.openxmlformats.org/officeDocument/2006/relationships/hyperlink" Target="https://jacobinmag.com/2022/03/dartmouth-undergraduate-workers-union-election-student-organizing" TargetMode="External"/><Relationship Id="rId39" Type="http://schemas.openxmlformats.org/officeDocument/2006/relationships/hyperlink" Target="https://www.insidehighered.com/views/2017/06/19/why-n-bruce-duthus-withdrawal-dean-faculty-dartmouth-defeat-all-sides-essay" TargetMode="External"/><Relationship Id="rId34" Type="http://schemas.openxmlformats.org/officeDocument/2006/relationships/hyperlink" Target="https://www.nytimes.com/1986/02/12/us/dartmouth-suspends-12-for-attack-on-shanties.html" TargetMode="External"/><Relationship Id="rId50" Type="http://schemas.openxmlformats.org/officeDocument/2006/relationships/hyperlink" Target="https://www.cornellsun.com/article/2024/10/cornell-graduate-students-united-demands-university-bargain-with-union-over-pro-palestine-international-students-suspension" TargetMode="External"/><Relationship Id="rId55" Type="http://schemas.openxmlformats.org/officeDocument/2006/relationships/hyperlink" Target="https://platypus1917.org/wp-content/uploads/2011/12/benjamin_paralipomena.pdf" TargetMode="External"/><Relationship Id="rId76" Type="http://schemas.openxmlformats.org/officeDocument/2006/relationships/hyperlink" Target="https://www.facebook.com/watch/live/?ref=watch_permalink&amp;v=615123319385564" TargetMode="External"/><Relationship Id="rId7" Type="http://schemas.openxmlformats.org/officeDocument/2006/relationships/endnotes" Target="endnotes.xml"/><Relationship Id="rId71" Type="http://schemas.openxmlformats.org/officeDocument/2006/relationships/hyperlink" Target="https://budget.illinoisstate.edu/downloads/FY2022Budget%20Overview_website.pdf" TargetMode="External"/><Relationship Id="rId2" Type="http://schemas.openxmlformats.org/officeDocument/2006/relationships/numbering" Target="numbering.xml"/><Relationship Id="rId29" Type="http://schemas.openxmlformats.org/officeDocument/2006/relationships/hyperlink" Target="https://insights.sei.cmu.edu/news/software-engineering-institute-contract-extended-by-department-of-defense-for-27-billion/" TargetMode="External"/><Relationship Id="rId24" Type="http://schemas.openxmlformats.org/officeDocument/2006/relationships/hyperlink" Target="https://www.thenation.com/article/archive/university-war-machine-gaza-protest/" TargetMode="External"/><Relationship Id="rId40" Type="http://schemas.openxmlformats.org/officeDocument/2006/relationships/hyperlink" Target="https://jacobin.com/2024/09/power-research-universities-palestine-1968" TargetMode="External"/><Relationship Id="rId45" Type="http://schemas.openxmlformats.org/officeDocument/2006/relationships/hyperlink" Target="https://progressive.international/wire/2023-10-16-an-urgent-call-from-palestinian-trade-unions-end-all-complicity-stop-arming-israel/en" TargetMode="External"/><Relationship Id="rId66" Type="http://schemas.openxmlformats.org/officeDocument/2006/relationships/hyperlink" Target="https://www.insidehighered.com/news/2022/02/18/college-endowments-boomed-fiscal-year-2021-study-show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955s35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22591</Words>
  <Characters>128771</Characters>
  <Application>Microsoft Office Word</Application>
  <DocSecurity>0</DocSecurity>
  <Lines>1073</Lines>
  <Paragraphs>302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Sharman, Sasha</dc:creator>
  <cp:keywords>6.0.0</cp:keywords>
  <dc:description/>
  <cp:lastModifiedBy>Sharman, Sasha</cp:lastModifiedBy>
  <cp:revision>2</cp:revision>
  <dcterms:created xsi:type="dcterms:W3CDTF">2025-11-01T20:18:00Z</dcterms:created>
  <dcterms:modified xsi:type="dcterms:W3CDTF">2025-11-01T20:18:00Z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c7fb54c1-d179-4dce-8fcc-f1dd3a084cf8</vt:lpwstr>
  </property>
</Properties>
</file>