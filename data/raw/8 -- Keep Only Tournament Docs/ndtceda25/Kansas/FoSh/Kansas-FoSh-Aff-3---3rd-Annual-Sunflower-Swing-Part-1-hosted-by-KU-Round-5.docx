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E1" w14:textId="77777777" w:rsidR="006E1444" w:rsidRDefault="006E1444" w:rsidP="006E1444">
      <w:pPr>
        <w:pStyle w:val="Heading1"/>
      </w:pPr>
      <w:r>
        <w:t>1AC---Students Unite</w:t>
      </w:r>
    </w:p>
    <w:p w14:paraId="745E6761" w14:textId="77777777" w:rsidR="006E1444" w:rsidRPr="005600F5" w:rsidRDefault="006E1444" w:rsidP="006E1444">
      <w:pPr>
        <w:pStyle w:val="Heading2"/>
      </w:pPr>
      <w:r>
        <w:t>Advantage 1 is Inequality</w:t>
      </w:r>
    </w:p>
    <w:p w14:paraId="64B0E6CD" w14:textId="77777777" w:rsidR="006E1444" w:rsidRPr="005600F5" w:rsidRDefault="006E1444" w:rsidP="006E1444">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71933C55" w14:textId="77777777" w:rsidR="006E1444" w:rsidRDefault="006E1444" w:rsidP="006E1444">
      <w:r w:rsidRPr="004C2CDB">
        <w:rPr>
          <w:rStyle w:val="Style13ptBold"/>
        </w:rPr>
        <w:t>Tobier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87E7E5E" w14:textId="77777777" w:rsidR="006E1444" w:rsidRDefault="006E1444" w:rsidP="006E1444">
      <w:r w:rsidRPr="00B21ABF">
        <w:t xml:space="preserve">When Michael Ziegler started his PhD at Brown University in 2019, his union shop consisted entirely of graduate students. But in the past few years, three undergraduate bargaining units totalling about 500 students were formed at Brown, drastically expanding the size and reach of the union. </w:t>
      </w:r>
      <w:r w:rsidRPr="00972146">
        <w:rPr>
          <w:u w:val="single"/>
        </w:rPr>
        <w:t xml:space="preserve">Nationally, from 2020 to 2025, </w:t>
      </w:r>
      <w:r w:rsidRPr="00A96175">
        <w:rPr>
          <w:highlight w:val="yellow"/>
          <w:u w:val="single"/>
        </w:rPr>
        <w:t>undergraduate unions went from two to more than two dozen</w:t>
      </w:r>
      <w:r w:rsidRPr="00B21ABF">
        <w:t xml:space="preserve">, with many more in the works. </w:t>
      </w:r>
      <w:r w:rsidRPr="00A96175">
        <w:rPr>
          <w:highlight w:val="yellow"/>
          <w:u w:val="single"/>
        </w:rPr>
        <w:t xml:space="preserve">Anticipating </w:t>
      </w:r>
      <w:r w:rsidRPr="0084265F">
        <w:rPr>
          <w:u w:val="single"/>
        </w:rPr>
        <w:t xml:space="preserve">a </w:t>
      </w:r>
      <w:r w:rsidRPr="00A96175">
        <w:rPr>
          <w:highlight w:val="yellow"/>
          <w:u w:val="single"/>
        </w:rPr>
        <w:t>rollback of</w:t>
      </w:r>
      <w:r w:rsidRPr="0084265F">
        <w:rPr>
          <w:u w:val="single"/>
        </w:rPr>
        <w:t xml:space="preserve"> recent </w:t>
      </w:r>
      <w:r w:rsidRPr="00A96175">
        <w:rPr>
          <w:highlight w:val="yellow"/>
          <w:u w:val="single"/>
        </w:rPr>
        <w:t xml:space="preserve">NLRB precedent, </w:t>
      </w:r>
      <w:r w:rsidRPr="006A7762">
        <w:rPr>
          <w:u w:val="single"/>
        </w:rPr>
        <w:t xml:space="preserve">some </w:t>
      </w:r>
      <w:r w:rsidRPr="00A96175">
        <w:rPr>
          <w:highlight w:val="yellow"/>
          <w:u w:val="single"/>
        </w:rPr>
        <w:t>unions have withdrawn petitions for recognition,</w:t>
      </w:r>
      <w:r w:rsidRPr="00972146">
        <w:rPr>
          <w:u w:val="single"/>
        </w:rPr>
        <w:t xml:space="preserve"> looking for other paths to continue their work</w:t>
      </w:r>
      <w:r w:rsidRPr="00B21ABF">
        <w:t>. But whether this momentum can continue under Donald Trump’s National Labor Relations Board is unclear</w:t>
      </w:r>
      <w:r w:rsidRPr="00080BC6">
        <w:t xml:space="preserve">, as </w:t>
      </w:r>
      <w:r w:rsidRPr="00080BC6">
        <w:rPr>
          <w:u w:val="single"/>
        </w:rPr>
        <w:t>student organizers anticipate</w:t>
      </w:r>
      <w:r w:rsidRPr="00972146">
        <w:rPr>
          <w:u w:val="single"/>
        </w:rPr>
        <w:t xml:space="preserve"> changes in their bargaining rights and </w:t>
      </w:r>
      <w:r w:rsidRPr="006A7762">
        <w:rPr>
          <w:u w:val="single"/>
        </w:rPr>
        <w:t>a</w:t>
      </w:r>
      <w:r w:rsidRPr="00A96175">
        <w:rPr>
          <w:highlight w:val="yellow"/>
          <w:u w:val="single"/>
        </w:rPr>
        <w:t xml:space="preserve"> landscape</w:t>
      </w:r>
      <w:r w:rsidRPr="00956F73">
        <w:rPr>
          <w:u w:val="single"/>
        </w:rPr>
        <w:t xml:space="preserve"> far </w:t>
      </w:r>
      <w:r w:rsidRPr="00A96175">
        <w:rPr>
          <w:highlight w:val="yellow"/>
          <w:u w:val="single"/>
        </w:rPr>
        <w:t>less friendly to collective bargaining</w:t>
      </w:r>
      <w:r w:rsidRPr="00A96175">
        <w:rPr>
          <w:highlight w:val="yellow"/>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A96175">
        <w:rPr>
          <w:highlight w:val="yellow"/>
          <w:u w:val="single"/>
        </w:rPr>
        <w:t>recognizing undergraduate workers as primarily students rather than employees</w:t>
      </w:r>
      <w:r w:rsidRPr="00972146">
        <w:rPr>
          <w:u w:val="single"/>
        </w:rPr>
        <w:t>.</w:t>
      </w:r>
      <w:r w:rsidRPr="00B21ABF">
        <w:t xml:space="preserve"> These </w:t>
      </w:r>
      <w:r w:rsidRPr="00972146">
        <w:rPr>
          <w:u w:val="single"/>
        </w:rPr>
        <w:t>unions have withdrawn petitions for recognition and are looking to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A96175">
        <w:rPr>
          <w:highlight w:val="yellow"/>
          <w:u w:val="single"/>
        </w:rPr>
        <w:t>In 2016,</w:t>
      </w:r>
      <w:r w:rsidRPr="00972146">
        <w:rPr>
          <w:u w:val="single"/>
        </w:rPr>
        <w:t xml:space="preserve"> under a ruling prompted by Columbia University, </w:t>
      </w:r>
      <w:r w:rsidRPr="00A96175">
        <w:rPr>
          <w:highlight w:val="yellow"/>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t>
      </w:r>
      <w:r w:rsidRPr="00080BC6">
        <w:t xml:space="preserve">which </w:t>
      </w:r>
      <w:r w:rsidRPr="00080BC6">
        <w:rPr>
          <w:u w:val="single"/>
        </w:rPr>
        <w:t>the Board, through adjudication,</w:t>
      </w:r>
      <w:r w:rsidRPr="0084265F">
        <w:rPr>
          <w:u w:val="single"/>
        </w:rPr>
        <w:t xml:space="preserve"> has </w:t>
      </w:r>
      <w:r w:rsidRPr="00A96175">
        <w:rPr>
          <w:highlight w:val="yellow"/>
          <w:u w:val="single"/>
        </w:rPr>
        <w:t>reversed</w:t>
      </w:r>
      <w:r w:rsidRPr="00080BC6">
        <w:rPr>
          <w:u w:val="single"/>
        </w:rPr>
        <w:t xml:space="preserve"> its </w:t>
      </w:r>
      <w:r w:rsidRPr="00A96175">
        <w:rPr>
          <w:highlight w:val="yellow"/>
          <w:u w:val="single"/>
        </w:rPr>
        <w:t>approach three times since 2000</w:t>
      </w:r>
      <w:r w:rsidRPr="00B21ABF">
        <w:t xml:space="preserve">.” Under Biden, the proposal was withdrawn, paving the way for more than a dozen new undergraduate student </w:t>
      </w:r>
      <w:r w:rsidRPr="0084265F">
        <w:rPr>
          <w:highlight w:val="yellow"/>
          <w:u w:val="single"/>
        </w:rPr>
        <w:t>unions</w:t>
      </w:r>
      <w:r w:rsidRPr="0084265F">
        <w:rPr>
          <w:u w:val="single"/>
        </w:rPr>
        <w:t xml:space="preserve"> in the following years, </w:t>
      </w:r>
      <w:r w:rsidRPr="0084265F">
        <w:rPr>
          <w:highlight w:val="yellow"/>
          <w:u w:val="single"/>
        </w:rPr>
        <w:t>result</w:t>
      </w:r>
      <w:r w:rsidRPr="0084265F">
        <w:rPr>
          <w:u w:val="single"/>
        </w:rPr>
        <w:t xml:space="preserve">ing </w:t>
      </w:r>
      <w:r w:rsidRPr="002F2281">
        <w:rPr>
          <w:highlight w:val="yellow"/>
          <w:u w:val="single"/>
        </w:rPr>
        <w:t>in p</w:t>
      </w:r>
      <w:r w:rsidRPr="0084265F">
        <w:rPr>
          <w:highlight w:val="yellow"/>
          <w:u w:val="single"/>
        </w:rPr>
        <w:t>ay raises,</w:t>
      </w:r>
      <w:r w:rsidRPr="0084265F">
        <w:rPr>
          <w:u w:val="single"/>
        </w:rPr>
        <w:t xml:space="preserve"> representation at labor meetings, </w:t>
      </w:r>
      <w:r w:rsidRPr="0084265F">
        <w:rPr>
          <w:highlight w:val="yellow"/>
          <w:u w:val="single"/>
        </w:rPr>
        <w:t>and protection of international students</w:t>
      </w:r>
      <w:r w:rsidRPr="0084265F">
        <w:rPr>
          <w:u w:val="single"/>
        </w:rPr>
        <w:t>.</w:t>
      </w:r>
      <w:r w:rsidRPr="00B21ABF">
        <w:t xml:space="preserve"> At Swarthmore College, for example, the first contract for resident assistants included a 21 percent pay raise.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A96175">
        <w:rPr>
          <w:highlight w:val="yellow"/>
          <w:u w:val="single"/>
        </w:rPr>
        <w:t xml:space="preserve">When we ratify contracts </w:t>
      </w:r>
      <w:r w:rsidRPr="002F2281">
        <w:rPr>
          <w:u w:val="single"/>
        </w:rPr>
        <w:t xml:space="preserve">at one university, </w:t>
      </w:r>
      <w:r w:rsidRPr="00A96175">
        <w:rPr>
          <w:highlight w:val="yellow"/>
          <w:u w:val="single"/>
        </w:rPr>
        <w:t xml:space="preserve">we </w:t>
      </w:r>
      <w:r w:rsidRPr="002F2281">
        <w:rPr>
          <w:u w:val="single"/>
        </w:rPr>
        <w:t xml:space="preserve">almost immediately </w:t>
      </w:r>
      <w:r w:rsidRPr="00A96175">
        <w:rPr>
          <w:highlight w:val="yellow"/>
          <w:u w:val="single"/>
        </w:rPr>
        <w:t>get leads from other</w:t>
      </w:r>
      <w:r w:rsidRPr="002F2281">
        <w:rPr>
          <w:u w:val="single"/>
        </w:rPr>
        <w:t xml:space="preserve"> university </w:t>
      </w:r>
      <w:r w:rsidRPr="00A96175">
        <w:rPr>
          <w:highlight w:val="yellow"/>
          <w:u w:val="single"/>
        </w:rPr>
        <w:t>groups</w:t>
      </w:r>
      <w:r w:rsidRPr="00B21ABF">
        <w:t xml:space="preserve"> and, at this point, we don’t have enough capacity to organize the amount of workers that want to be in the union.” Galipeau said he is involved in six to 10 new organizing movements, including petitions for recognition and election, and is in contact with another six groups—a big increase in interest over the past three months. </w:t>
      </w:r>
      <w:r w:rsidRPr="00A96175">
        <w:rPr>
          <w:highlight w:val="yellow"/>
          <w:u w:val="single"/>
        </w:rPr>
        <w:t>In July</w:t>
      </w:r>
      <w:r w:rsidRPr="00972146">
        <w:rPr>
          <w:u w:val="single"/>
        </w:rPr>
        <w:t xml:space="preserve">, Cornell PhD student Russell Burgett—represented </w:t>
      </w:r>
      <w:r w:rsidRPr="00080BC6">
        <w:rPr>
          <w:u w:val="single"/>
        </w:rPr>
        <w:t>by the National Right to Work Legal Defense</w:t>
      </w:r>
      <w:r w:rsidRPr="00A96175">
        <w:rPr>
          <w:highlight w:val="yellow"/>
          <w:u w:val="single"/>
        </w:rPr>
        <w:t xml:space="preserve"> Foundation—filed a charge </w:t>
      </w:r>
      <w:r w:rsidRPr="002F2281">
        <w:rPr>
          <w:u w:val="single"/>
        </w:rPr>
        <w:t>with the NLRB</w:t>
      </w:r>
      <w:r w:rsidRPr="00972146">
        <w:rPr>
          <w:u w:val="single"/>
        </w:rPr>
        <w:t xml:space="preserve"> in opposition to the school’s graduate student union </w:t>
      </w:r>
      <w:r w:rsidRPr="00A96175">
        <w:rPr>
          <w:highlight w:val="yellow"/>
          <w:u w:val="single"/>
        </w:rPr>
        <w:t>that,</w:t>
      </w:r>
      <w:r w:rsidRPr="00972146">
        <w:rPr>
          <w:u w:val="single"/>
        </w:rPr>
        <w:t xml:space="preserve"> if approved</w:t>
      </w:r>
      <w:r w:rsidRPr="00A96175">
        <w:rPr>
          <w:highlight w:val="yellow"/>
          <w:u w:val="single"/>
        </w:rPr>
        <w:t>, could strip</w:t>
      </w:r>
      <w:r w:rsidRPr="00972146">
        <w:rPr>
          <w:u w:val="single"/>
        </w:rPr>
        <w:t xml:space="preserve"> it and similar </w:t>
      </w:r>
      <w:r w:rsidRPr="00A96175">
        <w:rPr>
          <w:highlight w:val="yellow"/>
          <w:u w:val="single"/>
        </w:rPr>
        <w:t>unions of their power</w:t>
      </w:r>
      <w:r w:rsidRPr="00B21ABF">
        <w:t xml:space="preserve">. </w:t>
      </w:r>
      <w:r w:rsidRPr="00A96175">
        <w:rPr>
          <w:highlight w:val="yellow"/>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A96175">
        <w:rPr>
          <w:highlight w:val="yellow"/>
          <w:u w:val="single"/>
        </w:rPr>
        <w:t>once Trump’s nominees are added</w:t>
      </w:r>
      <w:r w:rsidRPr="00972146">
        <w:rPr>
          <w:u w:val="single"/>
        </w:rPr>
        <w:t xml:space="preserve">, sometime in late 2025, the NLRB is </w:t>
      </w:r>
      <w:r w:rsidRPr="00A96175">
        <w:rPr>
          <w:highlight w:val="yellow"/>
          <w:u w:val="single"/>
        </w:rPr>
        <w:t>expected to make its decision</w:t>
      </w:r>
      <w:r w:rsidRPr="00972146">
        <w:rPr>
          <w:u w:val="single"/>
        </w:rPr>
        <w:t xml:space="preserve"> on student-</w:t>
      </w:r>
      <w:r w:rsidRPr="00080BC6">
        <w:rPr>
          <w:u w:val="single"/>
        </w:rPr>
        <w:t>employees before the end of the year</w:t>
      </w:r>
      <w:r w:rsidRPr="00080BC6">
        <w:t>.</w:t>
      </w:r>
      <w:r w:rsidRPr="00B21ABF">
        <w:t xml:space="preserve"> </w:t>
      </w:r>
      <w:r w:rsidRPr="00080BC6">
        <w:rPr>
          <w:u w:val="single"/>
        </w:rPr>
        <w:t xml:space="preserve">The scenario student organizers most worry about is the </w:t>
      </w:r>
      <w:r w:rsidRPr="00A96175">
        <w:rPr>
          <w:highlight w:val="yellow"/>
          <w:u w:val="single"/>
        </w:rPr>
        <w:t>NLRA in its entirety being overturned, leaving private union law up to states</w:t>
      </w:r>
      <w:r w:rsidRPr="00B21ABF">
        <w:t xml:space="preserve">, as was the case before the 1930s. </w:t>
      </w:r>
    </w:p>
    <w:p w14:paraId="67C2AECB" w14:textId="77777777" w:rsidR="006E1444" w:rsidRDefault="006E1444" w:rsidP="006E1444"/>
    <w:p w14:paraId="32B88900" w14:textId="77777777" w:rsidR="006E1444" w:rsidRDefault="006E1444" w:rsidP="006E1444">
      <w:pPr>
        <w:pStyle w:val="Heading4"/>
      </w:pPr>
      <w:r>
        <w:t>Graduate Students live in poverty – undergraduates have it even worse, often getting saddled with debt to pursue education.</w:t>
      </w:r>
    </w:p>
    <w:p w14:paraId="6C6C8403" w14:textId="77777777" w:rsidR="006E1444" w:rsidRPr="00714770" w:rsidRDefault="006E1444" w:rsidP="006E1444">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1A115E14" w14:textId="77777777" w:rsidR="006E1444" w:rsidRDefault="006E1444" w:rsidP="006E1444">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students</w:t>
      </w:r>
      <w:r w:rsidRPr="004C12E8">
        <w:rPr>
          <w:sz w:val="16"/>
        </w:rPr>
        <w:t xml:space="preserve">—including more than two-thirds of doctoral students—teach undergraduate classes. In STEM disciplines, graduate students perform the bulk of the work that helps labs secure research grants. However, </w:t>
      </w:r>
      <w:r w:rsidRPr="00A96175">
        <w:rPr>
          <w:rStyle w:val="StyleUnderline"/>
          <w:highlight w:val="yellow"/>
        </w:rPr>
        <w:t>graduate students</w:t>
      </w:r>
      <w:r w:rsidRPr="004C12E8">
        <w:rPr>
          <w:rStyle w:val="StyleUnderline"/>
        </w:rPr>
        <w:t xml:space="preserve"> still </w:t>
      </w:r>
      <w:r w:rsidRPr="00A96175">
        <w:rPr>
          <w:rStyle w:val="StyleUnderline"/>
          <w:highlight w:val="yellow"/>
        </w:rPr>
        <w:t>struggle with living wages, meager</w:t>
      </w:r>
      <w:r w:rsidRPr="004C12E8">
        <w:rPr>
          <w:rStyle w:val="StyleUnderline"/>
        </w:rPr>
        <w:t xml:space="preserve"> </w:t>
      </w:r>
      <w:r w:rsidRPr="00A96175">
        <w:rPr>
          <w:rStyle w:val="StyleUnderline"/>
          <w:highlight w:val="yellow"/>
        </w:rPr>
        <w:t>benefits, and</w:t>
      </w:r>
      <w:r w:rsidRPr="004C12E8">
        <w:rPr>
          <w:rStyle w:val="StyleUnderline"/>
        </w:rPr>
        <w:t xml:space="preserve"> hostile or </w:t>
      </w:r>
      <w:r w:rsidRPr="00A96175">
        <w:rPr>
          <w:rStyle w:val="StyleUnderline"/>
          <w:highlight w:val="yellow"/>
        </w:rPr>
        <w:t>exploitative treatment</w:t>
      </w:r>
      <w:r w:rsidRPr="004C12E8">
        <w:rPr>
          <w:rStyle w:val="StyleUnderline"/>
        </w:rPr>
        <w:t xml:space="preserve"> that </w:t>
      </w:r>
      <w:r w:rsidRPr="00A96175">
        <w:rPr>
          <w:rStyle w:val="StyleUnderline"/>
          <w:highlight w:val="yellow"/>
        </w:rPr>
        <w:t>threaten their ability to access housing, food, and other basic necessities</w:t>
      </w:r>
      <w:r w:rsidRPr="004C12E8">
        <w:rPr>
          <w:rStyle w:val="StyleUnderline"/>
        </w:rPr>
        <w:t>, and some may even be forced to endure to maintain their student and work status.</w:t>
      </w:r>
      <w:r w:rsidRPr="004C12E8">
        <w:rPr>
          <w:sz w:val="16"/>
        </w:rPr>
        <w:t xml:space="preserve"> Now, as the pandemic and increasingly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A96175">
        <w:rPr>
          <w:rStyle w:val="StyleUnderline"/>
          <w:highlight w:val="yellow"/>
        </w:rPr>
        <w:t>many</w:t>
      </w:r>
      <w:r w:rsidRPr="004C12E8">
        <w:rPr>
          <w:rStyle w:val="StyleUnderline"/>
        </w:rPr>
        <w:t xml:space="preserve"> </w:t>
      </w:r>
      <w:r w:rsidRPr="00D07D4F">
        <w:rPr>
          <w:rStyle w:val="StyleUnderline"/>
        </w:rPr>
        <w:t xml:space="preserve">graduate students </w:t>
      </w:r>
      <w:r w:rsidRPr="00A96175">
        <w:rPr>
          <w:rStyle w:val="StyleUnderline"/>
          <w:highlight w:val="yellow"/>
        </w:rPr>
        <w:t xml:space="preserve">are </w:t>
      </w:r>
      <w:hyperlink r:id="rId10" w:history="1">
        <w:r w:rsidRPr="00A96175">
          <w:rPr>
            <w:rStyle w:val="StyleUnderline"/>
            <w:highlight w:val="yellow"/>
          </w:rPr>
          <w:t xml:space="preserve">paid at </w:t>
        </w:r>
        <w:r w:rsidRPr="002F2281">
          <w:rPr>
            <w:rStyle w:val="StyleUnderline"/>
          </w:rPr>
          <w:t xml:space="preserve">(or only slightly above) </w:t>
        </w:r>
        <w:r w:rsidRPr="00A96175">
          <w:rPr>
            <w:rStyle w:val="StyleUnderline"/>
            <w:highlight w:val="yellow"/>
          </w:rPr>
          <w:t>poverty level</w:t>
        </w:r>
      </w:hyperlink>
      <w:r w:rsidRPr="004C12E8">
        <w:rPr>
          <w:rStyle w:val="StyleUnderline"/>
        </w:rPr>
        <w:t xml:space="preserve"> </w:t>
      </w:r>
      <w:r w:rsidRPr="00A96175">
        <w:rPr>
          <w:rStyle w:val="StyleUnderline"/>
          <w:highlight w:val="yellow"/>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A96175">
        <w:rPr>
          <w:rStyle w:val="StyleUnderline"/>
          <w:highlight w:val="yellow"/>
        </w:rPr>
        <w:t>barely meet</w:t>
      </w:r>
      <w:r w:rsidRPr="00D07D4F">
        <w:rPr>
          <w:rStyle w:val="StyleUnderline"/>
        </w:rPr>
        <w:t xml:space="preserve">ing the </w:t>
      </w:r>
      <w:r w:rsidRPr="00A96175">
        <w:rPr>
          <w:rStyle w:val="StyleUnderline"/>
          <w:highlight w:val="yellow"/>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A96175">
          <w:rPr>
            <w:rStyle w:val="StyleUnderline"/>
            <w:highlight w:val="yellow"/>
          </w:rPr>
          <w:t xml:space="preserve">most </w:t>
        </w:r>
        <w:r w:rsidRPr="002F2281">
          <w:rPr>
            <w:rStyle w:val="StyleUnderline"/>
          </w:rPr>
          <w:t xml:space="preserve">graduate students </w:t>
        </w:r>
        <w:r w:rsidRPr="00A96175">
          <w:rPr>
            <w:rStyle w:val="StyleUnderline"/>
            <w:highlight w:val="yellow"/>
          </w:rPr>
          <w:t>are rent-burdened</w:t>
        </w:r>
      </w:hyperlink>
      <w:r w:rsidRPr="00A96175">
        <w:rPr>
          <w:rStyle w:val="StyleUnderline"/>
          <w:highlight w:val="yellow"/>
        </w:rPr>
        <w:t xml:space="preserve">, paying </w:t>
      </w:r>
      <w:r w:rsidRPr="004C12E8">
        <w:rPr>
          <w:rStyle w:val="StyleUnderline"/>
        </w:rPr>
        <w:t xml:space="preserve">significantly </w:t>
      </w:r>
      <w:r w:rsidRPr="00A96175">
        <w:rPr>
          <w:rStyle w:val="StyleUnderline"/>
          <w:highlight w:val="yellow"/>
        </w:rPr>
        <w:t xml:space="preserve">more than one-third of </w:t>
      </w:r>
      <w:r w:rsidRPr="00D07D4F">
        <w:rPr>
          <w:rStyle w:val="StyleUnderline"/>
        </w:rPr>
        <w:t xml:space="preserve">their monthly </w:t>
      </w:r>
      <w:r w:rsidRPr="00A96175">
        <w:rPr>
          <w:rStyle w:val="StyleUnderline"/>
          <w:highlight w:val="yellow"/>
        </w:rPr>
        <w:t xml:space="preserve">income on housing, </w:t>
      </w:r>
      <w:r w:rsidRPr="00D07D4F">
        <w:rPr>
          <w:rStyle w:val="StyleUnderline"/>
        </w:rPr>
        <w:t xml:space="preserve">a situation that can </w:t>
      </w:r>
      <w:r w:rsidRPr="00A96175">
        <w:rPr>
          <w:rStyle w:val="StyleUnderline"/>
          <w:highlight w:val="yellow"/>
        </w:rPr>
        <w:t xml:space="preserve">lead to </w:t>
      </w:r>
      <w:r w:rsidRPr="004C12E8">
        <w:rPr>
          <w:rStyle w:val="StyleUnderline"/>
        </w:rPr>
        <w:t xml:space="preserve">housing instability and </w:t>
      </w:r>
      <w:r w:rsidRPr="00D07D4F">
        <w:rPr>
          <w:rStyle w:val="StyleUnderline"/>
        </w:rPr>
        <w:t xml:space="preserve">possible </w:t>
      </w:r>
      <w:r w:rsidRPr="00A96175">
        <w:rPr>
          <w:rStyle w:val="StyleUnderline"/>
          <w:highlight w:val="yellow"/>
        </w:rPr>
        <w:t>houselessness</w:t>
      </w:r>
      <w:r w:rsidRPr="004C12E8">
        <w:rPr>
          <w:rStyle w:val="StyleUnderline"/>
        </w:rPr>
        <w:t xml:space="preserve">. </w:t>
      </w:r>
      <w:r w:rsidRPr="004C12E8">
        <w:rPr>
          <w:sz w:val="16"/>
        </w:rPr>
        <w:t xml:space="preserve">In addition, a </w:t>
      </w:r>
      <w:r w:rsidRPr="00A96175">
        <w:rPr>
          <w:rStyle w:val="StyleUnderline"/>
          <w:highlight w:val="yellow"/>
        </w:rPr>
        <w:t>graduate</w:t>
      </w:r>
      <w:r w:rsidRPr="004C12E8">
        <w:rPr>
          <w:rStyle w:val="StyleUnderline"/>
        </w:rPr>
        <w:t xml:space="preserve"> student </w:t>
      </w:r>
      <w:r w:rsidRPr="00A96175">
        <w:rPr>
          <w:rStyle w:val="StyleUnderline"/>
          <w:highlight w:val="yellow"/>
        </w:rPr>
        <w:t>survey</w:t>
      </w:r>
      <w:r w:rsidRPr="004C12E8">
        <w:rPr>
          <w:rStyle w:val="StyleUnderline"/>
        </w:rPr>
        <w:t xml:space="preserve"> of students at the University of California found that </w:t>
      </w:r>
      <w:hyperlink r:id="rId13" w:history="1">
        <w:r w:rsidRPr="00A96175">
          <w:rPr>
            <w:rStyle w:val="StyleUnderline"/>
            <w:highlight w:val="yellow"/>
          </w:rPr>
          <w:t xml:space="preserve">25% </w:t>
        </w:r>
        <w:r w:rsidRPr="002F2281">
          <w:rPr>
            <w:rStyle w:val="StyleUnderline"/>
          </w:rPr>
          <w:t>of them</w:t>
        </w:r>
        <w:r w:rsidRPr="00A96175">
          <w:rPr>
            <w:rStyle w:val="StyleUnderline"/>
            <w:highlight w:val="yellow"/>
          </w:rPr>
          <w:t xml:space="preserve"> </w:t>
        </w:r>
      </w:hyperlink>
      <w:r w:rsidRPr="00A96175">
        <w:rPr>
          <w:rStyle w:val="StyleUnderline"/>
          <w:highlight w:val="yellow"/>
        </w:rPr>
        <w:t>lack reliable and consistent access to healthy</w:t>
      </w:r>
      <w:r w:rsidRPr="004C12E8">
        <w:rPr>
          <w:rStyle w:val="StyleUnderline"/>
        </w:rPr>
        <w:t xml:space="preserve"> and affordable </w:t>
      </w:r>
      <w:r w:rsidRPr="00A96175">
        <w:rPr>
          <w:rStyle w:val="StyleUnderline"/>
          <w:highlight w:val="yellow"/>
        </w:rPr>
        <w:t xml:space="preserve">food, with rates much higher among Black, Latinx, and Indigenous </w:t>
      </w:r>
      <w:r w:rsidRPr="002F2281">
        <w:rPr>
          <w:rStyle w:val="StyleUnderline"/>
        </w:rPr>
        <w:t xml:space="preserve">graduate </w:t>
      </w:r>
      <w:r w:rsidRPr="00A96175">
        <w:rPr>
          <w:rStyle w:val="StyleUnderline"/>
          <w:highlight w:val="yellow"/>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graduate students discuss how they might apply for food assistance programs in order to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A96175">
        <w:rPr>
          <w:rStyle w:val="StyleUnderline"/>
          <w:highlight w:val="yellow"/>
        </w:rPr>
        <w:t>International students</w:t>
      </w:r>
      <w:r w:rsidRPr="004C12E8">
        <w:rPr>
          <w:rStyle w:val="StyleUnderline"/>
        </w:rPr>
        <w:t xml:space="preserve"> also </w:t>
      </w:r>
      <w:r w:rsidRPr="00A96175">
        <w:rPr>
          <w:rStyle w:val="StyleUnderline"/>
          <w:highlight w:val="yellow"/>
        </w:rPr>
        <w:t>may not apply for public assistance</w:t>
      </w:r>
      <w:r w:rsidRPr="004C12E8">
        <w:rPr>
          <w:rStyle w:val="StyleUnderline"/>
        </w:rPr>
        <w:t xml:space="preserve"> for fear of </w:t>
      </w:r>
      <w:r w:rsidRPr="00A96175">
        <w:rPr>
          <w:rStyle w:val="StyleUnderline"/>
          <w:highlight w:val="yellow"/>
        </w:rPr>
        <w:t>jeopardizing</w:t>
      </w:r>
      <w:r w:rsidRPr="004C12E8">
        <w:rPr>
          <w:rStyle w:val="StyleUnderline"/>
        </w:rPr>
        <w:t xml:space="preserve"> their future </w:t>
      </w:r>
      <w:r w:rsidRPr="00A96175">
        <w:rPr>
          <w:rStyle w:val="StyleUnderline"/>
          <w:highlight w:val="yellow"/>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2F2281">
        <w:rPr>
          <w:rStyle w:val="StyleUnderline"/>
          <w:highlight w:val="yellow"/>
        </w:rPr>
        <w:t>stipend</w:t>
      </w:r>
      <w:r w:rsidRPr="004C12E8">
        <w:rPr>
          <w:rStyle w:val="StyleUnderline"/>
        </w:rPr>
        <w:t xml:space="preserve"> barely covers typical living costs, and </w:t>
      </w:r>
      <w:r w:rsidRPr="002F2281">
        <w:rPr>
          <w:rStyle w:val="StyleUnderline"/>
          <w:highlight w:val="yellow"/>
        </w:rPr>
        <w:t>leaves no room for</w:t>
      </w:r>
      <w:r w:rsidRPr="004C12E8">
        <w:rPr>
          <w:rStyle w:val="StyleUnderline"/>
        </w:rPr>
        <w:t xml:space="preserve"> unexpected expenses such as the </w:t>
      </w:r>
      <w:r w:rsidRPr="002F2281">
        <w:rPr>
          <w:rStyle w:val="StyleUnderline"/>
          <w:highlight w:val="yellow"/>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2752E9D4" w14:textId="77777777" w:rsidR="006E1444" w:rsidRPr="00DA1747" w:rsidRDefault="006E1444" w:rsidP="006E1444">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32E12536" w14:textId="77777777" w:rsidR="006E1444" w:rsidRDefault="006E1444" w:rsidP="006E1444">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025D4F21" w14:textId="77777777" w:rsidR="006E1444" w:rsidRPr="00DA1747" w:rsidRDefault="006E1444" w:rsidP="006E1444">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A96175">
        <w:rPr>
          <w:rStyle w:val="StyleUnderline"/>
          <w:highlight w:val="yellow"/>
        </w:rPr>
        <w:t>the student movement has been unable to win major</w:t>
      </w:r>
      <w:r w:rsidRPr="00DA1747">
        <w:rPr>
          <w:rStyle w:val="StyleUnderline"/>
        </w:rPr>
        <w:t xml:space="preserve"> </w:t>
      </w:r>
      <w:r w:rsidRPr="00A96175">
        <w:rPr>
          <w:rStyle w:val="StyleUnderline"/>
          <w:highlight w:val="yellow"/>
        </w:rPr>
        <w:t xml:space="preserve">concessions due to its lack of </w:t>
      </w:r>
      <w:r w:rsidRPr="00FE64C4">
        <w:rPr>
          <w:rStyle w:val="StyleUnderline"/>
          <w:highlight w:val="yellow"/>
        </w:rPr>
        <w:t>structural l</w:t>
      </w:r>
      <w:r w:rsidRPr="00A96175">
        <w:rPr>
          <w:rStyle w:val="StyleUnderline"/>
          <w:highlight w:val="yellow"/>
        </w:rPr>
        <w:t>everage</w:t>
      </w:r>
      <w:r w:rsidRPr="00DA1747">
        <w:t>, lack of continuity, and lack of national coordination. Student-worker unionizations can begin to address all three of these issues.</w:t>
      </w:r>
    </w:p>
    <w:p w14:paraId="50B1558B" w14:textId="77777777" w:rsidR="006E1444" w:rsidRPr="00DA1747" w:rsidRDefault="006E1444" w:rsidP="006E1444">
      <w:r w:rsidRPr="00DA1747">
        <w:t xml:space="preserve">In the immediate term, </w:t>
      </w:r>
      <w:r w:rsidRPr="002F2281">
        <w:rPr>
          <w:rStyle w:val="StyleUnderline"/>
        </w:rPr>
        <w:t xml:space="preserve">student-worker </w:t>
      </w:r>
      <w:r w:rsidRPr="00A96175">
        <w:rPr>
          <w:rStyle w:val="StyleUnderline"/>
          <w:highlight w:val="yellow"/>
        </w:rPr>
        <w:t>unionizing can</w:t>
      </w:r>
      <w:r w:rsidRPr="00DA1747">
        <w:rPr>
          <w:rStyle w:val="StyleUnderline"/>
        </w:rPr>
        <w:t xml:space="preserve"> help </w:t>
      </w:r>
      <w:r w:rsidRPr="00A96175">
        <w:rPr>
          <w:rStyle w:val="StyleUnderline"/>
          <w:highlight w:val="yellow"/>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A96175">
        <w:rPr>
          <w:rStyle w:val="StyleUnderline"/>
          <w:highlight w:val="yellow"/>
        </w:rPr>
        <w:t xml:space="preserve">increasing </w:t>
      </w:r>
      <w:r w:rsidRPr="00A96175">
        <w:rPr>
          <w:rStyle w:val="StyleUnderline"/>
        </w:rPr>
        <w:t xml:space="preserve">the </w:t>
      </w:r>
      <w:r w:rsidRPr="00A96175">
        <w:rPr>
          <w:rStyle w:val="StyleUnderline"/>
          <w:highlight w:val="yellow"/>
        </w:rPr>
        <w:t>wages</w:t>
      </w:r>
      <w:r w:rsidRPr="00DA1747">
        <w:rPr>
          <w:rStyle w:val="StyleUnderline"/>
        </w:rPr>
        <w:t xml:space="preserve"> for student workers, </w:t>
      </w:r>
      <w:r w:rsidRPr="00A96175">
        <w:rPr>
          <w:rStyle w:val="StyleUnderline"/>
        </w:rPr>
        <w:t xml:space="preserve">unions can </w:t>
      </w:r>
      <w:r w:rsidRPr="00A96175">
        <w:rPr>
          <w:rStyle w:val="StyleUnderline"/>
          <w:highlight w:val="yellow"/>
        </w:rPr>
        <w:t xml:space="preserve">allow students to work fewer hours and afford </w:t>
      </w:r>
      <w:r w:rsidRPr="00DA1747">
        <w:rPr>
          <w:rStyle w:val="StyleUnderline"/>
        </w:rPr>
        <w:t>rent</w:t>
      </w:r>
      <w:r w:rsidRPr="00A96175">
        <w:rPr>
          <w:rStyle w:val="StyleUnderline"/>
          <w:highlight w:val="yellow"/>
        </w:rPr>
        <w:t>, living expenses, and their education</w:t>
      </w:r>
      <w:r w:rsidRPr="00DA1747">
        <w:rPr>
          <w:rStyle w:val="StyleUnderline"/>
        </w:rPr>
        <w:t>.</w:t>
      </w:r>
      <w:r w:rsidRPr="00DA1747">
        <w:t xml:space="preserve"> But student-worker unions can do more than this.</w:t>
      </w:r>
    </w:p>
    <w:p w14:paraId="3E2B83F3" w14:textId="77777777" w:rsidR="006E1444" w:rsidRPr="002F2281" w:rsidRDefault="006E1444" w:rsidP="006E1444">
      <w:pPr>
        <w:rPr>
          <w:u w:val="single"/>
        </w:rPr>
      </w:pPr>
      <w:r w:rsidRPr="00DA1747">
        <w:t xml:space="preserve">Even with better wages and working conditions, students will still struggle with the exorbitant price of higher education. </w:t>
      </w:r>
      <w:r w:rsidRPr="00A96175">
        <w:rPr>
          <w:rStyle w:val="StyleUnderline"/>
          <w:highlight w:val="yellow"/>
        </w:rPr>
        <w:t>If the</w:t>
      </w:r>
      <w:r w:rsidRPr="00DA1747">
        <w:rPr>
          <w:rStyle w:val="StyleUnderline"/>
        </w:rPr>
        <w:t xml:space="preserve"> student-worker </w:t>
      </w:r>
      <w:r w:rsidRPr="00A96175">
        <w:rPr>
          <w:rStyle w:val="StyleUnderline"/>
          <w:highlight w:val="yellow"/>
        </w:rPr>
        <w:t>union</w:t>
      </w:r>
      <w:r w:rsidRPr="00DA1747">
        <w:rPr>
          <w:rStyle w:val="StyleUnderline"/>
        </w:rPr>
        <w:t xml:space="preserve"> movement </w:t>
      </w:r>
      <w:r w:rsidRPr="00A96175">
        <w:rPr>
          <w:rStyle w:val="StyleUnderline"/>
          <w:highlight w:val="yellow"/>
        </w:rPr>
        <w:t>can continue to spread</w:t>
      </w:r>
      <w:r w:rsidRPr="00DA1747">
        <w:rPr>
          <w:rStyle w:val="StyleUnderline"/>
        </w:rPr>
        <w:t xml:space="preserve"> and coordinate at the national level, </w:t>
      </w:r>
      <w:r w:rsidRPr="00A96175">
        <w:rPr>
          <w:rStyle w:val="StyleUnderline"/>
          <w:highlight w:val="yellow"/>
        </w:rPr>
        <w:t>it could begin to cohere a social base in key positions that</w:t>
      </w:r>
      <w:r w:rsidRPr="00DA1747">
        <w:rPr>
          <w:rStyle w:val="StyleUnderline"/>
        </w:rPr>
        <w:t xml:space="preserve"> could </w:t>
      </w:r>
      <w:r w:rsidRPr="00A96175">
        <w:rPr>
          <w:rStyle w:val="StyleUnderline"/>
          <w:highlight w:val="yellow"/>
        </w:rPr>
        <w:t>pressure universities to</w:t>
      </w:r>
      <w:r w:rsidRPr="00DA1747">
        <w:rPr>
          <w:rStyle w:val="StyleUnderline"/>
        </w:rPr>
        <w:t xml:space="preserve"> </w:t>
      </w:r>
      <w:r w:rsidRPr="00A96175">
        <w:rPr>
          <w:rStyle w:val="StyleUnderline"/>
          <w:highlight w:val="yellow"/>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671D294" w14:textId="77777777" w:rsidR="006E1444" w:rsidRDefault="006E1444" w:rsidP="006E1444">
      <w:pPr>
        <w:pStyle w:val="Heading4"/>
      </w:pPr>
      <w:r w:rsidRPr="005600F5">
        <w:t>The academy was systematically restructured to promote corporate partnership. Graduate unions, in relation to undergraduates, develop anti-imperial consciousness.</w:t>
      </w:r>
    </w:p>
    <w:p w14:paraId="0A0595E6" w14:textId="77777777" w:rsidR="006E1444" w:rsidRDefault="006E1444" w:rsidP="006E1444">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13543C26" w14:textId="77777777" w:rsidR="006E1444" w:rsidRDefault="006E1444" w:rsidP="006E1444">
      <w:r w:rsidRPr="000873E6">
        <w:t xml:space="preserve">Graduate employee organizers often expressed disdain over what they described as the “corporate academy.” In deploying this phrase, they offered a critique of organizational initiatives based primarily on marketdriven strategies and economic-oriented concerns at what they saw as the exclusion of other academic ideals. In their formulation, the academy was being taken over by corporations, a sentiment sometimes articulated in terms of particular companies: I think unionization is all about the contemporary university. I don’t think that you would have a movement as big as it is now. It didn’t happen back when Wisconsin first organized. </w:t>
      </w:r>
      <w:r w:rsidRPr="00A96175">
        <w:rPr>
          <w:highlight w:val="yellow"/>
          <w:u w:val="single"/>
        </w:rPr>
        <w:t xml:space="preserve">Twenty-five years ago the </w:t>
      </w:r>
      <w:r w:rsidRPr="00A06BD1">
        <w:rPr>
          <w:u w:val="single"/>
        </w:rPr>
        <w:t xml:space="preserve">big </w:t>
      </w:r>
      <w:r w:rsidRPr="00A96175">
        <w:rPr>
          <w:highlight w:val="yellow"/>
          <w:u w:val="single"/>
        </w:rPr>
        <w:t xml:space="preserve">fight was to keep Dow Chemical off campus. </w:t>
      </w:r>
      <w:r w:rsidRPr="00A06BD1">
        <w:rPr>
          <w:u w:val="single"/>
        </w:rPr>
        <w:t xml:space="preserve">But </w:t>
      </w:r>
      <w:r w:rsidRPr="00A96175">
        <w:rPr>
          <w:highlight w:val="yellow"/>
          <w:u w:val="single"/>
        </w:rPr>
        <w:t>today, the campus is Dow Chemical.</w:t>
      </w:r>
      <w:r w:rsidRPr="000873E6">
        <w:t xml:space="preserve"> They’ve recognized that </w:t>
      </w:r>
      <w:r w:rsidRPr="00A96175">
        <w:rPr>
          <w:highlight w:val="yellow"/>
          <w:u w:val="single"/>
        </w:rPr>
        <w:t xml:space="preserve">the way to take the academy was not simply to recruit, but </w:t>
      </w:r>
      <w:r w:rsidRPr="00A06BD1">
        <w:rPr>
          <w:u w:val="single"/>
        </w:rPr>
        <w:t xml:space="preserve">to own, </w:t>
      </w:r>
      <w:r w:rsidRPr="00A96175">
        <w:rPr>
          <w:highlight w:val="yellow"/>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head quarters for Taco Bell is in Irvine and at the School of Management </w:t>
      </w:r>
      <w:r w:rsidRPr="00A96175">
        <w:rPr>
          <w:highlight w:val="yellow"/>
          <w:u w:val="single"/>
        </w:rPr>
        <w:t>at UC Irvine there are</w:t>
      </w:r>
      <w:r w:rsidRPr="000873E6">
        <w:t xml:space="preserve"> actually </w:t>
      </w:r>
      <w:r w:rsidRPr="00A96175">
        <w:rPr>
          <w:highlight w:val="yellow"/>
          <w:u w:val="single"/>
        </w:rPr>
        <w:t>Taco Bell professorships</w:t>
      </w:r>
      <w:r w:rsidRPr="000873E6">
        <w:t xml:space="preserve">. It sounds pretty absurd but the faculty actually put this on their business cards. . . . It’s certainly true that the university is more corporatized, but there are a lot of organizations trying to bring greater corporate consciousness to the academy. And </w:t>
      </w:r>
      <w:r w:rsidRPr="00A96175">
        <w:rPr>
          <w:highlight w:val="yellow"/>
          <w:u w:val="single"/>
        </w:rPr>
        <w:t>the graduate student union</w:t>
      </w:r>
      <w:r w:rsidRPr="000873E6">
        <w:t xml:space="preserve"> I think </w:t>
      </w:r>
      <w:r w:rsidRPr="00A96175">
        <w:rPr>
          <w:highlight w:val="yellow"/>
          <w:u w:val="single"/>
        </w:rPr>
        <w:t>is on the forefront of creating</w:t>
      </w:r>
      <w:r w:rsidRPr="000873E6">
        <w:t xml:space="preserve"> increased </w:t>
      </w:r>
      <w:r w:rsidRPr="00A96175">
        <w:rPr>
          <w:highlight w:val="yellow"/>
          <w:u w:val="single"/>
        </w:rPr>
        <w:t>consciousness</w:t>
      </w:r>
      <w:r w:rsidRPr="000873E6">
        <w:t>—a consciousness that management is organized and therefore labor should organize as well. (Member AGSE/UAW Local 2865, UCLA/University of California) As the preceding quote suggests, graduate organizers saw unionization as a response to, not a cause of,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A96175">
        <w:rPr>
          <w:highlight w:val="yellow"/>
          <w:u w:val="single"/>
        </w:rPr>
        <w:t xml:space="preserve">aware of the increasing corporate logic of the academy </w:t>
      </w:r>
      <w:r w:rsidRPr="000873E6">
        <w:rPr>
          <w:u w:val="single"/>
        </w:rPr>
        <w:t>and of capital</w:t>
      </w:r>
      <w:r w:rsidRPr="000873E6">
        <w:t xml:space="preserve"> being the dominant logic, of </w:t>
      </w:r>
      <w:r w:rsidRPr="00A96175">
        <w:rPr>
          <w:highlight w:val="yellow"/>
          <w:u w:val="single"/>
        </w:rPr>
        <w:t>trying to re-situate the relationship between labor and capital</w:t>
      </w:r>
      <w:r w:rsidRPr="000873E6">
        <w:t>”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corporatized, especially in terms of human workers being seen as resources and the goal to maximize them as resources. I see them acting more and more like business enterprises and less as educational institutions. And so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as a consequence of increased concern for student rights. I think universities are running more and more like corporations. The university attempts to class bait the unions. They did in our case, by saying, ‘This is a university not an assembly line, why do you want to have this corporate relationship with us?’ It really rang hollow. And over and over teaching assistants stood up to the administration at UC Berkeley. I remember a meeting with Chancellor Berdhal. I remember him saying that, ‘It’s really ironic that we’re meeting in the shadows of Sproul Plaza where Mario Savio critiqued the corporatization of the university. I think it’s really ironic you students</w:t>
      </w:r>
      <w:r>
        <w:t xml:space="preserve"> </w:t>
      </w:r>
      <w:r w:rsidRPr="000873E6">
        <w:t xml:space="preserve">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 But if that’s the way you guys want to play it, we know what we need to do and we need to get some power on our side. We’re not the ones who made this corporate structure. You have all the power and you’ve defined us as assembly line workers. Who better now to represent us than the UAW?’ (Member AGSE/UAW Local 2865, UCLA/University of California) A number of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have to ask the question why did mobilization work this time. And I don’t know. Maybe if unions had tried systematically years before it might have worked then. But the new economy and the changing workforce makes it really easy for people to say, ‘Oh yea, we are the union members of the future.’ It makes sense. There are no manufacturing jobs left, or relatively few, relative to 30 years ago.” For a few others as well there was a sense that the changing context of higher education brought about to a large extent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A96175">
        <w:rPr>
          <w:highlight w:val="yellow"/>
          <w:u w:val="single"/>
        </w:rPr>
        <w:t>NYU</w:t>
      </w:r>
      <w:r w:rsidRPr="00614C7E">
        <w:rPr>
          <w:u w:val="single"/>
        </w:rPr>
        <w:t xml:space="preserve"> has </w:t>
      </w:r>
      <w:r w:rsidRPr="00A96175">
        <w:rPr>
          <w:highlight w:val="yellow"/>
          <w:u w:val="single"/>
        </w:rPr>
        <w:t xml:space="preserve">repositioned itself </w:t>
      </w:r>
      <w:r w:rsidRPr="00614C7E">
        <w:rPr>
          <w:u w:val="single"/>
        </w:rPr>
        <w:t xml:space="preserve">as the global university, through global </w:t>
      </w:r>
      <w:r w:rsidRPr="00A96175">
        <w:rPr>
          <w:highlight w:val="yellow"/>
          <w:u w:val="single"/>
        </w:rPr>
        <w:t>real estate</w:t>
      </w:r>
      <w:r w:rsidRPr="00614C7E">
        <w:rPr>
          <w:u w:val="single"/>
        </w:rPr>
        <w:t xml:space="preserve">, global </w:t>
      </w:r>
      <w:r w:rsidRPr="00A96175">
        <w:rPr>
          <w:highlight w:val="yellow"/>
          <w:u w:val="single"/>
        </w:rPr>
        <w:t xml:space="preserve">media, and </w:t>
      </w:r>
      <w:r w:rsidRPr="00614C7E">
        <w:rPr>
          <w:u w:val="single"/>
        </w:rPr>
        <w:t xml:space="preserve">global </w:t>
      </w:r>
      <w:r w:rsidRPr="00A96175">
        <w:rPr>
          <w:highlight w:val="yellow"/>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A96175">
        <w:rPr>
          <w:highlight w:val="yellow"/>
          <w:u w:val="single"/>
        </w:rPr>
        <w:t>corporate education,</w:t>
      </w:r>
      <w:r w:rsidRPr="00A06BD1">
        <w:rPr>
          <w:u w:val="single"/>
        </w:rPr>
        <w:t xml:space="preserve"> and changes in the workplace, </w:t>
      </w:r>
      <w:r w:rsidRPr="00A96175">
        <w:rPr>
          <w:highlight w:val="yellow"/>
          <w:u w:val="single"/>
        </w:rPr>
        <w:t>changes</w:t>
      </w:r>
      <w:r w:rsidRPr="00A06BD1">
        <w:rPr>
          <w:u w:val="single"/>
        </w:rPr>
        <w:t xml:space="preserve"> in </w:t>
      </w:r>
      <w:r w:rsidRPr="00A96175">
        <w:rPr>
          <w:highlight w:val="yellow"/>
          <w:u w:val="single"/>
        </w:rPr>
        <w:t>how we relate to each other</w:t>
      </w:r>
      <w:r w:rsidRPr="000873E6">
        <w:t xml:space="preserve">. . . . We see massive amounts of private funding for research. Now, maybe it’s been there all along, but it seems like this has intensified in the past 25, 30 years. . . . We see more students and less full-time faculty, more part-timers, and they are in charge of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A96175">
        <w:rPr>
          <w:highlight w:val="yellow"/>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A96175">
        <w:rPr>
          <w:highlight w:val="yellow"/>
          <w:u w:val="single"/>
        </w:rPr>
        <w:t>free funds for research</w:t>
      </w:r>
      <w:r w:rsidRPr="000873E6">
        <w:rPr>
          <w:u w:val="single"/>
        </w:rPr>
        <w:t xml:space="preserve"> and development activities </w:t>
      </w:r>
      <w:r w:rsidRPr="00A96175">
        <w:rPr>
          <w:highlight w:val="yellow"/>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A96175">
        <w:rPr>
          <w:highlight w:val="yellow"/>
          <w:u w:val="single"/>
        </w:rPr>
        <w:t>the center of a radical campus critique of globalization rests</w:t>
      </w:r>
      <w:r w:rsidRPr="000873E6">
        <w:t xml:space="preserve"> not </w:t>
      </w:r>
      <w:r w:rsidRPr="00A96175">
        <w:rPr>
          <w:highlight w:val="yellow"/>
          <w:u w:val="single"/>
        </w:rPr>
        <w:t>with</w:t>
      </w:r>
      <w:r w:rsidRPr="00A06BD1">
        <w:rPr>
          <w:u w:val="single"/>
        </w:rPr>
        <w:t xml:space="preserve"> </w:t>
      </w:r>
      <w:r w:rsidRPr="000873E6">
        <w:t xml:space="preserve">graduate employee unions, but with </w:t>
      </w:r>
      <w:r w:rsidRPr="00A96175">
        <w:rPr>
          <w:highlight w:val="yellow"/>
          <w:u w:val="single"/>
        </w:rPr>
        <w:t>the undergraduate antisweatshop movement</w:t>
      </w:r>
      <w:r w:rsidRPr="000873E6">
        <w:t xml:space="preserve">. One graduate organizer in particular stressed the key role undergraduates have played in challenging multinational enterprises and raising awareness about workers’ rights around the world. Several stated that the antisweatshop movement had been </w:t>
      </w:r>
      <w:r w:rsidRPr="00A96175">
        <w:rPr>
          <w:highlight w:val="yellow"/>
          <w:u w:val="single"/>
        </w:rPr>
        <w:t>instrumental in orienting</w:t>
      </w:r>
      <w:r w:rsidRPr="00A06BD1">
        <w:rPr>
          <w:u w:val="single"/>
        </w:rPr>
        <w:t xml:space="preserve"> </w:t>
      </w:r>
      <w:r w:rsidRPr="000873E6">
        <w:t xml:space="preserve">some </w:t>
      </w:r>
      <w:r w:rsidRPr="00A96175">
        <w:rPr>
          <w:highlight w:val="yellow"/>
          <w:u w:val="single"/>
        </w:rPr>
        <w:t>graduate union organizers</w:t>
      </w:r>
      <w:r w:rsidRPr="000873E6">
        <w:t xml:space="preserve"> to the effects of globalization. “The antisweatshop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A96175">
        <w:rPr>
          <w:highlight w:val="yellow"/>
          <w:u w:val="single"/>
        </w:rPr>
        <w:t>increasingly economic-driven strategies of universities seek</w:t>
      </w:r>
      <w:r w:rsidRPr="000873E6">
        <w:rPr>
          <w:u w:val="single"/>
        </w:rPr>
        <w:t>ing</w:t>
      </w:r>
      <w:r w:rsidRPr="00A96175">
        <w:rPr>
          <w:highlight w:val="yellow"/>
          <w:u w:val="single"/>
        </w:rPr>
        <w:t xml:space="preserve"> to maintain</w:t>
      </w:r>
      <w:r w:rsidRPr="000873E6">
        <w:rPr>
          <w:u w:val="single"/>
        </w:rPr>
        <w:t xml:space="preserve"> and/or advance their competitiveness within </w:t>
      </w:r>
      <w:r w:rsidRPr="00A96175">
        <w:rPr>
          <w:highlight w:val="yellow"/>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r w:rsidRPr="00A96175">
        <w:rPr>
          <w:highlight w:val="yellow"/>
          <w:u w:val="single"/>
        </w:rPr>
        <w:t>devaluing</w:t>
      </w:r>
      <w:r w:rsidRPr="00A06BD1">
        <w:rPr>
          <w:u w:val="single"/>
        </w:rPr>
        <w:t xml:space="preserve"> </w:t>
      </w:r>
      <w:r w:rsidRPr="000873E6">
        <w:t xml:space="preserve">of </w:t>
      </w:r>
      <w:r w:rsidRPr="00A96175">
        <w:rPr>
          <w:highlight w:val="yellow"/>
          <w:u w:val="single"/>
        </w:rPr>
        <w:t>undergraduate education</w:t>
      </w:r>
      <w:r>
        <w:rPr>
          <w:u w:val="single"/>
        </w:rPr>
        <w:t xml:space="preserve">. </w:t>
      </w:r>
      <w:r w:rsidRPr="00644148">
        <w:t xml:space="preserve">Promotion of a Corporate Management Culture Several graduate organizers expressed the belief that </w:t>
      </w:r>
      <w:r w:rsidRPr="00A96175">
        <w:rPr>
          <w:highlight w:val="yellow"/>
          <w:u w:val="single"/>
        </w:rPr>
        <w:t>unionization</w:t>
      </w:r>
      <w:r w:rsidRPr="00644148">
        <w:t xml:space="preserve"> in many ways has </w:t>
      </w:r>
      <w:r w:rsidRPr="00A96175">
        <w:rPr>
          <w:highlight w:val="yellow"/>
          <w:u w:val="single"/>
        </w:rPr>
        <w:t xml:space="preserve">served as a catalyst for </w:t>
      </w:r>
      <w:r w:rsidRPr="00A96175">
        <w:rPr>
          <w:highlight w:val="yellow"/>
        </w:rPr>
        <w:t>heightening awareness about</w:t>
      </w:r>
      <w:r w:rsidRPr="00644148">
        <w:t xml:space="preserve"> corporatization in the academy. In their eyes, it has enabled graduate students to see the </w:t>
      </w:r>
      <w:r w:rsidRPr="00A96175">
        <w:rPr>
          <w:highlight w:val="yellow"/>
          <w:u w:val="single"/>
        </w:rPr>
        <w:t>exploitation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A96175">
        <w:rPr>
          <w:highlight w:val="yellow"/>
          <w:u w:val="single"/>
        </w:rPr>
        <w:t>the mythology of the ivory tower is</w:t>
      </w:r>
      <w:r w:rsidRPr="00644148">
        <w:t xml:space="preserve"> that—</w:t>
      </w:r>
      <w:r w:rsidRPr="00A96175">
        <w:rPr>
          <w:highlight w:val="yellow"/>
          <w:u w:val="single"/>
        </w:rPr>
        <w:t>a mythology</w:t>
      </w:r>
      <w:r w:rsidRPr="00644148">
        <w:t xml:space="preserve">. The fact is that </w:t>
      </w:r>
      <w:r w:rsidRPr="00A96175">
        <w:rPr>
          <w:highlight w:val="yellow"/>
          <w:u w:val="single"/>
        </w:rPr>
        <w:t>the university has become a business enterprise</w:t>
      </w:r>
      <w:r w:rsidRPr="00644148">
        <w:t xml:space="preserve">. Universities have learned a great deal from the business world and are doing a variety of corporate-kinds of things to compete, and in this sense they are employers. It’s easier to see oneself as a cog in the wheel, as an employee, potentially exploitable, when you see the university as a corporation. You see the steady decrease of full-time employment and so you see your chance of getting a full-time position as something quite slim. And that </w:t>
      </w:r>
      <w:r w:rsidRPr="00A96175">
        <w:rPr>
          <w:highlight w:val="yellow"/>
          <w:u w:val="single"/>
        </w:rPr>
        <w:t>most</w:t>
      </w:r>
      <w:r w:rsidRPr="00644148">
        <w:t xml:space="preserve"> of us are going to </w:t>
      </w:r>
      <w:r w:rsidRPr="00A96175">
        <w:rPr>
          <w:highlight w:val="yellow"/>
          <w:u w:val="single"/>
        </w:rPr>
        <w:t>have to piece together 2-3 jobs without benefits just to survive</w:t>
      </w:r>
      <w:r w:rsidRPr="00644148">
        <w:t>. When we look at this trend, then it seems to leave little option but to unionize. We’re getting the point about unionizing. (Member GSOC/UAW Local 2110, NYU)</w:t>
      </w:r>
    </w:p>
    <w:p w14:paraId="5C777516" w14:textId="6D22A2B4" w:rsidR="002A2203" w:rsidRDefault="002A2203" w:rsidP="002A2203">
      <w:pPr>
        <w:pStyle w:val="Heading4"/>
      </w:pPr>
      <w:r>
        <w:t>Student Workers Unions bridge the gap between the working proletariat and the intellectual, spills out across labor.</w:t>
      </w:r>
    </w:p>
    <w:p w14:paraId="6DD3AF12" w14:textId="77777777" w:rsidR="002A2203" w:rsidRDefault="002A2203" w:rsidP="002A2203">
      <w:r w:rsidRPr="008A4E1B">
        <w:rPr>
          <w:rStyle w:val="Style13ptBold"/>
        </w:rPr>
        <w:t>Ikebe and Hosmstrom-Smith 14</w:t>
      </w:r>
      <w:r>
        <w:t>. Political sociology, political economy, labor, can comparative-historical researchers. (Shannona and Alexandria, 2013, “</w:t>
      </w:r>
      <w:r w:rsidRPr="00793E63">
        <w:t>Union Democracy, Student Labor, And The Fight For Public Education</w:t>
      </w:r>
      <w:r>
        <w:t xml:space="preserve">”, Berkely Journal of Sociology Vol 58 pp. 42-50, SS:/ ) </w:t>
      </w:r>
      <w:hyperlink r:id="rId22" w:history="1">
        <w:r w:rsidRPr="00935273">
          <w:rPr>
            <w:rStyle w:val="Hyperlink"/>
          </w:rPr>
          <w:t>https://www.jstor.org/stable/pdf/24583213.pdf</w:t>
        </w:r>
      </w:hyperlink>
      <w:r>
        <w:t xml:space="preserve"> </w:t>
      </w:r>
    </w:p>
    <w:p w14:paraId="6CF03CD3" w14:textId="77777777" w:rsidR="002A2203" w:rsidRDefault="002A2203" w:rsidP="002A2203">
      <w:pPr>
        <w:rPr>
          <w:u w:val="single"/>
        </w:rPr>
      </w:pPr>
      <w:r w:rsidRPr="00F75968">
        <w:t xml:space="preserve">In recent years, </w:t>
      </w:r>
      <w:r w:rsidRPr="00956F73">
        <w:rPr>
          <w:u w:val="single"/>
        </w:rPr>
        <w:t>cutbacks at California's premier public university system</w:t>
      </w:r>
      <w:r w:rsidRPr="00F75968">
        <w:t xml:space="preserve">, the University of California (UC), </w:t>
      </w:r>
      <w:r w:rsidRPr="00956F73">
        <w:rPr>
          <w:u w:val="single"/>
        </w:rPr>
        <w:t xml:space="preserve">have dealt a devastating blow to students and UC workers, spawning a fierce resistance struggle across the state. </w:t>
      </w:r>
      <w:r w:rsidRPr="00E7568C">
        <w:rPr>
          <w:u w:val="single"/>
        </w:rPr>
        <w:t>As students have joined together to fight tuition hikes, degraded learning conditions, and undemocratic decision making, labor unions representing UC workers have played an important role</w:t>
      </w:r>
      <w:r w:rsidRPr="00E7568C">
        <w:t>.</w:t>
      </w:r>
      <w:r w:rsidRPr="00F75968">
        <w:t xml:space="preserve"> In particular</w:t>
      </w:r>
      <w:r w:rsidRPr="002A2203">
        <w:t xml:space="preserve">, </w:t>
      </w:r>
      <w:r w:rsidRPr="002A2203">
        <w:rPr>
          <w:u w:val="single"/>
        </w:rPr>
        <w:t xml:space="preserve">radical social movement </w:t>
      </w:r>
      <w:r w:rsidRPr="00C97219">
        <w:rPr>
          <w:highlight w:val="cyan"/>
          <w:u w:val="single"/>
        </w:rPr>
        <w:t>unionism among academic workers</w:t>
      </w:r>
      <w:r w:rsidRPr="00F75968">
        <w:t xml:space="preserve"> represented by the UAW (United Auto Workers) </w:t>
      </w:r>
      <w:r w:rsidRPr="002A2203">
        <w:rPr>
          <w:u w:val="single"/>
        </w:rPr>
        <w:t xml:space="preserve">provides a model for </w:t>
      </w:r>
      <w:r w:rsidRPr="00C97219">
        <w:rPr>
          <w:highlight w:val="cyan"/>
          <w:u w:val="single"/>
        </w:rPr>
        <w:t xml:space="preserve">connecting labor struggles </w:t>
      </w:r>
      <w:r w:rsidRPr="002A2203">
        <w:rPr>
          <w:u w:val="single"/>
        </w:rPr>
        <w:t>with the fight to defend public goods</w:t>
      </w:r>
      <w:r w:rsidRPr="00C97219">
        <w:rPr>
          <w:highlight w:val="cyan"/>
          <w:u w:val="single"/>
        </w:rPr>
        <w:t>.</w:t>
      </w:r>
      <w:r w:rsidRPr="00F75968">
        <w:t xml:space="preserve">1 We contend that </w:t>
      </w:r>
      <w:r w:rsidRPr="002A2203">
        <w:rPr>
          <w:u w:val="single"/>
        </w:rPr>
        <w:t xml:space="preserve">the increasing </w:t>
      </w:r>
      <w:r w:rsidRPr="00C97219">
        <w:rPr>
          <w:highlight w:val="cyan"/>
          <w:u w:val="single"/>
        </w:rPr>
        <w:t xml:space="preserve">proletarianization </w:t>
      </w:r>
      <w:r w:rsidRPr="002A2203">
        <w:rPr>
          <w:u w:val="single"/>
        </w:rPr>
        <w:t>of academic labor has the potential to break down the age-old</w:t>
      </w:r>
      <w:r w:rsidRPr="009A0242">
        <w:rPr>
          <w:u w:val="single"/>
        </w:rPr>
        <w:t xml:space="preserve"> separation on the Left </w:t>
      </w:r>
      <w:r w:rsidRPr="00C97219">
        <w:rPr>
          <w:highlight w:val="cyan"/>
          <w:u w:val="single"/>
        </w:rPr>
        <w:t xml:space="preserve">between "intellectuals" </w:t>
      </w:r>
      <w:r w:rsidRPr="002A2203">
        <w:rPr>
          <w:u w:val="single"/>
        </w:rPr>
        <w:t xml:space="preserve">and "workers" as academic workers </w:t>
      </w:r>
      <w:r w:rsidRPr="00C97219">
        <w:rPr>
          <w:highlight w:val="cyan"/>
          <w:u w:val="single"/>
        </w:rPr>
        <w:t xml:space="preserve">gain </w:t>
      </w:r>
      <w:r w:rsidRPr="002A2203">
        <w:rPr>
          <w:u w:val="single"/>
        </w:rPr>
        <w:t xml:space="preserve">a greater degree of </w:t>
      </w:r>
      <w:r w:rsidRPr="00C97219">
        <w:rPr>
          <w:highlight w:val="cyan"/>
          <w:u w:val="single"/>
        </w:rPr>
        <w:t>class-consciousness.</w:t>
      </w:r>
      <w:r w:rsidRPr="00956F73">
        <w:rPr>
          <w:u w:val="single"/>
        </w:rPr>
        <w:t xml:space="preserve"> </w:t>
      </w:r>
      <w:r w:rsidRPr="00F75968">
        <w:t xml:space="preserve">The persistence of </w:t>
      </w:r>
      <w:r w:rsidRPr="009A0242">
        <w:rPr>
          <w:u w:val="single"/>
        </w:rPr>
        <w:t xml:space="preserve">the </w:t>
      </w:r>
      <w:r w:rsidRPr="00C97219">
        <w:rPr>
          <w:highlight w:val="cyan"/>
          <w:u w:val="single"/>
        </w:rPr>
        <w:t>Left in academia in times of right-wing dominance</w:t>
      </w:r>
      <w:r w:rsidRPr="009A0242">
        <w:rPr>
          <w:u w:val="single"/>
        </w:rPr>
        <w:t xml:space="preserve"> has </w:t>
      </w:r>
      <w:r w:rsidRPr="00C97219">
        <w:rPr>
          <w:highlight w:val="cyan"/>
          <w:u w:val="single"/>
        </w:rPr>
        <w:t>contributed to the radical character</w:t>
      </w:r>
      <w:r w:rsidRPr="009A0242">
        <w:rPr>
          <w:u w:val="single"/>
        </w:rPr>
        <w:t xml:space="preserve"> of academic workers' movements, and offers the prospect of </w:t>
      </w:r>
      <w:r w:rsidRPr="00C97219">
        <w:rPr>
          <w:highlight w:val="cyan"/>
          <w:u w:val="single"/>
        </w:rPr>
        <w:t>revitalizing militant grassroots labor</w:t>
      </w:r>
      <w:r w:rsidRPr="009A0242">
        <w:rPr>
          <w:u w:val="single"/>
        </w:rPr>
        <w:t xml:space="preserve"> movements in the US and of defending higher education as a social right.</w:t>
      </w:r>
    </w:p>
    <w:p w14:paraId="21723AD3" w14:textId="77777777" w:rsidR="002A2203" w:rsidRDefault="002A2203" w:rsidP="006E1444"/>
    <w:p w14:paraId="6AFCD03E" w14:textId="77777777" w:rsidR="006E1444" w:rsidRDefault="006E1444" w:rsidP="006E1444">
      <w:pPr>
        <w:pStyle w:val="Heading2"/>
      </w:pPr>
      <w:r>
        <w:t>Plan</w:t>
      </w:r>
    </w:p>
    <w:p w14:paraId="7FCDD447" w14:textId="77777777" w:rsidR="006E1444" w:rsidRPr="00957A5B" w:rsidRDefault="006E1444" w:rsidP="006E1444">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1655AE71" w14:textId="77777777" w:rsidR="006E1444" w:rsidRPr="00957A5B" w:rsidRDefault="006E1444" w:rsidP="006E1444">
      <w:pPr>
        <w:pStyle w:val="Heading2"/>
      </w:pPr>
      <w:r>
        <w:t>Advantage 2 is Genocide</w:t>
      </w:r>
    </w:p>
    <w:p w14:paraId="7011E842" w14:textId="77777777" w:rsidR="006E1444" w:rsidRDefault="006E1444" w:rsidP="006E1444">
      <w:pPr>
        <w:pStyle w:val="Heading4"/>
      </w:pPr>
      <w:r>
        <w:t>Organizing around Palestine represents an existential threat to universities which profit off genocide.</w:t>
      </w:r>
    </w:p>
    <w:p w14:paraId="7A08298E" w14:textId="77777777" w:rsidR="006E1444" w:rsidRDefault="006E1444" w:rsidP="006E1444">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3" w:history="1">
        <w:r w:rsidRPr="00363D27">
          <w:rPr>
            <w:rStyle w:val="Hyperlink"/>
          </w:rPr>
          <w:t>https://www.thenation.com/article/archive/university-war-machine-gaza-protest/</w:t>
        </w:r>
      </w:hyperlink>
      <w:r>
        <w:t xml:space="preserve"> </w:t>
      </w:r>
    </w:p>
    <w:p w14:paraId="262F16E9" w14:textId="77777777" w:rsidR="006E1444" w:rsidRPr="00223484" w:rsidRDefault="006E1444" w:rsidP="006E1444">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778EB8E4" w14:textId="77777777" w:rsidR="006E1444" w:rsidRPr="00223484" w:rsidRDefault="006E1444" w:rsidP="006E1444">
      <w:r w:rsidRPr="00223484">
        <w:t>These statements have been mocked as cynical excuses for authoritarian repression. Really, though, they should be viewed as honest—perhaps unintentionally honest—admissions of the threat that divestment poses to the modern university.</w:t>
      </w:r>
    </w:p>
    <w:p w14:paraId="3957F146" w14:textId="77777777" w:rsidR="006E1444" w:rsidRPr="00223484" w:rsidRDefault="006E1444" w:rsidP="006E1444">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DCFDA60" w14:textId="77777777" w:rsidR="006E1444" w:rsidRPr="00223484" w:rsidRDefault="006E1444" w:rsidP="006E1444">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FE64C4">
        <w:rPr>
          <w:u w:val="single"/>
        </w:rPr>
        <w:t xml:space="preserve">could not function without American universities. It </w:t>
      </w:r>
      <w:r w:rsidRPr="00A96175">
        <w:rPr>
          <w:highlight w:val="yellow"/>
          <w:u w:val="single"/>
        </w:rPr>
        <w:t xml:space="preserve">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29F98DD0" w14:textId="77777777" w:rsidR="006E1444" w:rsidRPr="00223484" w:rsidRDefault="006E1444" w:rsidP="006E1444">
      <w:r w:rsidRPr="00223484">
        <w:t xml:space="preserve">Just as the university provides blood and oxygen to the US war machine, the scale of research funding and jobs offered by the industry lend it a tremendous amount of influence on campus. A recent report showed that </w:t>
      </w:r>
      <w:r w:rsidRPr="00A96175">
        <w:rPr>
          <w:highlight w:val="yellow"/>
        </w:rPr>
        <w:t xml:space="preserve">Johns Hopkins </w:t>
      </w:r>
      <w:r w:rsidRPr="00A96175">
        <w:rPr>
          <w:highlight w:val="yellow"/>
          <w:u w:val="single"/>
        </w:rPr>
        <w:t>University </w:t>
      </w:r>
      <w:hyperlink r:id="rId24"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65C21EA1" w14:textId="77777777" w:rsidR="006E1444" w:rsidRPr="00223484" w:rsidRDefault="006E1444" w:rsidP="006E1444">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631DFDEC" w14:textId="77777777" w:rsidR="006E1444" w:rsidRPr="00223484" w:rsidRDefault="006E1444" w:rsidP="006E1444">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10A3351B" w14:textId="77777777" w:rsidR="006E1444" w:rsidRPr="00223484" w:rsidRDefault="006E1444" w:rsidP="006E1444">
      <w:r w:rsidRPr="00223484">
        <w:t>War is not a side project that academia can cast off or divest from. For many schools—particularly large research universities—</w:t>
      </w:r>
      <w:r w:rsidRPr="00A96175">
        <w:rPr>
          <w:highlight w:val="yellow"/>
          <w:u w:val="single"/>
        </w:rPr>
        <w:t>to divest from war would be to commit institutional suicide</w:t>
      </w:r>
      <w:r w:rsidRPr="00223484">
        <w:t>.</w:t>
      </w:r>
    </w:p>
    <w:p w14:paraId="603915A3" w14:textId="77777777" w:rsidR="006E1444" w:rsidRPr="00223484" w:rsidRDefault="006E1444" w:rsidP="006E1444">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08FFFD56" w14:textId="77777777" w:rsidR="006E1444" w:rsidRPr="00223484" w:rsidRDefault="006E1444" w:rsidP="006E1444">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5FA68E07" w14:textId="77777777" w:rsidR="006E1444" w:rsidRPr="00223484" w:rsidRDefault="006E1444" w:rsidP="006E1444">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25"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26" w:history="1">
        <w:r w:rsidRPr="00223484">
          <w:rPr>
            <w:rStyle w:val="Hyperlink"/>
          </w:rPr>
          <w:t>Hundreds</w:t>
        </w:r>
      </w:hyperlink>
      <w:r w:rsidRPr="00223484">
        <w:t> of schools conduct Pentagon-funded research, and this funding makes up a significant portion of many university budgets, especially at large </w:t>
      </w:r>
      <w:hyperlink r:id="rId27" w:history="1">
        <w:r w:rsidRPr="00223484">
          <w:rPr>
            <w:rStyle w:val="Hyperlink"/>
          </w:rPr>
          <w:t>research</w:t>
        </w:r>
      </w:hyperlink>
      <w:r w:rsidRPr="00223484">
        <w:t> universities.</w:t>
      </w:r>
    </w:p>
    <w:p w14:paraId="13A38ED1" w14:textId="77777777" w:rsidR="006E1444" w:rsidRPr="00223484" w:rsidRDefault="006E1444" w:rsidP="006E1444">
      <w:pPr>
        <w:rPr>
          <w:vanish/>
        </w:rPr>
      </w:pPr>
      <w:r w:rsidRPr="00223484">
        <w:rPr>
          <w:vanish/>
        </w:rPr>
        <w:t>Top of Form</w:t>
      </w:r>
    </w:p>
    <w:p w14:paraId="04AAAD77" w14:textId="77777777" w:rsidR="006E1444" w:rsidRPr="00223484" w:rsidRDefault="006E1444" w:rsidP="006E1444">
      <w:pPr>
        <w:rPr>
          <w:vanish/>
        </w:rPr>
      </w:pPr>
      <w:r w:rsidRPr="00223484">
        <w:rPr>
          <w:vanish/>
        </w:rPr>
        <w:t>Bottom of Form</w:t>
      </w:r>
    </w:p>
    <w:p w14:paraId="22CD50ED" w14:textId="77777777" w:rsidR="006E1444" w:rsidRPr="00223484" w:rsidRDefault="006E1444" w:rsidP="006E1444">
      <w:r w:rsidRPr="00223484">
        <w:t>Research powerhouses like </w:t>
      </w:r>
      <w:hyperlink r:id="rId28" w:history="1">
        <w:r w:rsidRPr="00223484">
          <w:rPr>
            <w:rStyle w:val="Hyperlink"/>
          </w:rPr>
          <w:t>MIT</w:t>
        </w:r>
      </w:hyperlink>
      <w:r w:rsidRPr="00223484">
        <w:t> (over $1 billion a year in defense contracts for the Lincoln Laboratory), </w:t>
      </w:r>
      <w:hyperlink r:id="rId29"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30" w:history="1">
        <w:r w:rsidRPr="00223484">
          <w:rPr>
            <w:rStyle w:val="Hyperlink"/>
          </w:rPr>
          <w:t>contract</w:t>
        </w:r>
      </w:hyperlink>
      <w:r w:rsidRPr="00223484">
        <w:t> with the DoD), University of Texas, Austin ($1.1 billion </w:t>
      </w:r>
      <w:hyperlink r:id="rId31" w:history="1">
        <w:r w:rsidRPr="00223484">
          <w:rPr>
            <w:rStyle w:val="Hyperlink"/>
          </w:rPr>
          <w:t>contract</w:t>
        </w:r>
      </w:hyperlink>
      <w:r w:rsidRPr="00223484">
        <w:t> with the DoD) or </w:t>
      </w:r>
      <w:hyperlink r:id="rId32" w:history="1">
        <w:r w:rsidRPr="00223484">
          <w:rPr>
            <w:rStyle w:val="Hyperlink"/>
          </w:rPr>
          <w:t>Georgia Tech</w:t>
        </w:r>
      </w:hyperlink>
      <w:r w:rsidRPr="00223484">
        <w:t> ($2.35 billion from the US Army) lean heavily on federally funded war research to balance their books.</w:t>
      </w:r>
    </w:p>
    <w:p w14:paraId="39A64B65" w14:textId="77777777" w:rsidR="006E1444" w:rsidRPr="00223484" w:rsidRDefault="006E1444" w:rsidP="006E1444">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3BA73D7B" w14:textId="77777777" w:rsidR="006E1444" w:rsidRPr="00223484" w:rsidRDefault="006E1444" w:rsidP="006E1444">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war industry giant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19EE5EB8" w14:textId="77777777" w:rsidR="006E1444" w:rsidRPr="00223484" w:rsidRDefault="006E1444" w:rsidP="006E1444">
      <w:pPr>
        <w:rPr>
          <w:u w:val="single"/>
        </w:rPr>
      </w:pPr>
      <w:r w:rsidRPr="00FE64C4">
        <w:rPr>
          <w:u w:val="single"/>
        </w:rPr>
        <w:t>These companies are crucial</w:t>
      </w:r>
      <w:r w:rsidRPr="00223484">
        <w:rPr>
          <w:u w:val="single"/>
        </w:rPr>
        <w:t xml:space="preserve"> </w:t>
      </w:r>
      <w:r w:rsidRPr="00FE64C4">
        <w:rPr>
          <w:u w:val="single"/>
        </w:rPr>
        <w:t xml:space="preserve">engines of Israel’s genocidal assault on </w:t>
      </w:r>
      <w:r w:rsidRPr="00FE64C4">
        <w:t>Gaza. </w:t>
      </w:r>
      <w:r w:rsidRPr="00CB5656">
        <w:rPr>
          <w:highlight w:val="yellow"/>
        </w:rPr>
        <w:t xml:space="preserve">Raytheon sells </w:t>
      </w:r>
      <w:r w:rsidRPr="00FE64C4">
        <w:t>Israel</w:t>
      </w:r>
      <w:r w:rsidRPr="00FE64C4">
        <w:rPr>
          <w:u w:val="single"/>
        </w:rPr>
        <w:t xml:space="preserve"> jets, drones, and cluster </w:t>
      </w:r>
      <w:r w:rsidRPr="00A96175">
        <w:rPr>
          <w:highlight w:val="yellow"/>
          <w:u w:val="single"/>
        </w:rPr>
        <w:t xml:space="preserve">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w:t>
      </w:r>
      <w:r w:rsidRPr="00FE64C4">
        <w:rPr>
          <w:u w:val="single"/>
        </w:rPr>
        <w:t>and missiles like the</w:t>
      </w:r>
      <w:r w:rsidRPr="00223484">
        <w:rPr>
          <w:u w:val="single"/>
        </w:rPr>
        <w:t xml:space="preserve"> </w:t>
      </w:r>
      <w:r w:rsidRPr="00FE64C4">
        <w:rPr>
          <w:u w:val="single"/>
        </w:rPr>
        <w:t>one used to assassinate a Palestinian journalist in Novembe</w:t>
      </w:r>
      <w:r w:rsidRPr="00CB5656">
        <w:rPr>
          <w:u w:val="single"/>
        </w:rPr>
        <w:t>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FE64C4">
        <w:rPr>
          <w:u w:val="single"/>
        </w:rPr>
        <w:t xml:space="preserve">comprise most of the Israeli Air Force and the “precision” GBU-39 missiles that were </w:t>
      </w:r>
      <w:r w:rsidRPr="00A96175">
        <w:rPr>
          <w:highlight w:val="yellow"/>
          <w:u w:val="single"/>
        </w:rPr>
        <w:t xml:space="preserve">used to commit </w:t>
      </w:r>
      <w:r w:rsidRPr="00FE64C4">
        <w:rPr>
          <w:u w:val="single"/>
        </w:rPr>
        <w:t xml:space="preserve">the </w:t>
      </w:r>
      <w:r w:rsidRPr="00A96175">
        <w:rPr>
          <w:highlight w:val="yellow"/>
          <w:u w:val="single"/>
        </w:rPr>
        <w:t>Rafah tent massacre.</w:t>
      </w:r>
    </w:p>
    <w:p w14:paraId="68B473CF" w14:textId="77777777" w:rsidR="006E1444" w:rsidRPr="00223484" w:rsidRDefault="006E1444" w:rsidP="006E1444">
      <w:r w:rsidRPr="00223484">
        <w:t>The outsize role of war-making in the economy incentivizes universities to train workers for the industry.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DCBCA87" w14:textId="77777777" w:rsidR="006E1444" w:rsidRPr="00223484" w:rsidRDefault="006E1444" w:rsidP="006E1444">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3E258053" w14:textId="77777777" w:rsidR="006E1444" w:rsidRPr="00223484" w:rsidRDefault="006E1444" w:rsidP="006E1444">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3FB8BD8E" w14:textId="77777777" w:rsidR="006E1444" w:rsidRPr="00223484" w:rsidRDefault="006E1444" w:rsidP="006E1444">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D4CBC6A" w14:textId="77777777" w:rsidR="006E1444" w:rsidRPr="00223484" w:rsidRDefault="006E1444" w:rsidP="006E1444">
      <w:r w:rsidRPr="00223484">
        <w:t xml:space="preserve">As a </w:t>
      </w:r>
      <w:r w:rsidRPr="00FE64C4">
        <w:t>result</w:t>
      </w:r>
      <w:r w:rsidRPr="00FE64C4">
        <w:rPr>
          <w:u w:val="single"/>
        </w:rPr>
        <w:t xml:space="preserve">, Boeing </w:t>
      </w:r>
      <w:r w:rsidRPr="00A96175">
        <w:rPr>
          <w:highlight w:val="yellow"/>
          <w:u w:val="single"/>
        </w:rPr>
        <w:t>employs more CSULB graduates than any other company</w:t>
      </w:r>
      <w:r w:rsidRPr="00223484">
        <w:t>. And that’s just Boeing—the College of Engineering’s advisory council “currently has three members from Boeing, two members from Raytheon, and two members from Northrop Grumman.”</w:t>
      </w:r>
    </w:p>
    <w:p w14:paraId="73E50173" w14:textId="77777777" w:rsidR="006E1444" w:rsidRPr="00223484" w:rsidRDefault="006E1444" w:rsidP="006E1444">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33759BE7" w14:textId="77777777" w:rsidR="006E1444" w:rsidRPr="00223484" w:rsidRDefault="006E1444" w:rsidP="006E1444">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41EAC1F6" w14:textId="77777777" w:rsidR="006E1444" w:rsidRPr="00223484" w:rsidRDefault="006E1444" w:rsidP="006E1444">
      <w:r w:rsidRPr="00223484">
        <w:t>Beyond what we think of as the traditional academy, there are dozens of universities that </w:t>
      </w:r>
      <w:r w:rsidRPr="00D07D4F">
        <w:t>specialize</w:t>
      </w:r>
      <w:r w:rsidRPr="00223484">
        <w:t> in training students for military or intelligence service. An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61FDA6C" w14:textId="77777777" w:rsidR="006E1444" w:rsidRPr="00223484" w:rsidRDefault="006E1444" w:rsidP="006E1444">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 xml:space="preserve">in </w:t>
      </w:r>
      <w:r w:rsidRPr="00FE64C4">
        <w:rPr>
          <w:highlight w:val="yellow"/>
        </w:rPr>
        <w:t>board positions at the school</w:t>
      </w:r>
      <w:r w:rsidRPr="00223484">
        <w:t>.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6F0B5C30" w14:textId="77777777" w:rsidR="006E1444" w:rsidRPr="00223484" w:rsidRDefault="006E1444" w:rsidP="006E1444">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21DCA06A" w14:textId="77777777" w:rsidR="006E1444" w:rsidRPr="00223484" w:rsidRDefault="006E1444" w:rsidP="006E1444">
      <w:r w:rsidRPr="00A96175">
        <w:rPr>
          <w:highlight w:val="yellow"/>
          <w:u w:val="single"/>
        </w:rPr>
        <w:t>The scale of repression that the movement for Palestine has experienced is a reflection of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2802C977" w14:textId="77777777" w:rsidR="006E1444" w:rsidRPr="00223484" w:rsidRDefault="006E1444" w:rsidP="006E1444">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Universities won’t be convinced to betray their own interests. Administrators and trustees—their allegiances inseparable from the interests of the US war machine—are not susceptible to moral appeals.</w:t>
      </w:r>
    </w:p>
    <w:p w14:paraId="0DF7B499" w14:textId="77777777" w:rsidR="006E1444" w:rsidRPr="00223484" w:rsidRDefault="006E1444" w:rsidP="006E1444">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72D8074E" w14:textId="77777777" w:rsidR="006E1444" w:rsidRPr="00223484" w:rsidRDefault="006E1444" w:rsidP="006E1444">
      <w:r w:rsidRPr="00223484">
        <w:t>Activists should not mistake these two-faced moves for earnest engagement. This is how institutions deal with existential threats: first, the baton and the bullet; then, the technologies of co-option.</w:t>
      </w:r>
    </w:p>
    <w:p w14:paraId="649D1E3D" w14:textId="77777777" w:rsidR="006E1444" w:rsidRDefault="006E1444" w:rsidP="006E1444">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7A9E015E" w14:textId="77777777" w:rsidR="006E1444" w:rsidRDefault="006E1444" w:rsidP="006E1444">
      <w:pPr>
        <w:pStyle w:val="Heading4"/>
      </w:pPr>
      <w:r>
        <w:t>Research and resistance against these ties are led by undergraduate and graduate student workers, who, through labor unions, build consciousness within academia.</w:t>
      </w:r>
    </w:p>
    <w:p w14:paraId="1AA772FB" w14:textId="77777777" w:rsidR="006E1444" w:rsidRDefault="006E1444" w:rsidP="006E1444">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and a contributing writer for LittleSis.</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33" w:history="1">
        <w:r w:rsidRPr="00363D27">
          <w:rPr>
            <w:rStyle w:val="Hyperlink"/>
          </w:rPr>
          <w:t>https://jacobin.com/2024/09/power-research-universities-palestine-1968</w:t>
        </w:r>
      </w:hyperlink>
      <w:r>
        <w:t xml:space="preserve"> </w:t>
      </w:r>
    </w:p>
    <w:p w14:paraId="24F2B62A" w14:textId="77777777" w:rsidR="006E1444" w:rsidRPr="00F944AE" w:rsidRDefault="006E1444" w:rsidP="006E1444">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0E433ED4" w14:textId="77777777" w:rsidR="006E1444" w:rsidRPr="00F944AE" w:rsidRDefault="006E1444" w:rsidP="006E1444">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34" w:history="1">
        <w:r w:rsidRPr="00F944AE">
          <w:rPr>
            <w:rStyle w:val="Hyperlink"/>
          </w:rPr>
          <w:t>starvation</w:t>
        </w:r>
      </w:hyperlink>
      <w:r w:rsidRPr="00F944AE">
        <w:t> as a weapon of war, and the </w:t>
      </w:r>
      <w:hyperlink r:id="rId35" w:history="1">
        <w:r w:rsidRPr="00F944AE">
          <w:rPr>
            <w:rStyle w:val="Hyperlink"/>
          </w:rPr>
          <w:t>annihilation</w:t>
        </w:r>
      </w:hyperlink>
      <w:r w:rsidRPr="00F944AE">
        <w:t> of Gaza’s universities.</w:t>
      </w:r>
    </w:p>
    <w:p w14:paraId="44CE0F20" w14:textId="77777777" w:rsidR="006E1444" w:rsidRPr="00F944AE" w:rsidRDefault="006E1444" w:rsidP="006E1444">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A96175">
        <w:rPr>
          <w:highlight w:val="yellow"/>
          <w:u w:val="single"/>
        </w:rPr>
        <w:t xml:space="preserve">Across universities </w:t>
      </w:r>
      <w:r w:rsidRPr="00F944AE">
        <w:rPr>
          <w:u w:val="single"/>
        </w:rPr>
        <w:t xml:space="preserve">and colleges, </w:t>
      </w:r>
      <w:r w:rsidRPr="00A96175">
        <w:rPr>
          <w:highlight w:val="yellow"/>
          <w:u w:val="single"/>
        </w:rPr>
        <w:t xml:space="preserve">grad workers and undergrad students have done the nitty-gritty work of </w:t>
      </w:r>
      <w:r w:rsidRPr="00F944AE">
        <w:rPr>
          <w:u w:val="single"/>
        </w:rPr>
        <w:t xml:space="preserve">digging into their endowments’ investments, </w:t>
      </w:r>
      <w:r w:rsidRPr="00A96175">
        <w:rPr>
          <w:highlight w:val="yellow"/>
          <w:u w:val="single"/>
        </w:rPr>
        <w:t>researching the financial ties between the Pentagon</w:t>
      </w:r>
      <w:r w:rsidRPr="00F944AE">
        <w:rPr>
          <w:u w:val="single"/>
        </w:rPr>
        <w:t xml:space="preserve"> and </w:t>
      </w:r>
      <w:r w:rsidRPr="00A96175">
        <w:rPr>
          <w:highlight w:val="yellow"/>
          <w:u w:val="single"/>
        </w:rPr>
        <w:t>campus labs</w:t>
      </w:r>
      <w:r w:rsidRPr="00F944AE">
        <w:rPr>
          <w:u w:val="single"/>
        </w:rPr>
        <w:t xml:space="preserve">, and mapping out the connections between </w:t>
      </w:r>
      <w:r w:rsidRPr="00A96175">
        <w:rPr>
          <w:highlight w:val="yellow"/>
          <w:u w:val="single"/>
        </w:rPr>
        <w:t xml:space="preserve">university trustees </w:t>
      </w:r>
      <w:r w:rsidRPr="00F944AE">
        <w:rPr>
          <w:u w:val="single"/>
        </w:rPr>
        <w:t>and the war machine.</w:t>
      </w:r>
    </w:p>
    <w:p w14:paraId="30271CBC" w14:textId="77777777" w:rsidR="006E1444" w:rsidRPr="00F944AE" w:rsidRDefault="006E1444" w:rsidP="006E1444">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67863787" w14:textId="77777777" w:rsidR="006E1444" w:rsidRPr="00F944AE" w:rsidRDefault="006E1444" w:rsidP="006E1444">
      <w:r w:rsidRPr="00F944AE">
        <w:t xml:space="preserve">These new </w:t>
      </w:r>
      <w:r w:rsidRPr="00A96175">
        <w:rPr>
          <w:highlight w:val="yellow"/>
          <w:u w:val="single"/>
        </w:rPr>
        <w:t>research efforts</w:t>
      </w:r>
      <w:r w:rsidRPr="00F944AE">
        <w:rPr>
          <w:u w:val="single"/>
        </w:rPr>
        <w:t xml:space="preserve"> that are unmasking university ties to militarism and war crimes are being</w:t>
      </w:r>
      <w:r w:rsidRPr="00A96175">
        <w:rPr>
          <w:highlight w:val="yellow"/>
          <w:u w:val="single"/>
        </w:rPr>
        <w:t xml:space="preserve"> </w:t>
      </w:r>
      <w:r w:rsidRPr="00FE64C4">
        <w:rPr>
          <w:u w:val="single"/>
        </w:rPr>
        <w:t>carried out by union graduate workers from California to Michigan to Massachusetts who are organizing to</w:t>
      </w:r>
      <w:r w:rsidRPr="00A96175">
        <w:rPr>
          <w:highlight w:val="yellow"/>
          <w:u w:val="single"/>
        </w:rPr>
        <w:t xml:space="preserve"> stop the flow of </w:t>
      </w:r>
      <w:r w:rsidRPr="00F944AE">
        <w:rPr>
          <w:u w:val="single"/>
        </w:rPr>
        <w:t xml:space="preserve">their research — </w:t>
      </w:r>
      <w:r w:rsidRPr="00A96175">
        <w:rPr>
          <w:highlight w:val="yellow"/>
          <w:u w:val="single"/>
        </w:rPr>
        <w:t>their labor</w:t>
      </w:r>
      <w:r w:rsidRPr="00F944AE">
        <w:rPr>
          <w:u w:val="single"/>
        </w:rPr>
        <w:t xml:space="preserve"> — </w:t>
      </w:r>
      <w:r w:rsidRPr="00A96175">
        <w:rPr>
          <w:highlight w:val="yellow"/>
          <w:u w:val="single"/>
        </w:rPr>
        <w:t>into military projects and</w:t>
      </w:r>
      <w:r w:rsidRPr="00F944AE">
        <w:rPr>
          <w:u w:val="single"/>
        </w:rPr>
        <w:t xml:space="preserve"> military </w:t>
      </w:r>
      <w:r w:rsidRPr="00A96175">
        <w:rPr>
          <w:highlight w:val="yellow"/>
          <w:u w:val="single"/>
        </w:rPr>
        <w:t>tech</w:t>
      </w:r>
      <w:r w:rsidRPr="00F944AE">
        <w:rPr>
          <w:u w:val="single"/>
        </w:rPr>
        <w:t>nology.</w:t>
      </w:r>
      <w:r w:rsidRPr="00F944AE">
        <w:t xml:space="preserve"> They’re being done by </w:t>
      </w:r>
      <w:r w:rsidRPr="00A96175">
        <w:rPr>
          <w:highlight w:val="yellow"/>
          <w:u w:val="single"/>
        </w:rPr>
        <w:t>undergrad organizers from New York to Rhode Island</w:t>
      </w:r>
      <w:r w:rsidRPr="00F944AE">
        <w:rPr>
          <w:u w:val="single"/>
        </w:rPr>
        <w:t xml:space="preserve"> who are </w:t>
      </w:r>
      <w:r w:rsidRPr="00A96175">
        <w:rPr>
          <w:highlight w:val="yellow"/>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A96175">
        <w:rPr>
          <w:highlight w:val="yellow"/>
          <w:u w:val="single"/>
        </w:rPr>
        <w:t>working collaboratively</w:t>
      </w:r>
      <w:r w:rsidRPr="00F944AE">
        <w:t>. They’re sharing findings and skills through teach-ins and meetings. They’re building national networks and communicating across geography through group chats and webinars.</w:t>
      </w:r>
    </w:p>
    <w:p w14:paraId="230D3114" w14:textId="77777777" w:rsidR="006E1444" w:rsidRPr="00F944AE" w:rsidRDefault="006E1444" w:rsidP="006E1444">
      <w:r w:rsidRPr="00F944AE">
        <w:t>These new research efforts are also drawing direct inspiration from past models of campus power research — anti–South African apartheid campaigns of the 1980s but especially the 1968 pamphlet “</w:t>
      </w:r>
      <w:hyperlink r:id="rId36"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4C20897B" w14:textId="77777777" w:rsidR="006E1444" w:rsidRPr="00F944AE" w:rsidRDefault="006E1444" w:rsidP="006E1444">
      <w:r w:rsidRPr="00F944AE">
        <w:t xml:space="preserve">Thus, </w:t>
      </w:r>
      <w:r w:rsidRPr="00A96175">
        <w:rPr>
          <w:highlight w:val="yellow"/>
          <w:u w:val="single"/>
        </w:rPr>
        <w:t>grad workers and campus organizers</w:t>
      </w:r>
      <w:r w:rsidRPr="00F944AE">
        <w:t xml:space="preserve"> for Palestine today are not merely doing research — they’re </w:t>
      </w:r>
      <w:r w:rsidRPr="00A96175">
        <w:rPr>
          <w:highlight w:val="yellow"/>
          <w:u w:val="single"/>
        </w:rPr>
        <w:t>uphold</w:t>
      </w:r>
      <w:r w:rsidRPr="00F944AE">
        <w:t xml:space="preserve">ing and expanding </w:t>
      </w:r>
      <w:r w:rsidRPr="00A96175">
        <w:rPr>
          <w:highlight w:val="yellow"/>
          <w:u w:val="single"/>
        </w:rPr>
        <w:t>a</w:t>
      </w:r>
      <w:r w:rsidRPr="00F944AE">
        <w:rPr>
          <w:u w:val="single"/>
        </w:rPr>
        <w:t xml:space="preserve"> proud movement </w:t>
      </w:r>
      <w:r w:rsidRPr="00A96175">
        <w:rPr>
          <w:highlight w:val="yellow"/>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A96175">
        <w:rPr>
          <w:highlight w:val="yellow"/>
          <w:u w:val="single"/>
        </w:rPr>
        <w:t>the Vietnam antiwar movement</w:t>
      </w:r>
      <w:r w:rsidRPr="00F944AE">
        <w:t xml:space="preserve"> and National Action/Research on the Military-Industrial Complex (NARMIC).</w:t>
      </w:r>
    </w:p>
    <w:p w14:paraId="17471CE3" w14:textId="77777777" w:rsidR="006E1444" w:rsidRDefault="006E1444" w:rsidP="006E1444">
      <w:r w:rsidRPr="00F944AE">
        <w:t xml:space="preserve">In charging forward with a new and broad effort to map out university power today, grad workers and campus organizers are also </w:t>
      </w:r>
      <w:r w:rsidRPr="00FE64C4">
        <w:rPr>
          <w:u w:val="single"/>
        </w:rPr>
        <w:t>reviving an analysis of the militarized corporate university</w:t>
      </w:r>
      <w:r w:rsidRPr="00FE64C4">
        <w:t xml:space="preserve"> that was pioneered by activists in the 1960s and 1970s. This analysis </w:t>
      </w:r>
      <w:r w:rsidRPr="00FE64C4">
        <w:rPr>
          <w:u w:val="single"/>
        </w:rPr>
        <w:t xml:space="preserve">understands </w:t>
      </w:r>
      <w:r w:rsidRPr="00A96175">
        <w:rPr>
          <w:highlight w:val="yellow"/>
          <w:u w:val="single"/>
        </w:rPr>
        <w:t xml:space="preserve">the university </w:t>
      </w:r>
      <w:r w:rsidRPr="00FE64C4">
        <w:rPr>
          <w:u w:val="single"/>
        </w:rPr>
        <w:t xml:space="preserve">not as a site of harmonious apprenticeship but as an employer that </w:t>
      </w:r>
      <w:r w:rsidRPr="00A96175">
        <w:rPr>
          <w:highlight w:val="yellow"/>
          <w:u w:val="single"/>
        </w:rPr>
        <w:t xml:space="preserve">relies on graduate labor </w:t>
      </w:r>
      <w:r w:rsidRPr="00F944AE">
        <w:rPr>
          <w:u w:val="single"/>
        </w:rPr>
        <w:t xml:space="preserve">to function every day and </w:t>
      </w:r>
      <w:r w:rsidRPr="00A96175">
        <w:rPr>
          <w:highlight w:val="yellow"/>
          <w:u w:val="single"/>
        </w:rPr>
        <w:t>to serve the imperatives of military production</w:t>
      </w:r>
      <w:r w:rsidRPr="00F944AE">
        <w:t xml:space="preserve">; not as an idyllic site of learning but as a power structure </w:t>
      </w:r>
      <w:r w:rsidRPr="00FE64C4">
        <w:rPr>
          <w:u w:val="single"/>
        </w:rPr>
        <w:t xml:space="preserve">governed by corporate elites, </w:t>
      </w:r>
      <w:r w:rsidRPr="00A96175">
        <w:rPr>
          <w:highlight w:val="yellow"/>
          <w:u w:val="single"/>
        </w:rPr>
        <w:t xml:space="preserve">interlocked with influential blocs of capital stretching </w:t>
      </w:r>
      <w:r w:rsidRPr="00FE64C4">
        <w:rPr>
          <w:u w:val="single"/>
        </w:rPr>
        <w:t xml:space="preserve">from finance </w:t>
      </w:r>
      <w:r w:rsidRPr="00A96175">
        <w:rPr>
          <w:highlight w:val="yellow"/>
          <w:u w:val="single"/>
        </w:rPr>
        <w:t xml:space="preserve">to </w:t>
      </w:r>
      <w:r w:rsidRPr="00FE64C4">
        <w:rPr>
          <w:u w:val="single"/>
        </w:rPr>
        <w:t>real estate to technology, with close ties to the war machine and</w:t>
      </w:r>
      <w:r w:rsidRPr="00F944AE">
        <w:rPr>
          <w:u w:val="single"/>
        </w:rPr>
        <w:t xml:space="preserve"> with </w:t>
      </w:r>
      <w:r w:rsidRPr="00FE64C4">
        <w:rPr>
          <w:highlight w:val="yellow"/>
          <w:u w:val="single"/>
        </w:rPr>
        <w:t xml:space="preserve">endowments that operate </w:t>
      </w:r>
      <w:r w:rsidRPr="00A96175">
        <w:rPr>
          <w:highlight w:val="yellow"/>
          <w:u w:val="single"/>
        </w:rPr>
        <w:t xml:space="preserve">like hedge funds, ready to undermine </w:t>
      </w:r>
      <w:r w:rsidRPr="00F944AE">
        <w:rPr>
          <w:u w:val="single"/>
        </w:rPr>
        <w:t xml:space="preserve">its own purported values and </w:t>
      </w:r>
      <w:r w:rsidRPr="00A96175">
        <w:rPr>
          <w:highlight w:val="yellow"/>
          <w:u w:val="single"/>
        </w:rPr>
        <w:t xml:space="preserve">students at the whims of </w:t>
      </w:r>
      <w:r w:rsidRPr="00FE64C4">
        <w:rPr>
          <w:u w:val="single"/>
        </w:rPr>
        <w:t xml:space="preserve">wealthy donors and </w:t>
      </w:r>
      <w:r w:rsidRPr="00A96175">
        <w:rPr>
          <w:highlight w:val="yellow"/>
          <w:u w:val="single"/>
        </w:rPr>
        <w:t>war industry partners</w:t>
      </w:r>
      <w:r w:rsidRPr="00F944AE">
        <w:t>.</w:t>
      </w:r>
    </w:p>
    <w:p w14:paraId="1E2BE4D8" w14:textId="77777777" w:rsidR="006E1444" w:rsidRPr="00223484" w:rsidRDefault="006E1444" w:rsidP="006E1444">
      <w:r w:rsidRPr="00223484">
        <w:t>“The Beginning of the Military Supply Chain”</w:t>
      </w:r>
    </w:p>
    <w:p w14:paraId="14F6E4AC" w14:textId="77777777" w:rsidR="006E1444" w:rsidRPr="00223484" w:rsidRDefault="006E1444" w:rsidP="006E1444">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5EAF68C8" w14:textId="77777777" w:rsidR="006E1444" w:rsidRPr="00223484" w:rsidRDefault="006E1444" w:rsidP="006E1444">
      <w:r w:rsidRPr="00223484">
        <w:t>Grad workers, as laborers within their universities, wondered how to respond.</w:t>
      </w:r>
    </w:p>
    <w:p w14:paraId="0A53B9BE" w14:textId="77777777" w:rsidR="006E1444" w:rsidRPr="00223484" w:rsidRDefault="006E1444" w:rsidP="006E1444">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490975E1" w14:textId="77777777" w:rsidR="006E1444" w:rsidRPr="00223484" w:rsidRDefault="006E1444" w:rsidP="006E1444">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0AFC1A00" w14:textId="77777777" w:rsidR="006E1444" w:rsidRPr="00223484" w:rsidRDefault="006E1444" w:rsidP="006E1444">
      <w:r w:rsidRPr="00223484">
        <w:t>Universities are a critical part of the US war machine. Billions of dollars from the Department of Defense flow annually into labs whose research findings advance weapons systems. University endowments invest in military-tied corporations and many university trustees are interlocked with war profiteers.</w:t>
      </w:r>
    </w:p>
    <w:p w14:paraId="047E1CA3" w14:textId="77777777" w:rsidR="006E1444" w:rsidRPr="00223484" w:rsidRDefault="006E1444" w:rsidP="006E1444">
      <w:r w:rsidRPr="00A96175">
        <w:rPr>
          <w:rStyle w:val="Emphasis"/>
          <w:highlight w:val="yellow"/>
        </w:rPr>
        <w:t>“The US military-industrial complex . . . could not function without American universities</w:t>
      </w:r>
      <w:r w:rsidRPr="00223484">
        <w:t>,” wrote Harry Zehner in the </w:t>
      </w:r>
      <w:hyperlink r:id="rId37" w:history="1">
        <w:r w:rsidRPr="00223484">
          <w:rPr>
            <w:rStyle w:val="Hyperlink"/>
            <w:i/>
            <w:iCs/>
          </w:rPr>
          <w:t>Nation</w:t>
        </w:r>
      </w:hyperlink>
      <w:r w:rsidRPr="00223484">
        <w:t>. “It needs college-educated engineers and scientists. It relies on thousands of research projects, funded by the Pentagon and carried out by academics around the country.” Moreover, it relies on thousands of graduate workers and postdoctoral fellows to carry out the research labor and lab work behind those research projects.</w:t>
      </w:r>
    </w:p>
    <w:p w14:paraId="751D5A40" w14:textId="77777777" w:rsidR="006E1444" w:rsidRPr="00223484" w:rsidRDefault="006E1444" w:rsidP="006E1444">
      <w:pPr>
        <w:rPr>
          <w:u w:val="single"/>
        </w:rPr>
      </w:pPr>
      <w:r w:rsidRPr="00A96175">
        <w:rPr>
          <w:highlight w:val="yellow"/>
          <w:u w:val="single"/>
        </w:rPr>
        <w:t>Heeding </w:t>
      </w:r>
      <w:hyperlink r:id="rId38" w:history="1">
        <w:r w:rsidRPr="00A96175">
          <w:rPr>
            <w:rStyle w:val="Hyperlink"/>
            <w:highlight w:val="yellow"/>
          </w:rPr>
          <w:t>the call</w:t>
        </w:r>
      </w:hyperlink>
      <w:r w:rsidRPr="00A96175">
        <w:rPr>
          <w:highlight w:val="yellow"/>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A96175">
        <w:rPr>
          <w:highlight w:val="yellow"/>
          <w:u w:val="single"/>
        </w:rPr>
        <w:t xml:space="preserve">grad workers </w:t>
      </w:r>
      <w:r w:rsidRPr="00223484">
        <w:rPr>
          <w:u w:val="single"/>
        </w:rPr>
        <w:t xml:space="preserve">started </w:t>
      </w:r>
      <w:r w:rsidRPr="00A96175">
        <w:rPr>
          <w:highlight w:val="yellow"/>
          <w:u w:val="single"/>
        </w:rPr>
        <w:t>look</w:t>
      </w:r>
      <w:r w:rsidRPr="00223484">
        <w:t xml:space="preserve">ing </w:t>
      </w:r>
      <w:r w:rsidRPr="00A96175">
        <w:rPr>
          <w:highlight w:val="yellow"/>
          <w:u w:val="single"/>
        </w:rPr>
        <w:t xml:space="preserve">toward their own workplace </w:t>
      </w:r>
      <w:r w:rsidRPr="00223484">
        <w:rPr>
          <w:u w:val="single"/>
        </w:rPr>
        <w:t>to take action.</w:t>
      </w:r>
    </w:p>
    <w:p w14:paraId="021C3C92" w14:textId="77777777" w:rsidR="006E1444" w:rsidRPr="00223484" w:rsidRDefault="006E1444" w:rsidP="006E1444">
      <w:r w:rsidRPr="00223484">
        <w:t>They weren’t the only ones. At Columbia University, some grad workers were also thinking along the same lines.</w:t>
      </w:r>
    </w:p>
    <w:p w14:paraId="104C4F22" w14:textId="77777777" w:rsidR="006E1444" w:rsidRPr="00223484" w:rsidRDefault="006E1444" w:rsidP="006E1444">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5A8497A1" w14:textId="77777777" w:rsidR="006E1444" w:rsidRPr="004D0826" w:rsidRDefault="006E1444" w:rsidP="006E1444">
      <w:r w:rsidRPr="004D0826">
        <w:t>Building a National Network</w:t>
      </w:r>
    </w:p>
    <w:p w14:paraId="2BB9E8E3" w14:textId="77777777" w:rsidR="006E1444" w:rsidRPr="004D0826" w:rsidRDefault="006E1444" w:rsidP="006E1444">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connecting was made easier because many of these grad workers were already plugged into a preexisting network of cross-campus union solidarity.</w:t>
      </w:r>
    </w:p>
    <w:p w14:paraId="16280770" w14:textId="77777777" w:rsidR="006E1444" w:rsidRPr="004D0826" w:rsidRDefault="006E1444" w:rsidP="006E1444">
      <w:r w:rsidRPr="00A96175">
        <w:rPr>
          <w:highlight w:val="yellow"/>
          <w:u w:val="single"/>
        </w:rPr>
        <w:t>The past few years</w:t>
      </w:r>
      <w:r w:rsidRPr="004D0826">
        <w:t xml:space="preserve"> have seen a historic wave of bottom-up grad worker organizing</w:t>
      </w:r>
      <w:r w:rsidRPr="00A96175">
        <w:rPr>
          <w:highlight w:val="yellow"/>
          <w:u w:val="single"/>
        </w:rPr>
        <w:t xml:space="preserve">. Thousands of grad workers have unionized and gone on strike. </w:t>
      </w:r>
      <w:r w:rsidRPr="004D0826">
        <w:rPr>
          <w:u w:val="single"/>
        </w:rPr>
        <w:t xml:space="preserve">This new </w:t>
      </w:r>
      <w:r w:rsidRPr="00FE64C4">
        <w:rPr>
          <w:u w:val="single"/>
        </w:rPr>
        <w:t xml:space="preserve">campus labor militancy has been </w:t>
      </w:r>
      <w:r w:rsidRPr="00A96175">
        <w:rPr>
          <w:highlight w:val="yellow"/>
          <w:u w:val="single"/>
        </w:rPr>
        <w:t>driven by militant, democratic unionism, often affiliated with left-led unions</w:t>
      </w:r>
      <w:r w:rsidRPr="004D0826">
        <w:t xml:space="preserve"> like the United Auto Workers (UAW) and United Electrical, Radio, and Machine Workers of America (UE).</w:t>
      </w:r>
    </w:p>
    <w:p w14:paraId="18B2054B" w14:textId="77777777" w:rsidR="006E1444" w:rsidRPr="004D0826" w:rsidRDefault="006E1444" w:rsidP="006E1444">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0081CB2B" w14:textId="77777777" w:rsidR="006E1444" w:rsidRPr="004D0826" w:rsidRDefault="006E1444" w:rsidP="006E1444">
      <w:r w:rsidRPr="004D0826">
        <w:t>“None of this is by coincidence,” said Harrison.</w:t>
      </w:r>
    </w:p>
    <w:p w14:paraId="0E5BD796" w14:textId="77777777" w:rsidR="006E1444" w:rsidRPr="004D0826" w:rsidRDefault="006E1444" w:rsidP="006E1444">
      <w:pPr>
        <w:rPr>
          <w:u w:val="single"/>
        </w:rPr>
      </w:pPr>
      <w:r w:rsidRPr="004D0826">
        <w:t xml:space="preserve">Dozens of grad workers were already communicating through Zoom calls and group chats. There was growing interest in digging into university ties to militarism and the war on Gaza. </w:t>
      </w:r>
      <w:r w:rsidRPr="00A96175">
        <w:rPr>
          <w:highlight w:val="yellow"/>
          <w:u w:val="single"/>
        </w:rPr>
        <w:t xml:space="preserve">With consciousness </w:t>
      </w:r>
      <w:r w:rsidRPr="004D0826">
        <w:rPr>
          <w:u w:val="single"/>
        </w:rPr>
        <w:t xml:space="preserve">heightened by years of organizing, there was a sense that </w:t>
      </w:r>
      <w:r w:rsidRPr="00A96175">
        <w:rPr>
          <w:highlight w:val="yellow"/>
          <w:u w:val="single"/>
        </w:rPr>
        <w:t xml:space="preserve">grad workers, given their critical role at universities and science labs, </w:t>
      </w:r>
      <w:r w:rsidRPr="00FE64C4">
        <w:rPr>
          <w:u w:val="single"/>
        </w:rPr>
        <w:t>could have a big impact as </w:t>
      </w:r>
      <w:r w:rsidRPr="00FE64C4">
        <w:rPr>
          <w:i/>
          <w:iCs/>
          <w:u w:val="single"/>
        </w:rPr>
        <w:t>workers </w:t>
      </w:r>
      <w:r w:rsidRPr="00FE64C4">
        <w:rPr>
          <w:u w:val="single"/>
        </w:rPr>
        <w:t>in the Palestine solidarity movement, especially by withholding their labor.</w:t>
      </w:r>
    </w:p>
    <w:p w14:paraId="746A5A59" w14:textId="77777777" w:rsidR="006E1444" w:rsidRPr="004D0826" w:rsidRDefault="006E1444" w:rsidP="006E1444">
      <w:pPr>
        <w:rPr>
          <w:u w:val="single"/>
        </w:rPr>
      </w:pPr>
      <w:r w:rsidRPr="004D0826">
        <w:t>“When we saw this call to end complicity and stop arming Israel, we realized that it was graduate workers who were positioned to intervene at the very beginning of the supply chain,” said Kain</w:t>
      </w:r>
      <w:r w:rsidRPr="00FE64C4">
        <w:t xml:space="preserve">. “It was </w:t>
      </w:r>
      <w:r w:rsidRPr="00FE64C4">
        <w:rPr>
          <w:u w:val="single"/>
        </w:rPr>
        <w:t>graduate workers who</w:t>
      </w:r>
      <w:r w:rsidRPr="004D0826">
        <w:rPr>
          <w:u w:val="single"/>
        </w:rPr>
        <w:t xml:space="preserve"> were</w:t>
      </w:r>
      <w:r w:rsidRPr="00A96175">
        <w:rPr>
          <w:highlight w:val="yellow"/>
          <w:u w:val="single"/>
        </w:rPr>
        <w:t xml:space="preserve"> positioned to cut the flow of labor and expertise</w:t>
      </w:r>
      <w:r w:rsidRPr="004D0826">
        <w:rPr>
          <w:u w:val="single"/>
        </w:rPr>
        <w:t xml:space="preserve"> and work going into the military-industrial complex </w:t>
      </w:r>
      <w:r w:rsidRPr="00A96175">
        <w:rPr>
          <w:highlight w:val="yellow"/>
          <w:u w:val="single"/>
        </w:rPr>
        <w:t>that will flow on to harm Palestinians.”</w:t>
      </w:r>
    </w:p>
    <w:p w14:paraId="2F191144" w14:textId="77777777" w:rsidR="006E1444" w:rsidRPr="004D0826" w:rsidRDefault="006E1444" w:rsidP="006E1444">
      <w:r w:rsidRPr="004D0826">
        <w:rPr>
          <w:u w:val="single"/>
        </w:rPr>
        <w:t>“Palestine is absolutely a workplace issue</w:t>
      </w:r>
      <w:r w:rsidRPr="004D0826">
        <w:t>,</w:t>
      </w:r>
      <w:r w:rsidRPr="004D0826">
        <w:rPr>
          <w:u w:val="single"/>
        </w:rPr>
        <w:t>”</w:t>
      </w:r>
      <w:r w:rsidRPr="004D0826">
        <w:t xml:space="preserve"> she said.</w:t>
      </w:r>
    </w:p>
    <w:p w14:paraId="6FB82269" w14:textId="77777777" w:rsidR="006E1444" w:rsidRDefault="006E1444" w:rsidP="006E1444"/>
    <w:p w14:paraId="060D05A4" w14:textId="77777777" w:rsidR="006E1444" w:rsidRPr="00AE615A" w:rsidRDefault="006E1444" w:rsidP="006E1444">
      <w:pPr>
        <w:pStyle w:val="Heading4"/>
      </w:pPr>
      <w:r w:rsidRPr="00AE615A">
        <w:t>Across the UC system Student Workers leveraged unions to go on strike to demand divestment from genocide</w:t>
      </w:r>
    </w:p>
    <w:p w14:paraId="3C9E22D8" w14:textId="77777777" w:rsidR="006E1444" w:rsidRDefault="006E1444" w:rsidP="006E1444">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39" w:history="1">
        <w:r w:rsidRPr="00363D27">
          <w:rPr>
            <w:rStyle w:val="Hyperlink"/>
          </w:rPr>
          <w:t>https://www.thenation.com/article/activism/palestine-solidarity-worker-strikes/#</w:t>
        </w:r>
      </w:hyperlink>
      <w:r>
        <w:t xml:space="preserve"> )</w:t>
      </w:r>
    </w:p>
    <w:p w14:paraId="19AB9023" w14:textId="77777777" w:rsidR="006E1444" w:rsidRPr="00620EB9" w:rsidRDefault="006E1444" w:rsidP="006E1444">
      <w:pPr>
        <w:rPr>
          <w:u w:val="single"/>
        </w:rPr>
      </w:pPr>
      <w:r w:rsidRPr="00620EB9">
        <w:rPr>
          <w:u w:val="single"/>
        </w:rPr>
        <w:t>The symbiotic relationship between universities and the military puts higher education workers in a position of significant structural power.</w:t>
      </w:r>
    </w:p>
    <w:p w14:paraId="65C5561F" w14:textId="77777777" w:rsidR="006E1444" w:rsidRPr="00D17D73" w:rsidRDefault="006E1444" w:rsidP="006E1444">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5E85C112" w14:textId="77777777" w:rsidR="006E1444" w:rsidRPr="00D17D73" w:rsidRDefault="006E1444" w:rsidP="006E1444">
      <w:r w:rsidRPr="00D17D73">
        <w:t xml:space="preserve">This week, </w:t>
      </w:r>
      <w:r w:rsidRPr="00A96175">
        <w:rPr>
          <w:highlight w:val="yellow"/>
          <w:u w:val="single"/>
        </w:rPr>
        <w:t xml:space="preserve">48,000 </w:t>
      </w:r>
      <w:r w:rsidRPr="00CB5656">
        <w:rPr>
          <w:u w:val="single"/>
        </w:rPr>
        <w:t xml:space="preserve">University of California </w:t>
      </w:r>
      <w:r w:rsidRPr="00A96175">
        <w:rPr>
          <w:highlight w:val="yellow"/>
          <w:u w:val="single"/>
        </w:rPr>
        <w:t>(UC) workers—postdocs, graduate student researchers, and teaching assistants—began a rolling strike in response to the violent police crackdown on pro-Palestinian</w:t>
      </w:r>
      <w:r w:rsidRPr="00D17D73">
        <w:rPr>
          <w:u w:val="single"/>
        </w:rPr>
        <w:t xml:space="preserve"> campus </w:t>
      </w:r>
      <w:r w:rsidRPr="00A96175">
        <w:rPr>
          <w:highlight w:val="yellow"/>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4C4CB943" w14:textId="77777777" w:rsidR="006E1444" w:rsidRPr="00D17D73" w:rsidRDefault="006E1444" w:rsidP="006E1444">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introduce </w:t>
      </w:r>
      <w:r w:rsidRPr="00FE64C4">
        <w:rPr>
          <w:u w:val="single"/>
        </w:rPr>
        <w:t xml:space="preserve">a powerful new </w:t>
      </w:r>
      <w:r w:rsidRPr="00FE64C4">
        <w:rPr>
          <w:highlight w:val="yellow"/>
          <w:u w:val="single"/>
        </w:rPr>
        <w:t>strategy to</w:t>
      </w:r>
      <w:r w:rsidRPr="00FE64C4">
        <w:rPr>
          <w:u w:val="single"/>
        </w:rPr>
        <w:t xml:space="preserve"> not just resist today’s US support for the Israeli war on the Palestinians but also </w:t>
      </w:r>
      <w:r w:rsidRPr="00FE64C4">
        <w:rPr>
          <w:highlight w:val="yellow"/>
          <w:u w:val="single"/>
        </w:rPr>
        <w:t>c</w:t>
      </w:r>
      <w:r w:rsidRPr="00A96175">
        <w:rPr>
          <w:highlight w:val="yellow"/>
          <w:u w:val="single"/>
        </w:rPr>
        <w:t>hallenge the US imperialist war machine in the years ahead.</w:t>
      </w:r>
    </w:p>
    <w:p w14:paraId="366C247E" w14:textId="77777777" w:rsidR="006E1444" w:rsidRPr="00D17D73" w:rsidRDefault="006E1444" w:rsidP="006E1444">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6DC0D7DA" w14:textId="77777777" w:rsidR="006E1444" w:rsidRPr="00D17D73" w:rsidRDefault="006E1444" w:rsidP="006E1444">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A96175">
        <w:rPr>
          <w:highlight w:val="yellow"/>
          <w:u w:val="single"/>
        </w:rPr>
        <w:t xml:space="preserve">backlash </w:t>
      </w:r>
      <w:r w:rsidRPr="00FE64C4">
        <w:rPr>
          <w:u w:val="single"/>
        </w:rPr>
        <w:t xml:space="preserve">from UC administrators </w:t>
      </w:r>
      <w:r w:rsidRPr="00A96175">
        <w:rPr>
          <w:highlight w:val="yellow"/>
          <w:u w:val="single"/>
        </w:rPr>
        <w:t>mirrored </w:t>
      </w:r>
      <w:r w:rsidRPr="00D17D73">
        <w:rPr>
          <w:u w:val="single"/>
        </w:rPr>
        <w:t>the</w:t>
      </w:r>
      <w:r w:rsidRPr="00A96175">
        <w:rPr>
          <w:highlight w:val="yellow"/>
          <w:u w:val="single"/>
        </w:rPr>
        <w:t xml:space="preserve"> repression at Columbia University</w:t>
      </w:r>
      <w:r w:rsidRPr="00D17D73">
        <w:rPr>
          <w:u w:val="single"/>
        </w:rPr>
        <w:t> </w:t>
      </w:r>
      <w:r w:rsidRPr="00D17D73">
        <w:t xml:space="preserve">and elsewhere: mass, often </w:t>
      </w:r>
      <w:r w:rsidRPr="00A96175">
        <w:rPr>
          <w:highlight w:val="yellow"/>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1A25BD7C" w14:textId="77777777" w:rsidR="006E1444" w:rsidRPr="00D17D73" w:rsidRDefault="006E1444" w:rsidP="006E1444">
      <w:r w:rsidRPr="00D17D73">
        <w:t>“</w:t>
      </w:r>
      <w:r w:rsidRPr="00A96175">
        <w:rPr>
          <w:highlight w:val="yellow"/>
          <w:u w:val="single"/>
        </w:rPr>
        <w:t>We watched our union siblings beaten by Zionist mobs while the university did nothing</w:t>
      </w:r>
      <w:r w:rsidRPr="00D17D73">
        <w:t xml:space="preserve">, at first,” said Jake Orbison, an English Department graduate student worker at UC Berkeley. </w:t>
      </w:r>
      <w:r w:rsidRPr="00A96175">
        <w:rPr>
          <w:highlight w:val="yellow"/>
          <w:u w:val="single"/>
        </w:rPr>
        <w:t>Then</w:t>
      </w:r>
      <w:r w:rsidRPr="00D17D73">
        <w:rPr>
          <w:u w:val="single"/>
        </w:rPr>
        <w:t xml:space="preserve">, by </w:t>
      </w:r>
      <w:r w:rsidRPr="00A96175">
        <w:rPr>
          <w:highlight w:val="yellow"/>
          <w:u w:val="single"/>
        </w:rPr>
        <w:t>“calling the cops to beat their students a second time</w:t>
      </w:r>
      <w:r w:rsidRPr="00D17D73">
        <w:t>,” the UC administration “politicized every UC campus,” Orbison said.</w:t>
      </w:r>
    </w:p>
    <w:p w14:paraId="34E2F81E" w14:textId="77777777" w:rsidR="006E1444" w:rsidRPr="00D17D73" w:rsidRDefault="006E1444" w:rsidP="006E1444">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025567FA" w14:textId="77777777" w:rsidR="006E1444" w:rsidRPr="00D17D73" w:rsidRDefault="006E1444" w:rsidP="006E1444">
      <w:r w:rsidRPr="00D17D73">
        <w:t>In the wake of the police crackdown, the UAW filed a series of unfair-labor-practice charges against the university, detailing how it violated the members’ legal and contractual rights when it attacked and arrested union members alongside others protesting peacefully.</w:t>
      </w:r>
    </w:p>
    <w:p w14:paraId="21828377" w14:textId="77777777" w:rsidR="006E1444" w:rsidRPr="00D17D73" w:rsidRDefault="006E1444" w:rsidP="006E1444">
      <w:pPr>
        <w:rPr>
          <w:u w:val="single"/>
        </w:rPr>
      </w:pPr>
      <w:r w:rsidRPr="00A96175">
        <w:rPr>
          <w:highlight w:val="yellow"/>
          <w:u w:val="single"/>
        </w:rPr>
        <w:t>The union demanded </w:t>
      </w:r>
      <w:r w:rsidRPr="00D17D73">
        <w:rPr>
          <w:u w:val="single"/>
        </w:rPr>
        <w:t xml:space="preserve">that the university provide </w:t>
      </w:r>
      <w:r w:rsidRPr="00A96175">
        <w:rPr>
          <w:highlight w:val="yellow"/>
          <w:u w:val="single"/>
        </w:rPr>
        <w:t>amnesty</w:t>
      </w:r>
      <w:r w:rsidRPr="00D17D73">
        <w:t xml:space="preserve"> for all protesting UC workers, students, and faculty; commit to the right to free speech and political expression on campus; </w:t>
      </w:r>
      <w:r w:rsidRPr="00A96175">
        <w:rPr>
          <w:highlight w:val="yellow"/>
          <w:u w:val="single"/>
        </w:rPr>
        <w:t xml:space="preserve">divest from weapons manufacturers, military contractors, </w:t>
      </w:r>
      <w:r w:rsidRPr="00D17D73">
        <w:rPr>
          <w:u w:val="single"/>
        </w:rPr>
        <w:t xml:space="preserve">and companies profiting from Israel’s war on Gaza; disclose all funding sources and investments; </w:t>
      </w:r>
      <w:r w:rsidRPr="00A96175">
        <w:rPr>
          <w:highlight w:val="yellow"/>
          <w:u w:val="single"/>
        </w:rPr>
        <w:t xml:space="preserve">and, </w:t>
      </w:r>
      <w:r w:rsidRPr="00D17D73">
        <w:rPr>
          <w:u w:val="single"/>
        </w:rPr>
        <w:t>most ambitiously</w:t>
      </w:r>
      <w:r w:rsidRPr="00A96175">
        <w:rPr>
          <w:highlight w:val="yellow"/>
          <w:u w:val="single"/>
        </w:rPr>
        <w:t xml:space="preserve">, give research workers transitional funding to opt out of projects tied to the US military </w:t>
      </w:r>
      <w:r w:rsidRPr="00D17D73">
        <w:rPr>
          <w:u w:val="single"/>
        </w:rPr>
        <w:t xml:space="preserve">or </w:t>
      </w:r>
      <w:r w:rsidRPr="00A96175">
        <w:rPr>
          <w:highlight w:val="yellow"/>
          <w:u w:val="single"/>
        </w:rPr>
        <w:t>oppression of Palestinians.</w:t>
      </w:r>
    </w:p>
    <w:p w14:paraId="26FA3511" w14:textId="77777777" w:rsidR="006E1444" w:rsidRPr="00D17D73" w:rsidRDefault="006E1444" w:rsidP="006E1444">
      <w:r w:rsidRPr="00D17D73">
        <w:t>In a series of strike authorization votes last week, nearly 20,000 UAW 4811 members statewide voted 79-21 percent in favor of striking.</w:t>
      </w:r>
    </w:p>
    <w:p w14:paraId="67D28692" w14:textId="77777777" w:rsidR="006E1444" w:rsidRPr="00D17D73" w:rsidRDefault="006E1444" w:rsidP="006E1444">
      <w:pPr>
        <w:rPr>
          <w:vanish/>
        </w:rPr>
      </w:pPr>
      <w:r w:rsidRPr="00D17D73">
        <w:rPr>
          <w:vanish/>
        </w:rPr>
        <w:t>Top of Form</w:t>
      </w:r>
    </w:p>
    <w:p w14:paraId="12816E20" w14:textId="77777777" w:rsidR="006E1444" w:rsidRPr="00D17D73" w:rsidRDefault="006E1444" w:rsidP="006E1444">
      <w:pPr>
        <w:rPr>
          <w:vanish/>
        </w:rPr>
      </w:pPr>
      <w:r w:rsidRPr="00D17D73">
        <w:rPr>
          <w:vanish/>
        </w:rPr>
        <w:t>Bottom of Form</w:t>
      </w:r>
    </w:p>
    <w:p w14:paraId="0A6A885C" w14:textId="77777777" w:rsidR="006E1444" w:rsidRPr="00D17D73" w:rsidRDefault="006E1444" w:rsidP="006E1444">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A96175">
        <w:rPr>
          <w:highlight w:val="yellow"/>
          <w:u w:val="single"/>
        </w:rPr>
        <w:t xml:space="preserve">war economy </w:t>
      </w:r>
      <w:r w:rsidRPr="00D17D73">
        <w:rPr>
          <w:u w:val="single"/>
        </w:rPr>
        <w:t xml:space="preserve">are </w:t>
      </w:r>
      <w:r w:rsidRPr="00A96175">
        <w:rPr>
          <w:highlight w:val="yellow"/>
          <w:u w:val="single"/>
        </w:rPr>
        <w:t>integrally tied to working conditions</w:t>
      </w:r>
      <w:r w:rsidRPr="00D17D73">
        <w:t>; solidarity with Palestinians half a world away starts with defending your own rights at work.</w:t>
      </w:r>
    </w:p>
    <w:p w14:paraId="33FDF6E2" w14:textId="77777777" w:rsidR="006E1444" w:rsidRPr="00D17D73" w:rsidRDefault="006E1444" w:rsidP="006E1444">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30F4FE31" w14:textId="77777777" w:rsidR="006E1444" w:rsidRDefault="006E1444" w:rsidP="006E1444">
      <w:hyperlink r:id="rId40"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41C85938" w14:textId="77777777" w:rsidR="006E1444" w:rsidRDefault="006E1444" w:rsidP="006E1444">
      <w:pPr>
        <w:pStyle w:val="Heading4"/>
      </w:pPr>
      <w:r>
        <w:t xml:space="preserve">The strikes were enjoined by the courts, in circumvention of state labor law. </w:t>
      </w:r>
    </w:p>
    <w:p w14:paraId="3E1394C2" w14:textId="77777777" w:rsidR="006E1444" w:rsidRDefault="006E1444" w:rsidP="006E1444">
      <w:r w:rsidRPr="00620EB9">
        <w:rPr>
          <w:rStyle w:val="Style13ptBold"/>
        </w:rPr>
        <w:t>Racioppo 24</w:t>
      </w:r>
      <w:r>
        <w:t>, (Peter 6/23/24, “</w:t>
      </w:r>
      <w:r w:rsidRPr="00D17D73">
        <w:t>Resolution: UAW Local 4811 Strike and Injunction</w:t>
      </w:r>
      <w:r>
        <w:t xml:space="preserve">” Unite All Workers for Democracy </w:t>
      </w:r>
      <w:hyperlink r:id="rId41" w:history="1">
        <w:r w:rsidRPr="00363D27">
          <w:rPr>
            <w:rStyle w:val="Hyperlink"/>
          </w:rPr>
          <w:t>https://www.uaw4811.org/updates/strike-authorization-vote-announcement</w:t>
        </w:r>
      </w:hyperlink>
      <w:r>
        <w:t>)</w:t>
      </w:r>
    </w:p>
    <w:p w14:paraId="103EA109" w14:textId="77777777" w:rsidR="006E1444" w:rsidRDefault="006E1444" w:rsidP="006E1444">
      <w:r>
        <w:t>This resolution was passed at the June 2024 Annual Membership Meeting via Zoom on June 23, 2024.</w:t>
      </w:r>
    </w:p>
    <w:p w14:paraId="4DB47F7B" w14:textId="77777777" w:rsidR="006E1444" w:rsidRPr="00D17D73" w:rsidRDefault="006E1444" w:rsidP="006E1444">
      <w:r>
        <w:t>Resolution: UAW Local 4811 Strike and Injunction</w:t>
      </w:r>
    </w:p>
    <w:p w14:paraId="208B67C7" w14:textId="77777777" w:rsidR="006E1444" w:rsidRPr="00D17D73" w:rsidRDefault="006E1444" w:rsidP="006E1444">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1F190BD2" w14:textId="77777777" w:rsidR="006E1444" w:rsidRPr="00D17D73" w:rsidRDefault="006E1444" w:rsidP="006E1444">
      <w:pPr>
        <w:rPr>
          <w:u w:val="single"/>
        </w:rPr>
      </w:pPr>
      <w:r w:rsidRPr="00D17D73">
        <w:t xml:space="preserve">On June 7, </w:t>
      </w:r>
      <w:r w:rsidRPr="00A96175">
        <w:rPr>
          <w:highlight w:val="yellow"/>
          <w:u w:val="single"/>
        </w:rPr>
        <w:t xml:space="preserve">the </w:t>
      </w:r>
      <w:r w:rsidRPr="00D17D73">
        <w:rPr>
          <w:u w:val="single"/>
        </w:rPr>
        <w:t xml:space="preserve">Orange County </w:t>
      </w:r>
      <w:r w:rsidRPr="00A96175">
        <w:rPr>
          <w:highlight w:val="yellow"/>
          <w:u w:val="single"/>
        </w:rPr>
        <w:t xml:space="preserve">Superior Court issued a </w:t>
      </w:r>
      <w:r w:rsidRPr="00D17D73">
        <w:rPr>
          <w:u w:val="single"/>
        </w:rPr>
        <w:t xml:space="preserve">temporary restraining order </w:t>
      </w:r>
      <w:r w:rsidRPr="00A96175">
        <w:rPr>
          <w:highlight w:val="yellow"/>
          <w:u w:val="single"/>
        </w:rPr>
        <w:t xml:space="preserve">(TRO) </w:t>
      </w:r>
      <w:r w:rsidRPr="00D17D73">
        <w:rPr>
          <w:u w:val="single"/>
        </w:rPr>
        <w:t xml:space="preserve">against UAW 4811 </w:t>
      </w:r>
      <w:r w:rsidRPr="00A96175">
        <w:rPr>
          <w:highlight w:val="yellow"/>
          <w:u w:val="single"/>
        </w:rPr>
        <w:t xml:space="preserve">at the request of the </w:t>
      </w:r>
      <w:r w:rsidRPr="00D17D73">
        <w:rPr>
          <w:u w:val="single"/>
        </w:rPr>
        <w:t xml:space="preserve">University of California Board of </w:t>
      </w:r>
      <w:r w:rsidRPr="00A96175">
        <w:rPr>
          <w:highlight w:val="yellow"/>
          <w:u w:val="single"/>
        </w:rPr>
        <w:t>Regents</w:t>
      </w:r>
      <w:r w:rsidRPr="00D17D73">
        <w:t xml:space="preserve">. In effect, </w:t>
      </w:r>
      <w:r w:rsidRPr="00D17D73">
        <w:rPr>
          <w:u w:val="single"/>
        </w:rPr>
        <w:t xml:space="preserve">the court </w:t>
      </w:r>
      <w:r w:rsidRPr="00A96175">
        <w:rPr>
          <w:highlight w:val="yellow"/>
          <w:u w:val="single"/>
        </w:rPr>
        <w:t xml:space="preserve">ordered workers not to strike </w:t>
      </w:r>
      <w:r w:rsidRPr="00D17D73">
        <w:rPr>
          <w:u w:val="single"/>
        </w:rPr>
        <w:t>and prohibited labor withholding and picketing activities until June 27</w:t>
      </w:r>
      <w:r w:rsidRPr="00D17D73">
        <w:t xml:space="preserve">. This court decision </w:t>
      </w:r>
      <w:r w:rsidRPr="00A96175">
        <w:rPr>
          <w:highlight w:val="yellow"/>
          <w:u w:val="single"/>
        </w:rPr>
        <w:t xml:space="preserve">circumvented </w:t>
      </w:r>
      <w:r w:rsidRPr="00D17D73">
        <w:rPr>
          <w:u w:val="single"/>
        </w:rPr>
        <w:t xml:space="preserve">the statewide ruling of </w:t>
      </w:r>
      <w:r w:rsidRPr="00A96175">
        <w:rPr>
          <w:highlight w:val="yellow"/>
          <w:u w:val="single"/>
        </w:rPr>
        <w:t xml:space="preserve">California’s </w:t>
      </w:r>
      <w:r w:rsidRPr="00D17D73">
        <w:rPr>
          <w:u w:val="single"/>
        </w:rPr>
        <w:t xml:space="preserve">Public Employment Relations Board </w:t>
      </w:r>
      <w:r w:rsidRPr="00A96175">
        <w:rPr>
          <w:highlight w:val="yellow"/>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A96175">
        <w:rPr>
          <w:highlight w:val="yellow"/>
          <w:u w:val="single"/>
        </w:rPr>
        <w:t>The</w:t>
      </w:r>
      <w:r w:rsidRPr="00D17D73">
        <w:rPr>
          <w:u w:val="single"/>
        </w:rPr>
        <w:t xml:space="preserve"> UC </w:t>
      </w:r>
      <w:r w:rsidRPr="00A96175">
        <w:rPr>
          <w:highlight w:val="yellow"/>
          <w:u w:val="single"/>
        </w:rPr>
        <w:t>Regents</w:t>
      </w:r>
      <w:r w:rsidRPr="00D17D73">
        <w:rPr>
          <w:u w:val="single"/>
        </w:rPr>
        <w:t xml:space="preserve">, and the Democratic Party that supports them, maintain close ties to arms production, surveillance, and policing, and they </w:t>
      </w:r>
      <w:r w:rsidRPr="00A96175">
        <w:rPr>
          <w:highlight w:val="yellow"/>
          <w:u w:val="single"/>
        </w:rPr>
        <w:t xml:space="preserve">are willing to subvert labor law </w:t>
      </w:r>
      <w:r w:rsidRPr="00D17D73">
        <w:rPr>
          <w:u w:val="single"/>
        </w:rPr>
        <w:t xml:space="preserve">in order </w:t>
      </w:r>
      <w:r w:rsidRPr="00A96175">
        <w:rPr>
          <w:highlight w:val="yellow"/>
          <w:u w:val="single"/>
        </w:rPr>
        <w:t xml:space="preserve">to protect their investments and </w:t>
      </w:r>
      <w:r w:rsidRPr="00D17D73">
        <w:rPr>
          <w:u w:val="single"/>
        </w:rPr>
        <w:t xml:space="preserve">their </w:t>
      </w:r>
      <w:r w:rsidRPr="00A96175">
        <w:rPr>
          <w:highlight w:val="yellow"/>
          <w:u w:val="single"/>
        </w:rPr>
        <w:t>power.</w:t>
      </w:r>
    </w:p>
    <w:p w14:paraId="1EE7388E" w14:textId="77777777" w:rsidR="006E1444" w:rsidRPr="00D17D73" w:rsidRDefault="006E1444" w:rsidP="006E1444">
      <w:r w:rsidRPr="00D17D73">
        <w:t>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in order to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27715B15" w14:textId="77777777" w:rsidR="006E1444" w:rsidRDefault="006E1444" w:rsidP="006E1444">
      <w:pPr>
        <w:rPr>
          <w:i/>
          <w:iCs/>
        </w:rPr>
      </w:pPr>
      <w:r w:rsidRPr="00D17D73">
        <w:rPr>
          <w:i/>
          <w:iCs/>
        </w:rPr>
        <w:t>We propose that the UAWD June membership meeting review the lessons of the 4811 strike and its repression, and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4E8E426B" w14:textId="77777777" w:rsidR="002A2203" w:rsidRPr="00FF1747" w:rsidRDefault="002A2203" w:rsidP="002A2203">
      <w:pPr>
        <w:pStyle w:val="Heading4"/>
      </w:pPr>
      <w:r>
        <w:t>Revolutionary fiat in the context of student unions situates affirmative demands that transform the world. The plan is one prong among many that makes the conditions for revolutionary change possible</w:t>
      </w:r>
      <w:r w:rsidRPr="00FF1747">
        <w:t>.</w:t>
      </w:r>
    </w:p>
    <w:p w14:paraId="4296DE35" w14:textId="77777777" w:rsidR="002A2203" w:rsidRPr="00F8187B" w:rsidRDefault="002A2203" w:rsidP="002A2203">
      <w:r w:rsidRPr="00F8187B">
        <w:rPr>
          <w:rStyle w:val="Style13ptBold"/>
        </w:rPr>
        <w:t>Lazaroff</w:t>
      </w:r>
      <w:r>
        <w:rPr>
          <w:rStyle w:val="Style13ptBold"/>
        </w:rPr>
        <w:t xml:space="preserve"> 23</w:t>
      </w:r>
      <w:r w:rsidRPr="004E5206">
        <w:t xml:space="preserve">, </w:t>
      </w:r>
      <w:r>
        <w:t>Current Phd English student at Illinois state</w:t>
      </w:r>
      <w:r w:rsidRPr="004E5206">
        <w:t>. (</w:t>
      </w:r>
      <w:r>
        <w:t>Steven</w:t>
      </w:r>
      <w:r w:rsidRPr="004E5206">
        <w:t xml:space="preserve">, </w:t>
      </w:r>
      <w:r>
        <w:t>March 3</w:t>
      </w:r>
      <w:r w:rsidRPr="00F8187B">
        <w:rPr>
          <w:vertAlign w:val="superscript"/>
        </w:rPr>
        <w:t>rd</w:t>
      </w:r>
      <w:r>
        <w:t xml:space="preserve"> 2023</w:t>
      </w:r>
      <w:r w:rsidRPr="004E5206">
        <w:t>, “</w:t>
      </w:r>
      <w:r w:rsidRPr="00F8187B">
        <w:t>Revolutionary graduate worker unionism Within</w:t>
      </w:r>
      <w:r>
        <w:t xml:space="preserve"> an</w:t>
      </w:r>
      <w:r w:rsidRPr="00F8187B">
        <w:t>d against the university, within and for each other</w:t>
      </w:r>
      <w:r w:rsidRPr="004E5206">
        <w:t xml:space="preserve">,” </w:t>
      </w:r>
      <w:r>
        <w:t>Tempest Magazine</w:t>
      </w:r>
      <w:r w:rsidRPr="004E5206">
        <w:t xml:space="preserve">, </w:t>
      </w:r>
      <w:r w:rsidRPr="00F8187B">
        <w:t>https://tempestmag.org/2023/03/revolutionary-graduate-worker-unionism/</w:t>
      </w:r>
      <w:r w:rsidRPr="004E5206">
        <w:t xml:space="preserve">) </w:t>
      </w:r>
    </w:p>
    <w:p w14:paraId="30D78134" w14:textId="77777777" w:rsidR="002A2203" w:rsidRPr="003A7B63" w:rsidRDefault="002A2203" w:rsidP="002A2203">
      <w:pPr>
        <w:rPr>
          <w:u w:val="single"/>
        </w:rPr>
      </w:pPr>
      <w:r w:rsidRPr="003A7B63">
        <w:t xml:space="preserve">The struggle is always wherever we are, and I feel lucky my location put me in a position to be a part of the graduate union struggle. I’m a third-year Ph.D. student in English at Illinois State University, and a member of the ISU Graduate Workers Union Steering Committee. This writing will engage my location in the university, </w:t>
      </w:r>
      <w:r w:rsidRPr="003A7B63">
        <w:rPr>
          <w:highlight w:val="cyan"/>
          <w:u w:val="single"/>
        </w:rPr>
        <w:t xml:space="preserve">thinking through how </w:t>
      </w:r>
      <w:r w:rsidRPr="003A7B63">
        <w:rPr>
          <w:u w:val="single"/>
        </w:rPr>
        <w:t xml:space="preserve">we as </w:t>
      </w:r>
      <w:r w:rsidRPr="003A7B63">
        <w:rPr>
          <w:highlight w:val="cyan"/>
          <w:u w:val="single"/>
        </w:rPr>
        <w:t xml:space="preserve">revolutionaries </w:t>
      </w:r>
      <w:r w:rsidRPr="003A7B63">
        <w:rPr>
          <w:u w:val="single"/>
        </w:rPr>
        <w:t xml:space="preserve">might best </w:t>
      </w:r>
      <w:r w:rsidRPr="003A7B63">
        <w:rPr>
          <w:highlight w:val="cyan"/>
          <w:u w:val="single"/>
        </w:rPr>
        <w:t xml:space="preserve">situate and organize </w:t>
      </w:r>
      <w:r w:rsidRPr="003A7B63">
        <w:rPr>
          <w:u w:val="single"/>
        </w:rPr>
        <w:t xml:space="preserve">ourselves at </w:t>
      </w:r>
      <w:r w:rsidRPr="003A7B63">
        <w:rPr>
          <w:highlight w:val="cyan"/>
          <w:u w:val="single"/>
        </w:rPr>
        <w:t>the university</w:t>
      </w:r>
      <w:r w:rsidRPr="003A7B63">
        <w:t xml:space="preserve">, in the quad that </w:t>
      </w:r>
      <w:r w:rsidRPr="003A7B63">
        <w:rPr>
          <w:highlight w:val="cyan"/>
          <w:u w:val="single"/>
        </w:rPr>
        <w:t>acts</w:t>
      </w:r>
      <w:r w:rsidRPr="003A7B63">
        <w:rPr>
          <w:u w:val="single"/>
        </w:rPr>
        <w:t xml:space="preserve"> </w:t>
      </w:r>
      <w:r w:rsidRPr="003A7B63">
        <w:t xml:space="preserve">also </w:t>
      </w:r>
      <w:r w:rsidRPr="003A7B63">
        <w:rPr>
          <w:highlight w:val="cyan"/>
          <w:u w:val="single"/>
        </w:rPr>
        <w:t xml:space="preserve">on the </w:t>
      </w:r>
      <w:r w:rsidRPr="003A7B63">
        <w:rPr>
          <w:u w:val="single"/>
        </w:rPr>
        <w:t xml:space="preserve">level of the </w:t>
      </w:r>
      <w:r w:rsidRPr="003A7B63">
        <w:rPr>
          <w:highlight w:val="cyan"/>
          <w:u w:val="single"/>
        </w:rPr>
        <w:t xml:space="preserve">system, to make </w:t>
      </w:r>
      <w:r w:rsidRPr="003A7B63">
        <w:rPr>
          <w:u w:val="single"/>
        </w:rPr>
        <w:t xml:space="preserve">the international mass </w:t>
      </w:r>
      <w:r w:rsidRPr="003A7B63">
        <w:rPr>
          <w:highlight w:val="cyan"/>
          <w:u w:val="single"/>
        </w:rPr>
        <w:t xml:space="preserve">movements we need to abolish capitalism and </w:t>
      </w:r>
      <w:r w:rsidRPr="003A7B63">
        <w:rPr>
          <w:u w:val="single"/>
        </w:rPr>
        <w:t>build socialism, to take democratic control of society and the econom</w:t>
      </w:r>
      <w:r w:rsidRPr="002A2203">
        <w:rPr>
          <w:u w:val="single"/>
        </w:rPr>
        <w:t xml:space="preserve">y, to </w:t>
      </w:r>
      <w:r w:rsidRPr="003A7B63">
        <w:rPr>
          <w:highlight w:val="cyan"/>
          <w:u w:val="single"/>
        </w:rPr>
        <w:t xml:space="preserve">stop </w:t>
      </w:r>
      <w:r w:rsidRPr="003A7B63">
        <w:rPr>
          <w:u w:val="single"/>
        </w:rPr>
        <w:t xml:space="preserve">the threat of </w:t>
      </w:r>
      <w:r w:rsidRPr="003A7B63">
        <w:rPr>
          <w:highlight w:val="cyan"/>
          <w:u w:val="single"/>
        </w:rPr>
        <w:t>climate collapse.</w:t>
      </w:r>
    </w:p>
    <w:p w14:paraId="56847B96" w14:textId="77777777" w:rsidR="002A2203" w:rsidRPr="003A7B63" w:rsidRDefault="002A2203" w:rsidP="002A2203">
      <w:r w:rsidRPr="003A7B63">
        <w:t>What does it mean to be a revolutionary today–anywhere in the US, not simply the university?</w:t>
      </w:r>
    </w:p>
    <w:p w14:paraId="3385FF36" w14:textId="77777777" w:rsidR="002A2203" w:rsidRPr="003A7B63" w:rsidRDefault="002A2203" w:rsidP="002A2203">
      <w:r w:rsidRPr="003A7B63">
        <w:t>Fred Hampton’s </w:t>
      </w:r>
      <w:hyperlink r:id="rId42" w:history="1">
        <w:r w:rsidRPr="003A7B63">
          <w:rPr>
            <w:rStyle w:val="Hyperlink"/>
          </w:rPr>
          <w:t>“I am a revolutionary”</w:t>
        </w:r>
      </w:hyperlink>
      <w:r w:rsidRPr="003A7B63">
        <w:t xml:space="preserve"> tells us that, first and foremost, a revolutionary self-identifies as revolutionary. The utterance alone is not enough. A revolutionary commits to practice a life that lives up to revolutionary principles. Initially, this commitment might meet one discrete moment, but then again, again, again, again, the commitment is demanded. Essential to revolutionary practice, </w:t>
      </w:r>
      <w:r w:rsidRPr="003A7B63">
        <w:rPr>
          <w:highlight w:val="cyan"/>
          <w:u w:val="single"/>
        </w:rPr>
        <w:t xml:space="preserve">commitment is not a one-stop </w:t>
      </w:r>
      <w:r w:rsidRPr="002A2203">
        <w:rPr>
          <w:u w:val="single"/>
        </w:rPr>
        <w:t>shop taken up in isolation</w:t>
      </w:r>
      <w:r w:rsidRPr="002A2203">
        <w:t>. I</w:t>
      </w:r>
      <w:r w:rsidRPr="003A7B63">
        <w:t>nstead, commitment is social among comrades in relationships of responsibility and accountability.</w:t>
      </w:r>
    </w:p>
    <w:p w14:paraId="369C8CAA" w14:textId="77777777" w:rsidR="002A2203" w:rsidRPr="003A7B63" w:rsidRDefault="002A2203" w:rsidP="002A2203">
      <w:r w:rsidRPr="003A7B63">
        <w:t>When I moved from Chicago to Bloomington-Normal, I looked to make new revolutionary commitments in and outside the university. In the first month, I organized with comrades against a </w:t>
      </w:r>
      <w:hyperlink r:id="rId43" w:history="1">
        <w:r w:rsidRPr="003A7B63">
          <w:rPr>
            <w:rStyle w:val="Hyperlink"/>
          </w:rPr>
          <w:t>Back the Blue rally</w:t>
        </w:r>
      </w:hyperlink>
      <w:r w:rsidRPr="003A7B63">
        <w:t> and joined the union’s bargaining team. I’ve long thought the university needed to be taken more seriously, but working in the graduate system across a couple of schools since 2017, I saw and experienced the constant insecurity and anxiety, the poverty and debt of graduate work. This came to a natural climax as I took part in often degrading bargaining situations where the negotiator taunted us with statements like, “If you don’t like it here, then why don’t you leave—I’m not going to wait for your answer, I know the answer.” I saw graduate workers in line at a food bank made by graduate workers to deal with the rampant food insecurity. We shouldn’t need to provide mutual aid to ourselves, but we need to and so we do. This solidarity begins to point the way out.</w:t>
      </w:r>
    </w:p>
    <w:p w14:paraId="2ECD2BA1" w14:textId="77777777" w:rsidR="002A2203" w:rsidRPr="003A7B63" w:rsidRDefault="002A2203" w:rsidP="002A2203">
      <w:r w:rsidRPr="003A7B63">
        <w:rPr>
          <w:highlight w:val="cyan"/>
          <w:u w:val="single"/>
        </w:rPr>
        <w:t xml:space="preserve">Whenever we struggle </w:t>
      </w:r>
      <w:r w:rsidRPr="003A7B63">
        <w:rPr>
          <w:highlight w:val="cyan"/>
        </w:rPr>
        <w:t>together, we</w:t>
      </w:r>
      <w:r w:rsidRPr="003A7B63">
        <w:t xml:space="preserve"> build the connective tissue that can </w:t>
      </w:r>
      <w:r w:rsidRPr="003A7B63">
        <w:rPr>
          <w:highlight w:val="cyan"/>
          <w:u w:val="single"/>
        </w:rPr>
        <w:t>transform the university</w:t>
      </w:r>
      <w:r w:rsidRPr="003A7B63">
        <w:t xml:space="preserve">, tapping into the capacity Walter Benjamin called </w:t>
      </w:r>
      <w:r w:rsidRPr="003A7B63">
        <w:rPr>
          <w:highlight w:val="cyan"/>
          <w:u w:val="single"/>
        </w:rPr>
        <w:t>an </w:t>
      </w:r>
      <w:hyperlink r:id="rId44" w:history="1">
        <w:r w:rsidRPr="003A7B63">
          <w:rPr>
            <w:rStyle w:val="Hyperlink"/>
            <w:highlight w:val="cyan"/>
          </w:rPr>
          <w:t>“emergency brake”</w:t>
        </w:r>
      </w:hyperlink>
      <w:r w:rsidRPr="003A7B63">
        <w:t xml:space="preserve">: a site </w:t>
      </w:r>
      <w:r w:rsidRPr="003A7B63">
        <w:rPr>
          <w:highlight w:val="cyan"/>
          <w:u w:val="single"/>
        </w:rPr>
        <w:t xml:space="preserve">for speculating new </w:t>
      </w:r>
      <w:r w:rsidRPr="003A7B63">
        <w:rPr>
          <w:highlight w:val="cyan"/>
        </w:rPr>
        <w:t>worlds and</w:t>
      </w:r>
      <w:r w:rsidRPr="003A7B63">
        <w:t xml:space="preserve"> for </w:t>
      </w:r>
      <w:r w:rsidRPr="003A7B63">
        <w:rPr>
          <w:highlight w:val="cyan"/>
          <w:u w:val="single"/>
        </w:rPr>
        <w:t>making them into reality. Speculation is</w:t>
      </w:r>
      <w:r w:rsidRPr="003A7B63">
        <w:t xml:space="preserve"> not just dreaming of a different tomorrow; it is </w:t>
      </w:r>
      <w:r w:rsidRPr="003A7B63">
        <w:rPr>
          <w:highlight w:val="cyan"/>
          <w:u w:val="single"/>
        </w:rPr>
        <w:t>grounded in action today</w:t>
      </w:r>
      <w:r w:rsidRPr="003A7B63">
        <w:t xml:space="preserve">, wherever we make space together. </w:t>
      </w:r>
      <w:r w:rsidRPr="002A2203">
        <w:rPr>
          <w:u w:val="single"/>
        </w:rPr>
        <w:t xml:space="preserve">Graduate worker unions should take that </w:t>
      </w:r>
      <w:r w:rsidRPr="003A7B63">
        <w:rPr>
          <w:highlight w:val="cyan"/>
          <w:u w:val="single"/>
        </w:rPr>
        <w:t xml:space="preserve">speculative work </w:t>
      </w:r>
      <w:r w:rsidRPr="002A2203">
        <w:rPr>
          <w:u w:val="single"/>
        </w:rPr>
        <w:t>seriously</w:t>
      </w:r>
      <w:r w:rsidRPr="002A2203">
        <w:t>. The</w:t>
      </w:r>
      <w:r w:rsidRPr="003A7B63">
        <w:t xml:space="preserve"> contemporary graduate worker movement in the U.S. offers lessons that need to be discussed by revolutionaries, from the university to the broader labor movement.</w:t>
      </w:r>
    </w:p>
    <w:p w14:paraId="100F791D" w14:textId="77777777" w:rsidR="002A2203" w:rsidRPr="003A7B63" w:rsidRDefault="002A2203" w:rsidP="002A2203">
      <w:r w:rsidRPr="003A7B63">
        <w:t xml:space="preserve">Benjamin’s concept of the “emergency brake” </w:t>
      </w:r>
      <w:r w:rsidRPr="003A7B63">
        <w:rPr>
          <w:highlight w:val="cyan"/>
          <w:u w:val="single"/>
        </w:rPr>
        <w:t>helps us to imagine our power and role in the world differently</w:t>
      </w:r>
      <w:r w:rsidRPr="003A7B63">
        <w:t xml:space="preserve">, to develop what Michael Löwy calls </w:t>
      </w:r>
      <w:r w:rsidRPr="003A7B63">
        <w:rPr>
          <w:highlight w:val="cyan"/>
          <w:u w:val="single"/>
        </w:rPr>
        <w:t>material </w:t>
      </w:r>
      <w:hyperlink r:id="rId45" w:history="1">
        <w:r w:rsidRPr="003A7B63">
          <w:rPr>
            <w:rStyle w:val="Hyperlink"/>
            <w:highlight w:val="cyan"/>
          </w:rPr>
          <w:t>“political-ecological currency”</w:t>
        </w:r>
      </w:hyperlink>
      <w:r w:rsidRPr="003A7B63">
        <w:t> that centers the people, the masses, as those who have the power to halt a path of annihilation and make a break for a different world.</w:t>
      </w:r>
    </w:p>
    <w:p w14:paraId="3CA5F4CC" w14:textId="77777777" w:rsidR="002A2203" w:rsidRPr="003A7B63" w:rsidRDefault="002A2203" w:rsidP="002A2203">
      <w:r w:rsidRPr="003A7B63">
        <w:t>We can build a movement and become capable of collectively pulling an emergency brake—laying our bodies on the gears of the machine—</w:t>
      </w:r>
      <w:r w:rsidRPr="002A2203">
        <w:rPr>
          <w:u w:val="single"/>
        </w:rPr>
        <w:t>when we take up graduate worker organizing</w:t>
      </w:r>
      <w:r w:rsidRPr="003A7B63">
        <w:rPr>
          <w:highlight w:val="cyan"/>
          <w:u w:val="single"/>
        </w:rPr>
        <w:t>, becoming “within and against” the university</w:t>
      </w:r>
      <w:r w:rsidRPr="003A7B63">
        <w:t xml:space="preserve">. But this cannot be solely “negative,” </w:t>
      </w:r>
      <w:r w:rsidRPr="003A7B63">
        <w:rPr>
          <w:highlight w:val="cyan"/>
          <w:u w:val="single"/>
        </w:rPr>
        <w:t>there is a necessity to affirm</w:t>
      </w:r>
      <w:r w:rsidRPr="003A7B63">
        <w:t>, to be for something. In Fred Moten and Stefano Harney’s </w:t>
      </w:r>
      <w:hyperlink r:id="rId46" w:history="1">
        <w:r w:rsidRPr="003A7B63">
          <w:rPr>
            <w:rStyle w:val="Hyperlink"/>
            <w:i/>
            <w:iCs/>
          </w:rPr>
          <w:t>The Undercommons</w:t>
        </w:r>
      </w:hyperlink>
      <w:r w:rsidRPr="003A7B63">
        <w:t>, Harney writes,</w:t>
      </w:r>
    </w:p>
    <w:p w14:paraId="45AD16D7" w14:textId="77777777" w:rsidR="002A2203" w:rsidRPr="003A7B63" w:rsidRDefault="002A2203" w:rsidP="002A2203">
      <w:r w:rsidRPr="003A7B63">
        <w:t>When I say “with and for,” I mean studying with people, rather than teaching them, and when I say “for,” I mean studying with people in service of a project, which in this case I think we could just say is more study.</w:t>
      </w:r>
    </w:p>
    <w:p w14:paraId="1C52230E" w14:textId="77777777" w:rsidR="002A2203" w:rsidRPr="003A7B63" w:rsidRDefault="002A2203" w:rsidP="002A2203">
      <w:r w:rsidRPr="003A7B63">
        <w:t xml:space="preserve">I’m asking us to consider clarifying this project of “more study” into a project that organizes </w:t>
      </w:r>
      <w:r w:rsidRPr="003A7B63">
        <w:rPr>
          <w:u w:val="single"/>
        </w:rPr>
        <w:t xml:space="preserve">towards </w:t>
      </w:r>
      <w:r w:rsidRPr="003A7B63">
        <w:rPr>
          <w:highlight w:val="cyan"/>
          <w:u w:val="single"/>
        </w:rPr>
        <w:t>replacing the undemocratic, capitalist, neoliberal university</w:t>
      </w:r>
      <w:r w:rsidRPr="003A7B63">
        <w:t xml:space="preserve"> leadership structure </w:t>
      </w:r>
      <w:r w:rsidRPr="003A7B63">
        <w:rPr>
          <w:highlight w:val="cyan"/>
          <w:u w:val="single"/>
        </w:rPr>
        <w:t>with a democratic governing body composed of the workers</w:t>
      </w:r>
      <w:r w:rsidRPr="003A7B63">
        <w:t>—the students, staff, and faculty—who know best how the university should be run.</w:t>
      </w:r>
    </w:p>
    <w:p w14:paraId="1617879C" w14:textId="77777777" w:rsidR="002A2203" w:rsidRPr="003A7B63" w:rsidRDefault="002A2203" w:rsidP="002A2203">
      <w:r w:rsidRPr="003A7B63">
        <w:t xml:space="preserve">To say that work against the university, </w:t>
      </w:r>
      <w:r w:rsidRPr="003A7B63">
        <w:rPr>
          <w:highlight w:val="cyan"/>
          <w:u w:val="single"/>
        </w:rPr>
        <w:t>against the state, and against capitalism</w:t>
      </w:r>
      <w:r w:rsidRPr="003A7B63">
        <w:t xml:space="preserve"> is unlikely is not to make a novel point. All of the work we take on is beyond difficult: It is impossible by current common sense and that is what makes it necessary.</w:t>
      </w:r>
    </w:p>
    <w:p w14:paraId="1FBA3601" w14:textId="77777777" w:rsidR="002A2203" w:rsidRPr="003A7B63" w:rsidRDefault="002A2203" w:rsidP="002A2203">
      <w:r w:rsidRPr="003A7B63">
        <w:t>Given the catastrophic ecological conditions we face and the university’s role in reproducing the relations of that catastrophe, it is incumbent upon revolutionaries on campuses to take up committed action. What kind of committed action? The victorious graduate student worker struggle at Illinois State University (ISU) illustrates that commitment. This article will draw out ten organizing principles from that experience.</w:t>
      </w:r>
    </w:p>
    <w:p w14:paraId="45B67F08" w14:textId="77777777" w:rsidR="002A2203" w:rsidRPr="003A7B63" w:rsidRDefault="002A2203" w:rsidP="002A2203">
      <w:r w:rsidRPr="003A7B63">
        <w:t>The Illinois State University campaign</w:t>
      </w:r>
    </w:p>
    <w:p w14:paraId="0534385E" w14:textId="77777777" w:rsidR="002A2203" w:rsidRPr="003A7B63" w:rsidRDefault="002A2203" w:rsidP="002A2203">
      <w:r w:rsidRPr="003A7B63">
        <w:t>At ISU, the Graduate Workers Union’s campaign for a first contract demonstrated all of these principles.</w:t>
      </w:r>
    </w:p>
    <w:p w14:paraId="3F631530" w14:textId="77777777" w:rsidR="002A2203" w:rsidRPr="003A7B63" w:rsidRDefault="002A2203" w:rsidP="002A2203">
      <w:r w:rsidRPr="003A7B63">
        <w:t>We began bargaining in October 2019, so we’d been bargaining about a year when I joined the union in August 2020. ISU administrators had been weaponizing the pandemic, dragging their feet at every turn. By the end of November, we still hadn’t heard an economic proposal from them despite our appearing at the first bargaining session with a full slate of proposals. In December, finally, the employer brought forward a financial package that was beyond insulting and only served to give our workers raises we’d otherwise get with the minimum wage increase. We maintained that this was not an offer, but an attempt to get us to bargain against ourselves. We came back from caucus and told them that we would not be bargaining until a mediator was present.</w:t>
      </w:r>
    </w:p>
    <w:p w14:paraId="57309E44" w14:textId="77777777" w:rsidR="002A2203" w:rsidRPr="003A7B63" w:rsidRDefault="002A2203" w:rsidP="002A2203">
      <w:r w:rsidRPr="003A7B63">
        <w:t>[They] gave us everything we’d asked for: wages they said they couldn’t move on for six months, the elimination of student fees they said they couldn’t eliminate, and the withdrawal of a no-strike clause that would infringe on our right to free speech.</w:t>
      </w:r>
    </w:p>
    <w:p w14:paraId="7F3469A5" w14:textId="77777777" w:rsidR="002A2203" w:rsidRPr="003A7B63" w:rsidRDefault="002A2203" w:rsidP="002A2203">
      <w:r w:rsidRPr="003A7B63">
        <w:t>In January 2021, </w:t>
      </w:r>
      <w:hyperlink r:id="rId47" w:history="1">
        <w:r w:rsidRPr="003A7B63">
          <w:rPr>
            <w:rStyle w:val="Hyperlink"/>
          </w:rPr>
          <w:t>we began mediation</w:t>
        </w:r>
      </w:hyperlink>
      <w:r w:rsidRPr="003A7B63">
        <w:t> and a simultaneous escalation that saw us put on car caravans, informational pickets, a two-day teach-in, a </w:t>
      </w:r>
      <w:hyperlink r:id="rId48" w:history="1">
        <w:r w:rsidRPr="003A7B63">
          <w:rPr>
            <w:rStyle w:val="Hyperlink"/>
          </w:rPr>
          <w:t>free speech direct action</w:t>
        </w:r>
      </w:hyperlink>
      <w:r w:rsidRPr="003A7B63">
        <w:t>, and a sit-in outside the president’s office. In March, our bargaining team ann</w:t>
      </w:r>
      <w:hyperlink r:id="rId49" w:history="1">
        <w:r w:rsidRPr="003A7B63">
          <w:rPr>
            <w:rStyle w:val="Hyperlink"/>
          </w:rPr>
          <w:t>ounced a need for strike readiness</w:t>
        </w:r>
      </w:hyperlink>
      <w:r w:rsidRPr="003A7B63">
        <w:t> followed by a </w:t>
      </w:r>
      <w:hyperlink r:id="rId50" w:history="1">
        <w:r w:rsidRPr="003A7B63">
          <w:rPr>
            <w:rStyle w:val="Hyperlink"/>
          </w:rPr>
          <w:t>strike authorization vote</w:t>
        </w:r>
      </w:hyperlink>
      <w:r w:rsidRPr="003A7B63">
        <w:t> of 96 percent yes.</w:t>
      </w:r>
    </w:p>
    <w:p w14:paraId="18C5E212" w14:textId="77777777" w:rsidR="002A2203" w:rsidRPr="003A7B63" w:rsidRDefault="002A2203" w:rsidP="002A2203">
      <w:r w:rsidRPr="003A7B63">
        <w:rPr>
          <w:highlight w:val="cyan"/>
          <w:u w:val="single"/>
        </w:rPr>
        <w:t>In propaganda</w:t>
      </w:r>
      <w:r w:rsidRPr="003A7B63">
        <w:t>, we sought to show just how much money ISU was putting at the bargaining table against us: nearly $1,000,000 in administrative salaries on the clock were getting paid, while we did not have that same comfort. We were finding crevasses of time so we could attend bargaining meetings—time we otherwise would be researching, writing, grading, and taking care of ourselves. We took up these actions to try to pop the bubble of low expectations and naturalized exploitation that dominates the self-identification of grad students, who tend not to see ourselves as workers, especially when it comes to research.</w:t>
      </w:r>
    </w:p>
    <w:p w14:paraId="7A7E7B37" w14:textId="77777777" w:rsidR="002A2203" w:rsidRPr="003A7B63" w:rsidRDefault="002A2203" w:rsidP="002A2203">
      <w:r w:rsidRPr="003A7B63">
        <w:t>In the fall, we hit the gas even harder to contest the narrative that the university is a good and virtuous place. At Festival ISU (with hundreds of student organizations on the quad), we dropped two banners announcing the ISU Pays Poverty Wages campaign, and then gave a </w:t>
      </w:r>
      <w:hyperlink r:id="rId51" w:history="1">
        <w:r w:rsidRPr="003A7B63">
          <w:rPr>
            <w:rStyle w:val="Hyperlink"/>
          </w:rPr>
          <w:t>teach-in</w:t>
        </w:r>
      </w:hyperlink>
      <w:r w:rsidRPr="003A7B63">
        <w:t> that attracted a crowd.</w:t>
      </w:r>
    </w:p>
    <w:p w14:paraId="6149F366" w14:textId="77777777" w:rsidR="002A2203" w:rsidRPr="003A7B63" w:rsidRDefault="002A2203" w:rsidP="002A2203">
      <w:r w:rsidRPr="003A7B63">
        <w:t xml:space="preserve">From there, </w:t>
      </w:r>
      <w:r w:rsidRPr="003A7B63">
        <w:rPr>
          <w:u w:val="single"/>
        </w:rPr>
        <w:t xml:space="preserve">we held a couple more </w:t>
      </w:r>
      <w:r w:rsidRPr="003A7B63">
        <w:rPr>
          <w:highlight w:val="cyan"/>
          <w:u w:val="single"/>
        </w:rPr>
        <w:t>guerilla teach-ins and</w:t>
      </w:r>
      <w:r w:rsidRPr="003A7B63">
        <w:rPr>
          <w:u w:val="single"/>
        </w:rPr>
        <w:t xml:space="preserve"> some </w:t>
      </w:r>
      <w:r w:rsidRPr="003A7B63">
        <w:rPr>
          <w:highlight w:val="cyan"/>
          <w:u w:val="single"/>
        </w:rPr>
        <w:t>pickets</w:t>
      </w:r>
      <w:r w:rsidRPr="003A7B63">
        <w:rPr>
          <w:u w:val="single"/>
        </w:rPr>
        <w:t xml:space="preserve">, </w:t>
      </w:r>
      <w:r w:rsidRPr="003A7B63">
        <w:t xml:space="preserve">including one that involved over one hundred of us moving inside Hovey Hall to march through the administration’s offices. </w:t>
      </w:r>
      <w:r w:rsidRPr="003A7B63">
        <w:rPr>
          <w:highlight w:val="cyan"/>
          <w:u w:val="single"/>
        </w:rPr>
        <w:t>These events</w:t>
      </w:r>
      <w:r w:rsidRPr="003A7B63">
        <w:t xml:space="preserve"> begin to show an arc of actions taken to expand folks’ consciousness of what we are capable of doing together, the kernel: how we win together.</w:t>
      </w:r>
    </w:p>
    <w:p w14:paraId="6D0B8B29" w14:textId="77777777" w:rsidR="002A2203" w:rsidRPr="003A7B63" w:rsidRDefault="002A2203" w:rsidP="002A2203">
      <w:r w:rsidRPr="003A7B63">
        <w:t>But the big turn came when we showed up to President Terri Goss Kinzy’s first State of the University address with our ISU Pays Poverty Wages banner, and comrades stood silently on the side of the stage while Kinzy spoke for twenty minutes. At the end of her speech, there was a question period, so I raised my hand and asked how she could lament food banks for athletes, but not care about the food bank made by ISU grad workers to deal with the rampant food insecurity from inadequate wages. (Kinzy has since </w:t>
      </w:r>
      <w:hyperlink r:id="rId52" w:history="1">
        <w:r w:rsidRPr="003A7B63">
          <w:rPr>
            <w:rStyle w:val="Hyperlink"/>
          </w:rPr>
          <w:t>resigned</w:t>
        </w:r>
      </w:hyperlink>
      <w:r w:rsidRPr="003A7B63">
        <w:t> as President of ISU under strange circumstances, prompting </w:t>
      </w:r>
      <w:hyperlink r:id="rId53" w:history="1">
        <w:r w:rsidRPr="003A7B63">
          <w:rPr>
            <w:rStyle w:val="Hyperlink"/>
          </w:rPr>
          <w:t>a call</w:t>
        </w:r>
      </w:hyperlink>
      <w:r w:rsidRPr="003A7B63">
        <w:t> for transparency and accountability from the Board of Trustees.)</w:t>
      </w:r>
    </w:p>
    <w:p w14:paraId="6EE68E71" w14:textId="77777777" w:rsidR="002A2203" w:rsidRPr="003A7B63" w:rsidRDefault="002A2203" w:rsidP="002A2203">
      <w:r w:rsidRPr="003A7B63">
        <w:t xml:space="preserve">Shortly after this appearance, lead negotiator </w:t>
      </w:r>
      <w:r w:rsidRPr="003A7B63">
        <w:rPr>
          <w:u w:val="single"/>
        </w:rPr>
        <w:t xml:space="preserve">Mike Kruger came back to the table looking sick to his stomach and went item by item through our last proposal, and </w:t>
      </w:r>
      <w:r w:rsidRPr="003A7B63">
        <w:rPr>
          <w:highlight w:val="cyan"/>
          <w:u w:val="single"/>
        </w:rPr>
        <w:t>gave us everything we’d asked for: wages</w:t>
      </w:r>
      <w:r w:rsidRPr="003A7B63">
        <w:rPr>
          <w:u w:val="single"/>
        </w:rPr>
        <w:t xml:space="preserve"> they said they couldn’t move on for six months, the </w:t>
      </w:r>
      <w:r w:rsidRPr="003A7B63">
        <w:rPr>
          <w:highlight w:val="cyan"/>
          <w:u w:val="single"/>
        </w:rPr>
        <w:t>elimination of student fees</w:t>
      </w:r>
      <w:r w:rsidRPr="003A7B63">
        <w:rPr>
          <w:u w:val="single"/>
        </w:rPr>
        <w:t xml:space="preserve"> they said they couldn’t eliminate, and the </w:t>
      </w:r>
      <w:r w:rsidRPr="003A7B63">
        <w:rPr>
          <w:highlight w:val="cyan"/>
          <w:u w:val="single"/>
        </w:rPr>
        <w:t>withdrawal of a no-strike clause</w:t>
      </w:r>
      <w:r w:rsidRPr="003A7B63">
        <w:t xml:space="preserve"> that would infringe on our right to free speech. They were so desperate for us to stop suffocating them with our messaging that they gave us everything we had left on the table.</w:t>
      </w:r>
    </w:p>
    <w:p w14:paraId="1DF36A48" w14:textId="77777777" w:rsidR="002A2203" w:rsidRDefault="002A2203" w:rsidP="002A2203">
      <w:r w:rsidRPr="003A7B63">
        <w:t>Our bargaining team recommended the contract to the membership, knowing it wasn’t enough to fully confront the deep poverty of our unit, but also knowing that we’d won what we could win with the power we had. This first contract for over four hundred graduate workers at ISU raised the wages of half our unit by 25 percent. It also laid the foundation for our next contract campaign. One of our major wins was a two-year contract, putting us back at the negotiation table in Summer 2023.</w:t>
      </w:r>
    </w:p>
    <w:p w14:paraId="1E410EEB" w14:textId="77777777" w:rsidR="002A2203" w:rsidRPr="003A7B63" w:rsidRDefault="002A2203" w:rsidP="002A2203"/>
    <w:p w14:paraId="54920392" w14:textId="77777777" w:rsidR="002A2203" w:rsidRDefault="002A2203" w:rsidP="002A2203">
      <w:pPr>
        <w:pStyle w:val="Heading4"/>
      </w:pPr>
      <w:r>
        <w:t>Extinction narratives fuel genocidal rhetoric and inform actual policy.</w:t>
      </w:r>
    </w:p>
    <w:p w14:paraId="009FD6D4" w14:textId="77777777" w:rsidR="002A2203" w:rsidRDefault="002A2203" w:rsidP="002A2203">
      <w:r w:rsidRPr="004E70A0">
        <w:rPr>
          <w:rStyle w:val="Style13ptBold"/>
        </w:rPr>
        <w:t>Schotten 24</w:t>
      </w:r>
      <w:r>
        <w:t xml:space="preserve">, </w:t>
      </w:r>
      <w:r w:rsidRPr="004E70A0">
        <w:t>Professor of Political Science and affiliated faculty in Women’s, Gender, and Sexuality Studies at the University of Massachusetts Boston</w:t>
      </w:r>
      <w:r>
        <w:t>, (</w:t>
      </w:r>
      <w:r w:rsidRPr="004E70A0">
        <w:t>C. Heike</w:t>
      </w:r>
      <w:r>
        <w:t xml:space="preserve">, </w:t>
      </w:r>
      <w:r w:rsidRPr="004E70A0">
        <w:t xml:space="preserve"> 08 Apr 2024</w:t>
      </w:r>
      <w:r>
        <w:t>,</w:t>
      </w:r>
      <w:r w:rsidRPr="004E70A0">
        <w:t xml:space="preserve"> Zionism and the war(s) on terror: extinction phobias, anti-Muslim racism, and critical scholarship, Critical Studies on Terrorism, DOI: 10.1080/17539153.2024.2337448</w:t>
      </w:r>
    </w:p>
    <w:p w14:paraId="0F012DE1" w14:textId="77777777" w:rsidR="002A2203" w:rsidRPr="003A7B63" w:rsidRDefault="002A2203" w:rsidP="002A2203">
      <w:r w:rsidRPr="004E70A0">
        <w:t xml:space="preserve">These parallel arguments about anti-Muslim racism, on the one hand, and the GWOT as a reiteration of settler colonialism, on the other, have in common a commitment to what I have elsewhere called civilizationalist moralism (Schotten 2018). At the centre of this interpretation is a moralised Hobbesian worldview of life as of existential warfare – not of “all against all”, as Hobbes had it, but rather of warfare waged in the name of the survival of one’s own people against an array of hostile predators bent on the annihilation of one’s people or way of life. More recently, I have broadened this term into what I call </w:t>
      </w:r>
      <w:r w:rsidRPr="004E70A0">
        <w:rPr>
          <w:highlight w:val="cyan"/>
          <w:u w:val="single"/>
        </w:rPr>
        <w:t>existential moralism</w:t>
      </w:r>
      <w:r w:rsidRPr="004E70A0">
        <w:t xml:space="preserve"> (of which civilizationalist moralism would be a variant) that </w:t>
      </w:r>
      <w:r w:rsidRPr="004E70A0">
        <w:rPr>
          <w:highlight w:val="cyan"/>
          <w:u w:val="single"/>
        </w:rPr>
        <w:t xml:space="preserve">consists of </w:t>
      </w:r>
      <w:r w:rsidRPr="004E70A0">
        <w:rPr>
          <w:u w:val="single"/>
        </w:rPr>
        <w:t xml:space="preserve">two elements: </w:t>
      </w:r>
      <w:r w:rsidRPr="004E70A0">
        <w:rPr>
          <w:highlight w:val="cyan"/>
          <w:u w:val="single"/>
        </w:rPr>
        <w:t>extinction phobia</w:t>
      </w:r>
      <w:r w:rsidRPr="004E70A0">
        <w:t xml:space="preserve"> on the one hand (Stahl 2021) </w:t>
      </w:r>
      <w:r w:rsidRPr="004E70A0">
        <w:rPr>
          <w:highlight w:val="cyan"/>
          <w:u w:val="single"/>
        </w:rPr>
        <w:t>and Right-wing annihilationism</w:t>
      </w:r>
      <w:r w:rsidRPr="004E70A0">
        <w:t xml:space="preserve"> on the other (Schotten 2022). Extinction phobias are false victimisation narratives told by </w:t>
      </w:r>
      <w:r w:rsidRPr="004E70A0">
        <w:rPr>
          <w:u w:val="single"/>
        </w:rPr>
        <w:t>powerful</w:t>
      </w:r>
      <w:r w:rsidRPr="004E70A0">
        <w:rPr>
          <w:highlight w:val="cyan"/>
          <w:u w:val="single"/>
        </w:rPr>
        <w:t xml:space="preserve"> political elites </w:t>
      </w:r>
      <w:r w:rsidRPr="004E70A0">
        <w:rPr>
          <w:u w:val="single"/>
        </w:rPr>
        <w:t>who</w:t>
      </w:r>
      <w:r w:rsidRPr="004E70A0">
        <w:rPr>
          <w:highlight w:val="cyan"/>
          <w:u w:val="single"/>
        </w:rPr>
        <w:t xml:space="preserve"> imagine themselves vulnerable to elimination by actually oppressed or marginalised people whom they dehumanise </w:t>
      </w:r>
      <w:r w:rsidRPr="004E70A0">
        <w:rPr>
          <w:u w:val="single"/>
        </w:rPr>
        <w:t>as innately evil</w:t>
      </w:r>
      <w:r w:rsidRPr="004E70A0">
        <w:t xml:space="preserve">, “savage,” or perverse predators. In this narrative, </w:t>
      </w:r>
      <w:r w:rsidRPr="004E70A0">
        <w:rPr>
          <w:highlight w:val="cyan"/>
          <w:u w:val="single"/>
        </w:rPr>
        <w:t>because the stakes are survival</w:t>
      </w:r>
      <w:r w:rsidRPr="004E70A0">
        <w:t xml:space="preserve"> itself, the flip side of extinction phobia is a kind of counter-discourse I call Right-wing annihilationism. If, from the perspective of an extinction phobe, some abject person or set of people – e.g. “terrorists” – pose an existential threat to one’s own, “innocent” people (e.g. America, Jews, “the West,” or even “civilization itself”), then </w:t>
      </w:r>
      <w:r w:rsidRPr="004E70A0">
        <w:rPr>
          <w:highlight w:val="cyan"/>
          <w:u w:val="single"/>
        </w:rPr>
        <w:t>safety requires total eradication</w:t>
      </w:r>
      <w:r w:rsidRPr="004E70A0">
        <w:t xml:space="preserve"> of those threats – </w:t>
      </w:r>
      <w:r w:rsidRPr="004E70A0">
        <w:rPr>
          <w:u w:val="single"/>
        </w:rPr>
        <w:t>elimination of the would-be eliminators.</w:t>
      </w:r>
      <w:r w:rsidRPr="004E70A0">
        <w:t xml:space="preserve"> </w:t>
      </w:r>
      <w:r w:rsidRPr="004E70A0">
        <w:rPr>
          <w:highlight w:val="cyan"/>
          <w:u w:val="single"/>
        </w:rPr>
        <w:t>Extinction phobias are narratives</w:t>
      </w:r>
      <w:r w:rsidRPr="004E70A0">
        <w:t xml:space="preserve"> told by what Hil Aked (2023) identifies as “social movements from above” – collective action </w:t>
      </w:r>
      <w:r w:rsidRPr="004E70A0">
        <w:rPr>
          <w:highlight w:val="cyan"/>
          <w:u w:val="single"/>
        </w:rPr>
        <w:t xml:space="preserve">on the part of dominant groups to </w:t>
      </w:r>
      <w:r w:rsidRPr="004E70A0">
        <w:rPr>
          <w:u w:val="single"/>
        </w:rPr>
        <w:t xml:space="preserve">protect, perpetuate, and </w:t>
      </w:r>
      <w:r w:rsidRPr="004E70A0">
        <w:rPr>
          <w:highlight w:val="cyan"/>
          <w:u w:val="single"/>
        </w:rPr>
        <w:t>enhance their dominance</w:t>
      </w:r>
      <w:r w:rsidRPr="004E70A0">
        <w:t xml:space="preserve"> (see also Griffin, Miller, and Mills 2017).6 They are extremely dangerous </w:t>
      </w:r>
      <w:r w:rsidRPr="004E70A0">
        <w:rPr>
          <w:highlight w:val="cyan"/>
        </w:rPr>
        <w:t>and lead to rhetoric</w:t>
      </w:r>
      <w:r w:rsidRPr="004E70A0">
        <w:t xml:space="preserve"> if not actual </w:t>
      </w:r>
      <w:r w:rsidRPr="004E70A0">
        <w:rPr>
          <w:highlight w:val="cyan"/>
          <w:u w:val="single"/>
        </w:rPr>
        <w:t>policy of genocide</w:t>
      </w:r>
      <w:r w:rsidRPr="004E70A0">
        <w:t xml:space="preserve"> or total annihilation.7</w:t>
      </w:r>
    </w:p>
    <w:p w14:paraId="1763D5E2" w14:textId="77777777" w:rsidR="002A2203" w:rsidRPr="00C5009A" w:rsidRDefault="002A2203" w:rsidP="002A2203"/>
    <w:p w14:paraId="066B347F" w14:textId="77777777" w:rsidR="006E1444" w:rsidRDefault="006E1444" w:rsidP="006E1444">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59C98DEE" w14:textId="77777777" w:rsidR="006E1444" w:rsidRDefault="006E1444" w:rsidP="006E1444">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54" w:history="1">
        <w:r w:rsidRPr="00363D27">
          <w:rPr>
            <w:rStyle w:val="Hyperlink"/>
          </w:rPr>
          <w:t>https://www.cornellsun.com/article/2024/10/cornell-graduate-students-united-demands-university-bargain-with-union-over-pro-palestine-international-students-suspension</w:t>
        </w:r>
      </w:hyperlink>
      <w:r>
        <w:t xml:space="preserve"> </w:t>
      </w:r>
    </w:p>
    <w:p w14:paraId="2456BA3B" w14:textId="77777777" w:rsidR="006E1444" w:rsidRPr="00CC51F4" w:rsidRDefault="006E1444" w:rsidP="006E1444">
      <w:pPr>
        <w:rPr>
          <w:u w:val="single"/>
        </w:rPr>
      </w:pPr>
      <w:r w:rsidRPr="00CC51F4">
        <w:t xml:space="preserve">Approximately 180 </w:t>
      </w:r>
      <w:r w:rsidRPr="00A96175">
        <w:rPr>
          <w:highlight w:val="yellow"/>
          <w:u w:val="single"/>
        </w:rPr>
        <w:t>Cornell Graduate Students United</w:t>
      </w:r>
      <w:r w:rsidRPr="00CC51F4">
        <w:rPr>
          <w:u w:val="single"/>
        </w:rPr>
        <w:t xml:space="preserve"> members and supporters </w:t>
      </w:r>
      <w:r w:rsidRPr="00A96175">
        <w:rPr>
          <w:highlight w:val="yellow"/>
          <w:u w:val="single"/>
        </w:rPr>
        <w:t>gathered</w:t>
      </w:r>
      <w:r w:rsidRPr="00CC51F4">
        <w:rPr>
          <w:u w:val="single"/>
        </w:rPr>
        <w:t xml:space="preserve"> in front of Bailey Hall at noon on Wednesday </w:t>
      </w:r>
      <w:r w:rsidRPr="00A96175">
        <w:rPr>
          <w:highlight w:val="yellow"/>
          <w:u w:val="single"/>
        </w:rPr>
        <w:t>to protest for the University to bargain</w:t>
      </w:r>
      <w:r w:rsidRPr="00CC51F4">
        <w:rPr>
          <w:u w:val="single"/>
        </w:rPr>
        <w:t xml:space="preserve"> with CGSU </w:t>
      </w:r>
      <w:r w:rsidRPr="00A96175">
        <w:rPr>
          <w:highlight w:val="yellow"/>
          <w:u w:val="single"/>
        </w:rPr>
        <w:t>over international graduate student Momodou Taal’s suspension.</w:t>
      </w:r>
    </w:p>
    <w:p w14:paraId="2E3329F3" w14:textId="77777777" w:rsidR="006E1444" w:rsidRPr="00CC51F4" w:rsidRDefault="006E1444" w:rsidP="006E1444">
      <w:pPr>
        <w:rPr>
          <w:u w:val="single"/>
        </w:rPr>
      </w:pPr>
      <w:r w:rsidRPr="00CC51F4">
        <w:t>CGSU — the graduate student union </w:t>
      </w:r>
      <w:r w:rsidRPr="00D07D4F">
        <w:t>established</w:t>
      </w:r>
      <w:r w:rsidRPr="00CC51F4">
        <w:t xml:space="preserve"> in November 2023 — is demanding the University bargain Taal’s suspension under </w:t>
      </w:r>
      <w:r w:rsidRPr="00A96175">
        <w:rPr>
          <w:highlight w:val="yellow"/>
          <w:u w:val="single"/>
        </w:rPr>
        <w:t>a Memorandum of Agreement</w:t>
      </w:r>
      <w:r w:rsidRPr="00CC51F4">
        <w:t> reached in July 2024. CGSU successfully bargained for the MOA following </w:t>
      </w:r>
      <w:r w:rsidRPr="00D07D4F">
        <w:t>advocating</w:t>
      </w:r>
      <w:r w:rsidRPr="00CC51F4">
        <w:t> for Taal and Bianca Waked grad who were temporarily </w:t>
      </w:r>
      <w:r w:rsidRPr="00D07D4F">
        <w:t>suspended</w:t>
      </w:r>
      <w:r w:rsidRPr="00CC51F4">
        <w:t> </w:t>
      </w:r>
      <w:r w:rsidRPr="00CC51F4">
        <w:rPr>
          <w:u w:val="single"/>
        </w:rPr>
        <w:t>for organizing a pro-Palestine </w:t>
      </w:r>
      <w:r w:rsidRPr="00D07D4F">
        <w:t>encampment</w:t>
      </w:r>
      <w:r w:rsidRPr="00CC51F4">
        <w:rPr>
          <w:u w:val="single"/>
        </w:rPr>
        <w:t> last spring.</w:t>
      </w:r>
    </w:p>
    <w:p w14:paraId="7BDD11CF" w14:textId="77777777" w:rsidR="006E1444" w:rsidRPr="00CC51F4" w:rsidRDefault="006E1444" w:rsidP="006E1444">
      <w:r w:rsidRPr="00CC51F4">
        <w:t xml:space="preserve">The agreement </w:t>
      </w:r>
      <w:r w:rsidRPr="00A96175">
        <w:rPr>
          <w:highlight w:val="yellow"/>
          <w:u w:val="single"/>
        </w:rPr>
        <w:t>gives CGSU the right to bargain over the effects of academic discipline of graduate students as long as it affects their working conditions.</w:t>
      </w:r>
    </w:p>
    <w:p w14:paraId="6B013DCA" w14:textId="77777777" w:rsidR="006E1444" w:rsidRPr="00CC51F4" w:rsidRDefault="006E1444" w:rsidP="006E1444">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29AC5782" w14:textId="77777777" w:rsidR="006E1444" w:rsidRPr="00CC51F4" w:rsidRDefault="006E1444" w:rsidP="006E1444">
      <w:r w:rsidRPr="00CC51F4">
        <w:t xml:space="preserve">The </w:t>
      </w:r>
      <w:r w:rsidRPr="00A96175">
        <w:rPr>
          <w:highlight w:val="yellow"/>
          <w:u w:val="single"/>
        </w:rPr>
        <w:t xml:space="preserve">University suspended Taal for his involvement in a career fair disruption </w:t>
      </w:r>
      <w:r w:rsidRPr="00CC51F4">
        <w:rPr>
          <w:u w:val="single"/>
        </w:rPr>
        <w:t>in Statler Hall on Sept. 18</w:t>
      </w:r>
      <w:r w:rsidRPr="00A96175">
        <w:rPr>
          <w:highlight w:val="yellow"/>
          <w:u w:val="single"/>
        </w:rPr>
        <w:t xml:space="preserve"> attended by defense contractors </w:t>
      </w:r>
      <w:r w:rsidRPr="00614C7E">
        <w:rPr>
          <w:u w:val="single"/>
        </w:rPr>
        <w:t>L3Harris and Boeing. </w:t>
      </w:r>
      <w:r w:rsidRPr="00A96175">
        <w:rPr>
          <w:highlight w:val="yellow"/>
          <w:u w:val="single"/>
        </w:rPr>
        <w:t>If</w:t>
      </w:r>
      <w:r w:rsidRPr="00CC51F4">
        <w:t xml:space="preserve"> Taal is </w:t>
      </w:r>
      <w:r w:rsidRPr="00A96175">
        <w:rPr>
          <w:highlight w:val="yellow"/>
          <w:u w:val="single"/>
        </w:rPr>
        <w:t>withdrawn from the University, he will be in violation of his F-1 visa status</w:t>
      </w:r>
      <w:r w:rsidRPr="00CC51F4">
        <w:rPr>
          <w:u w:val="single"/>
        </w:rPr>
        <w:t>,</w:t>
      </w:r>
      <w:r w:rsidRPr="00CC51F4">
        <w:t xml:space="preserve"> likely </w:t>
      </w:r>
      <w:r w:rsidRPr="00A96175">
        <w:rPr>
          <w:highlight w:val="yellow"/>
          <w:u w:val="single"/>
        </w:rPr>
        <w:t>leading to his deportation</w:t>
      </w:r>
      <w:r w:rsidRPr="00CC51F4">
        <w:t>.</w:t>
      </w:r>
    </w:p>
    <w:p w14:paraId="53A5EA12" w14:textId="77777777" w:rsidR="006E1444" w:rsidRPr="00CC51F4" w:rsidRDefault="006E1444" w:rsidP="006E1444">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1F119832" w14:textId="77777777" w:rsidR="006E1444" w:rsidRPr="00CC51F4" w:rsidRDefault="006E1444" w:rsidP="006E1444">
      <w:r w:rsidRPr="00CC51F4">
        <w:t>Interim University President Michael Kotlikoff </w:t>
      </w:r>
      <w:r w:rsidRPr="00D07D4F">
        <w:t>claimed</w:t>
      </w:r>
      <w:r w:rsidRPr="00CC51F4">
        <w:t> protesters pushed through police at the ground-floor and second-floor entrances.</w:t>
      </w:r>
    </w:p>
    <w:p w14:paraId="01087FF9" w14:textId="77777777" w:rsidR="006E1444" w:rsidRPr="00CC51F4" w:rsidRDefault="006E1444" w:rsidP="006E1444">
      <w:r w:rsidRPr="00CC51F4">
        <w:t>Sun reporters on the scene did not witness violence against law enforcement.</w:t>
      </w:r>
    </w:p>
    <w:p w14:paraId="3E2223B6" w14:textId="77777777" w:rsidR="006E1444" w:rsidRPr="00CC51F4" w:rsidRDefault="006E1444" w:rsidP="006E1444">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3EC0D60F" w14:textId="77777777" w:rsidR="006E1444" w:rsidRPr="00CC51F4" w:rsidRDefault="006E1444" w:rsidP="006E1444">
      <w:r w:rsidRPr="00CC51F4">
        <w:t>CGSU is among several campus organizations </w:t>
      </w:r>
      <w:r w:rsidRPr="00D07D4F">
        <w:t>arguing</w:t>
      </w:r>
      <w:r w:rsidRPr="00CC51F4">
        <w:t> for the University to rescind the suspension.</w:t>
      </w:r>
    </w:p>
    <w:p w14:paraId="06E0D3B2" w14:textId="77777777" w:rsidR="006E1444" w:rsidRPr="00CC51F4" w:rsidRDefault="006E1444" w:rsidP="006E1444">
      <w:r w:rsidRPr="00CC51F4">
        <w:t>Jawuanna McAllister grad, a member of the CGSU-UE Bargaining Committee, told The Sun the union hoped the University would respond to their request to bargain.</w:t>
      </w:r>
    </w:p>
    <w:p w14:paraId="7A2609C2" w14:textId="77777777" w:rsidR="006E1444" w:rsidRPr="00CC51F4" w:rsidRDefault="006E1444" w:rsidP="006E1444">
      <w:r w:rsidRPr="00CC51F4">
        <w:t xml:space="preserve">“We know that </w:t>
      </w:r>
      <w:r w:rsidRPr="00A96175">
        <w:rPr>
          <w:highlight w:val="yellow"/>
          <w:u w:val="single"/>
        </w:rPr>
        <w:t>Cornell has a pattern of unjustly disciplining workers without due process</w:t>
      </w:r>
      <w:r w:rsidRPr="00CC51F4">
        <w:t>,” McAllister said. “And so what we need is for Cornell to, right now, hold up their fair end of the bargain with this Memorandum of Agreement, and actually bargain with us over the things that affect our employment.”</w:t>
      </w:r>
    </w:p>
    <w:p w14:paraId="20515D3A" w14:textId="77777777" w:rsidR="006E1444" w:rsidRPr="00CC51F4" w:rsidRDefault="006E1444" w:rsidP="006E1444">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6C723663" w14:textId="77777777" w:rsidR="006E1444" w:rsidRPr="00CC51F4" w:rsidRDefault="006E1444" w:rsidP="006E1444">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749D5645" w14:textId="77777777" w:rsidR="006E1444" w:rsidRPr="00CC51F4" w:rsidRDefault="006E1444" w:rsidP="006E1444">
      <w:r w:rsidRPr="00CC51F4">
        <w:t>At around 12:35 p.m., protesters marched from Bailey Hall to Day Hall to continue demonstrating. </w:t>
      </w:r>
    </w:p>
    <w:p w14:paraId="53037AE5" w14:textId="77777777" w:rsidR="006E1444" w:rsidRPr="00CC51F4" w:rsidRDefault="006E1444" w:rsidP="006E1444">
      <w:r w:rsidRPr="00CC51F4">
        <w:t>Outside Day Hall, Alderperson Kayla Matos (D-First Ward) addressed the crowd supporting Taal.</w:t>
      </w:r>
    </w:p>
    <w:p w14:paraId="478E7756" w14:textId="77777777" w:rsidR="006E1444" w:rsidRPr="00CC51F4" w:rsidRDefault="006E1444" w:rsidP="006E1444">
      <w:pPr>
        <w:rPr>
          <w:u w:val="single"/>
        </w:rPr>
      </w:pPr>
      <w:r w:rsidRPr="00CC51F4">
        <w:t>Matos is an </w:t>
      </w:r>
      <w:r w:rsidRPr="00D07D4F">
        <w:t>advocate</w:t>
      </w:r>
      <w:r w:rsidRPr="00CC51F4">
        <w:t xml:space="preserve"> for just cause legislation — an effort to end employment at will practices in Ithaca. </w:t>
      </w:r>
      <w:r w:rsidRPr="00A96175">
        <w:rPr>
          <w:highlight w:val="yellow"/>
          <w:u w:val="single"/>
        </w:rPr>
        <w:t>Employment at will laws allow for employers to fire employees without any notice or reasoning</w:t>
      </w:r>
      <w:r w:rsidRPr="00CC51F4">
        <w:t xml:space="preserve">. She said </w:t>
      </w:r>
      <w:r w:rsidRPr="00A96175">
        <w:rPr>
          <w:highlight w:val="yellow"/>
          <w:u w:val="single"/>
        </w:rPr>
        <w:t>graduate students should be included in just cause legislation, which would only allow employers to fire workers without notice for “egregious misconduct.”</w:t>
      </w:r>
    </w:p>
    <w:p w14:paraId="3F84F768" w14:textId="77777777" w:rsidR="006E1444" w:rsidRPr="00CC51F4" w:rsidRDefault="006E1444" w:rsidP="006E1444">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6B143076" w14:textId="77777777" w:rsidR="006E1444" w:rsidRPr="00CC51F4" w:rsidRDefault="006E1444" w:rsidP="006E1444">
      <w:r w:rsidRPr="00CC51F4">
        <w:t xml:space="preserve">Prof. Risa Lieberwitz, industrial and labor relations, the president of </w:t>
      </w:r>
      <w:r w:rsidRPr="00CC51F4">
        <w:rPr>
          <w:u w:val="single"/>
        </w:rPr>
        <w:t xml:space="preserve">the Cornell University Chapter of </w:t>
      </w:r>
      <w:r w:rsidRPr="00A96175">
        <w:rPr>
          <w:highlight w:val="yellow"/>
          <w:u w:val="single"/>
        </w:rPr>
        <w:t>the American Association of University Professors</w:t>
      </w:r>
      <w:r w:rsidRPr="00CC51F4">
        <w:t xml:space="preserve">, said the organization </w:t>
      </w:r>
      <w:r w:rsidRPr="00A96175">
        <w:rPr>
          <w:highlight w:val="yellow"/>
          <w:u w:val="single"/>
        </w:rPr>
        <w:t>stood in solidarity with CGSU</w:t>
      </w:r>
      <w:r w:rsidRPr="00CC51F4">
        <w:t xml:space="preserve"> and asked the University to bargain with the union. </w:t>
      </w:r>
    </w:p>
    <w:p w14:paraId="00941D5A" w14:textId="77777777" w:rsidR="006E1444" w:rsidRDefault="006E1444" w:rsidP="006E1444">
      <w:r w:rsidRPr="00CC51F4">
        <w:t>“We must have each other’s backs, we must be in alliance collectively, we must be in alliance individually, we must come together,” Lieberwitz said. “We are against the infringement on our academic freedom and our freedom of speech.”</w:t>
      </w:r>
    </w:p>
    <w:p w14:paraId="1AE09CBF" w14:textId="3993D4B1" w:rsidR="004D0F8D" w:rsidRDefault="004D0F8D" w:rsidP="004D0F8D">
      <w:pPr>
        <w:pStyle w:val="Heading1"/>
      </w:pPr>
      <w:r>
        <w:t>2AC</w:t>
      </w:r>
    </w:p>
    <w:p w14:paraId="2EFCD8FE" w14:textId="77777777" w:rsidR="004D0F8D" w:rsidRPr="0074788E" w:rsidRDefault="004D0F8D" w:rsidP="004D0F8D">
      <w:pPr>
        <w:pStyle w:val="Heading4"/>
        <w:rPr>
          <w:rFonts w:asciiTheme="minorHAnsi" w:hAnsiTheme="minorHAnsi" w:cstheme="minorHAnsi"/>
        </w:rPr>
      </w:pPr>
      <w:bookmarkStart w:id="0" w:name="_Hlk212817101"/>
      <w:r w:rsidRPr="0074788E">
        <w:rPr>
          <w:rFonts w:asciiTheme="minorHAnsi" w:hAnsiTheme="minorHAnsi" w:cstheme="minorHAnsi"/>
        </w:rPr>
        <w:t>We’re not the law or state affirmation—making demands on the state challenges its legitimacy</w:t>
      </w:r>
    </w:p>
    <w:p w14:paraId="351D4724" w14:textId="77777777" w:rsidR="004D0F8D" w:rsidRPr="0074788E" w:rsidRDefault="004D0F8D" w:rsidP="004D0F8D">
      <w:pPr>
        <w:rPr>
          <w:rFonts w:asciiTheme="minorHAnsi" w:hAnsiTheme="minorHAnsi" w:cstheme="minorHAnsi"/>
        </w:rPr>
      </w:pPr>
      <w:r w:rsidRPr="0074788E">
        <w:rPr>
          <w:rFonts w:asciiTheme="minorHAnsi" w:hAnsiTheme="minorHAnsi" w:cstheme="minorHAnsi"/>
        </w:rPr>
        <w:t xml:space="preserve">Saul </w:t>
      </w:r>
      <w:r w:rsidRPr="0074788E">
        <w:rPr>
          <w:rStyle w:val="Style13ptBold"/>
          <w:rFonts w:asciiTheme="minorHAnsi" w:hAnsiTheme="minorHAnsi" w:cstheme="minorHAnsi"/>
        </w:rPr>
        <w:t>Newman 10</w:t>
      </w:r>
      <w:r w:rsidRPr="0074788E">
        <w:rPr>
          <w:rFonts w:asciiTheme="minorHAnsi" w:hAnsiTheme="minorHAnsi" w:cstheme="minorHAnsi"/>
        </w:rPr>
        <w:t>, Reader in Political Theory at Goldsmiths, U of London, Theory &amp; Event Volume 13, Issue 2</w:t>
      </w:r>
    </w:p>
    <w:p w14:paraId="3F3EF2C4" w14:textId="77777777" w:rsidR="004D0F8D" w:rsidRPr="0074788E" w:rsidRDefault="004D0F8D" w:rsidP="004D0F8D">
      <w:pPr>
        <w:rPr>
          <w:rFonts w:asciiTheme="minorHAnsi" w:hAnsiTheme="minorHAnsi" w:cstheme="minorHAnsi"/>
          <w:sz w:val="14"/>
        </w:rPr>
      </w:pPr>
      <w:r w:rsidRPr="0074788E">
        <w:rPr>
          <w:rFonts w:asciiTheme="minorHAnsi" w:hAnsiTheme="minorHAnsi" w:cstheme="minorHAnsi"/>
          <w:sz w:val="14"/>
        </w:rPr>
        <w:t xml:space="preserve">There are two aspects that I would like </w:t>
      </w:r>
      <w:r>
        <w:rPr>
          <w:rFonts w:asciiTheme="minorHAnsi" w:hAnsiTheme="minorHAnsi" w:cstheme="minorHAnsi"/>
          <w:sz w:val="14"/>
        </w:rPr>
        <w:t>t</w:t>
      </w:r>
      <w:r w:rsidRPr="0074788E">
        <w:rPr>
          <w:rFonts w:asciiTheme="minorHAnsi" w:hAnsiTheme="minorHAnsi" w:cstheme="minorHAnsi"/>
          <w:sz w:val="14"/>
        </w:rPr>
        <w:t xml:space="preserve">o address here. Firstly, the notion of demand: making certain demands on the states- say for higher wages, equal rights for excluded groups, to not go to war, or an end to draconian policing-is one of the basic strategies of social movements and </w:t>
      </w:r>
      <w:r w:rsidRPr="0074788E">
        <w:rPr>
          <w:rFonts w:asciiTheme="minorHAnsi" w:hAnsiTheme="minorHAnsi" w:cstheme="minorHAnsi"/>
          <w:sz w:val="14"/>
          <w:szCs w:val="20"/>
        </w:rPr>
        <w:t>radical groups.</w:t>
      </w:r>
      <w:r w:rsidRPr="0074788E">
        <w:rPr>
          <w:rStyle w:val="apple-converted-space"/>
          <w:rFonts w:asciiTheme="minorHAnsi" w:hAnsiTheme="minorHAnsi" w:cstheme="minorHAnsi"/>
          <w:color w:val="222222"/>
          <w:sz w:val="14"/>
          <w:szCs w:val="20"/>
        </w:rPr>
        <w:t> </w:t>
      </w:r>
      <w:r w:rsidRPr="0002367A">
        <w:rPr>
          <w:rStyle w:val="StyleUnderline"/>
          <w:rFonts w:asciiTheme="minorHAnsi" w:hAnsiTheme="minorHAnsi" w:cstheme="minorHAnsi"/>
          <w:highlight w:val="green"/>
        </w:rPr>
        <w:t>Making such demands </w:t>
      </w:r>
      <w:r w:rsidRPr="0002367A">
        <w:rPr>
          <w:rStyle w:val="Emphasis"/>
          <w:rFonts w:asciiTheme="minorHAnsi" w:hAnsiTheme="minorHAnsi" w:cstheme="minorHAnsi"/>
          <w:highlight w:val="green"/>
        </w:rPr>
        <w:t xml:space="preserve">does not </w:t>
      </w:r>
      <w:r w:rsidRPr="0074788E">
        <w:rPr>
          <w:rStyle w:val="Emphasis"/>
          <w:rFonts w:asciiTheme="minorHAnsi" w:hAnsiTheme="minorHAnsi" w:cstheme="minorHAnsi"/>
        </w:rPr>
        <w:t xml:space="preserve">necessarily </w:t>
      </w:r>
      <w:r w:rsidRPr="0002367A">
        <w:rPr>
          <w:rStyle w:val="Emphasis"/>
          <w:rFonts w:asciiTheme="minorHAnsi" w:hAnsiTheme="minorHAnsi" w:cstheme="minorHAnsi"/>
          <w:highlight w:val="green"/>
        </w:rPr>
        <w:t>mean working within the state or reaffirming its legitimacy</w:t>
      </w:r>
      <w:r w:rsidRPr="0074788E">
        <w:rPr>
          <w:rFonts w:asciiTheme="minorHAnsi" w:hAnsiTheme="minorHAnsi" w:cstheme="minorHAnsi"/>
          <w:szCs w:val="20"/>
          <w:u w:val="single"/>
        </w:rPr>
        <w:t>. On the contrary,</w:t>
      </w:r>
      <w:r w:rsidRPr="0074788E">
        <w:rPr>
          <w:rStyle w:val="apple-converted-space"/>
          <w:rFonts w:asciiTheme="minorHAnsi" w:hAnsiTheme="minorHAnsi" w:cstheme="minorHAnsi"/>
          <w:color w:val="222222"/>
          <w:szCs w:val="20"/>
        </w:rPr>
        <w:t> </w:t>
      </w:r>
      <w:r w:rsidRPr="0002367A">
        <w:rPr>
          <w:rStyle w:val="apple-converted-space"/>
          <w:rFonts w:asciiTheme="minorHAnsi" w:hAnsiTheme="minorHAnsi" w:cstheme="minorHAnsi"/>
          <w:color w:val="222222"/>
          <w:szCs w:val="20"/>
          <w:highlight w:val="green"/>
        </w:rPr>
        <w:t>demands are made from</w:t>
      </w:r>
      <w:r w:rsidRPr="0074788E">
        <w:rPr>
          <w:rStyle w:val="apple-converted-space"/>
          <w:rFonts w:asciiTheme="minorHAnsi" w:hAnsiTheme="minorHAnsi" w:cstheme="minorHAnsi"/>
          <w:color w:val="222222"/>
          <w:szCs w:val="20"/>
        </w:rPr>
        <w:t xml:space="preserve"> a position </w:t>
      </w:r>
      <w:r w:rsidRPr="0002367A">
        <w:rPr>
          <w:rStyle w:val="apple-converted-space"/>
          <w:rFonts w:asciiTheme="minorHAnsi" w:hAnsiTheme="minorHAnsi" w:cstheme="minorHAnsi"/>
          <w:color w:val="222222"/>
          <w:szCs w:val="20"/>
          <w:highlight w:val="green"/>
        </w:rPr>
        <w:t>outside the political order, and they</w:t>
      </w:r>
      <w:r w:rsidRPr="0074788E">
        <w:rPr>
          <w:rStyle w:val="apple-converted-space"/>
          <w:rFonts w:asciiTheme="minorHAnsi" w:hAnsiTheme="minorHAnsi" w:cstheme="minorHAnsi"/>
          <w:color w:val="222222"/>
          <w:szCs w:val="20"/>
        </w:rPr>
        <w:t xml:space="preserve"> often </w:t>
      </w:r>
      <w:r w:rsidRPr="0002367A">
        <w:rPr>
          <w:rStyle w:val="apple-converted-space"/>
          <w:rFonts w:asciiTheme="minorHAnsi" w:hAnsiTheme="minorHAnsi" w:cstheme="minorHAnsi"/>
          <w:color w:val="222222"/>
          <w:szCs w:val="20"/>
          <w:highlight w:val="green"/>
        </w:rPr>
        <w:t>exceed the question of</w:t>
      </w:r>
      <w:r w:rsidRPr="0074788E">
        <w:rPr>
          <w:rStyle w:val="apple-converted-space"/>
          <w:rFonts w:asciiTheme="minorHAnsi" w:hAnsiTheme="minorHAnsi" w:cstheme="minorHAnsi"/>
          <w:color w:val="222222"/>
          <w:szCs w:val="20"/>
        </w:rPr>
        <w:t xml:space="preserve"> the </w:t>
      </w:r>
      <w:r w:rsidRPr="0002367A">
        <w:rPr>
          <w:rStyle w:val="Emphasis"/>
          <w:rFonts w:asciiTheme="minorHAnsi" w:hAnsiTheme="minorHAnsi" w:cstheme="minorHAnsi"/>
          <w:highlight w:val="green"/>
        </w:rPr>
        <w:t>implementation</w:t>
      </w:r>
      <w:r w:rsidRPr="0074788E">
        <w:rPr>
          <w:rStyle w:val="apple-converted-space"/>
          <w:rFonts w:asciiTheme="minorHAnsi" w:hAnsiTheme="minorHAnsi" w:cstheme="minorHAnsi"/>
          <w:i/>
          <w:iCs/>
          <w:color w:val="222222"/>
          <w:szCs w:val="20"/>
        </w:rPr>
        <w:t> </w:t>
      </w:r>
      <w:r w:rsidRPr="0002367A">
        <w:rPr>
          <w:rStyle w:val="Emphasis"/>
          <w:rFonts w:asciiTheme="minorHAnsi" w:hAnsiTheme="minorHAnsi" w:cstheme="minorHAnsi"/>
          <w:highlight w:val="green"/>
        </w:rPr>
        <w:t>of this</w:t>
      </w:r>
      <w:r w:rsidRPr="0074788E">
        <w:rPr>
          <w:rStyle w:val="Emphasis"/>
          <w:rFonts w:asciiTheme="minorHAnsi" w:hAnsiTheme="minorHAnsi" w:cstheme="minorHAnsi"/>
        </w:rPr>
        <w:t xml:space="preserve"> or that </w:t>
      </w:r>
      <w:r w:rsidRPr="0002367A">
        <w:rPr>
          <w:rStyle w:val="Emphasis"/>
          <w:rFonts w:asciiTheme="minorHAnsi" w:hAnsiTheme="minorHAnsi" w:cstheme="minorHAnsi"/>
          <w:highlight w:val="green"/>
        </w:rPr>
        <w:t>specific measure. They implicitly call into question the legitimacy</w:t>
      </w:r>
      <w:r w:rsidRPr="0074788E">
        <w:rPr>
          <w:rStyle w:val="Emphasis"/>
          <w:rFonts w:asciiTheme="minorHAnsi" w:hAnsiTheme="minorHAnsi" w:cstheme="minorHAnsi"/>
        </w:rPr>
        <w:t xml:space="preserve"> and even the sovereighnty </w:t>
      </w:r>
      <w:r w:rsidRPr="0002367A">
        <w:rPr>
          <w:rStyle w:val="Emphasis"/>
          <w:rFonts w:asciiTheme="minorHAnsi" w:hAnsiTheme="minorHAnsi" w:cstheme="minorHAnsi"/>
          <w:highlight w:val="green"/>
        </w:rPr>
        <w:t>of the state by highlighting</w:t>
      </w:r>
      <w:r w:rsidRPr="0074788E">
        <w:rPr>
          <w:rStyle w:val="Emphasis"/>
          <w:rFonts w:asciiTheme="minorHAnsi" w:hAnsiTheme="minorHAnsi" w:cstheme="minorHAnsi"/>
        </w:rPr>
        <w:t xml:space="preserve"> fundamental </w:t>
      </w:r>
      <w:r w:rsidRPr="0002367A">
        <w:rPr>
          <w:rStyle w:val="Emphasis"/>
          <w:rFonts w:asciiTheme="minorHAnsi" w:hAnsiTheme="minorHAnsi" w:cstheme="minorHAnsi"/>
          <w:highlight w:val="green"/>
        </w:rPr>
        <w:t>inconsistencies</w:t>
      </w:r>
      <w:r w:rsidRPr="0074788E">
        <w:rPr>
          <w:rStyle w:val="Emphasis"/>
          <w:rFonts w:asciiTheme="minorHAnsi" w:hAnsiTheme="minorHAnsi" w:cstheme="minorHAnsi"/>
        </w:rPr>
        <w:t xml:space="preserve"> between, for instance, a formal constitutional order which </w:t>
      </w:r>
      <w:r w:rsidRPr="0074788E">
        <w:rPr>
          <w:rFonts w:asciiTheme="minorHAnsi" w:hAnsiTheme="minorHAnsi" w:cstheme="minorHAnsi"/>
          <w:szCs w:val="20"/>
          <w:u w:val="single"/>
        </w:rPr>
        <w:t>guarantees certain rights and equalities, and state practices which in reality violate and deny them</w:t>
      </w:r>
      <w:r w:rsidRPr="0074788E">
        <w:rPr>
          <w:rFonts w:asciiTheme="minorHAnsi" w:hAnsiTheme="minorHAnsi" w:cstheme="minorHAnsi"/>
          <w:sz w:val="14"/>
        </w:rPr>
        <w:t>.</w:t>
      </w:r>
    </w:p>
    <w:p w14:paraId="07BC368A" w14:textId="77777777" w:rsidR="004D0F8D" w:rsidRDefault="004D0F8D" w:rsidP="004D0F8D">
      <w:pPr>
        <w:pStyle w:val="Heading4"/>
      </w:pPr>
      <w:bookmarkStart w:id="1" w:name="_Hlk118530663"/>
      <w:r>
        <w:t>abandoning the tactical platform the state provides results in failure and further cements anti-black racism – even warren’s theories rely on fanon who concedes revolutionary potentiality requires policy planning</w:t>
      </w:r>
    </w:p>
    <w:p w14:paraId="5A84FF9B" w14:textId="77777777" w:rsidR="004D0F8D" w:rsidRDefault="004D0F8D" w:rsidP="004D0F8D">
      <w:r w:rsidRPr="00885605">
        <w:rPr>
          <w:rStyle w:val="Style13ptBold"/>
        </w:rPr>
        <w:t>Pallas 16</w:t>
      </w:r>
      <w:r>
        <w:t xml:space="preserve"> (Josh Pallas is a Research Assistant inPolitics and International Studies at the Faculty of Law, Humanities and the Arts University of Wollongong. NSW, Australia; </w:t>
      </w:r>
      <w:hyperlink r:id="rId55" w:history="1">
        <w:r w:rsidRPr="00226A8B">
          <w:rPr>
            <w:rStyle w:val="Hyperlink"/>
          </w:rPr>
          <w:t>http://criticallegalthinking.com/2016/01/22/fanon-revolution/</w:t>
        </w:r>
      </w:hyperlink>
      <w:r>
        <w:t>; 1-22-16)</w:t>
      </w:r>
    </w:p>
    <w:p w14:paraId="3B4ED558" w14:textId="77777777" w:rsidR="004D0F8D" w:rsidRPr="00ED5A59" w:rsidRDefault="004D0F8D" w:rsidP="004D0F8D">
      <w:pPr>
        <w:rPr>
          <w:rStyle w:val="Emphasis"/>
        </w:rPr>
      </w:pPr>
      <w:r w:rsidRPr="009707FD">
        <w:rPr>
          <w:sz w:val="8"/>
        </w:rPr>
        <w:t xml:space="preserve">However, violence is not without its pitfalls. There is a large human cost to revolutions. Expressing frustration in The Wretched of the Earth, he notes that ‘[w]hen the native is tortured, when his wife is killed or raped, he complains to no one’ (Fanon, 1963: 92). As Fanon views violence as the currency of colonialism, it becomes an omnipresent feature of daily life for the colonial subject (Fanon, 1963: 61). The physical violence which pervades colonialism is exacerbated by the structural violence of the colonial system which sees the ‘systematic negation’ of the colonial subject’s humanity (Fanon, 1963: 250). A few of the case studies that Fanon elucidates within his work will be recounted. All of these case studies involve both physical and mental trauma. Noting the great physical and mental consequences of violence, it becomes evident that violence cannot be an end unto itself. Violence for Fanon must have a clearly prescribed purpose. He cautions: The militant who faces the colonialist war machine with the bare minimum of arms realizes that while he is breaking down colonial oppression he is building up yet another system of exploitation. This discovery is unpleasant, bitter, and sickening: and yet everything seemed so simple before (Fanon 1963: 145) </w:t>
      </w:r>
      <w:r w:rsidRPr="00AB2221">
        <w:rPr>
          <w:rStyle w:val="StyleUnderline"/>
          <w:highlight w:val="green"/>
        </w:rPr>
        <w:t>Without a</w:t>
      </w:r>
      <w:r w:rsidRPr="00ED5A59">
        <w:rPr>
          <w:rStyle w:val="StyleUnderline"/>
        </w:rPr>
        <w:t xml:space="preserve"> clear vision and </w:t>
      </w:r>
      <w:r w:rsidRPr="00AB2221">
        <w:rPr>
          <w:rStyle w:val="StyleUnderline"/>
          <w:highlight w:val="green"/>
        </w:rPr>
        <w:t>plan</w:t>
      </w:r>
      <w:r w:rsidRPr="00ED5A59">
        <w:rPr>
          <w:rStyle w:val="StyleUnderline"/>
        </w:rPr>
        <w:t xml:space="preserve"> in place </w:t>
      </w:r>
      <w:r w:rsidRPr="00AB2221">
        <w:rPr>
          <w:rStyle w:val="StyleUnderline"/>
          <w:highlight w:val="green"/>
        </w:rPr>
        <w:t>for when decolonisation occurs, the Algerians would</w:t>
      </w:r>
      <w:r w:rsidRPr="00ED5A59">
        <w:rPr>
          <w:rStyle w:val="StyleUnderline"/>
        </w:rPr>
        <w:t xml:space="preserve"> be doomed to </w:t>
      </w:r>
      <w:r w:rsidRPr="00AB2221">
        <w:rPr>
          <w:rStyle w:val="StyleUnderline"/>
          <w:highlight w:val="green"/>
        </w:rPr>
        <w:t>reproduce</w:t>
      </w:r>
      <w:r w:rsidRPr="00ED5A59">
        <w:rPr>
          <w:rStyle w:val="StyleUnderline"/>
        </w:rPr>
        <w:t xml:space="preserve"> the power </w:t>
      </w:r>
      <w:r w:rsidRPr="00AB2221">
        <w:rPr>
          <w:rStyle w:val="StyleUnderline"/>
          <w:highlight w:val="green"/>
        </w:rPr>
        <w:t>relations of oppression</w:t>
      </w:r>
      <w:r w:rsidRPr="00ED5A59">
        <w:rPr>
          <w:rStyle w:val="StyleUnderline"/>
        </w:rPr>
        <w:t xml:space="preserve"> and violence, with the only difference being, the parties to this power relation. </w:t>
      </w:r>
      <w:r w:rsidRPr="00AB2221">
        <w:rPr>
          <w:rStyle w:val="StyleUnderline"/>
          <w:highlight w:val="green"/>
        </w:rPr>
        <w:t xml:space="preserve">Fanon </w:t>
      </w:r>
      <w:r w:rsidRPr="00AB2221">
        <w:rPr>
          <w:rStyle w:val="Emphasis"/>
          <w:highlight w:val="green"/>
        </w:rPr>
        <w:t>stresses</w:t>
      </w:r>
      <w:r w:rsidRPr="00AB2221">
        <w:rPr>
          <w:rStyle w:val="StyleUnderline"/>
          <w:highlight w:val="green"/>
        </w:rPr>
        <w:t xml:space="preserve"> the importance of ensuring</w:t>
      </w:r>
      <w:r w:rsidRPr="00ED5A59">
        <w:rPr>
          <w:rStyle w:val="StyleUnderline"/>
        </w:rPr>
        <w:t xml:space="preserve"> that all </w:t>
      </w:r>
      <w:r w:rsidRPr="00AB2221">
        <w:rPr>
          <w:rStyle w:val="StyleUnderline"/>
          <w:highlight w:val="green"/>
        </w:rPr>
        <w:t xml:space="preserve">revolutionaries are </w:t>
      </w:r>
      <w:r w:rsidRPr="00AB2221">
        <w:rPr>
          <w:rStyle w:val="Emphasis"/>
          <w:highlight w:val="green"/>
        </w:rPr>
        <w:t>involved</w:t>
      </w:r>
      <w:r w:rsidRPr="00AB2221">
        <w:rPr>
          <w:rStyle w:val="StyleUnderline"/>
          <w:highlight w:val="green"/>
        </w:rPr>
        <w:t xml:space="preserve"> in the </w:t>
      </w:r>
      <w:r w:rsidRPr="00AB2221">
        <w:rPr>
          <w:rStyle w:val="Emphasis"/>
          <w:highlight w:val="green"/>
        </w:rPr>
        <w:t>political process</w:t>
      </w:r>
      <w:r w:rsidRPr="00ED5A59">
        <w:rPr>
          <w:rStyle w:val="StyleUnderline"/>
        </w:rPr>
        <w:t xml:space="preserve"> of </w:t>
      </w:r>
      <w:r w:rsidRPr="00AB2221">
        <w:rPr>
          <w:rStyle w:val="StyleUnderline"/>
          <w:highlight w:val="green"/>
        </w:rPr>
        <w:t xml:space="preserve">formulating a </w:t>
      </w:r>
      <w:r w:rsidRPr="00AB2221">
        <w:rPr>
          <w:rStyle w:val="Emphasis"/>
          <w:highlight w:val="green"/>
        </w:rPr>
        <w:t>new reality</w:t>
      </w:r>
      <w:r w:rsidRPr="009707FD">
        <w:rPr>
          <w:sz w:val="8"/>
        </w:rPr>
        <w:t xml:space="preserve"> – and not just the political elite – this will prevent segregation and alienation within the group (1963: 81). Fanon further warns that the revolutionaries should not ‘place their future’ in ‘the hands of a living god’ (1963: 94). So Fanon cautions that revolutionaries must be wary to not entrust their fate to the political elite and must ensure that there is a clear plan and vision for what happens after the colonial power is removed. However, this is difficult in a place like Algeria which has languished under the colonial rule for such a long time. The challenge for political leaders in this context is to transform ‘the mass of the country people [who] have never ceased to think of the problem of their liberation except in terms of violence’, to people who think and care about the construction of a new political reality (Fanon, 1963: 127). Even prior to any decolonisation, Fanon notes that ‘“a legitimate desire for revenge” cannot sustain a war of liberation’ (1963: 139). Fanon then states that ‘the task of bringing the people to maturity will be made easier by the thoroughness of the organization and by the high intellectual level of its leaders’, this organisation and level of intellect must be strong enough to endure over time, and is inevitably required to increase and peak once the revolutionaries retain control of their state (1963: 146-147). Put simply, </w:t>
      </w:r>
      <w:r w:rsidRPr="00AB2221">
        <w:rPr>
          <w:rStyle w:val="Emphasis"/>
          <w:highlight w:val="green"/>
        </w:rPr>
        <w:t>violence without</w:t>
      </w:r>
      <w:r w:rsidRPr="00ED5A59">
        <w:rPr>
          <w:rStyle w:val="Emphasis"/>
        </w:rPr>
        <w:t xml:space="preserve"> some form of </w:t>
      </w:r>
      <w:r w:rsidRPr="00AB2221">
        <w:rPr>
          <w:rStyle w:val="Emphasis"/>
          <w:highlight w:val="green"/>
        </w:rPr>
        <w:t>coordinated</w:t>
      </w:r>
      <w:r w:rsidRPr="00ED5A59">
        <w:rPr>
          <w:rStyle w:val="Emphasis"/>
        </w:rPr>
        <w:t xml:space="preserve"> plan and </w:t>
      </w:r>
      <w:r w:rsidRPr="00AB2221">
        <w:rPr>
          <w:rStyle w:val="Emphasis"/>
          <w:highlight w:val="green"/>
        </w:rPr>
        <w:t>control</w:t>
      </w:r>
      <w:r w:rsidRPr="00ED5A59">
        <w:rPr>
          <w:rStyle w:val="Emphasis"/>
        </w:rPr>
        <w:t xml:space="preserve"> which organises the revolutionaries </w:t>
      </w:r>
      <w:r w:rsidRPr="00AB2221">
        <w:rPr>
          <w:rStyle w:val="Emphasis"/>
          <w:highlight w:val="green"/>
        </w:rPr>
        <w:t>is bound to lead to further violence and</w:t>
      </w:r>
      <w:r w:rsidRPr="00ED5A59">
        <w:rPr>
          <w:rStyle w:val="Emphasis"/>
        </w:rPr>
        <w:t xml:space="preserve"> bloodlust</w:t>
      </w:r>
      <w:r w:rsidRPr="00ED5A59">
        <w:rPr>
          <w:rStyle w:val="StyleUnderline"/>
        </w:rPr>
        <w:t xml:space="preserve">. An unplanned revolution will </w:t>
      </w:r>
      <w:r w:rsidRPr="009707FD">
        <w:rPr>
          <w:sz w:val="8"/>
        </w:rPr>
        <w:t xml:space="preserve">also </w:t>
      </w:r>
      <w:r w:rsidRPr="00AB2221">
        <w:rPr>
          <w:rStyle w:val="StyleUnderline"/>
          <w:highlight w:val="green"/>
        </w:rPr>
        <w:t>fail to achieve</w:t>
      </w:r>
      <w:r w:rsidRPr="00ED5A59">
        <w:rPr>
          <w:rStyle w:val="StyleUnderline"/>
        </w:rPr>
        <w:t xml:space="preserve"> the </w:t>
      </w:r>
      <w:r w:rsidRPr="00AB2221">
        <w:rPr>
          <w:rStyle w:val="StyleUnderline"/>
          <w:highlight w:val="green"/>
        </w:rPr>
        <w:t>restorative and cathartic potential</w:t>
      </w:r>
      <w:r w:rsidRPr="00ED5A59">
        <w:rPr>
          <w:rStyle w:val="StyleUnderline"/>
        </w:rPr>
        <w:t xml:space="preserve"> that violence can have for colonial subjects </w:t>
      </w:r>
      <w:r w:rsidRPr="00AB2221">
        <w:rPr>
          <w:rStyle w:val="StyleUnderline"/>
          <w:highlight w:val="green"/>
        </w:rPr>
        <w:t xml:space="preserve">as they get </w:t>
      </w:r>
      <w:r w:rsidRPr="00AB2221">
        <w:rPr>
          <w:rStyle w:val="Emphasis"/>
          <w:highlight w:val="green"/>
        </w:rPr>
        <w:t>lost</w:t>
      </w:r>
      <w:r w:rsidRPr="00AB2221">
        <w:rPr>
          <w:rStyle w:val="StyleUnderline"/>
          <w:highlight w:val="green"/>
        </w:rPr>
        <w:t xml:space="preserve"> in a </w:t>
      </w:r>
      <w:r w:rsidRPr="00AB2221">
        <w:rPr>
          <w:rStyle w:val="Emphasis"/>
          <w:highlight w:val="green"/>
        </w:rPr>
        <w:t>merciless</w:t>
      </w:r>
      <w:r w:rsidRPr="00AB2221">
        <w:rPr>
          <w:rStyle w:val="StyleUnderline"/>
          <w:highlight w:val="green"/>
        </w:rPr>
        <w:t xml:space="preserve"> </w:t>
      </w:r>
      <w:r w:rsidRPr="00AB2221">
        <w:rPr>
          <w:rStyle w:val="Emphasis"/>
          <w:highlight w:val="green"/>
        </w:rPr>
        <w:t>slaughter</w:t>
      </w:r>
      <w:r w:rsidRPr="00AB2221">
        <w:rPr>
          <w:rStyle w:val="StyleUnderline"/>
          <w:highlight w:val="green"/>
        </w:rPr>
        <w:t xml:space="preserve"> with </w:t>
      </w:r>
      <w:r w:rsidRPr="00AB2221">
        <w:rPr>
          <w:rStyle w:val="Emphasis"/>
          <w:highlight w:val="green"/>
        </w:rPr>
        <w:t>no clear focus</w:t>
      </w:r>
      <w:r w:rsidRPr="00ED5A59">
        <w:rPr>
          <w:rStyle w:val="StyleUnderline"/>
        </w:rPr>
        <w:t xml:space="preserve"> on achieving a self-determining independence</w:t>
      </w:r>
      <w:r w:rsidRPr="009707FD">
        <w:rPr>
          <w:sz w:val="8"/>
        </w:rPr>
        <w:t xml:space="preserve">. There must be a balancing act between the people not entrusting their fate blindly to one sole charismatic leader, and also the leadership of the revolution ensuring that the people are behind the political project of creating a new state. If the leaders are successful in maintaining control of their reclaimed state, capacity building becomes their next task. Fanon states that ‘[a] government which calls itself a national government ought to take responsibility for the totality of the nation’ and that this must inevitably include women, young people and those who live at the margins of society (1963: 201-202). In this sense the people should be recruited into a new form of ‘fighting unit’ devoted to the ‘defense of national and social liberties’ (Fanon, 1963: 202). In short, </w:t>
      </w:r>
      <w:r w:rsidRPr="00ED5A59">
        <w:rPr>
          <w:rStyle w:val="Emphasis"/>
        </w:rPr>
        <w:t xml:space="preserve">violence without a succeeding government which ‘ought first to give back their dignity to all citizens’ will quickly return to a cycle of violence as people become marginalised again </w:t>
      </w:r>
      <w:r w:rsidRPr="009707FD">
        <w:rPr>
          <w:sz w:val="8"/>
        </w:rPr>
        <w:t xml:space="preserve">(Fanon, 1963: 205). Thus </w:t>
      </w:r>
      <w:r w:rsidRPr="00ED5A59">
        <w:rPr>
          <w:rStyle w:val="Emphasis"/>
        </w:rPr>
        <w:t>violence without good organisation and commitment to build a strong national community will be destructive</w:t>
      </w:r>
      <w:r w:rsidRPr="009707FD">
        <w:rPr>
          <w:sz w:val="8"/>
        </w:rPr>
        <w:t xml:space="preserve">. Cathartic violence can only ever be used as a means to the end of a free and peaceful society. </w:t>
      </w:r>
      <w:r w:rsidRPr="00AB2221">
        <w:rPr>
          <w:rStyle w:val="StyleUnderline"/>
          <w:highlight w:val="green"/>
        </w:rPr>
        <w:t xml:space="preserve">Creating a </w:t>
      </w:r>
      <w:r w:rsidRPr="00AB2221">
        <w:rPr>
          <w:rStyle w:val="Emphasis"/>
          <w:highlight w:val="green"/>
        </w:rPr>
        <w:t>new cultural identity</w:t>
      </w:r>
      <w:r w:rsidRPr="00AB2221">
        <w:rPr>
          <w:rStyle w:val="StyleUnderline"/>
          <w:highlight w:val="green"/>
        </w:rPr>
        <w:t xml:space="preserve"> after usurping a colonial power is </w:t>
      </w:r>
      <w:r w:rsidRPr="00AB2221">
        <w:rPr>
          <w:rStyle w:val="Emphasis"/>
          <w:highlight w:val="green"/>
        </w:rPr>
        <w:t>incredibly difficult</w:t>
      </w:r>
      <w:r w:rsidRPr="00AB2221">
        <w:rPr>
          <w:rStyle w:val="StyleUnderline"/>
          <w:highlight w:val="green"/>
        </w:rPr>
        <w:t>. Fanon notes</w:t>
      </w:r>
      <w:r w:rsidRPr="00ED5A59">
        <w:rPr>
          <w:rStyle w:val="StyleUnderline"/>
        </w:rPr>
        <w:t xml:space="preserve"> that after a prolonged period of colonisation ‘there comes about a veritable emaciation of the stock of national culture’</w:t>
      </w:r>
      <w:r w:rsidRPr="009707FD">
        <w:rPr>
          <w:sz w:val="8"/>
        </w:rPr>
        <w:t xml:space="preserve"> (1963: 238). After years of living under a colonial rule which seeks to negate the identity of the colonial subject it also becomes difficult for newly emancipated colonial subjects to reclaim the identity that they have wanted to restore. Fanon notes that ‘[g]oing back to your own people means to become a dirty wog, to go native as much as you can, and to cut off those wings that before you had allowed to grow’ (1963: 221). The wings that Fanon refers to are the ways that a colonial subject learns in order to survive under colonial rule. A colonised person must alter their behaviour under colonial rule to ensure that they can live in peace without excessive repression from the colonisers. For the colonial subject, it is difficult to give up these particular ways which became crucial to their survival. </w:t>
      </w:r>
      <w:r w:rsidRPr="00ED5A59">
        <w:rPr>
          <w:rStyle w:val="Emphasis"/>
        </w:rPr>
        <w:t xml:space="preserve">Fanon succinctly sums up the consequence of a failure to construct a positive national identity by saying that </w:t>
      </w:r>
      <w:r w:rsidRPr="00AB2221">
        <w:rPr>
          <w:rStyle w:val="Emphasis"/>
          <w:highlight w:val="green"/>
        </w:rPr>
        <w:t>‘there will be serious psycho-affective injuries</w:t>
      </w:r>
      <w:r w:rsidRPr="00ED5A59">
        <w:rPr>
          <w:rStyle w:val="Emphasis"/>
        </w:rPr>
        <w:t xml:space="preserve"> and the result will be individuals </w:t>
      </w:r>
      <w:r w:rsidRPr="00AB2221">
        <w:rPr>
          <w:rStyle w:val="Emphasis"/>
          <w:highlight w:val="green"/>
        </w:rPr>
        <w:t>without an anchor, without a horizon, colorless, stateless, rootless</w:t>
      </w:r>
      <w:r w:rsidRPr="009707FD">
        <w:rPr>
          <w:sz w:val="8"/>
        </w:rPr>
        <w:t xml:space="preserve"> [sic]’ (1963: 218). Whether a strong new national identity is constructed or not, there will be psychological trauma as the former colonial subjects attempt to reforge a positive identity for themselves after living in a state of fear and repression for so long. Thus, for Fanon, revolutionary violence is the only way that colonial rule can be removed. In his work, he outlines some of the ways that revolutions succeed and fail. However, for this violence to succeed, it relies upon a whole community being mobilised behind a common purpose. The violence cannot be gratuitous, and it should be a popular and participatory movement based around restoring dignity in humanity. He also acknowledges the difficulties that colonialism and violence present. </w:t>
      </w:r>
      <w:r w:rsidRPr="00AB2221">
        <w:rPr>
          <w:rStyle w:val="Emphasis"/>
          <w:highlight w:val="green"/>
        </w:rPr>
        <w:t>There is a physical and mental toll to violence, and it is also a difficult process to restore a positive identity after it has been denigrated for so long.</w:t>
      </w:r>
    </w:p>
    <w:bookmarkEnd w:id="1"/>
    <w:p w14:paraId="5A5B6A5B" w14:textId="77777777" w:rsidR="004D0F8D" w:rsidRDefault="004D0F8D" w:rsidP="004D0F8D"/>
    <w:p w14:paraId="1733416B" w14:textId="77777777" w:rsidR="004D0F8D" w:rsidRPr="00685AC7" w:rsidRDefault="004D0F8D" w:rsidP="004D0F8D">
      <w:pPr>
        <w:pStyle w:val="Heading4"/>
        <w:rPr>
          <w:rFonts w:asciiTheme="minorHAnsi" w:hAnsiTheme="minorHAnsi" w:cstheme="minorHAnsi"/>
        </w:rPr>
      </w:pPr>
      <w:r w:rsidRPr="00685AC7">
        <w:rPr>
          <w:rFonts w:asciiTheme="minorHAnsi" w:hAnsiTheme="minorHAnsi" w:cstheme="minorHAnsi"/>
        </w:rPr>
        <w:t>rage fails and increases violence</w:t>
      </w:r>
    </w:p>
    <w:p w14:paraId="24616929" w14:textId="77777777" w:rsidR="004D0F8D" w:rsidRPr="00685AC7" w:rsidRDefault="004D0F8D" w:rsidP="004D0F8D">
      <w:pPr>
        <w:rPr>
          <w:rFonts w:asciiTheme="minorHAnsi" w:hAnsiTheme="minorHAnsi" w:cstheme="minorHAnsi"/>
          <w:b/>
          <w:bCs/>
          <w:sz w:val="26"/>
        </w:rPr>
      </w:pPr>
      <w:r w:rsidRPr="00685AC7">
        <w:rPr>
          <w:rStyle w:val="Style13ptBold"/>
          <w:rFonts w:asciiTheme="minorHAnsi" w:hAnsiTheme="minorHAnsi" w:cstheme="minorHAnsi"/>
        </w:rPr>
        <w:t xml:space="preserve">Hattam and Zembylas 10 </w:t>
      </w:r>
      <w:r w:rsidRPr="00685AC7">
        <w:rPr>
          <w:rFonts w:asciiTheme="minorHAnsi" w:hAnsiTheme="minorHAnsi" w:cstheme="minorHAnsi"/>
        </w:rPr>
        <w:t>(Robert, School of Education, University of South Australia, and Michalinos, School of Education, Open University of Cyprus, What’s anger got to do with it? Towards a post-indignation pedagogy for communities in conflict, Social Identities Vol. 16, No. 1, January 2010, 2340)</w:t>
      </w:r>
    </w:p>
    <w:p w14:paraId="480C01B7" w14:textId="77777777" w:rsidR="004D0F8D" w:rsidRPr="00685AC7" w:rsidRDefault="004D0F8D" w:rsidP="004D0F8D">
      <w:pPr>
        <w:rPr>
          <w:rFonts w:asciiTheme="minorHAnsi" w:hAnsiTheme="minorHAnsi" w:cstheme="minorHAnsi"/>
          <w:sz w:val="8"/>
        </w:rPr>
      </w:pPr>
      <w:r w:rsidRPr="00685AC7">
        <w:rPr>
          <w:rFonts w:asciiTheme="minorHAnsi" w:hAnsiTheme="minorHAnsi" w:cstheme="minorHAnsi"/>
          <w:sz w:val="8"/>
        </w:rPr>
        <w:t xml:space="preserve">All of </w:t>
      </w:r>
      <w:r w:rsidRPr="00685AC7">
        <w:rPr>
          <w:rStyle w:val="StyleUnderline"/>
          <w:rFonts w:asciiTheme="minorHAnsi" w:hAnsiTheme="minorHAnsi" w:cstheme="minorHAnsi"/>
        </w:rPr>
        <w:t>these views</w:t>
      </w:r>
      <w:r w:rsidRPr="00685AC7">
        <w:rPr>
          <w:rFonts w:asciiTheme="minorHAnsi" w:hAnsiTheme="minorHAnsi" w:cstheme="minorHAnsi"/>
          <w:sz w:val="8"/>
        </w:rPr>
        <w:t xml:space="preserve">, especially when read in their more extensive presentations, </w:t>
      </w:r>
      <w:r w:rsidRPr="00685AC7">
        <w:rPr>
          <w:rStyle w:val="StyleUnderline"/>
          <w:rFonts w:asciiTheme="minorHAnsi" w:hAnsiTheme="minorHAnsi" w:cstheme="minorHAnsi"/>
        </w:rPr>
        <w:t>provide reasonings that unsettle the rather too easy claims for indignation politics/pedagogy</w:t>
      </w:r>
      <w:r w:rsidRPr="00685AC7">
        <w:rPr>
          <w:rFonts w:asciiTheme="minorHAnsi" w:hAnsiTheme="minorHAnsi" w:cstheme="minorHAnsi"/>
          <w:sz w:val="8"/>
        </w:rPr>
        <w:t xml:space="preserve">. Seneca understands anger as ‘the most hideous and frenzied of emotions’. For Buddhism, </w:t>
      </w:r>
      <w:r w:rsidRPr="00685AC7">
        <w:rPr>
          <w:rStyle w:val="StyleUnderline"/>
          <w:rFonts w:asciiTheme="minorHAnsi" w:hAnsiTheme="minorHAnsi" w:cstheme="minorHAnsi"/>
        </w:rPr>
        <w:t>anger is</w:t>
      </w:r>
      <w:r w:rsidRPr="00685AC7">
        <w:rPr>
          <w:rFonts w:asciiTheme="minorHAnsi" w:hAnsiTheme="minorHAnsi" w:cstheme="minorHAnsi"/>
          <w:sz w:val="8"/>
        </w:rPr>
        <w:t xml:space="preserve"> understood as </w:t>
      </w:r>
      <w:r w:rsidRPr="00685AC7">
        <w:rPr>
          <w:rStyle w:val="StyleUnderline"/>
          <w:rFonts w:asciiTheme="minorHAnsi" w:hAnsiTheme="minorHAnsi" w:cstheme="minorHAnsi"/>
        </w:rPr>
        <w:t>a delusion arising out of our misapprehension of a separate, independent, self; literally we accept our alienation as an existential fact and then get angry when the world doesn’t reflect our wishes</w:t>
      </w:r>
      <w:r w:rsidRPr="00685AC7">
        <w:rPr>
          <w:rFonts w:asciiTheme="minorHAnsi" w:hAnsiTheme="minorHAnsi" w:cstheme="minorHAnsi"/>
          <w:sz w:val="8"/>
        </w:rPr>
        <w:t xml:space="preserve">. Whilst Butler proposes a thought experiment in which we might ponder our relations with others through our existential vulnerability; a condition that brings into focus our global interdependence. These views provide a way to think past the two extremes posed by Thurman, and to contemplate the possibility of thinking past anger, as the dominating emotion in political and pedagogical work in communities struggling with conflict. If Critchley (2007) is right to assert that anger is the first political emotion, then we want to argue, borrowing from various lineages that </w:t>
      </w:r>
      <w:r w:rsidRPr="00C73C94">
        <w:rPr>
          <w:rStyle w:val="Emphasis"/>
          <w:rFonts w:asciiTheme="minorHAnsi" w:hAnsiTheme="minorHAnsi" w:cstheme="minorHAnsi"/>
          <w:highlight w:val="green"/>
        </w:rPr>
        <w:t xml:space="preserve">we do not have to conceive of politics </w:t>
      </w:r>
      <w:r w:rsidRPr="00685AC7">
        <w:rPr>
          <w:rStyle w:val="Emphasis"/>
          <w:rFonts w:asciiTheme="minorHAnsi" w:hAnsiTheme="minorHAnsi" w:cstheme="minorHAnsi"/>
        </w:rPr>
        <w:t xml:space="preserve">and pedagogy </w:t>
      </w:r>
      <w:r w:rsidRPr="00C73C94">
        <w:rPr>
          <w:rStyle w:val="Emphasis"/>
          <w:rFonts w:asciiTheme="minorHAnsi" w:hAnsiTheme="minorHAnsi" w:cstheme="minorHAnsi"/>
          <w:highlight w:val="green"/>
        </w:rPr>
        <w:t>as forever stuck in anger</w:t>
      </w:r>
      <w:r w:rsidRPr="00C73C94">
        <w:rPr>
          <w:rFonts w:asciiTheme="minorHAnsi" w:hAnsiTheme="minorHAnsi" w:cstheme="minorHAnsi"/>
          <w:sz w:val="8"/>
          <w:highlight w:val="green"/>
        </w:rPr>
        <w:t>.</w:t>
      </w:r>
      <w:r w:rsidRPr="00685AC7">
        <w:rPr>
          <w:rFonts w:asciiTheme="minorHAnsi" w:hAnsiTheme="minorHAnsi" w:cstheme="minorHAnsi"/>
          <w:sz w:val="8"/>
        </w:rPr>
        <w:t xml:space="preserve"> These views provide ways to think about how </w:t>
      </w:r>
      <w:r w:rsidRPr="00C73C94">
        <w:rPr>
          <w:rStyle w:val="StyleUnderline"/>
          <w:rFonts w:asciiTheme="minorHAnsi" w:hAnsiTheme="minorHAnsi" w:cstheme="minorHAnsi"/>
          <w:highlight w:val="green"/>
        </w:rPr>
        <w:t xml:space="preserve">we might escape </w:t>
      </w:r>
      <w:r w:rsidRPr="00685AC7">
        <w:rPr>
          <w:rStyle w:val="StyleUnderline"/>
          <w:rFonts w:asciiTheme="minorHAnsi" w:hAnsiTheme="minorHAnsi" w:cstheme="minorHAnsi"/>
        </w:rPr>
        <w:t xml:space="preserve">the reiteration of anger leading to </w:t>
      </w:r>
      <w:r w:rsidRPr="00C73C94">
        <w:rPr>
          <w:rStyle w:val="Emphasis"/>
          <w:rFonts w:asciiTheme="minorHAnsi" w:hAnsiTheme="minorHAnsi" w:cstheme="minorHAnsi"/>
          <w:highlight w:val="green"/>
        </w:rPr>
        <w:t>never-ending cycles of violence</w:t>
      </w:r>
      <w:r w:rsidRPr="00685AC7">
        <w:rPr>
          <w:rStyle w:val="StyleUnderline"/>
          <w:rFonts w:asciiTheme="minorHAnsi" w:hAnsiTheme="minorHAnsi" w:cstheme="minorHAnsi"/>
        </w:rPr>
        <w:t xml:space="preserve"> preventing too many communities from moving out of conflict</w:t>
      </w:r>
      <w:r w:rsidRPr="00685AC7">
        <w:rPr>
          <w:rFonts w:asciiTheme="minorHAnsi" w:hAnsiTheme="minorHAnsi" w:cstheme="minorHAnsi"/>
          <w:sz w:val="8"/>
        </w:rPr>
        <w:t xml:space="preserve">. When one considers the extensive implications of the naturalization of anger in terms of perpetuating economies of violence and suffering, the challenge of denaturalizing indignation seems impossible. </w:t>
      </w:r>
      <w:r w:rsidRPr="00C73C94">
        <w:rPr>
          <w:rStyle w:val="StyleUnderline"/>
          <w:rFonts w:asciiTheme="minorHAnsi" w:hAnsiTheme="minorHAnsi" w:cstheme="minorHAnsi"/>
          <w:highlight w:val="green"/>
        </w:rPr>
        <w:t>How can indignation be transcended</w:t>
      </w:r>
      <w:r w:rsidRPr="00685AC7">
        <w:rPr>
          <w:rStyle w:val="StyleUnderline"/>
          <w:rFonts w:asciiTheme="minorHAnsi" w:hAnsiTheme="minorHAnsi" w:cstheme="minorHAnsi"/>
        </w:rPr>
        <w:t xml:space="preserve"> in a viable and skilful way </w:t>
      </w:r>
      <w:r w:rsidRPr="00C73C94">
        <w:rPr>
          <w:rStyle w:val="StyleUnderline"/>
          <w:rFonts w:asciiTheme="minorHAnsi" w:hAnsiTheme="minorHAnsi" w:cstheme="minorHAnsi"/>
          <w:highlight w:val="green"/>
        </w:rPr>
        <w:t>without</w:t>
      </w:r>
      <w:r w:rsidRPr="00685AC7">
        <w:rPr>
          <w:rStyle w:val="StyleUnderline"/>
          <w:rFonts w:asciiTheme="minorHAnsi" w:hAnsiTheme="minorHAnsi" w:cstheme="minorHAnsi"/>
        </w:rPr>
        <w:t xml:space="preserve"> denying or </w:t>
      </w:r>
      <w:r w:rsidRPr="00C73C94">
        <w:rPr>
          <w:rStyle w:val="StyleUnderline"/>
          <w:rFonts w:asciiTheme="minorHAnsi" w:hAnsiTheme="minorHAnsi" w:cstheme="minorHAnsi"/>
          <w:highlight w:val="green"/>
        </w:rPr>
        <w:t>ignoring</w:t>
      </w:r>
      <w:r w:rsidRPr="00685AC7">
        <w:rPr>
          <w:rStyle w:val="StyleUnderline"/>
          <w:rFonts w:asciiTheme="minorHAnsi" w:hAnsiTheme="minorHAnsi" w:cstheme="minorHAnsi"/>
        </w:rPr>
        <w:t xml:space="preserve"> its </w:t>
      </w:r>
      <w:r w:rsidRPr="00C73C94">
        <w:rPr>
          <w:rStyle w:val="StyleUnderline"/>
          <w:rFonts w:asciiTheme="minorHAnsi" w:hAnsiTheme="minorHAnsi" w:cstheme="minorHAnsi"/>
          <w:highlight w:val="green"/>
        </w:rPr>
        <w:t>power</w:t>
      </w:r>
      <w:r w:rsidRPr="00685AC7">
        <w:rPr>
          <w:rStyle w:val="StyleUnderline"/>
          <w:rFonts w:asciiTheme="minorHAnsi" w:hAnsiTheme="minorHAnsi" w:cstheme="minorHAnsi"/>
        </w:rPr>
        <w:t>?</w:t>
      </w:r>
      <w:r w:rsidRPr="00685AC7">
        <w:rPr>
          <w:rFonts w:asciiTheme="minorHAnsi" w:hAnsiTheme="minorHAnsi" w:cstheme="minorHAnsi"/>
          <w:sz w:val="8"/>
        </w:rPr>
        <w:t xml:space="preserve"> In particular, navigating the difficult spaces of indignation in the context of conflict-ridden communities is a daunting task. </w:t>
      </w:r>
      <w:r w:rsidRPr="00685AC7">
        <w:rPr>
          <w:rStyle w:val="StyleUnderline"/>
          <w:rFonts w:asciiTheme="minorHAnsi" w:hAnsiTheme="minorHAnsi" w:cstheme="minorHAnsi"/>
        </w:rPr>
        <w:t xml:space="preserve">However, one comes to a crossroads where the </w:t>
      </w:r>
      <w:r w:rsidRPr="00C73C94">
        <w:rPr>
          <w:rStyle w:val="StyleUnderline"/>
          <w:rFonts w:asciiTheme="minorHAnsi" w:hAnsiTheme="minorHAnsi" w:cstheme="minorHAnsi"/>
          <w:highlight w:val="green"/>
        </w:rPr>
        <w:t>break with past discourses of anger is inevitable</w:t>
      </w:r>
      <w:r w:rsidRPr="00685AC7">
        <w:rPr>
          <w:rStyle w:val="StyleUnderline"/>
          <w:rFonts w:asciiTheme="minorHAnsi" w:hAnsiTheme="minorHAnsi" w:cstheme="minorHAnsi"/>
        </w:rPr>
        <w:t>. Some of the discourses outlined earlier present alterative routes that certainly undermine oppositions between ‘our’ moral indignation versus ‘their’ unjust acts; such dubious categories of inclusion and exclusion become overly simplistic in a world that is increasingly complex</w:t>
      </w:r>
      <w:r w:rsidRPr="00685AC7">
        <w:rPr>
          <w:rFonts w:asciiTheme="minorHAnsi" w:hAnsiTheme="minorHAnsi" w:cstheme="minorHAnsi"/>
          <w:sz w:val="8"/>
        </w:rPr>
        <w:t xml:space="preserve">. To illustrate the possibilities that are available in this alternative route of post-indignation (as described also by Thurman earlier in the paper), </w:t>
      </w:r>
      <w:r w:rsidRPr="00685AC7">
        <w:rPr>
          <w:rStyle w:val="StyleUnderline"/>
          <w:rFonts w:asciiTheme="minorHAnsi" w:hAnsiTheme="minorHAnsi" w:cstheme="minorHAnsi"/>
        </w:rPr>
        <w:t>we want to highlight a provocative ‘site’ in which a post-indignation politics and pedagogy can be built:</w:t>
      </w:r>
      <w:r w:rsidRPr="00685AC7">
        <w:rPr>
          <w:rFonts w:asciiTheme="minorHAnsi" w:hAnsiTheme="minorHAnsi" w:cstheme="minorHAnsi"/>
          <w:sz w:val="8"/>
        </w:rPr>
        <w:t xml:space="preserve"> that is, Gilroy’s notion of conviviality. In this particular site, </w:t>
      </w:r>
      <w:r w:rsidRPr="00685AC7">
        <w:rPr>
          <w:rStyle w:val="StyleUnderline"/>
          <w:rFonts w:asciiTheme="minorHAnsi" w:hAnsiTheme="minorHAnsi" w:cstheme="minorHAnsi"/>
        </w:rPr>
        <w:t xml:space="preserve">there are worthwhile opportunities for performing what may be called </w:t>
      </w:r>
      <w:r w:rsidRPr="00C73C94">
        <w:rPr>
          <w:rStyle w:val="StyleUnderline"/>
          <w:rFonts w:asciiTheme="minorHAnsi" w:hAnsiTheme="minorHAnsi" w:cstheme="minorHAnsi"/>
          <w:highlight w:val="green"/>
        </w:rPr>
        <w:t>an ethics and politics of small openings</w:t>
      </w:r>
      <w:r w:rsidRPr="00685AC7">
        <w:rPr>
          <w:rStyle w:val="StyleUnderline"/>
          <w:rFonts w:asciiTheme="minorHAnsi" w:hAnsiTheme="minorHAnsi" w:cstheme="minorHAnsi"/>
        </w:rPr>
        <w:t xml:space="preserve">; that </w:t>
      </w:r>
      <w:r w:rsidRPr="00C73C94">
        <w:rPr>
          <w:rStyle w:val="StyleUnderline"/>
          <w:rFonts w:asciiTheme="minorHAnsi" w:hAnsiTheme="minorHAnsi" w:cstheme="minorHAnsi"/>
          <w:highlight w:val="green"/>
        </w:rPr>
        <w:t>is</w:t>
      </w:r>
      <w:r w:rsidRPr="00685AC7">
        <w:rPr>
          <w:rStyle w:val="StyleUnderline"/>
          <w:rFonts w:asciiTheme="minorHAnsi" w:hAnsiTheme="minorHAnsi" w:cstheme="minorHAnsi"/>
        </w:rPr>
        <w:t xml:space="preserve">, possibilities for </w:t>
      </w:r>
      <w:r w:rsidRPr="00C73C94">
        <w:rPr>
          <w:rStyle w:val="StyleUnderline"/>
          <w:rFonts w:asciiTheme="minorHAnsi" w:hAnsiTheme="minorHAnsi" w:cstheme="minorHAnsi"/>
          <w:highlight w:val="green"/>
        </w:rPr>
        <w:t xml:space="preserve">cultivating individual and collective </w:t>
      </w:r>
      <w:r w:rsidRPr="00685AC7">
        <w:rPr>
          <w:rStyle w:val="StyleUnderline"/>
          <w:rFonts w:asciiTheme="minorHAnsi" w:hAnsiTheme="minorHAnsi" w:cstheme="minorHAnsi"/>
        </w:rPr>
        <w:t xml:space="preserve">political </w:t>
      </w:r>
      <w:r w:rsidRPr="00C73C94">
        <w:rPr>
          <w:rStyle w:val="StyleUnderline"/>
          <w:rFonts w:asciiTheme="minorHAnsi" w:hAnsiTheme="minorHAnsi" w:cstheme="minorHAnsi"/>
          <w:highlight w:val="green"/>
        </w:rPr>
        <w:t>consciousness and criticality against fixed</w:t>
      </w:r>
      <w:r w:rsidRPr="00685AC7">
        <w:rPr>
          <w:rStyle w:val="StyleUnderline"/>
          <w:rFonts w:asciiTheme="minorHAnsi" w:hAnsiTheme="minorHAnsi" w:cstheme="minorHAnsi"/>
        </w:rPr>
        <w:t xml:space="preserve"> and </w:t>
      </w:r>
      <w:r w:rsidRPr="00C73C94">
        <w:rPr>
          <w:rStyle w:val="StyleUnderline"/>
          <w:rFonts w:asciiTheme="minorHAnsi" w:hAnsiTheme="minorHAnsi" w:cstheme="minorHAnsi"/>
          <w:highlight w:val="green"/>
        </w:rPr>
        <w:t>reified categorizations of the past</w:t>
      </w:r>
      <w:r w:rsidRPr="00685AC7">
        <w:rPr>
          <w:rStyle w:val="StyleUnderline"/>
          <w:rFonts w:asciiTheme="minorHAnsi" w:hAnsiTheme="minorHAnsi" w:cstheme="minorHAnsi"/>
        </w:rPr>
        <w:t xml:space="preserve">. </w:t>
      </w:r>
      <w:r w:rsidRPr="00685AC7">
        <w:rPr>
          <w:rFonts w:asciiTheme="minorHAnsi" w:hAnsiTheme="minorHAnsi" w:cstheme="minorHAnsi"/>
          <w:sz w:val="8"/>
        </w:rPr>
        <w:t>While</w:t>
      </w:r>
      <w:r w:rsidRPr="00685AC7">
        <w:rPr>
          <w:rStyle w:val="StyleUnderline"/>
          <w:rFonts w:asciiTheme="minorHAnsi" w:hAnsiTheme="minorHAnsi" w:cstheme="minorHAnsi"/>
        </w:rPr>
        <w:t xml:space="preserve"> our argument questions any politics based on notions of liberation (e.g. from economies of anger) as a source of personal/political transformation, neither should it be interpreted as a utopian politics</w:t>
      </w:r>
      <w:r w:rsidRPr="00685AC7">
        <w:rPr>
          <w:rFonts w:asciiTheme="minorHAnsi" w:hAnsiTheme="minorHAnsi" w:cstheme="minorHAnsi"/>
          <w:sz w:val="8"/>
        </w:rPr>
        <w:t xml:space="preserve">. </w:t>
      </w:r>
      <w:r w:rsidRPr="00C73C94">
        <w:rPr>
          <w:rStyle w:val="StyleUnderline"/>
          <w:rFonts w:asciiTheme="minorHAnsi" w:hAnsiTheme="minorHAnsi" w:cstheme="minorHAnsi"/>
          <w:highlight w:val="green"/>
        </w:rPr>
        <w:t>Education needs pedagogies that account for</w:t>
      </w:r>
      <w:r w:rsidRPr="00685AC7">
        <w:rPr>
          <w:rStyle w:val="StyleUnderline"/>
          <w:rFonts w:asciiTheme="minorHAnsi" w:hAnsiTheme="minorHAnsi" w:cstheme="minorHAnsi"/>
        </w:rPr>
        <w:t xml:space="preserve"> the processes of </w:t>
      </w:r>
      <w:r w:rsidRPr="00C73C94">
        <w:rPr>
          <w:rStyle w:val="StyleUnderline"/>
          <w:rFonts w:asciiTheme="minorHAnsi" w:hAnsiTheme="minorHAnsi" w:cstheme="minorHAnsi"/>
          <w:highlight w:val="green"/>
        </w:rPr>
        <w:t>affective struggles</w:t>
      </w:r>
      <w:r w:rsidRPr="00685AC7">
        <w:rPr>
          <w:rStyle w:val="StyleUnderline"/>
          <w:rFonts w:asciiTheme="minorHAnsi" w:hAnsiTheme="minorHAnsi" w:cstheme="minorHAnsi"/>
        </w:rPr>
        <w:t xml:space="preserve"> in community building </w:t>
      </w:r>
      <w:r w:rsidRPr="00C73C94">
        <w:rPr>
          <w:rStyle w:val="StyleUnderline"/>
          <w:rFonts w:asciiTheme="minorHAnsi" w:hAnsiTheme="minorHAnsi" w:cstheme="minorHAnsi"/>
          <w:highlight w:val="green"/>
        </w:rPr>
        <w:t>as well as</w:t>
      </w:r>
      <w:r w:rsidRPr="00685AC7">
        <w:rPr>
          <w:rStyle w:val="StyleUnderline"/>
          <w:rFonts w:asciiTheme="minorHAnsi" w:hAnsiTheme="minorHAnsi" w:cstheme="minorHAnsi"/>
        </w:rPr>
        <w:t xml:space="preserve"> the </w:t>
      </w:r>
      <w:r w:rsidRPr="00C73C94">
        <w:rPr>
          <w:rStyle w:val="StyleUnderline"/>
          <w:rFonts w:asciiTheme="minorHAnsi" w:hAnsiTheme="minorHAnsi" w:cstheme="minorHAnsi"/>
          <w:highlight w:val="green"/>
        </w:rPr>
        <w:t>building of</w:t>
      </w:r>
      <w:r w:rsidRPr="00685AC7">
        <w:rPr>
          <w:rStyle w:val="StyleUnderline"/>
          <w:rFonts w:asciiTheme="minorHAnsi" w:hAnsiTheme="minorHAnsi" w:cstheme="minorHAnsi"/>
        </w:rPr>
        <w:t xml:space="preserve"> local </w:t>
      </w:r>
      <w:r w:rsidRPr="00C73C94">
        <w:rPr>
          <w:rStyle w:val="StyleUnderline"/>
          <w:rFonts w:asciiTheme="minorHAnsi" w:hAnsiTheme="minorHAnsi" w:cstheme="minorHAnsi"/>
          <w:highlight w:val="green"/>
        </w:rPr>
        <w:t>coalitions</w:t>
      </w:r>
      <w:r w:rsidRPr="00685AC7">
        <w:rPr>
          <w:rStyle w:val="StyleUnderline"/>
          <w:rFonts w:asciiTheme="minorHAnsi" w:hAnsiTheme="minorHAnsi" w:cstheme="minorHAnsi"/>
        </w:rPr>
        <w:t xml:space="preserve"> based on commonalities, without perpetuating past categories</w:t>
      </w:r>
      <w:r w:rsidRPr="00685AC7">
        <w:rPr>
          <w:rFonts w:asciiTheme="minorHAnsi" w:hAnsiTheme="minorHAnsi" w:cstheme="minorHAnsi"/>
          <w:sz w:val="8"/>
        </w:rPr>
        <w:t xml:space="preserve"> (Zembylas, 2007b). In his book Postcolonial Melancholia (published in the UK as After Empire: Melancholia or Convivial Culture?), Gilroy (2004) explores the current theoretical tensions and possibilities around the term ‘multiculturalism’. As a way out of the debilitating effects of multiculturalism and the fixed classifications of race, culture, identity and ethnicity, Gilroy proposes the term conviviality to describe ‘the process of cohabitation and interaction that have made multiculture an ordinary feature of social life in Britain’s urban areas and in postcolonial cities elsewhere’ (2004, p. xv). </w:t>
      </w:r>
      <w:r w:rsidRPr="00685AC7">
        <w:rPr>
          <w:rStyle w:val="StyleUnderline"/>
          <w:rFonts w:asciiTheme="minorHAnsi" w:hAnsiTheme="minorHAnsi" w:cstheme="minorHAnsi"/>
        </w:rPr>
        <w:t>Conviviality</w:t>
      </w:r>
      <w:r w:rsidRPr="00685AC7">
        <w:rPr>
          <w:rFonts w:asciiTheme="minorHAnsi" w:hAnsiTheme="minorHAnsi" w:cstheme="minorHAnsi"/>
          <w:sz w:val="8"/>
        </w:rPr>
        <w:t xml:space="preserve">, he explains, </w:t>
      </w:r>
      <w:r w:rsidRPr="00685AC7">
        <w:rPr>
          <w:rStyle w:val="StyleUnderline"/>
          <w:rFonts w:asciiTheme="minorHAnsi" w:hAnsiTheme="minorHAnsi" w:cstheme="minorHAnsi"/>
        </w:rPr>
        <w:t>is a social pattern in which different groups dwell in close proximity, but where their</w:t>
      </w:r>
      <w:r w:rsidRPr="00685AC7">
        <w:rPr>
          <w:rFonts w:asciiTheme="minorHAnsi" w:hAnsiTheme="minorHAnsi" w:cstheme="minorHAnsi"/>
          <w:sz w:val="8"/>
        </w:rPr>
        <w:t xml:space="preserve"> racial, linguistic and religious </w:t>
      </w:r>
      <w:r w:rsidRPr="00685AC7">
        <w:rPr>
          <w:rStyle w:val="StyleUnderline"/>
          <w:rFonts w:asciiTheme="minorHAnsi" w:hAnsiTheme="minorHAnsi" w:cstheme="minorHAnsi"/>
        </w:rPr>
        <w:t>particularities do not add up to discontinuities or insurmountable communication problems. Conviviality acknowledges diversity without cementing it</w:t>
      </w:r>
      <w:r w:rsidRPr="00685AC7">
        <w:rPr>
          <w:rFonts w:asciiTheme="minorHAnsi" w:hAnsiTheme="minorHAnsi" w:cstheme="minorHAnsi"/>
          <w:sz w:val="8"/>
        </w:rPr>
        <w:t xml:space="preserve">; that is, </w:t>
      </w:r>
      <w:r w:rsidRPr="00685AC7">
        <w:rPr>
          <w:rStyle w:val="StyleUnderline"/>
          <w:rFonts w:asciiTheme="minorHAnsi" w:hAnsiTheme="minorHAnsi" w:cstheme="minorHAnsi"/>
        </w:rPr>
        <w:t>conflict is not banished, yet conviviality is shown to equip people with means of managing conflict without becoming fearful and hostile</w:t>
      </w:r>
      <w:r w:rsidRPr="00685AC7">
        <w:rPr>
          <w:rFonts w:asciiTheme="minorHAnsi" w:hAnsiTheme="minorHAnsi" w:cstheme="minorHAnsi"/>
          <w:sz w:val="8"/>
        </w:rPr>
        <w:t xml:space="preserve">  e.g. people live on an everyday basis in ways that render race insignificant and inessential. Conviviality, however, does not signify the absence of racism; instead, </w:t>
      </w:r>
      <w:r w:rsidRPr="00685AC7">
        <w:rPr>
          <w:rStyle w:val="StyleUnderline"/>
          <w:rFonts w:asciiTheme="minorHAnsi" w:hAnsiTheme="minorHAnsi" w:cstheme="minorHAnsi"/>
        </w:rPr>
        <w:t>it can convey the idea that the means of overcoming racism have evolved. Racism still exists but now it can be analyzed differently</w:t>
      </w:r>
      <w:r w:rsidRPr="00685AC7">
        <w:rPr>
          <w:rFonts w:asciiTheme="minorHAnsi" w:hAnsiTheme="minorHAnsi" w:cstheme="minorHAnsi"/>
          <w:sz w:val="8"/>
        </w:rPr>
        <w:t xml:space="preserve">. Building on Frantz Fanon’s (1980) work, Gilroy analyzes ‘race’ as a relationship and racism as a discourse with metaphysical capacities. </w:t>
      </w:r>
      <w:r w:rsidRPr="00685AC7">
        <w:rPr>
          <w:rStyle w:val="StyleUnderline"/>
          <w:rFonts w:asciiTheme="minorHAnsi" w:hAnsiTheme="minorHAnsi" w:cstheme="minorHAnsi"/>
        </w:rPr>
        <w:t>So far, racial discourses of the past were dependent upon fixed racial classifications and ordering</w:t>
      </w:r>
      <w:r w:rsidRPr="00685AC7">
        <w:rPr>
          <w:rFonts w:asciiTheme="minorHAnsi" w:hAnsiTheme="minorHAnsi" w:cstheme="minorHAnsi"/>
          <w:sz w:val="8"/>
        </w:rPr>
        <w:t xml:space="preserve">. However, </w:t>
      </w:r>
      <w:r w:rsidRPr="00685AC7">
        <w:rPr>
          <w:rStyle w:val="StyleUnderline"/>
          <w:rFonts w:asciiTheme="minorHAnsi" w:hAnsiTheme="minorHAnsi" w:cstheme="minorHAnsi"/>
        </w:rPr>
        <w:t>conviviality as an imaginary complicates these classifications, including the structured categories of community, difference, and identity, and requires a critical distance from the usual attachments to such categorizations</w:t>
      </w:r>
      <w:r w:rsidRPr="00685AC7">
        <w:rPr>
          <w:rFonts w:asciiTheme="minorHAnsi" w:hAnsiTheme="minorHAnsi" w:cstheme="minorHAnsi"/>
          <w:sz w:val="8"/>
        </w:rPr>
        <w:t xml:space="preserve">. In fact, </w:t>
      </w:r>
      <w:r w:rsidRPr="00685AC7">
        <w:rPr>
          <w:rStyle w:val="StyleUnderline"/>
          <w:rFonts w:asciiTheme="minorHAnsi" w:hAnsiTheme="minorHAnsi" w:cstheme="minorHAnsi"/>
        </w:rPr>
        <w:t>to achieve conditions of enabling conviviality, these categorizations must be relinquished and thus accept the risky landscape of movement and becoming. Instead of remaining stuck to the political ontology of race</w:t>
      </w:r>
      <w:r w:rsidRPr="00685AC7">
        <w:rPr>
          <w:rFonts w:asciiTheme="minorHAnsi" w:hAnsiTheme="minorHAnsi" w:cstheme="minorHAnsi"/>
          <w:sz w:val="8"/>
        </w:rPr>
        <w:t xml:space="preserve">, notes Gilroy, </w:t>
      </w:r>
      <w:r w:rsidRPr="00685AC7">
        <w:rPr>
          <w:rStyle w:val="StyleUnderline"/>
          <w:rFonts w:asciiTheme="minorHAnsi" w:hAnsiTheme="minorHAnsi" w:cstheme="minorHAnsi"/>
        </w:rPr>
        <w:t>convivial cultures discover that the things that divide or unite them are much more profound</w:t>
      </w:r>
      <w:r w:rsidRPr="00685AC7">
        <w:rPr>
          <w:rFonts w:asciiTheme="minorHAnsi" w:hAnsiTheme="minorHAnsi" w:cstheme="minorHAnsi"/>
          <w:sz w:val="8"/>
        </w:rPr>
        <w:t xml:space="preserve">: taste, lifestyle, leisure preferences. By making racial differences appear ordinary and banal, Gilroy wants to show that convivial interaction enriches our lives and enhances our solidarities and democracies so that they stop operating in segregated forms. </w:t>
      </w:r>
      <w:r w:rsidRPr="00685AC7">
        <w:rPr>
          <w:rStyle w:val="StyleUnderline"/>
          <w:rFonts w:asciiTheme="minorHAnsi" w:hAnsiTheme="minorHAnsi" w:cstheme="minorHAnsi"/>
        </w:rPr>
        <w:t xml:space="preserve">By extending this thought to include a problematization of the economies of indignation, </w:t>
      </w:r>
      <w:r w:rsidRPr="00C73C94">
        <w:rPr>
          <w:rStyle w:val="StyleUnderline"/>
          <w:rFonts w:asciiTheme="minorHAnsi" w:hAnsiTheme="minorHAnsi" w:cstheme="minorHAnsi"/>
          <w:highlight w:val="green"/>
        </w:rPr>
        <w:t xml:space="preserve">conviviality inspires </w:t>
      </w:r>
      <w:r w:rsidRPr="00685AC7">
        <w:rPr>
          <w:rStyle w:val="StyleUnderline"/>
          <w:rFonts w:asciiTheme="minorHAnsi" w:hAnsiTheme="minorHAnsi" w:cstheme="minorHAnsi"/>
        </w:rPr>
        <w:t xml:space="preserve">us to operate in </w:t>
      </w:r>
      <w:r w:rsidRPr="00C73C94">
        <w:rPr>
          <w:rStyle w:val="StyleUnderline"/>
          <w:rFonts w:asciiTheme="minorHAnsi" w:hAnsiTheme="minorHAnsi" w:cstheme="minorHAnsi"/>
          <w:highlight w:val="green"/>
        </w:rPr>
        <w:t xml:space="preserve">post-indignation </w:t>
      </w:r>
      <w:r w:rsidRPr="00685AC7">
        <w:rPr>
          <w:rStyle w:val="StyleUnderline"/>
          <w:rFonts w:asciiTheme="minorHAnsi" w:hAnsiTheme="minorHAnsi" w:cstheme="minorHAnsi"/>
        </w:rPr>
        <w:t>forms of living that</w:t>
      </w:r>
      <w:r w:rsidRPr="00685AC7">
        <w:rPr>
          <w:rFonts w:asciiTheme="minorHAnsi" w:hAnsiTheme="minorHAnsi" w:cstheme="minorHAnsi"/>
          <w:sz w:val="8"/>
        </w:rPr>
        <w:t xml:space="preserve">, even if they are not entirely free of anger, </w:t>
      </w:r>
      <w:r w:rsidRPr="00685AC7">
        <w:rPr>
          <w:rStyle w:val="StyleUnderline"/>
          <w:rFonts w:asciiTheme="minorHAnsi" w:hAnsiTheme="minorHAnsi" w:cstheme="minorHAnsi"/>
        </w:rPr>
        <w:t xml:space="preserve">might be </w:t>
      </w:r>
      <w:r w:rsidRPr="00C73C94">
        <w:rPr>
          <w:rStyle w:val="StyleUnderline"/>
          <w:rFonts w:asciiTheme="minorHAnsi" w:hAnsiTheme="minorHAnsi" w:cstheme="minorHAnsi"/>
          <w:highlight w:val="green"/>
        </w:rPr>
        <w:t xml:space="preserve">better equipped to deal with </w:t>
      </w:r>
      <w:r w:rsidRPr="00685AC7">
        <w:rPr>
          <w:rStyle w:val="StyleUnderline"/>
          <w:rFonts w:asciiTheme="minorHAnsi" w:hAnsiTheme="minorHAnsi" w:cstheme="minorHAnsi"/>
        </w:rPr>
        <w:t xml:space="preserve">the implications of indignation as matters of ethics and </w:t>
      </w:r>
      <w:r w:rsidRPr="00C73C94">
        <w:rPr>
          <w:rStyle w:val="StyleUnderline"/>
          <w:rFonts w:asciiTheme="minorHAnsi" w:hAnsiTheme="minorHAnsi" w:cstheme="minorHAnsi"/>
          <w:highlight w:val="green"/>
        </w:rPr>
        <w:t>politics</w:t>
      </w:r>
      <w:r w:rsidRPr="00685AC7">
        <w:rPr>
          <w:rStyle w:val="StyleUnderline"/>
          <w:rFonts w:asciiTheme="minorHAnsi" w:hAnsiTheme="minorHAnsi" w:cstheme="minorHAnsi"/>
        </w:rPr>
        <w:t xml:space="preserve">, </w:t>
      </w:r>
      <w:r w:rsidRPr="00C73C94">
        <w:rPr>
          <w:rStyle w:val="Emphasis"/>
          <w:rFonts w:asciiTheme="minorHAnsi" w:hAnsiTheme="minorHAnsi" w:cstheme="minorHAnsi"/>
          <w:highlight w:val="green"/>
        </w:rPr>
        <w:t>away from narcissistic accounts grounded on angry claims and denials</w:t>
      </w:r>
      <w:r w:rsidRPr="00685AC7">
        <w:rPr>
          <w:rStyle w:val="Emphasis"/>
          <w:rFonts w:asciiTheme="minorHAnsi" w:hAnsiTheme="minorHAnsi" w:cstheme="minorHAnsi"/>
        </w:rPr>
        <w:t>.</w:t>
      </w:r>
      <w:r w:rsidRPr="00685AC7">
        <w:rPr>
          <w:rFonts w:asciiTheme="minorHAnsi" w:hAnsiTheme="minorHAnsi" w:cstheme="minorHAnsi"/>
          <w:sz w:val="8"/>
        </w:rPr>
        <w:t xml:space="preserve"> </w:t>
      </w:r>
      <w:r w:rsidRPr="00685AC7">
        <w:rPr>
          <w:rStyle w:val="StyleUnderline"/>
          <w:rFonts w:asciiTheme="minorHAnsi" w:hAnsiTheme="minorHAnsi" w:cstheme="minorHAnsi"/>
        </w:rPr>
        <w:t>Gilroy helps us address the ethics and politics of indignation in conflict-ridden communities, without falling into the traps of remaining attached to an endless economy of anger</w:t>
      </w:r>
      <w:r w:rsidRPr="00685AC7">
        <w:rPr>
          <w:rFonts w:asciiTheme="minorHAnsi" w:hAnsiTheme="minorHAnsi" w:cstheme="minorHAnsi"/>
          <w:sz w:val="8"/>
        </w:rPr>
        <w:t xml:space="preserve">. His vision of ‘planetary humanism’ constitutes a powerful critique of dominant categorizations that cannot escape from the past. Arguably, conviviality is insufficient to prevent lapsing back to such categorizations or moving us beyond indignation and bringing an end to racism and nationalism  to return to the earlier examples of Australia and Cyprus. </w:t>
      </w:r>
      <w:r w:rsidRPr="00685AC7">
        <w:rPr>
          <w:rStyle w:val="StyleUnderline"/>
          <w:rFonts w:asciiTheme="minorHAnsi" w:hAnsiTheme="minorHAnsi" w:cstheme="minorHAnsi"/>
        </w:rPr>
        <w:t>Conviviality</w:t>
      </w:r>
      <w:r w:rsidRPr="00685AC7">
        <w:rPr>
          <w:rFonts w:asciiTheme="minorHAnsi" w:hAnsiTheme="minorHAnsi" w:cstheme="minorHAnsi"/>
          <w:sz w:val="8"/>
        </w:rPr>
        <w:t xml:space="preserve"> as an imaginary for life in Australia and Cyprus </w:t>
      </w:r>
      <w:r w:rsidRPr="00685AC7">
        <w:rPr>
          <w:rStyle w:val="StyleUnderline"/>
          <w:rFonts w:asciiTheme="minorHAnsi" w:hAnsiTheme="minorHAnsi" w:cstheme="minorHAnsi"/>
        </w:rPr>
        <w:t>enables an engagement with the question of how to relate to the other while thinking past anger and indignation</w:t>
      </w:r>
      <w:r w:rsidRPr="00685AC7">
        <w:rPr>
          <w:rFonts w:asciiTheme="minorHAnsi" w:hAnsiTheme="minorHAnsi" w:cstheme="minorHAnsi"/>
          <w:sz w:val="8"/>
        </w:rPr>
        <w:t xml:space="preserve">. Gilroy suggests that ‘multicultural ethics and </w:t>
      </w:r>
      <w:r w:rsidRPr="00685AC7">
        <w:rPr>
          <w:rStyle w:val="StyleUnderline"/>
          <w:rFonts w:asciiTheme="minorHAnsi" w:hAnsiTheme="minorHAnsi" w:cstheme="minorHAnsi"/>
        </w:rPr>
        <w:t>politics could be premised upon an agonistic, planetary humanism capable of comprehending the universality of our elemental vulnerability to the wrongs we visit upon each other’</w:t>
      </w:r>
      <w:r w:rsidRPr="00685AC7">
        <w:rPr>
          <w:rFonts w:asciiTheme="minorHAnsi" w:hAnsiTheme="minorHAnsi" w:cstheme="minorHAnsi"/>
          <w:sz w:val="8"/>
        </w:rPr>
        <w:t xml:space="preserve"> (2004, p. 4). This move recognizes the ambivalence of indignation in conflict-ridden communities, that is, the sense of moral indignation for being treated unjustly by the other, but also the feeling of shame at recalling one’s own horrible acts against the other. </w:t>
      </w:r>
      <w:r w:rsidRPr="00685AC7">
        <w:rPr>
          <w:rStyle w:val="StyleUnderline"/>
          <w:rFonts w:asciiTheme="minorHAnsi" w:hAnsiTheme="minorHAnsi" w:cstheme="minorHAnsi"/>
        </w:rPr>
        <w:t>Such ethics and politics of conviviality does not work against the ambivalence of anger, but works within it and articulates a critical discourse from which to launch a renewal; that is, a restructuring of affective space in such a way that post-indignation makes possible new affective connections with others</w:t>
      </w:r>
      <w:r w:rsidRPr="00685AC7">
        <w:rPr>
          <w:rFonts w:asciiTheme="minorHAnsi" w:hAnsiTheme="minorHAnsi" w:cstheme="minorHAnsi"/>
          <w:sz w:val="8"/>
        </w:rPr>
        <w:t xml:space="preserve">. Re-claiming forgotten connections with others involves acts of compassion, self-criticality and resistance to the status quo. </w:t>
      </w:r>
      <w:r w:rsidRPr="00685AC7">
        <w:rPr>
          <w:rStyle w:val="StyleUnderline"/>
          <w:rFonts w:asciiTheme="minorHAnsi" w:hAnsiTheme="minorHAnsi" w:cstheme="minorHAnsi"/>
        </w:rPr>
        <w:t>As each community is trapped in its egotistic mentalities, conviviality interrupts the endless cycle of selfishness and makes visible the suffering of others as well</w:t>
      </w:r>
      <w:r w:rsidRPr="00685AC7">
        <w:rPr>
          <w:rFonts w:asciiTheme="minorHAnsi" w:hAnsiTheme="minorHAnsi" w:cstheme="minorHAnsi"/>
          <w:sz w:val="8"/>
        </w:rPr>
        <w:t xml:space="preserve">, just as Butler (2004) argues (see also, Metz, 1972; 1980; 1999). Seneca, Buddhism and Butler provide us conceptual resources for unsettling our attachment to being angry </w:t>
      </w:r>
      <w:r w:rsidRPr="00685AC7">
        <w:rPr>
          <w:rStyle w:val="StyleUnderline"/>
          <w:rFonts w:asciiTheme="minorHAnsi" w:hAnsiTheme="minorHAnsi" w:cstheme="minorHAnsi"/>
        </w:rPr>
        <w:t>but we also need other resources that can explicate a positive project on the other side of anger.</w:t>
      </w:r>
      <w:r w:rsidRPr="00685AC7">
        <w:rPr>
          <w:rFonts w:asciiTheme="minorHAnsi" w:hAnsiTheme="minorHAnsi" w:cstheme="minorHAnsi"/>
          <w:sz w:val="8"/>
        </w:rPr>
        <w:t xml:space="preserve"> Conviviality, we think, provides a frame for such a project and requires much more theoretical and empirical research. Conclusion </w:t>
      </w:r>
      <w:r w:rsidRPr="00685AC7">
        <w:rPr>
          <w:rStyle w:val="StyleUnderline"/>
          <w:rFonts w:asciiTheme="minorHAnsi" w:hAnsiTheme="minorHAnsi" w:cstheme="minorHAnsi"/>
        </w:rPr>
        <w:t>A conceptualization of the pedagogical possibilities that are created in view of the issues analyzed here enables new directions for a radical re-interpretation of indignation. This re-interpretation happens in terms of the affective connections and spaces that are enabled through</w:t>
      </w:r>
      <w:r w:rsidRPr="00685AC7">
        <w:rPr>
          <w:rFonts w:asciiTheme="minorHAnsi" w:hAnsiTheme="minorHAnsi" w:cstheme="minorHAnsi"/>
          <w:sz w:val="8"/>
        </w:rPr>
        <w:t xml:space="preserve"> critical tools such as </w:t>
      </w:r>
      <w:r w:rsidRPr="00685AC7">
        <w:rPr>
          <w:rStyle w:val="StyleUnderline"/>
          <w:rFonts w:asciiTheme="minorHAnsi" w:hAnsiTheme="minorHAnsi" w:cstheme="minorHAnsi"/>
        </w:rPr>
        <w:t>conviviality. In part, these pedagogical possibilities arise from the ambivalence and open-endedness that accompanies conviviality and its connections to alterative discourses that promote a transcendence of anger. These ideas do not settle the ambivalence of indignation in any comfortable way, and do not seek the settlement of all tensions around an all encompassing perspective. But through a consideration of these ideas, we attempt to revisit some of the affective implications of indignation in conflict-ridden communities. Dominant anger discourses perpetuate the cycle of indignation</w:t>
      </w:r>
      <w:r w:rsidRPr="00685AC7">
        <w:rPr>
          <w:rFonts w:asciiTheme="minorHAnsi" w:hAnsiTheme="minorHAnsi" w:cstheme="minorHAnsi"/>
          <w:sz w:val="8"/>
        </w:rPr>
        <w:t xml:space="preserve">; however, some of the classical and contemporary </w:t>
      </w:r>
      <w:r w:rsidRPr="00685AC7">
        <w:rPr>
          <w:rStyle w:val="StyleUnderline"/>
          <w:rFonts w:asciiTheme="minorHAnsi" w:hAnsiTheme="minorHAnsi" w:cstheme="minorHAnsi"/>
        </w:rPr>
        <w:t>political thought that we have revisited reframes anger and creates alternative affective landscapes that might be truly transformative</w:t>
      </w:r>
      <w:r w:rsidRPr="00685AC7">
        <w:rPr>
          <w:rFonts w:asciiTheme="minorHAnsi" w:hAnsiTheme="minorHAnsi" w:cstheme="minorHAnsi"/>
          <w:sz w:val="8"/>
        </w:rPr>
        <w:t xml:space="preserve">. In this paper </w:t>
      </w:r>
      <w:r w:rsidRPr="00685AC7">
        <w:rPr>
          <w:rStyle w:val="StyleUnderline"/>
        </w:rPr>
        <w:t xml:space="preserve">we have </w:t>
      </w:r>
      <w:r w:rsidRPr="00C73C94">
        <w:rPr>
          <w:rStyle w:val="StyleUnderline"/>
          <w:highlight w:val="green"/>
        </w:rPr>
        <w:t xml:space="preserve">aimed to unsettle </w:t>
      </w:r>
      <w:r w:rsidRPr="00685AC7">
        <w:rPr>
          <w:rStyle w:val="StyleUnderline"/>
        </w:rPr>
        <w:t xml:space="preserve">the </w:t>
      </w:r>
      <w:r w:rsidRPr="00C73C94">
        <w:rPr>
          <w:rStyle w:val="StyleUnderline"/>
          <w:highlight w:val="green"/>
        </w:rPr>
        <w:t>too-easy acceptance of anger as the political emotion</w:t>
      </w:r>
      <w:r w:rsidRPr="00685AC7">
        <w:rPr>
          <w:rStyle w:val="StyleUnderline"/>
        </w:rPr>
        <w:t>, especially in communities in conflict that are saturated with indignation.</w:t>
      </w:r>
      <w:r w:rsidRPr="00685AC7">
        <w:rPr>
          <w:rStyle w:val="StyleUnderline"/>
          <w:rFonts w:asciiTheme="minorHAnsi" w:hAnsiTheme="minorHAnsi" w:cstheme="minorHAnsi"/>
        </w:rPr>
        <w:t xml:space="preserve"> Our reading of our own contexts indicates that </w:t>
      </w:r>
      <w:r w:rsidRPr="00C73C94">
        <w:rPr>
          <w:rStyle w:val="StyleUnderline"/>
          <w:rFonts w:asciiTheme="minorHAnsi" w:hAnsiTheme="minorHAnsi" w:cstheme="minorHAnsi"/>
          <w:highlight w:val="green"/>
        </w:rPr>
        <w:t xml:space="preserve">anger is historically </w:t>
      </w:r>
      <w:r w:rsidRPr="00685AC7">
        <w:rPr>
          <w:rStyle w:val="StyleUnderline"/>
          <w:rFonts w:asciiTheme="minorHAnsi" w:hAnsiTheme="minorHAnsi" w:cstheme="minorHAnsi"/>
        </w:rPr>
        <w:t xml:space="preserve">constituted and </w:t>
      </w:r>
      <w:r w:rsidRPr="00C73C94">
        <w:rPr>
          <w:rStyle w:val="StyleUnderline"/>
          <w:rFonts w:asciiTheme="minorHAnsi" w:hAnsiTheme="minorHAnsi" w:cstheme="minorHAnsi"/>
          <w:highlight w:val="green"/>
        </w:rPr>
        <w:t xml:space="preserve">naturalized which </w:t>
      </w:r>
      <w:r w:rsidRPr="00685AC7">
        <w:rPr>
          <w:rStyle w:val="StyleUnderline"/>
          <w:rFonts w:asciiTheme="minorHAnsi" w:hAnsiTheme="minorHAnsi" w:cstheme="minorHAnsi"/>
        </w:rPr>
        <w:t xml:space="preserve">often </w:t>
      </w:r>
      <w:r w:rsidRPr="00C73C94">
        <w:rPr>
          <w:rStyle w:val="StyleUnderline"/>
          <w:rFonts w:asciiTheme="minorHAnsi" w:hAnsiTheme="minorHAnsi" w:cstheme="minorHAnsi"/>
          <w:highlight w:val="green"/>
        </w:rPr>
        <w:t xml:space="preserve">means </w:t>
      </w:r>
      <w:r w:rsidRPr="00685AC7">
        <w:rPr>
          <w:rStyle w:val="StyleUnderline"/>
          <w:rFonts w:asciiTheme="minorHAnsi" w:hAnsiTheme="minorHAnsi" w:cstheme="minorHAnsi"/>
        </w:rPr>
        <w:t xml:space="preserve">that </w:t>
      </w:r>
      <w:r w:rsidRPr="00C73C94">
        <w:rPr>
          <w:rStyle w:val="Emphasis"/>
          <w:rFonts w:asciiTheme="minorHAnsi" w:hAnsiTheme="minorHAnsi" w:cstheme="minorHAnsi"/>
          <w:highlight w:val="green"/>
        </w:rPr>
        <w:t xml:space="preserve">communities are </w:t>
      </w:r>
      <w:r w:rsidRPr="00685AC7">
        <w:rPr>
          <w:rStyle w:val="Emphasis"/>
          <w:rFonts w:asciiTheme="minorHAnsi" w:hAnsiTheme="minorHAnsi" w:cstheme="minorHAnsi"/>
        </w:rPr>
        <w:t xml:space="preserve">quite </w:t>
      </w:r>
      <w:r w:rsidRPr="00C73C94">
        <w:rPr>
          <w:rStyle w:val="Emphasis"/>
          <w:rFonts w:asciiTheme="minorHAnsi" w:hAnsiTheme="minorHAnsi" w:cstheme="minorHAnsi"/>
          <w:highlight w:val="green"/>
        </w:rPr>
        <w:t>literally stuck in anger</w:t>
      </w:r>
      <w:r w:rsidRPr="00C73C94">
        <w:rPr>
          <w:rStyle w:val="StyleUnderline"/>
          <w:rFonts w:asciiTheme="minorHAnsi" w:hAnsiTheme="minorHAnsi" w:cstheme="minorHAnsi"/>
          <w:highlight w:val="green"/>
        </w:rPr>
        <w:t xml:space="preserve"> through </w:t>
      </w:r>
      <w:r w:rsidRPr="00685AC7">
        <w:rPr>
          <w:rStyle w:val="StyleUnderline"/>
          <w:rFonts w:asciiTheme="minorHAnsi" w:hAnsiTheme="minorHAnsi" w:cstheme="minorHAnsi"/>
        </w:rPr>
        <w:t xml:space="preserve">a </w:t>
      </w:r>
      <w:r w:rsidRPr="00C73C94">
        <w:rPr>
          <w:rStyle w:val="StyleUnderline"/>
          <w:rFonts w:asciiTheme="minorHAnsi" w:hAnsiTheme="minorHAnsi" w:cstheme="minorHAnsi"/>
          <w:highlight w:val="green"/>
        </w:rPr>
        <w:t>fusion of reification</w:t>
      </w:r>
      <w:r w:rsidRPr="00685AC7">
        <w:rPr>
          <w:rStyle w:val="StyleUnderline"/>
          <w:rFonts w:asciiTheme="minorHAnsi" w:hAnsiTheme="minorHAnsi" w:cstheme="minorHAnsi"/>
        </w:rPr>
        <w:t xml:space="preserve"> with re-iteration</w:t>
      </w:r>
      <w:r w:rsidRPr="00685AC7">
        <w:rPr>
          <w:rFonts w:asciiTheme="minorHAnsi" w:hAnsiTheme="minorHAnsi" w:cstheme="minorHAnsi"/>
          <w:sz w:val="8"/>
        </w:rPr>
        <w:t xml:space="preserve">. As educators committed to social justice then, </w:t>
      </w:r>
      <w:r w:rsidRPr="00685AC7">
        <w:rPr>
          <w:rStyle w:val="StyleUnderline"/>
          <w:rFonts w:asciiTheme="minorHAnsi" w:hAnsiTheme="minorHAnsi" w:cstheme="minorHAnsi"/>
        </w:rPr>
        <w:t>the challenge is working out how we might think past anger in ways that do not fall into</w:t>
      </w:r>
      <w:r w:rsidRPr="00685AC7">
        <w:rPr>
          <w:rFonts w:asciiTheme="minorHAnsi" w:hAnsiTheme="minorHAnsi" w:cstheme="minorHAnsi"/>
          <w:sz w:val="8"/>
        </w:rPr>
        <w:t xml:space="preserve"> the two extremes suggested by Thurman: </w:t>
      </w:r>
      <w:r w:rsidRPr="00685AC7">
        <w:rPr>
          <w:rStyle w:val="StyleUnderline"/>
          <w:rFonts w:asciiTheme="minorHAnsi" w:hAnsiTheme="minorHAnsi" w:cstheme="minorHAnsi"/>
        </w:rPr>
        <w:t xml:space="preserve">a resignation to anger or a resignation from </w:t>
      </w:r>
      <w:r w:rsidRPr="00C73C94">
        <w:rPr>
          <w:rStyle w:val="StyleUnderline"/>
          <w:rFonts w:asciiTheme="minorHAnsi" w:hAnsiTheme="minorHAnsi" w:cstheme="minorHAnsi"/>
          <w:highlight w:val="green"/>
        </w:rPr>
        <w:t>anger</w:t>
      </w:r>
      <w:r w:rsidRPr="00685AC7">
        <w:rPr>
          <w:rStyle w:val="StyleUnderline"/>
          <w:rFonts w:asciiTheme="minorHAnsi" w:hAnsiTheme="minorHAnsi" w:cstheme="minorHAnsi"/>
        </w:rPr>
        <w:t xml:space="preserve">.We think that contemporary theories of critical </w:t>
      </w:r>
      <w:r w:rsidRPr="00C73C94">
        <w:rPr>
          <w:rStyle w:val="StyleUnderline"/>
          <w:rFonts w:asciiTheme="minorHAnsi" w:hAnsiTheme="minorHAnsi" w:cstheme="minorHAnsi"/>
          <w:highlight w:val="green"/>
        </w:rPr>
        <w:t xml:space="preserve">pedagogy </w:t>
      </w:r>
      <w:r w:rsidRPr="00685AC7">
        <w:rPr>
          <w:rStyle w:val="StyleUnderline"/>
          <w:rFonts w:asciiTheme="minorHAnsi" w:hAnsiTheme="minorHAnsi" w:cstheme="minorHAnsi"/>
        </w:rPr>
        <w:t xml:space="preserve">have also been stuck in anger and actually might </w:t>
      </w:r>
      <w:r w:rsidRPr="00C73C94">
        <w:rPr>
          <w:rStyle w:val="StyleUnderline"/>
          <w:rFonts w:asciiTheme="minorHAnsi" w:hAnsiTheme="minorHAnsi" w:cstheme="minorHAnsi"/>
          <w:highlight w:val="green"/>
        </w:rPr>
        <w:t xml:space="preserve">contribute to </w:t>
      </w:r>
      <w:r w:rsidRPr="00685AC7">
        <w:rPr>
          <w:rStyle w:val="StyleUnderline"/>
          <w:rFonts w:asciiTheme="minorHAnsi" w:hAnsiTheme="minorHAnsi" w:cstheme="minorHAnsi"/>
        </w:rPr>
        <w:t xml:space="preserve">the </w:t>
      </w:r>
      <w:r w:rsidRPr="00C73C94">
        <w:rPr>
          <w:rStyle w:val="StyleUnderline"/>
          <w:rFonts w:asciiTheme="minorHAnsi" w:hAnsiTheme="minorHAnsi" w:cstheme="minorHAnsi"/>
          <w:highlight w:val="green"/>
        </w:rPr>
        <w:t xml:space="preserve">perpetuation of </w:t>
      </w:r>
      <w:r w:rsidRPr="00C73C94">
        <w:rPr>
          <w:rStyle w:val="Emphasis"/>
          <w:rFonts w:asciiTheme="minorHAnsi" w:hAnsiTheme="minorHAnsi" w:cstheme="minorHAnsi"/>
          <w:highlight w:val="green"/>
        </w:rPr>
        <w:t>a cycle of indignation</w:t>
      </w:r>
      <w:r w:rsidRPr="00685AC7">
        <w:rPr>
          <w:rStyle w:val="Emphasis"/>
          <w:rFonts w:asciiTheme="minorHAnsi" w:hAnsiTheme="minorHAnsi" w:cstheme="minorHAnsi"/>
        </w:rPr>
        <w:t xml:space="preserve">: anger </w:t>
      </w:r>
      <w:r w:rsidRPr="00C73C94">
        <w:rPr>
          <w:rStyle w:val="Emphasis"/>
          <w:rFonts w:asciiTheme="minorHAnsi" w:hAnsiTheme="minorHAnsi" w:cstheme="minorHAnsi"/>
          <w:highlight w:val="green"/>
        </w:rPr>
        <w:t>with no end</w:t>
      </w:r>
      <w:r w:rsidRPr="00685AC7">
        <w:rPr>
          <w:rStyle w:val="Emphasis"/>
          <w:rFonts w:asciiTheme="minorHAnsi" w:hAnsiTheme="minorHAnsi" w:cstheme="minorHAnsi"/>
        </w:rPr>
        <w:t>.</w:t>
      </w:r>
      <w:r w:rsidRPr="00685AC7">
        <w:rPr>
          <w:rFonts w:asciiTheme="minorHAnsi" w:hAnsiTheme="minorHAnsi" w:cstheme="minorHAnsi"/>
          <w:sz w:val="8"/>
        </w:rPr>
        <w:t xml:space="preserve"> </w:t>
      </w:r>
      <w:r w:rsidRPr="00685AC7">
        <w:rPr>
          <w:rStyle w:val="StyleUnderline"/>
          <w:rFonts w:asciiTheme="minorHAnsi" w:hAnsiTheme="minorHAnsi" w:cstheme="minorHAnsi"/>
        </w:rPr>
        <w:t>There are</w:t>
      </w:r>
      <w:r w:rsidRPr="00685AC7">
        <w:rPr>
          <w:rFonts w:asciiTheme="minorHAnsi" w:hAnsiTheme="minorHAnsi" w:cstheme="minorHAnsi"/>
          <w:sz w:val="8"/>
        </w:rPr>
        <w:t xml:space="preserve"> examples of </w:t>
      </w:r>
      <w:r w:rsidRPr="00685AC7">
        <w:rPr>
          <w:rStyle w:val="StyleUnderline"/>
          <w:rFonts w:asciiTheme="minorHAnsi" w:hAnsiTheme="minorHAnsi" w:cstheme="minorHAnsi"/>
        </w:rPr>
        <w:t>discourses that provide a middle way</w:t>
      </w:r>
      <w:r w:rsidRPr="00685AC7">
        <w:rPr>
          <w:rFonts w:asciiTheme="minorHAnsi" w:hAnsiTheme="minorHAnsi" w:cstheme="minorHAnsi"/>
          <w:sz w:val="8"/>
        </w:rPr>
        <w:t xml:space="preserve"> and in this paper we could only provide sketches of such perspectives. For us, </w:t>
      </w:r>
      <w:r w:rsidRPr="00685AC7">
        <w:rPr>
          <w:rStyle w:val="StyleUnderline"/>
          <w:rFonts w:asciiTheme="minorHAnsi" w:hAnsiTheme="minorHAnsi" w:cstheme="minorHAnsi"/>
        </w:rPr>
        <w:t xml:space="preserve">these discourses provide an imaginary for an alternative framing for critical pedagogy, one that focuses on the problem of how we might learn to live together in societies of ever increasing cultural complexity and trauma. </w:t>
      </w:r>
      <w:r w:rsidRPr="00685AC7">
        <w:rPr>
          <w:rStyle w:val="Emphasis"/>
          <w:rFonts w:asciiTheme="minorHAnsi" w:hAnsiTheme="minorHAnsi" w:cstheme="minorHAnsi"/>
        </w:rPr>
        <w:t>Taking this problem seriously requires enacting pedagogies of conviviality</w:t>
      </w:r>
      <w:r w:rsidRPr="00685AC7">
        <w:rPr>
          <w:rFonts w:asciiTheme="minorHAnsi" w:hAnsiTheme="minorHAnsi" w:cstheme="minorHAnsi"/>
          <w:sz w:val="8"/>
        </w:rPr>
        <w:t>.</w:t>
      </w:r>
    </w:p>
    <w:p w14:paraId="1B447288" w14:textId="77777777" w:rsidR="004D0F8D" w:rsidRPr="00A40403" w:rsidRDefault="004D0F8D" w:rsidP="004D0F8D"/>
    <w:p w14:paraId="2BEA7F7C" w14:textId="77777777" w:rsidR="004D0F8D" w:rsidRDefault="004D0F8D" w:rsidP="004D0F8D">
      <w:pPr>
        <w:pStyle w:val="Heading4"/>
      </w:pPr>
      <w:r>
        <w:t xml:space="preserve">Perm Do The Aff - Student Workers Unions bridge the gap between the working proletariat and the intellectual, avoiding the ivory tower elitism that dooms critical party alternatives. </w:t>
      </w:r>
    </w:p>
    <w:p w14:paraId="5E2974BD" w14:textId="77777777" w:rsidR="004D0F8D" w:rsidRDefault="004D0F8D" w:rsidP="004D0F8D">
      <w:r w:rsidRPr="008A4E1B">
        <w:rPr>
          <w:rStyle w:val="Style13ptBold"/>
        </w:rPr>
        <w:t>Ikebe and Hosmstrom-Smith 14</w:t>
      </w:r>
      <w:r>
        <w:t>. Political sociology, political economy, labor, can comparative-historical researchers. (Shannona and Alexandria, 2013, “</w:t>
      </w:r>
      <w:r w:rsidRPr="00793E63">
        <w:t>Union Democracy, Student Labor, And The Fight For Public Education</w:t>
      </w:r>
      <w:r>
        <w:t xml:space="preserve">”, Berkely Journal of Sociology Vol 58 pp. 42-50, SS:/ ) </w:t>
      </w:r>
      <w:hyperlink r:id="rId56" w:history="1">
        <w:r w:rsidRPr="00935273">
          <w:rPr>
            <w:rStyle w:val="Hyperlink"/>
          </w:rPr>
          <w:t>https://www.jstor.org/stable/pdf/24583213.pdf</w:t>
        </w:r>
      </w:hyperlink>
      <w:r>
        <w:t xml:space="preserve"> </w:t>
      </w:r>
    </w:p>
    <w:p w14:paraId="2B8AC7A3" w14:textId="77536F3A" w:rsidR="004D0F8D" w:rsidRPr="004D0F8D" w:rsidRDefault="004D0F8D" w:rsidP="004D0F8D">
      <w:pPr>
        <w:rPr>
          <w:u w:val="single"/>
        </w:rPr>
      </w:pPr>
      <w:r w:rsidRPr="00F75968">
        <w:t xml:space="preserve">In recent years, </w:t>
      </w:r>
      <w:r w:rsidRPr="00956F73">
        <w:rPr>
          <w:u w:val="single"/>
        </w:rPr>
        <w:t>cutbacks at California's premier public university system</w:t>
      </w:r>
      <w:r w:rsidRPr="00F75968">
        <w:t xml:space="preserve">, the University of California (UC), </w:t>
      </w:r>
      <w:r w:rsidRPr="00956F73">
        <w:rPr>
          <w:u w:val="single"/>
        </w:rPr>
        <w:t xml:space="preserve">have dealt a devastating blow to students and UC workers, spawning a fierce resistance struggle across the state. </w:t>
      </w:r>
      <w:r w:rsidRPr="00A96175">
        <w:rPr>
          <w:highlight w:val="yellow"/>
          <w:u w:val="single"/>
        </w:rPr>
        <w:t>As students have joined together to fight tuition hikes, degraded learning conditions, and undemocratic decision making, labor unions representing UC workers have played an important role</w:t>
      </w:r>
      <w:r w:rsidRPr="00F75968">
        <w:t xml:space="preserve">. In particular, </w:t>
      </w:r>
      <w:r w:rsidRPr="00A96175">
        <w:rPr>
          <w:highlight w:val="yellow"/>
          <w:u w:val="single"/>
        </w:rPr>
        <w:t>radical social movement unionism among academic workers</w:t>
      </w:r>
      <w:r w:rsidRPr="00F75968">
        <w:t xml:space="preserve"> represented by the UAW (United Auto Workers) </w:t>
      </w:r>
      <w:r w:rsidRPr="00A96175">
        <w:rPr>
          <w:highlight w:val="yellow"/>
          <w:u w:val="single"/>
        </w:rPr>
        <w:t>provides a model for connecting labor struggles with the fight to defend public goods.</w:t>
      </w:r>
      <w:r w:rsidRPr="00F75968">
        <w:t xml:space="preserve">1 We contend that </w:t>
      </w:r>
      <w:r w:rsidRPr="00A96175">
        <w:rPr>
          <w:highlight w:val="yellow"/>
          <w:u w:val="single"/>
        </w:rPr>
        <w:t xml:space="preserve">the increasing proletarianization of academic labor has the potential to break down the </w:t>
      </w:r>
      <w:r w:rsidRPr="009A0242">
        <w:rPr>
          <w:u w:val="single"/>
        </w:rPr>
        <w:t xml:space="preserve">age-old separation on the Left </w:t>
      </w:r>
      <w:r w:rsidRPr="00A96175">
        <w:rPr>
          <w:highlight w:val="yellow"/>
          <w:u w:val="single"/>
        </w:rPr>
        <w:t>between "intellectuals" and "workers" as academic workers gain a greater degree of class-consciousness.</w:t>
      </w:r>
      <w:r w:rsidRPr="00956F73">
        <w:rPr>
          <w:u w:val="single"/>
        </w:rPr>
        <w:t xml:space="preserve"> </w:t>
      </w:r>
      <w:r w:rsidRPr="00F75968">
        <w:t xml:space="preserve">The persistence of </w:t>
      </w:r>
      <w:r w:rsidRPr="009A0242">
        <w:rPr>
          <w:u w:val="single"/>
        </w:rPr>
        <w:t>the Left in academia in times of right-wing dominance has contributed to the radical character of academic workers' movements, and offers the prospect of revitalizing militant grassroots labor movements in the US and of defending higher education as a social right.</w:t>
      </w:r>
    </w:p>
    <w:p w14:paraId="06198E29" w14:textId="77777777" w:rsidR="004D0F8D" w:rsidRDefault="004D0F8D" w:rsidP="004D0F8D">
      <w:pPr>
        <w:pStyle w:val="Heading4"/>
      </w:pPr>
      <w:r>
        <w:t>Perm Do Both - Alt fails with out the aff workers need strong unions to be able to fight the political power of the bourgeoisie</w:t>
      </w:r>
    </w:p>
    <w:p w14:paraId="1D6F7B7C" w14:textId="77777777" w:rsidR="004D0F8D" w:rsidRPr="00793E63" w:rsidRDefault="004D0F8D" w:rsidP="004D0F8D">
      <w:pPr>
        <w:rPr>
          <w:sz w:val="16"/>
        </w:rPr>
      </w:pPr>
      <w:r w:rsidRPr="00793E63">
        <w:rPr>
          <w:b/>
          <w:bCs/>
          <w:sz w:val="26"/>
        </w:rPr>
        <w:t xml:space="preserve">Öner </w:t>
      </w:r>
      <w:r>
        <w:rPr>
          <w:rStyle w:val="Style13ptBold"/>
        </w:rPr>
        <w:t>2023</w:t>
      </w:r>
      <w:r w:rsidRPr="004E5206">
        <w:t xml:space="preserve">, </w:t>
      </w:r>
      <w:r>
        <w:t xml:space="preserve">Philosophy professor at </w:t>
      </w:r>
      <w:r w:rsidRPr="00DF6F65">
        <w:t>Stony Brook University</w:t>
      </w:r>
      <w:r w:rsidRPr="004E5206">
        <w:t>. (</w:t>
      </w:r>
      <w:r w:rsidRPr="00DF6F65">
        <w:t>Doğa</w:t>
      </w:r>
      <w:r w:rsidRPr="004E5206">
        <w:t xml:space="preserve">, </w:t>
      </w:r>
      <w:r>
        <w:t>March</w:t>
      </w:r>
      <w:r w:rsidRPr="004E5206">
        <w:t>, “</w:t>
      </w:r>
      <w:r w:rsidRPr="00DF6F65">
        <w:t>Foundations of Marxism’s View of Unions  Doğa Öner</w:t>
      </w:r>
      <w:r w:rsidRPr="004E5206">
        <w:t xml:space="preserve">,” </w:t>
      </w:r>
      <w:r>
        <w:t>The Stoney Brook Warrior</w:t>
      </w:r>
      <w:r w:rsidRPr="004E5206">
        <w:t xml:space="preserve">, </w:t>
      </w:r>
      <w:hyperlink r:id="rId57" w:history="1">
        <w:r w:rsidRPr="00793E63">
          <w:rPr>
            <w:rStyle w:val="Hyperlink"/>
            <w:sz w:val="16"/>
          </w:rPr>
          <w:t>https://stonybrookworker.com/issues/sbw-issue-2/foundations-of-marxism-s-view-of-unions</w:t>
        </w:r>
      </w:hyperlink>
      <w:r w:rsidRPr="004E5206">
        <w:t xml:space="preserve">) </w:t>
      </w:r>
      <w:r>
        <w:t>//AF</w:t>
      </w:r>
    </w:p>
    <w:p w14:paraId="58E10D8D" w14:textId="77777777" w:rsidR="004D0F8D" w:rsidRPr="00953F13" w:rsidRDefault="004D0F8D" w:rsidP="004D0F8D">
      <w:pPr>
        <w:rPr>
          <w:sz w:val="16"/>
        </w:rPr>
      </w:pPr>
      <w:r w:rsidRPr="000A00F9">
        <w:rPr>
          <w:sz w:val="16"/>
        </w:rPr>
        <w:t xml:space="preserve">For Marx and Engels, </w:t>
      </w:r>
      <w:r w:rsidRPr="000A00F9">
        <w:rPr>
          <w:rStyle w:val="StyleUnderline"/>
        </w:rPr>
        <w:t xml:space="preserve">the </w:t>
      </w:r>
      <w:r w:rsidRPr="000A00F9">
        <w:rPr>
          <w:rStyle w:val="StyleUnderline"/>
          <w:highlight w:val="green"/>
        </w:rPr>
        <w:t>labor union struggle is necessary for the development of the working class, but must be considered</w:t>
      </w:r>
      <w:r w:rsidRPr="000A00F9">
        <w:rPr>
          <w:rStyle w:val="StyleUnderline"/>
        </w:rPr>
        <w:t xml:space="preserve"> as </w:t>
      </w:r>
      <w:r w:rsidRPr="000A00F9">
        <w:rPr>
          <w:rStyle w:val="StyleUnderline"/>
          <w:highlight w:val="green"/>
        </w:rPr>
        <w:t>part of the</w:t>
      </w:r>
      <w:r w:rsidRPr="000A00F9">
        <w:rPr>
          <w:rStyle w:val="StyleUnderline"/>
        </w:rPr>
        <w:t xml:space="preserve"> development of the </w:t>
      </w:r>
      <w:r w:rsidRPr="000A00F9">
        <w:rPr>
          <w:rStyle w:val="StyleUnderline"/>
          <w:highlight w:val="green"/>
        </w:rPr>
        <w:t>political and revolutionary struggle of workers</w:t>
      </w:r>
      <w:r w:rsidRPr="000A00F9">
        <w:rPr>
          <w:rStyle w:val="StyleUnderline"/>
        </w:rPr>
        <w:t>.</w:t>
      </w:r>
      <w:r w:rsidRPr="000A00F9">
        <w:rPr>
          <w:sz w:val="16"/>
        </w:rPr>
        <w:t xml:space="preserve"> Maintaining that purely economic and local struggles should be overcome in the labor union struggle, </w:t>
      </w:r>
      <w:r w:rsidRPr="000A00F9">
        <w:rPr>
          <w:rStyle w:val="StyleUnderline"/>
        </w:rPr>
        <w:t xml:space="preserve">Marx and Engels emphasize the role of labor </w:t>
      </w:r>
      <w:r w:rsidRPr="000A00F9">
        <w:rPr>
          <w:rStyle w:val="StyleUnderline"/>
          <w:highlight w:val="green"/>
        </w:rPr>
        <w:t>unions</w:t>
      </w:r>
      <w:r w:rsidRPr="000A00F9">
        <w:rPr>
          <w:rStyle w:val="StyleUnderline"/>
        </w:rPr>
        <w:t xml:space="preserve"> in </w:t>
      </w:r>
      <w:r w:rsidRPr="000A00F9">
        <w:rPr>
          <w:rStyle w:val="StyleUnderline"/>
          <w:highlight w:val="green"/>
        </w:rPr>
        <w:t>develop</w:t>
      </w:r>
      <w:r w:rsidRPr="000A00F9">
        <w:rPr>
          <w:rStyle w:val="StyleUnderline"/>
        </w:rPr>
        <w:t xml:space="preserve">ing </w:t>
      </w:r>
      <w:r w:rsidRPr="000A00F9">
        <w:rPr>
          <w:rStyle w:val="StyleUnderline"/>
          <w:highlight w:val="green"/>
        </w:rPr>
        <w:t>workers’ class consciousness and unions’</w:t>
      </w:r>
      <w:r w:rsidRPr="000A00F9">
        <w:rPr>
          <w:rStyle w:val="StyleUnderline"/>
        </w:rPr>
        <w:t xml:space="preserve"> importance in </w:t>
      </w:r>
      <w:r w:rsidRPr="000A00F9">
        <w:rPr>
          <w:rStyle w:val="StyleUnderline"/>
          <w:highlight w:val="green"/>
        </w:rPr>
        <w:t>develop</w:t>
      </w:r>
      <w:r w:rsidRPr="000A00F9">
        <w:rPr>
          <w:rStyle w:val="StyleUnderline"/>
        </w:rPr>
        <w:t xml:space="preserve">ing </w:t>
      </w:r>
      <w:r w:rsidRPr="000A00F9">
        <w:rPr>
          <w:rStyle w:val="StyleUnderline"/>
          <w:highlight w:val="green"/>
        </w:rPr>
        <w:t>the</w:t>
      </w:r>
      <w:r w:rsidRPr="000A00F9">
        <w:rPr>
          <w:rStyle w:val="StyleUnderline"/>
        </w:rPr>
        <w:t xml:space="preserve"> </w:t>
      </w:r>
      <w:r w:rsidRPr="000A00F9">
        <w:rPr>
          <w:rStyle w:val="StyleUnderline"/>
          <w:highlight w:val="green"/>
        </w:rPr>
        <w:t>working class into a class capable of waging a holistic political struggle</w:t>
      </w:r>
      <w:r w:rsidRPr="000A00F9">
        <w:rPr>
          <w:rStyle w:val="StyleUnderline"/>
        </w:rPr>
        <w:t>. Marxism reviews labor unions as a necessary tool that functions as schools of socialism and class struggle that nevertheless should overcome limited economic aims and transcend itself towards superior forms of struggle.</w:t>
      </w:r>
      <w:r>
        <w:rPr>
          <w:rStyle w:val="StyleUnderline"/>
        </w:rPr>
        <w:t xml:space="preserve"> </w:t>
      </w:r>
      <w:r w:rsidRPr="00953F13">
        <w:rPr>
          <w:sz w:val="16"/>
        </w:rPr>
        <w:t xml:space="preserve">[Image Omitted] </w:t>
      </w:r>
      <w:r w:rsidRPr="000A00F9">
        <w:rPr>
          <w:sz w:val="16"/>
        </w:rPr>
        <w:t>Workers at a demonstration, banners read “Overthrow the Capitalist System” and “Fight for Noncontributory Unemployment Insurance</w:t>
      </w:r>
      <w:r w:rsidRPr="00953F13">
        <w:rPr>
          <w:sz w:val="16"/>
        </w:rPr>
        <w:t xml:space="preserve"> </w:t>
      </w:r>
      <w:r w:rsidRPr="000A00F9">
        <w:rPr>
          <w:sz w:val="16"/>
        </w:rPr>
        <w:t xml:space="preserve">Marx and Engel’s writings on unions are scattered across many works, and their views on unions can be reviewed through principles they found most important in different forms of class struggle. The article “Marxist Union View: Complex and Critical” by Dan La Boltz, co-founder of the Teamsters union, investigates the historical development of Marx and Engels’ writings on unions. During Marx and Engels’ time, the country where trade union struggle first began to develop was in England. The reasons for this were the rapid progress of capitalist economic development in England and the fact that workers were able to gain the right to unionize in 1824. Engels, speaking of trade union struggle in The Conditions of the Working Class in 1844, particularly highlights the role of unions in developing the moral and fighting spirit: “[Workers] must protest against every [wage] reductions …; because they feel bound to proclaim that they, as human beings, shall not be made to bow to social circumstances, but social conditions ought to yield to them as human beings…” What Engels emphasizes is the preservation of being a social subject as a condition of being human, through labor struggle, and against the overwhelming social dominance of the bourgeoisie. Economically, trade union struggle keeps the exploitation of workers within certain bounds, although Engels suggests that more than trade unions and strikes are needed (La Boltz 2013, 14-15). </w:t>
      </w:r>
      <w:r w:rsidRPr="000A00F9">
        <w:rPr>
          <w:rStyle w:val="StyleUnderline"/>
        </w:rPr>
        <w:t xml:space="preserve">In this work, the real importance of </w:t>
      </w:r>
      <w:r w:rsidRPr="000A00F9">
        <w:rPr>
          <w:rStyle w:val="StyleUnderline"/>
          <w:highlight w:val="green"/>
        </w:rPr>
        <w:t>unions</w:t>
      </w:r>
      <w:r w:rsidRPr="000A00F9">
        <w:rPr>
          <w:rStyle w:val="StyleUnderline"/>
        </w:rPr>
        <w:t xml:space="preserve"> and strikes for Engels is that they </w:t>
      </w:r>
      <w:r w:rsidRPr="000A00F9">
        <w:rPr>
          <w:rStyle w:val="StyleUnderline"/>
          <w:highlight w:val="green"/>
        </w:rPr>
        <w:t>are “the working class’s first attempt to abolish competition</w:t>
      </w:r>
      <w:r w:rsidRPr="000A00F9">
        <w:rPr>
          <w:rStyle w:val="StyleUnderline"/>
        </w:rPr>
        <w:t xml:space="preserve">” </w:t>
      </w:r>
      <w:r w:rsidRPr="000A00F9">
        <w:rPr>
          <w:sz w:val="16"/>
        </w:rPr>
        <w:t>(La Boltz 2013, 14-15).</w:t>
      </w:r>
      <w:r w:rsidRPr="00953F13">
        <w:rPr>
          <w:sz w:val="16"/>
        </w:rPr>
        <w:t xml:space="preserve"> </w:t>
      </w:r>
      <w:r w:rsidRPr="000A00F9">
        <w:rPr>
          <w:sz w:val="16"/>
        </w:rPr>
        <w:t xml:space="preserve">In similar terms, in The Manifesto of the Communist Party, </w:t>
      </w:r>
      <w:r w:rsidRPr="000A00F9">
        <w:rPr>
          <w:rStyle w:val="StyleUnderline"/>
        </w:rPr>
        <w:t xml:space="preserve">Marx and Engels write that class struggle sometimes brings gains and sometimes defeats, and note that </w:t>
      </w:r>
      <w:r w:rsidRPr="000A00F9">
        <w:rPr>
          <w:rStyle w:val="StyleUnderline"/>
          <w:highlight w:val="green"/>
        </w:rPr>
        <w:t>the main achievement of the struggle is the developing solidarity amongst workers</w:t>
      </w:r>
      <w:r w:rsidRPr="000A00F9">
        <w:rPr>
          <w:rStyle w:val="StyleUnderline"/>
        </w:rPr>
        <w:t xml:space="preserve">: “Now and then the workers are victorious, but only for a time. </w:t>
      </w:r>
      <w:r w:rsidRPr="000A00F9">
        <w:rPr>
          <w:rStyle w:val="StyleUnderline"/>
          <w:highlight w:val="green"/>
        </w:rPr>
        <w:t>The</w:t>
      </w:r>
      <w:r w:rsidRPr="000A00F9">
        <w:rPr>
          <w:rStyle w:val="StyleUnderline"/>
        </w:rPr>
        <w:t xml:space="preserve"> real </w:t>
      </w:r>
      <w:r w:rsidRPr="000A00F9">
        <w:rPr>
          <w:rStyle w:val="StyleUnderline"/>
          <w:highlight w:val="green"/>
        </w:rPr>
        <w:t>fruit of their battle lies,</w:t>
      </w:r>
      <w:r w:rsidRPr="000A00F9">
        <w:rPr>
          <w:rStyle w:val="StyleUnderline"/>
        </w:rPr>
        <w:t xml:space="preserve"> not </w:t>
      </w:r>
      <w:r w:rsidRPr="000A00F9">
        <w:rPr>
          <w:rStyle w:val="StyleUnderline"/>
          <w:highlight w:val="green"/>
        </w:rPr>
        <w:t>in the</w:t>
      </w:r>
      <w:r w:rsidRPr="000A00F9">
        <w:rPr>
          <w:rStyle w:val="StyleUnderline"/>
        </w:rPr>
        <w:t xml:space="preserve"> immediate result, but in the ever-</w:t>
      </w:r>
      <w:r w:rsidRPr="000A00F9">
        <w:rPr>
          <w:rStyle w:val="StyleUnderline"/>
          <w:highlight w:val="green"/>
        </w:rPr>
        <w:t>expanding union of the workers</w:t>
      </w:r>
      <w:r w:rsidRPr="000A00F9">
        <w:rPr>
          <w:rStyle w:val="StyleUnderline"/>
        </w:rPr>
        <w:t>”</w:t>
      </w:r>
      <w:r w:rsidRPr="000A00F9">
        <w:rPr>
          <w:sz w:val="16"/>
        </w:rPr>
        <w:t xml:space="preserve"> (Marx and Engels 1975, 48). This is also emphasized in “Marx and the Trade Unions” by B.T. Randive, communist unionist and the general secretary of The Communist Party of India during 1948-50. </w:t>
      </w:r>
      <w:r w:rsidRPr="000A00F9">
        <w:rPr>
          <w:rStyle w:val="StyleUnderline"/>
        </w:rPr>
        <w:t xml:space="preserve">He quotes Marx’ The Poverty of Philosophy, where Marx says when </w:t>
      </w:r>
      <w:r w:rsidRPr="000A00F9">
        <w:rPr>
          <w:rStyle w:val="StyleUnderline"/>
          <w:highlight w:val="green"/>
        </w:rPr>
        <w:t>workers’ struggles first</w:t>
      </w:r>
      <w:r w:rsidRPr="000A00F9">
        <w:rPr>
          <w:rStyle w:val="StyleUnderline"/>
        </w:rPr>
        <w:t xml:space="preserve"> arose, the </w:t>
      </w:r>
      <w:r w:rsidRPr="000A00F9">
        <w:rPr>
          <w:rStyle w:val="StyleUnderline"/>
          <w:highlight w:val="green"/>
        </w:rPr>
        <w:t>aims of the workers’ struggle were centered on salaries, but later on “maintenance of association becomes more necessary to them than…wages</w:t>
      </w:r>
      <w:r w:rsidRPr="000A00F9">
        <w:rPr>
          <w:rStyle w:val="StyleUnderline"/>
        </w:rPr>
        <w:t>”</w:t>
      </w:r>
      <w:r w:rsidRPr="000A00F9">
        <w:rPr>
          <w:sz w:val="16"/>
        </w:rPr>
        <w:t xml:space="preserve"> (Randive 1986, 4). Hence, the expanding union of workers, and the formation of the working class as a class through this solidarity are more important gains of the movement than the singular achievements of the struggle. </w:t>
      </w:r>
      <w:r w:rsidRPr="000A00F9">
        <w:rPr>
          <w:rStyle w:val="StyleUnderline"/>
          <w:highlight w:val="green"/>
        </w:rPr>
        <w:t>This solidarity,</w:t>
      </w:r>
      <w:r w:rsidRPr="000A00F9">
        <w:rPr>
          <w:rStyle w:val="StyleUnderline"/>
        </w:rPr>
        <w:t xml:space="preserve"> of course, </w:t>
      </w:r>
      <w:r w:rsidRPr="000A00F9">
        <w:rPr>
          <w:rStyle w:val="StyleUnderline"/>
          <w:highlight w:val="green"/>
        </w:rPr>
        <w:t>goes hand in hand with the abolishment of capitalist competition</w:t>
      </w:r>
      <w:r w:rsidRPr="000A00F9">
        <w:rPr>
          <w:rStyle w:val="StyleUnderline"/>
        </w:rPr>
        <w:t xml:space="preserve"> among workers that Engels emphasizes. </w:t>
      </w:r>
      <w:r w:rsidRPr="000A00F9">
        <w:rPr>
          <w:rStyle w:val="StyleUnderline"/>
          <w:highlight w:val="green"/>
        </w:rPr>
        <w:t>In this</w:t>
      </w:r>
      <w:r w:rsidRPr="000A00F9">
        <w:rPr>
          <w:rStyle w:val="StyleUnderline"/>
        </w:rPr>
        <w:t xml:space="preserve"> developing </w:t>
      </w:r>
      <w:r w:rsidRPr="000A00F9">
        <w:rPr>
          <w:rStyle w:val="StyleUnderline"/>
          <w:highlight w:val="green"/>
        </w:rPr>
        <w:t>solidarity</w:t>
      </w:r>
      <w:r w:rsidRPr="000A00F9">
        <w:rPr>
          <w:rStyle w:val="StyleUnderline"/>
        </w:rPr>
        <w:t xml:space="preserve">, </w:t>
      </w:r>
      <w:r w:rsidRPr="000A00F9">
        <w:rPr>
          <w:rStyle w:val="StyleUnderline"/>
          <w:highlight w:val="green"/>
        </w:rPr>
        <w:t>unions</w:t>
      </w:r>
      <w:r w:rsidRPr="000A00F9">
        <w:rPr>
          <w:rStyle w:val="StyleUnderline"/>
        </w:rPr>
        <w:t xml:space="preserve"> and other forms of class struggle can in many times </w:t>
      </w:r>
      <w:r w:rsidRPr="000A00F9">
        <w:rPr>
          <w:rStyle w:val="StyleUnderline"/>
          <w:highlight w:val="green"/>
        </w:rPr>
        <w:t>serve as the first practical</w:t>
      </w:r>
      <w:r w:rsidRPr="000A00F9">
        <w:rPr>
          <w:rStyle w:val="StyleUnderline"/>
        </w:rPr>
        <w:t xml:space="preserve"> </w:t>
      </w:r>
      <w:r w:rsidRPr="000A00F9">
        <w:rPr>
          <w:rStyle w:val="StyleUnderline"/>
          <w:highlight w:val="green"/>
        </w:rPr>
        <w:t>challenge of capitalist ideology</w:t>
      </w:r>
      <w:r w:rsidRPr="000A00F9">
        <w:rPr>
          <w:rStyle w:val="StyleUnderline"/>
        </w:rPr>
        <w:t xml:space="preserve"> of competition and they share the same interests as a class.</w:t>
      </w:r>
      <w:r>
        <w:rPr>
          <w:rStyle w:val="StyleUnderline"/>
        </w:rPr>
        <w:t xml:space="preserve"> </w:t>
      </w:r>
      <w:r w:rsidRPr="000A00F9">
        <w:rPr>
          <w:sz w:val="16"/>
        </w:rPr>
        <w:t>For Marx and Engels, the unions should not remain limited in their struggles both in terms of geographical limitation and in their aims. As organizations of the working class, they should strive to advance and represent the universal interests of this class. In his instructions to the delegates in the 1866 meeting of the International, Marx comments on the future of the trade unions. He writes that for “total emancipation,” unions must “aid every social and political movement tending in that direction”. Unions must see themselves as “champions and representatives of the whole working class, they cannot fail to enlist the non-society men into their ranks.” They should convince everyone that their aims are “far from being narrow – and selfish, aim at the emancipation of the downtrodden millions” (Marx 1866, 8). Hence, Marx states that unions should fight not only for their own members but also for the interests of the most oppressed and marginalized workers in society. They should not limit the aims of their actions only to their “members” but work for the most marginalized in the society. As such, unions should also take part in any political and social movement that aims towards social emancipation and demonstrate that their aims are universal.</w:t>
      </w:r>
      <w:r w:rsidRPr="00953F13">
        <w:rPr>
          <w:sz w:val="16"/>
        </w:rPr>
        <w:t xml:space="preserve"> </w:t>
      </w:r>
      <w:r w:rsidRPr="000A00F9">
        <w:rPr>
          <w:sz w:val="16"/>
        </w:rPr>
        <w:t>In order for the working class to achieve this “total emancipation,” political organization of the working class as a class and its progress towards the revolutionary struggle with its independent parties is necessary. After the defeat of the 1848 revolutions, we see Marx emphasize this point in particular, in advocating for a worker’s party that represents the demands of the working class against the bourgeois democrats and takes action against private property (La Boltz 2013, 11). At the Hague Congress of the International in 1872, Marx notes:</w:t>
      </w:r>
      <w:r w:rsidRPr="00953F13">
        <w:rPr>
          <w:sz w:val="16"/>
        </w:rPr>
        <w:t xml:space="preserve"> </w:t>
      </w:r>
      <w:r w:rsidRPr="000A00F9">
        <w:rPr>
          <w:sz w:val="16"/>
        </w:rPr>
        <w:t>“This constitution of the proletariat into a political party is indispensable to ensure the triumph of the social revolution and of its ultimate goal: the abolition of classes. As the lords of the land and capital always make use of their political privileges to defend and perpetuate their economic monopolies and to enslave labour, the conquest of political power becomes the great duty of the proletariat. ” (Randive 1986, 16)</w:t>
      </w:r>
      <w:r w:rsidRPr="00953F13">
        <w:rPr>
          <w:sz w:val="16"/>
        </w:rPr>
        <w:t xml:space="preserve"> </w:t>
      </w:r>
      <w:r w:rsidRPr="000A00F9">
        <w:rPr>
          <w:rStyle w:val="StyleUnderline"/>
        </w:rPr>
        <w:t xml:space="preserve">That is, </w:t>
      </w:r>
      <w:r w:rsidRPr="000A00F9">
        <w:rPr>
          <w:rStyle w:val="StyleUnderline"/>
          <w:highlight w:val="green"/>
        </w:rPr>
        <w:t>the independent political party of the working class is an indispensable step</w:t>
      </w:r>
      <w:r w:rsidRPr="000A00F9">
        <w:rPr>
          <w:rStyle w:val="StyleUnderline"/>
        </w:rPr>
        <w:t xml:space="preserve">, and </w:t>
      </w:r>
      <w:r w:rsidRPr="000A00F9">
        <w:rPr>
          <w:rStyle w:val="StyleUnderline"/>
          <w:highlight w:val="green"/>
        </w:rPr>
        <w:t>the fact that the bourgeoisie</w:t>
      </w:r>
      <w:r w:rsidRPr="000A00F9">
        <w:rPr>
          <w:rStyle w:val="StyleUnderline"/>
        </w:rPr>
        <w:t xml:space="preserve"> always </w:t>
      </w:r>
      <w:r w:rsidRPr="000A00F9">
        <w:rPr>
          <w:rStyle w:val="StyleUnderline"/>
          <w:highlight w:val="green"/>
        </w:rPr>
        <w:t>uses political power for its own ends presents one of the reasons for the necessity for the proletariat to seize this power</w:t>
      </w:r>
      <w:r w:rsidRPr="000A00F9">
        <w:rPr>
          <w:rStyle w:val="StyleUnderline"/>
        </w:rPr>
        <w:t>.</w:t>
      </w:r>
      <w:r>
        <w:rPr>
          <w:rStyle w:val="StyleUnderline"/>
        </w:rPr>
        <w:t xml:space="preserve"> </w:t>
      </w:r>
      <w:r w:rsidRPr="000A00F9">
        <w:rPr>
          <w:sz w:val="16"/>
        </w:rPr>
        <w:t>Two years before this, in The German Ideology, Marx and Engels expressed this necessity clearly. In this text, all of the struggles within the state, “between democracy, aristocracy and monarchy…the struggle for franchise, etc.” are seen as a reflection of the struggles between classes. They add: “</w:t>
      </w:r>
      <w:r w:rsidRPr="000A00F9">
        <w:rPr>
          <w:rStyle w:val="StyleUnderline"/>
        </w:rPr>
        <w:t>every class which is struggling for mastery…must first conquer for itself political power in order to represent its interests in turn as the general interest</w:t>
      </w:r>
      <w:r w:rsidRPr="000A00F9">
        <w:rPr>
          <w:sz w:val="16"/>
        </w:rPr>
        <w:t>” (Marx and Engels 1975, 160-161</w:t>
      </w:r>
      <w:r w:rsidRPr="000A00F9">
        <w:rPr>
          <w:rStyle w:val="StyleUnderline"/>
        </w:rPr>
        <w:t xml:space="preserve">). </w:t>
      </w:r>
      <w:r w:rsidRPr="000A00F9">
        <w:rPr>
          <w:rStyle w:val="StyleUnderline"/>
          <w:highlight w:val="green"/>
        </w:rPr>
        <w:t>The proletariat, like any class who would like to take power, must come to power with the seizure of political power</w:t>
      </w:r>
      <w:r w:rsidRPr="000A00F9">
        <w:rPr>
          <w:rStyle w:val="StyleUnderline"/>
        </w:rPr>
        <w:t>, even if its own governance should aim to bring about the eventual disappearance of classes.</w:t>
      </w:r>
      <w:r>
        <w:rPr>
          <w:rStyle w:val="StyleUnderline"/>
        </w:rPr>
        <w:t xml:space="preserve"> </w:t>
      </w:r>
    </w:p>
    <w:bookmarkEnd w:id="0"/>
    <w:p w14:paraId="3185E90D" w14:textId="77777777" w:rsidR="004D0F8D" w:rsidRPr="00456660" w:rsidRDefault="004D0F8D" w:rsidP="004D0F8D">
      <w:pPr>
        <w:pStyle w:val="Heading4"/>
        <w:rPr>
          <w:rFonts w:cs="Calibri"/>
        </w:rPr>
      </w:pPr>
      <w:r>
        <w:rPr>
          <w:rFonts w:cs="Arial"/>
        </w:rPr>
        <w:t>Refusal is</w:t>
      </w:r>
      <w:r w:rsidRPr="009E3BC4">
        <w:rPr>
          <w:rFonts w:cs="Arial"/>
        </w:rPr>
        <w:t xml:space="preserve"> an </w:t>
      </w:r>
      <w:r w:rsidRPr="009E3BC4">
        <w:rPr>
          <w:rFonts w:cs="Arial"/>
          <w:u w:val="single"/>
        </w:rPr>
        <w:t>overarching solution</w:t>
      </w:r>
      <w:r w:rsidRPr="009E3BC4">
        <w:rPr>
          <w:rFonts w:cs="Arial"/>
        </w:rPr>
        <w:t xml:space="preserve"> that </w:t>
      </w:r>
      <w:r w:rsidRPr="009E3BC4">
        <w:rPr>
          <w:rFonts w:cs="Arial"/>
          <w:u w:val="single"/>
        </w:rPr>
        <w:t>shuts down Indigenous futures</w:t>
      </w:r>
      <w:r w:rsidRPr="009E3BC4">
        <w:rPr>
          <w:rFonts w:cs="Arial"/>
        </w:rPr>
        <w:t xml:space="preserve"> and </w:t>
      </w:r>
      <w:r w:rsidRPr="009E3BC4">
        <w:rPr>
          <w:rFonts w:cs="Arial"/>
          <w:u w:val="single"/>
        </w:rPr>
        <w:t>reifies settler dominance</w:t>
      </w:r>
      <w:r>
        <w:rPr>
          <w:rFonts w:cs="Arial"/>
          <w:u w:val="single"/>
        </w:rPr>
        <w:t xml:space="preserve"> </w:t>
      </w:r>
      <w:r>
        <w:rPr>
          <w:rFonts w:cs="Arial"/>
        </w:rPr>
        <w:t xml:space="preserve">in Palestine. It is deployed in this debate as a token to secure a ballot and retrench their academic prestige, not to dismantle the systems of colonialism we all occupy. </w:t>
      </w:r>
    </w:p>
    <w:p w14:paraId="794A6665" w14:textId="77777777" w:rsidR="004D0F8D" w:rsidRPr="009E3BC4" w:rsidRDefault="004D0F8D" w:rsidP="004D0F8D">
      <w:r w:rsidRPr="009E3BC4">
        <w:rPr>
          <w:rStyle w:val="Style13ptBold"/>
        </w:rPr>
        <w:t>Busbridge 18</w:t>
      </w:r>
      <w:r w:rsidRPr="009E3BC4">
        <w:t>, Research Fellow at the Centre for Dialogue, La Trobe University (Rachel Busbridge, 2018, “Israel-Palestine and the Settler Colonial ‘Turn’: From Interpretation to Decolonization,” Theory, Culture &amp; Society Vol 35, Issue 1)</w:t>
      </w:r>
    </w:p>
    <w:p w14:paraId="36472641" w14:textId="77777777" w:rsidR="004D0F8D" w:rsidRDefault="004D0F8D" w:rsidP="004D0F8D">
      <w:pPr>
        <w:rPr>
          <w:rStyle w:val="StyleUnderline"/>
          <w:sz w:val="32"/>
        </w:rPr>
      </w:pPr>
      <w:r w:rsidRPr="009E3BC4">
        <w:rPr>
          <w:rStyle w:val="StyleUnderline"/>
        </w:rPr>
        <w:t>The prescription for decolonisation</w:t>
      </w:r>
      <w:r w:rsidRPr="009E3BC4">
        <w:t xml:space="preserve">—that is, </w:t>
      </w:r>
      <w:r w:rsidRPr="009E3BC4">
        <w:rPr>
          <w:rStyle w:val="StyleUnderline"/>
        </w:rPr>
        <w:t xml:space="preserve">a normative project committed to the </w:t>
      </w:r>
      <w:r w:rsidRPr="009E3BC4">
        <w:rPr>
          <w:rStyle w:val="Emphasis"/>
        </w:rPr>
        <w:t>liberation of the colonised</w:t>
      </w:r>
      <w:r w:rsidRPr="009E3BC4">
        <w:rPr>
          <w:rStyle w:val="StyleUnderline"/>
        </w:rPr>
        <w:t xml:space="preserve"> and the </w:t>
      </w:r>
      <w:r w:rsidRPr="009E3BC4">
        <w:rPr>
          <w:rStyle w:val="Emphasis"/>
        </w:rPr>
        <w:t>overturning of colonial relationships of power</w:t>
      </w:r>
      <w:r w:rsidRPr="009E3BC4">
        <w:t xml:space="preserve"> (Kohn &amp; McBride, 2011: 3)—</w:t>
      </w:r>
      <w:r w:rsidRPr="009E3BC4">
        <w:rPr>
          <w:rStyle w:val="StyleUnderline"/>
        </w:rPr>
        <w:t>is</w:t>
      </w:r>
      <w:r w:rsidRPr="009E3BC4">
        <w:t xml:space="preserve"> indeed </w:t>
      </w:r>
      <w:r w:rsidRPr="009E3BC4">
        <w:rPr>
          <w:rStyle w:val="StyleUnderline"/>
        </w:rPr>
        <w:t xml:space="preserve">one of the </w:t>
      </w:r>
      <w:r w:rsidRPr="009E3BC4">
        <w:rPr>
          <w:rStyle w:val="Emphasis"/>
        </w:rPr>
        <w:t>most counterhegemonic implications</w:t>
      </w:r>
      <w:r w:rsidRPr="009E3BC4">
        <w:rPr>
          <w:rStyle w:val="StyleUnderline"/>
        </w:rPr>
        <w:t xml:space="preserve"> of the settler colonial paradigm</w:t>
      </w:r>
      <w:r w:rsidRPr="009E3BC4">
        <w:t xml:space="preserve"> as applied to Israel-Palestine, </w:t>
      </w:r>
      <w:r w:rsidRPr="009E3BC4">
        <w:rPr>
          <w:rStyle w:val="StyleUnderline"/>
        </w:rPr>
        <w:t>potentially shifting it from a diagnostic frame to a prognostic one which offers a ‘proposed solution to the problem, or at least a plan of attack’</w:t>
      </w:r>
      <w:r w:rsidRPr="009E3BC4">
        <w:t xml:space="preserve"> (Benford &amp; Snow, 2000: 616). </w:t>
      </w:r>
      <w:r w:rsidRPr="009E3BC4">
        <w:rPr>
          <w:rStyle w:val="StyleUnderline"/>
        </w:rPr>
        <w:t>What</w:t>
      </w:r>
      <w:r w:rsidRPr="009E3BC4">
        <w:t xml:space="preserve">, however, </w:t>
      </w:r>
      <w:r w:rsidRPr="009E3BC4">
        <w:rPr>
          <w:rStyle w:val="StyleUnderline"/>
        </w:rPr>
        <w:t xml:space="preserve">does the settler colonial paradigm offer by way of </w:t>
      </w:r>
      <w:r w:rsidRPr="009E3BC4">
        <w:rPr>
          <w:rStyle w:val="Emphasis"/>
        </w:rPr>
        <w:t>envisioning decolonisation</w:t>
      </w:r>
      <w:r w:rsidRPr="009E3BC4">
        <w:rPr>
          <w:rStyle w:val="StyleUnderline"/>
        </w:rPr>
        <w:t>?</w:t>
      </w:r>
      <w:r w:rsidRPr="009E3BC4">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BA0728">
        <w:rPr>
          <w:rStyle w:val="StyleUnderline"/>
          <w:highlight w:val="yellow"/>
        </w:rPr>
        <w:t>there is</w:t>
      </w:r>
      <w:r w:rsidRPr="009E3BC4">
        <w:t xml:space="preserve"> nevertheless </w:t>
      </w:r>
      <w:r w:rsidRPr="00BA0728">
        <w:rPr>
          <w:rStyle w:val="StyleUnderline"/>
          <w:highlight w:val="yellow"/>
        </w:rPr>
        <w:t>a ‘</w:t>
      </w:r>
      <w:r w:rsidRPr="00BA0728">
        <w:rPr>
          <w:rStyle w:val="Emphasis"/>
          <w:highlight w:val="yellow"/>
        </w:rPr>
        <w:t>narrative deficit</w:t>
      </w:r>
      <w:r w:rsidRPr="00BA0728">
        <w:rPr>
          <w:rStyle w:val="StyleUnderline"/>
          <w:highlight w:val="yellow"/>
        </w:rPr>
        <w:t xml:space="preserve">’ when </w:t>
      </w:r>
      <w:r w:rsidRPr="009E3BC4">
        <w:rPr>
          <w:rStyle w:val="StyleUnderline"/>
        </w:rPr>
        <w:t xml:space="preserve">it comes to </w:t>
      </w:r>
      <w:r w:rsidRPr="00BA0728">
        <w:rPr>
          <w:rStyle w:val="Emphasis"/>
          <w:highlight w:val="yellow"/>
        </w:rPr>
        <w:t>imagining</w:t>
      </w:r>
      <w:r w:rsidRPr="009E3BC4">
        <w:rPr>
          <w:rStyle w:val="Emphasis"/>
        </w:rPr>
        <w:t xml:space="preserve"> settler </w:t>
      </w:r>
      <w:r w:rsidRPr="00BA0728">
        <w:rPr>
          <w:rStyle w:val="Emphasis"/>
          <w:highlight w:val="yellow"/>
        </w:rPr>
        <w:t>decolonisation</w:t>
      </w:r>
      <w:r w:rsidRPr="009E3BC4">
        <w:t xml:space="preserve">. While Veracini (2007) relates this deficit to a matter of conceptualisation, it is apparent that </w:t>
      </w:r>
      <w:r w:rsidRPr="00BA0728">
        <w:rPr>
          <w:rStyle w:val="StyleUnderline"/>
          <w:highlight w:val="yellow"/>
        </w:rPr>
        <w:t xml:space="preserve">the </w:t>
      </w:r>
      <w:r w:rsidRPr="00BA0728">
        <w:rPr>
          <w:rStyle w:val="Emphasis"/>
          <w:highlight w:val="yellow"/>
        </w:rPr>
        <w:t>structural</w:t>
      </w:r>
      <w:r w:rsidRPr="009E3BC4">
        <w:rPr>
          <w:rStyle w:val="Emphasis"/>
        </w:rPr>
        <w:t xml:space="preserve"> perspective</w:t>
      </w:r>
      <w:r w:rsidRPr="009E3BC4">
        <w:rPr>
          <w:rStyle w:val="StyleUnderline"/>
        </w:rPr>
        <w:t xml:space="preserve"> of the </w:t>
      </w:r>
      <w:r w:rsidRPr="00BA0728">
        <w:rPr>
          <w:rStyle w:val="StyleUnderline"/>
          <w:highlight w:val="yellow"/>
        </w:rPr>
        <w:t>paradigm</w:t>
      </w:r>
      <w:r w:rsidRPr="009E3BC4">
        <w:t xml:space="preserve"> in many ways </w:t>
      </w:r>
      <w:r w:rsidRPr="00BA0728">
        <w:rPr>
          <w:rStyle w:val="Emphasis"/>
          <w:highlight w:val="yellow"/>
        </w:rPr>
        <w:t>closes down</w:t>
      </w:r>
      <w:r w:rsidRPr="009E3BC4">
        <w:rPr>
          <w:rStyle w:val="Emphasis"/>
        </w:rPr>
        <w:t xml:space="preserve"> possibilities</w:t>
      </w:r>
      <w:r w:rsidRPr="009E3BC4">
        <w:rPr>
          <w:rStyle w:val="StyleUnderline"/>
        </w:rPr>
        <w:t xml:space="preserve"> of </w:t>
      </w:r>
      <w:r w:rsidRPr="009E3BC4">
        <w:rPr>
          <w:rStyle w:val="Emphasis"/>
        </w:rPr>
        <w:t xml:space="preserve">imagining </w:t>
      </w:r>
      <w:r w:rsidRPr="00BA0728">
        <w:rPr>
          <w:rStyle w:val="Emphasis"/>
          <w:highlight w:val="yellow"/>
        </w:rPr>
        <w:t>the type of social</w:t>
      </w:r>
      <w:r w:rsidRPr="00BA0728">
        <w:rPr>
          <w:rStyle w:val="StyleUnderline"/>
          <w:highlight w:val="yellow"/>
        </w:rPr>
        <w:t xml:space="preserve"> and </w:t>
      </w:r>
      <w:r w:rsidRPr="00BA0728">
        <w:rPr>
          <w:rStyle w:val="Emphasis"/>
          <w:highlight w:val="yellow"/>
        </w:rPr>
        <w:t>political transformation</w:t>
      </w:r>
      <w:r w:rsidRPr="00BA0728">
        <w:rPr>
          <w:rStyle w:val="StyleUnderline"/>
          <w:highlight w:val="yellow"/>
        </w:rPr>
        <w:t xml:space="preserve"> to which</w:t>
      </w:r>
      <w:r w:rsidRPr="009E3BC4">
        <w:rPr>
          <w:rStyle w:val="StyleUnderline"/>
        </w:rPr>
        <w:t xml:space="preserve"> the </w:t>
      </w:r>
      <w:r w:rsidRPr="009E3BC4">
        <w:rPr>
          <w:rStyle w:val="Emphasis"/>
        </w:rPr>
        <w:t xml:space="preserve">notion of </w:t>
      </w:r>
      <w:r w:rsidRPr="00BA0728">
        <w:rPr>
          <w:rStyle w:val="Emphasis"/>
          <w:highlight w:val="yellow"/>
        </w:rPr>
        <w:t>decolonisation aspires</w:t>
      </w:r>
      <w:r w:rsidRPr="009E3BC4">
        <w:t xml:space="preserve">. In this regard, </w:t>
      </w:r>
      <w:r w:rsidRPr="009E3BC4">
        <w:rPr>
          <w:rStyle w:val="StyleUnderline"/>
        </w:rPr>
        <w:t xml:space="preserve">there is a </w:t>
      </w:r>
      <w:r w:rsidRPr="009E3BC4">
        <w:rPr>
          <w:rStyle w:val="Emphasis"/>
        </w:rPr>
        <w:t>worrying tendency</w:t>
      </w:r>
      <w:r w:rsidRPr="009E3BC4">
        <w:rPr>
          <w:rStyle w:val="StyleUnderline"/>
        </w:rPr>
        <w:t xml:space="preserve"> (if not </w:t>
      </w:r>
      <w:r w:rsidRPr="009E3BC4">
        <w:rPr>
          <w:rStyle w:val="Emphasis"/>
        </w:rPr>
        <w:t>tautological discrepancy</w:t>
      </w:r>
      <w:r w:rsidRPr="009E3BC4">
        <w:rPr>
          <w:rStyle w:val="StyleUnderline"/>
        </w:rPr>
        <w:t xml:space="preserve">) in settler colonial studies, where the </w:t>
      </w:r>
      <w:r w:rsidRPr="009E3BC4">
        <w:rPr>
          <w:rStyle w:val="Emphasis"/>
        </w:rPr>
        <w:t>only solution to settler colonialism is decolonisation</w:t>
      </w:r>
      <w:r w:rsidRPr="009E3BC4">
        <w:rPr>
          <w:rStyle w:val="StyleUnderline"/>
        </w:rPr>
        <w:t xml:space="preserve">—which a faithful adherence to the paradigm </w:t>
      </w:r>
      <w:r w:rsidRPr="009E3BC4">
        <w:rPr>
          <w:rStyle w:val="Emphasis"/>
        </w:rPr>
        <w:t>renders largely unachievable</w:t>
      </w:r>
      <w:r w:rsidRPr="009E3BC4">
        <w:rPr>
          <w:rStyle w:val="StyleUnderline"/>
        </w:rPr>
        <w:t xml:space="preserve">, if not </w:t>
      </w:r>
      <w:r w:rsidRPr="009E3BC4">
        <w:rPr>
          <w:rStyle w:val="Emphasis"/>
        </w:rPr>
        <w:t>impossible</w:t>
      </w:r>
      <w:r w:rsidRPr="009E3BC4">
        <w:rPr>
          <w:rStyle w:val="StyleUnderline"/>
        </w:rPr>
        <w:t>.</w:t>
      </w:r>
      <w:r w:rsidRPr="009E3BC4">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9E3BC4">
        <w:rPr>
          <w:rStyle w:val="StyleUnderline"/>
        </w:rPr>
        <w:t>structuralism</w:t>
      </w:r>
      <w:r w:rsidRPr="009E3BC4">
        <w:t xml:space="preserve"> of this account </w:t>
      </w:r>
      <w:r w:rsidRPr="009E3BC4">
        <w:rPr>
          <w:rStyle w:val="StyleUnderline"/>
        </w:rPr>
        <w:t xml:space="preserve">has </w:t>
      </w:r>
      <w:r w:rsidRPr="009E3BC4">
        <w:rPr>
          <w:rStyle w:val="Emphasis"/>
        </w:rPr>
        <w:t>immense power</w:t>
      </w:r>
      <w:r w:rsidRPr="009E3BC4">
        <w:rPr>
          <w:rStyle w:val="StyleUnderline"/>
        </w:rPr>
        <w:t xml:space="preserve"> as a means of mapping forms of injustice and indignity as well as strategies of resistance and refusal</w:t>
      </w:r>
      <w:r w:rsidRPr="009E3BC4">
        <w:t xml:space="preserve">, and Wolfe is careful to show how transmutations of the logic of elimination are complex, variable, discontinuous and </w:t>
      </w:r>
      <w:r w:rsidRPr="00522A26">
        <w:t xml:space="preserve">uneven. </w:t>
      </w:r>
      <w:r w:rsidRPr="00522A26">
        <w:rPr>
          <w:rStyle w:val="StyleUnderline"/>
        </w:rPr>
        <w:t xml:space="preserve">Yet, in seeking to </w:t>
      </w:r>
      <w:r w:rsidRPr="00522A26">
        <w:rPr>
          <w:rStyle w:val="Emphasis"/>
        </w:rPr>
        <w:t>elucidate the logic of elimination</w:t>
      </w:r>
      <w:r w:rsidRPr="00522A26">
        <w:rPr>
          <w:rStyle w:val="StyleUnderline"/>
        </w:rPr>
        <w:t xml:space="preserve"> as the </w:t>
      </w:r>
      <w:r w:rsidRPr="00522A26">
        <w:rPr>
          <w:rStyle w:val="Emphasis"/>
        </w:rPr>
        <w:t>overarching historical force</w:t>
      </w:r>
      <w:r w:rsidRPr="00522A26">
        <w:rPr>
          <w:rStyle w:val="StyleUnderline"/>
        </w:rPr>
        <w:t xml:space="preserve"> guiding settler-native relations there is an </w:t>
      </w:r>
      <w:r w:rsidRPr="00522A26">
        <w:rPr>
          <w:rStyle w:val="Emphasis"/>
        </w:rPr>
        <w:t>operational weakness</w:t>
      </w:r>
      <w:r w:rsidRPr="00522A26">
        <w:rPr>
          <w:rStyle w:val="StyleUnderline"/>
        </w:rPr>
        <w:t xml:space="preserve"> in the theory, whereby such a logic is </w:t>
      </w:r>
      <w:r w:rsidRPr="00522A26">
        <w:rPr>
          <w:rStyle w:val="Emphasis"/>
        </w:rPr>
        <w:t>simply there</w:t>
      </w:r>
      <w:r w:rsidRPr="00522A26">
        <w:rPr>
          <w:rStyle w:val="StyleUnderline"/>
        </w:rPr>
        <w:t xml:space="preserve">, </w:t>
      </w:r>
      <w:r w:rsidRPr="00522A26">
        <w:rPr>
          <w:rStyle w:val="Emphasis"/>
        </w:rPr>
        <w:t>omnipresent</w:t>
      </w:r>
      <w:r w:rsidRPr="00522A26">
        <w:rPr>
          <w:rStyle w:val="StyleUnderline"/>
        </w:rPr>
        <w:t xml:space="preserve"> and </w:t>
      </w:r>
      <w:r w:rsidRPr="00522A26">
        <w:rPr>
          <w:rStyle w:val="Emphasis"/>
        </w:rPr>
        <w:t>manifest</w:t>
      </w:r>
      <w:r w:rsidRPr="00522A26">
        <w:rPr>
          <w:rStyle w:val="StyleUnderline"/>
        </w:rPr>
        <w:t xml:space="preserve"> even when (and perhaps especially when) it </w:t>
      </w:r>
      <w:r w:rsidRPr="00522A26">
        <w:rPr>
          <w:rStyle w:val="Emphasis"/>
        </w:rPr>
        <w:t>appears not to be</w:t>
      </w:r>
      <w:r w:rsidRPr="00522A26">
        <w:rPr>
          <w:rStyle w:val="StyleUnderline"/>
        </w:rPr>
        <w:t>;</w:t>
      </w:r>
      <w:r w:rsidRPr="009E3BC4">
        <w:rPr>
          <w:rStyle w:val="StyleUnderline"/>
        </w:rPr>
        <w:t xml:space="preserve"> the settler colonial studies scholar need only </w:t>
      </w:r>
      <w:r w:rsidRPr="009E3BC4">
        <w:rPr>
          <w:rStyle w:val="Emphasis"/>
        </w:rPr>
        <w:t>read it into a situation</w:t>
      </w:r>
      <w:r w:rsidRPr="009E3BC4">
        <w:rPr>
          <w:rStyle w:val="StyleUnderline"/>
        </w:rPr>
        <w:t xml:space="preserve"> or </w:t>
      </w:r>
      <w:r w:rsidRPr="009E3BC4">
        <w:rPr>
          <w:rStyle w:val="Emphasis"/>
        </w:rPr>
        <w:t>context</w:t>
      </w:r>
      <w:r w:rsidRPr="009E3BC4">
        <w:rPr>
          <w:rStyle w:val="StyleUnderline"/>
        </w:rPr>
        <w:t>. It</w:t>
      </w:r>
      <w:r w:rsidRPr="009E3BC4">
        <w:t xml:space="preserve"> thus </w:t>
      </w:r>
      <w:r w:rsidRPr="009E3BC4">
        <w:rPr>
          <w:rStyle w:val="Emphasis"/>
        </w:rPr>
        <w:t>hurtles from the past</w:t>
      </w:r>
      <w:r w:rsidRPr="009E3BC4">
        <w:rPr>
          <w:rStyle w:val="StyleUnderline"/>
        </w:rPr>
        <w:t xml:space="preserve"> to the </w:t>
      </w:r>
      <w:r w:rsidRPr="009E3BC4">
        <w:rPr>
          <w:rStyle w:val="Emphasis"/>
        </w:rPr>
        <w:t>present</w:t>
      </w:r>
      <w:r w:rsidRPr="009E3BC4">
        <w:rPr>
          <w:rStyle w:val="StyleUnderline"/>
        </w:rPr>
        <w:t xml:space="preserve"> into the </w:t>
      </w:r>
      <w:r w:rsidRPr="009E3BC4">
        <w:rPr>
          <w:rStyle w:val="Emphasis"/>
        </w:rPr>
        <w:t>future</w:t>
      </w:r>
      <w:r w:rsidRPr="009E3BC4">
        <w:rPr>
          <w:rStyle w:val="StyleUnderline"/>
        </w:rPr>
        <w:t xml:space="preserve">, never to be fully extinguished until the native is, or until history itself ends. There is thus a </w:t>
      </w:r>
      <w:r w:rsidRPr="009E3BC4">
        <w:rPr>
          <w:rStyle w:val="Emphasis"/>
        </w:rPr>
        <w:t>powerful ontological</w:t>
      </w:r>
      <w:r w:rsidRPr="009E3BC4">
        <w:t xml:space="preserve"> (if not metaphysical) </w:t>
      </w:r>
      <w:r w:rsidRPr="009E3BC4">
        <w:rPr>
          <w:rStyle w:val="Emphasis"/>
        </w:rPr>
        <w:t>dimension</w:t>
      </w:r>
      <w:r w:rsidRPr="009E3BC4">
        <w:t xml:space="preserve"> to Wolfe’s account, </w:t>
      </w:r>
      <w:r w:rsidRPr="009E3BC4">
        <w:rPr>
          <w:rStyle w:val="StyleUnderline"/>
        </w:rPr>
        <w:t>where there is such thing as a ‘</w:t>
      </w:r>
      <w:r w:rsidRPr="009E3BC4">
        <w:rPr>
          <w:rStyle w:val="Emphasis"/>
        </w:rPr>
        <w:t>settler will</w:t>
      </w:r>
      <w:r w:rsidRPr="009E3BC4">
        <w:rPr>
          <w:rStyle w:val="StyleUnderline"/>
        </w:rPr>
        <w:t xml:space="preserve">’ that </w:t>
      </w:r>
      <w:r w:rsidRPr="009E3BC4">
        <w:rPr>
          <w:rStyle w:val="Emphasis"/>
        </w:rPr>
        <w:t>inherently desires the elimination of the native</w:t>
      </w:r>
      <w:r w:rsidRPr="009E3BC4">
        <w:rPr>
          <w:rStyle w:val="StyleUnderline"/>
        </w:rPr>
        <w:t xml:space="preserve"> and the distinction between the settler and native </w:t>
      </w:r>
      <w:r w:rsidRPr="009E3BC4">
        <w:rPr>
          <w:rStyle w:val="Emphasis"/>
        </w:rPr>
        <w:t>can only ever be categorical</w:t>
      </w:r>
      <w:r w:rsidRPr="009E3BC4">
        <w:rPr>
          <w:rStyle w:val="StyleUnderline"/>
        </w:rPr>
        <w:t>, founded as it is on the ‘primal binarism of the frontier’</w:t>
      </w:r>
      <w:r w:rsidRPr="009E3BC4">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w:t>
      </w:r>
      <w:r w:rsidRPr="00BA0728">
        <w:rPr>
          <w:rStyle w:val="StyleUnderline"/>
          <w:highlight w:val="yellow"/>
        </w:rPr>
        <w:t>the</w:t>
      </w:r>
      <w:r w:rsidRPr="009E3BC4">
        <w:t xml:space="preserve"> struggle between </w:t>
      </w:r>
      <w:r w:rsidRPr="009E3BC4">
        <w:rPr>
          <w:rStyle w:val="StyleUnderline"/>
        </w:rPr>
        <w:t>settler</w:t>
      </w:r>
      <w:r w:rsidRPr="009E3BC4">
        <w:t xml:space="preserve">, who </w:t>
      </w:r>
      <w:r w:rsidRPr="009E3BC4">
        <w:rPr>
          <w:rStyle w:val="StyleUnderline"/>
        </w:rPr>
        <w:t xml:space="preserve">seeks to </w:t>
      </w:r>
      <w:r w:rsidRPr="009E3BC4">
        <w:rPr>
          <w:rStyle w:val="Emphasis"/>
        </w:rPr>
        <w:t>destroy</w:t>
      </w:r>
      <w:r w:rsidRPr="009E3BC4">
        <w:rPr>
          <w:rStyle w:val="StyleUnderline"/>
        </w:rPr>
        <w:t xml:space="preserve"> and </w:t>
      </w:r>
      <w:r w:rsidRPr="009E3BC4">
        <w:rPr>
          <w:rStyle w:val="Emphasis"/>
        </w:rPr>
        <w:t>replace the native</w:t>
      </w:r>
      <w:r w:rsidRPr="009E3BC4">
        <w:rPr>
          <w:rStyle w:val="StyleUnderline"/>
        </w:rPr>
        <w:t xml:space="preserve">, and </w:t>
      </w:r>
      <w:r w:rsidRPr="00BA0728">
        <w:rPr>
          <w:rStyle w:val="StyleUnderline"/>
          <w:highlight w:val="yellow"/>
        </w:rPr>
        <w:t>native</w:t>
      </w:r>
      <w:r w:rsidRPr="009E3BC4">
        <w:t xml:space="preserve">, who </w:t>
      </w:r>
      <w:r w:rsidRPr="00BA0728">
        <w:rPr>
          <w:rStyle w:val="Emphasis"/>
          <w:highlight w:val="yellow"/>
        </w:rPr>
        <w:t>can only</w:t>
      </w:r>
      <w:r w:rsidRPr="009E3BC4">
        <w:rPr>
          <w:rStyle w:val="Emphasis"/>
        </w:rPr>
        <w:t xml:space="preserve"> ever </w:t>
      </w:r>
      <w:r w:rsidRPr="00BA0728">
        <w:rPr>
          <w:rStyle w:val="Emphasis"/>
          <w:highlight w:val="yellow"/>
        </w:rPr>
        <w:t>push back</w:t>
      </w:r>
      <w:r w:rsidRPr="009E3BC4">
        <w:t xml:space="preserve">. Indeed, </w:t>
      </w:r>
      <w:r w:rsidRPr="009E3BC4">
        <w:rPr>
          <w:rStyle w:val="StyleUnderline"/>
        </w:rPr>
        <w:t>if the settler colonial paradigm views history in</w:t>
      </w:r>
      <w:r w:rsidRPr="009E3BC4">
        <w:t xml:space="preserve"> similar </w:t>
      </w:r>
      <w:r w:rsidRPr="009E3BC4">
        <w:rPr>
          <w:rStyle w:val="StyleUnderline"/>
        </w:rPr>
        <w:t>teleological terms</w:t>
      </w:r>
      <w:r w:rsidRPr="009E3BC4">
        <w:t xml:space="preserve"> to the Marxist framework, </w:t>
      </w:r>
      <w:r w:rsidRPr="00BA0728">
        <w:rPr>
          <w:rStyle w:val="StyleUnderline"/>
          <w:highlight w:val="yellow"/>
        </w:rPr>
        <w:t xml:space="preserve">it </w:t>
      </w:r>
      <w:r w:rsidRPr="00BA0728">
        <w:rPr>
          <w:rStyle w:val="Emphasis"/>
          <w:highlight w:val="yellow"/>
        </w:rPr>
        <w:t>does not offer</w:t>
      </w:r>
      <w:r w:rsidRPr="00BA0728">
        <w:rPr>
          <w:rStyle w:val="StyleUnderline"/>
          <w:highlight w:val="yellow"/>
        </w:rPr>
        <w:t xml:space="preserve"> the</w:t>
      </w:r>
      <w:r w:rsidRPr="009E3BC4">
        <w:rPr>
          <w:rStyle w:val="StyleUnderline"/>
        </w:rPr>
        <w:t xml:space="preserve"> same </w:t>
      </w:r>
      <w:r w:rsidRPr="00BA0728">
        <w:rPr>
          <w:rStyle w:val="StyleUnderline"/>
          <w:highlight w:val="yellow"/>
        </w:rPr>
        <w:t>hopeful</w:t>
      </w:r>
      <w:r w:rsidRPr="009E3BC4">
        <w:rPr>
          <w:rStyle w:val="StyleUnderline"/>
        </w:rPr>
        <w:t xml:space="preserve"> [construction]</w:t>
      </w:r>
      <w:r w:rsidRPr="009E3BC4">
        <w:t xml:space="preserve"> </w:t>
      </w:r>
      <w:r w:rsidRPr="009E3BC4">
        <w:rPr>
          <w:strike/>
          <w:szCs w:val="16"/>
        </w:rPr>
        <w:t>vision</w:t>
      </w:r>
      <w:r w:rsidRPr="009E3BC4">
        <w:t xml:space="preserve"> </w:t>
      </w:r>
      <w:r w:rsidRPr="00BA0728">
        <w:rPr>
          <w:rStyle w:val="StyleUnderline"/>
          <w:highlight w:val="yellow"/>
        </w:rPr>
        <w:t>of a liberated future</w:t>
      </w:r>
      <w:r w:rsidRPr="009E3BC4">
        <w:t xml:space="preserve">. After all, </w:t>
      </w:r>
      <w:r w:rsidRPr="00BA0728">
        <w:rPr>
          <w:rStyle w:val="StyleUnderline"/>
          <w:highlight w:val="yellow"/>
        </w:rPr>
        <w:t>settler colonialism has</w:t>
      </w:r>
      <w:r w:rsidRPr="009E3BC4">
        <w:rPr>
          <w:rStyle w:val="StyleUnderline"/>
        </w:rPr>
        <w:t xml:space="preserve"> </w:t>
      </w:r>
      <w:r w:rsidRPr="009E3BC4">
        <w:rPr>
          <w:rStyle w:val="Emphasis"/>
          <w:szCs w:val="32"/>
        </w:rPr>
        <w:t>only one story to tell</w:t>
      </w:r>
      <w:r w:rsidRPr="009E3BC4">
        <w:rPr>
          <w:rStyle w:val="StyleUnderline"/>
        </w:rPr>
        <w:t xml:space="preserve">— ‘either </w:t>
      </w:r>
      <w:r w:rsidRPr="00BA0728">
        <w:rPr>
          <w:rStyle w:val="Emphasis"/>
          <w:szCs w:val="32"/>
          <w:highlight w:val="yellow"/>
        </w:rPr>
        <w:t>total victory</w:t>
      </w:r>
      <w:r w:rsidRPr="00BA0728">
        <w:rPr>
          <w:rStyle w:val="StyleUnderline"/>
          <w:sz w:val="32"/>
          <w:szCs w:val="32"/>
          <w:highlight w:val="yellow"/>
        </w:rPr>
        <w:t xml:space="preserve"> or</w:t>
      </w:r>
      <w:r w:rsidRPr="009E3BC4">
        <w:rPr>
          <w:rStyle w:val="StyleUnderline"/>
          <w:sz w:val="32"/>
          <w:szCs w:val="32"/>
        </w:rPr>
        <w:t xml:space="preserve"> </w:t>
      </w:r>
      <w:r w:rsidRPr="009E3BC4">
        <w:rPr>
          <w:rStyle w:val="Emphasis"/>
          <w:szCs w:val="32"/>
        </w:rPr>
        <w:t xml:space="preserve">total </w:t>
      </w:r>
      <w:r w:rsidRPr="00BA0728">
        <w:rPr>
          <w:rStyle w:val="Emphasis"/>
          <w:szCs w:val="32"/>
          <w:highlight w:val="yellow"/>
        </w:rPr>
        <w:t>failure</w:t>
      </w:r>
      <w:r w:rsidRPr="00BA0728">
        <w:rPr>
          <w:rStyle w:val="StyleUnderline"/>
          <w:szCs w:val="32"/>
          <w:highlight w:val="yellow"/>
        </w:rPr>
        <w:t>’</w:t>
      </w:r>
      <w:r w:rsidRPr="009E3BC4">
        <w:rPr>
          <w:szCs w:val="32"/>
        </w:rPr>
        <w:t xml:space="preserve"> </w:t>
      </w:r>
      <w:r w:rsidRPr="009E3BC4">
        <w:t xml:space="preserve">(Veracini,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9E3BC4">
        <w:rPr>
          <w:rStyle w:val="StyleUnderline"/>
        </w:rPr>
        <w:t xml:space="preserve">the </w:t>
      </w:r>
      <w:r w:rsidRPr="009E3BC4">
        <w:rPr>
          <w:rStyle w:val="Emphasis"/>
        </w:rPr>
        <w:t>categorical distinction</w:t>
      </w:r>
      <w:r w:rsidRPr="009E3BC4">
        <w:rPr>
          <w:rStyle w:val="StyleUnderline"/>
        </w:rPr>
        <w:t xml:space="preserve"> between settler and native </w:t>
      </w:r>
      <w:r w:rsidRPr="009E3BC4">
        <w:rPr>
          <w:rStyle w:val="Emphasis"/>
        </w:rPr>
        <w:t>obstructs</w:t>
      </w:r>
      <w:r w:rsidRPr="009E3BC4">
        <w:rPr>
          <w:rStyle w:val="StyleUnderline"/>
        </w:rPr>
        <w:t xml:space="preserve"> the ‘possibility of a genuinely decolonised relationship’</w:t>
      </w:r>
      <w:r w:rsidRPr="009E3BC4">
        <w:t xml:space="preserve"> (by virtue of its lopsidedness) </w:t>
      </w:r>
      <w:r w:rsidRPr="009E3BC4">
        <w:rPr>
          <w:rStyle w:val="StyleUnderline"/>
        </w:rPr>
        <w:t xml:space="preserve">yet is a </w:t>
      </w:r>
      <w:r w:rsidRPr="009E3BC4">
        <w:rPr>
          <w:rStyle w:val="Emphasis"/>
        </w:rPr>
        <w:t>necessary political strategy</w:t>
      </w:r>
      <w:r w:rsidRPr="009E3BC4">
        <w:rPr>
          <w:rStyle w:val="StyleUnderline"/>
        </w:rPr>
        <w:t xml:space="preserve"> to </w:t>
      </w:r>
      <w:r w:rsidRPr="009E3BC4">
        <w:rPr>
          <w:rStyle w:val="Emphasis"/>
        </w:rPr>
        <w:t>guard against the absorption</w:t>
      </w:r>
      <w:r w:rsidRPr="009E3BC4">
        <w:rPr>
          <w:rStyle w:val="StyleUnderline"/>
        </w:rPr>
        <w:t xml:space="preserve"> of Indigenous people into the settler fold, which would </w:t>
      </w:r>
      <w:r w:rsidRPr="009E3BC4">
        <w:rPr>
          <w:rStyle w:val="Emphasis"/>
        </w:rPr>
        <w:t>represent settler colonialism’s final victory</w:t>
      </w:r>
      <w:r w:rsidRPr="009E3BC4">
        <w:rPr>
          <w:rStyle w:val="StyleUnderline"/>
        </w:rPr>
        <w:t>. The battle here is between a ‘settler colonialism [that] is designed to produce a fundamental discontinuity as its “logic of elimination” runs its course until it actually extinguishes the settler colonial relation’ and an anti-colonial struggle that ‘</w:t>
      </w:r>
      <w:r w:rsidRPr="009E3BC4">
        <w:rPr>
          <w:rStyle w:val="Emphasis"/>
        </w:rPr>
        <w:t>must aim to keep the settler-indigenous relationship going</w:t>
      </w:r>
      <w:r w:rsidRPr="009E3BC4">
        <w:rPr>
          <w:rStyle w:val="StyleUnderline"/>
        </w:rPr>
        <w:t>’</w:t>
      </w:r>
      <w:r w:rsidRPr="009E3BC4">
        <w:t xml:space="preserve"> (2011: 7). In other words, </w:t>
      </w:r>
      <w:r w:rsidRPr="009E3BC4">
        <w:rPr>
          <w:rStyle w:val="StyleUnderline"/>
        </w:rPr>
        <w:t xml:space="preserve">the categorical distinction produced by the frontier </w:t>
      </w:r>
      <w:r w:rsidRPr="009E3BC4">
        <w:rPr>
          <w:rStyle w:val="Emphasis"/>
        </w:rPr>
        <w:t>must be maintained in order to struggle against its effects</w:t>
      </w:r>
      <w:r w:rsidRPr="009E3BC4">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9E3BC4">
        <w:rPr>
          <w:rStyle w:val="StyleUnderline"/>
        </w:rPr>
        <w:t>Given the generally dreadful</w:t>
      </w:r>
      <w:r w:rsidRPr="009E3BC4">
        <w:t xml:space="preserve"> Fourth World </w:t>
      </w:r>
      <w:r w:rsidRPr="009E3BC4">
        <w:rPr>
          <w:rStyle w:val="StyleUnderline"/>
        </w:rPr>
        <w:t>circumstances facing many Indigenous peoples</w:t>
      </w:r>
      <w:r w:rsidRPr="009E3BC4">
        <w:t xml:space="preserve"> in settler societies, </w:t>
      </w:r>
      <w:r w:rsidRPr="009E3BC4">
        <w:rPr>
          <w:rStyle w:val="StyleUnderline"/>
        </w:rPr>
        <w:t xml:space="preserve">it </w:t>
      </w:r>
      <w:r w:rsidRPr="009E3BC4">
        <w:rPr>
          <w:rStyle w:val="Emphasis"/>
        </w:rPr>
        <w:t>could be argued</w:t>
      </w:r>
      <w:r w:rsidRPr="009E3BC4">
        <w:rPr>
          <w:rStyle w:val="StyleUnderline"/>
        </w:rPr>
        <w:t xml:space="preserve"> that there is good reason for</w:t>
      </w:r>
      <w:r w:rsidRPr="009E3BC4">
        <w:t xml:space="preserve"> such </w:t>
      </w:r>
      <w:r w:rsidRPr="009E3BC4">
        <w:rPr>
          <w:rStyle w:val="Emphasis"/>
        </w:rPr>
        <w:t>pessimism</w:t>
      </w:r>
      <w:r w:rsidRPr="009E3BC4">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9E3BC4">
        <w:rPr>
          <w:rStyle w:val="Emphasis"/>
        </w:rPr>
        <w:t>Nonetheless</w:t>
      </w:r>
      <w:r w:rsidRPr="009E3BC4">
        <w:rPr>
          <w:rStyle w:val="StyleUnderline"/>
        </w:rPr>
        <w:t xml:space="preserve">, the </w:t>
      </w:r>
      <w:r w:rsidRPr="00BA0728">
        <w:rPr>
          <w:rStyle w:val="Emphasis"/>
          <w:highlight w:val="yellow"/>
        </w:rPr>
        <w:t>fatalism</w:t>
      </w:r>
      <w:r w:rsidRPr="009E3BC4">
        <w:rPr>
          <w:rStyle w:val="StyleUnderline"/>
        </w:rPr>
        <w:t xml:space="preserve"> of the settler colonial paradigm</w:t>
      </w:r>
      <w:r w:rsidRPr="009E3BC4">
        <w:t>—whereby decolonisation is by and large put beyond the realms of possibility—</w:t>
      </w:r>
      <w:r w:rsidRPr="00BA0728">
        <w:rPr>
          <w:rStyle w:val="StyleUnderline"/>
          <w:highlight w:val="yellow"/>
        </w:rPr>
        <w:t>has</w:t>
      </w:r>
      <w:r w:rsidRPr="009E3BC4">
        <w:t xml:space="preserve"> seen it </w:t>
      </w:r>
      <w:r w:rsidRPr="00BA0728">
        <w:rPr>
          <w:rStyle w:val="StyleUnderline"/>
          <w:highlight w:val="yellow"/>
        </w:rPr>
        <w:t>come under</w:t>
      </w:r>
      <w:r w:rsidRPr="009E3BC4">
        <w:rPr>
          <w:rStyle w:val="StyleUnderline"/>
        </w:rPr>
        <w:t xml:space="preserve"> </w:t>
      </w:r>
      <w:r w:rsidRPr="009E3BC4">
        <w:rPr>
          <w:rStyle w:val="Emphasis"/>
          <w:szCs w:val="32"/>
        </w:rPr>
        <w:t xml:space="preserve">considerable </w:t>
      </w:r>
      <w:r w:rsidRPr="00BA0728">
        <w:rPr>
          <w:rStyle w:val="Emphasis"/>
          <w:szCs w:val="32"/>
          <w:highlight w:val="yellow"/>
        </w:rPr>
        <w:t>critique</w:t>
      </w:r>
      <w:r w:rsidRPr="00BA0728">
        <w:rPr>
          <w:rStyle w:val="StyleUnderline"/>
          <w:highlight w:val="yellow"/>
        </w:rPr>
        <w:t xml:space="preserve"> for </w:t>
      </w:r>
      <w:r w:rsidRPr="00BA0728">
        <w:rPr>
          <w:rStyle w:val="Emphasis"/>
          <w:szCs w:val="32"/>
          <w:highlight w:val="yellow"/>
        </w:rPr>
        <w:t>reifying settler colonialism</w:t>
      </w:r>
      <w:r w:rsidRPr="00BA0728">
        <w:rPr>
          <w:rStyle w:val="StyleUnderline"/>
          <w:highlight w:val="yellow"/>
        </w:rPr>
        <w:t xml:space="preserve"> as a</w:t>
      </w:r>
      <w:r w:rsidRPr="009E3BC4">
        <w:rPr>
          <w:rStyle w:val="StyleUnderline"/>
        </w:rPr>
        <w:t xml:space="preserve"> transhistorical meta-</w:t>
      </w:r>
      <w:r w:rsidRPr="00BA0728">
        <w:rPr>
          <w:rStyle w:val="StyleUnderline"/>
          <w:highlight w:val="yellow"/>
        </w:rPr>
        <w:t>structure where colonial relations</w:t>
      </w:r>
      <w:r w:rsidRPr="009E3BC4">
        <w:rPr>
          <w:rStyle w:val="StyleUnderline"/>
        </w:rPr>
        <w:t xml:space="preserve"> of domination </w:t>
      </w:r>
      <w:r w:rsidRPr="00BA0728">
        <w:rPr>
          <w:rStyle w:val="StyleUnderline"/>
          <w:highlight w:val="yellow"/>
        </w:rPr>
        <w:t xml:space="preserve">are </w:t>
      </w:r>
      <w:r w:rsidRPr="00BA0728">
        <w:rPr>
          <w:rStyle w:val="Emphasis"/>
          <w:highlight w:val="yellow"/>
        </w:rPr>
        <w:t>inevitable</w:t>
      </w:r>
      <w:r w:rsidRPr="009E3BC4">
        <w:t xml:space="preserve"> (Macoun &amp; Strakosch, 2013: 435; Snelgrove et al., 2014: 9). </w:t>
      </w:r>
      <w:r w:rsidRPr="00BA0728">
        <w:rPr>
          <w:rStyle w:val="StyleUnderline"/>
          <w:highlight w:val="yellow"/>
        </w:rPr>
        <w:t>Not only does</w:t>
      </w:r>
      <w:r w:rsidRPr="009E3BC4">
        <w:t xml:space="preserve"> </w:t>
      </w:r>
      <w:r w:rsidRPr="009E3BC4">
        <w:rPr>
          <w:sz w:val="4"/>
          <w:szCs w:val="10"/>
        </w:rPr>
        <w:t xml:space="preserve">Wolfe’s </w:t>
      </w:r>
      <w:r w:rsidRPr="00BA0728">
        <w:rPr>
          <w:rStyle w:val="StyleUnderline"/>
          <w:highlight w:val="yellow"/>
        </w:rPr>
        <w:t xml:space="preserve">ontology </w:t>
      </w:r>
      <w:r w:rsidRPr="00BA0728">
        <w:rPr>
          <w:rStyle w:val="Emphasis"/>
          <w:szCs w:val="32"/>
          <w:highlight w:val="yellow"/>
        </w:rPr>
        <w:t>erase contingency</w:t>
      </w:r>
      <w:r w:rsidRPr="009E3BC4">
        <w:rPr>
          <w:rStyle w:val="StyleUnderline"/>
        </w:rPr>
        <w:t xml:space="preserve">, </w:t>
      </w:r>
      <w:r w:rsidRPr="009E3BC4">
        <w:rPr>
          <w:rStyle w:val="Emphasis"/>
        </w:rPr>
        <w:t>heterogeneity</w:t>
      </w:r>
      <w:r w:rsidRPr="009E3BC4">
        <w:rPr>
          <w:rStyle w:val="StyleUnderline"/>
        </w:rPr>
        <w:t xml:space="preserve"> </w:t>
      </w:r>
      <w:r w:rsidRPr="00BA0728">
        <w:rPr>
          <w:rStyle w:val="StyleUnderline"/>
          <w:highlight w:val="yellow"/>
        </w:rPr>
        <w:t>and</w:t>
      </w:r>
      <w:r w:rsidRPr="009E3BC4">
        <w:rPr>
          <w:rStyle w:val="StyleUnderline"/>
        </w:rPr>
        <w:t xml:space="preserve"> (crucially) </w:t>
      </w:r>
      <w:r w:rsidRPr="00BA0728">
        <w:rPr>
          <w:rStyle w:val="Emphasis"/>
          <w:szCs w:val="32"/>
          <w:highlight w:val="yellow"/>
        </w:rPr>
        <w:t>agency</w:t>
      </w:r>
      <w:r w:rsidRPr="009E3BC4">
        <w:t xml:space="preserve"> (Merlan, 1997; Rowse, 2014), </w:t>
      </w:r>
      <w:r w:rsidRPr="009E3BC4">
        <w:rPr>
          <w:rStyle w:val="StyleUnderline"/>
        </w:rPr>
        <w:t xml:space="preserve">but </w:t>
      </w:r>
      <w:r w:rsidRPr="00BA0728">
        <w:rPr>
          <w:rStyle w:val="Emphasis"/>
          <w:highlight w:val="yellow"/>
        </w:rPr>
        <w:t>it</w:t>
      </w:r>
      <w:r w:rsidRPr="009E3BC4">
        <w:rPr>
          <w:rStyle w:val="StyleUnderline"/>
        </w:rPr>
        <w:t>s polarised framework effectively ‘</w:t>
      </w:r>
      <w:r w:rsidRPr="00BA0728">
        <w:rPr>
          <w:rStyle w:val="Emphasis"/>
          <w:szCs w:val="32"/>
          <w:highlight w:val="yellow"/>
        </w:rPr>
        <w:t>puts politics to death</w:t>
      </w:r>
      <w:r w:rsidRPr="009E3BC4">
        <w:rPr>
          <w:rStyle w:val="StyleUnderline"/>
        </w:rPr>
        <w:t>’</w:t>
      </w:r>
      <w:r w:rsidRPr="009E3BC4">
        <w:t xml:space="preserve"> (Svirsky, 2014: 327). </w:t>
      </w:r>
      <w:r w:rsidRPr="009E3BC4">
        <w:rPr>
          <w:sz w:val="12"/>
          <w:szCs w:val="18"/>
        </w:rPr>
        <w:t xml:space="preserve">In response to such critiques, Wolfe (2013a: 213) suggests that ‘the repudiation of binarism’ may just represent a ‘settler perspective’. However, as Elizabeth Povinelli (1997: 22) has astutely shown, it is in this regard that </w:t>
      </w:r>
      <w:r w:rsidRPr="00BA0728">
        <w:rPr>
          <w:rStyle w:val="StyleUnderline"/>
          <w:highlight w:val="yellow"/>
        </w:rPr>
        <w:t xml:space="preserve">the </w:t>
      </w:r>
      <w:r w:rsidRPr="00BA0728">
        <w:rPr>
          <w:rStyle w:val="Emphasis"/>
          <w:szCs w:val="32"/>
          <w:highlight w:val="yellow"/>
        </w:rPr>
        <w:t>totalising logic</w:t>
      </w:r>
      <w:r w:rsidRPr="009E3BC4">
        <w:rPr>
          <w:rStyle w:val="StyleUnderline"/>
        </w:rPr>
        <w:t xml:space="preserve"> of</w:t>
      </w:r>
      <w:r w:rsidRPr="009E3BC4">
        <w:t xml:space="preserve"> Wolfe’s </w:t>
      </w:r>
      <w:r w:rsidRPr="009E3BC4">
        <w:rPr>
          <w:rStyle w:val="StyleUnderline"/>
        </w:rPr>
        <w:t xml:space="preserve">structure of invasion </w:t>
      </w:r>
      <w:r w:rsidRPr="00BA0728">
        <w:rPr>
          <w:rStyle w:val="Emphasis"/>
          <w:highlight w:val="yellow"/>
        </w:rPr>
        <w:t>rests on a disciplinary gesture</w:t>
      </w:r>
      <w:r w:rsidRPr="00BA0728">
        <w:rPr>
          <w:rStyle w:val="StyleUnderline"/>
          <w:highlight w:val="yellow"/>
        </w:rPr>
        <w:t xml:space="preserve"> where ‘</w:t>
      </w:r>
      <w:r w:rsidRPr="00BA0728">
        <w:rPr>
          <w:rStyle w:val="Emphasis"/>
          <w:highlight w:val="yellow"/>
        </w:rPr>
        <w:t>any discussion</w:t>
      </w:r>
      <w:r w:rsidRPr="00BA0728">
        <w:rPr>
          <w:rStyle w:val="StyleUnderline"/>
          <w:sz w:val="32"/>
          <w:highlight w:val="yellow"/>
        </w:rPr>
        <w:t xml:space="preserve"> </w:t>
      </w:r>
      <w:r w:rsidRPr="00BA0728">
        <w:rPr>
          <w:rStyle w:val="StyleUnderline"/>
          <w:highlight w:val="yellow"/>
        </w:rPr>
        <w:t xml:space="preserve">which </w:t>
      </w:r>
      <w:r w:rsidRPr="00BA0728">
        <w:rPr>
          <w:rStyle w:val="Emphasis"/>
          <w:highlight w:val="yellow"/>
        </w:rPr>
        <w:t>does not insist</w:t>
      </w:r>
      <w:r w:rsidRPr="00BA0728">
        <w:rPr>
          <w:rStyle w:val="StyleUnderline"/>
          <w:highlight w:val="yellow"/>
        </w:rPr>
        <w:t xml:space="preserve"> on</w:t>
      </w:r>
      <w:r w:rsidRPr="009E3BC4">
        <w:rPr>
          <w:rStyle w:val="StyleUnderline"/>
        </w:rPr>
        <w:t xml:space="preserve"> the </w:t>
      </w:r>
      <w:r w:rsidRPr="00BA0728">
        <w:rPr>
          <w:rStyle w:val="StyleUnderline"/>
          <w:highlight w:val="yellow"/>
        </w:rPr>
        <w:t>polarity</w:t>
      </w:r>
      <w:r w:rsidRPr="009E3BC4">
        <w:rPr>
          <w:rStyle w:val="StyleUnderline"/>
        </w:rPr>
        <w:t xml:space="preserve"> of the [settler] colonial project’ </w:t>
      </w:r>
      <w:r w:rsidRPr="00BA0728">
        <w:rPr>
          <w:rStyle w:val="StyleUnderline"/>
          <w:highlight w:val="yellow"/>
        </w:rPr>
        <w:t xml:space="preserve">is </w:t>
      </w:r>
      <w:r w:rsidRPr="00BA0728">
        <w:rPr>
          <w:rStyle w:val="Emphasis"/>
          <w:highlight w:val="yellow"/>
        </w:rPr>
        <w:t>assimilationist</w:t>
      </w:r>
      <w:r w:rsidRPr="009E3BC4">
        <w:rPr>
          <w:rStyle w:val="StyleUnderline"/>
        </w:rPr>
        <w:t xml:space="preserve">, worse still, </w:t>
      </w:r>
      <w:r w:rsidRPr="00BA0728">
        <w:rPr>
          <w:rStyle w:val="Emphasis"/>
          <w:highlight w:val="yellow"/>
        </w:rPr>
        <w:t>genocidal</w:t>
      </w:r>
      <w:r w:rsidRPr="009E3BC4">
        <w:rPr>
          <w:rStyle w:val="StyleUnderline"/>
          <w:sz w:val="32"/>
        </w:rPr>
        <w:t xml:space="preserve"> </w:t>
      </w:r>
      <w:r w:rsidRPr="009E3BC4">
        <w:rPr>
          <w:rStyle w:val="StyleUnderline"/>
        </w:rPr>
        <w:t xml:space="preserve">in effect if not intent. </w:t>
      </w:r>
      <w:r w:rsidRPr="009E3BC4">
        <w:rPr>
          <w:rStyle w:val="Emphasis"/>
        </w:rPr>
        <w:t>Any attempt</w:t>
      </w:r>
      <w:r w:rsidRPr="009E3BC4">
        <w:rPr>
          <w:rStyle w:val="StyleUnderline"/>
        </w:rPr>
        <w:t xml:space="preserve"> to ‘explore the </w:t>
      </w:r>
      <w:r w:rsidRPr="009E3BC4">
        <w:rPr>
          <w:rStyle w:val="Emphasis"/>
        </w:rPr>
        <w:t>dialogical</w:t>
      </w:r>
      <w:r w:rsidRPr="009E3BC4">
        <w:rPr>
          <w:rStyle w:val="StyleUnderline"/>
        </w:rPr>
        <w:t xml:space="preserve"> or </w:t>
      </w:r>
      <w:r w:rsidRPr="009E3BC4">
        <w:rPr>
          <w:rStyle w:val="Emphasis"/>
        </w:rPr>
        <w:t>hybrid nature</w:t>
      </w:r>
      <w:r w:rsidRPr="009E3BC4">
        <w:rPr>
          <w:rStyle w:val="StyleUnderline"/>
        </w:rPr>
        <w:t xml:space="preserve"> of colonial subjectivity’—which would entail </w:t>
      </w:r>
      <w:r w:rsidRPr="00BA0728">
        <w:rPr>
          <w:rStyle w:val="Emphasis"/>
          <w:highlight w:val="yellow"/>
        </w:rPr>
        <w:t>working beyond</w:t>
      </w:r>
      <w:r w:rsidRPr="009E3BC4">
        <w:rPr>
          <w:rStyle w:val="Emphasis"/>
        </w:rPr>
        <w:t xml:space="preserve"> the bounds of absolute </w:t>
      </w:r>
      <w:r w:rsidRPr="00BA0728">
        <w:rPr>
          <w:rStyle w:val="Emphasis"/>
          <w:highlight w:val="yellow"/>
        </w:rPr>
        <w:t>polarity</w:t>
      </w:r>
      <w:r w:rsidRPr="009E3BC4">
        <w:rPr>
          <w:rStyle w:val="StyleUnderline"/>
        </w:rPr>
        <w:t>—</w:t>
      </w:r>
      <w:r w:rsidRPr="00BA0728">
        <w:rPr>
          <w:rStyle w:val="StyleUnderline"/>
          <w:highlight w:val="yellow"/>
        </w:rPr>
        <w:t xml:space="preserve">is </w:t>
      </w:r>
      <w:r w:rsidRPr="00BA0728">
        <w:rPr>
          <w:rStyle w:val="Emphasis"/>
          <w:highlight w:val="yellow"/>
        </w:rPr>
        <w:t>disciplined as complicit</w:t>
      </w:r>
      <w:r w:rsidRPr="009E3BC4">
        <w:rPr>
          <w:rStyle w:val="StyleUnderline"/>
        </w:rPr>
        <w:t xml:space="preserve"> in the settler colonial project itself, </w:t>
      </w:r>
      <w:r w:rsidRPr="00BA0728">
        <w:rPr>
          <w:rStyle w:val="StyleUnderline"/>
          <w:highlight w:val="yellow"/>
        </w:rPr>
        <w:t xml:space="preserve">leaving ‘the </w:t>
      </w:r>
      <w:r w:rsidRPr="00BA0728">
        <w:rPr>
          <w:rStyle w:val="Emphasis"/>
          <w:highlight w:val="yellow"/>
        </w:rPr>
        <w:t>only nonassimilationist position</w:t>
      </w:r>
      <w:r w:rsidRPr="009E3BC4">
        <w:rPr>
          <w:rStyle w:val="StyleUnderline"/>
        </w:rPr>
        <w:t xml:space="preserve"> one that </w:t>
      </w:r>
      <w:r w:rsidRPr="009E3BC4">
        <w:rPr>
          <w:rStyle w:val="Emphasis"/>
        </w:rPr>
        <w:t xml:space="preserve">adheres </w:t>
      </w:r>
      <w:r w:rsidRPr="00BA0728">
        <w:rPr>
          <w:rStyle w:val="Emphasis"/>
          <w:highlight w:val="yellow"/>
        </w:rPr>
        <w:t>strictly</w:t>
      </w:r>
      <w:r w:rsidRPr="00BA0728">
        <w:rPr>
          <w:rStyle w:val="StyleUnderline"/>
          <w:highlight w:val="yellow"/>
        </w:rPr>
        <w:t xml:space="preserve"> and </w:t>
      </w:r>
      <w:r w:rsidRPr="00BA0728">
        <w:rPr>
          <w:rStyle w:val="Emphasis"/>
          <w:highlight w:val="yellow"/>
        </w:rPr>
        <w:t>solely</w:t>
      </w:r>
      <w:r w:rsidRPr="009E3BC4">
        <w:rPr>
          <w:rStyle w:val="StyleUnderline"/>
        </w:rPr>
        <w:t xml:space="preserve"> to a </w:t>
      </w:r>
      <w:r w:rsidRPr="00BA0728">
        <w:rPr>
          <w:rStyle w:val="Emphasis"/>
          <w:highlight w:val="yellow"/>
        </w:rPr>
        <w:t>critique</w:t>
      </w:r>
      <w:r w:rsidRPr="009E3BC4">
        <w:rPr>
          <w:rStyle w:val="StyleUnderline"/>
        </w:rPr>
        <w:t xml:space="preserve"> of [</w:t>
      </w:r>
      <w:r w:rsidRPr="009E3BC4">
        <w:rPr>
          <w:rStyle w:val="Emphasis"/>
        </w:rPr>
        <w:t>settler</w:t>
      </w:r>
      <w:r w:rsidRPr="009E3BC4">
        <w:rPr>
          <w:rStyle w:val="StyleUnderline"/>
        </w:rPr>
        <w:t xml:space="preserve">] </w:t>
      </w:r>
      <w:r w:rsidRPr="009E3BC4">
        <w:rPr>
          <w:rStyle w:val="Emphasis"/>
        </w:rPr>
        <w:t>state discourse’</w:t>
      </w:r>
      <w:r w:rsidRPr="009E3BC4">
        <w:rPr>
          <w:rStyle w:val="StyleUnderline"/>
        </w:rPr>
        <w:t xml:space="preserve">. </w:t>
      </w:r>
      <w:r w:rsidRPr="00BA0728">
        <w:rPr>
          <w:rStyle w:val="StyleUnderline"/>
          <w:highlight w:val="yellow"/>
        </w:rPr>
        <w:t>This</w:t>
      </w:r>
      <w:r w:rsidRPr="009E3BC4">
        <w:rPr>
          <w:rStyle w:val="StyleUnderline"/>
        </w:rPr>
        <w:t xml:space="preserve"> gesture </w:t>
      </w:r>
      <w:r w:rsidRPr="00BA0728">
        <w:rPr>
          <w:rStyle w:val="StyleUnderline"/>
          <w:highlight w:val="yellow"/>
        </w:rPr>
        <w:t xml:space="preserve">not only </w:t>
      </w:r>
      <w:r w:rsidRPr="00BA0728">
        <w:rPr>
          <w:rStyle w:val="Emphasis"/>
          <w:highlight w:val="yellow"/>
        </w:rPr>
        <w:t>disallows the possibility of counter-publics</w:t>
      </w:r>
      <w:r w:rsidRPr="00BA0728">
        <w:rPr>
          <w:rStyle w:val="StyleUnderline"/>
          <w:sz w:val="32"/>
          <w:highlight w:val="yellow"/>
        </w:rPr>
        <w:t xml:space="preserve"> </w:t>
      </w:r>
      <w:r w:rsidRPr="00BA0728">
        <w:rPr>
          <w:rStyle w:val="StyleUnderline"/>
          <w:highlight w:val="yellow"/>
        </w:rPr>
        <w:t xml:space="preserve">and </w:t>
      </w:r>
      <w:r w:rsidRPr="00BA0728">
        <w:rPr>
          <w:rStyle w:val="Emphasis"/>
          <w:highlight w:val="yellow"/>
        </w:rPr>
        <w:t>strategic alliances</w:t>
      </w:r>
      <w:r w:rsidRPr="009E3BC4">
        <w:rPr>
          <w:rStyle w:val="StyleUnderline"/>
          <w:sz w:val="32"/>
        </w:rPr>
        <w:t xml:space="preserve"> </w:t>
      </w:r>
      <w:r w:rsidRPr="009E3BC4">
        <w:rPr>
          <w:rStyle w:val="StyleUnderline"/>
        </w:rPr>
        <w:t xml:space="preserve">(even limited ones), </w:t>
      </w:r>
      <w:r w:rsidRPr="00BA0728">
        <w:rPr>
          <w:rStyle w:val="StyleUnderline"/>
          <w:highlight w:val="yellow"/>
        </w:rPr>
        <w:t>but</w:t>
      </w:r>
      <w:r w:rsidRPr="009E3BC4">
        <w:rPr>
          <w:rStyle w:val="StyleUnderline"/>
        </w:rPr>
        <w:t xml:space="preserve"> also </w:t>
      </w:r>
      <w:r w:rsidRPr="00BA0728">
        <w:rPr>
          <w:rStyle w:val="Emphasis"/>
          <w:highlight w:val="yellow"/>
        </w:rPr>
        <w:t>comes</w:t>
      </w:r>
      <w:r w:rsidRPr="009E3BC4">
        <w:rPr>
          <w:rStyle w:val="Emphasis"/>
        </w:rPr>
        <w:t xml:space="preserve"> dangerously </w:t>
      </w:r>
      <w:r w:rsidRPr="00BA0728">
        <w:rPr>
          <w:rStyle w:val="Emphasis"/>
          <w:highlight w:val="yellow"/>
        </w:rPr>
        <w:t>close</w:t>
      </w:r>
      <w:r w:rsidRPr="00BA0728">
        <w:rPr>
          <w:rStyle w:val="StyleUnderline"/>
          <w:sz w:val="32"/>
          <w:highlight w:val="yellow"/>
        </w:rPr>
        <w:t xml:space="preserve"> </w:t>
      </w:r>
      <w:r w:rsidRPr="00BA0728">
        <w:rPr>
          <w:rStyle w:val="StyleUnderline"/>
          <w:highlight w:val="yellow"/>
        </w:rPr>
        <w:t>to ‘</w:t>
      </w:r>
      <w:r w:rsidRPr="00BA0728">
        <w:rPr>
          <w:rStyle w:val="Emphasis"/>
          <w:highlight w:val="yellow"/>
        </w:rPr>
        <w:t>resistance as acquiescence</w:t>
      </w:r>
      <w:r w:rsidRPr="00BA0728">
        <w:rPr>
          <w:rStyle w:val="StyleUnderline"/>
          <w:sz w:val="32"/>
          <w:highlight w:val="yellow"/>
        </w:rPr>
        <w:t>’</w:t>
      </w:r>
    </w:p>
    <w:p w14:paraId="6293654D" w14:textId="77777777" w:rsidR="004D0F8D" w:rsidRDefault="004D0F8D" w:rsidP="004D0F8D">
      <w:pPr>
        <w:rPr>
          <w:rStyle w:val="StyleUnderline"/>
        </w:rPr>
      </w:pPr>
      <w:r w:rsidRPr="009E3BC4">
        <w:rPr>
          <w:rStyle w:val="StyleUnderline"/>
          <w:sz w:val="32"/>
        </w:rPr>
        <w:t xml:space="preserve"> </w:t>
      </w:r>
      <w:r w:rsidRPr="009E3BC4">
        <w:rPr>
          <w:rStyle w:val="StyleUnderline"/>
        </w:rPr>
        <w:t xml:space="preserve">insofar as </w:t>
      </w:r>
      <w:r w:rsidRPr="00BA0728">
        <w:rPr>
          <w:rStyle w:val="StyleUnderline"/>
          <w:highlight w:val="yellow"/>
        </w:rPr>
        <w:t>the</w:t>
      </w:r>
      <w:r w:rsidRPr="009E3BC4">
        <w:rPr>
          <w:rStyle w:val="StyleUnderline"/>
        </w:rPr>
        <w:t xml:space="preserve"> settler colonial studies </w:t>
      </w:r>
      <w:r w:rsidRPr="00BA0728">
        <w:rPr>
          <w:rStyle w:val="StyleUnderline"/>
          <w:highlight w:val="yellow"/>
        </w:rPr>
        <w:t xml:space="preserve">scholar may </w:t>
      </w:r>
      <w:r w:rsidRPr="00BA0728">
        <w:rPr>
          <w:rStyle w:val="Emphasis"/>
          <w:highlight w:val="yellow"/>
        </w:rPr>
        <w:t>malign the structures</w:t>
      </w:r>
      <w:r w:rsidRPr="009E3BC4">
        <w:rPr>
          <w:rStyle w:val="Emphasis"/>
        </w:rPr>
        <w:t xml:space="preserve"> set in play</w:t>
      </w:r>
      <w:r w:rsidRPr="009E3BC4">
        <w:rPr>
          <w:rStyle w:val="StyleUnderline"/>
        </w:rPr>
        <w:t xml:space="preserve"> by settler colonialism, </w:t>
      </w:r>
      <w:r w:rsidRPr="00BA0728">
        <w:rPr>
          <w:rStyle w:val="StyleUnderline"/>
          <w:highlight w:val="yellow"/>
        </w:rPr>
        <w:t xml:space="preserve">but </w:t>
      </w:r>
      <w:r w:rsidRPr="00BA0728">
        <w:rPr>
          <w:rStyle w:val="Emphasis"/>
          <w:highlight w:val="yellow"/>
        </w:rPr>
        <w:t>only from a safe distance</w:t>
      </w:r>
      <w:r w:rsidRPr="009E3BC4">
        <w:rPr>
          <w:rStyle w:val="Emphasis"/>
        </w:rPr>
        <w:t xml:space="preserve"> unsullied by the messiness</w:t>
      </w:r>
      <w:r w:rsidRPr="009E3BC4">
        <w:rPr>
          <w:rStyle w:val="StyleUnderline"/>
        </w:rPr>
        <w:t xml:space="preserve"> of ambivalences and contradictions of settler and Native subjectivities and relations. </w:t>
      </w:r>
      <w:r w:rsidRPr="00BA0728">
        <w:rPr>
          <w:rStyle w:val="Emphasis"/>
          <w:highlight w:val="yellow"/>
        </w:rPr>
        <w:t>Opposition</w:t>
      </w:r>
      <w:r w:rsidRPr="00BA0728">
        <w:rPr>
          <w:rStyle w:val="StyleUnderline"/>
          <w:highlight w:val="yellow"/>
        </w:rPr>
        <w:t xml:space="preserve"> is</w:t>
      </w:r>
      <w:r w:rsidRPr="009E3BC4">
        <w:rPr>
          <w:rStyle w:val="StyleUnderline"/>
        </w:rPr>
        <w:t xml:space="preserve"> thus </w:t>
      </w:r>
      <w:r w:rsidRPr="00BA0728">
        <w:rPr>
          <w:rStyle w:val="StyleUnderline"/>
          <w:highlight w:val="yellow"/>
        </w:rPr>
        <w:t xml:space="preserve">left as our </w:t>
      </w:r>
      <w:r w:rsidRPr="00BA0728">
        <w:rPr>
          <w:rStyle w:val="Emphasis"/>
          <w:highlight w:val="yellow"/>
        </w:rPr>
        <w:t>only option</w:t>
      </w:r>
      <w:r w:rsidRPr="00BA0728">
        <w:rPr>
          <w:rStyle w:val="StyleUnderline"/>
          <w:highlight w:val="yellow"/>
        </w:rPr>
        <w:t>, but</w:t>
      </w:r>
      <w:r w:rsidRPr="009E3BC4">
        <w:t xml:space="preserve">, as we know from critical anti-colonial and postcolonial scholarship, </w:t>
      </w:r>
      <w:r w:rsidRPr="00BA0728">
        <w:rPr>
          <w:rStyle w:val="StyleUnderline"/>
          <w:highlight w:val="yellow"/>
        </w:rPr>
        <w:t>opposition</w:t>
      </w:r>
      <w:r w:rsidRPr="009E3BC4">
        <w:t xml:space="preserve"> in itself </w:t>
      </w:r>
      <w:r w:rsidRPr="00BA0728">
        <w:rPr>
          <w:rStyle w:val="StyleUnderline"/>
          <w:highlight w:val="yellow"/>
        </w:rPr>
        <w:t xml:space="preserve">is </w:t>
      </w:r>
      <w:r w:rsidRPr="00BA0728">
        <w:rPr>
          <w:rStyle w:val="Emphasis"/>
          <w:highlight w:val="yellow"/>
        </w:rPr>
        <w:t>not decolonisation</w:t>
      </w:r>
      <w:r w:rsidRPr="009E3BC4">
        <w:t xml:space="preserve">. In his </w:t>
      </w:r>
      <w:r w:rsidRPr="009E3BC4">
        <w:rPr>
          <w:rStyle w:val="StyleUnderline"/>
        </w:rPr>
        <w:t>defense of settler colonial studies against criticisms that it is unable to account for political action</w:t>
      </w:r>
      <w:r w:rsidRPr="009E3BC4">
        <w:t xml:space="preserve">, Veracini (2014: 312) </w:t>
      </w:r>
      <w:r w:rsidRPr="009E3BC4">
        <w:rPr>
          <w:rStyle w:val="StyleUnderline"/>
        </w:rPr>
        <w:t xml:space="preserve">has maintained that </w:t>
      </w:r>
      <w:r w:rsidRPr="00BA0728">
        <w:rPr>
          <w:rStyle w:val="StyleUnderline"/>
          <w:highlight w:val="yellow"/>
        </w:rPr>
        <w:t xml:space="preserve">settler colonialism is an </w:t>
      </w:r>
      <w:r w:rsidRPr="00BA0728">
        <w:rPr>
          <w:rStyle w:val="Emphasis"/>
          <w:highlight w:val="yellow"/>
        </w:rPr>
        <w:t>interpretive paradigm</w:t>
      </w:r>
      <w:r w:rsidRPr="009E3BC4">
        <w:rPr>
          <w:rStyle w:val="StyleUnderline"/>
        </w:rPr>
        <w:t>,</w:t>
      </w:r>
    </w:p>
    <w:p w14:paraId="4BA22512" w14:textId="77777777" w:rsidR="004D0F8D" w:rsidRDefault="004D0F8D" w:rsidP="004D0F8D">
      <w:pPr>
        <w:rPr>
          <w:rStyle w:val="StyleUnderline"/>
        </w:rPr>
      </w:pPr>
    </w:p>
    <w:p w14:paraId="6F287FCD" w14:textId="56DEF79C" w:rsidR="005D388F" w:rsidRPr="004D0F8D" w:rsidRDefault="004D0F8D" w:rsidP="005D388F">
      <w:pPr>
        <w:rPr>
          <w:highlight w:val="yellow"/>
          <w:u w:val="single"/>
        </w:rPr>
      </w:pPr>
      <w:r w:rsidRPr="009E3BC4">
        <w:rPr>
          <w:rStyle w:val="StyleUnderline"/>
        </w:rPr>
        <w:t xml:space="preserve"> not a </w:t>
      </w:r>
      <w:r w:rsidRPr="009E3BC4">
        <w:rPr>
          <w:rStyle w:val="Emphasis"/>
        </w:rPr>
        <w:t>transformative one</w:t>
      </w:r>
      <w:r w:rsidRPr="009E3BC4">
        <w:t xml:space="preserve">: ‘settler colonial studies’, he writes, ‘is only ultimately accountable for the way it is effective in explaining things’. Yet, as I have already noted, </w:t>
      </w:r>
      <w:r w:rsidRPr="009E3BC4">
        <w:rPr>
          <w:rStyle w:val="StyleUnderline"/>
        </w:rPr>
        <w:t xml:space="preserve">this </w:t>
      </w:r>
      <w:r w:rsidRPr="00BA0728">
        <w:rPr>
          <w:rStyle w:val="StyleUnderline"/>
          <w:highlight w:val="yellow"/>
        </w:rPr>
        <w:t xml:space="preserve">is </w:t>
      </w:r>
      <w:r w:rsidRPr="00BA0728">
        <w:rPr>
          <w:rStyle w:val="Emphasis"/>
          <w:highlight w:val="yellow"/>
        </w:rPr>
        <w:t>not</w:t>
      </w:r>
      <w:r w:rsidRPr="009E3BC4">
        <w:rPr>
          <w:rStyle w:val="Emphasis"/>
        </w:rPr>
        <w:t xml:space="preserve"> precisely </w:t>
      </w:r>
      <w:r w:rsidRPr="00BA0728">
        <w:rPr>
          <w:rStyle w:val="Emphasis"/>
          <w:highlight w:val="yellow"/>
        </w:rPr>
        <w:t>the case</w:t>
      </w:r>
      <w:r w:rsidRPr="00BA0728">
        <w:rPr>
          <w:rStyle w:val="StyleUnderline"/>
          <w:highlight w:val="yellow"/>
        </w:rPr>
        <w:t xml:space="preserve"> in</w:t>
      </w:r>
      <w:r w:rsidRPr="009E3BC4">
        <w:rPr>
          <w:rStyle w:val="StyleUnderline"/>
        </w:rPr>
        <w:t xml:space="preserve"> the context of </w:t>
      </w:r>
      <w:r w:rsidRPr="00BA0728">
        <w:rPr>
          <w:rStyle w:val="Emphasis"/>
          <w:highlight w:val="yellow"/>
        </w:rPr>
        <w:t>Israel-Palestine</w:t>
      </w:r>
      <w:r w:rsidRPr="009E3BC4">
        <w:t xml:space="preserve">. Not only is the settler colonial paradigm increasingly associated with particular normative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decolonise Israel-Palestine, I suggest that they are nevertheless indicative of the limitations of </w:t>
      </w:r>
      <w:r w:rsidRPr="009E3BC4">
        <w:rPr>
          <w:rStyle w:val="StyleUnderline"/>
        </w:rPr>
        <w:t>the settler colonial paradigm’s structural perspective</w:t>
      </w:r>
      <w:r w:rsidRPr="009E3BC4">
        <w:t xml:space="preserve">, which </w:t>
      </w:r>
      <w:r w:rsidRPr="00BA0728">
        <w:rPr>
          <w:rStyle w:val="Emphasis"/>
          <w:highlight w:val="yellow"/>
        </w:rPr>
        <w:t>flattens manifestations of</w:t>
      </w:r>
      <w:r w:rsidRPr="009E3BC4">
        <w:rPr>
          <w:rStyle w:val="Emphasis"/>
        </w:rPr>
        <w:t xml:space="preserve"> settler </w:t>
      </w:r>
      <w:r w:rsidRPr="00BA0728">
        <w:rPr>
          <w:rStyle w:val="Emphasis"/>
          <w:highlight w:val="yellow"/>
        </w:rPr>
        <w:t>colonialism</w:t>
      </w:r>
      <w:r w:rsidRPr="009E3BC4">
        <w:rPr>
          <w:rStyle w:val="StyleUnderline"/>
          <w:sz w:val="32"/>
        </w:rPr>
        <w:t xml:space="preserve"> </w:t>
      </w:r>
      <w:r w:rsidRPr="009E3BC4">
        <w:rPr>
          <w:rStyle w:val="StyleUnderline"/>
        </w:rPr>
        <w:t xml:space="preserve">and lends itself to certain parameters. These parameters </w:t>
      </w:r>
      <w:r w:rsidRPr="009E3BC4">
        <w:rPr>
          <w:rStyle w:val="Emphasis"/>
        </w:rPr>
        <w:t>neglect important differences</w:t>
      </w:r>
      <w:r w:rsidRPr="009E3BC4">
        <w:rPr>
          <w:rStyle w:val="StyleUnderline"/>
        </w:rPr>
        <w:t xml:space="preserve"> between Israel-Palestine and its typical sites of comparison—not least of which is the relative ‘</w:t>
      </w:r>
      <w:r w:rsidRPr="009E3BC4">
        <w:rPr>
          <w:rStyle w:val="Emphasis"/>
        </w:rPr>
        <w:t>completeness</w:t>
      </w:r>
      <w:r w:rsidRPr="009E3BC4">
        <w:rPr>
          <w:rStyle w:val="StyleUnderline"/>
        </w:rPr>
        <w:t xml:space="preserve">’ of settler ethnic cleansing efforts and the </w:t>
      </w:r>
      <w:r w:rsidRPr="009E3BC4">
        <w:rPr>
          <w:rStyle w:val="Emphasis"/>
        </w:rPr>
        <w:t>political geographies</w:t>
      </w:r>
      <w:r w:rsidRPr="009E3BC4">
        <w:rPr>
          <w:rStyle w:val="StyleUnderline"/>
        </w:rPr>
        <w:t xml:space="preserve"> and </w:t>
      </w:r>
      <w:r w:rsidRPr="009E3BC4">
        <w:rPr>
          <w:rStyle w:val="Emphasis"/>
        </w:rPr>
        <w:t>modes of legal governance</w:t>
      </w:r>
      <w:r w:rsidRPr="009E3BC4">
        <w:rPr>
          <w:rStyle w:val="StyleUnderline"/>
        </w:rPr>
        <w:t xml:space="preserve"> they produce</w:t>
      </w:r>
      <w:r w:rsidRPr="009E3BC4">
        <w:t xml:space="preserve"> (Gordon &amp; Ram, 2016)—, </w:t>
      </w:r>
      <w:r w:rsidRPr="00BA0728">
        <w:rPr>
          <w:rStyle w:val="StyleUnderline"/>
          <w:highlight w:val="yellow"/>
        </w:rPr>
        <w:t xml:space="preserve">which have </w:t>
      </w:r>
      <w:r w:rsidRPr="00BA0728">
        <w:rPr>
          <w:rStyle w:val="Emphasis"/>
          <w:highlight w:val="yellow"/>
        </w:rPr>
        <w:t>important implications for</w:t>
      </w:r>
      <w:r w:rsidRPr="009E3BC4">
        <w:rPr>
          <w:rStyle w:val="Emphasis"/>
        </w:rPr>
        <w:t xml:space="preserve"> any project of </w:t>
      </w:r>
      <w:r w:rsidRPr="00BA0728">
        <w:rPr>
          <w:rStyle w:val="Emphasis"/>
          <w:highlight w:val="yellow"/>
        </w:rPr>
        <w:t>decolonisation</w:t>
      </w:r>
      <w:r w:rsidRPr="009E3BC4">
        <w:rPr>
          <w:rStyle w:val="StyleUnderline"/>
        </w:rPr>
        <w:t xml:space="preserve">. After all, if there is </w:t>
      </w:r>
      <w:r w:rsidRPr="00BA0728">
        <w:rPr>
          <w:rStyle w:val="StyleUnderline"/>
          <w:highlight w:val="yellow"/>
        </w:rPr>
        <w:t xml:space="preserve">there is </w:t>
      </w:r>
      <w:r w:rsidRPr="00BA0728">
        <w:rPr>
          <w:rStyle w:val="Emphasis"/>
          <w:highlight w:val="yellow"/>
        </w:rPr>
        <w:t>no one-size-fits-all model</w:t>
      </w:r>
      <w:r w:rsidRPr="009E3BC4">
        <w:rPr>
          <w:rStyle w:val="StyleUnderline"/>
        </w:rPr>
        <w:t xml:space="preserve"> of colonialism, there is </w:t>
      </w:r>
      <w:r w:rsidRPr="009E3BC4">
        <w:rPr>
          <w:rStyle w:val="Emphasis"/>
        </w:rPr>
        <w:t>no route to decolonisation appropriate to all contexts</w:t>
      </w:r>
      <w:r w:rsidRPr="009E3BC4">
        <w:t xml:space="preserve"> </w:t>
      </w:r>
      <w:r w:rsidRPr="009E3BC4">
        <w:rPr>
          <w:szCs w:val="8"/>
        </w:rPr>
        <w:t xml:space="preserve">(see Kohn &amp; McBride, 2011). </w:t>
      </w:r>
      <w:r w:rsidRPr="009E3BC4">
        <w:rPr>
          <w:sz w:val="12"/>
          <w:szCs w:val="12"/>
        </w:rPr>
        <w:t>In this last section, I want to engage Veracini and Wolfe’s accounts as a means to trace some of these areas of neglect, and, in so doing, gesture towards issues in need of serious reckoning in the settler-colonial paradigm’s prescription for decolonisation. For Veracini (2013: 26), the conflict is best understood in terms of how the Zionist settler colonial project to establish a Jewish-majority state in historic Palestine is complicated and compromised by the ongoing occupation. If success is a matter of perceived legitimacy, Veracini takes 1967 as marking a decline in the success of Israeli settler colonial practice and suggests that the occupation itself is an instance of failed settler colonialism, insofar as Israel has largely failed in having its West Bank settlements recognised as part of the settler colonial state (p. 30). When settler colonialism fails in its attempt to extinguish the colonial relation, he asserts, it reverts to colonialism where the colonial relation is underscored. This explains both the permanency of the occupation—if ‘the Occupation was established as a means to enable permanent settlements, now it is the settlements that perpetuate the need for permanent occupation’—and the radical turn to the Right inside Israel, which has seen ‘the integration of Israeli Arabs… progressively reversed’ and the ‘autonomy of the settler colonial project eroded’ by an increasing reliance on external support from international allies and the Jewish diaspora (pp. 32-3). This ‘simultaneous coexistence of successful and failed settler colonialisms’ (p. 39) means that ‘approaching the conflict would probably require a suite of solutions’ (p. 27). Nevertheless, Veracini is rather coy about what these may be. On the one hand, he emphasises that the ‘decolonisation paradigm’ is only really available to the West Bank and Gaza Strip, and that other frameworks must be made available to Palestinians inside Israel and those in the diaspora who, by virtue of the success of the Israeli settler project inside Israel, have effectively had decolonisation taken off the table (p. 40). On the other hand, he seems to suggest that any solution will nonetheless be unable to escape the colonial conditions that have shaped it. If two-states is a ‘colonial solution’, because ‘internationally sanctioned Palestinian independence (and associated forms of neo-colonial dependency)… should be seen as the colonial occupation’s logical outcome, not its demise’, onestate ‘turns out to be the settler colonial solution’ because it signals the permanency of the settler polity (p.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will to eliminate the native with an additional theological dimension; should Israel ‘be finally cleansed of its Natives’, he warns, it would only be ‘left with a choice between theocracy and implosion’ (p. 318). Thus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that exists for its citizens rather than co-religionists this intractable problem disappears’ (p. 321). The desire for ethnic purity that has characterised Zionism to date becomes its greatest asset in this regard, namely because it does not allow for the assimilation of Palestinians. Thus, for Wolfe, [r]ather than absorbing the colonised population into the ranks of the colonisers, and thereby eliminating that population, a secular democracy does not require the elimination of either—or, better, any— of its constituent ethnicities. That is the whole point (p. 321). In this sense, ‘a unified state not only dismantles Zionism. In the process, it dismantles settler colonialism’ (p. 321).</w:t>
      </w:r>
      <w:r w:rsidRPr="009E3BC4">
        <w:rPr>
          <w:szCs w:val="8"/>
        </w:rPr>
        <w:t xml:space="preserve"> If Veracini offers a seemingly impossible vision of</w:t>
      </w:r>
      <w:r w:rsidRPr="009E3BC4">
        <w:t xml:space="preserve"> </w:t>
      </w:r>
      <w:r w:rsidRPr="009E3BC4">
        <w:rPr>
          <w:rStyle w:val="StyleUnderline"/>
        </w:rPr>
        <w:t>decolonisation</w:t>
      </w:r>
      <w:r w:rsidRPr="009E3BC4">
        <w:t xml:space="preserve"> in IsraelPalestine, where any solution would be compromised by the colonial conditions preceding it, Wolfe’s vision </w:t>
      </w:r>
      <w:r w:rsidRPr="009E3BC4">
        <w:rPr>
          <w:rStyle w:val="StyleUnderline"/>
        </w:rPr>
        <w:t>seems</w:t>
      </w:r>
      <w:r w:rsidRPr="009E3BC4">
        <w:t xml:space="preserve"> in comparison </w:t>
      </w:r>
      <w:r w:rsidRPr="009E3BC4">
        <w:rPr>
          <w:rStyle w:val="Emphasis"/>
        </w:rPr>
        <w:t>impossibly easy</w:t>
      </w:r>
      <w:r w:rsidRPr="009E3BC4">
        <w:rPr>
          <w:rStyle w:val="StyleUnderline"/>
        </w:rPr>
        <w:t xml:space="preserve">: not only can </w:t>
      </w:r>
      <w:r w:rsidRPr="009E3BC4">
        <w:rPr>
          <w:rStyle w:val="Emphasis"/>
        </w:rPr>
        <w:t>Zionism be dismantled</w:t>
      </w:r>
      <w:r w:rsidRPr="009E3BC4">
        <w:rPr>
          <w:rStyle w:val="StyleUnderline"/>
        </w:rPr>
        <w:t xml:space="preserve">, but </w:t>
      </w:r>
      <w:r w:rsidRPr="009E3BC4">
        <w:rPr>
          <w:rStyle w:val="Emphasis"/>
        </w:rPr>
        <w:t>so too can settler colonialism</w:t>
      </w:r>
      <w:r w:rsidRPr="009E3BC4">
        <w:rPr>
          <w:rStyle w:val="StyleUnderline"/>
        </w:rPr>
        <w:t>. This is</w:t>
      </w:r>
      <w:r w:rsidRPr="009E3BC4">
        <w:t xml:space="preserve"> in stark (and surprising) contrast to his generally fatalistic take on structural transformation in settler colonial societies. It is, however, </w:t>
      </w:r>
      <w:r w:rsidRPr="009E3BC4">
        <w:rPr>
          <w:rStyle w:val="StyleUnderline"/>
        </w:rPr>
        <w:t xml:space="preserve">particularly revealing of the tendency in settler colonial scholarship </w:t>
      </w:r>
      <w:r w:rsidRPr="00BA0728">
        <w:rPr>
          <w:rStyle w:val="StyleUnderline"/>
          <w:highlight w:val="yellow"/>
        </w:rPr>
        <w:t>to regard Zionism as</w:t>
      </w:r>
      <w:r w:rsidRPr="009E3BC4">
        <w:rPr>
          <w:rStyle w:val="StyleUnderline"/>
        </w:rPr>
        <w:t xml:space="preserve"> </w:t>
      </w:r>
      <w:r w:rsidRPr="009E3BC4">
        <w:rPr>
          <w:rStyle w:val="Emphasis"/>
        </w:rPr>
        <w:t>purely settler colonial</w:t>
      </w:r>
      <w:r w:rsidRPr="009E3BC4">
        <w:rPr>
          <w:rStyle w:val="StyleUnderline"/>
        </w:rPr>
        <w:t xml:space="preserve"> and the conflict </w:t>
      </w:r>
      <w:r w:rsidRPr="00BA0728">
        <w:rPr>
          <w:rStyle w:val="Emphasis"/>
          <w:highlight w:val="yellow"/>
        </w:rPr>
        <w:t>akin to any other settler</w:t>
      </w:r>
      <w:r w:rsidRPr="009E3BC4">
        <w:rPr>
          <w:rStyle w:val="Emphasis"/>
        </w:rPr>
        <w:t xml:space="preserve"> colonial </w:t>
      </w:r>
      <w:r w:rsidRPr="00BA0728">
        <w:rPr>
          <w:rStyle w:val="Emphasis"/>
          <w:highlight w:val="yellow"/>
        </w:rPr>
        <w:t>context</w:t>
      </w:r>
      <w:r w:rsidRPr="009E3BC4">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w:t>
      </w:r>
      <w:r w:rsidRPr="009E3BC4">
        <w:rPr>
          <w:rStyle w:val="StyleUnderline"/>
        </w:rPr>
        <w:t>Veracini</w:t>
      </w:r>
      <w:r w:rsidRPr="009E3BC4">
        <w:t xml:space="preserve"> (2015: 1-2) </w:t>
      </w:r>
      <w:r w:rsidRPr="00BA0728">
        <w:rPr>
          <w:rStyle w:val="StyleUnderline"/>
          <w:highlight w:val="yellow"/>
        </w:rPr>
        <w:t>suggests</w:t>
      </w:r>
      <w:r w:rsidRPr="009E3BC4">
        <w:rPr>
          <w:rStyle w:val="StyleUnderline"/>
        </w:rPr>
        <w:t xml:space="preserve"> that the ‘settlement, </w:t>
      </w:r>
      <w:r w:rsidRPr="009E3BC4">
        <w:rPr>
          <w:rStyle w:val="Emphasis"/>
        </w:rPr>
        <w:t>nothing else</w:t>
      </w:r>
      <w:r w:rsidRPr="009E3BC4">
        <w:rPr>
          <w:rStyle w:val="StyleUnderline"/>
        </w:rPr>
        <w:t xml:space="preserve">, [is] the </w:t>
      </w:r>
      <w:r w:rsidRPr="009E3BC4">
        <w:rPr>
          <w:rStyle w:val="Emphasis"/>
        </w:rPr>
        <w:t>absolute core</w:t>
      </w:r>
      <w:r w:rsidRPr="009E3BC4">
        <w:rPr>
          <w:rStyle w:val="StyleUnderline"/>
        </w:rPr>
        <w:t xml:space="preserve"> of Zionist practice’, going so far as to claim that ‘what is in front of us is not a conflict situation, it is actually a postconflict’</w:t>
      </w:r>
      <w:r w:rsidRPr="009E3BC4">
        <w:t xml:space="preserve"> (‘postconflicts’, he notes, ‘are rarely peaceful’). Tim Rowse (2014) has argued </w:t>
      </w:r>
      <w:r w:rsidRPr="009E3BC4">
        <w:rPr>
          <w:rStyle w:val="StyleUnderline"/>
        </w:rPr>
        <w:t xml:space="preserve">the tendency towards </w:t>
      </w:r>
      <w:r w:rsidRPr="00BA0728">
        <w:rPr>
          <w:rStyle w:val="Emphasis"/>
          <w:highlight w:val="yellow"/>
        </w:rPr>
        <w:t>ahistorical</w:t>
      </w:r>
      <w:r w:rsidRPr="009E3BC4">
        <w:rPr>
          <w:rStyle w:val="StyleUnderline"/>
        </w:rPr>
        <w:t xml:space="preserve"> and </w:t>
      </w:r>
      <w:r w:rsidRPr="009E3BC4">
        <w:rPr>
          <w:rStyle w:val="Emphasis"/>
        </w:rPr>
        <w:t xml:space="preserve">decontextualised </w:t>
      </w:r>
      <w:r w:rsidRPr="00BA0728">
        <w:rPr>
          <w:rStyle w:val="Emphasis"/>
          <w:highlight w:val="yellow"/>
        </w:rPr>
        <w:t>analysis</w:t>
      </w:r>
      <w:r w:rsidRPr="009E3BC4">
        <w:rPr>
          <w:rStyle w:val="StyleUnderline"/>
        </w:rPr>
        <w:t xml:space="preserve"> in settler colonial studies means that it </w:t>
      </w:r>
      <w:r w:rsidRPr="009E3BC4">
        <w:rPr>
          <w:rStyle w:val="Emphasis"/>
        </w:rPr>
        <w:t>misses much</w:t>
      </w:r>
      <w:r w:rsidRPr="009E3BC4">
        <w:rPr>
          <w:rStyle w:val="StyleUnderline"/>
        </w:rPr>
        <w:t xml:space="preserve"> about the variety of </w:t>
      </w:r>
      <w:r w:rsidRPr="009E3BC4">
        <w:rPr>
          <w:rStyle w:val="Emphasis"/>
        </w:rPr>
        <w:t>geographical</w:t>
      </w:r>
      <w:r w:rsidRPr="009E3BC4">
        <w:rPr>
          <w:rStyle w:val="StyleUnderline"/>
        </w:rPr>
        <w:t xml:space="preserve"> and </w:t>
      </w:r>
      <w:r w:rsidRPr="009E3BC4">
        <w:rPr>
          <w:rStyle w:val="Emphasis"/>
        </w:rPr>
        <w:t>regional forms</w:t>
      </w:r>
      <w:r w:rsidRPr="009E3BC4">
        <w:rPr>
          <w:rStyle w:val="StyleUnderline"/>
        </w:rPr>
        <w:t xml:space="preserve"> settler colonialism takes. It is equally important, however, to recognise that the settler colonial frame itself is </w:t>
      </w:r>
      <w:r w:rsidRPr="009E3BC4">
        <w:rPr>
          <w:rStyle w:val="Emphasis"/>
        </w:rPr>
        <w:t>by no means ahistorical</w:t>
      </w:r>
      <w:r w:rsidRPr="009E3BC4">
        <w:rPr>
          <w:rStyle w:val="StyleUnderline"/>
        </w:rPr>
        <w:t xml:space="preserve"> or </w:t>
      </w:r>
      <w:r w:rsidRPr="009E3BC4">
        <w:rPr>
          <w:rStyle w:val="Emphasis"/>
        </w:rPr>
        <w:t>decontextualised</w:t>
      </w:r>
      <w:r w:rsidRPr="009E3BC4">
        <w:t xml:space="preserve">. To the contrary, settler colonial studies is very much an Antipodean perspective, having emerged primarily within an Australian context, and it is fair to say that this is evidenced in its main preoccupation with white settler societies. </w:t>
      </w:r>
      <w:r w:rsidRPr="009E3BC4">
        <w:rPr>
          <w:rStyle w:val="StyleUnderline"/>
        </w:rPr>
        <w:t xml:space="preserve">While all transnational frames have to be developed somewhere, the structural emphasis of the settler colonial paradigm </w:t>
      </w:r>
      <w:r w:rsidRPr="009E3BC4">
        <w:t xml:space="preserve">not only obfuscates this local heritage but </w:t>
      </w:r>
      <w:r w:rsidRPr="009E3BC4">
        <w:rPr>
          <w:rStyle w:val="StyleUnderline"/>
        </w:rPr>
        <w:t xml:space="preserve">means that its vernacularisation is often </w:t>
      </w:r>
      <w:r w:rsidRPr="009E3BC4">
        <w:rPr>
          <w:rStyle w:val="Emphasis"/>
        </w:rPr>
        <w:t>replication</w:t>
      </w:r>
      <w:r w:rsidRPr="009E3BC4">
        <w:rPr>
          <w:rStyle w:val="StyleUnderline"/>
        </w:rPr>
        <w:t xml:space="preserve">, which is where the ‘imported institution </w:t>
      </w:r>
      <w:r w:rsidRPr="009E3BC4">
        <w:rPr>
          <w:rStyle w:val="Emphasis"/>
        </w:rPr>
        <w:t>remains largely unchanged</w:t>
      </w:r>
      <w:r w:rsidRPr="009E3BC4">
        <w:rPr>
          <w:rStyle w:val="StyleUnderline"/>
        </w:rPr>
        <w:t xml:space="preserve"> from its transnational prototype [and] the adaptation is </w:t>
      </w:r>
      <w:r w:rsidRPr="009E3BC4">
        <w:rPr>
          <w:rStyle w:val="Emphasis"/>
        </w:rPr>
        <w:t>superficial</w:t>
      </w:r>
      <w:r w:rsidRPr="009E3BC4">
        <w:rPr>
          <w:rStyle w:val="StyleUnderline"/>
        </w:rPr>
        <w:t xml:space="preserve"> and </w:t>
      </w:r>
      <w:r w:rsidRPr="009E3BC4">
        <w:rPr>
          <w:rStyle w:val="Emphasis"/>
        </w:rPr>
        <w:t>primarily decorative</w:t>
      </w:r>
      <w:r w:rsidRPr="009E3BC4">
        <w:rPr>
          <w:rStyle w:val="StyleUnderline"/>
        </w:rPr>
        <w:t>’</w:t>
      </w:r>
      <w:r w:rsidRPr="009E3BC4">
        <w:t xml:space="preserve"> (Merry, 2006: 44). This can be evidenced in Wolfe and Veracini’s respective </w:t>
      </w:r>
      <w:r w:rsidRPr="009E3BC4">
        <w:rPr>
          <w:rStyle w:val="StyleUnderline"/>
        </w:rPr>
        <w:t>accounts of decolonising Israel-Palestine</w:t>
      </w:r>
      <w:r w:rsidRPr="009E3BC4">
        <w:t xml:space="preserve">, which leave the national dimensions of the conflict under-examined and </w:t>
      </w:r>
      <w:r w:rsidRPr="009E3BC4">
        <w:rPr>
          <w:rStyle w:val="Emphasis"/>
        </w:rPr>
        <w:t>fail to address the unique affective</w:t>
      </w:r>
      <w:r w:rsidRPr="009E3BC4">
        <w:rPr>
          <w:rStyle w:val="StyleUnderline"/>
        </w:rPr>
        <w:t xml:space="preserve"> and </w:t>
      </w:r>
      <w:r w:rsidRPr="009E3BC4">
        <w:rPr>
          <w:rStyle w:val="Emphasis"/>
        </w:rPr>
        <w:t>socio-political resonances</w:t>
      </w:r>
      <w:r w:rsidRPr="009E3BC4">
        <w:rPr>
          <w:rStyle w:val="StyleUnderline"/>
        </w:rPr>
        <w:t xml:space="preserve"> of the native/settler distinction in the Israeli-Palestinian context</w:t>
      </w:r>
      <w:r w:rsidRPr="009E3BC4">
        <w:t xml:space="preserve">. </w:t>
      </w:r>
      <w:r w:rsidRPr="009E3BC4">
        <w:rPr>
          <w:sz w:val="12"/>
          <w:szCs w:val="12"/>
        </w:rPr>
        <w:t>As Wolfe (2012: 287) points out, the circumstances and intentions of settler colonisers is inconsequential from a Native point of view, and both he and Veracini perhaps quite rightly prioritise the historical outcomes of Zionism (namely, the displacement of the Palestinians) over all other meanings attached to it. Nevertheless, it is important to recognise that there is a strong nationalist aspect to Zionism, which is after all a national movement geared towards Jewish self-determination. This marks it as a particularly unique— although not singular—form of settler colonialism. In contrast to settler colonies like Australia where the drive for a settler identity separate from the metropole only emerged much later, the impetus towards an exclusive form of settler self-determination has shaped almost all aspects of the conflict in Israel-Palestine since at least the second aliyah that reached Palestine between 1904 and 1914 (see Shafir, 1989). Of course, Zionism is not the only colonialist project to be carried out in the name of ostensibly nationalist ideals—the French colonisation of Algeria is widely cited as a case in point (Pappe, 2008: 612-3). Yet, it does mean that understanding Zionism’s nationalist impulse is crucial to understandings its political strengths and continued affective resonance; ‘a simple dismissal of Zionism’, Jacqueline Rose (2005: 13) appeals, ‘fatally undermines the case it is intended to promote’. Moreover, as Pappe (2008: 613) stresses, ‘labelling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decolonisation, it is striking that neither Wolfe nor Veracini reckon in any rigorous way with implications of Palestinian nationalism in their respective accounts.5 Wolfe’s (2012: 231) one-state, for instance, ‘does not require the elimination of its constituent ethnicities’, neglecting not only that the affirmation of those ethnicities is also a powerful political driver in the ongoing conflict, but that the affirmation of identity for colonised peoples has been a defining feature of decolonising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selfdetermination,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legitimises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context—and is, most certainly, also characterised by a religious dimension for Israelis and Palestinians alike. In this regard, Wolfe replicates much debate on the one-state solution, which presumes that Jews would be incorporated into a single state as a neutral and repentant collectivity (Farsakh, 2011: 70). If even a one-state solution would have to reckon with the reality that the very presence of Israeli Jews as a settler collective is grounded on a history of dispossession and occupation, then surely dismantling Zionism—as per Wolfe’s wish—is not enough to dismantle settler colonialism. Perhaps the question is less one of dismantling Zionism than it is of decolonising Jewish Israeli identity and its settler colonial privileges, which, as Theodora Todorova (2015) argues, are most powerfully connected to the Jewish right to return—a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Israeli-Palestinian context.</w:t>
      </w:r>
      <w:r w:rsidRPr="009E3BC4">
        <w:rPr>
          <w:szCs w:val="8"/>
        </w:rPr>
        <w:t xml:space="preserve"> Indeed,</w:t>
      </w:r>
      <w:r w:rsidRPr="009E3BC4">
        <w:t xml:space="preserve"> </w:t>
      </w:r>
      <w:r w:rsidRPr="009E3BC4">
        <w:rPr>
          <w:rStyle w:val="StyleUnderline"/>
        </w:rPr>
        <w:t xml:space="preserve">one of the weaknesses of </w:t>
      </w:r>
      <w:r w:rsidRPr="00BA0728">
        <w:rPr>
          <w:rStyle w:val="StyleUnderline"/>
          <w:highlight w:val="yellow"/>
        </w:rPr>
        <w:t>the</w:t>
      </w:r>
      <w:r w:rsidRPr="009E3BC4">
        <w:rPr>
          <w:rStyle w:val="StyleUnderline"/>
        </w:rPr>
        <w:t xml:space="preserve"> settler colonial </w:t>
      </w:r>
      <w:r w:rsidRPr="00BA0728">
        <w:rPr>
          <w:rStyle w:val="StyleUnderline"/>
          <w:highlight w:val="yellow"/>
        </w:rPr>
        <w:t>paradigm</w:t>
      </w:r>
      <w:r w:rsidRPr="009E3BC4">
        <w:rPr>
          <w:rStyle w:val="StyleUnderline"/>
        </w:rPr>
        <w:t xml:space="preserve"> as a whole is its </w:t>
      </w:r>
      <w:r w:rsidRPr="00BA0728">
        <w:rPr>
          <w:rStyle w:val="Emphasis"/>
          <w:highlight w:val="yellow"/>
        </w:rPr>
        <w:t>inability to</w:t>
      </w:r>
      <w:r w:rsidRPr="009E3BC4">
        <w:rPr>
          <w:rStyle w:val="Emphasis"/>
        </w:rPr>
        <w:t xml:space="preserve"> fully </w:t>
      </w:r>
      <w:r w:rsidRPr="00BA0728">
        <w:rPr>
          <w:rStyle w:val="Emphasis"/>
          <w:highlight w:val="yellow"/>
        </w:rPr>
        <w:t>reckon</w:t>
      </w:r>
      <w:r w:rsidRPr="00BA0728">
        <w:rPr>
          <w:rStyle w:val="StyleUnderline"/>
          <w:highlight w:val="yellow"/>
        </w:rPr>
        <w:t xml:space="preserve"> with Indigenous</w:t>
      </w:r>
      <w:r w:rsidRPr="009E3BC4">
        <w:rPr>
          <w:rStyle w:val="StyleUnderline"/>
        </w:rPr>
        <w:t xml:space="preserve"> and settler </w:t>
      </w:r>
      <w:r w:rsidRPr="00BA0728">
        <w:rPr>
          <w:rStyle w:val="StyleUnderline"/>
          <w:highlight w:val="yellow"/>
        </w:rPr>
        <w:t>identities as</w:t>
      </w:r>
      <w:r w:rsidRPr="009E3BC4">
        <w:rPr>
          <w:rStyle w:val="StyleUnderline"/>
        </w:rPr>
        <w:t xml:space="preserve"> </w:t>
      </w:r>
      <w:r w:rsidRPr="009E3BC4">
        <w:rPr>
          <w:rStyle w:val="Emphasis"/>
        </w:rPr>
        <w:t>interactive</w:t>
      </w:r>
      <w:r w:rsidRPr="009E3BC4">
        <w:rPr>
          <w:rStyle w:val="StyleUnderline"/>
        </w:rPr>
        <w:t xml:space="preserve">, </w:t>
      </w:r>
      <w:r w:rsidRPr="00BA0728">
        <w:rPr>
          <w:rStyle w:val="Emphasis"/>
          <w:highlight w:val="yellow"/>
        </w:rPr>
        <w:t>mutable</w:t>
      </w:r>
      <w:r w:rsidRPr="00BA0728">
        <w:rPr>
          <w:rStyle w:val="StyleUnderline"/>
          <w:highlight w:val="yellow"/>
        </w:rPr>
        <w:t xml:space="preserve"> and </w:t>
      </w:r>
      <w:r w:rsidRPr="00BA0728">
        <w:rPr>
          <w:rStyle w:val="Emphasis"/>
          <w:highlight w:val="yellow"/>
        </w:rPr>
        <w:t>contingent</w:t>
      </w:r>
      <w:r w:rsidRPr="009E3BC4">
        <w:rPr>
          <w:rStyle w:val="Emphasis"/>
        </w:rPr>
        <w:t xml:space="preserve"> processes</w:t>
      </w:r>
      <w:r w:rsidRPr="009E3BC4">
        <w:rPr>
          <w:rStyle w:val="StyleUnderline"/>
        </w:rPr>
        <w:t xml:space="preserve"> </w:t>
      </w:r>
      <w:r w:rsidRPr="00BA0728">
        <w:rPr>
          <w:rStyle w:val="StyleUnderline"/>
          <w:highlight w:val="yellow"/>
        </w:rPr>
        <w:t>of social signification</w:t>
      </w:r>
      <w:r w:rsidRPr="009E3BC4">
        <w:t xml:space="preserve">. For Wolfe, the native/settler distinction is only socially constructed insofar as it is forged at the moment the settler decides she wants to stay; yet, as Francesca Merlan (2009) has argued, </w:t>
      </w:r>
      <w:r w:rsidRPr="009E3BC4">
        <w:rPr>
          <w:rStyle w:val="StyleUnderline"/>
        </w:rPr>
        <w:t xml:space="preserve">‘Indigeneity’ as </w:t>
      </w:r>
      <w:r w:rsidRPr="00BA0728">
        <w:rPr>
          <w:rStyle w:val="StyleUnderline"/>
          <w:highlight w:val="yellow"/>
        </w:rPr>
        <w:t xml:space="preserve">a transnational category </w:t>
      </w:r>
      <w:r w:rsidRPr="00BA0728">
        <w:rPr>
          <w:rStyle w:val="Emphasis"/>
          <w:highlight w:val="yellow"/>
        </w:rPr>
        <w:t>cannot be understood</w:t>
      </w:r>
      <w:r w:rsidRPr="00BA0728">
        <w:rPr>
          <w:rStyle w:val="StyleUnderline"/>
          <w:highlight w:val="yellow"/>
        </w:rPr>
        <w:t xml:space="preserve"> outside of</w:t>
      </w:r>
      <w:r w:rsidRPr="009E3BC4">
        <w:rPr>
          <w:rStyle w:val="StyleUnderline"/>
        </w:rPr>
        <w:t xml:space="preserve"> the </w:t>
      </w:r>
      <w:r w:rsidRPr="00BA0728">
        <w:rPr>
          <w:rStyle w:val="StyleUnderline"/>
          <w:highlight w:val="yellow"/>
        </w:rPr>
        <w:t>historical processes</w:t>
      </w:r>
    </w:p>
    <w:sectPr w:rsidR="005D388F" w:rsidRPr="004D0F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9C5F" w14:textId="77777777" w:rsidR="00763627" w:rsidRDefault="00763627" w:rsidP="00066D2C">
      <w:pPr>
        <w:spacing w:after="0" w:line="240" w:lineRule="auto"/>
      </w:pPr>
      <w:r>
        <w:separator/>
      </w:r>
    </w:p>
  </w:endnote>
  <w:endnote w:type="continuationSeparator" w:id="0">
    <w:p w14:paraId="2B4312EB" w14:textId="77777777" w:rsidR="00763627" w:rsidRDefault="007636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E1952" w14:textId="77777777" w:rsidR="00763627" w:rsidRDefault="00763627" w:rsidP="00066D2C">
      <w:pPr>
        <w:spacing w:after="0" w:line="240" w:lineRule="auto"/>
      </w:pPr>
      <w:r>
        <w:separator/>
      </w:r>
    </w:p>
  </w:footnote>
  <w:footnote w:type="continuationSeparator" w:id="0">
    <w:p w14:paraId="6ACD5ECB" w14:textId="77777777" w:rsidR="00763627" w:rsidRDefault="007636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473182"/>
    <w:multiLevelType w:val="hybridMultilevel"/>
    <w:tmpl w:val="2DC2D382"/>
    <w:lvl w:ilvl="0" w:tplc="AEEC0EFC">
      <w:start w:val="1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16410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14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BC6"/>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20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8A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1718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F8D"/>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4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627"/>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A5"/>
    <w:rsid w:val="00862AC4"/>
    <w:rsid w:val="0086319B"/>
    <w:rsid w:val="008674A6"/>
    <w:rsid w:val="0087210F"/>
    <w:rsid w:val="0087564D"/>
    <w:rsid w:val="00876000"/>
    <w:rsid w:val="008803D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0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149"/>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B7D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1F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C727B"/>
    <w:rsid w:val="00FD0415"/>
    <w:rsid w:val="00FD44E2"/>
    <w:rsid w:val="00FD48FA"/>
    <w:rsid w:val="00FD73C3"/>
    <w:rsid w:val="00FE2FD3"/>
    <w:rsid w:val="00FE5699"/>
    <w:rsid w:val="00FE57BD"/>
    <w:rsid w:val="00FE64C4"/>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82038"/>
  <w15:chartTrackingRefBased/>
  <w15:docId w15:val="{C271C13A-1EAE-451A-9A81-CC9933D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0F8D"/>
    <w:rPr>
      <w:rFonts w:ascii="Comic Sans MS" w:hAnsi="Comic Sans MS" w:cs="Calibri"/>
    </w:rPr>
  </w:style>
  <w:style w:type="paragraph" w:styleId="Heading1">
    <w:name w:val="heading 1"/>
    <w:aliases w:val="Pocket"/>
    <w:basedOn w:val="Normal"/>
    <w:next w:val="Normal"/>
    <w:link w:val="Heading1Char"/>
    <w:qFormat/>
    <w:rsid w:val="004D0F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0F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4D0F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4D0F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0F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0F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0F8D"/>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4D0F8D"/>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4D0F8D"/>
    <w:rPr>
      <w:color w:val="auto"/>
      <w:u w:val="none"/>
    </w:rPr>
  </w:style>
  <w:style w:type="character" w:customStyle="1" w:styleId="Heading1Char">
    <w:name w:val="Heading 1 Char"/>
    <w:aliases w:val="Pocket Char"/>
    <w:basedOn w:val="DefaultParagraphFont"/>
    <w:link w:val="Heading1"/>
    <w:rsid w:val="004D0F8D"/>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4D0F8D"/>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D0F8D"/>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4D0F8D"/>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D0F8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uiPriority w:val="7"/>
    <w:qFormat/>
    <w:rsid w:val="004D0F8D"/>
    <w:rPr>
      <w:b w:val="0"/>
      <w:sz w:val="22"/>
      <w:u w:val="single"/>
    </w:rPr>
  </w:style>
  <w:style w:type="character" w:styleId="Strong">
    <w:name w:val="Strong"/>
    <w:basedOn w:val="DefaultParagraphFont"/>
    <w:uiPriority w:val="22"/>
    <w:qFormat/>
    <w:rsid w:val="004D0F8D"/>
    <w:rPr>
      <w:b/>
      <w:bCs/>
    </w:rPr>
  </w:style>
  <w:style w:type="character" w:styleId="BookTitle">
    <w:name w:val="Book Title"/>
    <w:basedOn w:val="DefaultParagraphFont"/>
    <w:uiPriority w:val="33"/>
    <w:qFormat/>
    <w:rsid w:val="004D0F8D"/>
    <w:rPr>
      <w:b/>
      <w:bCs/>
      <w:i/>
      <w:iCs/>
      <w:spacing w:val="5"/>
    </w:rPr>
  </w:style>
  <w:style w:type="character" w:customStyle="1" w:styleId="Heading5Char">
    <w:name w:val="Heading 5 Char"/>
    <w:basedOn w:val="DefaultParagraphFont"/>
    <w:link w:val="Heading5"/>
    <w:uiPriority w:val="9"/>
    <w:semiHidden/>
    <w:rsid w:val="004D0F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0F8D"/>
  </w:style>
  <w:style w:type="paragraph" w:styleId="Header">
    <w:name w:val="header"/>
    <w:basedOn w:val="Normal"/>
    <w:link w:val="HeaderChar"/>
    <w:uiPriority w:val="99"/>
    <w:semiHidden/>
    <w:rsid w:val="004D0F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0F8D"/>
    <w:rPr>
      <w:rFonts w:ascii="Comic Sans MS" w:hAnsi="Comic Sans MS" w:cs="Calibri"/>
    </w:rPr>
  </w:style>
  <w:style w:type="paragraph" w:styleId="Footer">
    <w:name w:val="footer"/>
    <w:basedOn w:val="Normal"/>
    <w:link w:val="FooterChar"/>
    <w:uiPriority w:val="99"/>
    <w:semiHidden/>
    <w:rsid w:val="004D0F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0F8D"/>
    <w:rPr>
      <w:rFonts w:ascii="Comic Sans MS" w:hAnsi="Comic Sans MS" w:cs="Calibri"/>
    </w:rPr>
  </w:style>
  <w:style w:type="paragraph" w:styleId="BodyText">
    <w:name w:val="Body Text"/>
    <w:basedOn w:val="Normal"/>
    <w:link w:val="BodyTextChar"/>
    <w:uiPriority w:val="99"/>
    <w:semiHidden/>
    <w:unhideWhenUsed/>
    <w:rsid w:val="004D0F8D"/>
    <w:pPr>
      <w:spacing w:after="120"/>
    </w:pPr>
  </w:style>
  <w:style w:type="character" w:customStyle="1" w:styleId="BodyTextChar">
    <w:name w:val="Body Text Char"/>
    <w:basedOn w:val="DefaultParagraphFont"/>
    <w:link w:val="BodyText"/>
    <w:uiPriority w:val="99"/>
    <w:semiHidden/>
    <w:rsid w:val="004D0F8D"/>
    <w:rPr>
      <w:rFonts w:ascii="Comic Sans MS" w:hAnsi="Comic Sans MS" w:cs="Calibri"/>
    </w:rPr>
  </w:style>
  <w:style w:type="paragraph" w:styleId="NoSpacing">
    <w:name w:val="No Spacing"/>
    <w:link w:val="NoSpacingChar"/>
    <w:uiPriority w:val="99"/>
    <w:unhideWhenUsed/>
    <w:qFormat/>
    <w:rsid w:val="004D0F8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D0F8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4D0F8D"/>
    <w:rPr>
      <w:color w:val="0563C1" w:themeColor="hyperlink"/>
      <w:u w:val="single"/>
    </w:rPr>
  </w:style>
  <w:style w:type="character" w:styleId="UnresolvedMention">
    <w:name w:val="Unresolved Mention"/>
    <w:basedOn w:val="DefaultParagraphFont"/>
    <w:uiPriority w:val="99"/>
    <w:semiHidden/>
    <w:unhideWhenUsed/>
    <w:rsid w:val="004D0F8D"/>
    <w:rPr>
      <w:color w:val="605E5C"/>
      <w:shd w:val="clear" w:color="auto" w:fill="E1DFDD"/>
    </w:rPr>
  </w:style>
  <w:style w:type="paragraph" w:customStyle="1" w:styleId="Emphasis1">
    <w:name w:val="Emphasis1"/>
    <w:basedOn w:val="Normal"/>
    <w:link w:val="Emphasis"/>
    <w:autoRedefine/>
    <w:uiPriority w:val="8"/>
    <w:qFormat/>
    <w:rsid w:val="004D0F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4D0F8D"/>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character" w:customStyle="1" w:styleId="apple-converted-space">
    <w:name w:val="apple-converted-space"/>
    <w:basedOn w:val="DefaultParagraphFont"/>
    <w:qFormat/>
    <w:rsid w:val="004D0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26" Type="http://schemas.openxmlformats.org/officeDocument/2006/relationships/hyperlink" Target="https://www.countercurrents.org/us-turse290404.htm" TargetMode="External"/><Relationship Id="rId39" Type="http://schemas.openxmlformats.org/officeDocument/2006/relationships/hyperlink" Target="https://www.thenation.com/article/activism/palestine-solidarity-worker-strikes/" TargetMode="External"/><Relationship Id="rId21" Type="http://schemas.openxmlformats.org/officeDocument/2006/relationships/hyperlink" Target="https://doi.org/10.1080/00221546.2005.11772282" TargetMode="External"/><Relationship Id="rId34" Type="http://schemas.openxmlformats.org/officeDocument/2006/relationships/hyperlink" Target="https://www.hrw.org/news/2023/12/18/israel-starvation-used-weapon-war-gaza" TargetMode="External"/><Relationship Id="rId42" Type="http://schemas.openxmlformats.org/officeDocument/2006/relationships/hyperlink" Target="https://youtu.be/VXhIbEjXEag" TargetMode="External"/><Relationship Id="rId47" Type="http://schemas.openxmlformats.org/officeDocument/2006/relationships/hyperlink" Target="https://pantagraph.com/news/local/education/watch-now-illinois-state-university-graduate-student-workers-seek-mediation-in-contract-talks/article_354063fc-ddc6-5d67-8591-cb3678c74bee.html" TargetMode="External"/><Relationship Id="rId50" Type="http://schemas.openxmlformats.org/officeDocument/2006/relationships/hyperlink" Target="http://www.videtteonline.com/news/gwu-receives-yes-in-strike-authorization-vote-holding-full-membership-meeting-to-go-over-results/article_da221a00-a457-11eb-899e-5ff6010cb751.html" TargetMode="External"/><Relationship Id="rId55" Type="http://schemas.openxmlformats.org/officeDocument/2006/relationships/hyperlink" Target="http://criticallegalthinking.com/2016/01/22/fanon-revolu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tech.com/2019/10/31/mit-grad-students-poverty" TargetMode="External"/><Relationship Id="rId29" Type="http://schemas.openxmlformats.org/officeDocument/2006/relationships/hyperlink" Target="https://www.psu.edu/news/research/story/penn-states-arl-earns-navy-research-contract-worth-much-21-billion/" TargetMode="External"/><Relationship Id="rId11" Type="http://schemas.openxmlformats.org/officeDocument/2006/relationships/hyperlink" Target="https://www.epi.org/publication/graduate-student-employee-unions/" TargetMode="External"/><Relationship Id="rId24" Type="http://schemas.openxmlformats.org/officeDocument/2006/relationships/hyperlink" Target="https://www.thebaltimorebanner.com/education/higher-education/israel-palestine-pentagon-johns-hopkins-missiles-2WRNLVTAJNDN5AHKZIGUOMVNKA/" TargetMode="External"/><Relationship Id="rId32" Type="http://schemas.openxmlformats.org/officeDocument/2006/relationships/hyperlink" Target="https://www.army.mil/article/199651/amrdec_georgia_tech_partner_in_2_35_billion_research_contract" TargetMode="External"/><Relationship Id="rId37" Type="http://schemas.openxmlformats.org/officeDocument/2006/relationships/hyperlink" Target="https://www.thenation.com/article/archive/university-war-machine-gaza-protest/" TargetMode="External"/><Relationship Id="rId40" Type="http://schemas.openxmlformats.org/officeDocument/2006/relationships/hyperlink" Target="https://www.universityofcalifornia.edu/press-room/uc-files-unfair-labor-practice-charge-against-uaw-illegal-strike" TargetMode="External"/><Relationship Id="rId45" Type="http://schemas.openxmlformats.org/officeDocument/2006/relationships/hyperlink" Target="https://docplayer.net/49667644-The-revolution-is-the-emergency-brake-walter-benjamin-s-political-ecological-currency-michael-lowy.html" TargetMode="External"/><Relationship Id="rId53" Type="http://schemas.openxmlformats.org/officeDocument/2006/relationships/hyperlink" Target="https://nam10.safelinks.protection.outlook.com/?url=https%3A%2F%2Furldefense.com%2Fv3%2F__https%3A%2F%2Fwww.instagram.com%2Fp%2FCo8Jsxtja-t%2F__%3B!!GF3VTAzAMGBM8A!2mKK1uGsa-rxp6YGkkdI2LfIWPkqjhpaS-jCcd-_s8DAJbtAKHHaUqaFV4MVx8RE1Jk_9bDmwnQyALCt4xgVpiWDrk9V%24&amp;data=05%7C01%7Cdcloud%40fullerton.edu%7C98e87091882f4cc45f3408db1815433c%7C82c0b871335f4b5c9ed0a4a23565a79b%7C0%7C0%7C638130251829258220%7CUnknown%7CTWFpbGZsb3d8eyJWIjoiMC4wLjAwMDAiLCJQIjoiV2luMzIiLCJBTiI6Ik1haWwiLCJXVCI6Mn0%3D%7C3000%7C%7C%7C&amp;sdata=ge7miZThFhV%2Bd3CCdBA8Wc2jSuOQ6ejZ14yuaW0TvMY%3D&amp;reserved=0"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jacobinmag.com/2022/03/dartmouth-undergraduate-workers-union-election-student-organizing" TargetMode="Externa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www.jstor.org/stable/pdf/24583213.pdf" TargetMode="External"/><Relationship Id="rId27" Type="http://schemas.openxmlformats.org/officeDocument/2006/relationships/hyperlink" Target="https://www.aau.edu/americas-leading-research-universities-numbers" TargetMode="External"/><Relationship Id="rId30" Type="http://schemas.openxmlformats.org/officeDocument/2006/relationships/hyperlink" Target="https://insights.sei.cmu.edu/news/software-engineering-institute-contract-extended-by-department-of-defense-for-27-billion/" TargetMode="External"/><Relationship Id="rId35" Type="http://schemas.openxmlformats.org/officeDocument/2006/relationships/hyperlink" Target="https://www.ohchr.org/en/press-releases/2024/04/un-experts-deeply-concerned-over-scholasticide-gaza" TargetMode="External"/><Relationship Id="rId43" Type="http://schemas.openxmlformats.org/officeDocument/2006/relationships/hyperlink" Target="https://www.wglt.org/news/2020-08-30/back-the-blue-counter-protesters-theyre-going-to-see-us" TargetMode="External"/><Relationship Id="rId48" Type="http://schemas.openxmlformats.org/officeDocument/2006/relationships/hyperlink" Target="https://www.wjbc.com/2021/03/26/graduate-workers-union-claims-isu-is-trying-to-take-away-their-first-amendment-rights/" TargetMode="External"/><Relationship Id="rId56" Type="http://schemas.openxmlformats.org/officeDocument/2006/relationships/hyperlink" Target="https://www.jstor.org/stable/pdf/24583213.pdf" TargetMode="External"/><Relationship Id="rId8" Type="http://schemas.openxmlformats.org/officeDocument/2006/relationships/hyperlink" Target="https://www.thenation.com/article/activism/student-workers-union-nlrb-precedent-trump/" TargetMode="External"/><Relationship Id="rId51" Type="http://schemas.openxmlformats.org/officeDocument/2006/relationships/hyperlink" Target="https://www.youtube.com/watch?v=BxaDxQzd_X4" TargetMode="Externa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crsreports.congress.gov/product/pdf/R/R47564" TargetMode="External"/><Relationship Id="rId33" Type="http://schemas.openxmlformats.org/officeDocument/2006/relationships/hyperlink" Target="https://jacobin.com/2024/09/power-research-universities-palestine-1968" TargetMode="External"/><Relationship Id="rId38" Type="http://schemas.openxmlformats.org/officeDocument/2006/relationships/hyperlink" Target="https://progressive.international/wire/2023-10-16-an-urgent-call-from-palestinian-trade-unions-end-all-complicity-stop-arming-israel/en" TargetMode="External"/><Relationship Id="rId46" Type="http://schemas.openxmlformats.org/officeDocument/2006/relationships/hyperlink" Target="https://www.akpress.org/the-undercommons.html" TargetMode="External"/><Relationship Id="rId59" Type="http://schemas.openxmlformats.org/officeDocument/2006/relationships/theme" Target="theme/theme1.xm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www.uaw4811.org/updates/strike-authorization-vote-announcement" TargetMode="External"/><Relationship Id="rId54" Type="http://schemas.openxmlformats.org/officeDocument/2006/relationships/hyperlink" Target="https://www.cornellsun.com/article/2024/10/cornell-graduate-students-united-demands-university-bargain-with-union-over-pro-palestine-international-students-suspens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thenation.com/article/archive/university-war-machine-gaza-protest/" TargetMode="External"/><Relationship Id="rId28" Type="http://schemas.openxmlformats.org/officeDocument/2006/relationships/hyperlink" Target="https://insights.sei.cmu.edu/news/software-engineering-institute-contract-extended-by-department-of-defense-for-27-billion/" TargetMode="External"/><Relationship Id="rId36" Type="http://schemas.openxmlformats.org/officeDocument/2006/relationships/hyperlink" Target="https://littlesis.org/news/who-rules-columbia-how-power-research-supported-the-1960s-student-movement/" TargetMode="External"/><Relationship Id="rId49" Type="http://schemas.openxmlformats.org/officeDocument/2006/relationships/hyperlink" Target="https://pantagraph.com/watch-now-illinois-state-university-president-shocked-that-union-moves-to-strike-readiness/article_1b5de801-eaf2-5bd4-8c24-16e90b4b0513.html" TargetMode="External"/><Relationship Id="rId57" Type="http://schemas.openxmlformats.org/officeDocument/2006/relationships/hyperlink" Target="https://stonybrookworker.com/issues/sbw-issue-2/foundations-of-marxism-s-view-of-unions" TargetMode="External"/><Relationship Id="rId10" Type="http://schemas.openxmlformats.org/officeDocument/2006/relationships/hyperlink" Target="https://www.insidehighered.com/news/2018/10/26/graduate-student-assistants-campuses-across-us-are-pushing-15-hour-what-they-call" TargetMode="External"/><Relationship Id="rId31" Type="http://schemas.openxmlformats.org/officeDocument/2006/relationships/hyperlink" Target="https://news.utexas.edu/2017/09/28/dod-awards-11-billion-to-applied-research-laboratories/" TargetMode="External"/><Relationship Id="rId44" Type="http://schemas.openxmlformats.org/officeDocument/2006/relationships/hyperlink" Target="https://platypus1917.org/wp-content/uploads/2011/12/benjamin_paralipomena.pdf" TargetMode="External"/><Relationship Id="rId52" Type="http://schemas.openxmlformats.org/officeDocument/2006/relationships/hyperlink" Target="https://nam10.safelinks.protection.outlook.com/?url=https%3A%2F%2Furldefense.com%2Fv3%2F__https%3A%2F%2Fwww.wglt.org%2Flocal-news%2F2023-02-16%2Fformer-trustee-kinzys-abrupt-exit-was-about-fit-not-wrongdoing__%3B!!GF3VTAzAMGBM8A!2mKK1uGsa-rxp6YGkkdI2LfIWPkqjhpaS-jCcd-_s8DAJbtAKHHaUqaFV4MVx8RE1Jk_9bDmwnQyALCt4xgVpsMYRJNU%24&amp;data=05%7C01%7Cdcloud%40fullerton.edu%7C98e87091882f4cc45f3408db1815433c%7C82c0b871335f4b5c9ed0a4a23565a79b%7C0%7C0%7C638130251829258220%7CUnknown%7CTWFpbGZsb3d8eyJWIjoiMC4wLjAwMDAiLCJQIjoiV2luMzIiLCJBTiI6Ik1haWwiLCJXVCI6Mn0%3D%7C3000%7C%7C%7C&amp;sdata=MH16OyJUVwQ3%2FX5CrdfNZV6q5CTwAH7dPFmeNJWxeHM%3D&amp;reserve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20218</Words>
  <Characters>115249</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2026-01-04T19:58:00Z</dcterms:created>
  <dcterms:modified xsi:type="dcterms:W3CDTF">2026-01-04T19:58:00Z</dcterms:modified>
</cp:coreProperties>
</file>