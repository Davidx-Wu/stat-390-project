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E20BC" w14:textId="47BA4A41" w:rsidR="00290A76" w:rsidRDefault="002A5112" w:rsidP="002A5112">
      <w:pPr>
        <w:pStyle w:val="Heading1"/>
      </w:pPr>
      <w:r>
        <w:t>1nc.r1.soda.jsp</w:t>
      </w:r>
    </w:p>
    <w:p w14:paraId="58F67782" w14:textId="77777777" w:rsidR="008853B6" w:rsidRDefault="008853B6" w:rsidP="008853B6">
      <w:pPr>
        <w:pStyle w:val="Heading2"/>
      </w:pPr>
      <w:r>
        <w:lastRenderedPageBreak/>
        <w:t>OFF</w:t>
      </w:r>
    </w:p>
    <w:p w14:paraId="025399F6" w14:textId="77777777" w:rsidR="008853B6" w:rsidRPr="0051190B" w:rsidRDefault="008853B6" w:rsidP="008853B6">
      <w:pPr>
        <w:pStyle w:val="Heading3"/>
      </w:pPr>
      <w:r>
        <w:lastRenderedPageBreak/>
        <w:t>CP---1NC</w:t>
      </w:r>
    </w:p>
    <w:p w14:paraId="5C461CC6" w14:textId="77777777" w:rsidR="008853B6" w:rsidRPr="007B6716" w:rsidRDefault="008853B6" w:rsidP="008853B6">
      <w:r w:rsidRPr="007B6716">
        <w:t>BAN CP</w:t>
      </w:r>
    </w:p>
    <w:p w14:paraId="08CAD0CC" w14:textId="77777777" w:rsidR="008853B6" w:rsidRDefault="008853B6" w:rsidP="008853B6"/>
    <w:p w14:paraId="67B8C5B3" w14:textId="77777777" w:rsidR="008853B6" w:rsidRDefault="008853B6" w:rsidP="008853B6">
      <w:pPr>
        <w:pStyle w:val="Heading4"/>
      </w:pPr>
      <w:r>
        <w:t>The United States federal government should:</w:t>
      </w:r>
    </w:p>
    <w:p w14:paraId="36854895" w14:textId="77777777" w:rsidR="008853B6" w:rsidRDefault="008853B6" w:rsidP="008853B6">
      <w:pPr>
        <w:pStyle w:val="Heading4"/>
      </w:pPr>
      <w:r>
        <w:t>---ban its labor law statutes, including its protections for collective bargaining rights;</w:t>
      </w:r>
    </w:p>
    <w:p w14:paraId="323E4CD4" w14:textId="77777777" w:rsidR="008853B6" w:rsidRPr="00EC681D" w:rsidRDefault="008853B6" w:rsidP="008853B6">
      <w:pPr>
        <w:pStyle w:val="Heading4"/>
      </w:pPr>
      <w:r>
        <w:t>---rehire federal workers fired by Department of Government Efficiency proceedings;</w:t>
      </w:r>
    </w:p>
    <w:p w14:paraId="1B162C8C" w14:textId="77777777" w:rsidR="008853B6" w:rsidRDefault="008853B6" w:rsidP="008853B6">
      <w:pPr>
        <w:pStyle w:val="Heading4"/>
      </w:pPr>
      <w:r>
        <w:t>---</w:t>
      </w:r>
      <w:r w:rsidRPr="00531521">
        <w:t>resource and direct agencies according to recommendations from nonpartisan agencies</w:t>
      </w:r>
      <w:r>
        <w:t>;</w:t>
      </w:r>
    </w:p>
    <w:p w14:paraId="3CB7ADEF" w14:textId="77777777" w:rsidR="008853B6" w:rsidRPr="00D852C4" w:rsidRDefault="008853B6" w:rsidP="008853B6">
      <w:pPr>
        <w:pStyle w:val="Heading4"/>
      </w:pPr>
      <w:r>
        <w:t xml:space="preserve">---impeach and vote to convict Donald John Trump and </w:t>
      </w:r>
      <w:r w:rsidRPr="0030266C">
        <w:t>James David Vance</w:t>
      </w:r>
      <w:r>
        <w:t>.</w:t>
      </w:r>
    </w:p>
    <w:p w14:paraId="6D9870B4" w14:textId="77777777" w:rsidR="008853B6" w:rsidRPr="00367191" w:rsidRDefault="008853B6" w:rsidP="008853B6">
      <w:pPr>
        <w:pStyle w:val="Heading4"/>
      </w:pPr>
      <w:r>
        <w:t xml:space="preserve">Legal protections are </w:t>
      </w:r>
      <w:r>
        <w:rPr>
          <w:u w:val="single"/>
        </w:rPr>
        <w:t>horse-traded</w:t>
      </w:r>
      <w:r>
        <w:t xml:space="preserve"> for restrictions on organized labor. The counterplan solves better by unleashing union organization without linking to the net benefit. </w:t>
      </w:r>
    </w:p>
    <w:p w14:paraId="0C28A327" w14:textId="77777777" w:rsidR="008853B6" w:rsidRDefault="008853B6" w:rsidP="008853B6">
      <w:r w:rsidRPr="00367191">
        <w:rPr>
          <w:rStyle w:val="Style13ptBold"/>
        </w:rPr>
        <w:t>Richman 24</w:t>
      </w:r>
      <w:r w:rsidRPr="00367191">
        <w:t>, Shaun Richman, labor expert at SUNY Empire State University and author of Tell The Bosses We’re Coming: A New Action Plan for Workers in the 21st Century, In These Times, 10-22-2024 ["The Right Believes It Has the Supreme Court Votes to Overturn Labor Law," available on:  https://inthesetimes.com/article/supreme-court-overturn-nlrb-labor-law, accessed:  5-22-2025]rrf</w:t>
      </w:r>
    </w:p>
    <w:p w14:paraId="0E07C917" w14:textId="77777777" w:rsidR="008853B6" w:rsidRDefault="008853B6" w:rsidP="008853B6">
      <w:pPr>
        <w:rPr>
          <w:u w:val="single"/>
        </w:rPr>
      </w:pPr>
      <w:r w:rsidRPr="00367191">
        <w:rPr>
          <w:u w:val="single"/>
        </w:rPr>
        <w:t xml:space="preserve">Two years into Ronald Reagan’s assault on workers’ rights, AFL-CIO President Lane Kirkland mused that </w:t>
      </w:r>
      <w:r w:rsidRPr="00367191">
        <w:rPr>
          <w:highlight w:val="green"/>
          <w:u w:val="single"/>
        </w:rPr>
        <w:t>labor might be</w:t>
      </w:r>
      <w:r w:rsidRPr="00367191">
        <w:rPr>
          <w:u w:val="single"/>
        </w:rPr>
        <w:t xml:space="preserve"> ​“</w:t>
      </w:r>
      <w:r w:rsidRPr="00367191">
        <w:rPr>
          <w:highlight w:val="green"/>
          <w:u w:val="single"/>
        </w:rPr>
        <w:t>better off</w:t>
      </w:r>
      <w:r w:rsidRPr="00367191">
        <w:rPr>
          <w:u w:val="single"/>
        </w:rPr>
        <w:t xml:space="preserve"> with the law of the </w:t>
      </w:r>
      <w:r w:rsidRPr="00367191">
        <w:rPr>
          <w:rStyle w:val="Emphasis"/>
        </w:rPr>
        <w:t>jungle</w:t>
      </w:r>
      <w:r w:rsidRPr="00367191">
        <w:rPr>
          <w:u w:val="single"/>
        </w:rPr>
        <w:t xml:space="preserve">” </w:t>
      </w:r>
      <w:r w:rsidRPr="00367191">
        <w:rPr>
          <w:highlight w:val="green"/>
          <w:u w:val="single"/>
        </w:rPr>
        <w:t>if the NLRB was</w:t>
      </w:r>
      <w:r w:rsidRPr="00367191">
        <w:rPr>
          <w:u w:val="single"/>
        </w:rPr>
        <w:t xml:space="preserve"> simply </w:t>
      </w:r>
      <w:r w:rsidRPr="00367191">
        <w:rPr>
          <w:rStyle w:val="Emphasis"/>
          <w:highlight w:val="green"/>
        </w:rPr>
        <w:t>scrapped</w:t>
      </w:r>
      <w:r w:rsidRPr="00367191">
        <w:rPr>
          <w:highlight w:val="green"/>
          <w:u w:val="single"/>
        </w:rPr>
        <w:t xml:space="preserve"> instead of having it</w:t>
      </w:r>
      <w:r w:rsidRPr="00367191">
        <w:rPr>
          <w:u w:val="single"/>
        </w:rPr>
        <w:t xml:space="preserve">s mission </w:t>
      </w:r>
      <w:r w:rsidRPr="00367191">
        <w:rPr>
          <w:rStyle w:val="Emphasis"/>
          <w:highlight w:val="green"/>
        </w:rPr>
        <w:t>twisted</w:t>
      </w:r>
      <w:r w:rsidRPr="00367191">
        <w:rPr>
          <w:highlight w:val="green"/>
          <w:u w:val="single"/>
        </w:rPr>
        <w:t xml:space="preserve"> by</w:t>
      </w:r>
      <w:r w:rsidRPr="00367191">
        <w:rPr>
          <w:u w:val="single"/>
        </w:rPr>
        <w:t xml:space="preserve"> movement </w:t>
      </w:r>
      <w:r w:rsidRPr="00367191">
        <w:rPr>
          <w:highlight w:val="green"/>
          <w:u w:val="single"/>
        </w:rPr>
        <w:t>conservatives</w:t>
      </w:r>
      <w:r w:rsidRPr="00367191">
        <w:rPr>
          <w:u w:val="single"/>
        </w:rPr>
        <w:t>.</w:t>
      </w:r>
      <w:r w:rsidRPr="00367191">
        <w:rPr>
          <w:sz w:val="16"/>
        </w:rPr>
        <w:t xml:space="preserve"> </w:t>
      </w:r>
      <w:r w:rsidRPr="000D18EE">
        <w:rPr>
          <w:sz w:val="12"/>
        </w:rPr>
        <w:t>¶</w:t>
      </w:r>
      <w:r w:rsidRPr="00367191">
        <w:rPr>
          <w:sz w:val="16"/>
        </w:rPr>
        <w:t xml:space="preserve"> “We’re the only exception to industry craving deregulation,” he said. ​“Let us go mano a mano. I think we could organize very rapidly.”</w:t>
      </w:r>
      <w:r w:rsidRPr="000D18EE">
        <w:rPr>
          <w:sz w:val="12"/>
        </w:rPr>
        <w:t>¶</w:t>
      </w:r>
      <w:r w:rsidRPr="00367191">
        <w:rPr>
          <w:sz w:val="16"/>
        </w:rPr>
        <w:t xml:space="preserve"> </w:t>
      </w:r>
      <w:r w:rsidRPr="00367191">
        <w:rPr>
          <w:u w:val="single"/>
        </w:rPr>
        <w:t>Kirkland</w:t>
      </w:r>
      <w:r w:rsidRPr="00367191">
        <w:rPr>
          <w:sz w:val="16"/>
        </w:rPr>
        <w:t xml:space="preserve"> was no radical militant, but his bluff </w:t>
      </w:r>
      <w:r w:rsidRPr="00367191">
        <w:rPr>
          <w:u w:val="single"/>
        </w:rPr>
        <w:t xml:space="preserve">was obliquely referring to a host of union protest tactics – from </w:t>
      </w:r>
      <w:r w:rsidRPr="00367191">
        <w:rPr>
          <w:rStyle w:val="Emphasis"/>
          <w:highlight w:val="green"/>
        </w:rPr>
        <w:t>boycotts</w:t>
      </w:r>
      <w:r w:rsidRPr="00367191">
        <w:rPr>
          <w:highlight w:val="green"/>
          <w:u w:val="single"/>
        </w:rPr>
        <w:t xml:space="preserve"> and</w:t>
      </w:r>
      <w:r w:rsidRPr="00367191">
        <w:rPr>
          <w:u w:val="single"/>
        </w:rPr>
        <w:t xml:space="preserve"> partial or intermittent </w:t>
      </w:r>
      <w:r w:rsidRPr="00367191">
        <w:rPr>
          <w:rStyle w:val="Emphasis"/>
          <w:highlight w:val="green"/>
        </w:rPr>
        <w:t>strikes</w:t>
      </w:r>
      <w:r w:rsidRPr="00367191">
        <w:rPr>
          <w:u w:val="single"/>
        </w:rPr>
        <w:t xml:space="preserve"> to sit-down strikes and sabotage – that </w:t>
      </w:r>
      <w:r w:rsidRPr="00367191">
        <w:rPr>
          <w:highlight w:val="green"/>
          <w:u w:val="single"/>
        </w:rPr>
        <w:t xml:space="preserve">had been </w:t>
      </w:r>
      <w:r w:rsidRPr="00367191">
        <w:rPr>
          <w:rStyle w:val="Emphasis"/>
          <w:highlight w:val="green"/>
        </w:rPr>
        <w:t>surrendered</w:t>
      </w:r>
      <w:r w:rsidRPr="00367191">
        <w:rPr>
          <w:highlight w:val="green"/>
          <w:u w:val="single"/>
        </w:rPr>
        <w:t xml:space="preserve"> in exchange for government protections of the right to collective bargaining</w:t>
      </w:r>
      <w:r w:rsidRPr="00367191">
        <w:rPr>
          <w:u w:val="single"/>
        </w:rPr>
        <w:t>.</w:t>
      </w:r>
      <w:r w:rsidRPr="000D18EE">
        <w:rPr>
          <w:sz w:val="12"/>
        </w:rPr>
        <w:t>¶</w:t>
      </w:r>
      <w:r w:rsidRPr="00367191">
        <w:rPr>
          <w:sz w:val="12"/>
          <w:u w:val="single"/>
        </w:rPr>
        <w:t xml:space="preserve"> </w:t>
      </w:r>
      <w:r w:rsidRPr="00367191">
        <w:rPr>
          <w:sz w:val="16"/>
        </w:rPr>
        <w:t>Before 1935, fights for union recognition often were pitched battles. Employers used spies, blacklists and armed Pinkertons. Unions fought back with mass picket lines and boycotts, and often destruction of property. Bosses usually prevailed because they had more guns and deeper pockets.</w:t>
      </w:r>
      <w:r w:rsidRPr="000D18EE">
        <w:rPr>
          <w:sz w:val="12"/>
        </w:rPr>
        <w:t>¶</w:t>
      </w:r>
      <w:r w:rsidRPr="00367191">
        <w:rPr>
          <w:sz w:val="16"/>
        </w:rPr>
        <w:t xml:space="preserve"> </w:t>
      </w:r>
      <w:r w:rsidRPr="00367191">
        <w:rPr>
          <w:highlight w:val="green"/>
          <w:u w:val="single"/>
        </w:rPr>
        <w:t>The N</w:t>
      </w:r>
      <w:r w:rsidRPr="00367191">
        <w:rPr>
          <w:u w:val="single"/>
        </w:rPr>
        <w:t xml:space="preserve">ational </w:t>
      </w:r>
      <w:r w:rsidRPr="00367191">
        <w:rPr>
          <w:highlight w:val="green"/>
          <w:u w:val="single"/>
        </w:rPr>
        <w:t>L</w:t>
      </w:r>
      <w:r w:rsidRPr="00367191">
        <w:rPr>
          <w:u w:val="single"/>
        </w:rPr>
        <w:t xml:space="preserve">abor </w:t>
      </w:r>
      <w:r w:rsidRPr="00367191">
        <w:rPr>
          <w:highlight w:val="green"/>
          <w:u w:val="single"/>
        </w:rPr>
        <w:t>R</w:t>
      </w:r>
      <w:r w:rsidRPr="00367191">
        <w:rPr>
          <w:u w:val="single"/>
        </w:rPr>
        <w:t xml:space="preserve">elations </w:t>
      </w:r>
      <w:r w:rsidRPr="00367191">
        <w:rPr>
          <w:highlight w:val="green"/>
          <w:u w:val="single"/>
        </w:rPr>
        <w:t>A</w:t>
      </w:r>
      <w:r w:rsidRPr="00367191">
        <w:rPr>
          <w:u w:val="single"/>
        </w:rPr>
        <w:t xml:space="preserve">ct domesticated labor relations. It </w:t>
      </w:r>
      <w:r w:rsidRPr="00367191">
        <w:rPr>
          <w:highlight w:val="green"/>
          <w:u w:val="single"/>
        </w:rPr>
        <w:t xml:space="preserve">committed the federal government to </w:t>
      </w:r>
      <w:r w:rsidRPr="00222D18">
        <w:rPr>
          <w:highlight w:val="green"/>
          <w:u w:val="single"/>
        </w:rPr>
        <w:t>protect</w:t>
      </w:r>
      <w:r w:rsidRPr="00222D18">
        <w:rPr>
          <w:u w:val="single"/>
        </w:rPr>
        <w:t>ing</w:t>
      </w:r>
      <w:r w:rsidRPr="00367191">
        <w:rPr>
          <w:u w:val="single"/>
        </w:rPr>
        <w:t xml:space="preserve"> and encouraging the practice of </w:t>
      </w:r>
      <w:r w:rsidRPr="00367191">
        <w:rPr>
          <w:highlight w:val="green"/>
          <w:u w:val="single"/>
        </w:rPr>
        <w:t>collective bargaining</w:t>
      </w:r>
      <w:r w:rsidRPr="00367191">
        <w:rPr>
          <w:u w:val="single"/>
        </w:rPr>
        <w:t>, legally compelling employers to recognize and bargain ​“in good faith” with representative unions</w:t>
      </w:r>
      <w:r w:rsidRPr="00367191">
        <w:rPr>
          <w:sz w:val="16"/>
        </w:rPr>
        <w:t xml:space="preserve">. The law protects workers from being fired or blacklisted for joining, organizing or voting for a union. It also prevents bosses from forming company unions or bribing union leaders. Employer violations are known as unfair labor practices, or ULP’s. </w:t>
      </w:r>
      <w:r w:rsidRPr="00367191">
        <w:rPr>
          <w:u w:val="single"/>
        </w:rPr>
        <w:t>The federal agency tasked with policing the law, the NLRB, is relatively toothless but can gain enforcement powers by taking recalcitrant employers to court</w:t>
      </w:r>
      <w:r w:rsidRPr="00367191">
        <w:rPr>
          <w:sz w:val="16"/>
        </w:rPr>
        <w:t xml:space="preserve"> (which is how the SpaceX and Starbucks cases got into court and on the way to the Supreme Court in the first place).</w:t>
      </w:r>
      <w:r w:rsidRPr="000D18EE">
        <w:rPr>
          <w:sz w:val="12"/>
        </w:rPr>
        <w:t>¶</w:t>
      </w:r>
      <w:r w:rsidRPr="00367191">
        <w:rPr>
          <w:sz w:val="16"/>
        </w:rPr>
        <w:t xml:space="preserve"> </w:t>
      </w:r>
      <w:r w:rsidRPr="00367191">
        <w:rPr>
          <w:highlight w:val="green"/>
          <w:u w:val="single"/>
        </w:rPr>
        <w:t>Unions accepted this framework</w:t>
      </w:r>
      <w:r w:rsidRPr="00367191">
        <w:rPr>
          <w:sz w:val="16"/>
          <w:highlight w:val="green"/>
        </w:rPr>
        <w:t>.</w:t>
      </w:r>
      <w:r w:rsidRPr="00367191">
        <w:rPr>
          <w:sz w:val="16"/>
        </w:rPr>
        <w:t xml:space="preserve"> Many, if not most, employers eventually accepted it as well, especially as soon as the NLRB and the courts used the framework to remove the protections of the law from some of the labor movement’s most effective tactics. </w:t>
      </w:r>
      <w:r w:rsidRPr="00367191">
        <w:rPr>
          <w:u w:val="single"/>
        </w:rPr>
        <w:t xml:space="preserve">Most famously, and early on, the Supreme Court removed protections for workers who engaged in sit-down strikes in 1939’s NLRB v. Fansteel. Unions complied by dropping sit-down strikes from their arsenal, largely because the remaining protections of the law were still advantageous to </w:t>
      </w:r>
      <w:r w:rsidRPr="00367191">
        <w:rPr>
          <w:u w:val="single"/>
        </w:rPr>
        <w:lastRenderedPageBreak/>
        <w:t xml:space="preserve">making huge organizing gains. </w:t>
      </w:r>
      <w:r w:rsidRPr="00367191">
        <w:rPr>
          <w:sz w:val="16"/>
        </w:rPr>
        <w:t>Union density grew from 11.5% before the Wagner Act was passed to 34.2% by 1945.</w:t>
      </w:r>
      <w:r w:rsidRPr="000D18EE">
        <w:rPr>
          <w:sz w:val="12"/>
        </w:rPr>
        <w:t>¶</w:t>
      </w:r>
      <w:r w:rsidRPr="00367191">
        <w:rPr>
          <w:sz w:val="16"/>
        </w:rPr>
        <w:t xml:space="preserve"> </w:t>
      </w:r>
      <w:r w:rsidRPr="00367191">
        <w:rPr>
          <w:highlight w:val="green"/>
          <w:u w:val="single"/>
        </w:rPr>
        <w:t>But</w:t>
      </w:r>
      <w:r w:rsidRPr="00367191">
        <w:rPr>
          <w:u w:val="single"/>
        </w:rPr>
        <w:t xml:space="preserve"> employers, through their favorite </w:t>
      </w:r>
      <w:r w:rsidRPr="00367191">
        <w:rPr>
          <w:highlight w:val="green"/>
          <w:u w:val="single"/>
        </w:rPr>
        <w:t>politicians and judges, continued to constrict the range of protected union tactics</w:t>
      </w:r>
      <w:r w:rsidRPr="00367191">
        <w:rPr>
          <w:u w:val="single"/>
        </w:rPr>
        <w:t xml:space="preserve">. The 1947 </w:t>
      </w:r>
      <w:r w:rsidRPr="00367191">
        <w:rPr>
          <w:highlight w:val="green"/>
          <w:u w:val="single"/>
        </w:rPr>
        <w:t>Taft-Hartley</w:t>
      </w:r>
      <w:r w:rsidRPr="00367191">
        <w:rPr>
          <w:u w:val="single"/>
        </w:rPr>
        <w:t xml:space="preserve"> amendment to the Act severely </w:t>
      </w:r>
      <w:r w:rsidRPr="00E1414D">
        <w:rPr>
          <w:highlight w:val="green"/>
          <w:u w:val="single"/>
        </w:rPr>
        <w:t>restricted</w:t>
      </w:r>
      <w:r w:rsidRPr="00367191">
        <w:rPr>
          <w:u w:val="single"/>
        </w:rPr>
        <w:t xml:space="preserve"> unions’ ability to engage in </w:t>
      </w:r>
      <w:r w:rsidRPr="00E1414D">
        <w:rPr>
          <w:highlight w:val="green"/>
          <w:u w:val="single"/>
        </w:rPr>
        <w:t>solidarity activism</w:t>
      </w:r>
      <w:r w:rsidRPr="00367191">
        <w:rPr>
          <w:u w:val="single"/>
        </w:rPr>
        <w:t xml:space="preserve"> (dryly called ​“secondary activity” in the law), such as boycotts of an anti-union company.</w:t>
      </w:r>
      <w:r w:rsidRPr="000D18EE">
        <w:rPr>
          <w:sz w:val="12"/>
        </w:rPr>
        <w:t>¶</w:t>
      </w:r>
      <w:r w:rsidRPr="00367191">
        <w:rPr>
          <w:sz w:val="16"/>
        </w:rPr>
        <w:t xml:space="preserve"> Imagine unionized grocery store workers refusing to uncrate boxes of Oreo cookies made at non-union factories, or Teamsters refusing to deliver Budweiser beer to non-union hotels. The power of solidarity can be enormous, which is why they made solidarity boycotts illegal (under the law they’re now trying to overturn).</w:t>
      </w:r>
      <w:r w:rsidRPr="000D18EE">
        <w:rPr>
          <w:sz w:val="12"/>
        </w:rPr>
        <w:t>¶</w:t>
      </w:r>
      <w:r w:rsidRPr="00367191">
        <w:rPr>
          <w:sz w:val="16"/>
        </w:rPr>
        <w:t xml:space="preserve"> But, </w:t>
      </w:r>
      <w:r w:rsidRPr="00367191">
        <w:rPr>
          <w:highlight w:val="green"/>
          <w:u w:val="single"/>
        </w:rPr>
        <w:t xml:space="preserve">if no union activity is </w:t>
      </w:r>
      <w:r w:rsidRPr="00367191">
        <w:rPr>
          <w:rStyle w:val="Emphasis"/>
          <w:highlight w:val="green"/>
        </w:rPr>
        <w:t>protected</w:t>
      </w:r>
      <w:r w:rsidRPr="00367191">
        <w:rPr>
          <w:highlight w:val="green"/>
          <w:u w:val="single"/>
        </w:rPr>
        <w:t xml:space="preserve"> because the NLRB ceases to exist, then </w:t>
      </w:r>
      <w:r w:rsidRPr="00367191">
        <w:rPr>
          <w:rStyle w:val="Emphasis"/>
          <w:highlight w:val="green"/>
        </w:rPr>
        <w:t>all</w:t>
      </w:r>
      <w:r w:rsidRPr="00367191">
        <w:rPr>
          <w:highlight w:val="green"/>
          <w:u w:val="single"/>
        </w:rPr>
        <w:t xml:space="preserve"> union tactics are</w:t>
      </w:r>
      <w:r w:rsidRPr="00367191">
        <w:rPr>
          <w:u w:val="single"/>
        </w:rPr>
        <w:t xml:space="preserve"> potentially </w:t>
      </w:r>
      <w:r w:rsidRPr="00367191">
        <w:rPr>
          <w:highlight w:val="green"/>
          <w:u w:val="single"/>
        </w:rPr>
        <w:t>valid</w:t>
      </w:r>
      <w:r w:rsidRPr="00367191">
        <w:rPr>
          <w:sz w:val="16"/>
        </w:rPr>
        <w:t xml:space="preserve">, or at least morally defensible, </w:t>
      </w:r>
      <w:r w:rsidRPr="00367191">
        <w:rPr>
          <w:u w:val="single"/>
        </w:rPr>
        <w:t>as long as unions are ready to fight back proportionally.</w:t>
      </w:r>
    </w:p>
    <w:p w14:paraId="5BBA3A7D" w14:textId="77777777" w:rsidR="008853B6" w:rsidRPr="004675DB" w:rsidRDefault="008853B6" w:rsidP="008853B6">
      <w:pPr>
        <w:pStyle w:val="Heading4"/>
      </w:pPr>
      <w:r>
        <w:t xml:space="preserve">Fights through legal means fail – only embracing </w:t>
      </w:r>
      <w:r>
        <w:rPr>
          <w:u w:val="single"/>
        </w:rPr>
        <w:t>labor progress</w:t>
      </w:r>
      <w:r>
        <w:t xml:space="preserve"> in opposition to the plan’s </w:t>
      </w:r>
      <w:r>
        <w:rPr>
          <w:u w:val="single"/>
        </w:rPr>
        <w:t>labor peace</w:t>
      </w:r>
      <w:r>
        <w:t xml:space="preserve"> can produce strong public sector unions.</w:t>
      </w:r>
    </w:p>
    <w:p w14:paraId="1262C406" w14:textId="77777777" w:rsidR="008853B6" w:rsidRPr="009A530B" w:rsidRDefault="008853B6" w:rsidP="008853B6">
      <w:r w:rsidRPr="00BD4CBD">
        <w:rPr>
          <w:rStyle w:val="Style13ptBold"/>
        </w:rPr>
        <w:t>Velazquez 25</w:t>
      </w:r>
      <w:r w:rsidRPr="009A530B">
        <w:t>, Alvin Velazquez, is an Associate Professor of Law at Indiana Maurer School of Law, LPE Project, 4-14-2025 ["Labor Organizing In a Time of Legal Chaos," available on:  https://lpeproject.org/blog/labor-organizing-in-a-time-of-legal-chaos/, accessed:  8-18-2025]rrf</w:t>
      </w:r>
    </w:p>
    <w:p w14:paraId="7206E242" w14:textId="77777777" w:rsidR="008853B6" w:rsidRPr="004229EF" w:rsidRDefault="008853B6" w:rsidP="008853B6">
      <w:pPr>
        <w:rPr>
          <w:u w:val="single"/>
        </w:rPr>
      </w:pPr>
      <w:r w:rsidRPr="00BD4CBD">
        <w:rPr>
          <w:u w:val="single"/>
        </w:rPr>
        <w:t>Over the past two months, the Department of Government Efficiency (</w:t>
      </w:r>
      <w:r w:rsidRPr="004229EF">
        <w:rPr>
          <w:rStyle w:val="Emphasis"/>
          <w:highlight w:val="green"/>
        </w:rPr>
        <w:t>DOGE</w:t>
      </w:r>
      <w:r w:rsidRPr="00BD4CBD">
        <w:rPr>
          <w:u w:val="single"/>
        </w:rPr>
        <w:t xml:space="preserve">) has followed the Silicon Valley mantra of “move fast and </w:t>
      </w:r>
      <w:r w:rsidRPr="00BD4CBD">
        <w:rPr>
          <w:rStyle w:val="Emphasis"/>
        </w:rPr>
        <w:t>break things</w:t>
      </w:r>
      <w:r w:rsidRPr="00BD4CBD">
        <w:rPr>
          <w:u w:val="single"/>
        </w:rPr>
        <w:t xml:space="preserve">” to the letter. And one thing it </w:t>
      </w:r>
      <w:r w:rsidRPr="004229EF">
        <w:rPr>
          <w:highlight w:val="green"/>
          <w:u w:val="single"/>
        </w:rPr>
        <w:t>has been trying to break</w:t>
      </w:r>
      <w:r w:rsidRPr="00BD4CBD">
        <w:rPr>
          <w:u w:val="single"/>
        </w:rPr>
        <w:t xml:space="preserve"> quickly is </w:t>
      </w:r>
      <w:r w:rsidRPr="004229EF">
        <w:rPr>
          <w:highlight w:val="green"/>
          <w:u w:val="single"/>
        </w:rPr>
        <w:t>public sector unions</w:t>
      </w:r>
      <w:r w:rsidRPr="004229EF">
        <w:rPr>
          <w:sz w:val="16"/>
        </w:rPr>
        <w:t>. In early March, for instance, the Department of Homeland Security’s (DHS) unilaterally terminated the collective bargaining agreements between it and airport screeners. More recently, the Office of Personnel and Management has instructed agencies to disregard provisions within union contracts governing reduction-in-force procedures.</w:t>
      </w:r>
      <w:r w:rsidRPr="000D18EE">
        <w:rPr>
          <w:sz w:val="12"/>
        </w:rPr>
        <w:t>¶</w:t>
      </w:r>
      <w:r w:rsidRPr="004229EF">
        <w:rPr>
          <w:sz w:val="16"/>
        </w:rPr>
        <w:t xml:space="preserve"> </w:t>
      </w:r>
      <w:r w:rsidRPr="00BD4CBD">
        <w:rPr>
          <w:u w:val="single"/>
        </w:rPr>
        <w:t xml:space="preserve">The </w:t>
      </w:r>
      <w:r w:rsidRPr="004229EF">
        <w:rPr>
          <w:highlight w:val="green"/>
          <w:u w:val="single"/>
        </w:rPr>
        <w:t>Trump</w:t>
      </w:r>
      <w:r w:rsidRPr="00BD4CBD">
        <w:rPr>
          <w:u w:val="single"/>
        </w:rPr>
        <w:t xml:space="preserve"> administration </w:t>
      </w:r>
      <w:r w:rsidRPr="004229EF">
        <w:rPr>
          <w:highlight w:val="green"/>
          <w:u w:val="single"/>
        </w:rPr>
        <w:t>is</w:t>
      </w:r>
      <w:r w:rsidRPr="00BD4CBD">
        <w:rPr>
          <w:u w:val="single"/>
        </w:rPr>
        <w:t xml:space="preserve">, however, </w:t>
      </w:r>
      <w:r w:rsidRPr="004229EF">
        <w:rPr>
          <w:highlight w:val="green"/>
          <w:u w:val="single"/>
        </w:rPr>
        <w:t>far from alone in its attempt</w:t>
      </w:r>
      <w:r w:rsidRPr="00BD4CBD">
        <w:rPr>
          <w:u w:val="single"/>
        </w:rPr>
        <w:t xml:space="preserve"> to break public sector unions, as both </w:t>
      </w:r>
      <w:r w:rsidRPr="004229EF">
        <w:rPr>
          <w:highlight w:val="green"/>
          <w:u w:val="single"/>
        </w:rPr>
        <w:t>Republican and Democratic states have targeted them as well</w:t>
      </w:r>
      <w:r w:rsidRPr="004229EF">
        <w:rPr>
          <w:sz w:val="16"/>
        </w:rPr>
        <w:t>. The Republican-controlled legislature for the State of Utah recently passed legislation outlawing public sector unions. In union-heavy New York State, the governor fired 2,0000 corrections officers for refusing to cross the picket line and has barred them from ever working for the state again.</w:t>
      </w:r>
      <w:r w:rsidRPr="000D18EE">
        <w:rPr>
          <w:sz w:val="12"/>
        </w:rPr>
        <w:t>¶</w:t>
      </w:r>
      <w:r w:rsidRPr="004229EF">
        <w:rPr>
          <w:sz w:val="16"/>
        </w:rPr>
        <w:t xml:space="preserve"> The scenario is not much better yet for the private sector. Despite the fact that many workers in recent years have successfully organized into unions using the process overseen by the National Labor Relations Board (NLRB), workers such as those at Amazon have failed to obtain their first contracts due to the structural imbalance in the National Labor Relations Act’s (Act) remedy scheme. Specifically, the Act requires that the parties negotiate in good faith, but contains no mechanism for requiring the parties to reach agreement. Additionally, SpaceX, Amazon, and other employers are trying to gut the NLRB by asking the courts to enjoin the agency from adjudicating cases using administrative law judges. At least one court has granted such relief, and the issue may eventually go up to the Supreme Court for resolution.</w:t>
      </w:r>
      <w:r w:rsidRPr="000D18EE">
        <w:rPr>
          <w:sz w:val="12"/>
        </w:rPr>
        <w:t>¶</w:t>
      </w:r>
      <w:r w:rsidRPr="004229EF">
        <w:rPr>
          <w:sz w:val="16"/>
        </w:rPr>
        <w:t xml:space="preserve"> </w:t>
      </w:r>
      <w:r w:rsidRPr="00BD4CBD">
        <w:rPr>
          <w:u w:val="single"/>
        </w:rPr>
        <w:t>All of this raises a crucial question: How does labor organize in this time of legal chaos?</w:t>
      </w:r>
      <w:r w:rsidRPr="000D18EE">
        <w:rPr>
          <w:sz w:val="12"/>
        </w:rPr>
        <w:t>¶</w:t>
      </w:r>
      <w:r w:rsidRPr="004229EF">
        <w:rPr>
          <w:sz w:val="16"/>
        </w:rPr>
        <w:t xml:space="preserve"> The Answer So Far</w:t>
      </w:r>
      <w:r w:rsidRPr="000D18EE">
        <w:rPr>
          <w:sz w:val="12"/>
        </w:rPr>
        <w:t>¶</w:t>
      </w:r>
      <w:r w:rsidRPr="004229EF">
        <w:rPr>
          <w:sz w:val="16"/>
        </w:rPr>
        <w:t xml:space="preserve"> </w:t>
      </w:r>
      <w:r w:rsidRPr="00BD4CBD">
        <w:rPr>
          <w:u w:val="single"/>
        </w:rPr>
        <w:t>So far, organized labor has responded to the administration’s attack on public sector workers by framing it as an attack on essential government services</w:t>
      </w:r>
      <w:r w:rsidRPr="004229EF">
        <w:rPr>
          <w:sz w:val="16"/>
        </w:rPr>
        <w:t>. They are trying to demonstrate that the interests of public sector unions are aligned with the public interest. Additionally, organized labor has turned to courts to staunch the potential loss of membership, a strategy that is producing mixed results.</w:t>
      </w:r>
      <w:r w:rsidRPr="000D18EE">
        <w:rPr>
          <w:sz w:val="12"/>
        </w:rPr>
        <w:t>¶</w:t>
      </w:r>
      <w:r w:rsidRPr="004229EF">
        <w:rPr>
          <w:sz w:val="16"/>
        </w:rPr>
        <w:t xml:space="preserve"> </w:t>
      </w:r>
      <w:r w:rsidRPr="00BD4CBD">
        <w:rPr>
          <w:u w:val="single"/>
        </w:rPr>
        <w:t xml:space="preserve">While it is understandable for labor to seek redress in court, </w:t>
      </w:r>
      <w:r w:rsidRPr="004229EF">
        <w:rPr>
          <w:highlight w:val="green"/>
          <w:u w:val="single"/>
        </w:rPr>
        <w:t>there is one major problem with relying on courts – they have been historically hostile to labor’s interests</w:t>
      </w:r>
      <w:r w:rsidRPr="004229EF">
        <w:rPr>
          <w:sz w:val="16"/>
        </w:rPr>
        <w:t>. For almost a generation in the late 19th and early 20th centuries, courts engaged in “government by injunction.” They frequently enjoined peaceful labor activity. Fast forward to today and not much has changed. The Supreme Court has generally remained hostile to labor, and the current Supreme Court especially so. The current court has punished unions for going on strike and defunded public unions by barring them from collecting agency fees from non-member free riders. The Court has flirted with doing the same in the private sector as well.</w:t>
      </w:r>
      <w:r w:rsidRPr="000D18EE">
        <w:rPr>
          <w:sz w:val="12"/>
        </w:rPr>
        <w:t>¶</w:t>
      </w:r>
      <w:r w:rsidRPr="004229EF">
        <w:rPr>
          <w:sz w:val="16"/>
        </w:rPr>
        <w:t xml:space="preserve"> Overcoming Government by Injunction</w:t>
      </w:r>
      <w:r w:rsidRPr="000D18EE">
        <w:rPr>
          <w:sz w:val="12"/>
        </w:rPr>
        <w:t>¶</w:t>
      </w:r>
      <w:r w:rsidRPr="004229EF">
        <w:rPr>
          <w:sz w:val="16"/>
        </w:rPr>
        <w:t xml:space="preserve"> </w:t>
      </w:r>
      <w:r w:rsidRPr="004229EF">
        <w:rPr>
          <w:u w:val="single"/>
        </w:rPr>
        <w:t>Labor unions eventually overcame the challenges brought by government by injunction through persistent organizing during the chaos</w:t>
      </w:r>
      <w:r w:rsidRPr="004229EF">
        <w:rPr>
          <w:sz w:val="16"/>
        </w:rPr>
        <w:t xml:space="preserve">. At first, courts’ use (and abuse) of the injunction to stymie labor organizing as an illegal conspiracy hindered labor’s ability to protect workers. </w:t>
      </w:r>
      <w:r w:rsidRPr="004229EF">
        <w:rPr>
          <w:u w:val="single"/>
        </w:rPr>
        <w:t xml:space="preserve">However, political pressure by labor eventually led Congress to exempt concerted activity from the reach of antitrust law in </w:t>
      </w:r>
      <w:r w:rsidRPr="004229EF">
        <w:rPr>
          <w:u w:val="single"/>
        </w:rPr>
        <w:lastRenderedPageBreak/>
        <w:t>declaring that “the labor of a human being is not a commodity or article of commerce.”</w:t>
      </w:r>
      <w:r w:rsidRPr="004229EF">
        <w:rPr>
          <w:sz w:val="16"/>
        </w:rPr>
        <w:t xml:space="preserve"> When courts continued to enjoin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numbers.</w:t>
      </w:r>
      <w:r w:rsidRPr="000D18EE">
        <w:rPr>
          <w:sz w:val="12"/>
        </w:rPr>
        <w:t>¶</w:t>
      </w:r>
      <w:r w:rsidRPr="004229EF">
        <w:rPr>
          <w:sz w:val="16"/>
        </w:rPr>
        <w:t xml:space="preserve"> The moral? </w:t>
      </w:r>
      <w:r w:rsidRPr="004229EF">
        <w:rPr>
          <w:highlight w:val="green"/>
          <w:u w:val="single"/>
        </w:rPr>
        <w:t xml:space="preserve">Court decisions </w:t>
      </w:r>
      <w:r w:rsidRPr="004229EF">
        <w:rPr>
          <w:rStyle w:val="Emphasis"/>
          <w:highlight w:val="green"/>
        </w:rPr>
        <w:t>do not</w:t>
      </w:r>
      <w:r w:rsidRPr="004229EF">
        <w:rPr>
          <w:highlight w:val="green"/>
          <w:u w:val="single"/>
        </w:rPr>
        <w:t xml:space="preserve"> build up a labor movement</w:t>
      </w:r>
      <w:r w:rsidRPr="004229EF">
        <w:rPr>
          <w:sz w:val="16"/>
        </w:rPr>
        <w:t xml:space="preserve">. Congress passed laws to maintain labor peace, not from a sense of moral compunction. Courts used the logic of labor peace to defend the existence of collective bargaining. Court decisions may slow down the breaking of federal public sector labor unions, but who knows to what effect. As I write this, the </w:t>
      </w:r>
      <w:r w:rsidRPr="004229EF">
        <w:rPr>
          <w:highlight w:val="green"/>
          <w:u w:val="single"/>
        </w:rPr>
        <w:t>Trump</w:t>
      </w:r>
      <w:r w:rsidRPr="004229EF">
        <w:rPr>
          <w:u w:val="single"/>
        </w:rPr>
        <w:t xml:space="preserve"> administration </w:t>
      </w:r>
      <w:r w:rsidRPr="004229EF">
        <w:rPr>
          <w:highlight w:val="green"/>
          <w:u w:val="single"/>
        </w:rPr>
        <w:t xml:space="preserve">appears open to </w:t>
      </w:r>
      <w:r w:rsidRPr="004229EF">
        <w:rPr>
          <w:rStyle w:val="Emphasis"/>
          <w:highlight w:val="green"/>
        </w:rPr>
        <w:t>flouting</w:t>
      </w:r>
      <w:r w:rsidRPr="004229EF">
        <w:rPr>
          <w:highlight w:val="green"/>
          <w:u w:val="single"/>
        </w:rPr>
        <w:t xml:space="preserve"> court orders</w:t>
      </w:r>
      <w:r w:rsidRPr="004229EF">
        <w:rPr>
          <w:sz w:val="16"/>
        </w:rPr>
        <w:t xml:space="preserve">. </w:t>
      </w:r>
      <w:r w:rsidRPr="004229EF">
        <w:rPr>
          <w:u w:val="single"/>
        </w:rPr>
        <w:t xml:space="preserve">Elon </w:t>
      </w:r>
      <w:r w:rsidRPr="004229EF">
        <w:rPr>
          <w:highlight w:val="green"/>
          <w:u w:val="single"/>
        </w:rPr>
        <w:t>Musk and</w:t>
      </w:r>
      <w:r w:rsidRPr="004229EF">
        <w:rPr>
          <w:u w:val="single"/>
        </w:rPr>
        <w:t xml:space="preserve"> other members of </w:t>
      </w:r>
      <w:r w:rsidRPr="004229EF">
        <w:rPr>
          <w:highlight w:val="green"/>
          <w:u w:val="single"/>
        </w:rPr>
        <w:t>Congress have called for the impeachment of judges who refuse to give them what they want</w:t>
      </w:r>
      <w:r w:rsidRPr="004229EF">
        <w:rPr>
          <w:sz w:val="16"/>
          <w:highlight w:val="green"/>
        </w:rPr>
        <w:t>.</w:t>
      </w:r>
      <w:r w:rsidRPr="004229EF">
        <w:rPr>
          <w:sz w:val="16"/>
        </w:rPr>
        <w:t xml:space="preserve"> </w:t>
      </w:r>
      <w:r w:rsidRPr="004229EF">
        <w:rPr>
          <w:u w:val="single"/>
        </w:rPr>
        <w:t>Organized labor cannot look to courts to construct order out of the chaos that the administration is bringing to bear against it</w:t>
      </w:r>
      <w:r w:rsidRPr="004229EF">
        <w:rPr>
          <w:sz w:val="16"/>
        </w:rPr>
        <w:t>. It must find a way forward that does not rely on solely on legal recognition for the legitimacy of its own institutional existence.</w:t>
      </w:r>
      <w:r w:rsidRPr="000D18EE">
        <w:rPr>
          <w:sz w:val="12"/>
        </w:rPr>
        <w:t>¶</w:t>
      </w:r>
      <w:r w:rsidRPr="004229EF">
        <w:rPr>
          <w:sz w:val="16"/>
        </w:rPr>
        <w:t xml:space="preserve"> What the Answer Could Be</w:t>
      </w:r>
      <w:r w:rsidRPr="000D18EE">
        <w:rPr>
          <w:sz w:val="12"/>
        </w:rPr>
        <w:t>¶</w:t>
      </w:r>
      <w:r w:rsidRPr="004229EF">
        <w:rPr>
          <w:sz w:val="16"/>
        </w:rPr>
        <w:t xml:space="preserve"> </w:t>
      </w:r>
      <w:r w:rsidRPr="004229EF">
        <w:rPr>
          <w:highlight w:val="green"/>
          <w:u w:val="single"/>
        </w:rPr>
        <w:t>The key for</w:t>
      </w:r>
      <w:r w:rsidRPr="004229EF">
        <w:rPr>
          <w:u w:val="single"/>
        </w:rPr>
        <w:t xml:space="preserve"> organized </w:t>
      </w:r>
      <w:r w:rsidRPr="004229EF">
        <w:rPr>
          <w:highlight w:val="green"/>
          <w:u w:val="single"/>
        </w:rPr>
        <w:t>labor</w:t>
      </w:r>
      <w:r w:rsidRPr="004229EF">
        <w:rPr>
          <w:u w:val="single"/>
        </w:rPr>
        <w:t xml:space="preserve"> to organize in this time of chaos </w:t>
      </w:r>
      <w:r w:rsidRPr="004229EF">
        <w:rPr>
          <w:highlight w:val="green"/>
          <w:u w:val="single"/>
        </w:rPr>
        <w:t>is to re-examine the work of</w:t>
      </w:r>
      <w:r w:rsidRPr="004229EF">
        <w:rPr>
          <w:u w:val="single"/>
        </w:rPr>
        <w:t xml:space="preserve"> trade </w:t>
      </w:r>
      <w:r w:rsidRPr="004229EF">
        <w:rPr>
          <w:highlight w:val="green"/>
          <w:u w:val="single"/>
        </w:rPr>
        <w:t>unionists who</w:t>
      </w:r>
      <w:r w:rsidRPr="004229EF">
        <w:rPr>
          <w:u w:val="single"/>
        </w:rPr>
        <w:t xml:space="preserve"> organized prior to the passage of the National Labor Relations Act, </w:t>
      </w:r>
      <w:r w:rsidRPr="004229EF">
        <w:rPr>
          <w:highlight w:val="green"/>
          <w:u w:val="single"/>
        </w:rPr>
        <w:t>when</w:t>
      </w:r>
      <w:r w:rsidRPr="004229EF">
        <w:rPr>
          <w:u w:val="single"/>
        </w:rPr>
        <w:t xml:space="preserve"> organized </w:t>
      </w:r>
      <w:r w:rsidRPr="004229EF">
        <w:rPr>
          <w:highlight w:val="green"/>
          <w:u w:val="single"/>
        </w:rPr>
        <w:t>labor lacked legal protection</w:t>
      </w:r>
      <w:r w:rsidRPr="004229EF">
        <w:rPr>
          <w:sz w:val="16"/>
        </w:rPr>
        <w:t xml:space="preserve">. In my forthcoming paper, in the Boston College Law Review titled “The Death of Labor Law and the Rebirth of the Labor Movement,” I examine how the Supreme Court could apply the Major Questions or Non-Delegation doctrine to completely eliminate the National Labor Relations Act and return labor relations to when it was governed by little more than the law of the jungle. Occasionally, organizers of that time could rely on state bargaining laws to build a pathway for recognition. But more often than not, they had to improvise the creation of a union in the absence of a legal process for gaining recognition from employers. In the paper, I outline how to rebuild the labor movement by first getting rid of preemption as a barrier to state action, and then using labor’s political strength to push states to enact their own bargaining laws. It draws on some of the scholarly thought that this blog has featured on the Norris-LaGuardia Act and state law preemption. </w:t>
      </w:r>
      <w:r w:rsidRPr="000D18EE">
        <w:rPr>
          <w:sz w:val="12"/>
        </w:rPr>
        <w:t>¶</w:t>
      </w:r>
      <w:r w:rsidRPr="004229EF">
        <w:rPr>
          <w:sz w:val="16"/>
        </w:rPr>
        <w:t xml:space="preserve"> </w:t>
      </w:r>
      <w:r w:rsidRPr="004229EF">
        <w:rPr>
          <w:u w:val="single"/>
        </w:rPr>
        <w:t>While that paper focuses on the private sector, there are two lessons that especially apply in the wake of the chaos that the Trump administration is causing the public sector</w:t>
      </w:r>
      <w:r w:rsidRPr="004229EF">
        <w:rPr>
          <w:sz w:val="16"/>
        </w:rPr>
        <w:t xml:space="preserve">. </w:t>
      </w:r>
      <w:r w:rsidRPr="004229EF">
        <w:rPr>
          <w:u w:val="single"/>
        </w:rPr>
        <w:t xml:space="preserve">First, </w:t>
      </w:r>
      <w:r w:rsidRPr="009A74DE">
        <w:rPr>
          <w:highlight w:val="green"/>
          <w:u w:val="single"/>
        </w:rPr>
        <w:t>labor can grow during</w:t>
      </w:r>
      <w:r w:rsidRPr="004229EF">
        <w:rPr>
          <w:u w:val="single"/>
        </w:rPr>
        <w:t xml:space="preserve"> times of </w:t>
      </w:r>
      <w:r w:rsidRPr="009A74DE">
        <w:rPr>
          <w:highlight w:val="green"/>
          <w:u w:val="single"/>
        </w:rPr>
        <w:t>chaos</w:t>
      </w:r>
      <w:r w:rsidRPr="004229EF">
        <w:rPr>
          <w:sz w:val="16"/>
        </w:rPr>
        <w:t xml:space="preserve">. </w:t>
      </w:r>
      <w:r w:rsidRPr="004229EF">
        <w:rPr>
          <w:u w:val="single"/>
        </w:rPr>
        <w:t xml:space="preserve">For example, the period </w:t>
      </w:r>
      <w:r w:rsidRPr="009A74DE">
        <w:rPr>
          <w:highlight w:val="green"/>
          <w:u w:val="single"/>
        </w:rPr>
        <w:t>after the stock market crash of 1929</w:t>
      </w:r>
      <w:r w:rsidRPr="004229EF">
        <w:rPr>
          <w:u w:val="single"/>
        </w:rPr>
        <w:t xml:space="preserve"> was especially fraught with danger and chaos</w:t>
      </w:r>
      <w:r w:rsidRPr="004229EF">
        <w:rPr>
          <w:sz w:val="16"/>
        </w:rPr>
        <w:t xml:space="preserve">. At that point, millions of people had lost their jobs and their savings and were taking to the streets. </w:t>
      </w:r>
      <w:r w:rsidRPr="004229EF">
        <w:rPr>
          <w:u w:val="single"/>
        </w:rPr>
        <w:t xml:space="preserve">As a result, </w:t>
      </w:r>
      <w:r w:rsidRPr="009A74DE">
        <w:rPr>
          <w:highlight w:val="green"/>
          <w:u w:val="single"/>
        </w:rPr>
        <w:t>labor was able to organize members in record numbers</w:t>
      </w:r>
      <w:r w:rsidRPr="004229EF">
        <w:rPr>
          <w:sz w:val="16"/>
        </w:rPr>
        <w:t xml:space="preserve"> (albeit with the tacit endorsement of the President). </w:t>
      </w:r>
      <w:r w:rsidRPr="004229EF">
        <w:rPr>
          <w:u w:val="single"/>
        </w:rPr>
        <w:t>Eventually, organized labor successfully agitated for the passage of the NLRA.</w:t>
      </w:r>
      <w:r w:rsidRPr="000D18EE">
        <w:rPr>
          <w:sz w:val="12"/>
        </w:rPr>
        <w:t>¶</w:t>
      </w:r>
      <w:r w:rsidRPr="004229EF">
        <w:rPr>
          <w:sz w:val="16"/>
        </w:rPr>
        <w:t xml:space="preserve"> </w:t>
      </w:r>
      <w:r w:rsidRPr="004229EF">
        <w:rPr>
          <w:u w:val="single"/>
        </w:rPr>
        <w:t>The second lesson that organized labor can draw from that early time period has to do with the nature of political processes</w:t>
      </w:r>
      <w:r w:rsidRPr="004229EF">
        <w:rPr>
          <w:sz w:val="16"/>
        </w:rPr>
        <w:t xml:space="preserve">. </w:t>
      </w:r>
      <w:r w:rsidRPr="009A74DE">
        <w:rPr>
          <w:highlight w:val="green"/>
          <w:u w:val="single"/>
        </w:rPr>
        <w:t>In the</w:t>
      </w:r>
      <w:r w:rsidRPr="004229EF">
        <w:rPr>
          <w:u w:val="single"/>
        </w:rPr>
        <w:t xml:space="preserve"> 19</w:t>
      </w:r>
      <w:r w:rsidRPr="009A74DE">
        <w:rPr>
          <w:highlight w:val="green"/>
          <w:u w:val="single"/>
        </w:rPr>
        <w:t>30s</w:t>
      </w:r>
      <w:r w:rsidRPr="004229EF">
        <w:rPr>
          <w:u w:val="single"/>
        </w:rPr>
        <w:t xml:space="preserve">, </w:t>
      </w:r>
      <w:r w:rsidRPr="009A74DE">
        <w:rPr>
          <w:highlight w:val="green"/>
          <w:u w:val="single"/>
        </w:rPr>
        <w:t>the political process created a</w:t>
      </w:r>
      <w:r w:rsidRPr="004229EF">
        <w:rPr>
          <w:u w:val="single"/>
        </w:rPr>
        <w:t xml:space="preserve"> legal </w:t>
      </w:r>
      <w:r w:rsidRPr="009A74DE">
        <w:rPr>
          <w:highlight w:val="green"/>
          <w:u w:val="single"/>
        </w:rPr>
        <w:t>pathway to collective bargaining</w:t>
      </w:r>
      <w:r w:rsidRPr="004229EF">
        <w:rPr>
          <w:u w:val="single"/>
        </w:rPr>
        <w:t xml:space="preserve"> in response to worker organizing during a time of legal and economic chaos</w:t>
      </w:r>
      <w:r w:rsidRPr="004229EF">
        <w:rPr>
          <w:sz w:val="16"/>
        </w:rPr>
        <w:t xml:space="preserve">. </w:t>
      </w:r>
      <w:r w:rsidRPr="009A74DE">
        <w:rPr>
          <w:highlight w:val="green"/>
          <w:u w:val="single"/>
        </w:rPr>
        <w:t>But that does not mean unions waited the for government to grant them permission to exist</w:t>
      </w:r>
      <w:r w:rsidRPr="004229EF">
        <w:rPr>
          <w:u w:val="single"/>
        </w:rPr>
        <w:t>. Labor unions have existed in the United States without formal recognition by a governmental body since Philadelphia shoemakers first formed into Federal Society of Journeymen Cordwainers in 1794</w:t>
      </w:r>
      <w:r w:rsidRPr="004229EF">
        <w:rPr>
          <w:sz w:val="16"/>
        </w:rPr>
        <w:t xml:space="preserve">. In the absence of formal labor law, </w:t>
      </w:r>
      <w:r w:rsidRPr="004229EF">
        <w:rPr>
          <w:u w:val="single"/>
        </w:rPr>
        <w:t xml:space="preserve">unions lived under the </w:t>
      </w:r>
      <w:r w:rsidRPr="004229EF">
        <w:rPr>
          <w:rStyle w:val="Emphasis"/>
        </w:rPr>
        <w:t>law of the jungle</w:t>
      </w:r>
      <w:r w:rsidRPr="004229EF">
        <w:rPr>
          <w:sz w:val="16"/>
        </w:rPr>
        <w:t>. Similarly, Americans today celebrate Labor Day, but that holiday might not exist if it were not for the Pullman strike in 1894. That strike took place because railcar magnate George Pullman refused to negotiate with the American Railway Union, and in doing so nearly shut down the U.S. economy and brought the country to “the edge of anarchy” as the union employed secondary boycotts, solidarity strikes, and other tools that current labor law proscribe. In other words, unions engaged in collective bargaining well before Congress provided them with a pathway for doing so through passage of the National Labor Relations Act in 1935.</w:t>
      </w:r>
      <w:r w:rsidRPr="000D18EE">
        <w:rPr>
          <w:sz w:val="12"/>
        </w:rPr>
        <w:t>¶</w:t>
      </w:r>
      <w:r w:rsidRPr="004229EF">
        <w:rPr>
          <w:sz w:val="16"/>
        </w:rPr>
        <w:t xml:space="preserve"> </w:t>
      </w:r>
      <w:r w:rsidRPr="004229EF">
        <w:rPr>
          <w:u w:val="single"/>
        </w:rPr>
        <w:t>In fact, labor unions have existed and organized workers without explicit government sanction in liminal spaces since they first formed</w:t>
      </w:r>
      <w:r w:rsidRPr="004229EF">
        <w:rPr>
          <w:sz w:val="16"/>
        </w:rPr>
        <w:t xml:space="preserve">. In this way, </w:t>
      </w:r>
      <w:r w:rsidRPr="004229EF">
        <w:rPr>
          <w:u w:val="single"/>
        </w:rPr>
        <w:t>government workers in the United States can learn from those in Puerto Rico</w:t>
      </w:r>
      <w:r w:rsidRPr="004229EF">
        <w:rPr>
          <w:sz w:val="16"/>
        </w:rPr>
        <w:t xml:space="preserve">. Before 1998, government employees in Puerto Rico did not have the right to collectively bargain. Instead, </w:t>
      </w:r>
      <w:r w:rsidRPr="004229EF">
        <w:rPr>
          <w:u w:val="single"/>
        </w:rPr>
        <w:t>they formed into “bona fide associations” (or roughly, minority unions) to demand that their public sector employers sign letters of agreement</w:t>
      </w:r>
      <w:r w:rsidRPr="004229EF">
        <w:rPr>
          <w:sz w:val="16"/>
        </w:rPr>
        <w:t xml:space="preserve">. These letters were something less than full collective bargaining agreements, but something more than what they were allowed to obtain under standard government employee compensation arrangements. </w:t>
      </w:r>
      <w:r w:rsidRPr="004229EF">
        <w:rPr>
          <w:sz w:val="16"/>
        </w:rPr>
        <w:lastRenderedPageBreak/>
        <w:t>Similarly, public sector workers in Virginia engaged in collective bargaining and collective actions despite facing significant legal headwinds. The work of these associations in Puerto Rico and Virginia demonstrates that there is a way forward in the public sector even in the wake of a full-on assault by the administrative state.</w:t>
      </w:r>
      <w:r w:rsidRPr="000D18EE">
        <w:rPr>
          <w:sz w:val="12"/>
        </w:rPr>
        <w:t>¶</w:t>
      </w:r>
      <w:r w:rsidRPr="004229EF">
        <w:rPr>
          <w:sz w:val="16"/>
        </w:rPr>
        <w:t xml:space="preserve"> Embracing Chaos?</w:t>
      </w:r>
      <w:r w:rsidRPr="000D18EE">
        <w:rPr>
          <w:sz w:val="12"/>
        </w:rPr>
        <w:t>¶</w:t>
      </w:r>
      <w:r w:rsidRPr="004229EF">
        <w:rPr>
          <w:sz w:val="16"/>
        </w:rPr>
        <w:t xml:space="preserve"> </w:t>
      </w:r>
      <w:r w:rsidRPr="004229EF">
        <w:rPr>
          <w:u w:val="single"/>
        </w:rPr>
        <w:t>Public sector unions face a set of serious shocks to their very existence in what may seem like a volatile, uncertain, complex, and ambiguous environment</w:t>
      </w:r>
      <w:r w:rsidRPr="004229EF">
        <w:rPr>
          <w:sz w:val="16"/>
        </w:rPr>
        <w:t xml:space="preserve">. Even though the attacks are unprecedented in the history of the federal government, they are not unprecedented for workers. In 2019, air traffic controllers engaged in a sick out during a government shutdown, fighting against Trump’s holding the budget hostage to his demand for a border wall. Withholding labor at airports like LaGuardia forced Trump to end the shutdown without winning his demands even though doing so was legally risky. If certain sectors of the federal workforce engaged in such an action, there is little doubt that the administration would simply repeat what happened when Ronald Reagan famously fired all of the air traffic controllers for going on strike in 1981. </w:t>
      </w:r>
      <w:r w:rsidRPr="004229EF">
        <w:rPr>
          <w:u w:val="single"/>
        </w:rPr>
        <w:t xml:space="preserve">Instead, </w:t>
      </w:r>
      <w:r w:rsidRPr="009A74DE">
        <w:rPr>
          <w:highlight w:val="green"/>
          <w:u w:val="single"/>
        </w:rPr>
        <w:t>federal sector unions must apply “bargaining for the common good” models to organize</w:t>
      </w:r>
      <w:r w:rsidRPr="004229EF">
        <w:rPr>
          <w:u w:val="single"/>
        </w:rPr>
        <w:t xml:space="preserve"> workers and the community. </w:t>
      </w:r>
      <w:r w:rsidRPr="009A74DE">
        <w:rPr>
          <w:highlight w:val="green"/>
          <w:u w:val="single"/>
        </w:rPr>
        <w:t>They could do so by building a bottom-up coalition</w:t>
      </w:r>
      <w:r w:rsidRPr="004229EF">
        <w:rPr>
          <w:u w:val="single"/>
        </w:rPr>
        <w:t xml:space="preserve"> with groups in GOP-aligned states who rely on federal funding to fund Medicare and Medicaid for taking care of their poor and elderly.</w:t>
      </w:r>
      <w:r>
        <w:rPr>
          <w:u w:val="single"/>
        </w:rPr>
        <w:t xml:space="preserve"> </w:t>
      </w:r>
      <w:r w:rsidRPr="000D18EE">
        <w:rPr>
          <w:sz w:val="12"/>
        </w:rPr>
        <w:t>¶</w:t>
      </w:r>
      <w:r w:rsidRPr="004229EF">
        <w:rPr>
          <w:sz w:val="16"/>
        </w:rPr>
        <w:t xml:space="preserve"> In many ways the current administration’s attack on the federal administrative apparatus is an application of the “shock doctrine.” </w:t>
      </w:r>
      <w:r w:rsidRPr="009A74DE">
        <w:rPr>
          <w:highlight w:val="green"/>
          <w:u w:val="single"/>
        </w:rPr>
        <w:t>Being clear-eyed</w:t>
      </w:r>
      <w:r w:rsidRPr="004229EF">
        <w:rPr>
          <w:u w:val="single"/>
        </w:rPr>
        <w:t xml:space="preserve"> on the attack vector and creatively exploring options that focus on working organizing </w:t>
      </w:r>
      <w:r w:rsidRPr="009A74DE">
        <w:rPr>
          <w:highlight w:val="green"/>
          <w:u w:val="single"/>
        </w:rPr>
        <w:t>makes it possible for unions to focus on</w:t>
      </w:r>
      <w:r w:rsidRPr="004229EF">
        <w:rPr>
          <w:u w:val="single"/>
        </w:rPr>
        <w:t xml:space="preserve"> what really matters, not the legal vagaries of today’s attack on the administrative state or on workers, but rather on </w:t>
      </w:r>
      <w:r w:rsidRPr="009A74DE">
        <w:rPr>
          <w:highlight w:val="green"/>
          <w:u w:val="single"/>
        </w:rPr>
        <w:t>building countervailing worker power</w:t>
      </w:r>
      <w:r w:rsidRPr="004229EF">
        <w:rPr>
          <w:u w:val="single"/>
        </w:rPr>
        <w:t xml:space="preserve">. </w:t>
      </w:r>
    </w:p>
    <w:p w14:paraId="0D22F424" w14:textId="77777777" w:rsidR="008853B6" w:rsidRDefault="008853B6" w:rsidP="008853B6">
      <w:pPr>
        <w:pStyle w:val="Heading3"/>
      </w:pPr>
      <w:r>
        <w:lastRenderedPageBreak/>
        <w:t>DA---1NC</w:t>
      </w:r>
    </w:p>
    <w:p w14:paraId="10FCCDCA" w14:textId="77777777" w:rsidR="008853B6" w:rsidRDefault="008853B6" w:rsidP="008853B6">
      <w:r>
        <w:t>Elections DA</w:t>
      </w:r>
    </w:p>
    <w:p w14:paraId="4D6F8783" w14:textId="77777777" w:rsidR="008853B6" w:rsidRPr="00EB2EEE" w:rsidRDefault="008853B6" w:rsidP="008853B6">
      <w:pPr>
        <w:pStyle w:val="Heading4"/>
        <w:rPr>
          <w:b w:val="0"/>
          <w:bCs/>
        </w:rPr>
      </w:pPr>
      <w:r>
        <w:t xml:space="preserve">Dems win now </w:t>
      </w:r>
      <w:r w:rsidRPr="00EB2EEE">
        <w:t>– but it’s close.</w:t>
      </w:r>
    </w:p>
    <w:p w14:paraId="4AAE9138" w14:textId="77777777" w:rsidR="008853B6" w:rsidRDefault="008853B6" w:rsidP="008853B6">
      <w:r w:rsidRPr="00EB2EEE">
        <w:rPr>
          <w:rStyle w:val="Style13ptBold"/>
        </w:rPr>
        <w:t>Hunter 10-1</w:t>
      </w:r>
      <w:r w:rsidRPr="00EB2EEE">
        <w:t xml:space="preserve">, Heather Hunter, </w:t>
      </w:r>
      <w:r>
        <w:t xml:space="preserve">contributing writer for the Washington Examiner, </w:t>
      </w:r>
      <w:r w:rsidRPr="00EB2EEE">
        <w:t>Washington Examiner, 10-1-2025 ["Earle-Sears narrows Spanberger’s lead to 3 points in final weeks of Virginia race," available on:  https://www.washingtonexaminer.com/news/campaigns/state/3832790/winsome-earle-sears-deficit-3-points-virginia-gubernatorial-race-poll/, accessed:  10-1-2025]rrf</w:t>
      </w:r>
    </w:p>
    <w:p w14:paraId="2605E903" w14:textId="77777777" w:rsidR="008853B6" w:rsidRPr="00EB2EEE" w:rsidRDefault="008853B6" w:rsidP="008853B6">
      <w:pPr>
        <w:rPr>
          <w:sz w:val="16"/>
        </w:rPr>
      </w:pPr>
      <w:r w:rsidRPr="00EB2EEE">
        <w:rPr>
          <w:highlight w:val="green"/>
          <w:u w:val="single"/>
        </w:rPr>
        <w:t xml:space="preserve">The Virginia gubernatorial race </w:t>
      </w:r>
      <w:r w:rsidRPr="00F95E29">
        <w:rPr>
          <w:u w:val="single"/>
        </w:rPr>
        <w:t xml:space="preserve">has </w:t>
      </w:r>
      <w:r w:rsidRPr="00EB2EEE">
        <w:rPr>
          <w:rStyle w:val="Emphasis"/>
          <w:highlight w:val="green"/>
        </w:rPr>
        <w:t>tightened</w:t>
      </w:r>
      <w:r w:rsidRPr="00EB2EEE">
        <w:rPr>
          <w:u w:val="single"/>
        </w:rPr>
        <w:t xml:space="preserve"> in the campaign’s closing stretch, </w:t>
      </w:r>
      <w:r w:rsidRPr="00EB2EEE">
        <w:rPr>
          <w:highlight w:val="green"/>
          <w:u w:val="single"/>
        </w:rPr>
        <w:t>with</w:t>
      </w:r>
      <w:r w:rsidRPr="00EB2EEE">
        <w:rPr>
          <w:u w:val="single"/>
        </w:rPr>
        <w:t xml:space="preserve"> Lt. Gov. Winsome </w:t>
      </w:r>
      <w:r w:rsidRPr="00EB2EEE">
        <w:rPr>
          <w:rStyle w:val="Emphasis"/>
          <w:highlight w:val="green"/>
        </w:rPr>
        <w:t>Earle-Sears</w:t>
      </w:r>
      <w:r w:rsidRPr="00EB2EEE">
        <w:rPr>
          <w:u w:val="single"/>
        </w:rPr>
        <w:t xml:space="preserve"> (R-VA) </w:t>
      </w:r>
      <w:r w:rsidRPr="00EB2EEE">
        <w:rPr>
          <w:highlight w:val="green"/>
          <w:u w:val="single"/>
        </w:rPr>
        <w:t>trailing</w:t>
      </w:r>
      <w:r w:rsidRPr="00EB2EEE">
        <w:rPr>
          <w:u w:val="single"/>
        </w:rPr>
        <w:t xml:space="preserve"> Democrat Abigail </w:t>
      </w:r>
      <w:r w:rsidRPr="00EB2EEE">
        <w:rPr>
          <w:rStyle w:val="Emphasis"/>
          <w:highlight w:val="green"/>
        </w:rPr>
        <w:t>Spanberger</w:t>
      </w:r>
      <w:r w:rsidRPr="00EB2EEE">
        <w:rPr>
          <w:highlight w:val="green"/>
          <w:u w:val="single"/>
        </w:rPr>
        <w:t xml:space="preserve"> by</w:t>
      </w:r>
      <w:r w:rsidRPr="00EB2EEE">
        <w:rPr>
          <w:u w:val="single"/>
        </w:rPr>
        <w:t xml:space="preserve"> just </w:t>
      </w:r>
      <w:r w:rsidRPr="00EB2EEE">
        <w:rPr>
          <w:rStyle w:val="Emphasis"/>
          <w:highlight w:val="green"/>
        </w:rPr>
        <w:t>3 percent</w:t>
      </w:r>
      <w:r w:rsidRPr="00F95E29">
        <w:rPr>
          <w:rStyle w:val="Emphasis"/>
        </w:rPr>
        <w:t>age points</w:t>
      </w:r>
      <w:r w:rsidRPr="00EB2EEE">
        <w:rPr>
          <w:u w:val="single"/>
        </w:rPr>
        <w:t xml:space="preserve"> in a new survey.</w:t>
      </w:r>
      <w:r w:rsidRPr="00EB2EEE">
        <w:rPr>
          <w:sz w:val="16"/>
        </w:rPr>
        <w:t xml:space="preserve"> An A2 Insights poll conducted from </w:t>
      </w:r>
      <w:r w:rsidRPr="00EB2EEE">
        <w:rPr>
          <w:u w:val="single"/>
        </w:rPr>
        <w:t xml:space="preserve">Friday to Sunday puts Spanberger at 48% and Earle-Sears at 45%, </w:t>
      </w:r>
      <w:r w:rsidRPr="00EB2EEE">
        <w:rPr>
          <w:highlight w:val="green"/>
          <w:u w:val="single"/>
        </w:rPr>
        <w:t xml:space="preserve">the </w:t>
      </w:r>
      <w:r w:rsidRPr="00EB2EEE">
        <w:rPr>
          <w:rStyle w:val="Emphasis"/>
          <w:highlight w:val="green"/>
        </w:rPr>
        <w:t>narrowest margin</w:t>
      </w:r>
      <w:r w:rsidRPr="00EB2EEE">
        <w:rPr>
          <w:highlight w:val="green"/>
          <w:u w:val="single"/>
        </w:rPr>
        <w:t xml:space="preserve"> </w:t>
      </w:r>
      <w:r w:rsidRPr="00F95E29">
        <w:rPr>
          <w:u w:val="single"/>
        </w:rPr>
        <w:t>reported in months.</w:t>
      </w:r>
      <w:r w:rsidRPr="00F95E29">
        <w:rPr>
          <w:sz w:val="12"/>
        </w:rPr>
        <w:t>¶</w:t>
      </w:r>
      <w:r w:rsidRPr="00EB2EEE">
        <w:rPr>
          <w:sz w:val="16"/>
        </w:rPr>
        <w:t xml:space="preserve"> The A2 Insights result contrasts with several earlier polls this month that showed Spanberger with a larger advantage. For example, a Sept. 8-14 survey from Christopher Newport University’s Wason Center found Spanberger leading 52%-40% among likely voters, while a Sept. 9 release from Virginia Commonwealth University’s Wilder School reported a 49%-40% edge among registered voters. </w:t>
      </w:r>
      <w:r w:rsidRPr="00EB2EEE">
        <w:rPr>
          <w:u w:val="single"/>
        </w:rPr>
        <w:t xml:space="preserve">Taken together, </w:t>
      </w:r>
      <w:r w:rsidRPr="00F95E29">
        <w:rPr>
          <w:u w:val="single"/>
        </w:rPr>
        <w:t xml:space="preserve">the </w:t>
      </w:r>
      <w:r w:rsidRPr="00EB2EEE">
        <w:rPr>
          <w:highlight w:val="green"/>
          <w:u w:val="single"/>
        </w:rPr>
        <w:t xml:space="preserve">numbers suggest a </w:t>
      </w:r>
      <w:r w:rsidRPr="00EB2EEE">
        <w:rPr>
          <w:rStyle w:val="Emphasis"/>
          <w:highlight w:val="green"/>
        </w:rPr>
        <w:t>competitive race</w:t>
      </w:r>
      <w:r w:rsidRPr="00EB2EEE">
        <w:rPr>
          <w:u w:val="single"/>
        </w:rPr>
        <w:t xml:space="preserve"> with late movement toward the Republican nominee, </w:t>
      </w:r>
      <w:r w:rsidRPr="00EB2EEE">
        <w:rPr>
          <w:highlight w:val="green"/>
          <w:u w:val="single"/>
        </w:rPr>
        <w:t xml:space="preserve">even as </w:t>
      </w:r>
      <w:r w:rsidRPr="00EB2EEE">
        <w:rPr>
          <w:rStyle w:val="Emphasis"/>
          <w:highlight w:val="green"/>
        </w:rPr>
        <w:t>most</w:t>
      </w:r>
      <w:r w:rsidRPr="00EB2EEE">
        <w:rPr>
          <w:highlight w:val="green"/>
          <w:u w:val="single"/>
        </w:rPr>
        <w:t xml:space="preserve"> </w:t>
      </w:r>
      <w:r w:rsidRPr="00F95E29">
        <w:rPr>
          <w:u w:val="single"/>
        </w:rPr>
        <w:t xml:space="preserve">public </w:t>
      </w:r>
      <w:r w:rsidRPr="00EB2EEE">
        <w:rPr>
          <w:highlight w:val="green"/>
          <w:u w:val="single"/>
        </w:rPr>
        <w:t>polling</w:t>
      </w:r>
      <w:r w:rsidRPr="00EB2EEE">
        <w:rPr>
          <w:u w:val="single"/>
        </w:rPr>
        <w:t xml:space="preserve"> still </w:t>
      </w:r>
      <w:r w:rsidRPr="00EB2EEE">
        <w:rPr>
          <w:highlight w:val="green"/>
          <w:u w:val="single"/>
        </w:rPr>
        <w:t xml:space="preserve">shows the </w:t>
      </w:r>
      <w:r w:rsidRPr="00EB2EEE">
        <w:rPr>
          <w:rStyle w:val="Emphasis"/>
          <w:highlight w:val="green"/>
        </w:rPr>
        <w:t>Dem</w:t>
      </w:r>
      <w:r w:rsidRPr="00F95E29">
        <w:rPr>
          <w:rStyle w:val="Emphasis"/>
        </w:rPr>
        <w:t>ocrat</w:t>
      </w:r>
      <w:r w:rsidRPr="00EB2EEE">
        <w:rPr>
          <w:rStyle w:val="Emphasis"/>
          <w:highlight w:val="green"/>
        </w:rPr>
        <w:t xml:space="preserve"> ahead</w:t>
      </w:r>
      <w:r w:rsidRPr="00EB2EEE">
        <w:rPr>
          <w:u w:val="single"/>
        </w:rPr>
        <w:t>.</w:t>
      </w:r>
    </w:p>
    <w:p w14:paraId="4BC8DF7F" w14:textId="77777777" w:rsidR="008853B6" w:rsidRDefault="008853B6" w:rsidP="008853B6">
      <w:pPr>
        <w:pStyle w:val="Heading4"/>
      </w:pPr>
      <w:r>
        <w:t>The plan flips it.</w:t>
      </w:r>
    </w:p>
    <w:p w14:paraId="7432E8F2" w14:textId="77777777" w:rsidR="008853B6" w:rsidRDefault="008853B6" w:rsidP="008853B6">
      <w:r w:rsidRPr="00A87082">
        <w:rPr>
          <w:rStyle w:val="Style13ptBold"/>
        </w:rPr>
        <w:t xml:space="preserve">Harrell </w:t>
      </w:r>
      <w:r>
        <w:rPr>
          <w:rStyle w:val="Style13ptBold"/>
        </w:rPr>
        <w:t>9-1</w:t>
      </w:r>
      <w:r>
        <w:t>,</w:t>
      </w:r>
      <w:r w:rsidRPr="00A87082">
        <w:t xml:space="preserve"> Princess Harrell, </w:t>
      </w:r>
      <w:r>
        <w:t xml:space="preserve">Special Projects Producer/Political Director, </w:t>
      </w:r>
      <w:r w:rsidRPr="00A87082">
        <w:t xml:space="preserve">WJLA, </w:t>
      </w:r>
      <w:r>
        <w:t xml:space="preserve">07-23-2025, </w:t>
      </w:r>
      <w:r w:rsidRPr="00A87082">
        <w:t>["</w:t>
      </w:r>
      <w:r>
        <w:t>Trump order cuts federal worker bargaining rights, raises stakes in Va. governor’s race</w:t>
      </w:r>
      <w:r w:rsidRPr="00A87082">
        <w:t xml:space="preserve">," available on:  </w:t>
      </w:r>
      <w:r w:rsidRPr="00EB2EEE">
        <w:t>https://wjla.com/newsletter-daily/donald-trump-executive-order-cuts-virginia-federal-worker-union-collective-bargain-right-to-work-law-abigail-spanberger-winsome-earle-sears-axe-the-tax-economy-governors-race-election-2025-labor-day</w:t>
      </w:r>
      <w:r w:rsidRPr="00A87082">
        <w:t>, accessed:  9-30-2025]rrf</w:t>
      </w:r>
    </w:p>
    <w:p w14:paraId="601F75A3" w14:textId="77777777" w:rsidR="008853B6" w:rsidRPr="00F039F1" w:rsidRDefault="008853B6" w:rsidP="008853B6">
      <w:pPr>
        <w:rPr>
          <w:u w:val="single"/>
        </w:rPr>
      </w:pPr>
      <w:r w:rsidRPr="00F039F1">
        <w:rPr>
          <w:sz w:val="16"/>
        </w:rPr>
        <w:t xml:space="preserve">WASHINGTON (7News) — </w:t>
      </w:r>
      <w:r w:rsidRPr="00EB2EEE">
        <w:rPr>
          <w:u w:val="single"/>
        </w:rPr>
        <w:t xml:space="preserve">President Donald </w:t>
      </w:r>
      <w:r w:rsidRPr="00F039F1">
        <w:rPr>
          <w:highlight w:val="green"/>
          <w:u w:val="single"/>
        </w:rPr>
        <w:t>Trump signed an</w:t>
      </w:r>
      <w:r w:rsidRPr="00EB2EEE">
        <w:rPr>
          <w:u w:val="single"/>
        </w:rPr>
        <w:t xml:space="preserve"> </w:t>
      </w:r>
      <w:r w:rsidRPr="00EB2EEE">
        <w:rPr>
          <w:rStyle w:val="Emphasis"/>
        </w:rPr>
        <w:t xml:space="preserve">executive </w:t>
      </w:r>
      <w:r w:rsidRPr="00F039F1">
        <w:rPr>
          <w:rStyle w:val="Emphasis"/>
          <w:highlight w:val="green"/>
        </w:rPr>
        <w:t>order</w:t>
      </w:r>
      <w:r w:rsidRPr="00F039F1">
        <w:rPr>
          <w:highlight w:val="green"/>
          <w:u w:val="single"/>
        </w:rPr>
        <w:t xml:space="preserve"> that removes </w:t>
      </w:r>
      <w:r w:rsidRPr="00F039F1">
        <w:rPr>
          <w:rStyle w:val="Emphasis"/>
          <w:highlight w:val="green"/>
        </w:rPr>
        <w:t>c</w:t>
      </w:r>
      <w:r w:rsidRPr="00EB2EEE">
        <w:rPr>
          <w:rStyle w:val="Emphasis"/>
        </w:rPr>
        <w:t xml:space="preserve">ollective </w:t>
      </w:r>
      <w:r w:rsidRPr="00F039F1">
        <w:rPr>
          <w:rStyle w:val="Emphasis"/>
          <w:highlight w:val="green"/>
        </w:rPr>
        <w:t>b</w:t>
      </w:r>
      <w:r w:rsidRPr="00EB2EEE">
        <w:rPr>
          <w:rStyle w:val="Emphasis"/>
        </w:rPr>
        <w:t xml:space="preserve">argaining </w:t>
      </w:r>
      <w:r w:rsidRPr="00F039F1">
        <w:rPr>
          <w:rStyle w:val="Emphasis"/>
          <w:highlight w:val="green"/>
        </w:rPr>
        <w:t>r</w:t>
      </w:r>
      <w:r w:rsidRPr="00EB2EEE">
        <w:rPr>
          <w:rStyle w:val="Emphasis"/>
        </w:rPr>
        <w:t>ights</w:t>
      </w:r>
      <w:r w:rsidRPr="00EB2EEE">
        <w:rPr>
          <w:u w:val="single"/>
        </w:rPr>
        <w:t xml:space="preserve"> </w:t>
      </w:r>
      <w:r w:rsidRPr="00F039F1">
        <w:rPr>
          <w:highlight w:val="green"/>
          <w:u w:val="single"/>
        </w:rPr>
        <w:t>for fed</w:t>
      </w:r>
      <w:r w:rsidRPr="00F95E29">
        <w:rPr>
          <w:u w:val="single"/>
        </w:rPr>
        <w:t xml:space="preserve">eral </w:t>
      </w:r>
      <w:r w:rsidRPr="00F039F1">
        <w:rPr>
          <w:highlight w:val="green"/>
          <w:u w:val="single"/>
        </w:rPr>
        <w:t>employees</w:t>
      </w:r>
      <w:r w:rsidRPr="00EB2EEE">
        <w:rPr>
          <w:u w:val="single"/>
        </w:rPr>
        <w:t xml:space="preserve"> in more agencies, a move </w:t>
      </w:r>
      <w:r w:rsidRPr="00F039F1">
        <w:rPr>
          <w:highlight w:val="green"/>
          <w:u w:val="single"/>
        </w:rPr>
        <w:t xml:space="preserve">that </w:t>
      </w:r>
      <w:r w:rsidRPr="00F95E29">
        <w:rPr>
          <w:u w:val="single"/>
        </w:rPr>
        <w:t xml:space="preserve">could </w:t>
      </w:r>
      <w:r w:rsidRPr="00F039F1">
        <w:rPr>
          <w:rStyle w:val="Emphasis"/>
          <w:highlight w:val="green"/>
        </w:rPr>
        <w:t>ripple</w:t>
      </w:r>
      <w:r w:rsidRPr="00F039F1">
        <w:rPr>
          <w:highlight w:val="green"/>
          <w:u w:val="single"/>
        </w:rPr>
        <w:t xml:space="preserve"> into </w:t>
      </w:r>
      <w:r w:rsidRPr="00F039F1">
        <w:rPr>
          <w:rStyle w:val="Emphasis"/>
          <w:highlight w:val="green"/>
        </w:rPr>
        <w:t>Virginia’s</w:t>
      </w:r>
      <w:r w:rsidRPr="00F039F1">
        <w:rPr>
          <w:highlight w:val="green"/>
          <w:u w:val="single"/>
        </w:rPr>
        <w:t xml:space="preserve"> race for </w:t>
      </w:r>
      <w:r w:rsidRPr="00F039F1">
        <w:rPr>
          <w:rStyle w:val="Emphasis"/>
          <w:highlight w:val="green"/>
        </w:rPr>
        <w:t>governor</w:t>
      </w:r>
      <w:r w:rsidRPr="00EB2EEE">
        <w:rPr>
          <w:u w:val="single"/>
        </w:rPr>
        <w:t>.</w:t>
      </w:r>
      <w:r w:rsidRPr="008843F5">
        <w:rPr>
          <w:sz w:val="12"/>
        </w:rPr>
        <w:t>¶</w:t>
      </w:r>
      <w:r w:rsidRPr="00F039F1">
        <w:rPr>
          <w:sz w:val="16"/>
        </w:rPr>
        <w:t xml:space="preserve"> The order, issued Thursday ahead of Labor Day, excludes workers at NASA, the U.S. Agency for Global Media, parts of the National Oceanic and Atmospheric Administration (NOAA), including the National Weather Service, and the Patent and Trademark Office’s patent division from the federal labor statute.</w:t>
      </w:r>
      <w:r w:rsidRPr="008843F5">
        <w:rPr>
          <w:sz w:val="12"/>
        </w:rPr>
        <w:t>¶</w:t>
      </w:r>
      <w:r w:rsidRPr="00F039F1">
        <w:rPr>
          <w:sz w:val="16"/>
        </w:rPr>
        <w:t xml:space="preserve"> It also sweeps in units of the Bureau of Reclamation that run hydropower facilities and the International Trade Administration at the Commerce Department.</w:t>
      </w:r>
      <w:r w:rsidRPr="008843F5">
        <w:rPr>
          <w:sz w:val="12"/>
        </w:rPr>
        <w:t>¶</w:t>
      </w:r>
      <w:r w:rsidRPr="00F039F1">
        <w:rPr>
          <w:sz w:val="16"/>
        </w:rPr>
        <w:t xml:space="preserve"> </w:t>
      </w:r>
      <w:r w:rsidRPr="00EB2EEE">
        <w:rPr>
          <w:u w:val="single"/>
        </w:rPr>
        <w:t xml:space="preserve">By designating these offices as having “primary national security functions,” the order prevents </w:t>
      </w:r>
      <w:r w:rsidRPr="00EB2EEE">
        <w:rPr>
          <w:rStyle w:val="Emphasis"/>
        </w:rPr>
        <w:t>federal unions</w:t>
      </w:r>
      <w:r w:rsidRPr="00EB2EEE">
        <w:rPr>
          <w:u w:val="single"/>
        </w:rPr>
        <w:t xml:space="preserve"> from representing their employees under </w:t>
      </w:r>
      <w:r w:rsidRPr="00EB2EEE">
        <w:rPr>
          <w:rStyle w:val="Emphasis"/>
        </w:rPr>
        <w:t>labor laws</w:t>
      </w:r>
      <w:r w:rsidRPr="00EB2EEE">
        <w:rPr>
          <w:u w:val="single"/>
        </w:rPr>
        <w:t xml:space="preserve"> first created in 1978</w:t>
      </w:r>
      <w:r w:rsidRPr="00F039F1">
        <w:rPr>
          <w:sz w:val="16"/>
        </w:rPr>
        <w:t>. President Trump's new executive order builds on the one signed earlier this year in March.</w:t>
      </w:r>
      <w:r w:rsidRPr="008843F5">
        <w:rPr>
          <w:sz w:val="12"/>
        </w:rPr>
        <w:t>¶</w:t>
      </w:r>
      <w:r w:rsidRPr="00F039F1">
        <w:rPr>
          <w:sz w:val="16"/>
        </w:rPr>
        <w:t xml:space="preserve"> </w:t>
      </w:r>
      <w:r w:rsidRPr="00F039F1">
        <w:rPr>
          <w:highlight w:val="green"/>
          <w:u w:val="single"/>
        </w:rPr>
        <w:t xml:space="preserve">The impact </w:t>
      </w:r>
      <w:r w:rsidRPr="00F95E29">
        <w:rPr>
          <w:u w:val="single"/>
        </w:rPr>
        <w:t xml:space="preserve">is expected to be </w:t>
      </w:r>
      <w:r w:rsidRPr="00F039F1">
        <w:rPr>
          <w:highlight w:val="green"/>
          <w:u w:val="single"/>
        </w:rPr>
        <w:t xml:space="preserve">felt </w:t>
      </w:r>
      <w:r w:rsidRPr="00F039F1">
        <w:rPr>
          <w:rStyle w:val="Emphasis"/>
          <w:highlight w:val="green"/>
        </w:rPr>
        <w:t>acutely</w:t>
      </w:r>
      <w:r w:rsidRPr="00F039F1">
        <w:rPr>
          <w:highlight w:val="green"/>
          <w:u w:val="single"/>
        </w:rPr>
        <w:t xml:space="preserve"> in </w:t>
      </w:r>
      <w:r w:rsidRPr="00F039F1">
        <w:rPr>
          <w:rStyle w:val="Emphasis"/>
          <w:highlight w:val="green"/>
        </w:rPr>
        <w:t>Virginia</w:t>
      </w:r>
      <w:r w:rsidRPr="00F039F1">
        <w:rPr>
          <w:highlight w:val="green"/>
          <w:u w:val="single"/>
        </w:rPr>
        <w:t xml:space="preserve">, home to tens of </w:t>
      </w:r>
      <w:r w:rsidRPr="00F039F1">
        <w:rPr>
          <w:rStyle w:val="Emphasis"/>
          <w:highlight w:val="green"/>
        </w:rPr>
        <w:t>thousands</w:t>
      </w:r>
      <w:r w:rsidRPr="00F039F1">
        <w:rPr>
          <w:highlight w:val="green"/>
          <w:u w:val="single"/>
        </w:rPr>
        <w:t xml:space="preserve"> of </w:t>
      </w:r>
      <w:r w:rsidRPr="00F039F1">
        <w:rPr>
          <w:rStyle w:val="Emphasis"/>
          <w:highlight w:val="green"/>
        </w:rPr>
        <w:t>federal workers</w:t>
      </w:r>
      <w:r w:rsidRPr="00EB2EEE">
        <w:rPr>
          <w:u w:val="single"/>
        </w:rPr>
        <w:t xml:space="preserve"> across Northern Virginia, Hampton Roads, and Richmond</w:t>
      </w:r>
      <w:r w:rsidRPr="00F039F1">
        <w:rPr>
          <w:sz w:val="16"/>
        </w:rPr>
        <w:t xml:space="preserve">. </w:t>
      </w:r>
      <w:r w:rsidRPr="00EB2EEE">
        <w:rPr>
          <w:u w:val="single"/>
        </w:rPr>
        <w:t xml:space="preserve">And it comes as </w:t>
      </w:r>
      <w:r w:rsidRPr="00F039F1">
        <w:rPr>
          <w:highlight w:val="green"/>
          <w:u w:val="single"/>
        </w:rPr>
        <w:t>Virginia’s r</w:t>
      </w:r>
      <w:r w:rsidRPr="00F95E29">
        <w:rPr>
          <w:u w:val="single"/>
        </w:rPr>
        <w:t>ight</w:t>
      </w:r>
      <w:r w:rsidRPr="00F039F1">
        <w:rPr>
          <w:highlight w:val="green"/>
          <w:u w:val="single"/>
        </w:rPr>
        <w:t>-t</w:t>
      </w:r>
      <w:r w:rsidRPr="00F95E29">
        <w:rPr>
          <w:u w:val="single"/>
        </w:rPr>
        <w:t>o</w:t>
      </w:r>
      <w:r w:rsidRPr="00F039F1">
        <w:rPr>
          <w:highlight w:val="green"/>
          <w:u w:val="single"/>
        </w:rPr>
        <w:t>-w</w:t>
      </w:r>
      <w:r w:rsidRPr="00F95E29">
        <w:rPr>
          <w:u w:val="single"/>
        </w:rPr>
        <w:t>ork</w:t>
      </w:r>
      <w:r w:rsidRPr="00F039F1">
        <w:rPr>
          <w:highlight w:val="green"/>
          <w:u w:val="single"/>
        </w:rPr>
        <w:t xml:space="preserve"> law</w:t>
      </w:r>
      <w:r w:rsidRPr="00F039F1">
        <w:rPr>
          <w:sz w:val="16"/>
        </w:rPr>
        <w:t xml:space="preserve">, which bars requiring employees to join or pay a union, </w:t>
      </w:r>
      <w:r w:rsidRPr="00F039F1">
        <w:rPr>
          <w:highlight w:val="green"/>
          <w:u w:val="single"/>
        </w:rPr>
        <w:t xml:space="preserve">is </w:t>
      </w:r>
      <w:r w:rsidRPr="00F95E29">
        <w:rPr>
          <w:u w:val="single"/>
        </w:rPr>
        <w:t xml:space="preserve">already </w:t>
      </w:r>
      <w:r w:rsidRPr="00F039F1">
        <w:rPr>
          <w:highlight w:val="green"/>
          <w:u w:val="single"/>
        </w:rPr>
        <w:t xml:space="preserve">one </w:t>
      </w:r>
      <w:r w:rsidRPr="00F95E29">
        <w:rPr>
          <w:u w:val="single"/>
        </w:rPr>
        <w:t xml:space="preserve">of the </w:t>
      </w:r>
      <w:r w:rsidRPr="00F039F1">
        <w:rPr>
          <w:rStyle w:val="Emphasis"/>
          <w:highlight w:val="green"/>
        </w:rPr>
        <w:t>defining issue</w:t>
      </w:r>
      <w:r w:rsidRPr="00F95E29">
        <w:rPr>
          <w:rStyle w:val="Emphasis"/>
        </w:rPr>
        <w:t>s</w:t>
      </w:r>
      <w:r w:rsidRPr="00F95E29">
        <w:rPr>
          <w:u w:val="single"/>
        </w:rPr>
        <w:t xml:space="preserve"> in</w:t>
      </w:r>
      <w:r w:rsidRPr="00F669E9">
        <w:rPr>
          <w:u w:val="single"/>
        </w:rPr>
        <w:t xml:space="preserve"> the state’s governor’s race.</w:t>
      </w:r>
      <w:r w:rsidRPr="00F669E9">
        <w:rPr>
          <w:sz w:val="12"/>
        </w:rPr>
        <w:t>¶</w:t>
      </w:r>
      <w:r w:rsidRPr="00F669E9">
        <w:rPr>
          <w:sz w:val="16"/>
        </w:rPr>
        <w:t xml:space="preserve"> Virginia’s statute, first enacted in 1947, makes union membership voluntary even in unionized workplaces and sharply limits bargaining rights for public-sector workers</w:t>
      </w:r>
      <w:r w:rsidRPr="00F039F1">
        <w:rPr>
          <w:sz w:val="16"/>
        </w:rPr>
        <w:t xml:space="preserve">. </w:t>
      </w:r>
      <w:r w:rsidRPr="00EB2EEE">
        <w:rPr>
          <w:u w:val="single"/>
        </w:rPr>
        <w:t xml:space="preserve">Critics say </w:t>
      </w:r>
      <w:r w:rsidRPr="00EB2EEE">
        <w:rPr>
          <w:rStyle w:val="Emphasis"/>
        </w:rPr>
        <w:lastRenderedPageBreak/>
        <w:t>Trump’s order</w:t>
      </w:r>
      <w:r w:rsidRPr="00EB2EEE">
        <w:rPr>
          <w:u w:val="single"/>
        </w:rPr>
        <w:t xml:space="preserve">, layered on top of </w:t>
      </w:r>
      <w:r w:rsidRPr="00EB2EEE">
        <w:rPr>
          <w:rStyle w:val="Emphasis"/>
        </w:rPr>
        <w:t>Virginia’s restrictions</w:t>
      </w:r>
      <w:r w:rsidRPr="00EB2EEE">
        <w:rPr>
          <w:u w:val="single"/>
        </w:rPr>
        <w:t xml:space="preserve">, leaves federal employees in the state with some of the </w:t>
      </w:r>
      <w:r w:rsidRPr="00EB2EEE">
        <w:rPr>
          <w:rStyle w:val="Emphasis"/>
        </w:rPr>
        <w:t>weakest</w:t>
      </w:r>
      <w:r w:rsidRPr="00EB2EEE">
        <w:rPr>
          <w:u w:val="single"/>
        </w:rPr>
        <w:t xml:space="preserve"> labor protections in the nation.</w:t>
      </w:r>
      <w:r w:rsidRPr="008843F5">
        <w:rPr>
          <w:sz w:val="12"/>
        </w:rPr>
        <w:t>¶</w:t>
      </w:r>
      <w:r w:rsidRPr="00F039F1">
        <w:rPr>
          <w:sz w:val="16"/>
        </w:rPr>
        <w:t xml:space="preserve"> </w:t>
      </w:r>
      <w:r w:rsidRPr="00EB2EEE">
        <w:rPr>
          <w:u w:val="single"/>
        </w:rPr>
        <w:t xml:space="preserve">The order is already factoring into the </w:t>
      </w:r>
      <w:r w:rsidRPr="00EB2EEE">
        <w:rPr>
          <w:rStyle w:val="Emphasis"/>
        </w:rPr>
        <w:t>campaign</w:t>
      </w:r>
      <w:r w:rsidRPr="00F039F1">
        <w:rPr>
          <w:sz w:val="16"/>
        </w:rPr>
        <w:t>. Lt. Gov. Winsome Earle-Sears, the Republican nominee for governor, has defended Virginia's right-to-work protections and in May posted a video challenging her opponent, Democratic Rep. Abigail Spanberger, to take the same position.</w:t>
      </w:r>
      <w:r w:rsidRPr="008843F5">
        <w:rPr>
          <w:sz w:val="12"/>
        </w:rPr>
        <w:t>¶</w:t>
      </w:r>
      <w:r w:rsidRPr="00F039F1">
        <w:rPr>
          <w:sz w:val="16"/>
        </w:rPr>
        <w:t xml:space="preserve"> “I implore and challenge, actually, my opponent Abigail Spanberger to do the same,” Earle-Sears said. “She has said she will not get rid of right to work. Let’s see you do that.”</w:t>
      </w:r>
      <w:r w:rsidRPr="008843F5">
        <w:rPr>
          <w:sz w:val="12"/>
        </w:rPr>
        <w:t>¶</w:t>
      </w:r>
      <w:r w:rsidRPr="00F039F1">
        <w:rPr>
          <w:sz w:val="16"/>
        </w:rPr>
        <w:t xml:space="preserve"> </w:t>
      </w:r>
      <w:r w:rsidRPr="00F039F1">
        <w:rPr>
          <w:highlight w:val="green"/>
          <w:u w:val="single"/>
        </w:rPr>
        <w:t>Spanberger</w:t>
      </w:r>
      <w:r w:rsidRPr="00EB2EEE">
        <w:rPr>
          <w:u w:val="single"/>
        </w:rPr>
        <w:t xml:space="preserve"> has said she does not support a full repeal of the law but would consider reforms, such as allowing state employees to </w:t>
      </w:r>
      <w:r w:rsidRPr="00EB2EEE">
        <w:rPr>
          <w:rStyle w:val="Emphasis"/>
        </w:rPr>
        <w:t>collectively bargain</w:t>
      </w:r>
      <w:r w:rsidRPr="00F039F1">
        <w:rPr>
          <w:sz w:val="16"/>
        </w:rPr>
        <w:t xml:space="preserve">. On Friday, </w:t>
      </w:r>
      <w:r w:rsidRPr="00EB2EEE">
        <w:rPr>
          <w:u w:val="single"/>
        </w:rPr>
        <w:t xml:space="preserve">she </w:t>
      </w:r>
      <w:r w:rsidRPr="00F039F1">
        <w:rPr>
          <w:highlight w:val="green"/>
          <w:u w:val="single"/>
        </w:rPr>
        <w:t>denounced Trump’s</w:t>
      </w:r>
      <w:r w:rsidRPr="00EB2EEE">
        <w:rPr>
          <w:u w:val="single"/>
        </w:rPr>
        <w:t xml:space="preserve"> </w:t>
      </w:r>
      <w:r w:rsidRPr="00EB2EEE">
        <w:rPr>
          <w:rStyle w:val="Emphasis"/>
        </w:rPr>
        <w:t xml:space="preserve">executive </w:t>
      </w:r>
      <w:r w:rsidRPr="00F039F1">
        <w:rPr>
          <w:rStyle w:val="Emphasis"/>
          <w:highlight w:val="green"/>
        </w:rPr>
        <w:t>order</w:t>
      </w:r>
      <w:r w:rsidRPr="00EB2EEE">
        <w:rPr>
          <w:u w:val="single"/>
        </w:rPr>
        <w:t xml:space="preserve">, warning that it politicizes </w:t>
      </w:r>
      <w:r w:rsidRPr="00EB2EEE">
        <w:rPr>
          <w:rStyle w:val="Emphasis"/>
        </w:rPr>
        <w:t>federal service</w:t>
      </w:r>
      <w:r w:rsidRPr="00EB2EEE">
        <w:rPr>
          <w:u w:val="single"/>
        </w:rPr>
        <w:t xml:space="preserve"> and undermines </w:t>
      </w:r>
      <w:r w:rsidRPr="00EB2EEE">
        <w:rPr>
          <w:rStyle w:val="Emphasis"/>
        </w:rPr>
        <w:t>worker rights</w:t>
      </w:r>
      <w:r w:rsidRPr="00F039F1">
        <w:rPr>
          <w:sz w:val="16"/>
        </w:rPr>
        <w:t>.</w:t>
      </w:r>
      <w:r w:rsidRPr="008843F5">
        <w:rPr>
          <w:sz w:val="12"/>
        </w:rPr>
        <w:t>¶</w:t>
      </w:r>
      <w:r w:rsidRPr="00F039F1">
        <w:rPr>
          <w:sz w:val="16"/>
        </w:rPr>
        <w:t xml:space="preserve"> </w:t>
      </w:r>
      <w:r w:rsidRPr="00EB2EEE">
        <w:rPr>
          <w:u w:val="single"/>
        </w:rPr>
        <w:t xml:space="preserve">“Virginia is home to </w:t>
      </w:r>
      <w:r w:rsidRPr="00EB2EEE">
        <w:rPr>
          <w:rStyle w:val="Emphasis"/>
        </w:rPr>
        <w:t>thousands</w:t>
      </w:r>
      <w:r w:rsidRPr="00EB2EEE">
        <w:rPr>
          <w:u w:val="single"/>
        </w:rPr>
        <w:t xml:space="preserve"> of dedicated </w:t>
      </w:r>
      <w:r w:rsidRPr="00EB2EEE">
        <w:rPr>
          <w:rStyle w:val="Emphasis"/>
        </w:rPr>
        <w:t>federal employees</w:t>
      </w:r>
      <w:r w:rsidRPr="00EB2EEE">
        <w:rPr>
          <w:u w:val="single"/>
        </w:rPr>
        <w:t xml:space="preserve"> who work tirelessly every day to strengthen our communities, care for our Veterans, and keep our communities safe,” Spanberger said in a statement.</w:t>
      </w:r>
      <w:r w:rsidRPr="00F039F1">
        <w:rPr>
          <w:sz w:val="16"/>
        </w:rPr>
        <w:t xml:space="preserve"> “Ending these protections threatens the livelihoods of families across the Commonwealth, risks politicizing some of our country’s most consequential roles, and does nothing to make our government more efficient. Our leaders should be focused on making the Commonwealth safer and more affordable — not undermining Virginians’ rights.”</w:t>
      </w:r>
      <w:r w:rsidRPr="008843F5">
        <w:rPr>
          <w:sz w:val="12"/>
        </w:rPr>
        <w:t>¶</w:t>
      </w:r>
      <w:r w:rsidRPr="00F039F1">
        <w:rPr>
          <w:sz w:val="16"/>
        </w:rPr>
        <w:t xml:space="preserve"> </w:t>
      </w:r>
      <w:r w:rsidRPr="00F039F1">
        <w:rPr>
          <w:highlight w:val="green"/>
          <w:u w:val="single"/>
        </w:rPr>
        <w:t xml:space="preserve">With so many </w:t>
      </w:r>
      <w:r w:rsidRPr="00F039F1">
        <w:rPr>
          <w:rStyle w:val="Emphasis"/>
          <w:highlight w:val="green"/>
        </w:rPr>
        <w:t>fed</w:t>
      </w:r>
      <w:r w:rsidRPr="00F95E29">
        <w:rPr>
          <w:rStyle w:val="Emphasis"/>
        </w:rPr>
        <w:t>eral</w:t>
      </w:r>
      <w:r w:rsidRPr="00F039F1">
        <w:rPr>
          <w:rStyle w:val="Emphasis"/>
          <w:highlight w:val="green"/>
        </w:rPr>
        <w:t xml:space="preserve"> employees</w:t>
      </w:r>
      <w:r w:rsidRPr="00F039F1">
        <w:rPr>
          <w:highlight w:val="green"/>
          <w:u w:val="single"/>
        </w:rPr>
        <w:t xml:space="preserve"> living</w:t>
      </w:r>
      <w:r w:rsidRPr="00F039F1">
        <w:rPr>
          <w:u w:val="single"/>
        </w:rPr>
        <w:t xml:space="preserve"> and working </w:t>
      </w:r>
      <w:r w:rsidRPr="00F039F1">
        <w:rPr>
          <w:highlight w:val="green"/>
          <w:u w:val="single"/>
        </w:rPr>
        <w:t>in Virginia</w:t>
      </w:r>
      <w:r w:rsidRPr="00F039F1">
        <w:rPr>
          <w:u w:val="single"/>
        </w:rPr>
        <w:t xml:space="preserve">, the combination of state right-to-work laws and </w:t>
      </w:r>
      <w:r w:rsidRPr="00F039F1">
        <w:rPr>
          <w:highlight w:val="green"/>
          <w:u w:val="single"/>
        </w:rPr>
        <w:t xml:space="preserve">Trump’s </w:t>
      </w:r>
      <w:r w:rsidRPr="00F95E29">
        <w:rPr>
          <w:u w:val="single"/>
        </w:rPr>
        <w:t xml:space="preserve">federal </w:t>
      </w:r>
      <w:r w:rsidRPr="00F039F1">
        <w:rPr>
          <w:highlight w:val="green"/>
          <w:u w:val="single"/>
        </w:rPr>
        <w:t xml:space="preserve">rollbacks </w:t>
      </w:r>
      <w:r w:rsidRPr="00F039F1">
        <w:rPr>
          <w:rStyle w:val="Emphasis"/>
          <w:highlight w:val="green"/>
        </w:rPr>
        <w:t>ensures</w:t>
      </w:r>
      <w:r w:rsidRPr="00F039F1">
        <w:rPr>
          <w:highlight w:val="green"/>
          <w:u w:val="single"/>
        </w:rPr>
        <w:t xml:space="preserve"> </w:t>
      </w:r>
      <w:r w:rsidRPr="00F95E29">
        <w:rPr>
          <w:u w:val="single"/>
        </w:rPr>
        <w:t xml:space="preserve">the </w:t>
      </w:r>
      <w:r w:rsidRPr="00F039F1">
        <w:rPr>
          <w:highlight w:val="green"/>
          <w:u w:val="single"/>
        </w:rPr>
        <w:t xml:space="preserve">issue </w:t>
      </w:r>
      <w:r w:rsidRPr="00F95E29">
        <w:rPr>
          <w:u w:val="single"/>
        </w:rPr>
        <w:t xml:space="preserve">will </w:t>
      </w:r>
      <w:r w:rsidRPr="00F039F1">
        <w:rPr>
          <w:highlight w:val="green"/>
          <w:u w:val="single"/>
        </w:rPr>
        <w:t xml:space="preserve">remain </w:t>
      </w:r>
      <w:r w:rsidRPr="00F039F1">
        <w:rPr>
          <w:rStyle w:val="Emphasis"/>
          <w:highlight w:val="green"/>
        </w:rPr>
        <w:t>central</w:t>
      </w:r>
      <w:r w:rsidRPr="00F039F1">
        <w:rPr>
          <w:highlight w:val="green"/>
          <w:u w:val="single"/>
        </w:rPr>
        <w:t xml:space="preserve"> in the campaign</w:t>
      </w:r>
      <w:r w:rsidRPr="00F039F1">
        <w:rPr>
          <w:u w:val="single"/>
        </w:rPr>
        <w:t xml:space="preserve"> to succeed Republican Gov. Glenn Youngkin.</w:t>
      </w:r>
    </w:p>
    <w:p w14:paraId="31F0D372" w14:textId="77777777" w:rsidR="008853B6" w:rsidRDefault="008853B6" w:rsidP="008853B6">
      <w:pPr>
        <w:pStyle w:val="Heading4"/>
      </w:pPr>
      <w:r>
        <w:t>That’s key to immigration reform.</w:t>
      </w:r>
    </w:p>
    <w:p w14:paraId="7EEC7F19" w14:textId="77777777" w:rsidR="008853B6" w:rsidRDefault="008853B6" w:rsidP="008853B6">
      <w:r w:rsidRPr="003B6979">
        <w:rPr>
          <w:rStyle w:val="Style13ptBold"/>
        </w:rPr>
        <w:t>Schmidt 25</w:t>
      </w:r>
      <w:r w:rsidRPr="003B6979">
        <w:t>, Markus Schmidt, award-winning journalist who covers Virginia politics from the state Capitol in Richmond. His coverage area includes the General Assembly, the executive branch and elections in Virginia, Virginia Mercury, 8-11-2025 ["Spanberger vows to scrap Youngkin’s immigration order if elected governor • Virginia Mercury," available on:  https://virginiamercury.com/2025/08/27/spanberger-vows-to-scrap-youngkins-immigration-order-if-elected-governor/, accessed:  9-30-2025]rrf</w:t>
      </w:r>
    </w:p>
    <w:p w14:paraId="51D4D53F" w14:textId="77777777" w:rsidR="008853B6" w:rsidRDefault="008853B6" w:rsidP="008853B6">
      <w:pPr>
        <w:rPr>
          <w:u w:val="single"/>
        </w:rPr>
      </w:pPr>
      <w:r w:rsidRPr="003B6979">
        <w:rPr>
          <w:u w:val="single"/>
        </w:rPr>
        <w:t xml:space="preserve">Democratic nominee for governor Abigail </w:t>
      </w:r>
      <w:r w:rsidRPr="00EB12C2">
        <w:rPr>
          <w:rStyle w:val="Emphasis"/>
          <w:highlight w:val="green"/>
        </w:rPr>
        <w:t>Spanberger</w:t>
      </w:r>
      <w:r w:rsidRPr="00EB12C2">
        <w:rPr>
          <w:highlight w:val="green"/>
          <w:u w:val="single"/>
        </w:rPr>
        <w:t xml:space="preserve"> </w:t>
      </w:r>
      <w:r w:rsidRPr="00F95E29">
        <w:rPr>
          <w:u w:val="single"/>
        </w:rPr>
        <w:t>say</w:t>
      </w:r>
      <w:r w:rsidRPr="00EB12C2">
        <w:rPr>
          <w:highlight w:val="green"/>
          <w:u w:val="single"/>
        </w:rPr>
        <w:t xml:space="preserve">s </w:t>
      </w:r>
      <w:r w:rsidRPr="00F95E29">
        <w:rPr>
          <w:u w:val="single"/>
        </w:rPr>
        <w:t xml:space="preserve">one of her </w:t>
      </w:r>
      <w:r w:rsidRPr="00EB12C2">
        <w:rPr>
          <w:rStyle w:val="Emphasis"/>
          <w:highlight w:val="green"/>
        </w:rPr>
        <w:t>first acts</w:t>
      </w:r>
      <w:r w:rsidRPr="003B6979">
        <w:rPr>
          <w:u w:val="single"/>
        </w:rPr>
        <w:t xml:space="preserve"> if elected </w:t>
      </w:r>
      <w:r w:rsidRPr="00F95E29">
        <w:rPr>
          <w:u w:val="single"/>
        </w:rPr>
        <w:t>would be</w:t>
      </w:r>
      <w:r w:rsidRPr="00EB12C2">
        <w:rPr>
          <w:highlight w:val="green"/>
          <w:u w:val="single"/>
        </w:rPr>
        <w:t xml:space="preserve"> to </w:t>
      </w:r>
      <w:r w:rsidRPr="00EB12C2">
        <w:rPr>
          <w:rStyle w:val="Emphasis"/>
          <w:highlight w:val="green"/>
        </w:rPr>
        <w:t>undo</w:t>
      </w:r>
      <w:r w:rsidRPr="003B6979">
        <w:rPr>
          <w:u w:val="single"/>
        </w:rPr>
        <w:t xml:space="preserve"> Gov. Glenn </w:t>
      </w:r>
      <w:r w:rsidRPr="00F95E29">
        <w:rPr>
          <w:u w:val="single"/>
        </w:rPr>
        <w:t>Youngkin’s</w:t>
      </w:r>
      <w:r w:rsidRPr="003B6979">
        <w:rPr>
          <w:u w:val="single"/>
        </w:rPr>
        <w:t xml:space="preserve"> February </w:t>
      </w:r>
      <w:r w:rsidRPr="00EB12C2">
        <w:rPr>
          <w:highlight w:val="green"/>
          <w:u w:val="single"/>
        </w:rPr>
        <w:t>directive requiring</w:t>
      </w:r>
      <w:r w:rsidRPr="003B6979">
        <w:rPr>
          <w:u w:val="single"/>
        </w:rPr>
        <w:t xml:space="preserve"> Virginia </w:t>
      </w:r>
      <w:r w:rsidRPr="00EB12C2">
        <w:rPr>
          <w:highlight w:val="green"/>
          <w:u w:val="single"/>
        </w:rPr>
        <w:t>law enforcement to</w:t>
      </w:r>
      <w:r w:rsidRPr="003B6979">
        <w:rPr>
          <w:u w:val="single"/>
        </w:rPr>
        <w:t xml:space="preserve"> help </w:t>
      </w:r>
      <w:r w:rsidRPr="00EB12C2">
        <w:rPr>
          <w:highlight w:val="green"/>
          <w:u w:val="single"/>
        </w:rPr>
        <w:t xml:space="preserve">carry out </w:t>
      </w:r>
      <w:r w:rsidRPr="00EB12C2">
        <w:rPr>
          <w:rStyle w:val="Emphasis"/>
          <w:highlight w:val="green"/>
        </w:rPr>
        <w:t>federal</w:t>
      </w:r>
      <w:r w:rsidRPr="003B6979">
        <w:rPr>
          <w:u w:val="single"/>
        </w:rPr>
        <w:t xml:space="preserve"> </w:t>
      </w:r>
      <w:r w:rsidRPr="00EB12C2">
        <w:rPr>
          <w:highlight w:val="green"/>
          <w:u w:val="single"/>
        </w:rPr>
        <w:t>immigration crackdowns</w:t>
      </w:r>
      <w:r w:rsidRPr="003B6979">
        <w:rPr>
          <w:u w:val="single"/>
        </w:rPr>
        <w:t xml:space="preserve"> — a policy she argues wastes local resources and undermines community trust.</w:t>
      </w:r>
      <w:r w:rsidRPr="008843F5">
        <w:rPr>
          <w:sz w:val="12"/>
        </w:rPr>
        <w:t>¶</w:t>
      </w:r>
      <w:r w:rsidRPr="003B6979">
        <w:rPr>
          <w:sz w:val="16"/>
        </w:rPr>
        <w:t xml:space="preserve"> </w:t>
      </w:r>
      <w:r w:rsidRPr="003B6979">
        <w:rPr>
          <w:u w:val="single"/>
        </w:rPr>
        <w:t xml:space="preserve">“I would </w:t>
      </w:r>
      <w:r w:rsidRPr="003B6979">
        <w:rPr>
          <w:rStyle w:val="Emphasis"/>
        </w:rPr>
        <w:t>rescind</w:t>
      </w:r>
      <w:r w:rsidRPr="003B6979">
        <w:rPr>
          <w:u w:val="single"/>
        </w:rPr>
        <w:t xml:space="preserve"> his </w:t>
      </w:r>
      <w:r w:rsidRPr="003B6979">
        <w:rPr>
          <w:rStyle w:val="Emphasis"/>
        </w:rPr>
        <w:t>executive order</w:t>
      </w:r>
      <w:r w:rsidRPr="003B6979">
        <w:rPr>
          <w:u w:val="single"/>
        </w:rPr>
        <w:t>, yes,” Spanberger told The Mercury</w:t>
      </w:r>
      <w:r w:rsidRPr="003B6979">
        <w:rPr>
          <w:sz w:val="16"/>
        </w:rPr>
        <w:t xml:space="preserve"> in a lengthy policy interview earlier this month, referring to </w:t>
      </w:r>
      <w:r w:rsidRPr="003B6979">
        <w:rPr>
          <w:u w:val="single"/>
        </w:rPr>
        <w:t xml:space="preserve">Youngkin’s Executive Order 47 issued in February. </w:t>
      </w:r>
      <w:r w:rsidRPr="00F95E29">
        <w:rPr>
          <w:u w:val="single"/>
        </w:rPr>
        <w:t xml:space="preserve">The </w:t>
      </w:r>
      <w:r w:rsidRPr="00EB12C2">
        <w:rPr>
          <w:highlight w:val="green"/>
          <w:u w:val="single"/>
        </w:rPr>
        <w:t xml:space="preserve">order gave </w:t>
      </w:r>
      <w:r w:rsidRPr="00EB12C2">
        <w:rPr>
          <w:rStyle w:val="Emphasis"/>
          <w:highlight w:val="green"/>
        </w:rPr>
        <w:t>state police</w:t>
      </w:r>
      <w:r w:rsidRPr="003B6979">
        <w:rPr>
          <w:u w:val="single"/>
        </w:rPr>
        <w:t xml:space="preserve"> and corrections officers </w:t>
      </w:r>
      <w:r w:rsidRPr="00EB12C2">
        <w:rPr>
          <w:highlight w:val="green"/>
          <w:u w:val="single"/>
        </w:rPr>
        <w:t>authority to perform</w:t>
      </w:r>
      <w:r w:rsidRPr="003B6979">
        <w:rPr>
          <w:u w:val="single"/>
        </w:rPr>
        <w:t xml:space="preserve"> certain </w:t>
      </w:r>
      <w:r w:rsidRPr="00EB12C2">
        <w:rPr>
          <w:highlight w:val="green"/>
          <w:u w:val="single"/>
        </w:rPr>
        <w:t>immigration duties</w:t>
      </w:r>
      <w:r w:rsidRPr="003B6979">
        <w:rPr>
          <w:u w:val="single"/>
        </w:rPr>
        <w:t xml:space="preserve"> and also urged </w:t>
      </w:r>
      <w:r w:rsidRPr="003B6979">
        <w:rPr>
          <w:rStyle w:val="Emphasis"/>
        </w:rPr>
        <w:t>local jails</w:t>
      </w:r>
      <w:r w:rsidRPr="003B6979">
        <w:rPr>
          <w:u w:val="single"/>
        </w:rPr>
        <w:t xml:space="preserve"> to fully cooperate with </w:t>
      </w:r>
      <w:r w:rsidRPr="003B6979">
        <w:rPr>
          <w:rStyle w:val="Emphasis"/>
        </w:rPr>
        <w:t>federal deportation</w:t>
      </w:r>
      <w:r w:rsidRPr="003B6979">
        <w:rPr>
          <w:u w:val="single"/>
        </w:rPr>
        <w:t xml:space="preserve"> operations.</w:t>
      </w:r>
      <w:r w:rsidRPr="008843F5">
        <w:rPr>
          <w:sz w:val="12"/>
        </w:rPr>
        <w:t>¶</w:t>
      </w:r>
      <w:r w:rsidRPr="003B6979">
        <w:rPr>
          <w:sz w:val="16"/>
        </w:rPr>
        <w:t xml:space="preserve"> The governor said at the time the measure was meant to keep “dangerous criminal illegal immigrants” off Virginia’s streets. Spanberger countered that Youngkin’s approach illustrates how immigration enforcement can pull local agencies away from their core responsibilities while pushing state agencies into federal civil enforcement.</w:t>
      </w:r>
      <w:r w:rsidRPr="008843F5">
        <w:rPr>
          <w:sz w:val="12"/>
        </w:rPr>
        <w:t>¶</w:t>
      </w:r>
      <w:r w:rsidRPr="003B6979">
        <w:rPr>
          <w:sz w:val="16"/>
        </w:rPr>
        <w:t xml:space="preserve"> “Our immigration system is absolutely broken,” she said. “The idea that we would take local police officers or local sheriff’s deputies in amid all the things that they have to do, like community policing or staffing our jails or investigating real crimes, so that they can go and tear families apart … that is a misuse of those resources.”</w:t>
      </w:r>
      <w:r w:rsidRPr="008843F5">
        <w:rPr>
          <w:sz w:val="12"/>
        </w:rPr>
        <w:t>¶</w:t>
      </w:r>
      <w:r w:rsidRPr="003B6979">
        <w:rPr>
          <w:sz w:val="16"/>
        </w:rPr>
        <w:t xml:space="preserve"> </w:t>
      </w:r>
      <w:r w:rsidRPr="009F2FA4">
        <w:rPr>
          <w:u w:val="single"/>
        </w:rPr>
        <w:t xml:space="preserve">Spanberger’s stance sets up </w:t>
      </w:r>
      <w:r w:rsidRPr="00EB12C2">
        <w:rPr>
          <w:highlight w:val="green"/>
          <w:u w:val="single"/>
        </w:rPr>
        <w:t xml:space="preserve">a </w:t>
      </w:r>
      <w:r w:rsidRPr="00EB12C2">
        <w:rPr>
          <w:rStyle w:val="Emphasis"/>
          <w:highlight w:val="green"/>
        </w:rPr>
        <w:t>sharp contrast</w:t>
      </w:r>
      <w:r w:rsidRPr="00EB12C2">
        <w:rPr>
          <w:highlight w:val="green"/>
          <w:u w:val="single"/>
        </w:rPr>
        <w:t xml:space="preserve"> with her </w:t>
      </w:r>
      <w:r w:rsidRPr="00EB12C2">
        <w:rPr>
          <w:rStyle w:val="Emphasis"/>
          <w:highlight w:val="green"/>
        </w:rPr>
        <w:t>opponent</w:t>
      </w:r>
      <w:r w:rsidRPr="003B6979">
        <w:rPr>
          <w:u w:val="single"/>
        </w:rPr>
        <w:t xml:space="preserve"> — Republican nominee Lt. Gov. Winsome </w:t>
      </w:r>
      <w:r w:rsidRPr="003B6979">
        <w:rPr>
          <w:rStyle w:val="Emphasis"/>
        </w:rPr>
        <w:t>Earle-Sears</w:t>
      </w:r>
      <w:r w:rsidRPr="003B6979">
        <w:rPr>
          <w:sz w:val="16"/>
        </w:rPr>
        <w:t xml:space="preserve">, who has embraced the order and tied it to her own story as a legal immigrant from Jamaica. </w:t>
      </w:r>
      <w:r w:rsidRPr="008843F5">
        <w:rPr>
          <w:sz w:val="12"/>
        </w:rPr>
        <w:t>¶</w:t>
      </w:r>
      <w:r w:rsidRPr="003B6979">
        <w:rPr>
          <w:sz w:val="16"/>
        </w:rPr>
        <w:t xml:space="preserve"> The divide between the two candidates underscores how immigration has become one of the most combustible issues in Virginia’s 2025 campaign for governor — and how Youngkin’s policies continue to shape the race even as he prepares to leave office in January.</w:t>
      </w:r>
      <w:r w:rsidRPr="008843F5">
        <w:rPr>
          <w:sz w:val="12"/>
        </w:rPr>
        <w:t>¶</w:t>
      </w:r>
      <w:r w:rsidRPr="003B6979">
        <w:rPr>
          <w:sz w:val="16"/>
        </w:rPr>
        <w:t xml:space="preserve"> That influence stretches beyond Youngkin’s </w:t>
      </w:r>
      <w:r w:rsidRPr="003B6979">
        <w:rPr>
          <w:sz w:val="16"/>
        </w:rPr>
        <w:lastRenderedPageBreak/>
        <w:t xml:space="preserve">executive order. In late February, Youngkin also launched the Virginia Homeland Security Task Force, a sweeping federal-state operation staffed with more than 200 personnel from agencies such as Immigration and Customs Enforcement (ICE), the FBI, state police and corrections, which has claimed hundreds to thousands of immigration and gang-related arrests in Virginia. </w:t>
      </w:r>
      <w:r w:rsidRPr="008843F5">
        <w:rPr>
          <w:sz w:val="12"/>
        </w:rPr>
        <w:t>¶</w:t>
      </w:r>
      <w:r w:rsidRPr="003B6979">
        <w:rPr>
          <w:sz w:val="16"/>
        </w:rPr>
        <w:t xml:space="preserve"> Keep enforcement federal, Spanberger says</w:t>
      </w:r>
      <w:r w:rsidRPr="008843F5">
        <w:rPr>
          <w:sz w:val="12"/>
        </w:rPr>
        <w:t>¶</w:t>
      </w:r>
      <w:r w:rsidRPr="003B6979">
        <w:rPr>
          <w:sz w:val="16"/>
        </w:rPr>
        <w:t xml:space="preserve"> </w:t>
      </w:r>
      <w:r w:rsidRPr="003B6979">
        <w:rPr>
          <w:u w:val="single"/>
        </w:rPr>
        <w:t>Spanberger</w:t>
      </w:r>
      <w:r w:rsidRPr="003B6979">
        <w:rPr>
          <w:sz w:val="16"/>
        </w:rPr>
        <w:t xml:space="preserve">, who represented Virginia’s 7th Congressional District in Congress before launching her gubernatorial bid, </w:t>
      </w:r>
      <w:r w:rsidRPr="003B6979">
        <w:rPr>
          <w:u w:val="single"/>
        </w:rPr>
        <w:t xml:space="preserve">argued that immigration enforcement should be handled by </w:t>
      </w:r>
      <w:r w:rsidRPr="003B6979">
        <w:rPr>
          <w:rStyle w:val="Emphasis"/>
        </w:rPr>
        <w:t>federal officials</w:t>
      </w:r>
      <w:r w:rsidRPr="003B6979">
        <w:rPr>
          <w:u w:val="single"/>
        </w:rPr>
        <w:t xml:space="preserve"> with judicial oversight, not by </w:t>
      </w:r>
      <w:r w:rsidRPr="003B6979">
        <w:rPr>
          <w:rStyle w:val="Emphasis"/>
        </w:rPr>
        <w:t>local police</w:t>
      </w:r>
      <w:r w:rsidRPr="003B6979">
        <w:rPr>
          <w:u w:val="single"/>
        </w:rPr>
        <w:t xml:space="preserve"> diverted from their own duties.</w:t>
      </w:r>
      <w:r w:rsidRPr="008843F5">
        <w:rPr>
          <w:sz w:val="12"/>
        </w:rPr>
        <w:t>¶</w:t>
      </w:r>
      <w:r w:rsidRPr="003B6979">
        <w:rPr>
          <w:sz w:val="16"/>
        </w:rPr>
        <w:t xml:space="preserve"> She said Democrats are often wrongly portrayed as opposing law enforcement when they object to policies like Youngkin’s that conscript local agencies into immigration sweeps. </w:t>
      </w:r>
      <w:r w:rsidRPr="008843F5">
        <w:rPr>
          <w:sz w:val="12"/>
        </w:rPr>
        <w:t>¶</w:t>
      </w:r>
      <w:r w:rsidRPr="003B6979">
        <w:rPr>
          <w:sz w:val="16"/>
        </w:rPr>
        <w:t xml:space="preserve"> “If someone has a criminal violation at the state level or at the federal level … local resources are required to arrest that person or put them in a local jail before transferring them to federal custody. Absolutely the locality should participate in that,” she said.</w:t>
      </w:r>
      <w:r w:rsidRPr="008843F5">
        <w:rPr>
          <w:sz w:val="12"/>
        </w:rPr>
        <w:t>¶</w:t>
      </w:r>
      <w:r w:rsidRPr="003B6979">
        <w:rPr>
          <w:sz w:val="16"/>
        </w:rPr>
        <w:t xml:space="preserve"> But Spanberger insisted the standard should be the same for immigration cases as for any other criminal matter.</w:t>
      </w:r>
      <w:r w:rsidRPr="008843F5">
        <w:rPr>
          <w:sz w:val="12"/>
        </w:rPr>
        <w:t>¶</w:t>
      </w:r>
      <w:r w:rsidRPr="003B6979">
        <w:rPr>
          <w:sz w:val="16"/>
        </w:rPr>
        <w:t xml:space="preserve"> “They have to have a warrant to pick somebody up off the street, so they meet that same standard,” she said. “And they can easily go get that detention order signed by a judge or a magistrate, if they want that local support.”</w:t>
      </w:r>
      <w:r w:rsidRPr="008843F5">
        <w:rPr>
          <w:sz w:val="12"/>
        </w:rPr>
        <w:t>¶</w:t>
      </w:r>
      <w:r w:rsidRPr="003B6979">
        <w:rPr>
          <w:sz w:val="16"/>
        </w:rPr>
        <w:t xml:space="preserve"> Without those safeguards, Spanberger argued, local cooperation with ICE undermines community policing, creates constitutional concerns and strains already tight budgets. She pointed to her former district of Prince William County, which she said spent more than $1 million housing detainees under a prior partnership with federal immigration authorities.</w:t>
      </w:r>
      <w:r w:rsidRPr="008843F5">
        <w:rPr>
          <w:sz w:val="12"/>
        </w:rPr>
        <w:t>¶</w:t>
      </w:r>
      <w:r w:rsidRPr="003B6979">
        <w:rPr>
          <w:sz w:val="16"/>
        </w:rPr>
        <w:t xml:space="preserve"> Earle-Sears emphasizes rule of law</w:t>
      </w:r>
      <w:r w:rsidRPr="008843F5">
        <w:rPr>
          <w:sz w:val="12"/>
        </w:rPr>
        <w:t>¶</w:t>
      </w:r>
      <w:r w:rsidRPr="003B6979">
        <w:rPr>
          <w:sz w:val="16"/>
        </w:rPr>
        <w:t xml:space="preserve"> Earle-Sears, who initially agreed to a similar policy interview with The Mercury but canceled minutes before it was to take place, has publicly and repeatedly defended Youngkin’s executive order.</w:t>
      </w:r>
      <w:r w:rsidRPr="008843F5">
        <w:rPr>
          <w:sz w:val="12"/>
        </w:rPr>
        <w:t>¶</w:t>
      </w:r>
      <w:r w:rsidRPr="003B6979">
        <w:rPr>
          <w:sz w:val="16"/>
        </w:rPr>
        <w:t xml:space="preserve"> “I am a legal immigrant and now a naturalized citizen. Working together, the governor, attorney general, and I have made Virginia safer,” she said in February when announcing the policy. “Now, working with President Trump, we can take on the scourge of dangerous and violent illegal immigrants.”</w:t>
      </w:r>
      <w:r w:rsidRPr="008843F5">
        <w:rPr>
          <w:sz w:val="12"/>
        </w:rPr>
        <w:t>¶</w:t>
      </w:r>
      <w:r w:rsidRPr="003B6979">
        <w:rPr>
          <w:sz w:val="16"/>
        </w:rPr>
        <w:t xml:space="preserve"> In December, while unveiling a “No Sanctuary Cities” budget proposal, she described the bureaucratic hurdles her own family went through when immigrating to the U.S. and argued that others should follow the same path. </w:t>
      </w:r>
      <w:r w:rsidRPr="008843F5">
        <w:rPr>
          <w:sz w:val="12"/>
        </w:rPr>
        <w:t>¶</w:t>
      </w:r>
      <w:r w:rsidRPr="003B6979">
        <w:rPr>
          <w:sz w:val="16"/>
        </w:rPr>
        <w:t xml:space="preserve"> “My father and I had to file documents and wait to be granted permission to enter the United States. Under Governor Youngkin’s leadership, Virginia stands firm: we are not a sanctuary state,” she said.</w:t>
      </w:r>
      <w:r w:rsidRPr="008843F5">
        <w:rPr>
          <w:sz w:val="12"/>
        </w:rPr>
        <w:t>¶</w:t>
      </w:r>
      <w:r w:rsidRPr="003B6979">
        <w:rPr>
          <w:sz w:val="16"/>
        </w:rPr>
        <w:t xml:space="preserve"> “The rule of law is not negotiable — it is the foundation of our safety, our freedom, and the promise of opportunity that defines America,” she added.</w:t>
      </w:r>
      <w:r w:rsidRPr="008843F5">
        <w:rPr>
          <w:sz w:val="12"/>
        </w:rPr>
        <w:t>¶</w:t>
      </w:r>
      <w:r w:rsidRPr="003B6979">
        <w:rPr>
          <w:sz w:val="16"/>
        </w:rPr>
        <w:t xml:space="preserve"> Earle-Sears’ broader ideas on immigration remain unclear, as she has not gone beyond a handful of public statements and her campaign website offers no issue page outlining her positions.</w:t>
      </w:r>
      <w:r w:rsidRPr="008843F5">
        <w:rPr>
          <w:sz w:val="12"/>
        </w:rPr>
        <w:t>¶</w:t>
      </w:r>
      <w:r w:rsidRPr="003B6979">
        <w:rPr>
          <w:sz w:val="16"/>
        </w:rPr>
        <w:t xml:space="preserve"> Dispute over Youngkin’s deportation claims</w:t>
      </w:r>
      <w:r w:rsidRPr="008843F5">
        <w:rPr>
          <w:sz w:val="12"/>
        </w:rPr>
        <w:t>¶</w:t>
      </w:r>
      <w:r w:rsidRPr="003B6979">
        <w:rPr>
          <w:sz w:val="16"/>
        </w:rPr>
        <w:t xml:space="preserve"> The candidates also diverge sharply on Youngkin’s claim in July that all 2,500 immigrants arrested and deported by the Virginia Homeland Security Task Force are “violent criminals.”</w:t>
      </w:r>
      <w:r w:rsidRPr="008843F5">
        <w:rPr>
          <w:sz w:val="12"/>
        </w:rPr>
        <w:t>¶</w:t>
      </w:r>
      <w:r w:rsidRPr="003B6979">
        <w:rPr>
          <w:sz w:val="16"/>
        </w:rPr>
        <w:t xml:space="preserve"> Spanberger said she has seen no evidence to support the governor’s sweeping assertion. </w:t>
      </w:r>
      <w:r w:rsidRPr="008843F5">
        <w:rPr>
          <w:sz w:val="12"/>
        </w:rPr>
        <w:t>¶</w:t>
      </w:r>
      <w:r w:rsidRPr="003B6979">
        <w:rPr>
          <w:sz w:val="16"/>
        </w:rPr>
        <w:t xml:space="preserve"> “If they were violent criminals, presumably, they were arrested on those charges for the violent crime that they committed, in which case, there would be clear documentation,” she said. “Frankly, as somebody who believes in upholding the law, I want people to be arrested for the crimes that they are committing.”</w:t>
      </w:r>
      <w:r w:rsidRPr="008843F5">
        <w:rPr>
          <w:sz w:val="12"/>
        </w:rPr>
        <w:t>¶</w:t>
      </w:r>
      <w:r w:rsidRPr="003B6979">
        <w:rPr>
          <w:sz w:val="16"/>
        </w:rPr>
        <w:t xml:space="preserve"> Civil rights groups have also raised alarms, arguing that Youngkin’s mandate is “playing politics with people’s lives.” </w:t>
      </w:r>
      <w:r w:rsidRPr="008843F5">
        <w:rPr>
          <w:sz w:val="12"/>
        </w:rPr>
        <w:t>¶</w:t>
      </w:r>
      <w:r w:rsidRPr="003B6979">
        <w:rPr>
          <w:sz w:val="16"/>
        </w:rPr>
        <w:t xml:space="preserve"> “For years, Virginia’s governor has been pushing the same dangerous, false narrative as the Trump administration that immigrants commit crime at higher rates than people who were born here, despite the fact that no data exists to support that conclusion,” the American Civil Liberties Union of Virginia said in a statement.</w:t>
      </w:r>
      <w:r w:rsidRPr="008843F5">
        <w:rPr>
          <w:sz w:val="12"/>
        </w:rPr>
        <w:t>¶</w:t>
      </w:r>
      <w:r w:rsidRPr="003B6979">
        <w:rPr>
          <w:sz w:val="16"/>
        </w:rPr>
        <w:t xml:space="preserve"> Earle-Sears has not directly addressed the governor’s 2,500 figure but has frequently pointed to grim cases of crimes committed by undocumented immigrants in arguing for tougher enforcement. </w:t>
      </w:r>
      <w:r w:rsidRPr="008843F5">
        <w:rPr>
          <w:sz w:val="12"/>
        </w:rPr>
        <w:t>¶</w:t>
      </w:r>
      <w:r w:rsidRPr="003B6979">
        <w:rPr>
          <w:sz w:val="16"/>
        </w:rPr>
        <w:t xml:space="preserve"> “We’ve seen too many tragic stories after dangerous criminals in this country illegally were put back on the streets, and this executive order will make sure we send them back to where they came from,” she said earlier this year.</w:t>
      </w:r>
      <w:r w:rsidRPr="008843F5">
        <w:rPr>
          <w:sz w:val="12"/>
        </w:rPr>
        <w:t>¶</w:t>
      </w:r>
      <w:r w:rsidRPr="003B6979">
        <w:rPr>
          <w:sz w:val="16"/>
        </w:rPr>
        <w:t xml:space="preserve"> The Laken Riley Act</w:t>
      </w:r>
      <w:r w:rsidRPr="008843F5">
        <w:rPr>
          <w:sz w:val="12"/>
        </w:rPr>
        <w:t>¶</w:t>
      </w:r>
      <w:r w:rsidRPr="003B6979">
        <w:rPr>
          <w:sz w:val="16"/>
        </w:rPr>
        <w:t xml:space="preserve"> The immigration debate has also touched on Spanberger’s record in Congress. </w:t>
      </w:r>
      <w:r w:rsidRPr="008843F5">
        <w:rPr>
          <w:sz w:val="12"/>
        </w:rPr>
        <w:t>¶</w:t>
      </w:r>
      <w:r w:rsidRPr="003B6979">
        <w:rPr>
          <w:sz w:val="16"/>
        </w:rPr>
        <w:t xml:space="preserve"> Earle-Sears has faulted her for initially voting against the Laken Riley Act, named for a Georgia college student killed by a Venezuelan national who entered the country unlawfully. The law, which eventually passed after Spanberger left Congress, requires federal authorities to detain immigrants accused of theft and burglary while their cases proceed.</w:t>
      </w:r>
      <w:r w:rsidRPr="008843F5">
        <w:rPr>
          <w:sz w:val="12"/>
        </w:rPr>
        <w:t>¶</w:t>
      </w:r>
      <w:r w:rsidRPr="003B6979">
        <w:rPr>
          <w:sz w:val="16"/>
        </w:rPr>
        <w:t xml:space="preserve"> Spanberger said she opposed the bill in its first iteration because it “was essentially putting incredible burdens on localities removing any form of due process” and would not have prevented Riley’s murder. </w:t>
      </w:r>
      <w:r w:rsidRPr="008843F5">
        <w:rPr>
          <w:sz w:val="12"/>
        </w:rPr>
        <w:t>¶</w:t>
      </w:r>
      <w:r w:rsidRPr="003B6979">
        <w:rPr>
          <w:sz w:val="16"/>
        </w:rPr>
        <w:t xml:space="preserve"> “As a mother of three daughters, I was deeply offended that they would utilize that young woman’s murder as a political talking point,” she said. “At the time of that vote, her father was in the press saying that he was deeply distressed by the fact that her murder was being utilized in the way that it was.”</w:t>
      </w:r>
      <w:r w:rsidRPr="008843F5">
        <w:rPr>
          <w:sz w:val="12"/>
        </w:rPr>
        <w:t>¶</w:t>
      </w:r>
      <w:r w:rsidRPr="003B6979">
        <w:rPr>
          <w:sz w:val="16"/>
        </w:rPr>
        <w:t xml:space="preserve"> David Richards, a political science professor at the University of Lynchburg, said Spanberger has staked out a position that balances criticism of Trump-era immigration policies with support for reforms viewed as moderate.</w:t>
      </w:r>
      <w:r w:rsidRPr="008843F5">
        <w:rPr>
          <w:sz w:val="12"/>
        </w:rPr>
        <w:t>¶</w:t>
      </w:r>
      <w:r w:rsidRPr="003B6979">
        <w:rPr>
          <w:sz w:val="16"/>
        </w:rPr>
        <w:t xml:space="preserve"> “</w:t>
      </w:r>
      <w:r w:rsidRPr="003B6979">
        <w:rPr>
          <w:u w:val="single"/>
        </w:rPr>
        <w:t>Spanberger has been fairly vocal in criticizing the Trump administration’s methods of dealing with undocumented immigration</w:t>
      </w:r>
      <w:r w:rsidRPr="003B6979">
        <w:rPr>
          <w:sz w:val="16"/>
        </w:rPr>
        <w:t xml:space="preserve">,” Richards said. </w:t>
      </w:r>
      <w:r w:rsidRPr="008843F5">
        <w:rPr>
          <w:sz w:val="12"/>
        </w:rPr>
        <w:t>¶</w:t>
      </w:r>
      <w:r w:rsidRPr="003B6979">
        <w:rPr>
          <w:sz w:val="16"/>
        </w:rPr>
        <w:t xml:space="preserve"> “Her voting record on bills centered around immigration has been mixed, supporting some of the more moderate bills, but voting ‘no’ on some key GOP bills like the No Bailout for Sanctuary Cities Act. … It falls in line with her presenting herself as a pragmatic candidate.”</w:t>
      </w:r>
      <w:r w:rsidRPr="008843F5">
        <w:rPr>
          <w:sz w:val="12"/>
        </w:rPr>
        <w:t>¶</w:t>
      </w:r>
      <w:r w:rsidRPr="003B6979">
        <w:rPr>
          <w:sz w:val="16"/>
        </w:rPr>
        <w:t xml:space="preserve"> By contrast, he said, Earle-Sears has been relatively quiet on immigration, surfacing the issue primarily when it intersects with her biography or when amplifying President Donald Trump’s agenda. </w:t>
      </w:r>
      <w:r w:rsidRPr="008843F5">
        <w:rPr>
          <w:sz w:val="12"/>
        </w:rPr>
        <w:t>¶</w:t>
      </w:r>
      <w:r w:rsidRPr="003B6979">
        <w:rPr>
          <w:sz w:val="16"/>
        </w:rPr>
        <w:t xml:space="preserve"> “She did talk about the issue back in June, saying that she, as an immigrant, did things the ‘right way.’ But overall, she has skirted the issue,” Richards said. </w:t>
      </w:r>
      <w:r w:rsidRPr="008843F5">
        <w:rPr>
          <w:sz w:val="12"/>
        </w:rPr>
        <w:t>¶</w:t>
      </w:r>
      <w:r w:rsidRPr="003B6979">
        <w:rPr>
          <w:sz w:val="16"/>
        </w:rPr>
        <w:t xml:space="preserve"> “She may feel that the issue is not one she can really win with in Virginia, although, as more immigration related arrests happen in the commonwealth, she may have to start talking about this.”</w:t>
      </w:r>
      <w:r w:rsidRPr="008843F5">
        <w:rPr>
          <w:sz w:val="12"/>
        </w:rPr>
        <w:t>¶</w:t>
      </w:r>
      <w:r w:rsidRPr="003B6979">
        <w:rPr>
          <w:sz w:val="16"/>
        </w:rPr>
        <w:t xml:space="preserve"> The bigger picture</w:t>
      </w:r>
      <w:r w:rsidRPr="008843F5">
        <w:rPr>
          <w:sz w:val="12"/>
        </w:rPr>
        <w:t>¶</w:t>
      </w:r>
      <w:r w:rsidRPr="003B6979">
        <w:rPr>
          <w:sz w:val="16"/>
        </w:rPr>
        <w:t xml:space="preserve"> </w:t>
      </w:r>
      <w:r w:rsidRPr="003B6979">
        <w:rPr>
          <w:u w:val="single"/>
        </w:rPr>
        <w:t xml:space="preserve">The fight over </w:t>
      </w:r>
      <w:r w:rsidRPr="00EB12C2">
        <w:rPr>
          <w:highlight w:val="green"/>
          <w:u w:val="single"/>
        </w:rPr>
        <w:t xml:space="preserve">immigration in </w:t>
      </w:r>
      <w:r w:rsidRPr="00EB12C2">
        <w:rPr>
          <w:rStyle w:val="Emphasis"/>
          <w:highlight w:val="green"/>
        </w:rPr>
        <w:t>Virginia</w:t>
      </w:r>
      <w:r w:rsidRPr="00EB12C2">
        <w:rPr>
          <w:highlight w:val="green"/>
          <w:u w:val="single"/>
        </w:rPr>
        <w:t xml:space="preserve"> is </w:t>
      </w:r>
      <w:r w:rsidRPr="00EB12C2">
        <w:rPr>
          <w:rStyle w:val="Emphasis"/>
          <w:highlight w:val="green"/>
        </w:rPr>
        <w:t>inseparable</w:t>
      </w:r>
      <w:r w:rsidRPr="00EB12C2">
        <w:rPr>
          <w:highlight w:val="green"/>
          <w:u w:val="single"/>
        </w:rPr>
        <w:t xml:space="preserve"> from </w:t>
      </w:r>
      <w:r w:rsidRPr="00EB12C2">
        <w:rPr>
          <w:rStyle w:val="Emphasis"/>
          <w:highlight w:val="green"/>
        </w:rPr>
        <w:t>national politics</w:t>
      </w:r>
      <w:r w:rsidRPr="003B6979">
        <w:rPr>
          <w:sz w:val="16"/>
        </w:rPr>
        <w:t>. Youngkin has aligned himself closely with Trump on enforcement strategies, boasting of joint operations with ICE and staging press events around courthouse raids and “gang and immigration sweeps” that have drawn criticism from Democrats and civil liberties groups.</w:t>
      </w:r>
      <w:r w:rsidRPr="008843F5">
        <w:rPr>
          <w:sz w:val="12"/>
        </w:rPr>
        <w:t>¶</w:t>
      </w:r>
      <w:r w:rsidRPr="003B6979">
        <w:rPr>
          <w:sz w:val="16"/>
        </w:rPr>
        <w:t xml:space="preserve"> </w:t>
      </w:r>
      <w:r w:rsidRPr="00EB12C2">
        <w:rPr>
          <w:rStyle w:val="Emphasis"/>
          <w:highlight w:val="green"/>
        </w:rPr>
        <w:t>Spanberger</w:t>
      </w:r>
      <w:r w:rsidRPr="003B6979">
        <w:rPr>
          <w:u w:val="single"/>
        </w:rPr>
        <w:t xml:space="preserve">, while denouncing Youngkin’s executive order, has also </w:t>
      </w:r>
      <w:r w:rsidRPr="00EB12C2">
        <w:rPr>
          <w:highlight w:val="green"/>
          <w:u w:val="single"/>
        </w:rPr>
        <w:t xml:space="preserve">argued </w:t>
      </w:r>
      <w:r w:rsidRPr="00EB12C2">
        <w:rPr>
          <w:rStyle w:val="Emphasis"/>
          <w:highlight w:val="green"/>
        </w:rPr>
        <w:t>governors</w:t>
      </w:r>
      <w:r w:rsidRPr="00EB12C2">
        <w:rPr>
          <w:highlight w:val="green"/>
          <w:u w:val="single"/>
        </w:rPr>
        <w:t xml:space="preserve"> should</w:t>
      </w:r>
      <w:r w:rsidRPr="003B6979">
        <w:rPr>
          <w:u w:val="single"/>
        </w:rPr>
        <w:t xml:space="preserve"> play a more constructive role in </w:t>
      </w:r>
      <w:r w:rsidRPr="00EB12C2">
        <w:rPr>
          <w:highlight w:val="green"/>
          <w:u w:val="single"/>
        </w:rPr>
        <w:t>push</w:t>
      </w:r>
      <w:r w:rsidRPr="003B6979">
        <w:rPr>
          <w:u w:val="single"/>
        </w:rPr>
        <w:t xml:space="preserve">ing </w:t>
      </w:r>
      <w:r w:rsidRPr="00EB12C2">
        <w:rPr>
          <w:rStyle w:val="Emphasis"/>
          <w:highlight w:val="green"/>
        </w:rPr>
        <w:t>Congress</w:t>
      </w:r>
      <w:r w:rsidRPr="00EB12C2">
        <w:rPr>
          <w:highlight w:val="green"/>
          <w:u w:val="single"/>
        </w:rPr>
        <w:t xml:space="preserve"> to modernize </w:t>
      </w:r>
      <w:r w:rsidRPr="00EB12C2">
        <w:rPr>
          <w:rStyle w:val="Emphasis"/>
          <w:highlight w:val="green"/>
        </w:rPr>
        <w:t>immigration law.</w:t>
      </w:r>
      <w:r w:rsidRPr="003B6979">
        <w:rPr>
          <w:sz w:val="16"/>
        </w:rPr>
        <w:t xml:space="preserve"> She cited bipartisan bills like the Farm Workforce Modernization Act and the Dignity Act as examples of incremental progress, even if they fell </w:t>
      </w:r>
      <w:r w:rsidRPr="003B6979">
        <w:rPr>
          <w:sz w:val="16"/>
        </w:rPr>
        <w:lastRenderedPageBreak/>
        <w:t>short.</w:t>
      </w:r>
      <w:r w:rsidRPr="008843F5">
        <w:rPr>
          <w:sz w:val="12"/>
        </w:rPr>
        <w:t>¶</w:t>
      </w:r>
      <w:r w:rsidRPr="003B6979">
        <w:rPr>
          <w:sz w:val="16"/>
        </w:rPr>
        <w:t xml:space="preserve"> “There are many places where the governors of states can bang on the table and tell Congress, ‘Stop making this such a political issue that you campaign on every two years and just fix it,’” she said. </w:t>
      </w:r>
      <w:r w:rsidRPr="008843F5">
        <w:rPr>
          <w:sz w:val="12"/>
        </w:rPr>
        <w:t>¶</w:t>
      </w:r>
      <w:r w:rsidRPr="003B6979">
        <w:rPr>
          <w:sz w:val="16"/>
        </w:rPr>
        <w:t xml:space="preserve"> </w:t>
      </w:r>
      <w:r w:rsidRPr="003B6979">
        <w:rPr>
          <w:u w:val="single"/>
        </w:rPr>
        <w:t xml:space="preserve">She added that </w:t>
      </w:r>
      <w:r w:rsidRPr="007E5720">
        <w:rPr>
          <w:u w:val="single"/>
        </w:rPr>
        <w:t>immigration is</w:t>
      </w:r>
      <w:r w:rsidRPr="003B6979">
        <w:rPr>
          <w:u w:val="single"/>
        </w:rPr>
        <w:t xml:space="preserve"> not only a humanitarian concern but also </w:t>
      </w:r>
      <w:r w:rsidRPr="007E5720">
        <w:rPr>
          <w:u w:val="single"/>
        </w:rPr>
        <w:t xml:space="preserve">a </w:t>
      </w:r>
      <w:r w:rsidRPr="00EB12C2">
        <w:rPr>
          <w:highlight w:val="green"/>
          <w:u w:val="single"/>
        </w:rPr>
        <w:t>pressing economic issue for Virginia</w:t>
      </w:r>
      <w:r w:rsidRPr="003B6979">
        <w:rPr>
          <w:u w:val="single"/>
        </w:rPr>
        <w:t xml:space="preserve">, </w:t>
      </w:r>
      <w:r w:rsidRPr="00EB12C2">
        <w:rPr>
          <w:highlight w:val="green"/>
          <w:u w:val="single"/>
        </w:rPr>
        <w:t xml:space="preserve">from </w:t>
      </w:r>
      <w:r w:rsidRPr="00EB12C2">
        <w:rPr>
          <w:rStyle w:val="Emphasis"/>
          <w:highlight w:val="green"/>
        </w:rPr>
        <w:t>hospitals</w:t>
      </w:r>
      <w:r w:rsidRPr="00EB12C2">
        <w:rPr>
          <w:highlight w:val="green"/>
          <w:u w:val="single"/>
        </w:rPr>
        <w:t xml:space="preserve"> seeking</w:t>
      </w:r>
      <w:r w:rsidRPr="003B6979">
        <w:rPr>
          <w:u w:val="single"/>
        </w:rPr>
        <w:t xml:space="preserve"> visas for </w:t>
      </w:r>
      <w:r w:rsidRPr="00EB12C2">
        <w:rPr>
          <w:highlight w:val="green"/>
          <w:u w:val="single"/>
        </w:rPr>
        <w:t xml:space="preserve">foreign-trained </w:t>
      </w:r>
      <w:r w:rsidRPr="00EB12C2">
        <w:rPr>
          <w:rStyle w:val="Emphasis"/>
          <w:highlight w:val="green"/>
        </w:rPr>
        <w:t>nurses</w:t>
      </w:r>
      <w:r w:rsidRPr="00EB12C2">
        <w:rPr>
          <w:highlight w:val="green"/>
          <w:u w:val="single"/>
        </w:rPr>
        <w:t xml:space="preserve"> to </w:t>
      </w:r>
      <w:r w:rsidRPr="00EB12C2">
        <w:rPr>
          <w:rStyle w:val="Emphasis"/>
          <w:highlight w:val="green"/>
        </w:rPr>
        <w:t>seafood producers</w:t>
      </w:r>
      <w:r w:rsidRPr="00EB12C2">
        <w:rPr>
          <w:highlight w:val="green"/>
          <w:u w:val="single"/>
        </w:rPr>
        <w:t xml:space="preserve"> dependent on</w:t>
      </w:r>
      <w:r w:rsidRPr="003B6979">
        <w:rPr>
          <w:u w:val="single"/>
        </w:rPr>
        <w:t xml:space="preserve"> seasonal </w:t>
      </w:r>
      <w:r w:rsidRPr="00EB12C2">
        <w:rPr>
          <w:rStyle w:val="Emphasis"/>
          <w:highlight w:val="green"/>
        </w:rPr>
        <w:t>guest workers</w:t>
      </w:r>
      <w:r w:rsidRPr="003B6979">
        <w:rPr>
          <w:u w:val="single"/>
        </w:rPr>
        <w:t>.</w:t>
      </w:r>
    </w:p>
    <w:p w14:paraId="6D05B2C4" w14:textId="77777777" w:rsidR="008853B6" w:rsidRDefault="008853B6" w:rsidP="008853B6">
      <w:pPr>
        <w:pStyle w:val="Heading4"/>
      </w:pPr>
      <w:r>
        <w:t xml:space="preserve">That </w:t>
      </w:r>
      <w:r w:rsidRPr="002E3C0F">
        <w:rPr>
          <w:u w:val="single"/>
        </w:rPr>
        <w:t>bolsters</w:t>
      </w:r>
      <w:r>
        <w:t xml:space="preserve"> global </w:t>
      </w:r>
      <w:r w:rsidRPr="002E3C0F">
        <w:rPr>
          <w:u w:val="single"/>
        </w:rPr>
        <w:t>soft power</w:t>
      </w:r>
      <w:r>
        <w:t xml:space="preserve">, preventing </w:t>
      </w:r>
      <w:r w:rsidRPr="002E3C0F">
        <w:rPr>
          <w:u w:val="single"/>
        </w:rPr>
        <w:t>extinction</w:t>
      </w:r>
      <w:r>
        <w:t>.</w:t>
      </w:r>
    </w:p>
    <w:p w14:paraId="0EA80417" w14:textId="77777777" w:rsidR="008853B6" w:rsidRDefault="008853B6" w:rsidP="008853B6">
      <w:r w:rsidRPr="008016AB">
        <w:rPr>
          <w:rStyle w:val="Style13ptBold"/>
        </w:rPr>
        <w:t>Seymour 21</w:t>
      </w:r>
      <w:r w:rsidRPr="008016AB">
        <w:t>, Margaret Seymour, a 2020 Lt. Gen. Bernard E. Trainor USMC Veterans Fellow at the Foreign Policy Research Institute, is currently a graduate student at the University of Missouri studying journalism and strategic communications., Foreign Policy Research Institute, 3-19-2021 ["Building Soft Power Back Better?," available on:  https://www.fpri.org/article/2021/03/building-soft-power-back-better/, accessed:  9-30-2025]rrf</w:t>
      </w:r>
    </w:p>
    <w:p w14:paraId="5EB195A2" w14:textId="77777777" w:rsidR="008853B6" w:rsidRPr="006C0D29" w:rsidRDefault="008853B6" w:rsidP="008853B6">
      <w:pPr>
        <w:rPr>
          <w:u w:val="single"/>
        </w:rPr>
      </w:pPr>
      <w:r w:rsidRPr="006C0D29">
        <w:rPr>
          <w:sz w:val="16"/>
        </w:rPr>
        <w:t xml:space="preserve">Achieving these goals rests on a core strategic proposition: </w:t>
      </w:r>
      <w:r w:rsidRPr="006C0D29">
        <w:rPr>
          <w:highlight w:val="green"/>
          <w:u w:val="single"/>
        </w:rPr>
        <w:t>The U</w:t>
      </w:r>
      <w:r w:rsidRPr="006C0D29">
        <w:rPr>
          <w:u w:val="single"/>
        </w:rPr>
        <w:t xml:space="preserve">nited </w:t>
      </w:r>
      <w:r w:rsidRPr="006C0D29">
        <w:rPr>
          <w:highlight w:val="green"/>
          <w:u w:val="single"/>
        </w:rPr>
        <w:t>S</w:t>
      </w:r>
      <w:r w:rsidRPr="006C0D29">
        <w:rPr>
          <w:u w:val="single"/>
        </w:rPr>
        <w:t xml:space="preserve">tates </w:t>
      </w:r>
      <w:r w:rsidRPr="006C0D29">
        <w:rPr>
          <w:highlight w:val="green"/>
          <w:u w:val="single"/>
        </w:rPr>
        <w:t>must renew its enduring advantages</w:t>
      </w:r>
      <w:r w:rsidRPr="006C0D29">
        <w:rPr>
          <w:u w:val="single"/>
        </w:rPr>
        <w:t xml:space="preserve"> so that we can meet today’s challenges from a position of strength</w:t>
      </w:r>
      <w:r w:rsidRPr="006C0D29">
        <w:rPr>
          <w:sz w:val="16"/>
        </w:rPr>
        <w:t xml:space="preserve">. We will build back better our economic foundations; reclaim our place in international institutions; lift up our values at home and speak out to defend them around the world; modernize our military capabilities, </w:t>
      </w:r>
      <w:r w:rsidRPr="006C0D29">
        <w:rPr>
          <w:highlight w:val="green"/>
          <w:u w:val="single"/>
        </w:rPr>
        <w:t>while leading</w:t>
      </w:r>
      <w:r w:rsidRPr="006C0D29">
        <w:rPr>
          <w:u w:val="single"/>
        </w:rPr>
        <w:t xml:space="preserve"> first </w:t>
      </w:r>
      <w:r w:rsidRPr="006C0D29">
        <w:rPr>
          <w:highlight w:val="green"/>
          <w:u w:val="single"/>
        </w:rPr>
        <w:t>with</w:t>
      </w:r>
      <w:r w:rsidRPr="006C0D29">
        <w:rPr>
          <w:u w:val="single"/>
        </w:rPr>
        <w:t xml:space="preserve"> </w:t>
      </w:r>
      <w:r w:rsidRPr="006C0D29">
        <w:rPr>
          <w:rStyle w:val="Emphasis"/>
          <w:highlight w:val="green"/>
        </w:rPr>
        <w:t>diplomacy</w:t>
      </w:r>
      <w:r w:rsidRPr="006C0D29">
        <w:rPr>
          <w:u w:val="single"/>
        </w:rPr>
        <w:t>; and revitalize America’s unmatched network of alliances and partnerships.</w:t>
      </w:r>
      <w:r w:rsidRPr="008843F5">
        <w:rPr>
          <w:sz w:val="12"/>
        </w:rPr>
        <w:t>¶</w:t>
      </w:r>
      <w:r w:rsidRPr="006C0D29">
        <w:rPr>
          <w:sz w:val="16"/>
        </w:rPr>
        <w:t xml:space="preserve"> </w:t>
      </w:r>
      <w:r w:rsidRPr="006C0D29">
        <w:rPr>
          <w:u w:val="single"/>
        </w:rPr>
        <w:t xml:space="preserve">Focusing on economic strength, alliances, and institutions and exporting American values and ideals are good starts to restoring American </w:t>
      </w:r>
      <w:r w:rsidRPr="006C0D29">
        <w:rPr>
          <w:rStyle w:val="Emphasis"/>
          <w:highlight w:val="green"/>
        </w:rPr>
        <w:t>soft power</w:t>
      </w:r>
      <w:r w:rsidRPr="006C0D29">
        <w:rPr>
          <w:u w:val="single"/>
        </w:rPr>
        <w:t xml:space="preserve"> abroad—</w:t>
      </w:r>
      <w:r w:rsidRPr="006C0D29">
        <w:rPr>
          <w:highlight w:val="green"/>
          <w:u w:val="single"/>
        </w:rPr>
        <w:t xml:space="preserve">a </w:t>
      </w:r>
      <w:r w:rsidRPr="006C0D29">
        <w:rPr>
          <w:rStyle w:val="Emphasis"/>
          <w:highlight w:val="green"/>
        </w:rPr>
        <w:t>critical</w:t>
      </w:r>
      <w:r w:rsidRPr="006C0D29">
        <w:rPr>
          <w:highlight w:val="green"/>
          <w:u w:val="single"/>
        </w:rPr>
        <w:t xml:space="preserve"> component of </w:t>
      </w:r>
      <w:r w:rsidRPr="007E5720">
        <w:rPr>
          <w:u w:val="single"/>
        </w:rPr>
        <w:t xml:space="preserve">American </w:t>
      </w:r>
      <w:r w:rsidRPr="006C0D29">
        <w:rPr>
          <w:rStyle w:val="Emphasis"/>
          <w:highlight w:val="green"/>
        </w:rPr>
        <w:t>leadership</w:t>
      </w:r>
      <w:r w:rsidRPr="006C0D29">
        <w:rPr>
          <w:sz w:val="16"/>
        </w:rPr>
        <w:t xml:space="preserve">. In fact, the post-WWII world order, and, more recently, </w:t>
      </w:r>
      <w:r w:rsidRPr="006C0D29">
        <w:rPr>
          <w:u w:val="single"/>
        </w:rPr>
        <w:t xml:space="preserve">the post-Cold </w:t>
      </w:r>
      <w:r w:rsidRPr="0093663A">
        <w:rPr>
          <w:u w:val="single"/>
        </w:rPr>
        <w:t xml:space="preserve">War international system with the United States emerging at the </w:t>
      </w:r>
      <w:r w:rsidRPr="0093663A">
        <w:rPr>
          <w:rStyle w:val="Emphasis"/>
        </w:rPr>
        <w:t>sole superpower</w:t>
      </w:r>
      <w:r w:rsidRPr="0093663A">
        <w:rPr>
          <w:u w:val="single"/>
        </w:rPr>
        <w:t xml:space="preserve">, was only possible through U.S. </w:t>
      </w:r>
      <w:r w:rsidRPr="0093663A">
        <w:rPr>
          <w:rStyle w:val="Emphasis"/>
        </w:rPr>
        <w:t>soft power</w:t>
      </w:r>
      <w:r w:rsidRPr="0093663A">
        <w:rPr>
          <w:sz w:val="16"/>
        </w:rPr>
        <w:t xml:space="preserve">. </w:t>
      </w:r>
      <w:r w:rsidRPr="0093663A">
        <w:rPr>
          <w:u w:val="single"/>
        </w:rPr>
        <w:t xml:space="preserve">Historically, the United States has maintained its </w:t>
      </w:r>
      <w:r w:rsidRPr="0093663A">
        <w:rPr>
          <w:rStyle w:val="Emphasis"/>
        </w:rPr>
        <w:t>power</w:t>
      </w:r>
      <w:r w:rsidRPr="0093663A">
        <w:rPr>
          <w:u w:val="single"/>
        </w:rPr>
        <w:t xml:space="preserve"> and </w:t>
      </w:r>
      <w:r w:rsidRPr="0093663A">
        <w:rPr>
          <w:rStyle w:val="Emphasis"/>
        </w:rPr>
        <w:t>influence</w:t>
      </w:r>
      <w:r w:rsidRPr="0093663A">
        <w:rPr>
          <w:u w:val="single"/>
        </w:rPr>
        <w:t xml:space="preserve"> abroad, in part, due to its appeal. This appeal </w:t>
      </w:r>
      <w:r w:rsidRPr="0093663A">
        <w:rPr>
          <w:rStyle w:val="Emphasis"/>
        </w:rPr>
        <w:t>must</w:t>
      </w:r>
      <w:r w:rsidRPr="0093663A">
        <w:rPr>
          <w:u w:val="single"/>
        </w:rPr>
        <w:t xml:space="preserve"> be restored.</w:t>
      </w:r>
      <w:r w:rsidRPr="0093663A">
        <w:rPr>
          <w:sz w:val="12"/>
        </w:rPr>
        <w:t>¶</w:t>
      </w:r>
      <w:r w:rsidRPr="0093663A">
        <w:rPr>
          <w:sz w:val="16"/>
        </w:rPr>
        <w:t xml:space="preserve"> This is</w:t>
      </w:r>
      <w:r w:rsidRPr="006C0D29">
        <w:rPr>
          <w:sz w:val="16"/>
        </w:rPr>
        <w:t xml:space="preserve"> not a call for a post-Trump 180, the path away from soft power and towards a hard power-dominant foreign policy is decades-long. True reinvigoration is going to require not only a criticism of the past four years, but also deep introspection on President Biden’s own contribution to the trend as a senator and vice president. In other words, building a smart power approach to foreign policy is going to take more than simply rejoining a few international accords or hosting some impressive state dinners. Frankly, it’s going to take more time than this administration has, even with the possibility of a second term. But if we take Biden at his promise to serve as a transitional leader, we can certainly start rebuilding the foundation of a foreign policy approach that will serve generations of Americans and citizens abroad for decades.</w:t>
      </w:r>
      <w:r w:rsidRPr="008843F5">
        <w:rPr>
          <w:sz w:val="12"/>
        </w:rPr>
        <w:t>¶</w:t>
      </w:r>
      <w:r w:rsidRPr="006C0D29">
        <w:rPr>
          <w:sz w:val="16"/>
        </w:rPr>
        <w:t xml:space="preserve"> </w:t>
      </w:r>
      <w:r w:rsidRPr="006C0D29">
        <w:rPr>
          <w:u w:val="single"/>
        </w:rPr>
        <w:t>This starts with rebuilding relationships</w:t>
      </w:r>
      <w:r w:rsidRPr="006C0D29">
        <w:rPr>
          <w:sz w:val="16"/>
        </w:rPr>
        <w:t>. Based on Biden’s picks for high-level positions, it appears that he understands the power of relationships, choosing long-term confidants and establishment experts. Biden values trust and interpersonal history—and this approach must be applied to international relations.</w:t>
      </w:r>
      <w:r w:rsidRPr="008843F5">
        <w:rPr>
          <w:sz w:val="12"/>
        </w:rPr>
        <w:t>¶</w:t>
      </w:r>
      <w:r w:rsidRPr="006C0D29">
        <w:rPr>
          <w:sz w:val="16"/>
        </w:rPr>
        <w:t xml:space="preserve"> President Biden campaigned on his personal relationships with key international leaders, which is critical, but </w:t>
      </w:r>
      <w:r w:rsidRPr="006C0D29">
        <w:rPr>
          <w:u w:val="single"/>
        </w:rPr>
        <w:t>the administration must also craft relationships with populations and other non-state actors</w:t>
      </w:r>
      <w:r w:rsidRPr="006C0D29">
        <w:rPr>
          <w:sz w:val="16"/>
        </w:rPr>
        <w:t xml:space="preserve">. While the new administration understands the potential threat from non-state actions, it would be well-advised to also consider the potential opportunities in non-state groups and craft a national security strategy that acknowledges the growing power and role of such groups. For example, </w:t>
      </w:r>
      <w:r w:rsidRPr="007E5720">
        <w:rPr>
          <w:u w:val="single"/>
        </w:rPr>
        <w:t>this</w:t>
      </w:r>
      <w:r w:rsidRPr="006C0D29">
        <w:rPr>
          <w:u w:val="single"/>
        </w:rPr>
        <w:t xml:space="preserve"> strategy </w:t>
      </w:r>
      <w:r w:rsidRPr="006C0D29">
        <w:rPr>
          <w:highlight w:val="green"/>
          <w:u w:val="single"/>
        </w:rPr>
        <w:t xml:space="preserve">must include </w:t>
      </w:r>
      <w:r w:rsidRPr="007E5720">
        <w:rPr>
          <w:u w:val="single"/>
        </w:rPr>
        <w:t xml:space="preserve">a </w:t>
      </w:r>
      <w:r w:rsidRPr="006C0D29">
        <w:rPr>
          <w:highlight w:val="green"/>
          <w:u w:val="single"/>
        </w:rPr>
        <w:t xml:space="preserve">prioritization of </w:t>
      </w:r>
      <w:r w:rsidRPr="006C0D29">
        <w:rPr>
          <w:rStyle w:val="Emphasis"/>
          <w:highlight w:val="green"/>
        </w:rPr>
        <w:t>immigration</w:t>
      </w:r>
      <w:r w:rsidRPr="006C0D29">
        <w:rPr>
          <w:highlight w:val="green"/>
          <w:u w:val="single"/>
        </w:rPr>
        <w:t xml:space="preserve"> and </w:t>
      </w:r>
      <w:r w:rsidRPr="006C0D29">
        <w:rPr>
          <w:rStyle w:val="Emphasis"/>
          <w:highlight w:val="green"/>
        </w:rPr>
        <w:t>refugee programs</w:t>
      </w:r>
      <w:r w:rsidRPr="006C0D29">
        <w:rPr>
          <w:highlight w:val="green"/>
          <w:u w:val="single"/>
        </w:rPr>
        <w:t>,</w:t>
      </w:r>
      <w:r w:rsidRPr="006C0D29">
        <w:rPr>
          <w:u w:val="single"/>
        </w:rPr>
        <w:t xml:space="preserve"> such as the Special Immigration Visa Program</w:t>
      </w:r>
      <w:r w:rsidRPr="006C0D29">
        <w:rPr>
          <w:sz w:val="16"/>
        </w:rPr>
        <w:t xml:space="preserve">. While the Trump administration infamously decreased the levels of immigrants admitted under this program, the United States has arguably never fulfilled its </w:t>
      </w:r>
      <w:r w:rsidRPr="0093663A">
        <w:rPr>
          <w:sz w:val="16"/>
        </w:rPr>
        <w:t xml:space="preserve">responsibilities to the men and women who have assisted missions in Afghanistan and Iraq. Not only should the Biden administration reintroduce the Iraqi Special Immigrant Visa (SIV) Program, but it also should offer a permanent fix to the Afghan program as well as create a new program to reward our allies in the Syrian conflict. </w:t>
      </w:r>
      <w:r w:rsidRPr="0093663A">
        <w:rPr>
          <w:u w:val="single"/>
        </w:rPr>
        <w:t xml:space="preserve">Such programs would establish the United States as a </w:t>
      </w:r>
      <w:r w:rsidRPr="0093663A">
        <w:rPr>
          <w:rStyle w:val="Emphasis"/>
        </w:rPr>
        <w:t>leader</w:t>
      </w:r>
      <w:r w:rsidRPr="0093663A">
        <w:rPr>
          <w:u w:val="single"/>
        </w:rPr>
        <w:t xml:space="preserve"> in </w:t>
      </w:r>
      <w:r w:rsidRPr="0093663A">
        <w:rPr>
          <w:rStyle w:val="Emphasis"/>
        </w:rPr>
        <w:t>refugee</w:t>
      </w:r>
      <w:r w:rsidRPr="006C0D29">
        <w:rPr>
          <w:rStyle w:val="Emphasis"/>
        </w:rPr>
        <w:t xml:space="preserve"> rights</w:t>
      </w:r>
      <w:r w:rsidRPr="006C0D29">
        <w:rPr>
          <w:u w:val="single"/>
        </w:rPr>
        <w:t xml:space="preserve"> and </w:t>
      </w:r>
      <w:r w:rsidRPr="006C0D29">
        <w:rPr>
          <w:rStyle w:val="Emphasis"/>
        </w:rPr>
        <w:t>protections</w:t>
      </w:r>
      <w:r w:rsidRPr="006C0D29">
        <w:rPr>
          <w:sz w:val="16"/>
        </w:rPr>
        <w:t xml:space="preserve">. </w:t>
      </w:r>
      <w:r w:rsidRPr="007E5720">
        <w:rPr>
          <w:u w:val="single"/>
        </w:rPr>
        <w:t xml:space="preserve">The </w:t>
      </w:r>
      <w:r w:rsidRPr="006C0D29">
        <w:rPr>
          <w:highlight w:val="green"/>
          <w:u w:val="single"/>
        </w:rPr>
        <w:t xml:space="preserve">success of </w:t>
      </w:r>
      <w:r w:rsidRPr="006C0D29">
        <w:rPr>
          <w:rStyle w:val="Emphasis"/>
          <w:highlight w:val="green"/>
        </w:rPr>
        <w:t>future conflicts</w:t>
      </w:r>
      <w:r w:rsidRPr="006C0D29">
        <w:rPr>
          <w:highlight w:val="green"/>
          <w:u w:val="single"/>
        </w:rPr>
        <w:t xml:space="preserve"> </w:t>
      </w:r>
      <w:r w:rsidRPr="007E5720">
        <w:rPr>
          <w:u w:val="single"/>
        </w:rPr>
        <w:t>will be</w:t>
      </w:r>
      <w:r w:rsidRPr="006C0D29">
        <w:rPr>
          <w:u w:val="single"/>
        </w:rPr>
        <w:t xml:space="preserve"> </w:t>
      </w:r>
      <w:r w:rsidRPr="006C0D29">
        <w:rPr>
          <w:rStyle w:val="Emphasis"/>
        </w:rPr>
        <w:t xml:space="preserve">heavily </w:t>
      </w:r>
      <w:r w:rsidRPr="006C0D29">
        <w:rPr>
          <w:rStyle w:val="Emphasis"/>
          <w:highlight w:val="green"/>
        </w:rPr>
        <w:t>reliant</w:t>
      </w:r>
      <w:r w:rsidRPr="006C0D29">
        <w:rPr>
          <w:highlight w:val="green"/>
          <w:u w:val="single"/>
        </w:rPr>
        <w:t xml:space="preserve"> </w:t>
      </w:r>
      <w:r w:rsidRPr="007E5720">
        <w:rPr>
          <w:u w:val="single"/>
        </w:rPr>
        <w:t>on the ability to gain</w:t>
      </w:r>
      <w:r w:rsidRPr="006C0D29">
        <w:rPr>
          <w:u w:val="single"/>
        </w:rPr>
        <w:t xml:space="preserve"> and maintain </w:t>
      </w:r>
      <w:r w:rsidRPr="007E5720">
        <w:rPr>
          <w:u w:val="single"/>
        </w:rPr>
        <w:t xml:space="preserve">the </w:t>
      </w:r>
      <w:r w:rsidRPr="006C0D29">
        <w:rPr>
          <w:highlight w:val="green"/>
          <w:u w:val="single"/>
        </w:rPr>
        <w:t>trust of civilian populaces</w:t>
      </w:r>
      <w:r w:rsidRPr="006C0D29">
        <w:rPr>
          <w:sz w:val="16"/>
        </w:rPr>
        <w:t xml:space="preserve">. </w:t>
      </w:r>
      <w:r w:rsidRPr="006C0D29">
        <w:rPr>
          <w:highlight w:val="green"/>
          <w:u w:val="single"/>
        </w:rPr>
        <w:t>Without</w:t>
      </w:r>
      <w:r w:rsidRPr="006C0D29">
        <w:rPr>
          <w:u w:val="single"/>
        </w:rPr>
        <w:t xml:space="preserve"> interpreters, translators, and other </w:t>
      </w:r>
      <w:r w:rsidRPr="006C0D29">
        <w:rPr>
          <w:highlight w:val="green"/>
          <w:u w:val="single"/>
        </w:rPr>
        <w:t xml:space="preserve">host-nation </w:t>
      </w:r>
      <w:r w:rsidRPr="006C0D29">
        <w:rPr>
          <w:highlight w:val="green"/>
          <w:u w:val="single"/>
        </w:rPr>
        <w:lastRenderedPageBreak/>
        <w:t>citizens</w:t>
      </w:r>
      <w:r w:rsidRPr="006C0D29">
        <w:rPr>
          <w:u w:val="single"/>
        </w:rPr>
        <w:t xml:space="preserve">, </w:t>
      </w:r>
      <w:r w:rsidRPr="006C0D29">
        <w:rPr>
          <w:highlight w:val="green"/>
          <w:u w:val="single"/>
        </w:rPr>
        <w:t>the success of</w:t>
      </w:r>
      <w:r w:rsidRPr="006C0D29">
        <w:rPr>
          <w:u w:val="single"/>
        </w:rPr>
        <w:t xml:space="preserve"> U.S. </w:t>
      </w:r>
      <w:r w:rsidRPr="006C0D29">
        <w:rPr>
          <w:rStyle w:val="Emphasis"/>
          <w:highlight w:val="green"/>
        </w:rPr>
        <w:t>missions</w:t>
      </w:r>
      <w:r w:rsidRPr="006C0D29">
        <w:rPr>
          <w:rStyle w:val="Emphasis"/>
        </w:rPr>
        <w:t xml:space="preserve"> abroad</w:t>
      </w:r>
      <w:r w:rsidRPr="006C0D29">
        <w:rPr>
          <w:u w:val="single"/>
        </w:rPr>
        <w:t xml:space="preserve"> would and </w:t>
      </w:r>
      <w:r w:rsidRPr="006C0D29">
        <w:rPr>
          <w:highlight w:val="green"/>
          <w:u w:val="single"/>
        </w:rPr>
        <w:t>will</w:t>
      </w:r>
      <w:r w:rsidRPr="006C0D29">
        <w:rPr>
          <w:u w:val="single"/>
        </w:rPr>
        <w:t xml:space="preserve"> continue to </w:t>
      </w:r>
      <w:r w:rsidRPr="006C0D29">
        <w:rPr>
          <w:highlight w:val="green"/>
          <w:u w:val="single"/>
        </w:rPr>
        <w:t xml:space="preserve">be </w:t>
      </w:r>
      <w:r w:rsidRPr="006C0D29">
        <w:rPr>
          <w:rStyle w:val="Emphasis"/>
          <w:highlight w:val="green"/>
        </w:rPr>
        <w:t>threatened</w:t>
      </w:r>
      <w:r w:rsidRPr="006C0D29">
        <w:rPr>
          <w:sz w:val="16"/>
        </w:rPr>
        <w:t xml:space="preserve">. </w:t>
      </w:r>
      <w:r w:rsidRPr="006C0D29">
        <w:rPr>
          <w:u w:val="single"/>
        </w:rPr>
        <w:t xml:space="preserve">More than </w:t>
      </w:r>
      <w:r w:rsidRPr="0093663A">
        <w:rPr>
          <w:u w:val="single"/>
        </w:rPr>
        <w:t xml:space="preserve">that, failing to uphold </w:t>
      </w:r>
      <w:r w:rsidRPr="0093663A">
        <w:rPr>
          <w:rStyle w:val="Emphasis"/>
        </w:rPr>
        <w:t>promises</w:t>
      </w:r>
      <w:r w:rsidRPr="0093663A">
        <w:rPr>
          <w:u w:val="single"/>
        </w:rPr>
        <w:t xml:space="preserve"> to allies abroad threatens American </w:t>
      </w:r>
      <w:r w:rsidRPr="0093663A">
        <w:rPr>
          <w:rStyle w:val="Emphasis"/>
        </w:rPr>
        <w:t>legitimacy</w:t>
      </w:r>
      <w:r w:rsidRPr="0093663A">
        <w:rPr>
          <w:u w:val="single"/>
        </w:rPr>
        <w:t xml:space="preserve"> and standing in the </w:t>
      </w:r>
      <w:r w:rsidRPr="0093663A">
        <w:rPr>
          <w:rStyle w:val="Emphasis"/>
        </w:rPr>
        <w:t>international community</w:t>
      </w:r>
      <w:r w:rsidRPr="0093663A">
        <w:rPr>
          <w:u w:val="single"/>
        </w:rPr>
        <w:t>.</w:t>
      </w:r>
      <w:r w:rsidRPr="0093663A">
        <w:rPr>
          <w:sz w:val="12"/>
        </w:rPr>
        <w:t>¶</w:t>
      </w:r>
      <w:r w:rsidRPr="0093663A">
        <w:rPr>
          <w:sz w:val="16"/>
        </w:rPr>
        <w:t xml:space="preserve"> </w:t>
      </w:r>
      <w:r w:rsidRPr="0093663A">
        <w:rPr>
          <w:u w:val="single"/>
        </w:rPr>
        <w:t>In the new</w:t>
      </w:r>
      <w:r w:rsidRPr="006C0D29">
        <w:rPr>
          <w:u w:val="single"/>
        </w:rPr>
        <w:t xml:space="preserve"> world order described by the administration, these </w:t>
      </w:r>
      <w:r w:rsidRPr="006C0D29">
        <w:rPr>
          <w:rStyle w:val="Emphasis"/>
          <w:highlight w:val="green"/>
        </w:rPr>
        <w:t>wicked</w:t>
      </w:r>
      <w:r w:rsidRPr="006C0D29">
        <w:rPr>
          <w:u w:val="single"/>
        </w:rPr>
        <w:t xml:space="preserve"> international </w:t>
      </w:r>
      <w:r w:rsidRPr="006C0D29">
        <w:rPr>
          <w:highlight w:val="green"/>
          <w:u w:val="single"/>
        </w:rPr>
        <w:t>problems</w:t>
      </w:r>
      <w:r w:rsidRPr="006C0D29">
        <w:rPr>
          <w:u w:val="single"/>
        </w:rPr>
        <w:t xml:space="preserve"> “respect no borders or walls, and </w:t>
      </w:r>
      <w:r w:rsidRPr="006C0D29">
        <w:rPr>
          <w:highlight w:val="green"/>
          <w:u w:val="single"/>
        </w:rPr>
        <w:t xml:space="preserve">must be met with </w:t>
      </w:r>
      <w:r w:rsidRPr="006C0D29">
        <w:rPr>
          <w:rStyle w:val="Emphasis"/>
          <w:highlight w:val="green"/>
        </w:rPr>
        <w:t>collective action</w:t>
      </w:r>
      <w:r w:rsidRPr="006C0D29">
        <w:rPr>
          <w:u w:val="single"/>
        </w:rPr>
        <w:t>.”</w:t>
      </w:r>
      <w:r w:rsidRPr="006C0D29">
        <w:rPr>
          <w:sz w:val="16"/>
        </w:rPr>
        <w:t xml:space="preserve"> While the COVID-19 pandemic has made the increasingly global nature of the international order abundantly clear, </w:t>
      </w:r>
      <w:r w:rsidRPr="006C0D29">
        <w:rPr>
          <w:u w:val="single"/>
        </w:rPr>
        <w:t xml:space="preserve">biological </w:t>
      </w:r>
      <w:r w:rsidRPr="009403E7">
        <w:rPr>
          <w:highlight w:val="green"/>
          <w:u w:val="single"/>
        </w:rPr>
        <w:t>disease</w:t>
      </w:r>
      <w:r w:rsidRPr="006C0D29">
        <w:rPr>
          <w:u w:val="single"/>
        </w:rPr>
        <w:t xml:space="preserve"> isn’t the first challenge to transcend borders</w:t>
      </w:r>
      <w:r w:rsidRPr="006C0D29">
        <w:rPr>
          <w:sz w:val="16"/>
        </w:rPr>
        <w:t xml:space="preserve">. </w:t>
      </w:r>
      <w:r w:rsidRPr="009403E7">
        <w:rPr>
          <w:rStyle w:val="Emphasis"/>
          <w:highlight w:val="green"/>
        </w:rPr>
        <w:t>Counterterrorism</w:t>
      </w:r>
      <w:r w:rsidRPr="006C0D29">
        <w:rPr>
          <w:u w:val="single"/>
        </w:rPr>
        <w:t xml:space="preserve">, the threat of </w:t>
      </w:r>
      <w:r w:rsidRPr="009403E7">
        <w:rPr>
          <w:rStyle w:val="Emphasis"/>
          <w:highlight w:val="green"/>
        </w:rPr>
        <w:t>nuclear war</w:t>
      </w:r>
      <w:r w:rsidRPr="006C0D29">
        <w:rPr>
          <w:u w:val="single"/>
        </w:rPr>
        <w:t xml:space="preserve">, </w:t>
      </w:r>
      <w:r w:rsidRPr="009403E7">
        <w:rPr>
          <w:rStyle w:val="Emphasis"/>
          <w:highlight w:val="green"/>
        </w:rPr>
        <w:t>economic structures</w:t>
      </w:r>
      <w:r w:rsidRPr="009403E7">
        <w:rPr>
          <w:highlight w:val="green"/>
          <w:u w:val="single"/>
        </w:rPr>
        <w:t xml:space="preserve">, and </w:t>
      </w:r>
      <w:r w:rsidRPr="009403E7">
        <w:rPr>
          <w:rStyle w:val="Emphasis"/>
          <w:highlight w:val="green"/>
        </w:rPr>
        <w:t>climate change</w:t>
      </w:r>
      <w:r w:rsidRPr="006C0D29">
        <w:rPr>
          <w:u w:val="single"/>
        </w:rPr>
        <w:t xml:space="preserve"> all </w:t>
      </w:r>
      <w:r w:rsidRPr="009403E7">
        <w:rPr>
          <w:highlight w:val="green"/>
          <w:u w:val="single"/>
        </w:rPr>
        <w:t>present challenges</w:t>
      </w:r>
      <w:r w:rsidRPr="006C0D29">
        <w:rPr>
          <w:u w:val="single"/>
        </w:rPr>
        <w:t xml:space="preserve"> not to a single state or region, but </w:t>
      </w:r>
      <w:r w:rsidRPr="009403E7">
        <w:rPr>
          <w:highlight w:val="green"/>
          <w:u w:val="single"/>
        </w:rPr>
        <w:t xml:space="preserve">to an entire </w:t>
      </w:r>
      <w:r w:rsidRPr="009403E7">
        <w:rPr>
          <w:rStyle w:val="Emphasis"/>
          <w:highlight w:val="green"/>
        </w:rPr>
        <w:t>international structure</w:t>
      </w:r>
      <w:r w:rsidRPr="006C0D29">
        <w:rPr>
          <w:u w:val="single"/>
        </w:rPr>
        <w:t>.</w:t>
      </w:r>
      <w:r w:rsidRPr="006C0D29">
        <w:rPr>
          <w:sz w:val="16"/>
        </w:rPr>
        <w:t xml:space="preserve"> </w:t>
      </w:r>
      <w:r w:rsidRPr="009403E7">
        <w:rPr>
          <w:highlight w:val="green"/>
          <w:u w:val="single"/>
        </w:rPr>
        <w:t>These</w:t>
      </w:r>
      <w:r w:rsidRPr="006C0D29">
        <w:rPr>
          <w:u w:val="single"/>
        </w:rPr>
        <w:t xml:space="preserve"> problems </w:t>
      </w:r>
      <w:r w:rsidRPr="009403E7">
        <w:rPr>
          <w:highlight w:val="green"/>
          <w:u w:val="single"/>
        </w:rPr>
        <w:t xml:space="preserve">can only be addressed with </w:t>
      </w:r>
      <w:r w:rsidRPr="009403E7">
        <w:rPr>
          <w:rStyle w:val="Emphasis"/>
          <w:highlight w:val="green"/>
        </w:rPr>
        <w:t>global solutions</w:t>
      </w:r>
      <w:r w:rsidRPr="009403E7">
        <w:rPr>
          <w:highlight w:val="green"/>
          <w:u w:val="single"/>
        </w:rPr>
        <w:t>.</w:t>
      </w:r>
    </w:p>
    <w:p w14:paraId="5DC6594B" w14:textId="77777777" w:rsidR="008853B6" w:rsidRPr="00F95E29" w:rsidRDefault="008853B6" w:rsidP="008853B6"/>
    <w:p w14:paraId="1D5C6C3D" w14:textId="77777777" w:rsidR="008853B6" w:rsidRPr="009042C3" w:rsidRDefault="008853B6" w:rsidP="008853B6">
      <w:pPr>
        <w:pStyle w:val="Heading3"/>
      </w:pPr>
      <w:bookmarkStart w:id="0" w:name="_Hlk211196842"/>
      <w:bookmarkStart w:id="1" w:name="_Hlk211196900"/>
      <w:r>
        <w:lastRenderedPageBreak/>
        <w:t>T---1NC</w:t>
      </w:r>
    </w:p>
    <w:p w14:paraId="7DB11967" w14:textId="77777777" w:rsidR="008853B6" w:rsidRDefault="008853B6" w:rsidP="008853B6">
      <w:r w:rsidRPr="00EE5B49">
        <w:t xml:space="preserve">T </w:t>
      </w:r>
      <w:r>
        <w:t>–</w:t>
      </w:r>
      <w:r w:rsidRPr="00EE5B49">
        <w:t xml:space="preserve"> </w:t>
      </w:r>
      <w:r>
        <w:t>SUBSETS</w:t>
      </w:r>
    </w:p>
    <w:p w14:paraId="0E287BEF" w14:textId="77777777" w:rsidR="008853B6" w:rsidRPr="001A41F9" w:rsidRDefault="008853B6" w:rsidP="008853B6"/>
    <w:p w14:paraId="42272883" w14:textId="77777777" w:rsidR="008853B6" w:rsidRPr="00BE3EAD" w:rsidRDefault="008853B6" w:rsidP="008853B6">
      <w:pPr>
        <w:pStyle w:val="Heading4"/>
      </w:pPr>
      <w:r>
        <w:t xml:space="preserve">Worker is a category which includes </w:t>
      </w:r>
      <w:r>
        <w:rPr>
          <w:u w:val="single"/>
        </w:rPr>
        <w:t>all employees</w:t>
      </w:r>
      <w:r>
        <w:t xml:space="preserve">—they </w:t>
      </w:r>
      <w:r>
        <w:rPr>
          <w:u w:val="single"/>
        </w:rPr>
        <w:t>don’t</w:t>
      </w:r>
      <w:r>
        <w:t xml:space="preserve"> effect all.</w:t>
      </w:r>
    </w:p>
    <w:p w14:paraId="7349F544" w14:textId="77777777" w:rsidR="008853B6" w:rsidRDefault="008853B6" w:rsidP="008853B6">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5" w:history="1">
        <w:r w:rsidRPr="006B5155">
          <w:rPr>
            <w:rStyle w:val="Hyperlink"/>
          </w:rPr>
          <w:t>https://www.lexisnexis.co.uk/legal/glossary/worker</w:t>
        </w:r>
      </w:hyperlink>
      <w:r>
        <w:t>, accessed 8-18-25]cdm</w:t>
      </w:r>
    </w:p>
    <w:p w14:paraId="77531D13" w14:textId="77777777" w:rsidR="008853B6" w:rsidRDefault="008853B6" w:rsidP="008853B6">
      <w:pPr>
        <w:rPr>
          <w:sz w:val="12"/>
        </w:rPr>
      </w:pPr>
      <w:r w:rsidRPr="00E55D55">
        <w:rPr>
          <w:rStyle w:val="StyleUnderline"/>
          <w:highlight w:val="green"/>
        </w:rPr>
        <w:t>Persons satisfying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r w:rsidRPr="00E55D55">
        <w:rPr>
          <w:rStyle w:val="StyleUnderline"/>
          <w:highlight w:val="green"/>
        </w:rPr>
        <w:t>protections</w:t>
      </w:r>
      <w:r w:rsidRPr="00537CB6">
        <w:rPr>
          <w:sz w:val="12"/>
        </w:rPr>
        <w:t xml:space="preserve"> than employees. </w:t>
      </w:r>
      <w:r w:rsidRPr="00E55D55">
        <w:rPr>
          <w:rStyle w:val="StyleUnderline"/>
          <w:highlight w:val="green"/>
        </w:rPr>
        <w:t>The worker category includes all employees</w:t>
      </w:r>
      <w:r w:rsidRPr="00537CB6">
        <w:rPr>
          <w:sz w:val="12"/>
        </w:rPr>
        <w:t>, plus all individuals working under contracts requiring them to do or perform work personally, but excludes relationships where an individual is running a business for clients/customers.</w:t>
      </w:r>
    </w:p>
    <w:p w14:paraId="4A8F46FB" w14:textId="77777777" w:rsidR="008853B6" w:rsidRPr="001A41F9" w:rsidRDefault="008853B6" w:rsidP="008853B6">
      <w:pPr>
        <w:pStyle w:val="Heading4"/>
      </w:pPr>
      <w:r>
        <w:t>Prefer it:</w:t>
      </w:r>
    </w:p>
    <w:p w14:paraId="75A2E65E" w14:textId="77777777" w:rsidR="008853B6" w:rsidRPr="009042C3" w:rsidRDefault="008853B6" w:rsidP="008853B6">
      <w:pPr>
        <w:pStyle w:val="Heading4"/>
      </w:pPr>
      <w:r w:rsidRPr="009042C3">
        <w:rPr>
          <w:u w:val="single"/>
        </w:rPr>
        <w:t>LIMITS</w:t>
      </w:r>
      <w:r w:rsidRPr="009042C3">
        <w:t xml:space="preserve">—there’s an </w:t>
      </w:r>
      <w:r w:rsidRPr="009042C3">
        <w:rPr>
          <w:u w:val="single"/>
        </w:rPr>
        <w:t xml:space="preserve">excess </w:t>
      </w:r>
      <w:r w:rsidRPr="009042C3">
        <w:t xml:space="preserve">of </w:t>
      </w:r>
      <w:r w:rsidRPr="009042C3">
        <w:rPr>
          <w:u w:val="single"/>
        </w:rPr>
        <w:t>worker classes</w:t>
      </w:r>
      <w:r w:rsidRPr="009042C3">
        <w:t xml:space="preserve"> that don’t get rights, couple that with countless “reform the subset” affs, and it’s </w:t>
      </w:r>
      <w:r w:rsidRPr="009042C3">
        <w:rPr>
          <w:u w:val="single"/>
        </w:rPr>
        <w:t>unsustainable.</w:t>
      </w:r>
    </w:p>
    <w:p w14:paraId="056CA687" w14:textId="77777777" w:rsidR="008853B6" w:rsidRPr="009042C3" w:rsidRDefault="008853B6" w:rsidP="008853B6">
      <w:pPr>
        <w:pStyle w:val="Heading4"/>
      </w:pPr>
      <w:r w:rsidRPr="009042C3">
        <w:rPr>
          <w:u w:val="single"/>
        </w:rPr>
        <w:t>GROUND</w:t>
      </w:r>
      <w:r w:rsidRPr="009042C3">
        <w:t xml:space="preserve">—tiny subset affs </w:t>
      </w:r>
      <w:r w:rsidRPr="009042C3">
        <w:rPr>
          <w:u w:val="single"/>
        </w:rPr>
        <w:t>no-link</w:t>
      </w:r>
      <w:r w:rsidRPr="009042C3">
        <w:t xml:space="preserve"> every DA, “unions bad”, and makes PICs </w:t>
      </w:r>
      <w:r w:rsidRPr="009042C3">
        <w:rPr>
          <w:u w:val="single"/>
        </w:rPr>
        <w:t>worthless</w:t>
      </w:r>
      <w:r w:rsidRPr="009042C3">
        <w:t>.</w:t>
      </w:r>
    </w:p>
    <w:p w14:paraId="343D3E9E" w14:textId="77777777" w:rsidR="008853B6" w:rsidRPr="009042C3" w:rsidRDefault="008853B6" w:rsidP="008853B6">
      <w:pPr>
        <w:pStyle w:val="Heading4"/>
      </w:pPr>
      <w:r w:rsidRPr="009042C3">
        <w:rPr>
          <w:u w:val="single"/>
        </w:rPr>
        <w:t>TOPIC PREDICTABILITY</w:t>
      </w:r>
      <w:r w:rsidRPr="009042C3">
        <w:t xml:space="preserve">—we </w:t>
      </w:r>
      <w:r w:rsidRPr="009042C3">
        <w:rPr>
          <w:u w:val="single"/>
        </w:rPr>
        <w:t>voted</w:t>
      </w:r>
      <w:r w:rsidRPr="009042C3">
        <w:t xml:space="preserve"> against topics with </w:t>
      </w:r>
      <w:r w:rsidRPr="009042C3">
        <w:rPr>
          <w:u w:val="single"/>
        </w:rPr>
        <w:t>areas</w:t>
      </w:r>
      <w:r w:rsidRPr="009042C3">
        <w:t xml:space="preserve">—ruins </w:t>
      </w:r>
      <w:r w:rsidRPr="009042C3">
        <w:rPr>
          <w:u w:val="single"/>
        </w:rPr>
        <w:t>topic coherence</w:t>
      </w:r>
      <w:r w:rsidRPr="009042C3">
        <w:t>.</w:t>
      </w:r>
    </w:p>
    <w:bookmarkEnd w:id="0"/>
    <w:p w14:paraId="2C98085E" w14:textId="77777777" w:rsidR="008853B6" w:rsidRPr="009042C3" w:rsidRDefault="008853B6" w:rsidP="008853B6">
      <w:pPr>
        <w:rPr>
          <w:rFonts w:asciiTheme="minorHAnsi" w:hAnsiTheme="minorHAnsi" w:cstheme="minorHAnsi"/>
        </w:rPr>
      </w:pPr>
    </w:p>
    <w:p w14:paraId="5F85D73D" w14:textId="77777777" w:rsidR="008853B6" w:rsidRDefault="008853B6" w:rsidP="008853B6">
      <w:pPr>
        <w:pStyle w:val="Heading3"/>
      </w:pPr>
      <w:r>
        <w:lastRenderedPageBreak/>
        <w:t>DA---1NC</w:t>
      </w:r>
    </w:p>
    <w:p w14:paraId="2C9F17E0" w14:textId="77777777" w:rsidR="008853B6" w:rsidRPr="00951F09" w:rsidRDefault="008853B6" w:rsidP="008853B6">
      <w:r>
        <w:t>Competitiveness</w:t>
      </w:r>
      <w:r w:rsidRPr="00951F09">
        <w:t xml:space="preserve"> DA</w:t>
      </w:r>
    </w:p>
    <w:p w14:paraId="6E63C89C" w14:textId="77777777" w:rsidR="008853B6" w:rsidRPr="00EF5CC3" w:rsidRDefault="008853B6" w:rsidP="008853B6"/>
    <w:p w14:paraId="0513F985" w14:textId="77777777" w:rsidR="008853B6" w:rsidRPr="00EF5CC3" w:rsidRDefault="008853B6" w:rsidP="008853B6">
      <w:pPr>
        <w:pStyle w:val="Heading4"/>
      </w:pPr>
      <w:r>
        <w:t xml:space="preserve">US industrial policy is designed for </w:t>
      </w:r>
      <w:r>
        <w:rPr>
          <w:u w:val="single"/>
        </w:rPr>
        <w:t>competitiveness</w:t>
      </w:r>
      <w:r>
        <w:t>, key to economic decoupling from an assertive China.</w:t>
      </w:r>
    </w:p>
    <w:p w14:paraId="6A58058E" w14:textId="77777777" w:rsidR="008853B6" w:rsidRDefault="008853B6" w:rsidP="008853B6">
      <w:r w:rsidRPr="00EF5CC3">
        <w:rPr>
          <w:rStyle w:val="Style13ptBold"/>
        </w:rPr>
        <w:t>Hauge et al 25</w:t>
      </w:r>
      <w:r>
        <w:t>, Jostein Hauge Department of Politics and International Studies, University of Cambridge, Bruno Houtzager Department of Politics and International Studies, University of Cambridge, Alessandro Julian HöRmann Department of Politics and International Studies, University of Cambridge, Geoforum Volume 166, November 2025, 104382["The new economic nationalism: industrial policy and national security in the United States, China, and the European Union, available on: https://www.sciencedirect.com/science/article/pii/S0016718525001824#s0015, accessed: 9-25-2025]cdm</w:t>
      </w:r>
    </w:p>
    <w:p w14:paraId="4DDA192A" w14:textId="77777777" w:rsidR="008853B6" w:rsidRPr="00EF5CC3" w:rsidRDefault="008853B6" w:rsidP="008853B6">
      <w:pPr>
        <w:rPr>
          <w:rStyle w:val="StyleUnderline"/>
        </w:rPr>
      </w:pPr>
      <w:r w:rsidRPr="009A1692">
        <w:rPr>
          <w:rStyle w:val="StyleUnderline"/>
          <w:highlight w:val="green"/>
        </w:rPr>
        <w:t>Industrial policy</w:t>
      </w:r>
      <w:r w:rsidRPr="009A1692">
        <w:rPr>
          <w:sz w:val="16"/>
        </w:rPr>
        <w:t xml:space="preserve"> changes </w:t>
      </w:r>
      <w:r w:rsidRPr="00EF5CC3">
        <w:rPr>
          <w:rStyle w:val="StyleUnderline"/>
        </w:rPr>
        <w:t>in the United States, led by national security considerations</w:t>
      </w:r>
      <w:r w:rsidRPr="009A1692">
        <w:rPr>
          <w:sz w:val="16"/>
        </w:rPr>
        <w:t xml:space="preserve">, </w:t>
      </w:r>
      <w:r w:rsidRPr="009A1692">
        <w:rPr>
          <w:rStyle w:val="StyleUnderline"/>
          <w:highlight w:val="green"/>
        </w:rPr>
        <w:t>became forceful</w:t>
      </w:r>
      <w:r w:rsidRPr="00EF5CC3">
        <w:rPr>
          <w:rStyle w:val="StyleUnderline"/>
        </w:rPr>
        <w:t xml:space="preserve"> and noticeable </w:t>
      </w:r>
      <w:r w:rsidRPr="009A1692">
        <w:rPr>
          <w:rStyle w:val="StyleUnderline"/>
          <w:highlight w:val="green"/>
        </w:rPr>
        <w:t>under</w:t>
      </w:r>
      <w:r w:rsidRPr="00EF5CC3">
        <w:rPr>
          <w:rStyle w:val="StyleUnderline"/>
        </w:rPr>
        <w:t xml:space="preserve"> the </w:t>
      </w:r>
      <w:r w:rsidRPr="009A1692">
        <w:rPr>
          <w:rStyle w:val="StyleUnderline"/>
          <w:highlight w:val="green"/>
        </w:rPr>
        <w:t>Trump</w:t>
      </w:r>
      <w:r w:rsidRPr="00EF5CC3">
        <w:rPr>
          <w:rStyle w:val="StyleUnderline"/>
        </w:rPr>
        <w:t xml:space="preserve"> administration’s introduction</w:t>
      </w:r>
      <w:r w:rsidRPr="009A1692">
        <w:rPr>
          <w:sz w:val="16"/>
        </w:rPr>
        <w:t xml:space="preserve"> </w:t>
      </w:r>
      <w:r w:rsidRPr="00EF5CC3">
        <w:rPr>
          <w:rStyle w:val="StyleUnderline"/>
        </w:rPr>
        <w:t>of the National Security Strategy in 20</w:t>
      </w:r>
      <w:r w:rsidRPr="009A1692">
        <w:rPr>
          <w:rStyle w:val="StyleUnderline"/>
          <w:highlight w:val="green"/>
        </w:rPr>
        <w:t>17</w:t>
      </w:r>
      <w:r w:rsidRPr="009A1692">
        <w:rPr>
          <w:sz w:val="16"/>
        </w:rPr>
        <w:t xml:space="preserve">. The National Security Strategy </w:t>
      </w:r>
      <w:r w:rsidRPr="009A1692">
        <w:rPr>
          <w:rStyle w:val="StyleUnderline"/>
          <w:highlight w:val="green"/>
        </w:rPr>
        <w:t>emphasised</w:t>
      </w:r>
      <w:r w:rsidRPr="00EF5CC3">
        <w:rPr>
          <w:rStyle w:val="StyleUnderline"/>
        </w:rPr>
        <w:t xml:space="preserve"> the importance of </w:t>
      </w:r>
      <w:r w:rsidRPr="009A1692">
        <w:rPr>
          <w:rStyle w:val="StyleUnderline"/>
          <w:highlight w:val="green"/>
        </w:rPr>
        <w:t>economic security</w:t>
      </w:r>
      <w:r w:rsidRPr="00EF5CC3">
        <w:rPr>
          <w:rStyle w:val="StyleUnderline"/>
        </w:rPr>
        <w:t xml:space="preserve"> as a </w:t>
      </w:r>
      <w:r w:rsidRPr="009A1692">
        <w:rPr>
          <w:rStyle w:val="StyleUnderline"/>
          <w:highlight w:val="green"/>
        </w:rPr>
        <w:t>central</w:t>
      </w:r>
      <w:r w:rsidRPr="00EF5CC3">
        <w:rPr>
          <w:rStyle w:val="StyleUnderline"/>
        </w:rPr>
        <w:t xml:space="preserve"> component </w:t>
      </w:r>
      <w:r w:rsidRPr="009A1692">
        <w:rPr>
          <w:rStyle w:val="StyleUnderline"/>
          <w:highlight w:val="green"/>
        </w:rPr>
        <w:t>of national security</w:t>
      </w:r>
      <w:r w:rsidRPr="009A1692">
        <w:rPr>
          <w:sz w:val="16"/>
        </w:rPr>
        <w:t xml:space="preserve">. It centred around </w:t>
      </w:r>
      <w:r w:rsidRPr="009A1692">
        <w:rPr>
          <w:rStyle w:val="StyleUnderline"/>
          <w:highlight w:val="green"/>
        </w:rPr>
        <w:t>reducing</w:t>
      </w:r>
      <w:r w:rsidRPr="00EF5CC3">
        <w:rPr>
          <w:rStyle w:val="StyleUnderline"/>
        </w:rPr>
        <w:t xml:space="preserve"> the </w:t>
      </w:r>
      <w:r w:rsidRPr="009A1692">
        <w:rPr>
          <w:rStyle w:val="StyleUnderline"/>
          <w:highlight w:val="green"/>
        </w:rPr>
        <w:t>reliance on foreign supply chains</w:t>
      </w:r>
      <w:r w:rsidRPr="00EF5CC3">
        <w:rPr>
          <w:rStyle w:val="StyleUnderline"/>
        </w:rPr>
        <w:t xml:space="preserve"> </w:t>
      </w:r>
      <w:r w:rsidRPr="009A1692">
        <w:rPr>
          <w:rStyle w:val="StyleUnderline"/>
          <w:highlight w:val="green"/>
        </w:rPr>
        <w:t>and adversarial states gaining control over strategic assets</w:t>
      </w:r>
      <w:r w:rsidRPr="00EF5CC3">
        <w:rPr>
          <w:rStyle w:val="StyleUnderline"/>
        </w:rPr>
        <w:t xml:space="preserve"> such as semiconductor production</w:t>
      </w:r>
      <w:r w:rsidRPr="009A1692">
        <w:rPr>
          <w:sz w:val="16"/>
        </w:rPr>
        <w:t xml:space="preserve">, </w:t>
      </w:r>
      <w:r w:rsidRPr="00EF5CC3">
        <w:rPr>
          <w:rStyle w:val="StyleUnderline"/>
        </w:rPr>
        <w:t>the electrical grid, and defence production.</w:t>
      </w:r>
    </w:p>
    <w:p w14:paraId="43042E68" w14:textId="77777777" w:rsidR="008853B6" w:rsidRPr="009A1692" w:rsidRDefault="008853B6" w:rsidP="008853B6">
      <w:pPr>
        <w:rPr>
          <w:sz w:val="16"/>
        </w:rPr>
      </w:pPr>
      <w:r w:rsidRPr="009A1692">
        <w:rPr>
          <w:sz w:val="16"/>
        </w:rPr>
        <w:t>The first step in the Trump administration’s shift towards a national security-led economic strategy was to expand the remit of the Committee on Foreign Investment in the United States (CFIUS) to cover “national security concerns arising from certain non-controlling investments and real estate transactions involving foreign persons.” (U.S. Department of the Treasury, 2024). In addition to screening inbound investments, this enabled the US government to more effectively screen outbound investments, focusing on the risk of critical knowledge transfer, such as sensitive intellectual property. The screening of outbound investments was the first indication of the expanding scope of national security to global trade, laying the groundwork for an extensive network of export controls to be implemented.</w:t>
      </w:r>
    </w:p>
    <w:p w14:paraId="127536EF" w14:textId="77777777" w:rsidR="008853B6" w:rsidRPr="009A1692" w:rsidRDefault="008853B6" w:rsidP="008853B6">
      <w:pPr>
        <w:rPr>
          <w:sz w:val="16"/>
        </w:rPr>
      </w:pPr>
      <w:r w:rsidRPr="009A1692">
        <w:rPr>
          <w:sz w:val="16"/>
        </w:rPr>
        <w:t>Government intervention under the national security umbrella continued in the form of an executive order, blocking Chinese telecommunications companies from selling equipment in the United States. Trump reasoned that “foreign adversaries are increasingly creating and exploiting vulnerabilities in information and communications technology and services” (The White House, 2019). The executive order effectively banned American companies from trading with Huawei (Bureau of Industry and Security, 2019). A decision which received harsh criticism from the Chinese Ministry of Commerce: “China has emphasised many times that the concept of national security should not be abused, and that it should not be used as a tool for trade protectionism.”(Xinhua News, 2019).</w:t>
      </w:r>
    </w:p>
    <w:p w14:paraId="35C9188F" w14:textId="77777777" w:rsidR="008853B6" w:rsidRPr="009A1692" w:rsidRDefault="008853B6" w:rsidP="008853B6">
      <w:pPr>
        <w:rPr>
          <w:sz w:val="16"/>
        </w:rPr>
      </w:pPr>
      <w:r w:rsidRPr="00EF5CC3">
        <w:rPr>
          <w:rStyle w:val="StyleUnderline"/>
        </w:rPr>
        <w:t xml:space="preserve">The </w:t>
      </w:r>
      <w:r w:rsidRPr="009A1692">
        <w:rPr>
          <w:rStyle w:val="StyleUnderline"/>
          <w:highlight w:val="green"/>
        </w:rPr>
        <w:t>Biden</w:t>
      </w:r>
      <w:r w:rsidRPr="00EF5CC3">
        <w:rPr>
          <w:rStyle w:val="StyleUnderline"/>
        </w:rPr>
        <w:t xml:space="preserve"> administration </w:t>
      </w:r>
      <w:r w:rsidRPr="009A1692">
        <w:rPr>
          <w:rStyle w:val="StyleUnderline"/>
          <w:highlight w:val="green"/>
        </w:rPr>
        <w:t>largely continued</w:t>
      </w:r>
      <w:r w:rsidRPr="00EF5CC3">
        <w:rPr>
          <w:rStyle w:val="StyleUnderline"/>
        </w:rPr>
        <w:t xml:space="preserve"> </w:t>
      </w:r>
      <w:r w:rsidRPr="009A1692">
        <w:rPr>
          <w:rStyle w:val="StyleUnderline"/>
          <w:highlight w:val="green"/>
        </w:rPr>
        <w:t>Trump’s industrial approach</w:t>
      </w:r>
      <w:r w:rsidRPr="00EF5CC3">
        <w:rPr>
          <w:rStyle w:val="StyleUnderline"/>
        </w:rPr>
        <w:t>, adopting a two-pronged approach</w:t>
      </w:r>
      <w:r w:rsidRPr="009A1692">
        <w:rPr>
          <w:sz w:val="16"/>
        </w:rPr>
        <w:t>. Export controls continued under the “small yard, high fence” (The White House, 2023) strategy, which aimed to place stringent export restrictions on a small number of advanced technologies while allowing the free trade of less critical technologies. Historically, export controls have been used to prevent weapons of mass destruction and dual-use goods from propagating to non-state actors, primarily under the Wassenaar Arrangement. Wassenaar was supported by 42 participating states, notably including Russia, aiming to strike a balance between national security concerns and export competitiveness (Wassenaar Arrangement, 1995). Under the first Trump administration, the use of export controls shifted, becoming a tool to restrict the development of other countries, primarily China in the semiconductor industry (Bureau of Industry and Security, 2022). These export controls also introduced new tools such as the de minimis ruling and foreign persons ruling, restricting technologies domestically and internationally. The additional regulations have started a new era of American policymaking, one which has become increasingly extraterritorial.</w:t>
      </w:r>
    </w:p>
    <w:p w14:paraId="7EC00674" w14:textId="77777777" w:rsidR="008853B6" w:rsidRPr="009A1692" w:rsidRDefault="008853B6" w:rsidP="008853B6">
      <w:pPr>
        <w:rPr>
          <w:sz w:val="16"/>
        </w:rPr>
      </w:pPr>
      <w:r w:rsidRPr="009A1692">
        <w:rPr>
          <w:sz w:val="16"/>
        </w:rPr>
        <w:t xml:space="preserve">The domestic semiconductor industry received significant support. To further “derisk” from China, President Biden launched the CHIPS and Science Act, a $50 billion investment in American semiconductor manufacturing, “so that Americans can compete in and win the future”, ensuring supply chain security for semiconductors in the United States (The White House, 2022). The CHIPS Act has since allocated funds for the </w:t>
      </w:r>
      <w:r w:rsidRPr="009A1692">
        <w:rPr>
          <w:sz w:val="16"/>
        </w:rPr>
        <w:lastRenderedPageBreak/>
        <w:t>development of various fabs (factories for semiconductors) across the United States, most notably to Intel, TSMC, Micron, and Texas Instruments. The CHIPS Act has also led to significant private investment, totalling $210 billion, contributing towards 50 new semiconductor ecosystem projects (Semiconductor Industry Association, 2023).</w:t>
      </w:r>
    </w:p>
    <w:p w14:paraId="27C48E8C" w14:textId="77777777" w:rsidR="008853B6" w:rsidRPr="009A1692" w:rsidRDefault="008853B6" w:rsidP="008853B6">
      <w:pPr>
        <w:rPr>
          <w:sz w:val="16"/>
        </w:rPr>
      </w:pPr>
      <w:r w:rsidRPr="009A1692">
        <w:rPr>
          <w:sz w:val="16"/>
        </w:rPr>
        <w:t>The prioritisation of national security in economic policy has not been limited to the semiconductor industry. In 2024, President Biden announced tariffs on a range of Chinese goods: steel and aluminium, semiconductors, solar panels, ship-to-shore cranes, medical equipment, electronic vehicles, and batteries (The White House, 2024). US importation of these goods represent American dependency on China with a clear national security effect. For example, if China curbs the export of solar panels to the United States, energy production and the green transition would be slowed. Ship-to-shore cranes have been placed under tariffs due to national security concerns regarding the possibility of Chinese cranes sharing sensitive American trade flow data with the Chinese government (Kardon, 2024). While varying in severity, the Biden tariffs aim to strengthen American supply chain security by discouraging Chinese alternatives to American goods.</w:t>
      </w:r>
    </w:p>
    <w:p w14:paraId="3A9D54D2" w14:textId="77777777" w:rsidR="008853B6" w:rsidRPr="009A1692" w:rsidRDefault="008853B6" w:rsidP="008853B6">
      <w:pPr>
        <w:rPr>
          <w:sz w:val="16"/>
        </w:rPr>
      </w:pPr>
      <w:r w:rsidRPr="009A1692">
        <w:rPr>
          <w:sz w:val="16"/>
        </w:rPr>
        <w:t>Under the second Trump administration, the use of tariffs has proliferated across all import categories. But this time, it is being used more as a political tool to achieve various foreign policy objectives — such as stronger border control with Canada, China and Mexico — and less as an economic tool underpinned by strong industrial policy rationales. However, there are some tariffs that more clearly have an economic rationale. For example, Trump has reinstated and expanded tariffs on steel, aluminium, and automotives to encourage domestic manufacturing in these sectors (The White House, 2025). Sweeping tariffs across all sectors are also an attempt to reduce trade deficits with various trade partners. See Table 1 for an overview of industrial policy and national security measures in the United States.</w:t>
      </w:r>
    </w:p>
    <w:p w14:paraId="40CBCC76" w14:textId="77777777" w:rsidR="008853B6" w:rsidRPr="00EF5CC3" w:rsidRDefault="008853B6" w:rsidP="008853B6">
      <w:pPr>
        <w:rPr>
          <w:sz w:val="16"/>
        </w:rPr>
      </w:pPr>
      <w:r w:rsidRPr="00EF5CC3">
        <w:rPr>
          <w:sz w:val="16"/>
        </w:rPr>
        <w:t>Table 1. Overview of Industrial Policy and National Security in the United States.</w:t>
      </w:r>
    </w:p>
    <w:tbl>
      <w:tblPr>
        <w:tblW w:w="9728"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219"/>
        <w:gridCol w:w="475"/>
        <w:gridCol w:w="7034"/>
      </w:tblGrid>
      <w:tr w:rsidR="008853B6" w:rsidRPr="00EF5CC3" w14:paraId="1F78E00B" w14:textId="77777777" w:rsidTr="00601DB9">
        <w:trPr>
          <w:tblHeader/>
        </w:trPr>
        <w:tc>
          <w:tcPr>
            <w:tcW w:w="0" w:type="auto"/>
            <w:tcBorders>
              <w:bottom w:val="single" w:sz="6" w:space="0" w:color="8E8E8E"/>
              <w:right w:val="nil"/>
            </w:tcBorders>
            <w:tcMar>
              <w:top w:w="75" w:type="dxa"/>
              <w:left w:w="75" w:type="dxa"/>
              <w:bottom w:w="75" w:type="dxa"/>
              <w:right w:w="75" w:type="dxa"/>
            </w:tcMar>
            <w:hideMark/>
          </w:tcPr>
          <w:p w14:paraId="656FB257" w14:textId="77777777" w:rsidR="008853B6" w:rsidRPr="00EF5CC3" w:rsidRDefault="008853B6" w:rsidP="00601DB9">
            <w:pPr>
              <w:rPr>
                <w:b/>
                <w:bCs/>
              </w:rPr>
            </w:pPr>
            <w:r w:rsidRPr="00EF5CC3">
              <w:rPr>
                <w:b/>
                <w:bCs/>
                <w:sz w:val="16"/>
              </w:rPr>
              <w:t>Policy/Event</w:t>
            </w:r>
          </w:p>
        </w:tc>
        <w:tc>
          <w:tcPr>
            <w:tcW w:w="0" w:type="auto"/>
            <w:tcBorders>
              <w:bottom w:val="single" w:sz="6" w:space="0" w:color="8E8E8E"/>
              <w:right w:val="nil"/>
            </w:tcBorders>
            <w:tcMar>
              <w:top w:w="75" w:type="dxa"/>
              <w:left w:w="75" w:type="dxa"/>
              <w:bottom w:w="75" w:type="dxa"/>
              <w:right w:w="75" w:type="dxa"/>
            </w:tcMar>
            <w:hideMark/>
          </w:tcPr>
          <w:p w14:paraId="0919ADE4" w14:textId="77777777" w:rsidR="008853B6" w:rsidRPr="00EF5CC3" w:rsidRDefault="008853B6" w:rsidP="00601DB9">
            <w:pPr>
              <w:rPr>
                <w:b/>
                <w:bCs/>
              </w:rPr>
            </w:pPr>
            <w:r w:rsidRPr="00EF5CC3">
              <w:rPr>
                <w:b/>
                <w:bCs/>
                <w:sz w:val="16"/>
              </w:rPr>
              <w:t>Year</w:t>
            </w:r>
          </w:p>
        </w:tc>
        <w:tc>
          <w:tcPr>
            <w:tcW w:w="0" w:type="auto"/>
            <w:tcBorders>
              <w:bottom w:val="single" w:sz="6" w:space="0" w:color="8E8E8E"/>
              <w:right w:val="nil"/>
            </w:tcBorders>
            <w:tcMar>
              <w:top w:w="75" w:type="dxa"/>
              <w:left w:w="75" w:type="dxa"/>
              <w:bottom w:w="75" w:type="dxa"/>
              <w:right w:w="75" w:type="dxa"/>
            </w:tcMar>
            <w:hideMark/>
          </w:tcPr>
          <w:p w14:paraId="3930C817" w14:textId="77777777" w:rsidR="008853B6" w:rsidRPr="00EF5CC3" w:rsidRDefault="008853B6" w:rsidP="00601DB9">
            <w:pPr>
              <w:rPr>
                <w:b/>
                <w:bCs/>
              </w:rPr>
            </w:pPr>
            <w:r w:rsidRPr="00EF5CC3">
              <w:rPr>
                <w:b/>
                <w:bCs/>
                <w:sz w:val="16"/>
              </w:rPr>
              <w:t>Description</w:t>
            </w:r>
          </w:p>
        </w:tc>
      </w:tr>
      <w:tr w:rsidR="008853B6" w:rsidRPr="00EF5CC3" w14:paraId="54917B42" w14:textId="77777777" w:rsidTr="00601DB9">
        <w:tc>
          <w:tcPr>
            <w:tcW w:w="0" w:type="auto"/>
            <w:tcBorders>
              <w:bottom w:val="single" w:sz="6" w:space="0" w:color="8E8E8E"/>
              <w:right w:val="nil"/>
            </w:tcBorders>
            <w:tcMar>
              <w:top w:w="75" w:type="dxa"/>
              <w:left w:w="75" w:type="dxa"/>
              <w:bottom w:w="75" w:type="dxa"/>
              <w:right w:w="75" w:type="dxa"/>
            </w:tcMar>
            <w:hideMark/>
          </w:tcPr>
          <w:p w14:paraId="7B37B69F" w14:textId="77777777" w:rsidR="008853B6" w:rsidRPr="00EF5CC3" w:rsidRDefault="008853B6" w:rsidP="00601DB9">
            <w:r w:rsidRPr="00EF5CC3">
              <w:rPr>
                <w:sz w:val="16"/>
              </w:rPr>
              <w:t>National Security Strategy</w:t>
            </w:r>
          </w:p>
        </w:tc>
        <w:tc>
          <w:tcPr>
            <w:tcW w:w="0" w:type="auto"/>
            <w:tcBorders>
              <w:bottom w:val="single" w:sz="6" w:space="0" w:color="8E8E8E"/>
              <w:right w:val="nil"/>
            </w:tcBorders>
            <w:tcMar>
              <w:top w:w="75" w:type="dxa"/>
              <w:left w:w="75" w:type="dxa"/>
              <w:bottom w:w="75" w:type="dxa"/>
              <w:right w:w="75" w:type="dxa"/>
            </w:tcMar>
            <w:hideMark/>
          </w:tcPr>
          <w:p w14:paraId="2365ED8C" w14:textId="77777777" w:rsidR="008853B6" w:rsidRPr="00EF5CC3" w:rsidRDefault="008853B6" w:rsidP="00601DB9">
            <w:r w:rsidRPr="00EF5CC3">
              <w:rPr>
                <w:sz w:val="16"/>
              </w:rPr>
              <w:t>2017</w:t>
            </w:r>
          </w:p>
        </w:tc>
        <w:tc>
          <w:tcPr>
            <w:tcW w:w="0" w:type="auto"/>
            <w:tcBorders>
              <w:bottom w:val="single" w:sz="6" w:space="0" w:color="8E8E8E"/>
              <w:right w:val="nil"/>
            </w:tcBorders>
            <w:tcMar>
              <w:top w:w="75" w:type="dxa"/>
              <w:left w:w="75" w:type="dxa"/>
              <w:bottom w:w="75" w:type="dxa"/>
              <w:right w:w="75" w:type="dxa"/>
            </w:tcMar>
            <w:hideMark/>
          </w:tcPr>
          <w:p w14:paraId="1856CA09" w14:textId="77777777" w:rsidR="008853B6" w:rsidRPr="00EF5CC3" w:rsidRDefault="008853B6" w:rsidP="00601DB9">
            <w:r w:rsidRPr="00EF5CC3">
              <w:rPr>
                <w:sz w:val="16"/>
              </w:rPr>
              <w:t>Establishes economic security as a core element of national security</w:t>
            </w:r>
          </w:p>
        </w:tc>
      </w:tr>
      <w:tr w:rsidR="008853B6" w:rsidRPr="00EF5CC3" w14:paraId="20EB1042" w14:textId="77777777" w:rsidTr="00601DB9">
        <w:tc>
          <w:tcPr>
            <w:tcW w:w="0" w:type="auto"/>
            <w:tcBorders>
              <w:bottom w:val="single" w:sz="6" w:space="0" w:color="8E8E8E"/>
              <w:right w:val="nil"/>
            </w:tcBorders>
            <w:tcMar>
              <w:top w:w="75" w:type="dxa"/>
              <w:left w:w="75" w:type="dxa"/>
              <w:bottom w:w="75" w:type="dxa"/>
              <w:right w:w="75" w:type="dxa"/>
            </w:tcMar>
            <w:hideMark/>
          </w:tcPr>
          <w:p w14:paraId="6C327175" w14:textId="77777777" w:rsidR="008853B6" w:rsidRPr="00EF5CC3" w:rsidRDefault="008853B6" w:rsidP="00601DB9">
            <w:r w:rsidRPr="00EF5CC3">
              <w:rPr>
                <w:sz w:val="16"/>
              </w:rPr>
              <w:t>Export Control Reform Act</w:t>
            </w:r>
          </w:p>
        </w:tc>
        <w:tc>
          <w:tcPr>
            <w:tcW w:w="0" w:type="auto"/>
            <w:tcBorders>
              <w:bottom w:val="single" w:sz="6" w:space="0" w:color="8E8E8E"/>
              <w:right w:val="nil"/>
            </w:tcBorders>
            <w:tcMar>
              <w:top w:w="75" w:type="dxa"/>
              <w:left w:w="75" w:type="dxa"/>
              <w:bottom w:w="75" w:type="dxa"/>
              <w:right w:w="75" w:type="dxa"/>
            </w:tcMar>
            <w:hideMark/>
          </w:tcPr>
          <w:p w14:paraId="66379794" w14:textId="77777777" w:rsidR="008853B6" w:rsidRPr="00EF5CC3" w:rsidRDefault="008853B6" w:rsidP="00601DB9">
            <w:r w:rsidRPr="00EF5CC3">
              <w:rPr>
                <w:sz w:val="16"/>
              </w:rPr>
              <w:t>2018</w:t>
            </w:r>
          </w:p>
        </w:tc>
        <w:tc>
          <w:tcPr>
            <w:tcW w:w="0" w:type="auto"/>
            <w:tcBorders>
              <w:bottom w:val="single" w:sz="6" w:space="0" w:color="8E8E8E"/>
              <w:right w:val="nil"/>
            </w:tcBorders>
            <w:tcMar>
              <w:top w:w="75" w:type="dxa"/>
              <w:left w:w="75" w:type="dxa"/>
              <w:bottom w:w="75" w:type="dxa"/>
              <w:right w:w="75" w:type="dxa"/>
            </w:tcMar>
            <w:hideMark/>
          </w:tcPr>
          <w:p w14:paraId="7DBEEF30" w14:textId="77777777" w:rsidR="008853B6" w:rsidRPr="00EF5CC3" w:rsidRDefault="008853B6" w:rsidP="00601DB9">
            <w:r w:rsidRPr="00EF5CC3">
              <w:rPr>
                <w:sz w:val="16"/>
              </w:rPr>
              <w:t>Broadens the scope of US export controls, specifically targeting knowledge transfers</w:t>
            </w:r>
          </w:p>
        </w:tc>
      </w:tr>
      <w:tr w:rsidR="008853B6" w:rsidRPr="00EF5CC3" w14:paraId="58F37AC8" w14:textId="77777777" w:rsidTr="00601DB9">
        <w:tc>
          <w:tcPr>
            <w:tcW w:w="0" w:type="auto"/>
            <w:tcBorders>
              <w:bottom w:val="single" w:sz="6" w:space="0" w:color="8E8E8E"/>
              <w:right w:val="nil"/>
            </w:tcBorders>
            <w:tcMar>
              <w:top w:w="75" w:type="dxa"/>
              <w:left w:w="75" w:type="dxa"/>
              <w:bottom w:w="75" w:type="dxa"/>
              <w:right w:w="75" w:type="dxa"/>
            </w:tcMar>
            <w:hideMark/>
          </w:tcPr>
          <w:p w14:paraId="74DB6534" w14:textId="77777777" w:rsidR="008853B6" w:rsidRPr="00EF5CC3" w:rsidRDefault="008853B6" w:rsidP="00601DB9">
            <w:r w:rsidRPr="00EF5CC3">
              <w:rPr>
                <w:sz w:val="16"/>
              </w:rPr>
              <w:t>Executive Order on Huawei</w:t>
            </w:r>
          </w:p>
        </w:tc>
        <w:tc>
          <w:tcPr>
            <w:tcW w:w="0" w:type="auto"/>
            <w:tcBorders>
              <w:bottom w:val="single" w:sz="6" w:space="0" w:color="8E8E8E"/>
              <w:right w:val="nil"/>
            </w:tcBorders>
            <w:tcMar>
              <w:top w:w="75" w:type="dxa"/>
              <w:left w:w="75" w:type="dxa"/>
              <w:bottom w:w="75" w:type="dxa"/>
              <w:right w:w="75" w:type="dxa"/>
            </w:tcMar>
            <w:hideMark/>
          </w:tcPr>
          <w:p w14:paraId="1FC662B2" w14:textId="77777777" w:rsidR="008853B6" w:rsidRPr="00EF5CC3" w:rsidRDefault="008853B6" w:rsidP="00601DB9">
            <w:r w:rsidRPr="00EF5CC3">
              <w:rPr>
                <w:sz w:val="16"/>
              </w:rPr>
              <w:t>2019</w:t>
            </w:r>
          </w:p>
        </w:tc>
        <w:tc>
          <w:tcPr>
            <w:tcW w:w="0" w:type="auto"/>
            <w:tcBorders>
              <w:bottom w:val="single" w:sz="6" w:space="0" w:color="8E8E8E"/>
              <w:right w:val="nil"/>
            </w:tcBorders>
            <w:tcMar>
              <w:top w:w="75" w:type="dxa"/>
              <w:left w:w="75" w:type="dxa"/>
              <w:bottom w:w="75" w:type="dxa"/>
              <w:right w:w="75" w:type="dxa"/>
            </w:tcMar>
            <w:hideMark/>
          </w:tcPr>
          <w:p w14:paraId="18C5023C" w14:textId="77777777" w:rsidR="008853B6" w:rsidRPr="00EF5CC3" w:rsidRDefault="008853B6" w:rsidP="00601DB9">
            <w:r w:rsidRPr="00EF5CC3">
              <w:rPr>
                <w:sz w:val="16"/>
              </w:rPr>
              <w:t>Huawei is added to the Entity List, barring US companies/people from trade with Huawei</w:t>
            </w:r>
          </w:p>
        </w:tc>
      </w:tr>
      <w:tr w:rsidR="008853B6" w:rsidRPr="00EF5CC3" w14:paraId="2706324E" w14:textId="77777777" w:rsidTr="00601DB9">
        <w:tc>
          <w:tcPr>
            <w:tcW w:w="0" w:type="auto"/>
            <w:tcBorders>
              <w:bottom w:val="single" w:sz="6" w:space="0" w:color="8E8E8E"/>
              <w:right w:val="nil"/>
            </w:tcBorders>
            <w:tcMar>
              <w:top w:w="75" w:type="dxa"/>
              <w:left w:w="75" w:type="dxa"/>
              <w:bottom w:w="75" w:type="dxa"/>
              <w:right w:w="75" w:type="dxa"/>
            </w:tcMar>
            <w:hideMark/>
          </w:tcPr>
          <w:p w14:paraId="0FBA3356" w14:textId="77777777" w:rsidR="008853B6" w:rsidRPr="00EF5CC3" w:rsidRDefault="008853B6" w:rsidP="00601DB9">
            <w:r w:rsidRPr="00EF5CC3">
              <w:rPr>
                <w:sz w:val="16"/>
              </w:rPr>
              <w:t>Export controls on semiconductor technologies</w:t>
            </w:r>
          </w:p>
        </w:tc>
        <w:tc>
          <w:tcPr>
            <w:tcW w:w="0" w:type="auto"/>
            <w:tcBorders>
              <w:bottom w:val="single" w:sz="6" w:space="0" w:color="8E8E8E"/>
              <w:right w:val="nil"/>
            </w:tcBorders>
            <w:tcMar>
              <w:top w:w="75" w:type="dxa"/>
              <w:left w:w="75" w:type="dxa"/>
              <w:bottom w:w="75" w:type="dxa"/>
              <w:right w:w="75" w:type="dxa"/>
            </w:tcMar>
            <w:hideMark/>
          </w:tcPr>
          <w:p w14:paraId="75501433" w14:textId="77777777" w:rsidR="008853B6" w:rsidRPr="00EF5CC3" w:rsidRDefault="008853B6" w:rsidP="00601DB9">
            <w:r w:rsidRPr="00EF5CC3">
              <w:rPr>
                <w:sz w:val="16"/>
              </w:rPr>
              <w:t>2022</w:t>
            </w:r>
          </w:p>
        </w:tc>
        <w:tc>
          <w:tcPr>
            <w:tcW w:w="0" w:type="auto"/>
            <w:tcBorders>
              <w:bottom w:val="single" w:sz="6" w:space="0" w:color="8E8E8E"/>
              <w:right w:val="nil"/>
            </w:tcBorders>
            <w:tcMar>
              <w:top w:w="75" w:type="dxa"/>
              <w:left w:w="75" w:type="dxa"/>
              <w:bottom w:w="75" w:type="dxa"/>
              <w:right w:w="75" w:type="dxa"/>
            </w:tcMar>
            <w:hideMark/>
          </w:tcPr>
          <w:p w14:paraId="1C23DDF1" w14:textId="77777777" w:rsidR="008853B6" w:rsidRPr="00EF5CC3" w:rsidRDefault="008853B6" w:rsidP="00601DB9">
            <w:r w:rsidRPr="00EF5CC3">
              <w:rPr>
                <w:sz w:val="16"/>
              </w:rPr>
              <w:t>Extensive additions to American export controls, including semiconductor machinery, US personnel, control over US intellectual property, and additional license requirements</w:t>
            </w:r>
          </w:p>
        </w:tc>
      </w:tr>
      <w:tr w:rsidR="008853B6" w:rsidRPr="00EF5CC3" w14:paraId="40B8F2F8" w14:textId="77777777" w:rsidTr="00601DB9">
        <w:tc>
          <w:tcPr>
            <w:tcW w:w="0" w:type="auto"/>
            <w:tcBorders>
              <w:bottom w:val="single" w:sz="6" w:space="0" w:color="8E8E8E"/>
              <w:right w:val="nil"/>
            </w:tcBorders>
            <w:tcMar>
              <w:top w:w="75" w:type="dxa"/>
              <w:left w:w="75" w:type="dxa"/>
              <w:bottom w:w="75" w:type="dxa"/>
              <w:right w:w="75" w:type="dxa"/>
            </w:tcMar>
            <w:hideMark/>
          </w:tcPr>
          <w:p w14:paraId="33C4A650" w14:textId="77777777" w:rsidR="008853B6" w:rsidRPr="00EF5CC3" w:rsidRDefault="008853B6" w:rsidP="00601DB9">
            <w:r w:rsidRPr="00EF5CC3">
              <w:rPr>
                <w:sz w:val="16"/>
              </w:rPr>
              <w:t>CHIPS and Science Act</w:t>
            </w:r>
          </w:p>
        </w:tc>
        <w:tc>
          <w:tcPr>
            <w:tcW w:w="0" w:type="auto"/>
            <w:tcBorders>
              <w:bottom w:val="single" w:sz="6" w:space="0" w:color="8E8E8E"/>
              <w:right w:val="nil"/>
            </w:tcBorders>
            <w:tcMar>
              <w:top w:w="75" w:type="dxa"/>
              <w:left w:w="75" w:type="dxa"/>
              <w:bottom w:w="75" w:type="dxa"/>
              <w:right w:w="75" w:type="dxa"/>
            </w:tcMar>
            <w:hideMark/>
          </w:tcPr>
          <w:p w14:paraId="1A2D2BF3" w14:textId="77777777" w:rsidR="008853B6" w:rsidRPr="00EF5CC3" w:rsidRDefault="008853B6" w:rsidP="00601DB9">
            <w:r w:rsidRPr="00EF5CC3">
              <w:rPr>
                <w:sz w:val="16"/>
              </w:rPr>
              <w:t>2022</w:t>
            </w:r>
          </w:p>
        </w:tc>
        <w:tc>
          <w:tcPr>
            <w:tcW w:w="0" w:type="auto"/>
            <w:tcBorders>
              <w:bottom w:val="single" w:sz="6" w:space="0" w:color="8E8E8E"/>
              <w:right w:val="nil"/>
            </w:tcBorders>
            <w:tcMar>
              <w:top w:w="75" w:type="dxa"/>
              <w:left w:w="75" w:type="dxa"/>
              <w:bottom w:w="75" w:type="dxa"/>
              <w:right w:w="75" w:type="dxa"/>
            </w:tcMar>
            <w:hideMark/>
          </w:tcPr>
          <w:p w14:paraId="51FBB76F" w14:textId="77777777" w:rsidR="008853B6" w:rsidRPr="00EF5CC3" w:rsidRDefault="008853B6" w:rsidP="00601DB9">
            <w:r w:rsidRPr="00EF5CC3">
              <w:rPr>
                <w:sz w:val="16"/>
              </w:rPr>
              <w:t>$280 billion for US semiconductor manufacturing and R&amp;D</w:t>
            </w:r>
          </w:p>
        </w:tc>
      </w:tr>
      <w:tr w:rsidR="008853B6" w:rsidRPr="00EF5CC3" w14:paraId="59D8E152" w14:textId="77777777" w:rsidTr="00601DB9">
        <w:tc>
          <w:tcPr>
            <w:tcW w:w="0" w:type="auto"/>
            <w:tcBorders>
              <w:bottom w:val="single" w:sz="6" w:space="0" w:color="8E8E8E"/>
              <w:right w:val="nil"/>
            </w:tcBorders>
            <w:tcMar>
              <w:top w:w="75" w:type="dxa"/>
              <w:left w:w="75" w:type="dxa"/>
              <w:bottom w:w="75" w:type="dxa"/>
              <w:right w:w="75" w:type="dxa"/>
            </w:tcMar>
            <w:hideMark/>
          </w:tcPr>
          <w:p w14:paraId="124DDF2D" w14:textId="77777777" w:rsidR="008853B6" w:rsidRPr="00EF5CC3" w:rsidRDefault="008853B6" w:rsidP="00601DB9">
            <w:r w:rsidRPr="00EF5CC3">
              <w:rPr>
                <w:sz w:val="16"/>
              </w:rPr>
              <w:t>Strengthened export controls</w:t>
            </w:r>
          </w:p>
        </w:tc>
        <w:tc>
          <w:tcPr>
            <w:tcW w:w="0" w:type="auto"/>
            <w:tcBorders>
              <w:bottom w:val="single" w:sz="6" w:space="0" w:color="8E8E8E"/>
              <w:right w:val="nil"/>
            </w:tcBorders>
            <w:tcMar>
              <w:top w:w="75" w:type="dxa"/>
              <w:left w:w="75" w:type="dxa"/>
              <w:bottom w:w="75" w:type="dxa"/>
              <w:right w:w="75" w:type="dxa"/>
            </w:tcMar>
            <w:hideMark/>
          </w:tcPr>
          <w:p w14:paraId="507774F9" w14:textId="77777777" w:rsidR="008853B6" w:rsidRPr="00EF5CC3" w:rsidRDefault="008853B6" w:rsidP="00601DB9">
            <w:r w:rsidRPr="00EF5CC3">
              <w:rPr>
                <w:sz w:val="16"/>
              </w:rPr>
              <w:t>2023</w:t>
            </w:r>
          </w:p>
        </w:tc>
        <w:tc>
          <w:tcPr>
            <w:tcW w:w="0" w:type="auto"/>
            <w:tcBorders>
              <w:bottom w:val="single" w:sz="6" w:space="0" w:color="8E8E8E"/>
              <w:right w:val="nil"/>
            </w:tcBorders>
            <w:tcMar>
              <w:top w:w="75" w:type="dxa"/>
              <w:left w:w="75" w:type="dxa"/>
              <w:bottom w:w="75" w:type="dxa"/>
              <w:right w:w="75" w:type="dxa"/>
            </w:tcMar>
            <w:hideMark/>
          </w:tcPr>
          <w:p w14:paraId="11CF5412" w14:textId="77777777" w:rsidR="008853B6" w:rsidRPr="00EF5CC3" w:rsidRDefault="008853B6" w:rsidP="00601DB9">
            <w:r w:rsidRPr="00EF5CC3">
              <w:rPr>
                <w:sz w:val="16"/>
              </w:rPr>
              <w:t>Reduced loopholes for exports</w:t>
            </w:r>
          </w:p>
        </w:tc>
      </w:tr>
      <w:tr w:rsidR="008853B6" w:rsidRPr="00EF5CC3" w14:paraId="62344107" w14:textId="77777777" w:rsidTr="00601DB9">
        <w:tc>
          <w:tcPr>
            <w:tcW w:w="0" w:type="auto"/>
            <w:tcBorders>
              <w:bottom w:val="single" w:sz="6" w:space="0" w:color="8E8E8E"/>
              <w:right w:val="nil"/>
            </w:tcBorders>
            <w:tcMar>
              <w:top w:w="75" w:type="dxa"/>
              <w:left w:w="75" w:type="dxa"/>
              <w:bottom w:w="75" w:type="dxa"/>
              <w:right w:w="75" w:type="dxa"/>
            </w:tcMar>
            <w:hideMark/>
          </w:tcPr>
          <w:p w14:paraId="7048FC20" w14:textId="77777777" w:rsidR="008853B6" w:rsidRPr="00EF5CC3" w:rsidRDefault="008853B6" w:rsidP="00601DB9">
            <w:r w:rsidRPr="00EF5CC3">
              <w:rPr>
                <w:sz w:val="16"/>
              </w:rPr>
              <w:t>Tariffs on China</w:t>
            </w:r>
          </w:p>
        </w:tc>
        <w:tc>
          <w:tcPr>
            <w:tcW w:w="0" w:type="auto"/>
            <w:tcBorders>
              <w:bottom w:val="single" w:sz="6" w:space="0" w:color="8E8E8E"/>
              <w:right w:val="nil"/>
            </w:tcBorders>
            <w:tcMar>
              <w:top w:w="75" w:type="dxa"/>
              <w:left w:w="75" w:type="dxa"/>
              <w:bottom w:w="75" w:type="dxa"/>
              <w:right w:w="75" w:type="dxa"/>
            </w:tcMar>
            <w:hideMark/>
          </w:tcPr>
          <w:p w14:paraId="3AFD42B3" w14:textId="77777777" w:rsidR="008853B6" w:rsidRPr="00EF5CC3" w:rsidRDefault="008853B6" w:rsidP="00601DB9">
            <w:r w:rsidRPr="00EF5CC3">
              <w:rPr>
                <w:sz w:val="16"/>
              </w:rPr>
              <w:t>2024</w:t>
            </w:r>
          </w:p>
        </w:tc>
        <w:tc>
          <w:tcPr>
            <w:tcW w:w="0" w:type="auto"/>
            <w:tcBorders>
              <w:bottom w:val="single" w:sz="6" w:space="0" w:color="8E8E8E"/>
              <w:right w:val="nil"/>
            </w:tcBorders>
            <w:tcMar>
              <w:top w:w="75" w:type="dxa"/>
              <w:left w:w="75" w:type="dxa"/>
              <w:bottom w:w="75" w:type="dxa"/>
              <w:right w:w="75" w:type="dxa"/>
            </w:tcMar>
            <w:hideMark/>
          </w:tcPr>
          <w:p w14:paraId="20F4963C" w14:textId="77777777" w:rsidR="008853B6" w:rsidRPr="00EF5CC3" w:rsidRDefault="008853B6" w:rsidP="00601DB9">
            <w:r w:rsidRPr="00EF5CC3">
              <w:rPr>
                <w:sz w:val="16"/>
              </w:rPr>
              <w:t>Tariffs on various Chinese goods including but not limited to: EVs, steel, solar panels, batteries, and semiconductors.</w:t>
            </w:r>
          </w:p>
        </w:tc>
      </w:tr>
      <w:tr w:rsidR="008853B6" w:rsidRPr="00EF5CC3" w14:paraId="0A9B734D" w14:textId="77777777" w:rsidTr="00601DB9">
        <w:tc>
          <w:tcPr>
            <w:tcW w:w="0" w:type="auto"/>
            <w:tcBorders>
              <w:bottom w:val="nil"/>
              <w:right w:val="nil"/>
            </w:tcBorders>
            <w:tcMar>
              <w:top w:w="75" w:type="dxa"/>
              <w:left w:w="75" w:type="dxa"/>
              <w:bottom w:w="75" w:type="dxa"/>
              <w:right w:w="75" w:type="dxa"/>
            </w:tcMar>
            <w:hideMark/>
          </w:tcPr>
          <w:p w14:paraId="09AFA374" w14:textId="77777777" w:rsidR="008853B6" w:rsidRPr="00EF5CC3" w:rsidRDefault="008853B6" w:rsidP="00601DB9">
            <w:r w:rsidRPr="00EF5CC3">
              <w:rPr>
                <w:sz w:val="16"/>
              </w:rPr>
              <w:t>Sweeping tariffs</w:t>
            </w:r>
          </w:p>
        </w:tc>
        <w:tc>
          <w:tcPr>
            <w:tcW w:w="0" w:type="auto"/>
            <w:tcBorders>
              <w:bottom w:val="nil"/>
              <w:right w:val="nil"/>
            </w:tcBorders>
            <w:tcMar>
              <w:top w:w="75" w:type="dxa"/>
              <w:left w:w="75" w:type="dxa"/>
              <w:bottom w:w="75" w:type="dxa"/>
              <w:right w:w="75" w:type="dxa"/>
            </w:tcMar>
            <w:hideMark/>
          </w:tcPr>
          <w:p w14:paraId="321E60EC" w14:textId="77777777" w:rsidR="008853B6" w:rsidRPr="00EF5CC3" w:rsidRDefault="008853B6" w:rsidP="00601DB9">
            <w:r w:rsidRPr="00EF5CC3">
              <w:rPr>
                <w:sz w:val="16"/>
              </w:rPr>
              <w:t>2025</w:t>
            </w:r>
          </w:p>
        </w:tc>
        <w:tc>
          <w:tcPr>
            <w:tcW w:w="0" w:type="auto"/>
            <w:tcBorders>
              <w:bottom w:val="nil"/>
              <w:right w:val="nil"/>
            </w:tcBorders>
            <w:tcMar>
              <w:top w:w="75" w:type="dxa"/>
              <w:left w:w="75" w:type="dxa"/>
              <w:bottom w:w="75" w:type="dxa"/>
              <w:right w:w="75" w:type="dxa"/>
            </w:tcMar>
            <w:hideMark/>
          </w:tcPr>
          <w:p w14:paraId="52791806" w14:textId="77777777" w:rsidR="008853B6" w:rsidRPr="00EF5CC3" w:rsidRDefault="008853B6" w:rsidP="00601DB9">
            <w:r w:rsidRPr="00EF5CC3">
              <w:rPr>
                <w:sz w:val="16"/>
              </w:rPr>
              <w:t>Sweeping and steep tariffs on a range of countries for several reasons: as a negotiation tool, to strengthen border control, to revive US manufacturing, and to reduce the US trade deficit.</w:t>
            </w:r>
          </w:p>
        </w:tc>
      </w:tr>
    </w:tbl>
    <w:p w14:paraId="08A311A4" w14:textId="77777777" w:rsidR="008853B6" w:rsidRPr="00EF5CC3" w:rsidRDefault="008853B6" w:rsidP="008853B6">
      <w:pPr>
        <w:rPr>
          <w:sz w:val="16"/>
        </w:rPr>
      </w:pPr>
      <w:r w:rsidRPr="00EF5CC3">
        <w:rPr>
          <w:sz w:val="16"/>
        </w:rPr>
        <w:t>Source: Authors’ compilation</w:t>
      </w:r>
    </w:p>
    <w:p w14:paraId="72E86AAF" w14:textId="77777777" w:rsidR="008853B6" w:rsidRPr="009A1692" w:rsidRDefault="008853B6" w:rsidP="008853B6">
      <w:pPr>
        <w:rPr>
          <w:sz w:val="16"/>
        </w:rPr>
      </w:pPr>
      <w:r w:rsidRPr="009A1692">
        <w:rPr>
          <w:sz w:val="16"/>
        </w:rPr>
        <w:t>3.2. Analysis</w:t>
      </w:r>
    </w:p>
    <w:p w14:paraId="5951BEEC" w14:textId="77777777" w:rsidR="008853B6" w:rsidRPr="009A1692" w:rsidRDefault="008853B6" w:rsidP="008853B6">
      <w:pPr>
        <w:rPr>
          <w:sz w:val="16"/>
        </w:rPr>
      </w:pPr>
      <w:r w:rsidRPr="009A1692">
        <w:rPr>
          <w:sz w:val="16"/>
        </w:rPr>
        <w:t xml:space="preserve">The evolution of </w:t>
      </w:r>
      <w:r w:rsidRPr="00EF5CC3">
        <w:rPr>
          <w:rStyle w:val="StyleUnderline"/>
        </w:rPr>
        <w:t xml:space="preserve">American </w:t>
      </w:r>
      <w:r w:rsidRPr="009A1692">
        <w:rPr>
          <w:rStyle w:val="StyleUnderline"/>
          <w:highlight w:val="green"/>
        </w:rPr>
        <w:t>industrial policy is driven by</w:t>
      </w:r>
      <w:r w:rsidRPr="00EF5CC3">
        <w:rPr>
          <w:rStyle w:val="StyleUnderline"/>
        </w:rPr>
        <w:t xml:space="preserve"> increasing </w:t>
      </w:r>
      <w:r w:rsidRPr="009A1692">
        <w:rPr>
          <w:rStyle w:val="StyleUnderline"/>
          <w:highlight w:val="green"/>
        </w:rPr>
        <w:t>competition from China</w:t>
      </w:r>
      <w:r w:rsidRPr="00EF5CC3">
        <w:rPr>
          <w:rStyle w:val="StyleUnderline"/>
        </w:rPr>
        <w:t>,</w:t>
      </w:r>
      <w:r w:rsidRPr="009A1692">
        <w:rPr>
          <w:sz w:val="16"/>
        </w:rPr>
        <w:t xml:space="preserve"> the </w:t>
      </w:r>
      <w:r w:rsidRPr="00EF5CC3">
        <w:rPr>
          <w:rStyle w:val="StyleUnderline"/>
        </w:rPr>
        <w:t>perceived threat to national security from adversarial states</w:t>
      </w:r>
      <w:r w:rsidRPr="009A1692">
        <w:rPr>
          <w:sz w:val="16"/>
        </w:rPr>
        <w:t xml:space="preserve">, and the </w:t>
      </w:r>
      <w:r w:rsidRPr="00EF5CC3">
        <w:rPr>
          <w:rStyle w:val="StyleUnderline"/>
        </w:rPr>
        <w:t>rapid advancement of technology</w:t>
      </w:r>
      <w:r w:rsidRPr="009A1692">
        <w:rPr>
          <w:sz w:val="16"/>
        </w:rPr>
        <w:t xml:space="preserve">. These factors </w:t>
      </w:r>
      <w:r w:rsidRPr="00EF5CC3">
        <w:rPr>
          <w:rStyle w:val="StyleUnderline"/>
        </w:rPr>
        <w:t>contribute to the increasing expression of national security concerns in the United States.</w:t>
      </w:r>
    </w:p>
    <w:p w14:paraId="30164D9C" w14:textId="77777777" w:rsidR="008853B6" w:rsidRPr="00EF5CC3" w:rsidRDefault="008853B6" w:rsidP="008853B6">
      <w:pPr>
        <w:rPr>
          <w:rStyle w:val="StyleUnderline"/>
        </w:rPr>
      </w:pPr>
      <w:r w:rsidRPr="00EF5CC3">
        <w:rPr>
          <w:rStyle w:val="StyleUnderline"/>
        </w:rPr>
        <w:t xml:space="preserve">China has become </w:t>
      </w:r>
      <w:r w:rsidRPr="009A1692">
        <w:rPr>
          <w:rStyle w:val="StyleUnderline"/>
          <w:highlight w:val="green"/>
        </w:rPr>
        <w:t>a peer adversary</w:t>
      </w:r>
      <w:r w:rsidRPr="00EF5CC3">
        <w:rPr>
          <w:rStyle w:val="StyleUnderline"/>
        </w:rPr>
        <w:t xml:space="preserve"> to the United States in two decades</w:t>
      </w:r>
      <w:r w:rsidRPr="009A1692">
        <w:rPr>
          <w:sz w:val="16"/>
        </w:rPr>
        <w:t xml:space="preserve">, growing from a developing country to the global centre for manufacturing advanced technologies. </w:t>
      </w:r>
      <w:r w:rsidRPr="009A1692">
        <w:rPr>
          <w:rStyle w:val="StyleUnderline"/>
          <w:highlight w:val="green"/>
        </w:rPr>
        <w:t>Outsourcing</w:t>
      </w:r>
      <w:r w:rsidRPr="009A1692">
        <w:rPr>
          <w:sz w:val="16"/>
        </w:rPr>
        <w:t xml:space="preserve"> manufacturing </w:t>
      </w:r>
      <w:r w:rsidRPr="00EF5CC3">
        <w:rPr>
          <w:rStyle w:val="StyleUnderline"/>
        </w:rPr>
        <w:t xml:space="preserve">to China has </w:t>
      </w:r>
      <w:r w:rsidRPr="009A1692">
        <w:rPr>
          <w:rStyle w:val="StyleUnderline"/>
          <w:highlight w:val="green"/>
        </w:rPr>
        <w:t>created</w:t>
      </w:r>
      <w:r w:rsidRPr="00EF5CC3">
        <w:rPr>
          <w:rStyle w:val="StyleUnderline"/>
        </w:rPr>
        <w:t xml:space="preserve"> various </w:t>
      </w:r>
      <w:r w:rsidRPr="009A1692">
        <w:rPr>
          <w:rStyle w:val="StyleUnderline"/>
          <w:highlight w:val="green"/>
        </w:rPr>
        <w:t>dependencies</w:t>
      </w:r>
      <w:r w:rsidRPr="00EF5CC3">
        <w:rPr>
          <w:rStyle w:val="StyleUnderline"/>
        </w:rPr>
        <w:t xml:space="preserve"> for the United States</w:t>
      </w:r>
      <w:r w:rsidRPr="009A1692">
        <w:rPr>
          <w:sz w:val="16"/>
        </w:rPr>
        <w:t xml:space="preserve">, </w:t>
      </w:r>
      <w:r w:rsidRPr="009A1692">
        <w:rPr>
          <w:rStyle w:val="StyleUnderline"/>
          <w:highlight w:val="green"/>
        </w:rPr>
        <w:t>posing</w:t>
      </w:r>
      <w:r w:rsidRPr="00EF5CC3">
        <w:rPr>
          <w:rStyle w:val="StyleUnderline"/>
        </w:rPr>
        <w:t xml:space="preserve"> direct and indirect </w:t>
      </w:r>
      <w:r w:rsidRPr="009A1692">
        <w:rPr>
          <w:rStyle w:val="StyleUnderline"/>
          <w:highlight w:val="green"/>
        </w:rPr>
        <w:t>national security risks</w:t>
      </w:r>
      <w:r w:rsidRPr="009A1692">
        <w:rPr>
          <w:sz w:val="16"/>
        </w:rPr>
        <w:t xml:space="preserve"> (Miller, 2022). While the United States has supply chain dependencies with the European Union, the alliances with member states mitigate this risk. Outside of </w:t>
      </w:r>
      <w:r w:rsidRPr="009A1692">
        <w:rPr>
          <w:sz w:val="16"/>
        </w:rPr>
        <w:lastRenderedPageBreak/>
        <w:t xml:space="preserve">the supply chain risks, the </w:t>
      </w:r>
      <w:r w:rsidRPr="00EF5CC3">
        <w:rPr>
          <w:rStyle w:val="StyleUnderline"/>
        </w:rPr>
        <w:t>competition from China poses a threat to American domestic industries due to the scale and efficiency of the Chinese industry.</w:t>
      </w:r>
      <w:r w:rsidRPr="009A1692">
        <w:rPr>
          <w:sz w:val="16"/>
        </w:rPr>
        <w:t xml:space="preserve"> The tariffs on solar panels demonstrate this threat as American producers have largely been priced out of the global market due to the cost-effectiveness and quality of their Chinese counterparts (Fickling, 2024). </w:t>
      </w:r>
      <w:r w:rsidRPr="00EF5CC3">
        <w:rPr>
          <w:rStyle w:val="StyleUnderline"/>
        </w:rPr>
        <w:t xml:space="preserve">As </w:t>
      </w:r>
      <w:r w:rsidRPr="009A1692">
        <w:rPr>
          <w:rStyle w:val="StyleUnderline"/>
          <w:highlight w:val="green"/>
        </w:rPr>
        <w:t>China has surpassed</w:t>
      </w:r>
      <w:r w:rsidRPr="00EF5CC3">
        <w:rPr>
          <w:rStyle w:val="StyleUnderline"/>
        </w:rPr>
        <w:t xml:space="preserve"> </w:t>
      </w:r>
      <w:r w:rsidRPr="009A1692">
        <w:rPr>
          <w:rStyle w:val="StyleUnderline"/>
          <w:highlight w:val="green"/>
        </w:rPr>
        <w:t>the</w:t>
      </w:r>
      <w:r w:rsidRPr="00EF5CC3">
        <w:rPr>
          <w:rStyle w:val="StyleUnderline"/>
        </w:rPr>
        <w:t xml:space="preserve"> </w:t>
      </w:r>
      <w:r w:rsidRPr="009A1692">
        <w:rPr>
          <w:rStyle w:val="StyleUnderline"/>
          <w:highlight w:val="green"/>
        </w:rPr>
        <w:t>U</w:t>
      </w:r>
      <w:r w:rsidRPr="00EF5CC3">
        <w:rPr>
          <w:rStyle w:val="StyleUnderline"/>
        </w:rPr>
        <w:t xml:space="preserve">nited </w:t>
      </w:r>
      <w:r w:rsidRPr="009A1692">
        <w:rPr>
          <w:rStyle w:val="StyleUnderline"/>
          <w:highlight w:val="green"/>
        </w:rPr>
        <w:t>S</w:t>
      </w:r>
      <w:r w:rsidRPr="00EF5CC3">
        <w:rPr>
          <w:rStyle w:val="StyleUnderline"/>
        </w:rPr>
        <w:t xml:space="preserve">tates </w:t>
      </w:r>
      <w:r w:rsidRPr="009A1692">
        <w:rPr>
          <w:rStyle w:val="StyleUnderline"/>
          <w:highlight w:val="green"/>
        </w:rPr>
        <w:t>in its ability to manufacture</w:t>
      </w:r>
      <w:r w:rsidRPr="00EF5CC3">
        <w:rPr>
          <w:rStyle w:val="StyleUnderline"/>
        </w:rPr>
        <w:t xml:space="preserve"> many goods ranging from basic materials to </w:t>
      </w:r>
      <w:r w:rsidRPr="009A1692">
        <w:rPr>
          <w:rStyle w:val="StyleUnderline"/>
          <w:highlight w:val="green"/>
        </w:rPr>
        <w:t>advanced computers</w:t>
      </w:r>
      <w:r w:rsidRPr="00EF5CC3">
        <w:rPr>
          <w:rStyle w:val="StyleUnderline"/>
        </w:rPr>
        <w:t>, the United States relies on its capacity for innovation and technological development to compete with China</w:t>
      </w:r>
      <w:r w:rsidRPr="009A1692">
        <w:rPr>
          <w:sz w:val="16"/>
        </w:rPr>
        <w:t xml:space="preserve"> (Centre for Economic Policy Research, 2024). Therefore, from Washington’s perspective, </w:t>
      </w:r>
      <w:r w:rsidRPr="00EF5CC3">
        <w:rPr>
          <w:rStyle w:val="StyleUnderline"/>
        </w:rPr>
        <w:t xml:space="preserve">implementing a </w:t>
      </w:r>
      <w:r w:rsidRPr="009A1692">
        <w:rPr>
          <w:rStyle w:val="StyleUnderline"/>
          <w:highlight w:val="green"/>
        </w:rPr>
        <w:t>hawkish industrial policy</w:t>
      </w:r>
      <w:r w:rsidRPr="00EF5CC3">
        <w:rPr>
          <w:rStyle w:val="StyleUnderline"/>
        </w:rPr>
        <w:t xml:space="preserve"> </w:t>
      </w:r>
      <w:r w:rsidRPr="009A1692">
        <w:rPr>
          <w:rStyle w:val="StyleUnderline"/>
          <w:highlight w:val="green"/>
        </w:rPr>
        <w:t>is</w:t>
      </w:r>
      <w:r w:rsidRPr="00EF5CC3">
        <w:rPr>
          <w:rStyle w:val="StyleUnderline"/>
        </w:rPr>
        <w:t xml:space="preserve"> one of </w:t>
      </w:r>
      <w:r w:rsidRPr="009A1692">
        <w:rPr>
          <w:rStyle w:val="StyleUnderline"/>
          <w:highlight w:val="green"/>
        </w:rPr>
        <w:t>the last economic tools</w:t>
      </w:r>
      <w:r w:rsidRPr="00EF5CC3">
        <w:rPr>
          <w:rStyle w:val="StyleUnderline"/>
        </w:rPr>
        <w:t xml:space="preserve"> </w:t>
      </w:r>
      <w:r w:rsidRPr="009A1692">
        <w:rPr>
          <w:rStyle w:val="StyleUnderline"/>
          <w:highlight w:val="green"/>
        </w:rPr>
        <w:t>to slow China’s rise</w:t>
      </w:r>
      <w:r w:rsidRPr="00EF5CC3">
        <w:rPr>
          <w:rStyle w:val="StyleUnderline"/>
        </w:rPr>
        <w:t xml:space="preserve"> on the international stage</w:t>
      </w:r>
      <w:r w:rsidRPr="009A1692">
        <w:rPr>
          <w:sz w:val="16"/>
        </w:rPr>
        <w:t xml:space="preserve">. Hence, the unilateral and extensive use of export controls, tariffs, and investment screening to curb </w:t>
      </w:r>
      <w:r w:rsidRPr="00EF5CC3">
        <w:rPr>
          <w:rStyle w:val="StyleUnderline"/>
        </w:rPr>
        <w:t>Chinese development and protect American strategic businesses.</w:t>
      </w:r>
    </w:p>
    <w:p w14:paraId="62AC2666" w14:textId="77777777" w:rsidR="008853B6" w:rsidRPr="009A1692" w:rsidRDefault="008853B6" w:rsidP="008853B6">
      <w:pPr>
        <w:rPr>
          <w:rStyle w:val="StyleUnderline"/>
        </w:rPr>
      </w:pPr>
      <w:r w:rsidRPr="009A1692">
        <w:rPr>
          <w:sz w:val="16"/>
        </w:rPr>
        <w:t xml:space="preserve">Second, the advent of the </w:t>
      </w:r>
      <w:r w:rsidRPr="009A1692">
        <w:rPr>
          <w:rStyle w:val="StyleUnderline"/>
          <w:highlight w:val="green"/>
        </w:rPr>
        <w:t>Chinese</w:t>
      </w:r>
      <w:r w:rsidRPr="009A1692">
        <w:rPr>
          <w:rStyle w:val="StyleUnderline"/>
        </w:rPr>
        <w:t xml:space="preserve"> military paired with </w:t>
      </w:r>
      <w:r w:rsidRPr="009A1692">
        <w:rPr>
          <w:rStyle w:val="StyleUnderline"/>
          <w:highlight w:val="green"/>
        </w:rPr>
        <w:t>expansion in the</w:t>
      </w:r>
      <w:r w:rsidRPr="009A1692">
        <w:rPr>
          <w:rStyle w:val="StyleUnderline"/>
        </w:rPr>
        <w:t xml:space="preserve"> </w:t>
      </w:r>
      <w:r w:rsidRPr="009A1692">
        <w:rPr>
          <w:rStyle w:val="StyleUnderline"/>
          <w:highlight w:val="green"/>
        </w:rPr>
        <w:t>S</w:t>
      </w:r>
      <w:r w:rsidRPr="009A1692">
        <w:rPr>
          <w:rStyle w:val="StyleUnderline"/>
        </w:rPr>
        <w:t xml:space="preserve">outh </w:t>
      </w:r>
      <w:r w:rsidRPr="009A1692">
        <w:rPr>
          <w:rStyle w:val="StyleUnderline"/>
          <w:highlight w:val="green"/>
        </w:rPr>
        <w:t>C</w:t>
      </w:r>
      <w:r w:rsidRPr="009A1692">
        <w:rPr>
          <w:rStyle w:val="StyleUnderline"/>
        </w:rPr>
        <w:t xml:space="preserve">hina </w:t>
      </w:r>
      <w:r w:rsidRPr="009A1692">
        <w:rPr>
          <w:rStyle w:val="StyleUnderline"/>
          <w:highlight w:val="green"/>
        </w:rPr>
        <w:t>S</w:t>
      </w:r>
      <w:r w:rsidRPr="009A1692">
        <w:rPr>
          <w:rStyle w:val="StyleUnderline"/>
        </w:rPr>
        <w:t>ea</w:t>
      </w:r>
      <w:r w:rsidRPr="009A1692">
        <w:rPr>
          <w:sz w:val="16"/>
        </w:rPr>
        <w:t xml:space="preserve"> (Council on Foreign Relations, 2024) </w:t>
      </w:r>
      <w:r w:rsidRPr="009A1692">
        <w:rPr>
          <w:rStyle w:val="StyleUnderline"/>
          <w:highlight w:val="green"/>
        </w:rPr>
        <w:t>and</w:t>
      </w:r>
      <w:r w:rsidRPr="009A1692">
        <w:rPr>
          <w:rStyle w:val="StyleUnderline"/>
        </w:rPr>
        <w:t xml:space="preserve"> an increasingly </w:t>
      </w:r>
      <w:r w:rsidRPr="009A1692">
        <w:rPr>
          <w:rStyle w:val="StyleUnderline"/>
          <w:highlight w:val="green"/>
        </w:rPr>
        <w:t>assertive stance on Taiwan</w:t>
      </w:r>
      <w:r w:rsidRPr="009A1692">
        <w:rPr>
          <w:rStyle w:val="StyleUnderline"/>
        </w:rPr>
        <w:t xml:space="preserve"> </w:t>
      </w:r>
      <w:r w:rsidRPr="009A1692">
        <w:rPr>
          <w:rStyle w:val="StyleUnderline"/>
          <w:highlight w:val="green"/>
        </w:rPr>
        <w:t>is</w:t>
      </w:r>
      <w:r w:rsidRPr="009A1692">
        <w:rPr>
          <w:rStyle w:val="StyleUnderline"/>
        </w:rPr>
        <w:t xml:space="preserve"> viewed as </w:t>
      </w:r>
      <w:r w:rsidRPr="009A1692">
        <w:rPr>
          <w:rStyle w:val="StyleUnderline"/>
          <w:highlight w:val="green"/>
        </w:rPr>
        <w:t>a threat</w:t>
      </w:r>
      <w:r w:rsidRPr="009A1692">
        <w:rPr>
          <w:rStyle w:val="StyleUnderline"/>
        </w:rPr>
        <w:t xml:space="preserve"> in Washington</w:t>
      </w:r>
      <w:r w:rsidRPr="009A1692">
        <w:rPr>
          <w:sz w:val="16"/>
        </w:rPr>
        <w:t xml:space="preserve"> (Maizland, 2024), </w:t>
      </w:r>
      <w:r w:rsidRPr="009A1692">
        <w:rPr>
          <w:rStyle w:val="StyleUnderline"/>
        </w:rPr>
        <w:t>reflected by China’s designation as the primary threat to American national security</w:t>
      </w:r>
      <w:r w:rsidRPr="009A1692">
        <w:rPr>
          <w:sz w:val="16"/>
        </w:rPr>
        <w:t xml:space="preserve"> (Wray, 2020). Washington may view </w:t>
      </w:r>
      <w:r w:rsidRPr="009A1692">
        <w:rPr>
          <w:rStyle w:val="StyleUnderline"/>
          <w:highlight w:val="green"/>
        </w:rPr>
        <w:t>competition</w:t>
      </w:r>
      <w:r w:rsidRPr="009A1692">
        <w:rPr>
          <w:rStyle w:val="StyleUnderline"/>
        </w:rPr>
        <w:t xml:space="preserve"> with China as </w:t>
      </w:r>
      <w:r w:rsidRPr="009A1692">
        <w:rPr>
          <w:rStyle w:val="StyleUnderline"/>
          <w:highlight w:val="green"/>
        </w:rPr>
        <w:t>a zero-sum game</w:t>
      </w:r>
      <w:r w:rsidRPr="009A1692">
        <w:rPr>
          <w:sz w:val="16"/>
        </w:rPr>
        <w:t xml:space="preserve">, </w:t>
      </w:r>
      <w:r w:rsidRPr="009A1692">
        <w:rPr>
          <w:rStyle w:val="StyleUnderline"/>
        </w:rPr>
        <w:t xml:space="preserve">in which </w:t>
      </w:r>
      <w:r w:rsidRPr="009A1692">
        <w:rPr>
          <w:rStyle w:val="StyleUnderline"/>
          <w:highlight w:val="green"/>
        </w:rPr>
        <w:t>only one victor may emerge</w:t>
      </w:r>
      <w:r w:rsidRPr="009A1692">
        <w:rPr>
          <w:sz w:val="16"/>
        </w:rPr>
        <w:t xml:space="preserve">, hypothetically </w:t>
      </w:r>
      <w:r w:rsidRPr="009A1692">
        <w:rPr>
          <w:rStyle w:val="StyleUnderline"/>
          <w:highlight w:val="green"/>
        </w:rPr>
        <w:t>encouraging</w:t>
      </w:r>
      <w:r w:rsidRPr="009A1692">
        <w:rPr>
          <w:rStyle w:val="StyleUnderline"/>
        </w:rPr>
        <w:t xml:space="preserve"> a complete </w:t>
      </w:r>
      <w:r w:rsidRPr="009A1692">
        <w:rPr>
          <w:rStyle w:val="StyleUnderline"/>
          <w:highlight w:val="green"/>
        </w:rPr>
        <w:t>decoupling from the Chinese economy</w:t>
      </w:r>
      <w:r w:rsidRPr="009A1692">
        <w:rPr>
          <w:rStyle w:val="StyleUnderline"/>
        </w:rPr>
        <w:t xml:space="preserve"> </w:t>
      </w:r>
      <w:r w:rsidRPr="009A1692">
        <w:rPr>
          <w:rStyle w:val="StyleUnderline"/>
          <w:highlight w:val="green"/>
        </w:rPr>
        <w:t>in</w:t>
      </w:r>
      <w:r w:rsidRPr="009A1692">
        <w:rPr>
          <w:rStyle w:val="StyleUnderline"/>
        </w:rPr>
        <w:t xml:space="preserve"> </w:t>
      </w:r>
      <w:r w:rsidRPr="009A1692">
        <w:rPr>
          <w:rStyle w:val="StyleUnderline"/>
          <w:highlight w:val="green"/>
        </w:rPr>
        <w:t>prep</w:t>
      </w:r>
      <w:r w:rsidRPr="009A1692">
        <w:rPr>
          <w:rStyle w:val="StyleUnderline"/>
        </w:rPr>
        <w:t xml:space="preserve">aration </w:t>
      </w:r>
      <w:r w:rsidRPr="009A1692">
        <w:rPr>
          <w:rStyle w:val="StyleUnderline"/>
          <w:highlight w:val="green"/>
        </w:rPr>
        <w:t>for</w:t>
      </w:r>
      <w:r w:rsidRPr="009A1692">
        <w:rPr>
          <w:rStyle w:val="StyleUnderline"/>
        </w:rPr>
        <w:t xml:space="preserve"> a large-scale, extended </w:t>
      </w:r>
      <w:r w:rsidRPr="009A1692">
        <w:rPr>
          <w:rStyle w:val="StyleUnderline"/>
          <w:highlight w:val="green"/>
        </w:rPr>
        <w:t>conflict</w:t>
      </w:r>
      <w:r w:rsidRPr="009A1692">
        <w:rPr>
          <w:sz w:val="16"/>
        </w:rPr>
        <w:t xml:space="preserve">. In such a hypothetical conflict, the </w:t>
      </w:r>
      <w:r w:rsidRPr="009A1692">
        <w:rPr>
          <w:rStyle w:val="StyleUnderline"/>
        </w:rPr>
        <w:t xml:space="preserve">development of </w:t>
      </w:r>
      <w:r w:rsidRPr="009A1692">
        <w:rPr>
          <w:rStyle w:val="StyleUnderline"/>
          <w:highlight w:val="green"/>
        </w:rPr>
        <w:t>a</w:t>
      </w:r>
      <w:r w:rsidRPr="009A1692">
        <w:rPr>
          <w:rStyle w:val="StyleUnderline"/>
        </w:rPr>
        <w:t xml:space="preserve"> </w:t>
      </w:r>
      <w:r w:rsidRPr="009A1692">
        <w:rPr>
          <w:rStyle w:val="StyleUnderline"/>
          <w:highlight w:val="green"/>
        </w:rPr>
        <w:t>domestic industrial base is essential</w:t>
      </w:r>
      <w:r w:rsidRPr="009A1692">
        <w:rPr>
          <w:sz w:val="16"/>
        </w:rPr>
        <w:t xml:space="preserve">, </w:t>
      </w:r>
      <w:r w:rsidRPr="009A1692">
        <w:rPr>
          <w:rStyle w:val="StyleUnderline"/>
        </w:rPr>
        <w:t>mandating a self-sustaining economy, and explaining the hawkish nature of the last two American administrations</w:t>
      </w:r>
      <w:r w:rsidRPr="009A1692">
        <w:rPr>
          <w:sz w:val="16"/>
        </w:rPr>
        <w:t xml:space="preserve">. The export controls on advanced technologies to China are </w:t>
      </w:r>
      <w:r w:rsidRPr="009A1692">
        <w:rPr>
          <w:rStyle w:val="StyleUnderline"/>
        </w:rPr>
        <w:t>a logical conclusion under the assumption of a conflict with China due to their potential impact on national security.</w:t>
      </w:r>
    </w:p>
    <w:p w14:paraId="0149F0E6" w14:textId="77777777" w:rsidR="008853B6" w:rsidRPr="00F04FD9" w:rsidRDefault="008853B6" w:rsidP="008853B6">
      <w:pPr>
        <w:pStyle w:val="Heading4"/>
      </w:pPr>
      <w:r>
        <w:t>W</w:t>
      </w:r>
      <w:r w:rsidRPr="00F04FD9">
        <w:t xml:space="preserve">orker-centric labor policies sacrifice </w:t>
      </w:r>
      <w:r>
        <w:t>US</w:t>
      </w:r>
      <w:r w:rsidRPr="00F04FD9">
        <w:t xml:space="preserve"> competitiveness</w:t>
      </w:r>
      <w:r>
        <w:t xml:space="preserve"> in advanced industries.</w:t>
      </w:r>
    </w:p>
    <w:p w14:paraId="0CAB52DE" w14:textId="77777777" w:rsidR="008853B6" w:rsidRPr="001159FE" w:rsidRDefault="008853B6" w:rsidP="008853B6">
      <w:r w:rsidRPr="001159FE">
        <w:rPr>
          <w:rStyle w:val="Style13ptBold"/>
        </w:rPr>
        <w:t>Atkinson 24</w:t>
      </w:r>
      <w:r>
        <w:t>, Robert D. Atkinson, founder and president of the Information Technology and Innovation Foundation (ITIF), recognized as the world’s top think tank for science and technology policy, Atkinson holds a Ph.D. in city and regional planning from the University of North Carolina, Chapel Hill, where he was awarded the prestigious Joseph E. Pogue Fellowship. He earned his master’s degree in urban and regional planning from the University of Oregon, which named him a distinguished alumnus in 2014. Information Technology and Innovation Foundation, 9-9-2024 ["Why Unions Should Align Their Demands With the National Interest in Spurring Advanced Traded-Sector Competitiveness”, available on: https://itif.org/publications/2024/09/09/unions-demands-advanced-traded-sector-competitiveness/, accessed:  5-27-2025]cdm</w:t>
      </w:r>
    </w:p>
    <w:p w14:paraId="2396C1AE" w14:textId="77777777" w:rsidR="008853B6" w:rsidRDefault="008853B6" w:rsidP="008853B6">
      <w:r>
        <w:t xml:space="preserve">As neoliberalism has fallen out of favor, a </w:t>
      </w:r>
      <w:r w:rsidRPr="001159FE">
        <w:rPr>
          <w:rStyle w:val="StyleUnderline"/>
        </w:rPr>
        <w:t xml:space="preserve">new </w:t>
      </w:r>
      <w:r w:rsidRPr="00312F24">
        <w:rPr>
          <w:rStyle w:val="StyleUnderline"/>
          <w:highlight w:val="green"/>
        </w:rPr>
        <w:t>worker-centered capitalism</w:t>
      </w:r>
      <w:r w:rsidRPr="001159FE">
        <w:rPr>
          <w:rStyle w:val="StyleUnderline"/>
        </w:rPr>
        <w:t xml:space="preserve"> </w:t>
      </w:r>
      <w:r w:rsidRPr="00312F24">
        <w:rPr>
          <w:rStyle w:val="StyleUnderline"/>
          <w:highlight w:val="green"/>
        </w:rPr>
        <w:t>has become vogue</w:t>
      </w:r>
      <w:r>
        <w:t xml:space="preserve">. It </w:t>
      </w:r>
      <w:r w:rsidRPr="001159FE">
        <w:rPr>
          <w:rStyle w:val="StyleUnderline"/>
        </w:rPr>
        <w:t>focuses</w:t>
      </w:r>
      <w:r>
        <w:t xml:space="preserve"> not </w:t>
      </w:r>
      <w:r w:rsidRPr="001159FE">
        <w:rPr>
          <w:rStyle w:val="StyleUnderline"/>
        </w:rPr>
        <w:t>on</w:t>
      </w:r>
      <w:r>
        <w:t xml:space="preserve"> consumer welfare—and certainly not on business welfare—but on </w:t>
      </w:r>
      <w:r w:rsidRPr="001159FE">
        <w:rPr>
          <w:rStyle w:val="StyleUnderline"/>
        </w:rPr>
        <w:t>worker welfare</w:t>
      </w:r>
      <w:r>
        <w:t>, particularly blue-collar workers. Recent union victories show this view is gaining traction.</w:t>
      </w:r>
    </w:p>
    <w:p w14:paraId="6990E392" w14:textId="77777777" w:rsidR="008853B6" w:rsidRDefault="008853B6" w:rsidP="008853B6">
      <w:r>
        <w:t xml:space="preserve">A 2023 United Auto Workers strike led the Big Three U.S. automakers to grant workers at least 27 percent wage increases. The recent Writers Guild strike resulted in studios agreeing to limit the use of AI to automate creative work. And this week we may see the International Association of Machinists and Aerospace (IAMA) strike against Boeing for a 40 percent wage </w:t>
      </w:r>
      <w:r>
        <w:lastRenderedPageBreak/>
        <w:t>increase, a restoration of defined-benefit retirement plans, and a promise that all future expanded work be done in the Puget Sound area.</w:t>
      </w:r>
    </w:p>
    <w:p w14:paraId="767758CD" w14:textId="77777777" w:rsidR="008853B6" w:rsidRPr="001159FE" w:rsidRDefault="008853B6" w:rsidP="008853B6">
      <w:pPr>
        <w:rPr>
          <w:rStyle w:val="StyleUnderline"/>
        </w:rPr>
      </w:pPr>
      <w:r w:rsidRPr="001159FE">
        <w:rPr>
          <w:rStyle w:val="StyleUnderline"/>
        </w:rPr>
        <w:t xml:space="preserve">The question </w:t>
      </w:r>
      <w:r w:rsidRPr="00312F24">
        <w:rPr>
          <w:rStyle w:val="StyleUnderline"/>
          <w:highlight w:val="green"/>
        </w:rPr>
        <w:t>few are asking</w:t>
      </w:r>
      <w:r>
        <w:t xml:space="preserve"> in all these cases </w:t>
      </w:r>
      <w:r w:rsidRPr="001159FE">
        <w:rPr>
          <w:rStyle w:val="StyleUnderline"/>
        </w:rPr>
        <w:t xml:space="preserve">is what </w:t>
      </w:r>
      <w:r w:rsidRPr="00312F24">
        <w:rPr>
          <w:rStyle w:val="StyleUnderline"/>
          <w:highlight w:val="green"/>
        </w:rPr>
        <w:t>the effect</w:t>
      </w:r>
      <w:r w:rsidRPr="001159FE">
        <w:rPr>
          <w:rStyle w:val="StyleUnderline"/>
        </w:rPr>
        <w:t xml:space="preserve"> will be </w:t>
      </w:r>
      <w:r w:rsidRPr="00312F24">
        <w:rPr>
          <w:rStyle w:val="StyleUnderline"/>
          <w:highlight w:val="green"/>
        </w:rPr>
        <w:t>on</w:t>
      </w:r>
      <w:r w:rsidRPr="001159FE">
        <w:rPr>
          <w:rStyle w:val="StyleUnderline"/>
        </w:rPr>
        <w:t xml:space="preserve"> the </w:t>
      </w:r>
      <w:r w:rsidRPr="00312F24">
        <w:rPr>
          <w:rStyle w:val="StyleUnderline"/>
          <w:highlight w:val="green"/>
        </w:rPr>
        <w:t>global competitiveness</w:t>
      </w:r>
      <w:r w:rsidRPr="001159FE">
        <w:rPr>
          <w:rStyle w:val="StyleUnderline"/>
        </w:rPr>
        <w:t xml:space="preserve"> </w:t>
      </w:r>
      <w:r w:rsidRPr="00312F24">
        <w:rPr>
          <w:rStyle w:val="StyleUnderline"/>
          <w:highlight w:val="green"/>
        </w:rPr>
        <w:t>of</w:t>
      </w:r>
      <w:r w:rsidRPr="001159FE">
        <w:rPr>
          <w:rStyle w:val="StyleUnderline"/>
        </w:rPr>
        <w:t xml:space="preserve"> these companies</w:t>
      </w:r>
      <w:r>
        <w:t xml:space="preserve">, </w:t>
      </w:r>
      <w:r w:rsidRPr="001159FE">
        <w:rPr>
          <w:rStyle w:val="StyleUnderline"/>
        </w:rPr>
        <w:t xml:space="preserve">and by extension </w:t>
      </w:r>
      <w:r w:rsidRPr="00312F24">
        <w:rPr>
          <w:rStyle w:val="StyleUnderline"/>
          <w:highlight w:val="green"/>
        </w:rPr>
        <w:t>the U.S. economy</w:t>
      </w:r>
      <w:r>
        <w:t xml:space="preserve">. It’s one thing for a teachers union to demand higher wages; the only result would be higher taxes. But </w:t>
      </w:r>
      <w:r w:rsidRPr="001159FE">
        <w:rPr>
          <w:rStyle w:val="StyleUnderline"/>
        </w:rPr>
        <w:t>in industries that are globally traded,</w:t>
      </w:r>
      <w:r>
        <w:t xml:space="preserve"> </w:t>
      </w:r>
      <w:r w:rsidRPr="001159FE">
        <w:rPr>
          <w:rStyle w:val="StyleUnderline"/>
        </w:rPr>
        <w:t xml:space="preserve">overly </w:t>
      </w:r>
      <w:r w:rsidRPr="00312F24">
        <w:rPr>
          <w:rStyle w:val="StyleUnderline"/>
          <w:highlight w:val="green"/>
        </w:rPr>
        <w:t>aggressive union demands</w:t>
      </w:r>
      <w:r w:rsidRPr="001159FE">
        <w:rPr>
          <w:rStyle w:val="StyleUnderline"/>
        </w:rPr>
        <w:t xml:space="preserve"> run the </w:t>
      </w:r>
      <w:r w:rsidRPr="00312F24">
        <w:rPr>
          <w:rStyle w:val="StyleUnderline"/>
          <w:highlight w:val="green"/>
        </w:rPr>
        <w:t>risk</w:t>
      </w:r>
      <w:r w:rsidRPr="001159FE">
        <w:rPr>
          <w:rStyle w:val="StyleUnderline"/>
        </w:rPr>
        <w:t xml:space="preserve"> of </w:t>
      </w:r>
      <w:r w:rsidRPr="00312F24">
        <w:rPr>
          <w:rStyle w:val="StyleUnderline"/>
          <w:highlight w:val="green"/>
        </w:rPr>
        <w:t>putting firms at a competitive disadvantage</w:t>
      </w:r>
      <w:r>
        <w:t>—</w:t>
      </w:r>
      <w:r w:rsidRPr="001159FE">
        <w:rPr>
          <w:rStyle w:val="StyleUnderline"/>
        </w:rPr>
        <w:t>helping current union members in the short term,</w:t>
      </w:r>
      <w:r>
        <w:t xml:space="preserve"> </w:t>
      </w:r>
      <w:r w:rsidRPr="001159FE">
        <w:rPr>
          <w:rStyle w:val="StyleUnderline"/>
        </w:rPr>
        <w:t>but hurting the firms, future workers, and the national economy in the long term</w:t>
      </w:r>
      <w:r>
        <w:t xml:space="preserve"> </w:t>
      </w:r>
      <w:r w:rsidRPr="001159FE">
        <w:rPr>
          <w:rStyle w:val="StyleUnderline"/>
        </w:rPr>
        <w:t>as the firms become less competitive in global markets.</w:t>
      </w:r>
    </w:p>
    <w:p w14:paraId="5B96A343" w14:textId="77777777" w:rsidR="008853B6" w:rsidRDefault="008853B6" w:rsidP="008853B6">
      <w:r>
        <w:t>A chapter in our 2014 book Innovation Economics: The Race for Global Advantage examines the causes of the United Kingdom’s severe industrial decline from the 1960s to the early 1980s. Of the 20 causes scholars identified as most important, four relate to labor unions: a push for excessive compensation, opposition to new technologies, adversarial relations with management, and a focus on short-term gains. This is not to say that other factors, including business factors, did not play a role, too. It is only to say that the United Kingdom should be an object lesson for the United States when it comes to considering the role of unions in international competitiveness.</w:t>
      </w:r>
    </w:p>
    <w:p w14:paraId="3D0225AB" w14:textId="77777777" w:rsidR="008853B6" w:rsidRDefault="008853B6" w:rsidP="008853B6">
      <w:r>
        <w:t xml:space="preserve">Workers certainly have rights to expect decent wages, benefits, and working conditions, but in the United Kingdom unions often failed to became stakeholders in companies’ long-term health. While unions can do little to turn shortsighted, timid industrial managers into farsighted, risk-taking leaders, they can and do thwart the latter’s efforts. And in the United Kingdom and the United States, </w:t>
      </w:r>
      <w:r w:rsidRPr="00312F24">
        <w:rPr>
          <w:rStyle w:val="StyleUnderline"/>
          <w:highlight w:val="green"/>
        </w:rPr>
        <w:t>unionized</w:t>
      </w:r>
      <w:r w:rsidRPr="00FD01EF">
        <w:rPr>
          <w:rStyle w:val="StyleUnderline"/>
        </w:rPr>
        <w:t xml:space="preserve"> </w:t>
      </w:r>
      <w:r w:rsidRPr="00312F24">
        <w:rPr>
          <w:rStyle w:val="StyleUnderline"/>
          <w:highlight w:val="green"/>
        </w:rPr>
        <w:t>workers</w:t>
      </w:r>
      <w:r>
        <w:t xml:space="preserve"> have done that all too often, </w:t>
      </w:r>
      <w:r w:rsidRPr="00312F24">
        <w:rPr>
          <w:rStyle w:val="StyleUnderline"/>
          <w:highlight w:val="green"/>
        </w:rPr>
        <w:t>seek</w:t>
      </w:r>
      <w:r w:rsidRPr="00FD01EF">
        <w:rPr>
          <w:rStyle w:val="StyleUnderline"/>
        </w:rPr>
        <w:t>i</w:t>
      </w:r>
      <w:r>
        <w:t xml:space="preserve">ng </w:t>
      </w:r>
      <w:r w:rsidRPr="00FD01EF">
        <w:rPr>
          <w:rStyle w:val="StyleUnderline"/>
        </w:rPr>
        <w:t xml:space="preserve">wages and benefit </w:t>
      </w:r>
      <w:r w:rsidRPr="00312F24">
        <w:rPr>
          <w:rStyle w:val="StyleUnderline"/>
          <w:highlight w:val="green"/>
        </w:rPr>
        <w:t>packages</w:t>
      </w:r>
      <w:r w:rsidRPr="00FD01EF">
        <w:rPr>
          <w:rStyle w:val="StyleUnderline"/>
        </w:rPr>
        <w:t xml:space="preserve"> </w:t>
      </w:r>
      <w:r w:rsidRPr="00312F24">
        <w:rPr>
          <w:rStyle w:val="StyleUnderline"/>
          <w:highlight w:val="green"/>
        </w:rPr>
        <w:t>that</w:t>
      </w:r>
      <w:r w:rsidRPr="00FD01EF">
        <w:rPr>
          <w:rStyle w:val="StyleUnderline"/>
        </w:rPr>
        <w:t xml:space="preserve"> </w:t>
      </w:r>
      <w:r w:rsidRPr="00312F24">
        <w:rPr>
          <w:rStyle w:val="StyleUnderline"/>
          <w:highlight w:val="green"/>
        </w:rPr>
        <w:t>firms</w:t>
      </w:r>
      <w:r w:rsidRPr="00FD01EF">
        <w:rPr>
          <w:rStyle w:val="StyleUnderline"/>
        </w:rPr>
        <w:t xml:space="preserve"> ultimately </w:t>
      </w:r>
      <w:r w:rsidRPr="00312F24">
        <w:rPr>
          <w:rStyle w:val="StyleUnderline"/>
          <w:highlight w:val="green"/>
        </w:rPr>
        <w:t>have not been able support</w:t>
      </w:r>
      <w:r w:rsidRPr="00FD01EF">
        <w:rPr>
          <w:rStyle w:val="StyleUnderline"/>
        </w:rPr>
        <w:t xml:space="preserve"> and still remain competitive</w:t>
      </w:r>
      <w:r>
        <w:t>. As British economic and labor historian Sidney Pollard wrote in The Wasting of the British Economy, “In many branches of industry the employees reached the view that since there was no natural growth, they should take as much as possible out of their firm.” But despite the fact that union demands often exceeded companies’ ability to pay and still be competitive, management often gave in, ignoring the competition on the horizon.</w:t>
      </w:r>
    </w:p>
    <w:p w14:paraId="166BF348" w14:textId="77777777" w:rsidR="008853B6" w:rsidRDefault="008853B6" w:rsidP="008853B6">
      <w:r w:rsidRPr="00312F24">
        <w:rPr>
          <w:rStyle w:val="StyleUnderline"/>
          <w:highlight w:val="green"/>
        </w:rPr>
        <w:t>Unions</w:t>
      </w:r>
      <w:r w:rsidRPr="00FD01EF">
        <w:rPr>
          <w:rStyle w:val="StyleUnderline"/>
        </w:rPr>
        <w:t xml:space="preserve"> have actively negotiated with firms in both nations to </w:t>
      </w:r>
      <w:r w:rsidRPr="00312F24">
        <w:rPr>
          <w:rStyle w:val="StyleUnderline"/>
          <w:highlight w:val="green"/>
        </w:rPr>
        <w:t>slow down</w:t>
      </w:r>
      <w:r w:rsidRPr="00FD01EF">
        <w:rPr>
          <w:rStyle w:val="StyleUnderline"/>
        </w:rPr>
        <w:t xml:space="preserve"> the introduction of </w:t>
      </w:r>
      <w:r w:rsidRPr="00312F24">
        <w:rPr>
          <w:rStyle w:val="StyleUnderline"/>
          <w:highlight w:val="green"/>
        </w:rPr>
        <w:t>new</w:t>
      </w:r>
      <w:r w:rsidRPr="00FD01EF">
        <w:rPr>
          <w:rStyle w:val="StyleUnderline"/>
        </w:rPr>
        <w:t xml:space="preserve"> </w:t>
      </w:r>
      <w:r w:rsidRPr="00312F24">
        <w:rPr>
          <w:rStyle w:val="StyleUnderline"/>
          <w:highlight w:val="green"/>
        </w:rPr>
        <w:t>tech</w:t>
      </w:r>
      <w:r w:rsidRPr="00FD01EF">
        <w:rPr>
          <w:rStyle w:val="StyleUnderline"/>
        </w:rPr>
        <w:t>nology that they have seen as a threat to labor even though the technology would have helped firms in their battle for international innovation advantage</w:t>
      </w:r>
      <w:r>
        <w:t>. As Nick Crafts wrote, “Bargaining practices in the United Kingdom tended in the 1970s to retard and dilute the gains from the introduction of new technology.” In the early part of the 2000s, for example, the United Auto Workers (UAW) special bargaining convention set an agenda that called for income protections, including from layoffs associated with new technology or productivity improvements. A few years later, many got laid off—not from productivity improvements, but from a lack of them.</w:t>
      </w:r>
    </w:p>
    <w:p w14:paraId="4660C2AF" w14:textId="77777777" w:rsidR="008853B6" w:rsidRDefault="008853B6" w:rsidP="008853B6">
      <w:r w:rsidRPr="00312F24">
        <w:rPr>
          <w:rStyle w:val="StyleUnderline"/>
          <w:highlight w:val="green"/>
        </w:rPr>
        <w:lastRenderedPageBreak/>
        <w:t>Unions</w:t>
      </w:r>
      <w:r w:rsidRPr="00FD01EF">
        <w:rPr>
          <w:rStyle w:val="StyleUnderline"/>
        </w:rPr>
        <w:t xml:space="preserve"> (and managers) in both nations </w:t>
      </w:r>
      <w:r w:rsidRPr="00312F24">
        <w:rPr>
          <w:rStyle w:val="StyleUnderline"/>
          <w:highlight w:val="green"/>
        </w:rPr>
        <w:t>have</w:t>
      </w:r>
      <w:r w:rsidRPr="00FD01EF">
        <w:rPr>
          <w:rStyle w:val="StyleUnderline"/>
        </w:rPr>
        <w:t xml:space="preserve"> often </w:t>
      </w:r>
      <w:r w:rsidRPr="00312F24">
        <w:rPr>
          <w:rStyle w:val="StyleUnderline"/>
          <w:highlight w:val="green"/>
        </w:rPr>
        <w:t>seen industrial relations as zero-sum</w:t>
      </w:r>
      <w:r>
        <w:t xml:space="preserve">. </w:t>
      </w:r>
      <w:r w:rsidRPr="00FD01EF">
        <w:rPr>
          <w:rStyle w:val="StyleUnderline"/>
        </w:rPr>
        <w:t xml:space="preserve">Unions </w:t>
      </w:r>
      <w:r w:rsidRPr="00312F24">
        <w:rPr>
          <w:rStyle w:val="StyleUnderline"/>
          <w:highlight w:val="green"/>
        </w:rPr>
        <w:t>haven’t</w:t>
      </w:r>
      <w:r w:rsidRPr="00FD01EF">
        <w:rPr>
          <w:rStyle w:val="StyleUnderline"/>
        </w:rPr>
        <w:t xml:space="preserve"> </w:t>
      </w:r>
      <w:r w:rsidRPr="00312F24">
        <w:rPr>
          <w:rStyle w:val="StyleUnderline"/>
          <w:highlight w:val="green"/>
        </w:rPr>
        <w:t>tried to increase the</w:t>
      </w:r>
      <w:r w:rsidRPr="00FD01EF">
        <w:rPr>
          <w:rStyle w:val="StyleUnderline"/>
        </w:rPr>
        <w:t xml:space="preserve"> size of the </w:t>
      </w:r>
      <w:r w:rsidRPr="00312F24">
        <w:rPr>
          <w:rStyle w:val="StyleUnderline"/>
          <w:highlight w:val="green"/>
        </w:rPr>
        <w:t>pie</w:t>
      </w:r>
      <w:r w:rsidRPr="00FD01EF">
        <w:rPr>
          <w:rStyle w:val="StyleUnderline"/>
        </w:rPr>
        <w:t xml:space="preserve"> and then ensure that workers get their fair share; instead, they have focused on getting a bigger shares of the existing pie, regardless of whether it was growing.</w:t>
      </w:r>
      <w:r>
        <w:t xml:space="preserve"> British observer Peter Jenkins wrote, “[But] the approach so successful wherever it has been tried will not be allowed to be tried here. The trade unions will see to that. … Their commitment to competitive collective bargaining, their vested interests in declining industries and over-manned plant, and their inability to reform themselves or effectively lead their members are seemingly insuperable barriers to the adoption of a wealth-creating Social Democratic approach.” In the United States, industrial unions all too often have played the same role, believing it was their job to oppose managerial efforts to boost productivity and to innovate.</w:t>
      </w:r>
    </w:p>
    <w:p w14:paraId="09198FE4" w14:textId="77777777" w:rsidR="008853B6" w:rsidRDefault="008853B6" w:rsidP="008853B6">
      <w:r>
        <w:t>Finally, industrial unions in both nations have acted in ways that have jeopardized their own long-term interests for the same reasons corporate managers have: All their incentives have been to maximize short-term gains at the expense of long-term stability. Even if unions realized the harm they were doing to their firms, all too often they haven’t been able to stop themselves. As Pollard wrote:</w:t>
      </w:r>
    </w:p>
    <w:p w14:paraId="34B1C8EA" w14:textId="77777777" w:rsidR="008853B6" w:rsidRDefault="008853B6" w:rsidP="008853B6">
      <w:r>
        <w:t>What occurred in industry after industry in the U.K. was a Greek tragedy. … Somehow workers in some sectors have found themselves destroying their firm, fully aware of what they were doing, yet unable to stop. They found themselves answering strike calls … in the full awareness that … the result could only be ruin for all concerned.”</w:t>
      </w:r>
    </w:p>
    <w:p w14:paraId="23757D7F" w14:textId="77777777" w:rsidR="008853B6" w:rsidRDefault="008853B6" w:rsidP="008853B6">
      <w:r>
        <w:t>That description bears a striking resemblance to what has also occurred in many unionized U.S. industries. I asked a former UAW leader whether, if the UAW had known in the 1970s and 80s what it knows now about the decline of the Big Three, would it have done things differently? His response was “no.” While he acknowledged that UAW actions hurt Big Three’s global market share, he believed that union leadership could have acted no differently. If it did, he said, workers would have voted UAW leadership out and installed leaders who would “stand up for the interests of workers now.”</w:t>
      </w:r>
    </w:p>
    <w:p w14:paraId="6D5C255C" w14:textId="77777777" w:rsidR="008853B6" w:rsidRPr="00FD01EF" w:rsidRDefault="008853B6" w:rsidP="008853B6">
      <w:pPr>
        <w:rPr>
          <w:rStyle w:val="StyleUnderline"/>
        </w:rPr>
      </w:pPr>
      <w:r>
        <w:t xml:space="preserve">So, </w:t>
      </w:r>
      <w:r w:rsidRPr="00312F24">
        <w:rPr>
          <w:rStyle w:val="StyleUnderline"/>
          <w:highlight w:val="green"/>
        </w:rPr>
        <w:t>as policymakers consider organized labor’s efforts</w:t>
      </w:r>
      <w:r w:rsidRPr="00FD01EF">
        <w:rPr>
          <w:rStyle w:val="StyleUnderline"/>
        </w:rPr>
        <w:t xml:space="preserve"> </w:t>
      </w:r>
      <w:r w:rsidRPr="00312F24">
        <w:rPr>
          <w:rStyle w:val="StyleUnderline"/>
          <w:highlight w:val="green"/>
        </w:rPr>
        <w:t>to do more for workers</w:t>
      </w:r>
      <w:r w:rsidRPr="00FD01EF">
        <w:rPr>
          <w:rStyle w:val="StyleUnderline"/>
        </w:rPr>
        <w:t xml:space="preserve"> today</w:t>
      </w:r>
      <w:r>
        <w:t xml:space="preserve">, </w:t>
      </w:r>
      <w:r w:rsidRPr="00312F24">
        <w:rPr>
          <w:rStyle w:val="StyleUnderline"/>
          <w:highlight w:val="green"/>
        </w:rPr>
        <w:t>they should recognize</w:t>
      </w:r>
      <w:r w:rsidRPr="00FD01EF">
        <w:rPr>
          <w:rStyle w:val="StyleUnderline"/>
        </w:rPr>
        <w:t xml:space="preserve"> that sometimes </w:t>
      </w:r>
      <w:r w:rsidRPr="00312F24">
        <w:rPr>
          <w:rStyle w:val="StyleUnderline"/>
          <w:highlight w:val="green"/>
        </w:rPr>
        <w:t>more now can be less later</w:t>
      </w:r>
      <w:r w:rsidRPr="00FD01EF">
        <w:rPr>
          <w:rStyle w:val="StyleUnderline"/>
        </w:rPr>
        <w:t xml:space="preserve">—especially </w:t>
      </w:r>
      <w:r w:rsidRPr="00312F24">
        <w:rPr>
          <w:rStyle w:val="StyleUnderline"/>
          <w:highlight w:val="green"/>
        </w:rPr>
        <w:t>in critical</w:t>
      </w:r>
      <w:r w:rsidRPr="00FD01EF">
        <w:rPr>
          <w:rStyle w:val="StyleUnderline"/>
        </w:rPr>
        <w:t xml:space="preserve">, </w:t>
      </w:r>
      <w:r w:rsidRPr="00312F24">
        <w:rPr>
          <w:rStyle w:val="StyleUnderline"/>
          <w:highlight w:val="green"/>
        </w:rPr>
        <w:t>traded-sector industries</w:t>
      </w:r>
      <w:r w:rsidRPr="00FD01EF">
        <w:rPr>
          <w:rStyle w:val="StyleUnderline"/>
        </w:rPr>
        <w:t xml:space="preserve"> </w:t>
      </w:r>
      <w:r w:rsidRPr="00312F24">
        <w:rPr>
          <w:rStyle w:val="StyleUnderline"/>
          <w:highlight w:val="green"/>
        </w:rPr>
        <w:t>where firms must maintain</w:t>
      </w:r>
      <w:r w:rsidRPr="00FD01EF">
        <w:rPr>
          <w:rStyle w:val="StyleUnderline"/>
        </w:rPr>
        <w:t xml:space="preserve"> </w:t>
      </w:r>
      <w:r w:rsidRPr="00312F24">
        <w:rPr>
          <w:rStyle w:val="StyleUnderline"/>
          <w:highlight w:val="green"/>
        </w:rPr>
        <w:t>a competitive advantage</w:t>
      </w:r>
      <w:r w:rsidRPr="00FD01EF">
        <w:rPr>
          <w:rStyle w:val="StyleUnderline"/>
        </w:rPr>
        <w:t>,</w:t>
      </w:r>
      <w:r>
        <w:t xml:space="preserve"> </w:t>
      </w:r>
      <w:r w:rsidRPr="00FD01EF">
        <w:rPr>
          <w:rStyle w:val="StyleUnderline"/>
        </w:rPr>
        <w:t>not just to thrive but to survive</w:t>
      </w:r>
      <w:r>
        <w:t xml:space="preserve">. </w:t>
      </w:r>
      <w:r w:rsidRPr="00FD01EF">
        <w:rPr>
          <w:rStyle w:val="StyleUnderline"/>
        </w:rPr>
        <w:t>In those cases, unions’ demands may not always be in the interest of America, even if some workers are helped in the short-term.</w:t>
      </w:r>
    </w:p>
    <w:p w14:paraId="03122B6B" w14:textId="77777777" w:rsidR="008853B6" w:rsidRDefault="008853B6" w:rsidP="008853B6">
      <w:r>
        <w:t xml:space="preserve">This is particularly true given that fact that </w:t>
      </w:r>
      <w:r w:rsidRPr="00FD01EF">
        <w:rPr>
          <w:rStyle w:val="StyleUnderline"/>
        </w:rPr>
        <w:t>U.S. firms in many of these sectors have below-average profits and have been losing global market share to competitors in China and elsewhere</w:t>
      </w:r>
      <w:r>
        <w:t xml:space="preserve">. According to data from NYU’s Stern School of Business, the U.S. auto sector’s profits were about half the margins of the overall market in 2024. Even worse, Boeing has lost money every quarter since the beginning of 2000, and it is struggling not just against the EU’s state </w:t>
      </w:r>
      <w:r>
        <w:lastRenderedPageBreak/>
        <w:t>funded champion Airbus, but also against China’s state-owned and massively subsidized COMAC, maker of the C919 narrow-body airliner.</w:t>
      </w:r>
    </w:p>
    <w:p w14:paraId="6B18580C" w14:textId="77777777" w:rsidR="008853B6" w:rsidRDefault="008853B6" w:rsidP="008853B6">
      <w:r>
        <w:t xml:space="preserve">The reality is that </w:t>
      </w:r>
      <w:r w:rsidRPr="00FD01EF">
        <w:rPr>
          <w:rStyle w:val="StyleUnderline"/>
        </w:rPr>
        <w:t>the United States cannot afford to lose its domestic auto industry, nor its domestic aerospace industry</w:t>
      </w:r>
      <w:r>
        <w:t>. Boeing, in particular, has long been a huge source of export earnings and good, high-paying jobs—around 150,000 nationally, with around 10,000 suppliers spread across all 50 states. In fact, the Seattle Chamber of Commerce estimates that the average annual compensation in the aerospace industry in Washington (almost all of it is Boeing) is $214,000, hardly poverty wages.</w:t>
      </w:r>
    </w:p>
    <w:p w14:paraId="1FF6BCB3" w14:textId="77777777" w:rsidR="008853B6" w:rsidRDefault="008853B6" w:rsidP="008853B6">
      <w:r>
        <w:t>By no means does this mean that business does not need to play its role. Most of all, firms in trade sectors need to open up their checkbooks and invest significantly more in capital expenditures in the United States, even if it lowers profits and holds down stock prices in the short term.</w:t>
      </w:r>
    </w:p>
    <w:p w14:paraId="57B1DE7E" w14:textId="77777777" w:rsidR="008853B6" w:rsidRDefault="008853B6" w:rsidP="008853B6">
      <w:r>
        <w:t>And to be clear, this is not an argument for union-busting or right-to-work policies. Indeed, as some scholars of industrial modernization have noted, agglomeration effects can be critical to competitiveness, and unions can play an important role in pressing firms not to reflexively move to low-cost locations. The U.S. auto industry has sought to escape unions in the industrial Midwest by moving plants to the South. In contrast, Japanese automakers like Nissan and Toyota have kept production in Japan, organizing themselves around robust, innovative regional automotive clusters. And they have gotten the better of U.S. automakers because of it. In that sense, what was good for U.S. auto companies in the short run was bad for them in the long-term. One demand the IAMA is making now is to keep more aerospace production in the Puget Sound region. While the union’s current wage and pension demands would be bad for Boeing and the nation’s competitiveness and national security, working to expand production in the Puget Sound region could be good for both.</w:t>
      </w:r>
    </w:p>
    <w:p w14:paraId="5DB15BD7" w14:textId="77777777" w:rsidR="008853B6" w:rsidRDefault="008853B6" w:rsidP="008853B6">
      <w:pPr>
        <w:rPr>
          <w:rStyle w:val="StyleUnderline"/>
        </w:rPr>
      </w:pPr>
      <w:r>
        <w:t xml:space="preserve">Finally, in World War II, FDR was able to negotiate a no-strike pledge with the AFL and the CIO because they all agreed that winning the war against fascism had to be the top priority. We need to take a similar view today. </w:t>
      </w:r>
      <w:r w:rsidRPr="00312F24">
        <w:rPr>
          <w:rStyle w:val="StyleUnderline"/>
          <w:highlight w:val="green"/>
        </w:rPr>
        <w:t>Winning the advanced-industry competition</w:t>
      </w:r>
      <w:r w:rsidRPr="00FD01EF">
        <w:rPr>
          <w:rStyle w:val="StyleUnderline"/>
        </w:rPr>
        <w:t xml:space="preserve"> </w:t>
      </w:r>
      <w:r w:rsidRPr="008E2F95">
        <w:rPr>
          <w:rStyle w:val="StyleUnderline"/>
          <w:highlight w:val="green"/>
        </w:rPr>
        <w:t>against China</w:t>
      </w:r>
      <w:r w:rsidRPr="00FD01EF">
        <w:rPr>
          <w:rStyle w:val="StyleUnderline"/>
        </w:rPr>
        <w:t xml:space="preserve"> and growing America’s significantly diminished capacity in advanced industries </w:t>
      </w:r>
      <w:r w:rsidRPr="00312F24">
        <w:rPr>
          <w:rStyle w:val="StyleUnderline"/>
          <w:highlight w:val="green"/>
        </w:rPr>
        <w:t>needs to be a top national priority</w:t>
      </w:r>
      <w:r w:rsidRPr="00FD01EF">
        <w:rPr>
          <w:rStyle w:val="StyleUnderline"/>
        </w:rPr>
        <w:t>—and unions need to help support that goal by exercising constraint.</w:t>
      </w:r>
    </w:p>
    <w:p w14:paraId="781D3FA9" w14:textId="77777777" w:rsidR="008853B6" w:rsidRPr="00BB294E" w:rsidRDefault="008853B6" w:rsidP="008853B6">
      <w:pPr>
        <w:pStyle w:val="Heading4"/>
      </w:pPr>
      <w:r>
        <w:t xml:space="preserve">China </w:t>
      </w:r>
      <w:r w:rsidRPr="0028403E">
        <w:t>winning</w:t>
      </w:r>
      <w:r>
        <w:t xml:space="preserve"> the </w:t>
      </w:r>
      <w:r w:rsidRPr="00BB294E">
        <w:t>tech race</w:t>
      </w:r>
      <w:r>
        <w:t xml:space="preserve"> </w:t>
      </w:r>
      <w:r w:rsidRPr="002E0807">
        <w:t>causes</w:t>
      </w:r>
      <w:r>
        <w:t xml:space="preserve"> spiraling </w:t>
      </w:r>
      <w:r w:rsidRPr="00BB294E">
        <w:t>fait accompli</w:t>
      </w:r>
      <w:r>
        <w:t xml:space="preserve"> and </w:t>
      </w:r>
      <w:r w:rsidRPr="00BB294E">
        <w:t>nuclear escalation</w:t>
      </w:r>
      <w:r>
        <w:t>.</w:t>
      </w:r>
    </w:p>
    <w:p w14:paraId="15204091" w14:textId="77777777" w:rsidR="008853B6" w:rsidRPr="00903058" w:rsidRDefault="008853B6" w:rsidP="008853B6">
      <w:r w:rsidRPr="00903058">
        <w:rPr>
          <w:rStyle w:val="Style13ptBold"/>
        </w:rPr>
        <w:t>Kroenig ‘21</w:t>
      </w:r>
      <w:r w:rsidRPr="00903058">
        <w:t> (Matthew Kroenig, Dr. Matthew Kroenig is a professor of government and foreign service at Georgetown University and thedirector of the Scowcroft Strategy Initiative at the Atlantic Council., 2021, accessed on 7-18-2022, Airuniversity.af, "Will Emerging Technology Cause Nuclear War?:Bringing Geopolitics Back In", https://www.airuniversity.af.edu/Portals/10/SSQ/documents/Volume-15_Issue-4/D-Kroenig.pdf)//Babcii</w:t>
      </w:r>
    </w:p>
    <w:p w14:paraId="1159AC0F" w14:textId="77777777" w:rsidR="008853B6" w:rsidRPr="00BB294E" w:rsidRDefault="008853B6" w:rsidP="008853B6">
      <w:pPr>
        <w:rPr>
          <w:sz w:val="12"/>
        </w:rPr>
      </w:pPr>
      <w:r w:rsidRPr="00BB294E">
        <w:rPr>
          <w:sz w:val="12"/>
        </w:rPr>
        <w:lastRenderedPageBreak/>
        <w:t xml:space="preserve">Likewise, </w:t>
      </w:r>
      <w:r w:rsidRPr="00BB294E">
        <w:rPr>
          <w:u w:val="single"/>
        </w:rPr>
        <w:t>if China acquired</w:t>
      </w:r>
      <w:r w:rsidRPr="00BB294E">
        <w:rPr>
          <w:sz w:val="12"/>
        </w:rPr>
        <w:t xml:space="preserve"> an </w:t>
      </w:r>
      <w:r w:rsidRPr="00BB294E">
        <w:rPr>
          <w:u w:val="single"/>
        </w:rPr>
        <w:t xml:space="preserve">enhanced ability through </w:t>
      </w:r>
      <w:r w:rsidRPr="005B2967">
        <w:rPr>
          <w:b/>
          <w:bCs/>
          <w:highlight w:val="green"/>
          <w:u w:val="single"/>
        </w:rPr>
        <w:t>new tech</w:t>
      </w:r>
      <w:r w:rsidRPr="00BB294E">
        <w:rPr>
          <w:u w:val="single"/>
        </w:rPr>
        <w:t>nology</w:t>
      </w:r>
      <w:r w:rsidRPr="00BB294E">
        <w:rPr>
          <w:sz w:val="12"/>
        </w:rPr>
        <w:t xml:space="preserve"> to invade and </w:t>
      </w:r>
      <w:r w:rsidRPr="005B2967">
        <w:rPr>
          <w:highlight w:val="green"/>
          <w:u w:val="single"/>
        </w:rPr>
        <w:t xml:space="preserve">occupy </w:t>
      </w:r>
      <w:r w:rsidRPr="005B2967">
        <w:rPr>
          <w:b/>
          <w:bCs/>
          <w:highlight w:val="green"/>
          <w:u w:val="single"/>
        </w:rPr>
        <w:t>Taiwan</w:t>
      </w:r>
      <w:r w:rsidRPr="005B2967">
        <w:rPr>
          <w:highlight w:val="green"/>
          <w:u w:val="single"/>
        </w:rPr>
        <w:t xml:space="preserve"> or</w:t>
      </w:r>
      <w:r w:rsidRPr="00BB294E">
        <w:rPr>
          <w:u w:val="single"/>
        </w:rPr>
        <w:t xml:space="preserve"> </w:t>
      </w:r>
      <w:r w:rsidRPr="005B2967">
        <w:rPr>
          <w:highlight w:val="green"/>
          <w:u w:val="single"/>
        </w:rPr>
        <w:t>contested islands in</w:t>
      </w:r>
      <w:r w:rsidRPr="00BB294E">
        <w:rPr>
          <w:u w:val="single"/>
        </w:rPr>
        <w:t xml:space="preserve"> the </w:t>
      </w:r>
      <w:r w:rsidRPr="005B2967">
        <w:rPr>
          <w:b/>
          <w:bCs/>
          <w:highlight w:val="green"/>
          <w:u w:val="single"/>
        </w:rPr>
        <w:t>East or South China Seas</w:t>
      </w:r>
      <w:r w:rsidRPr="00BB294E">
        <w:rPr>
          <w:sz w:val="12"/>
        </w:rPr>
        <w:t xml:space="preserve">, </w:t>
      </w:r>
      <w:r w:rsidRPr="00BB294E">
        <w:rPr>
          <w:u w:val="single"/>
        </w:rPr>
        <w:t xml:space="preserve">Beijing’s </w:t>
      </w:r>
      <w:r w:rsidRPr="005B2967">
        <w:rPr>
          <w:highlight w:val="green"/>
          <w:u w:val="single"/>
        </w:rPr>
        <w:t>leaders</w:t>
      </w:r>
      <w:r w:rsidRPr="00BB294E">
        <w:rPr>
          <w:sz w:val="12"/>
        </w:rPr>
        <w:t xml:space="preserve"> might also </w:t>
      </w:r>
      <w:r w:rsidRPr="005B2967">
        <w:rPr>
          <w:highlight w:val="green"/>
          <w:u w:val="single"/>
        </w:rPr>
        <w:t xml:space="preserve">find this </w:t>
      </w:r>
      <w:r w:rsidRPr="005B2967">
        <w:rPr>
          <w:b/>
          <w:bCs/>
          <w:highlight w:val="green"/>
          <w:u w:val="single"/>
        </w:rPr>
        <w:t>opportunity tempting</w:t>
      </w:r>
      <w:r w:rsidRPr="00BB294E">
        <w:rPr>
          <w:sz w:val="12"/>
        </w:rPr>
        <w:t xml:space="preserve">. If new technology enhances either power’s anti-access, area-denial network, then its leaders may be more confident in their ability to achieve </w:t>
      </w:r>
      <w:r w:rsidRPr="005B2967">
        <w:rPr>
          <w:highlight w:val="green"/>
          <w:u w:val="single"/>
        </w:rPr>
        <w:t xml:space="preserve">a </w:t>
      </w:r>
      <w:r w:rsidRPr="005B2967">
        <w:rPr>
          <w:b/>
          <w:bCs/>
          <w:highlight w:val="green"/>
          <w:u w:val="single"/>
        </w:rPr>
        <w:t>fait accompli</w:t>
      </w:r>
      <w:r w:rsidRPr="00BB294E">
        <w:rPr>
          <w:u w:val="single"/>
        </w:rPr>
        <w:t xml:space="preserve"> attack</w:t>
      </w:r>
      <w:r w:rsidRPr="00BB294E">
        <w:rPr>
          <w:sz w:val="12"/>
        </w:rPr>
        <w:t xml:space="preserve"> against a neighbor and then block a US-led liberation.</w:t>
      </w:r>
    </w:p>
    <w:p w14:paraId="382A6376" w14:textId="77777777" w:rsidR="008853B6" w:rsidRPr="00BB294E" w:rsidRDefault="008853B6" w:rsidP="008853B6">
      <w:pPr>
        <w:rPr>
          <w:sz w:val="12"/>
        </w:rPr>
      </w:pPr>
      <w:r w:rsidRPr="00BB294E">
        <w:rPr>
          <w:u w:val="single"/>
        </w:rPr>
        <w:t xml:space="preserve">These are precisely the types of </w:t>
      </w:r>
      <w:r w:rsidRPr="005B2967">
        <w:rPr>
          <w:highlight w:val="green"/>
          <w:u w:val="single"/>
        </w:rPr>
        <w:t>shifts in</w:t>
      </w:r>
      <w:r w:rsidRPr="00BB294E">
        <w:rPr>
          <w:u w:val="single"/>
        </w:rPr>
        <w:t xml:space="preserve"> the </w:t>
      </w:r>
      <w:r w:rsidRPr="005B2967">
        <w:rPr>
          <w:b/>
          <w:bCs/>
          <w:highlight w:val="green"/>
          <w:u w:val="single"/>
        </w:rPr>
        <w:t>balance of power</w:t>
      </w:r>
      <w:r w:rsidRPr="00BB294E">
        <w:rPr>
          <w:u w:val="single"/>
        </w:rPr>
        <w:t xml:space="preserve"> that</w:t>
      </w:r>
      <w:r w:rsidRPr="00BB294E">
        <w:rPr>
          <w:sz w:val="12"/>
        </w:rPr>
        <w:t xml:space="preserve"> can </w:t>
      </w:r>
      <w:r w:rsidRPr="005B2967">
        <w:rPr>
          <w:b/>
          <w:bCs/>
          <w:highlight w:val="green"/>
          <w:u w:val="single"/>
        </w:rPr>
        <w:t>lead to war</w:t>
      </w:r>
      <w:r w:rsidRPr="00BB294E">
        <w:rPr>
          <w:sz w:val="12"/>
        </w:rPr>
        <w:t xml:space="preserve">. As mentioned previously, </w:t>
      </w:r>
      <w:r w:rsidRPr="00E164E1">
        <w:rPr>
          <w:u w:val="single"/>
        </w:rPr>
        <w:t xml:space="preserve">the </w:t>
      </w:r>
      <w:r w:rsidRPr="005B2967">
        <w:rPr>
          <w:b/>
          <w:bCs/>
          <w:highlight w:val="green"/>
          <w:u w:val="single"/>
        </w:rPr>
        <w:t>predominant scholarly theory</w:t>
      </w:r>
      <w:r w:rsidRPr="00E164E1">
        <w:t xml:space="preserve"> </w:t>
      </w:r>
      <w:r w:rsidRPr="005B2967">
        <w:rPr>
          <w:highlight w:val="green"/>
          <w:u w:val="single"/>
        </w:rPr>
        <w:t>on</w:t>
      </w:r>
      <w:r w:rsidRPr="00E164E1">
        <w:rPr>
          <w:u w:val="single"/>
        </w:rPr>
        <w:t xml:space="preserve"> the </w:t>
      </w:r>
      <w:r w:rsidRPr="005B2967">
        <w:rPr>
          <w:b/>
          <w:bCs/>
          <w:highlight w:val="green"/>
          <w:u w:val="single"/>
        </w:rPr>
        <w:t>causes of war</w:t>
      </w:r>
      <w:r w:rsidRPr="00BB294E">
        <w:rPr>
          <w:sz w:val="12"/>
        </w:rPr>
        <w:t>—</w:t>
      </w:r>
      <w:r w:rsidRPr="00BB294E">
        <w:rPr>
          <w:b/>
          <w:bCs/>
          <w:u w:val="single"/>
        </w:rPr>
        <w:t xml:space="preserve">the </w:t>
      </w:r>
      <w:r w:rsidRPr="005B2967">
        <w:rPr>
          <w:b/>
          <w:bCs/>
          <w:highlight w:val="green"/>
          <w:u w:val="single"/>
        </w:rPr>
        <w:t>bargaining model</w:t>
      </w:r>
      <w:r w:rsidRPr="00BB294E">
        <w:rPr>
          <w:sz w:val="12"/>
        </w:rPr>
        <w:t>—</w:t>
      </w:r>
      <w:r w:rsidRPr="005B2967">
        <w:rPr>
          <w:highlight w:val="green"/>
          <w:u w:val="single"/>
        </w:rPr>
        <w:t>maintains</w:t>
      </w:r>
      <w:r w:rsidRPr="00BB294E">
        <w:rPr>
          <w:u w:val="single"/>
        </w:rPr>
        <w:t xml:space="preserve"> that </w:t>
      </w:r>
      <w:r w:rsidRPr="005B2967">
        <w:rPr>
          <w:b/>
          <w:bCs/>
          <w:highlight w:val="green"/>
          <w:u w:val="single"/>
        </w:rPr>
        <w:t>imperfect</w:t>
      </w:r>
      <w:r w:rsidRPr="00BB294E">
        <w:rPr>
          <w:u w:val="single"/>
        </w:rPr>
        <w:t xml:space="preserve"> </w:t>
      </w:r>
      <w:r w:rsidRPr="005B2967">
        <w:rPr>
          <w:highlight w:val="green"/>
          <w:u w:val="single"/>
        </w:rPr>
        <w:t>information on</w:t>
      </w:r>
      <w:r w:rsidRPr="00BB294E">
        <w:rPr>
          <w:sz w:val="12"/>
        </w:rPr>
        <w:t xml:space="preserve"> the </w:t>
      </w:r>
      <w:r w:rsidRPr="005B2967">
        <w:rPr>
          <w:b/>
          <w:bCs/>
          <w:highlight w:val="green"/>
          <w:u w:val="single"/>
        </w:rPr>
        <w:t>balance of power</w:t>
      </w:r>
      <w:r w:rsidRPr="00BB294E">
        <w:rPr>
          <w:sz w:val="12"/>
        </w:rPr>
        <w:t xml:space="preserve"> and the balance of resolve and credible commitment problems </w:t>
      </w:r>
      <w:r w:rsidRPr="005B2967">
        <w:rPr>
          <w:highlight w:val="green"/>
          <w:u w:val="single"/>
        </w:rPr>
        <w:t>result in</w:t>
      </w:r>
      <w:r w:rsidRPr="00BB294E">
        <w:rPr>
          <w:u w:val="single"/>
        </w:rPr>
        <w:t xml:space="preserve"> </w:t>
      </w:r>
      <w:r w:rsidRPr="00BB294E">
        <w:rPr>
          <w:b/>
          <w:bCs/>
          <w:u w:val="single"/>
        </w:rPr>
        <w:t xml:space="preserve">international </w:t>
      </w:r>
      <w:r w:rsidRPr="005B2967">
        <w:rPr>
          <w:b/>
          <w:bCs/>
          <w:highlight w:val="green"/>
          <w:u w:val="single"/>
        </w:rPr>
        <w:t>conflict</w:t>
      </w:r>
      <w:r w:rsidRPr="00BB294E">
        <w:rPr>
          <w:b/>
          <w:bCs/>
          <w:u w:val="single"/>
        </w:rPr>
        <w:t>.</w:t>
      </w:r>
      <w:r w:rsidRPr="00BB294E">
        <w:rPr>
          <w:sz w:val="12"/>
        </w:rPr>
        <w:t xml:space="preserve">52 </w:t>
      </w:r>
      <w:r w:rsidRPr="005B2967">
        <w:rPr>
          <w:b/>
          <w:bCs/>
          <w:highlight w:val="green"/>
          <w:u w:val="single"/>
        </w:rPr>
        <w:t>New tech</w:t>
      </w:r>
      <w:r w:rsidRPr="00BB294E">
        <w:rPr>
          <w:sz w:val="12"/>
        </w:rPr>
        <w:t xml:space="preserve">nology can </w:t>
      </w:r>
      <w:r w:rsidRPr="005B2967">
        <w:rPr>
          <w:highlight w:val="green"/>
          <w:u w:val="single"/>
        </w:rPr>
        <w:t>exacerbate</w:t>
      </w:r>
      <w:r w:rsidRPr="00BB294E">
        <w:rPr>
          <w:u w:val="single"/>
        </w:rPr>
        <w:t xml:space="preserve"> these </w:t>
      </w:r>
      <w:r w:rsidRPr="005B2967">
        <w:rPr>
          <w:b/>
          <w:bCs/>
          <w:highlight w:val="green"/>
          <w:u w:val="single"/>
        </w:rPr>
        <w:t>causal mechanisms</w:t>
      </w:r>
      <w:r w:rsidRPr="00BB294E">
        <w:rPr>
          <w:sz w:val="12"/>
        </w:rPr>
        <w:t xml:space="preserve"> </w:t>
      </w:r>
      <w:r w:rsidRPr="00BB294E">
        <w:rPr>
          <w:u w:val="single"/>
        </w:rPr>
        <w:t>by increasing uncertainty about</w:t>
      </w:r>
      <w:r w:rsidRPr="00BB294E">
        <w:rPr>
          <w:sz w:val="12"/>
        </w:rPr>
        <w:t xml:space="preserve">, </w:t>
      </w:r>
      <w:r w:rsidRPr="00BB294E">
        <w:rPr>
          <w:u w:val="single"/>
        </w:rPr>
        <w:t>or causing rapid shifts in</w:t>
      </w:r>
      <w:r w:rsidRPr="00BB294E">
        <w:rPr>
          <w:sz w:val="12"/>
        </w:rPr>
        <w:t xml:space="preserve">, </w:t>
      </w:r>
      <w:r w:rsidRPr="00BB294E">
        <w:rPr>
          <w:u w:val="single"/>
        </w:rPr>
        <w:t xml:space="preserve">the </w:t>
      </w:r>
      <w:r w:rsidRPr="00BB294E">
        <w:rPr>
          <w:b/>
          <w:bCs/>
          <w:u w:val="single"/>
        </w:rPr>
        <w:t>balance of power</w:t>
      </w:r>
      <w:r w:rsidRPr="00BB294E">
        <w:rPr>
          <w:sz w:val="12"/>
        </w:rPr>
        <w:t>. Indeed as noted above, new military technology and the development of new operational concepts have shifted the balance of power and resulted in military conflict throughout history.</w:t>
      </w:r>
    </w:p>
    <w:p w14:paraId="4D367F8E" w14:textId="77777777" w:rsidR="008853B6" w:rsidRPr="00BB294E" w:rsidRDefault="008853B6" w:rsidP="008853B6">
      <w:pPr>
        <w:rPr>
          <w:sz w:val="12"/>
        </w:rPr>
      </w:pPr>
      <w:r w:rsidRPr="00BB294E">
        <w:rPr>
          <w:sz w:val="12"/>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3EC854AF" w14:textId="77777777" w:rsidR="008853B6" w:rsidRPr="00BB294E" w:rsidRDefault="008853B6" w:rsidP="008853B6">
      <w:pPr>
        <w:rPr>
          <w:sz w:val="12"/>
        </w:rPr>
      </w:pPr>
      <w:r w:rsidRPr="00BB294E">
        <w:rPr>
          <w:sz w:val="12"/>
        </w:rPr>
        <w:t xml:space="preserve">If Moscow or Beijing attacked a vulnerable US Ally or partner in their near abroad, therefore, </w:t>
      </w:r>
      <w:r w:rsidRPr="00BB294E">
        <w:rPr>
          <w:u w:val="single"/>
        </w:rPr>
        <w:t xml:space="preserve">there would be a </w:t>
      </w:r>
      <w:r w:rsidRPr="005B2967">
        <w:rPr>
          <w:highlight w:val="green"/>
          <w:u w:val="single"/>
        </w:rPr>
        <w:t>risk of</w:t>
      </w:r>
      <w:r w:rsidRPr="00BB294E">
        <w:rPr>
          <w:sz w:val="12"/>
        </w:rPr>
        <w:t xml:space="preserve"> major war with the potential for </w:t>
      </w:r>
      <w:r w:rsidRPr="005B2967">
        <w:rPr>
          <w:b/>
          <w:bCs/>
          <w:highlight w:val="green"/>
          <w:u w:val="single"/>
        </w:rPr>
        <w:t>nuclear escalation</w:t>
      </w:r>
      <w:r w:rsidRPr="00BB294E">
        <w:rPr>
          <w:sz w:val="12"/>
        </w:rPr>
        <w:t xml:space="preserve">. The United States has </w:t>
      </w:r>
      <w:r w:rsidRPr="00BB294E">
        <w:rPr>
          <w:u w:val="single"/>
        </w:rPr>
        <w:t xml:space="preserve">formal </w:t>
      </w:r>
      <w:r w:rsidRPr="005B2967">
        <w:rPr>
          <w:highlight w:val="green"/>
          <w:u w:val="single"/>
        </w:rPr>
        <w:t>treaty commitments with</w:t>
      </w:r>
      <w:r w:rsidRPr="00BB294E">
        <w:rPr>
          <w:sz w:val="12"/>
        </w:rPr>
        <w:t xml:space="preserve"> several </w:t>
      </w:r>
      <w:r w:rsidRPr="005B2967">
        <w:rPr>
          <w:b/>
          <w:bCs/>
          <w:highlight w:val="green"/>
          <w:u w:val="single"/>
        </w:rPr>
        <w:t>frontline states</w:t>
      </w:r>
      <w:r w:rsidRPr="00BB294E">
        <w:rPr>
          <w:sz w:val="12"/>
        </w:rPr>
        <w:t xml:space="preserve"> </w:t>
      </w:r>
      <w:r w:rsidRPr="00BB294E">
        <w:rPr>
          <w:u w:val="single"/>
        </w:rPr>
        <w:t xml:space="preserve">as well as </w:t>
      </w:r>
      <w:r w:rsidRPr="00BB294E">
        <w:rPr>
          <w:sz w:val="12"/>
        </w:rPr>
        <w:t xml:space="preserve">an ambiguous defense obligation to </w:t>
      </w:r>
      <w:r w:rsidRPr="00BB294E">
        <w:rPr>
          <w:b/>
          <w:bCs/>
          <w:u w:val="single"/>
        </w:rPr>
        <w:t>Taiwan</w:t>
      </w:r>
      <w:r w:rsidRPr="00BB294E">
        <w:rPr>
          <w:sz w:val="12"/>
        </w:rPr>
        <w:t xml:space="preserve">. If Russia or China were to attack these states, it is likely, or at least possible, that </w:t>
      </w:r>
      <w:r w:rsidRPr="005B2967">
        <w:rPr>
          <w:highlight w:val="green"/>
          <w:u w:val="single"/>
        </w:rPr>
        <w:t xml:space="preserve">the </w:t>
      </w:r>
      <w:r w:rsidRPr="005B2967">
        <w:rPr>
          <w:b/>
          <w:bCs/>
          <w:highlight w:val="green"/>
          <w:u w:val="single"/>
        </w:rPr>
        <w:t>U</w:t>
      </w:r>
      <w:r w:rsidRPr="00BB294E">
        <w:rPr>
          <w:sz w:val="12"/>
        </w:rPr>
        <w:t xml:space="preserve">nited </w:t>
      </w:r>
      <w:r w:rsidRPr="005B2967">
        <w:rPr>
          <w:b/>
          <w:bCs/>
          <w:highlight w:val="green"/>
          <w:u w:val="single"/>
        </w:rPr>
        <w:t>S</w:t>
      </w:r>
      <w:r w:rsidRPr="00BB294E">
        <w:rPr>
          <w:sz w:val="12"/>
        </w:rPr>
        <w:t xml:space="preserve">tates </w:t>
      </w:r>
      <w:r w:rsidRPr="005B2967">
        <w:rPr>
          <w:highlight w:val="green"/>
          <w:u w:val="single"/>
        </w:rPr>
        <w:t xml:space="preserve">would </w:t>
      </w:r>
      <w:r w:rsidRPr="005B2967">
        <w:rPr>
          <w:b/>
          <w:bCs/>
          <w:highlight w:val="green"/>
          <w:u w:val="single"/>
        </w:rPr>
        <w:t>come to</w:t>
      </w:r>
      <w:r w:rsidRPr="00BB294E">
        <w:rPr>
          <w:b/>
          <w:bCs/>
          <w:u w:val="single"/>
        </w:rPr>
        <w:t xml:space="preserve"> the </w:t>
      </w:r>
      <w:r w:rsidRPr="005B2967">
        <w:rPr>
          <w:b/>
          <w:bCs/>
          <w:highlight w:val="green"/>
          <w:u w:val="single"/>
        </w:rPr>
        <w:t>defense</w:t>
      </w:r>
      <w:r w:rsidRPr="00BB294E">
        <w:rPr>
          <w:sz w:val="12"/>
        </w:rPr>
        <w:t xml:space="preserve"> of the victims. While many question the wisdom or credibility of America’s global commitments, it would be </w:t>
      </w:r>
      <w:r w:rsidRPr="005B2967">
        <w:rPr>
          <w:highlight w:val="green"/>
          <w:u w:val="single"/>
        </w:rPr>
        <w:t>difficult</w:t>
      </w:r>
      <w:r w:rsidRPr="00BB294E">
        <w:rPr>
          <w:u w:val="single"/>
        </w:rPr>
        <w:t xml:space="preserve"> for the </w:t>
      </w:r>
      <w:r w:rsidRPr="00BB294E">
        <w:rPr>
          <w:b/>
          <w:bCs/>
          <w:u w:val="single"/>
        </w:rPr>
        <w:t>U</w:t>
      </w:r>
      <w:r w:rsidRPr="00BB294E">
        <w:rPr>
          <w:sz w:val="12"/>
        </w:rPr>
        <w:t xml:space="preserve">nited </w:t>
      </w:r>
      <w:r w:rsidRPr="00BB294E">
        <w:rPr>
          <w:b/>
          <w:bCs/>
          <w:u w:val="single"/>
        </w:rPr>
        <w:t>S</w:t>
      </w:r>
      <w:r w:rsidRPr="00BB294E">
        <w:rPr>
          <w:sz w:val="12"/>
        </w:rPr>
        <w:t xml:space="preserve">tates </w:t>
      </w:r>
      <w:r w:rsidRPr="005B2967">
        <w:rPr>
          <w:b/>
          <w:bCs/>
          <w:highlight w:val="green"/>
          <w:u w:val="single"/>
        </w:rPr>
        <w:t>to simply back down</w:t>
      </w:r>
      <w:r w:rsidRPr="00BB294E">
        <w:rPr>
          <w:sz w:val="12"/>
        </w:rPr>
        <w:t xml:space="preserve">. Abandoning a treaty ally could cause fears that America’s global commitments would unravel. Any </w:t>
      </w:r>
      <w:r w:rsidRPr="00BB294E">
        <w:rPr>
          <w:b/>
          <w:bCs/>
          <w:u w:val="single"/>
        </w:rPr>
        <w:t>US president</w:t>
      </w:r>
      <w:r w:rsidRPr="00BB294E">
        <w:rPr>
          <w:sz w:val="12"/>
        </w:rPr>
        <w:t xml:space="preserve">, therefore, would </w:t>
      </w:r>
      <w:r w:rsidRPr="00BB294E">
        <w:rPr>
          <w:u w:val="single"/>
        </w:rPr>
        <w:t xml:space="preserve">feel great pressure to </w:t>
      </w:r>
      <w:r w:rsidRPr="00BB294E">
        <w:rPr>
          <w:b/>
          <w:bCs/>
          <w:u w:val="single"/>
        </w:rPr>
        <w:t>come to</w:t>
      </w:r>
      <w:r w:rsidRPr="00BB294E">
        <w:rPr>
          <w:sz w:val="12"/>
        </w:rPr>
        <w:t xml:space="preserve"> an Ally’s </w:t>
      </w:r>
      <w:r w:rsidRPr="00BB294E">
        <w:rPr>
          <w:b/>
          <w:bCs/>
          <w:u w:val="single"/>
        </w:rPr>
        <w:t>defense</w:t>
      </w:r>
      <w:r w:rsidRPr="00BB294E">
        <w:rPr>
          <w:sz w:val="12"/>
        </w:rPr>
        <w:t xml:space="preserve"> and expel Russian or Chinese forces.</w:t>
      </w:r>
    </w:p>
    <w:p w14:paraId="26659F35" w14:textId="77777777" w:rsidR="008853B6" w:rsidRPr="00BB294E" w:rsidRDefault="008853B6" w:rsidP="008853B6">
      <w:pPr>
        <w:rPr>
          <w:sz w:val="12"/>
        </w:rPr>
      </w:pPr>
      <w:r w:rsidRPr="00BB294E">
        <w:rPr>
          <w:sz w:val="12"/>
        </w:rPr>
        <w:t>Once the United States and Russia or China are at war, there would be a risk of nuclear escalation. As noted previously, experts assess the greatest risk of nuclear war today does not come from a bolt-out-of-the-blue strike but from nuclear escalation in a regional, conventional conflict.53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239981BB" w14:textId="77777777" w:rsidR="008853B6" w:rsidRPr="00BB294E" w:rsidRDefault="008853B6" w:rsidP="008853B6">
      <w:pPr>
        <w:rPr>
          <w:sz w:val="12"/>
        </w:rPr>
      </w:pPr>
      <w:r w:rsidRPr="00BB294E">
        <w:rPr>
          <w:sz w:val="12"/>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w:t>
      </w:r>
      <w:r w:rsidRPr="005B2967">
        <w:rPr>
          <w:b/>
          <w:bCs/>
          <w:highlight w:val="green"/>
          <w:u w:val="single"/>
        </w:rPr>
        <w:t>no guarantee that</w:t>
      </w:r>
      <w:r w:rsidRPr="005B2967">
        <w:rPr>
          <w:sz w:val="12"/>
          <w:highlight w:val="green"/>
        </w:rPr>
        <w:t xml:space="preserve">, </w:t>
      </w:r>
      <w:r w:rsidRPr="005B2967">
        <w:rPr>
          <w:b/>
          <w:bCs/>
          <w:highlight w:val="green"/>
          <w:u w:val="single"/>
        </w:rPr>
        <w:t>once begun</w:t>
      </w:r>
      <w:r w:rsidRPr="00BB294E">
        <w:rPr>
          <w:sz w:val="12"/>
        </w:rPr>
        <w:t xml:space="preserve">, </w:t>
      </w:r>
      <w:r w:rsidRPr="00BB294E">
        <w:rPr>
          <w:b/>
          <w:bCs/>
          <w:u w:val="single"/>
        </w:rPr>
        <w:t>a limited</w:t>
      </w:r>
      <w:r w:rsidRPr="00BB294E">
        <w:rPr>
          <w:sz w:val="12"/>
        </w:rPr>
        <w:t xml:space="preserve"> nuclear </w:t>
      </w:r>
      <w:r w:rsidRPr="00BB294E">
        <w:rPr>
          <w:b/>
          <w:bCs/>
          <w:u w:val="single"/>
        </w:rPr>
        <w:t xml:space="preserve">war </w:t>
      </w:r>
      <w:r w:rsidRPr="005B2967">
        <w:rPr>
          <w:b/>
          <w:bCs/>
          <w:highlight w:val="green"/>
          <w:u w:val="single"/>
        </w:rPr>
        <w:t>stays limited</w:t>
      </w:r>
      <w:r w:rsidRPr="00BB294E">
        <w:rPr>
          <w:sz w:val="12"/>
        </w:rPr>
        <w:t>.56</w:t>
      </w:r>
    </w:p>
    <w:p w14:paraId="5312B5BB" w14:textId="77777777" w:rsidR="008853B6" w:rsidRPr="00BB294E" w:rsidRDefault="008853B6" w:rsidP="008853B6">
      <w:pPr>
        <w:rPr>
          <w:sz w:val="12"/>
        </w:rPr>
      </w:pPr>
      <w:r w:rsidRPr="00BB294E">
        <w:rPr>
          <w:sz w:val="12"/>
        </w:rPr>
        <w:t xml:space="preserve">There are similar risks of nuclear escalation in the event of a US-China conflict. China has traditionally possessed a relaxed nuclear posture with a small “lean and effective” deterrent and a formal “no first use” policy. But </w:t>
      </w:r>
      <w:r w:rsidRPr="005B2967">
        <w:rPr>
          <w:b/>
          <w:bCs/>
          <w:highlight w:val="green"/>
          <w:u w:val="single"/>
        </w:rPr>
        <w:t>China</w:t>
      </w:r>
      <w:r w:rsidRPr="00BB294E">
        <w:rPr>
          <w:b/>
          <w:bCs/>
          <w:u w:val="single"/>
        </w:rPr>
        <w:t xml:space="preserve"> is </w:t>
      </w:r>
      <w:r w:rsidRPr="005B2967">
        <w:rPr>
          <w:b/>
          <w:bCs/>
          <w:highlight w:val="green"/>
          <w:u w:val="single"/>
        </w:rPr>
        <w:t>relying</w:t>
      </w:r>
      <w:r w:rsidRPr="00BB294E">
        <w:rPr>
          <w:b/>
          <w:bCs/>
          <w:u w:val="single"/>
        </w:rPr>
        <w:t xml:space="preserve"> more </w:t>
      </w:r>
      <w:r w:rsidRPr="005B2967">
        <w:rPr>
          <w:b/>
          <w:bCs/>
          <w:highlight w:val="green"/>
          <w:u w:val="single"/>
        </w:rPr>
        <w:t>on</w:t>
      </w:r>
      <w:r w:rsidRPr="00BB294E">
        <w:rPr>
          <w:b/>
          <w:bCs/>
          <w:u w:val="single"/>
        </w:rPr>
        <w:t xml:space="preserve"> its </w:t>
      </w:r>
      <w:r w:rsidRPr="00FB0F71">
        <w:rPr>
          <w:b/>
          <w:bCs/>
          <w:u w:val="single"/>
        </w:rPr>
        <w:t>strategic forces</w:t>
      </w:r>
      <w:r w:rsidRPr="00BB294E">
        <w:rPr>
          <w:sz w:val="12"/>
        </w:rPr>
        <w:t xml:space="preserve">. It is projected to double—if not triple or quadruple—the size of its </w:t>
      </w:r>
      <w:r w:rsidRPr="005B2967">
        <w:rPr>
          <w:b/>
          <w:bCs/>
          <w:highlight w:val="green"/>
          <w:u w:val="single"/>
        </w:rPr>
        <w:t>nuclear arsenal</w:t>
      </w:r>
      <w:r w:rsidRPr="00BB294E">
        <w:rPr>
          <w:sz w:val="12"/>
        </w:rPr>
        <w:t xml:space="preserve"> in the coming decade.57</w:t>
      </w:r>
    </w:p>
    <w:p w14:paraId="0FD295C3" w14:textId="77777777" w:rsidR="008853B6" w:rsidRPr="00BB294E" w:rsidRDefault="008853B6" w:rsidP="008853B6">
      <w:pPr>
        <w:rPr>
          <w:sz w:val="12"/>
        </w:rPr>
      </w:pPr>
      <w:r w:rsidRPr="00BB294E">
        <w:rPr>
          <w:sz w:val="12"/>
        </w:rPr>
        <w:t xml:space="preserve">Chinese </w:t>
      </w:r>
      <w:r w:rsidRPr="00BB294E">
        <w:rPr>
          <w:u w:val="single"/>
        </w:rPr>
        <w:t>experts</w:t>
      </w:r>
      <w:r w:rsidRPr="00BB294E">
        <w:rPr>
          <w:sz w:val="12"/>
        </w:rPr>
        <w:t xml:space="preserve"> have </w:t>
      </w:r>
      <w:r w:rsidRPr="00BB294E">
        <w:rPr>
          <w:b/>
          <w:bCs/>
          <w:u w:val="single"/>
        </w:rPr>
        <w:t>acknowledged</w:t>
      </w:r>
      <w:r w:rsidRPr="00BB294E">
        <w:rPr>
          <w:sz w:val="12"/>
        </w:rPr>
        <w:t xml:space="preserve"> there is </w:t>
      </w:r>
      <w:r w:rsidRPr="00BB294E">
        <w:rPr>
          <w:u w:val="single"/>
        </w:rPr>
        <w:t>a</w:t>
      </w:r>
      <w:r w:rsidRPr="00BB294E">
        <w:rPr>
          <w:sz w:val="12"/>
        </w:rPr>
        <w:t xml:space="preserve"> narrow </w:t>
      </w:r>
      <w:r w:rsidRPr="005B2967">
        <w:rPr>
          <w:b/>
          <w:bCs/>
          <w:highlight w:val="green"/>
          <w:u w:val="single"/>
        </w:rPr>
        <w:t>range of contingencies</w:t>
      </w:r>
      <w:r w:rsidRPr="00BB294E">
        <w:rPr>
          <w:u w:val="single"/>
        </w:rPr>
        <w:t xml:space="preserve"> in which</w:t>
      </w:r>
      <w:r w:rsidRPr="00BB294E">
        <w:rPr>
          <w:sz w:val="12"/>
        </w:rPr>
        <w:t xml:space="preserve"> </w:t>
      </w:r>
      <w:r w:rsidRPr="005B2967">
        <w:rPr>
          <w:highlight w:val="green"/>
          <w:u w:val="single"/>
        </w:rPr>
        <w:t>China</w:t>
      </w:r>
      <w:r w:rsidRPr="00BB294E">
        <w:rPr>
          <w:sz w:val="12"/>
        </w:rPr>
        <w:t xml:space="preserve"> might </w:t>
      </w:r>
      <w:r w:rsidRPr="005B2967">
        <w:rPr>
          <w:b/>
          <w:bCs/>
          <w:highlight w:val="green"/>
          <w:u w:val="single"/>
        </w:rPr>
        <w:t>use</w:t>
      </w:r>
      <w:r w:rsidRPr="00BB294E">
        <w:rPr>
          <w:b/>
          <w:bCs/>
          <w:u w:val="single"/>
        </w:rPr>
        <w:t xml:space="preserve"> nuclear weapons </w:t>
      </w:r>
      <w:r w:rsidRPr="005B2967">
        <w:rPr>
          <w:b/>
          <w:bCs/>
          <w:highlight w:val="green"/>
          <w:u w:val="single"/>
        </w:rPr>
        <w:t>first</w:t>
      </w:r>
      <w:r w:rsidRPr="00BB294E">
        <w:rPr>
          <w:sz w:val="12"/>
        </w:rPr>
        <w:t xml:space="preserve">.58 As in the case of Russia, the US Nuclear Posture Review recognizes the possibility of limited Chinese nuclear attacks and also holds out the potential of a limited US reprisal with low-yield nuclear weapons as a deterrent.59 If the nuclear threshold is breached in a conflict between the United States and China, the </w:t>
      </w:r>
      <w:r w:rsidRPr="005B2967">
        <w:rPr>
          <w:b/>
          <w:bCs/>
          <w:highlight w:val="green"/>
          <w:u w:val="single"/>
        </w:rPr>
        <w:t>risk of</w:t>
      </w:r>
      <w:r w:rsidRPr="00BB294E">
        <w:rPr>
          <w:b/>
          <w:bCs/>
          <w:u w:val="single"/>
        </w:rPr>
        <w:t xml:space="preserve"> nuclear </w:t>
      </w:r>
      <w:r w:rsidRPr="005B2967">
        <w:rPr>
          <w:b/>
          <w:bCs/>
          <w:highlight w:val="green"/>
          <w:u w:val="single"/>
        </w:rPr>
        <w:t>exchange is real</w:t>
      </w:r>
      <w:r w:rsidRPr="005B2967">
        <w:rPr>
          <w:sz w:val="12"/>
          <w:highlight w:val="green"/>
        </w:rPr>
        <w:t>.</w:t>
      </w:r>
    </w:p>
    <w:p w14:paraId="1CC8109D" w14:textId="77777777" w:rsidR="008853B6" w:rsidRPr="00EE5B49" w:rsidRDefault="008853B6" w:rsidP="008853B6"/>
    <w:p w14:paraId="42322868" w14:textId="77777777" w:rsidR="008853B6" w:rsidRDefault="008853B6" w:rsidP="008853B6">
      <w:pPr>
        <w:pStyle w:val="Heading3"/>
      </w:pPr>
      <w:r>
        <w:lastRenderedPageBreak/>
        <w:t>CP---1NC</w:t>
      </w:r>
    </w:p>
    <w:p w14:paraId="194501AA" w14:textId="77777777" w:rsidR="008853B6" w:rsidRPr="00260EAD" w:rsidRDefault="008853B6" w:rsidP="008853B6">
      <w:r w:rsidRPr="00260EAD">
        <w:t>COLLABORATIVE BARGAINING CP</w:t>
      </w:r>
    </w:p>
    <w:p w14:paraId="075D8F1C" w14:textId="77777777" w:rsidR="008853B6" w:rsidRPr="00260EAD" w:rsidRDefault="008853B6" w:rsidP="008853B6"/>
    <w:p w14:paraId="325FCC8B" w14:textId="28AC7F86" w:rsidR="008853B6" w:rsidRPr="00D60CD7" w:rsidRDefault="008853B6" w:rsidP="008853B6">
      <w:pPr>
        <w:pStyle w:val="Heading4"/>
      </w:pPr>
      <w:r w:rsidRPr="00D60CD7">
        <w:t xml:space="preserve">The United States Federal Government should strengthen </w:t>
      </w:r>
      <w:r>
        <w:t>collaborative</w:t>
      </w:r>
      <w:r w:rsidRPr="00D60CD7">
        <w:t xml:space="preserve"> bargaining rights for federal workers. </w:t>
      </w:r>
    </w:p>
    <w:p w14:paraId="7BF944DF" w14:textId="77777777" w:rsidR="008853B6" w:rsidRPr="00501563" w:rsidRDefault="008853B6" w:rsidP="008853B6"/>
    <w:p w14:paraId="24D42BF4" w14:textId="77777777" w:rsidR="008853B6" w:rsidRPr="00501563" w:rsidRDefault="008853B6" w:rsidP="008853B6">
      <w:pPr>
        <w:pStyle w:val="Heading4"/>
      </w:pPr>
      <w:r w:rsidRPr="00501563">
        <w:t xml:space="preserve">That </w:t>
      </w:r>
      <w:r w:rsidRPr="00501563">
        <w:rPr>
          <w:u w:val="single"/>
        </w:rPr>
        <w:t>exclusively solves</w:t>
      </w:r>
      <w:r w:rsidRPr="00501563">
        <w:t xml:space="preserve">, </w:t>
      </w:r>
      <w:r w:rsidRPr="00501563">
        <w:rPr>
          <w:u w:val="single"/>
        </w:rPr>
        <w:t>competes,</w:t>
      </w:r>
      <w:r w:rsidRPr="00501563">
        <w:t xml:space="preserve"> and </w:t>
      </w:r>
      <w:r w:rsidRPr="00501563">
        <w:rPr>
          <w:u w:val="single"/>
        </w:rPr>
        <w:t>solves the DAs</w:t>
      </w:r>
      <w:r w:rsidRPr="00501563">
        <w:t xml:space="preserve">—it </w:t>
      </w:r>
      <w:r w:rsidRPr="00501563">
        <w:rPr>
          <w:u w:val="single"/>
        </w:rPr>
        <w:t>reorients Trump’s base</w:t>
      </w:r>
      <w:r w:rsidRPr="00501563">
        <w:t xml:space="preserve"> from </w:t>
      </w:r>
      <w:r w:rsidRPr="00501563">
        <w:rPr>
          <w:u w:val="single"/>
        </w:rPr>
        <w:t>violent nationalism</w:t>
      </w:r>
      <w:r w:rsidRPr="00501563">
        <w:t xml:space="preserve"> towards </w:t>
      </w:r>
      <w:r w:rsidRPr="00501563">
        <w:rPr>
          <w:u w:val="single"/>
        </w:rPr>
        <w:t>labor organizing</w:t>
      </w:r>
      <w:r w:rsidRPr="00501563">
        <w:t xml:space="preserve"> and </w:t>
      </w:r>
      <w:r w:rsidRPr="00501563">
        <w:rPr>
          <w:u w:val="single"/>
        </w:rPr>
        <w:t>appeases the administration</w:t>
      </w:r>
      <w:r w:rsidRPr="00501563">
        <w:t>.</w:t>
      </w:r>
    </w:p>
    <w:p w14:paraId="7AA6FCBD" w14:textId="77777777" w:rsidR="008853B6" w:rsidRPr="00501563" w:rsidRDefault="008853B6" w:rsidP="008853B6">
      <w:r w:rsidRPr="00501563">
        <w:rPr>
          <w:rStyle w:val="Style13ptBold"/>
        </w:rPr>
        <w:t xml:space="preserve">Smemo 9/15 </w:t>
      </w:r>
      <w:r w:rsidRPr="00501563">
        <w:t xml:space="preserve"> </w:t>
      </w:r>
      <w:r w:rsidRPr="00501563">
        <w:rPr>
          <w:sz w:val="16"/>
          <w:szCs w:val="16"/>
        </w:rPr>
        <w:t>Kristoffer. Faculty at the UCLA Institute for Research on Labor &amp; Employment. Historian of labor, politics, and popular culture in the United States "Building a Conservative Labor Movement: American Compass and the Right’s Pro-Worker Policy Agenda". New Labor Forum. https://newlaborforum.cuny.edu/2025/09/15/building-a-conservative-labor-movement-american-compass-and-the-rights-pro-worker-policy-agenda/ 9-15-2025 tiktokbussin15</w:t>
      </w:r>
    </w:p>
    <w:p w14:paraId="733ADB57" w14:textId="77777777" w:rsidR="008853B6" w:rsidRPr="00501563" w:rsidRDefault="008853B6" w:rsidP="008853B6">
      <w:pPr>
        <w:rPr>
          <w:sz w:val="12"/>
        </w:rPr>
      </w:pPr>
      <w:r w:rsidRPr="00501563">
        <w:rPr>
          <w:rStyle w:val="StyleUnderline"/>
        </w:rPr>
        <w:t xml:space="preserve">While </w:t>
      </w:r>
      <w:r w:rsidRPr="00501563">
        <w:rPr>
          <w:rStyle w:val="StyleUnderline"/>
          <w:highlight w:val="green"/>
        </w:rPr>
        <w:t>employers covet</w:t>
      </w:r>
      <w:r w:rsidRPr="00501563">
        <w:rPr>
          <w:rStyle w:val="StyleUnderline"/>
        </w:rPr>
        <w:t xml:space="preserve"> such </w:t>
      </w:r>
      <w:r w:rsidRPr="00501563">
        <w:rPr>
          <w:rStyle w:val="StyleUnderline"/>
          <w:highlight w:val="green"/>
        </w:rPr>
        <w:t xml:space="preserve">absolute authority </w:t>
      </w:r>
      <w:r w:rsidRPr="00501563">
        <w:rPr>
          <w:rStyle w:val="StyleUnderline"/>
        </w:rPr>
        <w:t>on the job</w:t>
      </w:r>
      <w:r w:rsidRPr="00501563">
        <w:rPr>
          <w:sz w:val="12"/>
        </w:rPr>
        <w:t xml:space="preserve">, Cass argues </w:t>
      </w:r>
      <w:r w:rsidRPr="00501563">
        <w:rPr>
          <w:rStyle w:val="StyleUnderline"/>
        </w:rPr>
        <w:t>that the purpose of public policy is to ensure that managerial prerogatives do not come at the expense of social stability or economic efficiency</w:t>
      </w:r>
      <w:r w:rsidRPr="00501563">
        <w:rPr>
          <w:sz w:val="12"/>
        </w:rPr>
        <w:t xml:space="preserve">. In American Compass’ founding letter, Cass drew on classical liberalism to sketch </w:t>
      </w:r>
      <w:r w:rsidRPr="00501563">
        <w:rPr>
          <w:rStyle w:val="StyleUnderline"/>
        </w:rPr>
        <w:t xml:space="preserve">a political economy that allowed for </w:t>
      </w:r>
      <w:r w:rsidRPr="00501563">
        <w:rPr>
          <w:rStyle w:val="Emphasis"/>
        </w:rPr>
        <w:t>some measure of social struggle to force through necessary changes</w:t>
      </w:r>
      <w:r w:rsidRPr="00501563">
        <w:rPr>
          <w:sz w:val="12"/>
        </w:rPr>
        <w:t>. The founding principles of the United States’ Constitutional order, he writes, “</w:t>
      </w:r>
      <w:r w:rsidRPr="00501563">
        <w:rPr>
          <w:rStyle w:val="StyleUnderline"/>
        </w:rPr>
        <w:t>ensure that prospective competitors can enter our markets, our civil society, and our politics, so that entrenched incumbents face constant pressure—and when some do snap rather than bend, replacements stand ready to fill the void</w:t>
      </w:r>
      <w:r w:rsidRPr="00501563">
        <w:rPr>
          <w:sz w:val="12"/>
        </w:rPr>
        <w:t>.”17</w:t>
      </w:r>
    </w:p>
    <w:p w14:paraId="33FD7C09" w14:textId="77777777" w:rsidR="008853B6" w:rsidRPr="00501563" w:rsidRDefault="008853B6" w:rsidP="008853B6">
      <w:pPr>
        <w:rPr>
          <w:sz w:val="12"/>
        </w:rPr>
      </w:pPr>
      <w:r w:rsidRPr="00501563">
        <w:rPr>
          <w:sz w:val="12"/>
        </w:rPr>
        <w:t>At this militant conjuncture, American Compass is busy articulating a preemptive policy program to channel and control workers’ self-activity.</w:t>
      </w:r>
    </w:p>
    <w:p w14:paraId="1E8C409C" w14:textId="77777777" w:rsidR="008853B6" w:rsidRPr="00501563" w:rsidRDefault="008853B6" w:rsidP="008853B6">
      <w:pPr>
        <w:rPr>
          <w:rStyle w:val="Emphasis"/>
        </w:rPr>
      </w:pPr>
      <w:r w:rsidRPr="00501563">
        <w:rPr>
          <w:sz w:val="12"/>
        </w:rPr>
        <w:t xml:space="preserve">For American Compass, </w:t>
      </w:r>
      <w:r w:rsidRPr="00501563">
        <w:rPr>
          <w:rStyle w:val="Emphasis"/>
        </w:rPr>
        <w:t xml:space="preserve">that </w:t>
      </w:r>
      <w:r w:rsidRPr="00501563">
        <w:rPr>
          <w:rStyle w:val="Emphasis"/>
          <w:highlight w:val="green"/>
        </w:rPr>
        <w:t>pressure needs to be</w:t>
      </w:r>
      <w:r w:rsidRPr="00501563">
        <w:rPr>
          <w:rStyle w:val="Emphasis"/>
        </w:rPr>
        <w:t xml:space="preserve"> carefully </w:t>
      </w:r>
      <w:r w:rsidRPr="00501563">
        <w:rPr>
          <w:rStyle w:val="Emphasis"/>
          <w:highlight w:val="green"/>
        </w:rPr>
        <w:t xml:space="preserve">managed </w:t>
      </w:r>
      <w:r w:rsidRPr="00501563">
        <w:rPr>
          <w:rStyle w:val="Emphasis"/>
        </w:rPr>
        <w:t>and calibrated</w:t>
      </w:r>
      <w:r w:rsidRPr="00501563">
        <w:rPr>
          <w:sz w:val="12"/>
        </w:rPr>
        <w:t xml:space="preserve"> to preserve the proper and ostensibly harmonious nature of capitalist markets. </w:t>
      </w:r>
      <w:r w:rsidRPr="00501563">
        <w:rPr>
          <w:rStyle w:val="StyleUnderline"/>
          <w:highlight w:val="green"/>
        </w:rPr>
        <w:t>A</w:t>
      </w:r>
      <w:r w:rsidRPr="00501563">
        <w:rPr>
          <w:rStyle w:val="StyleUnderline"/>
        </w:rPr>
        <w:t xml:space="preserve"> 2020 open </w:t>
      </w:r>
      <w:r w:rsidRPr="00501563">
        <w:rPr>
          <w:rStyle w:val="StyleUnderline"/>
          <w:highlight w:val="green"/>
        </w:rPr>
        <w:t>letter from</w:t>
      </w:r>
      <w:r w:rsidRPr="00501563">
        <w:rPr>
          <w:rStyle w:val="StyleUnderline"/>
        </w:rPr>
        <w:t xml:space="preserve"> American Compass signed by JD </w:t>
      </w:r>
      <w:r w:rsidRPr="00501563">
        <w:rPr>
          <w:rStyle w:val="StyleUnderline"/>
          <w:highlight w:val="green"/>
        </w:rPr>
        <w:t>Vance</w:t>
      </w:r>
      <w:r w:rsidRPr="00501563">
        <w:rPr>
          <w:rStyle w:val="StyleUnderline"/>
        </w:rPr>
        <w:t xml:space="preserve">, then U.S. Senator Marco </w:t>
      </w:r>
      <w:r w:rsidRPr="00501563">
        <w:rPr>
          <w:rStyle w:val="StyleUnderline"/>
          <w:highlight w:val="green"/>
        </w:rPr>
        <w:t>Rubio</w:t>
      </w:r>
      <w:r w:rsidRPr="00501563">
        <w:rPr>
          <w:rStyle w:val="StyleUnderline"/>
        </w:rPr>
        <w:t xml:space="preserve">, former U.S. Attorney General Jeff </w:t>
      </w:r>
      <w:r w:rsidRPr="00501563">
        <w:rPr>
          <w:rStyle w:val="StyleUnderline"/>
          <w:highlight w:val="green"/>
        </w:rPr>
        <w:t>Sessions</w:t>
      </w:r>
      <w:r w:rsidRPr="00501563">
        <w:rPr>
          <w:rStyle w:val="StyleUnderline"/>
        </w:rPr>
        <w:t xml:space="preserve">, and a host of conservative economists and policy analysts </w:t>
      </w:r>
      <w:r w:rsidRPr="00501563">
        <w:rPr>
          <w:rStyle w:val="StyleUnderline"/>
          <w:highlight w:val="green"/>
        </w:rPr>
        <w:t>concluded</w:t>
      </w:r>
      <w:r w:rsidRPr="00501563">
        <w:rPr>
          <w:sz w:val="12"/>
        </w:rPr>
        <w:t>: “</w:t>
      </w:r>
      <w:r w:rsidRPr="00501563">
        <w:rPr>
          <w:rStyle w:val="Emphasis"/>
        </w:rPr>
        <w:t>In a well-functioning and competitive market</w:t>
      </w:r>
      <w:r w:rsidRPr="00501563">
        <w:rPr>
          <w:rStyle w:val="Emphasis"/>
          <w:highlight w:val="green"/>
        </w:rPr>
        <w:t>, participants meet as equals</w:t>
      </w:r>
      <w:r w:rsidRPr="00501563">
        <w:rPr>
          <w:rStyle w:val="Emphasis"/>
        </w:rPr>
        <w:t xml:space="preserve"> able to advance their interests through mutually beneficial relationships</w:t>
      </w:r>
      <w:r w:rsidRPr="00501563">
        <w:rPr>
          <w:sz w:val="12"/>
        </w:rPr>
        <w:t>.”18 </w:t>
      </w:r>
      <w:r w:rsidRPr="00501563">
        <w:rPr>
          <w:rStyle w:val="StyleUnderline"/>
        </w:rPr>
        <w:t xml:space="preserve">That language </w:t>
      </w:r>
      <w:r w:rsidRPr="00501563">
        <w:rPr>
          <w:rStyle w:val="StyleUnderline"/>
          <w:highlight w:val="green"/>
        </w:rPr>
        <w:t>betrays</w:t>
      </w:r>
      <w:r w:rsidRPr="00501563">
        <w:rPr>
          <w:rStyle w:val="StyleUnderline"/>
        </w:rPr>
        <w:t xml:space="preserve"> the </w:t>
      </w:r>
      <w:r w:rsidRPr="00501563">
        <w:rPr>
          <w:rStyle w:val="StyleUnderline"/>
          <w:highlight w:val="green"/>
        </w:rPr>
        <w:t>contradictions</w:t>
      </w:r>
      <w:r w:rsidRPr="00501563">
        <w:rPr>
          <w:rStyle w:val="StyleUnderline"/>
        </w:rPr>
        <w:t xml:space="preserve"> bedeviling any political project to reform capitalist social relations</w:t>
      </w:r>
      <w:r w:rsidRPr="00501563">
        <w:rPr>
          <w:sz w:val="12"/>
        </w:rPr>
        <w:t xml:space="preserve">. Who is empowered to decide what constitutes a “mutually beneficial” relationship, and what does it actually mean to “meet as equals” at the point of production and in the corridors of power? Unlike other voices on the right, American Compass makes clear </w:t>
      </w:r>
      <w:r w:rsidRPr="00501563">
        <w:rPr>
          <w:rStyle w:val="StyleUnderline"/>
        </w:rPr>
        <w:t>that</w:t>
      </w:r>
      <w:r w:rsidRPr="00501563">
        <w:rPr>
          <w:rStyle w:val="Emphasis"/>
        </w:rPr>
        <w:t xml:space="preserve"> </w:t>
      </w:r>
      <w:r w:rsidRPr="00501563">
        <w:rPr>
          <w:rStyle w:val="Emphasis"/>
          <w:highlight w:val="green"/>
        </w:rPr>
        <w:t>there needs to be pressure</w:t>
      </w:r>
      <w:r w:rsidRPr="00501563">
        <w:rPr>
          <w:rStyle w:val="Emphasis"/>
        </w:rPr>
        <w:t xml:space="preserve"> applied </w:t>
      </w:r>
      <w:r w:rsidRPr="00501563">
        <w:rPr>
          <w:rStyle w:val="Emphasis"/>
          <w:highlight w:val="green"/>
        </w:rPr>
        <w:t>on capital to ensure</w:t>
      </w:r>
      <w:r w:rsidRPr="00501563">
        <w:rPr>
          <w:rStyle w:val="Emphasis"/>
        </w:rPr>
        <w:t xml:space="preserve"> that </w:t>
      </w:r>
      <w:r w:rsidRPr="00501563">
        <w:rPr>
          <w:rStyle w:val="Emphasis"/>
          <w:highlight w:val="green"/>
        </w:rPr>
        <w:t>people earn enough</w:t>
      </w:r>
      <w:r w:rsidRPr="00501563">
        <w:rPr>
          <w:rStyle w:val="Emphasis"/>
        </w:rPr>
        <w:t xml:space="preserve"> to reproduce themselves as diligent and efficient laborers.</w:t>
      </w:r>
    </w:p>
    <w:p w14:paraId="05976443" w14:textId="77777777" w:rsidR="008853B6" w:rsidRPr="00501563" w:rsidRDefault="008853B6" w:rsidP="008853B6">
      <w:pPr>
        <w:rPr>
          <w:sz w:val="12"/>
        </w:rPr>
      </w:pPr>
      <w:r w:rsidRPr="00501563">
        <w:rPr>
          <w:rStyle w:val="StyleUnderline"/>
          <w:highlight w:val="green"/>
        </w:rPr>
        <w:t>Bringing</w:t>
      </w:r>
      <w:r w:rsidRPr="00501563">
        <w:rPr>
          <w:rStyle w:val="StyleUnderline"/>
        </w:rPr>
        <w:t xml:space="preserve"> the appropriate amount of bottom-up </w:t>
      </w:r>
      <w:r w:rsidRPr="00501563">
        <w:rPr>
          <w:rStyle w:val="StyleUnderline"/>
          <w:highlight w:val="green"/>
        </w:rPr>
        <w:t>pressure</w:t>
      </w:r>
      <w:r w:rsidRPr="00501563">
        <w:rPr>
          <w:rStyle w:val="StyleUnderline"/>
        </w:rPr>
        <w:t xml:space="preserve"> to bear on the workplace </w:t>
      </w:r>
      <w:r w:rsidRPr="00501563">
        <w:rPr>
          <w:rStyle w:val="StyleUnderline"/>
          <w:highlight w:val="green"/>
        </w:rPr>
        <w:t>requires</w:t>
      </w:r>
      <w:r w:rsidRPr="00501563">
        <w:rPr>
          <w:rStyle w:val="StyleUnderline"/>
        </w:rPr>
        <w:t xml:space="preserve"> significant </w:t>
      </w:r>
      <w:r w:rsidRPr="00501563">
        <w:rPr>
          <w:rStyle w:val="StyleUnderline"/>
          <w:highlight w:val="green"/>
        </w:rPr>
        <w:t>labor</w:t>
      </w:r>
      <w:r w:rsidRPr="00501563">
        <w:rPr>
          <w:rStyle w:val="StyleUnderline"/>
        </w:rPr>
        <w:t xml:space="preserve"> law </w:t>
      </w:r>
      <w:r w:rsidRPr="00501563">
        <w:rPr>
          <w:rStyle w:val="StyleUnderline"/>
          <w:highlight w:val="green"/>
        </w:rPr>
        <w:t>reform</w:t>
      </w:r>
      <w:r w:rsidRPr="00501563">
        <w:rPr>
          <w:sz w:val="12"/>
        </w:rPr>
        <w:t xml:space="preserve">, as unions and their partisans have long argued. American Compass urges </w:t>
      </w:r>
      <w:r w:rsidRPr="00501563">
        <w:rPr>
          <w:rStyle w:val="Emphasis"/>
          <w:highlight w:val="green"/>
        </w:rPr>
        <w:t>amending the</w:t>
      </w:r>
      <w:r w:rsidRPr="00501563">
        <w:rPr>
          <w:rStyle w:val="Emphasis"/>
        </w:rPr>
        <w:t xml:space="preserve"> National Labor Relations Act (</w:t>
      </w:r>
      <w:r w:rsidRPr="00501563">
        <w:rPr>
          <w:rStyle w:val="Emphasis"/>
          <w:highlight w:val="green"/>
        </w:rPr>
        <w:t>NLRA</w:t>
      </w:r>
      <w:r w:rsidRPr="00501563">
        <w:rPr>
          <w:rStyle w:val="Emphasis"/>
        </w:rPr>
        <w:t xml:space="preserve">) </w:t>
      </w:r>
      <w:r w:rsidRPr="00501563">
        <w:rPr>
          <w:rStyle w:val="Emphasis"/>
          <w:highlight w:val="green"/>
        </w:rPr>
        <w:t>to allow for</w:t>
      </w:r>
      <w:r w:rsidRPr="00501563">
        <w:rPr>
          <w:rStyle w:val="Emphasis"/>
        </w:rPr>
        <w:t xml:space="preserve"> more “</w:t>
      </w:r>
      <w:r w:rsidRPr="00501563">
        <w:rPr>
          <w:rStyle w:val="Emphasis"/>
          <w:highlight w:val="green"/>
        </w:rPr>
        <w:t>cooperative</w:t>
      </w:r>
      <w:r w:rsidRPr="00501563">
        <w:rPr>
          <w:rStyle w:val="Emphasis"/>
        </w:rPr>
        <w:t xml:space="preserve">” deliberative </w:t>
      </w:r>
      <w:r w:rsidRPr="00501563">
        <w:rPr>
          <w:rStyle w:val="Emphasis"/>
          <w:highlight w:val="green"/>
        </w:rPr>
        <w:t>arrangements such as</w:t>
      </w:r>
      <w:r w:rsidRPr="00501563">
        <w:rPr>
          <w:rStyle w:val="Emphasis"/>
        </w:rPr>
        <w:t xml:space="preserve"> works </w:t>
      </w:r>
      <w:r w:rsidRPr="00501563">
        <w:rPr>
          <w:rStyle w:val="Emphasis"/>
          <w:highlight w:val="green"/>
        </w:rPr>
        <w:t>councils</w:t>
      </w:r>
      <w:r w:rsidRPr="00501563">
        <w:rPr>
          <w:rStyle w:val="Emphasis"/>
        </w:rPr>
        <w:t xml:space="preserve"> and </w:t>
      </w:r>
      <w:r w:rsidRPr="00501563">
        <w:rPr>
          <w:rStyle w:val="Emphasis"/>
          <w:highlight w:val="green"/>
        </w:rPr>
        <w:t>electing</w:t>
      </w:r>
      <w:r w:rsidRPr="00501563">
        <w:rPr>
          <w:rStyle w:val="Emphasis"/>
        </w:rPr>
        <w:t xml:space="preserve"> </w:t>
      </w:r>
      <w:r w:rsidRPr="00501563">
        <w:rPr>
          <w:rStyle w:val="Emphasis"/>
          <w:highlight w:val="green"/>
        </w:rPr>
        <w:t xml:space="preserve">worker representatives to </w:t>
      </w:r>
      <w:r w:rsidRPr="00501563">
        <w:rPr>
          <w:rStyle w:val="Emphasis"/>
        </w:rPr>
        <w:t xml:space="preserve">company </w:t>
      </w:r>
      <w:r w:rsidRPr="00501563">
        <w:rPr>
          <w:rStyle w:val="Emphasis"/>
          <w:highlight w:val="green"/>
        </w:rPr>
        <w:t>boards</w:t>
      </w:r>
      <w:r w:rsidRPr="00501563">
        <w:rPr>
          <w:rStyle w:val="StyleUnderline"/>
        </w:rPr>
        <w:t>. While the NLRA originally outlawed such set ups to prevent employer-dominated bodies from frustrating genuine worker organizations</w:t>
      </w:r>
      <w:r w:rsidRPr="00501563">
        <w:rPr>
          <w:sz w:val="12"/>
        </w:rPr>
        <w:t xml:space="preserve">, American Compass’ Chris Griswold argues </w:t>
      </w:r>
      <w:r w:rsidRPr="00501563">
        <w:rPr>
          <w:rStyle w:val="StyleUnderline"/>
        </w:rPr>
        <w:t xml:space="preserve">the Magna Carta of U.S. labor law instead </w:t>
      </w:r>
      <w:r w:rsidRPr="00501563">
        <w:rPr>
          <w:rStyle w:val="StyleUnderline"/>
        </w:rPr>
        <w:lastRenderedPageBreak/>
        <w:t xml:space="preserve">reinforced an </w:t>
      </w:r>
      <w:r w:rsidRPr="00501563">
        <w:rPr>
          <w:rStyle w:val="Emphasis"/>
        </w:rPr>
        <w:t>inherently “adversarial” collective bargaining regime</w:t>
      </w:r>
      <w:r w:rsidRPr="00501563">
        <w:rPr>
          <w:rStyle w:val="StyleUnderline"/>
        </w:rPr>
        <w:t xml:space="preserve">. </w:t>
      </w:r>
      <w:r w:rsidRPr="00501563">
        <w:rPr>
          <w:rStyle w:val="Emphasis"/>
        </w:rPr>
        <w:t>Allowing for more “</w:t>
      </w:r>
      <w:r w:rsidRPr="00501563">
        <w:rPr>
          <w:rStyle w:val="Emphasis"/>
          <w:highlight w:val="green"/>
        </w:rPr>
        <w:t>collaborative” bargaining</w:t>
      </w:r>
      <w:r w:rsidRPr="00501563">
        <w:rPr>
          <w:rStyle w:val="Emphasis"/>
        </w:rPr>
        <w:t xml:space="preserve"> would </w:t>
      </w:r>
      <w:r w:rsidRPr="00501563">
        <w:rPr>
          <w:rStyle w:val="Emphasis"/>
          <w:highlight w:val="green"/>
        </w:rPr>
        <w:t>create</w:t>
      </w:r>
      <w:r w:rsidRPr="00501563">
        <w:rPr>
          <w:rStyle w:val="Emphasis"/>
        </w:rPr>
        <w:t xml:space="preserve"> more </w:t>
      </w:r>
      <w:r w:rsidRPr="00501563">
        <w:rPr>
          <w:rStyle w:val="Emphasis"/>
          <w:highlight w:val="green"/>
        </w:rPr>
        <w:t>efficient</w:t>
      </w:r>
      <w:r w:rsidRPr="00501563">
        <w:rPr>
          <w:rStyle w:val="Emphasis"/>
        </w:rPr>
        <w:t xml:space="preserve"> and </w:t>
      </w:r>
      <w:r w:rsidRPr="00501563">
        <w:rPr>
          <w:rStyle w:val="Emphasis"/>
          <w:highlight w:val="green"/>
        </w:rPr>
        <w:t>less antagonistic workplaces</w:t>
      </w:r>
      <w:r w:rsidRPr="00501563">
        <w:rPr>
          <w:rStyle w:val="Emphasis"/>
        </w:rPr>
        <w:t xml:space="preserve">, not to mention </w:t>
      </w:r>
      <w:r w:rsidRPr="00501563">
        <w:rPr>
          <w:rStyle w:val="Emphasis"/>
          <w:highlight w:val="green"/>
        </w:rPr>
        <w:t>increase workers’ ability to win</w:t>
      </w:r>
      <w:r w:rsidRPr="00501563">
        <w:rPr>
          <w:rStyle w:val="Emphasis"/>
        </w:rPr>
        <w:t xml:space="preserve"> higher wages and better working conditions</w:t>
      </w:r>
      <w:r w:rsidRPr="00501563">
        <w:rPr>
          <w:rStyle w:val="StyleUnderline"/>
        </w:rPr>
        <w:t>. That all depends on ensuring that workers’ “voices” are in fact represented and heard, not shunted into company unions</w:t>
      </w:r>
      <w:r w:rsidRPr="00501563">
        <w:rPr>
          <w:sz w:val="12"/>
        </w:rPr>
        <w:t>.19</w:t>
      </w:r>
    </w:p>
    <w:p w14:paraId="1BEE0BAD" w14:textId="77777777" w:rsidR="008853B6" w:rsidRPr="00501563" w:rsidRDefault="008853B6" w:rsidP="008853B6">
      <w:pPr>
        <w:rPr>
          <w:sz w:val="12"/>
        </w:rPr>
      </w:pPr>
      <w:r w:rsidRPr="00501563">
        <w:rPr>
          <w:rStyle w:val="StyleUnderline"/>
        </w:rPr>
        <w:t xml:space="preserve">Much </w:t>
      </w:r>
      <w:r w:rsidRPr="00501563">
        <w:rPr>
          <w:rStyle w:val="StyleUnderline"/>
          <w:highlight w:val="green"/>
        </w:rPr>
        <w:t>like the F</w:t>
      </w:r>
      <w:r w:rsidRPr="00501563">
        <w:rPr>
          <w:rStyle w:val="StyleUnderline"/>
        </w:rPr>
        <w:t xml:space="preserve">amily </w:t>
      </w:r>
      <w:r w:rsidRPr="00501563">
        <w:rPr>
          <w:rStyle w:val="StyleUnderline"/>
          <w:highlight w:val="green"/>
        </w:rPr>
        <w:t>I</w:t>
      </w:r>
      <w:r w:rsidRPr="00501563">
        <w:rPr>
          <w:rStyle w:val="StyleUnderline"/>
        </w:rPr>
        <w:t xml:space="preserve">ncome </w:t>
      </w:r>
      <w:r w:rsidRPr="00501563">
        <w:rPr>
          <w:rStyle w:val="StyleUnderline"/>
          <w:highlight w:val="green"/>
        </w:rPr>
        <w:t>S</w:t>
      </w:r>
      <w:r w:rsidRPr="00501563">
        <w:rPr>
          <w:rStyle w:val="StyleUnderline"/>
        </w:rPr>
        <w:t xml:space="preserve">upplemental </w:t>
      </w:r>
      <w:r w:rsidRPr="00501563">
        <w:rPr>
          <w:rStyle w:val="StyleUnderline"/>
          <w:highlight w:val="green"/>
        </w:rPr>
        <w:t>C</w:t>
      </w:r>
      <w:r w:rsidRPr="00501563">
        <w:rPr>
          <w:rStyle w:val="StyleUnderline"/>
        </w:rPr>
        <w:t>redit, giving workers a “seat at the table” demands a tense dance between expanding and containing worker organizing</w:t>
      </w:r>
      <w:r w:rsidRPr="00501563">
        <w:rPr>
          <w:sz w:val="12"/>
        </w:rPr>
        <w:t xml:space="preserve">. American Compass recently partnered with YouGov and announced </w:t>
      </w:r>
      <w:r w:rsidRPr="00501563">
        <w:rPr>
          <w:rStyle w:val="StyleUnderline"/>
          <w:highlight w:val="green"/>
        </w:rPr>
        <w:t xml:space="preserve">growing </w:t>
      </w:r>
      <w:r w:rsidRPr="00501563">
        <w:rPr>
          <w:rStyle w:val="StyleUnderline"/>
        </w:rPr>
        <w:t xml:space="preserve">public </w:t>
      </w:r>
      <w:r w:rsidRPr="00501563">
        <w:rPr>
          <w:rStyle w:val="StyleUnderline"/>
          <w:highlight w:val="green"/>
        </w:rPr>
        <w:t>support for unions</w:t>
      </w:r>
      <w:r w:rsidRPr="00501563">
        <w:rPr>
          <w:rStyle w:val="StyleUnderline"/>
        </w:rPr>
        <w:t xml:space="preserve"> in general—including barring captive audience meetings and expediting contract negotiations—</w:t>
      </w:r>
      <w:r w:rsidRPr="00501563">
        <w:rPr>
          <w:rStyle w:val="StyleUnderline"/>
          <w:highlight w:val="green"/>
        </w:rPr>
        <w:t xml:space="preserve">but not </w:t>
      </w:r>
      <w:r w:rsidRPr="00501563">
        <w:rPr>
          <w:rStyle w:val="StyleUnderline"/>
        </w:rPr>
        <w:t xml:space="preserve">for </w:t>
      </w:r>
      <w:r w:rsidRPr="00501563">
        <w:rPr>
          <w:rStyle w:val="StyleUnderline"/>
          <w:highlight w:val="green"/>
        </w:rPr>
        <w:t>reforms to enable</w:t>
      </w:r>
      <w:r w:rsidRPr="00501563">
        <w:rPr>
          <w:rStyle w:val="StyleUnderline"/>
        </w:rPr>
        <w:t xml:space="preserve"> greater </w:t>
      </w:r>
      <w:r w:rsidRPr="00501563">
        <w:rPr>
          <w:rStyle w:val="StyleUnderline"/>
          <w:highlight w:val="green"/>
        </w:rPr>
        <w:t>organizing</w:t>
      </w:r>
      <w:r w:rsidRPr="00501563">
        <w:rPr>
          <w:rStyle w:val="StyleUnderline"/>
        </w:rPr>
        <w:t xml:space="preserve"> such as card check authorizations</w:t>
      </w:r>
      <w:r w:rsidRPr="00501563">
        <w:rPr>
          <w:sz w:val="12"/>
        </w:rPr>
        <w:t xml:space="preserve">, </w:t>
      </w:r>
      <w:r w:rsidRPr="00501563">
        <w:rPr>
          <w:rStyle w:val="StyleUnderline"/>
        </w:rPr>
        <w:t>sharing personal contact information with union organizers, or an end to state right-to-work laws</w:t>
      </w:r>
      <w:r w:rsidRPr="00501563">
        <w:rPr>
          <w:sz w:val="12"/>
        </w:rPr>
        <w:t xml:space="preserve">.20 In op-ed pieces, Cass has also denounced </w:t>
      </w:r>
      <w:r w:rsidRPr="00501563">
        <w:rPr>
          <w:rStyle w:val="StyleUnderline"/>
          <w:highlight w:val="green"/>
        </w:rPr>
        <w:t>unions’</w:t>
      </w:r>
      <w:r w:rsidRPr="00501563">
        <w:rPr>
          <w:rStyle w:val="StyleUnderline"/>
        </w:rPr>
        <w:t xml:space="preserve"> electoral </w:t>
      </w:r>
      <w:r w:rsidRPr="00501563">
        <w:rPr>
          <w:rStyle w:val="StyleUnderline"/>
          <w:highlight w:val="green"/>
        </w:rPr>
        <w:t xml:space="preserve">politicking </w:t>
      </w:r>
      <w:r w:rsidRPr="00501563">
        <w:rPr>
          <w:rStyle w:val="StyleUnderline"/>
        </w:rPr>
        <w:t xml:space="preserve">as </w:t>
      </w:r>
      <w:r w:rsidRPr="00501563">
        <w:rPr>
          <w:rStyle w:val="StyleUnderline"/>
          <w:highlight w:val="green"/>
        </w:rPr>
        <w:t xml:space="preserve">an </w:t>
      </w:r>
      <w:r w:rsidRPr="00501563">
        <w:rPr>
          <w:rStyle w:val="Emphasis"/>
          <w:highlight w:val="green"/>
        </w:rPr>
        <w:t xml:space="preserve">impediment to collaborative </w:t>
      </w:r>
      <w:r w:rsidRPr="00501563">
        <w:rPr>
          <w:rStyle w:val="Emphasis"/>
        </w:rPr>
        <w:t xml:space="preserve">workplace </w:t>
      </w:r>
      <w:r w:rsidRPr="00501563">
        <w:rPr>
          <w:rStyle w:val="Emphasis"/>
          <w:highlight w:val="green"/>
        </w:rPr>
        <w:t>relations</w:t>
      </w:r>
      <w:r w:rsidRPr="00501563">
        <w:rPr>
          <w:rStyle w:val="Emphasis"/>
        </w:rPr>
        <w:t xml:space="preserve"> and claims that </w:t>
      </w:r>
      <w:r w:rsidRPr="00501563">
        <w:rPr>
          <w:rStyle w:val="Emphasis"/>
          <w:highlight w:val="green"/>
        </w:rPr>
        <w:t>workers only want apolitical unions</w:t>
      </w:r>
      <w:r w:rsidRPr="00501563">
        <w:rPr>
          <w:rStyle w:val="Emphasis"/>
        </w:rPr>
        <w:t>.</w:t>
      </w:r>
      <w:r w:rsidRPr="00501563">
        <w:rPr>
          <w:sz w:val="12"/>
        </w:rPr>
        <w:t>21</w:t>
      </w:r>
    </w:p>
    <w:p w14:paraId="16429B35" w14:textId="77777777" w:rsidR="008853B6" w:rsidRPr="00501563" w:rsidRDefault="008853B6" w:rsidP="008853B6">
      <w:pPr>
        <w:rPr>
          <w:rStyle w:val="Emphasis"/>
        </w:rPr>
      </w:pPr>
      <w:r w:rsidRPr="00501563">
        <w:rPr>
          <w:rStyle w:val="StyleUnderline"/>
        </w:rPr>
        <w:t>These proposals, as well as claims about what working people want, come as growing numbers of workers are organizing themselves on the job, taking great risks, and winning some important victories</w:t>
      </w:r>
      <w:r w:rsidRPr="00501563">
        <w:rPr>
          <w:sz w:val="12"/>
        </w:rPr>
        <w:t xml:space="preserve">. Industrial workers have recently taken to the picket lines at John Deere, Kellogg’s, and the Big Three auto plants to reverse decades-old concessions to management on pay and benefits; Amazon workers are fighting digital Taylorism in warehouses and baristas are fighting the petty tyranny of store managers enforcing corporate discipline as a form of union-busting in Starbucks stores, teachers and nurses have fought to expand gains won over the past decade, while writers and actors recently took on the Hollywood conglomerates in a dual strike. These </w:t>
      </w:r>
      <w:r w:rsidRPr="00501563">
        <w:rPr>
          <w:rStyle w:val="StyleUnderline"/>
        </w:rPr>
        <w:t>dramatic work stoppages took place alongside more quotidian (and far-reaching) refusals of onerous and poorly paid work that in turn forced employers to improve pay in care, food service, and retail jobs.</w:t>
      </w:r>
      <w:r w:rsidRPr="00501563">
        <w:rPr>
          <w:sz w:val="12"/>
        </w:rPr>
        <w:t xml:space="preserve">22 At this militant conjuncture, American Compass is busy articulating a preemptive policy program to channel and control workers’ self-activity. After all, without it, </w:t>
      </w:r>
      <w:r w:rsidRPr="00501563">
        <w:rPr>
          <w:rStyle w:val="Emphasis"/>
        </w:rPr>
        <w:t>workers’ own organizing may well force more expansive reform or win victories beyond the scope of law and legislation.</w:t>
      </w:r>
    </w:p>
    <w:p w14:paraId="1448EBF1" w14:textId="77777777" w:rsidR="008853B6" w:rsidRPr="00501563" w:rsidRDefault="008853B6" w:rsidP="008853B6">
      <w:pPr>
        <w:rPr>
          <w:rStyle w:val="Emphasis"/>
        </w:rPr>
      </w:pPr>
      <w:r w:rsidRPr="00501563">
        <w:rPr>
          <w:sz w:val="12"/>
        </w:rPr>
        <w:t xml:space="preserve">American Compass’ </w:t>
      </w:r>
      <w:r w:rsidRPr="00501563">
        <w:rPr>
          <w:rStyle w:val="StyleUnderline"/>
        </w:rPr>
        <w:t xml:space="preserve">congressional </w:t>
      </w:r>
      <w:r w:rsidRPr="00501563">
        <w:rPr>
          <w:rStyle w:val="StyleUnderline"/>
          <w:highlight w:val="green"/>
        </w:rPr>
        <w:t>allies</w:t>
      </w:r>
      <w:r w:rsidRPr="00501563">
        <w:rPr>
          <w:rStyle w:val="StyleUnderline"/>
        </w:rPr>
        <w:t xml:space="preserve"> are attempting to </w:t>
      </w:r>
      <w:r w:rsidRPr="00501563">
        <w:rPr>
          <w:rStyle w:val="StyleUnderline"/>
          <w:highlight w:val="green"/>
        </w:rPr>
        <w:t>find ways to increase</w:t>
      </w:r>
      <w:r w:rsidRPr="00501563">
        <w:rPr>
          <w:rStyle w:val="StyleUnderline"/>
        </w:rPr>
        <w:t xml:space="preserve"> workers’ </w:t>
      </w:r>
      <w:r w:rsidRPr="00501563">
        <w:rPr>
          <w:rStyle w:val="StyleUnderline"/>
          <w:highlight w:val="green"/>
        </w:rPr>
        <w:t>bargaining power</w:t>
      </w:r>
      <w:r w:rsidRPr="00501563">
        <w:rPr>
          <w:rStyle w:val="StyleUnderline"/>
        </w:rPr>
        <w:t xml:space="preserve"> </w:t>
      </w:r>
      <w:r w:rsidRPr="00501563">
        <w:rPr>
          <w:rStyle w:val="StyleUnderline"/>
          <w:highlight w:val="green"/>
        </w:rPr>
        <w:t xml:space="preserve">without </w:t>
      </w:r>
      <w:r w:rsidRPr="00501563">
        <w:rPr>
          <w:rStyle w:val="Emphasis"/>
          <w:highlight w:val="green"/>
        </w:rPr>
        <w:t xml:space="preserve">rebuilding </w:t>
      </w:r>
      <w:r w:rsidRPr="00501563">
        <w:rPr>
          <w:rStyle w:val="Emphasis"/>
        </w:rPr>
        <w:t xml:space="preserve">a labor movement </w:t>
      </w:r>
      <w:r w:rsidRPr="00501563">
        <w:rPr>
          <w:rStyle w:val="Emphasis"/>
          <w:highlight w:val="green"/>
        </w:rPr>
        <w:t>capable of</w:t>
      </w:r>
      <w:r w:rsidRPr="00501563">
        <w:rPr>
          <w:rStyle w:val="Emphasis"/>
        </w:rPr>
        <w:t xml:space="preserve"> leveraging contract </w:t>
      </w:r>
      <w:r w:rsidRPr="00501563">
        <w:rPr>
          <w:rStyle w:val="Emphasis"/>
          <w:highlight w:val="green"/>
        </w:rPr>
        <w:t>negotiations with</w:t>
      </w:r>
      <w:r w:rsidRPr="00501563">
        <w:rPr>
          <w:rStyle w:val="Emphasis"/>
        </w:rPr>
        <w:t xml:space="preserve"> some of </w:t>
      </w:r>
      <w:r w:rsidRPr="00501563">
        <w:rPr>
          <w:rStyle w:val="Emphasis"/>
          <w:highlight w:val="green"/>
        </w:rPr>
        <w:t>the world’s largest corporations</w:t>
      </w:r>
      <w:r w:rsidRPr="00501563">
        <w:rPr>
          <w:rStyle w:val="Emphasis"/>
        </w:rPr>
        <w:t xml:space="preserve"> into political action.</w:t>
      </w:r>
    </w:p>
    <w:p w14:paraId="4C902C0E" w14:textId="77777777" w:rsidR="008853B6" w:rsidRPr="00501563" w:rsidRDefault="008853B6" w:rsidP="008853B6">
      <w:pPr>
        <w:rPr>
          <w:sz w:val="12"/>
        </w:rPr>
      </w:pPr>
      <w:r w:rsidRPr="00501563">
        <w:rPr>
          <w:sz w:val="12"/>
        </w:rPr>
        <w:t xml:space="preserve">There are also those in ranks of </w:t>
      </w:r>
      <w:r w:rsidRPr="00501563">
        <w:rPr>
          <w:rStyle w:val="StyleUnderline"/>
        </w:rPr>
        <w:t xml:space="preserve">organized labor who might prefer American Compass’ version of labor law reform. </w:t>
      </w:r>
      <w:r w:rsidRPr="00501563">
        <w:rPr>
          <w:sz w:val="12"/>
        </w:rPr>
        <w:t xml:space="preserve">Take, for instance, </w:t>
      </w:r>
      <w:r w:rsidRPr="00501563">
        <w:rPr>
          <w:rStyle w:val="StyleUnderline"/>
        </w:rPr>
        <w:t>David Rolf, the former president of Service Workers International Union</w:t>
      </w:r>
      <w:r w:rsidRPr="00501563">
        <w:rPr>
          <w:sz w:val="12"/>
        </w:rPr>
        <w:t xml:space="preserve"> (SEIU) Local 775 who is now listed as a “Compass Advisor” on the think tank’s website and described reading Cass’ The Once and Future Worker with delight.23 In the early 2000s, </w:t>
      </w:r>
      <w:r w:rsidRPr="00501563">
        <w:rPr>
          <w:rStyle w:val="StyleUnderline"/>
        </w:rPr>
        <w:t>Rolf presided over Local 775’s successful organizing campaign among nursing-home workers in the Seattle area, one driven almost entirely by top-down negotiations with employers</w:t>
      </w:r>
      <w:r w:rsidRPr="00501563">
        <w:rPr>
          <w:sz w:val="12"/>
        </w:rPr>
        <w:t xml:space="preserve">.24 Rolf’s model of organizing dovetails with the kind of conservative labor movement envisioned by American Compass, one devoid of strikes or political mobilization. </w:t>
      </w:r>
      <w:r w:rsidRPr="00501563">
        <w:rPr>
          <w:rStyle w:val="StyleUnderline"/>
        </w:rPr>
        <w:t>Rolf’s success bringing nursing home operators to the table came through establishing a miniature version of the “sectoral bargaining” common to Western Europe whereby tripartite institutions negotiate wages and benefits across entire industries or regions</w:t>
      </w:r>
      <w:r w:rsidRPr="00501563">
        <w:rPr>
          <w:sz w:val="12"/>
        </w:rPr>
        <w:t xml:space="preserve">. In a friendly public debate with Rolf, </w:t>
      </w:r>
      <w:r w:rsidRPr="00501563">
        <w:rPr>
          <w:rStyle w:val="StyleUnderline"/>
        </w:rPr>
        <w:t>Cass remained skeptical of sectoral bargaining,</w:t>
      </w:r>
      <w:r w:rsidRPr="00501563">
        <w:rPr>
          <w:sz w:val="12"/>
        </w:rPr>
        <w:t xml:space="preserve"> because </w:t>
      </w:r>
      <w:r w:rsidRPr="00501563">
        <w:rPr>
          <w:rStyle w:val="StyleUnderline"/>
        </w:rPr>
        <w:t>it reminded him of the industry-wide “pattern bargaining” between the United Automobile Workers and the Big Three that he believes doomed the domestic auto industry</w:t>
      </w:r>
      <w:r w:rsidRPr="00501563">
        <w:rPr>
          <w:sz w:val="12"/>
        </w:rPr>
        <w:t xml:space="preserve"> (and that historians have identified as a crucial part of the mid-century movement for building an American social democracy).</w:t>
      </w:r>
      <w:r w:rsidRPr="00501563">
        <w:rPr>
          <w:sz w:val="12"/>
          <w:vertAlign w:val="superscript"/>
        </w:rPr>
        <w:t>25</w:t>
      </w:r>
    </w:p>
    <w:p w14:paraId="51F6F511" w14:textId="77777777" w:rsidR="008853B6" w:rsidRPr="00501563" w:rsidRDefault="008853B6" w:rsidP="008853B6">
      <w:pPr>
        <w:rPr>
          <w:sz w:val="12"/>
        </w:rPr>
      </w:pPr>
      <w:r w:rsidRPr="00501563">
        <w:rPr>
          <w:sz w:val="12"/>
        </w:rPr>
        <w:lastRenderedPageBreak/>
        <w:t>American Compass’ congressional allies are attempting to find ways to increase workers’ bargaining power without rebuilding a labor movement capable of leveraging contract negotiations with some of the world’s largest corporations into political action. Following Trump’s reelection, Missouri Senator Josh Hawley introduced the Faster Labor Contracts Act to force employers to agree to a contract within ninety days of workers winning union recognition. Hawley’s bill is endorsed by the Teamsters and co-sponsored by Democrats Cory Booker (NJ), Gary Peters (MI), and Jeff Merkley (OR).26 Hawley’s bill directly confronts the management stonewalling that ultimately beat back the big private-sector organizing wins of the 1970s. Yet the very language of the Faster Labor Contracts Act does not address the many other antiunion tactics that employers have developed over the last half century to keep workers from even having their union recognized.27 Thus, American Compass’ vision of pro-worker labor law reform remains torn between giving workers a “seat at the table” but without threatening managerial prerogatives over the workplace or in politics.</w:t>
      </w:r>
    </w:p>
    <w:p w14:paraId="0A24812B" w14:textId="77777777" w:rsidR="008853B6" w:rsidRPr="00501563" w:rsidRDefault="008853B6" w:rsidP="008853B6">
      <w:pPr>
        <w:rPr>
          <w:sz w:val="12"/>
        </w:rPr>
      </w:pPr>
      <w:r w:rsidRPr="00501563">
        <w:rPr>
          <w:sz w:val="12"/>
        </w:rPr>
        <w:t>Targeting Workers, “Tightening” Labor Markets</w:t>
      </w:r>
    </w:p>
    <w:p w14:paraId="357C08FE" w14:textId="77777777" w:rsidR="008853B6" w:rsidRPr="00501563" w:rsidRDefault="008853B6" w:rsidP="008853B6">
      <w:pPr>
        <w:rPr>
          <w:sz w:val="12"/>
        </w:rPr>
      </w:pPr>
      <w:r w:rsidRPr="00501563">
        <w:rPr>
          <w:sz w:val="12"/>
        </w:rPr>
        <w:t xml:space="preserve">To square the circle of how to improve the working conditions and living standards of workers without wholly alienating employers and investors, American Compass falls back on the “populist nationalism” long championed by Steve Bannon and that still resonates in the broader </w:t>
      </w:r>
      <w:r w:rsidRPr="00501563">
        <w:rPr>
          <w:rStyle w:val="StyleUnderline"/>
          <w:highlight w:val="green"/>
        </w:rPr>
        <w:t>Trumpist coalition</w:t>
      </w:r>
      <w:r w:rsidRPr="00501563">
        <w:rPr>
          <w:sz w:val="12"/>
        </w:rPr>
        <w:t xml:space="preserve">. It is that </w:t>
      </w:r>
      <w:r w:rsidRPr="00501563">
        <w:rPr>
          <w:rStyle w:val="StyleUnderline"/>
          <w:highlight w:val="green"/>
        </w:rPr>
        <w:t>organized xenophobia</w:t>
      </w:r>
      <w:r w:rsidRPr="00501563">
        <w:rPr>
          <w:rStyle w:val="StyleUnderline"/>
        </w:rPr>
        <w:t xml:space="preserve"> driving Trump’s promise to execute mass deportations by masked federal agents</w:t>
      </w:r>
      <w:r w:rsidRPr="00501563">
        <w:rPr>
          <w:sz w:val="12"/>
        </w:rPr>
        <w:t xml:space="preserve"> supported by active service military personnel and the courts. </w:t>
      </w:r>
      <w:r w:rsidRPr="00501563">
        <w:rPr>
          <w:rStyle w:val="StyleUnderline"/>
        </w:rPr>
        <w:t xml:space="preserve">This terror has many uses, but one is to </w:t>
      </w:r>
      <w:r w:rsidRPr="00501563">
        <w:rPr>
          <w:rStyle w:val="StyleUnderline"/>
          <w:highlight w:val="green"/>
        </w:rPr>
        <w:t>accomplish</w:t>
      </w:r>
      <w:r w:rsidRPr="00501563">
        <w:rPr>
          <w:rStyle w:val="StyleUnderline"/>
        </w:rPr>
        <w:t xml:space="preserve"> a </w:t>
      </w:r>
      <w:r w:rsidRPr="00501563">
        <w:rPr>
          <w:rStyle w:val="StyleUnderline"/>
          <w:highlight w:val="green"/>
        </w:rPr>
        <w:t>reversal in the declining</w:t>
      </w:r>
      <w:r w:rsidRPr="00501563">
        <w:rPr>
          <w:rStyle w:val="StyleUnderline"/>
        </w:rPr>
        <w:t xml:space="preserve"> fortunes of the “</w:t>
      </w:r>
      <w:r w:rsidRPr="00501563">
        <w:rPr>
          <w:rStyle w:val="StyleUnderline"/>
          <w:highlight w:val="green"/>
        </w:rPr>
        <w:t>American Worker</w:t>
      </w:r>
      <w:r w:rsidRPr="00501563">
        <w:rPr>
          <w:rStyle w:val="StyleUnderline"/>
        </w:rPr>
        <w:t>.”</w:t>
      </w:r>
      <w:r w:rsidRPr="00501563">
        <w:rPr>
          <w:sz w:val="12"/>
        </w:rPr>
        <w:t xml:space="preserve"> As political scientist Benjamin Braun and economist Cédric Durand point out, </w:t>
      </w:r>
      <w:r w:rsidRPr="00501563">
        <w:rPr>
          <w:rStyle w:val="StyleUnderline"/>
          <w:highlight w:val="green"/>
        </w:rPr>
        <w:t>Trump’s</w:t>
      </w:r>
      <w:r w:rsidRPr="00501563">
        <w:rPr>
          <w:rStyle w:val="StyleUnderline"/>
        </w:rPr>
        <w:t xml:space="preserve"> electoral </w:t>
      </w:r>
      <w:r w:rsidRPr="00501563">
        <w:rPr>
          <w:rStyle w:val="StyleUnderline"/>
          <w:highlight w:val="green"/>
        </w:rPr>
        <w:t>base</w:t>
      </w:r>
      <w:r w:rsidRPr="00501563">
        <w:rPr>
          <w:rStyle w:val="StyleUnderline"/>
        </w:rPr>
        <w:t xml:space="preserve"> after his 2024 win now “</w:t>
      </w:r>
      <w:r w:rsidRPr="00501563">
        <w:rPr>
          <w:rStyle w:val="StyleUnderline"/>
          <w:highlight w:val="green"/>
        </w:rPr>
        <w:t xml:space="preserve">expects </w:t>
      </w:r>
      <w:r w:rsidRPr="00501563">
        <w:rPr>
          <w:rStyle w:val="StyleUnderline"/>
        </w:rPr>
        <w:t xml:space="preserve">rising </w:t>
      </w:r>
      <w:r w:rsidRPr="00501563">
        <w:rPr>
          <w:rStyle w:val="StyleUnderline"/>
          <w:highlight w:val="green"/>
        </w:rPr>
        <w:t>living standards and secure jobs</w:t>
      </w:r>
      <w:r w:rsidRPr="00501563">
        <w:rPr>
          <w:rStyle w:val="StyleUnderline"/>
        </w:rPr>
        <w:t xml:space="preserve"> delivered via a tariff-led revival of U.S. manufacturing and a deportation-led tightening of the labor market</w:t>
      </w:r>
      <w:r w:rsidRPr="00501563">
        <w:rPr>
          <w:sz w:val="12"/>
        </w:rPr>
        <w:t xml:space="preserve">.”28 Delivering on those promises without further agitating globally oriented financial markets, not to mention industries dependent on immigrant labor, is its own incredibly tenuous balancing act. At this tense inflection point, </w:t>
      </w:r>
      <w:r w:rsidRPr="00501563">
        <w:rPr>
          <w:rStyle w:val="StyleUnderline"/>
        </w:rPr>
        <w:t>American Compass provides the policy language for how to translate mass deportations into raises for a nativist working class</w:t>
      </w:r>
      <w:r w:rsidRPr="00501563">
        <w:rPr>
          <w:sz w:val="12"/>
        </w:rPr>
        <w:t>.</w:t>
      </w:r>
    </w:p>
    <w:p w14:paraId="7271BEDA" w14:textId="77777777" w:rsidR="008853B6" w:rsidRPr="00501563" w:rsidRDefault="008853B6" w:rsidP="008853B6">
      <w:pPr>
        <w:rPr>
          <w:sz w:val="12"/>
        </w:rPr>
      </w:pPr>
      <w:r w:rsidRPr="00501563">
        <w:rPr>
          <w:sz w:val="12"/>
        </w:rPr>
        <w:t>American Compass’ labor and social policy program suggests a way to plan for a nativist working-class nationalism, even as it navigates the contradictions of achieving this within Trump’s Republican Party.</w:t>
      </w:r>
    </w:p>
    <w:p w14:paraId="10B3B572" w14:textId="77777777" w:rsidR="008853B6" w:rsidRPr="00501563" w:rsidRDefault="008853B6" w:rsidP="008853B6">
      <w:pPr>
        <w:rPr>
          <w:sz w:val="12"/>
        </w:rPr>
      </w:pPr>
      <w:r w:rsidRPr="00501563">
        <w:rPr>
          <w:sz w:val="12"/>
        </w:rPr>
        <w:t>For American Compass, instituting mandatory E-Verify to severely punish employers who hire undocumented workers offers “one simple trick” to force employers to abandon “cheap labor.” By aggressively policing workplaces and imposing “catastrophic and criminal penalties” on firms who routinely hire undocumented labor, American Compass argues, U.S. employers will confront a “tight labor market,” especially in service and manual labor jobs, and thus will have no choice but to hire documented workers and pay them what they consider fair wages.29 “</w:t>
      </w:r>
      <w:r w:rsidRPr="00501563">
        <w:rPr>
          <w:rStyle w:val="StyleUnderline"/>
          <w:highlight w:val="green"/>
        </w:rPr>
        <w:t>Rather than lament</w:t>
      </w:r>
      <w:r w:rsidRPr="00501563">
        <w:rPr>
          <w:rStyle w:val="StyleUnderline"/>
        </w:rPr>
        <w:t xml:space="preserve"> all the ‘jobs Americans won’t do,’ which exist only because the law</w:t>
      </w:r>
      <w:r w:rsidRPr="00501563">
        <w:rPr>
          <w:sz w:val="12"/>
        </w:rPr>
        <w:t xml:space="preserve"> </w:t>
      </w:r>
      <w:r w:rsidRPr="00501563">
        <w:rPr>
          <w:rStyle w:val="StyleUnderline"/>
        </w:rPr>
        <w:t xml:space="preserve">provides non-Americans to do them, </w:t>
      </w:r>
      <w:r w:rsidRPr="00501563">
        <w:rPr>
          <w:rStyle w:val="Emphasis"/>
          <w:highlight w:val="green"/>
        </w:rPr>
        <w:t>policymakers should leave employers no choice but to create jobs</w:t>
      </w:r>
      <w:r w:rsidRPr="00501563">
        <w:rPr>
          <w:rStyle w:val="Emphasis"/>
        </w:rPr>
        <w:t xml:space="preserve"> Americans will</w:t>
      </w:r>
      <w:r w:rsidRPr="00501563">
        <w:rPr>
          <w:sz w:val="12"/>
        </w:rPr>
        <w:t xml:space="preserve"> do.”30</w:t>
      </w:r>
    </w:p>
    <w:p w14:paraId="5944A0D1" w14:textId="77777777" w:rsidR="008853B6" w:rsidRPr="00501563" w:rsidRDefault="008853B6" w:rsidP="008853B6">
      <w:pPr>
        <w:rPr>
          <w:sz w:val="12"/>
        </w:rPr>
      </w:pPr>
      <w:r w:rsidRPr="00501563">
        <w:rPr>
          <w:rStyle w:val="StyleUnderline"/>
        </w:rPr>
        <w:t xml:space="preserve">This argument belies </w:t>
      </w:r>
      <w:r w:rsidRPr="00501563">
        <w:rPr>
          <w:rStyle w:val="StyleUnderline"/>
          <w:highlight w:val="green"/>
        </w:rPr>
        <w:t>the ways</w:t>
      </w:r>
      <w:r w:rsidRPr="00501563">
        <w:rPr>
          <w:rStyle w:val="StyleUnderline"/>
        </w:rPr>
        <w:t xml:space="preserve"> that this kind of </w:t>
      </w:r>
      <w:r w:rsidRPr="00501563">
        <w:rPr>
          <w:rStyle w:val="StyleUnderline"/>
          <w:highlight w:val="green"/>
        </w:rPr>
        <w:t>anti-immigrant policing empowers capital</w:t>
      </w:r>
      <w:r w:rsidRPr="00501563">
        <w:rPr>
          <w:rStyle w:val="StyleUnderline"/>
        </w:rPr>
        <w:t xml:space="preserve"> on the job by providing new technologies and capacities for the Department of Homeland Security to (re)classify those who have standing as citizen-workers</w:t>
      </w:r>
      <w:r w:rsidRPr="00501563">
        <w:rPr>
          <w:sz w:val="12"/>
        </w:rPr>
        <w:t xml:space="preserve">. Imposing mandatory E-Verify procedures threatens to eliminate any remaining vestiges of New Deal–era industrial citizenship but also the protections of political citizenship for working people. As the political scientist Michael Macshler warns, </w:t>
      </w:r>
      <w:r w:rsidRPr="00501563">
        <w:rPr>
          <w:rStyle w:val="StyleUnderline"/>
        </w:rPr>
        <w:t>“workplace enforcement complements rather than contradicts the larger project of making labor into a malleable and cheap commodity</w:t>
      </w:r>
      <w:r w:rsidRPr="00501563">
        <w:rPr>
          <w:sz w:val="12"/>
        </w:rPr>
        <w:t>.” The Cass co-authored sections of Heritage Foundation’s Project 2025 “Mandate for Leadership,” calling for “a more cooperative model run jointly with management that focuses solely on workplace issues,” overlaps with specific proposals to eviscerate or make meaningless a whole sweep of labor and workplace regulations and protections. “It may be that the undocumented worker is not a relic of the past, but a model for the future in which all workers are expendable, perhaps even deportable, with no protections whatsoever.”31 This could provide the opening to leverage state police power against not only the unorganized but also the organized.</w:t>
      </w:r>
    </w:p>
    <w:p w14:paraId="38DA59ED" w14:textId="77777777" w:rsidR="008853B6" w:rsidRPr="00501563" w:rsidRDefault="008853B6" w:rsidP="008853B6">
      <w:pPr>
        <w:rPr>
          <w:sz w:val="12"/>
        </w:rPr>
      </w:pPr>
      <w:r w:rsidRPr="00501563">
        <w:rPr>
          <w:sz w:val="12"/>
        </w:rPr>
        <w:t>Building a Conservative Labor Movement</w:t>
      </w:r>
    </w:p>
    <w:p w14:paraId="2BB8B76F" w14:textId="77777777" w:rsidR="008853B6" w:rsidRPr="00501563" w:rsidRDefault="008853B6" w:rsidP="008853B6">
      <w:pPr>
        <w:rPr>
          <w:rStyle w:val="Emphasis"/>
        </w:rPr>
      </w:pPr>
      <w:r w:rsidRPr="00501563">
        <w:rPr>
          <w:sz w:val="12"/>
        </w:rPr>
        <w:t xml:space="preserve">American Compass’ vision for building </w:t>
      </w:r>
      <w:r w:rsidRPr="00501563">
        <w:rPr>
          <w:rStyle w:val="StyleUnderline"/>
          <w:highlight w:val="green"/>
        </w:rPr>
        <w:t>a “conservative labor movement</w:t>
      </w:r>
      <w:r w:rsidRPr="00501563">
        <w:rPr>
          <w:rStyle w:val="StyleUnderline"/>
        </w:rPr>
        <w:t xml:space="preserve">” </w:t>
      </w:r>
      <w:r w:rsidRPr="00501563">
        <w:rPr>
          <w:rStyle w:val="StyleUnderline"/>
          <w:highlight w:val="green"/>
        </w:rPr>
        <w:t>challenges</w:t>
      </w:r>
      <w:r w:rsidRPr="00501563">
        <w:rPr>
          <w:rStyle w:val="StyleUnderline"/>
        </w:rPr>
        <w:t xml:space="preserve"> many of the right’s long-held </w:t>
      </w:r>
      <w:r w:rsidRPr="00501563">
        <w:rPr>
          <w:rStyle w:val="StyleUnderline"/>
          <w:highlight w:val="green"/>
        </w:rPr>
        <w:t xml:space="preserve">assumptions about </w:t>
      </w:r>
      <w:r w:rsidRPr="00501563">
        <w:rPr>
          <w:rStyle w:val="StyleUnderline"/>
        </w:rPr>
        <w:t xml:space="preserve">the proper </w:t>
      </w:r>
      <w:r w:rsidRPr="00501563">
        <w:rPr>
          <w:rStyle w:val="StyleUnderline"/>
          <w:highlight w:val="green"/>
        </w:rPr>
        <w:t>relations of power on the job</w:t>
      </w:r>
      <w:r w:rsidRPr="00501563">
        <w:rPr>
          <w:rStyle w:val="StyleUnderline"/>
        </w:rPr>
        <w:t xml:space="preserve"> in the United States</w:t>
      </w:r>
      <w:r w:rsidRPr="00501563">
        <w:rPr>
          <w:sz w:val="12"/>
        </w:rPr>
        <w:t xml:space="preserve">. Only by giving workers a “seat at the table,” Cass, his colleagues, and supporters argue, can the country reverse decades of wage stagnation and restore the efficiency of domestic production, strengthen national security, and rebuild the nuclear family. American Compass’ labor and social policy program suggests a way to plan </w:t>
      </w:r>
      <w:r w:rsidRPr="00501563">
        <w:rPr>
          <w:rStyle w:val="StyleUnderline"/>
        </w:rPr>
        <w:t>for a nativist working-class nationalism, even as it navigates the contradictions of achieving this within the coalitional and institutional bounds of Trump’s Republican Party</w:t>
      </w:r>
      <w:r w:rsidRPr="00501563">
        <w:rPr>
          <w:sz w:val="12"/>
        </w:rPr>
        <w:t xml:space="preserve">. Reading between the lines of American Compass’ program also betrays a nervousness about the capacity of the right’s extant policy program to contain the percolating militancy of workers hard-pressed by decades of wage stagnation and austerity. </w:t>
      </w:r>
      <w:r w:rsidRPr="00501563">
        <w:rPr>
          <w:rStyle w:val="Emphasis"/>
          <w:highlight w:val="green"/>
        </w:rPr>
        <w:t>It is imperative</w:t>
      </w:r>
      <w:r w:rsidRPr="00501563">
        <w:rPr>
          <w:rStyle w:val="Emphasis"/>
        </w:rPr>
        <w:t xml:space="preserve"> that </w:t>
      </w:r>
      <w:r w:rsidRPr="00501563">
        <w:rPr>
          <w:rStyle w:val="Emphasis"/>
          <w:highlight w:val="green"/>
        </w:rPr>
        <w:t>working people</w:t>
      </w:r>
      <w:r w:rsidRPr="00501563">
        <w:rPr>
          <w:rStyle w:val="Emphasis"/>
        </w:rPr>
        <w:t xml:space="preserve"> and their organizations </w:t>
      </w:r>
      <w:r w:rsidRPr="00501563">
        <w:rPr>
          <w:rStyle w:val="Emphasis"/>
          <w:highlight w:val="green"/>
        </w:rPr>
        <w:t>find ways to exploit</w:t>
      </w:r>
      <w:r w:rsidRPr="00501563">
        <w:rPr>
          <w:rStyle w:val="Emphasis"/>
        </w:rPr>
        <w:t xml:space="preserve"> those </w:t>
      </w:r>
      <w:r w:rsidRPr="00501563">
        <w:rPr>
          <w:rStyle w:val="Emphasis"/>
          <w:highlight w:val="green"/>
        </w:rPr>
        <w:t xml:space="preserve">tensions, </w:t>
      </w:r>
      <w:r w:rsidRPr="00501563">
        <w:rPr>
          <w:rStyle w:val="Emphasis"/>
        </w:rPr>
        <w:t xml:space="preserve">rather </w:t>
      </w:r>
      <w:r w:rsidRPr="00501563">
        <w:rPr>
          <w:rStyle w:val="Emphasis"/>
          <w:highlight w:val="green"/>
        </w:rPr>
        <w:t>than buy into</w:t>
      </w:r>
      <w:r w:rsidRPr="00501563">
        <w:rPr>
          <w:rStyle w:val="Emphasis"/>
        </w:rPr>
        <w:t xml:space="preserve"> their </w:t>
      </w:r>
      <w:r w:rsidRPr="00501563">
        <w:rPr>
          <w:rStyle w:val="Emphasis"/>
          <w:highlight w:val="green"/>
        </w:rPr>
        <w:t>false promises, to confront</w:t>
      </w:r>
      <w:r w:rsidRPr="00501563">
        <w:rPr>
          <w:rStyle w:val="Emphasis"/>
        </w:rPr>
        <w:t xml:space="preserve"> the </w:t>
      </w:r>
      <w:r w:rsidRPr="00501563">
        <w:rPr>
          <w:rStyle w:val="Emphasis"/>
          <w:highlight w:val="green"/>
        </w:rPr>
        <w:t xml:space="preserve">authoritarian drift </w:t>
      </w:r>
      <w:r w:rsidRPr="00501563">
        <w:rPr>
          <w:rStyle w:val="Emphasis"/>
        </w:rPr>
        <w:t>we now find ourselves in.</w:t>
      </w:r>
    </w:p>
    <w:p w14:paraId="6861EB19" w14:textId="77777777" w:rsidR="008853B6" w:rsidRDefault="008853B6" w:rsidP="008853B6">
      <w:pPr>
        <w:pStyle w:val="Heading4"/>
      </w:pPr>
      <w:r>
        <w:lastRenderedPageBreak/>
        <w:t xml:space="preserve">Non-adversarial unionism solves a </w:t>
      </w:r>
      <w:r>
        <w:rPr>
          <w:u w:val="single"/>
        </w:rPr>
        <w:t>convergence</w:t>
      </w:r>
      <w:r w:rsidRPr="008A76DE">
        <w:t xml:space="preserve"> </w:t>
      </w:r>
      <w:r>
        <w:t>of crises—warming, nuke war, disease.</w:t>
      </w:r>
    </w:p>
    <w:p w14:paraId="0F850CC1" w14:textId="77777777" w:rsidR="008853B6" w:rsidRPr="008A76DE" w:rsidRDefault="008853B6" w:rsidP="008853B6">
      <w:pPr>
        <w:rPr>
          <w:rStyle w:val="Style13ptBold"/>
        </w:rPr>
      </w:pPr>
      <w:r>
        <w:rPr>
          <w:rStyle w:val="Style13ptBold"/>
        </w:rPr>
        <w:t xml:space="preserve">Hyman 25 </w:t>
      </w:r>
      <w:r w:rsidRPr="008A76DE">
        <w:rPr>
          <w:sz w:val="16"/>
          <w:szCs w:val="16"/>
        </w:rPr>
        <w:t xml:space="preserve">Richard. Emeritus Professor of Industrial Relations at the London School of Economics and Political Science. "The future(s) of employment relations in times of plague, war and ecological disaster", chapter 7 of “Concise Introduction to Employment Relations”. </w:t>
      </w:r>
      <w:hyperlink r:id="rId6" w:history="1">
        <w:r w:rsidRPr="008A76DE">
          <w:rPr>
            <w:rStyle w:val="Hyperlink"/>
            <w:sz w:val="16"/>
            <w:szCs w:val="16"/>
          </w:rPr>
          <w:t>https://www.elgaronline.com/monochap/book/9781802207484/chapter7.xml</w:t>
        </w:r>
      </w:hyperlink>
      <w:r w:rsidRPr="008A76DE">
        <w:rPr>
          <w:sz w:val="16"/>
          <w:szCs w:val="16"/>
        </w:rPr>
        <w:t xml:space="preserve"> Pp. 104-112 2-18-2025 tiktokbussin15</w:t>
      </w:r>
    </w:p>
    <w:p w14:paraId="7E470673" w14:textId="77777777" w:rsidR="008853B6" w:rsidRPr="00591020" w:rsidRDefault="008853B6" w:rsidP="008853B6">
      <w:pPr>
        <w:rPr>
          <w:sz w:val="12"/>
        </w:rPr>
      </w:pPr>
      <w:r w:rsidRPr="00591020">
        <w:rPr>
          <w:sz w:val="12"/>
        </w:rPr>
        <w:t xml:space="preserve">The years after 1945, which saw the consolidation of regimes of 'decommodification' in much of the industrialised world, also brought a 'new world order' in which the USA emerged as the hegemonic power. </w:t>
      </w:r>
      <w:r w:rsidRPr="001A799A">
        <w:rPr>
          <w:rStyle w:val="Emphasis"/>
        </w:rPr>
        <w:t xml:space="preserve">The threat of </w:t>
      </w:r>
      <w:r w:rsidRPr="00591020">
        <w:rPr>
          <w:rStyle w:val="Emphasis"/>
          <w:highlight w:val="green"/>
        </w:rPr>
        <w:t>nuclear Armageddon</w:t>
      </w:r>
      <w:r w:rsidRPr="001A799A">
        <w:rPr>
          <w:rStyle w:val="Emphasis"/>
        </w:rPr>
        <w:t xml:space="preserve"> seemed to be </w:t>
      </w:r>
      <w:r w:rsidRPr="00591020">
        <w:rPr>
          <w:rStyle w:val="Emphasis"/>
          <w:highlight w:val="green"/>
        </w:rPr>
        <w:t>controlled by</w:t>
      </w:r>
      <w:r w:rsidRPr="001A799A">
        <w:rPr>
          <w:rStyle w:val="Emphasis"/>
        </w:rPr>
        <w:t xml:space="preserve"> tacit </w:t>
      </w:r>
      <w:r w:rsidRPr="00591020">
        <w:rPr>
          <w:rStyle w:val="Emphasis"/>
          <w:highlight w:val="green"/>
        </w:rPr>
        <w:t>rules of the game</w:t>
      </w:r>
      <w:r w:rsidRPr="00591020">
        <w:rPr>
          <w:sz w:val="12"/>
        </w:rPr>
        <w:t xml:space="preserve"> in US relations with the Soviet Union, while economic integration in Western Europe appeared to bring an end to the risk of future warfare in that region.</w:t>
      </w:r>
    </w:p>
    <w:p w14:paraId="05CF6EC7" w14:textId="77777777" w:rsidR="008853B6" w:rsidRPr="001A799A" w:rsidRDefault="008853B6" w:rsidP="008853B6">
      <w:pPr>
        <w:rPr>
          <w:rStyle w:val="StyleUnderline"/>
        </w:rPr>
      </w:pPr>
      <w:r w:rsidRPr="00591020">
        <w:rPr>
          <w:sz w:val="12"/>
        </w:rPr>
        <w:t xml:space="preserve">However, </w:t>
      </w:r>
      <w:r w:rsidRPr="00591020">
        <w:rPr>
          <w:rStyle w:val="StyleUnderline"/>
        </w:rPr>
        <w:t xml:space="preserve">world </w:t>
      </w:r>
      <w:r w:rsidRPr="00591020">
        <w:rPr>
          <w:rStyle w:val="StyleUnderline"/>
          <w:highlight w:val="green"/>
        </w:rPr>
        <w:t>peace was</w:t>
      </w:r>
      <w:r w:rsidRPr="001A799A">
        <w:rPr>
          <w:rStyle w:val="StyleUnderline"/>
        </w:rPr>
        <w:t xml:space="preserve"> never universal and was always </w:t>
      </w:r>
      <w:r w:rsidRPr="00591020">
        <w:rPr>
          <w:rStyle w:val="StyleUnderline"/>
          <w:highlight w:val="green"/>
        </w:rPr>
        <w:t>fragile</w:t>
      </w:r>
      <w:r w:rsidRPr="00591020">
        <w:rPr>
          <w:sz w:val="12"/>
        </w:rPr>
        <w:t xml:space="preserve">. The Russian invasion of Ukraine in 2022 dispelled any illusions on this score. The war has </w:t>
      </w:r>
      <w:r w:rsidRPr="001A799A">
        <w:rPr>
          <w:rStyle w:val="StyleUnderline"/>
        </w:rPr>
        <w:t>disrupted supply chains and fuel supplies and caused a major increase in energy prices, intensifying pressures on living costs, which in many countries were already outstripping wages.</w:t>
      </w:r>
    </w:p>
    <w:p w14:paraId="01D98BA8" w14:textId="77777777" w:rsidR="008853B6" w:rsidRPr="00591020" w:rsidRDefault="008853B6" w:rsidP="008853B6">
      <w:pPr>
        <w:rPr>
          <w:sz w:val="12"/>
        </w:rPr>
      </w:pPr>
      <w:r w:rsidRPr="00591020">
        <w:rPr>
          <w:sz w:val="12"/>
        </w:rPr>
        <w:t>The Russian invasion seems set to provoke a new arms race. As Western governments increase military spending, many seem set to make further cuts in public services and welfare provision, intensifying the austerity which in the main has persisted since the economic crisis of 2008.</w:t>
      </w:r>
    </w:p>
    <w:p w14:paraId="11CF6AD3" w14:textId="77777777" w:rsidR="008853B6" w:rsidRPr="001A799A" w:rsidRDefault="008853B6" w:rsidP="008853B6">
      <w:pPr>
        <w:rPr>
          <w:rStyle w:val="StyleUnderline"/>
        </w:rPr>
      </w:pPr>
      <w:r w:rsidRPr="001A799A">
        <w:rPr>
          <w:rStyle w:val="StyleUnderline"/>
        </w:rPr>
        <w:t>There is little point in speculating about the longer-term outcome</w:t>
      </w:r>
      <w:r w:rsidRPr="00591020">
        <w:rPr>
          <w:sz w:val="12"/>
        </w:rPr>
        <w:t xml:space="preserve">, but there can be little doubt that the economic effects </w:t>
      </w:r>
      <w:r w:rsidRPr="001A799A">
        <w:rPr>
          <w:rStyle w:val="StyleUnderline"/>
        </w:rPr>
        <w:t xml:space="preserve">will </w:t>
      </w:r>
      <w:r w:rsidRPr="00591020">
        <w:rPr>
          <w:rStyle w:val="StyleUnderline"/>
          <w:highlight w:val="green"/>
        </w:rPr>
        <w:t>entail</w:t>
      </w:r>
      <w:r w:rsidRPr="001A799A">
        <w:rPr>
          <w:rStyle w:val="StyleUnderline"/>
        </w:rPr>
        <w:t xml:space="preserve"> a far </w:t>
      </w:r>
      <w:r w:rsidRPr="00591020">
        <w:rPr>
          <w:rStyle w:val="StyleUnderline"/>
          <w:highlight w:val="green"/>
        </w:rPr>
        <w:t xml:space="preserve">harsher climate for </w:t>
      </w:r>
      <w:r w:rsidRPr="00591020">
        <w:rPr>
          <w:rStyle w:val="StyleUnderline"/>
        </w:rPr>
        <w:t>employment relations.</w:t>
      </w:r>
    </w:p>
    <w:p w14:paraId="5D41DC5F" w14:textId="77777777" w:rsidR="008853B6" w:rsidRPr="00591020" w:rsidRDefault="008853B6" w:rsidP="008853B6">
      <w:pPr>
        <w:rPr>
          <w:sz w:val="12"/>
        </w:rPr>
      </w:pPr>
      <w:r w:rsidRPr="00591020">
        <w:rPr>
          <w:sz w:val="12"/>
        </w:rPr>
        <w:t>No jobs on a dead planet?</w:t>
      </w:r>
    </w:p>
    <w:p w14:paraId="42B01070" w14:textId="77777777" w:rsidR="008853B6" w:rsidRPr="00591020" w:rsidRDefault="008853B6" w:rsidP="008853B6">
      <w:pPr>
        <w:rPr>
          <w:sz w:val="12"/>
        </w:rPr>
      </w:pPr>
      <w:r w:rsidRPr="00591020">
        <w:rPr>
          <w:sz w:val="12"/>
        </w:rPr>
        <w:t xml:space="preserve">When Polanyi wrote of the development of </w:t>
      </w:r>
      <w:r w:rsidRPr="001A799A">
        <w:rPr>
          <w:rStyle w:val="StyleUnderline"/>
        </w:rPr>
        <w:t>'fictitious commodities'</w:t>
      </w:r>
      <w:r w:rsidRPr="00591020">
        <w:rPr>
          <w:sz w:val="12"/>
        </w:rPr>
        <w:t xml:space="preserve"> under capitalism, </w:t>
      </w:r>
      <w:r w:rsidRPr="001A799A">
        <w:rPr>
          <w:rStyle w:val="StyleUnderline"/>
        </w:rPr>
        <w:t xml:space="preserve">he specified three elements in this process: </w:t>
      </w:r>
      <w:r w:rsidRPr="00591020">
        <w:rPr>
          <w:rStyle w:val="StyleUnderline"/>
          <w:highlight w:val="green"/>
        </w:rPr>
        <w:t>labour</w:t>
      </w:r>
      <w:r w:rsidRPr="001A799A">
        <w:rPr>
          <w:rStyle w:val="StyleUnderline"/>
        </w:rPr>
        <w:t>, land and money</w:t>
      </w:r>
      <w:r w:rsidRPr="00591020">
        <w:rPr>
          <w:sz w:val="12"/>
        </w:rPr>
        <w:t>. The previous discussion in this book has considered only labour.</w:t>
      </w:r>
    </w:p>
    <w:p w14:paraId="7773700D" w14:textId="77777777" w:rsidR="008853B6" w:rsidRPr="00591020" w:rsidRDefault="008853B6" w:rsidP="008853B6">
      <w:pPr>
        <w:rPr>
          <w:sz w:val="12"/>
        </w:rPr>
      </w:pPr>
      <w:r w:rsidRPr="00591020">
        <w:rPr>
          <w:sz w:val="12"/>
        </w:rPr>
        <w:t xml:space="preserve">However, Polanyi's analysis of the commodification of land - and by extension, nature more generally - </w:t>
      </w:r>
      <w:r w:rsidRPr="001A799A">
        <w:rPr>
          <w:rStyle w:val="StyleUnderline"/>
        </w:rPr>
        <w:t xml:space="preserve">has evident relevance to any assessment of the </w:t>
      </w:r>
      <w:r w:rsidRPr="00591020">
        <w:rPr>
          <w:rStyle w:val="StyleUnderline"/>
          <w:highlight w:val="green"/>
        </w:rPr>
        <w:t>environmental crisis</w:t>
      </w:r>
      <w:r w:rsidRPr="001A799A">
        <w:rPr>
          <w:rStyle w:val="StyleUnderline"/>
        </w:rPr>
        <w:t xml:space="preserve"> which today </w:t>
      </w:r>
      <w:r w:rsidRPr="00591020">
        <w:rPr>
          <w:rStyle w:val="Emphasis"/>
          <w:highlight w:val="green"/>
        </w:rPr>
        <w:t>threatens</w:t>
      </w:r>
      <w:r w:rsidRPr="001A799A">
        <w:rPr>
          <w:rStyle w:val="Emphasis"/>
        </w:rPr>
        <w:t xml:space="preserve"> the </w:t>
      </w:r>
      <w:r w:rsidRPr="00591020">
        <w:rPr>
          <w:rStyle w:val="Emphasis"/>
          <w:highlight w:val="green"/>
        </w:rPr>
        <w:t>survival of life on earth</w:t>
      </w:r>
      <w:r w:rsidRPr="00591020">
        <w:rPr>
          <w:sz w:val="12"/>
        </w:rPr>
        <w:t xml:space="preserve"> (Steinberg 2019).</w:t>
      </w:r>
    </w:p>
    <w:p w14:paraId="229E9AFC" w14:textId="77777777" w:rsidR="008853B6" w:rsidRPr="00591020" w:rsidRDefault="008853B6" w:rsidP="008853B6">
      <w:pPr>
        <w:rPr>
          <w:sz w:val="12"/>
        </w:rPr>
      </w:pPr>
      <w:r w:rsidRPr="00591020">
        <w:rPr>
          <w:sz w:val="12"/>
        </w:rPr>
        <w:t>A key landmark in public awareness of the threat of climate destruction was the 1987 report of the World Commission on Environment and Development, chaired by Norwegian Prime Minister Gro Harlem Brundtland. It popularised the concept of sustainable development, which it defined as 'development that meets the needs of the present without compromising the ability of future generations to meet their own needs'. Soon afterwards, the United Nations Framework Convention on Climate Change was signed by almost all the world's countries at the Rio Earth Summit in 1992. Its aim was to combat 'dangerous human interference with the climate system', in part by controlling greenhouse gas emissions. Since 1995, a Conference of the Parties (COP) has been held almost every year to debate international action to limit climate change - usually with disappointing results.</w:t>
      </w:r>
    </w:p>
    <w:p w14:paraId="39AC7D8E" w14:textId="77777777" w:rsidR="008853B6" w:rsidRPr="00591020" w:rsidRDefault="008853B6" w:rsidP="008853B6">
      <w:pPr>
        <w:rPr>
          <w:sz w:val="12"/>
        </w:rPr>
      </w:pPr>
      <w:r w:rsidRPr="00591020">
        <w:rPr>
          <w:sz w:val="12"/>
        </w:rPr>
        <w:t xml:space="preserve">Despite growing recognition that humankind is careering towards disaster, </w:t>
      </w:r>
      <w:r w:rsidRPr="001A799A">
        <w:rPr>
          <w:rStyle w:val="StyleUnderline"/>
        </w:rPr>
        <w:t xml:space="preserve">there are </w:t>
      </w:r>
      <w:r w:rsidRPr="00591020">
        <w:rPr>
          <w:rStyle w:val="Emphasis"/>
          <w:highlight w:val="green"/>
        </w:rPr>
        <w:t>major conflicts</w:t>
      </w:r>
      <w:r w:rsidRPr="00591020">
        <w:rPr>
          <w:rStyle w:val="StyleUnderline"/>
          <w:highlight w:val="green"/>
        </w:rPr>
        <w:t xml:space="preserve"> in perspectives</w:t>
      </w:r>
      <w:r w:rsidRPr="001A799A">
        <w:rPr>
          <w:rStyle w:val="StyleUnderline"/>
        </w:rPr>
        <w:t xml:space="preserve"> and interests - </w:t>
      </w:r>
      <w:r w:rsidRPr="00591020">
        <w:rPr>
          <w:rStyle w:val="StyleUnderline"/>
          <w:highlight w:val="green"/>
        </w:rPr>
        <w:t>across</w:t>
      </w:r>
      <w:r w:rsidRPr="001A799A">
        <w:rPr>
          <w:rStyle w:val="StyleUnderline"/>
        </w:rPr>
        <w:t xml:space="preserve"> countries, between </w:t>
      </w:r>
      <w:r w:rsidRPr="00591020">
        <w:rPr>
          <w:rStyle w:val="StyleUnderline"/>
          <w:highlight w:val="green"/>
        </w:rPr>
        <w:t>capital and labour</w:t>
      </w:r>
      <w:r w:rsidRPr="001A799A">
        <w:rPr>
          <w:rStyle w:val="StyleUnderline"/>
        </w:rPr>
        <w:t xml:space="preserve">, </w:t>
      </w:r>
      <w:r w:rsidRPr="00591020">
        <w:rPr>
          <w:sz w:val="12"/>
        </w:rPr>
        <w:t xml:space="preserve">between different sections of the working class - </w:t>
      </w:r>
      <w:r w:rsidRPr="001A799A">
        <w:rPr>
          <w:rStyle w:val="StyleUnderline"/>
        </w:rPr>
        <w:t xml:space="preserve">and any resolution </w:t>
      </w:r>
      <w:r w:rsidRPr="00591020">
        <w:rPr>
          <w:rStyle w:val="StyleUnderline"/>
          <w:highlight w:val="green"/>
        </w:rPr>
        <w:t>confronts</w:t>
      </w:r>
      <w:r w:rsidRPr="001A799A">
        <w:rPr>
          <w:rStyle w:val="StyleUnderline"/>
        </w:rPr>
        <w:t xml:space="preserve"> multiple </w:t>
      </w:r>
      <w:r w:rsidRPr="00591020">
        <w:rPr>
          <w:rStyle w:val="StyleUnderline"/>
          <w:highlight w:val="green"/>
        </w:rPr>
        <w:t>collective action problems</w:t>
      </w:r>
      <w:r w:rsidRPr="001A799A">
        <w:rPr>
          <w:rStyle w:val="StyleUnderline"/>
        </w:rPr>
        <w:t>.</w:t>
      </w:r>
      <w:r w:rsidRPr="00591020">
        <w:rPr>
          <w:sz w:val="12"/>
        </w:rPr>
        <w:t xml:space="preserve"> Environmental destruction has been driven by corporate interests, not least in the fossil fuel industry. But traditionally, </w:t>
      </w:r>
      <w:r w:rsidRPr="001A799A">
        <w:rPr>
          <w:rStyle w:val="StyleUnderline"/>
        </w:rPr>
        <w:t xml:space="preserve">trade </w:t>
      </w:r>
      <w:r w:rsidRPr="00591020">
        <w:rPr>
          <w:rStyle w:val="StyleUnderline"/>
          <w:highlight w:val="green"/>
        </w:rPr>
        <w:t>unions have</w:t>
      </w:r>
      <w:r w:rsidRPr="001A799A">
        <w:rPr>
          <w:rStyle w:val="StyleUnderline"/>
        </w:rPr>
        <w:t xml:space="preserve"> often </w:t>
      </w:r>
      <w:r w:rsidRPr="00591020">
        <w:rPr>
          <w:rStyle w:val="StyleUnderline"/>
          <w:highlight w:val="green"/>
        </w:rPr>
        <w:t>defended the despoliation of nature</w:t>
      </w:r>
      <w:r w:rsidRPr="001A799A">
        <w:rPr>
          <w:rStyle w:val="StyleUnderline"/>
        </w:rPr>
        <w:t xml:space="preserve"> as the necessary foundation of employment and affordable consumption goods</w:t>
      </w:r>
      <w:r w:rsidRPr="00591020">
        <w:rPr>
          <w:sz w:val="12"/>
        </w:rPr>
        <w:t xml:space="preserve">. Writing a decade ago, Uzzell and Räthzel (2013: 1) claimed that 'over the past 40 years the relationship between environmentalists on the one hand and labour on the other has largely vacillated between distrust and suspicion at best through to rancour and open hostility at worst'. This is surely an exaggeration; but indeed, some decades ago environmental concerns rarely featured on the list of trade union priorities, whereas today they receive far greater attention. The risks of accelerating global warming are now understood, and </w:t>
      </w:r>
      <w:r w:rsidRPr="001A799A">
        <w:rPr>
          <w:rStyle w:val="StyleUnderline"/>
        </w:rPr>
        <w:t>the need for decarbonisation policies is broadly accepted</w:t>
      </w:r>
      <w:r w:rsidRPr="00591020">
        <w:rPr>
          <w:sz w:val="12"/>
        </w:rPr>
        <w:t>, but the process has been uneven and contested.</w:t>
      </w:r>
    </w:p>
    <w:p w14:paraId="2959796B" w14:textId="77777777" w:rsidR="008853B6" w:rsidRPr="00591020" w:rsidRDefault="008853B6" w:rsidP="008853B6">
      <w:pPr>
        <w:rPr>
          <w:sz w:val="12"/>
        </w:rPr>
      </w:pPr>
      <w:r w:rsidRPr="00591020">
        <w:rPr>
          <w:sz w:val="12"/>
        </w:rPr>
        <w:t xml:space="preserve">The traditional trade union view in most countries was that the environment was not a trade union issue (as with many other questions which are now centrally on the union agenda) and that there was inevitably a trade-off between pollution and jobs. Much has changed in recent years, however. Thomas and Doerflinger (2020:384-385) write that </w:t>
      </w:r>
      <w:r w:rsidRPr="001A799A">
        <w:rPr>
          <w:rStyle w:val="StyleUnderline"/>
        </w:rPr>
        <w:t xml:space="preserve">'trade union strategies are </w:t>
      </w:r>
      <w:r w:rsidRPr="00591020">
        <w:rPr>
          <w:rStyle w:val="StyleUnderline"/>
          <w:highlight w:val="green"/>
        </w:rPr>
        <w:t xml:space="preserve">characterized by </w:t>
      </w:r>
      <w:r w:rsidRPr="00591020">
        <w:rPr>
          <w:rStyle w:val="StyleUnderline"/>
        </w:rPr>
        <w:t xml:space="preserve">internal </w:t>
      </w:r>
      <w:r w:rsidRPr="00591020">
        <w:rPr>
          <w:rStyle w:val="StyleUnderline"/>
          <w:highlight w:val="green"/>
        </w:rPr>
        <w:t>tensions</w:t>
      </w:r>
      <w:r w:rsidRPr="001A799A">
        <w:rPr>
          <w:rStyle w:val="StyleUnderline"/>
        </w:rPr>
        <w:t xml:space="preserve"> and dilemmas arising </w:t>
      </w:r>
      <w:r w:rsidRPr="00591020">
        <w:rPr>
          <w:rStyle w:val="StyleUnderline"/>
          <w:highlight w:val="green"/>
        </w:rPr>
        <w:t>from concerns over job losses</w:t>
      </w:r>
      <w:r w:rsidRPr="001A799A">
        <w:rPr>
          <w:rStyle w:val="StyleUnderline"/>
        </w:rPr>
        <w:t xml:space="preserve"> in the traditionally unionized manufacturing and fossil-based power generation industries'</w:t>
      </w:r>
      <w:r w:rsidRPr="00591020">
        <w:rPr>
          <w:sz w:val="12"/>
        </w:rPr>
        <w:t xml:space="preserve">. They identify a </w:t>
      </w:r>
      <w:r w:rsidRPr="001A799A">
        <w:rPr>
          <w:rStyle w:val="StyleUnderline"/>
        </w:rPr>
        <w:t>shift from opposition to policies to mitigate climate change to what they term 'hedging' and eventually support. Some unions have not moved beyond opposition</w:t>
      </w:r>
      <w:r w:rsidRPr="00591020">
        <w:rPr>
          <w:sz w:val="12"/>
        </w:rPr>
        <w:t xml:space="preserve">: notably, in Europe, Polish unions (with a strong basis among coal miners), which in some cases still deny the reality of human-induced climate change. 'Hedging' involves acceptance of the scientific </w:t>
      </w:r>
      <w:r w:rsidRPr="00591020">
        <w:rPr>
          <w:sz w:val="12"/>
        </w:rPr>
        <w:lastRenderedPageBreak/>
        <w:t xml:space="preserve">evidence and hence agreement in principle to decarbonisation policies, but </w:t>
      </w:r>
      <w:r w:rsidRPr="001A799A">
        <w:rPr>
          <w:rStyle w:val="StyleUnderline"/>
        </w:rPr>
        <w:t>resistance</w:t>
      </w:r>
      <w:r w:rsidRPr="00591020">
        <w:rPr>
          <w:sz w:val="12"/>
        </w:rPr>
        <w:t xml:space="preserve"> (often in collaboration with employers) </w:t>
      </w:r>
      <w:r w:rsidRPr="001A799A">
        <w:rPr>
          <w:rStyle w:val="StyleUnderline"/>
        </w:rPr>
        <w:t>to 'over-ambitious' goals which are seen as a threat to jobs</w:t>
      </w:r>
      <w:r w:rsidRPr="00591020">
        <w:rPr>
          <w:sz w:val="12"/>
        </w:rPr>
        <w:t xml:space="preserve">. </w:t>
      </w:r>
      <w:r w:rsidRPr="001A799A">
        <w:rPr>
          <w:rStyle w:val="StyleUnderline"/>
        </w:rPr>
        <w:t>More proactive policies accept the need for fundamental change</w:t>
      </w:r>
      <w:r w:rsidRPr="00591020">
        <w:rPr>
          <w:sz w:val="12"/>
        </w:rPr>
        <w:t xml:space="preserve"> to the existing economic model and seek new socio-ecological policies to assist workers. Though these three orientations might be seen as steps in a trajectory, there has been no smooth progression.</w:t>
      </w:r>
    </w:p>
    <w:p w14:paraId="6893C6A0" w14:textId="77777777" w:rsidR="008853B6" w:rsidRPr="00591020" w:rsidRDefault="008853B6" w:rsidP="008853B6">
      <w:pPr>
        <w:rPr>
          <w:sz w:val="12"/>
        </w:rPr>
      </w:pPr>
      <w:r w:rsidRPr="00591020">
        <w:rPr>
          <w:sz w:val="12"/>
        </w:rPr>
        <w:t>Increasingly, trade unions, especially at international level, have adopted the position that there can be no simple technological 'fix' to the climate crisis; that de-industrialisation is not the solution, but rather a targeted change in industrial policy; that there is a need for a new growth model which is both socially and ecologically sustainable; and that workers should not be the main victims of restructuring (Clarke and LipsigMummé 2020). Often, this is encapsulated in the demand for a 'just transition', a concept which became popular in the 1990s and had some influence on inter-governmental negotiations (Hampton 2015: 68-79).</w:t>
      </w:r>
    </w:p>
    <w:p w14:paraId="0837D047" w14:textId="77777777" w:rsidR="008853B6" w:rsidRPr="00591020" w:rsidRDefault="008853B6" w:rsidP="008853B6">
      <w:pPr>
        <w:rPr>
          <w:sz w:val="12"/>
        </w:rPr>
      </w:pPr>
      <w:r w:rsidRPr="00591020">
        <w:rPr>
          <w:sz w:val="12"/>
        </w:rPr>
        <w:t>However, a 'just transition' would not be cost-free in the short term. Unless corporations can be forced to pay the costs and governments to invest in the process, the fear is that those with fewer resources will have to bear the burden. In many countries, this has encouraged a political backlash, often orchestrated by right-wing populists, denying the reality of climate change or insisting that 'green' measures are not affordabl0065.</w:t>
      </w:r>
    </w:p>
    <w:p w14:paraId="603DF9B3" w14:textId="77777777" w:rsidR="008853B6" w:rsidRPr="00591020" w:rsidRDefault="008853B6" w:rsidP="008853B6">
      <w:pPr>
        <w:rPr>
          <w:sz w:val="12"/>
        </w:rPr>
      </w:pPr>
      <w:r w:rsidRPr="00591020">
        <w:rPr>
          <w:sz w:val="12"/>
        </w:rPr>
        <w:t>Conversely, many experts question whether current proposals to resolve the 'jobs versus planet' dilemma are enough. For some, the idea of 'green growth' is an oxymoron. Hence Joy (2021) points out that 'carbon reduction without consumption reduction is only possible through methods that have their own massive environmental impacts and resource limitations'. The corollary is that the only solution is to abandon the goal of economic growth in favour of 'degrowth', since ever-expanding production and consumption cannot be environmentally sustainable. This, however, is to say the least politically challenging and raises major distributional issues, within and even more across countries.</w:t>
      </w:r>
    </w:p>
    <w:p w14:paraId="44A133ED" w14:textId="77777777" w:rsidR="008853B6" w:rsidRPr="00591020" w:rsidRDefault="008853B6" w:rsidP="008853B6">
      <w:pPr>
        <w:rPr>
          <w:sz w:val="12"/>
        </w:rPr>
      </w:pPr>
      <w:r w:rsidRPr="00591020">
        <w:rPr>
          <w:sz w:val="12"/>
        </w:rPr>
        <w:t>Must the whole idea of economic growth be rethought? At the very least, the implication is a need for a radically different economic model, in which the long-accepted trade union demand for growth is abandoned or at least understood in totally new ways (Nitsche-Whitfield 2023). Degryse and Pochet (2009: 7) warn that 'global warming cannot be combated merely by making a few technical adjustments to our modes of production and consumption . . .. We need profoundly to rethink our model of growth, e.g. means of transport, and hence the whole range of policies currently being implemented in pursuit of development. What must therefore be envisaged as of now is societal change'. They insist that 'it would be illusory to believe that technology alone can save the environment'.</w:t>
      </w:r>
    </w:p>
    <w:p w14:paraId="7751D426" w14:textId="77777777" w:rsidR="008853B6" w:rsidRPr="00591020" w:rsidRDefault="008853B6" w:rsidP="008853B6">
      <w:pPr>
        <w:rPr>
          <w:sz w:val="12"/>
        </w:rPr>
      </w:pPr>
      <w:r w:rsidRPr="00591020">
        <w:rPr>
          <w:sz w:val="12"/>
        </w:rPr>
        <w:t>In June 2022, UN secretary-general, Antonio Guterres, declared that 'we seem trapped in a world where fossil fuel producers and financiers have humanity by the throat. For decades, the fossil fuel industry has invested heavily in pseudoscience and public relations - with a false narrative to minimise their responsibility for climate change and undermine ambitious climate policies'. Some optimists believe that there could be a shift towards a 'green capitalism'. But the political might of fossil fuel interests - together with the conflicting priorities and perspectives of developed and developing economies - have meant that the outcomes of global diplomacy have always been too little, too late. The planet continues to burn.</w:t>
      </w:r>
    </w:p>
    <w:p w14:paraId="1944B9D5" w14:textId="77777777" w:rsidR="008853B6" w:rsidRPr="00591020" w:rsidRDefault="008853B6" w:rsidP="008853B6">
      <w:pPr>
        <w:rPr>
          <w:sz w:val="12"/>
        </w:rPr>
      </w:pPr>
      <w:r w:rsidRPr="00591020">
        <w:rPr>
          <w:sz w:val="12"/>
        </w:rPr>
        <w:t>The plague years</w:t>
      </w:r>
    </w:p>
    <w:p w14:paraId="7C99D5CD" w14:textId="77777777" w:rsidR="008853B6" w:rsidRPr="00591020" w:rsidRDefault="008853B6" w:rsidP="008853B6">
      <w:pPr>
        <w:rPr>
          <w:sz w:val="12"/>
        </w:rPr>
      </w:pPr>
      <w:r w:rsidRPr="00591020">
        <w:rPr>
          <w:sz w:val="12"/>
        </w:rPr>
        <w:t>At the end of 2019, a new respiratory disease emerged in Wuhan, the capital city of China's Hubei province, almost certainly transmitted to humans from bats. Thanks to modern air travel, what became known as Covid-19 soon spread across the world. Proliferation was also encouraged by the dependence of 'advanced' economies on low-wage migrant workers who were forced to live in cramped and overcrowded dormitories (Cook et al. 2020: 74; Sebastian and Seeliger 2022: 307). In a significant minority of cases, Covid resulted in death or long-term debilitation. In just over a year, at least 150 million people were infected, and more than three million died (Independent Panel 2021). Hospital systems in many countries, already suffering from budget cuts and staff shortages, were overwhelmed. Governments often responded by ordering the temporary closure of hospitality, leisure and educational facilities. The economic costs were immense.</w:t>
      </w:r>
    </w:p>
    <w:p w14:paraId="34AC06DE" w14:textId="77777777" w:rsidR="008853B6" w:rsidRPr="00591020" w:rsidRDefault="008853B6" w:rsidP="008853B6">
      <w:pPr>
        <w:rPr>
          <w:sz w:val="12"/>
        </w:rPr>
      </w:pPr>
      <w:r w:rsidRPr="00591020">
        <w:rPr>
          <w:sz w:val="12"/>
        </w:rPr>
        <w:t xml:space="preserve">Covid is a recent development; the climate crisis has been evident for decades. Yet the two are intimately linked. 'Habitat destruction and an ever-increasing pressure on natural resources (especially food production) have clearly emerged as a breeding ground for pandemics . . .. The assault on ecosystems that allowed the novel coronavirus to jump from animals to humans shows that sustainable use of Earth's resources and biodiversity protection have a key role in preventing similar diseases from emerging in the future' (ETUI and ETUC 2020: 78). </w:t>
      </w:r>
      <w:r w:rsidRPr="00591020">
        <w:rPr>
          <w:rStyle w:val="StyleUnderline"/>
          <w:highlight w:val="green"/>
        </w:rPr>
        <w:t>Transmission of</w:t>
      </w:r>
      <w:r w:rsidRPr="001A799A">
        <w:rPr>
          <w:rStyle w:val="StyleUnderline"/>
        </w:rPr>
        <w:t xml:space="preserve"> infectious </w:t>
      </w:r>
      <w:r w:rsidRPr="00591020">
        <w:rPr>
          <w:rStyle w:val="StyleUnderline"/>
          <w:highlight w:val="green"/>
        </w:rPr>
        <w:t>diseases</w:t>
      </w:r>
      <w:r w:rsidRPr="00591020">
        <w:rPr>
          <w:sz w:val="12"/>
        </w:rPr>
        <w:t xml:space="preserve"> across species, often with new and more dangerous mutations, </w:t>
      </w:r>
      <w:r w:rsidRPr="00591020">
        <w:rPr>
          <w:rStyle w:val="StyleUnderline"/>
          <w:highlight w:val="green"/>
        </w:rPr>
        <w:t>is encouraged</w:t>
      </w:r>
      <w:r w:rsidRPr="001A799A">
        <w:rPr>
          <w:rStyle w:val="StyleUnderline"/>
        </w:rPr>
        <w:t xml:space="preserve"> by destruction of the natural world and by factory farming</w:t>
      </w:r>
      <w:r w:rsidRPr="00591020">
        <w:rPr>
          <w:sz w:val="12"/>
        </w:rPr>
        <w:t>. In turn, globalisation transforms local infections into pandemics. A new coronavirus epidemic had been predicted since 2005, but most governments were totally unprepared. For scientists, the question now is not whether there will be a new pandemic - code-named 'Disease X' — but when. The World Health Organization has been attempting to coordinate contingency planning, but in mid-2024 the negotiations appeared to have stalled.</w:t>
      </w:r>
    </w:p>
    <w:p w14:paraId="469053FB" w14:textId="77777777" w:rsidR="008853B6" w:rsidRPr="00591020" w:rsidRDefault="008853B6" w:rsidP="008853B6">
      <w:pPr>
        <w:rPr>
          <w:sz w:val="12"/>
        </w:rPr>
      </w:pPr>
      <w:r w:rsidRPr="00591020">
        <w:rPr>
          <w:rStyle w:val="StyleUnderline"/>
          <w:highlight w:val="green"/>
        </w:rPr>
        <w:t>'Labour markets</w:t>
      </w:r>
      <w:r w:rsidRPr="001A799A">
        <w:rPr>
          <w:rStyle w:val="StyleUnderline"/>
        </w:rPr>
        <w:t xml:space="preserve"> around the world </w:t>
      </w:r>
      <w:r w:rsidRPr="00591020">
        <w:rPr>
          <w:rStyle w:val="StyleUnderline"/>
          <w:highlight w:val="green"/>
        </w:rPr>
        <w:t>were disrupted in 2020</w:t>
      </w:r>
      <w:r w:rsidRPr="001A799A">
        <w:rPr>
          <w:rStyle w:val="StyleUnderline"/>
        </w:rPr>
        <w:t xml:space="preserve"> on a historically unprecedented scale'</w:t>
      </w:r>
      <w:r w:rsidRPr="00591020">
        <w:rPr>
          <w:sz w:val="12"/>
        </w:rPr>
        <w:t>, with workplace closures (temporary or permanent), job losses and reduced working hours for many of those still in employment. Working-hour losses in 2020 were approximately four times greater than during the global financial crisis in 2009' (ILO 2021: 1). In the EU, nearly 6 million workers were laid off in the first half of 2020. Surprisingly, offcial unemployment rates barely altered, largely because most of those who lost their jobs were registered as inactive rather than unemployed. Job losses would have been far higher but for government schemes to mitigate economic disruption. Job losses and reduced hours were particularly high in 'contact-intensive' sectors (Eurofound 2021: 1-2).</w:t>
      </w:r>
    </w:p>
    <w:p w14:paraId="29F29C27" w14:textId="77777777" w:rsidR="008853B6" w:rsidRPr="00591020" w:rsidRDefault="008853B6" w:rsidP="008853B6">
      <w:pPr>
        <w:rPr>
          <w:sz w:val="12"/>
        </w:rPr>
      </w:pPr>
      <w:r w:rsidRPr="00591020">
        <w:rPr>
          <w:sz w:val="12"/>
        </w:rPr>
        <w:t xml:space="preserve">The impact of Covid on workers has been extremely uneven: across countries, across sectors and across different types of employees. 'The crisis </w:t>
      </w:r>
      <w:r w:rsidRPr="00591020">
        <w:rPr>
          <w:rStyle w:val="StyleUnderline"/>
          <w:highlight w:val="green"/>
        </w:rPr>
        <w:t>exposed</w:t>
      </w:r>
      <w:r w:rsidRPr="001A799A">
        <w:rPr>
          <w:rStyle w:val="StyleUnderline"/>
        </w:rPr>
        <w:t xml:space="preserve"> the </w:t>
      </w:r>
      <w:r w:rsidRPr="00591020">
        <w:rPr>
          <w:rStyle w:val="StyleUnderline"/>
          <w:highlight w:val="green"/>
        </w:rPr>
        <w:t>fault lines in</w:t>
      </w:r>
      <w:r w:rsidRPr="001A799A">
        <w:rPr>
          <w:rStyle w:val="StyleUnderline"/>
        </w:rPr>
        <w:t xml:space="preserve"> our </w:t>
      </w:r>
      <w:r w:rsidRPr="00591020">
        <w:rPr>
          <w:rStyle w:val="StyleUnderline"/>
          <w:highlight w:val="green"/>
        </w:rPr>
        <w:t>societies</w:t>
      </w:r>
      <w:r w:rsidRPr="001A799A">
        <w:rPr>
          <w:rStyle w:val="StyleUnderline"/>
        </w:rPr>
        <w:t xml:space="preserve"> and played out along them'</w:t>
      </w:r>
      <w:r w:rsidRPr="00591020">
        <w:rPr>
          <w:sz w:val="12"/>
        </w:rPr>
        <w:t xml:space="preserve"> (Eurofound 2022: 64). Pre-existing inequalities, for example in terms of gender and ethnicity, have been intensified. Some occupational groups, including many professionals and other white-collar workers, were able to work from home in relative security (though often subject to new forms of stress) and sometimes gained financially through saving on the cost of commuting and other expenses. At the other extreme, 'national research evidence shows that the pandemic </w:t>
      </w:r>
      <w:r w:rsidRPr="001A799A">
        <w:rPr>
          <w:rStyle w:val="StyleUnderline"/>
        </w:rPr>
        <w:t>exacerbated the disadvantages of those groups that were considered marginalised</w:t>
      </w:r>
      <w:r w:rsidRPr="00591020">
        <w:rPr>
          <w:sz w:val="12"/>
        </w:rPr>
        <w:t xml:space="preserve"> before the outbreak of the pandemic' (Kyzlinkovå 2021: 13). As Botey Gaude et al. (2022: 126) report, 'remote working is not an option for the majority of workers, as many occupations include tasks that are not teleworkable. This could increase inequalities between groups of workers'. And indeed, many of those who were already poorest and most precarious suffered dramatically as a result of Covid-19.</w:t>
      </w:r>
    </w:p>
    <w:p w14:paraId="5B5D4115" w14:textId="77777777" w:rsidR="008853B6" w:rsidRPr="00591020" w:rsidRDefault="008853B6" w:rsidP="008853B6">
      <w:pPr>
        <w:rPr>
          <w:sz w:val="12"/>
        </w:rPr>
      </w:pPr>
      <w:r w:rsidRPr="00591020">
        <w:rPr>
          <w:sz w:val="12"/>
        </w:rPr>
        <w:t xml:space="preserve">Hence, </w:t>
      </w:r>
      <w:r w:rsidRPr="001A799A">
        <w:rPr>
          <w:rStyle w:val="StyleUnderline"/>
        </w:rPr>
        <w:t>'if any doubts lingered over the vulnerability of platform workers in hard times, COVID-19 surely dispelled them</w:t>
      </w:r>
      <w:r w:rsidRPr="00591020">
        <w:rPr>
          <w:sz w:val="12"/>
        </w:rPr>
        <w:t xml:space="preserve">. When government orders restricted the public to accessing essential services only, large numbers of platform workers doing customer-facing tasks, such as giving lifts or cleaning houses, lost their access to work overnight'. As seen in the previous chapter, a large proportion of such workers were formally classified as independent contractors, and thus were not covered by social protection insurance. 'On the other hand, platforms that provided services designated as essential - food and parcel delivery, for instance - saw escalating demand, and many broadened their offerings to take advantage of the changed climate' (Eurofound 2021: 16). However, the Eurofound report adds, though </w:t>
      </w:r>
      <w:r w:rsidRPr="001A799A">
        <w:rPr>
          <w:rStyle w:val="StyleUnderline"/>
        </w:rPr>
        <w:t xml:space="preserve">'the workers providing these services helped to keep society ticking over during lockdowns . . . they </w:t>
      </w:r>
      <w:r w:rsidRPr="001A799A">
        <w:rPr>
          <w:rStyle w:val="StyleUnderline"/>
        </w:rPr>
        <w:lastRenderedPageBreak/>
        <w:t>cannot be said to have had a "good pandemic".</w:t>
      </w:r>
      <w:r w:rsidRPr="00591020">
        <w:rPr>
          <w:sz w:val="12"/>
        </w:rPr>
        <w:t xml:space="preserve"> For some, </w:t>
      </w:r>
      <w:r w:rsidRPr="00591020">
        <w:rPr>
          <w:rStyle w:val="Emphasis"/>
          <w:highlight w:val="green"/>
        </w:rPr>
        <w:t>competition</w:t>
      </w:r>
      <w:r w:rsidRPr="001A799A">
        <w:rPr>
          <w:rStyle w:val="Emphasis"/>
        </w:rPr>
        <w:t xml:space="preserve"> for work </w:t>
      </w:r>
      <w:r w:rsidRPr="00591020">
        <w:rPr>
          <w:rStyle w:val="Emphasis"/>
          <w:highlight w:val="green"/>
        </w:rPr>
        <w:t>intensified</w:t>
      </w:r>
      <w:r w:rsidRPr="00591020">
        <w:rPr>
          <w:sz w:val="12"/>
        </w:rPr>
        <w:t xml:space="preserve"> as other newly unemployed workers swelled their ranks, and so take-home pay dropped, or they experienced long and unsocial working hours, higher work intensity and stress. For all, there was the risk of exposure to the virus to contend with, and the prospect of unpaid selfquarantine if confirmed as a close contact of someone with the virus. For those who fell ill with COVID-19, the refusal of platforms to cover sick pay left them reliant on their own resources or forced them to return to work before they had fully recovered'.</w:t>
      </w:r>
    </w:p>
    <w:p w14:paraId="2396B652" w14:textId="77777777" w:rsidR="008853B6" w:rsidRPr="00591020" w:rsidRDefault="008853B6" w:rsidP="008853B6">
      <w:pPr>
        <w:rPr>
          <w:sz w:val="12"/>
        </w:rPr>
      </w:pPr>
      <w:r w:rsidRPr="00591020">
        <w:rPr>
          <w:sz w:val="12"/>
        </w:rPr>
        <w:t>Similarly, Purkayastha et al. (2021: 4) note that 'workers in sectors declared essential by state authorities have been mandated to continue working in physical settings during the pandemic. Several such sectors involve many face-to-face contacts with colleagues and clients, meaning that workers face a higher risk of exposure to Covid-19. Unregulated safety measures, a lack of personal protective equipment and crowded settings further increase the risk in these sectors'. They add that 'persisting inequalities are exacerbated by the pandemic, as low-wage workers, workers from ethnic minorities, migrant workers and women are overrepresented in these sectors. They also face intersecting factors, including precarious contracts, job insecurity, inadequate paid sick leave, a lack of bargaining power and low socioeconomic status'. Women faced 'a higher exposure to the disease, a higher care burden and an increased risk of domestic violence. These patterns of inequality play a significant role in a health crisis, determining who is at greater risk of becoming infected, and whether or not they will have access to healthcare and self-isolation'.</w:t>
      </w:r>
    </w:p>
    <w:p w14:paraId="67DD2CA5" w14:textId="77777777" w:rsidR="008853B6" w:rsidRPr="00591020" w:rsidRDefault="008853B6" w:rsidP="008853B6">
      <w:pPr>
        <w:rPr>
          <w:sz w:val="12"/>
        </w:rPr>
      </w:pPr>
      <w:r w:rsidRPr="00591020">
        <w:rPr>
          <w:sz w:val="12"/>
        </w:rPr>
        <w:t>'Well-being across Europe plummeted during the lockdowns of spring 2020' (Eurofound 2021: 56). Among those contracting the disease but surviving, a significant proportion developed 'long Covid', with symptoms persisting for a duration as yet unknown. Stress and insecurity damaged mental health. Even among those who did not suffer economically (for example, by switching to home-working), damaging psychological effects were common. Many such workers were expected to be available online on a near-constant basis - leading to longer hours, shorter breaks and burnout. This was often coupled with remote surveillance and, especially for women, the shouldering of household and caring roles previously performed by others during working hours (Countouris and De Stefano 2021; McGinnity 2021; Vargas Llave and Weber 2021). Reporting a large-scale survey in Europe, Eurofound and ETF (2022:29) provided 'a rather negative picture, with many respondents - particularly young people — expressing feelings of social exclusion, low levels of life satisfaction, and strong fears about their financial and job situation'. They added that 'work-life balance remains suboptimal in all surveyed countries, with women facing particular challenges across all 37 countries . . .. The survey also revealed very high levels of job insecurity, overtime work, tiredness, and lack of access to further education and training opportunities'.</w:t>
      </w:r>
    </w:p>
    <w:p w14:paraId="2B06B35F" w14:textId="77777777" w:rsidR="008853B6" w:rsidRPr="001A799A" w:rsidRDefault="008853B6" w:rsidP="008853B6">
      <w:pPr>
        <w:rPr>
          <w:rStyle w:val="StyleUnderline"/>
        </w:rPr>
      </w:pPr>
      <w:r w:rsidRPr="001A799A">
        <w:rPr>
          <w:rStyle w:val="StyleUnderline"/>
        </w:rPr>
        <w:t xml:space="preserve">A </w:t>
      </w:r>
      <w:r w:rsidRPr="00591020">
        <w:rPr>
          <w:rStyle w:val="StyleUnderline"/>
          <w:highlight w:val="green"/>
        </w:rPr>
        <w:t>key challenge</w:t>
      </w:r>
      <w:r w:rsidRPr="001A799A">
        <w:rPr>
          <w:rStyle w:val="StyleUnderline"/>
        </w:rPr>
        <w:t xml:space="preserve"> is how </w:t>
      </w:r>
      <w:r w:rsidRPr="00591020">
        <w:rPr>
          <w:rStyle w:val="StyleUnderline"/>
          <w:highlight w:val="green"/>
        </w:rPr>
        <w:t>to manage</w:t>
      </w:r>
      <w:r w:rsidRPr="001A799A">
        <w:rPr>
          <w:rStyle w:val="StyleUnderline"/>
        </w:rPr>
        <w:t xml:space="preserve"> the long-term </w:t>
      </w:r>
      <w:r w:rsidRPr="00591020">
        <w:rPr>
          <w:rStyle w:val="StyleUnderline"/>
          <w:highlight w:val="green"/>
        </w:rPr>
        <w:t>consequences</w:t>
      </w:r>
      <w:r w:rsidRPr="00591020">
        <w:rPr>
          <w:sz w:val="12"/>
        </w:rPr>
        <w:t xml:space="preserve">. New forms of flexibility in work and employment which developed during the pandemic may be used to benefit employers or workers, but not necessarily both. </w:t>
      </w:r>
      <w:r w:rsidRPr="001A799A">
        <w:rPr>
          <w:rStyle w:val="StyleUnderline"/>
        </w:rPr>
        <w:t xml:space="preserve">Many scenarios for 'recovery' are likely to </w:t>
      </w:r>
      <w:r w:rsidRPr="00591020">
        <w:rPr>
          <w:rStyle w:val="StyleUnderline"/>
          <w:highlight w:val="green"/>
        </w:rPr>
        <w:t>pose</w:t>
      </w:r>
      <w:r w:rsidRPr="001A799A">
        <w:rPr>
          <w:rStyle w:val="StyleUnderline"/>
        </w:rPr>
        <w:t xml:space="preserve"> </w:t>
      </w:r>
      <w:r w:rsidRPr="00591020">
        <w:rPr>
          <w:rStyle w:val="StyleUnderline"/>
          <w:highlight w:val="green"/>
        </w:rPr>
        <w:t>continuing threats</w:t>
      </w:r>
      <w:r w:rsidRPr="001A799A">
        <w:rPr>
          <w:rStyle w:val="StyleUnderline"/>
        </w:rPr>
        <w:t xml:space="preserve"> to physical and mental health</w:t>
      </w:r>
      <w:r w:rsidRPr="00591020">
        <w:rPr>
          <w:sz w:val="12"/>
        </w:rPr>
        <w:t xml:space="preserve">. And the looming political issue for the coming years is who will pay for the economic costs of Covid. </w:t>
      </w:r>
      <w:r w:rsidRPr="001A799A">
        <w:rPr>
          <w:rStyle w:val="StyleUnderline"/>
        </w:rPr>
        <w:t>Experience after the crisis of 2008 is far from encouraging. There could be major battles ahead.</w:t>
      </w:r>
    </w:p>
    <w:p w14:paraId="3B1C1FE6" w14:textId="77777777" w:rsidR="008853B6" w:rsidRPr="00591020" w:rsidRDefault="008853B6" w:rsidP="008853B6">
      <w:pPr>
        <w:rPr>
          <w:sz w:val="12"/>
        </w:rPr>
      </w:pPr>
      <w:r w:rsidRPr="00591020">
        <w:rPr>
          <w:sz w:val="12"/>
        </w:rPr>
        <w:t>Rethinking employment relations: contested futures</w:t>
      </w:r>
    </w:p>
    <w:p w14:paraId="410092F8" w14:textId="77777777" w:rsidR="008853B6" w:rsidRPr="00591020" w:rsidRDefault="008853B6" w:rsidP="008853B6">
      <w:pPr>
        <w:rPr>
          <w:rStyle w:val="Emphasis"/>
        </w:rPr>
      </w:pPr>
      <w:r w:rsidRPr="00591020">
        <w:rPr>
          <w:sz w:val="12"/>
        </w:rPr>
        <w:t xml:space="preserve">As suggested at the beginning of this </w:t>
      </w:r>
      <w:r w:rsidRPr="00591020">
        <w:rPr>
          <w:rStyle w:val="StyleUnderline"/>
        </w:rPr>
        <w:t xml:space="preserve">chapter, the study of industrial or </w:t>
      </w:r>
      <w:r w:rsidRPr="00591020">
        <w:rPr>
          <w:rStyle w:val="StyleUnderline"/>
          <w:highlight w:val="green"/>
        </w:rPr>
        <w:t>employment relations</w:t>
      </w:r>
      <w:r w:rsidRPr="00591020">
        <w:rPr>
          <w:rStyle w:val="StyleUnderline"/>
        </w:rPr>
        <w:t xml:space="preserve"> developed </w:t>
      </w:r>
      <w:r w:rsidRPr="00591020">
        <w:rPr>
          <w:rStyle w:val="StyleUnderline"/>
          <w:highlight w:val="green"/>
        </w:rPr>
        <w:t>in</w:t>
      </w:r>
      <w:r w:rsidRPr="00591020">
        <w:rPr>
          <w:rStyle w:val="StyleUnderline"/>
        </w:rPr>
        <w:t xml:space="preserve"> an era of </w:t>
      </w:r>
      <w:r w:rsidRPr="00591020">
        <w:rPr>
          <w:rStyle w:val="StyleUnderline"/>
          <w:highlight w:val="green"/>
        </w:rPr>
        <w:t>optimism</w:t>
      </w:r>
      <w:r w:rsidRPr="00591020">
        <w:rPr>
          <w:sz w:val="12"/>
        </w:rPr>
        <w:t xml:space="preserve"> in the prospects of continuing economic growth and social progress. The institutions of employment regulation </w:t>
      </w:r>
      <w:r w:rsidRPr="00591020">
        <w:rPr>
          <w:rStyle w:val="StyleUnderline"/>
        </w:rPr>
        <w:t>could be seen as contributing to a relatively consensual process of 'gain-sharing'</w:t>
      </w:r>
      <w:r w:rsidRPr="00591020">
        <w:rPr>
          <w:rStyle w:val="Emphasis"/>
        </w:rPr>
        <w:t xml:space="preserve">. That era had </w:t>
      </w:r>
      <w:r w:rsidRPr="00591020">
        <w:rPr>
          <w:rStyle w:val="Emphasis"/>
          <w:highlight w:val="green"/>
        </w:rPr>
        <w:t>already ended</w:t>
      </w:r>
      <w:r w:rsidRPr="00591020">
        <w:rPr>
          <w:sz w:val="12"/>
        </w:rPr>
        <w:t xml:space="preserve"> well before the turn of the century, </w:t>
      </w:r>
      <w:r w:rsidRPr="00591020">
        <w:rPr>
          <w:rStyle w:val="StyleUnderline"/>
        </w:rPr>
        <w:t xml:space="preserve">and the new challenges discussed above have </w:t>
      </w:r>
      <w:r w:rsidRPr="00591020">
        <w:rPr>
          <w:rStyle w:val="StyleUnderline"/>
          <w:highlight w:val="green"/>
        </w:rPr>
        <w:t>accentuated</w:t>
      </w:r>
      <w:r w:rsidRPr="00591020">
        <w:rPr>
          <w:rStyle w:val="StyleUnderline"/>
        </w:rPr>
        <w:t xml:space="preserve"> the </w:t>
      </w:r>
      <w:r w:rsidRPr="00591020">
        <w:rPr>
          <w:rStyle w:val="StyleUnderline"/>
          <w:highlight w:val="green"/>
        </w:rPr>
        <w:t>diffculties</w:t>
      </w:r>
      <w:r w:rsidRPr="00591020">
        <w:rPr>
          <w:sz w:val="12"/>
        </w:rPr>
        <w:t>. Now, at best, it seems that the future will be one of 'pain-sharing'</w:t>
      </w:r>
      <w:r w:rsidRPr="00591020">
        <w:rPr>
          <w:rStyle w:val="StyleUnderline"/>
        </w:rPr>
        <w:t>. Are increased inequality and precarity reversible</w:t>
      </w:r>
      <w:r w:rsidRPr="00591020">
        <w:rPr>
          <w:sz w:val="12"/>
        </w:rPr>
        <w:t xml:space="preserve">? Who will repay the Covid debt? Can climate change lead to a 'just transition', or will the poor pay the costs? Will we see 'business as usual', or can humanity develop a new economic model? Can technological advancements facilitate more worker autonomy, or is it simply a new business opportunity? As Meardi suggests (2024: 30), </w:t>
      </w:r>
      <w:r w:rsidRPr="00591020">
        <w:rPr>
          <w:rStyle w:val="StyleUnderline"/>
        </w:rPr>
        <w:t>periods of crisis in the world of work have often stimulated analytical and theoretical innovation</w:t>
      </w:r>
      <w:r w:rsidRPr="00591020">
        <w:rPr>
          <w:sz w:val="12"/>
        </w:rPr>
        <w:t xml:space="preserve">. 'At a time when industrial relations as a field is in many ways shrinking institutionally and questioned academically, </w:t>
      </w:r>
      <w:r w:rsidRPr="00591020">
        <w:rPr>
          <w:rStyle w:val="StyleUnderline"/>
        </w:rPr>
        <w:t>times of crisis have provided fertile encounters with broader theories</w:t>
      </w:r>
      <w:r w:rsidRPr="00591020">
        <w:rPr>
          <w:sz w:val="12"/>
        </w:rPr>
        <w:t xml:space="preserve">. Furthermore . . . </w:t>
      </w:r>
      <w:r w:rsidRPr="00591020">
        <w:rPr>
          <w:rStyle w:val="Emphasis"/>
          <w:highlight w:val="green"/>
        </w:rPr>
        <w:t>the future</w:t>
      </w:r>
      <w:r w:rsidRPr="00591020">
        <w:rPr>
          <w:rStyle w:val="Emphasis"/>
        </w:rPr>
        <w:t xml:space="preserve"> of the field </w:t>
      </w:r>
      <w:r w:rsidRPr="00591020">
        <w:rPr>
          <w:rStyle w:val="Emphasis"/>
          <w:highlight w:val="green"/>
        </w:rPr>
        <w:t>has</w:t>
      </w:r>
      <w:r w:rsidRPr="00591020">
        <w:rPr>
          <w:rStyle w:val="Emphasis"/>
        </w:rPr>
        <w:t xml:space="preserve"> more </w:t>
      </w:r>
      <w:r w:rsidRPr="00591020">
        <w:rPr>
          <w:rStyle w:val="Emphasis"/>
          <w:highlight w:val="green"/>
        </w:rPr>
        <w:t>promising prospects if recentred on</w:t>
      </w:r>
      <w:r w:rsidRPr="00591020">
        <w:rPr>
          <w:rStyle w:val="Emphasis"/>
        </w:rPr>
        <w:t xml:space="preserve"> the broad notion of "</w:t>
      </w:r>
      <w:r w:rsidRPr="00591020">
        <w:rPr>
          <w:rStyle w:val="Emphasis"/>
          <w:highlight w:val="green"/>
        </w:rPr>
        <w:t>labour problems</w:t>
      </w:r>
      <w:r w:rsidRPr="00591020">
        <w:rPr>
          <w:rStyle w:val="Emphasis"/>
        </w:rPr>
        <w:t xml:space="preserve">" </w:t>
      </w:r>
      <w:r w:rsidRPr="00591020">
        <w:rPr>
          <w:rStyle w:val="Emphasis"/>
          <w:highlight w:val="green"/>
        </w:rPr>
        <w:t>than</w:t>
      </w:r>
      <w:r w:rsidRPr="00591020">
        <w:rPr>
          <w:rStyle w:val="Emphasis"/>
        </w:rPr>
        <w:t xml:space="preserve"> if narrowed down to the micro level of the </w:t>
      </w:r>
      <w:r w:rsidRPr="00591020">
        <w:rPr>
          <w:rStyle w:val="Emphasis"/>
          <w:highlight w:val="green"/>
        </w:rPr>
        <w:t>employment relationship'</w:t>
      </w:r>
      <w:r w:rsidRPr="00591020">
        <w:rPr>
          <w:rStyle w:val="Emphasis"/>
        </w:rPr>
        <w:t>.</w:t>
      </w:r>
    </w:p>
    <w:p w14:paraId="4E131AD2" w14:textId="77777777" w:rsidR="008853B6" w:rsidRPr="00591020" w:rsidRDefault="008853B6" w:rsidP="008853B6">
      <w:pPr>
        <w:rPr>
          <w:rStyle w:val="Emphasis"/>
        </w:rPr>
      </w:pPr>
      <w:r w:rsidRPr="00591020">
        <w:rPr>
          <w:sz w:val="12"/>
        </w:rPr>
        <w:t xml:space="preserve">There are alternative futures, but they are contested: the </w:t>
      </w:r>
      <w:r w:rsidRPr="00591020">
        <w:rPr>
          <w:rStyle w:val="Emphasis"/>
          <w:highlight w:val="green"/>
        </w:rPr>
        <w:t>actors</w:t>
      </w:r>
      <w:r w:rsidRPr="00591020">
        <w:rPr>
          <w:rStyle w:val="Emphasis"/>
        </w:rPr>
        <w:t xml:space="preserve"> involved </w:t>
      </w:r>
      <w:r w:rsidRPr="00591020">
        <w:rPr>
          <w:rStyle w:val="Emphasis"/>
          <w:highlight w:val="green"/>
        </w:rPr>
        <w:t>have conflicting int</w:t>
      </w:r>
      <w:r w:rsidRPr="00591020">
        <w:rPr>
          <w:rStyle w:val="Emphasis"/>
        </w:rPr>
        <w:t>erests</w:t>
      </w:r>
      <w:r w:rsidRPr="00591020">
        <w:rPr>
          <w:sz w:val="12"/>
        </w:rPr>
        <w:t xml:space="preserve"> and possess unequal resources. Crucially, </w:t>
      </w:r>
      <w:r w:rsidRPr="00591020">
        <w:rPr>
          <w:rStyle w:val="StyleUnderline"/>
        </w:rPr>
        <w:t xml:space="preserve">employment regimes would </w:t>
      </w:r>
      <w:r w:rsidRPr="00591020">
        <w:rPr>
          <w:rStyle w:val="StyleUnderline"/>
          <w:highlight w:val="green"/>
        </w:rPr>
        <w:t>need to be transformed</w:t>
      </w:r>
      <w:r w:rsidRPr="00591020">
        <w:rPr>
          <w:sz w:val="12"/>
        </w:rPr>
        <w:t xml:space="preserve">. </w:t>
      </w:r>
      <w:r w:rsidRPr="00591020">
        <w:rPr>
          <w:rStyle w:val="StyleUnderline"/>
        </w:rPr>
        <w:t>In times when the 'normal employment relationship' was indeed normal,</w:t>
      </w:r>
      <w:r w:rsidRPr="00591020">
        <w:rPr>
          <w:sz w:val="12"/>
        </w:rPr>
        <w:t xml:space="preserve"> at least in industrialised countries</w:t>
      </w:r>
      <w:r w:rsidRPr="00591020">
        <w:rPr>
          <w:rStyle w:val="StyleUnderline"/>
        </w:rPr>
        <w:t>, the institutions of representation and negotiation were relatively inclusive</w:t>
      </w:r>
      <w:r w:rsidRPr="00591020">
        <w:rPr>
          <w:rStyle w:val="Emphasis"/>
        </w:rPr>
        <w:t>. This is no longer the case.</w:t>
      </w:r>
      <w:r w:rsidRPr="00591020">
        <w:rPr>
          <w:sz w:val="12"/>
        </w:rPr>
        <w:t xml:space="preserve"> Globalised 'neoentrepreneurial' capitalism, as Jenkins and Leicht (1997: 379) term it, 'produces </w:t>
      </w:r>
      <w:r w:rsidRPr="00591020">
        <w:rPr>
          <w:rStyle w:val="Emphasis"/>
          <w:highlight w:val="green"/>
        </w:rPr>
        <w:t>a</w:t>
      </w:r>
      <w:r w:rsidRPr="00591020">
        <w:rPr>
          <w:rStyle w:val="Emphasis"/>
        </w:rPr>
        <w:t xml:space="preserve"> more </w:t>
      </w:r>
      <w:r w:rsidRPr="00591020">
        <w:rPr>
          <w:rStyle w:val="Emphasis"/>
          <w:highlight w:val="green"/>
        </w:rPr>
        <w:t>fragmented labor market</w:t>
      </w:r>
      <w:r w:rsidRPr="00591020">
        <w:rPr>
          <w:sz w:val="12"/>
        </w:rPr>
        <w:t xml:space="preserve"> as it also </w:t>
      </w:r>
      <w:r w:rsidRPr="00591020">
        <w:rPr>
          <w:rStyle w:val="Emphasis"/>
          <w:highlight w:val="green"/>
        </w:rPr>
        <w:t>shrinks</w:t>
      </w:r>
      <w:r w:rsidRPr="00591020">
        <w:rPr>
          <w:rStyle w:val="Emphasis"/>
        </w:rPr>
        <w:t xml:space="preserve"> the number of established </w:t>
      </w:r>
      <w:r w:rsidRPr="00591020">
        <w:rPr>
          <w:rStyle w:val="Emphasis"/>
          <w:highlight w:val="green"/>
        </w:rPr>
        <w:t>places for members</w:t>
      </w:r>
      <w:r w:rsidRPr="00591020">
        <w:rPr>
          <w:rStyle w:val="Emphasis"/>
        </w:rPr>
        <w:t xml:space="preserve"> of the working class'</w:t>
      </w:r>
      <w:r w:rsidRPr="00591020">
        <w:rPr>
          <w:sz w:val="12"/>
        </w:rPr>
        <w:t xml:space="preserve">. </w:t>
      </w:r>
      <w:r w:rsidRPr="00591020">
        <w:rPr>
          <w:rStyle w:val="StyleUnderline"/>
        </w:rPr>
        <w:t xml:space="preserve">Different social and economic </w:t>
      </w:r>
      <w:r w:rsidRPr="008A76DE">
        <w:rPr>
          <w:rStyle w:val="StyleUnderline"/>
          <w:highlight w:val="green"/>
        </w:rPr>
        <w:t>groups have been affected</w:t>
      </w:r>
      <w:r w:rsidRPr="00591020">
        <w:rPr>
          <w:rStyle w:val="StyleUnderline"/>
        </w:rPr>
        <w:t xml:space="preserve"> in significantly different ways </w:t>
      </w:r>
      <w:r w:rsidRPr="008A76DE">
        <w:rPr>
          <w:rStyle w:val="StyleUnderline"/>
          <w:highlight w:val="green"/>
        </w:rPr>
        <w:t>by</w:t>
      </w:r>
      <w:r w:rsidRPr="00591020">
        <w:rPr>
          <w:sz w:val="12"/>
        </w:rPr>
        <w:t xml:space="preserve"> economic crisis and austerity, by </w:t>
      </w:r>
      <w:r w:rsidRPr="008A76DE">
        <w:rPr>
          <w:rStyle w:val="StyleUnderline"/>
          <w:highlight w:val="green"/>
        </w:rPr>
        <w:t>climate</w:t>
      </w:r>
      <w:r w:rsidRPr="00591020">
        <w:rPr>
          <w:rStyle w:val="StyleUnderline"/>
        </w:rPr>
        <w:t xml:space="preserve"> crisis and by </w:t>
      </w:r>
      <w:r w:rsidRPr="008A76DE">
        <w:rPr>
          <w:rStyle w:val="StyleUnderline"/>
          <w:highlight w:val="green"/>
        </w:rPr>
        <w:t>war and plague</w:t>
      </w:r>
      <w:r w:rsidRPr="00591020">
        <w:rPr>
          <w:sz w:val="12"/>
        </w:rPr>
        <w:t xml:space="preserve">, and </w:t>
      </w:r>
      <w:r w:rsidRPr="008A76DE">
        <w:rPr>
          <w:rStyle w:val="Emphasis"/>
          <w:highlight w:val="green"/>
        </w:rPr>
        <w:t>these</w:t>
      </w:r>
      <w:r w:rsidRPr="00591020">
        <w:rPr>
          <w:rStyle w:val="Emphasis"/>
        </w:rPr>
        <w:t xml:space="preserve"> differences </w:t>
      </w:r>
      <w:r w:rsidRPr="008A76DE">
        <w:rPr>
          <w:rStyle w:val="Emphasis"/>
          <w:highlight w:val="green"/>
        </w:rPr>
        <w:t xml:space="preserve">create new </w:t>
      </w:r>
      <w:r w:rsidRPr="008A76DE">
        <w:rPr>
          <w:rStyle w:val="Emphasis"/>
        </w:rPr>
        <w:t>divisions</w:t>
      </w:r>
      <w:r w:rsidRPr="00591020">
        <w:rPr>
          <w:rStyle w:val="Emphasis"/>
        </w:rPr>
        <w:t xml:space="preserve"> and </w:t>
      </w:r>
      <w:r w:rsidRPr="008A76DE">
        <w:rPr>
          <w:rStyle w:val="Emphasis"/>
          <w:highlight w:val="green"/>
        </w:rPr>
        <w:t>antagonisms</w:t>
      </w:r>
      <w:r w:rsidRPr="00591020">
        <w:rPr>
          <w:rStyle w:val="Emphasis"/>
        </w:rPr>
        <w:t>.</w:t>
      </w:r>
    </w:p>
    <w:p w14:paraId="4DF8C540" w14:textId="77777777" w:rsidR="008853B6" w:rsidRPr="00591020" w:rsidRDefault="008853B6" w:rsidP="008853B6">
      <w:pPr>
        <w:rPr>
          <w:sz w:val="12"/>
        </w:rPr>
      </w:pPr>
      <w:r w:rsidRPr="00591020">
        <w:rPr>
          <w:sz w:val="12"/>
        </w:rPr>
        <w:lastRenderedPageBreak/>
        <w:t xml:space="preserve">Yet any attempt to reverse the spiral of disintegration </w:t>
      </w:r>
      <w:r w:rsidRPr="008A76DE">
        <w:rPr>
          <w:rStyle w:val="StyleUnderline"/>
          <w:highlight w:val="green"/>
        </w:rPr>
        <w:t>requires</w:t>
      </w:r>
      <w:r w:rsidRPr="00591020">
        <w:rPr>
          <w:rStyle w:val="StyleUnderline"/>
        </w:rPr>
        <w:t xml:space="preserve"> both an outline of a new institutional settlement and an agency which can advance an alternative project</w:t>
      </w:r>
      <w:r w:rsidRPr="00591020">
        <w:rPr>
          <w:rStyle w:val="Emphasis"/>
        </w:rPr>
        <w:t xml:space="preserve">. </w:t>
      </w:r>
      <w:r w:rsidRPr="008A76DE">
        <w:rPr>
          <w:rStyle w:val="Emphasis"/>
          <w:highlight w:val="green"/>
        </w:rPr>
        <w:t>A sense of mutuality, of</w:t>
      </w:r>
      <w:r w:rsidRPr="00591020">
        <w:rPr>
          <w:rStyle w:val="Emphasis"/>
        </w:rPr>
        <w:t xml:space="preserve"> a common fate and </w:t>
      </w:r>
      <w:r w:rsidRPr="008A76DE">
        <w:rPr>
          <w:rStyle w:val="Emphasis"/>
          <w:highlight w:val="green"/>
        </w:rPr>
        <w:t>common interests</w:t>
      </w:r>
      <w:r w:rsidRPr="00591020">
        <w:rPr>
          <w:sz w:val="12"/>
        </w:rPr>
        <w:t xml:space="preserve">, is not objectively given but is a task requiring a diffcult struggle. </w:t>
      </w:r>
      <w:r w:rsidRPr="008A76DE">
        <w:rPr>
          <w:rStyle w:val="Emphasis"/>
          <w:highlight w:val="green"/>
        </w:rPr>
        <w:t>Unity cannot be built by</w:t>
      </w:r>
      <w:r w:rsidRPr="00591020">
        <w:rPr>
          <w:rStyle w:val="Emphasis"/>
        </w:rPr>
        <w:t xml:space="preserve"> a </w:t>
      </w:r>
      <w:r w:rsidRPr="008A76DE">
        <w:rPr>
          <w:rStyle w:val="Emphasis"/>
          <w:highlight w:val="green"/>
        </w:rPr>
        <w:t>linguistic sleight-of-hand</w:t>
      </w:r>
      <w:r w:rsidRPr="00591020">
        <w:rPr>
          <w:sz w:val="12"/>
        </w:rPr>
        <w:t xml:space="preserve">   'the people united' - but </w:t>
      </w:r>
      <w:r w:rsidRPr="008A76DE">
        <w:rPr>
          <w:rStyle w:val="Emphasis"/>
          <w:highlight w:val="green"/>
        </w:rPr>
        <w:t>requires sustained dialogue</w:t>
      </w:r>
      <w:r w:rsidRPr="00591020">
        <w:rPr>
          <w:rStyle w:val="Emphasis"/>
        </w:rPr>
        <w:t xml:space="preserve"> and debate</w:t>
      </w:r>
      <w:r w:rsidRPr="00591020">
        <w:rPr>
          <w:rStyle w:val="StyleUnderline"/>
        </w:rPr>
        <w:t xml:space="preserve">; </w:t>
      </w:r>
      <w:r w:rsidRPr="00591020">
        <w:rPr>
          <w:sz w:val="12"/>
        </w:rPr>
        <w:t xml:space="preserve">otherwise, the interests of the weakest are easily submerged beneath a spurious assumption of commonality. Solnit (2009) has explored how disasters can inspire an unexpected upsurge of solidarity and a sense of community. </w:t>
      </w:r>
      <w:r w:rsidRPr="008A76DE">
        <w:rPr>
          <w:rStyle w:val="StyleUnderline"/>
          <w:highlight w:val="green"/>
        </w:rPr>
        <w:t>'The existing system</w:t>
      </w:r>
      <w:r w:rsidRPr="00591020">
        <w:rPr>
          <w:rStyle w:val="StyleUnderline"/>
        </w:rPr>
        <w:t xml:space="preserve"> is </w:t>
      </w:r>
      <w:r w:rsidRPr="008A76DE">
        <w:rPr>
          <w:rStyle w:val="StyleUnderline"/>
          <w:highlight w:val="green"/>
        </w:rPr>
        <w:t>built on</w:t>
      </w:r>
      <w:r w:rsidRPr="00591020">
        <w:rPr>
          <w:rStyle w:val="StyleUnderline"/>
        </w:rPr>
        <w:t xml:space="preserve"> </w:t>
      </w:r>
      <w:r w:rsidRPr="008A76DE">
        <w:rPr>
          <w:rStyle w:val="StyleUnderline"/>
          <w:highlight w:val="green"/>
        </w:rPr>
        <w:t>fear</w:t>
      </w:r>
      <w:r w:rsidRPr="00591020">
        <w:rPr>
          <w:rStyle w:val="StyleUnderline"/>
        </w:rPr>
        <w:t xml:space="preserve"> of each other and of scarcity, and it has </w:t>
      </w:r>
      <w:r w:rsidRPr="008A76DE">
        <w:rPr>
          <w:rStyle w:val="StyleUnderline"/>
          <w:highlight w:val="green"/>
        </w:rPr>
        <w:t>created more scarcity</w:t>
      </w:r>
      <w:r w:rsidRPr="00591020">
        <w:rPr>
          <w:rStyle w:val="StyleUnderline"/>
        </w:rPr>
        <w:t xml:space="preserve"> and more to be afraid of.</w:t>
      </w:r>
      <w:r w:rsidRPr="00591020">
        <w:rPr>
          <w:sz w:val="12"/>
        </w:rPr>
        <w:t xml:space="preserve"> It is mitigated every day by altruism, mutual aid, and solidarity, by the acts of individuals and organizations who are motivated by hope and love rather than fear' (2009: 312). </w:t>
      </w:r>
      <w:r w:rsidRPr="00591020">
        <w:rPr>
          <w:rStyle w:val="StyleUnderline"/>
        </w:rPr>
        <w:t xml:space="preserve">If a real world of civilised employment relations is to be re-invented, </w:t>
      </w:r>
      <w:r w:rsidRPr="00591020">
        <w:rPr>
          <w:rStyle w:val="Emphasis"/>
        </w:rPr>
        <w:t xml:space="preserve">it </w:t>
      </w:r>
      <w:r w:rsidRPr="008A76DE">
        <w:rPr>
          <w:rStyle w:val="Emphasis"/>
          <w:highlight w:val="green"/>
        </w:rPr>
        <w:t>demands new alliances</w:t>
      </w:r>
      <w:r w:rsidRPr="00591020">
        <w:rPr>
          <w:rStyle w:val="Emphasis"/>
        </w:rPr>
        <w:t xml:space="preserve"> and an alternative vision.</w:t>
      </w:r>
      <w:r w:rsidRPr="00591020">
        <w:rPr>
          <w:sz w:val="12"/>
        </w:rPr>
        <w:t xml:space="preserve"> Utopian thinking is usually dismissed as precisely that — utopian. But it is more necessary than ever!</w:t>
      </w:r>
    </w:p>
    <w:p w14:paraId="5BB415B8" w14:textId="77777777" w:rsidR="008853B6" w:rsidRDefault="008853B6" w:rsidP="008853B6"/>
    <w:bookmarkEnd w:id="1"/>
    <w:p w14:paraId="26B21C25" w14:textId="77777777" w:rsidR="008853B6" w:rsidRPr="00341F42" w:rsidRDefault="008853B6" w:rsidP="008853B6"/>
    <w:p w14:paraId="19EE8B4A" w14:textId="77777777" w:rsidR="008853B6" w:rsidRDefault="008853B6" w:rsidP="008853B6">
      <w:pPr>
        <w:pStyle w:val="Heading2"/>
      </w:pPr>
      <w:r>
        <w:lastRenderedPageBreak/>
        <w:t>ADV 1</w:t>
      </w:r>
    </w:p>
    <w:p w14:paraId="6F62532C" w14:textId="77777777" w:rsidR="008853B6" w:rsidRPr="00341F42" w:rsidRDefault="008853B6" w:rsidP="008853B6">
      <w:pPr>
        <w:pStyle w:val="Heading3"/>
      </w:pPr>
      <w:r>
        <w:lastRenderedPageBreak/>
        <w:t>Circumvention---1NC</w:t>
      </w:r>
    </w:p>
    <w:p w14:paraId="2A1DAF27" w14:textId="77777777" w:rsidR="008853B6" w:rsidRPr="000046DB" w:rsidRDefault="008853B6" w:rsidP="008853B6">
      <w:pPr>
        <w:pStyle w:val="Heading4"/>
        <w:rPr>
          <w:b w:val="0"/>
        </w:rPr>
      </w:pPr>
      <w:r w:rsidRPr="000046DB">
        <w:rPr>
          <w:b w:val="0"/>
        </w:rPr>
        <w:t>Plan gets circumvented:</w:t>
      </w:r>
    </w:p>
    <w:p w14:paraId="4FD541DC" w14:textId="77777777" w:rsidR="008853B6" w:rsidRPr="000046DB" w:rsidRDefault="008853B6" w:rsidP="008853B6">
      <w:pPr>
        <w:pStyle w:val="Heading4"/>
        <w:rPr>
          <w:b w:val="0"/>
        </w:rPr>
      </w:pPr>
      <w:r w:rsidRPr="000046DB">
        <w:rPr>
          <w:b w:val="0"/>
        </w:rPr>
        <w:t xml:space="preserve">FLRA—it’s the the </w:t>
      </w:r>
      <w:r w:rsidRPr="000046DB">
        <w:rPr>
          <w:b w:val="0"/>
          <w:u w:val="single"/>
        </w:rPr>
        <w:t>only way</w:t>
      </w:r>
      <w:r w:rsidRPr="000046DB">
        <w:rPr>
          <w:b w:val="0"/>
        </w:rPr>
        <w:t xml:space="preserve"> to stop </w:t>
      </w:r>
      <w:r w:rsidRPr="000046DB">
        <w:rPr>
          <w:b w:val="0"/>
          <w:u w:val="single"/>
        </w:rPr>
        <w:t>cuts now</w:t>
      </w:r>
      <w:r w:rsidRPr="000046DB">
        <w:rPr>
          <w:b w:val="0"/>
        </w:rPr>
        <w:t xml:space="preserve">—they </w:t>
      </w:r>
      <w:r w:rsidRPr="000046DB">
        <w:rPr>
          <w:b w:val="0"/>
          <w:u w:val="single"/>
        </w:rPr>
        <w:t>can’t</w:t>
      </w:r>
      <w:r w:rsidRPr="000046DB">
        <w:rPr>
          <w:b w:val="0"/>
        </w:rPr>
        <w:t xml:space="preserve"> and </w:t>
      </w:r>
      <w:r w:rsidRPr="000046DB">
        <w:rPr>
          <w:b w:val="0"/>
          <w:u w:val="single"/>
        </w:rPr>
        <w:t>won’t</w:t>
      </w:r>
      <w:r w:rsidRPr="000046DB">
        <w:rPr>
          <w:b w:val="0"/>
        </w:rPr>
        <w:t xml:space="preserve">—conservative </w:t>
      </w:r>
      <w:r w:rsidRPr="000046DB">
        <w:rPr>
          <w:b w:val="0"/>
          <w:u w:val="single"/>
        </w:rPr>
        <w:t>fill-in</w:t>
      </w:r>
      <w:r w:rsidRPr="000046DB">
        <w:rPr>
          <w:b w:val="0"/>
        </w:rPr>
        <w:t>.</w:t>
      </w:r>
    </w:p>
    <w:p w14:paraId="434C74D5" w14:textId="77777777" w:rsidR="008853B6" w:rsidRPr="000046DB" w:rsidRDefault="008853B6" w:rsidP="008853B6">
      <w:r w:rsidRPr="000046DB">
        <w:rPr>
          <w:rStyle w:val="Style13ptBold"/>
        </w:rPr>
        <w:t>Purifoy 25</w:t>
      </w:r>
      <w:r w:rsidRPr="000046DB">
        <w:t xml:space="preserve"> </w:t>
      </w:r>
      <w:r w:rsidRPr="000046DB">
        <w:rPr>
          <w:sz w:val="16"/>
          <w:szCs w:val="16"/>
        </w:rPr>
        <w:t>Parker. Associate Reporter at Bloomberg Law. "Federal Worker Unions Short on Options During Trump Policy Blitz". No Publication. https://news.bloomberglaw.com/daily-labor-report/federal-workers-union-contacts 7-31-2025 tiktokbussin15</w:t>
      </w:r>
    </w:p>
    <w:p w14:paraId="672AD609" w14:textId="77777777" w:rsidR="008853B6" w:rsidRPr="000046DB" w:rsidRDefault="008853B6" w:rsidP="008853B6">
      <w:pPr>
        <w:rPr>
          <w:sz w:val="12"/>
        </w:rPr>
      </w:pPr>
      <w:r w:rsidRPr="0071350A">
        <w:rPr>
          <w:rStyle w:val="Emphasis"/>
          <w:highlight w:val="green"/>
        </w:rPr>
        <w:t>Federal</w:t>
      </w:r>
      <w:r w:rsidRPr="000046DB">
        <w:rPr>
          <w:rStyle w:val="Emphasis"/>
        </w:rPr>
        <w:t xml:space="preserve">-sector labor </w:t>
      </w:r>
      <w:r w:rsidRPr="0071350A">
        <w:rPr>
          <w:rStyle w:val="Emphasis"/>
          <w:highlight w:val="green"/>
        </w:rPr>
        <w:t>unions</w:t>
      </w:r>
      <w:r w:rsidRPr="000046DB">
        <w:rPr>
          <w:rStyle w:val="Emphasis"/>
        </w:rPr>
        <w:t xml:space="preserve"> have </w:t>
      </w:r>
      <w:r w:rsidRPr="0071350A">
        <w:rPr>
          <w:rStyle w:val="Emphasis"/>
          <w:highlight w:val="green"/>
        </w:rPr>
        <w:t>challenged</w:t>
      </w:r>
      <w:r w:rsidRPr="000046DB">
        <w:rPr>
          <w:rStyle w:val="Emphasis"/>
        </w:rPr>
        <w:t xml:space="preserve"> the barrage of </w:t>
      </w:r>
      <w:r w:rsidRPr="0071350A">
        <w:rPr>
          <w:rStyle w:val="Emphasis"/>
          <w:highlight w:val="green"/>
        </w:rPr>
        <w:t>initiatives</w:t>
      </w:r>
      <w:r w:rsidRPr="000046DB">
        <w:rPr>
          <w:rStyle w:val="Emphasis"/>
        </w:rPr>
        <w:t xml:space="preserve"> in multiple venues</w:t>
      </w:r>
      <w:r w:rsidRPr="000046DB">
        <w:rPr>
          <w:sz w:val="12"/>
        </w:rPr>
        <w:t>.</w:t>
      </w:r>
    </w:p>
    <w:p w14:paraId="7161FC1F" w14:textId="77777777" w:rsidR="008853B6" w:rsidRPr="000046DB" w:rsidRDefault="008853B6" w:rsidP="008853B6">
      <w:pPr>
        <w:rPr>
          <w:rStyle w:val="Emphasis"/>
        </w:rPr>
      </w:pPr>
      <w:r w:rsidRPr="000046DB">
        <w:rPr>
          <w:sz w:val="12"/>
        </w:rPr>
        <w:t xml:space="preserve">The American Federation of Government Employees and the National Treasury Employees Union, together </w:t>
      </w:r>
      <w:r w:rsidRPr="000046DB">
        <w:rPr>
          <w:rStyle w:val="Heading3Char2"/>
        </w:rPr>
        <w:t>some of the largest unions for federal workers</w:t>
      </w:r>
      <w:r w:rsidRPr="000046DB">
        <w:rPr>
          <w:sz w:val="12"/>
        </w:rPr>
        <w:t xml:space="preserve">, initially </w:t>
      </w:r>
      <w:r w:rsidRPr="0071350A">
        <w:rPr>
          <w:rStyle w:val="Heading3Char2"/>
          <w:highlight w:val="green"/>
        </w:rPr>
        <w:t xml:space="preserve">obtained </w:t>
      </w:r>
      <w:r w:rsidRPr="000046DB">
        <w:rPr>
          <w:rStyle w:val="Heading3Char2"/>
        </w:rPr>
        <w:t xml:space="preserve">federal court </w:t>
      </w:r>
      <w:r w:rsidRPr="0071350A">
        <w:rPr>
          <w:rStyle w:val="Heading3Char2"/>
          <w:highlight w:val="green"/>
        </w:rPr>
        <w:t>injunctions to block</w:t>
      </w:r>
      <w:r w:rsidRPr="000046DB">
        <w:rPr>
          <w:rStyle w:val="Heading3Char2"/>
        </w:rPr>
        <w:t xml:space="preserve"> layoffs and the </w:t>
      </w:r>
      <w:r w:rsidRPr="0071350A">
        <w:rPr>
          <w:rStyle w:val="Heading3Char2"/>
          <w:highlight w:val="green"/>
        </w:rPr>
        <w:t>termination of c</w:t>
      </w:r>
      <w:r w:rsidRPr="000046DB">
        <w:rPr>
          <w:rStyle w:val="Heading3Char2"/>
        </w:rPr>
        <w:t xml:space="preserve">ollective </w:t>
      </w:r>
      <w:r w:rsidRPr="0071350A">
        <w:rPr>
          <w:rStyle w:val="Heading3Char2"/>
          <w:highlight w:val="green"/>
        </w:rPr>
        <w:t>b</w:t>
      </w:r>
      <w:r w:rsidRPr="000046DB">
        <w:rPr>
          <w:rStyle w:val="Heading3Char2"/>
        </w:rPr>
        <w:t xml:space="preserve">argaining </w:t>
      </w:r>
      <w:r w:rsidRPr="0071350A">
        <w:rPr>
          <w:rStyle w:val="Heading3Char2"/>
          <w:highlight w:val="green"/>
        </w:rPr>
        <w:t>r</w:t>
      </w:r>
      <w:r w:rsidRPr="000046DB">
        <w:rPr>
          <w:rStyle w:val="Heading3Char2"/>
        </w:rPr>
        <w:t>ights</w:t>
      </w:r>
      <w:r w:rsidRPr="000046DB">
        <w:rPr>
          <w:sz w:val="12"/>
        </w:rPr>
        <w:t xml:space="preserve">, but </w:t>
      </w:r>
      <w:r w:rsidRPr="000046DB">
        <w:rPr>
          <w:rStyle w:val="Emphasis"/>
        </w:rPr>
        <w:t xml:space="preserve">the </w:t>
      </w:r>
      <w:r w:rsidRPr="0071350A">
        <w:rPr>
          <w:rStyle w:val="Emphasis"/>
          <w:highlight w:val="green"/>
        </w:rPr>
        <w:t>Supreme Court and</w:t>
      </w:r>
      <w:r w:rsidRPr="000046DB">
        <w:rPr>
          <w:rStyle w:val="Emphasis"/>
        </w:rPr>
        <w:t xml:space="preserve"> several </w:t>
      </w:r>
      <w:r w:rsidRPr="0071350A">
        <w:rPr>
          <w:rStyle w:val="Emphasis"/>
          <w:highlight w:val="green"/>
        </w:rPr>
        <w:t>appellate</w:t>
      </w:r>
      <w:r w:rsidRPr="000046DB">
        <w:rPr>
          <w:rStyle w:val="Emphasis"/>
        </w:rPr>
        <w:t xml:space="preserve"> court</w:t>
      </w:r>
      <w:r w:rsidRPr="0071350A">
        <w:rPr>
          <w:rStyle w:val="Emphasis"/>
          <w:highlight w:val="green"/>
        </w:rPr>
        <w:t>s</w:t>
      </w:r>
      <w:r w:rsidRPr="000046DB">
        <w:rPr>
          <w:rStyle w:val="Emphasis"/>
        </w:rPr>
        <w:t xml:space="preserve"> </w:t>
      </w:r>
      <w:r w:rsidRPr="0071350A">
        <w:rPr>
          <w:rStyle w:val="Emphasis"/>
          <w:highlight w:val="green"/>
        </w:rPr>
        <w:t>stayed the orders</w:t>
      </w:r>
      <w:r w:rsidRPr="000046DB">
        <w:rPr>
          <w:rStyle w:val="Emphasis"/>
        </w:rPr>
        <w:t>.</w:t>
      </w:r>
    </w:p>
    <w:p w14:paraId="57121DD5" w14:textId="77777777" w:rsidR="008853B6" w:rsidRPr="000046DB" w:rsidRDefault="008853B6" w:rsidP="008853B6">
      <w:pPr>
        <w:rPr>
          <w:sz w:val="12"/>
        </w:rPr>
      </w:pPr>
      <w:r w:rsidRPr="000046DB">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6D0F55DC" w14:textId="77777777" w:rsidR="008853B6" w:rsidRPr="000046DB" w:rsidRDefault="008853B6" w:rsidP="008853B6">
      <w:pPr>
        <w:rPr>
          <w:sz w:val="12"/>
        </w:rPr>
      </w:pPr>
      <w:r w:rsidRPr="000046DB">
        <w:rPr>
          <w:sz w:val="12"/>
        </w:rPr>
        <w:t xml:space="preserve">The union representing workers at the US Patent and Trademark Office has also grieved RTO policy changes as well as the suspension of worker training programs. </w:t>
      </w:r>
    </w:p>
    <w:p w14:paraId="005DBED4" w14:textId="77777777" w:rsidR="008853B6" w:rsidRPr="000046DB" w:rsidRDefault="008853B6" w:rsidP="008853B6">
      <w:pPr>
        <w:rPr>
          <w:rStyle w:val="Emphasis"/>
        </w:rPr>
      </w:pPr>
      <w:r w:rsidRPr="000046DB">
        <w:rPr>
          <w:sz w:val="12"/>
        </w:rPr>
        <w:t xml:space="preserve">Those </w:t>
      </w:r>
      <w:r w:rsidRPr="0071350A">
        <w:rPr>
          <w:rStyle w:val="Heading3Char2"/>
          <w:highlight w:val="green"/>
        </w:rPr>
        <w:t>arbitration</w:t>
      </w:r>
      <w:r w:rsidRPr="000046DB">
        <w:rPr>
          <w:rStyle w:val="Heading3Char2"/>
        </w:rPr>
        <w:t xml:space="preserve"> proceedings </w:t>
      </w:r>
      <w:r w:rsidRPr="0071350A">
        <w:rPr>
          <w:rStyle w:val="Heading3Char2"/>
          <w:highlight w:val="green"/>
        </w:rPr>
        <w:t>can</w:t>
      </w:r>
      <w:r w:rsidRPr="000046DB">
        <w:rPr>
          <w:rStyle w:val="Heading3Char2"/>
        </w:rPr>
        <w:t xml:space="preserve"> eventually </w:t>
      </w:r>
      <w:r w:rsidRPr="0071350A">
        <w:rPr>
          <w:rStyle w:val="Heading3Char2"/>
          <w:highlight w:val="green"/>
        </w:rPr>
        <w:t>be appealed</w:t>
      </w:r>
      <w:r w:rsidRPr="000046DB">
        <w:rPr>
          <w:rStyle w:val="Heading3Char2"/>
        </w:rPr>
        <w:t xml:space="preserve"> up </w:t>
      </w:r>
      <w:r w:rsidRPr="0071350A">
        <w:rPr>
          <w:rStyle w:val="Heading3Char2"/>
          <w:highlight w:val="green"/>
        </w:rPr>
        <w:t xml:space="preserve">to the </w:t>
      </w:r>
      <w:r w:rsidRPr="0071350A">
        <w:rPr>
          <w:rStyle w:val="Emphasis"/>
          <w:highlight w:val="green"/>
        </w:rPr>
        <w:t>F</w:t>
      </w:r>
      <w:r w:rsidRPr="000046DB">
        <w:rPr>
          <w:rStyle w:val="Emphasis"/>
        </w:rPr>
        <w:t xml:space="preserve">ederal </w:t>
      </w:r>
      <w:r w:rsidRPr="0071350A">
        <w:rPr>
          <w:rStyle w:val="Emphasis"/>
          <w:highlight w:val="green"/>
        </w:rPr>
        <w:t>L</w:t>
      </w:r>
      <w:r w:rsidRPr="000046DB">
        <w:rPr>
          <w:rStyle w:val="Emphasis"/>
        </w:rPr>
        <w:t xml:space="preserve">abor </w:t>
      </w:r>
      <w:r w:rsidRPr="0071350A">
        <w:rPr>
          <w:rStyle w:val="Emphasis"/>
          <w:highlight w:val="green"/>
        </w:rPr>
        <w:t>R</w:t>
      </w:r>
      <w:r w:rsidRPr="000046DB">
        <w:rPr>
          <w:rStyle w:val="Emphasis"/>
        </w:rPr>
        <w:t xml:space="preserve">elations </w:t>
      </w:r>
      <w:r w:rsidRPr="0071350A">
        <w:rPr>
          <w:rStyle w:val="Emphasis"/>
          <w:highlight w:val="green"/>
        </w:rPr>
        <w:t>A</w:t>
      </w:r>
      <w:r w:rsidRPr="000046DB">
        <w:rPr>
          <w:rStyle w:val="Emphasis"/>
        </w:rPr>
        <w:t>uthority</w:t>
      </w:r>
      <w:r w:rsidRPr="000046DB">
        <w:rPr>
          <w:rStyle w:val="Heading3Char2"/>
        </w:rPr>
        <w:t>—tasked with adjudicating unfair labor practices and facilitating union elections</w:t>
      </w:r>
      <w:r w:rsidRPr="000046DB">
        <w:rPr>
          <w:sz w:val="12"/>
        </w:rPr>
        <w:t xml:space="preserve">—but </w:t>
      </w:r>
      <w:r w:rsidRPr="0071350A">
        <w:rPr>
          <w:rStyle w:val="Emphasis"/>
          <w:highlight w:val="green"/>
        </w:rPr>
        <w:t>it’s been deadlocked</w:t>
      </w:r>
      <w:r w:rsidRPr="000046DB">
        <w:rPr>
          <w:rStyle w:val="Emphasis"/>
        </w:rPr>
        <w:t xml:space="preserve"> since February </w:t>
      </w:r>
      <w:r w:rsidRPr="0071350A">
        <w:rPr>
          <w:rStyle w:val="Emphasis"/>
          <w:highlight w:val="green"/>
        </w:rPr>
        <w:t>after Trump fired former chair</w:t>
      </w:r>
      <w:r w:rsidRPr="000046DB">
        <w:rPr>
          <w:rStyle w:val="Emphasis"/>
        </w:rPr>
        <w:t xml:space="preserve"> Susan </w:t>
      </w:r>
      <w:r w:rsidRPr="0071350A">
        <w:rPr>
          <w:rStyle w:val="Emphasis"/>
          <w:highlight w:val="green"/>
        </w:rPr>
        <w:t>Grundmann</w:t>
      </w:r>
      <w:r w:rsidRPr="000046DB">
        <w:rPr>
          <w:sz w:val="12"/>
        </w:rPr>
        <w:t xml:space="preserve">. With one Democrat and one Republican on the panel, it’s likely </w:t>
      </w:r>
      <w:r w:rsidRPr="0071350A">
        <w:rPr>
          <w:rStyle w:val="Emphasis"/>
          <w:highlight w:val="green"/>
        </w:rPr>
        <w:t>the FLRA won’t decide</w:t>
      </w:r>
      <w:r w:rsidRPr="000046DB">
        <w:rPr>
          <w:rStyle w:val="Emphasis"/>
        </w:rPr>
        <w:t xml:space="preserve"> controversial </w:t>
      </w:r>
      <w:r w:rsidRPr="0071350A">
        <w:rPr>
          <w:rStyle w:val="Emphasis"/>
          <w:highlight w:val="green"/>
        </w:rPr>
        <w:t>cases until another member is appointed</w:t>
      </w:r>
      <w:r w:rsidRPr="000046DB">
        <w:rPr>
          <w:rStyle w:val="Emphasis"/>
        </w:rPr>
        <w:t>.</w:t>
      </w:r>
    </w:p>
    <w:p w14:paraId="276E7FB1" w14:textId="77777777" w:rsidR="008853B6" w:rsidRPr="000046DB" w:rsidRDefault="008853B6" w:rsidP="008853B6">
      <w:pPr>
        <w:rPr>
          <w:sz w:val="12"/>
        </w:rPr>
      </w:pPr>
      <w:r w:rsidRPr="000046DB">
        <w:rPr>
          <w:rStyle w:val="Heading3Char2"/>
        </w:rPr>
        <w:t>“We don’t have any other option,” said</w:t>
      </w:r>
      <w:r w:rsidRPr="000046DB">
        <w:rPr>
          <w:sz w:val="12"/>
        </w:rPr>
        <w:t xml:space="preserve"> Justin Chen, president of AFGE Council 238. “</w:t>
      </w:r>
      <w:r w:rsidRPr="000046DB">
        <w:rPr>
          <w:rStyle w:val="Heading3Char2"/>
        </w:rPr>
        <w:t>We have to exhaust every single regular venue as proposed through the Federal Labor Relations Act before we can even think about trying to sniff civil court</w:t>
      </w:r>
      <w:r w:rsidRPr="000046DB">
        <w:rPr>
          <w:sz w:val="12"/>
        </w:rPr>
        <w:t>.”</w:t>
      </w:r>
    </w:p>
    <w:p w14:paraId="55257760" w14:textId="77777777" w:rsidR="008853B6" w:rsidRPr="000046DB" w:rsidRDefault="008853B6" w:rsidP="008853B6">
      <w:pPr>
        <w:rPr>
          <w:sz w:val="12"/>
        </w:rPr>
      </w:pPr>
      <w:r w:rsidRPr="000046DB">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19619071" w14:textId="77777777" w:rsidR="008853B6" w:rsidRPr="000046DB" w:rsidRDefault="008853B6" w:rsidP="008853B6">
      <w:pPr>
        <w:rPr>
          <w:sz w:val="12"/>
        </w:rPr>
      </w:pPr>
      <w:r w:rsidRPr="000046DB">
        <w:rPr>
          <w:sz w:val="12"/>
        </w:rPr>
        <w:t xml:space="preserve">“Our position is that our collective bargaining agreements remain in full force and effect, and VA is required by law and CBA to participate in grievance and arbitration proceedings,” Dargon said. </w:t>
      </w:r>
    </w:p>
    <w:p w14:paraId="4EEF0E79" w14:textId="77777777" w:rsidR="008853B6" w:rsidRPr="000046DB" w:rsidRDefault="008853B6" w:rsidP="008853B6">
      <w:pPr>
        <w:rPr>
          <w:sz w:val="12"/>
        </w:rPr>
      </w:pPr>
      <w:r w:rsidRPr="000046DB">
        <w:rPr>
          <w:sz w:val="12"/>
        </w:rPr>
        <w:t>Watchdog Agencies Overwhelmed</w:t>
      </w:r>
    </w:p>
    <w:p w14:paraId="440B267A" w14:textId="77777777" w:rsidR="008853B6" w:rsidRPr="000046DB" w:rsidRDefault="008853B6" w:rsidP="008853B6">
      <w:pPr>
        <w:rPr>
          <w:sz w:val="12"/>
        </w:rPr>
      </w:pPr>
      <w:r w:rsidRPr="000046DB">
        <w:rPr>
          <w:sz w:val="12"/>
        </w:rPr>
        <w:t>The Merit Systems Protection Board, which hears appeals from workers over adverse employment decisions, has been inundated with thousands of new cases and lacks a quorum to make final decisions on them.</w:t>
      </w:r>
    </w:p>
    <w:p w14:paraId="7ACFED16" w14:textId="77777777" w:rsidR="008853B6" w:rsidRPr="000046DB" w:rsidRDefault="008853B6" w:rsidP="008853B6">
      <w:pPr>
        <w:rPr>
          <w:sz w:val="12"/>
        </w:rPr>
      </w:pPr>
      <w:r w:rsidRPr="000046DB">
        <w:rPr>
          <w:sz w:val="12"/>
        </w:rPr>
        <w:t>The MSPB has received over 11,000 new cases since Trump took office, more than double what it received in the entirety of fiscal year 2024, according to the agency’s records.</w:t>
      </w:r>
    </w:p>
    <w:p w14:paraId="15C74BDF" w14:textId="77777777" w:rsidR="008853B6" w:rsidRPr="000046DB" w:rsidRDefault="008853B6" w:rsidP="008853B6">
      <w:pPr>
        <w:rPr>
          <w:sz w:val="12"/>
        </w:rPr>
      </w:pPr>
      <w:r w:rsidRPr="000046DB">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19B66CA0" w14:textId="77777777" w:rsidR="008853B6" w:rsidRPr="000046DB" w:rsidRDefault="008853B6" w:rsidP="008853B6">
      <w:pPr>
        <w:rPr>
          <w:sz w:val="12"/>
        </w:rPr>
      </w:pPr>
      <w:r w:rsidRPr="000046DB">
        <w:rPr>
          <w:sz w:val="12"/>
        </w:rPr>
        <w:t>“Once an administrative judge issues a recommended decision and there’s an appeal for that decision, if there’s no quorum, it’ll just sit there,” said Keir Bickerstaffe, an attorney with Kalijarvi, Chuzi, Newman &amp; Fitch, P.C. Some MSPB cases sat untouched for five years after the first Trump administration left the board with no quorum, Bickerstaffe said.</w:t>
      </w:r>
    </w:p>
    <w:p w14:paraId="0671FBF6" w14:textId="77777777" w:rsidR="008853B6" w:rsidRPr="000046DB" w:rsidRDefault="008853B6" w:rsidP="008853B6">
      <w:pPr>
        <w:rPr>
          <w:rStyle w:val="Emphasis"/>
        </w:rPr>
      </w:pPr>
      <w:r w:rsidRPr="0071350A">
        <w:rPr>
          <w:rStyle w:val="Emphasis"/>
          <w:highlight w:val="green"/>
        </w:rPr>
        <w:t>The FLRA has been without</w:t>
      </w:r>
      <w:r w:rsidRPr="000046DB">
        <w:rPr>
          <w:rStyle w:val="Emphasis"/>
        </w:rPr>
        <w:t xml:space="preserve"> a Senate-confirmed general </w:t>
      </w:r>
      <w:r w:rsidRPr="0071350A">
        <w:rPr>
          <w:rStyle w:val="Emphasis"/>
          <w:highlight w:val="green"/>
        </w:rPr>
        <w:t>counsel since 2017</w:t>
      </w:r>
      <w:r w:rsidRPr="000046DB">
        <w:rPr>
          <w:rStyle w:val="Emphasis"/>
        </w:rPr>
        <w:t xml:space="preserve">, which </w:t>
      </w:r>
      <w:r w:rsidRPr="0071350A">
        <w:rPr>
          <w:rStyle w:val="Emphasis"/>
          <w:highlight w:val="green"/>
        </w:rPr>
        <w:t>cuts off</w:t>
      </w:r>
      <w:r w:rsidRPr="000046DB">
        <w:rPr>
          <w:rStyle w:val="Emphasis"/>
        </w:rPr>
        <w:t xml:space="preserve"> another </w:t>
      </w:r>
      <w:r w:rsidRPr="0071350A">
        <w:rPr>
          <w:rStyle w:val="Emphasis"/>
          <w:highlight w:val="green"/>
        </w:rPr>
        <w:t>pathway for unions to get disputes</w:t>
      </w:r>
      <w:r w:rsidRPr="000046DB">
        <w:rPr>
          <w:rStyle w:val="Emphasis"/>
        </w:rPr>
        <w:t xml:space="preserve"> before the full authority and compounds the issue if agencies refuse to engage in arbitration.</w:t>
      </w:r>
    </w:p>
    <w:p w14:paraId="5DDBCAEE" w14:textId="77777777" w:rsidR="008853B6" w:rsidRPr="000046DB" w:rsidRDefault="008853B6" w:rsidP="008853B6">
      <w:pPr>
        <w:rPr>
          <w:rStyle w:val="Heading3Char2"/>
        </w:rPr>
      </w:pPr>
      <w:r w:rsidRPr="000046DB">
        <w:rPr>
          <w:sz w:val="12"/>
        </w:rPr>
        <w:t xml:space="preserve">The FLRA’s </w:t>
      </w:r>
      <w:r w:rsidRPr="000046DB">
        <w:rPr>
          <w:rStyle w:val="Heading3Char2"/>
        </w:rPr>
        <w:t>Grundmann and</w:t>
      </w:r>
      <w:r w:rsidRPr="000046DB">
        <w:rPr>
          <w:sz w:val="12"/>
        </w:rPr>
        <w:t xml:space="preserve"> MSPB’s </w:t>
      </w:r>
      <w:r w:rsidRPr="000046DB">
        <w:rPr>
          <w:rStyle w:val="Heading3Char2"/>
        </w:rPr>
        <w:t>Harris</w:t>
      </w:r>
      <w:r w:rsidRPr="000046DB">
        <w:rPr>
          <w:sz w:val="12"/>
        </w:rPr>
        <w:t xml:space="preserve"> both </w:t>
      </w:r>
      <w:r w:rsidRPr="000046DB">
        <w:rPr>
          <w:rStyle w:val="Heading3Char2"/>
        </w:rPr>
        <w:t>sued to undo their firings. The Supreme Court and a D.C. federal appeals panel upheld injunction stays</w:t>
      </w:r>
      <w:r w:rsidRPr="000046DB">
        <w:rPr>
          <w:sz w:val="12"/>
        </w:rPr>
        <w:t xml:space="preserve"> in Harris and Grundmann’s cases, respectively, </w:t>
      </w:r>
      <w:r w:rsidRPr="000046DB">
        <w:rPr>
          <w:rStyle w:val="Heading3Char2"/>
        </w:rPr>
        <w:t>meaning they likely won’t be reinstated until the merits of their firings are examined.</w:t>
      </w:r>
    </w:p>
    <w:p w14:paraId="54050000" w14:textId="77777777" w:rsidR="008853B6" w:rsidRPr="000046DB" w:rsidRDefault="008853B6" w:rsidP="008853B6">
      <w:pPr>
        <w:rPr>
          <w:rStyle w:val="Emphasis"/>
        </w:rPr>
      </w:pPr>
      <w:r w:rsidRPr="000046DB">
        <w:rPr>
          <w:rStyle w:val="Emphasis"/>
        </w:rPr>
        <w:lastRenderedPageBreak/>
        <w:t xml:space="preserve">The </w:t>
      </w:r>
      <w:r w:rsidRPr="0071350A">
        <w:rPr>
          <w:rStyle w:val="Emphasis"/>
          <w:highlight w:val="green"/>
        </w:rPr>
        <w:t>White House proposed</w:t>
      </w:r>
      <w:r w:rsidRPr="000046DB">
        <w:rPr>
          <w:rStyle w:val="Emphasis"/>
        </w:rPr>
        <w:t xml:space="preserve"> drastically </w:t>
      </w:r>
      <w:r w:rsidRPr="0071350A">
        <w:rPr>
          <w:rStyle w:val="Emphasis"/>
          <w:highlight w:val="green"/>
        </w:rPr>
        <w:t>shrinking the FLRA</w:t>
      </w:r>
      <w:r w:rsidRPr="000046DB">
        <w:rPr>
          <w:rStyle w:val="Emphasis"/>
        </w:rPr>
        <w:t xml:space="preserve"> and </w:t>
      </w:r>
      <w:r w:rsidRPr="0071350A">
        <w:rPr>
          <w:rStyle w:val="Emphasis"/>
          <w:highlight w:val="green"/>
        </w:rPr>
        <w:t>consolidating decision-making</w:t>
      </w:r>
      <w:r w:rsidRPr="000046DB">
        <w:rPr>
          <w:rStyle w:val="Emphasis"/>
        </w:rPr>
        <w:t xml:space="preserve"> responsibilities with the authority members starting </w:t>
      </w:r>
      <w:r w:rsidRPr="0071350A">
        <w:rPr>
          <w:rStyle w:val="Emphasis"/>
          <w:highlight w:val="green"/>
        </w:rPr>
        <w:t>next year</w:t>
      </w:r>
      <w:r w:rsidRPr="000046DB">
        <w:rPr>
          <w:rStyle w:val="Emphasis"/>
        </w:rPr>
        <w:t>.</w:t>
      </w:r>
    </w:p>
    <w:p w14:paraId="5EDDDD49" w14:textId="77777777" w:rsidR="008853B6" w:rsidRPr="000046DB" w:rsidRDefault="008853B6" w:rsidP="008853B6">
      <w:pPr>
        <w:rPr>
          <w:rStyle w:val="Emphasis"/>
        </w:rPr>
      </w:pPr>
      <w:r w:rsidRPr="000046DB">
        <w:rPr>
          <w:rStyle w:val="Heading3Char2"/>
        </w:rPr>
        <w:t xml:space="preserve">The fiscal year 2026 budget proposed </w:t>
      </w:r>
      <w:r w:rsidRPr="0071350A">
        <w:rPr>
          <w:rStyle w:val="Emphasis"/>
          <w:highlight w:val="green"/>
        </w:rPr>
        <w:t>eliminating all a</w:t>
      </w:r>
      <w:r w:rsidRPr="000046DB">
        <w:rPr>
          <w:rStyle w:val="Emphasis"/>
        </w:rPr>
        <w:t xml:space="preserve">dministrative </w:t>
      </w:r>
      <w:r w:rsidRPr="0071350A">
        <w:rPr>
          <w:rStyle w:val="Emphasis"/>
          <w:highlight w:val="green"/>
        </w:rPr>
        <w:t>l</w:t>
      </w:r>
      <w:r w:rsidRPr="000046DB">
        <w:rPr>
          <w:rStyle w:val="Emphasis"/>
        </w:rPr>
        <w:t xml:space="preserve">aw </w:t>
      </w:r>
      <w:r w:rsidRPr="0071350A">
        <w:rPr>
          <w:rStyle w:val="Emphasis"/>
          <w:highlight w:val="green"/>
        </w:rPr>
        <w:t>j</w:t>
      </w:r>
      <w:r w:rsidRPr="000046DB">
        <w:rPr>
          <w:rStyle w:val="Emphasis"/>
        </w:rPr>
        <w:t>udge</w:t>
      </w:r>
      <w:r w:rsidRPr="0071350A">
        <w:rPr>
          <w:rStyle w:val="Emphasis"/>
          <w:highlight w:val="green"/>
        </w:rPr>
        <w:t>s</w:t>
      </w:r>
      <w:r w:rsidRPr="000046DB">
        <w:rPr>
          <w:rStyle w:val="Heading3Char2"/>
        </w:rPr>
        <w:t xml:space="preserve"> and designating the authority’s staff attorneys as hearing officers to conduct fact-finding and draft recommended decisions in ULP cases</w:t>
      </w:r>
      <w:r w:rsidRPr="000046DB">
        <w:rPr>
          <w:sz w:val="12"/>
        </w:rPr>
        <w:t xml:space="preserve">. It will also remove decision-making responsibility from regional directors in representation cases, </w:t>
      </w:r>
      <w:r w:rsidRPr="0071350A">
        <w:rPr>
          <w:rStyle w:val="Heading3Char2"/>
          <w:highlight w:val="green"/>
        </w:rPr>
        <w:t>allowing</w:t>
      </w:r>
      <w:r w:rsidRPr="000046DB">
        <w:rPr>
          <w:rStyle w:val="Heading3Char2"/>
        </w:rPr>
        <w:t xml:space="preserve"> those </w:t>
      </w:r>
      <w:r w:rsidRPr="0071350A">
        <w:rPr>
          <w:rStyle w:val="Heading3Char2"/>
          <w:highlight w:val="green"/>
        </w:rPr>
        <w:t>disputes</w:t>
      </w:r>
      <w:r w:rsidRPr="0071350A">
        <w:rPr>
          <w:rStyle w:val="Emphasis"/>
          <w:highlight w:val="green"/>
        </w:rPr>
        <w:t xml:space="preserve"> to go straight</w:t>
      </w:r>
      <w:r w:rsidRPr="000046DB">
        <w:rPr>
          <w:rStyle w:val="Emphasis"/>
        </w:rPr>
        <w:t xml:space="preserve"> up </w:t>
      </w:r>
      <w:r w:rsidRPr="0071350A">
        <w:rPr>
          <w:rStyle w:val="Emphasis"/>
          <w:highlight w:val="green"/>
        </w:rPr>
        <w:t>to</w:t>
      </w:r>
      <w:r w:rsidRPr="000046DB">
        <w:rPr>
          <w:rStyle w:val="Emphasis"/>
        </w:rPr>
        <w:t xml:space="preserve"> the authority.</w:t>
      </w:r>
    </w:p>
    <w:p w14:paraId="007F18D5" w14:textId="77777777" w:rsidR="008853B6" w:rsidRPr="000046DB" w:rsidRDefault="008853B6" w:rsidP="008853B6">
      <w:pPr>
        <w:rPr>
          <w:sz w:val="12"/>
        </w:rPr>
      </w:pPr>
      <w:r w:rsidRPr="000046DB">
        <w:rPr>
          <w:sz w:val="12"/>
        </w:rPr>
        <w:t>The budget proposal states the changes are designed to improve agency efficiency and cut costs, but Summerlin said it could inflict lasting damage.</w:t>
      </w:r>
    </w:p>
    <w:p w14:paraId="26E858A8" w14:textId="77777777" w:rsidR="008853B6" w:rsidRPr="000046DB" w:rsidRDefault="008853B6" w:rsidP="008853B6">
      <w:pPr>
        <w:rPr>
          <w:sz w:val="12"/>
        </w:rPr>
      </w:pPr>
      <w:r w:rsidRPr="000046DB">
        <w:rPr>
          <w:rStyle w:val="Emphasis"/>
        </w:rPr>
        <w:t xml:space="preserve">“The </w:t>
      </w:r>
      <w:r w:rsidRPr="0071350A">
        <w:rPr>
          <w:rStyle w:val="Emphasis"/>
          <w:highlight w:val="green"/>
        </w:rPr>
        <w:t>changes</w:t>
      </w:r>
      <w:r w:rsidRPr="000046DB">
        <w:rPr>
          <w:rStyle w:val="Emphasis"/>
        </w:rPr>
        <w:t xml:space="preserve"> being made to the FLRA </w:t>
      </w:r>
      <w:r w:rsidRPr="0071350A">
        <w:rPr>
          <w:rStyle w:val="Emphasis"/>
          <w:highlight w:val="green"/>
        </w:rPr>
        <w:t>are</w:t>
      </w:r>
      <w:r w:rsidRPr="000046DB">
        <w:rPr>
          <w:rStyle w:val="Emphasis"/>
        </w:rPr>
        <w:t xml:space="preserve"> really </w:t>
      </w:r>
      <w:r w:rsidRPr="0071350A">
        <w:rPr>
          <w:rStyle w:val="Emphasis"/>
          <w:highlight w:val="green"/>
        </w:rPr>
        <w:t>permanent disruptions to the</w:t>
      </w:r>
      <w:r w:rsidRPr="000046DB">
        <w:rPr>
          <w:rStyle w:val="Emphasis"/>
        </w:rPr>
        <w:t xml:space="preserve"> way things have been done</w:t>
      </w:r>
      <w:r w:rsidRPr="000046DB">
        <w:rPr>
          <w:sz w:val="12"/>
        </w:rPr>
        <w:t xml:space="preserve"> in the past </w:t>
      </w:r>
      <w:r w:rsidRPr="000046DB">
        <w:rPr>
          <w:rStyle w:val="Heading3Char2"/>
        </w:rPr>
        <w:t xml:space="preserve">that keep confidence in the </w:t>
      </w:r>
      <w:r w:rsidRPr="0071350A">
        <w:rPr>
          <w:rStyle w:val="Heading3Char2"/>
          <w:highlight w:val="green"/>
        </w:rPr>
        <w:t>FLRA as a neutral</w:t>
      </w:r>
      <w:r w:rsidRPr="000046DB">
        <w:rPr>
          <w:rStyle w:val="Heading3Char2"/>
        </w:rPr>
        <w:t xml:space="preserve"> adjudicatory </w:t>
      </w:r>
      <w:r w:rsidRPr="0071350A">
        <w:rPr>
          <w:rStyle w:val="Heading3Char2"/>
          <w:highlight w:val="green"/>
        </w:rPr>
        <w:t>body</w:t>
      </w:r>
      <w:r w:rsidRPr="000046DB">
        <w:rPr>
          <w:sz w:val="12"/>
        </w:rPr>
        <w:t>,” she said.</w:t>
      </w:r>
    </w:p>
    <w:p w14:paraId="3A9DDE21" w14:textId="77777777" w:rsidR="008853B6" w:rsidRPr="000046DB" w:rsidRDefault="008853B6" w:rsidP="008853B6"/>
    <w:p w14:paraId="555F66B3" w14:textId="77777777" w:rsidR="008853B6" w:rsidRPr="000046DB" w:rsidRDefault="008853B6" w:rsidP="008853B6">
      <w:pPr>
        <w:pStyle w:val="Heading3"/>
      </w:pPr>
      <w:r w:rsidRPr="000046DB">
        <w:lastRenderedPageBreak/>
        <w:t>Administration CT—1NC</w:t>
      </w:r>
    </w:p>
    <w:p w14:paraId="47F3C6EE" w14:textId="77777777" w:rsidR="008853B6" w:rsidRPr="000046DB" w:rsidRDefault="008853B6" w:rsidP="008853B6">
      <w:pPr>
        <w:pStyle w:val="Heading4"/>
      </w:pPr>
      <w:r w:rsidRPr="000046DB">
        <w:t>Civil service firewalls undermine institutional effectiveness.</w:t>
      </w:r>
    </w:p>
    <w:p w14:paraId="6E23737F" w14:textId="77777777" w:rsidR="008853B6" w:rsidRPr="000046DB" w:rsidRDefault="008853B6" w:rsidP="008853B6">
      <w:r w:rsidRPr="000046DB">
        <w:rPr>
          <w:rStyle w:val="Style13ptBold"/>
        </w:rPr>
        <w:t>Counts Xu 25</w:t>
      </w:r>
      <w:r w:rsidRPr="000046DB">
        <w:t>, Laura Counts interviewing Guo Xu Associate Professor, Business and Public Policy, Haas News | Berkeley Haas, 2-14-2025 ["Is the U.S. Civil Service really broken? What the research says about bureaucratic efficiency and reform, available on:  https://newsroom.haas.berkeley.edu/is-the-u-s-civil-service-really-broken-what-the-research-says-about-bureaucratic-efficiency-and-reform/, accessed:  10-7-2025]cdm</w:t>
      </w:r>
    </w:p>
    <w:p w14:paraId="6112C393" w14:textId="77777777" w:rsidR="008853B6" w:rsidRPr="000046DB" w:rsidRDefault="008853B6" w:rsidP="008853B6">
      <w:r w:rsidRPr="000046DB">
        <w:t xml:space="preserve">Your research indicates that political misalignment between federal employees and a presidential administration can lead to decreased performance and slowdowns. What did you find? </w:t>
      </w:r>
    </w:p>
    <w:p w14:paraId="27E5C295" w14:textId="77777777" w:rsidR="008853B6" w:rsidRPr="000046DB" w:rsidRDefault="008853B6" w:rsidP="008853B6">
      <w:pPr>
        <w:rPr>
          <w:rStyle w:val="StyleUnderline"/>
        </w:rPr>
      </w:pPr>
      <w:r w:rsidRPr="000046DB">
        <w:t xml:space="preserve">Civil service protections decrease turnover by, as mentioned earlier, insulating civil servants from political interference. At the same time, however, </w:t>
      </w:r>
      <w:r w:rsidRPr="0071350A">
        <w:rPr>
          <w:rStyle w:val="StyleUnderline"/>
          <w:highlight w:val="green"/>
        </w:rPr>
        <w:t>this</w:t>
      </w:r>
      <w:r w:rsidRPr="000046DB">
        <w:t xml:space="preserve"> “</w:t>
      </w:r>
      <w:r w:rsidRPr="0071350A">
        <w:rPr>
          <w:rStyle w:val="StyleUnderline"/>
          <w:highlight w:val="green"/>
        </w:rPr>
        <w:t>firewall</w:t>
      </w:r>
      <w:r w:rsidRPr="000046DB">
        <w:t xml:space="preserve">” </w:t>
      </w:r>
      <w:r w:rsidRPr="0071350A">
        <w:rPr>
          <w:rStyle w:val="StyleUnderline"/>
          <w:highlight w:val="green"/>
        </w:rPr>
        <w:t>makes civil servants</w:t>
      </w:r>
      <w:r w:rsidRPr="000046DB">
        <w:t xml:space="preserve"> </w:t>
      </w:r>
      <w:r w:rsidRPr="0071350A">
        <w:rPr>
          <w:rStyle w:val="StyleUnderline"/>
          <w:highlight w:val="green"/>
        </w:rPr>
        <w:t>harder</w:t>
      </w:r>
      <w:r w:rsidRPr="000046DB">
        <w:t xml:space="preserve"> for politicians </w:t>
      </w:r>
      <w:r w:rsidRPr="0071350A">
        <w:rPr>
          <w:rStyle w:val="StyleUnderline"/>
          <w:highlight w:val="green"/>
        </w:rPr>
        <w:t>to control</w:t>
      </w:r>
      <w:r w:rsidRPr="000046DB">
        <w:t xml:space="preserve">. </w:t>
      </w:r>
      <w:r w:rsidRPr="0071350A">
        <w:rPr>
          <w:rStyle w:val="StyleUnderline"/>
          <w:highlight w:val="green"/>
        </w:rPr>
        <w:t>Without</w:t>
      </w:r>
      <w:r w:rsidRPr="000046DB">
        <w:t xml:space="preserve"> </w:t>
      </w:r>
      <w:r w:rsidRPr="0071350A">
        <w:rPr>
          <w:rStyle w:val="StyleUnderline"/>
          <w:highlight w:val="green"/>
        </w:rPr>
        <w:t>the ability to replace career civil servants</w:t>
      </w:r>
      <w:r w:rsidRPr="000046DB">
        <w:t xml:space="preserve">, there will always be </w:t>
      </w:r>
      <w:r w:rsidRPr="0071350A">
        <w:rPr>
          <w:rStyle w:val="StyleUnderline"/>
          <w:highlight w:val="green"/>
        </w:rPr>
        <w:t>some</w:t>
      </w:r>
      <w:r w:rsidRPr="000046DB">
        <w:t xml:space="preserve"> civil servants who are </w:t>
      </w:r>
      <w:r w:rsidRPr="0071350A">
        <w:rPr>
          <w:rStyle w:val="StyleUnderline"/>
          <w:highlight w:val="green"/>
        </w:rPr>
        <w:t>politically</w:t>
      </w:r>
      <w:r w:rsidRPr="000046DB">
        <w:t xml:space="preserve"> </w:t>
      </w:r>
      <w:r w:rsidRPr="0071350A">
        <w:rPr>
          <w:rStyle w:val="StyleUnderline"/>
          <w:highlight w:val="green"/>
        </w:rPr>
        <w:t>misaligned</w:t>
      </w:r>
      <w:r w:rsidRPr="000046DB">
        <w:t xml:space="preserve"> with the president—they might disagree with policies or they could simply be demoralized. When we looked at procurement officers, we found that officers who did not share the same party affiliation as the president </w:t>
      </w:r>
      <w:r w:rsidRPr="0071350A">
        <w:rPr>
          <w:rStyle w:val="StyleUnderline"/>
          <w:highlight w:val="green"/>
        </w:rPr>
        <w:t>tend to incur</w:t>
      </w:r>
      <w:r w:rsidRPr="000046DB">
        <w:t xml:space="preserve"> larger </w:t>
      </w:r>
      <w:r w:rsidRPr="0071350A">
        <w:rPr>
          <w:rStyle w:val="StyleUnderline"/>
          <w:highlight w:val="green"/>
        </w:rPr>
        <w:t>cost overruns and delays</w:t>
      </w:r>
      <w:r w:rsidRPr="000046DB">
        <w:t xml:space="preserve">. When we looked at HR surveys covering federal government workers, we also found that </w:t>
      </w:r>
      <w:r w:rsidRPr="0071350A">
        <w:rPr>
          <w:rStyle w:val="StyleUnderline"/>
          <w:highlight w:val="green"/>
        </w:rPr>
        <w:t>politically misaligned respondents</w:t>
      </w:r>
      <w:r w:rsidRPr="000046DB">
        <w:t xml:space="preserve"> </w:t>
      </w:r>
      <w:r w:rsidRPr="0071350A">
        <w:rPr>
          <w:rStyle w:val="StyleUnderline"/>
          <w:highlight w:val="green"/>
        </w:rPr>
        <w:t>were less motivated</w:t>
      </w:r>
      <w:r w:rsidRPr="000046DB">
        <w:t xml:space="preserve"> </w:t>
      </w:r>
      <w:r w:rsidRPr="0071350A">
        <w:rPr>
          <w:rStyle w:val="StyleUnderline"/>
          <w:highlight w:val="green"/>
        </w:rPr>
        <w:t>and</w:t>
      </w:r>
      <w:r w:rsidRPr="000046DB">
        <w:t xml:space="preserve"> less </w:t>
      </w:r>
      <w:r w:rsidRPr="0071350A">
        <w:rPr>
          <w:rStyle w:val="StyleUnderline"/>
          <w:highlight w:val="green"/>
        </w:rPr>
        <w:t>likely</w:t>
      </w:r>
      <w:r w:rsidRPr="000046DB">
        <w:t xml:space="preserve"> </w:t>
      </w:r>
      <w:r w:rsidRPr="0071350A">
        <w:rPr>
          <w:rStyle w:val="StyleUnderline"/>
          <w:highlight w:val="green"/>
        </w:rPr>
        <w:t>to identify with the</w:t>
      </w:r>
      <w:r w:rsidRPr="000046DB">
        <w:t xml:space="preserve"> overall </w:t>
      </w:r>
      <w:r w:rsidRPr="0071350A">
        <w:rPr>
          <w:rStyle w:val="StyleUnderline"/>
          <w:highlight w:val="green"/>
        </w:rPr>
        <w:t>mission of the agency</w:t>
      </w:r>
      <w:r w:rsidRPr="000046DB">
        <w:t xml:space="preserve">. In this sense, </w:t>
      </w:r>
      <w:r w:rsidRPr="000046DB">
        <w:rPr>
          <w:rStyle w:val="StyleUnderline"/>
        </w:rPr>
        <w:t>civil service protections are</w:t>
      </w:r>
      <w:r w:rsidRPr="000046DB">
        <w:t xml:space="preserve"> </w:t>
      </w:r>
      <w:r w:rsidRPr="000046DB">
        <w:rPr>
          <w:rStyle w:val="StyleUnderline"/>
        </w:rPr>
        <w:t>a double edged sword</w:t>
      </w:r>
      <w:r w:rsidRPr="000046DB">
        <w:t xml:space="preserve">: civil service protections can increase government performance by providing stability and continuity; however, this also means that not all workers will always agree with the president in office. This potential for </w:t>
      </w:r>
      <w:r w:rsidRPr="0071350A">
        <w:rPr>
          <w:rStyle w:val="StyleUnderline"/>
          <w:highlight w:val="green"/>
        </w:rPr>
        <w:t>mission misalignment might make the civil service less effective.</w:t>
      </w:r>
      <w:r w:rsidRPr="000046DB">
        <w:rPr>
          <w:rStyle w:val="StyleUnderline"/>
        </w:rPr>
        <w:t xml:space="preserve"> </w:t>
      </w:r>
    </w:p>
    <w:p w14:paraId="3466A259" w14:textId="77777777" w:rsidR="008853B6" w:rsidRDefault="008853B6" w:rsidP="008853B6">
      <w:pPr>
        <w:pStyle w:val="Heading3"/>
      </w:pPr>
      <w:r>
        <w:lastRenderedPageBreak/>
        <w:t>Pandemics ---1NC</w:t>
      </w:r>
    </w:p>
    <w:p w14:paraId="606F1077" w14:textId="77777777" w:rsidR="008853B6" w:rsidRPr="00EA3E21" w:rsidRDefault="008853B6" w:rsidP="008853B6">
      <w:pPr>
        <w:pStyle w:val="Blocks"/>
        <w:rPr>
          <w:rFonts w:cs="Times New Roman"/>
        </w:rPr>
      </w:pPr>
      <w:bookmarkStart w:id="2" w:name="_Hlk205815443"/>
      <w:r w:rsidRPr="00EA3E21">
        <w:rPr>
          <w:rFonts w:cs="Times New Roman"/>
        </w:rPr>
        <w:t xml:space="preserve">No impact – we survived Covid, and a new virus is either so strong it kills the host before it can spread </w:t>
      </w:r>
      <w:r w:rsidRPr="00EA3E21">
        <w:rPr>
          <w:rFonts w:cs="Times New Roman"/>
          <w:highlight w:val="green"/>
          <w:u w:val="single"/>
        </w:rPr>
        <w:t>or</w:t>
      </w:r>
      <w:r w:rsidRPr="00EA3E21">
        <w:rPr>
          <w:rFonts w:cs="Times New Roman"/>
        </w:rPr>
        <w:t xml:space="preserve"> it spreads quickly but its to weak to have lasting effects.</w:t>
      </w:r>
    </w:p>
    <w:p w14:paraId="1FD780CC" w14:textId="77777777" w:rsidR="008853B6" w:rsidRPr="00EA3E21" w:rsidRDefault="008853B6" w:rsidP="008853B6">
      <w:pPr>
        <w:pStyle w:val="Heading4"/>
        <w:rPr>
          <w:rFonts w:cs="Times New Roman"/>
        </w:rPr>
      </w:pPr>
      <w:r w:rsidRPr="00EA3E21">
        <w:rPr>
          <w:rFonts w:cs="Times New Roman"/>
          <w:u w:val="single"/>
        </w:rPr>
        <w:t>Isolated populations</w:t>
      </w:r>
      <w:r w:rsidRPr="00EA3E21">
        <w:rPr>
          <w:rFonts w:cs="Times New Roman"/>
        </w:rPr>
        <w:t xml:space="preserve">, </w:t>
      </w:r>
      <w:r w:rsidRPr="00EA3E21">
        <w:rPr>
          <w:rFonts w:cs="Times New Roman"/>
          <w:u w:val="single"/>
        </w:rPr>
        <w:t>genetic variability</w:t>
      </w:r>
      <w:r w:rsidRPr="00EA3E21">
        <w:rPr>
          <w:rFonts w:cs="Times New Roman"/>
        </w:rPr>
        <w:t xml:space="preserve">, and </w:t>
      </w:r>
      <w:r w:rsidRPr="00EA3E21">
        <w:rPr>
          <w:rFonts w:cs="Times New Roman"/>
          <w:u w:val="single"/>
        </w:rPr>
        <w:t>counter-measures</w:t>
      </w:r>
      <w:r w:rsidRPr="00EA3E21">
        <w:rPr>
          <w:rFonts w:cs="Times New Roman"/>
        </w:rPr>
        <w:t xml:space="preserve"> check.</w:t>
      </w:r>
    </w:p>
    <w:p w14:paraId="2974C43D" w14:textId="77777777" w:rsidR="008853B6" w:rsidRPr="00EA3E21" w:rsidRDefault="008853B6" w:rsidP="008853B6">
      <w:pPr>
        <w:rPr>
          <w:sz w:val="14"/>
        </w:rPr>
      </w:pPr>
      <w:r w:rsidRPr="00EA3E21">
        <w:rPr>
          <w:rStyle w:val="Style13ptBold"/>
        </w:rPr>
        <w:t>Taylor 23</w:t>
      </w:r>
      <w:r w:rsidRPr="00EA3E21">
        <w:rPr>
          <w:sz w:val="14"/>
        </w:rPr>
        <w:t xml:space="preserve"> (Noah B. Taylor, PhD in Peace Studies and Conflict Resolution, Universität Innsbruck, “Peace, Pandemics, and Conflict,” 03-22-23, Chapter in Existential Risks in Peace and Conflict Studies, pp. 85-108, https://link.springer.com/chapter/10.1007/978-3-031-24315-8_5#Sec1, Go Green!)</w:t>
      </w:r>
    </w:p>
    <w:p w14:paraId="7F991F7D" w14:textId="77777777" w:rsidR="008853B6" w:rsidRPr="00EA3E21" w:rsidRDefault="008853B6" w:rsidP="008853B6">
      <w:pPr>
        <w:rPr>
          <w:sz w:val="14"/>
        </w:rPr>
      </w:pPr>
      <w:r w:rsidRPr="00EA3E21">
        <w:rPr>
          <w:rStyle w:val="StyleUnderline"/>
          <w:highlight w:val="green"/>
        </w:rPr>
        <w:t>Pandemics</w:t>
      </w:r>
      <w:r w:rsidRPr="00EA3E21">
        <w:rPr>
          <w:rStyle w:val="StyleUnderline"/>
        </w:rPr>
        <w:t xml:space="preserve"> alone may </w:t>
      </w:r>
      <w:r w:rsidRPr="00EA3E21">
        <w:rPr>
          <w:rStyle w:val="StyleUnderline"/>
          <w:highlight w:val="green"/>
        </w:rPr>
        <w:t>not</w:t>
      </w:r>
      <w:r w:rsidRPr="00EA3E21">
        <w:rPr>
          <w:rStyle w:val="StyleUnderline"/>
        </w:rPr>
        <w:t xml:space="preserve"> be </w:t>
      </w:r>
      <w:r w:rsidRPr="00EA3E21">
        <w:rPr>
          <w:rStyle w:val="StyleUnderline"/>
          <w:highlight w:val="green"/>
        </w:rPr>
        <w:t>an</w:t>
      </w:r>
      <w:r w:rsidRPr="00EA3E21">
        <w:rPr>
          <w:sz w:val="14"/>
        </w:rPr>
        <w:t xml:space="preserve"> actual </w:t>
      </w:r>
      <w:r w:rsidRPr="00EA3E21">
        <w:rPr>
          <w:rStyle w:val="StyleUnderline"/>
          <w:highlight w:val="green"/>
        </w:rPr>
        <w:t>existential risk</w:t>
      </w:r>
      <w:r w:rsidRPr="00EA3E21">
        <w:rPr>
          <w:rStyle w:val="StyleUnderline"/>
        </w:rPr>
        <w:t>. A pandemic</w:t>
      </w:r>
      <w:r w:rsidRPr="00EA3E21">
        <w:rPr>
          <w:sz w:val="14"/>
        </w:rPr>
        <w:t xml:space="preserve"> alone </w:t>
      </w:r>
      <w:r w:rsidRPr="00EA3E21">
        <w:rPr>
          <w:rStyle w:val="StyleUnderline"/>
        </w:rPr>
        <w:t>is unlikely to bring about</w:t>
      </w:r>
      <w:r w:rsidRPr="00EA3E21">
        <w:rPr>
          <w:sz w:val="14"/>
        </w:rPr>
        <w:t xml:space="preserve"> the </w:t>
      </w:r>
      <w:r w:rsidRPr="00EA3E21">
        <w:rPr>
          <w:rStyle w:val="StyleUnderline"/>
        </w:rPr>
        <w:t>extinction</w:t>
      </w:r>
      <w:r w:rsidRPr="00EA3E21">
        <w:rPr>
          <w:sz w:val="14"/>
        </w:rPr>
        <w:t xml:space="preserve"> of the human species. </w:t>
      </w:r>
      <w:r w:rsidRPr="00EA3E21">
        <w:rPr>
          <w:rStyle w:val="StyleUnderline"/>
          <w:highlight w:val="green"/>
        </w:rPr>
        <w:t xml:space="preserve">Humanity has survived </w:t>
      </w:r>
      <w:r w:rsidRPr="00EA3E21">
        <w:rPr>
          <w:rStyle w:val="Emphasis"/>
          <w:highlight w:val="green"/>
        </w:rPr>
        <w:t>many plagues</w:t>
      </w:r>
      <w:r w:rsidRPr="00EA3E21">
        <w:rPr>
          <w:rStyle w:val="StyleUnderline"/>
        </w:rPr>
        <w:t xml:space="preserve"> in the past</w:t>
      </w:r>
      <w:r w:rsidRPr="00EA3E21">
        <w:rPr>
          <w:sz w:val="14"/>
        </w:rPr>
        <w:t xml:space="preserve">. There are many reasons to believe that, </w:t>
      </w:r>
      <w:r w:rsidRPr="00EA3E21">
        <w:rPr>
          <w:rStyle w:val="StyleUnderline"/>
        </w:rPr>
        <w:t>as a species, humanity would likely survive most global pandemics</w:t>
      </w:r>
      <w:r w:rsidRPr="00EA3E21">
        <w:rPr>
          <w:sz w:val="14"/>
        </w:rPr>
        <w:t xml:space="preserve"> (Snyder-Beattie et al. 2019; Ord 2020). </w:t>
      </w:r>
      <w:r w:rsidRPr="00EA3E21">
        <w:rPr>
          <w:rStyle w:val="StyleUnderline"/>
          <w:highlight w:val="green"/>
        </w:rPr>
        <w:t xml:space="preserve">Humans are </w:t>
      </w:r>
      <w:r w:rsidRPr="00EA3E21">
        <w:rPr>
          <w:rStyle w:val="Emphasis"/>
          <w:highlight w:val="green"/>
        </w:rPr>
        <w:t>spread out</w:t>
      </w:r>
      <w:r w:rsidRPr="00EA3E21">
        <w:rPr>
          <w:rStyle w:val="StyleUnderline"/>
        </w:rPr>
        <w:t xml:space="preserve"> across the planet, </w:t>
      </w:r>
      <w:r w:rsidRPr="00EA3E21">
        <w:rPr>
          <w:rStyle w:val="StyleUnderline"/>
          <w:highlight w:val="green"/>
        </w:rPr>
        <w:t>with</w:t>
      </w:r>
      <w:r w:rsidRPr="00EA3E21">
        <w:rPr>
          <w:sz w:val="14"/>
        </w:rPr>
        <w:t xml:space="preserve"> some </w:t>
      </w:r>
      <w:r w:rsidRPr="00EA3E21">
        <w:rPr>
          <w:rStyle w:val="StyleUnderline"/>
          <w:highlight w:val="green"/>
        </w:rPr>
        <w:t>groups</w:t>
      </w:r>
      <w:r w:rsidRPr="00EA3E21">
        <w:rPr>
          <w:rStyle w:val="StyleUnderline"/>
        </w:rPr>
        <w:t xml:space="preserve"> primarily </w:t>
      </w:r>
      <w:r w:rsidRPr="00EA3E21">
        <w:rPr>
          <w:rStyle w:val="Emphasis"/>
          <w:highlight w:val="green"/>
        </w:rPr>
        <w:t>isolated</w:t>
      </w:r>
      <w:r w:rsidRPr="00EA3E21">
        <w:rPr>
          <w:rStyle w:val="StyleUnderline"/>
          <w:highlight w:val="green"/>
        </w:rPr>
        <w:t xml:space="preserve"> from</w:t>
      </w:r>
      <w:r w:rsidRPr="00EA3E21">
        <w:rPr>
          <w:rStyle w:val="StyleUnderline"/>
        </w:rPr>
        <w:t xml:space="preserve"> the </w:t>
      </w:r>
      <w:r w:rsidRPr="00EA3E21">
        <w:rPr>
          <w:rStyle w:val="StyleUnderline"/>
          <w:highlight w:val="green"/>
        </w:rPr>
        <w:t>rest of the world, making it possible</w:t>
      </w:r>
      <w:r w:rsidRPr="00EA3E21">
        <w:rPr>
          <w:sz w:val="14"/>
        </w:rPr>
        <w:t xml:space="preserve"> that some </w:t>
      </w:r>
      <w:r w:rsidRPr="00EA3E21">
        <w:rPr>
          <w:rStyle w:val="StyleUnderline"/>
          <w:highlight w:val="green"/>
        </w:rPr>
        <w:t>groups</w:t>
      </w:r>
      <w:r w:rsidRPr="00EA3E21">
        <w:rPr>
          <w:rStyle w:val="StyleUnderline"/>
        </w:rPr>
        <w:t xml:space="preserve"> would </w:t>
      </w:r>
      <w:r w:rsidRPr="00EA3E21">
        <w:rPr>
          <w:rStyle w:val="StyleUnderline"/>
          <w:highlight w:val="green"/>
        </w:rPr>
        <w:t xml:space="preserve">remain </w:t>
      </w:r>
      <w:r w:rsidRPr="00EA3E21">
        <w:rPr>
          <w:rStyle w:val="Emphasis"/>
          <w:highlight w:val="green"/>
        </w:rPr>
        <w:t>unaffected</w:t>
      </w:r>
      <w:r w:rsidRPr="00EA3E21">
        <w:rPr>
          <w:rStyle w:val="StyleUnderline"/>
        </w:rPr>
        <w:t>. Given</w:t>
      </w:r>
      <w:r w:rsidRPr="00EA3E21">
        <w:rPr>
          <w:sz w:val="14"/>
        </w:rPr>
        <w:t xml:space="preserve"> the </w:t>
      </w:r>
      <w:r w:rsidRPr="00EA3E21">
        <w:rPr>
          <w:rStyle w:val="StyleUnderline"/>
        </w:rPr>
        <w:t xml:space="preserve">scale of the global population, it is likely that </w:t>
      </w:r>
      <w:r w:rsidRPr="00EA3E21">
        <w:rPr>
          <w:rStyle w:val="Emphasis"/>
          <w:highlight w:val="green"/>
        </w:rPr>
        <w:t>some groups</w:t>
      </w:r>
      <w:r w:rsidRPr="00EA3E21">
        <w:rPr>
          <w:rStyle w:val="StyleUnderline"/>
        </w:rPr>
        <w:t xml:space="preserve"> of people will </w:t>
      </w:r>
      <w:r w:rsidRPr="00EA3E21">
        <w:rPr>
          <w:rStyle w:val="StyleUnderline"/>
          <w:highlight w:val="green"/>
        </w:rPr>
        <w:t xml:space="preserve">have </w:t>
      </w:r>
      <w:r w:rsidRPr="00EA3E21">
        <w:rPr>
          <w:rStyle w:val="Emphasis"/>
          <w:highlight w:val="green"/>
        </w:rPr>
        <w:t>greater resistance</w:t>
      </w:r>
      <w:r w:rsidRPr="00EA3E21">
        <w:rPr>
          <w:rStyle w:val="StyleUnderline"/>
          <w:highlight w:val="green"/>
        </w:rPr>
        <w:t xml:space="preserve"> to a</w:t>
      </w:r>
      <w:r w:rsidRPr="00EA3E21">
        <w:rPr>
          <w:rStyle w:val="StyleUnderline"/>
        </w:rPr>
        <w:t xml:space="preserve"> particular </w:t>
      </w:r>
      <w:r w:rsidRPr="00EA3E21">
        <w:rPr>
          <w:rStyle w:val="Emphasis"/>
          <w:highlight w:val="green"/>
        </w:rPr>
        <w:t>disease</w:t>
      </w:r>
      <w:r w:rsidRPr="00EA3E21">
        <w:rPr>
          <w:sz w:val="14"/>
        </w:rPr>
        <w:t xml:space="preserve"> than others. </w:t>
      </w:r>
      <w:r w:rsidRPr="00EA3E21">
        <w:rPr>
          <w:rStyle w:val="Emphasis"/>
          <w:highlight w:val="green"/>
        </w:rPr>
        <w:t>Modern sanitation</w:t>
      </w:r>
      <w:r w:rsidRPr="00EA3E21">
        <w:rPr>
          <w:rStyle w:val="StyleUnderline"/>
        </w:rPr>
        <w:t xml:space="preserve"> practices </w:t>
      </w:r>
      <w:r w:rsidRPr="00EA3E21">
        <w:rPr>
          <w:rStyle w:val="StyleUnderline"/>
          <w:highlight w:val="green"/>
        </w:rPr>
        <w:t xml:space="preserve">and </w:t>
      </w:r>
      <w:r w:rsidRPr="00EA3E21">
        <w:rPr>
          <w:rStyle w:val="Emphasis"/>
          <w:highlight w:val="green"/>
        </w:rPr>
        <w:t>advancements</w:t>
      </w:r>
      <w:r w:rsidRPr="00EA3E21">
        <w:rPr>
          <w:rStyle w:val="StyleUnderline"/>
          <w:highlight w:val="green"/>
        </w:rPr>
        <w:t xml:space="preserve"> in </w:t>
      </w:r>
      <w:r w:rsidRPr="00EA3E21">
        <w:rPr>
          <w:rStyle w:val="Emphasis"/>
          <w:highlight w:val="green"/>
        </w:rPr>
        <w:t>preventative</w:t>
      </w:r>
      <w:r w:rsidRPr="00EA3E21">
        <w:rPr>
          <w:rStyle w:val="StyleUnderline"/>
          <w:highlight w:val="green"/>
        </w:rPr>
        <w:t xml:space="preserve"> and </w:t>
      </w:r>
      <w:r w:rsidRPr="00EA3E21">
        <w:rPr>
          <w:rStyle w:val="Emphasis"/>
          <w:highlight w:val="green"/>
        </w:rPr>
        <w:t>curative medicine</w:t>
      </w:r>
      <w:r w:rsidRPr="00EA3E21">
        <w:rPr>
          <w:rStyle w:val="StyleUnderline"/>
        </w:rPr>
        <w:t xml:space="preserve"> have </w:t>
      </w:r>
      <w:r w:rsidRPr="00EA3E21">
        <w:rPr>
          <w:rStyle w:val="Emphasis"/>
        </w:rPr>
        <w:t xml:space="preserve">significantly </w:t>
      </w:r>
      <w:r w:rsidRPr="00EA3E21">
        <w:rPr>
          <w:rStyle w:val="Emphasis"/>
          <w:highlight w:val="green"/>
        </w:rPr>
        <w:t>reduced</w:t>
      </w:r>
      <w:r w:rsidRPr="00EA3E21">
        <w:rPr>
          <w:sz w:val="14"/>
        </w:rPr>
        <w:t xml:space="preserve"> the </w:t>
      </w:r>
      <w:r w:rsidRPr="00EA3E21">
        <w:rPr>
          <w:rStyle w:val="Emphasis"/>
          <w:highlight w:val="green"/>
        </w:rPr>
        <w:t>transmission</w:t>
      </w:r>
      <w:r w:rsidRPr="00EA3E21">
        <w:rPr>
          <w:rStyle w:val="StyleUnderline"/>
        </w:rPr>
        <w:t xml:space="preserve"> of communicable diseases</w:t>
      </w:r>
      <w:r w:rsidRPr="00EA3E21">
        <w:rPr>
          <w:sz w:val="14"/>
        </w:rPr>
        <w:t xml:space="preserve"> in many parts of the world. Though sometimes not operated in the most efficient manner, </w:t>
      </w:r>
      <w:r w:rsidRPr="00EA3E21">
        <w:rPr>
          <w:rStyle w:val="Emphasis"/>
          <w:highlight w:val="green"/>
        </w:rPr>
        <w:t>medical systems</w:t>
      </w:r>
      <w:r w:rsidRPr="00EA3E21">
        <w:rPr>
          <w:rStyle w:val="StyleUnderline"/>
        </w:rPr>
        <w:t xml:space="preserve"> worldwide </w:t>
      </w:r>
      <w:r w:rsidRPr="00EA3E21">
        <w:rPr>
          <w:rStyle w:val="StyleUnderline"/>
          <w:highlight w:val="green"/>
        </w:rPr>
        <w:t>have</w:t>
      </w:r>
      <w:r w:rsidRPr="00EA3E21">
        <w:rPr>
          <w:rStyle w:val="StyleUnderline"/>
        </w:rPr>
        <w:t xml:space="preserve"> </w:t>
      </w:r>
      <w:r w:rsidRPr="00EA3E21">
        <w:rPr>
          <w:rStyle w:val="Emphasis"/>
        </w:rPr>
        <w:t xml:space="preserve">significant </w:t>
      </w:r>
      <w:r w:rsidRPr="00EA3E21">
        <w:rPr>
          <w:rStyle w:val="Emphasis"/>
          <w:highlight w:val="green"/>
        </w:rPr>
        <w:t>capacity</w:t>
      </w:r>
      <w:r w:rsidRPr="00EA3E21">
        <w:rPr>
          <w:rStyle w:val="StyleUnderline"/>
          <w:highlight w:val="green"/>
        </w:rPr>
        <w:t xml:space="preserve"> to </w:t>
      </w:r>
      <w:r w:rsidRPr="00EA3E21">
        <w:rPr>
          <w:rStyle w:val="Emphasis"/>
          <w:highlight w:val="green"/>
        </w:rPr>
        <w:t>mitigate</w:t>
      </w:r>
      <w:r w:rsidRPr="00EA3E21">
        <w:rPr>
          <w:rStyle w:val="StyleUnderline"/>
        </w:rPr>
        <w:t xml:space="preserve"> the </w:t>
      </w:r>
      <w:r w:rsidRPr="00EA3E21">
        <w:rPr>
          <w:rStyle w:val="StyleUnderline"/>
          <w:highlight w:val="green"/>
        </w:rPr>
        <w:t xml:space="preserve">terminal </w:t>
      </w:r>
      <w:r w:rsidRPr="00EA3E21">
        <w:rPr>
          <w:rStyle w:val="Emphasis"/>
          <w:highlight w:val="green"/>
        </w:rPr>
        <w:t>spread</w:t>
      </w:r>
      <w:r w:rsidRPr="00EA3E21">
        <w:rPr>
          <w:rStyle w:val="StyleUnderline"/>
          <w:highlight w:val="green"/>
        </w:rPr>
        <w:t xml:space="preserve"> of a pandemic</w:t>
      </w:r>
      <w:r w:rsidRPr="00EA3E21">
        <w:rPr>
          <w:rStyle w:val="StyleUnderline"/>
        </w:rPr>
        <w:t xml:space="preserve"> disease</w:t>
      </w:r>
      <w:r w:rsidRPr="00EA3E21">
        <w:rPr>
          <w:sz w:val="14"/>
        </w:rPr>
        <w:t>.</w:t>
      </w:r>
    </w:p>
    <w:bookmarkEnd w:id="2"/>
    <w:p w14:paraId="3059FB9E" w14:textId="77777777" w:rsidR="008853B6" w:rsidRPr="00EA3E21" w:rsidRDefault="008853B6" w:rsidP="008853B6"/>
    <w:p w14:paraId="0716A3F5" w14:textId="77777777" w:rsidR="008853B6" w:rsidRDefault="008853B6" w:rsidP="008853B6"/>
    <w:p w14:paraId="0A9CB364" w14:textId="77777777" w:rsidR="008853B6" w:rsidRDefault="008853B6" w:rsidP="008853B6">
      <w:pPr>
        <w:pStyle w:val="Heading3"/>
      </w:pPr>
      <w:r>
        <w:lastRenderedPageBreak/>
        <w:t>Warming---1NC</w:t>
      </w:r>
    </w:p>
    <w:p w14:paraId="389ABE73" w14:textId="77777777" w:rsidR="008853B6" w:rsidRDefault="008853B6" w:rsidP="008853B6">
      <w:pPr>
        <w:pStyle w:val="Analytic"/>
      </w:pPr>
      <w:r>
        <w:t>Can’t solve warming with CBRs – slashed funding, the endangerment finding is being overturned, and sattelites are being decommissioned.</w:t>
      </w:r>
    </w:p>
    <w:p w14:paraId="23890152" w14:textId="77777777" w:rsidR="008853B6" w:rsidRPr="005B3DA7" w:rsidRDefault="008853B6" w:rsidP="008853B6">
      <w:pPr>
        <w:keepNext/>
        <w:keepLines/>
        <w:spacing w:before="40"/>
        <w:outlineLvl w:val="3"/>
        <w:rPr>
          <w:rFonts w:eastAsiaTheme="majorEastAsia"/>
          <w:b/>
          <w:iCs/>
          <w:sz w:val="26"/>
        </w:rPr>
      </w:pPr>
      <w:r w:rsidRPr="005B3DA7">
        <w:rPr>
          <w:rFonts w:eastAsiaTheme="majorEastAsia"/>
          <w:b/>
          <w:iCs/>
          <w:sz w:val="26"/>
        </w:rPr>
        <w:t xml:space="preserve">No </w:t>
      </w:r>
      <w:r w:rsidRPr="005B3DA7">
        <w:rPr>
          <w:rFonts w:eastAsiaTheme="majorEastAsia"/>
          <w:b/>
          <w:iCs/>
          <w:sz w:val="26"/>
          <w:u w:val="single"/>
        </w:rPr>
        <w:t>existential</w:t>
      </w:r>
      <w:r w:rsidRPr="005B3DA7">
        <w:rPr>
          <w:rFonts w:eastAsiaTheme="majorEastAsia"/>
          <w:b/>
          <w:iCs/>
          <w:sz w:val="26"/>
        </w:rPr>
        <w:t xml:space="preserve"> climate impact.</w:t>
      </w:r>
    </w:p>
    <w:p w14:paraId="5A045B76" w14:textId="77777777" w:rsidR="008853B6" w:rsidRPr="005B3DA7" w:rsidRDefault="008853B6" w:rsidP="008853B6">
      <w:r w:rsidRPr="005B3DA7">
        <w:t xml:space="preserve">Nicola </w:t>
      </w:r>
      <w:r w:rsidRPr="005B3DA7">
        <w:rPr>
          <w:b/>
          <w:bCs/>
          <w:sz w:val="26"/>
        </w:rPr>
        <w:t>Scafetta 24</w:t>
      </w:r>
      <w:r w:rsidRPr="005B3DA7">
        <w:t>. Ph.D.; Associate Professor, Department of Earth Sciences, University of Naples Federico II. "Impacts and Risks of ‘Realistic’ Global Warming Projections for the 21st Century." Geoscience Frontiers, Volume 15, Issue 2.</w:t>
      </w:r>
    </w:p>
    <w:p w14:paraId="7435B24E" w14:textId="77777777" w:rsidR="008853B6" w:rsidRPr="005B3DA7" w:rsidRDefault="008853B6" w:rsidP="008853B6">
      <w:pPr>
        <w:rPr>
          <w:sz w:val="16"/>
        </w:rPr>
      </w:pPr>
      <w:r w:rsidRPr="005B3DA7">
        <w:rPr>
          <w:sz w:val="16"/>
        </w:rPr>
        <w:t xml:space="preserve">The ECS of the CMIP6 GCMs ranges between 1.8 °C and 5.7 °C, but the </w:t>
      </w:r>
      <w:r w:rsidRPr="005B3DA7">
        <w:rPr>
          <w:b/>
          <w:iCs/>
          <w:highlight w:val="green"/>
          <w:u w:val="single"/>
          <w:bdr w:val="single" w:sz="8" w:space="0" w:color="auto"/>
        </w:rPr>
        <w:t>IPCC</w:t>
      </w:r>
      <w:r w:rsidRPr="005B3DA7">
        <w:rPr>
          <w:b/>
          <w:iCs/>
          <w:u w:val="single"/>
          <w:bdr w:val="single" w:sz="8" w:space="0" w:color="auto"/>
        </w:rPr>
        <w:t xml:space="preserve"> AR6</w:t>
      </w:r>
      <w:r w:rsidRPr="005B3DA7">
        <w:rPr>
          <w:iCs/>
          <w:color w:val="404040" w:themeColor="text1" w:themeTint="BF"/>
          <w:u w:val="single"/>
        </w:rPr>
        <w:t xml:space="preserve"> </w:t>
      </w:r>
      <w:r w:rsidRPr="005B3DA7">
        <w:rPr>
          <w:iCs/>
          <w:color w:val="404040" w:themeColor="text1" w:themeTint="BF"/>
          <w:highlight w:val="green"/>
          <w:u w:val="single"/>
        </w:rPr>
        <w:t>acknowledged</w:t>
      </w:r>
      <w:r w:rsidRPr="005B3DA7">
        <w:rPr>
          <w:sz w:val="16"/>
        </w:rPr>
        <w:t xml:space="preserve"> the </w:t>
      </w:r>
      <w:r w:rsidRPr="005B3DA7">
        <w:rPr>
          <w:iCs/>
          <w:color w:val="404040" w:themeColor="text1" w:themeTint="BF"/>
          <w:u w:val="single"/>
        </w:rPr>
        <w:t xml:space="preserve">existence of </w:t>
      </w:r>
      <w:r w:rsidRPr="005B3DA7">
        <w:rPr>
          <w:iCs/>
          <w:color w:val="404040" w:themeColor="text1" w:themeTint="BF"/>
          <w:highlight w:val="green"/>
          <w:u w:val="single"/>
        </w:rPr>
        <w:t>a</w:t>
      </w:r>
      <w:r w:rsidRPr="005B3DA7">
        <w:rPr>
          <w:sz w:val="16"/>
        </w:rPr>
        <w:t xml:space="preserve"> “</w:t>
      </w:r>
      <w:r w:rsidRPr="005B3DA7">
        <w:rPr>
          <w:b/>
          <w:iCs/>
          <w:highlight w:val="green"/>
          <w:u w:val="single"/>
          <w:bdr w:val="single" w:sz="8" w:space="0" w:color="auto"/>
        </w:rPr>
        <w:t>hot</w:t>
      </w:r>
      <w:r w:rsidRPr="005B3DA7">
        <w:rPr>
          <w:sz w:val="16"/>
        </w:rPr>
        <w:t xml:space="preserve">” </w:t>
      </w:r>
      <w:r w:rsidRPr="005B3DA7">
        <w:rPr>
          <w:b/>
          <w:iCs/>
          <w:highlight w:val="green"/>
          <w:u w:val="single"/>
          <w:bdr w:val="single" w:sz="8" w:space="0" w:color="auto"/>
        </w:rPr>
        <w:t>model problem</w:t>
      </w:r>
      <w:r w:rsidRPr="005B3DA7">
        <w:rPr>
          <w:sz w:val="16"/>
        </w:rPr>
        <w:t xml:space="preserve"> and </w:t>
      </w:r>
      <w:r w:rsidRPr="005B3DA7">
        <w:rPr>
          <w:iCs/>
          <w:color w:val="404040" w:themeColor="text1" w:themeTint="BF"/>
          <w:u w:val="single"/>
        </w:rPr>
        <w:t>claimed</w:t>
      </w:r>
      <w:r w:rsidRPr="005B3DA7">
        <w:rPr>
          <w:sz w:val="16"/>
        </w:rPr>
        <w:t xml:space="preserve"> that </w:t>
      </w:r>
      <w:r w:rsidRPr="005B3DA7">
        <w:rPr>
          <w:iCs/>
          <w:color w:val="404040" w:themeColor="text1" w:themeTint="BF"/>
          <w:u w:val="single"/>
        </w:rPr>
        <w:t xml:space="preserve">the </w:t>
      </w:r>
      <w:r w:rsidRPr="005B3DA7">
        <w:rPr>
          <w:b/>
          <w:iCs/>
          <w:u w:val="single"/>
          <w:bdr w:val="single" w:sz="8" w:space="0" w:color="auto"/>
        </w:rPr>
        <w:t>actual ECS</w:t>
      </w:r>
      <w:r w:rsidRPr="005B3DA7">
        <w:rPr>
          <w:sz w:val="16"/>
        </w:rPr>
        <w:t xml:space="preserve"> may </w:t>
      </w:r>
      <w:r w:rsidRPr="005B3DA7">
        <w:rPr>
          <w:iCs/>
          <w:color w:val="404040" w:themeColor="text1" w:themeTint="BF"/>
          <w:u w:val="single"/>
        </w:rPr>
        <w:t>likely range between 2.5 °C and 4.0 °C</w:t>
      </w:r>
      <w:r w:rsidRPr="005B3DA7">
        <w:rPr>
          <w:sz w:val="16"/>
        </w:rPr>
        <w:t xml:space="preserve">, </w:t>
      </w:r>
      <w:r w:rsidRPr="005B3DA7">
        <w:rPr>
          <w:iCs/>
          <w:color w:val="404040" w:themeColor="text1" w:themeTint="BF"/>
          <w:u w:val="single"/>
        </w:rPr>
        <w:t xml:space="preserve">with a </w:t>
      </w:r>
      <w:r w:rsidRPr="005B3DA7">
        <w:rPr>
          <w:b/>
          <w:iCs/>
          <w:u w:val="single"/>
          <w:bdr w:val="single" w:sz="8" w:space="0" w:color="auto"/>
        </w:rPr>
        <w:t>best estimate</w:t>
      </w:r>
      <w:r w:rsidRPr="005B3DA7">
        <w:rPr>
          <w:iCs/>
          <w:color w:val="404040" w:themeColor="text1" w:themeTint="BF"/>
          <w:u w:val="single"/>
        </w:rPr>
        <w:t xml:space="preserve"> of around 3.0 °C</w:t>
      </w:r>
      <w:r w:rsidRPr="005B3DA7">
        <w:rPr>
          <w:sz w:val="16"/>
        </w:rPr>
        <w:t xml:space="preserve"> (Sherwood et al., 2020, Hausfather et al., 2022). However, </w:t>
      </w:r>
      <w:r w:rsidRPr="005B3DA7">
        <w:rPr>
          <w:b/>
          <w:iCs/>
          <w:u w:val="single"/>
          <w:bdr w:val="single" w:sz="8" w:space="0" w:color="auto"/>
        </w:rPr>
        <w:t>recent research</w:t>
      </w:r>
      <w:r w:rsidRPr="005B3DA7">
        <w:rPr>
          <w:iCs/>
          <w:color w:val="404040" w:themeColor="text1" w:themeTint="BF"/>
          <w:u w:val="single"/>
        </w:rPr>
        <w:t xml:space="preserve"> suggests</w:t>
      </w:r>
      <w:r w:rsidRPr="005B3DA7">
        <w:rPr>
          <w:sz w:val="16"/>
        </w:rPr>
        <w:t xml:space="preserve"> that the </w:t>
      </w:r>
      <w:r w:rsidRPr="005B3DA7">
        <w:rPr>
          <w:iCs/>
          <w:color w:val="404040" w:themeColor="text1" w:themeTint="BF"/>
          <w:u w:val="single"/>
        </w:rPr>
        <w:t xml:space="preserve">expected ECS range should vary within </w:t>
      </w:r>
      <w:r w:rsidRPr="005B3DA7">
        <w:rPr>
          <w:b/>
          <w:iCs/>
          <w:u w:val="single"/>
          <w:bdr w:val="single" w:sz="8" w:space="0" w:color="auto"/>
        </w:rPr>
        <w:t>lower values</w:t>
      </w:r>
      <w:r w:rsidRPr="005B3DA7">
        <w:rPr>
          <w:iCs/>
          <w:color w:val="404040" w:themeColor="text1" w:themeTint="BF"/>
          <w:u w:val="single"/>
        </w:rPr>
        <w:t xml:space="preserve"> between 1.5 °C and 3 °C</w:t>
      </w:r>
      <w:r w:rsidRPr="005B3DA7">
        <w:rPr>
          <w:sz w:val="16"/>
          <w:szCs w:val="16"/>
        </w:rPr>
        <w:t xml:space="preserve"> </w:t>
      </w:r>
      <w:r w:rsidRPr="005B3DA7">
        <w:rPr>
          <w:sz w:val="16"/>
        </w:rPr>
        <w:t xml:space="preserve">(Nijsse et al., 2020, Scafetta, 2022, Scafetta, 2023a, Lewis, 2023, Spencer and Christy, 2023). Furthermore, </w:t>
      </w:r>
      <w:r w:rsidRPr="005B3DA7">
        <w:rPr>
          <w:iCs/>
          <w:color w:val="404040" w:themeColor="text1" w:themeTint="BF"/>
          <w:highlight w:val="green"/>
          <w:u w:val="single"/>
        </w:rPr>
        <w:t>according to</w:t>
      </w:r>
      <w:r w:rsidRPr="005B3DA7">
        <w:rPr>
          <w:iCs/>
          <w:color w:val="404040" w:themeColor="text1" w:themeTint="BF"/>
          <w:u w:val="single"/>
        </w:rPr>
        <w:t xml:space="preserve"> a </w:t>
      </w:r>
      <w:r w:rsidRPr="005B3DA7">
        <w:rPr>
          <w:b/>
          <w:iCs/>
          <w:u w:val="single"/>
          <w:bdr w:val="single" w:sz="8" w:space="0" w:color="auto"/>
        </w:rPr>
        <w:t xml:space="preserve">number of </w:t>
      </w:r>
      <w:r w:rsidRPr="005B3DA7">
        <w:rPr>
          <w:b/>
          <w:iCs/>
          <w:highlight w:val="green"/>
          <w:u w:val="single"/>
          <w:bdr w:val="single" w:sz="8" w:space="0" w:color="auto"/>
        </w:rPr>
        <w:t>empirical studies</w:t>
      </w:r>
      <w:r w:rsidRPr="005B3DA7">
        <w:rPr>
          <w:sz w:val="16"/>
        </w:rPr>
        <w:t xml:space="preserve">, the </w:t>
      </w:r>
      <w:r w:rsidRPr="005B3DA7">
        <w:rPr>
          <w:b/>
          <w:iCs/>
          <w:highlight w:val="green"/>
          <w:u w:val="single"/>
          <w:bdr w:val="single" w:sz="8" w:space="0" w:color="auto"/>
        </w:rPr>
        <w:t>actual</w:t>
      </w:r>
      <w:r w:rsidRPr="005B3DA7">
        <w:rPr>
          <w:b/>
          <w:iCs/>
          <w:u w:val="single"/>
          <w:bdr w:val="single" w:sz="8" w:space="0" w:color="auto"/>
        </w:rPr>
        <w:t xml:space="preserve"> ECS </w:t>
      </w:r>
      <w:r w:rsidRPr="005B3DA7">
        <w:rPr>
          <w:b/>
          <w:iCs/>
          <w:highlight w:val="green"/>
          <w:u w:val="single"/>
          <w:bdr w:val="single" w:sz="8" w:space="0" w:color="auto"/>
        </w:rPr>
        <w:t>values</w:t>
      </w:r>
      <w:r w:rsidRPr="005B3DA7">
        <w:rPr>
          <w:iCs/>
          <w:color w:val="404040" w:themeColor="text1" w:themeTint="BF"/>
          <w:highlight w:val="green"/>
          <w:u w:val="single"/>
        </w:rPr>
        <w:t xml:space="preserve"> could</w:t>
      </w:r>
      <w:r w:rsidRPr="005B3DA7">
        <w:rPr>
          <w:sz w:val="16"/>
        </w:rPr>
        <w:t xml:space="preserve"> even </w:t>
      </w:r>
      <w:r w:rsidRPr="005B3DA7">
        <w:rPr>
          <w:iCs/>
          <w:color w:val="404040" w:themeColor="text1" w:themeTint="BF"/>
          <w:u w:val="single"/>
        </w:rPr>
        <w:t xml:space="preserve">be </w:t>
      </w:r>
      <w:r w:rsidRPr="005B3DA7">
        <w:rPr>
          <w:b/>
          <w:iCs/>
          <w:u w:val="single"/>
          <w:bdr w:val="single" w:sz="8" w:space="0" w:color="auto"/>
        </w:rPr>
        <w:t>significantly lower</w:t>
      </w:r>
      <w:r w:rsidRPr="005B3DA7">
        <w:rPr>
          <w:sz w:val="16"/>
        </w:rPr>
        <w:t xml:space="preserve">, </w:t>
      </w:r>
      <w:r w:rsidRPr="005B3DA7">
        <w:rPr>
          <w:iCs/>
          <w:color w:val="404040" w:themeColor="text1" w:themeTint="BF"/>
          <w:u w:val="single"/>
        </w:rPr>
        <w:t xml:space="preserve">ranging </w:t>
      </w:r>
      <w:r w:rsidRPr="005B3DA7">
        <w:rPr>
          <w:iCs/>
          <w:color w:val="404040" w:themeColor="text1" w:themeTint="BF"/>
          <w:highlight w:val="green"/>
          <w:u w:val="single"/>
        </w:rPr>
        <w:t>between 1</w:t>
      </w:r>
      <w:r w:rsidRPr="005B3DA7">
        <w:rPr>
          <w:iCs/>
          <w:color w:val="404040" w:themeColor="text1" w:themeTint="BF"/>
          <w:u w:val="single"/>
        </w:rPr>
        <w:t xml:space="preserve"> °C </w:t>
      </w:r>
      <w:r w:rsidRPr="005B3DA7">
        <w:rPr>
          <w:iCs/>
          <w:color w:val="404040" w:themeColor="text1" w:themeTint="BF"/>
          <w:highlight w:val="green"/>
          <w:u w:val="single"/>
        </w:rPr>
        <w:t>and 2 °C</w:t>
      </w:r>
      <w:r w:rsidRPr="005B3DA7">
        <w:rPr>
          <w:sz w:val="16"/>
        </w:rPr>
        <w:t xml:space="preserve"> (Lindzen and Choi, 2011, Scafetta, 2013, Scafetta, 2023c, Bates, 2016, McKitrick and Christy, 2020, Stefani, 2021).</w:t>
      </w:r>
    </w:p>
    <w:p w14:paraId="4B063E84" w14:textId="77777777" w:rsidR="008853B6" w:rsidRPr="005B3DA7" w:rsidRDefault="008853B6" w:rsidP="008853B6">
      <w:pPr>
        <w:rPr>
          <w:sz w:val="16"/>
        </w:rPr>
      </w:pPr>
      <w:r w:rsidRPr="005B3DA7">
        <w:rPr>
          <w:sz w:val="16"/>
        </w:rPr>
        <w:t xml:space="preserve">The IPCC AR6 investigates a range of SSP scenarios for the 21st-century without assigning a probability to their plausibility. In any case, despite the </w:t>
      </w:r>
      <w:r w:rsidRPr="005B3DA7">
        <w:rPr>
          <w:b/>
          <w:iCs/>
          <w:u w:val="single"/>
          <w:bdr w:val="single" w:sz="8" w:space="0" w:color="auto"/>
        </w:rPr>
        <w:t>questionable visibility</w:t>
      </w:r>
      <w:r w:rsidRPr="005B3DA7">
        <w:rPr>
          <w:iCs/>
          <w:color w:val="404040" w:themeColor="text1" w:themeTint="BF"/>
          <w:u w:val="single"/>
        </w:rPr>
        <w:t xml:space="preserve"> given to SSP5-8.5</w:t>
      </w:r>
      <w:r w:rsidRPr="005B3DA7">
        <w:rPr>
          <w:sz w:val="16"/>
        </w:rPr>
        <w:t xml:space="preserve"> (</w:t>
      </w:r>
      <w:r w:rsidRPr="005B3DA7">
        <w:rPr>
          <w:iCs/>
          <w:color w:val="404040" w:themeColor="text1" w:themeTint="BF"/>
          <w:u w:val="single"/>
        </w:rPr>
        <w:t xml:space="preserve">the </w:t>
      </w:r>
      <w:r w:rsidRPr="005B3DA7">
        <w:rPr>
          <w:b/>
          <w:iCs/>
          <w:highlight w:val="green"/>
          <w:u w:val="single"/>
          <w:bdr w:val="single" w:sz="8" w:space="0" w:color="auto"/>
        </w:rPr>
        <w:t>worst-case</w:t>
      </w:r>
      <w:r w:rsidRPr="005B3DA7">
        <w:rPr>
          <w:b/>
          <w:iCs/>
          <w:u w:val="single"/>
          <w:bdr w:val="single" w:sz="8" w:space="0" w:color="auto"/>
        </w:rPr>
        <w:t xml:space="preserve"> scenario</w:t>
      </w:r>
      <w:r w:rsidRPr="005B3DA7">
        <w:rPr>
          <w:sz w:val="16"/>
        </w:rPr>
        <w:t xml:space="preserve">), which </w:t>
      </w:r>
      <w:r w:rsidRPr="005B3DA7">
        <w:rPr>
          <w:iCs/>
          <w:color w:val="404040" w:themeColor="text1" w:themeTint="BF"/>
          <w:u w:val="single"/>
        </w:rPr>
        <w:t>yields the</w:t>
      </w:r>
      <w:r w:rsidRPr="005B3DA7">
        <w:rPr>
          <w:sz w:val="16"/>
        </w:rPr>
        <w:t xml:space="preserve"> largest and </w:t>
      </w:r>
      <w:r w:rsidRPr="005B3DA7">
        <w:rPr>
          <w:b/>
          <w:iCs/>
          <w:u w:val="single"/>
          <w:bdr w:val="single" w:sz="8" w:space="0" w:color="auto"/>
        </w:rPr>
        <w:t>most alarming</w:t>
      </w:r>
      <w:r w:rsidRPr="005B3DA7">
        <w:rPr>
          <w:iCs/>
          <w:color w:val="404040" w:themeColor="text1" w:themeTint="BF"/>
          <w:u w:val="single"/>
        </w:rPr>
        <w:t xml:space="preserve"> projected global warming of up to 4–8 °C</w:t>
      </w:r>
      <w:r w:rsidRPr="005B3DA7">
        <w:rPr>
          <w:sz w:val="16"/>
        </w:rPr>
        <w:t xml:space="preserve"> (66%) by 2080–2100, table 12.12 of the </w:t>
      </w:r>
      <w:r w:rsidRPr="005B3DA7">
        <w:rPr>
          <w:iCs/>
          <w:color w:val="404040" w:themeColor="text1" w:themeTint="BF"/>
          <w:highlight w:val="green"/>
          <w:u w:val="single"/>
        </w:rPr>
        <w:t>IPCC</w:t>
      </w:r>
      <w:r w:rsidRPr="005B3DA7">
        <w:rPr>
          <w:iCs/>
          <w:color w:val="404040" w:themeColor="text1" w:themeTint="BF"/>
          <w:u w:val="single"/>
        </w:rPr>
        <w:t xml:space="preserve"> AR6</w:t>
      </w:r>
      <w:r w:rsidRPr="005B3DA7">
        <w:rPr>
          <w:sz w:val="16"/>
        </w:rPr>
        <w:t xml:space="preserve"> (Masson-Delmotte et al., 2021, p. 1856) </w:t>
      </w:r>
      <w:r w:rsidRPr="005B3DA7">
        <w:rPr>
          <w:b/>
          <w:iCs/>
          <w:u w:val="single"/>
          <w:bdr w:val="single" w:sz="8" w:space="0" w:color="auto"/>
        </w:rPr>
        <w:t xml:space="preserve">already </w:t>
      </w:r>
      <w:r w:rsidRPr="005B3DA7">
        <w:rPr>
          <w:b/>
          <w:iCs/>
          <w:highlight w:val="green"/>
          <w:u w:val="single"/>
          <w:bdr w:val="single" w:sz="8" w:space="0" w:color="auto"/>
        </w:rPr>
        <w:t>reports</w:t>
      </w:r>
      <w:r w:rsidRPr="005B3DA7">
        <w:rPr>
          <w:iCs/>
          <w:color w:val="404040" w:themeColor="text1" w:themeTint="BF"/>
          <w:highlight w:val="green"/>
          <w:u w:val="single"/>
        </w:rPr>
        <w:t xml:space="preserve"> for the</w:t>
      </w:r>
      <w:r w:rsidRPr="005B3DA7">
        <w:rPr>
          <w:iCs/>
          <w:color w:val="404040" w:themeColor="text1" w:themeTint="BF"/>
          <w:u w:val="single"/>
        </w:rPr>
        <w:t xml:space="preserve"> </w:t>
      </w:r>
      <w:r w:rsidRPr="005B3DA7">
        <w:rPr>
          <w:b/>
          <w:iCs/>
          <w:u w:val="single"/>
          <w:bdr w:val="single" w:sz="8" w:space="0" w:color="auto"/>
        </w:rPr>
        <w:t xml:space="preserve">entire </w:t>
      </w:r>
      <w:r w:rsidRPr="005B3DA7">
        <w:rPr>
          <w:b/>
          <w:iCs/>
          <w:highlight w:val="green"/>
          <w:u w:val="single"/>
          <w:bdr w:val="single" w:sz="8" w:space="0" w:color="auto"/>
        </w:rPr>
        <w:t>21st century</w:t>
      </w:r>
      <w:r w:rsidRPr="005B3DA7">
        <w:rPr>
          <w:iCs/>
          <w:color w:val="404040" w:themeColor="text1" w:themeTint="BF"/>
          <w:highlight w:val="green"/>
          <w:u w:val="single"/>
        </w:rPr>
        <w:t xml:space="preserve"> low confidence</w:t>
      </w:r>
      <w:r w:rsidRPr="005B3DA7">
        <w:rPr>
          <w:iCs/>
          <w:color w:val="404040" w:themeColor="text1" w:themeTint="BF"/>
          <w:u w:val="single"/>
        </w:rPr>
        <w:t xml:space="preserve"> in the </w:t>
      </w:r>
      <w:r w:rsidRPr="005B3DA7">
        <w:rPr>
          <w:b/>
          <w:iCs/>
          <w:u w:val="single"/>
          <w:bdr w:val="single" w:sz="8" w:space="0" w:color="auto"/>
        </w:rPr>
        <w:t xml:space="preserve">direction of </w:t>
      </w:r>
      <w:r w:rsidRPr="005B3DA7">
        <w:rPr>
          <w:b/>
          <w:iCs/>
          <w:highlight w:val="green"/>
          <w:u w:val="single"/>
          <w:bdr w:val="single" w:sz="8" w:space="0" w:color="auto"/>
        </w:rPr>
        <w:t>any change</w:t>
      </w:r>
      <w:r w:rsidRPr="005B3DA7">
        <w:rPr>
          <w:iCs/>
          <w:color w:val="404040" w:themeColor="text1" w:themeTint="BF"/>
          <w:highlight w:val="green"/>
          <w:u w:val="single"/>
        </w:rPr>
        <w:t xml:space="preserve"> in</w:t>
      </w:r>
      <w:r w:rsidRPr="005B3DA7">
        <w:rPr>
          <w:iCs/>
          <w:color w:val="404040" w:themeColor="text1" w:themeTint="BF"/>
          <w:u w:val="single"/>
        </w:rPr>
        <w:t xml:space="preserve"> the </w:t>
      </w:r>
      <w:r w:rsidRPr="005B3DA7">
        <w:rPr>
          <w:iCs/>
          <w:color w:val="404040" w:themeColor="text1" w:themeTint="BF"/>
          <w:highlight w:val="green"/>
          <w:u w:val="single"/>
        </w:rPr>
        <w:t>frequency</w:t>
      </w:r>
      <w:r w:rsidRPr="005B3DA7">
        <w:rPr>
          <w:sz w:val="16"/>
        </w:rPr>
        <w:t xml:space="preserve">, </w:t>
      </w:r>
      <w:r w:rsidRPr="005B3DA7">
        <w:rPr>
          <w:iCs/>
          <w:color w:val="404040" w:themeColor="text1" w:themeTint="BF"/>
          <w:highlight w:val="green"/>
          <w:u w:val="single"/>
        </w:rPr>
        <w:t>severity or extent of</w:t>
      </w:r>
      <w:r w:rsidRPr="005B3DA7">
        <w:rPr>
          <w:iCs/>
          <w:color w:val="404040" w:themeColor="text1" w:themeTint="BF"/>
          <w:u w:val="single"/>
        </w:rPr>
        <w:t xml:space="preserve"> frost</w:t>
      </w:r>
      <w:r w:rsidRPr="005B3DA7">
        <w:rPr>
          <w:sz w:val="16"/>
        </w:rPr>
        <w:t xml:space="preserve">, </w:t>
      </w:r>
      <w:r w:rsidRPr="005B3DA7">
        <w:rPr>
          <w:iCs/>
          <w:color w:val="404040" w:themeColor="text1" w:themeTint="BF"/>
          <w:u w:val="single"/>
        </w:rPr>
        <w:t>river floods</w:t>
      </w:r>
      <w:r w:rsidRPr="005B3DA7">
        <w:rPr>
          <w:sz w:val="16"/>
        </w:rPr>
        <w:t xml:space="preserve">, </w:t>
      </w:r>
      <w:r w:rsidRPr="005B3DA7">
        <w:rPr>
          <w:iCs/>
          <w:color w:val="404040" w:themeColor="text1" w:themeTint="BF"/>
          <w:u w:val="single"/>
        </w:rPr>
        <w:t>landslides</w:t>
      </w:r>
      <w:r w:rsidRPr="005B3DA7">
        <w:rPr>
          <w:sz w:val="16"/>
        </w:rPr>
        <w:t xml:space="preserve">, </w:t>
      </w:r>
      <w:r w:rsidRPr="005B3DA7">
        <w:rPr>
          <w:iCs/>
          <w:color w:val="404040" w:themeColor="text1" w:themeTint="BF"/>
          <w:u w:val="single"/>
        </w:rPr>
        <w:t>aridity</w:t>
      </w:r>
      <w:r w:rsidRPr="005B3DA7">
        <w:rPr>
          <w:sz w:val="16"/>
        </w:rPr>
        <w:t xml:space="preserve">, </w:t>
      </w:r>
      <w:r w:rsidRPr="005B3DA7">
        <w:rPr>
          <w:iCs/>
          <w:color w:val="404040" w:themeColor="text1" w:themeTint="BF"/>
          <w:u w:val="single"/>
        </w:rPr>
        <w:t>hydrological drought</w:t>
      </w:r>
      <w:r w:rsidRPr="005B3DA7">
        <w:rPr>
          <w:sz w:val="16"/>
        </w:rPr>
        <w:t xml:space="preserve">, </w:t>
      </w:r>
      <w:r w:rsidRPr="005B3DA7">
        <w:rPr>
          <w:b/>
          <w:iCs/>
          <w:u w:val="single"/>
          <w:bdr w:val="single" w:sz="8" w:space="0" w:color="auto"/>
        </w:rPr>
        <w:t xml:space="preserve">agricultural and ecological </w:t>
      </w:r>
      <w:r w:rsidRPr="005B3DA7">
        <w:rPr>
          <w:b/>
          <w:iCs/>
          <w:highlight w:val="green"/>
          <w:u w:val="single"/>
          <w:bdr w:val="single" w:sz="8" w:space="0" w:color="auto"/>
        </w:rPr>
        <w:t>drought</w:t>
      </w:r>
      <w:r w:rsidRPr="005B3DA7">
        <w:rPr>
          <w:sz w:val="16"/>
        </w:rPr>
        <w:t xml:space="preserve">, </w:t>
      </w:r>
      <w:r w:rsidRPr="005B3DA7">
        <w:rPr>
          <w:b/>
          <w:iCs/>
          <w:highlight w:val="green"/>
          <w:u w:val="single"/>
          <w:bdr w:val="single" w:sz="8" w:space="0" w:color="auto"/>
        </w:rPr>
        <w:t>fire</w:t>
      </w:r>
      <w:r w:rsidRPr="005B3DA7">
        <w:rPr>
          <w:b/>
          <w:iCs/>
          <w:u w:val="single"/>
          <w:bdr w:val="single" w:sz="8" w:space="0" w:color="auto"/>
        </w:rPr>
        <w:t xml:space="preserve"> weather</w:t>
      </w:r>
      <w:r w:rsidRPr="005B3DA7">
        <w:rPr>
          <w:sz w:val="16"/>
        </w:rPr>
        <w:t xml:space="preserve">, </w:t>
      </w:r>
      <w:r w:rsidRPr="005B3DA7">
        <w:rPr>
          <w:iCs/>
          <w:color w:val="404040" w:themeColor="text1" w:themeTint="BF"/>
          <w:u w:val="single"/>
        </w:rPr>
        <w:t>mean wind speed</w:t>
      </w:r>
      <w:r w:rsidRPr="005B3DA7">
        <w:rPr>
          <w:sz w:val="16"/>
        </w:rPr>
        <w:t xml:space="preserve">, </w:t>
      </w:r>
      <w:r w:rsidRPr="005B3DA7">
        <w:rPr>
          <w:iCs/>
          <w:color w:val="404040" w:themeColor="text1" w:themeTint="BF"/>
          <w:u w:val="single"/>
        </w:rPr>
        <w:t>severe wind storms</w:t>
      </w:r>
      <w:r w:rsidRPr="005B3DA7">
        <w:rPr>
          <w:sz w:val="16"/>
        </w:rPr>
        <w:t xml:space="preserve">, </w:t>
      </w:r>
      <w:r w:rsidRPr="005B3DA7">
        <w:rPr>
          <w:iCs/>
          <w:color w:val="404040" w:themeColor="text1" w:themeTint="BF"/>
          <w:u w:val="single"/>
        </w:rPr>
        <w:t>tropical cyclones</w:t>
      </w:r>
      <w:r w:rsidRPr="005B3DA7">
        <w:rPr>
          <w:sz w:val="16"/>
        </w:rPr>
        <w:t xml:space="preserve">, </w:t>
      </w:r>
      <w:r w:rsidRPr="005B3DA7">
        <w:rPr>
          <w:iCs/>
          <w:color w:val="404040" w:themeColor="text1" w:themeTint="BF"/>
          <w:u w:val="single"/>
        </w:rPr>
        <w:t>sand and dust storms</w:t>
      </w:r>
      <w:r w:rsidRPr="005B3DA7">
        <w:rPr>
          <w:sz w:val="16"/>
        </w:rPr>
        <w:t xml:space="preserve">, </w:t>
      </w:r>
      <w:r w:rsidRPr="005B3DA7">
        <w:rPr>
          <w:iCs/>
          <w:color w:val="404040" w:themeColor="text1" w:themeTint="BF"/>
          <w:u w:val="single"/>
        </w:rPr>
        <w:t xml:space="preserve">heavy snowfall and </w:t>
      </w:r>
      <w:r w:rsidRPr="005B3DA7">
        <w:rPr>
          <w:b/>
          <w:iCs/>
          <w:u w:val="single"/>
          <w:bdr w:val="single" w:sz="8" w:space="0" w:color="auto"/>
        </w:rPr>
        <w:t xml:space="preserve">ice </w:t>
      </w:r>
      <w:r w:rsidRPr="005B3DA7">
        <w:rPr>
          <w:b/>
          <w:iCs/>
          <w:highlight w:val="green"/>
          <w:u w:val="single"/>
          <w:bdr w:val="single" w:sz="8" w:space="0" w:color="auto"/>
        </w:rPr>
        <w:t>storms</w:t>
      </w:r>
      <w:r w:rsidRPr="005B3DA7">
        <w:rPr>
          <w:sz w:val="16"/>
        </w:rPr>
        <w:t xml:space="preserve">, </w:t>
      </w:r>
      <w:r w:rsidRPr="005B3DA7">
        <w:rPr>
          <w:iCs/>
          <w:color w:val="404040" w:themeColor="text1" w:themeTint="BF"/>
          <w:u w:val="single"/>
        </w:rPr>
        <w:t>hail</w:t>
      </w:r>
      <w:r w:rsidRPr="005B3DA7">
        <w:rPr>
          <w:sz w:val="16"/>
        </w:rPr>
        <w:t xml:space="preserve">, </w:t>
      </w:r>
      <w:r w:rsidRPr="005B3DA7">
        <w:rPr>
          <w:iCs/>
          <w:color w:val="404040" w:themeColor="text1" w:themeTint="BF"/>
          <w:u w:val="single"/>
        </w:rPr>
        <w:t>snow avalanche</w:t>
      </w:r>
      <w:r w:rsidRPr="005B3DA7">
        <w:rPr>
          <w:sz w:val="16"/>
        </w:rPr>
        <w:t xml:space="preserve">, </w:t>
      </w:r>
      <w:r w:rsidRPr="005B3DA7">
        <w:rPr>
          <w:iCs/>
          <w:color w:val="404040" w:themeColor="text1" w:themeTint="BF"/>
          <w:u w:val="single"/>
        </w:rPr>
        <w:t>coastal floods</w:t>
      </w:r>
      <w:r w:rsidRPr="005B3DA7">
        <w:rPr>
          <w:sz w:val="16"/>
        </w:rPr>
        <w:t xml:space="preserve">, </w:t>
      </w:r>
      <w:r w:rsidRPr="005B3DA7">
        <w:rPr>
          <w:iCs/>
          <w:color w:val="404040" w:themeColor="text1" w:themeTint="BF"/>
          <w:u w:val="single"/>
        </w:rPr>
        <w:t xml:space="preserve">coastal </w:t>
      </w:r>
      <w:r w:rsidRPr="005B3DA7">
        <w:rPr>
          <w:iCs/>
          <w:color w:val="404040" w:themeColor="text1" w:themeTint="BF"/>
          <w:highlight w:val="green"/>
          <w:u w:val="single"/>
        </w:rPr>
        <w:t>erosion</w:t>
      </w:r>
      <w:r w:rsidRPr="005B3DA7">
        <w:rPr>
          <w:sz w:val="16"/>
        </w:rPr>
        <w:t xml:space="preserve">, </w:t>
      </w:r>
      <w:r w:rsidRPr="005B3DA7">
        <w:rPr>
          <w:iCs/>
          <w:color w:val="404040" w:themeColor="text1" w:themeTint="BF"/>
          <w:u w:val="single"/>
        </w:rPr>
        <w:t xml:space="preserve">marine </w:t>
      </w:r>
      <w:r w:rsidRPr="005B3DA7">
        <w:rPr>
          <w:iCs/>
          <w:color w:val="404040" w:themeColor="text1" w:themeTint="BF"/>
          <w:highlight w:val="green"/>
          <w:u w:val="single"/>
        </w:rPr>
        <w:t>heatwaves</w:t>
      </w:r>
      <w:r w:rsidRPr="005B3DA7">
        <w:rPr>
          <w:sz w:val="16"/>
        </w:rPr>
        <w:t xml:space="preserve">, </w:t>
      </w:r>
      <w:r w:rsidRPr="005B3DA7">
        <w:rPr>
          <w:b/>
          <w:iCs/>
          <w:highlight w:val="green"/>
          <w:u w:val="single"/>
          <w:bdr w:val="single" w:sz="8" w:space="0" w:color="auto"/>
        </w:rPr>
        <w:t>air pollution</w:t>
      </w:r>
      <w:r w:rsidRPr="005B3DA7">
        <w:rPr>
          <w:b/>
          <w:iCs/>
          <w:u w:val="single"/>
          <w:bdr w:val="single" w:sz="8" w:space="0" w:color="auto"/>
        </w:rPr>
        <w:t xml:space="preserve"> weather</w:t>
      </w:r>
      <w:r w:rsidRPr="005B3DA7">
        <w:rPr>
          <w:iCs/>
          <w:color w:val="404040" w:themeColor="text1" w:themeTint="BF"/>
          <w:u w:val="single"/>
        </w:rPr>
        <w:t xml:space="preserve"> or </w:t>
      </w:r>
      <w:r w:rsidRPr="005B3DA7">
        <w:rPr>
          <w:b/>
          <w:iCs/>
          <w:highlight w:val="green"/>
          <w:u w:val="single"/>
          <w:bdr w:val="single" w:sz="8" w:space="0" w:color="auto"/>
        </w:rPr>
        <w:t>radiation</w:t>
      </w:r>
      <w:r w:rsidRPr="005B3DA7">
        <w:rPr>
          <w:iCs/>
          <w:color w:val="404040" w:themeColor="text1" w:themeTint="BF"/>
          <w:u w:val="single"/>
        </w:rPr>
        <w:t xml:space="preserve"> at earth’s surface</w:t>
      </w:r>
      <w:r w:rsidRPr="005B3DA7">
        <w:rPr>
          <w:sz w:val="16"/>
        </w:rPr>
        <w:t xml:space="preserve">. </w:t>
      </w:r>
      <w:r w:rsidRPr="005B3DA7">
        <w:rPr>
          <w:sz w:val="16"/>
          <w:szCs w:val="16"/>
        </w:rPr>
        <w:t>Medium and high confidence of changes</w:t>
      </w:r>
      <w:r w:rsidRPr="005B3DA7">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4999223F" w14:textId="77777777" w:rsidR="008853B6" w:rsidRPr="005B3DA7" w:rsidRDefault="008853B6" w:rsidP="008853B6">
      <w:pPr>
        <w:rPr>
          <w:sz w:val="16"/>
        </w:rPr>
      </w:pPr>
      <w:r w:rsidRPr="005B3DA7">
        <w:rPr>
          <w:sz w:val="16"/>
        </w:rPr>
        <w:t xml:space="preserve">However, </w:t>
      </w:r>
      <w:r w:rsidRPr="005B3DA7">
        <w:rPr>
          <w:b/>
          <w:iCs/>
          <w:highlight w:val="green"/>
          <w:u w:val="single"/>
          <w:bdr w:val="single" w:sz="8" w:space="0" w:color="auto"/>
        </w:rPr>
        <w:t>recent research</w:t>
      </w:r>
      <w:r w:rsidRPr="005B3DA7">
        <w:rPr>
          <w:iCs/>
          <w:color w:val="404040" w:themeColor="text1" w:themeTint="BF"/>
          <w:highlight w:val="green"/>
          <w:u w:val="single"/>
        </w:rPr>
        <w:t xml:space="preserve"> argued</w:t>
      </w:r>
      <w:r w:rsidRPr="005B3DA7">
        <w:rPr>
          <w:sz w:val="16"/>
        </w:rPr>
        <w:t xml:space="preserve"> that </w:t>
      </w:r>
      <w:r w:rsidRPr="005B3DA7">
        <w:rPr>
          <w:iCs/>
          <w:color w:val="404040" w:themeColor="text1" w:themeTint="BF"/>
          <w:u w:val="single"/>
        </w:rPr>
        <w:t xml:space="preserve">the </w:t>
      </w:r>
      <w:r w:rsidRPr="005B3DA7">
        <w:rPr>
          <w:iCs/>
          <w:color w:val="404040" w:themeColor="text1" w:themeTint="BF"/>
          <w:highlight w:val="green"/>
          <w:u w:val="single"/>
        </w:rPr>
        <w:t>alarmistic</w:t>
      </w:r>
      <w:r w:rsidRPr="005B3DA7">
        <w:rPr>
          <w:sz w:val="16"/>
        </w:rPr>
        <w:t xml:space="preserve"> SSP3-7.0 and </w:t>
      </w:r>
      <w:r w:rsidRPr="005B3DA7">
        <w:rPr>
          <w:b/>
          <w:iCs/>
          <w:u w:val="single"/>
          <w:bdr w:val="single" w:sz="8" w:space="0" w:color="auto"/>
        </w:rPr>
        <w:t xml:space="preserve">SSP5-8.5 </w:t>
      </w:r>
      <w:r w:rsidRPr="005B3DA7">
        <w:rPr>
          <w:b/>
          <w:iCs/>
          <w:highlight w:val="green"/>
          <w:u w:val="single"/>
          <w:bdr w:val="single" w:sz="8" w:space="0" w:color="auto"/>
        </w:rPr>
        <w:t>scenarios</w:t>
      </w:r>
      <w:r w:rsidRPr="005B3DA7">
        <w:rPr>
          <w:iCs/>
          <w:color w:val="404040" w:themeColor="text1" w:themeTint="BF"/>
          <w:highlight w:val="green"/>
          <w:u w:val="single"/>
        </w:rPr>
        <w:t xml:space="preserve"> are</w:t>
      </w:r>
      <w:r w:rsidRPr="005B3DA7">
        <w:rPr>
          <w:sz w:val="16"/>
        </w:rPr>
        <w:t xml:space="preserve"> likely and </w:t>
      </w:r>
      <w:r w:rsidRPr="005B3DA7">
        <w:rPr>
          <w:b/>
          <w:iCs/>
          <w:highlight w:val="green"/>
          <w:u w:val="single"/>
          <w:bdr w:val="single" w:sz="8" w:space="0" w:color="auto"/>
        </w:rPr>
        <w:t>very</w:t>
      </w:r>
      <w:r w:rsidRPr="005B3DA7">
        <w:rPr>
          <w:b/>
          <w:iCs/>
          <w:u w:val="single"/>
          <w:bdr w:val="single" w:sz="8" w:space="0" w:color="auto"/>
        </w:rPr>
        <w:t xml:space="preserve"> likely </w:t>
      </w:r>
      <w:r w:rsidRPr="005B3DA7">
        <w:rPr>
          <w:b/>
          <w:iCs/>
          <w:highlight w:val="green"/>
          <w:u w:val="single"/>
          <w:bdr w:val="single" w:sz="8" w:space="0" w:color="auto"/>
        </w:rPr>
        <w:t>unrealistic</w:t>
      </w:r>
      <w:r w:rsidRPr="005B3DA7">
        <w:rPr>
          <w:sz w:val="16"/>
        </w:rPr>
        <w:t xml:space="preserve">, respectively (Burgess et al., 2020, Hausfather and Peters, 2020, Pielke and Ritchie, 2021a). These studies indicate that the radiative forcing functions derived from the </w:t>
      </w:r>
      <w:r w:rsidRPr="005B3DA7">
        <w:rPr>
          <w:iCs/>
          <w:color w:val="404040" w:themeColor="text1" w:themeTint="BF"/>
          <w:u w:val="single"/>
        </w:rPr>
        <w:t>SSP2-4.5</w:t>
      </w:r>
      <w:r w:rsidRPr="005B3DA7">
        <w:rPr>
          <w:sz w:val="16"/>
        </w:rPr>
        <w:t xml:space="preserve"> (</w:t>
      </w:r>
      <w:r w:rsidRPr="005B3DA7">
        <w:rPr>
          <w:iCs/>
          <w:color w:val="404040" w:themeColor="text1" w:themeTint="BF"/>
          <w:u w:val="single"/>
        </w:rPr>
        <w:t>or</w:t>
      </w:r>
      <w:r w:rsidRPr="005B3DA7">
        <w:rPr>
          <w:sz w:val="16"/>
        </w:rPr>
        <w:t xml:space="preserve"> even </w:t>
      </w:r>
      <w:r w:rsidRPr="005B3DA7">
        <w:rPr>
          <w:iCs/>
          <w:color w:val="404040" w:themeColor="text1" w:themeTint="BF"/>
          <w:u w:val="single"/>
        </w:rPr>
        <w:t>SSP2-3.4</w:t>
      </w:r>
      <w:r w:rsidRPr="005B3DA7">
        <w:rPr>
          <w:sz w:val="16"/>
        </w:rPr>
        <w:t xml:space="preserve">) scenario </w:t>
      </w:r>
      <w:r w:rsidRPr="005B3DA7">
        <w:rPr>
          <w:iCs/>
          <w:color w:val="404040" w:themeColor="text1" w:themeTint="BF"/>
          <w:u w:val="single"/>
        </w:rPr>
        <w:t xml:space="preserve">are the </w:t>
      </w:r>
      <w:r w:rsidRPr="005B3DA7">
        <w:rPr>
          <w:b/>
          <w:iCs/>
          <w:u w:val="single"/>
          <w:bdr w:val="single" w:sz="8" w:space="0" w:color="auto"/>
        </w:rPr>
        <w:t>most plausible</w:t>
      </w:r>
      <w:r w:rsidRPr="005B3DA7">
        <w:rPr>
          <w:sz w:val="16"/>
        </w:rPr>
        <w:t xml:space="preserve">. The SSP2-4.5 is a moderate scenario; it </w:t>
      </w:r>
      <w:r w:rsidRPr="005B3DA7">
        <w:rPr>
          <w:iCs/>
          <w:color w:val="404040" w:themeColor="text1" w:themeTint="BF"/>
          <w:u w:val="single"/>
        </w:rPr>
        <w:t>projects</w:t>
      </w:r>
      <w:r w:rsidRPr="005B3DA7">
        <w:rPr>
          <w:sz w:val="16"/>
        </w:rPr>
        <w:t xml:space="preserve"> about </w:t>
      </w:r>
      <w:r w:rsidRPr="005B3DA7">
        <w:rPr>
          <w:b/>
          <w:iCs/>
          <w:u w:val="single"/>
          <w:bdr w:val="single" w:sz="8" w:space="0" w:color="auto"/>
        </w:rPr>
        <w:t>half of the 21st-century warming</w:t>
      </w:r>
      <w:r w:rsidRPr="005B3DA7">
        <w:rPr>
          <w:iCs/>
          <w:color w:val="404040" w:themeColor="text1" w:themeTint="BF"/>
          <w:u w:val="single"/>
        </w:rPr>
        <w:t xml:space="preserve"> than what the SSP5-8.5 scenario does</w:t>
      </w:r>
      <w:r w:rsidRPr="005B3DA7">
        <w:rPr>
          <w:sz w:val="16"/>
        </w:rPr>
        <w:t xml:space="preserve"> (Fig. 1) and is thus far less alarming.</w:t>
      </w:r>
    </w:p>
    <w:p w14:paraId="12C3B1FE" w14:textId="77777777" w:rsidR="008853B6" w:rsidRPr="005B3DA7" w:rsidRDefault="008853B6" w:rsidP="008853B6">
      <w:pPr>
        <w:rPr>
          <w:sz w:val="16"/>
        </w:rPr>
      </w:pPr>
      <w:r w:rsidRPr="005B3DA7">
        <w:rPr>
          <w:sz w:val="16"/>
        </w:rPr>
        <w:t xml:space="preserve">With the aforementioned factors in mind, it was proposed here to use only the SSP2-4.5 scenario and the GCMs with ECS ≤ 3 °C to </w:t>
      </w:r>
      <w:r w:rsidRPr="005B3DA7">
        <w:rPr>
          <w:b/>
          <w:iCs/>
          <w:u w:val="single"/>
          <w:bdr w:val="single" w:sz="8" w:space="0" w:color="auto"/>
        </w:rPr>
        <w:t>more precisely</w:t>
      </w:r>
      <w:r w:rsidRPr="005B3DA7">
        <w:rPr>
          <w:iCs/>
          <w:color w:val="404040" w:themeColor="text1" w:themeTint="BF"/>
          <w:u w:val="single"/>
        </w:rPr>
        <w:t xml:space="preserve"> assess</w:t>
      </w:r>
      <w:r w:rsidRPr="005B3DA7">
        <w:rPr>
          <w:sz w:val="16"/>
        </w:rPr>
        <w:t xml:space="preserve"> “</w:t>
      </w:r>
      <w:r w:rsidRPr="005B3DA7">
        <w:rPr>
          <w:b/>
          <w:iCs/>
          <w:u w:val="single"/>
          <w:bdr w:val="single" w:sz="8" w:space="0" w:color="auto"/>
        </w:rPr>
        <w:t>realistic</w:t>
      </w:r>
      <w:r w:rsidRPr="005B3DA7">
        <w:rPr>
          <w:sz w:val="16"/>
        </w:rPr>
        <w:t xml:space="preserve">” </w:t>
      </w:r>
      <w:r w:rsidRPr="005B3DA7">
        <w:rPr>
          <w:iCs/>
          <w:color w:val="404040" w:themeColor="text1" w:themeTint="BF"/>
          <w:u w:val="single"/>
        </w:rPr>
        <w:t>global and regional impacts and risks</w:t>
      </w:r>
      <w:r w:rsidRPr="005B3DA7">
        <w:rPr>
          <w:sz w:val="16"/>
        </w:rPr>
        <w:t xml:space="preserve"> that could be </w:t>
      </w:r>
      <w:r w:rsidRPr="005B3DA7">
        <w:rPr>
          <w:iCs/>
          <w:color w:val="404040" w:themeColor="text1" w:themeTint="BF"/>
          <w:u w:val="single"/>
        </w:rPr>
        <w:t>associated with climate changes</w:t>
      </w:r>
      <w:r w:rsidRPr="005B3DA7">
        <w:rPr>
          <w:sz w:val="16"/>
        </w:rPr>
        <w:t xml:space="preserve"> that are </w:t>
      </w:r>
      <w:r w:rsidRPr="005B3DA7">
        <w:rPr>
          <w:iCs/>
          <w:color w:val="404040" w:themeColor="text1" w:themeTint="BF"/>
          <w:u w:val="single"/>
        </w:rPr>
        <w:t>expected to occur in the 21st century</w:t>
      </w:r>
      <w:r w:rsidRPr="005B3DA7">
        <w:rPr>
          <w:sz w:val="16"/>
        </w:rPr>
        <w:t xml:space="preserve">, and to compare them with the Paris Agreement warming target of keeping global surface temperature &lt; 2 °C above the pre-industrial levels throughout the 21st century. </w:t>
      </w:r>
      <w:r w:rsidRPr="005B3DA7">
        <w:rPr>
          <w:iCs/>
          <w:color w:val="404040" w:themeColor="text1" w:themeTint="BF"/>
          <w:u w:val="single"/>
        </w:rPr>
        <w:t xml:space="preserve">To </w:t>
      </w:r>
      <w:r w:rsidRPr="005B3DA7">
        <w:rPr>
          <w:b/>
          <w:iCs/>
          <w:u w:val="single"/>
          <w:bdr w:val="single" w:sz="8" w:space="0" w:color="auto"/>
        </w:rPr>
        <w:t>optimize the result</w:t>
      </w:r>
      <w:r w:rsidRPr="005B3DA7">
        <w:rPr>
          <w:sz w:val="16"/>
        </w:rPr>
        <w:t xml:space="preserve"> even more, the </w:t>
      </w:r>
      <w:r w:rsidRPr="005B3DA7">
        <w:rPr>
          <w:iCs/>
          <w:color w:val="404040" w:themeColor="text1" w:themeTint="BF"/>
          <w:u w:val="single"/>
        </w:rPr>
        <w:t>simulation ensembles containing</w:t>
      </w:r>
      <w:r w:rsidRPr="005B3DA7">
        <w:rPr>
          <w:sz w:val="16"/>
        </w:rPr>
        <w:t xml:space="preserve"> the </w:t>
      </w:r>
      <w:r w:rsidRPr="005B3DA7">
        <w:rPr>
          <w:iCs/>
          <w:color w:val="404040" w:themeColor="text1" w:themeTint="BF"/>
          <w:u w:val="single"/>
        </w:rPr>
        <w:t>low</w:t>
      </w:r>
      <w:r w:rsidRPr="005B3DA7">
        <w:rPr>
          <w:sz w:val="16"/>
        </w:rPr>
        <w:t xml:space="preserve">, </w:t>
      </w:r>
      <w:r w:rsidRPr="005B3DA7">
        <w:rPr>
          <w:iCs/>
          <w:color w:val="404040" w:themeColor="text1" w:themeTint="BF"/>
          <w:u w:val="single"/>
        </w:rPr>
        <w:t>medium</w:t>
      </w:r>
      <w:r w:rsidRPr="005B3DA7">
        <w:rPr>
          <w:sz w:val="16"/>
        </w:rPr>
        <w:t xml:space="preserve">, </w:t>
      </w:r>
      <w:r w:rsidRPr="005B3DA7">
        <w:rPr>
          <w:iCs/>
          <w:color w:val="404040" w:themeColor="text1" w:themeTint="BF"/>
          <w:u w:val="single"/>
        </w:rPr>
        <w:t>and high-ECS macro-</w:t>
      </w:r>
      <w:r w:rsidRPr="005B3DA7">
        <w:rPr>
          <w:iCs/>
          <w:color w:val="404040" w:themeColor="text1" w:themeTint="BF"/>
          <w:u w:val="single"/>
        </w:rPr>
        <w:lastRenderedPageBreak/>
        <w:t xml:space="preserve">GCMs were </w:t>
      </w:r>
      <w:r w:rsidRPr="005B3DA7">
        <w:rPr>
          <w:b/>
          <w:iCs/>
          <w:u w:val="single"/>
          <w:bdr w:val="single" w:sz="8" w:space="0" w:color="auto"/>
        </w:rPr>
        <w:t>linearly scaled</w:t>
      </w:r>
      <w:r w:rsidRPr="005B3DA7">
        <w:rPr>
          <w:iCs/>
          <w:color w:val="404040" w:themeColor="text1" w:themeTint="BF"/>
          <w:u w:val="single"/>
        </w:rPr>
        <w:t xml:space="preserve"> to </w:t>
      </w:r>
      <w:r w:rsidRPr="005B3DA7">
        <w:rPr>
          <w:b/>
          <w:iCs/>
          <w:u w:val="single"/>
          <w:bdr w:val="single" w:sz="8" w:space="0" w:color="auto"/>
        </w:rPr>
        <w:t>best reflect</w:t>
      </w:r>
      <w:r w:rsidRPr="005B3DA7">
        <w:rPr>
          <w:iCs/>
          <w:color w:val="404040" w:themeColor="text1" w:themeTint="BF"/>
          <w:u w:val="single"/>
        </w:rPr>
        <w:t xml:space="preserve"> the </w:t>
      </w:r>
      <w:r w:rsidRPr="005B3DA7">
        <w:rPr>
          <w:b/>
          <w:iCs/>
          <w:u w:val="single"/>
          <w:bdr w:val="single" w:sz="8" w:space="0" w:color="auto"/>
        </w:rPr>
        <w:t>real global surface warming</w:t>
      </w:r>
      <w:r w:rsidRPr="005B3DA7">
        <w:rPr>
          <w:sz w:val="16"/>
        </w:rPr>
        <w:t xml:space="preserve"> recorded from 1980–1990 to 2012–2022.</w:t>
      </w:r>
    </w:p>
    <w:p w14:paraId="78900E59" w14:textId="77777777" w:rsidR="008853B6" w:rsidRPr="005B3DA7" w:rsidRDefault="008853B6" w:rsidP="008853B6">
      <w:pPr>
        <w:rPr>
          <w:sz w:val="16"/>
        </w:rPr>
      </w:pPr>
      <w:r w:rsidRPr="005B3DA7">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49836B8F" w14:textId="77777777" w:rsidR="008853B6" w:rsidRPr="005B3DA7" w:rsidRDefault="008853B6" w:rsidP="008853B6">
      <w:pPr>
        <w:rPr>
          <w:sz w:val="16"/>
        </w:rPr>
      </w:pPr>
      <w:r w:rsidRPr="005B3DA7">
        <w:rPr>
          <w:sz w:val="16"/>
        </w:rPr>
        <w:t xml:space="preserve">However, using only the low-ECS models (ECS ≤ 3.0 °C) and the SSP2-4.5 scenario, Table 3 suggests that </w:t>
      </w:r>
      <w:r w:rsidRPr="005B3DA7">
        <w:rPr>
          <w:b/>
          <w:iCs/>
          <w:u w:val="single"/>
          <w:bdr w:val="single" w:sz="8" w:space="0" w:color="auto"/>
        </w:rPr>
        <w:t xml:space="preserve">global </w:t>
      </w:r>
      <w:r w:rsidRPr="005B3DA7">
        <w:rPr>
          <w:b/>
          <w:iCs/>
          <w:highlight w:val="green"/>
          <w:u w:val="single"/>
          <w:bdr w:val="single" w:sz="8" w:space="0" w:color="auto"/>
        </w:rPr>
        <w:t>warming</w:t>
      </w:r>
      <w:r w:rsidRPr="005B3DA7">
        <w:rPr>
          <w:iCs/>
          <w:color w:val="404040" w:themeColor="text1" w:themeTint="BF"/>
          <w:u w:val="single"/>
        </w:rPr>
        <w:t xml:space="preserve"> in the 21st century </w:t>
      </w:r>
      <w:r w:rsidRPr="005B3DA7">
        <w:rPr>
          <w:iCs/>
          <w:color w:val="404040" w:themeColor="text1" w:themeTint="BF"/>
          <w:highlight w:val="green"/>
          <w:u w:val="single"/>
        </w:rPr>
        <w:t xml:space="preserve">will be </w:t>
      </w:r>
      <w:r w:rsidRPr="005B3DA7">
        <w:rPr>
          <w:b/>
          <w:iCs/>
          <w:highlight w:val="green"/>
          <w:u w:val="single"/>
          <w:bdr w:val="single" w:sz="8" w:space="0" w:color="auto"/>
        </w:rPr>
        <w:t>moderate</w:t>
      </w:r>
      <w:r w:rsidRPr="005B3DA7">
        <w:rPr>
          <w:sz w:val="16"/>
        </w:rPr>
        <w:t xml:space="preserve">, </w:t>
      </w:r>
      <w:r w:rsidRPr="005B3DA7">
        <w:rPr>
          <w:iCs/>
          <w:color w:val="404040" w:themeColor="text1" w:themeTint="BF"/>
          <w:u w:val="single"/>
        </w:rPr>
        <w:t>ranging from 1.36 °C to 2.25 °C</w:t>
      </w:r>
      <w:r w:rsidRPr="005B3DA7">
        <w:rPr>
          <w:sz w:val="16"/>
        </w:rPr>
        <w:t xml:space="preserve"> (median 1.77 °C) </w:t>
      </w:r>
      <w:r w:rsidRPr="005B3DA7">
        <w:rPr>
          <w:iCs/>
          <w:color w:val="404040" w:themeColor="text1" w:themeTint="BF"/>
          <w:u w:val="single"/>
        </w:rPr>
        <w:t>by 2050 and from 1.96 °C to 2.83 °C</w:t>
      </w:r>
      <w:r w:rsidRPr="005B3DA7">
        <w:rPr>
          <w:sz w:val="16"/>
        </w:rPr>
        <w:t xml:space="preserve"> (median 2.28 °C) </w:t>
      </w:r>
      <w:r w:rsidRPr="005B3DA7">
        <w:rPr>
          <w:iCs/>
          <w:color w:val="404040" w:themeColor="text1" w:themeTint="BF"/>
          <w:u w:val="single"/>
        </w:rPr>
        <w:t>by 2080–2100</w:t>
      </w:r>
      <w:r w:rsidRPr="005B3DA7">
        <w:rPr>
          <w:sz w:val="16"/>
        </w:rPr>
        <w:t xml:space="preserve">, which partially overlaps with the upper warmer half of the climate projection obtained using the SSP1-2.6 scenario and the GCMs with ECS of 2.5–4.0 °C. Thus, </w:t>
      </w:r>
      <w:r w:rsidRPr="005B3DA7">
        <w:rPr>
          <w:iCs/>
          <w:color w:val="404040" w:themeColor="text1" w:themeTint="BF"/>
          <w:u w:val="single"/>
        </w:rPr>
        <w:t>climate change impacts and risks will worsen by the end of the 21st-century</w:t>
      </w:r>
      <w:r w:rsidRPr="005B3DA7">
        <w:rPr>
          <w:sz w:val="16"/>
        </w:rPr>
        <w:t xml:space="preserve">, albeit </w:t>
      </w:r>
      <w:r w:rsidRPr="005B3DA7">
        <w:rPr>
          <w:iCs/>
          <w:color w:val="404040" w:themeColor="text1" w:themeTint="BF"/>
          <w:highlight w:val="green"/>
          <w:u w:val="single"/>
        </w:rPr>
        <w:t xml:space="preserve">at a </w:t>
      </w:r>
      <w:r w:rsidRPr="005B3DA7">
        <w:rPr>
          <w:b/>
          <w:iCs/>
          <w:highlight w:val="green"/>
          <w:u w:val="single"/>
          <w:bdr w:val="single" w:sz="8" w:space="0" w:color="auto"/>
        </w:rPr>
        <w:t>slower rate</w:t>
      </w:r>
      <w:r w:rsidRPr="005B3DA7">
        <w:rPr>
          <w:iCs/>
          <w:color w:val="404040" w:themeColor="text1" w:themeTint="BF"/>
          <w:highlight w:val="green"/>
          <w:u w:val="single"/>
        </w:rPr>
        <w:t xml:space="preserve"> than </w:t>
      </w:r>
      <w:r w:rsidRPr="005B3DA7">
        <w:rPr>
          <w:b/>
          <w:iCs/>
          <w:highlight w:val="green"/>
          <w:u w:val="single"/>
          <w:bdr w:val="single" w:sz="8" w:space="0" w:color="auto"/>
        </w:rPr>
        <w:t>predicted</w:t>
      </w:r>
      <w:r w:rsidRPr="005B3DA7">
        <w:rPr>
          <w:b/>
          <w:iCs/>
          <w:u w:val="single"/>
          <w:bdr w:val="single" w:sz="8" w:space="0" w:color="auto"/>
        </w:rPr>
        <w:t xml:space="preserve"> by the IPCC</w:t>
      </w:r>
      <w:r w:rsidRPr="005B3DA7">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51C2371F" w14:textId="77777777" w:rsidR="008853B6" w:rsidRPr="005B3DA7" w:rsidRDefault="008853B6" w:rsidP="008853B6">
      <w:pPr>
        <w:rPr>
          <w:sz w:val="16"/>
        </w:rPr>
      </w:pPr>
      <w:r w:rsidRPr="005B3DA7">
        <w:rPr>
          <w:sz w:val="16"/>
        </w:rPr>
        <w:t xml:space="preserve">I also proposed an alternative methodology for estimating “realistic” 21st-century climate projections and assessing their respective impacts and risks. In fact, the </w:t>
      </w:r>
      <w:r w:rsidRPr="005B3DA7">
        <w:rPr>
          <w:iCs/>
          <w:color w:val="404040" w:themeColor="text1" w:themeTint="BF"/>
          <w:u w:val="single"/>
        </w:rPr>
        <w:t>low-ECS macro-</w:t>
      </w:r>
      <w:r w:rsidRPr="005B3DA7">
        <w:rPr>
          <w:iCs/>
          <w:color w:val="404040" w:themeColor="text1" w:themeTint="BF"/>
          <w:highlight w:val="green"/>
          <w:u w:val="single"/>
        </w:rPr>
        <w:t>GCM</w:t>
      </w:r>
      <w:r w:rsidRPr="005B3DA7">
        <w:rPr>
          <w:sz w:val="16"/>
        </w:rPr>
        <w:t xml:space="preserve"> appears to be slightly </w:t>
      </w:r>
      <w:r w:rsidRPr="005B3DA7">
        <w:rPr>
          <w:b/>
          <w:iCs/>
          <w:highlight w:val="green"/>
          <w:u w:val="single"/>
          <w:bdr w:val="single" w:sz="8" w:space="0" w:color="auto"/>
        </w:rPr>
        <w:t>warmer</w:t>
      </w:r>
      <w:r w:rsidRPr="005B3DA7">
        <w:rPr>
          <w:iCs/>
          <w:color w:val="404040" w:themeColor="text1" w:themeTint="BF"/>
          <w:u w:val="single"/>
        </w:rPr>
        <w:t xml:space="preserve"> than global surface temperature records</w:t>
      </w:r>
      <w:r w:rsidRPr="005B3DA7">
        <w:rPr>
          <w:sz w:val="16"/>
        </w:rPr>
        <w:t xml:space="preserve"> and there are serious concerns about the reliability of the global surface temperature records, which cannot be ignored. In fact, their </w:t>
      </w:r>
      <w:r w:rsidRPr="005B3DA7">
        <w:rPr>
          <w:iCs/>
          <w:color w:val="404040" w:themeColor="text1" w:themeTint="BF"/>
          <w:u w:val="single"/>
        </w:rPr>
        <w:t>warming</w:t>
      </w:r>
      <w:r w:rsidRPr="005B3DA7">
        <w:rPr>
          <w:sz w:val="16"/>
        </w:rPr>
        <w:t xml:space="preserve"> appears to be </w:t>
      </w:r>
      <w:r w:rsidRPr="005B3DA7">
        <w:rPr>
          <w:b/>
          <w:iCs/>
          <w:u w:val="single"/>
          <w:bdr w:val="single" w:sz="8" w:space="0" w:color="auto"/>
        </w:rPr>
        <w:t>excessive</w:t>
      </w:r>
      <w:r w:rsidRPr="005B3DA7">
        <w:rPr>
          <w:iCs/>
          <w:color w:val="404040" w:themeColor="text1" w:themeTint="BF"/>
          <w:u w:val="single"/>
        </w:rPr>
        <w:t xml:space="preserve"> </w:t>
      </w:r>
      <w:r w:rsidRPr="005B3DA7">
        <w:rPr>
          <w:iCs/>
          <w:color w:val="404040" w:themeColor="text1" w:themeTint="BF"/>
          <w:highlight w:val="green"/>
          <w:u w:val="single"/>
        </w:rPr>
        <w:t xml:space="preserve">in comparison to </w:t>
      </w:r>
      <w:r w:rsidRPr="005B3DA7">
        <w:rPr>
          <w:b/>
          <w:iCs/>
          <w:highlight w:val="green"/>
          <w:u w:val="single"/>
          <w:bdr w:val="single" w:sz="8" w:space="0" w:color="auto"/>
        </w:rPr>
        <w:t>alternative</w:t>
      </w:r>
      <w:r w:rsidRPr="005B3DA7">
        <w:rPr>
          <w:b/>
          <w:iCs/>
          <w:u w:val="single"/>
          <w:bdr w:val="single" w:sz="8" w:space="0" w:color="auto"/>
        </w:rPr>
        <w:t xml:space="preserve"> temperature </w:t>
      </w:r>
      <w:r w:rsidRPr="005B3DA7">
        <w:rPr>
          <w:b/>
          <w:iCs/>
          <w:highlight w:val="green"/>
          <w:u w:val="single"/>
          <w:bdr w:val="single" w:sz="8" w:space="0" w:color="auto"/>
        </w:rPr>
        <w:t>records</w:t>
      </w:r>
      <w:r w:rsidRPr="005B3DA7">
        <w:rPr>
          <w:sz w:val="16"/>
        </w:rPr>
        <w:t xml:space="preserve">, </w:t>
      </w:r>
      <w:r w:rsidRPr="005B3DA7">
        <w:rPr>
          <w:iCs/>
          <w:color w:val="404040" w:themeColor="text1" w:themeTint="BF"/>
          <w:highlight w:val="green"/>
          <w:u w:val="single"/>
        </w:rPr>
        <w:t xml:space="preserve">such as </w:t>
      </w:r>
      <w:r w:rsidRPr="005B3DA7">
        <w:rPr>
          <w:b/>
          <w:iCs/>
          <w:highlight w:val="green"/>
          <w:u w:val="single"/>
          <w:bdr w:val="single" w:sz="8" w:space="0" w:color="auto"/>
        </w:rPr>
        <w:t>satellite-based</w:t>
      </w:r>
      <w:r w:rsidRPr="005B3DA7">
        <w:rPr>
          <w:iCs/>
          <w:color w:val="404040" w:themeColor="text1" w:themeTint="BF"/>
          <w:u w:val="single"/>
        </w:rPr>
        <w:t xml:space="preserve"> ones</w:t>
      </w:r>
      <w:r w:rsidRPr="005B3DA7">
        <w:rPr>
          <w:sz w:val="16"/>
        </w:rPr>
        <w:t xml:space="preserve"> relative to the lower troposphere (Spencer et al., 2017, Zou et al., 2023), </w:t>
      </w:r>
      <w:r w:rsidRPr="005B3DA7">
        <w:rPr>
          <w:iCs/>
          <w:color w:val="404040" w:themeColor="text1" w:themeTint="BF"/>
          <w:highlight w:val="green"/>
          <w:u w:val="single"/>
        </w:rPr>
        <w:t>and</w:t>
      </w:r>
      <w:r w:rsidRPr="005B3DA7">
        <w:rPr>
          <w:sz w:val="16"/>
        </w:rPr>
        <w:t xml:space="preserve"> there are </w:t>
      </w:r>
      <w:r w:rsidRPr="005B3DA7">
        <w:rPr>
          <w:b/>
          <w:iCs/>
          <w:u w:val="single"/>
          <w:bdr w:val="single" w:sz="8" w:space="0" w:color="auto"/>
        </w:rPr>
        <w:t>various evidences</w:t>
      </w:r>
      <w:r w:rsidRPr="005B3DA7">
        <w:rPr>
          <w:iCs/>
          <w:color w:val="404040" w:themeColor="text1" w:themeTint="BF"/>
          <w:u w:val="single"/>
        </w:rPr>
        <w:t xml:space="preserve"> suggesting their </w:t>
      </w:r>
      <w:r w:rsidRPr="005B3DA7">
        <w:rPr>
          <w:b/>
          <w:iCs/>
          <w:highlight w:val="green"/>
          <w:u w:val="single"/>
          <w:bdr w:val="single" w:sz="8" w:space="0" w:color="auto"/>
        </w:rPr>
        <w:t>contamination</w:t>
      </w:r>
      <w:r w:rsidRPr="005B3DA7">
        <w:rPr>
          <w:iCs/>
          <w:color w:val="404040" w:themeColor="text1" w:themeTint="BF"/>
          <w:highlight w:val="green"/>
          <w:u w:val="single"/>
        </w:rPr>
        <w:t xml:space="preserve"> from</w:t>
      </w:r>
      <w:r w:rsidRPr="005B3DA7">
        <w:rPr>
          <w:iCs/>
          <w:color w:val="404040" w:themeColor="text1" w:themeTint="BF"/>
          <w:u w:val="single"/>
        </w:rPr>
        <w:t xml:space="preserve"> urban heat islands and other </w:t>
      </w:r>
      <w:r w:rsidRPr="005B3DA7">
        <w:rPr>
          <w:b/>
          <w:iCs/>
          <w:highlight w:val="green"/>
          <w:u w:val="single"/>
          <w:bdr w:val="single" w:sz="8" w:space="0" w:color="auto"/>
        </w:rPr>
        <w:t>non-climatic</w:t>
      </w:r>
      <w:r w:rsidRPr="005B3DA7">
        <w:rPr>
          <w:b/>
          <w:iCs/>
          <w:u w:val="single"/>
          <w:bdr w:val="single" w:sz="8" w:space="0" w:color="auto"/>
        </w:rPr>
        <w:t xml:space="preserve"> surface </w:t>
      </w:r>
      <w:r w:rsidRPr="005B3DA7">
        <w:rPr>
          <w:b/>
          <w:iCs/>
          <w:highlight w:val="green"/>
          <w:u w:val="single"/>
          <w:bdr w:val="single" w:sz="8" w:space="0" w:color="auto"/>
        </w:rPr>
        <w:t>factors</w:t>
      </w:r>
      <w:r w:rsidRPr="005B3DA7">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5B3DA7">
        <w:rPr>
          <w:b/>
          <w:iCs/>
          <w:u w:val="single"/>
          <w:bdr w:val="single" w:sz="8" w:space="0" w:color="auto"/>
        </w:rPr>
        <w:t xml:space="preserve">all </w:t>
      </w:r>
      <w:r w:rsidRPr="005B3DA7">
        <w:rPr>
          <w:b/>
          <w:iCs/>
          <w:highlight w:val="green"/>
          <w:u w:val="single"/>
          <w:bdr w:val="single" w:sz="8" w:space="0" w:color="auto"/>
        </w:rPr>
        <w:t>GCMs</w:t>
      </w:r>
      <w:r w:rsidRPr="005B3DA7">
        <w:rPr>
          <w:iCs/>
          <w:color w:val="404040" w:themeColor="text1" w:themeTint="BF"/>
          <w:u w:val="single"/>
        </w:rPr>
        <w:t xml:space="preserve"> may be </w:t>
      </w:r>
      <w:r w:rsidRPr="005B3DA7">
        <w:rPr>
          <w:b/>
          <w:iCs/>
          <w:highlight w:val="green"/>
          <w:u w:val="single"/>
          <w:bdr w:val="single" w:sz="8" w:space="0" w:color="auto"/>
        </w:rPr>
        <w:t>grossly inadequate</w:t>
      </w:r>
      <w:r w:rsidRPr="005B3DA7">
        <w:rPr>
          <w:iCs/>
          <w:color w:val="404040" w:themeColor="text1" w:themeTint="BF"/>
          <w:u w:val="single"/>
        </w:rPr>
        <w:t xml:space="preserve"> for estimating climate change in the 21st century</w:t>
      </w:r>
      <w:r w:rsidRPr="005B3DA7">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22C988DD" w14:textId="77777777" w:rsidR="008853B6" w:rsidRPr="005B3DA7" w:rsidRDefault="008853B6" w:rsidP="008853B6">
      <w:pPr>
        <w:rPr>
          <w:sz w:val="16"/>
        </w:rPr>
      </w:pPr>
      <w:r w:rsidRPr="005B3DA7">
        <w:rPr>
          <w:sz w:val="16"/>
        </w:rPr>
        <w:t xml:space="preserve">To address the above issues, I have proposed an </w:t>
      </w:r>
      <w:r w:rsidRPr="005B3DA7">
        <w:rPr>
          <w:b/>
          <w:iCs/>
          <w:highlight w:val="green"/>
          <w:u w:val="single"/>
          <w:bdr w:val="single" w:sz="8" w:space="0" w:color="auto"/>
        </w:rPr>
        <w:t>alternative</w:t>
      </w:r>
      <w:r w:rsidRPr="005B3DA7">
        <w:rPr>
          <w:b/>
          <w:iCs/>
          <w:u w:val="single"/>
          <w:bdr w:val="single" w:sz="8" w:space="0" w:color="auto"/>
        </w:rPr>
        <w:t xml:space="preserve"> methodology</w:t>
      </w:r>
      <w:r w:rsidRPr="005B3DA7">
        <w:rPr>
          <w:sz w:val="16"/>
        </w:rPr>
        <w:t xml:space="preserve"> that </w:t>
      </w:r>
      <w:r w:rsidRPr="005B3DA7">
        <w:rPr>
          <w:iCs/>
          <w:color w:val="404040" w:themeColor="text1" w:themeTint="BF"/>
          <w:highlight w:val="green"/>
          <w:u w:val="single"/>
        </w:rPr>
        <w:t xml:space="preserve">uses </w:t>
      </w:r>
      <w:r w:rsidRPr="005B3DA7">
        <w:rPr>
          <w:b/>
          <w:iCs/>
          <w:highlight w:val="green"/>
          <w:u w:val="single"/>
          <w:bdr w:val="single" w:sz="8" w:space="0" w:color="auto"/>
        </w:rPr>
        <w:t>empirical modifications</w:t>
      </w:r>
      <w:r w:rsidRPr="005B3DA7">
        <w:rPr>
          <w:iCs/>
          <w:color w:val="404040" w:themeColor="text1" w:themeTint="BF"/>
          <w:highlight w:val="green"/>
          <w:u w:val="single"/>
        </w:rPr>
        <w:t xml:space="preserve"> of</w:t>
      </w:r>
      <w:r w:rsidRPr="005B3DA7">
        <w:rPr>
          <w:iCs/>
          <w:color w:val="404040" w:themeColor="text1" w:themeTint="BF"/>
          <w:u w:val="single"/>
        </w:rPr>
        <w:t xml:space="preserve"> the </w:t>
      </w:r>
      <w:r w:rsidRPr="005B3DA7">
        <w:rPr>
          <w:b/>
          <w:iCs/>
          <w:u w:val="single"/>
          <w:bdr w:val="single" w:sz="8" w:space="0" w:color="auto"/>
        </w:rPr>
        <w:t xml:space="preserve">actual GCM projection </w:t>
      </w:r>
      <w:r w:rsidRPr="005B3DA7">
        <w:rPr>
          <w:b/>
          <w:iCs/>
          <w:highlight w:val="green"/>
          <w:u w:val="single"/>
          <w:bdr w:val="single" w:sz="8" w:space="0" w:color="auto"/>
        </w:rPr>
        <w:t>ensembles</w:t>
      </w:r>
      <w:r w:rsidRPr="005B3DA7">
        <w:rPr>
          <w:iCs/>
          <w:color w:val="404040" w:themeColor="text1" w:themeTint="BF"/>
          <w:highlight w:val="green"/>
          <w:u w:val="single"/>
        </w:rPr>
        <w:t xml:space="preserve"> via</w:t>
      </w:r>
      <w:r w:rsidRPr="005B3DA7">
        <w:rPr>
          <w:iCs/>
          <w:color w:val="404040" w:themeColor="text1" w:themeTint="BF"/>
          <w:u w:val="single"/>
        </w:rPr>
        <w:t xml:space="preserve"> </w:t>
      </w:r>
      <w:r w:rsidRPr="005B3DA7">
        <w:rPr>
          <w:b/>
          <w:iCs/>
          <w:u w:val="single"/>
          <w:bdr w:val="single" w:sz="8" w:space="0" w:color="auto"/>
        </w:rPr>
        <w:t xml:space="preserve">appropriate </w:t>
      </w:r>
      <w:r w:rsidRPr="005B3DA7">
        <w:rPr>
          <w:b/>
          <w:iCs/>
          <w:highlight w:val="green"/>
          <w:u w:val="single"/>
          <w:bdr w:val="single" w:sz="8" w:space="0" w:color="auto"/>
        </w:rPr>
        <w:t>linear scaling</w:t>
      </w:r>
      <w:r w:rsidRPr="005B3DA7">
        <w:rPr>
          <w:sz w:val="16"/>
        </w:rPr>
        <w:t xml:space="preserve"> in such a way </w:t>
      </w:r>
      <w:r w:rsidRPr="005B3DA7">
        <w:rPr>
          <w:iCs/>
          <w:color w:val="404040" w:themeColor="text1" w:themeTint="BF"/>
          <w:u w:val="single"/>
        </w:rPr>
        <w:t>to simulate</w:t>
      </w:r>
      <w:r w:rsidRPr="005B3DA7">
        <w:rPr>
          <w:sz w:val="16"/>
        </w:rPr>
        <w:t xml:space="preserve"> the </w:t>
      </w:r>
      <w:r w:rsidRPr="005B3DA7">
        <w:rPr>
          <w:iCs/>
          <w:color w:val="404040" w:themeColor="text1" w:themeTint="BF"/>
          <w:u w:val="single"/>
        </w:rPr>
        <w:t xml:space="preserve">outputs of </w:t>
      </w:r>
      <w:r w:rsidRPr="005B3DA7">
        <w:rPr>
          <w:b/>
          <w:iCs/>
          <w:u w:val="single"/>
          <w:bdr w:val="single" w:sz="8" w:space="0" w:color="auto"/>
        </w:rPr>
        <w:t>hypothetical climate models</w:t>
      </w:r>
      <w:r w:rsidRPr="005B3DA7">
        <w:rPr>
          <w:iCs/>
          <w:color w:val="404040" w:themeColor="text1" w:themeTint="BF"/>
          <w:u w:val="single"/>
        </w:rPr>
        <w:t xml:space="preserve"> that could </w:t>
      </w:r>
      <w:r w:rsidRPr="005B3DA7">
        <w:rPr>
          <w:b/>
          <w:iCs/>
          <w:highlight w:val="green"/>
          <w:u w:val="single"/>
          <w:bdr w:val="single" w:sz="8" w:space="0" w:color="auto"/>
        </w:rPr>
        <w:t>accurately represent</w:t>
      </w:r>
      <w:r w:rsidRPr="005B3DA7">
        <w:rPr>
          <w:iCs/>
          <w:color w:val="404040" w:themeColor="text1" w:themeTint="BF"/>
          <w:u w:val="single"/>
        </w:rPr>
        <w:t xml:space="preserve"> the </w:t>
      </w:r>
      <w:r w:rsidRPr="005B3DA7">
        <w:rPr>
          <w:iCs/>
          <w:color w:val="404040" w:themeColor="text1" w:themeTint="BF"/>
          <w:highlight w:val="green"/>
          <w:u w:val="single"/>
        </w:rPr>
        <w:t>warming</w:t>
      </w:r>
      <w:r w:rsidRPr="005B3DA7">
        <w:rPr>
          <w:iCs/>
          <w:color w:val="404040" w:themeColor="text1" w:themeTint="BF"/>
          <w:u w:val="single"/>
        </w:rPr>
        <w:t xml:space="preserve"> observed </w:t>
      </w:r>
      <w:r w:rsidRPr="005B3DA7">
        <w:rPr>
          <w:iCs/>
          <w:color w:val="404040" w:themeColor="text1" w:themeTint="BF"/>
          <w:highlight w:val="green"/>
          <w:u w:val="single"/>
        </w:rPr>
        <w:t>from</w:t>
      </w:r>
      <w:r w:rsidRPr="005B3DA7">
        <w:rPr>
          <w:iCs/>
          <w:color w:val="404040" w:themeColor="text1" w:themeTint="BF"/>
          <w:u w:val="single"/>
        </w:rPr>
        <w:t xml:space="preserve"> 19</w:t>
      </w:r>
      <w:r w:rsidRPr="005B3DA7">
        <w:rPr>
          <w:iCs/>
          <w:color w:val="404040" w:themeColor="text1" w:themeTint="BF"/>
          <w:highlight w:val="green"/>
          <w:u w:val="single"/>
        </w:rPr>
        <w:t>80 to</w:t>
      </w:r>
      <w:r w:rsidRPr="005B3DA7">
        <w:rPr>
          <w:iCs/>
          <w:color w:val="404040" w:themeColor="text1" w:themeTint="BF"/>
          <w:u w:val="single"/>
        </w:rPr>
        <w:t xml:space="preserve"> 20</w:t>
      </w:r>
      <w:r w:rsidRPr="005B3DA7">
        <w:rPr>
          <w:iCs/>
          <w:color w:val="404040" w:themeColor="text1" w:themeTint="BF"/>
          <w:highlight w:val="green"/>
          <w:u w:val="single"/>
        </w:rPr>
        <w:t>22</w:t>
      </w:r>
      <w:r w:rsidRPr="005B3DA7">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28944FA4" w14:textId="77777777" w:rsidR="008853B6" w:rsidRPr="005B3DA7" w:rsidRDefault="008853B6" w:rsidP="008853B6">
      <w:pPr>
        <w:rPr>
          <w:sz w:val="16"/>
        </w:rPr>
      </w:pPr>
      <w:r w:rsidRPr="005B3DA7">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5CC019BF" w14:textId="77777777" w:rsidR="008853B6" w:rsidRPr="005B3DA7" w:rsidRDefault="008853B6" w:rsidP="008853B6">
      <w:pPr>
        <w:rPr>
          <w:sz w:val="16"/>
        </w:rPr>
      </w:pPr>
      <w:r w:rsidRPr="005B3DA7">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50A8A60D" w14:textId="77777777" w:rsidR="008853B6" w:rsidRPr="005B3DA7" w:rsidRDefault="008853B6" w:rsidP="008853B6">
      <w:pPr>
        <w:rPr>
          <w:sz w:val="16"/>
        </w:rPr>
      </w:pPr>
      <w:r w:rsidRPr="005B3DA7">
        <w:rPr>
          <w:sz w:val="16"/>
        </w:rPr>
        <w:lastRenderedPageBreak/>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70F72F9D" w14:textId="77777777" w:rsidR="008853B6" w:rsidRPr="005B3DA7" w:rsidRDefault="008853B6" w:rsidP="008853B6">
      <w:pPr>
        <w:rPr>
          <w:sz w:val="16"/>
        </w:rPr>
      </w:pPr>
      <w:r w:rsidRPr="005B3DA7">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55EA93A5" w14:textId="77777777" w:rsidR="008853B6" w:rsidRPr="005B3DA7" w:rsidRDefault="008853B6" w:rsidP="008853B6">
      <w:pPr>
        <w:rPr>
          <w:sz w:val="16"/>
        </w:rPr>
      </w:pPr>
      <w:r w:rsidRPr="005B3DA7">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5B3DA7">
        <w:rPr>
          <w:b/>
          <w:iCs/>
          <w:u w:val="single"/>
          <w:bdr w:val="single" w:sz="8" w:space="0" w:color="auto"/>
        </w:rPr>
        <w:t>realistic</w:t>
      </w:r>
      <w:r w:rsidRPr="005B3DA7">
        <w:rPr>
          <w:sz w:val="16"/>
        </w:rPr>
        <w:t xml:space="preserve">” </w:t>
      </w:r>
      <w:r w:rsidRPr="005B3DA7">
        <w:rPr>
          <w:iCs/>
          <w:color w:val="404040" w:themeColor="text1" w:themeTint="BF"/>
          <w:u w:val="single"/>
        </w:rPr>
        <w:t xml:space="preserve">climate change impacts and risks for the 21st century will likely be </w:t>
      </w:r>
      <w:r w:rsidRPr="005B3DA7">
        <w:rPr>
          <w:b/>
          <w:iCs/>
          <w:u w:val="single"/>
          <w:bdr w:val="single" w:sz="8" w:space="0" w:color="auto"/>
        </w:rPr>
        <w:t>much more moderate</w:t>
      </w:r>
      <w:r w:rsidRPr="005B3DA7">
        <w:rPr>
          <w:iCs/>
          <w:color w:val="404040" w:themeColor="text1" w:themeTint="BF"/>
          <w:u w:val="single"/>
        </w:rPr>
        <w:t xml:space="preserve"> than what the IPCC claims</w:t>
      </w:r>
      <w:r w:rsidRPr="005B3DA7">
        <w:rPr>
          <w:sz w:val="16"/>
        </w:rPr>
        <w:t xml:space="preserve">. This is because there is a </w:t>
      </w:r>
      <w:r w:rsidRPr="005B3DA7">
        <w:rPr>
          <w:iCs/>
          <w:color w:val="404040" w:themeColor="text1" w:themeTint="BF"/>
          <w:highlight w:val="green"/>
          <w:u w:val="single"/>
        </w:rPr>
        <w:t>growing</w:t>
      </w:r>
      <w:r w:rsidRPr="005B3DA7">
        <w:rPr>
          <w:iCs/>
          <w:color w:val="404040" w:themeColor="text1" w:themeTint="BF"/>
          <w:u w:val="single"/>
        </w:rPr>
        <w:t xml:space="preserve"> </w:t>
      </w:r>
      <w:r w:rsidRPr="005B3DA7">
        <w:rPr>
          <w:b/>
          <w:iCs/>
          <w:u w:val="single"/>
          <w:bdr w:val="single" w:sz="8" w:space="0" w:color="auto"/>
        </w:rPr>
        <w:t xml:space="preserve">body of </w:t>
      </w:r>
      <w:r w:rsidRPr="005B3DA7">
        <w:rPr>
          <w:b/>
          <w:iCs/>
          <w:highlight w:val="green"/>
          <w:u w:val="single"/>
          <w:bdr w:val="single" w:sz="8" w:space="0" w:color="auto"/>
        </w:rPr>
        <w:t>evidence</w:t>
      </w:r>
      <w:r w:rsidRPr="005B3DA7">
        <w:rPr>
          <w:sz w:val="16"/>
        </w:rPr>
        <w:t xml:space="preserve"> that </w:t>
      </w:r>
      <w:r w:rsidRPr="005B3DA7">
        <w:rPr>
          <w:iCs/>
          <w:color w:val="404040" w:themeColor="text1" w:themeTint="BF"/>
          <w:u w:val="single"/>
        </w:rPr>
        <w:t xml:space="preserve">the </w:t>
      </w:r>
      <w:r w:rsidRPr="005B3DA7">
        <w:rPr>
          <w:b/>
          <w:iCs/>
          <w:u w:val="single"/>
          <w:bdr w:val="single" w:sz="8" w:space="0" w:color="auto"/>
        </w:rPr>
        <w:t>actual ECS</w:t>
      </w:r>
      <w:r w:rsidRPr="005B3DA7">
        <w:rPr>
          <w:iCs/>
          <w:color w:val="404040" w:themeColor="text1" w:themeTint="BF"/>
          <w:u w:val="single"/>
        </w:rPr>
        <w:t xml:space="preserve"> may be rather low </w:t>
      </w:r>
      <w:r w:rsidRPr="005B3DA7">
        <w:rPr>
          <w:sz w:val="16"/>
        </w:rPr>
        <w:t xml:space="preserve">(1.5–3.0 °C, or even 1–2 °C) </w:t>
      </w:r>
      <w:r w:rsidRPr="005B3DA7">
        <w:rPr>
          <w:iCs/>
          <w:color w:val="404040" w:themeColor="text1" w:themeTint="BF"/>
          <w:u w:val="single"/>
        </w:rPr>
        <w:t xml:space="preserve">for a variety </w:t>
      </w:r>
      <w:r w:rsidRPr="005B3DA7">
        <w:rPr>
          <w:iCs/>
          <w:color w:val="404040" w:themeColor="text1" w:themeTint="BF"/>
          <w:highlight w:val="green"/>
          <w:u w:val="single"/>
        </w:rPr>
        <w:t>of</w:t>
      </w:r>
      <w:r w:rsidRPr="005B3DA7">
        <w:rPr>
          <w:iCs/>
          <w:color w:val="404040" w:themeColor="text1" w:themeTint="BF"/>
          <w:u w:val="single"/>
        </w:rPr>
        <w:t xml:space="preserve"> reasons</w:t>
      </w:r>
      <w:r w:rsidRPr="005B3DA7">
        <w:rPr>
          <w:sz w:val="16"/>
        </w:rPr>
        <w:t xml:space="preserve"> derived from direct CMIP6 GCM assessments, </w:t>
      </w:r>
      <w:r w:rsidRPr="005B3DA7">
        <w:rPr>
          <w:iCs/>
          <w:color w:val="404040" w:themeColor="text1" w:themeTint="BF"/>
          <w:u w:val="single"/>
        </w:rPr>
        <w:t xml:space="preserve">likely </w:t>
      </w:r>
      <w:r w:rsidRPr="005B3DA7">
        <w:rPr>
          <w:b/>
          <w:iCs/>
          <w:highlight w:val="green"/>
          <w:u w:val="single"/>
          <w:bdr w:val="single" w:sz="8" w:space="0" w:color="auto"/>
        </w:rPr>
        <w:t>warming biases</w:t>
      </w:r>
      <w:r w:rsidRPr="005B3DA7">
        <w:rPr>
          <w:iCs/>
          <w:color w:val="404040" w:themeColor="text1" w:themeTint="BF"/>
          <w:u w:val="single"/>
        </w:rPr>
        <w:t xml:space="preserve"> affecting global surface temperature records</w:t>
      </w:r>
      <w:r w:rsidRPr="005B3DA7">
        <w:rPr>
          <w:sz w:val="16"/>
        </w:rPr>
        <w:t xml:space="preserve">, </w:t>
      </w:r>
      <w:r w:rsidRPr="005B3DA7">
        <w:rPr>
          <w:iCs/>
          <w:color w:val="404040" w:themeColor="text1" w:themeTint="BF"/>
          <w:highlight w:val="green"/>
          <w:u w:val="single"/>
        </w:rPr>
        <w:t>and</w:t>
      </w:r>
      <w:r w:rsidRPr="005B3DA7">
        <w:rPr>
          <w:sz w:val="16"/>
        </w:rPr>
        <w:t xml:space="preserve"> a (likely solar induced) </w:t>
      </w:r>
      <w:r w:rsidRPr="005B3DA7">
        <w:rPr>
          <w:b/>
          <w:iCs/>
          <w:highlight w:val="green"/>
          <w:u w:val="single"/>
          <w:bdr w:val="single" w:sz="8" w:space="0" w:color="auto"/>
        </w:rPr>
        <w:t>natural variability</w:t>
      </w:r>
      <w:r w:rsidRPr="005B3DA7">
        <w:rPr>
          <w:iCs/>
          <w:color w:val="404040" w:themeColor="text1" w:themeTint="BF"/>
          <w:u w:val="single"/>
        </w:rPr>
        <w:t xml:space="preserve"> that the </w:t>
      </w:r>
      <w:r w:rsidRPr="005B3DA7">
        <w:rPr>
          <w:b/>
          <w:iCs/>
          <w:u w:val="single"/>
          <w:bdr w:val="single" w:sz="8" w:space="0" w:color="auto"/>
        </w:rPr>
        <w:t>current climate models</w:t>
      </w:r>
      <w:r w:rsidRPr="005B3DA7">
        <w:rPr>
          <w:iCs/>
          <w:color w:val="404040" w:themeColor="text1" w:themeTint="BF"/>
          <w:u w:val="single"/>
        </w:rPr>
        <w:t xml:space="preserve"> do not reproduce</w:t>
      </w:r>
      <w:r w:rsidRPr="005B3DA7">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232EF34A" w14:textId="77777777" w:rsidR="008853B6" w:rsidRPr="005B3DA7" w:rsidRDefault="008853B6" w:rsidP="008853B6">
      <w:pPr>
        <w:rPr>
          <w:sz w:val="16"/>
        </w:rPr>
      </w:pPr>
      <w:r w:rsidRPr="005B3DA7">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5B382942" w14:textId="77777777" w:rsidR="008853B6" w:rsidRPr="005B3DA7" w:rsidRDefault="008853B6" w:rsidP="008853B6">
      <w:pPr>
        <w:rPr>
          <w:sz w:val="16"/>
        </w:rPr>
      </w:pPr>
      <w:r w:rsidRPr="005B3DA7">
        <w:rPr>
          <w:sz w:val="16"/>
        </w:rPr>
        <w:t xml:space="preserve">As a result, despite predictions that the climate system would continue to warm throughout the 21st century, </w:t>
      </w:r>
      <w:r w:rsidRPr="005B3DA7">
        <w:rPr>
          <w:iCs/>
          <w:color w:val="404040" w:themeColor="text1" w:themeTint="BF"/>
          <w:u w:val="single"/>
        </w:rPr>
        <w:t xml:space="preserve">there is </w:t>
      </w:r>
      <w:r w:rsidRPr="005B3DA7">
        <w:rPr>
          <w:b/>
          <w:iCs/>
          <w:szCs w:val="30"/>
          <w:highlight w:val="green"/>
          <w:u w:val="single"/>
          <w:bdr w:val="single" w:sz="8" w:space="0" w:color="auto"/>
        </w:rPr>
        <w:t xml:space="preserve">no </w:t>
      </w:r>
      <w:r w:rsidRPr="005B3DA7">
        <w:rPr>
          <w:b/>
          <w:iCs/>
          <w:szCs w:val="30"/>
          <w:u w:val="single"/>
          <w:bdr w:val="single" w:sz="8" w:space="0" w:color="auto"/>
        </w:rPr>
        <w:t xml:space="preserve">compelling </w:t>
      </w:r>
      <w:r w:rsidRPr="005B3DA7">
        <w:rPr>
          <w:b/>
          <w:iCs/>
          <w:szCs w:val="30"/>
          <w:highlight w:val="green"/>
          <w:u w:val="single"/>
          <w:bdr w:val="single" w:sz="8" w:space="0" w:color="auto"/>
        </w:rPr>
        <w:t>evidence</w:t>
      </w:r>
      <w:r w:rsidRPr="005B3DA7">
        <w:rPr>
          <w:iCs/>
          <w:color w:val="404040" w:themeColor="text1" w:themeTint="BF"/>
          <w:highlight w:val="green"/>
          <w:u w:val="single"/>
        </w:rPr>
        <w:t xml:space="preserve"> of</w:t>
      </w:r>
      <w:r w:rsidRPr="005B3DA7">
        <w:rPr>
          <w:iCs/>
          <w:color w:val="404040" w:themeColor="text1" w:themeTint="BF"/>
          <w:u w:val="single"/>
        </w:rPr>
        <w:t xml:space="preserve"> an </w:t>
      </w:r>
      <w:r w:rsidRPr="005B3DA7">
        <w:rPr>
          <w:b/>
          <w:iCs/>
          <w:highlight w:val="green"/>
          <w:u w:val="single"/>
          <w:bdr w:val="single" w:sz="8" w:space="0" w:color="auto"/>
        </w:rPr>
        <w:t>impending</w:t>
      </w:r>
      <w:r w:rsidRPr="005B3DA7">
        <w:rPr>
          <w:b/>
          <w:iCs/>
          <w:u w:val="single"/>
          <w:bdr w:val="single" w:sz="8" w:space="0" w:color="auto"/>
        </w:rPr>
        <w:t xml:space="preserve"> global </w:t>
      </w:r>
      <w:r w:rsidRPr="005B3DA7">
        <w:rPr>
          <w:b/>
          <w:iCs/>
          <w:highlight w:val="green"/>
          <w:u w:val="single"/>
          <w:bdr w:val="single" w:sz="8" w:space="0" w:color="auto"/>
        </w:rPr>
        <w:t>disaster</w:t>
      </w:r>
      <w:r w:rsidRPr="005B3DA7">
        <w:rPr>
          <w:iCs/>
          <w:color w:val="404040" w:themeColor="text1" w:themeTint="BF"/>
          <w:u w:val="single"/>
        </w:rPr>
        <w:t xml:space="preserve"> caused by manmade greenhouse gas emissions</w:t>
      </w:r>
      <w:r w:rsidRPr="005B3DA7">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1493BED7" w14:textId="77777777" w:rsidR="008853B6" w:rsidRDefault="008853B6" w:rsidP="008853B6"/>
    <w:p w14:paraId="030D0D3C" w14:textId="77777777" w:rsidR="008853B6" w:rsidRDefault="008853B6" w:rsidP="008853B6">
      <w:pPr>
        <w:pStyle w:val="Heading3"/>
      </w:pPr>
      <w:r>
        <w:lastRenderedPageBreak/>
        <w:t>Food Wars---1NC</w:t>
      </w:r>
    </w:p>
    <w:p w14:paraId="26C16315" w14:textId="77777777" w:rsidR="008853B6" w:rsidRPr="00EA3E21" w:rsidRDefault="008853B6" w:rsidP="008853B6">
      <w:pPr>
        <w:pStyle w:val="Heading4"/>
        <w:rPr>
          <w:rFonts w:cs="Times New Roman"/>
        </w:rPr>
      </w:pPr>
      <w:r w:rsidRPr="00EA3E21">
        <w:rPr>
          <w:rFonts w:cs="Times New Roman"/>
        </w:rPr>
        <w:t xml:space="preserve">No food wars. </w:t>
      </w:r>
    </w:p>
    <w:p w14:paraId="6402DD84" w14:textId="77777777" w:rsidR="008853B6" w:rsidRPr="00EA3E21" w:rsidRDefault="008853B6" w:rsidP="008853B6">
      <w:r w:rsidRPr="00EA3E21">
        <w:t xml:space="preserve">Jonas </w:t>
      </w:r>
      <w:r w:rsidRPr="00EA3E21">
        <w:rPr>
          <w:rStyle w:val="Style13ptBold"/>
        </w:rPr>
        <w:t>Vestby 18</w:t>
      </w:r>
      <w:r w:rsidRPr="00EA3E21">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5CF90D55" w14:textId="77777777" w:rsidR="008853B6" w:rsidRPr="00EA3E21" w:rsidRDefault="008853B6" w:rsidP="008853B6">
      <w:r w:rsidRPr="00EA3E21">
        <w:t xml:space="preserve">It is perhaps surprising, then, that </w:t>
      </w:r>
      <w:r w:rsidRPr="00EA3E21">
        <w:rPr>
          <w:rStyle w:val="StyleUnderline"/>
        </w:rPr>
        <w:t>there is</w:t>
      </w:r>
      <w:r w:rsidRPr="00EA3E21">
        <w:t xml:space="preserve"> </w:t>
      </w:r>
      <w:r w:rsidRPr="00EA3E21">
        <w:rPr>
          <w:rStyle w:val="Emphasis"/>
          <w:highlight w:val="green"/>
        </w:rPr>
        <w:t>little scholarly merit</w:t>
      </w:r>
      <w:r w:rsidRPr="00EA3E21">
        <w:rPr>
          <w:highlight w:val="green"/>
        </w:rPr>
        <w:t xml:space="preserve"> </w:t>
      </w:r>
      <w:r w:rsidRPr="00EA3E21">
        <w:rPr>
          <w:rStyle w:val="StyleUnderline"/>
        </w:rPr>
        <w:t xml:space="preserve">in the notion </w:t>
      </w:r>
      <w:r w:rsidRPr="00EA3E21">
        <w:rPr>
          <w:rStyle w:val="StyleUnderline"/>
          <w:highlight w:val="green"/>
        </w:rPr>
        <w:t>that a</w:t>
      </w:r>
      <w:r w:rsidRPr="00EA3E21">
        <w:rPr>
          <w:rStyle w:val="StyleUnderline"/>
        </w:rPr>
        <w:t xml:space="preserve"> short-term </w:t>
      </w:r>
      <w:r w:rsidRPr="00EA3E21">
        <w:rPr>
          <w:rStyle w:val="StyleUnderline"/>
          <w:highlight w:val="green"/>
        </w:rPr>
        <w:t>reduction in</w:t>
      </w:r>
      <w:r w:rsidRPr="00EA3E21">
        <w:rPr>
          <w:rStyle w:val="StyleUnderline"/>
        </w:rPr>
        <w:t xml:space="preserve"> access to</w:t>
      </w:r>
      <w:r w:rsidRPr="00EA3E21">
        <w:t xml:space="preserve"> </w:t>
      </w:r>
      <w:r w:rsidRPr="00EA3E21">
        <w:rPr>
          <w:rStyle w:val="Emphasis"/>
          <w:highlight w:val="green"/>
        </w:rPr>
        <w:t>food increases</w:t>
      </w:r>
      <w:r w:rsidRPr="00EA3E21">
        <w:rPr>
          <w:rStyle w:val="Emphasis"/>
        </w:rPr>
        <w:t xml:space="preserve"> the probability that </w:t>
      </w:r>
      <w:r w:rsidRPr="00EA3E21">
        <w:rPr>
          <w:rStyle w:val="Emphasis"/>
          <w:highlight w:val="green"/>
        </w:rPr>
        <w:t>conflict</w:t>
      </w:r>
      <w:r w:rsidRPr="00EA3E21">
        <w:t xml:space="preserve"> </w:t>
      </w:r>
      <w:r w:rsidRPr="00EA3E21">
        <w:rPr>
          <w:rStyle w:val="StyleUnderline"/>
        </w:rPr>
        <w:t>will break out.</w:t>
      </w:r>
      <w:r w:rsidRPr="00EA3E21">
        <w:t xml:space="preserve"> This is because </w:t>
      </w:r>
      <w:r w:rsidRPr="00EA3E21">
        <w:rPr>
          <w:rStyle w:val="StyleUnderline"/>
          <w:highlight w:val="green"/>
        </w:rPr>
        <w:t>to start</w:t>
      </w:r>
      <w:r w:rsidRPr="00EA3E21">
        <w:rPr>
          <w:rStyle w:val="StyleUnderline"/>
        </w:rPr>
        <w:t xml:space="preserve"> or participate in violent </w:t>
      </w:r>
      <w:r w:rsidRPr="00EA3E21">
        <w:rPr>
          <w:rStyle w:val="StyleUnderline"/>
          <w:highlight w:val="green"/>
        </w:rPr>
        <w:t>conflict requires</w:t>
      </w:r>
      <w:r w:rsidRPr="00EA3E21">
        <w:rPr>
          <w:rStyle w:val="StyleUnderline"/>
        </w:rPr>
        <w:t xml:space="preserve"> people to have both the </w:t>
      </w:r>
      <w:r w:rsidRPr="00EA3E21">
        <w:rPr>
          <w:rStyle w:val="StyleUnderline"/>
          <w:highlight w:val="green"/>
        </w:rPr>
        <w:t>means and</w:t>
      </w:r>
      <w:r w:rsidRPr="00EA3E21">
        <w:rPr>
          <w:rStyle w:val="StyleUnderline"/>
        </w:rPr>
        <w:t xml:space="preserve"> the </w:t>
      </w:r>
      <w:r w:rsidRPr="00EA3E21">
        <w:rPr>
          <w:rStyle w:val="StyleUnderline"/>
          <w:highlight w:val="green"/>
        </w:rPr>
        <w:t>will</w:t>
      </w:r>
      <w:r w:rsidRPr="00EA3E21">
        <w:rPr>
          <w:rStyle w:val="StyleUnderline"/>
        </w:rPr>
        <w:t xml:space="preserve">. Most </w:t>
      </w:r>
      <w:r w:rsidRPr="00EA3E21">
        <w:rPr>
          <w:rStyle w:val="StyleUnderline"/>
          <w:highlight w:val="green"/>
        </w:rPr>
        <w:t xml:space="preserve">people on the </w:t>
      </w:r>
      <w:r w:rsidRPr="00EA3E21">
        <w:rPr>
          <w:rStyle w:val="Emphasis"/>
          <w:highlight w:val="green"/>
        </w:rPr>
        <w:t>brink of starvation are not in the position</w:t>
      </w:r>
      <w:r w:rsidRPr="00EA3E21">
        <w:rPr>
          <w:rStyle w:val="Emphasis"/>
        </w:rPr>
        <w:t xml:space="preserve"> to resort to violence</w:t>
      </w:r>
      <w:r w:rsidRPr="00EA3E21">
        <w:rPr>
          <w:rStyle w:val="StyleUnderline"/>
        </w:rPr>
        <w:t>, whether against the government or other social groups</w:t>
      </w:r>
      <w:r w:rsidRPr="00EA3E21">
        <w:t xml:space="preserve">. In fact, </w:t>
      </w:r>
      <w:r w:rsidRPr="00EA3E21">
        <w:rPr>
          <w:rStyle w:val="StyleUnderline"/>
        </w:rPr>
        <w:t>the urban middle classes tend to be the most likely to protest against rises in food prices, since they often have the best opportunities, the most energy, and the best skills to coordinate and participate in protests.</w:t>
      </w:r>
    </w:p>
    <w:p w14:paraId="598163CC" w14:textId="77777777" w:rsidR="008853B6" w:rsidRPr="00341F42" w:rsidRDefault="008853B6" w:rsidP="008853B6">
      <w:r w:rsidRPr="00EA3E21">
        <w:t xml:space="preserve">Accordingly, </w:t>
      </w:r>
      <w:r w:rsidRPr="00EA3E21">
        <w:rPr>
          <w:rStyle w:val="StyleUnderline"/>
          <w:highlight w:val="green"/>
        </w:rPr>
        <w:t>there is</w:t>
      </w:r>
      <w:r w:rsidRPr="00EA3E21">
        <w:rPr>
          <w:rStyle w:val="StyleUnderline"/>
        </w:rPr>
        <w:t xml:space="preserve"> a</w:t>
      </w:r>
      <w:r w:rsidRPr="00EA3E21">
        <w:t xml:space="preserve"> </w:t>
      </w:r>
      <w:r w:rsidRPr="00EA3E21">
        <w:rPr>
          <w:rStyle w:val="Emphasis"/>
        </w:rPr>
        <w:t xml:space="preserve">widespread </w:t>
      </w:r>
      <w:r w:rsidRPr="00EA3E21">
        <w:rPr>
          <w:rStyle w:val="Emphasis"/>
          <w:highlight w:val="green"/>
        </w:rPr>
        <w:t>misapprehension</w:t>
      </w:r>
      <w:r w:rsidRPr="00EA3E21">
        <w:t xml:space="preserve"> </w:t>
      </w:r>
      <w:r w:rsidRPr="00EA3E21">
        <w:rPr>
          <w:rStyle w:val="StyleUnderline"/>
          <w:highlight w:val="green"/>
        </w:rPr>
        <w:t>that social unrest</w:t>
      </w:r>
      <w:r w:rsidRPr="00EA3E21">
        <w:rPr>
          <w:rStyle w:val="StyleUnderline"/>
        </w:rPr>
        <w:t xml:space="preserve"> in periods of high food prices </w:t>
      </w:r>
      <w:r w:rsidRPr="00EA3E21">
        <w:rPr>
          <w:rStyle w:val="StyleUnderline"/>
          <w:highlight w:val="green"/>
        </w:rPr>
        <w:t>relates</w:t>
      </w:r>
      <w:r w:rsidRPr="00EA3E21">
        <w:rPr>
          <w:rStyle w:val="StyleUnderline"/>
        </w:rPr>
        <w:t xml:space="preserve"> primarily </w:t>
      </w:r>
      <w:r w:rsidRPr="00EA3E21">
        <w:rPr>
          <w:rStyle w:val="StyleUnderline"/>
          <w:highlight w:val="green"/>
        </w:rPr>
        <w:t>to</w:t>
      </w:r>
      <w:r w:rsidRPr="00EA3E21">
        <w:rPr>
          <w:rStyle w:val="StyleUnderline"/>
        </w:rPr>
        <w:t xml:space="preserve"> food </w:t>
      </w:r>
      <w:r w:rsidRPr="00EA3E21">
        <w:rPr>
          <w:rStyle w:val="StyleUnderline"/>
          <w:highlight w:val="green"/>
        </w:rPr>
        <w:t>shortages</w:t>
      </w:r>
      <w:r w:rsidRPr="00EA3E21">
        <w:t xml:space="preserve">. In reality, the </w:t>
      </w:r>
      <w:r w:rsidRPr="00EA3E21">
        <w:rPr>
          <w:rStyle w:val="StyleUnderline"/>
          <w:highlight w:val="green"/>
        </w:rPr>
        <w:t>sources</w:t>
      </w:r>
      <w:r w:rsidRPr="00EA3E21">
        <w:rPr>
          <w:rStyle w:val="StyleUnderline"/>
        </w:rPr>
        <w:t xml:space="preserve"> of discontent </w:t>
      </w:r>
      <w:r w:rsidRPr="00EA3E21">
        <w:rPr>
          <w:rStyle w:val="StyleUnderline"/>
          <w:highlight w:val="green"/>
        </w:rPr>
        <w:t>are</w:t>
      </w:r>
      <w:r w:rsidRPr="00EA3E21">
        <w:rPr>
          <w:rStyle w:val="StyleUnderline"/>
        </w:rPr>
        <w:t xml:space="preserve"> considerably</w:t>
      </w:r>
      <w:r w:rsidRPr="00EA3E21">
        <w:t xml:space="preserve"> </w:t>
      </w:r>
      <w:r w:rsidRPr="00EA3E21">
        <w:rPr>
          <w:rStyle w:val="Emphasis"/>
          <w:highlight w:val="green"/>
        </w:rPr>
        <w:t>more complex</w:t>
      </w:r>
      <w:r w:rsidRPr="00EA3E21">
        <w:t xml:space="preserve"> </w:t>
      </w:r>
      <w:r w:rsidRPr="00EA3E21">
        <w:rPr>
          <w:rStyle w:val="StyleUnderline"/>
        </w:rPr>
        <w:t>– linked to</w:t>
      </w:r>
      <w:r w:rsidRPr="00EA3E21">
        <w:t xml:space="preserve"> </w:t>
      </w:r>
      <w:r w:rsidRPr="00EA3E21">
        <w:rPr>
          <w:rStyle w:val="Emphasis"/>
          <w:highlight w:val="green"/>
        </w:rPr>
        <w:t>political</w:t>
      </w:r>
      <w:r w:rsidRPr="00EA3E21">
        <w:rPr>
          <w:rStyle w:val="Emphasis"/>
        </w:rPr>
        <w:t xml:space="preserve"> structures</w:t>
      </w:r>
      <w:r w:rsidRPr="00EA3E21">
        <w:rPr>
          <w:rStyle w:val="StyleUnderline"/>
        </w:rPr>
        <w:t>,</w:t>
      </w:r>
      <w:r w:rsidRPr="00EA3E21">
        <w:t xml:space="preserve"> </w:t>
      </w:r>
      <w:r w:rsidRPr="00EA3E21">
        <w:rPr>
          <w:rStyle w:val="Emphasis"/>
          <w:highlight w:val="green"/>
        </w:rPr>
        <w:t>land</w:t>
      </w:r>
      <w:r w:rsidRPr="00EA3E21">
        <w:t xml:space="preserve"> </w:t>
      </w:r>
      <w:r w:rsidRPr="00EA3E21">
        <w:rPr>
          <w:rStyle w:val="StyleUnderline"/>
        </w:rPr>
        <w:t>ownership,</w:t>
      </w:r>
      <w:r w:rsidRPr="00EA3E21">
        <w:t xml:space="preserve"> </w:t>
      </w:r>
      <w:r w:rsidRPr="00EA3E21">
        <w:rPr>
          <w:rStyle w:val="Emphasis"/>
          <w:highlight w:val="green"/>
        </w:rPr>
        <w:t>corruption</w:t>
      </w:r>
      <w:r w:rsidRPr="00EA3E21">
        <w:rPr>
          <w:rStyle w:val="StyleUnderline"/>
        </w:rPr>
        <w:t>, the desire for</w:t>
      </w:r>
      <w:r w:rsidRPr="00EA3E21">
        <w:t xml:space="preserve"> </w:t>
      </w:r>
      <w:r w:rsidRPr="00EA3E21">
        <w:rPr>
          <w:rStyle w:val="Emphasis"/>
          <w:highlight w:val="green"/>
        </w:rPr>
        <w:t>democratic</w:t>
      </w:r>
      <w:r w:rsidRPr="00EA3E21">
        <w:rPr>
          <w:rStyle w:val="Emphasis"/>
        </w:rPr>
        <w:t xml:space="preserve"> reforms</w:t>
      </w:r>
      <w:r w:rsidRPr="00EA3E21">
        <w:t xml:space="preserve"> </w:t>
      </w:r>
      <w:r w:rsidRPr="00EA3E21">
        <w:rPr>
          <w:rStyle w:val="StyleUnderline"/>
          <w:highlight w:val="green"/>
        </w:rPr>
        <w:t>and</w:t>
      </w:r>
      <w:r w:rsidRPr="00EA3E21">
        <w:rPr>
          <w:rStyle w:val="StyleUnderline"/>
        </w:rPr>
        <w:t xml:space="preserve"> general</w:t>
      </w:r>
      <w:r w:rsidRPr="00EA3E21">
        <w:t xml:space="preserve"> </w:t>
      </w:r>
      <w:r w:rsidRPr="00EA3E21">
        <w:rPr>
          <w:rStyle w:val="Emphasis"/>
          <w:highlight w:val="green"/>
        </w:rPr>
        <w:t>economic problems</w:t>
      </w:r>
      <w:r w:rsidRPr="00EA3E21">
        <w:t xml:space="preserve"> </w:t>
      </w:r>
      <w:r w:rsidRPr="00EA3E21">
        <w:rPr>
          <w:rStyle w:val="StyleUnderline"/>
        </w:rPr>
        <w:t>– where the price of food is seen in the context of general increases in the cost of living</w:t>
      </w:r>
      <w:r w:rsidRPr="00EA3E21">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53DE74DB" w14:textId="77777777" w:rsidR="008853B6" w:rsidRPr="00EA3E21" w:rsidRDefault="008853B6" w:rsidP="008853B6">
      <w:pPr>
        <w:pStyle w:val="Heading4"/>
        <w:rPr>
          <w:rFonts w:cs="Times New Roman"/>
        </w:rPr>
      </w:pPr>
      <w:r w:rsidRPr="00EA3E21">
        <w:rPr>
          <w:rFonts w:cs="Times New Roman"/>
        </w:rPr>
        <w:t xml:space="preserve">Either way it’s </w:t>
      </w:r>
      <w:r w:rsidRPr="00EA3E21">
        <w:rPr>
          <w:rFonts w:cs="Times New Roman"/>
          <w:u w:val="single"/>
        </w:rPr>
        <w:t>inevitable</w:t>
      </w:r>
      <w:r w:rsidRPr="00EA3E21">
        <w:rPr>
          <w:rFonts w:cs="Times New Roman"/>
        </w:rPr>
        <w:t>.</w:t>
      </w:r>
    </w:p>
    <w:p w14:paraId="1835D70B" w14:textId="77777777" w:rsidR="008853B6" w:rsidRPr="00EA3E21" w:rsidRDefault="008853B6" w:rsidP="008853B6">
      <w:r w:rsidRPr="00EA3E21">
        <w:t xml:space="preserve">Martina </w:t>
      </w:r>
      <w:r w:rsidRPr="00EA3E21">
        <w:rPr>
          <w:rStyle w:val="Style13ptBold"/>
        </w:rPr>
        <w:t>Igini 24</w:t>
      </w:r>
      <w:r w:rsidRPr="00EA3E21">
        <w:t>, Journalist &amp; Editor, Earth.Org, "Why Global Food Security Matters in 2024," Earth.Org, 01/11/2024, https://earth.org/global-food-security/</w:t>
      </w:r>
    </w:p>
    <w:p w14:paraId="64878089" w14:textId="77777777" w:rsidR="008853B6" w:rsidRPr="00EA3E21" w:rsidRDefault="008853B6" w:rsidP="008853B6">
      <w:r w:rsidRPr="00EA3E21">
        <w:t xml:space="preserve">The COVID-19 </w:t>
      </w:r>
      <w:r w:rsidRPr="00EA3E21">
        <w:rPr>
          <w:rStyle w:val="StyleUnderline"/>
        </w:rPr>
        <w:t>pandemic has</w:t>
      </w:r>
      <w:r w:rsidRPr="00EA3E21">
        <w:t xml:space="preserve"> </w:t>
      </w:r>
      <w:r w:rsidRPr="00EA3E21">
        <w:rPr>
          <w:rStyle w:val="Emphasis"/>
        </w:rPr>
        <w:t>heavily compromised</w:t>
      </w:r>
      <w:r w:rsidRPr="00EA3E21">
        <w:t xml:space="preserve"> </w:t>
      </w:r>
      <w:r w:rsidRPr="00EA3E21">
        <w:rPr>
          <w:rStyle w:val="StyleUnderline"/>
        </w:rPr>
        <w:t>food security globally</w:t>
      </w:r>
      <w:r w:rsidRPr="00EA3E21">
        <w:t xml:space="preserve">, increasing hunger levels </w:t>
      </w:r>
      <w:r w:rsidRPr="00EA3E21">
        <w:rPr>
          <w:rStyle w:val="StyleUnderline"/>
        </w:rPr>
        <w:t>by an estimated</w:t>
      </w:r>
      <w:r w:rsidRPr="00EA3E21">
        <w:t xml:space="preserve"> </w:t>
      </w:r>
      <w:r w:rsidRPr="00EA3E21">
        <w:rPr>
          <w:rStyle w:val="Emphasis"/>
        </w:rPr>
        <w:t>118 million people worldwide</w:t>
      </w:r>
      <w:r w:rsidRPr="00EA3E21">
        <w:t xml:space="preserve"> in 2020, the most since 2006. Hunger kills more people than HIV/AIDS, malaria, and tuberculosis combined, the vast majority of which live in developing countries. And it is these </w:t>
      </w:r>
      <w:r w:rsidRPr="00EA3E21">
        <w:rPr>
          <w:rStyle w:val="StyleUnderline"/>
        </w:rPr>
        <w:t>countries</w:t>
      </w:r>
      <w:r w:rsidRPr="00EA3E21">
        <w:t xml:space="preserve"> that </w:t>
      </w:r>
      <w:r w:rsidRPr="00EA3E21">
        <w:rPr>
          <w:rStyle w:val="StyleUnderline"/>
        </w:rPr>
        <w:t>are</w:t>
      </w:r>
      <w:r w:rsidRPr="00EA3E21">
        <w:t xml:space="preserve"> now </w:t>
      </w:r>
      <w:r w:rsidRPr="00EA3E21">
        <w:rPr>
          <w:rStyle w:val="StyleUnderline"/>
        </w:rPr>
        <w:t>experiencing the</w:t>
      </w:r>
      <w:r w:rsidRPr="00EA3E21">
        <w:t xml:space="preserve"> </w:t>
      </w:r>
      <w:r w:rsidRPr="00EA3E21">
        <w:rPr>
          <w:rStyle w:val="Emphasis"/>
        </w:rPr>
        <w:t>worst consequences</w:t>
      </w:r>
      <w:r w:rsidRPr="00EA3E21">
        <w:t xml:space="preserve"> </w:t>
      </w:r>
      <w:r w:rsidRPr="00EA3E21">
        <w:rPr>
          <w:rStyle w:val="StyleUnderline"/>
        </w:rPr>
        <w:t>of the current food crisis</w:t>
      </w:r>
      <w:r w:rsidRPr="00EA3E21">
        <w:t>.</w:t>
      </w:r>
    </w:p>
    <w:p w14:paraId="3D5AE2CF" w14:textId="77777777" w:rsidR="008853B6" w:rsidRPr="00EA3E21" w:rsidRDefault="008853B6" w:rsidP="008853B6">
      <w:r w:rsidRPr="00EA3E21">
        <w:t xml:space="preserve">In 2012, The Economist first published the Global Food Security Index, an instrument that measures food security in 113 countries. Yearly rankings show this varies greatly around the world. </w:t>
      </w:r>
      <w:r w:rsidRPr="00EA3E21">
        <w:rPr>
          <w:rStyle w:val="StyleUnderline"/>
        </w:rPr>
        <w:t>Some</w:t>
      </w:r>
      <w:r w:rsidRPr="00EA3E21">
        <w:t xml:space="preserve"> regions </w:t>
      </w:r>
      <w:r w:rsidRPr="00EA3E21">
        <w:rPr>
          <w:rStyle w:val="StyleUnderline"/>
        </w:rPr>
        <w:t>are</w:t>
      </w:r>
      <w:r w:rsidRPr="00EA3E21">
        <w:t xml:space="preserve"> </w:t>
      </w:r>
      <w:r w:rsidRPr="00EA3E21">
        <w:rPr>
          <w:rStyle w:val="Emphasis"/>
        </w:rPr>
        <w:t>more prone</w:t>
      </w:r>
      <w:r w:rsidRPr="00EA3E21">
        <w:t xml:space="preserve"> </w:t>
      </w:r>
      <w:r w:rsidRPr="00EA3E21">
        <w:rPr>
          <w:rStyle w:val="StyleUnderline"/>
        </w:rPr>
        <w:t xml:space="preserve">to </w:t>
      </w:r>
      <w:r w:rsidRPr="00EA3E21">
        <w:rPr>
          <w:rStyle w:val="StyleUnderline"/>
          <w:highlight w:val="green"/>
        </w:rPr>
        <w:t>food insecurity due to</w:t>
      </w:r>
      <w:r w:rsidRPr="00EA3E21">
        <w:rPr>
          <w:rStyle w:val="StyleUnderline"/>
        </w:rPr>
        <w:t xml:space="preserve"> a</w:t>
      </w:r>
      <w:r w:rsidRPr="00EA3E21">
        <w:t xml:space="preserve"> </w:t>
      </w:r>
      <w:r w:rsidRPr="00EA3E21">
        <w:rPr>
          <w:rStyle w:val="Emphasis"/>
          <w:highlight w:val="green"/>
        </w:rPr>
        <w:t>lack of fertile land</w:t>
      </w:r>
      <w:r w:rsidRPr="00EA3E21">
        <w:rPr>
          <w:highlight w:val="green"/>
        </w:rPr>
        <w:t xml:space="preserve"> </w:t>
      </w:r>
      <w:r w:rsidRPr="00EA3E21">
        <w:rPr>
          <w:rStyle w:val="StyleUnderline"/>
          <w:highlight w:val="green"/>
        </w:rPr>
        <w:t>as well as</w:t>
      </w:r>
      <w:r w:rsidRPr="00EA3E21">
        <w:rPr>
          <w:highlight w:val="green"/>
        </w:rPr>
        <w:t xml:space="preserve"> </w:t>
      </w:r>
      <w:r w:rsidRPr="00EA3E21">
        <w:rPr>
          <w:rStyle w:val="Emphasis"/>
          <w:highlight w:val="green"/>
        </w:rPr>
        <w:lastRenderedPageBreak/>
        <w:t>capital</w:t>
      </w:r>
      <w:r w:rsidRPr="00EA3E21">
        <w:t xml:space="preserve"> to </w:t>
      </w:r>
      <w:r w:rsidRPr="00EA3E21">
        <w:rPr>
          <w:rStyle w:val="StyleUnderline"/>
        </w:rPr>
        <w:t>procure sufficient food through the purchasing of imports</w:t>
      </w:r>
      <w:r w:rsidRPr="00EA3E21">
        <w:t xml:space="preserve">. However, some </w:t>
      </w:r>
      <w:r w:rsidRPr="00EA3E21">
        <w:rPr>
          <w:rStyle w:val="StyleUnderline"/>
        </w:rPr>
        <w:t xml:space="preserve">external factors such as sudden </w:t>
      </w:r>
      <w:r w:rsidRPr="00EA3E21">
        <w:rPr>
          <w:rStyle w:val="StyleUnderline"/>
          <w:highlight w:val="green"/>
        </w:rPr>
        <w:t>armed conflicts</w:t>
      </w:r>
      <w:r w:rsidRPr="00EA3E21">
        <w:rPr>
          <w:rStyle w:val="StyleUnderline"/>
        </w:rPr>
        <w:t xml:space="preserve"> like the</w:t>
      </w:r>
      <w:r w:rsidRPr="00EA3E21">
        <w:t xml:space="preserve"> ongoing </w:t>
      </w:r>
      <w:r w:rsidRPr="00EA3E21">
        <w:rPr>
          <w:rStyle w:val="Emphasis"/>
        </w:rPr>
        <w:t>Ukraine</w:t>
      </w:r>
      <w:r w:rsidRPr="00EA3E21">
        <w:t xml:space="preserve"> Russia </w:t>
      </w:r>
      <w:r w:rsidRPr="00EA3E21">
        <w:rPr>
          <w:rStyle w:val="Emphasis"/>
        </w:rPr>
        <w:t>war</w:t>
      </w:r>
      <w:r w:rsidRPr="00EA3E21">
        <w:t xml:space="preserve"> </w:t>
      </w:r>
      <w:r w:rsidRPr="00EA3E21">
        <w:rPr>
          <w:rStyle w:val="StyleUnderline"/>
          <w:highlight w:val="green"/>
        </w:rPr>
        <w:t>or</w:t>
      </w:r>
      <w:r w:rsidRPr="00EA3E21">
        <w:t xml:space="preserve"> </w:t>
      </w:r>
      <w:r w:rsidRPr="00EA3E21">
        <w:rPr>
          <w:rStyle w:val="Emphasis"/>
        </w:rPr>
        <w:t xml:space="preserve">global </w:t>
      </w:r>
      <w:r w:rsidRPr="00EA3E21">
        <w:rPr>
          <w:rStyle w:val="Emphasis"/>
          <w:highlight w:val="green"/>
        </w:rPr>
        <w:t>health issues</w:t>
      </w:r>
      <w:r w:rsidRPr="00EA3E21">
        <w:t xml:space="preserve"> like the recent pandemic </w:t>
      </w:r>
      <w:r w:rsidRPr="00EA3E21">
        <w:rPr>
          <w:rStyle w:val="StyleUnderline"/>
          <w:highlight w:val="green"/>
        </w:rPr>
        <w:t>compromise</w:t>
      </w:r>
      <w:r w:rsidRPr="00EA3E21">
        <w:rPr>
          <w:rStyle w:val="StyleUnderline"/>
        </w:rPr>
        <w:t xml:space="preserve"> food </w:t>
      </w:r>
      <w:r w:rsidRPr="00EA3E21">
        <w:rPr>
          <w:rStyle w:val="StyleUnderline"/>
          <w:highlight w:val="green"/>
        </w:rPr>
        <w:t>supplies</w:t>
      </w:r>
      <w:r w:rsidRPr="00EA3E21">
        <w:rPr>
          <w:rStyle w:val="StyleUnderline"/>
        </w:rPr>
        <w:t xml:space="preserve"> in</w:t>
      </w:r>
      <w:r w:rsidRPr="00EA3E21">
        <w:t xml:space="preserve"> </w:t>
      </w:r>
      <w:r w:rsidRPr="00EA3E21">
        <w:rPr>
          <w:rStyle w:val="Emphasis"/>
        </w:rPr>
        <w:t>'safer'</w:t>
      </w:r>
      <w:r w:rsidRPr="00EA3E21">
        <w:t xml:space="preserve"> </w:t>
      </w:r>
      <w:r w:rsidRPr="00EA3E21">
        <w:rPr>
          <w:rStyle w:val="StyleUnderline"/>
        </w:rPr>
        <w:t>countries</w:t>
      </w:r>
      <w:r w:rsidRPr="00EA3E21">
        <w:t xml:space="preserve"> as well.</w:t>
      </w:r>
    </w:p>
    <w:p w14:paraId="62BBED46" w14:textId="77777777" w:rsidR="008853B6" w:rsidRPr="00EA3E21" w:rsidRDefault="008853B6" w:rsidP="008853B6">
      <w:r w:rsidRPr="00EA3E21">
        <w:t>According to the 2022 Index, Finland, Ireland, and Norway share the top rank with the overall GFS score in the range of 80 and 84 points on the index, proving that these countries all have sufficient and affordable food supplies and natural resources to support their population as well as adequate food safety net programmes. The seven worst performing countries in that year were all in Africa with the exception of Syria and Haiti, the lowest and second-lowest in the rank, respectively with scores ranging from 34 to 37 for their low availability and affordability of food supplies as well as very low quality and safety standards.</w:t>
      </w:r>
    </w:p>
    <w:p w14:paraId="5E8A7A9B" w14:textId="77777777" w:rsidR="008853B6" w:rsidRPr="00EA3E21" w:rsidRDefault="008853B6" w:rsidP="008853B6">
      <w:r w:rsidRPr="00EA3E21">
        <w:t>[Figure omitted]</w:t>
      </w:r>
    </w:p>
    <w:p w14:paraId="018E86E5" w14:textId="77777777" w:rsidR="008853B6" w:rsidRPr="00EA3E21" w:rsidRDefault="008853B6" w:rsidP="008853B6">
      <w:r w:rsidRPr="00EA3E21">
        <w:t xml:space="preserve">The </w:t>
      </w:r>
      <w:r w:rsidRPr="00EA3E21">
        <w:rPr>
          <w:rStyle w:val="StyleUnderline"/>
        </w:rPr>
        <w:t>world population is growing at a rate of about</w:t>
      </w:r>
      <w:r w:rsidRPr="00EA3E21">
        <w:t xml:space="preserve"> </w:t>
      </w:r>
      <w:r w:rsidRPr="00EA3E21">
        <w:rPr>
          <w:rStyle w:val="Emphasis"/>
        </w:rPr>
        <w:t>1% each ycu</w:t>
      </w:r>
      <w:r w:rsidRPr="00EA3E21">
        <w:t xml:space="preserve">, </w:t>
      </w:r>
      <w:r w:rsidRPr="00EA3E21">
        <w:rPr>
          <w:rStyle w:val="StyleUnderline"/>
        </w:rPr>
        <w:t>a</w:t>
      </w:r>
      <w:r w:rsidRPr="00EA3E21">
        <w:t xml:space="preserve"> </w:t>
      </w:r>
      <w:r w:rsidRPr="00EA3E21">
        <w:rPr>
          <w:rStyle w:val="Emphasis"/>
        </w:rPr>
        <w:t>significant decrease</w:t>
      </w:r>
      <w:r w:rsidRPr="00EA3E21">
        <w:t xml:space="preserve"> </w:t>
      </w:r>
      <w:r w:rsidRPr="00EA3E21">
        <w:rPr>
          <w:rStyle w:val="StyleUnderline"/>
        </w:rPr>
        <w:t>from the</w:t>
      </w:r>
      <w:r w:rsidRPr="00EA3E21">
        <w:t xml:space="preserve"> </w:t>
      </w:r>
      <w:r w:rsidRPr="00EA3E21">
        <w:rPr>
          <w:rStyle w:val="Emphasis"/>
        </w:rPr>
        <w:t>2.2% growth</w:t>
      </w:r>
      <w:r w:rsidRPr="00EA3E21">
        <w:t xml:space="preserve"> </w:t>
      </w:r>
      <w:r w:rsidRPr="00EA3E21">
        <w:rPr>
          <w:rStyle w:val="StyleUnderline"/>
        </w:rPr>
        <w:t>from 50 years ago</w:t>
      </w:r>
      <w:r w:rsidRPr="00EA3E21">
        <w:t xml:space="preserve">. </w:t>
      </w:r>
      <w:r w:rsidRPr="00EA3E21">
        <w:rPr>
          <w:rStyle w:val="StyleUnderline"/>
        </w:rPr>
        <w:t>Despite this, estimates predict that</w:t>
      </w:r>
      <w:r w:rsidRPr="00EA3E21">
        <w:t xml:space="preserve"> </w:t>
      </w:r>
      <w:r w:rsidRPr="00EA3E21">
        <w:rPr>
          <w:rStyle w:val="Emphasis"/>
        </w:rPr>
        <w:t>by 2050</w:t>
      </w:r>
      <w:r w:rsidRPr="00EA3E21">
        <w:t xml:space="preserve">, </w:t>
      </w:r>
      <w:r w:rsidRPr="00EA3E21">
        <w:rPr>
          <w:rStyle w:val="StyleUnderline"/>
        </w:rPr>
        <w:t>it will increase by</w:t>
      </w:r>
      <w:r w:rsidRPr="00EA3E21">
        <w:t xml:space="preserve"> </w:t>
      </w:r>
      <w:r w:rsidRPr="00EA3E21">
        <w:rPr>
          <w:rStyle w:val="Emphasis"/>
        </w:rPr>
        <w:t>another two billion</w:t>
      </w:r>
      <w:r w:rsidRPr="00EA3E21">
        <w:t xml:space="preserve">, </w:t>
      </w:r>
      <w:r w:rsidRPr="00EA3E21">
        <w:rPr>
          <w:rStyle w:val="StyleUnderline"/>
        </w:rPr>
        <w:t>bringing the total</w:t>
      </w:r>
      <w:r w:rsidRPr="00EA3E21">
        <w:t xml:space="preserve"> number of people living on Earth </w:t>
      </w:r>
      <w:r w:rsidRPr="00EA3E21">
        <w:rPr>
          <w:rStyle w:val="StyleUnderline"/>
        </w:rPr>
        <w:t>to nearly 10 billion</w:t>
      </w:r>
      <w:r w:rsidRPr="00EA3E21">
        <w:t xml:space="preserve">. This </w:t>
      </w:r>
      <w:r w:rsidRPr="00EA3E21">
        <w:rPr>
          <w:rStyle w:val="StyleUnderline"/>
          <w:highlight w:val="green"/>
        </w:rPr>
        <w:t>rapid population growth</w:t>
      </w:r>
      <w:r w:rsidRPr="00EA3E21">
        <w:t xml:space="preserve"> can </w:t>
      </w:r>
      <w:r w:rsidRPr="00EA3E21">
        <w:rPr>
          <w:rStyle w:val="StyleUnderline"/>
          <w:highlight w:val="green"/>
        </w:rPr>
        <w:t>have</w:t>
      </w:r>
      <w:r w:rsidRPr="00EA3E21">
        <w:rPr>
          <w:highlight w:val="green"/>
        </w:rPr>
        <w:t xml:space="preserve"> </w:t>
      </w:r>
      <w:r w:rsidRPr="00EA3E21">
        <w:rPr>
          <w:rStyle w:val="Emphasis"/>
          <w:highlight w:val="green"/>
        </w:rPr>
        <w:t>devastating consequences</w:t>
      </w:r>
      <w:r w:rsidRPr="00EA3E21">
        <w:t xml:space="preserve"> on our planet </w:t>
      </w:r>
      <w:r w:rsidRPr="00EA3E21">
        <w:rPr>
          <w:rStyle w:val="Emphasis"/>
        </w:rPr>
        <w:t xml:space="preserve">by </w:t>
      </w:r>
      <w:r w:rsidRPr="00EA3E21">
        <w:rPr>
          <w:rStyle w:val="Emphasis"/>
          <w:highlight w:val="green"/>
        </w:rPr>
        <w:t>putting a strain</w:t>
      </w:r>
      <w:r w:rsidRPr="00EA3E21">
        <w:t xml:space="preserve"> on its resources, most notably </w:t>
      </w:r>
      <w:r w:rsidRPr="00EA3E21">
        <w:rPr>
          <w:rStyle w:val="Emphasis"/>
          <w:highlight w:val="green"/>
        </w:rPr>
        <w:t>on food</w:t>
      </w:r>
      <w:r w:rsidRPr="00EA3E21">
        <w:rPr>
          <w:rStyle w:val="Emphasis"/>
        </w:rPr>
        <w:t xml:space="preserve"> supplies</w:t>
      </w:r>
      <w:r w:rsidRPr="00EA3E21">
        <w:t>. The factors that connect population growth to food security are manifold and range from drastic changes in human diets to the ways in which we produce food. On the one hand, especially in richer countries, people have become wealthier and are eating more. On the other hand, they are opting for more resource-intensive and environmentally impactful food. However, as demand grows, resources decline. To meet the ever-increasing demand, food production had to be scaled up, though this has in turn pushed humanity to the brink of exceeding planetary boundaries. Today's agricultural system is struggling to deliver enough food to meet that need.</w:t>
      </w:r>
    </w:p>
    <w:p w14:paraId="53D9B8F6" w14:textId="77777777" w:rsidR="008853B6" w:rsidRPr="00EA3E21" w:rsidRDefault="008853B6" w:rsidP="008853B6">
      <w:r w:rsidRPr="00EA3E21">
        <w:t xml:space="preserve">Another </w:t>
      </w:r>
      <w:r w:rsidRPr="00EA3E21">
        <w:rPr>
          <w:rStyle w:val="StyleUnderline"/>
          <w:highlight w:val="green"/>
        </w:rPr>
        <w:t>huge problem</w:t>
      </w:r>
      <w:r w:rsidRPr="00EA3E21">
        <w:rPr>
          <w:rStyle w:val="StyleUnderline"/>
        </w:rPr>
        <w:t xml:space="preserve"> with</w:t>
      </w:r>
      <w:r w:rsidRPr="00EA3E21">
        <w:t xml:space="preserve"> our current </w:t>
      </w:r>
      <w:r w:rsidRPr="00EA3E21">
        <w:rPr>
          <w:rStyle w:val="StyleUnderline"/>
        </w:rPr>
        <w:t xml:space="preserve">global food system </w:t>
      </w:r>
      <w:r w:rsidRPr="00EA3E21">
        <w:rPr>
          <w:rStyle w:val="StyleUnderline"/>
          <w:highlight w:val="green"/>
        </w:rPr>
        <w:t>is</w:t>
      </w:r>
      <w:r w:rsidRPr="00EA3E21">
        <w:rPr>
          <w:rStyle w:val="StyleUnderline"/>
        </w:rPr>
        <w:t xml:space="preserve"> the</w:t>
      </w:r>
      <w:r w:rsidRPr="00EA3E21">
        <w:t xml:space="preserve"> </w:t>
      </w:r>
      <w:r w:rsidRPr="00EA3E21">
        <w:rPr>
          <w:rStyle w:val="Emphasis"/>
          <w:highlight w:val="green"/>
        </w:rPr>
        <w:t>amount of food waste</w:t>
      </w:r>
      <w:r w:rsidRPr="00EA3E21">
        <w:t xml:space="preserve"> </w:t>
      </w:r>
      <w:r w:rsidRPr="00EA3E21">
        <w:rPr>
          <w:rStyle w:val="StyleUnderline"/>
        </w:rPr>
        <w:t>it generates</w:t>
      </w:r>
      <w:r w:rsidRPr="00EA3E21">
        <w:t xml:space="preserve">. Shockingly, </w:t>
      </w:r>
      <w:r w:rsidRPr="00EA3E21">
        <w:rPr>
          <w:rStyle w:val="StyleUnderline"/>
        </w:rPr>
        <w:t>even though</w:t>
      </w:r>
      <w:r w:rsidRPr="00EA3E21">
        <w:t xml:space="preserve"> </w:t>
      </w:r>
      <w:r w:rsidRPr="00EA3E21">
        <w:rPr>
          <w:rStyle w:val="Emphasis"/>
        </w:rPr>
        <w:t>demand for food is high</w:t>
      </w:r>
      <w:r w:rsidRPr="00EA3E21">
        <w:t xml:space="preserve">, </w:t>
      </w:r>
      <w:r w:rsidRPr="00EA3E21">
        <w:rPr>
          <w:rStyle w:val="StyleUnderline"/>
        </w:rPr>
        <w:t>we still throw away about</w:t>
      </w:r>
      <w:r w:rsidRPr="00EA3E21">
        <w:t xml:space="preserve"> </w:t>
      </w:r>
      <w:r w:rsidRPr="00EA3E21">
        <w:rPr>
          <w:rStyle w:val="Emphasis"/>
        </w:rPr>
        <w:t>one-third</w:t>
      </w:r>
      <w:r w:rsidRPr="00EA3E21">
        <w:t xml:space="preserve"> </w:t>
      </w:r>
      <w:r w:rsidRPr="00EA3E21">
        <w:rPr>
          <w:rStyle w:val="StyleUnderline"/>
        </w:rPr>
        <w:t>of global supplies every year</w:t>
      </w:r>
      <w:r w:rsidRPr="00EA3E21">
        <w:t>, equivalent to nearly 1.2 billion tonnes of food. Research suggests that if high income countries reduced post-harvest waste by 50%, the number of undernourished people in poor countries could be reduced by up to 63 million. It becomes clear that simply reducing food waste could drastically improve global food security.</w:t>
      </w:r>
    </w:p>
    <w:p w14:paraId="629990EE" w14:textId="77777777" w:rsidR="008853B6" w:rsidRPr="00EA3E21" w:rsidRDefault="008853B6" w:rsidP="008853B6">
      <w:r w:rsidRPr="00EA3E21">
        <w:t xml:space="preserve">But problems related to our food system are just one of the factors impacting global food supplies. Food security and climate change are also deeply connected, with the latter being a threat multiplier for undernourished people and accounting for one of the biggest causes of food insecurity. Drivers of climate change such as biodiversity loss, increased pollution, and extreme weather-related disasters compromise agricultural production, significantly reducing the yields of major crops. Simultaneously, the overexploitation of land and the intensive use of fertilisers and pesticides required to meet the ever-rising food demand are destroying entire </w:t>
      </w:r>
      <w:r w:rsidRPr="00EA3E21">
        <w:lastRenderedPageBreak/>
        <w:t>ecosystems, impacting species population, and compromising soil fertility, limiting the already restricted amount of food that we can grow. Evidence suggests that in just over 6 decades, over 35% of arable land has been degraded due to human-induced activities.</w:t>
      </w:r>
    </w:p>
    <w:p w14:paraId="3859DE6B" w14:textId="77777777" w:rsidR="008853B6" w:rsidRPr="00EA3E21" w:rsidRDefault="008853B6" w:rsidP="008853B6">
      <w:r w:rsidRPr="00EA3E21">
        <w:t>What Happens When Food Security Is Compromised?</w:t>
      </w:r>
    </w:p>
    <w:p w14:paraId="6AB66E2F" w14:textId="77777777" w:rsidR="008853B6" w:rsidRPr="00EA3E21" w:rsidRDefault="008853B6" w:rsidP="008853B6">
      <w:r w:rsidRPr="00EA3E21">
        <w:rPr>
          <w:rStyle w:val="Emphasis"/>
        </w:rPr>
        <w:t>Population growth</w:t>
      </w:r>
      <w:r w:rsidRPr="00EA3E21">
        <w:t xml:space="preserve">, </w:t>
      </w:r>
      <w:r w:rsidRPr="00EA3E21">
        <w:rPr>
          <w:rStyle w:val="Emphasis"/>
        </w:rPr>
        <w:t>improvement in incomes</w:t>
      </w:r>
      <w:r w:rsidRPr="00EA3E21">
        <w:t xml:space="preserve">, </w:t>
      </w:r>
      <w:r w:rsidRPr="00EA3E21">
        <w:rPr>
          <w:rStyle w:val="StyleUnderline"/>
        </w:rPr>
        <w:t>and</w:t>
      </w:r>
      <w:r w:rsidRPr="00EA3E21">
        <w:t xml:space="preserve"> </w:t>
      </w:r>
      <w:r w:rsidRPr="00EA3E21">
        <w:rPr>
          <w:rStyle w:val="Emphasis"/>
        </w:rPr>
        <w:t>diversification of diets</w:t>
      </w:r>
      <w:r w:rsidRPr="00EA3E21">
        <w:t xml:space="preserve"> </w:t>
      </w:r>
      <w:r w:rsidRPr="00EA3E21">
        <w:rPr>
          <w:rStyle w:val="StyleUnderline"/>
        </w:rPr>
        <w:t>have</w:t>
      </w:r>
      <w:r w:rsidRPr="00EA3E21">
        <w:t xml:space="preserve"> steadily </w:t>
      </w:r>
      <w:r w:rsidRPr="00EA3E21">
        <w:rPr>
          <w:rStyle w:val="Emphasis"/>
        </w:rPr>
        <w:t>increased</w:t>
      </w:r>
      <w:r w:rsidRPr="00EA3E21">
        <w:t xml:space="preserve"> </w:t>
      </w:r>
      <w:r w:rsidRPr="00EA3E21">
        <w:rPr>
          <w:rStyle w:val="StyleUnderline"/>
        </w:rPr>
        <w:t>the demand for food</w:t>
      </w:r>
      <w:r w:rsidRPr="00EA3E21">
        <w:t xml:space="preserve">. If we do not change fast enough, then </w:t>
      </w:r>
      <w:r w:rsidRPr="00EA3E21">
        <w:rPr>
          <w:rStyle w:val="StyleUnderline"/>
        </w:rPr>
        <w:t xml:space="preserve">global </w:t>
      </w:r>
      <w:r w:rsidRPr="00EA3E21">
        <w:rPr>
          <w:rStyle w:val="StyleUnderline"/>
          <w:highlight w:val="green"/>
        </w:rPr>
        <w:t>food security will be</w:t>
      </w:r>
      <w:r w:rsidRPr="00EA3E21">
        <w:t xml:space="preserve"> </w:t>
      </w:r>
      <w:r w:rsidRPr="00EA3E21">
        <w:rPr>
          <w:rStyle w:val="Emphasis"/>
          <w:highlight w:val="green"/>
        </w:rPr>
        <w:t>irreversibly</w:t>
      </w:r>
      <w:r w:rsidRPr="00EA3E21">
        <w:rPr>
          <w:highlight w:val="green"/>
        </w:rPr>
        <w:t xml:space="preserve"> </w:t>
      </w:r>
      <w:r w:rsidRPr="00EA3E21">
        <w:rPr>
          <w:rStyle w:val="StyleUnderline"/>
          <w:highlight w:val="green"/>
        </w:rPr>
        <w:t>compromised</w:t>
      </w:r>
      <w:r w:rsidRPr="00EA3E21">
        <w:t>. And when this happens, it will lead to catastrophic consequences for societies around the world.</w:t>
      </w:r>
    </w:p>
    <w:p w14:paraId="73ADED91" w14:textId="77777777" w:rsidR="008853B6" w:rsidRPr="00341F42" w:rsidRDefault="008853B6" w:rsidP="008853B6"/>
    <w:p w14:paraId="727FD47A" w14:textId="77777777" w:rsidR="008853B6" w:rsidRPr="000046DB" w:rsidRDefault="008853B6" w:rsidP="008853B6">
      <w:pPr>
        <w:pStyle w:val="Heading3"/>
      </w:pPr>
      <w:r w:rsidRPr="000046DB">
        <w:lastRenderedPageBreak/>
        <w:t>Experts---1NC</w:t>
      </w:r>
    </w:p>
    <w:p w14:paraId="2D072F74" w14:textId="77777777" w:rsidR="008853B6" w:rsidRPr="00054D80" w:rsidRDefault="008853B6" w:rsidP="008853B6">
      <w:pPr>
        <w:pStyle w:val="Heading4"/>
        <w:rPr>
          <w:b w:val="0"/>
        </w:rPr>
      </w:pPr>
      <w:r w:rsidRPr="00054D80">
        <w:rPr>
          <w:b w:val="0"/>
        </w:rPr>
        <w:t xml:space="preserve">NO EXPERTS—No solvency. Trump </w:t>
      </w:r>
      <w:r w:rsidRPr="00054D80">
        <w:rPr>
          <w:b w:val="0"/>
          <w:u w:val="single"/>
        </w:rPr>
        <w:t>won’t listen</w:t>
      </w:r>
      <w:r w:rsidRPr="00054D80">
        <w:rPr>
          <w:b w:val="0"/>
        </w:rPr>
        <w:t xml:space="preserve"> to experts, even if he can’t fire them. </w:t>
      </w:r>
    </w:p>
    <w:p w14:paraId="07B4349C" w14:textId="77777777" w:rsidR="008853B6" w:rsidRPr="00054D80" w:rsidRDefault="008853B6" w:rsidP="008853B6">
      <w:r w:rsidRPr="00054D80">
        <w:rPr>
          <w:rStyle w:val="Style13ptBold"/>
        </w:rPr>
        <w:t>Shapiro ’20</w:t>
      </w:r>
      <w:r w:rsidRPr="00054D80">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2752F261" w14:textId="77777777" w:rsidR="008853B6" w:rsidRPr="00054D80" w:rsidRDefault="008853B6" w:rsidP="008853B6">
      <w:pPr>
        <w:rPr>
          <w:sz w:val="16"/>
        </w:rPr>
      </w:pPr>
      <w:r w:rsidRPr="00054D80">
        <w:rPr>
          <w:sz w:val="16"/>
        </w:rPr>
        <w:t xml:space="preserve">Last week, President </w:t>
      </w:r>
      <w:r w:rsidRPr="0071350A">
        <w:rPr>
          <w:rStyle w:val="Heading3Char2"/>
          <w:highlight w:val="green"/>
        </w:rPr>
        <w:t>Trump</w:t>
      </w:r>
      <w:r w:rsidRPr="00054D80">
        <w:rPr>
          <w:sz w:val="16"/>
        </w:rPr>
        <w:t xml:space="preserve"> said of his opponent, Vice President Biden, “he’ll listen to the scientists.” In case you’re confused, this was meant to be an insult.</w:t>
      </w:r>
    </w:p>
    <w:p w14:paraId="34294570" w14:textId="77777777" w:rsidR="008853B6" w:rsidRDefault="008853B6" w:rsidP="008853B6">
      <w:pPr>
        <w:rPr>
          <w:rStyle w:val="Heading3Char2"/>
        </w:rPr>
      </w:pPr>
      <w:r w:rsidRPr="00054D80">
        <w:rPr>
          <w:sz w:val="16"/>
        </w:rPr>
        <w:t xml:space="preserve">Indeed, the president seems to </w:t>
      </w:r>
      <w:r w:rsidRPr="0071350A">
        <w:rPr>
          <w:rStyle w:val="Emphasis"/>
          <w:highlight w:val="green"/>
        </w:rPr>
        <w:t>take pride</w:t>
      </w:r>
      <w:r w:rsidRPr="00054D80">
        <w:rPr>
          <w:sz w:val="16"/>
        </w:rPr>
        <w:t xml:space="preserve"> </w:t>
      </w:r>
      <w:r w:rsidRPr="0071350A">
        <w:rPr>
          <w:rStyle w:val="Heading3Char2"/>
          <w:highlight w:val="green"/>
        </w:rPr>
        <w:t>in the extent to which he</w:t>
      </w:r>
      <w:r w:rsidRPr="00054D80">
        <w:rPr>
          <w:rStyle w:val="Heading3Char2"/>
        </w:rPr>
        <w:t xml:space="preserve"> has </w:t>
      </w:r>
      <w:r w:rsidRPr="0071350A">
        <w:rPr>
          <w:rStyle w:val="Emphasis"/>
          <w:highlight w:val="green"/>
        </w:rPr>
        <w:t>ignored</w:t>
      </w:r>
      <w:r w:rsidRPr="00054D80">
        <w:rPr>
          <w:rStyle w:val="Heading3Char2"/>
        </w:rPr>
        <w:t xml:space="preserve"> the advice of </w:t>
      </w:r>
      <w:r w:rsidRPr="0071350A">
        <w:rPr>
          <w:rStyle w:val="Emphasis"/>
          <w:highlight w:val="green"/>
        </w:rPr>
        <w:t>experts</w:t>
      </w:r>
      <w:r w:rsidRPr="0071350A">
        <w:rPr>
          <w:rStyle w:val="Heading3Char2"/>
          <w:highlight w:val="green"/>
        </w:rPr>
        <w:t xml:space="preserve"> of all</w:t>
      </w:r>
      <w:r w:rsidRPr="00054D80">
        <w:rPr>
          <w:rStyle w:val="Heading3Char2"/>
        </w:rPr>
        <w:t xml:space="preserve"> different </w:t>
      </w:r>
      <w:r w:rsidRPr="0071350A">
        <w:rPr>
          <w:rStyle w:val="Heading3Char2"/>
          <w:highlight w:val="green"/>
        </w:rPr>
        <w:t>stripes</w:t>
      </w:r>
      <w:r w:rsidRPr="00054D80">
        <w:rPr>
          <w:sz w:val="16"/>
        </w:rPr>
        <w:t xml:space="preserve">. </w:t>
      </w:r>
      <w:r w:rsidRPr="00054D80">
        <w:rPr>
          <w:rStyle w:val="Heading3Char2"/>
        </w:rPr>
        <w:t xml:space="preserve">From </w:t>
      </w:r>
      <w:r w:rsidRPr="0071350A">
        <w:rPr>
          <w:rStyle w:val="Emphasis"/>
          <w:highlight w:val="green"/>
        </w:rPr>
        <w:t>economists</w:t>
      </w:r>
      <w:r w:rsidRPr="0071350A">
        <w:rPr>
          <w:sz w:val="16"/>
          <w:highlight w:val="green"/>
        </w:rPr>
        <w:t xml:space="preserve"> </w:t>
      </w:r>
      <w:r w:rsidRPr="0071350A">
        <w:rPr>
          <w:rStyle w:val="Heading3Char2"/>
          <w:highlight w:val="green"/>
        </w:rPr>
        <w:t xml:space="preserve">on </w:t>
      </w:r>
      <w:r w:rsidRPr="0071350A">
        <w:rPr>
          <w:rStyle w:val="Emphasis"/>
          <w:highlight w:val="green"/>
        </w:rPr>
        <w:t>trade</w:t>
      </w:r>
      <w:r w:rsidRPr="00054D80">
        <w:rPr>
          <w:sz w:val="16"/>
        </w:rPr>
        <w:t xml:space="preserve">, </w:t>
      </w:r>
      <w:r w:rsidRPr="00054D80">
        <w:rPr>
          <w:rStyle w:val="Heading3Char2"/>
        </w:rPr>
        <w:t xml:space="preserve">to </w:t>
      </w:r>
      <w:r w:rsidRPr="0071350A">
        <w:rPr>
          <w:rStyle w:val="Emphasis"/>
          <w:highlight w:val="green"/>
        </w:rPr>
        <w:t>scientists</w:t>
      </w:r>
      <w:r w:rsidRPr="0071350A">
        <w:rPr>
          <w:rStyle w:val="Heading3Char2"/>
          <w:highlight w:val="green"/>
        </w:rPr>
        <w:t xml:space="preserve"> on</w:t>
      </w:r>
      <w:r w:rsidRPr="00054D80">
        <w:rPr>
          <w:rStyle w:val="Heading3Char2"/>
        </w:rPr>
        <w:t xml:space="preserve"> </w:t>
      </w:r>
      <w:r w:rsidRPr="00054D80">
        <w:rPr>
          <w:rStyle w:val="Emphasis"/>
        </w:rPr>
        <w:t>handling</w:t>
      </w:r>
      <w:r w:rsidRPr="00054D80">
        <w:rPr>
          <w:rStyle w:val="Heading3Char2"/>
        </w:rPr>
        <w:t xml:space="preserve"> the </w:t>
      </w:r>
      <w:r w:rsidRPr="0071350A">
        <w:rPr>
          <w:rStyle w:val="Emphasis"/>
          <w:highlight w:val="green"/>
        </w:rPr>
        <w:t>pandemic</w:t>
      </w:r>
      <w:r w:rsidRPr="0071350A">
        <w:rPr>
          <w:rStyle w:val="Heading3Char2"/>
          <w:highlight w:val="green"/>
        </w:rPr>
        <w:t xml:space="preserve"> and</w:t>
      </w:r>
      <w:r w:rsidRPr="00054D80">
        <w:rPr>
          <w:rStyle w:val="Heading3Char2"/>
        </w:rPr>
        <w:t xml:space="preserve"> </w:t>
      </w:r>
      <w:r w:rsidRPr="0071350A">
        <w:rPr>
          <w:rStyle w:val="Emphasis"/>
          <w:highlight w:val="green"/>
        </w:rPr>
        <w:t>climate</w:t>
      </w:r>
      <w:r w:rsidRPr="00054D80">
        <w:rPr>
          <w:sz w:val="16"/>
        </w:rPr>
        <w:t xml:space="preserve"> change, </w:t>
      </w:r>
      <w:r w:rsidRPr="00054D80">
        <w:rPr>
          <w:rStyle w:val="Heading3Char2"/>
        </w:rPr>
        <w:t xml:space="preserve">to </w:t>
      </w:r>
      <w:r w:rsidRPr="0071350A">
        <w:rPr>
          <w:rStyle w:val="Emphasis"/>
          <w:highlight w:val="green"/>
        </w:rPr>
        <w:t>intel</w:t>
      </w:r>
      <w:r w:rsidRPr="00054D80">
        <w:rPr>
          <w:sz w:val="16"/>
          <w:szCs w:val="16"/>
        </w:rPr>
        <w:t>l</w:t>
      </w:r>
      <w:r w:rsidRPr="00054D80">
        <w:rPr>
          <w:sz w:val="16"/>
        </w:rPr>
        <w:t xml:space="preserve">igence </w:t>
      </w:r>
      <w:r w:rsidRPr="00054D80">
        <w:rPr>
          <w:rStyle w:val="Heading3Char2"/>
        </w:rPr>
        <w:t xml:space="preserve">officials </w:t>
      </w:r>
      <w:r w:rsidRPr="0071350A">
        <w:rPr>
          <w:rStyle w:val="Heading3Char2"/>
          <w:highlight w:val="green"/>
        </w:rPr>
        <w:t xml:space="preserve">on </w:t>
      </w:r>
      <w:r w:rsidRPr="0071350A">
        <w:rPr>
          <w:rStyle w:val="Emphasis"/>
          <w:highlight w:val="green"/>
        </w:rPr>
        <w:t>foreign threats</w:t>
      </w:r>
      <w:r w:rsidRPr="00054D80">
        <w:rPr>
          <w:sz w:val="16"/>
        </w:rPr>
        <w:t xml:space="preserve">, </w:t>
      </w:r>
      <w:r w:rsidRPr="0071350A">
        <w:rPr>
          <w:rStyle w:val="Heading3Char2"/>
          <w:highlight w:val="green"/>
        </w:rPr>
        <w:t>Trump</w:t>
      </w:r>
      <w:r w:rsidRPr="00054D80">
        <w:rPr>
          <w:rStyle w:val="Heading3Char2"/>
        </w:rPr>
        <w:t xml:space="preserve"> has </w:t>
      </w:r>
      <w:r w:rsidRPr="0071350A">
        <w:rPr>
          <w:rStyle w:val="Emphasis"/>
          <w:highlight w:val="green"/>
        </w:rPr>
        <w:t>preferred</w:t>
      </w:r>
      <w:r w:rsidRPr="00054D80">
        <w:rPr>
          <w:rStyle w:val="Heading3Char2"/>
        </w:rPr>
        <w:t xml:space="preserve"> to “go with </w:t>
      </w:r>
      <w:r w:rsidRPr="0071350A">
        <w:rPr>
          <w:rStyle w:val="Heading3Char2"/>
          <w:highlight w:val="green"/>
        </w:rPr>
        <w:t xml:space="preserve">his </w:t>
      </w:r>
      <w:r w:rsidRPr="0071350A">
        <w:rPr>
          <w:rStyle w:val="Emphasis"/>
          <w:highlight w:val="green"/>
        </w:rPr>
        <w:t>gut</w:t>
      </w:r>
      <w:r w:rsidRPr="00054D80">
        <w:rPr>
          <w:rStyle w:val="Heading3Char2"/>
        </w:rPr>
        <w:t>.”</w:t>
      </w:r>
    </w:p>
    <w:p w14:paraId="2E599721" w14:textId="77777777" w:rsidR="008853B6" w:rsidRPr="006F16F6" w:rsidRDefault="008853B6" w:rsidP="008853B6">
      <w:pPr>
        <w:pStyle w:val="Heading3"/>
      </w:pPr>
      <w:r w:rsidRPr="006F16F6">
        <w:lastRenderedPageBreak/>
        <w:t>States---1NC</w:t>
      </w:r>
    </w:p>
    <w:p w14:paraId="3E07A4BB" w14:textId="77777777" w:rsidR="008853B6" w:rsidRPr="000046DB" w:rsidRDefault="008853B6" w:rsidP="008853B6">
      <w:pPr>
        <w:pStyle w:val="Heading4"/>
        <w:rPr>
          <w:b w:val="0"/>
        </w:rPr>
      </w:pPr>
      <w:r w:rsidRPr="000046DB">
        <w:rPr>
          <w:b w:val="0"/>
        </w:rPr>
        <w:t>States are filling in regulatory gaps now.</w:t>
      </w:r>
    </w:p>
    <w:p w14:paraId="4647684F" w14:textId="77777777" w:rsidR="008853B6" w:rsidRPr="000046DB" w:rsidRDefault="008853B6" w:rsidP="008853B6">
      <w:r w:rsidRPr="000046DB">
        <w:rPr>
          <w:rStyle w:val="Style13ptBold"/>
        </w:rPr>
        <w:t>Taylor ’</w:t>
      </w:r>
      <w:r>
        <w:rPr>
          <w:rStyle w:val="Style13ptBold"/>
        </w:rPr>
        <w:t>2</w:t>
      </w:r>
      <w:r w:rsidRPr="000046DB">
        <w:rPr>
          <w:rStyle w:val="Style13ptBold"/>
        </w:rPr>
        <w:t>5</w:t>
      </w:r>
      <w:r w:rsidRPr="000046DB">
        <w:t xml:space="preserve"> [Ashley, Clayton Friedman and Michael Yaghi; August 5; JD,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3C797864" w14:textId="77777777" w:rsidR="008853B6" w:rsidRPr="000046DB" w:rsidRDefault="008853B6" w:rsidP="008853B6">
      <w:pPr>
        <w:rPr>
          <w:sz w:val="16"/>
        </w:rPr>
      </w:pPr>
      <w:r w:rsidRPr="000046DB">
        <w:rPr>
          <w:sz w:val="16"/>
        </w:rPr>
        <w:t xml:space="preserve">August 05, 2025 - In the wake of the November 2024 elections, the United States has experienced a significant shift in regulatory focus, largely due to </w:t>
      </w:r>
      <w:r w:rsidRPr="000046DB">
        <w:rPr>
          <w:rStyle w:val="Heading3Char2"/>
        </w:rPr>
        <w:t xml:space="preserve">the </w:t>
      </w:r>
      <w:r w:rsidRPr="000046DB">
        <w:rPr>
          <w:rStyle w:val="Emphasis"/>
        </w:rPr>
        <w:t>fallout</w:t>
      </w:r>
      <w:r w:rsidRPr="000046DB">
        <w:rPr>
          <w:rStyle w:val="Heading3Char2"/>
        </w:rPr>
        <w:t xml:space="preserve"> from the </w:t>
      </w:r>
      <w:r w:rsidRPr="0071350A">
        <w:rPr>
          <w:rStyle w:val="Heading3Char2"/>
          <w:highlight w:val="green"/>
        </w:rPr>
        <w:t>Trump</w:t>
      </w:r>
      <w:r w:rsidRPr="000046DB">
        <w:rPr>
          <w:rStyle w:val="Heading3Char2"/>
        </w:rPr>
        <w:t xml:space="preserve"> administration'</w:t>
      </w:r>
      <w:r w:rsidRPr="0071350A">
        <w:rPr>
          <w:rStyle w:val="Heading3Char2"/>
          <w:highlight w:val="green"/>
        </w:rPr>
        <w:t>s</w:t>
      </w:r>
      <w:r w:rsidRPr="000046DB">
        <w:rPr>
          <w:rStyle w:val="Heading3Char2"/>
        </w:rPr>
        <w:t xml:space="preserve"> broad </w:t>
      </w:r>
      <w:r w:rsidRPr="0071350A">
        <w:rPr>
          <w:rStyle w:val="Emphasis"/>
          <w:highlight w:val="green"/>
        </w:rPr>
        <w:t>deregulatory agenda</w:t>
      </w:r>
      <w:r w:rsidRPr="000046DB">
        <w:rPr>
          <w:rStyle w:val="Heading3Char2"/>
        </w:rPr>
        <w:t xml:space="preserve">. This shift </w:t>
      </w:r>
      <w:r w:rsidRPr="0071350A">
        <w:rPr>
          <w:rStyle w:val="Heading3Char2"/>
          <w:highlight w:val="green"/>
        </w:rPr>
        <w:t xml:space="preserve">has </w:t>
      </w:r>
      <w:r w:rsidRPr="0071350A">
        <w:rPr>
          <w:rStyle w:val="Emphasis"/>
          <w:highlight w:val="green"/>
        </w:rPr>
        <w:t>prompted state attorneys</w:t>
      </w:r>
      <w:r w:rsidRPr="000046DB">
        <w:rPr>
          <w:rStyle w:val="Heading3Char2"/>
        </w:rPr>
        <w:t xml:space="preserve"> general </w:t>
      </w:r>
      <w:r w:rsidRPr="0071350A">
        <w:rPr>
          <w:rStyle w:val="Heading3Char2"/>
          <w:highlight w:val="green"/>
        </w:rPr>
        <w:t xml:space="preserve">to </w:t>
      </w:r>
      <w:r w:rsidRPr="0071350A">
        <w:rPr>
          <w:rStyle w:val="Emphasis"/>
          <w:highlight w:val="green"/>
        </w:rPr>
        <w:t>step up</w:t>
      </w:r>
      <w:r w:rsidRPr="000046DB">
        <w:rPr>
          <w:rStyle w:val="Heading3Char2"/>
        </w:rPr>
        <w:t xml:space="preserve"> their </w:t>
      </w:r>
      <w:r w:rsidRPr="0071350A">
        <w:rPr>
          <w:rStyle w:val="Emphasis"/>
          <w:highlight w:val="green"/>
        </w:rPr>
        <w:t>enforcement</w:t>
      </w:r>
      <w:r w:rsidRPr="000046DB">
        <w:rPr>
          <w:rStyle w:val="Heading3Char2"/>
        </w:rPr>
        <w:t xml:space="preserve"> efforts, effectively </w:t>
      </w:r>
      <w:r w:rsidRPr="0071350A">
        <w:rPr>
          <w:rStyle w:val="Emphasis"/>
          <w:highlight w:val="green"/>
        </w:rPr>
        <w:t>filling</w:t>
      </w:r>
      <w:r w:rsidRPr="000046DB">
        <w:rPr>
          <w:rStyle w:val="Heading3Char2"/>
        </w:rPr>
        <w:t xml:space="preserve"> what they perceive to be </w:t>
      </w:r>
      <w:r w:rsidRPr="000046DB">
        <w:rPr>
          <w:rStyle w:val="Emphasis"/>
        </w:rPr>
        <w:t xml:space="preserve">the regulatory </w:t>
      </w:r>
      <w:r w:rsidRPr="0071350A">
        <w:rPr>
          <w:rStyle w:val="Emphasis"/>
          <w:highlight w:val="green"/>
        </w:rPr>
        <w:t>void</w:t>
      </w:r>
      <w:r w:rsidRPr="000046DB">
        <w:rPr>
          <w:rStyle w:val="Heading3Char2"/>
        </w:rPr>
        <w:t xml:space="preserve"> seemingly created by the federal agencies' shifting priorities</w:t>
      </w:r>
      <w:r w:rsidRPr="000046DB">
        <w:rPr>
          <w:sz w:val="16"/>
        </w:rPr>
        <w:t>.</w:t>
      </w:r>
    </w:p>
    <w:p w14:paraId="1B0C5811" w14:textId="77777777" w:rsidR="008853B6" w:rsidRPr="000046DB" w:rsidRDefault="008853B6" w:rsidP="008853B6">
      <w:pPr>
        <w:rPr>
          <w:sz w:val="16"/>
        </w:rPr>
      </w:pPr>
      <w:r w:rsidRPr="000046DB">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439B3F72" w14:textId="77777777" w:rsidR="008853B6" w:rsidRPr="000046DB" w:rsidRDefault="008853B6" w:rsidP="008853B6">
      <w:pPr>
        <w:rPr>
          <w:sz w:val="16"/>
        </w:rPr>
      </w:pPr>
      <w:r w:rsidRPr="000046DB">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35DDC5E4" w14:textId="77777777" w:rsidR="008853B6" w:rsidRPr="000046DB" w:rsidRDefault="008853B6" w:rsidP="008853B6">
      <w:pPr>
        <w:rPr>
          <w:sz w:val="16"/>
        </w:rPr>
      </w:pPr>
      <w:r w:rsidRPr="000046DB">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17FD8EA0" w14:textId="77777777" w:rsidR="008853B6" w:rsidRPr="000046DB" w:rsidRDefault="008853B6" w:rsidP="008853B6">
      <w:pPr>
        <w:rPr>
          <w:sz w:val="16"/>
        </w:rPr>
      </w:pPr>
      <w:r w:rsidRPr="000046DB">
        <w:rPr>
          <w:sz w:val="16"/>
        </w:rPr>
        <w:t>In another instance, the administration announced that it would be suspending federal enforcement of the Foreign Corrupt Practices Act ("FCPA"). Executive Order 14209 of Feb. 10, 2025.</w:t>
      </w:r>
    </w:p>
    <w:p w14:paraId="75555EF2" w14:textId="77777777" w:rsidR="008853B6" w:rsidRPr="000046DB" w:rsidRDefault="008853B6" w:rsidP="008853B6">
      <w:pPr>
        <w:rPr>
          <w:rStyle w:val="Heading3Char2"/>
        </w:rPr>
      </w:pPr>
      <w:r w:rsidRPr="000046DB">
        <w:rPr>
          <w:rStyle w:val="Emphasis"/>
        </w:rPr>
        <w:t xml:space="preserve">Increased </w:t>
      </w:r>
      <w:r w:rsidRPr="0071350A">
        <w:rPr>
          <w:rStyle w:val="Emphasis"/>
          <w:highlight w:val="green"/>
        </w:rPr>
        <w:t>use</w:t>
      </w:r>
      <w:r w:rsidRPr="0071350A">
        <w:rPr>
          <w:rStyle w:val="Heading3Char2"/>
          <w:highlight w:val="green"/>
        </w:rPr>
        <w:t xml:space="preserve"> of</w:t>
      </w:r>
      <w:r w:rsidRPr="000046DB">
        <w:rPr>
          <w:rStyle w:val="Heading3Char2"/>
        </w:rPr>
        <w:t xml:space="preserve"> state </w:t>
      </w:r>
      <w:r w:rsidRPr="000046DB">
        <w:rPr>
          <w:rStyle w:val="Emphasis"/>
        </w:rPr>
        <w:t xml:space="preserve">consumer </w:t>
      </w:r>
      <w:r w:rsidRPr="0071350A">
        <w:rPr>
          <w:rStyle w:val="Emphasis"/>
          <w:highlight w:val="green"/>
        </w:rPr>
        <w:t>protection</w:t>
      </w:r>
      <w:r w:rsidRPr="0071350A">
        <w:rPr>
          <w:rStyle w:val="Heading3Char2"/>
          <w:highlight w:val="green"/>
        </w:rPr>
        <w:t xml:space="preserve"> statutes</w:t>
      </w:r>
    </w:p>
    <w:p w14:paraId="67286D69" w14:textId="77777777" w:rsidR="008853B6" w:rsidRPr="000046DB" w:rsidRDefault="008853B6" w:rsidP="008853B6">
      <w:pPr>
        <w:rPr>
          <w:sz w:val="16"/>
        </w:rPr>
      </w:pPr>
      <w:r w:rsidRPr="000046DB">
        <w:rPr>
          <w:rStyle w:val="Heading3Char2"/>
        </w:rPr>
        <w:t xml:space="preserve">As federal agency priorities shift, state action has indicated that </w:t>
      </w:r>
      <w:r w:rsidRPr="0071350A">
        <w:rPr>
          <w:rStyle w:val="Heading3Char2"/>
          <w:highlight w:val="green"/>
        </w:rPr>
        <w:t>any</w:t>
      </w:r>
      <w:r w:rsidRPr="000046DB">
        <w:rPr>
          <w:rStyle w:val="Heading3Char2"/>
        </w:rPr>
        <w:t xml:space="preserve"> perceived </w:t>
      </w:r>
      <w:r w:rsidRPr="0071350A">
        <w:rPr>
          <w:rStyle w:val="Emphasis"/>
          <w:highlight w:val="green"/>
        </w:rPr>
        <w:t>void</w:t>
      </w:r>
      <w:r w:rsidRPr="000046DB">
        <w:rPr>
          <w:rStyle w:val="Heading3Char2"/>
        </w:rPr>
        <w:t xml:space="preserve"> in federal regulation </w:t>
      </w:r>
      <w:r w:rsidRPr="0071350A">
        <w:rPr>
          <w:rStyle w:val="Heading3Char2"/>
          <w:highlight w:val="green"/>
        </w:rPr>
        <w:t xml:space="preserve">will be </w:t>
      </w:r>
      <w:r w:rsidRPr="0071350A">
        <w:rPr>
          <w:rStyle w:val="Emphasis"/>
          <w:highlight w:val="green"/>
        </w:rPr>
        <w:t>filled</w:t>
      </w:r>
      <w:r w:rsidRPr="000046DB">
        <w:rPr>
          <w:rStyle w:val="Heading3Char2"/>
        </w:rPr>
        <w:t xml:space="preserve"> by enforcement of state consumer protection statutes</w:t>
      </w:r>
      <w:r w:rsidRPr="000046DB">
        <w:rPr>
          <w:sz w:val="16"/>
        </w:rPr>
        <w:t xml:space="preserve">. For example, </w:t>
      </w:r>
      <w:r w:rsidRPr="000046DB">
        <w:rPr>
          <w:rStyle w:val="Heading3Char2"/>
        </w:rPr>
        <w:t>after the presidential administration announced it would be suspending FCPA enforcement, California's A</w:t>
      </w:r>
      <w:r w:rsidRPr="000046DB">
        <w:rPr>
          <w:sz w:val="16"/>
        </w:rPr>
        <w:t xml:space="preserve">ttorney </w:t>
      </w:r>
      <w:r w:rsidRPr="000046DB">
        <w:rPr>
          <w:rStyle w:val="Heading3Char2"/>
        </w:rPr>
        <w:t>G</w:t>
      </w:r>
      <w:r w:rsidRPr="000046DB">
        <w:rPr>
          <w:sz w:val="16"/>
        </w:rPr>
        <w:t xml:space="preserve">eneral </w:t>
      </w:r>
      <w:r w:rsidRPr="000046DB">
        <w:rPr>
          <w:rStyle w:val="Heading3Char2"/>
        </w:rPr>
        <w:t xml:space="preserve">Rob Bonta affirmed in a press release that FCPA violations </w:t>
      </w:r>
      <w:r w:rsidRPr="000046DB">
        <w:rPr>
          <w:rStyle w:val="Emphasis"/>
        </w:rPr>
        <w:t>remain actionable</w:t>
      </w:r>
      <w:r w:rsidRPr="000046DB">
        <w:rPr>
          <w:rStyle w:val="Heading3Char2"/>
        </w:rPr>
        <w:t xml:space="preserve"> under the </w:t>
      </w:r>
      <w:r w:rsidRPr="000046DB">
        <w:rPr>
          <w:rStyle w:val="Emphasis"/>
        </w:rPr>
        <w:t>state's</w:t>
      </w:r>
      <w:r w:rsidRPr="000046DB">
        <w:rPr>
          <w:rStyle w:val="Heading3Char2"/>
        </w:rPr>
        <w:t xml:space="preserve"> unfair competition </w:t>
      </w:r>
      <w:r w:rsidRPr="000046DB">
        <w:rPr>
          <w:rStyle w:val="Emphasis"/>
        </w:rPr>
        <w:t>law</w:t>
      </w:r>
      <w:r w:rsidRPr="000046DB">
        <w:rPr>
          <w:sz w:val="16"/>
        </w:rPr>
        <w:t>.</w:t>
      </w:r>
    </w:p>
    <w:p w14:paraId="14FA4CF5" w14:textId="77777777" w:rsidR="008853B6" w:rsidRPr="000046DB" w:rsidRDefault="008853B6" w:rsidP="008853B6">
      <w:pPr>
        <w:rPr>
          <w:sz w:val="16"/>
        </w:rPr>
      </w:pPr>
      <w:r w:rsidRPr="000046DB">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6167177D" w14:textId="77777777" w:rsidR="008853B6" w:rsidRPr="000046DB" w:rsidRDefault="008853B6" w:rsidP="008853B6">
      <w:pPr>
        <w:rPr>
          <w:sz w:val="16"/>
        </w:rPr>
      </w:pPr>
      <w:r w:rsidRPr="000046DB">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4AFCF100" w14:textId="77777777" w:rsidR="008853B6" w:rsidRPr="000046DB" w:rsidRDefault="008853B6" w:rsidP="008853B6">
      <w:pPr>
        <w:rPr>
          <w:sz w:val="16"/>
        </w:rPr>
      </w:pPr>
      <w:r w:rsidRPr="000046DB">
        <w:rPr>
          <w:rStyle w:val="Heading3Char2"/>
        </w:rPr>
        <w:lastRenderedPageBreak/>
        <w:t>States are</w:t>
      </w:r>
      <w:r w:rsidRPr="000046DB">
        <w:rPr>
          <w:sz w:val="16"/>
        </w:rPr>
        <w:t xml:space="preserve"> also </w:t>
      </w:r>
      <w:r w:rsidRPr="0071350A">
        <w:rPr>
          <w:rStyle w:val="Heading3Char2"/>
          <w:highlight w:val="green"/>
        </w:rPr>
        <w:t xml:space="preserve">using </w:t>
      </w:r>
      <w:r w:rsidRPr="0071350A">
        <w:rPr>
          <w:rStyle w:val="Emphasis"/>
          <w:highlight w:val="green"/>
        </w:rPr>
        <w:t>novel ways</w:t>
      </w:r>
      <w:r w:rsidRPr="0071350A">
        <w:rPr>
          <w:rStyle w:val="Heading3Char2"/>
          <w:highlight w:val="green"/>
        </w:rPr>
        <w:t xml:space="preserve"> to </w:t>
      </w:r>
      <w:r w:rsidRPr="0071350A">
        <w:rPr>
          <w:rStyle w:val="Emphasis"/>
          <w:highlight w:val="green"/>
        </w:rPr>
        <w:t>regulate</w:t>
      </w:r>
      <w:r w:rsidRPr="000046DB">
        <w:rPr>
          <w:rStyle w:val="Heading3Char2"/>
        </w:rPr>
        <w:t xml:space="preserve"> areas traditionally left to the</w:t>
      </w:r>
      <w:r w:rsidRPr="000046DB">
        <w:rPr>
          <w:sz w:val="16"/>
        </w:rPr>
        <w:t xml:space="preserve"> Food and Drug Administration ("</w:t>
      </w:r>
      <w:r w:rsidRPr="000046DB">
        <w:rPr>
          <w:rStyle w:val="Emphasis"/>
        </w:rPr>
        <w:t>FDA</w:t>
      </w:r>
      <w:r w:rsidRPr="000046DB">
        <w:rPr>
          <w:sz w:val="16"/>
        </w:rPr>
        <w:t xml:space="preserve">") </w:t>
      </w:r>
      <w:r w:rsidRPr="000046DB">
        <w:rPr>
          <w:rStyle w:val="Heading3Char2"/>
        </w:rPr>
        <w:t xml:space="preserve">by bringing enforcement actions using </w:t>
      </w:r>
      <w:r w:rsidRPr="000046DB">
        <w:rPr>
          <w:rStyle w:val="Emphasis"/>
        </w:rPr>
        <w:t>consumer protection</w:t>
      </w:r>
      <w:r w:rsidRPr="000046DB">
        <w:rPr>
          <w:rStyle w:val="Heading3Char2"/>
        </w:rPr>
        <w:t xml:space="preserve"> statutes</w:t>
      </w:r>
      <w:r w:rsidRPr="000046DB">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64B657A0" w14:textId="77777777" w:rsidR="008853B6" w:rsidRPr="000046DB" w:rsidRDefault="008853B6" w:rsidP="008853B6">
      <w:pPr>
        <w:rPr>
          <w:sz w:val="16"/>
        </w:rPr>
      </w:pPr>
      <w:r w:rsidRPr="000046DB">
        <w:rPr>
          <w:sz w:val="16"/>
        </w:rPr>
        <w:t xml:space="preserve">In another example of a consumer protection statute being used to regulate health claims, </w:t>
      </w:r>
      <w:r w:rsidRPr="000046DB">
        <w:rPr>
          <w:rStyle w:val="Heading3Char2"/>
        </w:rPr>
        <w:t>Connecticut's A</w:t>
      </w:r>
      <w:r w:rsidRPr="000046DB">
        <w:rPr>
          <w:sz w:val="16"/>
        </w:rPr>
        <w:t xml:space="preserve">ttorney </w:t>
      </w:r>
      <w:r w:rsidRPr="000046DB">
        <w:rPr>
          <w:rStyle w:val="Heading3Char2"/>
        </w:rPr>
        <w:t>G</w:t>
      </w:r>
      <w:r w:rsidRPr="000046DB">
        <w:rPr>
          <w:sz w:val="16"/>
        </w:rPr>
        <w:t xml:space="preserve">eneral </w:t>
      </w:r>
      <w:r w:rsidRPr="000046DB">
        <w:rPr>
          <w:rStyle w:val="Heading3Char2"/>
        </w:rPr>
        <w:t>filed a lawsuit against companies selling GLP-1 drugs</w:t>
      </w:r>
      <w:r w:rsidRPr="000046DB">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424C9208" w14:textId="77777777" w:rsidR="008853B6" w:rsidRPr="000046DB" w:rsidRDefault="008853B6" w:rsidP="008853B6">
      <w:pPr>
        <w:rPr>
          <w:rStyle w:val="Emphasis"/>
        </w:rPr>
      </w:pPr>
      <w:r w:rsidRPr="0071350A">
        <w:rPr>
          <w:rStyle w:val="Emphasis"/>
          <w:highlight w:val="green"/>
        </w:rPr>
        <w:t>States enforce federal law</w:t>
      </w:r>
    </w:p>
    <w:p w14:paraId="0E8B0EE2" w14:textId="77777777" w:rsidR="008853B6" w:rsidRPr="000046DB" w:rsidRDefault="008853B6" w:rsidP="008853B6">
      <w:pPr>
        <w:rPr>
          <w:sz w:val="16"/>
        </w:rPr>
      </w:pPr>
      <w:r w:rsidRPr="000046DB">
        <w:rPr>
          <w:sz w:val="16"/>
        </w:rPr>
        <w:t xml:space="preserve">In addition to using state laws to increase enforcement, </w:t>
      </w:r>
      <w:r w:rsidRPr="000046DB">
        <w:rPr>
          <w:rStyle w:val="Heading3Char2"/>
        </w:rPr>
        <w:t xml:space="preserve">state attorneys general have </w:t>
      </w:r>
      <w:r w:rsidRPr="0071350A">
        <w:rPr>
          <w:rStyle w:val="Emphasis"/>
          <w:highlight w:val="green"/>
        </w:rPr>
        <w:t>brought</w:t>
      </w:r>
      <w:r w:rsidRPr="000046DB">
        <w:rPr>
          <w:rStyle w:val="Heading3Char2"/>
        </w:rPr>
        <w:t xml:space="preserve"> regulatory </w:t>
      </w:r>
      <w:r w:rsidRPr="0071350A">
        <w:rPr>
          <w:rStyle w:val="Emphasis"/>
          <w:highlight w:val="green"/>
        </w:rPr>
        <w:t>action</w:t>
      </w:r>
      <w:r w:rsidRPr="0071350A">
        <w:rPr>
          <w:rStyle w:val="Heading3Char2"/>
          <w:highlight w:val="green"/>
        </w:rPr>
        <w:t xml:space="preserve"> for alleged </w:t>
      </w:r>
      <w:r w:rsidRPr="0071350A">
        <w:rPr>
          <w:rStyle w:val="Emphasis"/>
          <w:highlight w:val="green"/>
        </w:rPr>
        <w:t>violations</w:t>
      </w:r>
      <w:r w:rsidRPr="000046DB">
        <w:rPr>
          <w:rStyle w:val="Heading3Char2"/>
        </w:rPr>
        <w:t xml:space="preserve"> of federal laws</w:t>
      </w:r>
      <w:r w:rsidRPr="000046DB">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07C69CA4" w14:textId="77777777" w:rsidR="008853B6" w:rsidRPr="000046DB" w:rsidRDefault="008853B6" w:rsidP="008853B6">
      <w:pPr>
        <w:rPr>
          <w:sz w:val="16"/>
        </w:rPr>
      </w:pPr>
      <w:r w:rsidRPr="000046DB">
        <w:rPr>
          <w:sz w:val="16"/>
        </w:rPr>
        <w:t xml:space="preserve">The Federal Trade Commission ("FTC") is also undergoing leadership shifts and a refocusing of enforcement priorities. However, </w:t>
      </w:r>
      <w:r w:rsidRPr="000046DB">
        <w:rPr>
          <w:rStyle w:val="Heading3Char2"/>
        </w:rPr>
        <w:t xml:space="preserve">state attorneys general are </w:t>
      </w:r>
      <w:r w:rsidRPr="0071350A">
        <w:rPr>
          <w:rStyle w:val="Emphasis"/>
          <w:highlight w:val="green"/>
        </w:rPr>
        <w:t>stepping in</w:t>
      </w:r>
      <w:r w:rsidRPr="0071350A">
        <w:rPr>
          <w:rStyle w:val="Heading3Char2"/>
          <w:highlight w:val="green"/>
        </w:rPr>
        <w:t xml:space="preserve"> to address </w:t>
      </w:r>
      <w:r w:rsidRPr="000046DB">
        <w:rPr>
          <w:rStyle w:val="Heading3Char2"/>
        </w:rPr>
        <w:t xml:space="preserve">perceived </w:t>
      </w:r>
      <w:r w:rsidRPr="0071350A">
        <w:rPr>
          <w:rStyle w:val="Heading3Char2"/>
          <w:highlight w:val="green"/>
        </w:rPr>
        <w:t>gaps in</w:t>
      </w:r>
      <w:r w:rsidRPr="000046DB">
        <w:rPr>
          <w:rStyle w:val="Heading3Char2"/>
        </w:rPr>
        <w:t xml:space="preserve"> federal </w:t>
      </w:r>
      <w:r w:rsidRPr="0071350A">
        <w:rPr>
          <w:rStyle w:val="Emphasis"/>
          <w:highlight w:val="green"/>
        </w:rPr>
        <w:t>enforcement</w:t>
      </w:r>
      <w:r w:rsidRPr="000046DB">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6973FD51" w14:textId="77777777" w:rsidR="008853B6" w:rsidRPr="000046DB" w:rsidRDefault="008853B6" w:rsidP="008853B6">
      <w:pPr>
        <w:rPr>
          <w:sz w:val="16"/>
        </w:rPr>
      </w:pPr>
      <w:r w:rsidRPr="000046DB">
        <w:rPr>
          <w:sz w:val="16"/>
        </w:rPr>
        <w:t>Looking ahead</w:t>
      </w:r>
    </w:p>
    <w:p w14:paraId="21CA000B" w14:textId="77777777" w:rsidR="008853B6" w:rsidRPr="000046DB" w:rsidRDefault="008853B6" w:rsidP="008853B6">
      <w:pPr>
        <w:rPr>
          <w:sz w:val="16"/>
        </w:rPr>
      </w:pPr>
      <w:r w:rsidRPr="000046DB">
        <w:rPr>
          <w:rStyle w:val="Heading3Char2"/>
        </w:rPr>
        <w:t xml:space="preserve">The </w:t>
      </w:r>
      <w:r w:rsidRPr="0071350A">
        <w:rPr>
          <w:rStyle w:val="Heading3Char2"/>
          <w:highlight w:val="green"/>
        </w:rPr>
        <w:t>trend</w:t>
      </w:r>
      <w:r w:rsidRPr="000046DB">
        <w:rPr>
          <w:rStyle w:val="Heading3Char2"/>
        </w:rPr>
        <w:t xml:space="preserve"> of </w:t>
      </w:r>
      <w:r w:rsidRPr="000046DB">
        <w:rPr>
          <w:rStyle w:val="Emphasis"/>
        </w:rPr>
        <w:t>increased</w:t>
      </w:r>
      <w:r w:rsidRPr="000046DB">
        <w:rPr>
          <w:rStyle w:val="Heading3Char2"/>
        </w:rPr>
        <w:t xml:space="preserve"> state </w:t>
      </w:r>
      <w:r w:rsidRPr="000046DB">
        <w:rPr>
          <w:rStyle w:val="Emphasis"/>
        </w:rPr>
        <w:t>enforcement</w:t>
      </w:r>
      <w:r w:rsidRPr="000046DB">
        <w:rPr>
          <w:rStyle w:val="Heading3Char2"/>
        </w:rPr>
        <w:t xml:space="preserve"> in the consumer protection space is</w:t>
      </w:r>
      <w:r w:rsidRPr="000046DB">
        <w:rPr>
          <w:sz w:val="16"/>
        </w:rPr>
        <w:t xml:space="preserve"> likely </w:t>
      </w:r>
      <w:r w:rsidRPr="000046DB">
        <w:rPr>
          <w:rStyle w:val="Heading3Char2"/>
        </w:rPr>
        <w:t xml:space="preserve">to </w:t>
      </w:r>
      <w:r w:rsidRPr="0071350A">
        <w:rPr>
          <w:rStyle w:val="Emphasis"/>
          <w:highlight w:val="green"/>
        </w:rPr>
        <w:t>continue</w:t>
      </w:r>
      <w:r w:rsidRPr="000046DB">
        <w:rPr>
          <w:rStyle w:val="Heading3Char2"/>
        </w:rPr>
        <w:t>. The recent passage of</w:t>
      </w:r>
      <w:r w:rsidRPr="000046DB">
        <w:rPr>
          <w:sz w:val="16"/>
        </w:rPr>
        <w:t xml:space="preserve"> H.R.1, commonly referred to as "</w:t>
      </w:r>
      <w:r w:rsidRPr="000046DB">
        <w:rPr>
          <w:rStyle w:val="Heading3Char2"/>
        </w:rPr>
        <w:t>The Big Beautiful Bill," shifted funding away from several federal agencies</w:t>
      </w:r>
      <w:r w:rsidRPr="000046DB">
        <w:rPr>
          <w:sz w:val="16"/>
        </w:rPr>
        <w:t>. This transfer of funding will likely result in additional shifts to federal enforcement priorities.</w:t>
      </w:r>
    </w:p>
    <w:p w14:paraId="5D7063E3" w14:textId="77777777" w:rsidR="008853B6" w:rsidRPr="000046DB" w:rsidRDefault="008853B6" w:rsidP="008853B6">
      <w:pPr>
        <w:rPr>
          <w:rStyle w:val="Heading3Char2"/>
        </w:rPr>
      </w:pPr>
      <w:r w:rsidRPr="000046DB">
        <w:rPr>
          <w:sz w:val="16"/>
        </w:rPr>
        <w:t xml:space="preserve">As federal agencies scale back their involvement, </w:t>
      </w:r>
      <w:r w:rsidRPr="000046DB">
        <w:rPr>
          <w:rStyle w:val="Emphasis"/>
        </w:rPr>
        <w:t>state A</w:t>
      </w:r>
      <w:r w:rsidRPr="000046DB">
        <w:rPr>
          <w:sz w:val="16"/>
        </w:rPr>
        <w:t xml:space="preserve">ttorneys </w:t>
      </w:r>
      <w:r w:rsidRPr="000046DB">
        <w:rPr>
          <w:rStyle w:val="Emphasis"/>
        </w:rPr>
        <w:t>G</w:t>
      </w:r>
      <w:r w:rsidRPr="000046DB">
        <w:rPr>
          <w:sz w:val="16"/>
        </w:rPr>
        <w:t xml:space="preserve">eneral </w:t>
      </w:r>
      <w:r w:rsidRPr="000046DB">
        <w:rPr>
          <w:rStyle w:val="Heading3Char2"/>
        </w:rPr>
        <w:t xml:space="preserve">are poised to play a more </w:t>
      </w:r>
      <w:r w:rsidRPr="000046DB">
        <w:rPr>
          <w:rStyle w:val="Emphasis"/>
        </w:rPr>
        <w:t>significant role</w:t>
      </w:r>
      <w:r w:rsidRPr="000046DB">
        <w:rPr>
          <w:sz w:val="16"/>
        </w:rPr>
        <w:t xml:space="preserve"> in the consumer protection space. This shift has potential to lead to a patchwork of state regulations, creating challenges for businesses operating across multiple jurisdictions. However, </w:t>
      </w:r>
      <w:r w:rsidRPr="000046DB">
        <w:rPr>
          <w:rStyle w:val="Heading3Char2"/>
        </w:rPr>
        <w:t>it</w:t>
      </w:r>
      <w:r w:rsidRPr="000046DB">
        <w:rPr>
          <w:sz w:val="16"/>
        </w:rPr>
        <w:t xml:space="preserve"> also </w:t>
      </w:r>
      <w:r w:rsidRPr="0071350A">
        <w:rPr>
          <w:rStyle w:val="Heading3Char2"/>
          <w:highlight w:val="green"/>
        </w:rPr>
        <w:t>presents an opportunity</w:t>
      </w:r>
      <w:r w:rsidRPr="000046DB">
        <w:rPr>
          <w:rStyle w:val="Heading3Char2"/>
        </w:rPr>
        <w:t xml:space="preserve"> for states </w:t>
      </w:r>
      <w:r w:rsidRPr="0071350A">
        <w:rPr>
          <w:rStyle w:val="Heading3Char2"/>
          <w:highlight w:val="green"/>
        </w:rPr>
        <w:t xml:space="preserve">to </w:t>
      </w:r>
      <w:r w:rsidRPr="0071350A">
        <w:rPr>
          <w:rStyle w:val="Emphasis"/>
          <w:highlight w:val="green"/>
        </w:rPr>
        <w:t>innovate</w:t>
      </w:r>
      <w:r w:rsidRPr="0071350A">
        <w:rPr>
          <w:rStyle w:val="Heading3Char2"/>
          <w:highlight w:val="green"/>
        </w:rPr>
        <w:t xml:space="preserve"> and </w:t>
      </w:r>
      <w:r w:rsidRPr="0071350A">
        <w:rPr>
          <w:rStyle w:val="Emphasis"/>
          <w:highlight w:val="green"/>
        </w:rPr>
        <w:t>tailor</w:t>
      </w:r>
      <w:r w:rsidRPr="000046DB">
        <w:rPr>
          <w:rStyle w:val="Heading3Char2"/>
        </w:rPr>
        <w:t xml:space="preserve"> consumer </w:t>
      </w:r>
      <w:r w:rsidRPr="0071350A">
        <w:rPr>
          <w:rStyle w:val="Emphasis"/>
          <w:highlight w:val="green"/>
        </w:rPr>
        <w:t>protection</w:t>
      </w:r>
      <w:r w:rsidRPr="000046DB">
        <w:rPr>
          <w:rStyle w:val="Emphasis"/>
        </w:rPr>
        <w:t xml:space="preserve"> measures</w:t>
      </w:r>
      <w:r w:rsidRPr="000046DB">
        <w:rPr>
          <w:rStyle w:val="Heading3Char2"/>
        </w:rPr>
        <w:t xml:space="preserve"> to address local needs effectively.</w:t>
      </w:r>
    </w:p>
    <w:p w14:paraId="3BB4D6A7" w14:textId="77777777" w:rsidR="008853B6" w:rsidRDefault="008853B6" w:rsidP="008853B6">
      <w:pPr>
        <w:rPr>
          <w:sz w:val="16"/>
        </w:rPr>
      </w:pPr>
      <w:r w:rsidRPr="000046DB">
        <w:rPr>
          <w:sz w:val="16"/>
        </w:rPr>
        <w:t xml:space="preserve">The current landscape of consumer protection is marked by a dynamic interplay between federal deregulation and state enforcement. </w:t>
      </w:r>
      <w:r w:rsidRPr="000046DB">
        <w:rPr>
          <w:rStyle w:val="Heading3Char2"/>
        </w:rPr>
        <w:t>As states amplify their role, they may</w:t>
      </w:r>
      <w:r w:rsidRPr="000046DB">
        <w:rPr>
          <w:sz w:val="16"/>
        </w:rPr>
        <w:t xml:space="preserve"> also </w:t>
      </w:r>
      <w:r w:rsidRPr="000046DB">
        <w:rPr>
          <w:rStyle w:val="Heading3Char2"/>
        </w:rPr>
        <w:t xml:space="preserve">be </w:t>
      </w:r>
      <w:r w:rsidRPr="0071350A">
        <w:rPr>
          <w:rStyle w:val="Heading3Char2"/>
          <w:highlight w:val="green"/>
        </w:rPr>
        <w:t xml:space="preserve">setting </w:t>
      </w:r>
      <w:r w:rsidRPr="0071350A">
        <w:rPr>
          <w:rStyle w:val="Emphasis"/>
          <w:highlight w:val="green"/>
        </w:rPr>
        <w:t>new standards</w:t>
      </w:r>
      <w:r w:rsidRPr="000046DB">
        <w:rPr>
          <w:rStyle w:val="Heading3Char2"/>
        </w:rPr>
        <w:t xml:space="preserve"> for consumer protection</w:t>
      </w:r>
      <w:r w:rsidRPr="000046DB">
        <w:rPr>
          <w:sz w:val="16"/>
        </w:rPr>
        <w:t>. The coming years will likely see further developments in this area, requiring businesses to adapt to the evolving regulatory environment.</w:t>
      </w:r>
    </w:p>
    <w:p w14:paraId="239BA0AF" w14:textId="77777777" w:rsidR="008853B6" w:rsidRDefault="008853B6" w:rsidP="008853B6"/>
    <w:p w14:paraId="24700F26" w14:textId="77777777" w:rsidR="008853B6" w:rsidRPr="000046DB" w:rsidRDefault="008853B6" w:rsidP="008853B6">
      <w:pPr>
        <w:pStyle w:val="Heading3"/>
        <w:rPr>
          <w:b w:val="0"/>
        </w:rPr>
      </w:pPr>
      <w:r w:rsidRPr="000046DB">
        <w:rPr>
          <w:b w:val="0"/>
        </w:rPr>
        <w:lastRenderedPageBreak/>
        <w:t>Unilateral Unionism---1NC</w:t>
      </w:r>
    </w:p>
    <w:p w14:paraId="7A01F9C5" w14:textId="77777777" w:rsidR="008853B6" w:rsidRPr="000046DB" w:rsidRDefault="008853B6" w:rsidP="008853B6">
      <w:pPr>
        <w:pStyle w:val="Heading4"/>
        <w:rPr>
          <w:b w:val="0"/>
        </w:rPr>
      </w:pPr>
      <w:r w:rsidRPr="000046DB">
        <w:rPr>
          <w:b w:val="0"/>
          <w:u w:val="single"/>
        </w:rPr>
        <w:t>Unilateral unionism</w:t>
      </w:r>
      <w:r w:rsidRPr="000046DB">
        <w:rPr>
          <w:b w:val="0"/>
        </w:rPr>
        <w:t xml:space="preserve"> solves case </w:t>
      </w:r>
      <w:r w:rsidRPr="000046DB">
        <w:rPr>
          <w:b w:val="0"/>
          <w:u w:val="single"/>
        </w:rPr>
        <w:t>now</w:t>
      </w:r>
      <w:r w:rsidRPr="000046DB">
        <w:rPr>
          <w:b w:val="0"/>
        </w:rPr>
        <w:t>.</w:t>
      </w:r>
    </w:p>
    <w:p w14:paraId="38D7FA05" w14:textId="77777777" w:rsidR="008853B6" w:rsidRPr="000046DB" w:rsidRDefault="008853B6" w:rsidP="008853B6">
      <w:r w:rsidRPr="000046DB">
        <w:rPr>
          <w:rStyle w:val="Style13ptBold"/>
        </w:rPr>
        <w:t>Smalley 25</w:t>
      </w:r>
      <w:r w:rsidRPr="000046DB">
        <w:t>, Colin Smalley, Colin Smalley is president of IFPTE Local 777 in Chicago at the Army Corps of Engineers. He wrote this article in his capacity as a volunteer with the Emergency Workplace Organizing Committee, and it does not represent the views of his employer. This article first appeared on EWOC’s blog., Labor Notes, 5-8-2025 ["How Federal Workers Without a Union Can Still Act Like a Union, available on:  https://labornotes.org/blogs/2025/05/how-federal-workers-without-union-can-still-act-union, accessed:  9-13-2025]cdm</w:t>
      </w:r>
    </w:p>
    <w:p w14:paraId="509F6A9B" w14:textId="77777777" w:rsidR="008853B6" w:rsidRPr="000046DB" w:rsidRDefault="008853B6" w:rsidP="008853B6">
      <w:pPr>
        <w:rPr>
          <w:sz w:val="12"/>
        </w:rPr>
      </w:pPr>
      <w:r w:rsidRPr="000046DB">
        <w:rPr>
          <w:sz w:val="12"/>
        </w:rPr>
        <w:t>EXECUTIVE ORDER CHANGES</w:t>
      </w:r>
    </w:p>
    <w:p w14:paraId="0EC99F84" w14:textId="77777777" w:rsidR="008853B6" w:rsidRPr="000046DB" w:rsidRDefault="008853B6" w:rsidP="008853B6">
      <w:pPr>
        <w:rPr>
          <w:sz w:val="12"/>
        </w:rPr>
      </w:pPr>
      <w:r w:rsidRPr="000046DB">
        <w:rPr>
          <w:sz w:val="12"/>
        </w:rPr>
        <w:t xml:space="preserve">However, for a majority of these workers, Trump’s Executive Order </w:t>
      </w:r>
      <w:r w:rsidRPr="0071350A">
        <w:rPr>
          <w:rStyle w:val="Heading3Char2"/>
          <w:highlight w:val="green"/>
        </w:rPr>
        <w:t>14251</w:t>
      </w:r>
      <w:r w:rsidRPr="000046DB">
        <w:rPr>
          <w:sz w:val="12"/>
        </w:rPr>
        <w:t xml:space="preserve"> </w:t>
      </w:r>
      <w:r w:rsidRPr="0071350A">
        <w:rPr>
          <w:rStyle w:val="Heading3Char2"/>
          <w:highlight w:val="green"/>
        </w:rPr>
        <w:t>strips</w:t>
      </w:r>
      <w:r w:rsidRPr="000046DB">
        <w:rPr>
          <w:sz w:val="12"/>
        </w:rPr>
        <w:t xml:space="preserve"> those </w:t>
      </w:r>
      <w:r w:rsidRPr="0071350A">
        <w:rPr>
          <w:rStyle w:val="Heading3Char2"/>
          <w:highlight w:val="green"/>
        </w:rPr>
        <w:t>rights</w:t>
      </w:r>
      <w:r w:rsidRPr="000046DB">
        <w:rPr>
          <w:sz w:val="12"/>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67F9514F" w14:textId="77777777" w:rsidR="008853B6" w:rsidRPr="000046DB" w:rsidRDefault="008853B6" w:rsidP="008853B6">
      <w:pPr>
        <w:rPr>
          <w:sz w:val="12"/>
        </w:rPr>
      </w:pPr>
      <w:r w:rsidRPr="000046DB">
        <w:rPr>
          <w:sz w:val="12"/>
        </w:rPr>
        <w:t>Whether it’s well-established local unions or newly formed organizing committees, many workers are asking, “What’s the point in a union?” or “What can our union do at this point?”</w:t>
      </w:r>
    </w:p>
    <w:p w14:paraId="62B1330A" w14:textId="77777777" w:rsidR="008853B6" w:rsidRPr="000046DB" w:rsidRDefault="008853B6" w:rsidP="008853B6">
      <w:pPr>
        <w:rPr>
          <w:sz w:val="12"/>
        </w:rPr>
      </w:pPr>
      <w:r w:rsidRPr="000046DB">
        <w:rPr>
          <w:sz w:val="12"/>
        </w:rPr>
        <w:t>UNILATERAL UNIONISM</w:t>
      </w:r>
    </w:p>
    <w:p w14:paraId="430003B0" w14:textId="77777777" w:rsidR="008853B6" w:rsidRPr="000046DB" w:rsidRDefault="008853B6" w:rsidP="008853B6">
      <w:pPr>
        <w:rPr>
          <w:sz w:val="12"/>
        </w:rPr>
      </w:pPr>
      <w:r w:rsidRPr="000046DB">
        <w:rPr>
          <w:rStyle w:val="Heading3Char2"/>
        </w:rPr>
        <w:t xml:space="preserve">This scenario </w:t>
      </w:r>
      <w:r w:rsidRPr="0071350A">
        <w:rPr>
          <w:rStyle w:val="Heading3Char2"/>
          <w:highlight w:val="green"/>
        </w:rPr>
        <w:t>puts</w:t>
      </w:r>
      <w:r w:rsidRPr="000046DB">
        <w:rPr>
          <w:sz w:val="12"/>
        </w:rPr>
        <w:t xml:space="preserve"> </w:t>
      </w:r>
      <w:r w:rsidRPr="0071350A">
        <w:rPr>
          <w:rStyle w:val="Heading3Char2"/>
          <w:highlight w:val="green"/>
        </w:rPr>
        <w:t>us</w:t>
      </w:r>
      <w:r w:rsidRPr="000046DB">
        <w:rPr>
          <w:sz w:val="12"/>
        </w:rPr>
        <w:t xml:space="preserve"> </w:t>
      </w:r>
      <w:r w:rsidRPr="0071350A">
        <w:rPr>
          <w:rStyle w:val="Heading3Char2"/>
          <w:highlight w:val="green"/>
        </w:rPr>
        <w:t>in</w:t>
      </w:r>
      <w:r w:rsidRPr="000046DB">
        <w:rPr>
          <w:sz w:val="12"/>
        </w:rPr>
        <w:t xml:space="preserve"> the same situation as workers who are forming a union and haven't yet built the majority they would need to win formal union recognition—sometimes called “pre-majority unionism”. In my shop we’ve been calling our situation “</w:t>
      </w:r>
      <w:r w:rsidRPr="0071350A">
        <w:rPr>
          <w:rStyle w:val="Emphasis"/>
          <w:highlight w:val="green"/>
        </w:rPr>
        <w:t>unilateral unionism</w:t>
      </w:r>
      <w:r w:rsidRPr="000046DB">
        <w:rPr>
          <w:rStyle w:val="Heading3Char2"/>
        </w:rPr>
        <w:t xml:space="preserve">,” since </w:t>
      </w:r>
      <w:r w:rsidRPr="0071350A">
        <w:rPr>
          <w:rStyle w:val="Heading3Char2"/>
          <w:highlight w:val="green"/>
        </w:rPr>
        <w:t>we</w:t>
      </w:r>
      <w:r w:rsidRPr="000046DB">
        <w:rPr>
          <w:rStyle w:val="Heading3Char2"/>
        </w:rPr>
        <w:t xml:space="preserve"> do </w:t>
      </w:r>
      <w:r w:rsidRPr="0071350A">
        <w:rPr>
          <w:rStyle w:val="Heading3Char2"/>
          <w:highlight w:val="green"/>
        </w:rPr>
        <w:t>have majority membership</w:t>
      </w:r>
      <w:r w:rsidRPr="000046DB">
        <w:rPr>
          <w:sz w:val="12"/>
        </w:rPr>
        <w:t>. Either way, if recognition from the employer is off the table, we have to be able to build power through collective action instead. The reality is: There’s still so much workers can do!</w:t>
      </w:r>
    </w:p>
    <w:p w14:paraId="729A56D8" w14:textId="77777777" w:rsidR="008853B6" w:rsidRPr="000046DB" w:rsidRDefault="008853B6" w:rsidP="008853B6">
      <w:pPr>
        <w:rPr>
          <w:sz w:val="12"/>
        </w:rPr>
      </w:pPr>
      <w:r w:rsidRPr="0071350A">
        <w:rPr>
          <w:rStyle w:val="Heading3Char2"/>
          <w:highlight w:val="green"/>
        </w:rPr>
        <w:t>Federal workers still have legal protections</w:t>
      </w:r>
      <w:r w:rsidRPr="000046DB">
        <w:rPr>
          <w:rStyle w:val="Heading3Char2"/>
        </w:rPr>
        <w:t xml:space="preserve"> from retaliation and reprisal for collectively using their workplace rights</w:t>
      </w:r>
      <w:r w:rsidRPr="000046DB">
        <w:rPr>
          <w:sz w:val="12"/>
        </w:rPr>
        <w:t>. Need to appeal a bad decision by overworked HR? Need to challenge a power-hungry boss? Need to improve the working conditions for you and your co-workers? It’s all still possible.</w:t>
      </w:r>
    </w:p>
    <w:p w14:paraId="2602897E" w14:textId="77777777" w:rsidR="008853B6" w:rsidRPr="000046DB" w:rsidRDefault="008853B6" w:rsidP="008853B6">
      <w:pPr>
        <w:rPr>
          <w:sz w:val="12"/>
        </w:rPr>
      </w:pPr>
      <w:r w:rsidRPr="000046DB">
        <w:rPr>
          <w:sz w:val="12"/>
        </w:rPr>
        <w:t>HOW FEDERAL WORKERS CAN FIGHT BACK</w:t>
      </w:r>
    </w:p>
    <w:p w14:paraId="4A616557" w14:textId="77777777" w:rsidR="008853B6" w:rsidRPr="000046DB" w:rsidRDefault="008853B6" w:rsidP="008853B6">
      <w:pPr>
        <w:rPr>
          <w:sz w:val="12"/>
        </w:rPr>
      </w:pPr>
      <w:r w:rsidRPr="000046DB">
        <w:rPr>
          <w:sz w:val="12"/>
        </w:rPr>
        <w:t xml:space="preserve">At the Emergency Workplace Organizing Committee—a </w:t>
      </w:r>
      <w:r w:rsidRPr="0071350A">
        <w:rPr>
          <w:rStyle w:val="Heading3Char2"/>
          <w:highlight w:val="green"/>
        </w:rPr>
        <w:t>grassroots group</w:t>
      </w:r>
      <w:r w:rsidRPr="000046DB">
        <w:rPr>
          <w:sz w:val="12"/>
        </w:rPr>
        <w:t xml:space="preserve"> that </w:t>
      </w:r>
      <w:r w:rsidRPr="0071350A">
        <w:rPr>
          <w:rStyle w:val="Heading3Char2"/>
          <w:highlight w:val="green"/>
        </w:rPr>
        <w:t>provides support</w:t>
      </w:r>
      <w:r w:rsidRPr="000046DB">
        <w:rPr>
          <w:sz w:val="12"/>
        </w:rPr>
        <w:t xml:space="preserve"> and how-to resources to workers organizing on the job—we’ve assembled the following list of ways that we as </w:t>
      </w:r>
      <w:r w:rsidRPr="0071350A">
        <w:rPr>
          <w:rStyle w:val="Heading3Char2"/>
          <w:highlight w:val="green"/>
        </w:rPr>
        <w:t>federal workers</w:t>
      </w:r>
      <w:r w:rsidRPr="000046DB">
        <w:rPr>
          <w:sz w:val="12"/>
        </w:rPr>
        <w:t xml:space="preserve"> can </w:t>
      </w:r>
      <w:r w:rsidRPr="0071350A">
        <w:rPr>
          <w:rStyle w:val="Heading3Char2"/>
          <w:highlight w:val="green"/>
        </w:rPr>
        <w:t>fight back with protection</w:t>
      </w:r>
      <w:r w:rsidRPr="000046DB">
        <w:rPr>
          <w:sz w:val="12"/>
        </w:rPr>
        <w:t xml:space="preserve"> from reprisal or retaliation and </w:t>
      </w:r>
      <w:r w:rsidRPr="0071350A">
        <w:rPr>
          <w:rStyle w:val="Heading3Char2"/>
          <w:highlight w:val="green"/>
        </w:rPr>
        <w:t>regardless of</w:t>
      </w:r>
      <w:r w:rsidRPr="000046DB">
        <w:rPr>
          <w:sz w:val="12"/>
        </w:rPr>
        <w:t xml:space="preserve"> our </w:t>
      </w:r>
      <w:r w:rsidRPr="0071350A">
        <w:rPr>
          <w:rStyle w:val="Heading3Char2"/>
          <w:highlight w:val="green"/>
        </w:rPr>
        <w:t>status with</w:t>
      </w:r>
      <w:r w:rsidRPr="000046DB">
        <w:rPr>
          <w:sz w:val="12"/>
        </w:rPr>
        <w:t xml:space="preserve"> the </w:t>
      </w:r>
      <w:r w:rsidRPr="0071350A">
        <w:rPr>
          <w:rStyle w:val="Heading3Char2"/>
          <w:highlight w:val="green"/>
        </w:rPr>
        <w:t>FLRA</w:t>
      </w:r>
      <w:r w:rsidRPr="000046DB">
        <w:rPr>
          <w:sz w:val="12"/>
        </w:rPr>
        <w:t>.</w:t>
      </w:r>
    </w:p>
    <w:p w14:paraId="157987C9" w14:textId="77777777" w:rsidR="008853B6" w:rsidRPr="000046DB" w:rsidRDefault="008853B6" w:rsidP="008853B6">
      <w:pPr>
        <w:rPr>
          <w:sz w:val="12"/>
        </w:rPr>
      </w:pPr>
      <w:r w:rsidRPr="000046DB">
        <w:rPr>
          <w:sz w:val="12"/>
        </w:rPr>
        <w:t xml:space="preserve">Fight discrimination: </w:t>
      </w:r>
      <w:r w:rsidRPr="0071350A">
        <w:rPr>
          <w:rStyle w:val="Heading3Char2"/>
          <w:highlight w:val="green"/>
        </w:rPr>
        <w:t>Oppose discrimination</w:t>
      </w:r>
      <w:r w:rsidRPr="000046DB">
        <w:rPr>
          <w:sz w:val="12"/>
        </w:rPr>
        <w:t xml:space="preserve"> (as an individual or collectively) in the moment and challenge discrimination through the Equal Employment Opportunity statutes, with a representative on official time.</w:t>
      </w:r>
    </w:p>
    <w:p w14:paraId="725AE0F0" w14:textId="77777777" w:rsidR="008853B6" w:rsidRPr="000046DB" w:rsidRDefault="008853B6" w:rsidP="008853B6">
      <w:pPr>
        <w:rPr>
          <w:sz w:val="12"/>
        </w:rPr>
      </w:pPr>
      <w:r w:rsidRPr="000046DB">
        <w:rPr>
          <w:sz w:val="12"/>
        </w:rPr>
        <w:t xml:space="preserve">Work safe and healthy: </w:t>
      </w:r>
      <w:r w:rsidRPr="0071350A">
        <w:rPr>
          <w:rStyle w:val="Heading3Char2"/>
          <w:highlight w:val="green"/>
        </w:rPr>
        <w:t>Ensure healthy and safe workplaces</w:t>
      </w:r>
      <w:r w:rsidRPr="000046DB">
        <w:rPr>
          <w:sz w:val="12"/>
        </w:rPr>
        <w:t xml:space="preserve"> through union representation on safety inspections and safety committees with the representatives on official time, make reports of unsafe or unhealthful conditions and refuse to perform unsafe work.</w:t>
      </w:r>
    </w:p>
    <w:p w14:paraId="23745CDD" w14:textId="77777777" w:rsidR="008853B6" w:rsidRPr="000046DB" w:rsidRDefault="008853B6" w:rsidP="008853B6">
      <w:pPr>
        <w:rPr>
          <w:sz w:val="12"/>
        </w:rPr>
      </w:pPr>
      <w:r w:rsidRPr="000046DB">
        <w:rPr>
          <w:sz w:val="12"/>
        </w:rPr>
        <w:t xml:space="preserve">File grievances: </w:t>
      </w:r>
      <w:r w:rsidRPr="0071350A">
        <w:rPr>
          <w:rStyle w:val="Heading3Char2"/>
          <w:highlight w:val="green"/>
        </w:rPr>
        <w:t>File administrative grievances</w:t>
      </w:r>
      <w:r w:rsidRPr="000046DB">
        <w:rPr>
          <w:sz w:val="12"/>
        </w:rPr>
        <w:t xml:space="preserve"> according to agency guidance. Where possible, utilize agency alternate dispute resolution processes to insert mediation, arbitration, and third-party fact-finding into the mix. Most agencies will have such a process, and many provide a right to a representative on official time. (See for example, the DOD, VA, and USDA policies.)</w:t>
      </w:r>
    </w:p>
    <w:p w14:paraId="421B3F8F" w14:textId="77777777" w:rsidR="008853B6" w:rsidRPr="000046DB" w:rsidRDefault="008853B6" w:rsidP="008853B6">
      <w:pPr>
        <w:rPr>
          <w:sz w:val="12"/>
        </w:rPr>
      </w:pPr>
      <w:r w:rsidRPr="000046DB">
        <w:rPr>
          <w:sz w:val="12"/>
        </w:rPr>
        <w:t xml:space="preserve">Defend targeted co-workers: </w:t>
      </w:r>
      <w:r w:rsidRPr="0071350A">
        <w:rPr>
          <w:rStyle w:val="Heading3Char2"/>
          <w:highlight w:val="green"/>
        </w:rPr>
        <w:t>Respond to</w:t>
      </w:r>
      <w:r w:rsidRPr="000046DB">
        <w:rPr>
          <w:sz w:val="12"/>
        </w:rPr>
        <w:t xml:space="preserve"> discipline and </w:t>
      </w:r>
      <w:r w:rsidRPr="0071350A">
        <w:rPr>
          <w:rStyle w:val="Heading3Char2"/>
          <w:highlight w:val="green"/>
        </w:rPr>
        <w:t>adverse actions and</w:t>
      </w:r>
      <w:r w:rsidRPr="000046DB">
        <w:rPr>
          <w:sz w:val="12"/>
        </w:rPr>
        <w:t xml:space="preserve"> then </w:t>
      </w:r>
      <w:r w:rsidRPr="0071350A">
        <w:rPr>
          <w:rStyle w:val="Heading3Char2"/>
          <w:highlight w:val="green"/>
        </w:rPr>
        <w:t>appeal</w:t>
      </w:r>
      <w:r w:rsidRPr="000046DB">
        <w:rPr>
          <w:sz w:val="12"/>
        </w:rPr>
        <w:t xml:space="preserve"> them as necessary. The regulations allow for the “release” of the employee’s representative, so this should be official time or worst case, an entitlement of the representative to take leave.</w:t>
      </w:r>
    </w:p>
    <w:p w14:paraId="2A623069" w14:textId="77777777" w:rsidR="008853B6" w:rsidRPr="000046DB" w:rsidRDefault="008853B6" w:rsidP="008853B6">
      <w:pPr>
        <w:rPr>
          <w:sz w:val="12"/>
        </w:rPr>
      </w:pPr>
      <w:r w:rsidRPr="000046DB">
        <w:rPr>
          <w:sz w:val="12"/>
        </w:rPr>
        <w:t xml:space="preserve">Get that money: </w:t>
      </w:r>
      <w:r w:rsidRPr="0071350A">
        <w:rPr>
          <w:rStyle w:val="Heading3Char2"/>
          <w:highlight w:val="green"/>
        </w:rPr>
        <w:t>File claims</w:t>
      </w:r>
      <w:r w:rsidRPr="000046DB">
        <w:rPr>
          <w:sz w:val="12"/>
        </w:rPr>
        <w:t xml:space="preserve"> when a worker has been misclassified or denied overtime under the Fair Labor Standards Act. Representatives must be “released” from their normal duties.</w:t>
      </w:r>
    </w:p>
    <w:p w14:paraId="13E7EF5C" w14:textId="77777777" w:rsidR="008853B6" w:rsidRPr="000046DB" w:rsidRDefault="008853B6" w:rsidP="008853B6">
      <w:pPr>
        <w:rPr>
          <w:sz w:val="12"/>
        </w:rPr>
      </w:pPr>
      <w:r w:rsidRPr="000046DB">
        <w:rPr>
          <w:sz w:val="12"/>
        </w:rPr>
        <w:t>Help workers who get hurt: File appeals when a workers’ compensation claim is improperly denied. Union representatives are explicitly allowed, and the regulations do not rely on the Federal Service Labor-Management Relations Statute or its defined terms.</w:t>
      </w:r>
    </w:p>
    <w:p w14:paraId="43D64D46" w14:textId="77777777" w:rsidR="008853B6" w:rsidRPr="000046DB" w:rsidRDefault="008853B6" w:rsidP="008853B6">
      <w:pPr>
        <w:rPr>
          <w:sz w:val="12"/>
        </w:rPr>
      </w:pPr>
      <w:r w:rsidRPr="000046DB">
        <w:rPr>
          <w:sz w:val="12"/>
        </w:rPr>
        <w:t xml:space="preserve">Stay informed: File </w:t>
      </w:r>
      <w:r w:rsidRPr="0071350A">
        <w:rPr>
          <w:rStyle w:val="Heading3Char2"/>
          <w:highlight w:val="green"/>
        </w:rPr>
        <w:t>request</w:t>
      </w:r>
      <w:r w:rsidRPr="000046DB">
        <w:rPr>
          <w:sz w:val="12"/>
        </w:rPr>
        <w:t xml:space="preserve">s for </w:t>
      </w:r>
      <w:r w:rsidRPr="0071350A">
        <w:rPr>
          <w:rStyle w:val="Heading3Char2"/>
          <w:highlight w:val="green"/>
        </w:rPr>
        <w:t>documents</w:t>
      </w:r>
      <w:r w:rsidRPr="000046DB">
        <w:rPr>
          <w:sz w:val="12"/>
        </w:rPr>
        <w:t xml:space="preserve"> or other records under the Freedom of Information Act but not during duty time. Cite non-commercial use to request a fee waiver and cite public interest in legally and fairly administered public service to overcome Privacy Act objections.</w:t>
      </w:r>
    </w:p>
    <w:p w14:paraId="0F5F60C2" w14:textId="77777777" w:rsidR="008853B6" w:rsidRPr="000046DB" w:rsidRDefault="008853B6" w:rsidP="008853B6">
      <w:pPr>
        <w:rPr>
          <w:sz w:val="12"/>
        </w:rPr>
      </w:pPr>
      <w:r w:rsidRPr="000046DB">
        <w:rPr>
          <w:sz w:val="12"/>
        </w:rPr>
        <w:t xml:space="preserve">Agitate for change: </w:t>
      </w:r>
      <w:r w:rsidRPr="0071350A">
        <w:rPr>
          <w:rStyle w:val="Heading3Char2"/>
          <w:highlight w:val="green"/>
        </w:rPr>
        <w:t>Advocate</w:t>
      </w:r>
      <w:r w:rsidRPr="000046DB">
        <w:rPr>
          <w:sz w:val="12"/>
        </w:rPr>
        <w:t xml:space="preserve"> for members’ views in Congress, </w:t>
      </w:r>
      <w:r w:rsidRPr="0071350A">
        <w:rPr>
          <w:rStyle w:val="Heading3Char2"/>
          <w:highlight w:val="green"/>
        </w:rPr>
        <w:t>including lobbying</w:t>
      </w:r>
      <w:r w:rsidRPr="000046DB">
        <w:rPr>
          <w:sz w:val="12"/>
        </w:rPr>
        <w:t>, but not during duty time. Cite the Lloyd-LaFollette Act of 1912, and if there’s any reprisal for off-duty permitted political activity, cite the Hatch Act.</w:t>
      </w:r>
    </w:p>
    <w:p w14:paraId="590F9C49" w14:textId="77777777" w:rsidR="008853B6" w:rsidRPr="000046DB" w:rsidRDefault="008853B6" w:rsidP="008853B6">
      <w:pPr>
        <w:rPr>
          <w:sz w:val="12"/>
        </w:rPr>
      </w:pPr>
      <w:r w:rsidRPr="000046DB">
        <w:rPr>
          <w:sz w:val="12"/>
        </w:rPr>
        <w:lastRenderedPageBreak/>
        <w:t xml:space="preserve">Speak out: Get creative with </w:t>
      </w:r>
      <w:r w:rsidRPr="0071350A">
        <w:rPr>
          <w:rStyle w:val="Heading3Char2"/>
          <w:highlight w:val="green"/>
        </w:rPr>
        <w:t>whistle-blowing</w:t>
      </w:r>
      <w:r w:rsidRPr="000046DB">
        <w:rPr>
          <w:sz w:val="12"/>
        </w:rPr>
        <w:t xml:space="preserve">. A well-scripted “march on the boss” or a petition are great ways to take collective action that are </w:t>
      </w:r>
      <w:r w:rsidRPr="0071350A">
        <w:rPr>
          <w:rStyle w:val="Heading3Char2"/>
          <w:highlight w:val="green"/>
        </w:rPr>
        <w:t>protected by the</w:t>
      </w:r>
      <w:r w:rsidRPr="000046DB">
        <w:rPr>
          <w:sz w:val="12"/>
        </w:rPr>
        <w:t xml:space="preserve"> </w:t>
      </w:r>
      <w:r w:rsidRPr="0071350A">
        <w:rPr>
          <w:rStyle w:val="Heading3Char2"/>
          <w:highlight w:val="green"/>
        </w:rPr>
        <w:t>Whistleblower Protection Act</w:t>
      </w:r>
      <w:r w:rsidRPr="000046DB">
        <w:rPr>
          <w:sz w:val="12"/>
        </w:rPr>
        <w:t>, so long as they disclose any violation of any law, regulation, rule, or policy, or an abuse of authority.</w:t>
      </w:r>
    </w:p>
    <w:p w14:paraId="46EB83FF" w14:textId="77777777" w:rsidR="008853B6" w:rsidRPr="000046DB" w:rsidRDefault="008853B6" w:rsidP="008853B6">
      <w:pPr>
        <w:rPr>
          <w:sz w:val="12"/>
        </w:rPr>
      </w:pPr>
      <w:r w:rsidRPr="000046DB">
        <w:rPr>
          <w:sz w:val="12"/>
        </w:rPr>
        <w:t>Keep learning: Pool resources through union dues to ensure access to expert training for representatives, congressional advocacy, and organizing.</w:t>
      </w:r>
    </w:p>
    <w:p w14:paraId="5433A18E" w14:textId="77777777" w:rsidR="008853B6" w:rsidRPr="000046DB" w:rsidRDefault="008853B6" w:rsidP="008853B6">
      <w:pPr>
        <w:rPr>
          <w:sz w:val="12"/>
        </w:rPr>
      </w:pPr>
      <w:r w:rsidRPr="000046DB">
        <w:rPr>
          <w:sz w:val="12"/>
        </w:rPr>
        <w:t>Regardless of what the White House says, a union is a group of workers making decisions together and taking collective action to improve their lives. The law doesn’t give us the right to organize—we always have that power.</w:t>
      </w:r>
    </w:p>
    <w:p w14:paraId="5BC9AF35" w14:textId="77777777" w:rsidR="008853B6" w:rsidRDefault="008853B6" w:rsidP="008853B6">
      <w:pPr>
        <w:pStyle w:val="Heading2"/>
      </w:pPr>
      <w:r>
        <w:lastRenderedPageBreak/>
        <w:t>ADV 2</w:t>
      </w:r>
    </w:p>
    <w:p w14:paraId="2BD805ED" w14:textId="49877AAB" w:rsidR="008853B6" w:rsidRDefault="008853B6" w:rsidP="008853B6">
      <w:pPr>
        <w:pStyle w:val="Heading3"/>
      </w:pPr>
      <w:r>
        <w:lastRenderedPageBreak/>
        <w:t>Alt causes</w:t>
      </w:r>
    </w:p>
    <w:p w14:paraId="6C74F4B7" w14:textId="2D2D18BB" w:rsidR="008853B6" w:rsidRPr="008853B6" w:rsidRDefault="008853B6" w:rsidP="008853B6">
      <w:pPr>
        <w:pStyle w:val="Heading4"/>
      </w:pPr>
      <w:r>
        <w:t>Their card concedes rhetoric alone triggers the populism internal</w:t>
      </w:r>
    </w:p>
    <w:p w14:paraId="4C0F5854" w14:textId="3BEFAA70" w:rsidR="008853B6" w:rsidRPr="00D60CD7" w:rsidRDefault="008853B6" w:rsidP="008853B6">
      <w:bookmarkStart w:id="3" w:name="_Hlk209031991"/>
      <w:r w:rsidRPr="008853B6">
        <w:rPr>
          <w:rStyle w:val="Style13ptBold"/>
          <w:highlight w:val="red"/>
        </w:rPr>
        <w:t>Hymans ‘22</w:t>
      </w:r>
      <w:r w:rsidRPr="00D60CD7">
        <w:t xml:space="preserve"> [Jacques E. C. Hymans, Ph.D. in Government from Harvard University, is an Associate Professor of International Relations at the University of Southern California. “Responses to Meier and Vieluf,” The Nonproliferation Review, 28(1-3), pp. 52-54, 10.1080/10736700.2022.2093513]</w:t>
      </w:r>
      <w:bookmarkEnd w:id="3"/>
    </w:p>
    <w:p w14:paraId="03BC5ED8" w14:textId="77777777" w:rsidR="008853B6" w:rsidRPr="00D60CD7" w:rsidRDefault="008853B6" w:rsidP="008853B6">
      <w:r w:rsidRPr="00D60CD7">
        <w:t xml:space="preserve">Building on Meier and Vieluf’s accounting of the dangers of populism </w:t>
      </w:r>
    </w:p>
    <w:p w14:paraId="6C8F2D27" w14:textId="77777777" w:rsidR="008853B6" w:rsidRPr="00D60CD7" w:rsidRDefault="008853B6" w:rsidP="008853B6">
      <w:pPr>
        <w:rPr>
          <w:rStyle w:val="StyleUnderline"/>
        </w:rPr>
      </w:pPr>
      <w:r w:rsidRPr="00D60CD7">
        <w:t xml:space="preserve">I have argued that </w:t>
      </w:r>
      <w:r w:rsidRPr="00D60CD7">
        <w:rPr>
          <w:rStyle w:val="StyleUnderline"/>
        </w:rPr>
        <w:t>nuclear-armed establishments are more dangerous than Meier and Vieluf suggest.</w:t>
      </w:r>
      <w:r w:rsidRPr="00D60CD7">
        <w:t xml:space="preserve"> Now I will also argue that </w:t>
      </w:r>
      <w:r w:rsidRPr="00D60CD7">
        <w:rPr>
          <w:rStyle w:val="Emphasis"/>
        </w:rPr>
        <w:t>nuclear-armed populists</w:t>
      </w:r>
      <w:r w:rsidRPr="00D60CD7">
        <w:rPr>
          <w:rStyle w:val="StyleUnderline"/>
        </w:rPr>
        <w:t xml:space="preserve"> are </w:t>
      </w:r>
      <w:r w:rsidRPr="00D60CD7">
        <w:rPr>
          <w:rStyle w:val="Emphasis"/>
        </w:rPr>
        <w:t>dangerous</w:t>
      </w:r>
      <w:r w:rsidRPr="00D60CD7">
        <w:rPr>
          <w:rStyle w:val="StyleUnderline"/>
        </w:rPr>
        <w:t xml:space="preserve"> for even more reasons than Meier and Vieluf enumerate.</w:t>
      </w:r>
    </w:p>
    <w:p w14:paraId="4BC42335" w14:textId="77777777" w:rsidR="008853B6" w:rsidRPr="00D60CD7" w:rsidRDefault="008853B6" w:rsidP="008853B6">
      <w:pPr>
        <w:rPr>
          <w:rStyle w:val="StyleUnderline"/>
        </w:rPr>
      </w:pPr>
      <w:r w:rsidRPr="00D60CD7">
        <w:t xml:space="preserve">Meier and Vieluf’s article does not do enough with its basic definition of nationalist populism as a black–white oppositional stance toward internal as well as external enemies. If we take that definition seriously, it becomes apparent that </w:t>
      </w:r>
      <w:r w:rsidRPr="00D60CD7">
        <w:rPr>
          <w:rStyle w:val="StyleUnderline"/>
        </w:rPr>
        <w:t>the biggest problem stemming from the rise of populists is not that they might ignore the advice of traditional nuclear and defense establishments and behave carelessly toward foreign powers.</w:t>
      </w:r>
      <w:r w:rsidRPr="00D60CD7">
        <w:t xml:space="preserve"> </w:t>
      </w:r>
      <w:r w:rsidRPr="00D60CD7">
        <w:rPr>
          <w:rStyle w:val="StyleUnderline"/>
        </w:rPr>
        <w:t xml:space="preserve">The biggest problem is that populism is a </w:t>
      </w:r>
      <w:r w:rsidRPr="00D60CD7">
        <w:rPr>
          <w:rStyle w:val="Emphasis"/>
        </w:rPr>
        <w:t>gateway</w:t>
      </w:r>
      <w:r w:rsidRPr="00D60CD7">
        <w:rPr>
          <w:rStyle w:val="StyleUnderline"/>
        </w:rPr>
        <w:t xml:space="preserve"> drug to </w:t>
      </w:r>
      <w:r w:rsidRPr="00D60CD7">
        <w:rPr>
          <w:rStyle w:val="Emphasis"/>
        </w:rPr>
        <w:t>internal political violence</w:t>
      </w:r>
      <w:r w:rsidRPr="00D60CD7">
        <w:rPr>
          <w:rStyle w:val="StyleUnderline"/>
        </w:rPr>
        <w:t xml:space="preserve">, </w:t>
      </w:r>
      <w:r w:rsidRPr="00D60CD7">
        <w:rPr>
          <w:rStyle w:val="Emphasis"/>
        </w:rPr>
        <w:t>revolution</w:t>
      </w:r>
      <w:r w:rsidRPr="00D60CD7">
        <w:rPr>
          <w:rStyle w:val="StyleUnderline"/>
        </w:rPr>
        <w:t xml:space="preserve">, and </w:t>
      </w:r>
      <w:r w:rsidRPr="00D60CD7">
        <w:rPr>
          <w:rStyle w:val="Emphasis"/>
        </w:rPr>
        <w:t>civil war</w:t>
      </w:r>
      <w:r w:rsidRPr="00D60CD7">
        <w:rPr>
          <w:rStyle w:val="StyleUnderline"/>
        </w:rPr>
        <w:t>.</w:t>
      </w:r>
      <w:r w:rsidRPr="00D60CD7">
        <w:t xml:space="preserve">12 And, perhaps needless to say, </w:t>
      </w:r>
      <w:r w:rsidRPr="00D60CD7">
        <w:rPr>
          <w:rStyle w:val="StyleUnderline"/>
        </w:rPr>
        <w:t xml:space="preserve">serious domestic upheaval in a nuclear power also increases the likelihood of a nuclear incident of some kind. </w:t>
      </w:r>
    </w:p>
    <w:p w14:paraId="3E8793A0" w14:textId="77777777" w:rsidR="008853B6" w:rsidRPr="00D60CD7" w:rsidRDefault="008853B6" w:rsidP="008853B6">
      <w:r w:rsidRPr="00D60CD7">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2374620" w14:textId="77777777" w:rsidR="008853B6" w:rsidRPr="00D60CD7" w:rsidRDefault="008853B6" w:rsidP="008853B6">
      <w:pPr>
        <w:rPr>
          <w:rStyle w:val="StyleUnderline"/>
        </w:rPr>
      </w:pPr>
      <w:r w:rsidRPr="00D60CD7">
        <w:t xml:space="preserve">None of the contemporary nuclear-armed populist leaders listed by Meier and Vieluf is a modern-day Jacobin. </w:t>
      </w:r>
      <w:r w:rsidRPr="00D60CD7">
        <w:rPr>
          <w:rStyle w:val="StyleUnderline"/>
        </w:rPr>
        <w:t>Most populists are merely unprincipled con artists who prey on atomized and insecure sections of the public, manipulating them to gain personal wealth and power.</w:t>
      </w:r>
      <w:r w:rsidRPr="00D60CD7">
        <w:t xml:space="preserve"> Even so, </w:t>
      </w:r>
      <w:r w:rsidRPr="00D60CD7">
        <w:rPr>
          <w:rStyle w:val="StyleUnderline"/>
        </w:rPr>
        <w:t xml:space="preserve">the language of populism is the language of </w:t>
      </w:r>
      <w:r w:rsidRPr="00D60CD7">
        <w:rPr>
          <w:rStyle w:val="Emphasis"/>
        </w:rPr>
        <w:t>revolution</w:t>
      </w:r>
      <w:r w:rsidRPr="00D60CD7">
        <w:rPr>
          <w:rStyle w:val="StyleUnderline"/>
        </w:rPr>
        <w:t xml:space="preserve"> and </w:t>
      </w:r>
      <w:r w:rsidRPr="00D60CD7">
        <w:rPr>
          <w:rStyle w:val="Emphasis"/>
        </w:rPr>
        <w:t>civil war</w:t>
      </w:r>
      <w:r w:rsidRPr="00D60CD7">
        <w:t xml:space="preserve">, and pretend revolutionaries can easily be carried along by the tide of social resentments that they have irresponsibly stirred up. </w:t>
      </w:r>
      <w:r w:rsidRPr="00D60CD7">
        <w:rPr>
          <w:rStyle w:val="StyleUnderline"/>
        </w:rPr>
        <w:t>Take, for instance, Trump and his followers’ dismal trajectory to January 6, 2021. We need to consider worst-case scenarios.</w:t>
      </w:r>
    </w:p>
    <w:p w14:paraId="4D8A3422" w14:textId="77777777" w:rsidR="008853B6" w:rsidRPr="00D60CD7" w:rsidRDefault="008853B6" w:rsidP="008853B6">
      <w:r w:rsidRPr="00076E72">
        <w:rPr>
          <w:rStyle w:val="StyleUnderline"/>
          <w:highlight w:val="red"/>
        </w:rPr>
        <w:lastRenderedPageBreak/>
        <w:t>Trump</w:t>
      </w:r>
      <w:r w:rsidRPr="00076E72">
        <w:rPr>
          <w:highlight w:val="red"/>
        </w:rPr>
        <w:t xml:space="preserve"> did not actually want a civil war in the United States, but his </w:t>
      </w:r>
      <w:r w:rsidRPr="00076E72">
        <w:rPr>
          <w:rStyle w:val="StyleUnderline"/>
          <w:highlight w:val="red"/>
        </w:rPr>
        <w:t xml:space="preserve">rhetoric </w:t>
      </w:r>
      <w:r w:rsidRPr="00076E72">
        <w:rPr>
          <w:rStyle w:val="Emphasis"/>
          <w:highlight w:val="red"/>
        </w:rPr>
        <w:t>emboldened</w:t>
      </w:r>
      <w:r w:rsidRPr="00076E72">
        <w:rPr>
          <w:rStyle w:val="StyleUnderline"/>
          <w:highlight w:val="red"/>
        </w:rPr>
        <w:t xml:space="preserve"> </w:t>
      </w:r>
      <w:r w:rsidRPr="00D60CD7">
        <w:rPr>
          <w:rStyle w:val="StyleUnderline"/>
        </w:rPr>
        <w:t>the not-so-small number of Americans who do.</w:t>
      </w:r>
      <w:r w:rsidRPr="00D60CD7">
        <w:t xml:space="preserve"> A rigorous time-series analysis found that Trump’s presidential run in 2016 was </w:t>
      </w:r>
      <w:r w:rsidRPr="00D60CD7">
        <w:rPr>
          <w:rStyle w:val="StyleUnderline"/>
        </w:rPr>
        <w:t xml:space="preserve">associated with an </w:t>
      </w:r>
      <w:r w:rsidRPr="00D60CD7">
        <w:rPr>
          <w:rStyle w:val="Emphasis"/>
        </w:rPr>
        <w:t>abrupt</w:t>
      </w:r>
      <w:r w:rsidRPr="00D60CD7">
        <w:rPr>
          <w:rStyle w:val="StyleUnderline"/>
        </w:rPr>
        <w:t xml:space="preserve">, </w:t>
      </w:r>
      <w:r w:rsidRPr="00D60CD7">
        <w:rPr>
          <w:rStyle w:val="Emphasis"/>
        </w:rPr>
        <w:t>statistically significant</w:t>
      </w:r>
      <w:r w:rsidRPr="00D60CD7">
        <w:rPr>
          <w:rStyle w:val="StyleUnderline"/>
        </w:rPr>
        <w:t xml:space="preserve">, and </w:t>
      </w:r>
      <w:r w:rsidRPr="00076E72">
        <w:rPr>
          <w:rStyle w:val="Emphasis"/>
          <w:highlight w:val="red"/>
        </w:rPr>
        <w:t>durable increase</w:t>
      </w:r>
      <w:r w:rsidRPr="00076E72">
        <w:rPr>
          <w:rStyle w:val="StyleUnderline"/>
          <w:highlight w:val="red"/>
        </w:rPr>
        <w:t xml:space="preserve"> in violent </w:t>
      </w:r>
      <w:r w:rsidRPr="00076E72">
        <w:rPr>
          <w:rStyle w:val="Emphasis"/>
          <w:highlight w:val="red"/>
        </w:rPr>
        <w:t>attacks</w:t>
      </w:r>
      <w:r w:rsidRPr="00076E72">
        <w:rPr>
          <w:rStyle w:val="StyleUnderline"/>
          <w:highlight w:val="red"/>
        </w:rPr>
        <w:t xml:space="preserve"> by domestic </w:t>
      </w:r>
      <w:r w:rsidRPr="00076E72">
        <w:rPr>
          <w:rStyle w:val="Emphasis"/>
          <w:highlight w:val="red"/>
        </w:rPr>
        <w:t>far-right extremists</w:t>
      </w:r>
      <w:r w:rsidRPr="00D60CD7">
        <w:rPr>
          <w:rStyle w:val="StyleUnderline"/>
        </w:rPr>
        <w:t>.</w:t>
      </w:r>
      <w:r w:rsidRPr="00D60CD7">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9FED597" w14:textId="77777777" w:rsidR="008853B6" w:rsidRPr="00D60CD7" w:rsidRDefault="008853B6" w:rsidP="008853B6">
      <w:r w:rsidRPr="00D60CD7">
        <w:rPr>
          <w:rStyle w:val="StyleUnderline"/>
        </w:rPr>
        <w:t xml:space="preserve">The domestic divisions fomented by populists </w:t>
      </w:r>
      <w:r w:rsidRPr="00D60CD7">
        <w:rPr>
          <w:rStyle w:val="Emphasis"/>
        </w:rPr>
        <w:t>do not</w:t>
      </w:r>
      <w:r w:rsidRPr="00D60CD7">
        <w:rPr>
          <w:rStyle w:val="StyleUnderline"/>
        </w:rPr>
        <w:t xml:space="preserve"> have to arrive at their </w:t>
      </w:r>
      <w:r w:rsidRPr="00D60CD7">
        <w:rPr>
          <w:rStyle w:val="Emphasis"/>
        </w:rPr>
        <w:t>logical end point</w:t>
      </w:r>
      <w:r w:rsidRPr="00D60CD7">
        <w:rPr>
          <w:rStyle w:val="StyleUnderline"/>
        </w:rPr>
        <w:t xml:space="preserve"> of revolution and civil war to </w:t>
      </w:r>
      <w:r w:rsidRPr="00D60CD7">
        <w:rPr>
          <w:rStyle w:val="Emphasis"/>
        </w:rPr>
        <w:t>increase deterrence instability</w:t>
      </w:r>
      <w:r w:rsidRPr="00D60CD7">
        <w:rPr>
          <w:rStyle w:val="StyleUnderline"/>
        </w:rPr>
        <w:t xml:space="preserve"> and the chances of a nuclear incident.</w:t>
      </w:r>
      <w:r w:rsidRPr="00D60CD7">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054E882" w14:textId="77777777" w:rsidR="008853B6" w:rsidRPr="00D60CD7" w:rsidRDefault="008853B6" w:rsidP="008853B6">
      <w:r w:rsidRPr="00D60CD7">
        <w:t xml:space="preserve">Hypothesis 1. </w:t>
      </w:r>
      <w:r w:rsidRPr="00D60CD7">
        <w:rPr>
          <w:rStyle w:val="StyleUnderline"/>
        </w:rPr>
        <w:t xml:space="preserve">Populists are likely to be </w:t>
      </w:r>
      <w:r w:rsidRPr="00D60CD7">
        <w:rPr>
          <w:rStyle w:val="Emphasis"/>
          <w:highlight w:val="yellow"/>
        </w:rPr>
        <w:t>insensitive</w:t>
      </w:r>
      <w:r w:rsidRPr="00D60CD7">
        <w:rPr>
          <w:rStyle w:val="StyleUnderline"/>
          <w:highlight w:val="yellow"/>
        </w:rPr>
        <w:t xml:space="preserve"> to </w:t>
      </w:r>
      <w:r w:rsidRPr="00D60CD7">
        <w:rPr>
          <w:rStyle w:val="Emphasis"/>
          <w:highlight w:val="yellow"/>
        </w:rPr>
        <w:t>nuclear threats</w:t>
      </w:r>
      <w:r w:rsidRPr="00D60CD7">
        <w:rPr>
          <w:rStyle w:val="StyleUnderline"/>
          <w:highlight w:val="yellow"/>
        </w:rPr>
        <w:t xml:space="preserve"> to</w:t>
      </w:r>
      <w:r w:rsidRPr="00D60CD7">
        <w:rPr>
          <w:rStyle w:val="StyleUnderline"/>
        </w:rPr>
        <w:t xml:space="preserve"> the </w:t>
      </w:r>
      <w:r w:rsidRPr="00D60CD7">
        <w:rPr>
          <w:rStyle w:val="StyleUnderline"/>
          <w:highlight w:val="yellow"/>
        </w:rPr>
        <w:t>political strongholds of</w:t>
      </w:r>
      <w:r w:rsidRPr="00D60CD7">
        <w:rPr>
          <w:rStyle w:val="StyleUnderline"/>
        </w:rPr>
        <w:t xml:space="preserve"> their </w:t>
      </w:r>
      <w:r w:rsidRPr="00D60CD7">
        <w:rPr>
          <w:rStyle w:val="StyleUnderline"/>
          <w:highlight w:val="yellow"/>
        </w:rPr>
        <w:t>domestic opponents</w:t>
      </w:r>
      <w:r w:rsidRPr="00D60CD7">
        <w:rPr>
          <w:rStyle w:val="StyleUnderline"/>
        </w:rPr>
        <w:t>.</w:t>
      </w:r>
      <w:r w:rsidRPr="00D60CD7">
        <w:t xml:space="preserve"> Meier and Vieluf observe that </w:t>
      </w:r>
      <w:r w:rsidRPr="00D60CD7">
        <w:rPr>
          <w:rStyle w:val="StyleUnderline"/>
        </w:rPr>
        <w:t xml:space="preserve">the </w:t>
      </w:r>
      <w:r w:rsidRPr="00D60CD7">
        <w:rPr>
          <w:rStyle w:val="Emphasis"/>
        </w:rPr>
        <w:t>credibility</w:t>
      </w:r>
      <w:r w:rsidRPr="00D60CD7">
        <w:rPr>
          <w:rStyle w:val="StyleUnderline"/>
        </w:rPr>
        <w:t xml:space="preserve"> of US extended-</w:t>
      </w:r>
      <w:r w:rsidRPr="00D60CD7">
        <w:rPr>
          <w:rStyle w:val="Emphasis"/>
        </w:rPr>
        <w:t>deterrence promises</w:t>
      </w:r>
      <w:r w:rsidRPr="00D60CD7">
        <w:rPr>
          <w:rStyle w:val="StyleUnderline"/>
        </w:rPr>
        <w:t xml:space="preserve"> to America’s allies </w:t>
      </w:r>
      <w:r w:rsidRPr="00D60CD7">
        <w:rPr>
          <w:rStyle w:val="Emphasis"/>
        </w:rPr>
        <w:t>suffered massively</w:t>
      </w:r>
      <w:r w:rsidRPr="00D60CD7">
        <w:rPr>
          <w:rStyle w:val="StyleUnderline"/>
        </w:rPr>
        <w:t xml:space="preserve"> under the Trump administration</w:t>
      </w:r>
      <w:r w:rsidRPr="00D60CD7">
        <w:t xml:space="preserve">. That is certainly true, but the question of whether the United States would be willing to trade “Pittsburgh for Paris” (p. 19) has been around for decades. The new problem that </w:t>
      </w:r>
      <w:r w:rsidRPr="00D60CD7">
        <w:rPr>
          <w:rStyle w:val="StyleUnderline"/>
        </w:rPr>
        <w:t>populism creates</w:t>
      </w:r>
      <w:r w:rsidRPr="00D60CD7">
        <w:t xml:space="preserve"> is </w:t>
      </w:r>
      <w:r w:rsidRPr="00D60CD7">
        <w:rPr>
          <w:rStyle w:val="StyleUnderline"/>
        </w:rPr>
        <w:t xml:space="preserve">that </w:t>
      </w:r>
      <w:r w:rsidRPr="00D60CD7">
        <w:rPr>
          <w:rStyle w:val="Emphasis"/>
          <w:highlight w:val="yellow"/>
        </w:rPr>
        <w:t>even homeland</w:t>
      </w:r>
      <w:r w:rsidRPr="00D60CD7">
        <w:rPr>
          <w:rStyle w:val="StyleUnderline"/>
          <w:highlight w:val="yellow"/>
        </w:rPr>
        <w:t xml:space="preserve"> </w:t>
      </w:r>
      <w:r w:rsidRPr="00D60CD7">
        <w:rPr>
          <w:rStyle w:val="Emphasis"/>
          <w:highlight w:val="yellow"/>
        </w:rPr>
        <w:t>deterrence</w:t>
      </w:r>
      <w:r w:rsidRPr="00D60CD7">
        <w:rPr>
          <w:rStyle w:val="StyleUnderline"/>
        </w:rPr>
        <w:t xml:space="preserve"> starts to </w:t>
      </w:r>
      <w:r w:rsidRPr="00D60CD7">
        <w:rPr>
          <w:rStyle w:val="StyleUnderline"/>
          <w:highlight w:val="yellow"/>
        </w:rPr>
        <w:t>suffer from</w:t>
      </w:r>
      <w:r w:rsidRPr="00D60CD7">
        <w:rPr>
          <w:rStyle w:val="StyleUnderline"/>
        </w:rPr>
        <w:t xml:space="preserve"> the same </w:t>
      </w:r>
      <w:r w:rsidRPr="00D60CD7">
        <w:rPr>
          <w:rStyle w:val="Emphasis"/>
          <w:highlight w:val="yellow"/>
        </w:rPr>
        <w:t>cred</w:t>
      </w:r>
      <w:r w:rsidRPr="00D60CD7">
        <w:rPr>
          <w:rStyle w:val="StyleUnderline"/>
        </w:rPr>
        <w:t xml:space="preserve">ibility </w:t>
      </w:r>
      <w:r w:rsidRPr="00D60CD7">
        <w:rPr>
          <w:rStyle w:val="Emphasis"/>
          <w:highlight w:val="yellow"/>
        </w:rPr>
        <w:t>dilemmas</w:t>
      </w:r>
      <w:r w:rsidRPr="00D60CD7">
        <w:rPr>
          <w:rStyle w:val="StyleUnderline"/>
        </w:rPr>
        <w:t xml:space="preserve"> as extended deterrence.</w:t>
      </w:r>
      <w:r w:rsidRPr="00D60CD7">
        <w:t xml:space="preserve"> In addition to the “Pittsburgh for Paris” question, we now also have to ask whether a populist administration in Washington would be willing to trade Pittsburgh for Portland.</w:t>
      </w:r>
    </w:p>
    <w:p w14:paraId="72DAA1D3" w14:textId="77777777" w:rsidR="008853B6" w:rsidRPr="008853B6" w:rsidRDefault="008853B6" w:rsidP="008853B6"/>
    <w:p w14:paraId="6353704C" w14:textId="77777777" w:rsidR="008853B6" w:rsidRDefault="008853B6" w:rsidP="008853B6">
      <w:pPr>
        <w:pStyle w:val="Heading3"/>
      </w:pPr>
      <w:r>
        <w:lastRenderedPageBreak/>
        <w:t>Nuclear Populism---1NC</w:t>
      </w:r>
    </w:p>
    <w:p w14:paraId="130810F8" w14:textId="77777777" w:rsidR="008853B6" w:rsidRDefault="008853B6" w:rsidP="008853B6">
      <w:pPr>
        <w:pStyle w:val="Heading4"/>
      </w:pPr>
      <w:r>
        <w:t xml:space="preserve">No ‘nuclear populism’ impact. </w:t>
      </w:r>
    </w:p>
    <w:p w14:paraId="377FA926" w14:textId="77777777" w:rsidR="008853B6" w:rsidRPr="00B279F7" w:rsidRDefault="008853B6" w:rsidP="008853B6">
      <w:r>
        <w:t xml:space="preserve">Dr. Rajeswari Pillai </w:t>
      </w:r>
      <w:r w:rsidRPr="00B279F7">
        <w:rPr>
          <w:rStyle w:val="Style13ptBold"/>
        </w:rPr>
        <w:t>Rajagopalan 22</w:t>
      </w:r>
      <w:r>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Vol. 28, 09/20/2022</w:t>
      </w:r>
    </w:p>
    <w:p w14:paraId="3788F358" w14:textId="77777777" w:rsidR="008853B6" w:rsidRPr="00301C95" w:rsidRDefault="008853B6" w:rsidP="008853B6">
      <w:pPr>
        <w:rPr>
          <w:sz w:val="16"/>
        </w:rPr>
      </w:pPr>
      <w:r w:rsidRPr="00301C95">
        <w:rPr>
          <w:sz w:val="16"/>
        </w:rPr>
        <w:t>In their essay “Upsetting the Nuclear Order: How the Rise of Nationalist Populism Increases Nuclear Dangers,” Oliver Meier and Maren Vieluf highlight some important aspects of nationalist-</w:t>
      </w:r>
      <w:r w:rsidRPr="006A3044">
        <w:rPr>
          <w:rStyle w:val="Emphasis"/>
          <w:highlight w:val="gree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6A3044">
        <w:rPr>
          <w:rStyle w:val="StyleUnderline"/>
          <w:highlight w:val="green"/>
        </w:rPr>
        <w:t>lead to</w:t>
      </w:r>
      <w:r w:rsidRPr="00473735">
        <w:rPr>
          <w:rStyle w:val="StyleUnderline"/>
        </w:rPr>
        <w:t xml:space="preserve"> greater </w:t>
      </w:r>
      <w:r w:rsidRPr="006A3044">
        <w:rPr>
          <w:rStyle w:val="Emphasis"/>
          <w:highlight w:val="gree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6A3044">
        <w:rPr>
          <w:rStyle w:val="StyleUnderline"/>
          <w:highlight w:val="green"/>
        </w:rPr>
        <w:t>there are</w:t>
      </w:r>
      <w:r w:rsidRPr="00473735">
        <w:rPr>
          <w:rStyle w:val="StyleUnderline"/>
        </w:rPr>
        <w:t xml:space="preserve"> a number of</w:t>
      </w:r>
      <w:r w:rsidRPr="00301C95">
        <w:rPr>
          <w:sz w:val="16"/>
        </w:rPr>
        <w:t xml:space="preserve"> </w:t>
      </w:r>
      <w:r w:rsidRPr="006A3044">
        <w:rPr>
          <w:rStyle w:val="Emphasis"/>
          <w:highlight w:val="gree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1BEC36F6" w14:textId="77777777" w:rsidR="008853B6" w:rsidRPr="00301C95" w:rsidRDefault="008853B6" w:rsidP="008853B6">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5005337D" w14:textId="77777777" w:rsidR="008853B6" w:rsidRPr="00301C95" w:rsidRDefault="008853B6" w:rsidP="008853B6">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6A3044">
        <w:rPr>
          <w:rStyle w:val="Emphasis"/>
          <w:highlight w:val="gree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6A3044">
        <w:rPr>
          <w:rStyle w:val="StyleUnderline"/>
          <w:highlight w:val="green"/>
        </w:rPr>
        <w:t>should</w:t>
      </w:r>
      <w:r w:rsidRPr="00473735">
        <w:rPr>
          <w:rStyle w:val="StyleUnderline"/>
        </w:rPr>
        <w:t xml:space="preserve"> also </w:t>
      </w:r>
      <w:r w:rsidRPr="006A3044">
        <w:rPr>
          <w:rStyle w:val="Emphasis"/>
          <w:highlight w:val="green"/>
        </w:rPr>
        <w:t>not</w:t>
      </w:r>
      <w:r w:rsidRPr="006A3044">
        <w:rPr>
          <w:rStyle w:val="StyleUnderline"/>
          <w:highlight w:val="green"/>
        </w:rPr>
        <w:t xml:space="preserve"> be </w:t>
      </w:r>
      <w:r w:rsidRPr="006A3044">
        <w:rPr>
          <w:rStyle w:val="Emphasis"/>
          <w:highlight w:val="green"/>
        </w:rPr>
        <w:t>exaggerated</w:t>
      </w:r>
      <w:r w:rsidRPr="00301C95">
        <w:rPr>
          <w:sz w:val="16"/>
        </w:rPr>
        <w:t xml:space="preserve">. For instance, </w:t>
      </w:r>
      <w:r w:rsidRPr="006A3044">
        <w:rPr>
          <w:rStyle w:val="Emphasis"/>
          <w:highlight w:val="gree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6A3044">
        <w:rPr>
          <w:rStyle w:val="StyleUnderline"/>
          <w:highlight w:val="gree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6A3044">
        <w:rPr>
          <w:rStyle w:val="StyleUnderline"/>
          <w:highlight w:val="green"/>
        </w:rPr>
        <w:t xml:space="preserve">India’s </w:t>
      </w:r>
      <w:r w:rsidRPr="006A3044">
        <w:rPr>
          <w:rStyle w:val="Emphasis"/>
          <w:highlight w:val="green"/>
        </w:rPr>
        <w:t>conventional</w:t>
      </w:r>
      <w:r w:rsidRPr="006A3044">
        <w:rPr>
          <w:rStyle w:val="StyleUnderline"/>
          <w:highlight w:val="gree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w:t>
      </w:r>
      <w:r w:rsidRPr="00301C95">
        <w:rPr>
          <w:sz w:val="16"/>
        </w:rPr>
        <w:lastRenderedPageBreak/>
        <w:t>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72951E1F" w14:textId="77777777" w:rsidR="008853B6" w:rsidRPr="00301C95" w:rsidRDefault="008853B6" w:rsidP="008853B6">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6A3044">
        <w:rPr>
          <w:rStyle w:val="Emphasis"/>
          <w:highlight w:val="green"/>
        </w:rPr>
        <w:t>Modi</w:t>
      </w:r>
      <w:r w:rsidRPr="006A3044">
        <w:rPr>
          <w:rStyle w:val="StyleUnderline"/>
          <w:highlight w:val="green"/>
        </w:rPr>
        <w:t xml:space="preserve"> and </w:t>
      </w:r>
      <w:r w:rsidRPr="006A3044">
        <w:rPr>
          <w:rStyle w:val="Emphasis"/>
          <w:highlight w:val="green"/>
        </w:rPr>
        <w:t>Trump</w:t>
      </w:r>
      <w:r w:rsidRPr="00301C95">
        <w:rPr>
          <w:sz w:val="16"/>
        </w:rPr>
        <w:t xml:space="preserve">, </w:t>
      </w:r>
      <w:r w:rsidRPr="00473735">
        <w:rPr>
          <w:rStyle w:val="StyleUnderline"/>
        </w:rPr>
        <w:t xml:space="preserve">we </w:t>
      </w:r>
      <w:r w:rsidRPr="006A3044">
        <w:rPr>
          <w:rStyle w:val="StyleUnderline"/>
          <w:highlight w:val="green"/>
        </w:rPr>
        <w:t xml:space="preserve">did not see </w:t>
      </w:r>
      <w:r w:rsidRPr="006A3044">
        <w:rPr>
          <w:rStyle w:val="Emphasis"/>
          <w:highlight w:val="green"/>
        </w:rPr>
        <w:t>any</w:t>
      </w:r>
      <w:r w:rsidRPr="00473735">
        <w:rPr>
          <w:rStyle w:val="StyleUnderline"/>
        </w:rPr>
        <w:t xml:space="preserve"> subsequent </w:t>
      </w:r>
      <w:r w:rsidRPr="006A3044">
        <w:rPr>
          <w:rStyle w:val="StyleUnderline"/>
          <w:highlight w:val="green"/>
        </w:rPr>
        <w:t xml:space="preserve">heightening of </w:t>
      </w:r>
      <w:r w:rsidRPr="006A3044">
        <w:rPr>
          <w:rStyle w:val="Emphasis"/>
          <w:highlight w:val="gree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6A3044">
        <w:rPr>
          <w:rStyle w:val="StyleUnderline"/>
          <w:highlight w:val="green"/>
        </w:rPr>
        <w:t xml:space="preserve">rhetoric is to </w:t>
      </w:r>
      <w:r w:rsidRPr="006A3044">
        <w:rPr>
          <w:rStyle w:val="Emphasis"/>
          <w:highlight w:val="green"/>
        </w:rPr>
        <w:t>impress</w:t>
      </w:r>
      <w:r w:rsidRPr="00473735">
        <w:rPr>
          <w:rStyle w:val="StyleUnderline"/>
        </w:rPr>
        <w:t xml:space="preserve"> domestic </w:t>
      </w:r>
      <w:r w:rsidRPr="006A3044">
        <w:rPr>
          <w:rStyle w:val="Emphasis"/>
          <w:highlight w:val="green"/>
        </w:rPr>
        <w:t>audiences</w:t>
      </w:r>
      <w:r w:rsidRPr="006A3044">
        <w:rPr>
          <w:sz w:val="16"/>
          <w:highlight w:val="green"/>
        </w:rPr>
        <w:t xml:space="preserve"> </w:t>
      </w:r>
      <w:r w:rsidRPr="006A3044">
        <w:rPr>
          <w:rStyle w:val="StyleUnderline"/>
          <w:highlight w:val="green"/>
        </w:rPr>
        <w:t>and</w:t>
      </w:r>
      <w:r w:rsidRPr="00301C95">
        <w:rPr>
          <w:sz w:val="16"/>
        </w:rPr>
        <w:t xml:space="preserve"> that </w:t>
      </w:r>
      <w:r w:rsidRPr="00473735">
        <w:rPr>
          <w:rStyle w:val="StyleUnderline"/>
        </w:rPr>
        <w:t xml:space="preserve">external </w:t>
      </w:r>
      <w:r w:rsidRPr="006A3044">
        <w:rPr>
          <w:rStyle w:val="StyleUnderline"/>
          <w:highlight w:val="green"/>
        </w:rPr>
        <w:t xml:space="preserve">actors </w:t>
      </w:r>
      <w:r w:rsidRPr="006A3044">
        <w:rPr>
          <w:rStyle w:val="Emphasis"/>
          <w:highlight w:val="green"/>
        </w:rPr>
        <w:t>understand it</w:t>
      </w:r>
      <w:r w:rsidRPr="00473735">
        <w:rPr>
          <w:rStyle w:val="StyleUnderline"/>
        </w:rPr>
        <w:t xml:space="preserve"> as </w:t>
      </w:r>
      <w:r w:rsidRPr="00473735">
        <w:rPr>
          <w:rStyle w:val="Emphasis"/>
        </w:rPr>
        <w:t>such</w:t>
      </w:r>
      <w:r w:rsidRPr="00301C95">
        <w:rPr>
          <w:sz w:val="16"/>
        </w:rPr>
        <w:t>.</w:t>
      </w:r>
    </w:p>
    <w:p w14:paraId="5DB171B0" w14:textId="77777777" w:rsidR="008853B6" w:rsidRPr="00301C95" w:rsidRDefault="008853B6" w:rsidP="008853B6">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6A3044">
        <w:rPr>
          <w:rStyle w:val="StyleUnderline"/>
          <w:highlight w:val="green"/>
        </w:rPr>
        <w:t xml:space="preserve">Have we seen </w:t>
      </w:r>
      <w:r w:rsidRPr="006A3044">
        <w:rPr>
          <w:rStyle w:val="Emphasis"/>
          <w:highlight w:val="green"/>
        </w:rPr>
        <w:t>any</w:t>
      </w:r>
      <w:r w:rsidRPr="00301C95">
        <w:rPr>
          <w:sz w:val="16"/>
        </w:rPr>
        <w:t xml:space="preserve"> new </w:t>
      </w:r>
      <w:r w:rsidRPr="006A3044">
        <w:rPr>
          <w:rStyle w:val="Emphasis"/>
          <w:highlight w:val="green"/>
        </w:rPr>
        <w:t>state</w:t>
      </w:r>
      <w:r w:rsidRPr="00301C95">
        <w:rPr>
          <w:sz w:val="16"/>
        </w:rPr>
        <w:t xml:space="preserve"> </w:t>
      </w:r>
      <w:r w:rsidRPr="006A3044">
        <w:rPr>
          <w:rStyle w:val="StyleUnderline"/>
          <w:highlight w:val="green"/>
        </w:rPr>
        <w:t xml:space="preserve">pursuing </w:t>
      </w:r>
      <w:r w:rsidRPr="006A3044">
        <w:rPr>
          <w:rStyle w:val="Emphasis"/>
          <w:highlight w:val="green"/>
        </w:rPr>
        <w:t>nuc</w:t>
      </w:r>
      <w:r w:rsidRPr="00301C95">
        <w:rPr>
          <w:sz w:val="16"/>
        </w:rPr>
        <w:t>lear weapon</w:t>
      </w:r>
      <w:r w:rsidRPr="006A3044">
        <w:rPr>
          <w:rStyle w:val="Emphasis"/>
          <w:highlight w:val="green"/>
        </w:rPr>
        <w:t>s</w:t>
      </w:r>
      <w:r w:rsidRPr="00473735">
        <w:rPr>
          <w:rStyle w:val="StyleUnderline"/>
        </w:rPr>
        <w:t xml:space="preserve"> </w:t>
      </w:r>
      <w:r w:rsidRPr="006A3044">
        <w:rPr>
          <w:rStyle w:val="StyleUnderline"/>
          <w:highlight w:val="green"/>
        </w:rPr>
        <w:t xml:space="preserve">in </w:t>
      </w:r>
      <w:r w:rsidRPr="006A3044">
        <w:rPr>
          <w:rStyle w:val="Emphasis"/>
          <w:highlight w:val="gree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6A3044">
        <w:rPr>
          <w:rStyle w:val="Emphasis"/>
          <w:highlight w:val="gree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6A3044">
        <w:rPr>
          <w:rStyle w:val="Emphasis"/>
          <w:highlight w:val="green"/>
        </w:rPr>
        <w:t>China</w:t>
      </w:r>
      <w:r w:rsidRPr="00301C95">
        <w:rPr>
          <w:sz w:val="16"/>
        </w:rPr>
        <w:t xml:space="preserve">, </w:t>
      </w:r>
      <w:r w:rsidRPr="006A3044">
        <w:rPr>
          <w:rStyle w:val="Emphasis"/>
          <w:highlight w:val="green"/>
        </w:rPr>
        <w:t>No</w:t>
      </w:r>
      <w:r w:rsidRPr="00301C95">
        <w:rPr>
          <w:sz w:val="16"/>
        </w:rPr>
        <w:t xml:space="preserve">rth </w:t>
      </w:r>
      <w:r w:rsidRPr="006A3044">
        <w:rPr>
          <w:rStyle w:val="Emphasis"/>
          <w:highlight w:val="green"/>
        </w:rPr>
        <w:t>Ko</w:t>
      </w:r>
      <w:r w:rsidRPr="00301C95">
        <w:rPr>
          <w:sz w:val="16"/>
        </w:rPr>
        <w:t xml:space="preserve">rea, and </w:t>
      </w:r>
      <w:r w:rsidRPr="006A3044">
        <w:rPr>
          <w:rStyle w:val="Emphasis"/>
          <w:highlight w:val="green"/>
        </w:rPr>
        <w:t>Iran</w:t>
      </w:r>
      <w:r w:rsidRPr="00301C95">
        <w:rPr>
          <w:sz w:val="16"/>
        </w:rPr>
        <w:t xml:space="preserve">. The </w:t>
      </w:r>
      <w:r w:rsidRPr="006A3044">
        <w:rPr>
          <w:rStyle w:val="Emphasis"/>
          <w:highlight w:val="gree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6A3044">
        <w:rPr>
          <w:rStyle w:val="Emphasis"/>
          <w:highlight w:val="green"/>
        </w:rPr>
        <w:t>more important</w:t>
      </w:r>
      <w:r w:rsidRPr="00301C95">
        <w:rPr>
          <w:sz w:val="16"/>
        </w:rPr>
        <w:t xml:space="preserve"> and consequential </w:t>
      </w:r>
      <w:r w:rsidRPr="006A3044">
        <w:rPr>
          <w:rStyle w:val="StyleUnderline"/>
          <w:highlight w:val="gree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7B635276" w14:textId="77777777" w:rsidR="008853B6" w:rsidRPr="00301C95" w:rsidRDefault="008853B6" w:rsidP="008853B6">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2C5F7DCB" w14:textId="77777777" w:rsidR="008853B6" w:rsidRPr="00301C95" w:rsidRDefault="008853B6" w:rsidP="008853B6">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66699110" w14:textId="77777777" w:rsidR="008853B6" w:rsidRPr="00301C95" w:rsidRDefault="008853B6" w:rsidP="008853B6">
      <w:pPr>
        <w:rPr>
          <w:sz w:val="16"/>
        </w:rPr>
      </w:pPr>
      <w:r w:rsidRPr="00301C95">
        <w:rPr>
          <w:rStyle w:val="StyleUnderline"/>
        </w:rPr>
        <w:lastRenderedPageBreak/>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6A3044">
        <w:rPr>
          <w:rStyle w:val="StyleUnderline"/>
          <w:highlight w:val="green"/>
        </w:rPr>
        <w:t xml:space="preserve">There have </w:t>
      </w:r>
      <w:r w:rsidRPr="006A3044">
        <w:rPr>
          <w:rStyle w:val="Emphasis"/>
          <w:highlight w:val="green"/>
        </w:rPr>
        <w:t>always</w:t>
      </w:r>
      <w:r w:rsidRPr="006A3044">
        <w:rPr>
          <w:rStyle w:val="StyleUnderline"/>
          <w:highlight w:val="gree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6A3044">
        <w:rPr>
          <w:rStyle w:val="StyleUnderline"/>
          <w:highlight w:val="green"/>
        </w:rPr>
        <w:t>about</w:t>
      </w:r>
      <w:r w:rsidRPr="004F7621">
        <w:rPr>
          <w:rStyle w:val="StyleUnderline"/>
        </w:rPr>
        <w:t xml:space="preserve"> </w:t>
      </w:r>
      <w:r w:rsidRPr="006A3044">
        <w:rPr>
          <w:rStyle w:val="Emphasis"/>
          <w:highlight w:val="gree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6A3044">
        <w:rPr>
          <w:rStyle w:val="StyleUnderline"/>
          <w:highlight w:val="green"/>
        </w:rPr>
        <w:t xml:space="preserve">It </w:t>
      </w:r>
      <w:r w:rsidRPr="006A3044">
        <w:rPr>
          <w:rStyle w:val="Emphasis"/>
          <w:highlight w:val="green"/>
        </w:rPr>
        <w:t>predates</w:t>
      </w:r>
      <w:r w:rsidRPr="006A3044">
        <w:rPr>
          <w:rStyle w:val="StyleUnderline"/>
          <w:highlight w:val="gree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6A3044">
        <w:rPr>
          <w:rStyle w:val="StyleUnderline"/>
          <w:highlight w:val="green"/>
        </w:rPr>
        <w:t>alliances</w:t>
      </w:r>
      <w:r w:rsidRPr="004F7621">
        <w:rPr>
          <w:rStyle w:val="StyleUnderline"/>
        </w:rPr>
        <w:t xml:space="preserve"> have </w:t>
      </w:r>
      <w:r w:rsidRPr="006A3044">
        <w:rPr>
          <w:rStyle w:val="Emphasis"/>
          <w:highlight w:val="green"/>
        </w:rPr>
        <w:t>remained strong</w:t>
      </w:r>
      <w:r w:rsidRPr="006A3044">
        <w:rPr>
          <w:rStyle w:val="StyleUnderline"/>
          <w:highlight w:val="green"/>
        </w:rPr>
        <w:t xml:space="preserve"> and</w:t>
      </w:r>
      <w:r w:rsidRPr="004F7621">
        <w:rPr>
          <w:rStyle w:val="StyleUnderline"/>
        </w:rPr>
        <w:t xml:space="preserve"> are </w:t>
      </w:r>
      <w:r w:rsidRPr="006A3044">
        <w:rPr>
          <w:rStyle w:val="Emphasis"/>
          <w:highlight w:val="gree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7AEEF51D" w14:textId="77777777" w:rsidR="008853B6" w:rsidRPr="00301C95" w:rsidRDefault="008853B6" w:rsidP="008853B6">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6A3044">
        <w:rPr>
          <w:rStyle w:val="StyleUnderline"/>
          <w:highlight w:val="green"/>
        </w:rPr>
        <w:t>India</w:t>
      </w:r>
      <w:r w:rsidRPr="00301C95">
        <w:rPr>
          <w:rStyle w:val="StyleUnderline"/>
        </w:rPr>
        <w:t xml:space="preserve"> still </w:t>
      </w:r>
      <w:r w:rsidRPr="006A3044">
        <w:rPr>
          <w:rStyle w:val="StyleUnderline"/>
          <w:highlight w:val="green"/>
        </w:rPr>
        <w:t xml:space="preserve">maintains a </w:t>
      </w:r>
      <w:r w:rsidRPr="006A3044">
        <w:rPr>
          <w:rStyle w:val="Emphasis"/>
          <w:highlight w:val="green"/>
        </w:rPr>
        <w:t>slow-growing</w:t>
      </w:r>
      <w:r w:rsidRPr="00301C95">
        <w:rPr>
          <w:sz w:val="16"/>
        </w:rPr>
        <w:t xml:space="preserve"> nuclear </w:t>
      </w:r>
      <w:r w:rsidRPr="006A3044">
        <w:rPr>
          <w:rStyle w:val="StyleUnderline"/>
          <w:highlight w:val="gree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6A3044">
        <w:rPr>
          <w:rStyle w:val="StyleUnderline"/>
          <w:highlight w:val="gree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6A3044">
        <w:rPr>
          <w:rStyle w:val="StyleUnderline"/>
          <w:highlight w:val="green"/>
        </w:rPr>
        <w:t>been in power for</w:t>
      </w:r>
      <w:r w:rsidRPr="00301C95">
        <w:rPr>
          <w:sz w:val="16"/>
        </w:rPr>
        <w:t xml:space="preserve"> almost </w:t>
      </w:r>
      <w:r w:rsidRPr="006A3044">
        <w:rPr>
          <w:rStyle w:val="StyleUnderline"/>
          <w:highlight w:val="green"/>
        </w:rPr>
        <w:t xml:space="preserve">a </w:t>
      </w:r>
      <w:r w:rsidRPr="006A3044">
        <w:rPr>
          <w:rStyle w:val="Emphasis"/>
          <w:highlight w:val="green"/>
        </w:rPr>
        <w:t>decade</w:t>
      </w:r>
      <w:r w:rsidRPr="00301C95">
        <w:rPr>
          <w:sz w:val="16"/>
        </w:rPr>
        <w:t xml:space="preserve">, </w:t>
      </w:r>
      <w:r w:rsidRPr="00301C95">
        <w:rPr>
          <w:rStyle w:val="StyleUnderline"/>
        </w:rPr>
        <w:t xml:space="preserve">this </w:t>
      </w:r>
      <w:r w:rsidRPr="006A3044">
        <w:rPr>
          <w:rStyle w:val="Emphasis"/>
          <w:highlight w:val="gree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6A3044">
        <w:rPr>
          <w:rStyle w:val="StyleUnderline"/>
          <w:highlight w:val="green"/>
        </w:rPr>
        <w:t xml:space="preserve">calls into </w:t>
      </w:r>
      <w:r w:rsidRPr="006A3044">
        <w:rPr>
          <w:rStyle w:val="Emphasis"/>
          <w:highlight w:val="green"/>
        </w:rPr>
        <w:t>question</w:t>
      </w:r>
      <w:r w:rsidRPr="006A3044">
        <w:rPr>
          <w:rStyle w:val="StyleUnderline"/>
          <w:highlight w:val="green"/>
        </w:rPr>
        <w:t xml:space="preserve"> arg</w:t>
      </w:r>
      <w:r w:rsidRPr="00301C95">
        <w:rPr>
          <w:rStyle w:val="StyleUnderline"/>
        </w:rPr>
        <w:t>ument</w:t>
      </w:r>
      <w:r w:rsidRPr="006A3044">
        <w:rPr>
          <w:rStyle w:val="StyleUnderline"/>
          <w:highlight w:val="green"/>
        </w:rPr>
        <w:t>s</w:t>
      </w:r>
      <w:r w:rsidRPr="00301C95">
        <w:rPr>
          <w:rStyle w:val="StyleUnderline"/>
        </w:rPr>
        <w:t xml:space="preserve"> </w:t>
      </w:r>
      <w:r w:rsidRPr="006A3044">
        <w:rPr>
          <w:rStyle w:val="StyleUnderline"/>
          <w:highlight w:val="green"/>
        </w:rPr>
        <w:t>about</w:t>
      </w:r>
      <w:r w:rsidRPr="00301C95">
        <w:rPr>
          <w:rStyle w:val="StyleUnderline"/>
        </w:rPr>
        <w:t xml:space="preserve"> how</w:t>
      </w:r>
      <w:r w:rsidRPr="00301C95">
        <w:rPr>
          <w:sz w:val="16"/>
        </w:rPr>
        <w:t xml:space="preserve"> nationalist </w:t>
      </w:r>
      <w:r w:rsidRPr="006A3044">
        <w:rPr>
          <w:rStyle w:val="Emphasis"/>
          <w:highlight w:val="green"/>
        </w:rPr>
        <w:t>populism</w:t>
      </w:r>
      <w:r w:rsidRPr="00301C95">
        <w:rPr>
          <w:rStyle w:val="StyleUnderline"/>
        </w:rPr>
        <w:t xml:space="preserve"> could impact nuclear policy.</w:t>
      </w:r>
    </w:p>
    <w:p w14:paraId="3C3E65BA" w14:textId="77777777" w:rsidR="008853B6" w:rsidRDefault="008853B6" w:rsidP="008853B6">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40D164B7" w14:textId="77777777" w:rsidR="008853B6" w:rsidRPr="00812CFD" w:rsidRDefault="008853B6" w:rsidP="008853B6"/>
    <w:p w14:paraId="3C1199A5" w14:textId="77777777" w:rsidR="008853B6" w:rsidRDefault="008853B6" w:rsidP="008853B6">
      <w:pPr>
        <w:pStyle w:val="Heading3"/>
      </w:pPr>
      <w:r>
        <w:t>Constrained --- 1NC</w:t>
      </w:r>
    </w:p>
    <w:p w14:paraId="0A402EA1" w14:textId="77777777" w:rsidR="008853B6" w:rsidRDefault="008853B6" w:rsidP="008853B6">
      <w:pPr>
        <w:pStyle w:val="Heading4"/>
        <w:spacing w:before="30" w:line="278" w:lineRule="atLeast"/>
        <w:rPr>
          <w:rFonts w:cs="Calibri"/>
          <w:color w:val="000000"/>
          <w:szCs w:val="26"/>
        </w:rPr>
      </w:pPr>
      <w:r>
        <w:rPr>
          <w:rFonts w:cs="Calibri"/>
          <w:color w:val="000000"/>
          <w:szCs w:val="26"/>
        </w:rPr>
        <w:t>Trump constrained---Congress, courts, advisors, unpopularity, debt, progressive states, rhetoric.</w:t>
      </w:r>
    </w:p>
    <w:p w14:paraId="5B49883D" w14:textId="77777777" w:rsidR="008853B6" w:rsidRDefault="008853B6" w:rsidP="008853B6">
      <w:pPr>
        <w:spacing w:after="120" w:line="235" w:lineRule="atLeast"/>
        <w:rPr>
          <w:color w:val="000000"/>
        </w:rPr>
      </w:pPr>
      <w:r>
        <w:rPr>
          <w:b/>
          <w:bCs/>
          <w:color w:val="000000"/>
          <w:sz w:val="26"/>
          <w:szCs w:val="26"/>
        </w:rPr>
        <w:t>Kutz 24’</w:t>
      </w:r>
      <w:r>
        <w:rPr>
          <w:color w:val="000000"/>
        </w:rPr>
        <w:t>, former CNN and Washington Post journalist, hired by Bob Woodward, M.A., Columbia University Graduate School of Journalism, B.A., English and Psychology, University of Buffalo (Howard Kurz, April 3, 2024, “Will a second-term Trump be radical, restrained or routed by the resistance?” Fox, https://www.foxnews.com/politics/will-second-term-trump-radical-restrained-routed-by-resistance)</w:t>
      </w:r>
    </w:p>
    <w:p w14:paraId="2EFC7D61" w14:textId="77777777" w:rsidR="008853B6" w:rsidRDefault="008853B6" w:rsidP="008853B6">
      <w:pPr>
        <w:spacing w:line="235" w:lineRule="atLeast"/>
        <w:rPr>
          <w:color w:val="000000"/>
        </w:rPr>
      </w:pPr>
      <w:r>
        <w:rPr>
          <w:color w:val="000000"/>
        </w:rPr>
        <w:t>Behind </w:t>
      </w:r>
      <w:r>
        <w:rPr>
          <w:b/>
          <w:bCs/>
          <w:color w:val="000000"/>
          <w:u w:val="single"/>
        </w:rPr>
        <w:t>Door</w:t>
      </w:r>
      <w:r>
        <w:rPr>
          <w:color w:val="000000"/>
        </w:rPr>
        <w:t> </w:t>
      </w:r>
      <w:r>
        <w:rPr>
          <w:color w:val="000000"/>
          <w:u w:val="single"/>
        </w:rPr>
        <w:t>No.</w:t>
      </w:r>
      <w:r>
        <w:rPr>
          <w:color w:val="000000"/>
        </w:rPr>
        <w:t> </w:t>
      </w:r>
      <w:r>
        <w:rPr>
          <w:b/>
          <w:bCs/>
          <w:color w:val="000000"/>
          <w:u w:val="single"/>
        </w:rPr>
        <w:t>1</w:t>
      </w:r>
      <w:r>
        <w:rPr>
          <w:color w:val="000000"/>
          <w:u w:val="single"/>
        </w:rPr>
        <w:t>:</w:t>
      </w:r>
      <w:r>
        <w:rPr>
          <w:color w:val="000000"/>
        </w:rPr>
        <w:t> A Return of the </w:t>
      </w:r>
      <w:r>
        <w:rPr>
          <w:b/>
          <w:bCs/>
          <w:color w:val="000000"/>
          <w:u w:val="single"/>
        </w:rPr>
        <w:t>Limited</w:t>
      </w:r>
      <w:r>
        <w:rPr>
          <w:color w:val="000000"/>
        </w:rPr>
        <w:t> </w:t>
      </w:r>
      <w:r>
        <w:rPr>
          <w:color w:val="000000"/>
          <w:u w:val="single"/>
        </w:rPr>
        <w:t>Trump</w:t>
      </w:r>
    </w:p>
    <w:p w14:paraId="2762B753" w14:textId="77777777" w:rsidR="008853B6" w:rsidRDefault="008853B6" w:rsidP="008853B6">
      <w:pPr>
        <w:spacing w:line="235" w:lineRule="atLeast"/>
        <w:rPr>
          <w:color w:val="000000"/>
        </w:rPr>
      </w:pPr>
      <w:r>
        <w:rPr>
          <w:b/>
          <w:bCs/>
          <w:color w:val="000000"/>
          <w:u w:val="single"/>
          <w:shd w:val="clear" w:color="auto" w:fill="00FF00"/>
        </w:rPr>
        <w:t>Congress</w:t>
      </w:r>
      <w:r>
        <w:rPr>
          <w:color w:val="000000"/>
        </w:rPr>
        <w:t> </w:t>
      </w:r>
      <w:r>
        <w:rPr>
          <w:color w:val="000000"/>
          <w:u w:val="single"/>
          <w:shd w:val="clear" w:color="auto" w:fill="00FF00"/>
        </w:rPr>
        <w:t>and</w:t>
      </w:r>
      <w:r>
        <w:rPr>
          <w:color w:val="000000"/>
        </w:rPr>
        <w:t> </w:t>
      </w:r>
      <w:r>
        <w:rPr>
          <w:color w:val="000000"/>
          <w:u w:val="single"/>
        </w:rPr>
        <w:t>the</w:t>
      </w:r>
      <w:r>
        <w:rPr>
          <w:color w:val="000000"/>
        </w:rPr>
        <w:t> </w:t>
      </w:r>
      <w:r>
        <w:rPr>
          <w:b/>
          <w:bCs/>
          <w:color w:val="000000"/>
          <w:u w:val="single"/>
          <w:shd w:val="clear" w:color="auto" w:fill="00FF00"/>
        </w:rPr>
        <w:t>courts</w:t>
      </w:r>
      <w:r>
        <w:rPr>
          <w:color w:val="000000"/>
        </w:rPr>
        <w:t> </w:t>
      </w:r>
      <w:r>
        <w:rPr>
          <w:color w:val="000000"/>
          <w:u w:val="single"/>
        </w:rPr>
        <w:t>placed "</w:t>
      </w:r>
      <w:r>
        <w:rPr>
          <w:b/>
          <w:bCs/>
          <w:color w:val="000000"/>
          <w:u w:val="single"/>
        </w:rPr>
        <w:t>strong</w:t>
      </w:r>
      <w:r>
        <w:rPr>
          <w:color w:val="000000"/>
        </w:rPr>
        <w:t> </w:t>
      </w:r>
      <w:r>
        <w:rPr>
          <w:b/>
          <w:bCs/>
          <w:color w:val="000000"/>
          <w:u w:val="single"/>
          <w:shd w:val="clear" w:color="auto" w:fill="00FF00"/>
        </w:rPr>
        <w:t>limit</w:t>
      </w:r>
      <w:r>
        <w:rPr>
          <w:color w:val="000000"/>
          <w:u w:val="single"/>
        </w:rPr>
        <w:t>s" on</w:t>
      </w:r>
      <w:r>
        <w:rPr>
          <w:color w:val="000000"/>
        </w:rPr>
        <w:t> </w:t>
      </w:r>
      <w:r>
        <w:rPr>
          <w:color w:val="000000"/>
          <w:u w:val="single"/>
        </w:rPr>
        <w:t>the</w:t>
      </w:r>
      <w:r>
        <w:rPr>
          <w:color w:val="000000"/>
        </w:rPr>
        <w:t> </w:t>
      </w:r>
      <w:r>
        <w:rPr>
          <w:color w:val="000000"/>
          <w:u w:val="single"/>
          <w:shd w:val="clear" w:color="auto" w:fill="00FF00"/>
        </w:rPr>
        <w:t>Trump</w:t>
      </w:r>
      <w:r>
        <w:rPr>
          <w:color w:val="000000"/>
        </w:rPr>
        <w:t> </w:t>
      </w:r>
      <w:r>
        <w:rPr>
          <w:b/>
          <w:bCs/>
          <w:color w:val="000000"/>
          <w:u w:val="single"/>
        </w:rPr>
        <w:t>presidency</w:t>
      </w:r>
      <w:r>
        <w:rPr>
          <w:color w:val="000000"/>
        </w:rPr>
        <w:t>. The former president was also </w:t>
      </w:r>
      <w:r>
        <w:rPr>
          <w:color w:val="000000"/>
          <w:u w:val="single"/>
          <w:shd w:val="clear" w:color="auto" w:fill="00FF00"/>
        </w:rPr>
        <w:t>limited by</w:t>
      </w:r>
      <w:r>
        <w:rPr>
          <w:color w:val="000000"/>
        </w:rPr>
        <w:t> </w:t>
      </w:r>
      <w:r>
        <w:rPr>
          <w:color w:val="000000"/>
          <w:u w:val="single"/>
        </w:rPr>
        <w:t>"a</w:t>
      </w:r>
      <w:r>
        <w:rPr>
          <w:color w:val="000000"/>
        </w:rPr>
        <w:t> </w:t>
      </w:r>
      <w:r>
        <w:rPr>
          <w:color w:val="000000"/>
          <w:u w:val="single"/>
          <w:shd w:val="clear" w:color="auto" w:fill="00FF00"/>
        </w:rPr>
        <w:t>lack of</w:t>
      </w:r>
      <w:r>
        <w:rPr>
          <w:color w:val="000000"/>
        </w:rPr>
        <w:t> </w:t>
      </w:r>
      <w:r>
        <w:rPr>
          <w:b/>
          <w:bCs/>
          <w:color w:val="000000"/>
          <w:u w:val="single"/>
          <w:shd w:val="clear" w:color="auto" w:fill="00FF00"/>
        </w:rPr>
        <w:t>follow-through</w:t>
      </w:r>
      <w:r>
        <w:rPr>
          <w:color w:val="000000"/>
          <w:u w:val="single"/>
        </w:rPr>
        <w:t>,"</w:t>
      </w:r>
      <w:r>
        <w:rPr>
          <w:color w:val="000000"/>
        </w:rPr>
        <w:t> </w:t>
      </w:r>
      <w:r>
        <w:rPr>
          <w:color w:val="000000"/>
          <w:u w:val="single"/>
        </w:rPr>
        <w:t>often</w:t>
      </w:r>
      <w:r>
        <w:rPr>
          <w:color w:val="000000"/>
        </w:rPr>
        <w:t> </w:t>
      </w:r>
      <w:r>
        <w:rPr>
          <w:b/>
          <w:bCs/>
          <w:color w:val="000000"/>
          <w:u w:val="single"/>
        </w:rPr>
        <w:t>listening</w:t>
      </w:r>
      <w:r>
        <w:rPr>
          <w:color w:val="000000"/>
        </w:rPr>
        <w:t> </w:t>
      </w:r>
      <w:r>
        <w:rPr>
          <w:color w:val="000000"/>
          <w:u w:val="single"/>
        </w:rPr>
        <w:t>to the</w:t>
      </w:r>
      <w:r>
        <w:rPr>
          <w:color w:val="000000"/>
        </w:rPr>
        <w:t> </w:t>
      </w:r>
      <w:r>
        <w:rPr>
          <w:b/>
          <w:bCs/>
          <w:color w:val="000000"/>
          <w:u w:val="single"/>
        </w:rPr>
        <w:t>last person</w:t>
      </w:r>
      <w:r>
        <w:rPr>
          <w:color w:val="000000"/>
        </w:rPr>
        <w:t> </w:t>
      </w:r>
      <w:r>
        <w:rPr>
          <w:color w:val="000000"/>
          <w:u w:val="single"/>
        </w:rPr>
        <w:t>he spoke to.</w:t>
      </w:r>
      <w:r>
        <w:rPr>
          <w:color w:val="000000"/>
        </w:rPr>
        <w:t> </w:t>
      </w:r>
      <w:r>
        <w:rPr>
          <w:color w:val="000000"/>
          <w:u w:val="single"/>
          <w:shd w:val="clear" w:color="auto" w:fill="00FF00"/>
        </w:rPr>
        <w:t>Cohn</w:t>
      </w:r>
      <w:r>
        <w:rPr>
          <w:color w:val="000000"/>
        </w:rPr>
        <w:t> </w:t>
      </w:r>
      <w:r>
        <w:rPr>
          <w:color w:val="000000"/>
          <w:u w:val="single"/>
        </w:rPr>
        <w:t>is</w:t>
      </w:r>
      <w:r>
        <w:rPr>
          <w:color w:val="000000"/>
        </w:rPr>
        <w:t> </w:t>
      </w:r>
      <w:r>
        <w:rPr>
          <w:b/>
          <w:bCs/>
          <w:color w:val="000000"/>
          <w:u w:val="single"/>
        </w:rPr>
        <w:t>reported</w:t>
      </w:r>
      <w:r>
        <w:rPr>
          <w:color w:val="000000"/>
        </w:rPr>
        <w:t> </w:t>
      </w:r>
      <w:r>
        <w:rPr>
          <w:color w:val="000000"/>
          <w:u w:val="single"/>
        </w:rPr>
        <w:t>to have</w:t>
      </w:r>
      <w:r>
        <w:rPr>
          <w:color w:val="000000"/>
        </w:rPr>
        <w:t> </w:t>
      </w:r>
      <w:r>
        <w:rPr>
          <w:b/>
          <w:bCs/>
          <w:color w:val="000000"/>
          <w:u w:val="single"/>
          <w:shd w:val="clear" w:color="auto" w:fill="00FF00"/>
        </w:rPr>
        <w:t>stole</w:t>
      </w:r>
      <w:r>
        <w:rPr>
          <w:color w:val="000000"/>
          <w:u w:val="single"/>
        </w:rPr>
        <w:t>n</w:t>
      </w:r>
      <w:r>
        <w:rPr>
          <w:color w:val="000000"/>
        </w:rPr>
        <w:t> </w:t>
      </w:r>
      <w:r>
        <w:rPr>
          <w:b/>
          <w:bCs/>
          <w:color w:val="000000"/>
          <w:u w:val="single"/>
          <w:shd w:val="clear" w:color="auto" w:fill="00FF00"/>
        </w:rPr>
        <w:t>doc</w:t>
      </w:r>
      <w:r>
        <w:rPr>
          <w:color w:val="000000"/>
          <w:u w:val="single"/>
        </w:rPr>
        <w:t>ument</w:t>
      </w:r>
      <w:r>
        <w:rPr>
          <w:b/>
          <w:bCs/>
          <w:color w:val="000000"/>
          <w:u w:val="single"/>
          <w:shd w:val="clear" w:color="auto" w:fill="00FF00"/>
        </w:rPr>
        <w:t>s</w:t>
      </w:r>
      <w:r>
        <w:rPr>
          <w:color w:val="000000"/>
        </w:rPr>
        <w:t> </w:t>
      </w:r>
      <w:r>
        <w:rPr>
          <w:color w:val="000000"/>
          <w:u w:val="single"/>
          <w:shd w:val="clear" w:color="auto" w:fill="00FF00"/>
        </w:rPr>
        <w:t>from the</w:t>
      </w:r>
      <w:r>
        <w:rPr>
          <w:color w:val="000000"/>
        </w:rPr>
        <w:t> </w:t>
      </w:r>
      <w:r>
        <w:rPr>
          <w:color w:val="000000"/>
          <w:u w:val="single"/>
        </w:rPr>
        <w:t>president’s</w:t>
      </w:r>
      <w:r>
        <w:rPr>
          <w:color w:val="000000"/>
        </w:rPr>
        <w:t> </w:t>
      </w:r>
      <w:r>
        <w:rPr>
          <w:b/>
          <w:bCs/>
          <w:color w:val="000000"/>
          <w:u w:val="single"/>
          <w:shd w:val="clear" w:color="auto" w:fill="00FF00"/>
        </w:rPr>
        <w:t>desk</w:t>
      </w:r>
      <w:r>
        <w:rPr>
          <w:color w:val="000000"/>
        </w:rPr>
        <w:t> </w:t>
      </w:r>
      <w:r>
        <w:rPr>
          <w:color w:val="000000"/>
          <w:u w:val="single"/>
          <w:shd w:val="clear" w:color="auto" w:fill="00FF00"/>
        </w:rPr>
        <w:t>to prevent him</w:t>
      </w:r>
      <w:r>
        <w:rPr>
          <w:color w:val="000000"/>
        </w:rPr>
        <w:t> </w:t>
      </w:r>
      <w:r>
        <w:rPr>
          <w:color w:val="000000"/>
          <w:u w:val="single"/>
        </w:rPr>
        <w:t>from</w:t>
      </w:r>
      <w:r>
        <w:rPr>
          <w:color w:val="000000"/>
        </w:rPr>
        <w:t> </w:t>
      </w:r>
      <w:r>
        <w:rPr>
          <w:b/>
          <w:bCs/>
          <w:color w:val="000000"/>
          <w:u w:val="single"/>
        </w:rPr>
        <w:t>seeing them</w:t>
      </w:r>
      <w:r>
        <w:rPr>
          <w:color w:val="000000"/>
        </w:rPr>
        <w:t>. Trump was </w:t>
      </w:r>
      <w:r>
        <w:rPr>
          <w:color w:val="000000"/>
          <w:u w:val="single"/>
        </w:rPr>
        <w:t>also</w:t>
      </w:r>
      <w:r>
        <w:rPr>
          <w:color w:val="000000"/>
        </w:rPr>
        <w:t> </w:t>
      </w:r>
      <w:r>
        <w:rPr>
          <w:b/>
          <w:bCs/>
          <w:color w:val="000000"/>
          <w:u w:val="single"/>
          <w:shd w:val="clear" w:color="auto" w:fill="00FF00"/>
        </w:rPr>
        <w:t>constrained</w:t>
      </w:r>
      <w:r>
        <w:rPr>
          <w:color w:val="000000"/>
        </w:rPr>
        <w:t> </w:t>
      </w:r>
      <w:r>
        <w:rPr>
          <w:color w:val="000000"/>
          <w:u w:val="single"/>
          <w:shd w:val="clear" w:color="auto" w:fill="00FF00"/>
        </w:rPr>
        <w:t>by</w:t>
      </w:r>
      <w:r>
        <w:rPr>
          <w:color w:val="000000"/>
        </w:rPr>
        <w:t> his relative </w:t>
      </w:r>
      <w:r>
        <w:rPr>
          <w:b/>
          <w:bCs/>
          <w:color w:val="000000"/>
          <w:u w:val="single"/>
          <w:shd w:val="clear" w:color="auto" w:fill="00FF00"/>
        </w:rPr>
        <w:t>unpopularity</w:t>
      </w:r>
      <w:r>
        <w:rPr>
          <w:color w:val="000000"/>
        </w:rPr>
        <w:t> </w:t>
      </w:r>
      <w:r>
        <w:rPr>
          <w:color w:val="000000"/>
          <w:u w:val="single"/>
          <w:shd w:val="clear" w:color="auto" w:fill="00FF00"/>
        </w:rPr>
        <w:t>and</w:t>
      </w:r>
      <w:r>
        <w:rPr>
          <w:color w:val="000000"/>
        </w:rPr>
        <w:t> </w:t>
      </w:r>
      <w:r>
        <w:rPr>
          <w:color w:val="000000"/>
          <w:u w:val="single"/>
        </w:rPr>
        <w:t>the</w:t>
      </w:r>
      <w:r>
        <w:rPr>
          <w:color w:val="000000"/>
        </w:rPr>
        <w:t> </w:t>
      </w:r>
      <w:r>
        <w:rPr>
          <w:color w:val="000000"/>
          <w:u w:val="single"/>
        </w:rPr>
        <w:t>country’s</w:t>
      </w:r>
      <w:r>
        <w:rPr>
          <w:color w:val="000000"/>
        </w:rPr>
        <w:t> </w:t>
      </w:r>
      <w:r>
        <w:rPr>
          <w:b/>
          <w:bCs/>
          <w:color w:val="000000"/>
          <w:u w:val="single"/>
        </w:rPr>
        <w:t>massive</w:t>
      </w:r>
      <w:r>
        <w:rPr>
          <w:color w:val="000000"/>
        </w:rPr>
        <w:t> </w:t>
      </w:r>
      <w:r>
        <w:rPr>
          <w:b/>
          <w:bCs/>
          <w:color w:val="000000"/>
          <w:u w:val="single"/>
          <w:shd w:val="clear" w:color="auto" w:fill="00FF00"/>
        </w:rPr>
        <w:t>debt</w:t>
      </w:r>
      <w:r>
        <w:rPr>
          <w:color w:val="000000"/>
        </w:rPr>
        <w:t>, which has hardly vanished.</w:t>
      </w:r>
    </w:p>
    <w:p w14:paraId="111FB0C4" w14:textId="77777777" w:rsidR="008853B6" w:rsidRDefault="008853B6" w:rsidP="008853B6">
      <w:pPr>
        <w:spacing w:line="235" w:lineRule="atLeast"/>
        <w:rPr>
          <w:color w:val="000000"/>
        </w:rPr>
      </w:pPr>
      <w:r>
        <w:rPr>
          <w:color w:val="000000"/>
        </w:rPr>
        <w:t>But the common-sense Trump could also pass a version of Marco Rubio’s child tax credit–he’s expected to get a Cabinet post if he’s not picked for VP–or "even Mitt Romney’s child-benefit proposal."</w:t>
      </w:r>
    </w:p>
    <w:p w14:paraId="07CCF8DE" w14:textId="77777777" w:rsidR="008853B6" w:rsidRDefault="008853B6" w:rsidP="008853B6">
      <w:pPr>
        <w:spacing w:line="235" w:lineRule="atLeast"/>
        <w:rPr>
          <w:color w:val="000000"/>
        </w:rPr>
      </w:pPr>
      <w:r>
        <w:rPr>
          <w:color w:val="000000"/>
        </w:rPr>
        <w:t>Behind </w:t>
      </w:r>
      <w:r>
        <w:rPr>
          <w:b/>
          <w:bCs/>
          <w:color w:val="000000"/>
          <w:u w:val="single"/>
        </w:rPr>
        <w:t>Door</w:t>
      </w:r>
      <w:r>
        <w:rPr>
          <w:color w:val="000000"/>
        </w:rPr>
        <w:t> </w:t>
      </w:r>
      <w:r>
        <w:rPr>
          <w:color w:val="000000"/>
          <w:u w:val="single"/>
        </w:rPr>
        <w:t>No.</w:t>
      </w:r>
      <w:r>
        <w:rPr>
          <w:color w:val="000000"/>
        </w:rPr>
        <w:t> </w:t>
      </w:r>
      <w:r>
        <w:rPr>
          <w:b/>
          <w:bCs/>
          <w:color w:val="000000"/>
          <w:u w:val="single"/>
        </w:rPr>
        <w:t>2</w:t>
      </w:r>
      <w:r>
        <w:rPr>
          <w:color w:val="000000"/>
          <w:u w:val="single"/>
        </w:rPr>
        <w:t>: The</w:t>
      </w:r>
      <w:r>
        <w:rPr>
          <w:color w:val="000000"/>
        </w:rPr>
        <w:t> </w:t>
      </w:r>
      <w:r>
        <w:rPr>
          <w:b/>
          <w:bCs/>
          <w:color w:val="000000"/>
          <w:u w:val="single"/>
        </w:rPr>
        <w:t>Full</w:t>
      </w:r>
      <w:r>
        <w:rPr>
          <w:color w:val="000000"/>
        </w:rPr>
        <w:t> </w:t>
      </w:r>
      <w:r>
        <w:rPr>
          <w:color w:val="000000"/>
          <w:u w:val="single"/>
        </w:rPr>
        <w:t>Trump</w:t>
      </w:r>
    </w:p>
    <w:p w14:paraId="5D740FD3" w14:textId="77777777" w:rsidR="008853B6" w:rsidRDefault="008853B6" w:rsidP="008853B6">
      <w:pPr>
        <w:spacing w:line="235" w:lineRule="atLeast"/>
        <w:rPr>
          <w:color w:val="000000"/>
        </w:rPr>
      </w:pPr>
      <w:r>
        <w:rPr>
          <w:color w:val="000000"/>
        </w:rPr>
        <w:t>While groups such as the Heritage Foundation would provide an influx of younger wonks, such senators as Tom Cotton now back Trump’s foreign policy agenda, and J.D. Vance would "relish the chance to push a full-throated MAGA agenda." Trump could build a border wall, ride the wave against "woke" ideology, and further push the judiciary, including SCOTUS, to the right. </w:t>
      </w:r>
    </w:p>
    <w:p w14:paraId="488FEDD0" w14:textId="77777777" w:rsidR="008853B6" w:rsidRDefault="008853B6" w:rsidP="008853B6">
      <w:pPr>
        <w:spacing w:line="235" w:lineRule="atLeast"/>
        <w:rPr>
          <w:color w:val="000000"/>
        </w:rPr>
      </w:pPr>
      <w:r>
        <w:rPr>
          <w:color w:val="000000"/>
        </w:rPr>
        <w:t>But author Michael Brendan Dougherty sees </w:t>
      </w:r>
      <w:r>
        <w:rPr>
          <w:color w:val="000000"/>
          <w:u w:val="single"/>
        </w:rPr>
        <w:t>this as fairly</w:t>
      </w:r>
      <w:r>
        <w:rPr>
          <w:color w:val="000000"/>
        </w:rPr>
        <w:t> </w:t>
      </w:r>
      <w:r>
        <w:rPr>
          <w:b/>
          <w:bCs/>
          <w:color w:val="000000"/>
          <w:u w:val="single"/>
        </w:rPr>
        <w:t>unlikely</w:t>
      </w:r>
      <w:r>
        <w:rPr>
          <w:color w:val="000000"/>
          <w:u w:val="single"/>
        </w:rPr>
        <w:t>, saying "it is</w:t>
      </w:r>
      <w:r>
        <w:rPr>
          <w:color w:val="000000"/>
        </w:rPr>
        <w:t> </w:t>
      </w:r>
      <w:r>
        <w:rPr>
          <w:b/>
          <w:bCs/>
          <w:color w:val="000000"/>
          <w:u w:val="single"/>
          <w:shd w:val="clear" w:color="auto" w:fill="00FF00"/>
        </w:rPr>
        <w:t>far-fetched</w:t>
      </w:r>
      <w:r>
        <w:rPr>
          <w:color w:val="000000"/>
        </w:rPr>
        <w:t> </w:t>
      </w:r>
      <w:r>
        <w:rPr>
          <w:color w:val="000000"/>
          <w:u w:val="single"/>
        </w:rPr>
        <w:t>that the</w:t>
      </w:r>
      <w:r>
        <w:rPr>
          <w:color w:val="000000"/>
        </w:rPr>
        <w:t> </w:t>
      </w:r>
      <w:r>
        <w:rPr>
          <w:color w:val="000000"/>
          <w:u w:val="single"/>
          <w:shd w:val="clear" w:color="auto" w:fill="00FF00"/>
        </w:rPr>
        <w:t>progressive</w:t>
      </w:r>
      <w:r>
        <w:rPr>
          <w:color w:val="000000"/>
        </w:rPr>
        <w:t> </w:t>
      </w:r>
      <w:r>
        <w:rPr>
          <w:color w:val="000000"/>
          <w:u w:val="single"/>
        </w:rPr>
        <w:t>citadels of</w:t>
      </w:r>
      <w:r>
        <w:rPr>
          <w:color w:val="000000"/>
        </w:rPr>
        <w:t> </w:t>
      </w:r>
      <w:r>
        <w:rPr>
          <w:b/>
          <w:bCs/>
          <w:color w:val="000000"/>
          <w:u w:val="single"/>
          <w:shd w:val="clear" w:color="auto" w:fill="00FF00"/>
        </w:rPr>
        <w:t>power</w:t>
      </w:r>
      <w:r>
        <w:rPr>
          <w:color w:val="000000"/>
        </w:rPr>
        <w:t> in American political life </w:t>
      </w:r>
      <w:r>
        <w:rPr>
          <w:color w:val="000000"/>
          <w:u w:val="single"/>
          <w:shd w:val="clear" w:color="auto" w:fill="00FF00"/>
        </w:rPr>
        <w:t>would</w:t>
      </w:r>
      <w:r>
        <w:rPr>
          <w:color w:val="000000"/>
        </w:rPr>
        <w:t> </w:t>
      </w:r>
      <w:r>
        <w:rPr>
          <w:b/>
          <w:bCs/>
          <w:color w:val="000000"/>
          <w:u w:val="single"/>
          <w:shd w:val="clear" w:color="auto" w:fill="00FF00"/>
        </w:rPr>
        <w:t>allow him</w:t>
      </w:r>
      <w:r>
        <w:rPr>
          <w:color w:val="000000"/>
        </w:rPr>
        <w:t> </w:t>
      </w:r>
      <w:r>
        <w:rPr>
          <w:color w:val="000000"/>
          <w:u w:val="single"/>
          <w:shd w:val="clear" w:color="auto" w:fill="00FF00"/>
        </w:rPr>
        <w:t>to mollify</w:t>
      </w:r>
      <w:r>
        <w:rPr>
          <w:color w:val="000000"/>
        </w:rPr>
        <w:t> </w:t>
      </w:r>
      <w:r>
        <w:rPr>
          <w:color w:val="000000"/>
          <w:u w:val="single"/>
        </w:rPr>
        <w:t>and charm the public</w:t>
      </w:r>
      <w:r>
        <w:rPr>
          <w:color w:val="000000"/>
        </w:rPr>
        <w:t> </w:t>
      </w:r>
      <w:r>
        <w:rPr>
          <w:b/>
          <w:bCs/>
          <w:color w:val="000000"/>
          <w:u w:val="single"/>
          <w:shd w:val="clear" w:color="auto" w:fill="00FF00"/>
        </w:rPr>
        <w:t>for long</w:t>
      </w:r>
      <w:r>
        <w:rPr>
          <w:color w:val="000000"/>
        </w:rPr>
        <w:t>." </w:t>
      </w:r>
    </w:p>
    <w:p w14:paraId="54A32E6F" w14:textId="77777777" w:rsidR="008853B6" w:rsidRDefault="008853B6" w:rsidP="008853B6">
      <w:pPr>
        <w:spacing w:line="235" w:lineRule="atLeast"/>
        <w:rPr>
          <w:color w:val="000000"/>
        </w:rPr>
      </w:pPr>
      <w:r>
        <w:rPr>
          <w:color w:val="000000"/>
        </w:rPr>
        <w:t>Behind </w:t>
      </w:r>
      <w:r>
        <w:rPr>
          <w:b/>
          <w:bCs/>
          <w:color w:val="000000"/>
          <w:u w:val="single"/>
        </w:rPr>
        <w:t>Door</w:t>
      </w:r>
      <w:r>
        <w:rPr>
          <w:color w:val="000000"/>
        </w:rPr>
        <w:t> </w:t>
      </w:r>
      <w:r>
        <w:rPr>
          <w:color w:val="000000"/>
          <w:u w:val="single"/>
        </w:rPr>
        <w:t>No.</w:t>
      </w:r>
      <w:r>
        <w:rPr>
          <w:color w:val="000000"/>
        </w:rPr>
        <w:t> </w:t>
      </w:r>
      <w:r>
        <w:rPr>
          <w:b/>
          <w:bCs/>
          <w:color w:val="000000"/>
          <w:u w:val="single"/>
        </w:rPr>
        <w:t>3</w:t>
      </w:r>
      <w:r>
        <w:rPr>
          <w:color w:val="000000"/>
          <w:u w:val="single"/>
        </w:rPr>
        <w:t>: A Four-Year</w:t>
      </w:r>
      <w:r>
        <w:rPr>
          <w:color w:val="000000"/>
        </w:rPr>
        <w:t> </w:t>
      </w:r>
      <w:r>
        <w:rPr>
          <w:b/>
          <w:bCs/>
          <w:color w:val="000000"/>
          <w:u w:val="single"/>
        </w:rPr>
        <w:t>Siege</w:t>
      </w:r>
      <w:r>
        <w:rPr>
          <w:color w:val="000000"/>
        </w:rPr>
        <w:t> </w:t>
      </w:r>
    </w:p>
    <w:p w14:paraId="13394B6B" w14:textId="77777777" w:rsidR="008853B6" w:rsidRDefault="008853B6" w:rsidP="008853B6">
      <w:pPr>
        <w:spacing w:line="235" w:lineRule="atLeast"/>
        <w:rPr>
          <w:color w:val="000000"/>
        </w:rPr>
      </w:pPr>
      <w:r>
        <w:rPr>
          <w:color w:val="000000"/>
        </w:rPr>
        <w:t>"We might see a ‘Resistance’ whose legal, moral, and political brinkmanship presents as many threats to American institutions as, or even more than, Trump himself.</w:t>
      </w:r>
    </w:p>
    <w:p w14:paraId="180EFB59" w14:textId="77777777" w:rsidR="008853B6" w:rsidRDefault="008853B6" w:rsidP="008853B6">
      <w:pPr>
        <w:spacing w:line="235" w:lineRule="atLeast"/>
        <w:rPr>
          <w:color w:val="000000"/>
        </w:rPr>
      </w:pPr>
      <w:r>
        <w:rPr>
          <w:color w:val="000000"/>
        </w:rPr>
        <w:t>"A Democratic House will find every chance to investigate Trump a worthwhile one. They could try to pick up where other criminal investigations have failed — returning to the events of January 6 or to Trump’s mishandling of classified documents in the first term…</w:t>
      </w:r>
    </w:p>
    <w:p w14:paraId="11CD5702" w14:textId="77777777" w:rsidR="008853B6" w:rsidRDefault="008853B6" w:rsidP="008853B6">
      <w:pPr>
        <w:spacing w:line="235" w:lineRule="atLeast"/>
        <w:rPr>
          <w:color w:val="000000"/>
        </w:rPr>
      </w:pPr>
      <w:r>
        <w:rPr>
          <w:color w:val="000000"/>
        </w:rPr>
        <w:t>"Symbolic point-scoring would count for a great deal. At a minimum, we might see a Democratic House refuse to invite Trump to deliver a State of the Union address."</w:t>
      </w:r>
    </w:p>
    <w:p w14:paraId="0D8F9AC2" w14:textId="77777777" w:rsidR="008853B6" w:rsidRDefault="008853B6" w:rsidP="008853B6">
      <w:pPr>
        <w:spacing w:line="235" w:lineRule="atLeast"/>
        <w:rPr>
          <w:color w:val="000000"/>
        </w:rPr>
      </w:pPr>
      <w:r>
        <w:rPr>
          <w:color w:val="000000"/>
        </w:rPr>
        <w:t>This scenario concludes by saying "most unfortunately, it would take as a given that Trump authentically represents America, and that the entire American tradition is a tree that produces bad fruit…he has already given his opponents a playbook to undermine him again."</w:t>
      </w:r>
    </w:p>
    <w:p w14:paraId="5930AC56" w14:textId="77777777" w:rsidR="008853B6" w:rsidRDefault="008853B6" w:rsidP="008853B6">
      <w:pPr>
        <w:spacing w:line="235" w:lineRule="atLeast"/>
        <w:rPr>
          <w:color w:val="000000"/>
        </w:rPr>
      </w:pPr>
      <w:r>
        <w:rPr>
          <w:color w:val="000000"/>
          <w:u w:val="single"/>
        </w:rPr>
        <w:t>My</w:t>
      </w:r>
      <w:r>
        <w:rPr>
          <w:color w:val="000000"/>
        </w:rPr>
        <w:t> </w:t>
      </w:r>
      <w:r>
        <w:rPr>
          <w:b/>
          <w:bCs/>
          <w:color w:val="000000"/>
          <w:u w:val="single"/>
        </w:rPr>
        <w:t>money</w:t>
      </w:r>
      <w:r>
        <w:rPr>
          <w:color w:val="000000"/>
        </w:rPr>
        <w:t> (if I were a betting man) </w:t>
      </w:r>
      <w:r>
        <w:rPr>
          <w:color w:val="000000"/>
          <w:u w:val="single"/>
        </w:rPr>
        <w:t>is on the</w:t>
      </w:r>
      <w:r>
        <w:rPr>
          <w:color w:val="000000"/>
        </w:rPr>
        <w:t> </w:t>
      </w:r>
      <w:r>
        <w:rPr>
          <w:b/>
          <w:bCs/>
          <w:color w:val="000000"/>
          <w:u w:val="single"/>
        </w:rPr>
        <w:t>Limited</w:t>
      </w:r>
      <w:r>
        <w:rPr>
          <w:color w:val="000000"/>
        </w:rPr>
        <w:t> </w:t>
      </w:r>
      <w:r>
        <w:rPr>
          <w:color w:val="000000"/>
          <w:u w:val="single"/>
        </w:rPr>
        <w:t>Trump</w:t>
      </w:r>
      <w:r>
        <w:rPr>
          <w:color w:val="000000"/>
        </w:rPr>
        <w:t>, not because of constraints but because </w:t>
      </w:r>
      <w:r>
        <w:rPr>
          <w:color w:val="000000"/>
          <w:u w:val="single"/>
        </w:rPr>
        <w:t>he learned a</w:t>
      </w:r>
      <w:r>
        <w:rPr>
          <w:color w:val="000000"/>
        </w:rPr>
        <w:t> </w:t>
      </w:r>
      <w:r>
        <w:rPr>
          <w:b/>
          <w:bCs/>
          <w:color w:val="000000"/>
          <w:u w:val="single"/>
        </w:rPr>
        <w:t>good deal</w:t>
      </w:r>
      <w:r>
        <w:rPr>
          <w:color w:val="000000"/>
        </w:rPr>
        <w:t> </w:t>
      </w:r>
      <w:r>
        <w:rPr>
          <w:color w:val="000000"/>
          <w:u w:val="single"/>
        </w:rPr>
        <w:t>about navigating the powers of the</w:t>
      </w:r>
      <w:r>
        <w:rPr>
          <w:color w:val="000000"/>
        </w:rPr>
        <w:t> </w:t>
      </w:r>
      <w:r>
        <w:rPr>
          <w:b/>
          <w:bCs/>
          <w:color w:val="000000"/>
          <w:u w:val="single"/>
        </w:rPr>
        <w:t>presidency</w:t>
      </w:r>
      <w:r>
        <w:rPr>
          <w:color w:val="000000"/>
        </w:rPr>
        <w:t> </w:t>
      </w:r>
      <w:r>
        <w:rPr>
          <w:color w:val="000000"/>
          <w:u w:val="single"/>
        </w:rPr>
        <w:t>in his first</w:t>
      </w:r>
      <w:r>
        <w:rPr>
          <w:color w:val="000000"/>
        </w:rPr>
        <w:t> </w:t>
      </w:r>
      <w:r>
        <w:rPr>
          <w:b/>
          <w:bCs/>
          <w:color w:val="000000"/>
          <w:u w:val="single"/>
        </w:rPr>
        <w:t>four years</w:t>
      </w:r>
      <w:r>
        <w:rPr>
          <w:color w:val="000000"/>
        </w:rPr>
        <w:t>. </w:t>
      </w:r>
    </w:p>
    <w:p w14:paraId="3B50515C" w14:textId="77777777" w:rsidR="008853B6" w:rsidRDefault="008853B6" w:rsidP="008853B6">
      <w:pPr>
        <w:spacing w:line="235" w:lineRule="atLeast"/>
        <w:rPr>
          <w:color w:val="000000"/>
        </w:rPr>
      </w:pPr>
      <w:r>
        <w:rPr>
          <w:color w:val="000000"/>
        </w:rPr>
        <w:t>In his sitdown with me, </w:t>
      </w:r>
      <w:r>
        <w:rPr>
          <w:color w:val="000000"/>
          <w:u w:val="single"/>
          <w:shd w:val="clear" w:color="auto" w:fill="00FF00"/>
        </w:rPr>
        <w:t>Trump was</w:t>
      </w:r>
      <w:r>
        <w:rPr>
          <w:color w:val="000000"/>
        </w:rPr>
        <w:t> </w:t>
      </w:r>
      <w:r>
        <w:rPr>
          <w:color w:val="000000"/>
          <w:u w:val="single"/>
        </w:rPr>
        <w:t>quite</w:t>
      </w:r>
      <w:r>
        <w:rPr>
          <w:color w:val="000000"/>
        </w:rPr>
        <w:t> </w:t>
      </w:r>
      <w:r>
        <w:rPr>
          <w:b/>
          <w:bCs/>
          <w:color w:val="000000"/>
          <w:u w:val="single"/>
          <w:shd w:val="clear" w:color="auto" w:fill="00FF00"/>
        </w:rPr>
        <w:t>disciplined</w:t>
      </w:r>
      <w:r>
        <w:rPr>
          <w:color w:val="000000"/>
          <w:u w:val="single"/>
        </w:rPr>
        <w:t>, knowing he was playing to a more</w:t>
      </w:r>
      <w:r>
        <w:rPr>
          <w:color w:val="000000"/>
        </w:rPr>
        <w:t> </w:t>
      </w:r>
      <w:r>
        <w:rPr>
          <w:b/>
          <w:bCs/>
          <w:color w:val="000000"/>
          <w:u w:val="single"/>
        </w:rPr>
        <w:t>independent</w:t>
      </w:r>
      <w:r>
        <w:rPr>
          <w:color w:val="000000"/>
        </w:rPr>
        <w:t> "Media Buzz" </w:t>
      </w:r>
      <w:r>
        <w:rPr>
          <w:b/>
          <w:bCs/>
          <w:color w:val="000000"/>
          <w:u w:val="single"/>
        </w:rPr>
        <w:t>audience</w:t>
      </w:r>
      <w:r>
        <w:rPr>
          <w:color w:val="000000"/>
        </w:rPr>
        <w:t>. He also deflected questions he didn’t want to answer. When I asked about his threat to knock NBC and CNN off the air because they refused to run his Iowa victory speech, he focused on the unfairness of that move after these outlets covered the primaries intensively, but never circled back to the question of retaliation.</w:t>
      </w:r>
    </w:p>
    <w:p w14:paraId="134E0267" w14:textId="77777777" w:rsidR="008853B6" w:rsidRDefault="008853B6" w:rsidP="008853B6">
      <w:pPr>
        <w:spacing w:line="235" w:lineRule="atLeast"/>
        <w:rPr>
          <w:color w:val="000000"/>
        </w:rPr>
      </w:pPr>
      <w:r>
        <w:rPr>
          <w:color w:val="000000"/>
        </w:rPr>
        <w:t>By last weekend, of course, Trump was reposting someone’s image of Joe Biden hog-tied in the back of a car. And that’s the thing. </w:t>
      </w:r>
      <w:r>
        <w:rPr>
          <w:color w:val="000000"/>
          <w:u w:val="single"/>
        </w:rPr>
        <w:t>The former</w:t>
      </w:r>
      <w:r>
        <w:rPr>
          <w:color w:val="000000"/>
        </w:rPr>
        <w:t> </w:t>
      </w:r>
      <w:r>
        <w:rPr>
          <w:b/>
          <w:bCs/>
          <w:color w:val="000000"/>
          <w:u w:val="single"/>
        </w:rPr>
        <w:t>president</w:t>
      </w:r>
      <w:r>
        <w:rPr>
          <w:color w:val="000000"/>
        </w:rPr>
        <w:t> </w:t>
      </w:r>
      <w:r>
        <w:rPr>
          <w:color w:val="000000"/>
          <w:u w:val="single"/>
          <w:shd w:val="clear" w:color="auto" w:fill="00FF00"/>
        </w:rPr>
        <w:t>always</w:t>
      </w:r>
      <w:r>
        <w:rPr>
          <w:color w:val="000000"/>
        </w:rPr>
        <w:t> </w:t>
      </w:r>
      <w:r>
        <w:rPr>
          <w:b/>
          <w:bCs/>
          <w:color w:val="000000"/>
          <w:u w:val="single"/>
          <w:shd w:val="clear" w:color="auto" w:fill="00FF00"/>
        </w:rPr>
        <w:t>slides back</w:t>
      </w:r>
      <w:r>
        <w:rPr>
          <w:color w:val="000000"/>
        </w:rPr>
        <w:t> </w:t>
      </w:r>
      <w:r>
        <w:rPr>
          <w:color w:val="000000"/>
          <w:u w:val="single"/>
          <w:shd w:val="clear" w:color="auto" w:fill="00FF00"/>
        </w:rPr>
        <w:t>into</w:t>
      </w:r>
      <w:r>
        <w:rPr>
          <w:color w:val="000000"/>
        </w:rPr>
        <w:t> </w:t>
      </w:r>
      <w:r>
        <w:rPr>
          <w:color w:val="000000"/>
          <w:u w:val="single"/>
        </w:rPr>
        <w:t>over-the-top or</w:t>
      </w:r>
      <w:r>
        <w:rPr>
          <w:color w:val="000000"/>
        </w:rPr>
        <w:t> </w:t>
      </w:r>
      <w:r>
        <w:rPr>
          <w:b/>
          <w:bCs/>
          <w:color w:val="000000"/>
          <w:u w:val="single"/>
          <w:shd w:val="clear" w:color="auto" w:fill="00FF00"/>
        </w:rPr>
        <w:t>offensive</w:t>
      </w:r>
      <w:r>
        <w:rPr>
          <w:color w:val="000000"/>
        </w:rPr>
        <w:t> </w:t>
      </w:r>
      <w:r>
        <w:rPr>
          <w:color w:val="000000"/>
          <w:u w:val="single"/>
          <w:shd w:val="clear" w:color="auto" w:fill="00FF00"/>
        </w:rPr>
        <w:t>language</w:t>
      </w:r>
      <w:r>
        <w:rPr>
          <w:color w:val="000000"/>
        </w:rPr>
        <w:t> </w:t>
      </w:r>
      <w:r>
        <w:rPr>
          <w:color w:val="000000"/>
          <w:u w:val="single"/>
        </w:rPr>
        <w:t>or imagery</w:t>
      </w:r>
      <w:r>
        <w:rPr>
          <w:color w:val="000000"/>
        </w:rPr>
        <w:t> </w:t>
      </w:r>
      <w:r>
        <w:rPr>
          <w:color w:val="000000"/>
          <w:u w:val="single"/>
          <w:shd w:val="clear" w:color="auto" w:fill="00FF00"/>
        </w:rPr>
        <w:t>that</w:t>
      </w:r>
      <w:r>
        <w:rPr>
          <w:color w:val="000000"/>
        </w:rPr>
        <w:t> </w:t>
      </w:r>
      <w:r>
        <w:rPr>
          <w:b/>
          <w:bCs/>
          <w:color w:val="000000"/>
          <w:u w:val="single"/>
          <w:shd w:val="clear" w:color="auto" w:fill="00FF00"/>
        </w:rPr>
        <w:t>stirs up</w:t>
      </w:r>
      <w:r>
        <w:rPr>
          <w:color w:val="000000"/>
        </w:rPr>
        <w:t> </w:t>
      </w:r>
      <w:r>
        <w:rPr>
          <w:color w:val="000000"/>
          <w:u w:val="single"/>
          <w:shd w:val="clear" w:color="auto" w:fill="00FF00"/>
        </w:rPr>
        <w:t>his base. It’s how he</w:t>
      </w:r>
      <w:r>
        <w:rPr>
          <w:color w:val="000000"/>
        </w:rPr>
        <w:t> </w:t>
      </w:r>
      <w:r>
        <w:rPr>
          <w:b/>
          <w:bCs/>
          <w:color w:val="000000"/>
          <w:u w:val="single"/>
          <w:shd w:val="clear" w:color="auto" w:fill="00FF00"/>
        </w:rPr>
        <w:t>dominates</w:t>
      </w:r>
      <w:r>
        <w:rPr>
          <w:color w:val="000000"/>
        </w:rPr>
        <w:t> </w:t>
      </w:r>
      <w:r>
        <w:rPr>
          <w:color w:val="000000"/>
          <w:u w:val="single"/>
        </w:rPr>
        <w:t>one</w:t>
      </w:r>
      <w:r>
        <w:rPr>
          <w:color w:val="000000"/>
        </w:rPr>
        <w:t> </w:t>
      </w:r>
      <w:r>
        <w:rPr>
          <w:b/>
          <w:bCs/>
          <w:color w:val="000000"/>
          <w:u w:val="single"/>
          <w:shd w:val="clear" w:color="auto" w:fill="00FF00"/>
        </w:rPr>
        <w:t>news</w:t>
      </w:r>
      <w:r>
        <w:rPr>
          <w:color w:val="000000"/>
        </w:rPr>
        <w:t> </w:t>
      </w:r>
      <w:r>
        <w:rPr>
          <w:color w:val="000000"/>
          <w:u w:val="single"/>
        </w:rPr>
        <w:t>cycle after another.</w:t>
      </w:r>
      <w:r>
        <w:rPr>
          <w:color w:val="000000"/>
        </w:rPr>
        <w:t> </w:t>
      </w:r>
      <w:r>
        <w:rPr>
          <w:color w:val="000000"/>
          <w:u w:val="single"/>
          <w:shd w:val="clear" w:color="auto" w:fill="00FF00"/>
        </w:rPr>
        <w:t>But</w:t>
      </w:r>
      <w:r>
        <w:rPr>
          <w:color w:val="000000"/>
        </w:rPr>
        <w:t> </w:t>
      </w:r>
      <w:r>
        <w:rPr>
          <w:color w:val="000000"/>
          <w:u w:val="single"/>
        </w:rPr>
        <w:t>if</w:t>
      </w:r>
      <w:r>
        <w:rPr>
          <w:color w:val="000000"/>
        </w:rPr>
        <w:t> </w:t>
      </w:r>
      <w:r>
        <w:rPr>
          <w:color w:val="000000"/>
          <w:u w:val="single"/>
          <w:shd w:val="clear" w:color="auto" w:fill="00FF00"/>
        </w:rPr>
        <w:t>it</w:t>
      </w:r>
      <w:r>
        <w:rPr>
          <w:color w:val="000000"/>
        </w:rPr>
        <w:t> </w:t>
      </w:r>
      <w:r>
        <w:rPr>
          <w:b/>
          <w:bCs/>
          <w:color w:val="000000"/>
          <w:u w:val="single"/>
          <w:shd w:val="clear" w:color="auto" w:fill="00FF00"/>
        </w:rPr>
        <w:t>doesn’t</w:t>
      </w:r>
      <w:r>
        <w:rPr>
          <w:color w:val="000000"/>
        </w:rPr>
        <w:t> </w:t>
      </w:r>
      <w:r>
        <w:rPr>
          <w:color w:val="000000"/>
          <w:u w:val="single"/>
          <w:shd w:val="clear" w:color="auto" w:fill="00FF00"/>
        </w:rPr>
        <w:t>translate into</w:t>
      </w:r>
      <w:r>
        <w:rPr>
          <w:color w:val="000000"/>
        </w:rPr>
        <w:t> </w:t>
      </w:r>
      <w:r>
        <w:rPr>
          <w:b/>
          <w:bCs/>
          <w:color w:val="000000"/>
          <w:u w:val="single"/>
          <w:shd w:val="clear" w:color="auto" w:fill="00FF00"/>
        </w:rPr>
        <w:t>policy</w:t>
      </w:r>
      <w:r>
        <w:rPr>
          <w:color w:val="000000"/>
        </w:rPr>
        <w:t>, you could say </w:t>
      </w:r>
      <w:r>
        <w:rPr>
          <w:color w:val="000000"/>
          <w:u w:val="single"/>
        </w:rPr>
        <w:t>his</w:t>
      </w:r>
      <w:r>
        <w:rPr>
          <w:color w:val="000000"/>
        </w:rPr>
        <w:t> </w:t>
      </w:r>
      <w:r>
        <w:rPr>
          <w:b/>
          <w:bCs/>
          <w:color w:val="000000"/>
          <w:u w:val="single"/>
        </w:rPr>
        <w:t>bark</w:t>
      </w:r>
      <w:r>
        <w:rPr>
          <w:color w:val="000000"/>
        </w:rPr>
        <w:t> </w:t>
      </w:r>
      <w:r>
        <w:rPr>
          <w:color w:val="000000"/>
          <w:u w:val="single"/>
        </w:rPr>
        <w:t>is worse than his</w:t>
      </w:r>
      <w:r>
        <w:rPr>
          <w:color w:val="000000"/>
        </w:rPr>
        <w:t> </w:t>
      </w:r>
      <w:r>
        <w:rPr>
          <w:b/>
          <w:bCs/>
          <w:color w:val="000000"/>
          <w:u w:val="single"/>
        </w:rPr>
        <w:t>bite</w:t>
      </w:r>
      <w:r>
        <w:rPr>
          <w:color w:val="000000"/>
        </w:rPr>
        <w:t>. Not that Trump won’t aggressively change policies on the border, tartiffs toward China, toughness toward Iran, and perhaps more tax cuts.</w:t>
      </w:r>
    </w:p>
    <w:p w14:paraId="32BEE3F0" w14:textId="77777777" w:rsidR="008853B6" w:rsidRDefault="008853B6" w:rsidP="008853B6">
      <w:pPr>
        <w:spacing w:line="235" w:lineRule="atLeast"/>
        <w:rPr>
          <w:color w:val="000000"/>
        </w:rPr>
      </w:pPr>
      <w:r>
        <w:rPr>
          <w:color w:val="000000"/>
        </w:rPr>
        <w:t>But my sense is that </w:t>
      </w:r>
      <w:r>
        <w:rPr>
          <w:color w:val="000000"/>
          <w:u w:val="single"/>
        </w:rPr>
        <w:t>he’s learned</w:t>
      </w:r>
      <w:r>
        <w:rPr>
          <w:color w:val="000000"/>
        </w:rPr>
        <w:t> </w:t>
      </w:r>
      <w:r>
        <w:rPr>
          <w:b/>
          <w:bCs/>
          <w:color w:val="000000"/>
          <w:u w:val="single"/>
        </w:rPr>
        <w:t>not</w:t>
      </w:r>
      <w:r>
        <w:rPr>
          <w:color w:val="000000"/>
        </w:rPr>
        <w:t> </w:t>
      </w:r>
      <w:r>
        <w:rPr>
          <w:color w:val="000000"/>
          <w:u w:val="single"/>
        </w:rPr>
        <w:t>to spend</w:t>
      </w:r>
      <w:r>
        <w:rPr>
          <w:color w:val="000000"/>
        </w:rPr>
        <w:t> </w:t>
      </w:r>
      <w:r>
        <w:rPr>
          <w:b/>
          <w:bCs/>
          <w:color w:val="000000"/>
          <w:u w:val="single"/>
        </w:rPr>
        <w:t>p</w:t>
      </w:r>
      <w:r>
        <w:rPr>
          <w:color w:val="000000"/>
          <w:u w:val="single"/>
        </w:rPr>
        <w:t>olitical</w:t>
      </w:r>
      <w:r>
        <w:rPr>
          <w:color w:val="000000"/>
        </w:rPr>
        <w:t> </w:t>
      </w:r>
      <w:r>
        <w:rPr>
          <w:b/>
          <w:bCs/>
          <w:color w:val="000000"/>
          <w:u w:val="single"/>
        </w:rPr>
        <w:t>c</w:t>
      </w:r>
      <w:r>
        <w:rPr>
          <w:color w:val="000000"/>
          <w:u w:val="single"/>
        </w:rPr>
        <w:t>apital on battles he</w:t>
      </w:r>
      <w:r>
        <w:rPr>
          <w:color w:val="000000"/>
        </w:rPr>
        <w:t> </w:t>
      </w:r>
      <w:r>
        <w:rPr>
          <w:b/>
          <w:bCs/>
          <w:color w:val="000000"/>
          <w:u w:val="single"/>
        </w:rPr>
        <w:t>can’t win</w:t>
      </w:r>
      <w:r>
        <w:rPr>
          <w:color w:val="000000"/>
        </w:rPr>
        <w:t>. Here’s the perfect example: Trump spent his presidency trying to repeal Obamacare, failing three times and particularly expressing outrage when John McCain cast the deciding vote against the last attempt.</w:t>
      </w:r>
    </w:p>
    <w:p w14:paraId="6462A83D" w14:textId="77777777" w:rsidR="008853B6" w:rsidRPr="00B43FEB" w:rsidRDefault="008853B6" w:rsidP="008853B6">
      <w:pPr>
        <w:pStyle w:val="Heading4"/>
      </w:pPr>
      <w:r>
        <w:t xml:space="preserve">No polycrisis and </w:t>
      </w:r>
      <w:r w:rsidRPr="009F50AC">
        <w:rPr>
          <w:u w:val="single"/>
        </w:rPr>
        <w:t>other checks</w:t>
      </w:r>
      <w:r>
        <w:t xml:space="preserve"> solve. </w:t>
      </w:r>
    </w:p>
    <w:p w14:paraId="37DD07A6" w14:textId="77777777" w:rsidR="008853B6" w:rsidRPr="006655CA" w:rsidRDefault="008853B6" w:rsidP="008853B6">
      <w:pPr>
        <w:rPr>
          <w:rFonts w:eastAsia="Calibri"/>
        </w:rPr>
      </w:pPr>
      <w:r w:rsidRPr="006655CA">
        <w:rPr>
          <w:rFonts w:eastAsia="Calibri"/>
        </w:rPr>
        <w:t xml:space="preserve">Noah </w:t>
      </w:r>
      <w:r w:rsidRPr="006655CA">
        <w:rPr>
          <w:rFonts w:eastAsia="Calibri"/>
          <w:b/>
          <w:bCs/>
          <w:sz w:val="26"/>
        </w:rPr>
        <w:t>Smith 22</w:t>
      </w:r>
      <w:r>
        <w:rPr>
          <w:rFonts w:eastAsia="Calibri"/>
        </w:rPr>
        <w:t>. F</w:t>
      </w:r>
      <w:r w:rsidRPr="006655CA">
        <w:rPr>
          <w:rFonts w:eastAsia="Calibri"/>
        </w:rPr>
        <w:t>ormer Bloomberg Opinion columnist, was an assistant professor of finance at Stony Brook University</w:t>
      </w:r>
      <w:r>
        <w:rPr>
          <w:rFonts w:eastAsia="Calibri"/>
        </w:rPr>
        <w:t xml:space="preserve">. </w:t>
      </w:r>
      <w:r w:rsidRPr="006655CA">
        <w:rPr>
          <w:rFonts w:eastAsia="Calibri"/>
        </w:rPr>
        <w:t>“Against "polycrisis</w:t>
      </w:r>
      <w:r>
        <w:rPr>
          <w:rFonts w:eastAsia="Calibri"/>
        </w:rPr>
        <w:t xml:space="preserve">.” </w:t>
      </w:r>
      <w:r w:rsidRPr="006655CA">
        <w:rPr>
          <w:rFonts w:eastAsia="Calibri"/>
        </w:rPr>
        <w:t>11/13/22</w:t>
      </w:r>
      <w:r>
        <w:rPr>
          <w:rFonts w:eastAsia="Calibri"/>
        </w:rPr>
        <w:t xml:space="preserve">. </w:t>
      </w:r>
      <w:r w:rsidRPr="006655CA">
        <w:rPr>
          <w:rFonts w:eastAsia="Calibri"/>
        </w:rPr>
        <w:t>https://www.noahpinion.blog/p/against-polycrisis</w:t>
      </w:r>
    </w:p>
    <w:p w14:paraId="357B3CD4" w14:textId="77777777" w:rsidR="008853B6" w:rsidRPr="00817C6C" w:rsidRDefault="008853B6" w:rsidP="008853B6">
      <w:r w:rsidRPr="00817C6C">
        <w:t>The polycrisis illusion</w:t>
      </w:r>
    </w:p>
    <w:p w14:paraId="53D95C78" w14:textId="77777777" w:rsidR="008853B6" w:rsidRPr="00DB466E" w:rsidRDefault="008853B6" w:rsidP="008853B6">
      <w:pPr>
        <w:rPr>
          <w:sz w:val="16"/>
        </w:rPr>
      </w:pPr>
      <w:r w:rsidRPr="00DB466E">
        <w:rPr>
          <w:sz w:val="16"/>
        </w:rPr>
        <w:t xml:space="preserve">For one thing, </w:t>
      </w:r>
      <w:r w:rsidRPr="00DB466E">
        <w:rPr>
          <w:rStyle w:val="StyleUnderline"/>
        </w:rPr>
        <w:t xml:space="preserve">it’s always </w:t>
      </w:r>
      <w:r w:rsidRPr="00DB466E">
        <w:rPr>
          <w:rStyle w:val="Emphasis"/>
          <w:highlight w:val="cyan"/>
        </w:rPr>
        <w:t>very easy</w:t>
      </w:r>
      <w:r w:rsidRPr="00DB466E">
        <w:rPr>
          <w:rStyle w:val="StyleUnderline"/>
          <w:highlight w:val="cyan"/>
        </w:rPr>
        <w:t xml:space="preserve"> to think</w:t>
      </w:r>
      <w:r w:rsidRPr="00DB466E">
        <w:rPr>
          <w:rStyle w:val="StyleUnderline"/>
        </w:rPr>
        <w:t xml:space="preserve"> that we live in an </w:t>
      </w:r>
      <w:r w:rsidRPr="00DB466E">
        <w:rPr>
          <w:rStyle w:val="StyleUnderline"/>
          <w:highlight w:val="cyan"/>
        </w:rPr>
        <w:t>era uniquely chock-full of risks</w:t>
      </w:r>
      <w:r w:rsidRPr="00DB466E">
        <w:rPr>
          <w:rStyle w:val="StyleUnderline"/>
        </w:rPr>
        <w:t>, disasters, and problems</w:t>
      </w:r>
      <w:r w:rsidRPr="00DB466E">
        <w:rPr>
          <w:sz w:val="16"/>
        </w:rPr>
        <w:t xml:space="preserve">. This is </w:t>
      </w:r>
      <w:r w:rsidRPr="00DB466E">
        <w:rPr>
          <w:rStyle w:val="StyleUnderline"/>
          <w:highlight w:val="cyan"/>
        </w:rPr>
        <w:t>because of</w:t>
      </w:r>
      <w:r w:rsidRPr="00DB466E">
        <w:rPr>
          <w:sz w:val="16"/>
        </w:rPr>
        <w:t xml:space="preserve"> something called </w:t>
      </w:r>
      <w:r w:rsidRPr="00DB466E">
        <w:rPr>
          <w:rStyle w:val="StyleUnderline"/>
        </w:rPr>
        <w:t>the</w:t>
      </w:r>
      <w:r w:rsidRPr="00DB466E">
        <w:rPr>
          <w:sz w:val="16"/>
        </w:rPr>
        <w:t xml:space="preserve"> </w:t>
      </w:r>
      <w:r w:rsidRPr="00DB466E">
        <w:rPr>
          <w:rStyle w:val="Emphasis"/>
          <w:highlight w:val="cyan"/>
        </w:rPr>
        <w:t>availability heuristic</w:t>
      </w:r>
      <w:r w:rsidRPr="00DB466E">
        <w:rPr>
          <w:sz w:val="16"/>
        </w:rPr>
        <w:t xml:space="preserve"> </w:t>
      </w:r>
      <w:r w:rsidRPr="00DB466E">
        <w:rPr>
          <w:rStyle w:val="StyleUnderline"/>
        </w:rPr>
        <w:t>— we tend to think the things we read about are typical of the world at large</w:t>
      </w:r>
      <w:r w:rsidRPr="00DB466E">
        <w:rPr>
          <w:sz w:val="16"/>
        </w:rPr>
        <w:t>. And both the news media and the social media shouters who crave our eyeballs have long ago realized that “no news is good news” — i.e., negative news is uniquely good at grabbing our attention. So the more we’re engaged with current events, the more we’re likely to see the world as defined by things that alarm us — this is the subject of the song “We Didn’t Start the Fire”, quoted at the top of this post.</w:t>
      </w:r>
    </w:p>
    <w:p w14:paraId="54BD3E0F" w14:textId="77777777" w:rsidR="008853B6" w:rsidRPr="00DB466E" w:rsidRDefault="008853B6" w:rsidP="008853B6">
      <w:pPr>
        <w:rPr>
          <w:sz w:val="16"/>
        </w:rPr>
      </w:pPr>
      <w:r w:rsidRPr="00DB466E">
        <w:rPr>
          <w:rStyle w:val="StyleUnderline"/>
        </w:rPr>
        <w:t>This is not to say the world is free of crises and risks; there are plenty out there. Nor is it to say that our current era has less than others</w:t>
      </w:r>
      <w:r w:rsidRPr="00DB466E">
        <w:rPr>
          <w:sz w:val="16"/>
        </w:rPr>
        <w:t xml:space="preserve">; this is very hard to judge. But </w:t>
      </w:r>
      <w:r w:rsidRPr="00DB466E">
        <w:rPr>
          <w:rStyle w:val="StyleUnderline"/>
        </w:rPr>
        <w:t xml:space="preserve">the </w:t>
      </w:r>
      <w:r w:rsidRPr="00DB466E">
        <w:rPr>
          <w:rStyle w:val="StyleUnderline"/>
          <w:highlight w:val="cyan"/>
        </w:rPr>
        <w:t>idea</w:t>
      </w:r>
      <w:r w:rsidRPr="00DB466E">
        <w:rPr>
          <w:rStyle w:val="StyleUnderline"/>
        </w:rPr>
        <w:t xml:space="preserve"> that these </w:t>
      </w:r>
      <w:r w:rsidRPr="00DB466E">
        <w:rPr>
          <w:rStyle w:val="StyleUnderline"/>
          <w:highlight w:val="cyan"/>
        </w:rPr>
        <w:t>crises are</w:t>
      </w:r>
      <w:r w:rsidRPr="00DB466E">
        <w:rPr>
          <w:rStyle w:val="StyleUnderline"/>
        </w:rPr>
        <w:t xml:space="preserve"> all </w:t>
      </w:r>
      <w:r w:rsidRPr="00DB466E">
        <w:rPr>
          <w:rStyle w:val="StyleUnderline"/>
          <w:highlight w:val="cyan"/>
        </w:rPr>
        <w:t>related</w:t>
      </w:r>
      <w:r w:rsidRPr="00DB466E">
        <w:rPr>
          <w:rStyle w:val="StyleUnderline"/>
        </w:rPr>
        <w:t xml:space="preserve"> may be </w:t>
      </w:r>
      <w:r w:rsidRPr="00DB466E">
        <w:rPr>
          <w:rStyle w:val="StyleUnderline"/>
          <w:highlight w:val="cyan"/>
        </w:rPr>
        <w:t xml:space="preserve">a </w:t>
      </w:r>
      <w:r w:rsidRPr="00DB466E">
        <w:rPr>
          <w:rStyle w:val="Emphasis"/>
          <w:highlight w:val="cyan"/>
        </w:rPr>
        <w:t>case of apophenia</w:t>
      </w:r>
      <w:r w:rsidRPr="00DB466E">
        <w:rPr>
          <w:sz w:val="16"/>
        </w:rPr>
        <w:t xml:space="preserve"> — </w:t>
      </w:r>
      <w:r w:rsidRPr="00DB466E">
        <w:rPr>
          <w:rStyle w:val="StyleUnderline"/>
        </w:rPr>
        <w:t>our natural human tendency to perceive connections that don’t actually exist, or are far weaker than we think</w:t>
      </w:r>
      <w:r w:rsidRPr="00DB466E">
        <w:rPr>
          <w:sz w:val="16"/>
        </w:rPr>
        <w:t>.</w:t>
      </w:r>
    </w:p>
    <w:p w14:paraId="7B02B6D0" w14:textId="77777777" w:rsidR="008853B6" w:rsidRPr="00DB466E" w:rsidRDefault="008853B6" w:rsidP="008853B6">
      <w:pPr>
        <w:rPr>
          <w:sz w:val="16"/>
        </w:rPr>
      </w:pPr>
      <w:r w:rsidRPr="00DB466E">
        <w:rPr>
          <w:rStyle w:val="StyleUnderline"/>
        </w:rPr>
        <w:t>Just because we can draw arrows between news items does not mean that the items are strongly coupled</w:t>
      </w:r>
      <w:r w:rsidRPr="00DB466E">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322C42F3" w14:textId="77777777" w:rsidR="008853B6" w:rsidRPr="00DB466E" w:rsidRDefault="008853B6" w:rsidP="008853B6">
      <w:pPr>
        <w:rPr>
          <w:sz w:val="16"/>
        </w:rPr>
      </w:pPr>
      <w:r w:rsidRPr="00DB466E">
        <w:rPr>
          <w:rStyle w:val="StyleUnderline"/>
        </w:rPr>
        <w:t xml:space="preserve">When crises aren’t really strongly coupled, they can act as </w:t>
      </w:r>
      <w:r w:rsidRPr="00DB466E">
        <w:rPr>
          <w:rStyle w:val="Emphasis"/>
        </w:rPr>
        <w:t>low-correlation assets</w:t>
      </w:r>
      <w:r w:rsidRPr="00DB466E">
        <w:rPr>
          <w:rStyle w:val="StyleUnderline"/>
        </w:rPr>
        <w:t xml:space="preserve"> in a diversified financial portfolio — when </w:t>
      </w:r>
      <w:r w:rsidRPr="00DB466E">
        <w:rPr>
          <w:rStyle w:val="Emphasis"/>
          <w:highlight w:val="cyan"/>
        </w:rPr>
        <w:t>one problem is getting worse</w:t>
      </w:r>
      <w:r w:rsidRPr="00DB466E">
        <w:rPr>
          <w:rStyle w:val="StyleUnderline"/>
        </w:rPr>
        <w:t xml:space="preserve">, </w:t>
      </w:r>
      <w:r w:rsidRPr="00DB466E">
        <w:rPr>
          <w:rStyle w:val="StyleUnderline"/>
          <w:highlight w:val="cyan"/>
        </w:rPr>
        <w:t>another problem</w:t>
      </w:r>
      <w:r w:rsidRPr="00DB466E">
        <w:rPr>
          <w:rStyle w:val="StyleUnderline"/>
        </w:rPr>
        <w:t xml:space="preserve"> somewhere else is likely to be </w:t>
      </w:r>
      <w:r w:rsidRPr="00DB466E">
        <w:rPr>
          <w:rStyle w:val="Emphasis"/>
          <w:highlight w:val="cyan"/>
        </w:rPr>
        <w:t>getting better</w:t>
      </w:r>
      <w:r w:rsidRPr="00DB466E">
        <w:rPr>
          <w:sz w:val="16"/>
        </w:rPr>
        <w:t>.</w:t>
      </w:r>
    </w:p>
    <w:p w14:paraId="671121A4" w14:textId="77777777" w:rsidR="008853B6" w:rsidRPr="00DB466E" w:rsidRDefault="008853B6" w:rsidP="008853B6">
      <w:pPr>
        <w:rPr>
          <w:sz w:val="16"/>
        </w:rPr>
      </w:pPr>
      <w:r w:rsidRPr="00DB466E">
        <w:rPr>
          <w:sz w:val="16"/>
        </w:rPr>
        <w:t xml:space="preserve">In fact, though, I think </w:t>
      </w:r>
      <w:r w:rsidRPr="00DB466E">
        <w:rPr>
          <w:rStyle w:val="StyleUnderline"/>
        </w:rPr>
        <w:t xml:space="preserve">there’s an even more important reason to be skeptical of “polycrisis”: </w:t>
      </w:r>
      <w:r w:rsidRPr="00DB466E">
        <w:rPr>
          <w:rStyle w:val="Emphasis"/>
          <w:highlight w:val="cyan"/>
        </w:rPr>
        <w:t>buffer mechanisms</w:t>
      </w:r>
      <w:r w:rsidRPr="00DB466E">
        <w:rPr>
          <w:rStyle w:val="StyleUnderline"/>
        </w:rPr>
        <w:t>.</w:t>
      </w:r>
      <w:r w:rsidRPr="00DB466E">
        <w:rPr>
          <w:sz w:val="16"/>
        </w:rPr>
        <w:t xml:space="preserve"> The global economy and political system are full of mechanisms that</w:t>
      </w:r>
      <w:r w:rsidRPr="00DB466E">
        <w:rPr>
          <w:rStyle w:val="StyleUnderline"/>
        </w:rPr>
        <w:t xml:space="preserve"> </w:t>
      </w:r>
      <w:r w:rsidRPr="00DB466E">
        <w:rPr>
          <w:rStyle w:val="Emphasis"/>
          <w:highlight w:val="cyan"/>
        </w:rPr>
        <w:t>push back against shocks</w:t>
      </w:r>
      <w:r w:rsidRPr="00DB466E">
        <w:rPr>
          <w:sz w:val="16"/>
        </w:rPr>
        <w:t xml:space="preserve">. </w:t>
      </w:r>
      <w:r w:rsidRPr="00DB466E">
        <w:rPr>
          <w:rStyle w:val="Emphasis"/>
          <w:highlight w:val="cyan"/>
        </w:rPr>
        <w:t>Supply-and-demand</w:t>
      </w:r>
      <w:r w:rsidRPr="00DB466E">
        <w:rPr>
          <w:sz w:val="16"/>
        </w:rPr>
        <w:t xml:space="preserve"> is a great example — </w:t>
      </w:r>
      <w:r w:rsidRPr="00DB466E">
        <w:rPr>
          <w:rStyle w:val="StyleUnderline"/>
        </w:rPr>
        <w:t xml:space="preserve">when supply falls, elastic demand cushions the short-term impact on prices </w:t>
      </w:r>
      <w:r w:rsidRPr="00DB466E">
        <w:rPr>
          <w:sz w:val="16"/>
        </w:rPr>
        <w:t xml:space="preserve">(this is a little like Lenz’s Law in physics). </w:t>
      </w:r>
      <w:r w:rsidRPr="00DB466E">
        <w:rPr>
          <w:rStyle w:val="Emphasis"/>
          <w:highlight w:val="cyan"/>
        </w:rPr>
        <w:t>Political backlashes</w:t>
      </w:r>
      <w:r w:rsidRPr="00DB466E">
        <w:rPr>
          <w:sz w:val="16"/>
        </w:rPr>
        <w:t xml:space="preserve"> </w:t>
      </w:r>
      <w:r w:rsidRPr="00DB466E">
        <w:rPr>
          <w:rStyle w:val="StyleUnderline"/>
        </w:rPr>
        <w:t>are another mechanism</w:t>
      </w:r>
      <w:r w:rsidRPr="00DB466E">
        <w:rPr>
          <w:sz w:val="16"/>
        </w:rPr>
        <w:t xml:space="preserve"> — people don’t like it when you try to deny elections or invade your neighbors, and they get mad and push back. </w:t>
      </w:r>
      <w:r w:rsidRPr="00DB466E">
        <w:rPr>
          <w:rStyle w:val="Emphasis"/>
          <w:highlight w:val="cyan"/>
        </w:rPr>
        <w:t>Policy responses</w:t>
      </w:r>
      <w:r w:rsidRPr="00DB466E">
        <w:rPr>
          <w:sz w:val="16"/>
        </w:rPr>
        <w:t xml:space="preserve"> </w:t>
      </w:r>
      <w:r w:rsidRPr="00DB466E">
        <w:rPr>
          <w:rStyle w:val="StyleUnderline"/>
        </w:rPr>
        <w:t>are a third buffer — when central banks see inflation, they restrain it with higher interest rates. And so on.</w:t>
      </w:r>
    </w:p>
    <w:p w14:paraId="174487B8" w14:textId="77777777" w:rsidR="008853B6" w:rsidRPr="00DB466E" w:rsidRDefault="008853B6" w:rsidP="008853B6">
      <w:pPr>
        <w:rPr>
          <w:rStyle w:val="StyleUnderline"/>
        </w:rPr>
      </w:pPr>
      <w:r w:rsidRPr="00DB466E">
        <w:rPr>
          <w:sz w:val="16"/>
        </w:rPr>
        <w:t xml:space="preserve">The reason this </w:t>
      </w:r>
      <w:r w:rsidRPr="00DB466E">
        <w:rPr>
          <w:rStyle w:val="StyleUnderline"/>
        </w:rPr>
        <w:t xml:space="preserve">makes a polycrisis less likely is that the </w:t>
      </w:r>
      <w:r w:rsidRPr="00DB466E">
        <w:rPr>
          <w:rStyle w:val="StyleUnderline"/>
          <w:highlight w:val="cyan"/>
        </w:rPr>
        <w:t>buffer mechanisms</w:t>
      </w:r>
      <w:r w:rsidRPr="00DB466E">
        <w:rPr>
          <w:rStyle w:val="StyleUnderline"/>
        </w:rPr>
        <w:t xml:space="preserve"> often </w:t>
      </w:r>
      <w:r w:rsidRPr="00DB466E">
        <w:rPr>
          <w:rStyle w:val="StyleUnderline"/>
          <w:highlight w:val="cyan"/>
        </w:rPr>
        <w:t>push back</w:t>
      </w:r>
      <w:r w:rsidRPr="00DB466E">
        <w:rPr>
          <w:rStyle w:val="StyleUnderline"/>
        </w:rPr>
        <w:t xml:space="preserve"> </w:t>
      </w:r>
      <w:r w:rsidRPr="00DB466E">
        <w:rPr>
          <w:rStyle w:val="StyleUnderline"/>
          <w:highlight w:val="cyan"/>
        </w:rPr>
        <w:t>against problems</w:t>
      </w:r>
      <w:r w:rsidRPr="00DB466E">
        <w:rPr>
          <w:rStyle w:val="StyleUnderline"/>
        </w:rPr>
        <w:t xml:space="preserve"> </w:t>
      </w:r>
      <w:r w:rsidRPr="00DB466E">
        <w:rPr>
          <w:rStyle w:val="Emphasis"/>
          <w:highlight w:val="cyan"/>
        </w:rPr>
        <w:t>in addition to</w:t>
      </w:r>
      <w:r w:rsidRPr="00DB466E">
        <w:rPr>
          <w:rStyle w:val="StyleUnderline"/>
        </w:rPr>
        <w:t xml:space="preserve"> the </w:t>
      </w:r>
      <w:r w:rsidRPr="00DB466E">
        <w:rPr>
          <w:rStyle w:val="StyleUnderline"/>
          <w:highlight w:val="cyan"/>
        </w:rPr>
        <w:t>ones they were designed to</w:t>
      </w:r>
      <w:r w:rsidRPr="00DB466E">
        <w:rPr>
          <w:rStyle w:val="StyleUnderline"/>
        </w:rPr>
        <w:t xml:space="preserve"> push back against</w:t>
      </w:r>
      <w:r w:rsidRPr="00DB466E">
        <w:rPr>
          <w:sz w:val="16"/>
        </w:rPr>
        <w:t xml:space="preserve">. There are plenty of historical examples of this. </w:t>
      </w:r>
      <w:r w:rsidRPr="00DB466E">
        <w:rPr>
          <w:rStyle w:val="StyleUnderline"/>
        </w:rPr>
        <w:t>The New Deal didn’t just fight the Depression; it finally implemented a long-needed social insurance system that has served us well to this day</w:t>
      </w:r>
      <w:r w:rsidRPr="00DB466E">
        <w:rPr>
          <w:sz w:val="16"/>
        </w:rPr>
        <w:t xml:space="preserve">. The </w:t>
      </w:r>
      <w:r w:rsidRPr="00DB466E">
        <w:rPr>
          <w:rStyle w:val="StyleUnderline"/>
        </w:rPr>
        <w:t>victory over the Axis in WW2 also prompted decolonization and the creation of a global economic system</w:t>
      </w:r>
      <w:r w:rsidRPr="00DB466E">
        <w:rPr>
          <w:sz w:val="16"/>
        </w:rPr>
        <w:t xml:space="preserve"> that has allowed most of the world to flourish in the century since. More recently, the </w:t>
      </w:r>
      <w:r w:rsidRPr="00DB466E">
        <w:rPr>
          <w:rStyle w:val="StyleUnderline"/>
        </w:rPr>
        <w:t>2008 financial crisis led to needed infrastructure spending, Obamacare, and the intellectual revival of industrial policy.</w:t>
      </w:r>
    </w:p>
    <w:p w14:paraId="3B1749FA" w14:textId="77777777" w:rsidR="008853B6" w:rsidRPr="00DB466E" w:rsidRDefault="008853B6" w:rsidP="008853B6">
      <w:pPr>
        <w:rPr>
          <w:sz w:val="16"/>
        </w:rPr>
      </w:pPr>
      <w:r w:rsidRPr="00DB466E">
        <w:rPr>
          <w:sz w:val="16"/>
        </w:rPr>
        <w:t xml:space="preserve">In other words, </w:t>
      </w:r>
      <w:r w:rsidRPr="00DB466E">
        <w:rPr>
          <w:rStyle w:val="StyleUnderline"/>
        </w:rPr>
        <w:t>sometimes instead of a polycrisis we get a polysolution</w:t>
      </w:r>
      <w:r w:rsidRPr="00DB466E">
        <w:rPr>
          <w:sz w:val="16"/>
        </w:rPr>
        <w:t>.</w:t>
      </w:r>
    </w:p>
    <w:p w14:paraId="077DD523" w14:textId="77777777" w:rsidR="008853B6" w:rsidRPr="00DB466E" w:rsidRDefault="008853B6" w:rsidP="008853B6">
      <w:pPr>
        <w:rPr>
          <w:sz w:val="16"/>
        </w:rPr>
      </w:pPr>
      <w:r w:rsidRPr="00DB466E">
        <w:rPr>
          <w:sz w:val="16"/>
        </w:rPr>
        <w:t>Today, I can see a number of examples where the various crises that newsreaders worry about are leading to responses that will help address the others.</w:t>
      </w:r>
    </w:p>
    <w:p w14:paraId="016666FA" w14:textId="77777777" w:rsidR="008853B6" w:rsidRPr="00DB466E" w:rsidRDefault="008853B6" w:rsidP="008853B6">
      <w:pPr>
        <w:rPr>
          <w:sz w:val="16"/>
        </w:rPr>
      </w:pPr>
      <w:r w:rsidRPr="00DB466E">
        <w:rPr>
          <w:sz w:val="16"/>
        </w:rPr>
        <w:t>Buffer mechanisms in the global political economy of the 2020s</w:t>
      </w:r>
    </w:p>
    <w:p w14:paraId="50892E54" w14:textId="77777777" w:rsidR="008853B6" w:rsidRPr="00DB466E" w:rsidRDefault="008853B6" w:rsidP="008853B6">
      <w:pPr>
        <w:rPr>
          <w:sz w:val="16"/>
        </w:rPr>
      </w:pPr>
      <w:r w:rsidRPr="00DB466E">
        <w:rPr>
          <w:sz w:val="16"/>
        </w:rPr>
        <w:t>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39C33E7C" w14:textId="77777777" w:rsidR="008853B6" w:rsidRPr="00DB466E" w:rsidRDefault="008853B6" w:rsidP="008853B6">
      <w:pPr>
        <w:rPr>
          <w:sz w:val="16"/>
        </w:rPr>
      </w:pPr>
      <w:r w:rsidRPr="00DB466E">
        <w:rPr>
          <w:sz w:val="16"/>
        </w:rPr>
        <w:t>That in turn is blunting the impact of the Ukraine war and Russia sanctions on Europe’s economy (and America’s, and Japan’s, etc.).</w:t>
      </w:r>
    </w:p>
    <w:p w14:paraId="1240E48E" w14:textId="77777777" w:rsidR="008853B6" w:rsidRPr="00DB466E" w:rsidRDefault="008853B6" w:rsidP="008853B6">
      <w:pPr>
        <w:rPr>
          <w:sz w:val="16"/>
        </w:rPr>
      </w:pPr>
      <w:r w:rsidRPr="00DB466E">
        <w:rPr>
          <w:sz w:val="16"/>
        </w:rPr>
        <w:t xml:space="preserve">A combination of </w:t>
      </w:r>
      <w:r w:rsidRPr="00DB466E">
        <w:rPr>
          <w:rStyle w:val="StyleUnderline"/>
          <w:highlight w:val="cyan"/>
        </w:rPr>
        <w:t>China’s economic slowdown</w:t>
      </w:r>
      <w:r w:rsidRPr="00DB466E">
        <w:rPr>
          <w:rStyle w:val="StyleUnderline"/>
        </w:rPr>
        <w:t xml:space="preserve"> and</w:t>
      </w:r>
      <w:r w:rsidRPr="00DB466E">
        <w:rPr>
          <w:sz w:val="16"/>
        </w:rPr>
        <w:t xml:space="preserve"> Russia’s military fiasco in </w:t>
      </w:r>
      <w:r w:rsidRPr="00DB466E">
        <w:rPr>
          <w:rStyle w:val="StyleUnderline"/>
          <w:highlight w:val="cyan"/>
        </w:rPr>
        <w:t>Ukraine</w:t>
      </w:r>
      <w:r w:rsidRPr="00DB466E">
        <w:rPr>
          <w:sz w:val="16"/>
        </w:rPr>
        <w:t xml:space="preserve"> also seem to have </w:t>
      </w:r>
      <w:r w:rsidRPr="00DB466E">
        <w:rPr>
          <w:rStyle w:val="Emphasis"/>
          <w:highlight w:val="cyan"/>
        </w:rPr>
        <w:t>reduced</w:t>
      </w:r>
      <w:r w:rsidRPr="00DB466E">
        <w:rPr>
          <w:sz w:val="16"/>
        </w:rPr>
        <w:t xml:space="preserve"> </w:t>
      </w:r>
      <w:r w:rsidRPr="00DB466E">
        <w:rPr>
          <w:rStyle w:val="StyleUnderline"/>
        </w:rPr>
        <w:t xml:space="preserve">the </w:t>
      </w:r>
      <w:r w:rsidRPr="00DB466E">
        <w:rPr>
          <w:rStyle w:val="Emphasis"/>
          <w:highlight w:val="cyan"/>
        </w:rPr>
        <w:t>chance of U.S.-China conflict</w:t>
      </w:r>
      <w:r w:rsidRPr="00DB466E">
        <w:rPr>
          <w:sz w:val="16"/>
        </w:rPr>
        <w:t>, at least in the short term. Seeing Russia fail to conquer a smaller country must have given even Xi Jinping pause about launching a similar military adventure to conquer Taiwan, while economic struggles distract policymakers’ attention.</w:t>
      </w:r>
    </w:p>
    <w:p w14:paraId="5E8CD654" w14:textId="77777777" w:rsidR="008853B6" w:rsidRPr="00DB466E" w:rsidRDefault="008853B6" w:rsidP="008853B6">
      <w:pPr>
        <w:rPr>
          <w:sz w:val="16"/>
        </w:rPr>
      </w:pPr>
      <w:r w:rsidRPr="00DB466E">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5C073DF0" w14:textId="77777777" w:rsidR="008853B6" w:rsidRPr="00DB466E" w:rsidRDefault="008853B6" w:rsidP="008853B6">
      <w:pPr>
        <w:rPr>
          <w:sz w:val="16"/>
        </w:rPr>
      </w:pPr>
      <w:r w:rsidRPr="00DB466E">
        <w:rPr>
          <w:sz w:val="16"/>
        </w:rPr>
        <w:t xml:space="preserve">Meanwhile, </w:t>
      </w:r>
      <w:r w:rsidRPr="00DB466E">
        <w:rPr>
          <w:rStyle w:val="StyleUnderline"/>
        </w:rPr>
        <w:t xml:space="preserve">the war in </w:t>
      </w:r>
      <w:r w:rsidRPr="00DB466E">
        <w:rPr>
          <w:rStyle w:val="Emphasis"/>
          <w:highlight w:val="cyan"/>
        </w:rPr>
        <w:t>Ukraine</w:t>
      </w:r>
      <w:r w:rsidRPr="00DB466E">
        <w:rPr>
          <w:rStyle w:val="StyleUnderline"/>
        </w:rPr>
        <w:t xml:space="preserve"> will </w:t>
      </w:r>
      <w:r w:rsidRPr="00DB466E">
        <w:rPr>
          <w:rStyle w:val="StyleUnderline"/>
          <w:highlight w:val="cyan"/>
        </w:rPr>
        <w:t xml:space="preserve">spur the </w:t>
      </w:r>
      <w:r w:rsidRPr="00DB466E">
        <w:rPr>
          <w:rStyle w:val="Emphasis"/>
          <w:highlight w:val="cyan"/>
        </w:rPr>
        <w:t>fight against climate change</w:t>
      </w:r>
      <w:r w:rsidRPr="00DB466E">
        <w:rPr>
          <w:sz w:val="16"/>
        </w:rPr>
        <w:t xml:space="preserve">. </w:t>
      </w:r>
      <w:r w:rsidRPr="00DB466E">
        <w:rPr>
          <w:rStyle w:val="StyleUnderline"/>
        </w:rPr>
        <w:t>Disruptions to Russian energy supplies, especially in Europe, create incentives for the rapid deployment of renewable energy.</w:t>
      </w:r>
      <w:r w:rsidRPr="00DB466E">
        <w:rPr>
          <w:sz w:val="16"/>
        </w:rPr>
        <w:t xml:space="preserve"> This is from May:</w:t>
      </w:r>
    </w:p>
    <w:p w14:paraId="1CE00FD5" w14:textId="77777777" w:rsidR="008853B6" w:rsidRPr="00DB466E" w:rsidRDefault="008853B6" w:rsidP="008853B6">
      <w:pPr>
        <w:rPr>
          <w:sz w:val="16"/>
        </w:rPr>
      </w:pPr>
      <w:r w:rsidRPr="00DB466E">
        <w:rPr>
          <w:sz w:val="16"/>
        </w:rPr>
        <w:t>The Commission proposed that 45% of the EU’s energy mix should come from renewables by 2030, an advance on the current 40% target suggested less than a year ago. Officials also want to cut energy consumption by 13% by 2030…</w:t>
      </w:r>
    </w:p>
    <w:p w14:paraId="5ACC2A94" w14:textId="77777777" w:rsidR="008853B6" w:rsidRPr="00DB466E" w:rsidRDefault="008853B6" w:rsidP="008853B6">
      <w:pPr>
        <w:rPr>
          <w:sz w:val="16"/>
        </w:rPr>
      </w:pPr>
      <w:r w:rsidRPr="00DB466E">
        <w:rPr>
          <w:sz w:val="16"/>
        </w:rPr>
        <w:t>“It is clear we need to put an end to this dependence and a lot faster before we had foreseen before this war,” said Frans Timmermans, the EU official in charge of the green deal.</w:t>
      </w:r>
    </w:p>
    <w:p w14:paraId="658A658D" w14:textId="77777777" w:rsidR="008853B6" w:rsidRPr="00DB466E" w:rsidRDefault="008853B6" w:rsidP="008853B6">
      <w:pPr>
        <w:rPr>
          <w:sz w:val="16"/>
        </w:rPr>
      </w:pPr>
      <w:r w:rsidRPr="00DB466E">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0966C0BF" w14:textId="77777777" w:rsidR="008853B6" w:rsidRPr="00DB466E" w:rsidRDefault="008853B6" w:rsidP="008853B6">
      <w:pPr>
        <w:rPr>
          <w:sz w:val="16"/>
        </w:rPr>
      </w:pPr>
      <w:r w:rsidRPr="00DB466E">
        <w:rPr>
          <w:sz w:val="16"/>
        </w:rPr>
        <w:t>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45FD0FCA" w14:textId="77777777" w:rsidR="008853B6" w:rsidRPr="00DB466E" w:rsidRDefault="008853B6" w:rsidP="008853B6">
      <w:pPr>
        <w:rPr>
          <w:sz w:val="16"/>
        </w:rPr>
      </w:pPr>
      <w:r w:rsidRPr="00DB466E">
        <w:rPr>
          <w:sz w:val="16"/>
        </w:rPr>
        <w:t>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18539F43" w14:textId="77777777" w:rsidR="008853B6" w:rsidRPr="00DB466E" w:rsidRDefault="008853B6" w:rsidP="008853B6">
      <w:pPr>
        <w:rPr>
          <w:sz w:val="16"/>
        </w:rPr>
      </w:pPr>
      <w:r w:rsidRPr="00DB466E">
        <w:rPr>
          <w:sz w:val="16"/>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5B118FE0" w14:textId="77777777" w:rsidR="008853B6" w:rsidRPr="00DB466E" w:rsidRDefault="008853B6" w:rsidP="008853B6">
      <w:pPr>
        <w:rPr>
          <w:sz w:val="16"/>
        </w:rPr>
      </w:pPr>
      <w:r w:rsidRPr="00DB466E">
        <w:rPr>
          <w:sz w:val="16"/>
        </w:rPr>
        <w:t>Dark Brandon vs. polycrisis</w:t>
      </w:r>
    </w:p>
    <w:p w14:paraId="4BC9699A" w14:textId="77777777" w:rsidR="008853B6" w:rsidRPr="00DB466E" w:rsidRDefault="008853B6" w:rsidP="008853B6">
      <w:pPr>
        <w:rPr>
          <w:sz w:val="16"/>
        </w:rPr>
      </w:pPr>
      <w:r w:rsidRPr="00DB466E">
        <w:rPr>
          <w:sz w:val="16"/>
        </w:rPr>
        <w:t xml:space="preserve">In other words, I look out in the world and </w:t>
      </w:r>
      <w:r w:rsidRPr="00DB466E">
        <w:rPr>
          <w:rStyle w:val="Emphasis"/>
          <w:highlight w:val="cyan"/>
        </w:rPr>
        <w:t>I don’t see a polycrisis</w:t>
      </w:r>
      <w:r w:rsidRPr="00DB466E">
        <w:rPr>
          <w:sz w:val="16"/>
        </w:rPr>
        <w:t xml:space="preserve">; I see an emerging polysolution. The </w:t>
      </w:r>
      <w:r w:rsidRPr="00DB466E">
        <w:rPr>
          <w:rStyle w:val="StyleUnderline"/>
        </w:rPr>
        <w:t>looming threats of climate change and authoritarian revanchism, combined with the shocks of Covid and inflation, have stirred both policymakers and businesses to action.</w:t>
      </w:r>
      <w:r w:rsidRPr="00DB466E">
        <w:rPr>
          <w:sz w:val="16"/>
        </w:rPr>
        <w:t xml:space="preserve"> And many of those actions will end up addressing multiple crises rather than just one. Nor am I alone in my feeling that the narrative of </w:t>
      </w:r>
      <w:r w:rsidRPr="00DB466E">
        <w:rPr>
          <w:rStyle w:val="StyleUnderline"/>
        </w:rPr>
        <w:t>the world suddenly seems to be improving</w:t>
      </w:r>
      <w:r w:rsidRPr="00DB466E">
        <w:rPr>
          <w:sz w:val="16"/>
        </w:rPr>
        <w:t>:</w:t>
      </w:r>
    </w:p>
    <w:p w14:paraId="08E52200" w14:textId="77777777" w:rsidR="008853B6" w:rsidRDefault="008853B6" w:rsidP="008853B6">
      <w:pPr>
        <w:rPr>
          <w:rStyle w:val="StyleUnderline"/>
        </w:rPr>
      </w:pPr>
      <w:r w:rsidRPr="00DB466E">
        <w:rPr>
          <w:rStyle w:val="StyleUnderline"/>
        </w:rPr>
        <w:t>I want to venture out on a limb here and say that this is not a coincidence. A lot of the buffer mechanisms I described above are political in nature, and they share the basic description of “human beings coming together in a crisis to address their collective problems”.</w:t>
      </w:r>
      <w:r w:rsidRPr="00DB466E">
        <w:rPr>
          <w:sz w:val="16"/>
        </w:rPr>
        <w:t xml:space="preserve"> During good times, human beings tend to seem irresolute and divided as pursue our individual goals and fight over the pie. </w:t>
      </w:r>
      <w:r w:rsidRPr="00DB466E">
        <w:rPr>
          <w:rStyle w:val="StyleUnderline"/>
          <w:highlight w:val="cyan"/>
        </w:rPr>
        <w:t>External shocks</w:t>
      </w:r>
      <w:r w:rsidRPr="00DB466E">
        <w:rPr>
          <w:sz w:val="16"/>
        </w:rPr>
        <w:t xml:space="preserve"> can bring the entire system crashing down, but they can also </w:t>
      </w:r>
      <w:r w:rsidRPr="00DB466E">
        <w:rPr>
          <w:rStyle w:val="StyleUnderline"/>
          <w:highlight w:val="cyan"/>
        </w:rPr>
        <w:t xml:space="preserve">spur humans to </w:t>
      </w:r>
      <w:r w:rsidRPr="00DB466E">
        <w:rPr>
          <w:rStyle w:val="Emphasis"/>
          <w:highlight w:val="cyan"/>
        </w:rPr>
        <w:t>get serious</w:t>
      </w:r>
      <w:r w:rsidRPr="00DB466E">
        <w:rPr>
          <w:rStyle w:val="StyleUnderline"/>
        </w:rPr>
        <w:t xml:space="preserve"> and start working together.</w:t>
      </w:r>
    </w:p>
    <w:p w14:paraId="603B42B4" w14:textId="77777777" w:rsidR="008853B6" w:rsidRDefault="008853B6" w:rsidP="008853B6">
      <w:pPr>
        <w:rPr>
          <w:color w:val="000000"/>
          <w:sz w:val="27"/>
          <w:szCs w:val="27"/>
        </w:rPr>
      </w:pPr>
    </w:p>
    <w:p w14:paraId="5C7AEF65" w14:textId="77777777" w:rsidR="008853B6" w:rsidRPr="00D936FD" w:rsidRDefault="008853B6" w:rsidP="008853B6"/>
    <w:p w14:paraId="664F75F3" w14:textId="77777777" w:rsidR="00452106" w:rsidRPr="00001F64" w:rsidRDefault="00452106" w:rsidP="00452106">
      <w:pPr>
        <w:pStyle w:val="Heading4"/>
      </w:pPr>
      <w:r w:rsidRPr="00001F64">
        <w:t xml:space="preserve">Trump foreign policy </w:t>
      </w:r>
      <w:r w:rsidRPr="00001F64">
        <w:rPr>
          <w:u w:val="single"/>
        </w:rPr>
        <w:t>won’t</w:t>
      </w:r>
      <w:r w:rsidRPr="00001F64">
        <w:t xml:space="preserve"> cause wars. </w:t>
      </w:r>
    </w:p>
    <w:p w14:paraId="116CD12F" w14:textId="77777777" w:rsidR="00452106" w:rsidRPr="00001F64" w:rsidRDefault="00452106" w:rsidP="00452106">
      <w:r w:rsidRPr="00001F64">
        <w:t xml:space="preserve">Tod </w:t>
      </w:r>
      <w:r w:rsidRPr="00001F64">
        <w:rPr>
          <w:rStyle w:val="Style13ptBold"/>
        </w:rPr>
        <w:t>Lindberg &amp;</w:t>
      </w:r>
      <w:r w:rsidRPr="00001F64">
        <w:t xml:space="preserve"> Corban </w:t>
      </w:r>
      <w:r w:rsidRPr="00001F64">
        <w:rPr>
          <w:rStyle w:val="Style13ptBold"/>
        </w:rPr>
        <w:t xml:space="preserve">Teague </w:t>
      </w:r>
      <w:r>
        <w:rPr>
          <w:rStyle w:val="Style13ptBold"/>
        </w:rPr>
        <w:t>2</w:t>
      </w:r>
      <w:r w:rsidRPr="00001F64">
        <w:rPr>
          <w:rStyle w:val="Style13ptBold"/>
        </w:rPr>
        <w:t>5</w:t>
      </w:r>
      <w:r>
        <w:t>. *S</w:t>
      </w:r>
      <w:r w:rsidRPr="007A3E7B">
        <w:t>enior fellow at Hudson Institute specializing in national security issues and the role of US leadership</w:t>
      </w:r>
      <w:r>
        <w:t>. **</w:t>
      </w:r>
      <w:r w:rsidRPr="007A3E7B">
        <w:t>Senior Policy Director at The Vandenberg Coalition</w:t>
      </w:r>
      <w:r>
        <w:t xml:space="preserve">. </w:t>
      </w:r>
      <w:r w:rsidRPr="00001F64">
        <w:t>"A Power-Driven Foreign Policy</w:t>
      </w:r>
      <w:r>
        <w:t>,</w:t>
      </w:r>
      <w:r w:rsidRPr="00001F64">
        <w:t>" National Interest</w:t>
      </w:r>
      <w:r>
        <w:t xml:space="preserve">. 9-2-2025. </w:t>
      </w:r>
      <w:r w:rsidRPr="00001F64">
        <w:t>https://nationalinterest.org/feature/a-power-driven-foreign-policy</w:t>
      </w:r>
    </w:p>
    <w:p w14:paraId="16A1ACC0" w14:textId="77777777" w:rsidR="00452106" w:rsidRPr="00001F64" w:rsidRDefault="00452106" w:rsidP="00452106">
      <w:r w:rsidRPr="00001F64">
        <w:t xml:space="preserve">Over the past eight months, </w:t>
      </w:r>
      <w:r w:rsidRPr="00001F64">
        <w:rPr>
          <w:rStyle w:val="StyleUnderline"/>
        </w:rPr>
        <w:t>it has become</w:t>
      </w:r>
      <w:r w:rsidRPr="00001F64">
        <w:t xml:space="preserve"> </w:t>
      </w:r>
      <w:r w:rsidRPr="006B2B23">
        <w:rPr>
          <w:rStyle w:val="Emphasis"/>
          <w:highlight w:val="cyan"/>
        </w:rPr>
        <w:t>clear</w:t>
      </w:r>
      <w:r w:rsidRPr="00001F64">
        <w:t xml:space="preserve"> </w:t>
      </w:r>
      <w:r w:rsidRPr="00001F64">
        <w:rPr>
          <w:rStyle w:val="StyleUnderline"/>
        </w:rPr>
        <w:t xml:space="preserve">that </w:t>
      </w:r>
      <w:r w:rsidRPr="006B2B23">
        <w:rPr>
          <w:rStyle w:val="StyleUnderline"/>
          <w:highlight w:val="cyan"/>
        </w:rPr>
        <w:t>on</w:t>
      </w:r>
      <w:r w:rsidRPr="006B2B23">
        <w:rPr>
          <w:highlight w:val="cyan"/>
        </w:rPr>
        <w:t xml:space="preserve"> </w:t>
      </w:r>
      <w:r w:rsidRPr="006B2B23">
        <w:rPr>
          <w:rStyle w:val="Emphasis"/>
          <w:highlight w:val="cyan"/>
        </w:rPr>
        <w:t>fo</w:t>
      </w:r>
      <w:r w:rsidRPr="00001F64">
        <w:t xml:space="preserve">reign </w:t>
      </w:r>
      <w:r w:rsidRPr="006B2B23">
        <w:rPr>
          <w:rStyle w:val="Emphasis"/>
          <w:highlight w:val="cyan"/>
        </w:rPr>
        <w:t>po</w:t>
      </w:r>
      <w:r w:rsidRPr="00001F64">
        <w:t xml:space="preserve">licy, </w:t>
      </w:r>
      <w:r w:rsidRPr="00001F64">
        <w:rPr>
          <w:rStyle w:val="StyleUnderline"/>
        </w:rPr>
        <w:t xml:space="preserve">the biggest </w:t>
      </w:r>
      <w:r w:rsidRPr="006B2B23">
        <w:rPr>
          <w:rStyle w:val="StyleUnderline"/>
          <w:highlight w:val="cyan"/>
        </w:rPr>
        <w:t>contrast between</w:t>
      </w:r>
      <w:r w:rsidRPr="00001F64">
        <w:t xml:space="preserve"> the </w:t>
      </w:r>
      <w:r w:rsidRPr="006B2B23">
        <w:rPr>
          <w:rStyle w:val="Emphasis"/>
          <w:highlight w:val="cyan"/>
        </w:rPr>
        <w:t>Trump</w:t>
      </w:r>
      <w:r w:rsidRPr="00001F64">
        <w:t xml:space="preserve"> administration </w:t>
      </w:r>
      <w:r w:rsidRPr="006B2B23">
        <w:rPr>
          <w:rStyle w:val="StyleUnderline"/>
          <w:highlight w:val="cyan"/>
        </w:rPr>
        <w:t>and</w:t>
      </w:r>
      <w:r w:rsidRPr="00001F64">
        <w:t xml:space="preserve"> the </w:t>
      </w:r>
      <w:r w:rsidRPr="006B2B23">
        <w:rPr>
          <w:rStyle w:val="Emphasis"/>
          <w:highlight w:val="cyan"/>
        </w:rPr>
        <w:t>Biden</w:t>
      </w:r>
      <w:r w:rsidRPr="00001F64">
        <w:t xml:space="preserve"> administration </w:t>
      </w:r>
      <w:r w:rsidRPr="00001F64">
        <w:rPr>
          <w:rStyle w:val="StyleUnderline"/>
        </w:rPr>
        <w:t>is their respective attitudes toward</w:t>
      </w:r>
      <w:r w:rsidRPr="00001F64">
        <w:t xml:space="preserve"> </w:t>
      </w:r>
      <w:r w:rsidRPr="00001F64">
        <w:rPr>
          <w:rStyle w:val="Emphasis"/>
        </w:rPr>
        <w:t>American power</w:t>
      </w:r>
      <w:r w:rsidRPr="00001F64">
        <w:t xml:space="preserve">. Note that </w:t>
      </w:r>
      <w:r w:rsidRPr="00001F64">
        <w:rPr>
          <w:rStyle w:val="StyleUnderline"/>
        </w:rPr>
        <w:t>the</w:t>
      </w:r>
      <w:r w:rsidRPr="00001F64">
        <w:t xml:space="preserve"> </w:t>
      </w:r>
      <w:r w:rsidRPr="00001F64">
        <w:rPr>
          <w:rStyle w:val="Emphasis"/>
        </w:rPr>
        <w:t>actual</w:t>
      </w:r>
      <w:r w:rsidRPr="00001F64">
        <w:t xml:space="preserve"> power </w:t>
      </w:r>
      <w:r w:rsidRPr="00001F64">
        <w:rPr>
          <w:rStyle w:val="Emphasis"/>
        </w:rPr>
        <w:t>capabilities</w:t>
      </w:r>
      <w:r w:rsidRPr="00001F64">
        <w:t xml:space="preserve"> </w:t>
      </w:r>
      <w:r w:rsidRPr="00001F64">
        <w:rPr>
          <w:rStyle w:val="StyleUnderline"/>
        </w:rPr>
        <w:t>of the</w:t>
      </w:r>
      <w:r w:rsidRPr="00001F64">
        <w:t xml:space="preserve"> </w:t>
      </w:r>
      <w:r w:rsidRPr="00001F64">
        <w:rPr>
          <w:rStyle w:val="Emphasis"/>
        </w:rPr>
        <w:t>U</w:t>
      </w:r>
      <w:r w:rsidRPr="00001F64">
        <w:t xml:space="preserve">nited </w:t>
      </w:r>
      <w:r w:rsidRPr="00001F64">
        <w:rPr>
          <w:rStyle w:val="Emphasis"/>
        </w:rPr>
        <w:t>S</w:t>
      </w:r>
      <w:r w:rsidRPr="00001F64">
        <w:t xml:space="preserve">tates </w:t>
      </w:r>
      <w:r w:rsidRPr="00001F64">
        <w:rPr>
          <w:rStyle w:val="StyleUnderline"/>
        </w:rPr>
        <w:t>did not change</w:t>
      </w:r>
      <w:r w:rsidRPr="00001F64">
        <w:t xml:space="preserve"> with the transition. Rather, </w:t>
      </w:r>
      <w:r w:rsidRPr="00001F64">
        <w:rPr>
          <w:rStyle w:val="StyleUnderline"/>
        </w:rPr>
        <w:t xml:space="preserve">it </w:t>
      </w:r>
      <w:r w:rsidRPr="006B2B23">
        <w:rPr>
          <w:rStyle w:val="StyleUnderline"/>
          <w:highlight w:val="cyan"/>
        </w:rPr>
        <w:t>was</w:t>
      </w:r>
      <w:r w:rsidRPr="00001F64">
        <w:rPr>
          <w:rStyle w:val="StyleUnderline"/>
        </w:rPr>
        <w:t xml:space="preserve"> the</w:t>
      </w:r>
      <w:r w:rsidRPr="00001F64">
        <w:t xml:space="preserve"> </w:t>
      </w:r>
      <w:r w:rsidRPr="006B2B23">
        <w:rPr>
          <w:rStyle w:val="Emphasis"/>
          <w:highlight w:val="cyan"/>
        </w:rPr>
        <w:t>willingness to assert</w:t>
      </w:r>
      <w:r w:rsidRPr="00001F64">
        <w:t xml:space="preserve"> American </w:t>
      </w:r>
      <w:r w:rsidRPr="006B2B23">
        <w:rPr>
          <w:rStyle w:val="StyleUnderline"/>
          <w:highlight w:val="cyan"/>
        </w:rPr>
        <w:t>power</w:t>
      </w:r>
      <w:r w:rsidRPr="00001F64">
        <w:rPr>
          <w:rStyle w:val="StyleUnderline"/>
        </w:rPr>
        <w:t xml:space="preserve"> that increased dramatically—as was</w:t>
      </w:r>
      <w:r w:rsidRPr="00001F64">
        <w:t xml:space="preserve"> </w:t>
      </w:r>
      <w:r w:rsidRPr="00001F64">
        <w:rPr>
          <w:rStyle w:val="Emphasis"/>
        </w:rPr>
        <w:t>sorely</w:t>
      </w:r>
      <w:r w:rsidRPr="00001F64">
        <w:t xml:space="preserve"> </w:t>
      </w:r>
      <w:r w:rsidRPr="00001F64">
        <w:rPr>
          <w:rStyle w:val="StyleUnderline"/>
        </w:rPr>
        <w:t>needed</w:t>
      </w:r>
      <w:r w:rsidRPr="00001F64">
        <w:t>.</w:t>
      </w:r>
    </w:p>
    <w:p w14:paraId="536D0FD3" w14:textId="77777777" w:rsidR="00452106" w:rsidRPr="00001F64" w:rsidRDefault="00452106" w:rsidP="00452106">
      <w:r w:rsidRPr="00001F64">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1A04F5D6" w14:textId="77777777" w:rsidR="00452106" w:rsidRPr="00001F64" w:rsidRDefault="00452106" w:rsidP="00452106">
      <w:r w:rsidRPr="00001F64">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4B57C099" w14:textId="77777777" w:rsidR="00452106" w:rsidRPr="00001F64" w:rsidRDefault="00452106" w:rsidP="00452106">
      <w:r w:rsidRPr="00001F64">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00848DB8" w14:textId="77777777" w:rsidR="00452106" w:rsidRPr="00001F64" w:rsidRDefault="00452106" w:rsidP="00452106">
      <w:r w:rsidRPr="00001F64">
        <w:t xml:space="preserve">In stark contrast, the </w:t>
      </w:r>
      <w:r w:rsidRPr="006B2B23">
        <w:rPr>
          <w:rStyle w:val="Emphasis"/>
          <w:highlight w:val="cyan"/>
        </w:rPr>
        <w:t>Trump</w:t>
      </w:r>
      <w:r w:rsidRPr="00001F64">
        <w:t xml:space="preserve"> administration </w:t>
      </w:r>
      <w:r w:rsidRPr="006B2B23">
        <w:rPr>
          <w:rStyle w:val="StyleUnderline"/>
          <w:highlight w:val="cyan"/>
        </w:rPr>
        <w:t>has</w:t>
      </w:r>
      <w:r w:rsidRPr="006B2B23">
        <w:rPr>
          <w:highlight w:val="cyan"/>
        </w:rPr>
        <w:t xml:space="preserve"> </w:t>
      </w:r>
      <w:r w:rsidRPr="006B2B23">
        <w:rPr>
          <w:rStyle w:val="Emphasis"/>
          <w:highlight w:val="cyan"/>
        </w:rPr>
        <w:t>little reservation</w:t>
      </w:r>
      <w:r w:rsidRPr="00001F64">
        <w:t xml:space="preserve"> </w:t>
      </w:r>
      <w:r w:rsidRPr="00001F64">
        <w:rPr>
          <w:rStyle w:val="StyleUnderline"/>
        </w:rPr>
        <w:t>about flexing and deploying American power</w:t>
      </w:r>
      <w:r w:rsidRPr="00001F64">
        <w:t xml:space="preserve">. </w:t>
      </w:r>
      <w:r w:rsidRPr="006B2B23">
        <w:rPr>
          <w:rStyle w:val="StyleUnderline"/>
          <w:highlight w:val="cyan"/>
        </w:rPr>
        <w:t>Rather than</w:t>
      </w:r>
      <w:r w:rsidRPr="00001F64">
        <w:t xml:space="preserve"> the </w:t>
      </w:r>
      <w:r w:rsidRPr="006B2B23">
        <w:rPr>
          <w:rStyle w:val="Emphasis"/>
          <w:highlight w:val="cyan"/>
        </w:rPr>
        <w:t>chaotic</w:t>
      </w:r>
      <w:r w:rsidRPr="00001F64">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01F64">
        <w:rPr>
          <w:rStyle w:val="StyleUnderline"/>
        </w:rPr>
        <w:t xml:space="preserve">Trump’s </w:t>
      </w:r>
      <w:r w:rsidRPr="006B2B23">
        <w:rPr>
          <w:rStyle w:val="StyleUnderline"/>
          <w:highlight w:val="cyan"/>
        </w:rPr>
        <w:t>insistence</w:t>
      </w:r>
      <w:r w:rsidRPr="00001F64">
        <w:t xml:space="preserve"> that European allies spend more on defense paid off following Putin’s full-scale invasion of Ukraine in our allies’ </w:t>
      </w:r>
      <w:r w:rsidRPr="006B2B23">
        <w:rPr>
          <w:rStyle w:val="Emphasis"/>
          <w:highlight w:val="cyan"/>
        </w:rPr>
        <w:t>realiz</w:t>
      </w:r>
      <w:r w:rsidRPr="00001F64">
        <w:t xml:space="preserve">ation </w:t>
      </w:r>
      <w:r w:rsidRPr="00001F64">
        <w:rPr>
          <w:rStyle w:val="StyleUnderline"/>
        </w:rPr>
        <w:t>that</w:t>
      </w:r>
      <w:r w:rsidRPr="00001F64">
        <w:t xml:space="preserve"> European </w:t>
      </w:r>
      <w:r w:rsidRPr="006B2B23">
        <w:rPr>
          <w:rStyle w:val="StyleUnderline"/>
          <w:highlight w:val="cyan"/>
        </w:rPr>
        <w:t>security must be</w:t>
      </w:r>
      <w:r w:rsidRPr="006B2B23">
        <w:rPr>
          <w:highlight w:val="cyan"/>
        </w:rPr>
        <w:t xml:space="preserve"> </w:t>
      </w:r>
      <w:r w:rsidRPr="006B2B23">
        <w:rPr>
          <w:rStyle w:val="Emphasis"/>
          <w:highlight w:val="cyan"/>
        </w:rPr>
        <w:t>the</w:t>
      </w:r>
      <w:r w:rsidRPr="00001F64">
        <w:t xml:space="preserve">ir </w:t>
      </w:r>
      <w:r w:rsidRPr="00001F64">
        <w:rPr>
          <w:rStyle w:val="Emphasis"/>
        </w:rPr>
        <w:t xml:space="preserve">primary </w:t>
      </w:r>
      <w:r w:rsidRPr="006B2B23">
        <w:rPr>
          <w:rStyle w:val="Emphasis"/>
          <w:highlight w:val="cyan"/>
        </w:rPr>
        <w:t>concern</w:t>
      </w:r>
      <w:r w:rsidRPr="00001F64">
        <w:t>.</w:t>
      </w:r>
    </w:p>
    <w:p w14:paraId="783D810A" w14:textId="77777777" w:rsidR="00452106" w:rsidRPr="00001F64" w:rsidRDefault="00452106" w:rsidP="00452106">
      <w:r w:rsidRPr="00001F64">
        <w:rPr>
          <w:rStyle w:val="StyleUnderline"/>
        </w:rPr>
        <w:t>While</w:t>
      </w:r>
      <w:r w:rsidRPr="00001F64">
        <w:t xml:space="preserve"> </w:t>
      </w:r>
      <w:r w:rsidRPr="00001F64">
        <w:rPr>
          <w:rStyle w:val="Emphasis"/>
        </w:rPr>
        <w:t>not every flex has</w:t>
      </w:r>
      <w:r w:rsidRPr="00001F64">
        <w:t xml:space="preserve"> necessarily </w:t>
      </w:r>
      <w:r w:rsidRPr="00001F64">
        <w:rPr>
          <w:rStyle w:val="Emphasis"/>
        </w:rPr>
        <w:t>been productive</w:t>
      </w:r>
      <w:r w:rsidRPr="00001F64">
        <w:t>—threatening to annex Greenland and failing to sufficiently distinguish allies from adversaries on things like tariffs come to mind—</w:t>
      </w:r>
      <w:r w:rsidRPr="00001F64">
        <w:rPr>
          <w:rStyle w:val="StyleUnderline"/>
        </w:rPr>
        <w:t>Trump</w:t>
      </w:r>
      <w:r w:rsidRPr="00001F64">
        <w:t xml:space="preserve"> </w:t>
      </w:r>
      <w:r w:rsidRPr="006B2B23">
        <w:rPr>
          <w:rStyle w:val="Emphasis"/>
          <w:highlight w:val="cyan"/>
        </w:rPr>
        <w:t>rightly</w:t>
      </w:r>
      <w:r w:rsidRPr="006B2B23">
        <w:rPr>
          <w:highlight w:val="cyan"/>
        </w:rPr>
        <w:t xml:space="preserve"> </w:t>
      </w:r>
      <w:r w:rsidRPr="006B2B23">
        <w:rPr>
          <w:rStyle w:val="StyleUnderline"/>
          <w:highlight w:val="cyan"/>
        </w:rPr>
        <w:t>grasps</w:t>
      </w:r>
      <w:r w:rsidRPr="00001F64">
        <w:rPr>
          <w:rStyle w:val="StyleUnderline"/>
        </w:rPr>
        <w:t xml:space="preserve"> that </w:t>
      </w:r>
      <w:r w:rsidRPr="006B2B23">
        <w:rPr>
          <w:rStyle w:val="StyleUnderline"/>
          <w:highlight w:val="cyan"/>
        </w:rPr>
        <w:t>national power is the</w:t>
      </w:r>
      <w:r w:rsidRPr="006B2B23">
        <w:rPr>
          <w:highlight w:val="cyan"/>
        </w:rPr>
        <w:t xml:space="preserve"> </w:t>
      </w:r>
      <w:r w:rsidRPr="006B2B23">
        <w:rPr>
          <w:rStyle w:val="Emphasis"/>
          <w:highlight w:val="cyan"/>
        </w:rPr>
        <w:t>foundation</w:t>
      </w:r>
      <w:r w:rsidRPr="006B2B23">
        <w:rPr>
          <w:highlight w:val="cyan"/>
        </w:rPr>
        <w:t xml:space="preserve"> </w:t>
      </w:r>
      <w:r w:rsidRPr="006B2B23">
        <w:rPr>
          <w:rStyle w:val="StyleUnderline"/>
          <w:highlight w:val="cyan"/>
        </w:rPr>
        <w:t>upon which everything rests</w:t>
      </w:r>
      <w:r w:rsidRPr="00001F64">
        <w:t>. Contrary to the wishes of Wilsonians, international “rules” and “norms” are not self-executing but require power to maintain.</w:t>
      </w:r>
    </w:p>
    <w:p w14:paraId="6A8C5B7C" w14:textId="77777777" w:rsidR="00452106" w:rsidRPr="00001F64" w:rsidRDefault="00452106" w:rsidP="00452106">
      <w:r w:rsidRPr="00001F64">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259E9D35" w14:textId="77777777" w:rsidR="00452106" w:rsidRPr="00001F64" w:rsidRDefault="00452106" w:rsidP="00452106">
      <w:r w:rsidRPr="00001F64">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5101C914" w14:textId="77777777" w:rsidR="00452106" w:rsidRPr="00001F64" w:rsidRDefault="00452106" w:rsidP="00452106">
      <w:r w:rsidRPr="00001F64">
        <w:t xml:space="preserve">This </w:t>
      </w:r>
      <w:r w:rsidRPr="006B2B23">
        <w:rPr>
          <w:rStyle w:val="StyleUnderline"/>
          <w:highlight w:val="cyan"/>
        </w:rPr>
        <w:t>shift</w:t>
      </w:r>
      <w:r w:rsidRPr="00001F64">
        <w:rPr>
          <w:rStyle w:val="StyleUnderline"/>
        </w:rPr>
        <w:t xml:space="preserve"> to a</w:t>
      </w:r>
      <w:r w:rsidRPr="00001F64">
        <w:t xml:space="preserve"> </w:t>
      </w:r>
      <w:r w:rsidRPr="00001F64">
        <w:rPr>
          <w:rStyle w:val="Emphasis"/>
        </w:rPr>
        <w:t>power-based fo</w:t>
      </w:r>
      <w:r w:rsidRPr="00001F64">
        <w:t xml:space="preserve">reign </w:t>
      </w:r>
      <w:r w:rsidRPr="00001F64">
        <w:rPr>
          <w:rStyle w:val="Emphasis"/>
        </w:rPr>
        <w:t>po</w:t>
      </w:r>
      <w:r w:rsidRPr="00001F64">
        <w:t xml:space="preserve">licy </w:t>
      </w:r>
      <w:r w:rsidRPr="006B2B23">
        <w:rPr>
          <w:rStyle w:val="StyleUnderline"/>
          <w:highlight w:val="cyan"/>
        </w:rPr>
        <w:t>is</w:t>
      </w:r>
      <w:r w:rsidRPr="00001F64">
        <w:rPr>
          <w:rStyle w:val="StyleUnderline"/>
        </w:rPr>
        <w:t xml:space="preserve"> made</w:t>
      </w:r>
      <w:r w:rsidRPr="00001F64">
        <w:t xml:space="preserve"> all the more </w:t>
      </w:r>
      <w:r w:rsidRPr="006B2B23">
        <w:rPr>
          <w:rStyle w:val="StyleUnderline"/>
          <w:highlight w:val="cyan"/>
        </w:rPr>
        <w:t>urgent by</w:t>
      </w:r>
      <w:r w:rsidRPr="00001F64">
        <w:rPr>
          <w:rStyle w:val="StyleUnderline"/>
        </w:rPr>
        <w:t xml:space="preserve"> the reality</w:t>
      </w:r>
      <w:r w:rsidRPr="00001F64">
        <w:t xml:space="preserve"> that </w:t>
      </w:r>
      <w:r w:rsidRPr="00001F64">
        <w:rPr>
          <w:rStyle w:val="StyleUnderline"/>
        </w:rPr>
        <w:t>the</w:t>
      </w:r>
      <w:r w:rsidRPr="00001F64">
        <w:t xml:space="preserve"> </w:t>
      </w:r>
      <w:r w:rsidRPr="00001F64">
        <w:rPr>
          <w:rStyle w:val="Emphasis"/>
        </w:rPr>
        <w:t>U</w:t>
      </w:r>
      <w:r w:rsidRPr="00001F64">
        <w:t xml:space="preserve">nited </w:t>
      </w:r>
      <w:r w:rsidRPr="00001F64">
        <w:rPr>
          <w:rStyle w:val="Emphasis"/>
        </w:rPr>
        <w:t>S</w:t>
      </w:r>
      <w:r w:rsidRPr="00001F64">
        <w:t xml:space="preserve">tates </w:t>
      </w:r>
      <w:r w:rsidRPr="00001F64">
        <w:rPr>
          <w:rStyle w:val="StyleUnderline"/>
        </w:rPr>
        <w:t xml:space="preserve">has </w:t>
      </w:r>
      <w:r w:rsidRPr="006B2B23">
        <w:rPr>
          <w:rStyle w:val="StyleUnderline"/>
          <w:highlight w:val="cyan"/>
        </w:rPr>
        <w:t>enemies</w:t>
      </w:r>
      <w:r w:rsidRPr="00001F64">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4C8BE167" w14:textId="77777777" w:rsidR="00452106" w:rsidRPr="00001F64" w:rsidRDefault="00452106" w:rsidP="00452106">
      <w:r w:rsidRPr="00001F64">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2D52FDCB" w14:textId="77777777" w:rsidR="00452106" w:rsidRPr="00001F64" w:rsidRDefault="00452106" w:rsidP="00452106">
      <w:r w:rsidRPr="00001F64">
        <w:t xml:space="preserve">In an era </w:t>
      </w:r>
      <w:r w:rsidRPr="00001F64">
        <w:rPr>
          <w:rStyle w:val="StyleUnderline"/>
        </w:rPr>
        <w:t>when</w:t>
      </w:r>
      <w:r w:rsidRPr="00001F64">
        <w:t xml:space="preserve"> </w:t>
      </w:r>
      <w:r w:rsidRPr="00001F64">
        <w:rPr>
          <w:rStyle w:val="Emphasis"/>
        </w:rPr>
        <w:t>adversaries</w:t>
      </w:r>
      <w:r w:rsidRPr="00001F64">
        <w:t xml:space="preserve"> like China, Russia, North Korea, and Iran </w:t>
      </w:r>
      <w:r w:rsidRPr="00001F64">
        <w:rPr>
          <w:rStyle w:val="StyleUnderline"/>
        </w:rPr>
        <w:t>are coordinating to</w:t>
      </w:r>
      <w:r w:rsidRPr="00001F64">
        <w:t xml:space="preserve"> </w:t>
      </w:r>
      <w:r w:rsidRPr="00001F64">
        <w:rPr>
          <w:rStyle w:val="Emphasis"/>
        </w:rPr>
        <w:t>undermine</w:t>
      </w:r>
      <w:r w:rsidRPr="00001F64">
        <w:t xml:space="preserve"> our </w:t>
      </w:r>
      <w:r w:rsidRPr="00001F64">
        <w:rPr>
          <w:rStyle w:val="StyleUnderline"/>
        </w:rPr>
        <w:t>values, interests, and leadership around the world, the</w:t>
      </w:r>
      <w:r w:rsidRPr="00001F64">
        <w:t xml:space="preserve"> World War II and Cold War-era moral </w:t>
      </w:r>
      <w:r w:rsidRPr="00001F64">
        <w:rPr>
          <w:rStyle w:val="StyleUnderline"/>
        </w:rPr>
        <w:t>distinction between</w:t>
      </w:r>
      <w:r w:rsidRPr="00001F64">
        <w:t xml:space="preserve"> </w:t>
      </w:r>
      <w:r w:rsidRPr="00001F64">
        <w:rPr>
          <w:rStyle w:val="Emphasis"/>
        </w:rPr>
        <w:t>good and evil</w:t>
      </w:r>
      <w:r w:rsidRPr="00001F64">
        <w:t xml:space="preserve">, or just better and worse, </w:t>
      </w:r>
      <w:r w:rsidRPr="00001F64">
        <w:rPr>
          <w:rStyle w:val="StyleUnderline"/>
        </w:rPr>
        <w:t>is due for a comeback</w:t>
      </w:r>
      <w:r w:rsidRPr="00001F64">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63DF1243" w14:textId="77777777" w:rsidR="00452106" w:rsidRPr="00174610" w:rsidRDefault="00452106" w:rsidP="00452106">
      <w:r w:rsidRPr="00001F64">
        <w:t xml:space="preserve">The irony is that </w:t>
      </w:r>
      <w:r w:rsidRPr="00001F64">
        <w:rPr>
          <w:rStyle w:val="StyleUnderline"/>
        </w:rPr>
        <w:t>a</w:t>
      </w:r>
      <w:r w:rsidRPr="00001F64">
        <w:t xml:space="preserve"> </w:t>
      </w:r>
      <w:r w:rsidRPr="006B2B23">
        <w:rPr>
          <w:rStyle w:val="Emphasis"/>
          <w:highlight w:val="cyan"/>
        </w:rPr>
        <w:t>strong U</w:t>
      </w:r>
      <w:r w:rsidRPr="00001F64">
        <w:t xml:space="preserve">nited </w:t>
      </w:r>
      <w:r w:rsidRPr="006B2B23">
        <w:rPr>
          <w:rStyle w:val="Emphasis"/>
          <w:highlight w:val="cyan"/>
        </w:rPr>
        <w:t>S</w:t>
      </w:r>
      <w:r w:rsidRPr="00001F64">
        <w:t xml:space="preserve">tates </w:t>
      </w:r>
      <w:r w:rsidRPr="006B2B23">
        <w:rPr>
          <w:rStyle w:val="StyleUnderline"/>
          <w:highlight w:val="cyan"/>
        </w:rPr>
        <w:t>pursuing</w:t>
      </w:r>
      <w:r w:rsidRPr="00001F64">
        <w:rPr>
          <w:rStyle w:val="StyleUnderline"/>
        </w:rPr>
        <w:t xml:space="preserve"> its</w:t>
      </w:r>
      <w:r w:rsidRPr="00001F64">
        <w:t xml:space="preserve"> </w:t>
      </w:r>
      <w:r w:rsidRPr="006B2B23">
        <w:rPr>
          <w:rStyle w:val="Emphasis"/>
          <w:highlight w:val="cyan"/>
        </w:rPr>
        <w:t>national interest</w:t>
      </w:r>
      <w:r w:rsidRPr="00001F64">
        <w:t xml:space="preserve"> </w:t>
      </w:r>
      <w:r w:rsidRPr="00001F64">
        <w:rPr>
          <w:rStyle w:val="StyleUnderline"/>
        </w:rPr>
        <w:t xml:space="preserve">in furtherance of its founding principles </w:t>
      </w:r>
      <w:r w:rsidRPr="006B2B23">
        <w:rPr>
          <w:rStyle w:val="StyleUnderline"/>
          <w:highlight w:val="cyan"/>
        </w:rPr>
        <w:t>is the</w:t>
      </w:r>
      <w:r w:rsidRPr="006B2B23">
        <w:rPr>
          <w:highlight w:val="cyan"/>
        </w:rPr>
        <w:t xml:space="preserve"> </w:t>
      </w:r>
      <w:r w:rsidRPr="006B2B23">
        <w:rPr>
          <w:rStyle w:val="Emphasis"/>
          <w:highlight w:val="cyan"/>
        </w:rPr>
        <w:t>best way to secure and advance a freer, more open world</w:t>
      </w:r>
      <w:r w:rsidRPr="00001F64">
        <w:t>. But American power must remain the top priority, as there is no order without power to sustain it. This may be less sentimental or moralistic than what we have been used to, but there’s a good chance it will be more successful.</w:t>
      </w:r>
    </w:p>
    <w:p w14:paraId="7FCC730C" w14:textId="77777777" w:rsidR="00452106" w:rsidRPr="00E5090F" w:rsidRDefault="00452106" w:rsidP="00452106"/>
    <w:p w14:paraId="733EE721" w14:textId="77777777" w:rsidR="008853B6" w:rsidRPr="00341F42" w:rsidRDefault="008853B6" w:rsidP="008853B6"/>
    <w:p w14:paraId="4F35DD57" w14:textId="77777777" w:rsidR="008853B6" w:rsidRDefault="008853B6" w:rsidP="008853B6">
      <w:pPr>
        <w:pStyle w:val="Heading3"/>
      </w:pPr>
      <w:r>
        <w:t>Trump Dies --- 1NC</w:t>
      </w:r>
    </w:p>
    <w:p w14:paraId="6079324A" w14:textId="77777777" w:rsidR="008853B6" w:rsidRDefault="008853B6" w:rsidP="008853B6">
      <w:pPr>
        <w:pStyle w:val="Heading4"/>
      </w:pPr>
      <w:r>
        <w:t xml:space="preserve">Trump </w:t>
      </w:r>
      <w:r>
        <w:rPr>
          <w:u w:val="single"/>
        </w:rPr>
        <w:t>dies.</w:t>
      </w:r>
    </w:p>
    <w:p w14:paraId="248B1900" w14:textId="77777777" w:rsidR="008853B6" w:rsidRDefault="008853B6" w:rsidP="008853B6">
      <w:r w:rsidRPr="00147959">
        <w:rPr>
          <w:rStyle w:val="Style13ptBold"/>
        </w:rPr>
        <w:t>Hoy 25</w:t>
      </w:r>
      <w:r>
        <w:t>, T.M., Author of 3 nonfiction books, editor, publisher, and a monster of iniquity [kidding!]., Medium, September 15, 2025, [</w:t>
      </w:r>
      <w:r w:rsidRPr="00402A91">
        <w:rPr>
          <w:rStyle w:val="Emphasis"/>
          <w:highlight w:val="green"/>
        </w:rPr>
        <w:t>Trump will soon die — Death told me</w:t>
      </w:r>
      <w:r>
        <w:t xml:space="preserve"> (Wanna Bet ?)], </w:t>
      </w:r>
      <w:hyperlink r:id="rId7" w:history="1">
        <w:r w:rsidRPr="00E1781C">
          <w:rPr>
            <w:rStyle w:val="Hyperlink"/>
          </w:rPr>
          <w:t>https://medium.com/@panmedia.com/trump-will-soon-die-death-told-me-wanna-bet-35154c6b9701</w:t>
        </w:r>
      </w:hyperlink>
      <w:r>
        <w:t>, Accessed 9/29/2025 //schwonahonagan</w:t>
      </w:r>
    </w:p>
    <w:p w14:paraId="074ADFDB" w14:textId="77777777" w:rsidR="008853B6" w:rsidRPr="00402A91" w:rsidRDefault="008853B6" w:rsidP="008853B6">
      <w:pPr>
        <w:rPr>
          <w:sz w:val="12"/>
        </w:rPr>
      </w:pPr>
      <w:r w:rsidRPr="00402A91">
        <w:rPr>
          <w:sz w:val="12"/>
        </w:rPr>
        <w:t>Ask anyone who knows me — ANYONE — if I foretold their death, would they doubt me?</w:t>
      </w:r>
    </w:p>
    <w:p w14:paraId="5E7A99A4" w14:textId="77777777" w:rsidR="008853B6" w:rsidRPr="00402A91" w:rsidRDefault="008853B6" w:rsidP="008853B6">
      <w:pPr>
        <w:rPr>
          <w:sz w:val="12"/>
        </w:rPr>
      </w:pPr>
    </w:p>
    <w:p w14:paraId="2065148D" w14:textId="77777777" w:rsidR="008853B6" w:rsidRPr="00402A91" w:rsidRDefault="008853B6" w:rsidP="008853B6">
      <w:pPr>
        <w:rPr>
          <w:sz w:val="12"/>
        </w:rPr>
      </w:pPr>
      <w:r w:rsidRPr="00402A91">
        <w:rPr>
          <w:sz w:val="12"/>
        </w:rPr>
        <w:t>I’m laughing when I’m telling you this; anyone who’d do that would be a liar!</w:t>
      </w:r>
    </w:p>
    <w:p w14:paraId="60D2353F" w14:textId="77777777" w:rsidR="008853B6" w:rsidRPr="00402A91" w:rsidRDefault="008853B6" w:rsidP="008853B6">
      <w:pPr>
        <w:rPr>
          <w:sz w:val="12"/>
        </w:rPr>
      </w:pPr>
    </w:p>
    <w:p w14:paraId="7B518B6C" w14:textId="77777777" w:rsidR="008853B6" w:rsidRPr="00402A91" w:rsidRDefault="008853B6" w:rsidP="008853B6">
      <w:pPr>
        <w:rPr>
          <w:sz w:val="12"/>
        </w:rPr>
      </w:pPr>
      <w:r w:rsidRPr="00402A91">
        <w:rPr>
          <w:sz w:val="12"/>
        </w:rPr>
        <w:t>If I foretold your death, my friend, you’d be wise to start making preparations immediately.</w:t>
      </w:r>
    </w:p>
    <w:p w14:paraId="025EB0C3" w14:textId="77777777" w:rsidR="008853B6" w:rsidRPr="00402A91" w:rsidRDefault="008853B6" w:rsidP="008853B6">
      <w:pPr>
        <w:rPr>
          <w:sz w:val="12"/>
        </w:rPr>
      </w:pPr>
    </w:p>
    <w:p w14:paraId="05AFEC5B" w14:textId="77777777" w:rsidR="008853B6" w:rsidRPr="00402A91" w:rsidRDefault="008853B6" w:rsidP="008853B6">
      <w:pPr>
        <w:rPr>
          <w:sz w:val="12"/>
        </w:rPr>
      </w:pPr>
      <w:r w:rsidRPr="00402A91">
        <w:rPr>
          <w:sz w:val="12"/>
        </w:rPr>
        <w:t>It is not boasting, nor prophecy. It’s like you trust your plumber who’s been in business for 40 years, who tells you your pipes are about to burst — it’s the voice of experience.</w:t>
      </w:r>
    </w:p>
    <w:p w14:paraId="490B056D" w14:textId="77777777" w:rsidR="008853B6" w:rsidRPr="00402A91" w:rsidRDefault="008853B6" w:rsidP="008853B6">
      <w:pPr>
        <w:rPr>
          <w:sz w:val="12"/>
        </w:rPr>
      </w:pPr>
    </w:p>
    <w:p w14:paraId="46DBF112" w14:textId="77777777" w:rsidR="008853B6" w:rsidRPr="00402A91" w:rsidRDefault="008853B6" w:rsidP="008853B6">
      <w:pPr>
        <w:rPr>
          <w:rStyle w:val="Emphasis"/>
        </w:rPr>
      </w:pPr>
      <w:r w:rsidRPr="00402A91">
        <w:rPr>
          <w:sz w:val="12"/>
        </w:rPr>
        <w:t xml:space="preserve">Met Death as a child, and can see the Dead. And </w:t>
      </w:r>
      <w:r w:rsidRPr="00402A91">
        <w:rPr>
          <w:rStyle w:val="Emphasis"/>
          <w:highlight w:val="green"/>
        </w:rPr>
        <w:t>Death</w:t>
      </w:r>
      <w:r w:rsidRPr="00402A91">
        <w:rPr>
          <w:rStyle w:val="Emphasis"/>
        </w:rPr>
        <w:t xml:space="preserve"> is </w:t>
      </w:r>
      <w:r w:rsidRPr="00402A91">
        <w:rPr>
          <w:rStyle w:val="Emphasis"/>
          <w:highlight w:val="green"/>
        </w:rPr>
        <w:t>a close, personal friend.</w:t>
      </w:r>
    </w:p>
    <w:p w14:paraId="7EBC26DD" w14:textId="77777777" w:rsidR="008853B6" w:rsidRPr="00402A91" w:rsidRDefault="008853B6" w:rsidP="008853B6">
      <w:pPr>
        <w:rPr>
          <w:sz w:val="12"/>
        </w:rPr>
      </w:pPr>
    </w:p>
    <w:p w14:paraId="132BD8A2" w14:textId="77777777" w:rsidR="008853B6" w:rsidRPr="00402A91" w:rsidRDefault="008853B6" w:rsidP="008853B6">
      <w:pPr>
        <w:rPr>
          <w:sz w:val="12"/>
        </w:rPr>
      </w:pPr>
      <w:r w:rsidRPr="00402A91">
        <w:rPr>
          <w:sz w:val="12"/>
        </w:rPr>
        <w:t>I know — we live in an impatient age.</w:t>
      </w:r>
    </w:p>
    <w:p w14:paraId="14228B5B" w14:textId="77777777" w:rsidR="008853B6" w:rsidRPr="00402A91" w:rsidRDefault="008853B6" w:rsidP="008853B6">
      <w:pPr>
        <w:rPr>
          <w:sz w:val="12"/>
        </w:rPr>
      </w:pPr>
    </w:p>
    <w:p w14:paraId="0C48E6FF" w14:textId="77777777" w:rsidR="008853B6" w:rsidRPr="00402A91" w:rsidRDefault="008853B6" w:rsidP="008853B6">
      <w:pPr>
        <w:rPr>
          <w:sz w:val="12"/>
        </w:rPr>
      </w:pPr>
      <w:r w:rsidRPr="00402A91">
        <w:rPr>
          <w:sz w:val="12"/>
        </w:rPr>
        <w:t>To explain my knowledge there are a few things I must reveal to you. It’s not something that can be rushed, but I’ll be brief.</w:t>
      </w:r>
    </w:p>
    <w:p w14:paraId="63D27C4E" w14:textId="77777777" w:rsidR="008853B6" w:rsidRPr="00402A91" w:rsidRDefault="008853B6" w:rsidP="008853B6">
      <w:pPr>
        <w:rPr>
          <w:sz w:val="12"/>
        </w:rPr>
      </w:pPr>
    </w:p>
    <w:p w14:paraId="1CF7BAF8" w14:textId="77777777" w:rsidR="008853B6" w:rsidRPr="00402A91" w:rsidRDefault="008853B6" w:rsidP="008853B6">
      <w:pPr>
        <w:rPr>
          <w:sz w:val="12"/>
        </w:rPr>
      </w:pPr>
      <w:r w:rsidRPr="00402A91">
        <w:rPr>
          <w:sz w:val="12"/>
        </w:rPr>
        <w:t>I first met Death when I was about four. My Great Uncle Vic, my grandfather’s brother, and I formed an amazing bond. He was 84, in an oxygen tent, smoking two packs of Pall Mall nonfilters per day. He had lived all over the world, and spent a lot of time in India. He was a Rosicrucian. Lived in Pacific Grove, as did all my father’s family.</w:t>
      </w:r>
    </w:p>
    <w:p w14:paraId="66CC6E85" w14:textId="77777777" w:rsidR="008853B6" w:rsidRPr="00402A91" w:rsidRDefault="008853B6" w:rsidP="008853B6">
      <w:pPr>
        <w:rPr>
          <w:sz w:val="12"/>
        </w:rPr>
      </w:pPr>
    </w:p>
    <w:p w14:paraId="4BB8C785" w14:textId="77777777" w:rsidR="008853B6" w:rsidRPr="00402A91" w:rsidRDefault="008853B6" w:rsidP="008853B6">
      <w:pPr>
        <w:rPr>
          <w:sz w:val="12"/>
        </w:rPr>
      </w:pPr>
      <w:r w:rsidRPr="00402A91">
        <w:rPr>
          <w:sz w:val="12"/>
        </w:rPr>
        <w:t>The night he died I woke up about 9:00 p.m., and he was at the foot of my bed. The feeling I had was such a good one — my Uncle Vic was there telling me everything was great. No worries ! and sending me his best, most wonderful love. My door was cracked to the hallway. He turned, and walked out the door. I leaped up, pulled open the door, and the hallway was empty. I rushed into the kitchen down the hall where my parents sat at the kitchen table, and tried to convince me I’d had a dream. After searching the house and the yard, insisting I’d seen my Uncle Vic, I went back to bed.</w:t>
      </w:r>
    </w:p>
    <w:p w14:paraId="0ACB260A" w14:textId="77777777" w:rsidR="008853B6" w:rsidRPr="00402A91" w:rsidRDefault="008853B6" w:rsidP="008853B6">
      <w:pPr>
        <w:rPr>
          <w:sz w:val="12"/>
        </w:rPr>
      </w:pPr>
    </w:p>
    <w:p w14:paraId="2E7F169D" w14:textId="77777777" w:rsidR="008853B6" w:rsidRPr="00402A91" w:rsidRDefault="008853B6" w:rsidP="008853B6">
      <w:pPr>
        <w:rPr>
          <w:sz w:val="12"/>
        </w:rPr>
      </w:pPr>
      <w:r w:rsidRPr="00402A91">
        <w:rPr>
          <w:sz w:val="12"/>
        </w:rPr>
        <w:t>My dad — the vice principal of Los Altos High School, came back from work, the color of ash. He walked in the door, and said “ Vic died last night at 9:00.” It was the first funeral I was allowed to attend. But I knew, even then, that death is just a doorway.</w:t>
      </w:r>
    </w:p>
    <w:p w14:paraId="5C935BBA" w14:textId="77777777" w:rsidR="008853B6" w:rsidRPr="00402A91" w:rsidRDefault="008853B6" w:rsidP="008853B6">
      <w:pPr>
        <w:rPr>
          <w:sz w:val="12"/>
        </w:rPr>
      </w:pPr>
    </w:p>
    <w:p w14:paraId="1C32CE7B" w14:textId="77777777" w:rsidR="008853B6" w:rsidRPr="00402A91" w:rsidRDefault="008853B6" w:rsidP="008853B6">
      <w:pPr>
        <w:rPr>
          <w:sz w:val="12"/>
        </w:rPr>
      </w:pPr>
      <w:r w:rsidRPr="00402A91">
        <w:rPr>
          <w:sz w:val="12"/>
        </w:rPr>
        <w:t>I had many, many more meetings with the dead over the next few years. Sometimes when they weren’t even dead yet.</w:t>
      </w:r>
    </w:p>
    <w:p w14:paraId="64280B57" w14:textId="77777777" w:rsidR="008853B6" w:rsidRPr="00402A91" w:rsidRDefault="008853B6" w:rsidP="008853B6">
      <w:pPr>
        <w:rPr>
          <w:sz w:val="12"/>
        </w:rPr>
      </w:pPr>
    </w:p>
    <w:p w14:paraId="6F47ED75" w14:textId="77777777" w:rsidR="008853B6" w:rsidRPr="00402A91" w:rsidRDefault="008853B6" w:rsidP="008853B6">
      <w:pPr>
        <w:rPr>
          <w:sz w:val="12"/>
        </w:rPr>
      </w:pPr>
      <w:r w:rsidRPr="00402A91">
        <w:rPr>
          <w:sz w:val="12"/>
        </w:rPr>
        <w:t>My Grandma Hoy visited me the night she slipped into a coma. She was 92, and was just tired of life. I was just prompted that night to think of all the great times we had together, as she and my Grandpa Hoy loved to go camping with us grandkids in their big RV, all over California. We spent our summers up in the Sierra Nevada’s, at their beautiful cabin. I wrote a letter about it thanking her, and it arrived the day after she died. My sister read it, weeping, at her funeral.</w:t>
      </w:r>
    </w:p>
    <w:p w14:paraId="356D8E13" w14:textId="77777777" w:rsidR="008853B6" w:rsidRPr="00402A91" w:rsidRDefault="008853B6" w:rsidP="008853B6">
      <w:pPr>
        <w:rPr>
          <w:sz w:val="12"/>
        </w:rPr>
      </w:pPr>
    </w:p>
    <w:p w14:paraId="46F05062" w14:textId="77777777" w:rsidR="008853B6" w:rsidRPr="00402A91" w:rsidRDefault="008853B6" w:rsidP="008853B6">
      <w:pPr>
        <w:rPr>
          <w:sz w:val="12"/>
        </w:rPr>
      </w:pPr>
      <w:r w:rsidRPr="00402A91">
        <w:rPr>
          <w:sz w:val="12"/>
        </w:rPr>
        <w:t>I’d probably met more than a dozen spirits by the time I went to Thai prison at 26.</w:t>
      </w:r>
    </w:p>
    <w:p w14:paraId="0C48A582" w14:textId="77777777" w:rsidR="008853B6" w:rsidRPr="00402A91" w:rsidRDefault="008853B6" w:rsidP="008853B6">
      <w:pPr>
        <w:rPr>
          <w:sz w:val="12"/>
        </w:rPr>
      </w:pPr>
    </w:p>
    <w:p w14:paraId="5A0220E6" w14:textId="77777777" w:rsidR="008853B6" w:rsidRPr="00402A91" w:rsidRDefault="008853B6" w:rsidP="008853B6">
      <w:pPr>
        <w:rPr>
          <w:sz w:val="12"/>
        </w:rPr>
      </w:pPr>
      <w:r w:rsidRPr="00402A91">
        <w:rPr>
          <w:sz w:val="12"/>
        </w:rPr>
        <w:t>I spent time at Chiang Mai Remand prison, and then at Bang Kwang prison in Thailand. Bang Kwang is for lifers, and has the execution chamber there. I had a death sentence reduced to life for confession. I was there 5 years. I watched hundreds upon hundreds of people die all around me. Indeed, I almost died many times myself. They died in every sort of way, from the most violent to the most peaceful, and everyone of those deaths taught me something.</w:t>
      </w:r>
    </w:p>
    <w:p w14:paraId="1EB50BFF" w14:textId="77777777" w:rsidR="008853B6" w:rsidRPr="00402A91" w:rsidRDefault="008853B6" w:rsidP="008853B6">
      <w:pPr>
        <w:rPr>
          <w:sz w:val="12"/>
        </w:rPr>
      </w:pPr>
    </w:p>
    <w:p w14:paraId="2299F374" w14:textId="77777777" w:rsidR="008853B6" w:rsidRPr="00402A91" w:rsidRDefault="008853B6" w:rsidP="008853B6">
      <w:pPr>
        <w:rPr>
          <w:sz w:val="12"/>
        </w:rPr>
      </w:pPr>
      <w:r w:rsidRPr="00402A91">
        <w:rPr>
          <w:sz w:val="12"/>
        </w:rPr>
        <w:t>Death has many aspects. Death is a doorway. But death is also an absence, a letting go, sometimes a heaviness. Oftentimes it is the sweetly unpleasant smell of death. And if you are in the immediate vicinity, his presence is unmistakable.</w:t>
      </w:r>
    </w:p>
    <w:p w14:paraId="071D7D5D" w14:textId="77777777" w:rsidR="008853B6" w:rsidRPr="00402A91" w:rsidRDefault="008853B6" w:rsidP="008853B6">
      <w:pPr>
        <w:rPr>
          <w:sz w:val="12"/>
        </w:rPr>
      </w:pPr>
    </w:p>
    <w:p w14:paraId="115F128F" w14:textId="77777777" w:rsidR="008853B6" w:rsidRPr="00402A91" w:rsidRDefault="008853B6" w:rsidP="008853B6">
      <w:pPr>
        <w:rPr>
          <w:sz w:val="12"/>
        </w:rPr>
      </w:pPr>
      <w:r w:rsidRPr="00402A91">
        <w:rPr>
          <w:sz w:val="12"/>
        </w:rPr>
        <w:t>We fear Death for many reasons, from loss and grief to fear of the unknown, and all the spectrum in between.</w:t>
      </w:r>
    </w:p>
    <w:p w14:paraId="0757AD27" w14:textId="77777777" w:rsidR="008853B6" w:rsidRPr="00402A91" w:rsidRDefault="008853B6" w:rsidP="008853B6">
      <w:pPr>
        <w:rPr>
          <w:sz w:val="12"/>
        </w:rPr>
      </w:pPr>
    </w:p>
    <w:p w14:paraId="499A634B" w14:textId="77777777" w:rsidR="008853B6" w:rsidRPr="00402A91" w:rsidRDefault="008853B6" w:rsidP="008853B6">
      <w:pPr>
        <w:rPr>
          <w:sz w:val="12"/>
        </w:rPr>
      </w:pPr>
      <w:r w:rsidRPr="00402A91">
        <w:rPr>
          <w:sz w:val="12"/>
        </w:rPr>
        <w:t>Death is not bad, evil, or even dangerous really. He will speak with you. Few dare speak with him, and only a handful engage him as a friend.</w:t>
      </w:r>
    </w:p>
    <w:p w14:paraId="42E021F1" w14:textId="77777777" w:rsidR="008853B6" w:rsidRPr="00402A91" w:rsidRDefault="008853B6" w:rsidP="008853B6">
      <w:pPr>
        <w:rPr>
          <w:sz w:val="12"/>
        </w:rPr>
      </w:pPr>
    </w:p>
    <w:p w14:paraId="2B82F165" w14:textId="77777777" w:rsidR="008853B6" w:rsidRPr="00402A91" w:rsidRDefault="008853B6" w:rsidP="008853B6">
      <w:pPr>
        <w:rPr>
          <w:sz w:val="12"/>
        </w:rPr>
      </w:pPr>
      <w:r w:rsidRPr="00402A91">
        <w:rPr>
          <w:sz w:val="12"/>
        </w:rPr>
        <w:t>I met him in so many guises, and so many different ways, and I almost crossed over half a dozen times myself — near death stuff in Thai prison, so I met him “on the job” too, so to speak, lol.</w:t>
      </w:r>
    </w:p>
    <w:p w14:paraId="5973772C" w14:textId="77777777" w:rsidR="008853B6" w:rsidRPr="00402A91" w:rsidRDefault="008853B6" w:rsidP="008853B6">
      <w:pPr>
        <w:rPr>
          <w:sz w:val="12"/>
        </w:rPr>
      </w:pPr>
    </w:p>
    <w:p w14:paraId="3DAFB7C3" w14:textId="77777777" w:rsidR="008853B6" w:rsidRPr="00402A91" w:rsidRDefault="008853B6" w:rsidP="008853B6">
      <w:pPr>
        <w:rPr>
          <w:sz w:val="12"/>
        </w:rPr>
      </w:pPr>
      <w:r w:rsidRPr="00402A91">
        <w:rPr>
          <w:sz w:val="12"/>
        </w:rPr>
        <w:t>He’s kind in his way. With animals, he tries when possible to ease their passage. They so often suffer cruelly in life and he would relieve their pain. Animals see him at that moment, there’s a brief flash of fear, then acceptance and release. Always a soft helpful touch. He can be felt.</w:t>
      </w:r>
    </w:p>
    <w:p w14:paraId="19299972" w14:textId="77777777" w:rsidR="008853B6" w:rsidRPr="00402A91" w:rsidRDefault="008853B6" w:rsidP="008853B6">
      <w:pPr>
        <w:rPr>
          <w:sz w:val="12"/>
        </w:rPr>
      </w:pPr>
    </w:p>
    <w:p w14:paraId="6BF06994" w14:textId="77777777" w:rsidR="008853B6" w:rsidRPr="00402A91" w:rsidRDefault="008853B6" w:rsidP="008853B6">
      <w:pPr>
        <w:rPr>
          <w:sz w:val="12"/>
        </w:rPr>
      </w:pPr>
      <w:r w:rsidRPr="00402A91">
        <w:rPr>
          <w:sz w:val="12"/>
        </w:rPr>
        <w:t>At this point in life, i’m surrounded by spirits. There’s a couple ghosts that live in my house, they’re very quiet — no big deal at all. One is an old borracho, who loves to party. And the other is a young man who committed suicide long long ago. Relatives and Friends that have passed on visit once in awhile.</w:t>
      </w:r>
    </w:p>
    <w:p w14:paraId="010F3154" w14:textId="77777777" w:rsidR="008853B6" w:rsidRPr="00402A91" w:rsidRDefault="008853B6" w:rsidP="008853B6">
      <w:pPr>
        <w:rPr>
          <w:sz w:val="12"/>
        </w:rPr>
      </w:pPr>
    </w:p>
    <w:p w14:paraId="3EE41FD5" w14:textId="77777777" w:rsidR="008853B6" w:rsidRPr="00402A91" w:rsidRDefault="008853B6" w:rsidP="008853B6">
      <w:pPr>
        <w:rPr>
          <w:sz w:val="12"/>
        </w:rPr>
      </w:pPr>
      <w:r w:rsidRPr="00402A91">
        <w:rPr>
          <w:sz w:val="12"/>
        </w:rPr>
        <w:t>I can no longer count how many human and non-human spirits I’ve encountered. And if Death is anywhere present, I can feel him, and if I reach out I can speak to him. And He answers me.</w:t>
      </w:r>
    </w:p>
    <w:p w14:paraId="50A610AF" w14:textId="77777777" w:rsidR="008853B6" w:rsidRPr="00402A91" w:rsidRDefault="008853B6" w:rsidP="008853B6">
      <w:pPr>
        <w:rPr>
          <w:sz w:val="12"/>
        </w:rPr>
      </w:pPr>
    </w:p>
    <w:p w14:paraId="0DDAFADF" w14:textId="77777777" w:rsidR="008853B6" w:rsidRPr="00402A91" w:rsidRDefault="008853B6" w:rsidP="008853B6">
      <w:pPr>
        <w:rPr>
          <w:sz w:val="12"/>
        </w:rPr>
      </w:pPr>
      <w:r w:rsidRPr="00402A91">
        <w:rPr>
          <w:sz w:val="12"/>
        </w:rPr>
        <w:t xml:space="preserve">The last time I saw President Trump was </w:t>
      </w:r>
      <w:r w:rsidRPr="00402A91">
        <w:rPr>
          <w:rStyle w:val="StyleUnderline"/>
          <w:highlight w:val="green"/>
        </w:rPr>
        <w:t>at the 9–11 Memorial</w:t>
      </w:r>
      <w:r w:rsidRPr="00402A91">
        <w:rPr>
          <w:sz w:val="12"/>
        </w:rPr>
        <w:t xml:space="preserve">. </w:t>
      </w:r>
      <w:r w:rsidRPr="00402A91">
        <w:rPr>
          <w:rStyle w:val="Emphasis"/>
          <w:highlight w:val="green"/>
        </w:rPr>
        <w:t>Death</w:t>
      </w:r>
      <w:r w:rsidRPr="00402A91">
        <w:rPr>
          <w:rStyle w:val="Emphasis"/>
        </w:rPr>
        <w:t xml:space="preserve"> </w:t>
      </w:r>
      <w:r w:rsidRPr="00402A91">
        <w:rPr>
          <w:rStyle w:val="Emphasis"/>
          <w:highlight w:val="green"/>
        </w:rPr>
        <w:t>was</w:t>
      </w:r>
      <w:r w:rsidRPr="00402A91">
        <w:rPr>
          <w:rStyle w:val="Emphasis"/>
        </w:rPr>
        <w:t xml:space="preserve"> right there </w:t>
      </w:r>
      <w:r w:rsidRPr="00402A91">
        <w:rPr>
          <w:rStyle w:val="Emphasis"/>
          <w:highlight w:val="green"/>
        </w:rPr>
        <w:t>at his side</w:t>
      </w:r>
      <w:r w:rsidRPr="00402A91">
        <w:rPr>
          <w:rStyle w:val="Emphasis"/>
        </w:rPr>
        <w:t xml:space="preserve">. </w:t>
      </w:r>
      <w:r w:rsidRPr="00402A91">
        <w:rPr>
          <w:sz w:val="12"/>
        </w:rPr>
        <w:t>Thousands of miles away in the Arizona desert I could still smell the stench.</w:t>
      </w:r>
    </w:p>
    <w:p w14:paraId="24D6E2B4" w14:textId="77777777" w:rsidR="008853B6" w:rsidRPr="00402A91" w:rsidRDefault="008853B6" w:rsidP="008853B6">
      <w:pPr>
        <w:rPr>
          <w:sz w:val="12"/>
        </w:rPr>
      </w:pPr>
    </w:p>
    <w:p w14:paraId="62C3D4E0" w14:textId="77777777" w:rsidR="008853B6" w:rsidRPr="00402A91" w:rsidRDefault="008853B6" w:rsidP="008853B6">
      <w:pPr>
        <w:rPr>
          <w:sz w:val="12"/>
        </w:rPr>
      </w:pPr>
      <w:r w:rsidRPr="00402A91">
        <w:rPr>
          <w:sz w:val="12"/>
        </w:rPr>
        <w:t xml:space="preserve">I feel a little bit like i’m stealing candy from babies, but </w:t>
      </w:r>
      <w:r w:rsidRPr="00402A91">
        <w:rPr>
          <w:rStyle w:val="Emphasis"/>
          <w:highlight w:val="green"/>
        </w:rPr>
        <w:t>I’ll give anybody odds on Trump being dead within 90 days</w:t>
      </w:r>
      <w:r w:rsidRPr="00402A91">
        <w:rPr>
          <w:sz w:val="12"/>
          <w:highlight w:val="green"/>
        </w:rPr>
        <w:t>.</w:t>
      </w:r>
    </w:p>
    <w:p w14:paraId="0DCA8C24" w14:textId="77777777" w:rsidR="008853B6" w:rsidRPr="00402A91" w:rsidRDefault="008853B6" w:rsidP="008853B6">
      <w:pPr>
        <w:rPr>
          <w:sz w:val="12"/>
        </w:rPr>
      </w:pPr>
    </w:p>
    <w:p w14:paraId="2E6EF0BC" w14:textId="77777777" w:rsidR="008853B6" w:rsidRPr="00402A91" w:rsidRDefault="008853B6" w:rsidP="008853B6">
      <w:pPr>
        <w:rPr>
          <w:rStyle w:val="Emphasis"/>
        </w:rPr>
      </w:pPr>
      <w:r w:rsidRPr="00402A91">
        <w:rPr>
          <w:rStyle w:val="Emphasis"/>
          <w:highlight w:val="green"/>
        </w:rPr>
        <w:t>I’m dead fucking serious.</w:t>
      </w:r>
    </w:p>
    <w:p w14:paraId="711623DA" w14:textId="77777777" w:rsidR="008853B6" w:rsidRPr="00402A91" w:rsidRDefault="008853B6" w:rsidP="008853B6">
      <w:pPr>
        <w:rPr>
          <w:rStyle w:val="Emphasis"/>
        </w:rPr>
      </w:pPr>
    </w:p>
    <w:p w14:paraId="796A4DF0" w14:textId="77777777" w:rsidR="008853B6" w:rsidRPr="00402A91" w:rsidRDefault="008853B6" w:rsidP="008853B6">
      <w:pPr>
        <w:rPr>
          <w:sz w:val="12"/>
        </w:rPr>
      </w:pPr>
      <w:r w:rsidRPr="00402A91">
        <w:rPr>
          <w:sz w:val="12"/>
        </w:rPr>
        <w:t>My email is right there beneath this. I’ll cover anything up to $10k (I’ll cover it with my house, worth about $300k).</w:t>
      </w:r>
    </w:p>
    <w:p w14:paraId="7E3CF807" w14:textId="77777777" w:rsidR="008853B6" w:rsidRPr="00402A91" w:rsidRDefault="008853B6" w:rsidP="008853B6">
      <w:pPr>
        <w:rPr>
          <w:sz w:val="12"/>
        </w:rPr>
      </w:pPr>
    </w:p>
    <w:p w14:paraId="040430E3" w14:textId="77777777" w:rsidR="008853B6" w:rsidRPr="00402A91" w:rsidRDefault="008853B6" w:rsidP="008853B6">
      <w:pPr>
        <w:rPr>
          <w:sz w:val="12"/>
        </w:rPr>
      </w:pPr>
      <w:r w:rsidRPr="00402A91">
        <w:rPr>
          <w:sz w:val="12"/>
        </w:rPr>
        <w:t>But you’d be a fool. Death’s hand is right on his shoulder.</w:t>
      </w:r>
    </w:p>
    <w:p w14:paraId="2FD4302F" w14:textId="77777777" w:rsidR="008853B6" w:rsidRPr="00402A91" w:rsidRDefault="008853B6" w:rsidP="008853B6">
      <w:pPr>
        <w:rPr>
          <w:sz w:val="12"/>
        </w:rPr>
      </w:pPr>
    </w:p>
    <w:p w14:paraId="7A494BFE" w14:textId="77777777" w:rsidR="008853B6" w:rsidRPr="00402A91" w:rsidRDefault="008853B6" w:rsidP="008853B6">
      <w:pPr>
        <w:rPr>
          <w:sz w:val="12"/>
        </w:rPr>
      </w:pPr>
      <w:r w:rsidRPr="00402A91">
        <w:rPr>
          <w:rStyle w:val="Emphasis"/>
          <w:highlight w:val="green"/>
        </w:rPr>
        <w:t>He is rotting</w:t>
      </w:r>
      <w:r w:rsidRPr="00402A91">
        <w:rPr>
          <w:sz w:val="12"/>
          <w:highlight w:val="green"/>
        </w:rPr>
        <w:t xml:space="preserve">, </w:t>
      </w:r>
      <w:r w:rsidRPr="00402A91">
        <w:rPr>
          <w:sz w:val="12"/>
        </w:rPr>
        <w:t xml:space="preserve">and </w:t>
      </w:r>
      <w:r w:rsidRPr="00402A91">
        <w:rPr>
          <w:rStyle w:val="StyleUnderline"/>
          <w:highlight w:val="green"/>
        </w:rPr>
        <w:t>his time is</w:t>
      </w:r>
      <w:r w:rsidRPr="00402A91">
        <w:rPr>
          <w:sz w:val="12"/>
          <w:highlight w:val="green"/>
        </w:rPr>
        <w:t xml:space="preserve"> </w:t>
      </w:r>
      <w:r w:rsidRPr="00402A91">
        <w:rPr>
          <w:rStyle w:val="Emphasis"/>
          <w:highlight w:val="green"/>
        </w:rPr>
        <w:t>numbered</w:t>
      </w:r>
      <w:r w:rsidRPr="00402A91">
        <w:rPr>
          <w:sz w:val="12"/>
          <w:highlight w:val="green"/>
        </w:rPr>
        <w:t xml:space="preserve"> </w:t>
      </w:r>
      <w:r w:rsidRPr="00402A91">
        <w:rPr>
          <w:rStyle w:val="StyleUnderline"/>
          <w:highlight w:val="green"/>
        </w:rPr>
        <w:t>in</w:t>
      </w:r>
      <w:r w:rsidRPr="00402A91">
        <w:rPr>
          <w:sz w:val="12"/>
          <w:highlight w:val="green"/>
        </w:rPr>
        <w:t xml:space="preserve"> </w:t>
      </w:r>
      <w:r w:rsidRPr="00402A91">
        <w:rPr>
          <w:rStyle w:val="Emphasis"/>
          <w:highlight w:val="green"/>
        </w:rPr>
        <w:t>breaths</w:t>
      </w:r>
      <w:r w:rsidRPr="00402A91">
        <w:rPr>
          <w:sz w:val="12"/>
          <w:highlight w:val="green"/>
        </w:rPr>
        <w:t>.</w:t>
      </w:r>
    </w:p>
    <w:p w14:paraId="68F55611" w14:textId="77777777" w:rsidR="008853B6" w:rsidRPr="00402A91" w:rsidRDefault="008853B6" w:rsidP="008853B6">
      <w:pPr>
        <w:rPr>
          <w:sz w:val="12"/>
        </w:rPr>
      </w:pPr>
    </w:p>
    <w:p w14:paraId="26F3C1B0" w14:textId="77777777" w:rsidR="008853B6" w:rsidRPr="00402A91" w:rsidRDefault="008853B6" w:rsidP="008853B6">
      <w:pPr>
        <w:rPr>
          <w:sz w:val="12"/>
        </w:rPr>
      </w:pPr>
      <w:r w:rsidRPr="00402A91">
        <w:rPr>
          <w:sz w:val="12"/>
        </w:rPr>
        <w:t>There are so many people that talk so much bullshit, and unfortunately it just poisons the field for anybody who’s being straightforward.</w:t>
      </w:r>
    </w:p>
    <w:p w14:paraId="705A4BE9" w14:textId="77777777" w:rsidR="008853B6" w:rsidRPr="00402A91" w:rsidRDefault="008853B6" w:rsidP="008853B6">
      <w:pPr>
        <w:rPr>
          <w:sz w:val="12"/>
        </w:rPr>
      </w:pPr>
    </w:p>
    <w:p w14:paraId="531F14B7" w14:textId="77777777" w:rsidR="008853B6" w:rsidRPr="00402A91" w:rsidRDefault="008853B6" w:rsidP="008853B6">
      <w:pPr>
        <w:rPr>
          <w:sz w:val="12"/>
        </w:rPr>
      </w:pPr>
      <w:r w:rsidRPr="00402A91">
        <w:rPr>
          <w:sz w:val="12"/>
        </w:rPr>
        <w:t>Maybe you’ve never had a brush with death. Maybe you’ve never felt anything strange at all. But everyone will encounter death at one time or another. He knows us all.</w:t>
      </w:r>
    </w:p>
    <w:p w14:paraId="6A6AA00C" w14:textId="77777777" w:rsidR="008853B6" w:rsidRPr="00402A91" w:rsidRDefault="008853B6" w:rsidP="008853B6">
      <w:pPr>
        <w:rPr>
          <w:sz w:val="12"/>
        </w:rPr>
      </w:pPr>
    </w:p>
    <w:p w14:paraId="178AD7F6" w14:textId="77777777" w:rsidR="008853B6" w:rsidRPr="00402A91" w:rsidRDefault="008853B6" w:rsidP="008853B6">
      <w:pPr>
        <w:rPr>
          <w:sz w:val="12"/>
        </w:rPr>
      </w:pPr>
      <w:r w:rsidRPr="00402A91">
        <w:rPr>
          <w:sz w:val="12"/>
        </w:rPr>
        <w:t>And I know him. Very well.</w:t>
      </w:r>
    </w:p>
    <w:p w14:paraId="448BA58D" w14:textId="77777777" w:rsidR="008853B6" w:rsidRPr="00402A91" w:rsidRDefault="008853B6" w:rsidP="008853B6">
      <w:pPr>
        <w:rPr>
          <w:sz w:val="12"/>
        </w:rPr>
      </w:pPr>
    </w:p>
    <w:p w14:paraId="3C5ADA01" w14:textId="77777777" w:rsidR="008853B6" w:rsidRPr="00402A91" w:rsidRDefault="008853B6" w:rsidP="008853B6">
      <w:pPr>
        <w:rPr>
          <w:sz w:val="12"/>
        </w:rPr>
      </w:pPr>
      <w:r w:rsidRPr="00402A91">
        <w:rPr>
          <w:sz w:val="12"/>
        </w:rPr>
        <w:t>He is right there by Trump’s side.</w:t>
      </w:r>
    </w:p>
    <w:p w14:paraId="046A32A8" w14:textId="77777777" w:rsidR="008853B6" w:rsidRPr="00402A91" w:rsidRDefault="008853B6" w:rsidP="008853B6">
      <w:pPr>
        <w:rPr>
          <w:sz w:val="12"/>
        </w:rPr>
      </w:pPr>
    </w:p>
    <w:p w14:paraId="792605C9" w14:textId="77777777" w:rsidR="008853B6" w:rsidRPr="00402A91" w:rsidRDefault="008853B6" w:rsidP="008853B6">
      <w:pPr>
        <w:rPr>
          <w:sz w:val="12"/>
        </w:rPr>
      </w:pPr>
      <w:r w:rsidRPr="00402A91">
        <w:rPr>
          <w:sz w:val="12"/>
        </w:rPr>
        <w:t>Today is Sept. 14th, 2025.</w:t>
      </w:r>
    </w:p>
    <w:p w14:paraId="42B8D70C" w14:textId="77777777" w:rsidR="008853B6" w:rsidRPr="00402A91" w:rsidRDefault="008853B6" w:rsidP="008853B6">
      <w:pPr>
        <w:rPr>
          <w:sz w:val="12"/>
        </w:rPr>
      </w:pPr>
    </w:p>
    <w:p w14:paraId="481EB7E8" w14:textId="77777777" w:rsidR="008853B6" w:rsidRPr="00402A91" w:rsidRDefault="008853B6" w:rsidP="008853B6">
      <w:pPr>
        <w:rPr>
          <w:sz w:val="12"/>
        </w:rPr>
      </w:pPr>
      <w:r w:rsidRPr="00402A91">
        <w:rPr>
          <w:sz w:val="12"/>
        </w:rPr>
        <w:t xml:space="preserve">Here’s the bet — </w:t>
      </w:r>
      <w:r w:rsidRPr="00402A91">
        <w:rPr>
          <w:rStyle w:val="Emphasis"/>
          <w:highlight w:val="green"/>
        </w:rPr>
        <w:t>Trump</w:t>
      </w:r>
      <w:r w:rsidRPr="00402A91">
        <w:rPr>
          <w:rStyle w:val="StyleUnderline"/>
          <w:highlight w:val="green"/>
        </w:rPr>
        <w:t xml:space="preserve"> will be dead by</w:t>
      </w:r>
      <w:r w:rsidRPr="00402A91">
        <w:rPr>
          <w:sz w:val="12"/>
        </w:rPr>
        <w:t xml:space="preserve"> </w:t>
      </w:r>
      <w:r w:rsidRPr="00402A91">
        <w:rPr>
          <w:rStyle w:val="Emphasis"/>
          <w:highlight w:val="green"/>
        </w:rPr>
        <w:t>Christmas</w:t>
      </w:r>
      <w:r w:rsidRPr="00402A91">
        <w:rPr>
          <w:sz w:val="12"/>
        </w:rPr>
        <w:t>, double or nothing.</w:t>
      </w:r>
    </w:p>
    <w:p w14:paraId="5D82233C" w14:textId="77777777" w:rsidR="008853B6" w:rsidRPr="00402A91" w:rsidRDefault="008853B6" w:rsidP="008853B6">
      <w:pPr>
        <w:rPr>
          <w:sz w:val="12"/>
        </w:rPr>
      </w:pPr>
    </w:p>
    <w:p w14:paraId="648E9A79" w14:textId="77777777" w:rsidR="008853B6" w:rsidRPr="00402A91" w:rsidRDefault="008853B6" w:rsidP="008853B6">
      <w:pPr>
        <w:rPr>
          <w:sz w:val="12"/>
        </w:rPr>
      </w:pPr>
      <w:r w:rsidRPr="00402A91">
        <w:rPr>
          <w:sz w:val="12"/>
        </w:rPr>
        <w:t>I’m telling you right now, as a decent man, don’t bet.</w:t>
      </w:r>
    </w:p>
    <w:p w14:paraId="4DC90074" w14:textId="77777777" w:rsidR="008853B6" w:rsidRPr="00402A91" w:rsidRDefault="008853B6" w:rsidP="008853B6">
      <w:pPr>
        <w:rPr>
          <w:sz w:val="12"/>
        </w:rPr>
      </w:pPr>
    </w:p>
    <w:p w14:paraId="33233C95" w14:textId="77777777" w:rsidR="008853B6" w:rsidRPr="00402A91" w:rsidRDefault="008853B6" w:rsidP="008853B6">
      <w:pPr>
        <w:rPr>
          <w:sz w:val="12"/>
        </w:rPr>
      </w:pPr>
      <w:r w:rsidRPr="00402A91">
        <w:rPr>
          <w:sz w:val="12"/>
        </w:rPr>
        <w:t>The heaviness is there; as is the sense of absence — a withdrawal from life that feels a little like someone Vanishing into the Mist.</w:t>
      </w:r>
    </w:p>
    <w:p w14:paraId="69D7DCD2" w14:textId="77777777" w:rsidR="008853B6" w:rsidRPr="00402A91" w:rsidRDefault="008853B6" w:rsidP="008853B6">
      <w:pPr>
        <w:rPr>
          <w:sz w:val="12"/>
        </w:rPr>
      </w:pPr>
    </w:p>
    <w:p w14:paraId="193F4313" w14:textId="77777777" w:rsidR="008853B6" w:rsidRPr="00402A91" w:rsidRDefault="008853B6" w:rsidP="008853B6">
      <w:pPr>
        <w:rPr>
          <w:rStyle w:val="StyleUnderline"/>
        </w:rPr>
      </w:pPr>
      <w:r w:rsidRPr="00402A91">
        <w:rPr>
          <w:rStyle w:val="StyleUnderline"/>
          <w:highlight w:val="green"/>
        </w:rPr>
        <w:t>I asked Him, and he told me; “</w:t>
      </w:r>
      <w:r w:rsidRPr="00402A91">
        <w:rPr>
          <w:rStyle w:val="Emphasis"/>
          <w:highlight w:val="green"/>
        </w:rPr>
        <w:t>Not long</w:t>
      </w:r>
      <w:r w:rsidRPr="00402A91">
        <w:rPr>
          <w:rStyle w:val="StyleUnderline"/>
          <w:highlight w:val="green"/>
        </w:rPr>
        <w:t xml:space="preserve">. </w:t>
      </w:r>
      <w:r w:rsidRPr="00402A91">
        <w:rPr>
          <w:rStyle w:val="Emphasis"/>
          <w:highlight w:val="green"/>
        </w:rPr>
        <w:t>I’m</w:t>
      </w:r>
      <w:r w:rsidRPr="00402A91">
        <w:rPr>
          <w:rStyle w:val="StyleUnderline"/>
          <w:highlight w:val="green"/>
        </w:rPr>
        <w:t xml:space="preserve"> right here </w:t>
      </w:r>
      <w:r w:rsidRPr="00402A91">
        <w:rPr>
          <w:rStyle w:val="Emphasis"/>
          <w:highlight w:val="green"/>
        </w:rPr>
        <w:t>waiting</w:t>
      </w:r>
      <w:r w:rsidRPr="00402A91">
        <w:rPr>
          <w:rStyle w:val="StyleUnderline"/>
          <w:highlight w:val="green"/>
        </w:rPr>
        <w:t>.”</w:t>
      </w:r>
    </w:p>
    <w:p w14:paraId="2AFD0120" w14:textId="77777777" w:rsidR="008853B6" w:rsidRPr="00402A91" w:rsidRDefault="008853B6" w:rsidP="008853B6">
      <w:pPr>
        <w:rPr>
          <w:rStyle w:val="StyleUnderline"/>
        </w:rPr>
      </w:pPr>
    </w:p>
    <w:p w14:paraId="4720FE91" w14:textId="77777777" w:rsidR="008853B6" w:rsidRPr="00402A91" w:rsidRDefault="008853B6" w:rsidP="008853B6">
      <w:pPr>
        <w:rPr>
          <w:rStyle w:val="StyleUnderline"/>
        </w:rPr>
      </w:pPr>
      <w:r w:rsidRPr="00402A91">
        <w:rPr>
          <w:rStyle w:val="StyleUnderline"/>
          <w:highlight w:val="green"/>
        </w:rPr>
        <w:t xml:space="preserve">That flabby </w:t>
      </w:r>
      <w:r w:rsidRPr="00402A91">
        <w:rPr>
          <w:rStyle w:val="Emphasis"/>
          <w:highlight w:val="green"/>
        </w:rPr>
        <w:t>ol’ orange carcass</w:t>
      </w:r>
      <w:r w:rsidRPr="00402A91">
        <w:rPr>
          <w:rStyle w:val="StyleUnderline"/>
          <w:highlight w:val="green"/>
        </w:rPr>
        <w:t xml:space="preserve"> will soon be </w:t>
      </w:r>
      <w:r w:rsidRPr="00402A91">
        <w:rPr>
          <w:rStyle w:val="Emphasis"/>
          <w:highlight w:val="green"/>
        </w:rPr>
        <w:t>tossed</w:t>
      </w:r>
      <w:r w:rsidRPr="00402A91">
        <w:rPr>
          <w:rStyle w:val="StyleUnderline"/>
          <w:highlight w:val="green"/>
        </w:rPr>
        <w:t xml:space="preserve"> onto the </w:t>
      </w:r>
      <w:r w:rsidRPr="00402A91">
        <w:rPr>
          <w:rStyle w:val="Emphasis"/>
          <w:highlight w:val="green"/>
        </w:rPr>
        <w:t>dumpsterfire of history.</w:t>
      </w:r>
    </w:p>
    <w:p w14:paraId="57D2E7A0" w14:textId="77777777" w:rsidR="008853B6" w:rsidRPr="00402A91" w:rsidRDefault="008853B6" w:rsidP="008853B6">
      <w:pPr>
        <w:rPr>
          <w:sz w:val="12"/>
        </w:rPr>
      </w:pPr>
    </w:p>
    <w:p w14:paraId="510CD4FE" w14:textId="77777777" w:rsidR="008853B6" w:rsidRPr="00402A91" w:rsidRDefault="008853B6" w:rsidP="008853B6">
      <w:pPr>
        <w:rPr>
          <w:sz w:val="12"/>
        </w:rPr>
      </w:pPr>
      <w:r w:rsidRPr="00402A91">
        <w:rPr>
          <w:sz w:val="12"/>
        </w:rPr>
        <w:t>Personally, I’m glad. He is an evil old fuck.</w:t>
      </w:r>
    </w:p>
    <w:p w14:paraId="7453F561" w14:textId="77777777" w:rsidR="008853B6" w:rsidRPr="00402A91" w:rsidRDefault="008853B6" w:rsidP="008853B6">
      <w:pPr>
        <w:rPr>
          <w:sz w:val="12"/>
        </w:rPr>
      </w:pPr>
    </w:p>
    <w:p w14:paraId="53F973A9" w14:textId="77777777" w:rsidR="008853B6" w:rsidRPr="00402A91" w:rsidRDefault="008853B6" w:rsidP="008853B6">
      <w:pPr>
        <w:rPr>
          <w:sz w:val="12"/>
        </w:rPr>
      </w:pPr>
      <w:r w:rsidRPr="00402A91">
        <w:rPr>
          <w:sz w:val="12"/>
        </w:rPr>
        <w:t>But I felt it only fair to let folks know what I’ve seen.</w:t>
      </w:r>
    </w:p>
    <w:p w14:paraId="23D70A1D" w14:textId="77777777" w:rsidR="008853B6" w:rsidRPr="00402A91" w:rsidRDefault="008853B6" w:rsidP="008853B6">
      <w:pPr>
        <w:rPr>
          <w:sz w:val="12"/>
        </w:rPr>
      </w:pPr>
    </w:p>
    <w:p w14:paraId="0BABCDB6" w14:textId="77777777" w:rsidR="008853B6" w:rsidRPr="00402A91" w:rsidRDefault="008853B6" w:rsidP="008853B6">
      <w:pPr>
        <w:rPr>
          <w:rStyle w:val="Emphasis"/>
        </w:rPr>
      </w:pPr>
      <w:r w:rsidRPr="00402A91">
        <w:rPr>
          <w:sz w:val="12"/>
        </w:rPr>
        <w:t xml:space="preserve">He’ll be dead very, </w:t>
      </w:r>
      <w:r w:rsidRPr="00402A91">
        <w:rPr>
          <w:rStyle w:val="Emphasis"/>
          <w:highlight w:val="green"/>
        </w:rPr>
        <w:t>VERY soon.</w:t>
      </w:r>
    </w:p>
    <w:p w14:paraId="58FF640E" w14:textId="77777777" w:rsidR="008853B6" w:rsidRPr="00402A91" w:rsidRDefault="008853B6" w:rsidP="008853B6">
      <w:pPr>
        <w:rPr>
          <w:sz w:val="12"/>
        </w:rPr>
      </w:pPr>
    </w:p>
    <w:p w14:paraId="58AE5BFB" w14:textId="77777777" w:rsidR="008853B6" w:rsidRPr="00402A91" w:rsidRDefault="008853B6" w:rsidP="008853B6">
      <w:pPr>
        <w:rPr>
          <w:sz w:val="12"/>
        </w:rPr>
      </w:pPr>
      <w:r w:rsidRPr="00402A91">
        <w:rPr>
          <w:sz w:val="12"/>
        </w:rPr>
        <w:t>Wanna bet ? ;)</w:t>
      </w:r>
    </w:p>
    <w:p w14:paraId="340B7F6E" w14:textId="77777777" w:rsidR="008853B6" w:rsidRPr="00341F42" w:rsidRDefault="008853B6" w:rsidP="008853B6"/>
    <w:p w14:paraId="3824713C" w14:textId="77777777" w:rsidR="008853B6" w:rsidRPr="00341F42" w:rsidRDefault="008853B6" w:rsidP="008853B6"/>
    <w:p w14:paraId="5964D61F" w14:textId="77777777" w:rsidR="008853B6" w:rsidRPr="008853B6" w:rsidRDefault="008853B6" w:rsidP="008853B6"/>
    <w:sectPr w:rsidR="008853B6" w:rsidRPr="008853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displayBackgroundShape/>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112"/>
    <w:rsid w:val="00290A76"/>
    <w:rsid w:val="002A5112"/>
    <w:rsid w:val="00452106"/>
    <w:rsid w:val="0088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7BD687"/>
  <w15:chartTrackingRefBased/>
  <w15:docId w15:val="{321F9D19-9657-7249-9AC3-C94C59B32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53B6"/>
    <w:pPr>
      <w:spacing w:after="160" w:line="259" w:lineRule="auto"/>
    </w:pPr>
    <w:rPr>
      <w:rFonts w:cs="Calibri"/>
      <w:kern w:val="0"/>
      <w14:ligatures w14:val="none"/>
    </w:rPr>
  </w:style>
  <w:style w:type="paragraph" w:styleId="Heading1">
    <w:name w:val="heading 1"/>
    <w:aliases w:val="Pocket"/>
    <w:basedOn w:val="Normal"/>
    <w:next w:val="Normal"/>
    <w:link w:val="Heading1Char"/>
    <w:qFormat/>
    <w:rsid w:val="008853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8853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8853B6"/>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a"/>
    <w:basedOn w:val="Normal"/>
    <w:next w:val="Normal"/>
    <w:link w:val="Heading4Char"/>
    <w:uiPriority w:val="3"/>
    <w:qFormat/>
    <w:rsid w:val="008853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53B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A511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511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511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511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8853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53B6"/>
  </w:style>
  <w:style w:type="character" w:customStyle="1" w:styleId="Heading1Char">
    <w:name w:val="Heading 1 Char"/>
    <w:aliases w:val="Pocket Char"/>
    <w:basedOn w:val="DefaultParagraphFont"/>
    <w:link w:val="Heading1"/>
    <w:rsid w:val="008853B6"/>
    <w:rPr>
      <w:rFonts w:eastAsiaTheme="majorEastAsia"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8853B6"/>
    <w:rPr>
      <w:rFonts w:eastAsiaTheme="majorEastAsia"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8853B6"/>
    <w:rPr>
      <w:rFonts w:eastAsiaTheme="majorEastAsia"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8853B6"/>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semiHidden/>
    <w:rsid w:val="008853B6"/>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2A51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A51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A51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A51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A51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11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1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A5112"/>
    <w:pPr>
      <w:spacing w:before="160"/>
      <w:jc w:val="center"/>
    </w:pPr>
    <w:rPr>
      <w:i/>
      <w:iCs/>
      <w:color w:val="404040" w:themeColor="text1" w:themeTint="BF"/>
    </w:rPr>
  </w:style>
  <w:style w:type="character" w:customStyle="1" w:styleId="QuoteChar">
    <w:name w:val="Quote Char"/>
    <w:basedOn w:val="DefaultParagraphFont"/>
    <w:link w:val="Quote"/>
    <w:uiPriority w:val="29"/>
    <w:rsid w:val="002A5112"/>
    <w:rPr>
      <w:i/>
      <w:iCs/>
      <w:color w:val="404040" w:themeColor="text1" w:themeTint="BF"/>
    </w:rPr>
  </w:style>
  <w:style w:type="paragraph" w:styleId="ListParagraph">
    <w:name w:val="List Paragraph"/>
    <w:basedOn w:val="Normal"/>
    <w:uiPriority w:val="34"/>
    <w:qFormat/>
    <w:rsid w:val="002A5112"/>
    <w:pPr>
      <w:ind w:left="720"/>
      <w:contextualSpacing/>
    </w:pPr>
  </w:style>
  <w:style w:type="character" w:styleId="IntenseEmphasis">
    <w:name w:val="Intense Emphasis"/>
    <w:basedOn w:val="DefaultParagraphFont"/>
    <w:uiPriority w:val="21"/>
    <w:qFormat/>
    <w:rsid w:val="002A5112"/>
    <w:rPr>
      <w:i/>
      <w:iCs/>
      <w:color w:val="0F4761" w:themeColor="accent1" w:themeShade="BF"/>
    </w:rPr>
  </w:style>
  <w:style w:type="paragraph" w:styleId="IntenseQuote">
    <w:name w:val="Intense Quote"/>
    <w:basedOn w:val="Normal"/>
    <w:next w:val="Normal"/>
    <w:link w:val="IntenseQuoteChar"/>
    <w:uiPriority w:val="30"/>
    <w:qFormat/>
    <w:rsid w:val="002A5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112"/>
    <w:rPr>
      <w:i/>
      <w:iCs/>
      <w:color w:val="0F4761" w:themeColor="accent1" w:themeShade="BF"/>
    </w:rPr>
  </w:style>
  <w:style w:type="character" w:styleId="IntenseReference">
    <w:name w:val="Intense Reference"/>
    <w:basedOn w:val="DefaultParagraphFont"/>
    <w:uiPriority w:val="32"/>
    <w:qFormat/>
    <w:rsid w:val="002A5112"/>
    <w:rPr>
      <w:b/>
      <w:bCs/>
      <w:smallCaps/>
      <w:color w:val="0F4761" w:themeColor="accent1" w:themeShade="BF"/>
      <w:spacing w:val="5"/>
    </w:rPr>
  </w:style>
  <w:style w:type="character" w:styleId="Emphasis">
    <w:name w:val="Emphasis"/>
    <w:aliases w:val="Emphasize Char,emphasis in card,CD Card,Minimized,minimized,Evidence,Highlighted,tag2,Size 10,ED - Tag,emphasis,Underlined,Bold Underline,Emphasis!!,small,Qualifications,Shrunk,bold underline,Heading 3 Char1,Char Char Char,normal card text,Box,s"/>
    <w:basedOn w:val="DefaultParagraphFont"/>
    <w:link w:val="Emphasize"/>
    <w:uiPriority w:val="8"/>
    <w:qFormat/>
    <w:rsid w:val="008853B6"/>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8853B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853B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8853B6"/>
    <w:rPr>
      <w:b w:val="0"/>
      <w:sz w:val="24"/>
      <w:u w:val="single"/>
    </w:rPr>
  </w:style>
  <w:style w:type="character" w:styleId="Strong">
    <w:name w:val="Strong"/>
    <w:basedOn w:val="DefaultParagraphFont"/>
    <w:uiPriority w:val="22"/>
    <w:qFormat/>
    <w:rsid w:val="008853B6"/>
    <w:rPr>
      <w:b/>
      <w:bCs/>
    </w:rPr>
  </w:style>
  <w:style w:type="character" w:styleId="BookTitle">
    <w:name w:val="Book Title"/>
    <w:basedOn w:val="DefaultParagraphFont"/>
    <w:uiPriority w:val="33"/>
    <w:qFormat/>
    <w:rsid w:val="008853B6"/>
    <w:rPr>
      <w:b/>
      <w:bCs/>
      <w:i/>
      <w:iCs/>
      <w:spacing w:val="5"/>
    </w:rPr>
  </w:style>
  <w:style w:type="numbering" w:styleId="111111">
    <w:name w:val="Outline List 2"/>
    <w:basedOn w:val="NoList"/>
    <w:uiPriority w:val="99"/>
    <w:semiHidden/>
    <w:unhideWhenUsed/>
    <w:rsid w:val="008853B6"/>
  </w:style>
  <w:style w:type="paragraph" w:styleId="Header">
    <w:name w:val="header"/>
    <w:basedOn w:val="Normal"/>
    <w:link w:val="HeaderChar"/>
    <w:uiPriority w:val="99"/>
    <w:semiHidden/>
    <w:rsid w:val="008853B6"/>
    <w:pPr>
      <w:tabs>
        <w:tab w:val="center" w:pos="4680"/>
        <w:tab w:val="right" w:pos="9360"/>
      </w:tabs>
      <w:spacing w:after="0"/>
    </w:pPr>
  </w:style>
  <w:style w:type="character" w:customStyle="1" w:styleId="HeaderChar">
    <w:name w:val="Header Char"/>
    <w:basedOn w:val="DefaultParagraphFont"/>
    <w:link w:val="Header"/>
    <w:uiPriority w:val="99"/>
    <w:semiHidden/>
    <w:rsid w:val="008853B6"/>
    <w:rPr>
      <w:rFonts w:cs="Calibri"/>
      <w:kern w:val="0"/>
      <w14:ligatures w14:val="none"/>
    </w:rPr>
  </w:style>
  <w:style w:type="paragraph" w:styleId="Footer">
    <w:name w:val="footer"/>
    <w:basedOn w:val="Normal"/>
    <w:link w:val="FooterChar"/>
    <w:uiPriority w:val="99"/>
    <w:semiHidden/>
    <w:rsid w:val="008853B6"/>
    <w:pPr>
      <w:tabs>
        <w:tab w:val="center" w:pos="4680"/>
        <w:tab w:val="right" w:pos="9360"/>
      </w:tabs>
      <w:spacing w:after="0"/>
    </w:pPr>
  </w:style>
  <w:style w:type="character" w:customStyle="1" w:styleId="FooterChar">
    <w:name w:val="Footer Char"/>
    <w:basedOn w:val="DefaultParagraphFont"/>
    <w:link w:val="Footer"/>
    <w:uiPriority w:val="99"/>
    <w:semiHidden/>
    <w:rsid w:val="008853B6"/>
    <w:rPr>
      <w:rFonts w:cs="Calibri"/>
      <w:kern w:val="0"/>
      <w14:ligatures w14:val="none"/>
    </w:rPr>
  </w:style>
  <w:style w:type="paragraph" w:styleId="BodyText">
    <w:name w:val="Body Text"/>
    <w:basedOn w:val="Normal"/>
    <w:link w:val="BodyTextChar"/>
    <w:uiPriority w:val="99"/>
    <w:semiHidden/>
    <w:unhideWhenUsed/>
    <w:rsid w:val="008853B6"/>
  </w:style>
  <w:style w:type="character" w:customStyle="1" w:styleId="BodyTextChar">
    <w:name w:val="Body Text Char"/>
    <w:basedOn w:val="DefaultParagraphFont"/>
    <w:link w:val="BodyText"/>
    <w:uiPriority w:val="99"/>
    <w:semiHidden/>
    <w:rsid w:val="008853B6"/>
    <w:rPr>
      <w:rFonts w:cs="Calibri"/>
      <w:kern w:val="0"/>
      <w14:ligatures w14:val="none"/>
    </w:rPr>
  </w:style>
  <w:style w:type="paragraph" w:styleId="NoSpacing">
    <w:name w:val="No Spacing"/>
    <w:link w:val="NoSpacingChar"/>
    <w:uiPriority w:val="99"/>
    <w:unhideWhenUsed/>
    <w:qFormat/>
    <w:rsid w:val="008853B6"/>
    <w:rPr>
      <w:rFonts w:cs="Calibri"/>
      <w:kern w:val="0"/>
      <w14:ligatures w14:val="none"/>
    </w:rPr>
  </w:style>
  <w:style w:type="character" w:customStyle="1" w:styleId="NoSpacingChar">
    <w:name w:val="No Spacing Char"/>
    <w:basedOn w:val="DefaultParagraphFont"/>
    <w:link w:val="NoSpacing"/>
    <w:uiPriority w:val="99"/>
    <w:rsid w:val="008853B6"/>
    <w:rPr>
      <w:rFonts w:cs="Calibri"/>
      <w:kern w:val="0"/>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8853B6"/>
    <w:rPr>
      <w:color w:val="467886" w:themeColor="hyperlink"/>
      <w:u w:val="single"/>
    </w:rPr>
  </w:style>
  <w:style w:type="character" w:styleId="UnresolvedMention">
    <w:name w:val="Unresolved Mention"/>
    <w:basedOn w:val="DefaultParagraphFont"/>
    <w:uiPriority w:val="99"/>
    <w:semiHidden/>
    <w:unhideWhenUsed/>
    <w:rsid w:val="008853B6"/>
    <w:rPr>
      <w:color w:val="605E5C"/>
      <w:shd w:val="clear" w:color="auto" w:fill="E1DFDD"/>
    </w:rPr>
  </w:style>
  <w:style w:type="paragraph" w:customStyle="1" w:styleId="Undertag">
    <w:name w:val="Undertag"/>
    <w:link w:val="UndertagChar"/>
    <w:autoRedefine/>
    <w:uiPriority w:val="5"/>
    <w:qFormat/>
    <w:rsid w:val="008853B6"/>
    <w:pPr>
      <w:spacing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853B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853B6"/>
    <w:rPr>
      <w:color w:val="0A2F41" w:themeColor="accent1" w:themeShade="80"/>
    </w:rPr>
  </w:style>
  <w:style w:type="character" w:customStyle="1" w:styleId="AnalyticChar">
    <w:name w:val="Analytic Char"/>
    <w:basedOn w:val="DefaultParagraphFont"/>
    <w:link w:val="Analytic"/>
    <w:uiPriority w:val="5"/>
    <w:rsid w:val="008853B6"/>
    <w:rPr>
      <w:rFonts w:eastAsiaTheme="majorEastAsia" w:cstheme="majorBidi"/>
      <w:b/>
      <w:iCs/>
      <w:color w:val="0A2F41" w:themeColor="accent1" w:themeShade="80"/>
      <w:kern w:val="0"/>
      <w:sz w:val="26"/>
      <w14:ligatures w14:val="none"/>
    </w:rPr>
  </w:style>
  <w:style w:type="paragraph" w:customStyle="1" w:styleId="Emphasize">
    <w:name w:val="Emphasize"/>
    <w:basedOn w:val="Normal"/>
    <w:link w:val="Emphasis"/>
    <w:uiPriority w:val="8"/>
    <w:qFormat/>
    <w:rsid w:val="008853B6"/>
    <w:pPr>
      <w:pBdr>
        <w:top w:val="single" w:sz="18" w:space="0" w:color="auto"/>
        <w:left w:val="single" w:sz="18" w:space="0" w:color="auto"/>
        <w:bottom w:val="single" w:sz="18" w:space="0" w:color="auto"/>
        <w:right w:val="single" w:sz="18" w:space="0" w:color="auto"/>
      </w:pBdr>
      <w:spacing w:line="256" w:lineRule="auto"/>
      <w:ind w:left="720"/>
      <w:jc w:val="both"/>
    </w:pPr>
    <w:rPr>
      <w:b/>
      <w:iCs/>
      <w:kern w:val="2"/>
      <w:u w:val="single"/>
      <w:bdr w:val="single" w:sz="12" w:space="0" w:color="auto"/>
      <w14:ligatures w14:val="standardContextual"/>
    </w:rPr>
  </w:style>
  <w:style w:type="character" w:customStyle="1" w:styleId="Heading3Char2">
    <w:name w:val="Heading 3 Char2"/>
    <w:aliases w:val="Block Char2,3: Cite Char1,Heading 3 Char Char Char Char1,Heading 3 Char Char Char2,Index Headers Char1,Bold Cite Char1,Citation Char Char Char,Heading 3 Char1 Char Char Char1,Citation Char Char Char Char Char1,Heading 3 Char Char1 Char"/>
    <w:basedOn w:val="DefaultParagraphFont"/>
    <w:uiPriority w:val="7"/>
    <w:semiHidden/>
    <w:qFormat/>
    <w:rsid w:val="008853B6"/>
    <w:rPr>
      <w:b w:val="0"/>
      <w:bCs w:val="0"/>
      <w:sz w:val="22"/>
      <w:u w:val="single"/>
    </w:rPr>
  </w:style>
  <w:style w:type="paragraph" w:customStyle="1" w:styleId="Heading411">
    <w:name w:val="Heading 411"/>
    <w:basedOn w:val="Heading1"/>
    <w:next w:val="NoSpacing"/>
    <w:link w:val="Hyperlink"/>
    <w:autoRedefine/>
    <w:uiPriority w:val="99"/>
    <w:qFormat/>
    <w:rsid w:val="008853B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Times New Roman (Body CS)"/>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8853B6"/>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paragraph" w:customStyle="1" w:styleId="Blocks">
    <w:name w:val="Blocks"/>
    <w:basedOn w:val="Heading4"/>
    <w:link w:val="BlocksChar"/>
    <w:autoRedefine/>
    <w:uiPriority w:val="5"/>
    <w:qFormat/>
    <w:rsid w:val="008853B6"/>
    <w:rPr>
      <w:color w:val="EE0000"/>
    </w:rPr>
  </w:style>
  <w:style w:type="character" w:customStyle="1" w:styleId="BlocksChar">
    <w:name w:val="Blocks Char"/>
    <w:basedOn w:val="Heading4Char"/>
    <w:link w:val="Blocks"/>
    <w:uiPriority w:val="5"/>
    <w:rsid w:val="008853B6"/>
    <w:rPr>
      <w:rFonts w:eastAsiaTheme="majorEastAsia" w:cstheme="majorBidi"/>
      <w:b/>
      <w:iCs/>
      <w:color w:val="EE0000"/>
      <w:kern w:val="0"/>
      <w:sz w:val="26"/>
      <w14:ligatures w14:val="none"/>
    </w:rPr>
  </w:style>
  <w:style w:type="paragraph" w:customStyle="1" w:styleId="Emphasis1">
    <w:name w:val="Emphasis1"/>
    <w:basedOn w:val="Normal"/>
    <w:uiPriority w:val="8"/>
    <w:qFormat/>
    <w:rsid w:val="008853B6"/>
    <w:pPr>
      <w:pBdr>
        <w:top w:val="single" w:sz="12" w:space="1" w:color="auto"/>
        <w:left w:val="single" w:sz="12" w:space="4" w:color="auto"/>
        <w:bottom w:val="single" w:sz="12" w:space="1" w:color="auto"/>
        <w:right w:val="single" w:sz="12" w:space="4" w:color="auto"/>
      </w:pBdr>
      <w:ind w:left="720"/>
      <w:jc w:val="both"/>
    </w:pPr>
    <w:rPr>
      <w:b/>
      <w:iCs/>
      <w:szCs w:val="22"/>
      <w:u w:val="single"/>
      <w:bdr w:val="single" w:sz="12" w:space="0" w:color="auto"/>
    </w:rPr>
  </w:style>
  <w:style w:type="paragraph" w:customStyle="1" w:styleId="UnderlinePara">
    <w:name w:val="Underline Para"/>
    <w:basedOn w:val="Normal"/>
    <w:uiPriority w:val="7"/>
    <w:qFormat/>
    <w:rsid w:val="008853B6"/>
    <w:pPr>
      <w:widowControl w:val="0"/>
      <w:suppressAutoHyphens/>
      <w:spacing w:after="200"/>
      <w:contextualSpacing/>
    </w:pPr>
    <w:rPr>
      <w:rFonts w:asciiTheme="minorHAnsi" w:hAnsiTheme="minorHAnsi" w:cstheme="minorBidi"/>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panmedia.com/trump-will-soon-die-death-told-me-wanna-bet-35154c6b97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garonline.com/monochap/book/9781802207484/chapter7.xml" TargetMode="External"/><Relationship Id="rId5" Type="http://schemas.openxmlformats.org/officeDocument/2006/relationships/hyperlink" Target="https://www.lexisnexis.co.uk/legal/glossary/worker"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astpe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48</Pages>
  <Words>27255</Words>
  <Characters>155360</Characters>
  <Application>Microsoft Office Word</Application>
  <DocSecurity>0</DocSecurity>
  <Lines>1294</Lines>
  <Paragraphs>364</Paragraphs>
  <ScaleCrop>false</ScaleCrop>
  <Company/>
  <LinksUpToDate>false</LinksUpToDate>
  <CharactersWithSpaces>182251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St. Peter</dc:creator>
  <cp:keywords/>
  <dc:description/>
  <cp:lastModifiedBy>Joshua St. Peter</cp:lastModifiedBy>
  <cp:revision>5</cp:revision>
  <dcterms:created xsi:type="dcterms:W3CDTF">2025-10-17T19:40:00Z</dcterms:created>
  <dcterms:modified xsi:type="dcterms:W3CDTF">2025-10-17T20:14:00Z</dcterms:modified>
</cp:coreProperties>
</file>