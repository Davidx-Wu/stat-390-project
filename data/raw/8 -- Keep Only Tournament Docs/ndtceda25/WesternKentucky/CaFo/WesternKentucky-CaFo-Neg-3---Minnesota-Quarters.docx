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11F0" w14:textId="3BF2F105" w:rsidR="009D401C" w:rsidRDefault="009D401C" w:rsidP="009D401C">
      <w:pPr>
        <w:pStyle w:val="Heading1"/>
      </w:pPr>
      <w:r>
        <w:t>1NC</w:t>
      </w:r>
    </w:p>
    <w:p w14:paraId="540C8044" w14:textId="77777777" w:rsidR="009D401C" w:rsidRDefault="009D401C" w:rsidP="009D401C"/>
    <w:p w14:paraId="7EA19CAC" w14:textId="77777777" w:rsidR="009D401C" w:rsidRDefault="009D401C" w:rsidP="009D401C">
      <w:pPr>
        <w:pStyle w:val="Heading2"/>
      </w:pPr>
      <w:r>
        <w:t>OFF</w:t>
      </w:r>
    </w:p>
    <w:p w14:paraId="190468E0" w14:textId="77777777" w:rsidR="009D401C" w:rsidRPr="009042C3" w:rsidRDefault="009D401C" w:rsidP="009D401C">
      <w:pPr>
        <w:pStyle w:val="Heading3"/>
        <w:rPr>
          <w:rFonts w:asciiTheme="minorHAnsi" w:hAnsiTheme="minorHAnsi" w:cstheme="minorHAnsi"/>
        </w:rPr>
      </w:pPr>
      <w:r>
        <w:rPr>
          <w:rFonts w:asciiTheme="minorHAnsi" w:hAnsiTheme="minorHAnsi" w:cstheme="minorHAnsi"/>
        </w:rPr>
        <w:t xml:space="preserve">1nc - </w:t>
      </w:r>
      <w:r w:rsidRPr="009042C3">
        <w:rPr>
          <w:rFonts w:asciiTheme="minorHAnsi" w:hAnsiTheme="minorHAnsi" w:cstheme="minorHAnsi"/>
        </w:rPr>
        <w:t>OFF</w:t>
      </w:r>
    </w:p>
    <w:p w14:paraId="59380C8D" w14:textId="77777777" w:rsidR="009D401C" w:rsidRPr="009042C3" w:rsidRDefault="009D401C" w:rsidP="009D401C">
      <w:pPr>
        <w:rPr>
          <w:rFonts w:asciiTheme="minorHAnsi" w:hAnsiTheme="minorHAnsi" w:cstheme="minorHAnsi"/>
        </w:rPr>
      </w:pPr>
      <w:r w:rsidRPr="009042C3">
        <w:rPr>
          <w:rFonts w:asciiTheme="minorHAnsi" w:hAnsiTheme="minorHAnsi" w:cstheme="minorHAnsi"/>
        </w:rPr>
        <w:t>T-Subsets.</w:t>
      </w:r>
    </w:p>
    <w:p w14:paraId="56465962" w14:textId="77777777" w:rsidR="009D401C" w:rsidRPr="00BE3EAD" w:rsidRDefault="009D401C" w:rsidP="009D401C">
      <w:pPr>
        <w:pStyle w:val="Heading4"/>
      </w:pPr>
      <w:r>
        <w:t xml:space="preserve">Worker is a category which includes </w:t>
      </w:r>
      <w:r>
        <w:rPr>
          <w:u w:val="single"/>
        </w:rPr>
        <w:t>all employees</w:t>
      </w:r>
      <w:r>
        <w:t xml:space="preserve">—they </w:t>
      </w:r>
      <w:r>
        <w:rPr>
          <w:u w:val="single"/>
        </w:rPr>
        <w:t>don’t</w:t>
      </w:r>
      <w:r>
        <w:t xml:space="preserve"> effect all.</w:t>
      </w:r>
    </w:p>
    <w:p w14:paraId="63DFEE79" w14:textId="77777777" w:rsidR="009D401C" w:rsidRDefault="009D401C" w:rsidP="009D401C">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20CC8B0D" w14:textId="77777777" w:rsidR="009D401C" w:rsidRPr="00537CB6" w:rsidRDefault="009D401C" w:rsidP="009D401C">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61FF2532" w14:textId="77777777" w:rsidR="009D401C" w:rsidRPr="009042C3" w:rsidRDefault="009D401C" w:rsidP="009D401C">
      <w:pPr>
        <w:pStyle w:val="Heading4"/>
        <w:numPr>
          <w:ilvl w:val="0"/>
          <w:numId w:val="54"/>
        </w:numPr>
        <w:tabs>
          <w:tab w:val="num" w:pos="1440"/>
        </w:tabs>
        <w:ind w:left="144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1442E734" w14:textId="77777777" w:rsidR="009D401C" w:rsidRPr="009042C3" w:rsidRDefault="009D401C" w:rsidP="009D401C">
      <w:pPr>
        <w:pStyle w:val="Heading4"/>
        <w:numPr>
          <w:ilvl w:val="0"/>
          <w:numId w:val="54"/>
        </w:numPr>
        <w:tabs>
          <w:tab w:val="num" w:pos="1440"/>
        </w:tabs>
        <w:ind w:left="144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65AC68EA" w14:textId="77777777" w:rsidR="009D401C" w:rsidRPr="009042C3" w:rsidRDefault="009D401C" w:rsidP="009D401C">
      <w:pPr>
        <w:pStyle w:val="Heading4"/>
        <w:numPr>
          <w:ilvl w:val="0"/>
          <w:numId w:val="54"/>
        </w:numPr>
        <w:tabs>
          <w:tab w:val="num" w:pos="1440"/>
        </w:tabs>
        <w:ind w:left="144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2241CD99" w14:textId="77777777" w:rsidR="009D401C" w:rsidRDefault="009D401C" w:rsidP="009D401C">
      <w:pPr>
        <w:pStyle w:val="Heading3"/>
      </w:pPr>
      <w:r>
        <w:t>1nc - OFF</w:t>
      </w:r>
    </w:p>
    <w:p w14:paraId="51793255" w14:textId="77777777" w:rsidR="009D401C" w:rsidRPr="00357402" w:rsidRDefault="009D401C" w:rsidP="009D401C">
      <w:r>
        <w:t>USAID DA</w:t>
      </w:r>
    </w:p>
    <w:p w14:paraId="318CD938" w14:textId="77777777" w:rsidR="009D401C" w:rsidRDefault="009D401C" w:rsidP="009D401C">
      <w:pPr>
        <w:pStyle w:val="Heading4"/>
      </w:pPr>
      <w:r>
        <w:t>The United States federal government should rescind all national security exemptions placed on the Departments of Defense, Veterans Affairs, State, Treasury, Justice, 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03761A3B" w14:textId="77777777" w:rsidR="009D401C" w:rsidRDefault="009D401C" w:rsidP="009D401C">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64D8F796" w14:textId="77777777" w:rsidR="009D401C" w:rsidRPr="00DC5FF9" w:rsidRDefault="009D401C" w:rsidP="009D401C">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729F317F" w14:textId="77777777" w:rsidR="009D401C" w:rsidRPr="00DC5FF9" w:rsidRDefault="009D401C" w:rsidP="009D401C">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603AC694" w14:textId="77777777" w:rsidR="009D401C" w:rsidRPr="00DC5FF9" w:rsidRDefault="009D401C" w:rsidP="009D401C">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49E0F5E7" w14:textId="77777777" w:rsidR="009D401C" w:rsidRPr="001C0D66" w:rsidRDefault="009D401C" w:rsidP="009D401C">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56468C76" w14:textId="77777777" w:rsidR="009D401C" w:rsidRPr="00DC5FF9" w:rsidRDefault="009D401C" w:rsidP="009D401C">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6B877A22" w14:textId="77777777" w:rsidR="009D401C" w:rsidRPr="00DC5FF9" w:rsidRDefault="009D401C" w:rsidP="009D401C">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47656070" w14:textId="77777777" w:rsidR="009D401C" w:rsidRPr="001C0D66" w:rsidRDefault="009D401C" w:rsidP="009D401C">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17318CB8" w14:textId="77777777" w:rsidR="009D401C" w:rsidRPr="00DC5FF9" w:rsidRDefault="009D401C" w:rsidP="009D401C">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62F03520" w14:textId="77777777" w:rsidR="009D401C" w:rsidRPr="00DC5FF9" w:rsidRDefault="009D401C" w:rsidP="009D401C">
      <w:pPr>
        <w:rPr>
          <w:sz w:val="12"/>
        </w:rPr>
      </w:pPr>
      <w:r w:rsidRPr="00DC5FF9">
        <w:rPr>
          <w:sz w:val="12"/>
        </w:rPr>
        <w:t xml:space="preserve">Democrats consistently oppose abstinence-only education in the U.S. Why are they allowing it to be taught in the Global South? </w:t>
      </w:r>
    </w:p>
    <w:p w14:paraId="3432F500" w14:textId="77777777" w:rsidR="009D401C" w:rsidRPr="001C0D66" w:rsidRDefault="009D401C" w:rsidP="009D401C">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21EDDBD1" w14:textId="77777777" w:rsidR="009D401C" w:rsidRPr="00DC5FF9" w:rsidRDefault="009D401C" w:rsidP="009D401C">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3D169A19" w14:textId="77777777" w:rsidR="009D401C" w:rsidRPr="00DC5FF9" w:rsidRDefault="009D401C" w:rsidP="009D401C">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27227B43" w14:textId="77777777" w:rsidR="009D401C" w:rsidRPr="001C0D66" w:rsidRDefault="009D401C" w:rsidP="009D401C">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70DF8C6F" w14:textId="77777777" w:rsidR="009D401C" w:rsidRPr="00DC5FF9" w:rsidRDefault="009D401C" w:rsidP="009D401C">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4B1B6906" w14:textId="77777777" w:rsidR="009D401C" w:rsidRPr="00DC5FF9" w:rsidRDefault="009D401C" w:rsidP="009D401C">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r w:rsidRPr="00B6759D">
        <w:rPr>
          <w:rStyle w:val="StyleUnderline"/>
          <w:highlight w:val="green"/>
        </w:rPr>
        <w:t>wake up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7598D7D4" w14:textId="77777777" w:rsidR="009D401C" w:rsidRPr="00DC5FF9" w:rsidRDefault="009D401C" w:rsidP="009D401C">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039CD941" w14:textId="77777777" w:rsidR="009D401C" w:rsidRPr="00DC5FF9" w:rsidRDefault="009D401C" w:rsidP="009D401C">
      <w:pPr>
        <w:pStyle w:val="Heading4"/>
      </w:pPr>
      <w:r>
        <w:t xml:space="preserve">Global development solves </w:t>
      </w:r>
      <w:r>
        <w:rPr>
          <w:u w:val="single"/>
        </w:rPr>
        <w:t>extinction</w:t>
      </w:r>
      <w:r>
        <w:t>.</w:t>
      </w:r>
    </w:p>
    <w:p w14:paraId="33474232" w14:textId="77777777" w:rsidR="009D401C" w:rsidRPr="00734C44" w:rsidRDefault="009D401C" w:rsidP="009D401C">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4FC338C0" w14:textId="77777777" w:rsidR="009D401C" w:rsidRPr="00734C44" w:rsidRDefault="009D401C" w:rsidP="009D401C">
      <w:pPr>
        <w:rPr>
          <w:sz w:val="16"/>
        </w:rPr>
      </w:pPr>
      <w:r w:rsidRPr="00734C44">
        <w:rPr>
          <w:sz w:val="16"/>
        </w:rPr>
        <w:t>Global development is important for the long-term future</w:t>
      </w:r>
    </w:p>
    <w:p w14:paraId="0F650D9F" w14:textId="77777777" w:rsidR="009D401C" w:rsidRPr="00734C44" w:rsidRDefault="009D401C" w:rsidP="009D401C">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2C84782" w14:textId="77777777" w:rsidR="009D401C" w:rsidRPr="00734C44" w:rsidRDefault="009D401C" w:rsidP="009D401C">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486C094A" w14:textId="77777777" w:rsidR="009D401C" w:rsidRPr="00734C44" w:rsidRDefault="009D401C" w:rsidP="009D401C">
      <w:pPr>
        <w:rPr>
          <w:sz w:val="16"/>
        </w:rPr>
      </w:pPr>
      <w:r w:rsidRPr="00734C44">
        <w:rPr>
          <w:sz w:val="16"/>
        </w:rPr>
        <w:t>Global development increases diversity in global governance</w:t>
      </w:r>
    </w:p>
    <w:p w14:paraId="73AD2529" w14:textId="77777777" w:rsidR="009D401C" w:rsidRPr="00734C44" w:rsidRDefault="009D401C" w:rsidP="009D401C">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54778875" w14:textId="77777777" w:rsidR="009D401C" w:rsidRPr="00734C44" w:rsidRDefault="009D401C" w:rsidP="009D401C">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8BAE65F" w14:textId="77777777" w:rsidR="009D401C" w:rsidRPr="00734C44" w:rsidRDefault="009D401C" w:rsidP="009D401C">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5247347" w14:textId="77777777" w:rsidR="009D401C" w:rsidRPr="00734C44" w:rsidRDefault="009D401C" w:rsidP="009D401C">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2671713" w14:textId="77777777" w:rsidR="009D401C" w:rsidRPr="00734C44" w:rsidRDefault="009D401C" w:rsidP="009D401C">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27ED1B28" w14:textId="77777777" w:rsidR="009D401C" w:rsidRPr="00734C44" w:rsidRDefault="009D401C" w:rsidP="009D401C">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4E378C8C" w14:textId="77777777" w:rsidR="009D401C" w:rsidRPr="00734C44" w:rsidRDefault="009D401C" w:rsidP="009D401C">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4417A77B" w14:textId="77777777" w:rsidR="009D401C" w:rsidRPr="00CB112B" w:rsidRDefault="009D401C" w:rsidP="009D401C"/>
    <w:p w14:paraId="5A81049B" w14:textId="77777777" w:rsidR="009D401C" w:rsidRDefault="009D401C" w:rsidP="009D401C">
      <w:pPr>
        <w:pStyle w:val="Heading3"/>
      </w:pPr>
      <w:r>
        <w:t>1nc – OFF</w:t>
      </w:r>
    </w:p>
    <w:p w14:paraId="229A8FDE" w14:textId="77777777" w:rsidR="009D401C" w:rsidRPr="00CD7DA5" w:rsidRDefault="009D401C" w:rsidP="009D401C">
      <w:r w:rsidRPr="00CD7DA5">
        <w:t>Prop 50 DA</w:t>
      </w:r>
    </w:p>
    <w:p w14:paraId="1E8DFE29" w14:textId="77777777" w:rsidR="009D401C" w:rsidRPr="00CD7DA5" w:rsidRDefault="009D401C" w:rsidP="009D401C">
      <w:pPr>
        <w:keepNext/>
        <w:keepLines/>
        <w:spacing w:before="40" w:after="0"/>
        <w:outlineLvl w:val="3"/>
        <w:rPr>
          <w:rFonts w:eastAsiaTheme="majorEastAsia" w:cstheme="majorBidi"/>
          <w:b/>
          <w:iCs/>
        </w:rPr>
      </w:pPr>
      <w:r w:rsidRPr="00CD7DA5">
        <w:rPr>
          <w:rFonts w:eastAsiaTheme="majorEastAsia" w:cstheme="majorBidi"/>
          <w:b/>
          <w:iCs/>
        </w:rPr>
        <w:t>Prop 50 swings for Democrats, it’s the Rosetta stone to check Trump.</w:t>
      </w:r>
    </w:p>
    <w:p w14:paraId="485C1B73" w14:textId="77777777" w:rsidR="009D401C" w:rsidRPr="00CD7DA5" w:rsidRDefault="009D401C" w:rsidP="009D401C">
      <w:r w:rsidRPr="00CD7DA5">
        <w:rPr>
          <w:b/>
          <w:bCs/>
        </w:rPr>
        <w:t>Blood 25</w:t>
      </w:r>
      <w:r w:rsidRPr="00CD7DA5">
        <w:t>, Michael R. Blood, NBC Los Angeles, 10-6-2025 ["Voting opens for California proposition on new congressional district maps, available on:  https://www.nbclosangeles.com/news/california-news/prop-50-voting-election/3787572/, accessed:  10-8-2025]cdm</w:t>
      </w:r>
    </w:p>
    <w:p w14:paraId="1095D93B" w14:textId="77777777" w:rsidR="009D401C" w:rsidRPr="00CD7DA5" w:rsidRDefault="009D401C" w:rsidP="009D401C">
      <w:pPr>
        <w:rPr>
          <w:sz w:val="16"/>
        </w:rPr>
      </w:pPr>
      <w:r w:rsidRPr="00CD7DA5">
        <w:rPr>
          <w:sz w:val="16"/>
        </w:rPr>
        <w:t xml:space="preserve">The </w:t>
      </w:r>
      <w:r w:rsidRPr="00CD7DA5">
        <w:rPr>
          <w:u w:val="single"/>
        </w:rPr>
        <w:t xml:space="preserve">midterm elections might be a year away, but the </w:t>
      </w:r>
      <w:r w:rsidRPr="00CD7DA5">
        <w:rPr>
          <w:highlight w:val="green"/>
          <w:u w:val="single"/>
        </w:rPr>
        <w:t>fight for control</w:t>
      </w:r>
      <w:r w:rsidRPr="00CD7DA5">
        <w:rPr>
          <w:u w:val="single"/>
        </w:rPr>
        <w:t xml:space="preserve"> of the U.S. House </w:t>
      </w:r>
      <w:r w:rsidRPr="00CD7DA5">
        <w:rPr>
          <w:highlight w:val="green"/>
          <w:u w:val="single"/>
        </w:rPr>
        <w:t>is underway</w:t>
      </w:r>
      <w:r w:rsidRPr="00CD7DA5">
        <w:rPr>
          <w:u w:val="single"/>
        </w:rPr>
        <w:t xml:space="preserve"> in California</w:t>
      </w:r>
      <w:r w:rsidRPr="00CD7DA5">
        <w:rPr>
          <w:sz w:val="16"/>
        </w:rPr>
        <w:t>.</w:t>
      </w:r>
    </w:p>
    <w:p w14:paraId="5FBB66BA" w14:textId="77777777" w:rsidR="009D401C" w:rsidRPr="00CD7DA5" w:rsidRDefault="009D401C" w:rsidP="009D401C">
      <w:pPr>
        <w:rPr>
          <w:sz w:val="16"/>
        </w:rPr>
      </w:pPr>
      <w:r w:rsidRPr="00CD7DA5">
        <w:rPr>
          <w:u w:val="single"/>
        </w:rPr>
        <w:t>Voting opened statewide</w:t>
      </w:r>
      <w:r w:rsidRPr="00CD7DA5">
        <w:rPr>
          <w:sz w:val="16"/>
        </w:rPr>
        <w:t xml:space="preserve"> Monday </w:t>
      </w:r>
      <w:r w:rsidRPr="00CD7DA5">
        <w:rPr>
          <w:u w:val="single"/>
        </w:rPr>
        <w:t xml:space="preserve">on whether </w:t>
      </w:r>
      <w:r w:rsidRPr="00CD7DA5">
        <w:rPr>
          <w:highlight w:val="green"/>
          <w:u w:val="single"/>
        </w:rPr>
        <w:t>to dramatically</w:t>
      </w:r>
      <w:r w:rsidRPr="00CD7DA5">
        <w:rPr>
          <w:u w:val="single"/>
        </w:rPr>
        <w:t xml:space="preserve"> </w:t>
      </w:r>
      <w:r w:rsidRPr="00CD7DA5">
        <w:rPr>
          <w:highlight w:val="green"/>
          <w:u w:val="single"/>
        </w:rPr>
        <w:t>reshape</w:t>
      </w:r>
      <w:r w:rsidRPr="00CD7DA5">
        <w:rPr>
          <w:u w:val="single"/>
        </w:rPr>
        <w:t xml:space="preserve"> </w:t>
      </w:r>
      <w:r w:rsidRPr="00CD7DA5">
        <w:rPr>
          <w:highlight w:val="green"/>
          <w:u w:val="single"/>
        </w:rPr>
        <w:t>California's</w:t>
      </w:r>
      <w:r w:rsidRPr="00CD7DA5">
        <w:rPr>
          <w:u w:val="single"/>
        </w:rPr>
        <w:t xml:space="preserve"> congressional </w:t>
      </w:r>
      <w:r w:rsidRPr="00CD7DA5">
        <w:rPr>
          <w:highlight w:val="green"/>
          <w:u w:val="single"/>
        </w:rPr>
        <w:t>districts</w:t>
      </w:r>
      <w:r w:rsidRPr="00CD7DA5">
        <w:rPr>
          <w:sz w:val="16"/>
        </w:rPr>
        <w:t xml:space="preserve"> to add as many as five Democrat-held seats in Congress — </w:t>
      </w:r>
      <w:r w:rsidRPr="00CD7DA5">
        <w:rPr>
          <w:u w:val="single"/>
        </w:rPr>
        <w:t>a possible offset to President Donald Trump’s moves in Texas and elsewhere</w:t>
      </w:r>
      <w:r w:rsidRPr="00CD7DA5">
        <w:rPr>
          <w:sz w:val="16"/>
        </w:rPr>
        <w:t xml:space="preserve"> to help Republicans in the 2026 election.</w:t>
      </w:r>
    </w:p>
    <w:p w14:paraId="3360D38C" w14:textId="77777777" w:rsidR="009D401C" w:rsidRPr="00CD7DA5" w:rsidRDefault="009D401C" w:rsidP="009D401C">
      <w:pPr>
        <w:rPr>
          <w:sz w:val="16"/>
        </w:rPr>
      </w:pPr>
      <w:r w:rsidRPr="00CD7DA5">
        <w:rPr>
          <w:highlight w:val="green"/>
          <w:u w:val="single"/>
        </w:rPr>
        <w:t>The outcome</w:t>
      </w:r>
      <w:r w:rsidRPr="00CD7DA5">
        <w:rPr>
          <w:sz w:val="16"/>
        </w:rPr>
        <w:t xml:space="preserve"> of the 70-word, “yes” or “no” question </w:t>
      </w:r>
      <w:r w:rsidRPr="00CD7DA5">
        <w:rPr>
          <w:highlight w:val="green"/>
          <w:u w:val="single"/>
        </w:rPr>
        <w:t>could determine</w:t>
      </w:r>
      <w:r w:rsidRPr="00CD7DA5">
        <w:rPr>
          <w:u w:val="single"/>
        </w:rPr>
        <w:t xml:space="preserve"> which party wins control of the closely divided House, and </w:t>
      </w:r>
      <w:r w:rsidRPr="00CD7DA5">
        <w:rPr>
          <w:highlight w:val="green"/>
          <w:u w:val="single"/>
        </w:rPr>
        <w:t>whether</w:t>
      </w:r>
      <w:r w:rsidRPr="00CD7DA5">
        <w:rPr>
          <w:sz w:val="16"/>
        </w:rPr>
        <w:t xml:space="preserve"> </w:t>
      </w:r>
      <w:r w:rsidRPr="00CD7DA5">
        <w:rPr>
          <w:highlight w:val="green"/>
          <w:u w:val="single"/>
        </w:rPr>
        <w:t>Dem</w:t>
      </w:r>
      <w:r w:rsidRPr="00CD7DA5">
        <w:rPr>
          <w:u w:val="single"/>
        </w:rPr>
        <w:t>ocrat</w:t>
      </w:r>
      <w:r w:rsidRPr="00CD7DA5">
        <w:rPr>
          <w:highlight w:val="green"/>
          <w:u w:val="single"/>
        </w:rPr>
        <w:t>s</w:t>
      </w:r>
      <w:r w:rsidRPr="00CD7DA5">
        <w:rPr>
          <w:u w:val="single"/>
        </w:rPr>
        <w:t xml:space="preserve"> </w:t>
      </w:r>
      <w:r w:rsidRPr="00CD7DA5">
        <w:rPr>
          <w:highlight w:val="green"/>
          <w:u w:val="single"/>
        </w:rPr>
        <w:t>will</w:t>
      </w:r>
      <w:r w:rsidRPr="00CD7DA5">
        <w:rPr>
          <w:u w:val="single"/>
        </w:rPr>
        <w:t xml:space="preserve"> be able to </w:t>
      </w:r>
      <w:r w:rsidRPr="00CD7DA5">
        <w:rPr>
          <w:highlight w:val="green"/>
          <w:u w:val="single"/>
        </w:rPr>
        <w:t>blunt Trump’s power</w:t>
      </w:r>
      <w:r w:rsidRPr="00CD7DA5">
        <w:rPr>
          <w:sz w:val="16"/>
        </w:rPr>
        <w:t xml:space="preserve"> in the second half of his term on issues from immigration to reproductive rights.</w:t>
      </w:r>
    </w:p>
    <w:p w14:paraId="24A083DE" w14:textId="77777777" w:rsidR="009D401C" w:rsidRPr="00CD7DA5" w:rsidRDefault="009D401C" w:rsidP="009D401C">
      <w:pPr>
        <w:rPr>
          <w:sz w:val="16"/>
        </w:rPr>
      </w:pPr>
      <w:r w:rsidRPr="00CD7DA5">
        <w:rPr>
          <w:sz w:val="16"/>
        </w:rPr>
        <w:t>The proposal is “a starting point for the 2026 race,” said Democratic consultant Roger Salazar.</w:t>
      </w:r>
    </w:p>
    <w:p w14:paraId="3CEFA59A" w14:textId="77777777" w:rsidR="009D401C" w:rsidRPr="00CD7DA5" w:rsidRDefault="009D401C" w:rsidP="009D401C">
      <w:pPr>
        <w:rPr>
          <w:sz w:val="16"/>
        </w:rPr>
      </w:pPr>
      <w:r w:rsidRPr="00CD7DA5">
        <w:rPr>
          <w:sz w:val="16"/>
        </w:rPr>
        <w:t>“2026 is the whole ball game,” he said.</w:t>
      </w:r>
    </w:p>
    <w:p w14:paraId="50B0E980" w14:textId="77777777" w:rsidR="009D401C" w:rsidRPr="00CD7DA5" w:rsidRDefault="009D401C" w:rsidP="009D401C">
      <w:pPr>
        <w:rPr>
          <w:sz w:val="16"/>
        </w:rPr>
      </w:pPr>
      <w:r w:rsidRPr="00CD7DA5">
        <w:rPr>
          <w:u w:val="single"/>
        </w:rPr>
        <w:t xml:space="preserve">The </w:t>
      </w:r>
      <w:r w:rsidRPr="00CD7DA5">
        <w:rPr>
          <w:highlight w:val="green"/>
          <w:u w:val="single"/>
        </w:rPr>
        <w:t>national implications</w:t>
      </w:r>
      <w:r w:rsidRPr="00CD7DA5">
        <w:rPr>
          <w:sz w:val="16"/>
        </w:rPr>
        <w:t xml:space="preserve"> of California's ballot measure </w:t>
      </w:r>
      <w:r w:rsidRPr="00CD7DA5">
        <w:rPr>
          <w:u w:val="single"/>
        </w:rPr>
        <w:t>are clear</w:t>
      </w:r>
      <w:r w:rsidRPr="00CD7DA5">
        <w:rPr>
          <w:sz w:val="16"/>
        </w:rPr>
        <w:t xml:space="preserve"> in both the money it has attracted and the figures getting involved. </w:t>
      </w:r>
      <w:r w:rsidRPr="00CD7DA5">
        <w:rPr>
          <w:u w:val="single"/>
        </w:rPr>
        <w:t xml:space="preserve">Tens of </w:t>
      </w:r>
      <w:r w:rsidRPr="00CD7DA5">
        <w:rPr>
          <w:highlight w:val="green"/>
          <w:u w:val="single"/>
        </w:rPr>
        <w:t>millions</w:t>
      </w:r>
      <w:r w:rsidRPr="00CD7DA5">
        <w:rPr>
          <w:u w:val="single"/>
        </w:rPr>
        <w:t xml:space="preserve"> of dollars </w:t>
      </w:r>
      <w:r w:rsidRPr="00CD7DA5">
        <w:rPr>
          <w:highlight w:val="green"/>
          <w:u w:val="single"/>
        </w:rPr>
        <w:t>are flowing into the race</w:t>
      </w:r>
      <w:r w:rsidRPr="00CD7DA5">
        <w:rPr>
          <w:sz w:val="16"/>
        </w:rPr>
        <w:t xml:space="preserve"> — including a $5 million donation to opponents from the Congressional Leadership Fund, the super PAC tied to House Speaker Mike Johnson. Former action-movie star and Republican Gov. Arnold Schwarzenegger has spoken out to oppose it, while former President Barack Obama is in favor, calling it a “smart” approach to counter Republican maneuverings aimed at safeguarding House control.</w:t>
      </w:r>
    </w:p>
    <w:p w14:paraId="2DFAA433" w14:textId="77777777" w:rsidR="009D401C" w:rsidRPr="00CD7DA5" w:rsidRDefault="009D401C" w:rsidP="009D401C">
      <w:pPr>
        <w:rPr>
          <w:sz w:val="16"/>
        </w:rPr>
      </w:pPr>
      <w:r w:rsidRPr="00CD7DA5">
        <w:rPr>
          <w:sz w:val="16"/>
        </w:rPr>
        <w:t>The election that concludes Nov. 4 will also color the emerging 2028 presidential contest in which Democratic Gov. Gavin Newsom — the face of the campaign for the new, jiggered districts — is widely seen as a likely contender.</w:t>
      </w:r>
    </w:p>
    <w:p w14:paraId="037A040F" w14:textId="77777777" w:rsidR="009D401C" w:rsidRPr="00CD7DA5" w:rsidRDefault="009D401C" w:rsidP="009D401C">
      <w:pPr>
        <w:rPr>
          <w:u w:val="single"/>
        </w:rPr>
      </w:pPr>
      <w:r w:rsidRPr="00CD7DA5">
        <w:rPr>
          <w:highlight w:val="green"/>
          <w:u w:val="single"/>
        </w:rPr>
        <w:t>So goes California, so goes the nation</w:t>
      </w:r>
      <w:r w:rsidRPr="00CD7DA5">
        <w:rPr>
          <w:u w:val="single"/>
        </w:rPr>
        <w:t>?</w:t>
      </w:r>
    </w:p>
    <w:p w14:paraId="7AFA6A85" w14:textId="77777777" w:rsidR="009D401C" w:rsidRPr="00CD7DA5" w:rsidRDefault="009D401C" w:rsidP="009D401C">
      <w:pPr>
        <w:rPr>
          <w:sz w:val="16"/>
        </w:rPr>
      </w:pPr>
      <w:r w:rsidRPr="00CD7DA5">
        <w:rPr>
          <w:sz w:val="16"/>
        </w:rPr>
        <w:t>“Heaven help us if we lose,” Newsom wrote in a recent fundraising pitch to supporters. “</w:t>
      </w:r>
      <w:r w:rsidRPr="00CD7DA5">
        <w:rPr>
          <w:u w:val="single"/>
        </w:rPr>
        <w:t>This is an all-hands-on-deck moment</w:t>
      </w:r>
      <w:r w:rsidRPr="00CD7DA5">
        <w:rPr>
          <w:sz w:val="16"/>
        </w:rPr>
        <w:t xml:space="preserve"> for Democrats.”</w:t>
      </w:r>
    </w:p>
    <w:p w14:paraId="73D55D8F" w14:textId="77777777" w:rsidR="009D401C" w:rsidRPr="00CD7DA5" w:rsidRDefault="009D401C" w:rsidP="009D401C">
      <w:pPr>
        <w:rPr>
          <w:sz w:val="16"/>
        </w:rPr>
      </w:pPr>
      <w:r w:rsidRPr="00CD7DA5">
        <w:rPr>
          <w:sz w:val="16"/>
        </w:rPr>
        <w:t>An election gamble</w:t>
      </w:r>
    </w:p>
    <w:p w14:paraId="5B7330DB" w14:textId="77777777" w:rsidR="009D401C" w:rsidRPr="00CD7DA5" w:rsidRDefault="009D401C" w:rsidP="009D401C">
      <w:pPr>
        <w:rPr>
          <w:sz w:val="16"/>
        </w:rPr>
      </w:pPr>
      <w:r w:rsidRPr="00CD7DA5">
        <w:rPr>
          <w:sz w:val="16"/>
        </w:rPr>
        <w:t>The unusual special election amounts to a Democratic gambit to blunt Trump’s attempt in Texas to gain five Republican districts ahead of the midterms, a move intended to pad the GOP’s tenuous grip on the House.</w:t>
      </w:r>
    </w:p>
    <w:p w14:paraId="6D262FC7" w14:textId="77777777" w:rsidR="009D401C" w:rsidRPr="00CD7DA5" w:rsidRDefault="009D401C" w:rsidP="009D401C">
      <w:pPr>
        <w:rPr>
          <w:sz w:val="16"/>
        </w:rPr>
      </w:pPr>
      <w:r w:rsidRPr="00CD7DA5">
        <w:rPr>
          <w:sz w:val="16"/>
        </w:rPr>
        <w:t>The duel between the nation’s two most populous states has spread nationally, with Missouri redrawing House maps that are crafted state by state. Other states could soon follow, while the dispute also has become entangled in the courts.</w:t>
      </w:r>
    </w:p>
    <w:p w14:paraId="6D03C68C" w14:textId="77777777" w:rsidR="009D401C" w:rsidRPr="00CD7DA5" w:rsidRDefault="009D401C" w:rsidP="009D401C">
      <w:pPr>
        <w:rPr>
          <w:sz w:val="16"/>
        </w:rPr>
      </w:pPr>
      <w:r w:rsidRPr="00CD7DA5">
        <w:rPr>
          <w:sz w:val="16"/>
        </w:rPr>
        <w:t>A major question mark has emerged in Texas, where a panel of federal judges is considering whether the state can use a redrawn congressional map that boosts Republicans.</w:t>
      </w:r>
    </w:p>
    <w:p w14:paraId="44E4E05F" w14:textId="77777777" w:rsidR="009D401C" w:rsidRPr="00CD7DA5" w:rsidRDefault="009D401C" w:rsidP="009D401C">
      <w:pPr>
        <w:rPr>
          <w:sz w:val="16"/>
        </w:rPr>
      </w:pPr>
      <w:r w:rsidRPr="00CD7DA5">
        <w:rPr>
          <w:sz w:val="16"/>
        </w:rPr>
        <w:t>If the Texas map is blocked even temporarily, it's not clear how that decision would influence California — if at all — where voting is underway. Newsom has previously indicated that California could keep its current map if other states pull back efforts to remake districts for partisan advantage, but that language was not included in the final version of what's officially known as Proposition 50.</w:t>
      </w:r>
    </w:p>
    <w:p w14:paraId="1B806B90" w14:textId="77777777" w:rsidR="009D401C" w:rsidRPr="00CD7DA5" w:rsidRDefault="009D401C" w:rsidP="009D401C">
      <w:pPr>
        <w:rPr>
          <w:sz w:val="16"/>
        </w:rPr>
      </w:pPr>
      <w:r w:rsidRPr="00CD7DA5">
        <w:rPr>
          <w:sz w:val="16"/>
        </w:rPr>
        <w:t>GOP could be left with just four House seats in California</w:t>
      </w:r>
    </w:p>
    <w:p w14:paraId="28AB3EFE" w14:textId="77777777" w:rsidR="009D401C" w:rsidRPr="00CD7DA5" w:rsidRDefault="009D401C" w:rsidP="009D401C">
      <w:pPr>
        <w:rPr>
          <w:sz w:val="16"/>
        </w:rPr>
      </w:pPr>
      <w:r w:rsidRPr="00CD7DA5">
        <w:rPr>
          <w:sz w:val="16"/>
        </w:rPr>
        <w:t>If approved in California, it’s possible the new political map could slash five Republican-held House seats while bolstering Democratic incumbents in other battleground districts. That could boost the Democratic margin to 48 of California’s 52 congressional seats, up from the 43 seats the party now holds.</w:t>
      </w:r>
    </w:p>
    <w:p w14:paraId="4C9C5B48" w14:textId="77777777" w:rsidR="009D401C" w:rsidRPr="00CD7DA5" w:rsidRDefault="009D401C" w:rsidP="009D401C">
      <w:pPr>
        <w:rPr>
          <w:u w:val="single"/>
        </w:rPr>
      </w:pPr>
      <w:r w:rsidRPr="00CD7DA5">
        <w:rPr>
          <w:u w:val="single"/>
        </w:rPr>
        <w:t xml:space="preserve">Liberal-tilting </w:t>
      </w:r>
      <w:r w:rsidRPr="00CD7DA5">
        <w:rPr>
          <w:highlight w:val="green"/>
          <w:u w:val="single"/>
        </w:rPr>
        <w:t>California</w:t>
      </w:r>
      <w:r w:rsidRPr="00CD7DA5">
        <w:rPr>
          <w:u w:val="single"/>
        </w:rPr>
        <w:t xml:space="preserve"> has long been a quirk in House elections — the state is heavily Democratic but also </w:t>
      </w:r>
      <w:r w:rsidRPr="00CD7DA5">
        <w:rPr>
          <w:highlight w:val="green"/>
          <w:u w:val="single"/>
        </w:rPr>
        <w:t>is home to</w:t>
      </w:r>
      <w:r w:rsidRPr="00CD7DA5">
        <w:rPr>
          <w:u w:val="single"/>
        </w:rPr>
        <w:t xml:space="preserve"> a string of some of the most </w:t>
      </w:r>
      <w:r w:rsidRPr="00CD7DA5">
        <w:rPr>
          <w:highlight w:val="green"/>
          <w:u w:val="single"/>
        </w:rPr>
        <w:t>hotly contested</w:t>
      </w:r>
      <w:r w:rsidRPr="00CD7DA5">
        <w:rPr>
          <w:u w:val="single"/>
        </w:rPr>
        <w:t xml:space="preserve"> </w:t>
      </w:r>
      <w:r w:rsidRPr="00CD7DA5">
        <w:rPr>
          <w:highlight w:val="green"/>
          <w:u w:val="single"/>
        </w:rPr>
        <w:t>congressional districts</w:t>
      </w:r>
      <w:r w:rsidRPr="00CD7DA5">
        <w:rPr>
          <w:u w:val="single"/>
        </w:rPr>
        <w:t xml:space="preserve"> in the country, a rarity at a time when truly competitive House elections have been dwindling in number across the U.S.</w:t>
      </w:r>
    </w:p>
    <w:p w14:paraId="2566BE29" w14:textId="77777777" w:rsidR="009D401C" w:rsidRPr="00CD7DA5" w:rsidRDefault="009D401C" w:rsidP="009D401C">
      <w:pPr>
        <w:rPr>
          <w:sz w:val="16"/>
        </w:rPr>
      </w:pPr>
      <w:r w:rsidRPr="00CD7DA5">
        <w:rPr>
          <w:u w:val="single"/>
        </w:rPr>
        <w:t>The contours of the race have taken shape, with Newsom framing the contest as a battle to save democracy against all things Trump</w:t>
      </w:r>
      <w:r w:rsidRPr="00CD7DA5">
        <w:rPr>
          <w:sz w:val="16"/>
        </w:rPr>
        <w:t>, while Republicans and their supporters decry the proposal as a blatant power grab intended to make the state’s dominant Democrats even more powerful while discarding House maps developed by an independent commission. Democrats crafted the proposed lines behind closed doors.</w:t>
      </w:r>
    </w:p>
    <w:p w14:paraId="7199FF09" w14:textId="77777777" w:rsidR="009D401C" w:rsidRPr="00CD7DA5" w:rsidRDefault="009D401C" w:rsidP="009D401C">
      <w:pPr>
        <w:rPr>
          <w:sz w:val="16"/>
        </w:rPr>
      </w:pPr>
      <w:r w:rsidRPr="00CD7DA5">
        <w:rPr>
          <w:sz w:val="16"/>
        </w:rPr>
        <w:t>Republicans hold a 219-213 majority in the U.S. House, with three vacancies.</w:t>
      </w:r>
    </w:p>
    <w:p w14:paraId="3BD9FBCC" w14:textId="77777777" w:rsidR="009D401C" w:rsidRPr="00CD7DA5" w:rsidRDefault="009D401C" w:rsidP="009D401C">
      <w:pPr>
        <w:rPr>
          <w:sz w:val="16"/>
        </w:rPr>
      </w:pPr>
      <w:r w:rsidRPr="00CD7DA5">
        <w:rPr>
          <w:sz w:val="16"/>
        </w:rPr>
        <w:t>New maps are typically drawn once a decade after the census is conducted. Many states, including Texas, give legislators the power to draw maps. California is among states that rely on an independent commission that is supposed to be nonpartisan — the Democratic ballot proposal would shelve that group's work and postpone its operation until the next census.</w:t>
      </w:r>
    </w:p>
    <w:p w14:paraId="349DA0F2" w14:textId="77777777" w:rsidR="009D401C" w:rsidRPr="00CD7DA5" w:rsidRDefault="009D401C" w:rsidP="009D401C">
      <w:pPr>
        <w:rPr>
          <w:sz w:val="16"/>
        </w:rPr>
      </w:pPr>
      <w:r w:rsidRPr="00CD7DA5">
        <w:rPr>
          <w:sz w:val="16"/>
        </w:rPr>
        <w:t>Creative boundary lines create districts to favor Democrats</w:t>
      </w:r>
    </w:p>
    <w:p w14:paraId="1E34239B" w14:textId="77777777" w:rsidR="009D401C" w:rsidRPr="00CD7DA5" w:rsidRDefault="009D401C" w:rsidP="009D401C">
      <w:pPr>
        <w:rPr>
          <w:sz w:val="16"/>
        </w:rPr>
      </w:pPr>
      <w:r w:rsidRPr="00CD7DA5">
        <w:rPr>
          <w:sz w:val="16"/>
        </w:rPr>
        <w:t>In some cases, the recast districts would slice across California, in one case uniting rural, conservative-leaning northern California with Marin County, a famously liberal coastal stronghold north of San Francisco. In others, district lines are left unchanged or have only minor adjustments.</w:t>
      </w:r>
    </w:p>
    <w:p w14:paraId="5146B3EB" w14:textId="77777777" w:rsidR="009D401C" w:rsidRPr="00CD7DA5" w:rsidRDefault="009D401C" w:rsidP="009D401C">
      <w:pPr>
        <w:rPr>
          <w:sz w:val="16"/>
        </w:rPr>
      </w:pPr>
      <w:r w:rsidRPr="00CD7DA5">
        <w:rPr>
          <w:sz w:val="16"/>
        </w:rPr>
        <w:t>With rural and farming areas in some cases being combined in new districts with populous cities, there is “worry about us losing our voice,” said John Chandler, a partner in almond-and-peach grower Chandler Farms in the state’s Central Valley farm belt. “It hurts us,” Chandler said during an online event organized by proposition opponents.</w:t>
      </w:r>
    </w:p>
    <w:p w14:paraId="20712A92" w14:textId="77777777" w:rsidR="009D401C" w:rsidRPr="00CD7DA5" w:rsidRDefault="009D401C" w:rsidP="009D401C">
      <w:pPr>
        <w:rPr>
          <w:sz w:val="16"/>
        </w:rPr>
      </w:pPr>
      <w:r w:rsidRPr="00CD7DA5">
        <w:rPr>
          <w:sz w:val="16"/>
        </w:rPr>
        <w:t>Who will vote?</w:t>
      </w:r>
    </w:p>
    <w:p w14:paraId="307AE19B" w14:textId="77777777" w:rsidR="009D401C" w:rsidRPr="00CD7DA5" w:rsidRDefault="009D401C" w:rsidP="009D401C">
      <w:pPr>
        <w:rPr>
          <w:sz w:val="16"/>
        </w:rPr>
      </w:pPr>
      <w:r w:rsidRPr="00CD7DA5">
        <w:rPr>
          <w:highlight w:val="green"/>
          <w:u w:val="single"/>
        </w:rPr>
        <w:t>Dem</w:t>
      </w:r>
      <w:r w:rsidRPr="00CD7DA5">
        <w:rPr>
          <w:u w:val="single"/>
        </w:rPr>
        <w:t>ocrat</w:t>
      </w:r>
      <w:r w:rsidRPr="00CD7DA5">
        <w:rPr>
          <w:highlight w:val="green"/>
          <w:u w:val="single"/>
        </w:rPr>
        <w:t>s</w:t>
      </w:r>
      <w:r w:rsidRPr="00CD7DA5">
        <w:rPr>
          <w:u w:val="single"/>
        </w:rPr>
        <w:t xml:space="preserve"> </w:t>
      </w:r>
      <w:r w:rsidRPr="00CD7DA5">
        <w:rPr>
          <w:highlight w:val="green"/>
          <w:u w:val="single"/>
        </w:rPr>
        <w:t>come</w:t>
      </w:r>
      <w:r w:rsidRPr="00CD7DA5">
        <w:rPr>
          <w:u w:val="single"/>
        </w:rPr>
        <w:t xml:space="preserve"> to the contest </w:t>
      </w:r>
      <w:r w:rsidRPr="00CD7DA5">
        <w:rPr>
          <w:highlight w:val="green"/>
          <w:u w:val="single"/>
        </w:rPr>
        <w:t>with significant advantages</w:t>
      </w:r>
      <w:r w:rsidRPr="00CD7DA5">
        <w:rPr>
          <w:sz w:val="16"/>
        </w:rPr>
        <w:t xml:space="preserve"> — </w:t>
      </w:r>
      <w:r w:rsidRPr="00CD7DA5">
        <w:rPr>
          <w:u w:val="single"/>
        </w:rPr>
        <w:t xml:space="preserve">they </w:t>
      </w:r>
      <w:r w:rsidRPr="00CD7DA5">
        <w:rPr>
          <w:highlight w:val="green"/>
          <w:u w:val="single"/>
        </w:rPr>
        <w:t>outnumber</w:t>
      </w:r>
      <w:r w:rsidRPr="00CD7DA5">
        <w:rPr>
          <w:u w:val="single"/>
        </w:rPr>
        <w:t xml:space="preserve"> registered </w:t>
      </w:r>
      <w:r w:rsidRPr="00CD7DA5">
        <w:rPr>
          <w:highlight w:val="green"/>
          <w:u w:val="single"/>
        </w:rPr>
        <w:t>Republicans</w:t>
      </w:r>
      <w:r w:rsidRPr="00CD7DA5">
        <w:rPr>
          <w:u w:val="single"/>
        </w:rPr>
        <w:t xml:space="preserve"> in the state by a nearly </w:t>
      </w:r>
      <w:r w:rsidRPr="00CD7DA5">
        <w:rPr>
          <w:highlight w:val="green"/>
          <w:u w:val="single"/>
        </w:rPr>
        <w:t>2-to-1</w:t>
      </w:r>
      <w:r w:rsidRPr="00CD7DA5">
        <w:rPr>
          <w:u w:val="single"/>
        </w:rPr>
        <w:t xml:space="preserve"> margin</w:t>
      </w:r>
      <w:r w:rsidRPr="00CD7DA5">
        <w:rPr>
          <w:sz w:val="16"/>
        </w:rPr>
        <w:t>, and a Republican candidate hasn't won a statewide election in nearly two decades.</w:t>
      </w:r>
    </w:p>
    <w:p w14:paraId="752DC47B" w14:textId="77777777" w:rsidR="009D401C" w:rsidRPr="00CD7DA5" w:rsidRDefault="009D401C" w:rsidP="009D401C">
      <w:pPr>
        <w:rPr>
          <w:sz w:val="16"/>
        </w:rPr>
      </w:pPr>
      <w:r w:rsidRPr="00CD7DA5">
        <w:rPr>
          <w:highlight w:val="green"/>
          <w:u w:val="single"/>
        </w:rPr>
        <w:t>Still</w:t>
      </w:r>
      <w:r w:rsidRPr="00CD7DA5">
        <w:rPr>
          <w:u w:val="single"/>
        </w:rPr>
        <w:t xml:space="preserve">, </w:t>
      </w:r>
      <w:r w:rsidRPr="00CD7DA5">
        <w:rPr>
          <w:highlight w:val="green"/>
          <w:u w:val="single"/>
        </w:rPr>
        <w:t>ballot questions can be unpredictable</w:t>
      </w:r>
      <w:r w:rsidRPr="00CD7DA5">
        <w:rPr>
          <w:sz w:val="16"/>
        </w:rPr>
        <w:t xml:space="preserve">. </w:t>
      </w:r>
      <w:r w:rsidRPr="00CD7DA5">
        <w:rPr>
          <w:highlight w:val="green"/>
          <w:u w:val="single"/>
        </w:rPr>
        <w:t>Voters are</w:t>
      </w:r>
      <w:r w:rsidRPr="00CD7DA5">
        <w:rPr>
          <w:u w:val="single"/>
        </w:rPr>
        <w:t xml:space="preserve"> in a </w:t>
      </w:r>
      <w:r w:rsidRPr="00CD7DA5">
        <w:rPr>
          <w:highlight w:val="green"/>
          <w:u w:val="single"/>
        </w:rPr>
        <w:t>grumpy</w:t>
      </w:r>
      <w:r w:rsidRPr="00CD7DA5">
        <w:rPr>
          <w:u w:val="single"/>
        </w:rPr>
        <w:t xml:space="preserve"> mood nationally and hold mixed views of both political parties</w:t>
      </w:r>
      <w:r w:rsidRPr="00CD7DA5">
        <w:rPr>
          <w:sz w:val="16"/>
        </w:rPr>
        <w:t>.</w:t>
      </w:r>
    </w:p>
    <w:p w14:paraId="77D7A654" w14:textId="77777777" w:rsidR="009D401C" w:rsidRPr="00CD7DA5" w:rsidRDefault="009D401C" w:rsidP="009D401C">
      <w:pPr>
        <w:rPr>
          <w:sz w:val="16"/>
        </w:rPr>
      </w:pPr>
      <w:r w:rsidRPr="00CD7DA5">
        <w:rPr>
          <w:highlight w:val="green"/>
          <w:u w:val="single"/>
        </w:rPr>
        <w:t>It's difficult to determine</w:t>
      </w:r>
      <w:r w:rsidRPr="00CD7DA5">
        <w:rPr>
          <w:sz w:val="16"/>
        </w:rPr>
        <w:t xml:space="preserve"> precisely </w:t>
      </w:r>
      <w:r w:rsidRPr="00CD7DA5">
        <w:rPr>
          <w:highlight w:val="green"/>
          <w:u w:val="single"/>
        </w:rPr>
        <w:t>who might show up</w:t>
      </w:r>
      <w:r w:rsidRPr="00CD7DA5">
        <w:rPr>
          <w:sz w:val="16"/>
        </w:rPr>
        <w:t xml:space="preserve"> in an election with no candidate on the statewide ballot — </w:t>
      </w:r>
      <w:r w:rsidRPr="00CD7DA5">
        <w:rPr>
          <w:u w:val="single"/>
        </w:rPr>
        <w:t>only a question involving a constitutional amendment on the arcane subject of redistricting, or the realignment of House district boundarie</w:t>
      </w:r>
      <w:r w:rsidRPr="00CD7DA5">
        <w:rPr>
          <w:sz w:val="16"/>
        </w:rPr>
        <w:t>s</w:t>
      </w:r>
      <w:r w:rsidRPr="00CD7DA5">
        <w:rPr>
          <w:u w:val="single"/>
        </w:rPr>
        <w:t xml:space="preserve">. And </w:t>
      </w:r>
      <w:r w:rsidRPr="00CD7DA5">
        <w:rPr>
          <w:highlight w:val="green"/>
          <w:u w:val="single"/>
        </w:rPr>
        <w:t>campaigns are</w:t>
      </w:r>
      <w:r w:rsidRPr="00CD7DA5">
        <w:rPr>
          <w:u w:val="single"/>
        </w:rPr>
        <w:t xml:space="preserve"> </w:t>
      </w:r>
      <w:r w:rsidRPr="00CD7DA5">
        <w:rPr>
          <w:highlight w:val="green"/>
          <w:u w:val="single"/>
        </w:rPr>
        <w:t>competing</w:t>
      </w:r>
      <w:r w:rsidRPr="00CD7DA5">
        <w:rPr>
          <w:u w:val="single"/>
        </w:rPr>
        <w:t xml:space="preserve"> for attention </w:t>
      </w:r>
      <w:r w:rsidRPr="00CD7DA5">
        <w:rPr>
          <w:highlight w:val="green"/>
          <w:u w:val="single"/>
        </w:rPr>
        <w:t>in a nation of nonstop distraction</w:t>
      </w:r>
      <w:r w:rsidRPr="00CD7DA5">
        <w:rPr>
          <w:u w:val="single"/>
        </w:rPr>
        <w:t xml:space="preserve">, from wars abroad to the political stalemate </w:t>
      </w:r>
      <w:r w:rsidRPr="00CD7DA5">
        <w:rPr>
          <w:highlight w:val="green"/>
          <w:u w:val="single"/>
        </w:rPr>
        <w:t>in Washington</w:t>
      </w:r>
      <w:r w:rsidRPr="00CD7DA5">
        <w:rPr>
          <w:u w:val="single"/>
        </w:rPr>
        <w:t>.</w:t>
      </w:r>
    </w:p>
    <w:p w14:paraId="2714EA44" w14:textId="77777777" w:rsidR="009D401C" w:rsidRPr="00CD7DA5" w:rsidRDefault="009D401C" w:rsidP="009D401C">
      <w:pPr>
        <w:keepNext/>
        <w:keepLines/>
        <w:spacing w:before="40" w:after="0"/>
        <w:outlineLvl w:val="3"/>
        <w:rPr>
          <w:rFonts w:eastAsiaTheme="majorEastAsia" w:cstheme="majorBidi"/>
          <w:b/>
          <w:iCs/>
        </w:rPr>
      </w:pPr>
      <w:r w:rsidRPr="00CD7DA5">
        <w:rPr>
          <w:rFonts w:eastAsiaTheme="majorEastAsia" w:cstheme="majorBidi"/>
          <w:b/>
          <w:iCs/>
        </w:rPr>
        <w:t>Trump’s anti-worker agenda is pushing California labor unions to back Prop 50.</w:t>
      </w:r>
    </w:p>
    <w:p w14:paraId="686BEF05" w14:textId="77777777" w:rsidR="009D401C" w:rsidRPr="00CD7DA5" w:rsidRDefault="009D401C" w:rsidP="009D401C">
      <w:r w:rsidRPr="00CD7DA5">
        <w:rPr>
          <w:b/>
          <w:bCs/>
        </w:rPr>
        <w:t>Williams 25</w:t>
      </w:r>
      <w:r w:rsidRPr="00CD7DA5">
        <w:t>, Sheri Williams, Sacramento Valley Union Labor Bulletin, 10-3-2025 ["California Labor fights to pass ‘Election Rigging Response Act’, available on:  https://saclaborbulletin.com/2025/10/california-labor-fights-to-pass-election-rigging-response-act/, accessed:  10-8-2025]cdm</w:t>
      </w:r>
    </w:p>
    <w:p w14:paraId="0FBD7520" w14:textId="77777777" w:rsidR="009D401C" w:rsidRPr="00CD7DA5" w:rsidRDefault="009D401C" w:rsidP="009D401C">
      <w:r w:rsidRPr="00CD7DA5">
        <w:rPr>
          <w:highlight w:val="green"/>
          <w:u w:val="single"/>
        </w:rPr>
        <w:t>California Labor has gone all-in</w:t>
      </w:r>
      <w:r w:rsidRPr="00CD7DA5">
        <w:t xml:space="preserve"> on a campaign </w:t>
      </w:r>
      <w:r w:rsidRPr="00CD7DA5">
        <w:rPr>
          <w:highlight w:val="green"/>
          <w:u w:val="single"/>
        </w:rPr>
        <w:t>to support</w:t>
      </w:r>
      <w:r w:rsidRPr="00CD7DA5">
        <w:t xml:space="preserve"> the passage of </w:t>
      </w:r>
      <w:r w:rsidRPr="00CD7DA5">
        <w:rPr>
          <w:u w:val="single"/>
        </w:rPr>
        <w:t xml:space="preserve">Prop. </w:t>
      </w:r>
      <w:r w:rsidRPr="00CD7DA5">
        <w:rPr>
          <w:highlight w:val="green"/>
          <w:u w:val="single"/>
        </w:rPr>
        <w:t>50</w:t>
      </w:r>
      <w:r w:rsidRPr="00CD7DA5">
        <w:rPr>
          <w:u w:val="single"/>
        </w:rPr>
        <w:t>,</w:t>
      </w:r>
      <w:r w:rsidRPr="00CD7DA5">
        <w:t xml:space="preserve"> the temporary redistricting ballot measure meant to protect democracy by offsetting a Texas scheme to put more Republicans in Congress.</w:t>
      </w:r>
    </w:p>
    <w:p w14:paraId="72430C16" w14:textId="77777777" w:rsidR="009D401C" w:rsidRPr="00CD7DA5" w:rsidRDefault="009D401C" w:rsidP="009D401C">
      <w:r w:rsidRPr="00CD7DA5">
        <w:t>“We’ve got to fight fire with fire and that’s what Prop. 50 is all about,” said Sacramento Central Labor Council executive director Fabrizio Sasso at a kickoff event for the campaign.</w:t>
      </w:r>
    </w:p>
    <w:p w14:paraId="1133A26E" w14:textId="77777777" w:rsidR="009D401C" w:rsidRPr="00CD7DA5" w:rsidRDefault="009D401C" w:rsidP="009D401C">
      <w:r w:rsidRPr="00CD7DA5">
        <w:t>“</w:t>
      </w:r>
      <w:r w:rsidRPr="00CD7DA5">
        <w:rPr>
          <w:u w:val="single"/>
        </w:rPr>
        <w:t xml:space="preserve">This is our chance </w:t>
      </w:r>
      <w:r w:rsidRPr="00CD7DA5">
        <w:rPr>
          <w:highlight w:val="green"/>
          <w:u w:val="single"/>
        </w:rPr>
        <w:t>to</w:t>
      </w:r>
      <w:r w:rsidRPr="00CD7DA5">
        <w:rPr>
          <w:u w:val="single"/>
        </w:rPr>
        <w:t xml:space="preserve"> make sure we </w:t>
      </w:r>
      <w:r w:rsidRPr="00CD7DA5">
        <w:rPr>
          <w:highlight w:val="green"/>
          <w:u w:val="single"/>
        </w:rPr>
        <w:t>end Trump’s anti-worker</w:t>
      </w:r>
      <w:r w:rsidRPr="00CD7DA5">
        <w:t xml:space="preserve">, anti-immigrant, anti-democracy </w:t>
      </w:r>
      <w:r w:rsidRPr="00CD7DA5">
        <w:rPr>
          <w:highlight w:val="green"/>
          <w:u w:val="single"/>
        </w:rPr>
        <w:t>push</w:t>
      </w:r>
      <w:r w:rsidRPr="00CD7DA5">
        <w:t xml:space="preserve"> in this country </w:t>
      </w:r>
      <w:r w:rsidRPr="00CD7DA5">
        <w:rPr>
          <w:u w:val="single"/>
        </w:rPr>
        <w:t xml:space="preserve">and it’s the </w:t>
      </w:r>
      <w:r w:rsidRPr="00CD7DA5">
        <w:rPr>
          <w:highlight w:val="green"/>
          <w:u w:val="single"/>
        </w:rPr>
        <w:t>California Labor</w:t>
      </w:r>
      <w:r w:rsidRPr="00CD7DA5">
        <w:rPr>
          <w:u w:val="single"/>
        </w:rPr>
        <w:t xml:space="preserve"> movement that </w:t>
      </w:r>
      <w:r w:rsidRPr="00CD7DA5">
        <w:rPr>
          <w:highlight w:val="green"/>
          <w:u w:val="single"/>
        </w:rPr>
        <w:t>will</w:t>
      </w:r>
      <w:r w:rsidRPr="00CD7DA5">
        <w:rPr>
          <w:u w:val="single"/>
        </w:rPr>
        <w:t xml:space="preserve"> make sure that we do so. So it’s our responsibility to show up and do the work to </w:t>
      </w:r>
      <w:r w:rsidRPr="00CD7DA5">
        <w:rPr>
          <w:highlight w:val="green"/>
          <w:u w:val="single"/>
        </w:rPr>
        <w:t>make</w:t>
      </w:r>
      <w:r w:rsidRPr="00CD7DA5">
        <w:rPr>
          <w:u w:val="single"/>
        </w:rPr>
        <w:t xml:space="preserve"> </w:t>
      </w:r>
      <w:r w:rsidRPr="00CD7DA5">
        <w:rPr>
          <w:highlight w:val="green"/>
          <w:u w:val="single"/>
        </w:rPr>
        <w:t>sure Prop. 50 passes</w:t>
      </w:r>
      <w:r w:rsidRPr="00CD7DA5">
        <w:t>.”</w:t>
      </w:r>
    </w:p>
    <w:p w14:paraId="04EB01F3" w14:textId="77777777" w:rsidR="009D401C" w:rsidRPr="00CD7DA5" w:rsidRDefault="009D401C" w:rsidP="009D401C">
      <w:r w:rsidRPr="00CD7DA5">
        <w:t xml:space="preserve">The SCLC is </w:t>
      </w:r>
      <w:r w:rsidRPr="00CD7DA5">
        <w:rPr>
          <w:highlight w:val="green"/>
          <w:u w:val="single"/>
        </w:rPr>
        <w:t>running</w:t>
      </w:r>
      <w:r w:rsidRPr="00CD7DA5">
        <w:rPr>
          <w:u w:val="single"/>
        </w:rPr>
        <w:t xml:space="preserve"> a series of </w:t>
      </w:r>
      <w:r w:rsidRPr="00CD7DA5">
        <w:rPr>
          <w:highlight w:val="green"/>
          <w:u w:val="single"/>
        </w:rPr>
        <w:t>phone banking</w:t>
      </w:r>
      <w:r w:rsidRPr="00CD7DA5">
        <w:rPr>
          <w:u w:val="single"/>
        </w:rPr>
        <w:t xml:space="preserve"> and </w:t>
      </w:r>
      <w:r w:rsidRPr="00CD7DA5">
        <w:rPr>
          <w:highlight w:val="green"/>
          <w:u w:val="single"/>
        </w:rPr>
        <w:t>canvassing events</w:t>
      </w:r>
      <w:r w:rsidRPr="00CD7DA5">
        <w:rPr>
          <w:u w:val="single"/>
        </w:rPr>
        <w:t xml:space="preserve"> leading up to the November 4 election</w:t>
      </w:r>
      <w:r w:rsidRPr="00CD7DA5">
        <w:t xml:space="preserve"> and is in need of volunteers.</w:t>
      </w:r>
    </w:p>
    <w:p w14:paraId="46B66C4B" w14:textId="77777777" w:rsidR="009D401C" w:rsidRPr="00CD7DA5" w:rsidRDefault="009D401C" w:rsidP="009D401C">
      <w:r w:rsidRPr="00CD7DA5">
        <w:t>“Donald Trump and his billionaire allies are working to undermine our elections and dismantle our democratic system—but we’re organized, united, and ready to fight back,” Sasso said. “But we need your help.”</w:t>
      </w:r>
    </w:p>
    <w:p w14:paraId="5F6548BE" w14:textId="77777777" w:rsidR="009D401C" w:rsidRPr="00CD7DA5" w:rsidRDefault="009D401C" w:rsidP="009D401C">
      <w:r w:rsidRPr="00CD7DA5">
        <w:t>Prop. 50, also known as the “Election Rigging Response Act,” was proposed by Gov. Gavin Newsom earlier this summer after Texas legislators announced they would redraw their voting maps to potentially create five more seats that would likely go to Republicans, ensuring that the GOP remains in control of both chambers of Congress in the 2026 mid-terms.</w:t>
      </w:r>
    </w:p>
    <w:p w14:paraId="4BA49683" w14:textId="77777777" w:rsidR="009D401C" w:rsidRPr="00CD7DA5" w:rsidRDefault="009D401C" w:rsidP="009D401C">
      <w:r w:rsidRPr="00CD7DA5">
        <w:t>“Trump is redrawing maps to force a Congress that only answers to him—not the people,” said Newsom.</w:t>
      </w:r>
    </w:p>
    <w:p w14:paraId="042EF23D" w14:textId="77777777" w:rsidR="009D401C" w:rsidRPr="00CD7DA5" w:rsidRDefault="009D401C" w:rsidP="009D401C">
      <w:r w:rsidRPr="00CD7DA5">
        <w:rPr>
          <w:highlight w:val="green"/>
          <w:u w:val="single"/>
        </w:rPr>
        <w:t>Republicans</w:t>
      </w:r>
      <w:r w:rsidRPr="00CD7DA5">
        <w:rPr>
          <w:u w:val="single"/>
        </w:rPr>
        <w:t xml:space="preserve"> currently </w:t>
      </w:r>
      <w:r w:rsidRPr="00CD7DA5">
        <w:rPr>
          <w:highlight w:val="green"/>
          <w:u w:val="single"/>
        </w:rPr>
        <w:t>hold a majority</w:t>
      </w:r>
      <w:r w:rsidRPr="00CD7DA5">
        <w:rPr>
          <w:u w:val="single"/>
        </w:rPr>
        <w:t xml:space="preserve"> in both houses</w:t>
      </w:r>
      <w:r w:rsidRPr="00CD7DA5">
        <w:t xml:space="preserve">, </w:t>
      </w:r>
      <w:r w:rsidRPr="00CD7DA5">
        <w:rPr>
          <w:highlight w:val="green"/>
          <w:u w:val="single"/>
        </w:rPr>
        <w:t>allowing</w:t>
      </w:r>
      <w:r w:rsidRPr="00CD7DA5">
        <w:t xml:space="preserve"> President </w:t>
      </w:r>
      <w:r w:rsidRPr="00CD7DA5">
        <w:rPr>
          <w:highlight w:val="green"/>
          <w:u w:val="single"/>
        </w:rPr>
        <w:t>Trump</w:t>
      </w:r>
      <w:r w:rsidRPr="00CD7DA5">
        <w:rPr>
          <w:u w:val="single"/>
        </w:rPr>
        <w:t xml:space="preserve"> unprecedented </w:t>
      </w:r>
      <w:r w:rsidRPr="00CD7DA5">
        <w:rPr>
          <w:highlight w:val="green"/>
          <w:u w:val="single"/>
        </w:rPr>
        <w:t>power to implement an agenda</w:t>
      </w:r>
      <w:r w:rsidRPr="00CD7DA5">
        <w:rPr>
          <w:u w:val="single"/>
        </w:rPr>
        <w:t xml:space="preserve"> that has been</w:t>
      </w:r>
      <w:r w:rsidRPr="00CD7DA5">
        <w:t xml:space="preserve"> </w:t>
      </w:r>
      <w:r w:rsidRPr="00CD7DA5">
        <w:rPr>
          <w:highlight w:val="green"/>
          <w:u w:val="single"/>
        </w:rPr>
        <w:t>detrimental to unions</w:t>
      </w:r>
      <w:r w:rsidRPr="00CD7DA5">
        <w:t xml:space="preserve">, including deporting immigrants, </w:t>
      </w:r>
      <w:r w:rsidRPr="00CD7DA5">
        <w:rPr>
          <w:u w:val="single"/>
        </w:rPr>
        <w:t>stripping union rights</w:t>
      </w:r>
      <w:r w:rsidRPr="00CD7DA5">
        <w:t xml:space="preserve"> from thousands of federal workers, slashing medical insurance and access for thousands and cutting safety net and educational programs nationwide.</w:t>
      </w:r>
    </w:p>
    <w:p w14:paraId="180FCF0D" w14:textId="77777777" w:rsidR="009D401C" w:rsidRPr="00CD7DA5" w:rsidRDefault="009D401C" w:rsidP="009D401C">
      <w:r w:rsidRPr="00CD7DA5">
        <w:t>If Prop. 50 passes, it will temporarily redraw California’s voting maps to favor Democrats, potentially creating five new Democratic seats and offsetting the Texas gerrymander.</w:t>
      </w:r>
    </w:p>
    <w:p w14:paraId="3186E4BD" w14:textId="77777777" w:rsidR="009D401C" w:rsidRPr="00CD7DA5" w:rsidRDefault="009D401C" w:rsidP="009D401C">
      <w:r w:rsidRPr="00CD7DA5">
        <w:t xml:space="preserve">“Prop. 50 draws a line in the sand,” said Congresswoman Doris Matsui. “As Democrats, we fundamentally believe there should be fair districts in all 50 states. But the truth is plain to see. </w:t>
      </w:r>
      <w:r w:rsidRPr="00CD7DA5">
        <w:rPr>
          <w:highlight w:val="green"/>
          <w:u w:val="single"/>
        </w:rPr>
        <w:t>Republicans started this</w:t>
      </w:r>
      <w:r w:rsidRPr="00CD7DA5">
        <w:t xml:space="preserve"> </w:t>
      </w:r>
      <w:r w:rsidRPr="00CD7DA5">
        <w:rPr>
          <w:highlight w:val="green"/>
          <w:u w:val="single"/>
        </w:rPr>
        <w:t>fight</w:t>
      </w:r>
      <w:r w:rsidRPr="00CD7DA5">
        <w:t>, and we are not backing down. So let’s be clear. Prop. 50 is our chance to fight back.”</w:t>
      </w:r>
    </w:p>
    <w:p w14:paraId="1F01F749" w14:textId="77777777" w:rsidR="009D401C" w:rsidRPr="00CD7DA5" w:rsidRDefault="009D401C" w:rsidP="009D401C">
      <w:r w:rsidRPr="00CD7DA5">
        <w:t>Matsui continued, “</w:t>
      </w:r>
      <w:r w:rsidRPr="00CD7DA5">
        <w:rPr>
          <w:u w:val="single"/>
        </w:rPr>
        <w:t>When they try to silence us, we get louder. When they try to rig the systems, we fight back harder. And when we fight, we win</w:t>
      </w:r>
      <w:r w:rsidRPr="00CD7DA5">
        <w:t>.”</w:t>
      </w:r>
    </w:p>
    <w:p w14:paraId="29787015" w14:textId="77777777" w:rsidR="009D401C" w:rsidRPr="00CD7DA5" w:rsidRDefault="009D401C" w:rsidP="009D401C">
      <w:pPr>
        <w:rPr>
          <w:u w:val="single"/>
        </w:rPr>
      </w:pPr>
      <w:r w:rsidRPr="00CD7DA5">
        <w:rPr>
          <w:highlight w:val="green"/>
          <w:u w:val="single"/>
        </w:rPr>
        <w:t>Unions</w:t>
      </w:r>
      <w:r w:rsidRPr="00CD7DA5">
        <w:t xml:space="preserve"> including SEIU 2015 and SEIU 1000 </w:t>
      </w:r>
      <w:r w:rsidRPr="00CD7DA5">
        <w:rPr>
          <w:highlight w:val="green"/>
          <w:u w:val="single"/>
        </w:rPr>
        <w:t>are at the forefront</w:t>
      </w:r>
      <w:r w:rsidRPr="00CD7DA5">
        <w:rPr>
          <w:u w:val="single"/>
        </w:rPr>
        <w:t xml:space="preserve"> of the campaign to help pass the measure.</w:t>
      </w:r>
    </w:p>
    <w:p w14:paraId="0C7090D3" w14:textId="77777777" w:rsidR="009D401C" w:rsidRPr="00CD7DA5" w:rsidRDefault="009D401C" w:rsidP="009D401C">
      <w:pPr>
        <w:keepNext/>
        <w:keepLines/>
        <w:spacing w:before="40" w:after="0"/>
        <w:outlineLvl w:val="3"/>
        <w:rPr>
          <w:rFonts w:eastAsiaTheme="majorEastAsia" w:cstheme="majorBidi"/>
          <w:b/>
          <w:iCs/>
        </w:rPr>
      </w:pPr>
      <w:r w:rsidRPr="00CD7DA5">
        <w:rPr>
          <w:rFonts w:eastAsiaTheme="majorEastAsia" w:cstheme="majorBidi"/>
          <w:b/>
          <w:iCs/>
        </w:rPr>
        <w:t xml:space="preserve">A Republican House </w:t>
      </w:r>
      <w:r w:rsidRPr="00CD7DA5">
        <w:rPr>
          <w:rFonts w:eastAsiaTheme="majorEastAsia" w:cstheme="majorBidi"/>
          <w:b/>
          <w:iCs/>
          <w:u w:val="single"/>
        </w:rPr>
        <w:t>destroys</w:t>
      </w:r>
      <w:r w:rsidRPr="00CD7DA5">
        <w:rPr>
          <w:rFonts w:eastAsiaTheme="majorEastAsia" w:cstheme="majorBidi"/>
          <w:b/>
          <w:iCs/>
        </w:rPr>
        <w:t xml:space="preserve"> allied confidence in the U.S.</w:t>
      </w:r>
    </w:p>
    <w:p w14:paraId="5570B529" w14:textId="77777777" w:rsidR="009D401C" w:rsidRPr="00CD7DA5" w:rsidRDefault="009D401C" w:rsidP="009D401C">
      <w:r w:rsidRPr="00CD7DA5">
        <w:rPr>
          <w:b/>
          <w:bCs/>
        </w:rPr>
        <w:t>Shackelford 25</w:t>
      </w:r>
      <w:r w:rsidRPr="00CD7DA5">
        <w:t xml:space="preserve"> – Senior Policy Director at the Dickey Center for International understanding at Dartmouth, J.D. in International Law from the University of Pittsburgh</w:t>
      </w:r>
    </w:p>
    <w:p w14:paraId="5FE2BCCF" w14:textId="77777777" w:rsidR="009D401C" w:rsidRPr="00CD7DA5" w:rsidRDefault="009D401C" w:rsidP="009D401C">
      <w:r w:rsidRPr="00CD7DA5">
        <w:t>Elizabeth Shackelford, “Will US foreign policy change after the midterms?” The Guam Daily Post, 02-18-2025, https://www.postguam.com/forum/world/will-us-foreign-policy-change-after-the-midterms/article_2851f18a-688f-11ed-baf8-23bb2b1915a8.html</w:t>
      </w:r>
    </w:p>
    <w:p w14:paraId="18724604" w14:textId="77777777" w:rsidR="009D401C" w:rsidRPr="00CD7DA5" w:rsidRDefault="009D401C" w:rsidP="009D401C">
      <w:pPr>
        <w:rPr>
          <w:color w:val="EE0000"/>
        </w:rPr>
      </w:pPr>
      <w:r w:rsidRPr="00CD7DA5">
        <w:t>*Republished*</w:t>
      </w:r>
    </w:p>
    <w:p w14:paraId="72F4C1BF" w14:textId="77777777" w:rsidR="009D401C" w:rsidRPr="00CD7DA5" w:rsidRDefault="009D401C" w:rsidP="009D401C">
      <w:r w:rsidRPr="00CD7DA5">
        <w:rPr>
          <w:u w:val="single"/>
        </w:rPr>
        <w:t xml:space="preserve">Though foreign policy played no real role in the outcome of </w:t>
      </w:r>
      <w:r w:rsidRPr="00CD7DA5">
        <w:rPr>
          <w:highlight w:val="green"/>
          <w:u w:val="single"/>
        </w:rPr>
        <w:t>the</w:t>
      </w:r>
      <w:r w:rsidRPr="00CD7DA5">
        <w:t xml:space="preserve"> </w:t>
      </w:r>
      <w:r w:rsidRPr="00CD7DA5">
        <w:rPr>
          <w:highlight w:val="green"/>
          <w:u w:val="single"/>
        </w:rPr>
        <w:t>midterm</w:t>
      </w:r>
      <w:r w:rsidRPr="00CD7DA5">
        <w:rPr>
          <w:u w:val="single"/>
        </w:rPr>
        <w:t xml:space="preserve"> elections</w:t>
      </w:r>
      <w:r w:rsidRPr="00CD7DA5">
        <w:t xml:space="preserve">, </w:t>
      </w:r>
      <w:r w:rsidRPr="00CD7DA5">
        <w:rPr>
          <w:u w:val="single"/>
        </w:rPr>
        <w:t xml:space="preserve">that </w:t>
      </w:r>
      <w:r w:rsidRPr="00CD7DA5">
        <w:rPr>
          <w:highlight w:val="green"/>
          <w:u w:val="single"/>
        </w:rPr>
        <w:t>outcome matters</w:t>
      </w:r>
      <w:r w:rsidRPr="00CD7DA5">
        <w:rPr>
          <w:u w:val="single"/>
        </w:rPr>
        <w:t xml:space="preserve"> for foreign policy</w:t>
      </w:r>
      <w:r w:rsidRPr="00CD7DA5">
        <w:t>.</w:t>
      </w:r>
    </w:p>
    <w:p w14:paraId="32B9A25E" w14:textId="77777777" w:rsidR="009D401C" w:rsidRPr="00CD7DA5" w:rsidRDefault="009D401C" w:rsidP="009D401C">
      <w:pPr>
        <w:rPr>
          <w:sz w:val="12"/>
        </w:rPr>
      </w:pPr>
      <w:r w:rsidRPr="00CD7DA5">
        <w:rPr>
          <w:sz w:val="12"/>
        </w:rPr>
        <w:t xml:space="preserve">Friends and </w:t>
      </w:r>
      <w:r w:rsidRPr="00CD7DA5">
        <w:rPr>
          <w:highlight w:val="green"/>
          <w:u w:val="single"/>
        </w:rPr>
        <w:t>allies</w:t>
      </w:r>
      <w:r w:rsidRPr="00CD7DA5">
        <w:rPr>
          <w:u w:val="single"/>
        </w:rPr>
        <w:t xml:space="preserve"> around the world</w:t>
      </w:r>
      <w:r w:rsidRPr="00CD7DA5">
        <w:rPr>
          <w:sz w:val="12"/>
        </w:rPr>
        <w:t xml:space="preserve"> are </w:t>
      </w:r>
      <w:r w:rsidRPr="00CD7DA5">
        <w:rPr>
          <w:u w:val="single"/>
        </w:rPr>
        <w:t>likely</w:t>
      </w:r>
      <w:r w:rsidRPr="00CD7DA5">
        <w:rPr>
          <w:sz w:val="12"/>
        </w:rPr>
        <w:t xml:space="preserve"> breathing a </w:t>
      </w:r>
      <w:r w:rsidRPr="00CD7DA5">
        <w:rPr>
          <w:u w:val="single"/>
        </w:rPr>
        <w:t>sigh</w:t>
      </w:r>
      <w:r w:rsidRPr="00CD7DA5">
        <w:t xml:space="preserve"> </w:t>
      </w:r>
      <w:r w:rsidRPr="00CD7DA5">
        <w:rPr>
          <w:sz w:val="12"/>
          <w:szCs w:val="12"/>
        </w:rPr>
        <w:t>of</w:t>
      </w:r>
      <w:r w:rsidRPr="00CD7DA5">
        <w:t xml:space="preserve"> </w:t>
      </w:r>
      <w:r w:rsidRPr="00CD7DA5">
        <w:rPr>
          <w:u w:val="single"/>
        </w:rPr>
        <w:t>relief</w:t>
      </w:r>
      <w:r w:rsidRPr="00CD7DA5">
        <w:rPr>
          <w:sz w:val="12"/>
        </w:rPr>
        <w:t xml:space="preserve"> that the predicted red wave never crashed. Our partners around the globe have been pleased </w:t>
      </w:r>
      <w:r w:rsidRPr="00CD7DA5">
        <w:rPr>
          <w:u w:val="single"/>
        </w:rPr>
        <w:t>by</w:t>
      </w:r>
      <w:r w:rsidRPr="00CD7DA5">
        <w:rPr>
          <w:sz w:val="12"/>
        </w:rPr>
        <w:t xml:space="preserve"> President Joe Biden’s </w:t>
      </w:r>
      <w:r w:rsidRPr="00CD7DA5">
        <w:rPr>
          <w:u w:val="single"/>
        </w:rPr>
        <w:t>“America is Back” foreign policy</w:t>
      </w:r>
      <w:r w:rsidRPr="00CD7DA5">
        <w:rPr>
          <w:sz w:val="12"/>
        </w:rPr>
        <w:t xml:space="preserve">, and all </w:t>
      </w:r>
      <w:r w:rsidRPr="00CD7DA5">
        <w:rPr>
          <w:u w:val="single"/>
        </w:rPr>
        <w:t>signs point to</w:t>
      </w:r>
      <w:r w:rsidRPr="00CD7DA5">
        <w:rPr>
          <w:sz w:val="12"/>
        </w:rPr>
        <w:t xml:space="preserve"> that direction </w:t>
      </w:r>
      <w:r w:rsidRPr="00CD7DA5">
        <w:rPr>
          <w:u w:val="single"/>
        </w:rPr>
        <w:t>continuing</w:t>
      </w:r>
      <w:r w:rsidRPr="00CD7DA5">
        <w:rPr>
          <w:sz w:val="12"/>
        </w:rPr>
        <w:t>.</w:t>
      </w:r>
    </w:p>
    <w:p w14:paraId="1696ABDF" w14:textId="77777777" w:rsidR="009D401C" w:rsidRPr="00CD7DA5" w:rsidRDefault="009D401C" w:rsidP="009D401C">
      <w:pPr>
        <w:rPr>
          <w:sz w:val="12"/>
        </w:rPr>
      </w:pPr>
      <w:r w:rsidRPr="00CD7DA5">
        <w:rPr>
          <w:u w:val="single"/>
        </w:rPr>
        <w:t>Supporters of democracy the world over</w:t>
      </w:r>
      <w:r w:rsidRPr="00CD7DA5">
        <w:rPr>
          <w:sz w:val="12"/>
        </w:rPr>
        <w:t xml:space="preserve"> are also </w:t>
      </w:r>
      <w:r w:rsidRPr="00CD7DA5">
        <w:rPr>
          <w:highlight w:val="green"/>
          <w:u w:val="single"/>
        </w:rPr>
        <w:t>tak</w:t>
      </w:r>
      <w:r w:rsidRPr="00CD7DA5">
        <w:rPr>
          <w:sz w:val="16"/>
        </w:rPr>
        <w:t>ing</w:t>
      </w:r>
      <w:r w:rsidRPr="00CD7DA5">
        <w:rPr>
          <w:sz w:val="12"/>
        </w:rPr>
        <w:t xml:space="preserve"> </w:t>
      </w:r>
      <w:r w:rsidRPr="00CD7DA5">
        <w:rPr>
          <w:b/>
          <w:iCs/>
          <w:highlight w:val="green"/>
          <w:u w:val="single"/>
          <w:bdr w:val="single" w:sz="8" w:space="0" w:color="auto"/>
        </w:rPr>
        <w:t>comfort</w:t>
      </w:r>
      <w:r w:rsidRPr="00CD7DA5">
        <w:rPr>
          <w:highlight w:val="green"/>
          <w:u w:val="single"/>
        </w:rPr>
        <w:t xml:space="preserve"> in</w:t>
      </w:r>
      <w:r w:rsidRPr="00CD7DA5">
        <w:rPr>
          <w:sz w:val="12"/>
        </w:rPr>
        <w:t xml:space="preserve"> the fact that Donald </w:t>
      </w:r>
      <w:r w:rsidRPr="00CD7DA5">
        <w:rPr>
          <w:highlight w:val="green"/>
          <w:u w:val="single"/>
        </w:rPr>
        <w:t>Trump’s</w:t>
      </w:r>
      <w:r w:rsidRPr="00CD7DA5">
        <w:rPr>
          <w:u w:val="single"/>
        </w:rPr>
        <w:t xml:space="preserve"> hand-picked </w:t>
      </w:r>
      <w:r w:rsidRPr="00CD7DA5">
        <w:rPr>
          <w:highlight w:val="green"/>
          <w:u w:val="single"/>
        </w:rPr>
        <w:t>anti-democracy candidates</w:t>
      </w:r>
      <w:r w:rsidRPr="00CD7DA5">
        <w:rPr>
          <w:sz w:val="12"/>
        </w:rPr>
        <w:t xml:space="preserve"> had a </w:t>
      </w:r>
      <w:r w:rsidRPr="00CD7DA5">
        <w:rPr>
          <w:b/>
          <w:iCs/>
          <w:highlight w:val="green"/>
          <w:u w:val="single"/>
          <w:bdr w:val="single" w:sz="8" w:space="0" w:color="auto"/>
        </w:rPr>
        <w:t>poor showing</w:t>
      </w:r>
      <w:r w:rsidRPr="00CD7DA5">
        <w:rPr>
          <w:sz w:val="12"/>
        </w:rPr>
        <w:t>. Many election deniers were elected to the House, but a large majority of those running for positions that involve election oversight — including for governor and secretary of state — were defeated.</w:t>
      </w:r>
    </w:p>
    <w:p w14:paraId="2D4C3493" w14:textId="77777777" w:rsidR="009D401C" w:rsidRPr="00CD7DA5" w:rsidRDefault="009D401C" w:rsidP="009D401C">
      <w:pPr>
        <w:rPr>
          <w:sz w:val="12"/>
        </w:rPr>
      </w:pPr>
      <w:r w:rsidRPr="00CD7DA5">
        <w:rPr>
          <w:sz w:val="12"/>
        </w:rPr>
        <w:t xml:space="preserve">The election denier caucus in the House will be loud and alarming, but they thankfully won’t be positioned to throw the 2024 elections into a constitutional crisis by refusing to certify legitimate results. </w:t>
      </w:r>
      <w:r w:rsidRPr="00CD7DA5">
        <w:rPr>
          <w:highlight w:val="green"/>
          <w:u w:val="single"/>
        </w:rPr>
        <w:t xml:space="preserve">That’s </w:t>
      </w:r>
      <w:r w:rsidRPr="00CD7DA5">
        <w:rPr>
          <w:b/>
          <w:iCs/>
          <w:highlight w:val="green"/>
          <w:u w:val="single"/>
          <w:bdr w:val="single" w:sz="8" w:space="0" w:color="auto"/>
        </w:rPr>
        <w:t>essential</w:t>
      </w:r>
      <w:r w:rsidRPr="00CD7DA5">
        <w:rPr>
          <w:u w:val="single"/>
        </w:rPr>
        <w:t xml:space="preserve"> not only </w:t>
      </w:r>
      <w:r w:rsidRPr="00CD7DA5">
        <w:rPr>
          <w:highlight w:val="green"/>
          <w:u w:val="single"/>
        </w:rPr>
        <w:t>for our</w:t>
      </w:r>
      <w:r w:rsidRPr="00CD7DA5">
        <w:rPr>
          <w:u w:val="single"/>
        </w:rPr>
        <w:t xml:space="preserve"> </w:t>
      </w:r>
      <w:r w:rsidRPr="00CD7DA5">
        <w:rPr>
          <w:b/>
          <w:iCs/>
          <w:u w:val="single"/>
          <w:bdr w:val="single" w:sz="8" w:space="0" w:color="auto"/>
        </w:rPr>
        <w:t>domestic security</w:t>
      </w:r>
      <w:r w:rsidRPr="00CD7DA5">
        <w:rPr>
          <w:u w:val="single"/>
        </w:rPr>
        <w:t xml:space="preserve"> but also our </w:t>
      </w:r>
      <w:r w:rsidRPr="00CD7DA5">
        <w:rPr>
          <w:b/>
          <w:iCs/>
          <w:highlight w:val="green"/>
          <w:u w:val="single"/>
          <w:bdr w:val="single" w:sz="8" w:space="0" w:color="auto"/>
        </w:rPr>
        <w:t>position in the world</w:t>
      </w:r>
      <w:r w:rsidRPr="00CD7DA5">
        <w:rPr>
          <w:u w:val="single"/>
        </w:rPr>
        <w:t>.</w:t>
      </w:r>
    </w:p>
    <w:p w14:paraId="5F89A578" w14:textId="77777777" w:rsidR="009D401C" w:rsidRPr="00CD7DA5" w:rsidRDefault="009D401C" w:rsidP="009D401C">
      <w:pPr>
        <w:rPr>
          <w:sz w:val="12"/>
        </w:rPr>
      </w:pPr>
      <w:r w:rsidRPr="00CD7DA5">
        <w:rPr>
          <w:u w:val="single"/>
        </w:rPr>
        <w:t xml:space="preserve">European allies are most concerned about whether </w:t>
      </w:r>
      <w:r w:rsidRPr="00CD7DA5">
        <w:rPr>
          <w:b/>
          <w:iCs/>
          <w:u w:val="single"/>
          <w:bdr w:val="single" w:sz="8" w:space="0" w:color="auto"/>
        </w:rPr>
        <w:t>robust American support</w:t>
      </w:r>
      <w:r w:rsidRPr="00CD7DA5">
        <w:rPr>
          <w:sz w:val="12"/>
        </w:rPr>
        <w:t xml:space="preserve"> to Ukraine </w:t>
      </w:r>
      <w:r w:rsidRPr="00CD7DA5">
        <w:rPr>
          <w:u w:val="single"/>
        </w:rPr>
        <w:t>will continue</w:t>
      </w:r>
      <w:r w:rsidRPr="00CD7DA5">
        <w:rPr>
          <w:sz w:val="12"/>
        </w:rPr>
        <w:t xml:space="preserve">. After all, </w:t>
      </w:r>
      <w:r w:rsidRPr="00CD7DA5">
        <w:rPr>
          <w:b/>
          <w:iCs/>
          <w:u w:val="single"/>
          <w:bdr w:val="single" w:sz="8" w:space="0" w:color="auto"/>
        </w:rPr>
        <w:t>Congress’</w:t>
      </w:r>
      <w:r w:rsidRPr="00CD7DA5">
        <w:rPr>
          <w:u w:val="single"/>
        </w:rPr>
        <w:t xml:space="preserve"> </w:t>
      </w:r>
      <w:r w:rsidRPr="00CD7DA5">
        <w:rPr>
          <w:b/>
          <w:iCs/>
          <w:u w:val="single"/>
          <w:bdr w:val="single" w:sz="8" w:space="0" w:color="auto"/>
        </w:rPr>
        <w:t>primary power</w:t>
      </w:r>
      <w:r w:rsidRPr="00CD7DA5">
        <w:rPr>
          <w:u w:val="single"/>
        </w:rPr>
        <w:t xml:space="preserve"> in foreign affairs is allocating or withholding money — the </w:t>
      </w:r>
      <w:r w:rsidRPr="00CD7DA5">
        <w:rPr>
          <w:b/>
          <w:iCs/>
          <w:u w:val="single"/>
          <w:bdr w:val="single" w:sz="8" w:space="0" w:color="auto"/>
        </w:rPr>
        <w:t>power of the purse</w:t>
      </w:r>
      <w:r w:rsidRPr="00CD7DA5">
        <w:rPr>
          <w:sz w:val="12"/>
        </w:rPr>
        <w:t>. Biden can make a lot of foreign affairs decisions, but if he can’t pay for them, they only mean so much.</w:t>
      </w:r>
    </w:p>
    <w:p w14:paraId="3E9DE408" w14:textId="77777777" w:rsidR="009D401C" w:rsidRPr="00CD7DA5" w:rsidRDefault="009D401C" w:rsidP="009D401C">
      <w:pPr>
        <w:rPr>
          <w:u w:val="single"/>
        </w:rPr>
      </w:pPr>
      <w:r w:rsidRPr="00CD7DA5">
        <w:rPr>
          <w:sz w:val="12"/>
        </w:rPr>
        <w:t xml:space="preserve">Kevin McCarthy, who will become House speaker now that the </w:t>
      </w:r>
      <w:r w:rsidRPr="00CD7DA5">
        <w:rPr>
          <w:u w:val="single"/>
        </w:rPr>
        <w:t>Republicans</w:t>
      </w:r>
      <w:r w:rsidRPr="00CD7DA5">
        <w:rPr>
          <w:sz w:val="12"/>
        </w:rPr>
        <w:t xml:space="preserve"> have eked out a </w:t>
      </w:r>
      <w:r w:rsidRPr="00CD7DA5">
        <w:rPr>
          <w:u w:val="single"/>
        </w:rPr>
        <w:t>majority</w:t>
      </w:r>
      <w:r w:rsidRPr="00CD7DA5">
        <w:rPr>
          <w:sz w:val="12"/>
        </w:rPr>
        <w:t xml:space="preserve">, has already </w:t>
      </w:r>
      <w:r w:rsidRPr="00CD7DA5">
        <w:rPr>
          <w:u w:val="single"/>
        </w:rPr>
        <w:t xml:space="preserve">made clear that </w:t>
      </w:r>
      <w:r w:rsidRPr="00CD7DA5">
        <w:rPr>
          <w:highlight w:val="green"/>
          <w:u w:val="single"/>
        </w:rPr>
        <w:t xml:space="preserve">a </w:t>
      </w:r>
      <w:r w:rsidRPr="00CD7DA5">
        <w:rPr>
          <w:b/>
          <w:iCs/>
          <w:highlight w:val="green"/>
          <w:u w:val="single"/>
          <w:bdr w:val="single" w:sz="8" w:space="0" w:color="auto"/>
        </w:rPr>
        <w:t>Republican-controlled House</w:t>
      </w:r>
      <w:r w:rsidRPr="00CD7DA5">
        <w:rPr>
          <w:highlight w:val="green"/>
          <w:u w:val="single"/>
        </w:rPr>
        <w:t xml:space="preserve"> would </w:t>
      </w:r>
      <w:r w:rsidRPr="00CD7DA5">
        <w:rPr>
          <w:b/>
          <w:iCs/>
          <w:highlight w:val="green"/>
          <w:u w:val="single"/>
          <w:bdr w:val="single" w:sz="8" w:space="0" w:color="auto"/>
        </w:rPr>
        <w:t>not</w:t>
      </w:r>
      <w:r w:rsidRPr="00CD7DA5">
        <w:rPr>
          <w:highlight w:val="green"/>
          <w:u w:val="single"/>
        </w:rPr>
        <w:t xml:space="preserve"> give</w:t>
      </w:r>
      <w:r w:rsidRPr="00CD7DA5">
        <w:rPr>
          <w:sz w:val="12"/>
        </w:rPr>
        <w:t xml:space="preserve"> Ukraine </w:t>
      </w:r>
      <w:r w:rsidRPr="00CD7DA5">
        <w:rPr>
          <w:b/>
          <w:iCs/>
          <w:highlight w:val="green"/>
          <w:u w:val="single"/>
          <w:bdr w:val="single" w:sz="8" w:space="0" w:color="auto"/>
        </w:rPr>
        <w:t>support</w:t>
      </w:r>
      <w:r w:rsidRPr="00CD7DA5">
        <w:rPr>
          <w:highlight w:val="green"/>
          <w:u w:val="single"/>
        </w:rPr>
        <w:t xml:space="preserve"> a “</w:t>
      </w:r>
      <w:r w:rsidRPr="00CD7DA5">
        <w:rPr>
          <w:b/>
          <w:iCs/>
          <w:highlight w:val="green"/>
          <w:u w:val="single"/>
          <w:bdr w:val="single" w:sz="8" w:space="0" w:color="auto"/>
        </w:rPr>
        <w:t>blank check</w:t>
      </w:r>
      <w:r w:rsidRPr="00CD7DA5">
        <w:rPr>
          <w:highlight w:val="green"/>
          <w:u w:val="single"/>
        </w:rPr>
        <w:t>,”</w:t>
      </w:r>
      <w:r w:rsidRPr="00CD7DA5">
        <w:rPr>
          <w:sz w:val="12"/>
        </w:rPr>
        <w:t xml:space="preserve"> even though much of the Republican Party is staunchly behind Ukraine’s fight, as is a majority of the American public. </w:t>
      </w:r>
      <w:r w:rsidRPr="00CD7DA5">
        <w:rPr>
          <w:highlight w:val="green"/>
          <w:u w:val="single"/>
        </w:rPr>
        <w:t>Even if the majority</w:t>
      </w:r>
      <w:r w:rsidRPr="00CD7DA5">
        <w:rPr>
          <w:u w:val="single"/>
        </w:rPr>
        <w:t xml:space="preserve"> of the House </w:t>
      </w:r>
      <w:r w:rsidRPr="00CD7DA5">
        <w:rPr>
          <w:highlight w:val="green"/>
          <w:u w:val="single"/>
        </w:rPr>
        <w:t>supports</w:t>
      </w:r>
      <w:r w:rsidRPr="00CD7DA5">
        <w:rPr>
          <w:sz w:val="12"/>
        </w:rPr>
        <w:t xml:space="preserve"> Ukraine </w:t>
      </w:r>
      <w:r w:rsidRPr="00CD7DA5">
        <w:rPr>
          <w:highlight w:val="green"/>
          <w:u w:val="single"/>
        </w:rPr>
        <w:t>assistance</w:t>
      </w:r>
      <w:r w:rsidRPr="00CD7DA5">
        <w:rPr>
          <w:sz w:val="12"/>
        </w:rPr>
        <w:t xml:space="preserve">, McCarthy </w:t>
      </w:r>
      <w:r w:rsidRPr="00CD7DA5">
        <w:rPr>
          <w:highlight w:val="green"/>
          <w:u w:val="single"/>
        </w:rPr>
        <w:t xml:space="preserve">could </w:t>
      </w:r>
      <w:r w:rsidRPr="00CD7DA5">
        <w:rPr>
          <w:b/>
          <w:iCs/>
          <w:highlight w:val="green"/>
          <w:u w:val="single"/>
          <w:bdr w:val="single" w:sz="8" w:space="0" w:color="auto"/>
        </w:rPr>
        <w:t>choose not to bring it</w:t>
      </w:r>
      <w:r w:rsidRPr="00CD7DA5">
        <w:rPr>
          <w:highlight w:val="green"/>
          <w:u w:val="single"/>
        </w:rPr>
        <w:t xml:space="preserve"> to a vote</w:t>
      </w:r>
      <w:r w:rsidRPr="00CD7DA5">
        <w:rPr>
          <w:u w:val="single"/>
        </w:rPr>
        <w:t xml:space="preserve"> if part of his </w:t>
      </w:r>
      <w:r w:rsidRPr="00CD7DA5">
        <w:rPr>
          <w:b/>
          <w:iCs/>
          <w:u w:val="single"/>
          <w:bdr w:val="single" w:sz="8" w:space="0" w:color="auto"/>
        </w:rPr>
        <w:t>caucus</w:t>
      </w:r>
      <w:r w:rsidRPr="00CD7DA5">
        <w:rPr>
          <w:u w:val="single"/>
        </w:rPr>
        <w:t xml:space="preserve"> strongly </w:t>
      </w:r>
      <w:r w:rsidRPr="00CD7DA5">
        <w:rPr>
          <w:b/>
          <w:iCs/>
          <w:u w:val="single"/>
          <w:bdr w:val="single" w:sz="8" w:space="0" w:color="auto"/>
        </w:rPr>
        <w:t>opposes it.</w:t>
      </w:r>
    </w:p>
    <w:p w14:paraId="4A41CEE9" w14:textId="77777777" w:rsidR="009D401C" w:rsidRPr="00CD7DA5" w:rsidRDefault="009D401C" w:rsidP="009D401C">
      <w:pPr>
        <w:rPr>
          <w:sz w:val="12"/>
        </w:rPr>
      </w:pPr>
      <w:r w:rsidRPr="00CD7DA5">
        <w:rPr>
          <w:sz w:val="12"/>
        </w:rPr>
        <w:t xml:space="preserve">This is why the Biden administration has asked Congress to pass a large assistance package during the lame duck session, while both </w:t>
      </w:r>
      <w:r w:rsidRPr="00CD7DA5">
        <w:rPr>
          <w:b/>
          <w:iCs/>
          <w:highlight w:val="green"/>
          <w:u w:val="single"/>
          <w:bdr w:val="single" w:sz="8" w:space="0" w:color="auto"/>
        </w:rPr>
        <w:t>houses</w:t>
      </w:r>
      <w:r w:rsidRPr="00CD7DA5">
        <w:rPr>
          <w:sz w:val="12"/>
        </w:rPr>
        <w:t xml:space="preserve"> are still </w:t>
      </w:r>
      <w:r w:rsidRPr="00CD7DA5">
        <w:rPr>
          <w:highlight w:val="green"/>
          <w:u w:val="single"/>
        </w:rPr>
        <w:t>under</w:t>
      </w:r>
      <w:r w:rsidRPr="00CD7DA5">
        <w:rPr>
          <w:sz w:val="12"/>
          <w:highlight w:val="green"/>
        </w:rPr>
        <w:t xml:space="preserve"> </w:t>
      </w:r>
      <w:r w:rsidRPr="00CD7DA5">
        <w:rPr>
          <w:b/>
          <w:iCs/>
          <w:highlight w:val="green"/>
          <w:u w:val="single"/>
          <w:bdr w:val="single" w:sz="8" w:space="0" w:color="auto"/>
        </w:rPr>
        <w:t>Dem</w:t>
      </w:r>
      <w:r w:rsidRPr="00CD7DA5">
        <w:rPr>
          <w:sz w:val="12"/>
          <w:szCs w:val="12"/>
        </w:rPr>
        <w:t xml:space="preserve">ocratic </w:t>
      </w:r>
      <w:r w:rsidRPr="00CD7DA5">
        <w:rPr>
          <w:b/>
          <w:iCs/>
          <w:highlight w:val="green"/>
          <w:u w:val="single"/>
          <w:bdr w:val="single" w:sz="8" w:space="0" w:color="auto"/>
        </w:rPr>
        <w:t>control</w:t>
      </w:r>
      <w:r w:rsidRPr="00CD7DA5">
        <w:rPr>
          <w:sz w:val="12"/>
        </w:rPr>
        <w:t xml:space="preserve">. If passed, this will significantly insulate the administration’s policy decisions toward Ukraine in the near term. Since the administration has done a sound job so far </w:t>
      </w:r>
      <w:r w:rsidRPr="00CD7DA5">
        <w:rPr>
          <w:b/>
          <w:iCs/>
          <w:highlight w:val="green"/>
          <w:u w:val="single"/>
          <w:bdr w:val="single" w:sz="8" w:space="0" w:color="auto"/>
        </w:rPr>
        <w:t>balanc</w:t>
      </w:r>
      <w:r w:rsidRPr="00CD7DA5">
        <w:rPr>
          <w:b/>
          <w:iCs/>
          <w:u w:val="single"/>
          <w:bdr w:val="single" w:sz="8" w:space="0" w:color="auto"/>
        </w:rPr>
        <w:t>ing U</w:t>
      </w:r>
      <w:r w:rsidRPr="00CD7DA5">
        <w:rPr>
          <w:b/>
          <w:iCs/>
          <w:highlight w:val="green"/>
          <w:u w:val="single"/>
          <w:bdr w:val="single" w:sz="8" w:space="0" w:color="auto"/>
        </w:rPr>
        <w:t>.S. interests</w:t>
      </w:r>
      <w:r w:rsidRPr="00CD7DA5">
        <w:rPr>
          <w:highlight w:val="green"/>
          <w:u w:val="single"/>
        </w:rPr>
        <w:t xml:space="preserve"> and </w:t>
      </w:r>
      <w:r w:rsidRPr="00CD7DA5">
        <w:rPr>
          <w:b/>
          <w:iCs/>
          <w:highlight w:val="green"/>
          <w:u w:val="single"/>
          <w:bdr w:val="single" w:sz="8" w:space="0" w:color="auto"/>
        </w:rPr>
        <w:t>risks</w:t>
      </w:r>
      <w:r w:rsidRPr="00CD7DA5">
        <w:rPr>
          <w:u w:val="single"/>
        </w:rPr>
        <w:t xml:space="preserve"> involved </w:t>
      </w:r>
      <w:r w:rsidRPr="00CD7DA5">
        <w:rPr>
          <w:sz w:val="12"/>
        </w:rPr>
        <w:t>in this war,</w:t>
      </w:r>
      <w:r w:rsidRPr="00CD7DA5">
        <w:rPr>
          <w:u w:val="single"/>
        </w:rPr>
        <w:t xml:space="preserve"> that’s good news for U.S. policy.</w:t>
      </w:r>
    </w:p>
    <w:p w14:paraId="59ABAFD6" w14:textId="77777777" w:rsidR="009D401C" w:rsidRPr="00CD7DA5" w:rsidRDefault="009D401C" w:rsidP="009D401C">
      <w:pPr>
        <w:rPr>
          <w:sz w:val="12"/>
        </w:rPr>
      </w:pPr>
      <w:r w:rsidRPr="00CD7DA5">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2A8593DD" w14:textId="77777777" w:rsidR="009D401C" w:rsidRPr="00CD7DA5" w:rsidRDefault="009D401C" w:rsidP="009D401C">
      <w:pPr>
        <w:keepNext/>
        <w:keepLines/>
        <w:spacing w:before="40" w:after="0"/>
        <w:outlineLvl w:val="3"/>
        <w:rPr>
          <w:rFonts w:eastAsiaTheme="majorEastAsia" w:cstheme="majorBidi"/>
          <w:b/>
          <w:iCs/>
        </w:rPr>
      </w:pPr>
      <w:r w:rsidRPr="00CD7DA5">
        <w:rPr>
          <w:rFonts w:eastAsiaTheme="majorEastAsia" w:cstheme="majorBidi"/>
          <w:b/>
          <w:iCs/>
        </w:rPr>
        <w:t xml:space="preserve">That causes </w:t>
      </w:r>
      <w:r w:rsidRPr="00CD7DA5">
        <w:rPr>
          <w:rFonts w:eastAsiaTheme="majorEastAsia" w:cstheme="majorBidi"/>
          <w:b/>
          <w:iCs/>
          <w:u w:val="single"/>
        </w:rPr>
        <w:t>extinction</w:t>
      </w:r>
      <w:r w:rsidRPr="00CD7DA5">
        <w:rPr>
          <w:rFonts w:eastAsiaTheme="majorEastAsia" w:cstheme="majorBidi"/>
          <w:b/>
          <w:iCs/>
        </w:rPr>
        <w:t>.</w:t>
      </w:r>
    </w:p>
    <w:p w14:paraId="61864712" w14:textId="77777777" w:rsidR="009D401C" w:rsidRPr="00CD7DA5" w:rsidRDefault="009D401C" w:rsidP="009D401C">
      <w:r w:rsidRPr="00CD7DA5">
        <w:rPr>
          <w:b/>
          <w:bCs/>
        </w:rPr>
        <w:t>Sabet 25</w:t>
      </w:r>
      <w:r w:rsidRPr="00CD7DA5">
        <w:t xml:space="preserve"> – International Affairs Scholar &amp; Member of the Board of Trustees at Boston College, former U.S. Ambassador to the Czech Republic.</w:t>
      </w:r>
    </w:p>
    <w:p w14:paraId="776169CF" w14:textId="77777777" w:rsidR="009D401C" w:rsidRPr="00CD7DA5" w:rsidRDefault="009D401C" w:rsidP="009D401C">
      <w:r w:rsidRPr="00CD7DA5">
        <w:t>Bijan Sabet, “America Needs Its Allies—Trump Is Pushing Them Away,” Bijan, 02-02-2025, https://bijansabet.com/2025/02/02/america-needs-its-allies-trump-is-pushing-them-away/</w:t>
      </w:r>
    </w:p>
    <w:p w14:paraId="6F251618" w14:textId="77777777" w:rsidR="009D401C" w:rsidRPr="00CD7DA5" w:rsidRDefault="009D401C" w:rsidP="009D401C">
      <w:pPr>
        <w:rPr>
          <w:sz w:val="8"/>
        </w:rPr>
      </w:pPr>
      <w:r w:rsidRPr="00CD7DA5">
        <w:rPr>
          <w:sz w:val="8"/>
        </w:rPr>
        <w:t xml:space="preserve">The truth is that our </w:t>
      </w:r>
      <w:r w:rsidRPr="00CD7DA5">
        <w:rPr>
          <w:u w:val="single"/>
        </w:rPr>
        <w:t xml:space="preserve">European </w:t>
      </w:r>
      <w:r w:rsidRPr="00CD7DA5">
        <w:rPr>
          <w:highlight w:val="green"/>
          <w:u w:val="single"/>
        </w:rPr>
        <w:t>allies</w:t>
      </w:r>
      <w:r w:rsidRPr="00CD7DA5">
        <w:rPr>
          <w:u w:val="single"/>
        </w:rPr>
        <w:t xml:space="preserve"> have </w:t>
      </w:r>
      <w:r w:rsidRPr="00CD7DA5">
        <w:rPr>
          <w:highlight w:val="green"/>
          <w:u w:val="single"/>
        </w:rPr>
        <w:t>led the</w:t>
      </w:r>
      <w:r w:rsidRPr="00CD7DA5">
        <w:rPr>
          <w:u w:val="single"/>
        </w:rPr>
        <w:t xml:space="preserve"> global </w:t>
      </w:r>
      <w:r w:rsidRPr="00CD7DA5">
        <w:rPr>
          <w:highlight w:val="green"/>
          <w:u w:val="single"/>
        </w:rPr>
        <w:t>response to Putin’s war</w:t>
      </w:r>
      <w:r w:rsidRPr="00CD7DA5">
        <w:rPr>
          <w:u w:val="single"/>
        </w:rPr>
        <w:t xml:space="preserve"> of aggression against</w:t>
      </w:r>
      <w:r w:rsidRPr="00CD7DA5">
        <w:rPr>
          <w:sz w:val="8"/>
        </w:rPr>
        <w:t xml:space="preserve"> Ukraine. The EU has implemented over a dozen rounds of sanctions on Russia, often at great economic sacrifice. </w:t>
      </w:r>
      <w:r w:rsidRPr="00CD7DA5">
        <w:rPr>
          <w:u w:val="single"/>
        </w:rPr>
        <w:t>Despite Putin weaponizing energy, European nations have refused to waver.</w:t>
      </w:r>
      <w:r w:rsidRPr="00CD7DA5">
        <w:rPr>
          <w:sz w:val="8"/>
        </w:rPr>
        <w:t xml:space="preserve"> </w:t>
      </w:r>
      <w:r w:rsidRPr="00CD7DA5">
        <w:rPr>
          <w:u w:val="single"/>
        </w:rPr>
        <w:t>They have</w:t>
      </w:r>
      <w:r w:rsidRPr="00CD7DA5">
        <w:rPr>
          <w:sz w:val="8"/>
        </w:rPr>
        <w:t xml:space="preserve"> also </w:t>
      </w:r>
      <w:r w:rsidRPr="00CD7DA5">
        <w:rPr>
          <w:u w:val="single"/>
        </w:rPr>
        <w:t>provided</w:t>
      </w:r>
      <w:r w:rsidRPr="00CD7DA5">
        <w:rPr>
          <w:sz w:val="8"/>
        </w:rPr>
        <w:t xml:space="preserve"> more </w:t>
      </w:r>
      <w:r w:rsidRPr="00CD7DA5">
        <w:rPr>
          <w:u w:val="single"/>
        </w:rPr>
        <w:t>military and humanitarian assistance</w:t>
      </w:r>
      <w:r w:rsidRPr="00CD7DA5">
        <w:rPr>
          <w:sz w:val="8"/>
        </w:rPr>
        <w:t xml:space="preserve"> to Ukraine than the United States, </w:t>
      </w:r>
      <w:r w:rsidRPr="00CD7DA5">
        <w:rPr>
          <w:u w:val="single"/>
        </w:rPr>
        <w:t>standing firm against Russian expansionism</w:t>
      </w:r>
      <w:r w:rsidRPr="00CD7DA5">
        <w:rPr>
          <w:sz w:val="8"/>
        </w:rPr>
        <w:t xml:space="preserve"> when democracy itself is at stake.</w:t>
      </w:r>
    </w:p>
    <w:p w14:paraId="7CCD8622" w14:textId="77777777" w:rsidR="009D401C" w:rsidRPr="00CD7DA5" w:rsidRDefault="009D401C" w:rsidP="009D401C">
      <w:pPr>
        <w:rPr>
          <w:u w:val="single"/>
        </w:rPr>
      </w:pPr>
      <w:r w:rsidRPr="00CD7DA5">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CD7DA5">
        <w:rPr>
          <w:u w:val="single"/>
        </w:rPr>
        <w:t>nations have</w:t>
      </w:r>
      <w:r w:rsidRPr="00CD7DA5">
        <w:rPr>
          <w:sz w:val="8"/>
        </w:rPr>
        <w:t xml:space="preserve"> also </w:t>
      </w:r>
      <w:r w:rsidRPr="00CD7DA5">
        <w:rPr>
          <w:highlight w:val="green"/>
          <w:u w:val="single"/>
        </w:rPr>
        <w:t>taken</w:t>
      </w:r>
      <w:r w:rsidRPr="00CD7DA5">
        <w:rPr>
          <w:u w:val="single"/>
        </w:rPr>
        <w:t xml:space="preserve"> </w:t>
      </w:r>
      <w:r w:rsidRPr="00CD7DA5">
        <w:rPr>
          <w:highlight w:val="green"/>
          <w:u w:val="single"/>
        </w:rPr>
        <w:t>tough stands on China</w:t>
      </w:r>
      <w:r w:rsidRPr="00CD7DA5">
        <w:rPr>
          <w:u w:val="single"/>
        </w:rPr>
        <w:t>, confronting Beijing on human rights abuses and</w:t>
      </w:r>
      <w:r w:rsidRPr="00CD7DA5">
        <w:rPr>
          <w:sz w:val="8"/>
        </w:rPr>
        <w:t xml:space="preserve"> its continued </w:t>
      </w:r>
      <w:r w:rsidRPr="00CD7DA5">
        <w:rPr>
          <w:u w:val="single"/>
        </w:rPr>
        <w:t>support of Putin’s war machine.</w:t>
      </w:r>
      <w:r w:rsidRPr="00CD7DA5">
        <w:rPr>
          <w:b/>
          <w:iCs/>
          <w:u w:val="single"/>
          <w:bdr w:val="single" w:sz="8" w:space="0" w:color="auto"/>
        </w:rPr>
        <w:t xml:space="preserve"> These</w:t>
      </w:r>
      <w:r w:rsidRPr="00CD7DA5">
        <w:rPr>
          <w:sz w:val="8"/>
        </w:rPr>
        <w:t xml:space="preserve"> aren’t enemies or adversaries—</w:t>
      </w:r>
      <w:r w:rsidRPr="00CD7DA5">
        <w:rPr>
          <w:u w:val="single"/>
        </w:rPr>
        <w:t xml:space="preserve">they are partners </w:t>
      </w:r>
      <w:r w:rsidRPr="00CD7DA5">
        <w:rPr>
          <w:highlight w:val="green"/>
          <w:u w:val="single"/>
        </w:rPr>
        <w:t>working</w:t>
      </w:r>
      <w:r w:rsidRPr="00CD7DA5">
        <w:rPr>
          <w:u w:val="single"/>
        </w:rPr>
        <w:t xml:space="preserve"> in lockstep with us </w:t>
      </w:r>
      <w:r w:rsidRPr="00CD7DA5">
        <w:rPr>
          <w:highlight w:val="green"/>
          <w:u w:val="single"/>
        </w:rPr>
        <w:t xml:space="preserve">to </w:t>
      </w:r>
      <w:r w:rsidRPr="00CD7DA5">
        <w:rPr>
          <w:b/>
          <w:iCs/>
          <w:highlight w:val="green"/>
          <w:u w:val="single"/>
          <w:bdr w:val="single" w:sz="8" w:space="0" w:color="auto"/>
        </w:rPr>
        <w:t>defend democracy</w:t>
      </w:r>
      <w:r w:rsidRPr="00CD7DA5">
        <w:rPr>
          <w:u w:val="single"/>
        </w:rPr>
        <w:t>.</w:t>
      </w:r>
    </w:p>
    <w:p w14:paraId="739FCA73" w14:textId="77777777" w:rsidR="009D401C" w:rsidRPr="00CD7DA5" w:rsidRDefault="009D401C" w:rsidP="009D401C">
      <w:pPr>
        <w:rPr>
          <w:sz w:val="8"/>
        </w:rPr>
      </w:pPr>
      <w:r w:rsidRPr="00CD7DA5">
        <w:rPr>
          <w:sz w:val="8"/>
        </w:rPr>
        <w:t xml:space="preserve">Yet Trump treats them as punching bags, </w:t>
      </w:r>
      <w:r w:rsidRPr="00CD7DA5">
        <w:rPr>
          <w:u w:val="single"/>
        </w:rPr>
        <w:t xml:space="preserve">pushing away </w:t>
      </w:r>
      <w:r w:rsidRPr="00CD7DA5">
        <w:rPr>
          <w:highlight w:val="green"/>
          <w:u w:val="single"/>
        </w:rPr>
        <w:t>allies</w:t>
      </w:r>
      <w:r w:rsidRPr="00CD7DA5">
        <w:rPr>
          <w:sz w:val="8"/>
        </w:rPr>
        <w:t xml:space="preserve"> who share our values, our security priorities, and our vision for the world. His actions aren’t just reckless; they </w:t>
      </w:r>
      <w:r w:rsidRPr="00CD7DA5">
        <w:rPr>
          <w:u w:val="single"/>
        </w:rPr>
        <w:t>make America weaker</w:t>
      </w:r>
      <w:r w:rsidRPr="00CD7DA5">
        <w:rPr>
          <w:sz w:val="8"/>
        </w:rPr>
        <w:t>.</w:t>
      </w:r>
    </w:p>
    <w:p w14:paraId="5426809B" w14:textId="77777777" w:rsidR="009D401C" w:rsidRPr="00CD7DA5" w:rsidRDefault="009D401C" w:rsidP="009D401C">
      <w:pPr>
        <w:rPr>
          <w:sz w:val="8"/>
        </w:rPr>
      </w:pPr>
      <w:r w:rsidRPr="00CD7DA5">
        <w:rPr>
          <w:sz w:val="8"/>
        </w:rPr>
        <w:t xml:space="preserve">One of the things that has always made America great is the deep, enduring people-to-people ties we have with our allies. These </w:t>
      </w:r>
      <w:r w:rsidRPr="00CD7DA5">
        <w:rPr>
          <w:u w:val="single"/>
        </w:rPr>
        <w:t>relationships</w:t>
      </w:r>
      <w:r w:rsidRPr="00CD7DA5">
        <w:rPr>
          <w:sz w:val="8"/>
        </w:rPr>
        <w:t xml:space="preserve"> are what </w:t>
      </w:r>
      <w:r w:rsidRPr="00CD7DA5">
        <w:rPr>
          <w:highlight w:val="green"/>
          <w:u w:val="single"/>
        </w:rPr>
        <w:t>give</w:t>
      </w:r>
      <w:r w:rsidRPr="00CD7DA5">
        <w:rPr>
          <w:sz w:val="8"/>
        </w:rPr>
        <w:t xml:space="preserve"> our </w:t>
      </w:r>
      <w:r w:rsidRPr="00CD7DA5">
        <w:rPr>
          <w:b/>
          <w:iCs/>
          <w:highlight w:val="green"/>
          <w:u w:val="single"/>
          <w:bdr w:val="single" w:sz="8" w:space="0" w:color="auto"/>
        </w:rPr>
        <w:t>diplomacy real strength</w:t>
      </w:r>
      <w:r w:rsidRPr="00CD7DA5">
        <w:rPr>
          <w:sz w:val="8"/>
        </w:rPr>
        <w:t>. But now, Trump’s hostility has created a new and dangerous dynamic: our allies are beginning to question whether the United States is still a reliable partner.</w:t>
      </w:r>
    </w:p>
    <w:p w14:paraId="6420AAA0" w14:textId="77777777" w:rsidR="009D401C" w:rsidRPr="00CD7DA5" w:rsidRDefault="009D401C" w:rsidP="009D401C">
      <w:pPr>
        <w:rPr>
          <w:sz w:val="8"/>
        </w:rPr>
      </w:pPr>
      <w:r w:rsidRPr="00CD7DA5">
        <w:rPr>
          <w:sz w:val="8"/>
        </w:rPr>
        <w:t xml:space="preserve">Make no mistake—this </w:t>
      </w:r>
      <w:r w:rsidRPr="00CD7DA5">
        <w:rPr>
          <w:u w:val="single"/>
        </w:rPr>
        <w:t>doubt has consequences.</w:t>
      </w:r>
    </w:p>
    <w:p w14:paraId="543EA0AE" w14:textId="77777777" w:rsidR="009D401C" w:rsidRPr="00CD7DA5" w:rsidRDefault="009D401C" w:rsidP="009D401C">
      <w:pPr>
        <w:rPr>
          <w:sz w:val="8"/>
        </w:rPr>
      </w:pPr>
      <w:r w:rsidRPr="00CD7DA5">
        <w:rPr>
          <w:highlight w:val="green"/>
          <w:u w:val="single"/>
        </w:rPr>
        <w:t>We need</w:t>
      </w:r>
      <w:r w:rsidRPr="00CD7DA5">
        <w:rPr>
          <w:sz w:val="8"/>
        </w:rPr>
        <w:t xml:space="preserve"> our </w:t>
      </w:r>
      <w:r w:rsidRPr="00CD7DA5">
        <w:rPr>
          <w:highlight w:val="green"/>
          <w:u w:val="single"/>
        </w:rPr>
        <w:t>allies to confront</w:t>
      </w:r>
      <w:r w:rsidRPr="00CD7DA5">
        <w:rPr>
          <w:u w:val="single"/>
        </w:rPr>
        <w:t xml:space="preserve"> </w:t>
      </w:r>
      <w:r w:rsidRPr="00CD7DA5">
        <w:rPr>
          <w:b/>
          <w:iCs/>
          <w:highlight w:val="green"/>
          <w:u w:val="single"/>
          <w:bdr w:val="single" w:sz="8" w:space="0" w:color="auto"/>
        </w:rPr>
        <w:t>Russia</w:t>
      </w:r>
      <w:r w:rsidRPr="00CD7DA5">
        <w:rPr>
          <w:u w:val="single"/>
        </w:rPr>
        <w:t>n aggression</w:t>
      </w:r>
      <w:r w:rsidRPr="00CD7DA5">
        <w:rPr>
          <w:sz w:val="8"/>
        </w:rPr>
        <w:t xml:space="preserve">, to </w:t>
      </w:r>
      <w:r w:rsidRPr="00CD7DA5">
        <w:rPr>
          <w:u w:val="single"/>
        </w:rPr>
        <w:t xml:space="preserve">fight </w:t>
      </w:r>
      <w:r w:rsidRPr="00CD7DA5">
        <w:rPr>
          <w:b/>
          <w:iCs/>
          <w:highlight w:val="green"/>
          <w:u w:val="single"/>
          <w:bdr w:val="single" w:sz="8" w:space="0" w:color="auto"/>
        </w:rPr>
        <w:t>terrorism</w:t>
      </w:r>
      <w:r w:rsidRPr="00CD7DA5">
        <w:rPr>
          <w:sz w:val="8"/>
        </w:rPr>
        <w:t xml:space="preserve">, to </w:t>
      </w:r>
      <w:r w:rsidRPr="00CD7DA5">
        <w:rPr>
          <w:highlight w:val="green"/>
          <w:u w:val="single"/>
        </w:rPr>
        <w:t>ensure</w:t>
      </w:r>
      <w:r w:rsidRPr="00CD7DA5">
        <w:rPr>
          <w:u w:val="single"/>
        </w:rPr>
        <w:t xml:space="preserve"> secure and </w:t>
      </w:r>
      <w:r w:rsidRPr="00CD7DA5">
        <w:rPr>
          <w:b/>
          <w:iCs/>
          <w:highlight w:val="green"/>
          <w:u w:val="single"/>
          <w:bdr w:val="single" w:sz="8" w:space="0" w:color="auto"/>
        </w:rPr>
        <w:t>resilient supply chains</w:t>
      </w:r>
      <w:r w:rsidRPr="00CD7DA5">
        <w:rPr>
          <w:sz w:val="8"/>
        </w:rPr>
        <w:t xml:space="preserve">, to </w:t>
      </w:r>
      <w:r w:rsidRPr="00CD7DA5">
        <w:rPr>
          <w:highlight w:val="green"/>
          <w:u w:val="single"/>
        </w:rPr>
        <w:t xml:space="preserve">combat </w:t>
      </w:r>
      <w:r w:rsidRPr="00CD7DA5">
        <w:rPr>
          <w:b/>
          <w:iCs/>
          <w:highlight w:val="green"/>
          <w:u w:val="single"/>
          <w:bdr w:val="single" w:sz="8" w:space="0" w:color="auto"/>
        </w:rPr>
        <w:t>climate</w:t>
      </w:r>
      <w:r w:rsidRPr="00CD7DA5">
        <w:rPr>
          <w:b/>
          <w:iCs/>
          <w:u w:val="single"/>
          <w:bdr w:val="single" w:sz="8" w:space="0" w:color="auto"/>
        </w:rPr>
        <w:t xml:space="preserve"> </w:t>
      </w:r>
      <w:r w:rsidRPr="00CD7DA5">
        <w:rPr>
          <w:u w:val="single"/>
        </w:rPr>
        <w:t>change</w:t>
      </w:r>
      <w:r w:rsidRPr="00CD7DA5">
        <w:rPr>
          <w:sz w:val="8"/>
        </w:rPr>
        <w:t xml:space="preserve">, to </w:t>
      </w:r>
      <w:r w:rsidRPr="00CD7DA5">
        <w:rPr>
          <w:u w:val="single"/>
        </w:rPr>
        <w:t xml:space="preserve">respond to </w:t>
      </w:r>
      <w:r w:rsidRPr="00CD7DA5">
        <w:rPr>
          <w:b/>
          <w:iCs/>
          <w:highlight w:val="green"/>
          <w:u w:val="single"/>
          <w:bdr w:val="single" w:sz="8" w:space="0" w:color="auto"/>
        </w:rPr>
        <w:t>global health</w:t>
      </w:r>
      <w:r w:rsidRPr="00CD7DA5">
        <w:rPr>
          <w:b/>
          <w:iCs/>
          <w:u w:val="single"/>
          <w:bdr w:val="single" w:sz="8" w:space="0" w:color="auto"/>
        </w:rPr>
        <w:t xml:space="preserve"> </w:t>
      </w:r>
      <w:r w:rsidRPr="00CD7DA5">
        <w:rPr>
          <w:u w:val="single"/>
        </w:rPr>
        <w:t>crises</w:t>
      </w:r>
      <w:r w:rsidRPr="00CD7DA5">
        <w:rPr>
          <w:sz w:val="8"/>
        </w:rPr>
        <w:t xml:space="preserve">, </w:t>
      </w:r>
      <w:r w:rsidRPr="00CD7DA5">
        <w:rPr>
          <w:u w:val="single"/>
        </w:rPr>
        <w:t>and</w:t>
      </w:r>
      <w:r w:rsidRPr="00CD7DA5">
        <w:rPr>
          <w:sz w:val="8"/>
        </w:rPr>
        <w:t xml:space="preserve"> to </w:t>
      </w:r>
      <w:r w:rsidRPr="00CD7DA5">
        <w:rPr>
          <w:u w:val="single"/>
        </w:rPr>
        <w:t>navigate</w:t>
      </w:r>
      <w:r w:rsidRPr="00CD7DA5">
        <w:rPr>
          <w:sz w:val="8"/>
        </w:rPr>
        <w:t xml:space="preserve"> the </w:t>
      </w:r>
      <w:r w:rsidRPr="00CD7DA5">
        <w:rPr>
          <w:u w:val="single"/>
        </w:rPr>
        <w:t xml:space="preserve">complexities of </w:t>
      </w:r>
      <w:r w:rsidRPr="00CD7DA5">
        <w:rPr>
          <w:b/>
          <w:iCs/>
          <w:highlight w:val="green"/>
          <w:u w:val="single"/>
          <w:bdr w:val="single" w:sz="8" w:space="0" w:color="auto"/>
        </w:rPr>
        <w:t>a</w:t>
      </w:r>
      <w:r w:rsidRPr="00CD7DA5">
        <w:rPr>
          <w:u w:val="single"/>
        </w:rPr>
        <w:t xml:space="preserve">rtificial </w:t>
      </w:r>
      <w:r w:rsidRPr="00CD7DA5">
        <w:rPr>
          <w:b/>
          <w:iCs/>
          <w:highlight w:val="green"/>
          <w:u w:val="single"/>
          <w:bdr w:val="single" w:sz="8" w:space="0" w:color="auto"/>
        </w:rPr>
        <w:t>i</w:t>
      </w:r>
      <w:r w:rsidRPr="00CD7DA5">
        <w:rPr>
          <w:u w:val="single"/>
        </w:rPr>
        <w:t xml:space="preserve">ntelligence </w:t>
      </w:r>
      <w:r w:rsidRPr="00CD7DA5">
        <w:rPr>
          <w:highlight w:val="green"/>
          <w:u w:val="single"/>
        </w:rPr>
        <w:t>and emerging</w:t>
      </w:r>
      <w:r w:rsidRPr="00CD7DA5">
        <w:rPr>
          <w:u w:val="single"/>
        </w:rPr>
        <w:t xml:space="preserve"> </w:t>
      </w:r>
      <w:r w:rsidRPr="00CD7DA5">
        <w:rPr>
          <w:b/>
          <w:iCs/>
          <w:highlight w:val="green"/>
          <w:u w:val="single"/>
          <w:bdr w:val="single" w:sz="8" w:space="0" w:color="auto"/>
        </w:rPr>
        <w:t>tech</w:t>
      </w:r>
      <w:r w:rsidRPr="00CD7DA5">
        <w:rPr>
          <w:u w:val="single"/>
        </w:rPr>
        <w:t>nologies</w:t>
      </w:r>
      <w:r w:rsidRPr="00CD7DA5">
        <w:rPr>
          <w:sz w:val="8"/>
        </w:rPr>
        <w:t>. NATO—under President Biden’s leadership—became bigger, stronger, and more unified than ever. And yet Trump, by signaling disdain for our partners, is unraveling that hard-earned progress.</w:t>
      </w:r>
    </w:p>
    <w:p w14:paraId="01A703EA" w14:textId="77777777" w:rsidR="009D401C" w:rsidRPr="00CD7DA5" w:rsidRDefault="009D401C" w:rsidP="009D401C">
      <w:pPr>
        <w:rPr>
          <w:sz w:val="16"/>
        </w:rPr>
      </w:pPr>
      <w:r w:rsidRPr="00CD7DA5">
        <w:rPr>
          <w:sz w:val="16"/>
        </w:rPr>
        <w:t>What’s his endgame? We don’t yet know. But we do know the damage has already begun.</w:t>
      </w:r>
    </w:p>
    <w:p w14:paraId="7F4DCD2B" w14:textId="77777777" w:rsidR="009D401C" w:rsidRPr="00CD7DA5" w:rsidRDefault="009D401C" w:rsidP="009D401C">
      <w:pPr>
        <w:rPr>
          <w:u w:val="single"/>
        </w:rPr>
      </w:pPr>
      <w:r w:rsidRPr="00CD7DA5">
        <w:rPr>
          <w:sz w:val="8"/>
        </w:rPr>
        <w:t>As President Biden has said, “</w:t>
      </w:r>
      <w:r w:rsidRPr="00CD7DA5">
        <w:rPr>
          <w:u w:val="single"/>
        </w:rPr>
        <w:t>America’s alliances are our greatest asset.</w:t>
      </w:r>
      <w:r w:rsidRPr="00CD7DA5">
        <w:rPr>
          <w:sz w:val="8"/>
        </w:rPr>
        <w:t xml:space="preserve"> And </w:t>
      </w:r>
      <w:r w:rsidRPr="00CD7DA5">
        <w:rPr>
          <w:u w:val="single"/>
        </w:rPr>
        <w:t>leading with diplomacy means standing shoulder to shoulder with our allies and key partners once again.”</w:t>
      </w:r>
    </w:p>
    <w:p w14:paraId="66C4EE6B" w14:textId="77777777" w:rsidR="009D401C" w:rsidRDefault="009D401C" w:rsidP="009D401C"/>
    <w:p w14:paraId="2BFB77BB" w14:textId="77777777" w:rsidR="009D401C" w:rsidRPr="0063472D" w:rsidRDefault="009D401C" w:rsidP="009D401C">
      <w:pPr>
        <w:keepNext/>
        <w:keepLines/>
        <w:pageBreakBefore/>
        <w:spacing w:before="40" w:after="0"/>
        <w:jc w:val="center"/>
        <w:outlineLvl w:val="2"/>
        <w:rPr>
          <w:rFonts w:eastAsiaTheme="majorEastAsia" w:cstheme="majorBidi"/>
          <w:b/>
          <w:sz w:val="32"/>
          <w:szCs w:val="24"/>
          <w:u w:val="single"/>
        </w:rPr>
      </w:pPr>
      <w:r w:rsidRPr="0063472D">
        <w:rPr>
          <w:rFonts w:eastAsiaTheme="majorEastAsia" w:cstheme="majorBidi"/>
          <w:b/>
          <w:sz w:val="32"/>
          <w:szCs w:val="24"/>
          <w:u w:val="single"/>
        </w:rPr>
        <w:t>1nc - OFF</w:t>
      </w:r>
    </w:p>
    <w:p w14:paraId="692D1A3F" w14:textId="77777777" w:rsidR="009D401C" w:rsidRPr="0063472D" w:rsidRDefault="009D401C" w:rsidP="009D401C">
      <w:r w:rsidRPr="0063472D">
        <w:t>Ban CP</w:t>
      </w:r>
    </w:p>
    <w:p w14:paraId="0254D083" w14:textId="77777777" w:rsidR="009D401C" w:rsidRDefault="009D401C" w:rsidP="009D401C">
      <w:pPr>
        <w:keepNext/>
        <w:keepLines/>
        <w:spacing w:before="40" w:after="0"/>
        <w:outlineLvl w:val="3"/>
        <w:rPr>
          <w:rFonts w:eastAsiaTheme="majorEastAsia" w:cstheme="majorBidi"/>
          <w:b/>
          <w:iCs/>
        </w:rPr>
      </w:pPr>
      <w:r w:rsidRPr="0063472D">
        <w:rPr>
          <w:rFonts w:eastAsiaTheme="majorEastAsia" w:cstheme="majorBidi"/>
          <w:b/>
          <w:iCs/>
        </w:rPr>
        <w:t>The United States federal government should</w:t>
      </w:r>
      <w:r>
        <w:rPr>
          <w:rFonts w:eastAsiaTheme="majorEastAsia" w:cstheme="majorBidi"/>
          <w:b/>
          <w:iCs/>
        </w:rPr>
        <w:t>:</w:t>
      </w:r>
    </w:p>
    <w:p w14:paraId="0ACFDB1B" w14:textId="77777777" w:rsidR="009D401C" w:rsidRDefault="009D401C" w:rsidP="009D401C">
      <w:pPr>
        <w:keepNext/>
        <w:keepLines/>
        <w:spacing w:before="40" w:after="0"/>
        <w:outlineLvl w:val="3"/>
        <w:rPr>
          <w:rFonts w:eastAsiaTheme="majorEastAsia" w:cstheme="majorBidi"/>
          <w:b/>
          <w:iCs/>
        </w:rPr>
      </w:pPr>
      <w:r>
        <w:rPr>
          <w:rFonts w:eastAsiaTheme="majorEastAsia" w:cstheme="majorBidi"/>
          <w:b/>
          <w:iCs/>
        </w:rPr>
        <w:t>B</w:t>
      </w:r>
      <w:r w:rsidRPr="0063472D">
        <w:rPr>
          <w:rFonts w:eastAsiaTheme="majorEastAsia" w:cstheme="majorBidi"/>
          <w:b/>
          <w:iCs/>
        </w:rPr>
        <w:t xml:space="preserve">an its labor law statutes, including its protections for collective bargaining rights. </w:t>
      </w:r>
    </w:p>
    <w:p w14:paraId="6315400C" w14:textId="77777777" w:rsidR="009D401C" w:rsidRDefault="009D401C" w:rsidP="009D401C">
      <w:pPr>
        <w:keepNext/>
        <w:keepLines/>
        <w:spacing w:before="40" w:after="0"/>
        <w:outlineLvl w:val="3"/>
        <w:rPr>
          <w:rFonts w:eastAsiaTheme="majorEastAsia" w:cstheme="majorBidi"/>
          <w:b/>
          <w:iCs/>
        </w:rPr>
      </w:pPr>
      <w:r>
        <w:rPr>
          <w:rFonts w:eastAsiaTheme="majorEastAsia" w:cstheme="majorBidi"/>
          <w:b/>
          <w:iCs/>
        </w:rPr>
        <w:t xml:space="preserve">Restore funding to executive agencies </w:t>
      </w:r>
    </w:p>
    <w:p w14:paraId="414707C2" w14:textId="77777777" w:rsidR="009D401C" w:rsidRDefault="009D401C" w:rsidP="009D401C">
      <w:pPr>
        <w:keepNext/>
        <w:keepLines/>
        <w:spacing w:before="40" w:after="0"/>
        <w:outlineLvl w:val="3"/>
        <w:rPr>
          <w:rFonts w:eastAsiaTheme="majorEastAsia" w:cstheme="majorBidi"/>
          <w:b/>
          <w:iCs/>
        </w:rPr>
      </w:pPr>
      <w:r>
        <w:rPr>
          <w:rFonts w:eastAsiaTheme="majorEastAsia" w:cstheme="majorBidi"/>
          <w:b/>
          <w:iCs/>
        </w:rPr>
        <w:t>Offer to rehire workers terminated by the Department of Governmental Efficiency</w:t>
      </w:r>
    </w:p>
    <w:p w14:paraId="5D016E3F" w14:textId="77777777" w:rsidR="009D401C" w:rsidRPr="0063472D" w:rsidRDefault="009D401C" w:rsidP="009D401C">
      <w:pPr>
        <w:keepNext/>
        <w:keepLines/>
        <w:spacing w:before="40" w:after="0"/>
        <w:outlineLvl w:val="3"/>
        <w:rPr>
          <w:rFonts w:eastAsiaTheme="majorEastAsia" w:cstheme="majorBidi"/>
          <w:b/>
          <w:iCs/>
        </w:rPr>
      </w:pPr>
      <w:r>
        <w:rPr>
          <w:rFonts w:eastAsiaTheme="majorEastAsia" w:cstheme="majorBidi"/>
          <w:b/>
          <w:iCs/>
        </w:rPr>
        <w:t xml:space="preserve">Adopt a covert No First Use policy </w:t>
      </w:r>
    </w:p>
    <w:p w14:paraId="1AEF5FC0" w14:textId="77777777" w:rsidR="009D401C" w:rsidRPr="0063472D" w:rsidRDefault="009D401C" w:rsidP="009D401C">
      <w:pPr>
        <w:keepNext/>
        <w:keepLines/>
        <w:spacing w:before="40" w:after="0"/>
        <w:outlineLvl w:val="3"/>
        <w:rPr>
          <w:rFonts w:eastAsiaTheme="majorEastAsia" w:cstheme="majorBidi"/>
          <w:b/>
          <w:iCs/>
        </w:rPr>
      </w:pPr>
      <w:r w:rsidRPr="0063472D">
        <w:rPr>
          <w:rFonts w:eastAsiaTheme="majorEastAsia" w:cstheme="majorBidi"/>
          <w:b/>
          <w:iCs/>
        </w:rPr>
        <w:t xml:space="preserve">Fights through legal means fail – only embracing </w:t>
      </w:r>
      <w:r w:rsidRPr="0063472D">
        <w:rPr>
          <w:rFonts w:eastAsiaTheme="majorEastAsia" w:cstheme="majorBidi"/>
          <w:b/>
          <w:iCs/>
          <w:u w:val="single"/>
        </w:rPr>
        <w:t>labor progress</w:t>
      </w:r>
      <w:r w:rsidRPr="0063472D">
        <w:rPr>
          <w:rFonts w:eastAsiaTheme="majorEastAsia" w:cstheme="majorBidi"/>
          <w:b/>
          <w:iCs/>
        </w:rPr>
        <w:t xml:space="preserve"> in opposition to the plan’s </w:t>
      </w:r>
      <w:r w:rsidRPr="0063472D">
        <w:rPr>
          <w:rFonts w:eastAsiaTheme="majorEastAsia" w:cstheme="majorBidi"/>
          <w:b/>
          <w:iCs/>
          <w:u w:val="single"/>
        </w:rPr>
        <w:t>labor peace</w:t>
      </w:r>
      <w:r w:rsidRPr="0063472D">
        <w:rPr>
          <w:rFonts w:eastAsiaTheme="majorEastAsia" w:cstheme="majorBidi"/>
          <w:b/>
          <w:iCs/>
        </w:rPr>
        <w:t xml:space="preserve"> can produce strong public sector unions.</w:t>
      </w:r>
    </w:p>
    <w:p w14:paraId="6C38FBB3" w14:textId="77777777" w:rsidR="009D401C" w:rsidRPr="0063472D" w:rsidRDefault="009D401C" w:rsidP="009D401C">
      <w:r w:rsidRPr="0063472D">
        <w:rPr>
          <w:b/>
          <w:bCs/>
        </w:rPr>
        <w:t>Velazquez 25</w:t>
      </w:r>
      <w:r w:rsidRPr="0063472D">
        <w:t>, Alvin Velazquez, is an Associate Professor of Law at Indiana Maurer School of Law, LPE Project, 4-14-2025 ["Labor Organizing In a Time of Legal Chaos," available on:  https://lpeproject.org/blog/labor-organizing-in-a-time-of-legal-chaos/, accessed:  8-18-2025]rrf</w:t>
      </w:r>
    </w:p>
    <w:p w14:paraId="611CEFA5" w14:textId="77777777" w:rsidR="009D401C" w:rsidRPr="0063472D" w:rsidRDefault="009D401C" w:rsidP="009D401C">
      <w:pPr>
        <w:rPr>
          <w:u w:val="single"/>
        </w:rPr>
      </w:pPr>
      <w:r w:rsidRPr="0063472D">
        <w:rPr>
          <w:u w:val="single"/>
        </w:rPr>
        <w:t>Over the past two months, the Department of Government Efficiency (</w:t>
      </w:r>
      <w:r w:rsidRPr="0063472D">
        <w:rPr>
          <w:b/>
          <w:iCs/>
          <w:highlight w:val="green"/>
          <w:u w:val="single"/>
          <w:bdr w:val="single" w:sz="8" w:space="0" w:color="auto"/>
        </w:rPr>
        <w:t>DOGE</w:t>
      </w:r>
      <w:r w:rsidRPr="0063472D">
        <w:rPr>
          <w:u w:val="single"/>
        </w:rPr>
        <w:t xml:space="preserve">) has followed the Silicon Valley mantra of “move fast and </w:t>
      </w:r>
      <w:r w:rsidRPr="0063472D">
        <w:rPr>
          <w:b/>
          <w:iCs/>
          <w:u w:val="single"/>
          <w:bdr w:val="single" w:sz="8" w:space="0" w:color="auto"/>
        </w:rPr>
        <w:t>break things</w:t>
      </w:r>
      <w:r w:rsidRPr="0063472D">
        <w:rPr>
          <w:u w:val="single"/>
        </w:rPr>
        <w:t xml:space="preserve">” to the letter. And one thing it </w:t>
      </w:r>
      <w:r w:rsidRPr="0063472D">
        <w:rPr>
          <w:highlight w:val="green"/>
          <w:u w:val="single"/>
        </w:rPr>
        <w:t>has been trying to break</w:t>
      </w:r>
      <w:r w:rsidRPr="0063472D">
        <w:rPr>
          <w:u w:val="single"/>
        </w:rPr>
        <w:t xml:space="preserve"> quickly is </w:t>
      </w:r>
      <w:r w:rsidRPr="0063472D">
        <w:rPr>
          <w:highlight w:val="green"/>
          <w:u w:val="single"/>
        </w:rPr>
        <w:t>public sector unions</w:t>
      </w:r>
      <w:r w:rsidRPr="0063472D">
        <w:rPr>
          <w:sz w:val="16"/>
        </w:rPr>
        <w:t>.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r w:rsidRPr="0063472D">
        <w:rPr>
          <w:sz w:val="12"/>
        </w:rPr>
        <w:t>¶</w:t>
      </w:r>
      <w:r w:rsidRPr="0063472D">
        <w:rPr>
          <w:sz w:val="16"/>
        </w:rPr>
        <w:t xml:space="preserve"> </w:t>
      </w:r>
      <w:r w:rsidRPr="0063472D">
        <w:rPr>
          <w:u w:val="single"/>
        </w:rPr>
        <w:t xml:space="preserve">The </w:t>
      </w:r>
      <w:r w:rsidRPr="0063472D">
        <w:rPr>
          <w:highlight w:val="green"/>
          <w:u w:val="single"/>
        </w:rPr>
        <w:t>Trump</w:t>
      </w:r>
      <w:r w:rsidRPr="0063472D">
        <w:rPr>
          <w:u w:val="single"/>
        </w:rPr>
        <w:t xml:space="preserve"> administration </w:t>
      </w:r>
      <w:r w:rsidRPr="0063472D">
        <w:rPr>
          <w:highlight w:val="green"/>
          <w:u w:val="single"/>
        </w:rPr>
        <w:t>is</w:t>
      </w:r>
      <w:r w:rsidRPr="0063472D">
        <w:rPr>
          <w:u w:val="single"/>
        </w:rPr>
        <w:t xml:space="preserve">, however, </w:t>
      </w:r>
      <w:r w:rsidRPr="0063472D">
        <w:rPr>
          <w:highlight w:val="green"/>
          <w:u w:val="single"/>
        </w:rPr>
        <w:t>far from alone in its attempt</w:t>
      </w:r>
      <w:r w:rsidRPr="0063472D">
        <w:rPr>
          <w:u w:val="single"/>
        </w:rPr>
        <w:t xml:space="preserve"> to break public sector unions, as both </w:t>
      </w:r>
      <w:r w:rsidRPr="0063472D">
        <w:rPr>
          <w:highlight w:val="green"/>
          <w:u w:val="single"/>
        </w:rPr>
        <w:t>Republican and Democratic states have targeted them as well</w:t>
      </w:r>
      <w:r w:rsidRPr="0063472D">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r w:rsidRPr="0063472D">
        <w:rPr>
          <w:sz w:val="12"/>
        </w:rPr>
        <w:t>¶</w:t>
      </w:r>
      <w:r w:rsidRPr="0063472D">
        <w:rPr>
          <w:sz w:val="16"/>
        </w:rPr>
        <w:t xml:space="preserve"> The scenario is not much better yet for the private sector. Despite the fact that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faith, but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63472D">
        <w:rPr>
          <w:sz w:val="12"/>
        </w:rPr>
        <w:t>¶</w:t>
      </w:r>
      <w:r w:rsidRPr="0063472D">
        <w:rPr>
          <w:sz w:val="16"/>
        </w:rPr>
        <w:t xml:space="preserve"> </w:t>
      </w:r>
      <w:r w:rsidRPr="0063472D">
        <w:rPr>
          <w:u w:val="single"/>
        </w:rPr>
        <w:t>All of this raises a crucial question: How does labor organize in this time of legal chaos?</w:t>
      </w:r>
      <w:r w:rsidRPr="0063472D">
        <w:rPr>
          <w:sz w:val="12"/>
        </w:rPr>
        <w:t>¶</w:t>
      </w:r>
      <w:r w:rsidRPr="0063472D">
        <w:rPr>
          <w:sz w:val="16"/>
        </w:rPr>
        <w:t xml:space="preserve"> The Answer So Far</w:t>
      </w:r>
      <w:r w:rsidRPr="0063472D">
        <w:rPr>
          <w:sz w:val="12"/>
        </w:rPr>
        <w:t>¶</w:t>
      </w:r>
      <w:r w:rsidRPr="0063472D">
        <w:rPr>
          <w:sz w:val="16"/>
        </w:rPr>
        <w:t xml:space="preserve"> </w:t>
      </w:r>
      <w:r w:rsidRPr="0063472D">
        <w:rPr>
          <w:u w:val="single"/>
        </w:rPr>
        <w:t>So far, organized labor has responded to the administration’s attack on public sector workers by framing it as an attack on essential government services</w:t>
      </w:r>
      <w:r w:rsidRPr="0063472D">
        <w:rPr>
          <w:sz w:val="16"/>
        </w:rPr>
        <w:t>. They are trying to demonstrate that the interests of public sector unions are aligned with the public interest. Additionally, organized labor has turned to courts to staunch the potential loss of membership, a strategy that is producing mixed results.</w:t>
      </w:r>
      <w:r w:rsidRPr="0063472D">
        <w:rPr>
          <w:sz w:val="12"/>
        </w:rPr>
        <w:t>¶</w:t>
      </w:r>
      <w:r w:rsidRPr="0063472D">
        <w:rPr>
          <w:sz w:val="16"/>
        </w:rPr>
        <w:t xml:space="preserve"> </w:t>
      </w:r>
      <w:r w:rsidRPr="0063472D">
        <w:rPr>
          <w:u w:val="single"/>
        </w:rPr>
        <w:t xml:space="preserve">While it is understandable for labor to seek redress in court, </w:t>
      </w:r>
      <w:r w:rsidRPr="0063472D">
        <w:rPr>
          <w:highlight w:val="green"/>
          <w:u w:val="single"/>
        </w:rPr>
        <w:t>there is one major problem with relying on courts – they have been historically hostile to labor’s interests</w:t>
      </w:r>
      <w:r w:rsidRPr="0063472D">
        <w:rPr>
          <w:sz w:val="16"/>
        </w:rPr>
        <w:t>. For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well.</w:t>
      </w:r>
      <w:r w:rsidRPr="0063472D">
        <w:rPr>
          <w:sz w:val="12"/>
        </w:rPr>
        <w:t>¶</w:t>
      </w:r>
      <w:r w:rsidRPr="0063472D">
        <w:rPr>
          <w:sz w:val="16"/>
        </w:rPr>
        <w:t xml:space="preserve"> Overcoming Government by Injunction</w:t>
      </w:r>
      <w:r w:rsidRPr="0063472D">
        <w:rPr>
          <w:sz w:val="12"/>
        </w:rPr>
        <w:t>¶</w:t>
      </w:r>
      <w:r w:rsidRPr="0063472D">
        <w:rPr>
          <w:sz w:val="16"/>
        </w:rPr>
        <w:t xml:space="preserve"> </w:t>
      </w:r>
      <w:r w:rsidRPr="0063472D">
        <w:rPr>
          <w:u w:val="single"/>
        </w:rPr>
        <w:t>Labor unions eventually overcame the challenges brought by government by injunction through persistent organizing during the chaos</w:t>
      </w:r>
      <w:r w:rsidRPr="0063472D">
        <w:rPr>
          <w:sz w:val="16"/>
        </w:rPr>
        <w:t xml:space="preserve">. At first, courts’ use (and abuse) of the injunction to stymie labor organizing as an illegal conspiracy hindered labor’s ability to protect workers. </w:t>
      </w:r>
      <w:r w:rsidRPr="0063472D">
        <w:rPr>
          <w:u w:val="single"/>
        </w:rPr>
        <w:t>However, political pressure by labor eventually led Congress to exempt concerted activity from the reach of antitrust law in declaring that “the labor of a human being is not a commodity or article of commerce.”</w:t>
      </w:r>
      <w:r w:rsidRPr="0063472D">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r w:rsidRPr="0063472D">
        <w:rPr>
          <w:sz w:val="12"/>
        </w:rPr>
        <w:t>¶</w:t>
      </w:r>
      <w:r w:rsidRPr="0063472D">
        <w:rPr>
          <w:sz w:val="16"/>
        </w:rPr>
        <w:t xml:space="preserve"> The moral? </w:t>
      </w:r>
      <w:r w:rsidRPr="0063472D">
        <w:rPr>
          <w:highlight w:val="green"/>
          <w:u w:val="single"/>
        </w:rPr>
        <w:t xml:space="preserve">Court decisions </w:t>
      </w:r>
      <w:r w:rsidRPr="0063472D">
        <w:rPr>
          <w:b/>
          <w:iCs/>
          <w:highlight w:val="green"/>
          <w:u w:val="single"/>
          <w:bdr w:val="single" w:sz="8" w:space="0" w:color="auto"/>
        </w:rPr>
        <w:t>do not</w:t>
      </w:r>
      <w:r w:rsidRPr="0063472D">
        <w:rPr>
          <w:highlight w:val="green"/>
          <w:u w:val="single"/>
        </w:rPr>
        <w:t xml:space="preserve"> build up a labor movement</w:t>
      </w:r>
      <w:r w:rsidRPr="0063472D">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63472D">
        <w:rPr>
          <w:highlight w:val="green"/>
          <w:u w:val="single"/>
        </w:rPr>
        <w:t>Trump</w:t>
      </w:r>
      <w:r w:rsidRPr="0063472D">
        <w:rPr>
          <w:u w:val="single"/>
        </w:rPr>
        <w:t xml:space="preserve"> administration </w:t>
      </w:r>
      <w:r w:rsidRPr="0063472D">
        <w:rPr>
          <w:highlight w:val="green"/>
          <w:u w:val="single"/>
        </w:rPr>
        <w:t xml:space="preserve">appears open to </w:t>
      </w:r>
      <w:r w:rsidRPr="0063472D">
        <w:rPr>
          <w:b/>
          <w:iCs/>
          <w:highlight w:val="green"/>
          <w:u w:val="single"/>
          <w:bdr w:val="single" w:sz="8" w:space="0" w:color="auto"/>
        </w:rPr>
        <w:t>flouting</w:t>
      </w:r>
      <w:r w:rsidRPr="0063472D">
        <w:rPr>
          <w:highlight w:val="green"/>
          <w:u w:val="single"/>
        </w:rPr>
        <w:t xml:space="preserve"> court orders</w:t>
      </w:r>
      <w:r w:rsidRPr="0063472D">
        <w:rPr>
          <w:sz w:val="16"/>
        </w:rPr>
        <w:t xml:space="preserve">. </w:t>
      </w:r>
      <w:r w:rsidRPr="0063472D">
        <w:rPr>
          <w:u w:val="single"/>
        </w:rPr>
        <w:t xml:space="preserve">Elon </w:t>
      </w:r>
      <w:r w:rsidRPr="0063472D">
        <w:rPr>
          <w:highlight w:val="green"/>
          <w:u w:val="single"/>
        </w:rPr>
        <w:t>Musk and</w:t>
      </w:r>
      <w:r w:rsidRPr="0063472D">
        <w:rPr>
          <w:u w:val="single"/>
        </w:rPr>
        <w:t xml:space="preserve"> other members of </w:t>
      </w:r>
      <w:r w:rsidRPr="0063472D">
        <w:rPr>
          <w:highlight w:val="green"/>
          <w:u w:val="single"/>
        </w:rPr>
        <w:t>Congress have called for the impeachment of judges who refuse to give them what they want</w:t>
      </w:r>
      <w:r w:rsidRPr="0063472D">
        <w:rPr>
          <w:sz w:val="16"/>
          <w:highlight w:val="green"/>
        </w:rPr>
        <w:t>.</w:t>
      </w:r>
      <w:r w:rsidRPr="0063472D">
        <w:rPr>
          <w:sz w:val="16"/>
        </w:rPr>
        <w:t xml:space="preserve"> </w:t>
      </w:r>
      <w:r w:rsidRPr="0063472D">
        <w:rPr>
          <w:u w:val="single"/>
        </w:rPr>
        <w:t>Organized labor cannot look to courts to construct order out of the chaos that the administration is bringing to bear against it</w:t>
      </w:r>
      <w:r w:rsidRPr="0063472D">
        <w:rPr>
          <w:sz w:val="16"/>
        </w:rPr>
        <w:t>. It must find a way forward that does not rely on solely on legal recognition for the legitimacy of its own institutional existence.</w:t>
      </w:r>
      <w:r w:rsidRPr="0063472D">
        <w:rPr>
          <w:sz w:val="12"/>
        </w:rPr>
        <w:t>¶</w:t>
      </w:r>
      <w:r w:rsidRPr="0063472D">
        <w:rPr>
          <w:sz w:val="16"/>
        </w:rPr>
        <w:t xml:space="preserve"> What the Answer Could Be</w:t>
      </w:r>
      <w:r w:rsidRPr="0063472D">
        <w:rPr>
          <w:sz w:val="12"/>
        </w:rPr>
        <w:t>¶</w:t>
      </w:r>
      <w:r w:rsidRPr="0063472D">
        <w:rPr>
          <w:sz w:val="16"/>
        </w:rPr>
        <w:t xml:space="preserve"> </w:t>
      </w:r>
      <w:r w:rsidRPr="0063472D">
        <w:rPr>
          <w:highlight w:val="green"/>
          <w:u w:val="single"/>
        </w:rPr>
        <w:t>The key for</w:t>
      </w:r>
      <w:r w:rsidRPr="0063472D">
        <w:rPr>
          <w:u w:val="single"/>
        </w:rPr>
        <w:t xml:space="preserve"> organized </w:t>
      </w:r>
      <w:r w:rsidRPr="0063472D">
        <w:rPr>
          <w:highlight w:val="green"/>
          <w:u w:val="single"/>
        </w:rPr>
        <w:t>labor</w:t>
      </w:r>
      <w:r w:rsidRPr="0063472D">
        <w:rPr>
          <w:u w:val="single"/>
        </w:rPr>
        <w:t xml:space="preserve"> to organize in this time of chaos </w:t>
      </w:r>
      <w:r w:rsidRPr="0063472D">
        <w:rPr>
          <w:highlight w:val="green"/>
          <w:u w:val="single"/>
        </w:rPr>
        <w:t>is to re-examine the work of</w:t>
      </w:r>
      <w:r w:rsidRPr="0063472D">
        <w:rPr>
          <w:u w:val="single"/>
        </w:rPr>
        <w:t xml:space="preserve"> trade </w:t>
      </w:r>
      <w:r w:rsidRPr="0063472D">
        <w:rPr>
          <w:highlight w:val="green"/>
          <w:u w:val="single"/>
        </w:rPr>
        <w:t>unionists who</w:t>
      </w:r>
      <w:r w:rsidRPr="0063472D">
        <w:rPr>
          <w:u w:val="single"/>
        </w:rPr>
        <w:t xml:space="preserve"> organized prior to the passage of the National Labor Relations Act, </w:t>
      </w:r>
      <w:r w:rsidRPr="0063472D">
        <w:rPr>
          <w:highlight w:val="green"/>
          <w:u w:val="single"/>
        </w:rPr>
        <w:t>when</w:t>
      </w:r>
      <w:r w:rsidRPr="0063472D">
        <w:rPr>
          <w:u w:val="single"/>
        </w:rPr>
        <w:t xml:space="preserve"> organized </w:t>
      </w:r>
      <w:r w:rsidRPr="0063472D">
        <w:rPr>
          <w:highlight w:val="green"/>
          <w:u w:val="single"/>
        </w:rPr>
        <w:t>labor lacked legal protection</w:t>
      </w:r>
      <w:r w:rsidRPr="0063472D">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how to rebuild the labor movement by first getting rid of preemption as a barrier to state action, and then using labor’s political strength to push states to enact their own bargaining laws. It draws on some of the scholarly thought that this blog has featured on the Norris-LaGuardia Act and state law preemption. </w:t>
      </w:r>
      <w:r w:rsidRPr="0063472D">
        <w:rPr>
          <w:sz w:val="12"/>
        </w:rPr>
        <w:t>¶</w:t>
      </w:r>
      <w:r w:rsidRPr="0063472D">
        <w:rPr>
          <w:sz w:val="16"/>
        </w:rPr>
        <w:t xml:space="preserve"> </w:t>
      </w:r>
      <w:r w:rsidRPr="0063472D">
        <w:rPr>
          <w:u w:val="single"/>
        </w:rPr>
        <w:t>While that paper focuses on the private sector, there are two lessons that especially apply in the wake of the chaos that the Trump administration is causing the public sector</w:t>
      </w:r>
      <w:r w:rsidRPr="0063472D">
        <w:rPr>
          <w:sz w:val="16"/>
        </w:rPr>
        <w:t xml:space="preserve">. </w:t>
      </w:r>
      <w:r w:rsidRPr="0063472D">
        <w:rPr>
          <w:u w:val="single"/>
        </w:rPr>
        <w:t xml:space="preserve">First, </w:t>
      </w:r>
      <w:r w:rsidRPr="0063472D">
        <w:rPr>
          <w:highlight w:val="green"/>
          <w:u w:val="single"/>
        </w:rPr>
        <w:t>labor can grow during</w:t>
      </w:r>
      <w:r w:rsidRPr="0063472D">
        <w:rPr>
          <w:u w:val="single"/>
        </w:rPr>
        <w:t xml:space="preserve"> times of </w:t>
      </w:r>
      <w:r w:rsidRPr="0063472D">
        <w:rPr>
          <w:highlight w:val="green"/>
          <w:u w:val="single"/>
        </w:rPr>
        <w:t>chaos</w:t>
      </w:r>
      <w:r w:rsidRPr="0063472D">
        <w:rPr>
          <w:sz w:val="16"/>
        </w:rPr>
        <w:t xml:space="preserve">. </w:t>
      </w:r>
      <w:r w:rsidRPr="0063472D">
        <w:rPr>
          <w:u w:val="single"/>
        </w:rPr>
        <w:t xml:space="preserve">For example, the period </w:t>
      </w:r>
      <w:r w:rsidRPr="0063472D">
        <w:rPr>
          <w:highlight w:val="green"/>
          <w:u w:val="single"/>
        </w:rPr>
        <w:t>after the stock market crash of 1929</w:t>
      </w:r>
      <w:r w:rsidRPr="0063472D">
        <w:rPr>
          <w:u w:val="single"/>
        </w:rPr>
        <w:t xml:space="preserve"> was especially fraught with danger and chaos</w:t>
      </w:r>
      <w:r w:rsidRPr="0063472D">
        <w:rPr>
          <w:sz w:val="16"/>
        </w:rPr>
        <w:t xml:space="preserve">. At that point, millions of people had lost their jobs and their savings and were taking to the streets. </w:t>
      </w:r>
      <w:r w:rsidRPr="0063472D">
        <w:rPr>
          <w:u w:val="single"/>
        </w:rPr>
        <w:t xml:space="preserve">As a result, </w:t>
      </w:r>
      <w:r w:rsidRPr="0063472D">
        <w:rPr>
          <w:highlight w:val="green"/>
          <w:u w:val="single"/>
        </w:rPr>
        <w:t>labor was able to organize members in record numbers</w:t>
      </w:r>
      <w:r w:rsidRPr="0063472D">
        <w:rPr>
          <w:sz w:val="16"/>
        </w:rPr>
        <w:t xml:space="preserve"> (albeit with the tacit endorsement of the President). </w:t>
      </w:r>
      <w:r w:rsidRPr="0063472D">
        <w:rPr>
          <w:u w:val="single"/>
        </w:rPr>
        <w:t>Eventually, organized labor successfully agitated for the passage of the NLRA.</w:t>
      </w:r>
      <w:r w:rsidRPr="0063472D">
        <w:rPr>
          <w:sz w:val="12"/>
        </w:rPr>
        <w:t>¶</w:t>
      </w:r>
      <w:r w:rsidRPr="0063472D">
        <w:rPr>
          <w:sz w:val="16"/>
        </w:rPr>
        <w:t xml:space="preserve"> </w:t>
      </w:r>
      <w:r w:rsidRPr="0063472D">
        <w:rPr>
          <w:u w:val="single"/>
        </w:rPr>
        <w:t>The second lesson that organized labor can draw from that early time period has to do with the nature of political processes</w:t>
      </w:r>
      <w:r w:rsidRPr="0063472D">
        <w:rPr>
          <w:sz w:val="16"/>
        </w:rPr>
        <w:t xml:space="preserve">. </w:t>
      </w:r>
      <w:r w:rsidRPr="0063472D">
        <w:rPr>
          <w:highlight w:val="green"/>
          <w:u w:val="single"/>
        </w:rPr>
        <w:t>In the</w:t>
      </w:r>
      <w:r w:rsidRPr="0063472D">
        <w:rPr>
          <w:u w:val="single"/>
        </w:rPr>
        <w:t xml:space="preserve"> 19</w:t>
      </w:r>
      <w:r w:rsidRPr="0063472D">
        <w:rPr>
          <w:highlight w:val="green"/>
          <w:u w:val="single"/>
        </w:rPr>
        <w:t>30s</w:t>
      </w:r>
      <w:r w:rsidRPr="0063472D">
        <w:rPr>
          <w:u w:val="single"/>
        </w:rPr>
        <w:t xml:space="preserve">, </w:t>
      </w:r>
      <w:r w:rsidRPr="0063472D">
        <w:rPr>
          <w:highlight w:val="green"/>
          <w:u w:val="single"/>
        </w:rPr>
        <w:t>the political process created a</w:t>
      </w:r>
      <w:r w:rsidRPr="0063472D">
        <w:rPr>
          <w:u w:val="single"/>
        </w:rPr>
        <w:t xml:space="preserve"> legal </w:t>
      </w:r>
      <w:r w:rsidRPr="0063472D">
        <w:rPr>
          <w:highlight w:val="green"/>
          <w:u w:val="single"/>
        </w:rPr>
        <w:t>pathway to collective bargaining</w:t>
      </w:r>
      <w:r w:rsidRPr="0063472D">
        <w:rPr>
          <w:u w:val="single"/>
        </w:rPr>
        <w:t xml:space="preserve"> in response to worker organizing during a time of legal and economic chaos</w:t>
      </w:r>
      <w:r w:rsidRPr="0063472D">
        <w:rPr>
          <w:sz w:val="16"/>
        </w:rPr>
        <w:t xml:space="preserve">. </w:t>
      </w:r>
      <w:r w:rsidRPr="0063472D">
        <w:rPr>
          <w:highlight w:val="green"/>
          <w:u w:val="single"/>
        </w:rPr>
        <w:t>But that does not mean unions waited the for government to grant them permission to exist</w:t>
      </w:r>
      <w:r w:rsidRPr="0063472D">
        <w:rPr>
          <w:u w:val="single"/>
        </w:rPr>
        <w:t>. Labor unions have existed in the United States without formal recognition by a governmental body since Philadelphia shoemakers first formed into Federal Society of Journeymen Cordwainers in 1794</w:t>
      </w:r>
      <w:r w:rsidRPr="0063472D">
        <w:rPr>
          <w:sz w:val="16"/>
        </w:rPr>
        <w:t xml:space="preserve">. In the absence of formal labor law, </w:t>
      </w:r>
      <w:r w:rsidRPr="0063472D">
        <w:rPr>
          <w:u w:val="single"/>
        </w:rPr>
        <w:t xml:space="preserve">unions lived under the </w:t>
      </w:r>
      <w:r w:rsidRPr="0063472D">
        <w:rPr>
          <w:b/>
          <w:iCs/>
          <w:u w:val="single"/>
          <w:bdr w:val="single" w:sz="8" w:space="0" w:color="auto"/>
        </w:rPr>
        <w:t>law of the jungle</w:t>
      </w:r>
      <w:r w:rsidRPr="0063472D">
        <w:rPr>
          <w:sz w:val="16"/>
        </w:rPr>
        <w:t>.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1935.</w:t>
      </w:r>
      <w:r w:rsidRPr="0063472D">
        <w:rPr>
          <w:sz w:val="12"/>
        </w:rPr>
        <w:t>¶</w:t>
      </w:r>
      <w:r w:rsidRPr="0063472D">
        <w:rPr>
          <w:sz w:val="16"/>
        </w:rPr>
        <w:t xml:space="preserve"> </w:t>
      </w:r>
      <w:r w:rsidRPr="0063472D">
        <w:rPr>
          <w:u w:val="single"/>
        </w:rPr>
        <w:t>In fact, labor unions have existed and organized workers without explicit government sanction in liminal spaces since they first formed</w:t>
      </w:r>
      <w:r w:rsidRPr="0063472D">
        <w:rPr>
          <w:sz w:val="16"/>
        </w:rPr>
        <w:t xml:space="preserve">. In this way, </w:t>
      </w:r>
      <w:r w:rsidRPr="0063472D">
        <w:rPr>
          <w:u w:val="single"/>
        </w:rPr>
        <w:t>government workers in the United States can learn from those in Puerto Rico</w:t>
      </w:r>
      <w:r w:rsidRPr="0063472D">
        <w:rPr>
          <w:sz w:val="16"/>
        </w:rPr>
        <w:t xml:space="preserve">. Before 1998, government employees in Puerto Rico did not have the right to collectively bargain. Instead, </w:t>
      </w:r>
      <w:r w:rsidRPr="0063472D">
        <w:rPr>
          <w:u w:val="single"/>
        </w:rPr>
        <w:t>they formed into “bona fide associations” (or roughly, minority unions) to demand that their public sector employers sign letters of agreement</w:t>
      </w:r>
      <w:r w:rsidRPr="0063472D">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63472D">
        <w:rPr>
          <w:sz w:val="12"/>
        </w:rPr>
        <w:t>¶</w:t>
      </w:r>
      <w:r w:rsidRPr="0063472D">
        <w:rPr>
          <w:sz w:val="16"/>
        </w:rPr>
        <w:t xml:space="preserve"> Embracing Chaos?</w:t>
      </w:r>
      <w:r w:rsidRPr="0063472D">
        <w:rPr>
          <w:sz w:val="12"/>
        </w:rPr>
        <w:t>¶</w:t>
      </w:r>
      <w:r w:rsidRPr="0063472D">
        <w:rPr>
          <w:sz w:val="16"/>
        </w:rPr>
        <w:t xml:space="preserve"> </w:t>
      </w:r>
      <w:r w:rsidRPr="0063472D">
        <w:rPr>
          <w:u w:val="single"/>
        </w:rPr>
        <w:t>Public sector unions face a set of serious shocks to their very existence in what may seem like a volatile, uncertain, complex, and ambiguous environment</w:t>
      </w:r>
      <w:r w:rsidRPr="0063472D">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63472D">
        <w:rPr>
          <w:u w:val="single"/>
        </w:rPr>
        <w:t xml:space="preserve">Instead, </w:t>
      </w:r>
      <w:r w:rsidRPr="0063472D">
        <w:rPr>
          <w:highlight w:val="green"/>
          <w:u w:val="single"/>
        </w:rPr>
        <w:t>federal sector unions must apply “bargaining for the common good” models to organize</w:t>
      </w:r>
      <w:r w:rsidRPr="0063472D">
        <w:rPr>
          <w:u w:val="single"/>
        </w:rPr>
        <w:t xml:space="preserve"> workers and the community. </w:t>
      </w:r>
      <w:r w:rsidRPr="0063472D">
        <w:rPr>
          <w:highlight w:val="green"/>
          <w:u w:val="single"/>
        </w:rPr>
        <w:t>They could do so by building a bottom-up coalition</w:t>
      </w:r>
      <w:r w:rsidRPr="0063472D">
        <w:rPr>
          <w:u w:val="single"/>
        </w:rPr>
        <w:t xml:space="preserve"> with groups in GOP-aligned states who rely on federal funding to fund Medicare and Medicaid for taking care of their poor and elderly. </w:t>
      </w:r>
      <w:r w:rsidRPr="0063472D">
        <w:rPr>
          <w:sz w:val="12"/>
        </w:rPr>
        <w:t>¶</w:t>
      </w:r>
      <w:r w:rsidRPr="0063472D">
        <w:rPr>
          <w:sz w:val="16"/>
        </w:rPr>
        <w:t xml:space="preserve"> In many ways the current administration’s attack on the federal administrative apparatus is an application of the “shock doctrine.” </w:t>
      </w:r>
      <w:r w:rsidRPr="0063472D">
        <w:rPr>
          <w:highlight w:val="green"/>
          <w:u w:val="single"/>
        </w:rPr>
        <w:t>Being clear-eyed</w:t>
      </w:r>
      <w:r w:rsidRPr="0063472D">
        <w:rPr>
          <w:u w:val="single"/>
        </w:rPr>
        <w:t xml:space="preserve"> on the attack vector and creatively exploring options that focus on working organizing </w:t>
      </w:r>
      <w:r w:rsidRPr="0063472D">
        <w:rPr>
          <w:highlight w:val="green"/>
          <w:u w:val="single"/>
        </w:rPr>
        <w:t>makes it possible for unions to focus on</w:t>
      </w:r>
      <w:r w:rsidRPr="0063472D">
        <w:rPr>
          <w:u w:val="single"/>
        </w:rPr>
        <w:t xml:space="preserve"> what really matters, not the legal vagaries of today’s attack on the administrative state or on workers, but rather on </w:t>
      </w:r>
      <w:r w:rsidRPr="0063472D">
        <w:rPr>
          <w:highlight w:val="green"/>
          <w:u w:val="single"/>
        </w:rPr>
        <w:t>building countervailing worker power</w:t>
      </w:r>
      <w:r w:rsidRPr="0063472D">
        <w:rPr>
          <w:u w:val="single"/>
        </w:rPr>
        <w:t xml:space="preserve">. </w:t>
      </w:r>
    </w:p>
    <w:p w14:paraId="2E228341" w14:textId="77777777" w:rsidR="009D401C" w:rsidRDefault="009D401C" w:rsidP="009D401C"/>
    <w:p w14:paraId="7D12272E" w14:textId="77777777" w:rsidR="009D401C" w:rsidRPr="00B30DE5" w:rsidRDefault="009D401C" w:rsidP="009D401C"/>
    <w:p w14:paraId="3C76165C" w14:textId="77777777" w:rsidR="009D401C" w:rsidRDefault="009D401C" w:rsidP="009D401C">
      <w:pPr>
        <w:pStyle w:val="Heading3"/>
      </w:pPr>
      <w:r>
        <w:t>1nc – OFF</w:t>
      </w:r>
    </w:p>
    <w:p w14:paraId="19448AA3" w14:textId="77777777" w:rsidR="009D401C" w:rsidRPr="00EF5CC3" w:rsidRDefault="009D401C" w:rsidP="009D401C">
      <w:r>
        <w:t>The Industrial Policy DA</w:t>
      </w:r>
    </w:p>
    <w:p w14:paraId="75874011" w14:textId="77777777" w:rsidR="009D401C" w:rsidRPr="00EF5CC3" w:rsidRDefault="009D401C" w:rsidP="009D401C">
      <w:pPr>
        <w:pStyle w:val="Heading4"/>
      </w:pPr>
      <w:r>
        <w:t xml:space="preserve">US industrial policy is designed for </w:t>
      </w:r>
      <w:r>
        <w:rPr>
          <w:u w:val="single"/>
        </w:rPr>
        <w:t>competitiveness</w:t>
      </w:r>
      <w:r>
        <w:t>, key to economic decoupling from an assertive China.</w:t>
      </w:r>
    </w:p>
    <w:p w14:paraId="60B1B67F" w14:textId="77777777" w:rsidR="009D401C" w:rsidRDefault="009D401C" w:rsidP="009D401C">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1CB31CC0" w14:textId="77777777" w:rsidR="009D401C" w:rsidRPr="00EF5CC3" w:rsidRDefault="009D401C" w:rsidP="009D401C">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1E62B9D5" w14:textId="77777777" w:rsidR="009D401C" w:rsidRPr="009A1692" w:rsidRDefault="009D401C" w:rsidP="009D401C">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4C7FF02D" w14:textId="77777777" w:rsidR="009D401C" w:rsidRPr="009A1692" w:rsidRDefault="009D401C" w:rsidP="009D401C">
      <w:pPr>
        <w:rPr>
          <w:sz w:val="16"/>
        </w:rPr>
      </w:pPr>
      <w:r w:rsidRPr="009A1692">
        <w:rPr>
          <w:sz w:val="16"/>
        </w:rPr>
        <w:t>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632DD958" w14:textId="77777777" w:rsidR="009D401C" w:rsidRPr="009A1692" w:rsidRDefault="009D401C" w:rsidP="009D401C">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70F7ED7E" w14:textId="77777777" w:rsidR="009D401C" w:rsidRPr="009A1692" w:rsidRDefault="009D401C" w:rsidP="009D401C">
      <w:pPr>
        <w:rPr>
          <w:sz w:val="16"/>
        </w:rPr>
      </w:pPr>
      <w:r w:rsidRPr="009A1692">
        <w:rPr>
          <w:sz w:val="16"/>
        </w:rPr>
        <w:t>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725EE385" w14:textId="77777777" w:rsidR="009D401C" w:rsidRPr="009A1692" w:rsidRDefault="009D401C" w:rsidP="009D401C">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3D4B631F" w14:textId="77777777" w:rsidR="009D401C" w:rsidRPr="009A1692" w:rsidRDefault="009D401C" w:rsidP="009D401C">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10267534" w14:textId="77777777" w:rsidR="009D401C" w:rsidRPr="00EF5CC3" w:rsidRDefault="009D401C" w:rsidP="009D401C">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9D401C" w:rsidRPr="00EF5CC3" w14:paraId="39F5177F" w14:textId="77777777" w:rsidTr="00A17E81">
        <w:trPr>
          <w:tblHeader/>
        </w:trPr>
        <w:tc>
          <w:tcPr>
            <w:tcW w:w="0" w:type="auto"/>
            <w:tcBorders>
              <w:bottom w:val="single" w:sz="6" w:space="0" w:color="8E8E8E"/>
              <w:right w:val="nil"/>
            </w:tcBorders>
            <w:tcMar>
              <w:top w:w="75" w:type="dxa"/>
              <w:left w:w="75" w:type="dxa"/>
              <w:bottom w:w="75" w:type="dxa"/>
              <w:right w:w="75" w:type="dxa"/>
            </w:tcMar>
            <w:hideMark/>
          </w:tcPr>
          <w:p w14:paraId="2E6B16AC" w14:textId="77777777" w:rsidR="009D401C" w:rsidRPr="00EF5CC3" w:rsidRDefault="009D401C" w:rsidP="00A17E81">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5D518299" w14:textId="77777777" w:rsidR="009D401C" w:rsidRPr="00EF5CC3" w:rsidRDefault="009D401C" w:rsidP="00A17E81">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1B0C17AD" w14:textId="77777777" w:rsidR="009D401C" w:rsidRPr="00EF5CC3" w:rsidRDefault="009D401C" w:rsidP="00A17E81">
            <w:pPr>
              <w:rPr>
                <w:b/>
                <w:bCs/>
              </w:rPr>
            </w:pPr>
            <w:r w:rsidRPr="00EF5CC3">
              <w:rPr>
                <w:b/>
                <w:bCs/>
                <w:sz w:val="16"/>
              </w:rPr>
              <w:t>Description</w:t>
            </w:r>
          </w:p>
        </w:tc>
      </w:tr>
      <w:tr w:rsidR="009D401C" w:rsidRPr="00EF5CC3" w14:paraId="1A903534" w14:textId="77777777" w:rsidTr="00A17E81">
        <w:tc>
          <w:tcPr>
            <w:tcW w:w="0" w:type="auto"/>
            <w:tcBorders>
              <w:bottom w:val="single" w:sz="6" w:space="0" w:color="8E8E8E"/>
              <w:right w:val="nil"/>
            </w:tcBorders>
            <w:tcMar>
              <w:top w:w="75" w:type="dxa"/>
              <w:left w:w="75" w:type="dxa"/>
              <w:bottom w:w="75" w:type="dxa"/>
              <w:right w:w="75" w:type="dxa"/>
            </w:tcMar>
            <w:hideMark/>
          </w:tcPr>
          <w:p w14:paraId="0A934034" w14:textId="77777777" w:rsidR="009D401C" w:rsidRPr="00EF5CC3" w:rsidRDefault="009D401C" w:rsidP="00A17E81">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4E12AEEE" w14:textId="77777777" w:rsidR="009D401C" w:rsidRPr="00EF5CC3" w:rsidRDefault="009D401C" w:rsidP="00A17E81">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3DCDC876" w14:textId="77777777" w:rsidR="009D401C" w:rsidRPr="00EF5CC3" w:rsidRDefault="009D401C" w:rsidP="00A17E81">
            <w:r w:rsidRPr="00EF5CC3">
              <w:rPr>
                <w:sz w:val="16"/>
              </w:rPr>
              <w:t>Establishes economic security as a core element of national security</w:t>
            </w:r>
          </w:p>
        </w:tc>
      </w:tr>
      <w:tr w:rsidR="009D401C" w:rsidRPr="00EF5CC3" w14:paraId="4A775F9B" w14:textId="77777777" w:rsidTr="00A17E81">
        <w:tc>
          <w:tcPr>
            <w:tcW w:w="0" w:type="auto"/>
            <w:tcBorders>
              <w:bottom w:val="single" w:sz="6" w:space="0" w:color="8E8E8E"/>
              <w:right w:val="nil"/>
            </w:tcBorders>
            <w:tcMar>
              <w:top w:w="75" w:type="dxa"/>
              <w:left w:w="75" w:type="dxa"/>
              <w:bottom w:w="75" w:type="dxa"/>
              <w:right w:w="75" w:type="dxa"/>
            </w:tcMar>
            <w:hideMark/>
          </w:tcPr>
          <w:p w14:paraId="2955D9AB" w14:textId="77777777" w:rsidR="009D401C" w:rsidRPr="00EF5CC3" w:rsidRDefault="009D401C" w:rsidP="00A17E81">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5D8C3D6D" w14:textId="77777777" w:rsidR="009D401C" w:rsidRPr="00EF5CC3" w:rsidRDefault="009D401C" w:rsidP="00A17E81">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681D634D" w14:textId="77777777" w:rsidR="009D401C" w:rsidRPr="00EF5CC3" w:rsidRDefault="009D401C" w:rsidP="00A17E81">
            <w:r w:rsidRPr="00EF5CC3">
              <w:rPr>
                <w:sz w:val="16"/>
              </w:rPr>
              <w:t>Broadens the scope of US export controls, specifically targeting knowledge transfers</w:t>
            </w:r>
          </w:p>
        </w:tc>
      </w:tr>
      <w:tr w:rsidR="009D401C" w:rsidRPr="00EF5CC3" w14:paraId="5B84FA20" w14:textId="77777777" w:rsidTr="00A17E81">
        <w:tc>
          <w:tcPr>
            <w:tcW w:w="0" w:type="auto"/>
            <w:tcBorders>
              <w:bottom w:val="single" w:sz="6" w:space="0" w:color="8E8E8E"/>
              <w:right w:val="nil"/>
            </w:tcBorders>
            <w:tcMar>
              <w:top w:w="75" w:type="dxa"/>
              <w:left w:w="75" w:type="dxa"/>
              <w:bottom w:w="75" w:type="dxa"/>
              <w:right w:w="75" w:type="dxa"/>
            </w:tcMar>
            <w:hideMark/>
          </w:tcPr>
          <w:p w14:paraId="609BA6F5" w14:textId="77777777" w:rsidR="009D401C" w:rsidRPr="00EF5CC3" w:rsidRDefault="009D401C" w:rsidP="00A17E81">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4E60E330" w14:textId="77777777" w:rsidR="009D401C" w:rsidRPr="00EF5CC3" w:rsidRDefault="009D401C" w:rsidP="00A17E81">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75F88EA3" w14:textId="77777777" w:rsidR="009D401C" w:rsidRPr="00EF5CC3" w:rsidRDefault="009D401C" w:rsidP="00A17E81">
            <w:r w:rsidRPr="00EF5CC3">
              <w:rPr>
                <w:sz w:val="16"/>
              </w:rPr>
              <w:t>Huawei is added to the Entity List, barring US companies/people from trade with Huawei</w:t>
            </w:r>
          </w:p>
        </w:tc>
      </w:tr>
      <w:tr w:rsidR="009D401C" w:rsidRPr="00EF5CC3" w14:paraId="54902480" w14:textId="77777777" w:rsidTr="00A17E81">
        <w:tc>
          <w:tcPr>
            <w:tcW w:w="0" w:type="auto"/>
            <w:tcBorders>
              <w:bottom w:val="single" w:sz="6" w:space="0" w:color="8E8E8E"/>
              <w:right w:val="nil"/>
            </w:tcBorders>
            <w:tcMar>
              <w:top w:w="75" w:type="dxa"/>
              <w:left w:w="75" w:type="dxa"/>
              <w:bottom w:w="75" w:type="dxa"/>
              <w:right w:w="75" w:type="dxa"/>
            </w:tcMar>
            <w:hideMark/>
          </w:tcPr>
          <w:p w14:paraId="177C81A8" w14:textId="77777777" w:rsidR="009D401C" w:rsidRPr="00EF5CC3" w:rsidRDefault="009D401C" w:rsidP="00A17E81">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1E86D051" w14:textId="77777777" w:rsidR="009D401C" w:rsidRPr="00EF5CC3" w:rsidRDefault="009D401C" w:rsidP="00A17E81">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34F27570" w14:textId="77777777" w:rsidR="009D401C" w:rsidRPr="00EF5CC3" w:rsidRDefault="009D401C" w:rsidP="00A17E81">
            <w:r w:rsidRPr="00EF5CC3">
              <w:rPr>
                <w:sz w:val="16"/>
              </w:rPr>
              <w:t>Extensive additions to American export controls, including semiconductor machinery, US personnel, control over US intellectual property, and additional license requirements</w:t>
            </w:r>
          </w:p>
        </w:tc>
      </w:tr>
      <w:tr w:rsidR="009D401C" w:rsidRPr="00EF5CC3" w14:paraId="5AD790B5" w14:textId="77777777" w:rsidTr="00A17E81">
        <w:tc>
          <w:tcPr>
            <w:tcW w:w="0" w:type="auto"/>
            <w:tcBorders>
              <w:bottom w:val="single" w:sz="6" w:space="0" w:color="8E8E8E"/>
              <w:right w:val="nil"/>
            </w:tcBorders>
            <w:tcMar>
              <w:top w:w="75" w:type="dxa"/>
              <w:left w:w="75" w:type="dxa"/>
              <w:bottom w:w="75" w:type="dxa"/>
              <w:right w:w="75" w:type="dxa"/>
            </w:tcMar>
            <w:hideMark/>
          </w:tcPr>
          <w:p w14:paraId="38D52209" w14:textId="77777777" w:rsidR="009D401C" w:rsidRPr="00EF5CC3" w:rsidRDefault="009D401C" w:rsidP="00A17E81">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63877D72" w14:textId="77777777" w:rsidR="009D401C" w:rsidRPr="00EF5CC3" w:rsidRDefault="009D401C" w:rsidP="00A17E81">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5FE477DF" w14:textId="77777777" w:rsidR="009D401C" w:rsidRPr="00EF5CC3" w:rsidRDefault="009D401C" w:rsidP="00A17E81">
            <w:r w:rsidRPr="00EF5CC3">
              <w:rPr>
                <w:sz w:val="16"/>
              </w:rPr>
              <w:t>$280 billion for US semiconductor manufacturing and R&amp;D</w:t>
            </w:r>
          </w:p>
        </w:tc>
      </w:tr>
      <w:tr w:rsidR="009D401C" w:rsidRPr="00EF5CC3" w14:paraId="2A51AFB3" w14:textId="77777777" w:rsidTr="00A17E81">
        <w:tc>
          <w:tcPr>
            <w:tcW w:w="0" w:type="auto"/>
            <w:tcBorders>
              <w:bottom w:val="single" w:sz="6" w:space="0" w:color="8E8E8E"/>
              <w:right w:val="nil"/>
            </w:tcBorders>
            <w:tcMar>
              <w:top w:w="75" w:type="dxa"/>
              <w:left w:w="75" w:type="dxa"/>
              <w:bottom w:w="75" w:type="dxa"/>
              <w:right w:w="75" w:type="dxa"/>
            </w:tcMar>
            <w:hideMark/>
          </w:tcPr>
          <w:p w14:paraId="1AD762C5" w14:textId="77777777" w:rsidR="009D401C" w:rsidRPr="00EF5CC3" w:rsidRDefault="009D401C" w:rsidP="00A17E81">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53F4F270" w14:textId="77777777" w:rsidR="009D401C" w:rsidRPr="00EF5CC3" w:rsidRDefault="009D401C" w:rsidP="00A17E81">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7705887A" w14:textId="77777777" w:rsidR="009D401C" w:rsidRPr="00EF5CC3" w:rsidRDefault="009D401C" w:rsidP="00A17E81">
            <w:r w:rsidRPr="00EF5CC3">
              <w:rPr>
                <w:sz w:val="16"/>
              </w:rPr>
              <w:t>Reduced loopholes for exports</w:t>
            </w:r>
          </w:p>
        </w:tc>
      </w:tr>
      <w:tr w:rsidR="009D401C" w:rsidRPr="00EF5CC3" w14:paraId="25E2151D" w14:textId="77777777" w:rsidTr="00A17E81">
        <w:tc>
          <w:tcPr>
            <w:tcW w:w="0" w:type="auto"/>
            <w:tcBorders>
              <w:bottom w:val="single" w:sz="6" w:space="0" w:color="8E8E8E"/>
              <w:right w:val="nil"/>
            </w:tcBorders>
            <w:tcMar>
              <w:top w:w="75" w:type="dxa"/>
              <w:left w:w="75" w:type="dxa"/>
              <w:bottom w:w="75" w:type="dxa"/>
              <w:right w:w="75" w:type="dxa"/>
            </w:tcMar>
            <w:hideMark/>
          </w:tcPr>
          <w:p w14:paraId="1ACE37C7" w14:textId="77777777" w:rsidR="009D401C" w:rsidRPr="00EF5CC3" w:rsidRDefault="009D401C" w:rsidP="00A17E81">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743E8749" w14:textId="77777777" w:rsidR="009D401C" w:rsidRPr="00EF5CC3" w:rsidRDefault="009D401C" w:rsidP="00A17E81">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1DD8EBFD" w14:textId="77777777" w:rsidR="009D401C" w:rsidRPr="00EF5CC3" w:rsidRDefault="009D401C" w:rsidP="00A17E81">
            <w:r w:rsidRPr="00EF5CC3">
              <w:rPr>
                <w:sz w:val="16"/>
              </w:rPr>
              <w:t>Tariffs on various Chinese goods including but not limited to: EVs, steel, solar panels, batteries, and semiconductors.</w:t>
            </w:r>
          </w:p>
        </w:tc>
      </w:tr>
      <w:tr w:rsidR="009D401C" w:rsidRPr="00EF5CC3" w14:paraId="0B97B02A" w14:textId="77777777" w:rsidTr="00A17E81">
        <w:tc>
          <w:tcPr>
            <w:tcW w:w="0" w:type="auto"/>
            <w:tcBorders>
              <w:bottom w:val="nil"/>
              <w:right w:val="nil"/>
            </w:tcBorders>
            <w:tcMar>
              <w:top w:w="75" w:type="dxa"/>
              <w:left w:w="75" w:type="dxa"/>
              <w:bottom w:w="75" w:type="dxa"/>
              <w:right w:w="75" w:type="dxa"/>
            </w:tcMar>
            <w:hideMark/>
          </w:tcPr>
          <w:p w14:paraId="6D50C8F5" w14:textId="77777777" w:rsidR="009D401C" w:rsidRPr="00EF5CC3" w:rsidRDefault="009D401C" w:rsidP="00A17E81">
            <w:r w:rsidRPr="00EF5CC3">
              <w:rPr>
                <w:sz w:val="16"/>
              </w:rPr>
              <w:t>Sweeping tariffs</w:t>
            </w:r>
          </w:p>
        </w:tc>
        <w:tc>
          <w:tcPr>
            <w:tcW w:w="0" w:type="auto"/>
            <w:tcBorders>
              <w:bottom w:val="nil"/>
              <w:right w:val="nil"/>
            </w:tcBorders>
            <w:tcMar>
              <w:top w:w="75" w:type="dxa"/>
              <w:left w:w="75" w:type="dxa"/>
              <w:bottom w:w="75" w:type="dxa"/>
              <w:right w:w="75" w:type="dxa"/>
            </w:tcMar>
            <w:hideMark/>
          </w:tcPr>
          <w:p w14:paraId="4F3A4D86" w14:textId="77777777" w:rsidR="009D401C" w:rsidRPr="00EF5CC3" w:rsidRDefault="009D401C" w:rsidP="00A17E81">
            <w:r w:rsidRPr="00EF5CC3">
              <w:rPr>
                <w:sz w:val="16"/>
              </w:rPr>
              <w:t>2025</w:t>
            </w:r>
          </w:p>
        </w:tc>
        <w:tc>
          <w:tcPr>
            <w:tcW w:w="0" w:type="auto"/>
            <w:tcBorders>
              <w:bottom w:val="nil"/>
              <w:right w:val="nil"/>
            </w:tcBorders>
            <w:tcMar>
              <w:top w:w="75" w:type="dxa"/>
              <w:left w:w="75" w:type="dxa"/>
              <w:bottom w:w="75" w:type="dxa"/>
              <w:right w:w="75" w:type="dxa"/>
            </w:tcMar>
            <w:hideMark/>
          </w:tcPr>
          <w:p w14:paraId="0ABCE486" w14:textId="77777777" w:rsidR="009D401C" w:rsidRPr="00EF5CC3" w:rsidRDefault="009D401C" w:rsidP="00A17E81">
            <w:r w:rsidRPr="00EF5CC3">
              <w:rPr>
                <w:sz w:val="16"/>
              </w:rPr>
              <w:t>Sweeping and steep tariffs on a range of countries for several reasons: as a negotiation tool, to strengthen border control, to revive US manufacturing, and to reduce the US trade deficit.</w:t>
            </w:r>
          </w:p>
        </w:tc>
      </w:tr>
    </w:tbl>
    <w:p w14:paraId="554DF9AC" w14:textId="77777777" w:rsidR="009D401C" w:rsidRPr="00EF5CC3" w:rsidRDefault="009D401C" w:rsidP="009D401C">
      <w:pPr>
        <w:rPr>
          <w:sz w:val="16"/>
        </w:rPr>
      </w:pPr>
      <w:r w:rsidRPr="00EF5CC3">
        <w:rPr>
          <w:sz w:val="16"/>
        </w:rPr>
        <w:t>Source: Authors’ compilation</w:t>
      </w:r>
    </w:p>
    <w:p w14:paraId="2B702117" w14:textId="77777777" w:rsidR="009D401C" w:rsidRPr="009A1692" w:rsidRDefault="009D401C" w:rsidP="009D401C">
      <w:pPr>
        <w:rPr>
          <w:sz w:val="16"/>
        </w:rPr>
      </w:pPr>
      <w:r w:rsidRPr="009A1692">
        <w:rPr>
          <w:sz w:val="16"/>
        </w:rPr>
        <w:t>3.2. Analysis</w:t>
      </w:r>
    </w:p>
    <w:p w14:paraId="07B22E86" w14:textId="77777777" w:rsidR="009D401C" w:rsidRPr="009A1692" w:rsidRDefault="009D401C" w:rsidP="009D401C">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59AF82E0" w14:textId="77777777" w:rsidR="009D401C" w:rsidRPr="00EF5CC3" w:rsidRDefault="009D401C" w:rsidP="009D401C">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3D3CAE0E" w14:textId="77777777" w:rsidR="009D401C" w:rsidRPr="009A1692" w:rsidRDefault="009D401C" w:rsidP="009D401C">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5BEE3164" w14:textId="77777777" w:rsidR="009D401C" w:rsidRPr="00F04FD9" w:rsidRDefault="009D401C" w:rsidP="009D401C">
      <w:pPr>
        <w:pStyle w:val="Heading4"/>
      </w:pPr>
      <w:r>
        <w:t>W</w:t>
      </w:r>
      <w:r w:rsidRPr="00F04FD9">
        <w:t xml:space="preserve">orker-centric labor policies sacrifice </w:t>
      </w:r>
      <w:r>
        <w:t>US</w:t>
      </w:r>
      <w:r w:rsidRPr="00F04FD9">
        <w:t xml:space="preserve"> competitiveness</w:t>
      </w:r>
      <w:r>
        <w:t xml:space="preserve"> in advanced industries.</w:t>
      </w:r>
    </w:p>
    <w:p w14:paraId="5BE9AF27" w14:textId="77777777" w:rsidR="009D401C" w:rsidRPr="001159FE" w:rsidRDefault="009D401C" w:rsidP="009D401C">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2EF1659A" w14:textId="77777777" w:rsidR="009D401C" w:rsidRDefault="009D401C" w:rsidP="009D401C">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7DD39723" w14:textId="77777777" w:rsidR="009D401C" w:rsidRDefault="009D401C" w:rsidP="009D401C">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395A23E2" w14:textId="77777777" w:rsidR="009D401C" w:rsidRPr="001159FE" w:rsidRDefault="009D401C" w:rsidP="009D401C">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521F6CD8" w14:textId="77777777" w:rsidR="009D401C" w:rsidRDefault="009D401C" w:rsidP="009D401C">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1A9F68D9" w14:textId="77777777" w:rsidR="009D401C" w:rsidRDefault="009D401C" w:rsidP="009D401C">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70860028" w14:textId="77777777" w:rsidR="009D401C" w:rsidRDefault="009D401C" w:rsidP="009D401C">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5FC0E8A1" w14:textId="77777777" w:rsidR="009D401C" w:rsidRDefault="009D401C" w:rsidP="009D401C">
      <w:r w:rsidRPr="00312F24">
        <w:rPr>
          <w:rStyle w:val="StyleUnderline"/>
          <w:highlight w:val="green"/>
        </w:rPr>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06A94A20" w14:textId="77777777" w:rsidR="009D401C" w:rsidRDefault="009D401C" w:rsidP="009D401C">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278D54BD" w14:textId="77777777" w:rsidR="009D401C" w:rsidRDefault="009D401C" w:rsidP="009D401C">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73F8A974" w14:textId="77777777" w:rsidR="009D401C" w:rsidRDefault="009D401C" w:rsidP="009D401C">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2589BC55" w14:textId="77777777" w:rsidR="009D401C" w:rsidRPr="00FD01EF" w:rsidRDefault="009D401C" w:rsidP="009D401C">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300ABFA7" w14:textId="77777777" w:rsidR="009D401C" w:rsidRDefault="009D401C" w:rsidP="009D401C">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27673B0B" w14:textId="77777777" w:rsidR="009D401C" w:rsidRDefault="009D401C" w:rsidP="009D401C">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3E50D283" w14:textId="77777777" w:rsidR="009D401C" w:rsidRDefault="009D401C" w:rsidP="009D401C">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3DA8CA4D" w14:textId="77777777" w:rsidR="009D401C" w:rsidRDefault="009D401C" w:rsidP="009D401C">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0F65B63B" w14:textId="77777777" w:rsidR="009D401C" w:rsidRDefault="009D401C" w:rsidP="009D401C">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4C0CA922" w14:textId="77777777" w:rsidR="009D401C" w:rsidRPr="00BB294E" w:rsidRDefault="009D401C" w:rsidP="009D401C">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1CC163EE" w14:textId="77777777" w:rsidR="009D401C" w:rsidRPr="00903058" w:rsidRDefault="009D401C" w:rsidP="009D401C">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42236E7D" w14:textId="77777777" w:rsidR="009D401C" w:rsidRPr="00BB294E" w:rsidRDefault="009D401C" w:rsidP="009D401C">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645280C2" w14:textId="77777777" w:rsidR="009D401C" w:rsidRPr="00BB294E" w:rsidRDefault="009D401C" w:rsidP="009D401C">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4C227A07" w14:textId="77777777" w:rsidR="009D401C" w:rsidRPr="00BB294E" w:rsidRDefault="009D401C" w:rsidP="009D401C">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61B0396E" w14:textId="77777777" w:rsidR="009D401C" w:rsidRPr="00BB294E" w:rsidRDefault="009D401C" w:rsidP="009D401C">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40981777" w14:textId="77777777" w:rsidR="009D401C" w:rsidRPr="00BB294E" w:rsidRDefault="009D401C" w:rsidP="009D401C">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25C8F64A" w14:textId="77777777" w:rsidR="009D401C" w:rsidRPr="00BB294E" w:rsidRDefault="009D401C" w:rsidP="009D401C">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299D485B" w14:textId="77777777" w:rsidR="009D401C" w:rsidRPr="00BB294E" w:rsidRDefault="009D401C" w:rsidP="009D401C">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11ED8BE0" w14:textId="77777777" w:rsidR="009D401C" w:rsidRPr="0037571E" w:rsidRDefault="009D401C" w:rsidP="009D401C">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611BC86B" w14:textId="77777777" w:rsidR="009D401C" w:rsidRDefault="009D401C" w:rsidP="009D401C">
      <w:pPr>
        <w:pStyle w:val="Heading3"/>
      </w:pPr>
      <w:r>
        <w:t>1nc – OFF</w:t>
      </w:r>
    </w:p>
    <w:p w14:paraId="01E4ABFB" w14:textId="77777777" w:rsidR="009D401C" w:rsidRPr="003927CB" w:rsidRDefault="009D401C" w:rsidP="009D401C">
      <w:r>
        <w:t>Collaborative Bargaining CP</w:t>
      </w:r>
    </w:p>
    <w:p w14:paraId="3CA6805E" w14:textId="77777777" w:rsidR="009D401C" w:rsidRPr="00501563" w:rsidRDefault="009D401C" w:rsidP="009D401C">
      <w:pPr>
        <w:pStyle w:val="Heading4"/>
      </w:pPr>
      <w:r w:rsidRPr="00501563">
        <w:t xml:space="preserve">The United States federal government should </w:t>
      </w:r>
      <w:r>
        <w:t>substantially</w:t>
      </w:r>
      <w:r w:rsidRPr="000732B7">
        <w:t xml:space="preserve"> increase </w:t>
      </w:r>
      <w:r>
        <w:t>collaborative</w:t>
      </w:r>
      <w:r w:rsidRPr="000732B7">
        <w:t xml:space="preserve"> bargaining rights for federal employees in the United States</w:t>
      </w:r>
      <w:r>
        <w:t>.</w:t>
      </w:r>
    </w:p>
    <w:p w14:paraId="5A977B3A" w14:textId="77777777" w:rsidR="009D401C" w:rsidRPr="00501563" w:rsidRDefault="009D401C" w:rsidP="009D401C"/>
    <w:p w14:paraId="005F5231" w14:textId="77777777" w:rsidR="009D401C" w:rsidRPr="00501563" w:rsidRDefault="009D401C" w:rsidP="009D401C">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63E0C76A" w14:textId="77777777" w:rsidR="009D401C" w:rsidRPr="00501563" w:rsidRDefault="009D401C" w:rsidP="009D401C">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14F0E64" w14:textId="77777777" w:rsidR="009D401C" w:rsidRPr="00501563" w:rsidRDefault="009D401C" w:rsidP="009D401C">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10E7F53D" w14:textId="77777777" w:rsidR="009D401C" w:rsidRPr="00501563" w:rsidRDefault="009D401C" w:rsidP="009D401C">
      <w:pPr>
        <w:rPr>
          <w:sz w:val="12"/>
        </w:rPr>
      </w:pPr>
      <w:r w:rsidRPr="00501563">
        <w:rPr>
          <w:sz w:val="12"/>
        </w:rPr>
        <w:t>At this militant conjuncture, American Compass is busy articulating a preemptive policy program to channel and control workers’ self-activity.</w:t>
      </w:r>
    </w:p>
    <w:p w14:paraId="2DB7CFA5" w14:textId="77777777" w:rsidR="009D401C" w:rsidRPr="00501563" w:rsidRDefault="009D401C" w:rsidP="009D401C">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7FA5C667" w14:textId="77777777" w:rsidR="009D401C" w:rsidRPr="00501563" w:rsidRDefault="009D401C" w:rsidP="009D401C">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15B958FA" w14:textId="77777777" w:rsidR="009D401C" w:rsidRPr="00501563" w:rsidRDefault="009D401C" w:rsidP="009D401C">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02973688" w14:textId="77777777" w:rsidR="009D401C" w:rsidRPr="00501563" w:rsidRDefault="009D401C" w:rsidP="009D401C">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7E13AC5C" w14:textId="77777777" w:rsidR="009D401C" w:rsidRPr="00501563" w:rsidRDefault="009D401C" w:rsidP="009D401C">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53C84507" w14:textId="77777777" w:rsidR="009D401C" w:rsidRPr="00501563" w:rsidRDefault="009D401C" w:rsidP="009D401C">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450CF4D6" w14:textId="77777777" w:rsidR="009D401C" w:rsidRPr="00501563" w:rsidRDefault="009D401C" w:rsidP="009D401C">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1D1980AC" w14:textId="77777777" w:rsidR="009D401C" w:rsidRPr="00501563" w:rsidRDefault="009D401C" w:rsidP="009D401C">
      <w:pPr>
        <w:rPr>
          <w:sz w:val="12"/>
        </w:rPr>
      </w:pPr>
      <w:r w:rsidRPr="00501563">
        <w:rPr>
          <w:sz w:val="12"/>
        </w:rPr>
        <w:t>Targeting Workers, “Tightening” Labor Markets</w:t>
      </w:r>
    </w:p>
    <w:p w14:paraId="766A1289" w14:textId="77777777" w:rsidR="009D401C" w:rsidRPr="00501563" w:rsidRDefault="009D401C" w:rsidP="009D401C">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r w:rsidRPr="008A4F2A">
        <w:rPr>
          <w:rStyle w:val="StyleUnderline"/>
        </w:rPr>
        <w:t>Trumpist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5E55F99E" w14:textId="77777777" w:rsidR="009D401C" w:rsidRPr="00501563" w:rsidRDefault="009D401C" w:rsidP="009D401C">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23561950" w14:textId="77777777" w:rsidR="009D401C" w:rsidRPr="00501563" w:rsidRDefault="009D401C" w:rsidP="009D401C">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3915CFA8" w14:textId="77777777" w:rsidR="009D401C" w:rsidRPr="00501563" w:rsidRDefault="009D401C" w:rsidP="009D401C">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14CC1F59" w14:textId="77777777" w:rsidR="009D401C" w:rsidRPr="00501563" w:rsidRDefault="009D401C" w:rsidP="009D401C">
      <w:pPr>
        <w:rPr>
          <w:sz w:val="12"/>
        </w:rPr>
      </w:pPr>
      <w:r w:rsidRPr="00501563">
        <w:rPr>
          <w:sz w:val="12"/>
        </w:rPr>
        <w:t>Building a Conservative Labor Movement</w:t>
      </w:r>
    </w:p>
    <w:p w14:paraId="75DB5F76" w14:textId="77777777" w:rsidR="009D401C" w:rsidRPr="00501563" w:rsidRDefault="009D401C" w:rsidP="009D401C">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7BEA32AA" w14:textId="77777777" w:rsidR="009D401C" w:rsidRDefault="009D401C" w:rsidP="009D401C">
      <w:pPr>
        <w:pStyle w:val="Heading4"/>
      </w:pPr>
      <w:r>
        <w:t xml:space="preserve">Non-adversarial unionism solves a </w:t>
      </w:r>
      <w:r>
        <w:rPr>
          <w:u w:val="single"/>
        </w:rPr>
        <w:t>convergence</w:t>
      </w:r>
      <w:r w:rsidRPr="008A76DE">
        <w:t xml:space="preserve"> </w:t>
      </w:r>
      <w:r>
        <w:t>of crises—warming, nuke war, disease.</w:t>
      </w:r>
    </w:p>
    <w:p w14:paraId="62A6AD40" w14:textId="77777777" w:rsidR="009D401C" w:rsidRPr="008A76DE" w:rsidRDefault="009D401C" w:rsidP="009D401C">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2F515614" w14:textId="77777777" w:rsidR="009D401C" w:rsidRPr="00591020" w:rsidRDefault="009D401C" w:rsidP="009D401C">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5E601155" w14:textId="77777777" w:rsidR="009D401C" w:rsidRPr="001A799A" w:rsidRDefault="009D401C" w:rsidP="009D401C">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2685E271" w14:textId="77777777" w:rsidR="009D401C" w:rsidRPr="00591020" w:rsidRDefault="009D401C" w:rsidP="009D401C">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794CC67D" w14:textId="77777777" w:rsidR="009D401C" w:rsidRPr="001A799A" w:rsidRDefault="009D401C" w:rsidP="009D401C">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1167A785" w14:textId="77777777" w:rsidR="009D401C" w:rsidRPr="00591020" w:rsidRDefault="009D401C" w:rsidP="009D401C">
      <w:pPr>
        <w:rPr>
          <w:sz w:val="12"/>
        </w:rPr>
      </w:pPr>
      <w:r w:rsidRPr="00591020">
        <w:rPr>
          <w:sz w:val="12"/>
        </w:rPr>
        <w:t>No jobs on a dead planet?</w:t>
      </w:r>
    </w:p>
    <w:p w14:paraId="50924167" w14:textId="77777777" w:rsidR="009D401C" w:rsidRPr="00591020" w:rsidRDefault="009D401C" w:rsidP="009D401C">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15E3ED14" w14:textId="77777777" w:rsidR="009D401C" w:rsidRPr="00591020" w:rsidRDefault="009D401C" w:rsidP="009D401C">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640AD7E1" w14:textId="77777777" w:rsidR="009D401C" w:rsidRPr="00591020" w:rsidRDefault="009D401C" w:rsidP="009D401C">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0F08B4BF" w14:textId="77777777" w:rsidR="009D401C" w:rsidRPr="00591020" w:rsidRDefault="009D401C" w:rsidP="009D401C">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5C0ACD57" w14:textId="77777777" w:rsidR="009D401C" w:rsidRPr="00591020" w:rsidRDefault="009D401C" w:rsidP="009D401C">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25746729" w14:textId="77777777" w:rsidR="009D401C" w:rsidRPr="00591020" w:rsidRDefault="009D401C" w:rsidP="009D401C">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7DA66097" w14:textId="77777777" w:rsidR="009D401C" w:rsidRPr="00591020" w:rsidRDefault="009D401C" w:rsidP="009D401C">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72D472BE" w14:textId="77777777" w:rsidR="009D401C" w:rsidRPr="00591020" w:rsidRDefault="009D401C" w:rsidP="009D401C">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5B42E6D2" w14:textId="77777777" w:rsidR="009D401C" w:rsidRPr="00591020" w:rsidRDefault="009D401C" w:rsidP="009D401C">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309DF39C" w14:textId="77777777" w:rsidR="009D401C" w:rsidRPr="00591020" w:rsidRDefault="009D401C" w:rsidP="009D401C">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36978209" w14:textId="77777777" w:rsidR="009D401C" w:rsidRPr="00591020" w:rsidRDefault="009D401C" w:rsidP="009D401C">
      <w:pPr>
        <w:rPr>
          <w:sz w:val="12"/>
        </w:rPr>
      </w:pPr>
      <w:r w:rsidRPr="00591020">
        <w:rPr>
          <w:sz w:val="12"/>
        </w:rPr>
        <w:t>The plague years</w:t>
      </w:r>
    </w:p>
    <w:p w14:paraId="6D646F5B" w14:textId="77777777" w:rsidR="009D401C" w:rsidRPr="00591020" w:rsidRDefault="009D401C" w:rsidP="009D401C">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4110D8F7" w14:textId="77777777" w:rsidR="009D401C" w:rsidRPr="00591020" w:rsidRDefault="009D401C" w:rsidP="009D401C">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3E604C94" w14:textId="77777777" w:rsidR="009D401C" w:rsidRPr="00591020" w:rsidRDefault="009D401C" w:rsidP="009D401C">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0F66A33C" w14:textId="77777777" w:rsidR="009D401C" w:rsidRPr="00591020" w:rsidRDefault="009D401C" w:rsidP="009D401C">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6F90E3A0" w14:textId="77777777" w:rsidR="009D401C" w:rsidRPr="00591020" w:rsidRDefault="009D401C" w:rsidP="009D401C">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24795F1F" w14:textId="77777777" w:rsidR="009D401C" w:rsidRPr="00591020" w:rsidRDefault="009D401C" w:rsidP="009D401C">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5F42F49D" w14:textId="77777777" w:rsidR="009D401C" w:rsidRPr="00591020" w:rsidRDefault="009D401C" w:rsidP="009D401C">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26AF0866" w14:textId="77777777" w:rsidR="009D401C" w:rsidRPr="001A799A" w:rsidRDefault="009D401C" w:rsidP="009D401C">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23E1F0F8" w14:textId="77777777" w:rsidR="009D401C" w:rsidRPr="00591020" w:rsidRDefault="009D401C" w:rsidP="009D401C">
      <w:pPr>
        <w:rPr>
          <w:sz w:val="12"/>
        </w:rPr>
      </w:pPr>
      <w:r w:rsidRPr="00591020">
        <w:rPr>
          <w:sz w:val="12"/>
        </w:rPr>
        <w:t>Rethinking employment relations: contested futures</w:t>
      </w:r>
    </w:p>
    <w:p w14:paraId="2DE6319D" w14:textId="77777777" w:rsidR="009D401C" w:rsidRPr="00591020" w:rsidRDefault="009D401C" w:rsidP="009D401C">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730A0D81" w14:textId="77777777" w:rsidR="009D401C" w:rsidRPr="00591020" w:rsidRDefault="009D401C" w:rsidP="009D401C">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63B4F3EA" w14:textId="77777777" w:rsidR="009D401C" w:rsidRPr="00591020" w:rsidRDefault="009D401C" w:rsidP="009D401C">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2FFE4122" w14:textId="77777777" w:rsidR="009D401C" w:rsidRPr="005D388F" w:rsidRDefault="009D401C" w:rsidP="009D401C"/>
    <w:p w14:paraId="4815891F" w14:textId="77777777" w:rsidR="009D401C" w:rsidRPr="003927CB" w:rsidRDefault="009D401C" w:rsidP="009D401C"/>
    <w:p w14:paraId="7D3A46F2" w14:textId="77777777" w:rsidR="009D401C" w:rsidRPr="00400FC5" w:rsidRDefault="009D401C" w:rsidP="009D401C"/>
    <w:p w14:paraId="3FC0A634" w14:textId="77777777" w:rsidR="009D401C" w:rsidRPr="00443322" w:rsidRDefault="009D401C" w:rsidP="009D401C"/>
    <w:p w14:paraId="5CB4EF22" w14:textId="77777777" w:rsidR="009D401C" w:rsidRDefault="009D401C" w:rsidP="009D401C">
      <w:pPr>
        <w:pStyle w:val="Heading2"/>
      </w:pPr>
      <w:r>
        <w:t xml:space="preserve">Civil Service </w:t>
      </w:r>
    </w:p>
    <w:p w14:paraId="2446C7D1" w14:textId="77777777" w:rsidR="009D401C" w:rsidRDefault="009D401C" w:rsidP="009D401C">
      <w:pPr>
        <w:pStyle w:val="Heading4"/>
        <w:numPr>
          <w:ilvl w:val="0"/>
          <w:numId w:val="55"/>
        </w:numPr>
        <w:tabs>
          <w:tab w:val="num" w:pos="1800"/>
        </w:tabs>
        <w:ind w:left="1800"/>
      </w:pPr>
      <w:r>
        <w:t>Reject their vague impacts with no scenario for extinction, especially because other governments can solve AND we have defense to everyone of their scenarios</w:t>
      </w:r>
    </w:p>
    <w:p w14:paraId="4A6C55F2" w14:textId="77777777" w:rsidR="009D401C" w:rsidRPr="00432844" w:rsidRDefault="009D401C" w:rsidP="009D401C">
      <w:pPr>
        <w:pStyle w:val="ListParagraph"/>
        <w:keepNext/>
        <w:keepLines/>
        <w:numPr>
          <w:ilvl w:val="0"/>
          <w:numId w:val="55"/>
        </w:numPr>
        <w:spacing w:before="30" w:after="0" w:line="278" w:lineRule="atLeast"/>
        <w:outlineLvl w:val="3"/>
        <w:rPr>
          <w:rFonts w:eastAsia="Times New Roman" w:cs="Times New Roman"/>
          <w:b/>
          <w:iCs/>
          <w:color w:val="000000"/>
          <w:szCs w:val="26"/>
        </w:rPr>
      </w:pPr>
      <w:r w:rsidRPr="00432844">
        <w:rPr>
          <w:rFonts w:eastAsia="Times New Roman" w:cs="Times New Roman"/>
          <w:b/>
          <w:iCs/>
          <w:color w:val="000000"/>
          <w:szCs w:val="26"/>
        </w:rPr>
        <w:t>‘Polycrisis’ is fake.</w:t>
      </w:r>
    </w:p>
    <w:p w14:paraId="392A0785" w14:textId="77777777" w:rsidR="009D401C" w:rsidRPr="00FE5691" w:rsidRDefault="009D401C" w:rsidP="009D401C">
      <w:pPr>
        <w:spacing w:after="120" w:line="235" w:lineRule="atLeast"/>
        <w:rPr>
          <w:rFonts w:eastAsia="Aptos"/>
          <w:color w:val="000000"/>
          <w:sz w:val="14"/>
        </w:rPr>
      </w:pPr>
      <w:r w:rsidRPr="00FE5691">
        <w:rPr>
          <w:rFonts w:eastAsia="Aptos"/>
          <w:color w:val="000000"/>
        </w:rPr>
        <w:t>Daniel </w:t>
      </w:r>
      <w:r w:rsidRPr="00FE5691">
        <w:rPr>
          <w:rFonts w:eastAsia="Aptos"/>
          <w:b/>
          <w:bCs/>
          <w:color w:val="000000"/>
          <w:szCs w:val="26"/>
        </w:rPr>
        <w:t>Drezner 23</w:t>
      </w:r>
      <w:r w:rsidRPr="00FE5691">
        <w:rPr>
          <w:rFonts w:eastAsia="Aptos"/>
          <w:color w:val="000000"/>
        </w:rPr>
        <w:t xml:space="preserve">. Professor of international politics, Fletcher School of Law and Diplomacy at Tufts University; Nonresident senior fellow, Chicago Council on Global Affairs. “Are we headed toward a “polycrisis”? The buzzword of the moment, explained.” </w:t>
      </w:r>
      <w:r w:rsidRPr="00FE5691">
        <w:rPr>
          <w:rFonts w:eastAsia="Aptos"/>
          <w:color w:val="000000"/>
          <w:sz w:val="14"/>
        </w:rPr>
        <w:t>https://www.vox.com/23572710/polycrisis-davos-history-climate-russia-ukraine-inflation</w:t>
      </w:r>
    </w:p>
    <w:p w14:paraId="1C6F54A8" w14:textId="77777777" w:rsidR="009D401C" w:rsidRPr="00FE5691" w:rsidRDefault="009D401C" w:rsidP="009D401C">
      <w:pPr>
        <w:spacing w:line="235" w:lineRule="atLeast"/>
        <w:rPr>
          <w:rFonts w:eastAsia="Aptos"/>
          <w:color w:val="000000"/>
          <w:sz w:val="14"/>
        </w:rPr>
      </w:pPr>
      <w:r w:rsidRPr="00FE5691">
        <w:rPr>
          <w:rFonts w:eastAsia="Aptos"/>
          <w:color w:val="000000"/>
          <w:sz w:val="14"/>
        </w:rPr>
        <w:t>There is </w:t>
      </w:r>
      <w:r w:rsidRPr="00FE5691">
        <w:rPr>
          <w:rFonts w:eastAsia="Aptos"/>
          <w:color w:val="000000"/>
          <w:u w:val="single"/>
        </w:rPr>
        <w:t>nothing</w:t>
      </w:r>
      <w:r w:rsidRPr="00FE5691">
        <w:rPr>
          <w:rFonts w:eastAsia="Aptos"/>
          <w:color w:val="000000"/>
          <w:sz w:val="14"/>
        </w:rPr>
        <w:t> that Davos </w:t>
      </w:r>
      <w:r w:rsidRPr="00FE5691">
        <w:rPr>
          <w:rFonts w:eastAsia="Aptos"/>
          <w:b/>
          <w:bCs/>
          <w:color w:val="000000"/>
          <w:highlight w:val="green"/>
          <w:u w:val="single"/>
          <w:shd w:val="clear" w:color="auto" w:fill="FFFF00"/>
        </w:rPr>
        <w:t>loves</w:t>
      </w:r>
      <w:r w:rsidRPr="00FE5691">
        <w:rPr>
          <w:rFonts w:eastAsia="Aptos"/>
          <w:color w:val="000000"/>
          <w:sz w:val="14"/>
          <w:highlight w:val="green"/>
        </w:rPr>
        <w:t> </w:t>
      </w:r>
      <w:r w:rsidRPr="00FE5691">
        <w:rPr>
          <w:rFonts w:eastAsia="Aptos"/>
          <w:b/>
          <w:bCs/>
          <w:color w:val="000000"/>
          <w:highlight w:val="green"/>
          <w:u w:val="single"/>
        </w:rPr>
        <w:t>more</w:t>
      </w:r>
      <w:r w:rsidRPr="00FE5691">
        <w:rPr>
          <w:rFonts w:eastAsia="Aptos"/>
          <w:color w:val="000000"/>
          <w:sz w:val="14"/>
          <w:highlight w:val="green"/>
        </w:rPr>
        <w:t> </w:t>
      </w:r>
      <w:r w:rsidRPr="00FE5691">
        <w:rPr>
          <w:rFonts w:eastAsia="Aptos"/>
          <w:color w:val="000000"/>
          <w:highlight w:val="green"/>
          <w:u w:val="single"/>
        </w:rPr>
        <w:t>than</w:t>
      </w:r>
      <w:r w:rsidRPr="00FE5691">
        <w:rPr>
          <w:rFonts w:eastAsia="Aptos"/>
          <w:color w:val="000000"/>
          <w:sz w:val="14"/>
          <w:highlight w:val="green"/>
        </w:rPr>
        <w:t> </w:t>
      </w:r>
      <w:r w:rsidRPr="00FE5691">
        <w:rPr>
          <w:rFonts w:eastAsia="Aptos"/>
          <w:color w:val="000000"/>
          <w:highlight w:val="green"/>
          <w:u w:val="single"/>
          <w:shd w:val="clear" w:color="auto" w:fill="FFFF00"/>
        </w:rPr>
        <w:t>a</w:t>
      </w:r>
      <w:r w:rsidRPr="00FE5691">
        <w:rPr>
          <w:rFonts w:eastAsia="Aptos"/>
          <w:color w:val="000000"/>
          <w:sz w:val="14"/>
          <w:highlight w:val="green"/>
        </w:rPr>
        <w:t> </w:t>
      </w:r>
      <w:r w:rsidRPr="00FE5691">
        <w:rPr>
          <w:rFonts w:eastAsia="Aptos"/>
          <w:b/>
          <w:bCs/>
          <w:color w:val="000000"/>
          <w:highlight w:val="green"/>
          <w:u w:val="single"/>
          <w:shd w:val="clear" w:color="auto" w:fill="FFFF00"/>
        </w:rPr>
        <w:t>good buzzword</w:t>
      </w:r>
      <w:r w:rsidRPr="00FE5691">
        <w:rPr>
          <w:rFonts w:eastAsia="Aptos"/>
          <w:color w:val="000000"/>
          <w:sz w:val="14"/>
        </w:rPr>
        <w:t>, and in 2023 </w:t>
      </w:r>
      <w:r w:rsidRPr="00FE5691">
        <w:rPr>
          <w:rFonts w:eastAsia="Aptos"/>
          <w:color w:val="000000"/>
          <w:u w:val="single"/>
        </w:rPr>
        <w:t>that buzzword was</w:t>
      </w:r>
      <w:r w:rsidRPr="00FE5691">
        <w:rPr>
          <w:rFonts w:eastAsia="Aptos"/>
          <w:color w:val="000000"/>
          <w:sz w:val="14"/>
        </w:rPr>
        <w:t> “</w:t>
      </w:r>
      <w:r w:rsidRPr="00FE5691">
        <w:rPr>
          <w:rFonts w:eastAsia="Aptos"/>
          <w:b/>
          <w:bCs/>
          <w:color w:val="000000"/>
          <w:u w:val="single"/>
        </w:rPr>
        <w:t>polycrisis</w:t>
      </w:r>
      <w:r w:rsidRPr="00FE5691">
        <w:rPr>
          <w:rFonts w:eastAsia="Aptos"/>
          <w:color w:val="000000"/>
          <w:sz w:val="14"/>
        </w:rPr>
        <w:t>.”</w:t>
      </w:r>
    </w:p>
    <w:p w14:paraId="760F749D" w14:textId="77777777" w:rsidR="009D401C" w:rsidRPr="00FE5691" w:rsidRDefault="009D401C" w:rsidP="009D401C">
      <w:pPr>
        <w:spacing w:line="235" w:lineRule="atLeast"/>
        <w:rPr>
          <w:rFonts w:eastAsia="Aptos"/>
          <w:color w:val="000000"/>
          <w:sz w:val="14"/>
        </w:rPr>
      </w:pPr>
      <w:r w:rsidRPr="00FE5691">
        <w:rPr>
          <w:rFonts w:eastAsia="Aptos"/>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9F9A518" w14:textId="77777777" w:rsidR="009D401C" w:rsidRPr="00FE5691" w:rsidRDefault="009D401C" w:rsidP="009D401C">
      <w:pPr>
        <w:spacing w:line="235" w:lineRule="atLeast"/>
        <w:rPr>
          <w:rFonts w:eastAsia="Aptos"/>
          <w:color w:val="000000"/>
          <w:sz w:val="14"/>
        </w:rPr>
      </w:pPr>
      <w:r w:rsidRPr="00FE5691">
        <w:rPr>
          <w:rFonts w:eastAsia="Aptos"/>
          <w:color w:val="000000"/>
          <w:sz w:val="14"/>
        </w:rPr>
        <w:t>This warning generated a lot of hand-wringing on the narrow streets of Davos. Little wonder — a </w:t>
      </w:r>
      <w:r w:rsidRPr="00FE5691">
        <w:rPr>
          <w:rFonts w:eastAsia="Aptos"/>
          <w:b/>
          <w:bCs/>
          <w:color w:val="000000"/>
          <w:highlight w:val="green"/>
          <w:u w:val="single"/>
          <w:shd w:val="clear" w:color="auto" w:fill="FFFF00"/>
        </w:rPr>
        <w:t>“</w:t>
      </w:r>
      <w:r w:rsidRPr="00FE5691">
        <w:rPr>
          <w:rFonts w:eastAsia="Aptos"/>
          <w:b/>
          <w:bCs/>
          <w:color w:val="000000"/>
          <w:highlight w:val="green"/>
          <w:u w:val="single"/>
        </w:rPr>
        <w:t>polycrisis</w:t>
      </w:r>
      <w:r w:rsidRPr="00FE5691">
        <w:rPr>
          <w:rFonts w:eastAsia="Aptos"/>
          <w:b/>
          <w:bCs/>
          <w:color w:val="000000"/>
          <w:u w:val="single"/>
        </w:rPr>
        <w:t>”</w:t>
      </w:r>
      <w:r w:rsidRPr="00FE5691">
        <w:rPr>
          <w:rFonts w:eastAsia="Aptos"/>
          <w:color w:val="000000"/>
          <w:sz w:val="14"/>
        </w:rPr>
        <w:t> </w:t>
      </w:r>
      <w:r w:rsidRPr="00FE5691">
        <w:rPr>
          <w:rFonts w:eastAsia="Aptos"/>
          <w:color w:val="000000"/>
          <w:u w:val="single"/>
        </w:rPr>
        <w:t>sounds pretty bad</w:t>
      </w:r>
      <w:r w:rsidRPr="00FE5691">
        <w:rPr>
          <w:rFonts w:eastAsia="Aptos"/>
          <w:color w:val="000000"/>
          <w:sz w:val="14"/>
        </w:rPr>
        <w:t>! But it also </w:t>
      </w:r>
      <w:r w:rsidRPr="00FE5691">
        <w:rPr>
          <w:rFonts w:eastAsia="Aptos"/>
          <w:color w:val="000000"/>
          <w:u w:val="single"/>
        </w:rPr>
        <w:t>sounds</w:t>
      </w:r>
      <w:r w:rsidRPr="00FE5691">
        <w:rPr>
          <w:rFonts w:eastAsia="Aptos"/>
          <w:color w:val="000000"/>
          <w:sz w:val="14"/>
        </w:rPr>
        <w:t> to some </w:t>
      </w:r>
      <w:r w:rsidRPr="00FE5691">
        <w:rPr>
          <w:rFonts w:eastAsia="Aptos"/>
          <w:color w:val="000000"/>
          <w:u w:val="single"/>
        </w:rPr>
        <w:t>like a</w:t>
      </w:r>
      <w:r w:rsidRPr="00FE5691">
        <w:rPr>
          <w:rFonts w:eastAsia="Aptos"/>
          <w:color w:val="000000"/>
          <w:sz w:val="14"/>
        </w:rPr>
        <w:t> </w:t>
      </w:r>
      <w:r w:rsidRPr="00FE5691">
        <w:rPr>
          <w:rFonts w:eastAsia="Aptos"/>
          <w:b/>
          <w:bCs/>
          <w:color w:val="000000"/>
          <w:u w:val="single"/>
        </w:rPr>
        <w:t>confusing</w:t>
      </w:r>
      <w:r w:rsidRPr="00FE5691">
        <w:rPr>
          <w:rFonts w:eastAsia="Aptos"/>
          <w:color w:val="000000"/>
          <w:sz w:val="14"/>
        </w:rPr>
        <w:t> </w:t>
      </w:r>
      <w:r w:rsidRPr="00FE5691">
        <w:rPr>
          <w:rFonts w:eastAsia="Aptos"/>
          <w:color w:val="000000"/>
          <w:u w:val="single"/>
        </w:rPr>
        <w:t>and</w:t>
      </w:r>
      <w:r w:rsidRPr="00FE5691">
        <w:rPr>
          <w:rFonts w:eastAsia="Aptos"/>
          <w:color w:val="000000"/>
          <w:sz w:val="14"/>
        </w:rPr>
        <w:t> </w:t>
      </w:r>
      <w:r w:rsidRPr="00FE5691">
        <w:rPr>
          <w:rFonts w:eastAsia="Aptos"/>
          <w:b/>
          <w:bCs/>
          <w:color w:val="000000"/>
          <w:u w:val="single"/>
        </w:rPr>
        <w:t>redundant neologism</w:t>
      </w:r>
      <w:r w:rsidRPr="00FE5691">
        <w:rPr>
          <w:rFonts w:eastAsia="Aptos"/>
          <w:color w:val="000000"/>
          <w:sz w:val="14"/>
        </w:rPr>
        <w:t>. In the opening Davos panel, historian Niall Ferguson rejected </w:t>
      </w:r>
      <w:r w:rsidRPr="00FE5691">
        <w:rPr>
          <w:rFonts w:eastAsia="Aptos"/>
          <w:color w:val="000000"/>
          <w:highlight w:val="green"/>
          <w:u w:val="single"/>
          <w:shd w:val="clear" w:color="auto" w:fill="FFFF00"/>
        </w:rPr>
        <w:t>the</w:t>
      </w:r>
      <w:r w:rsidRPr="00FE5691">
        <w:rPr>
          <w:rFonts w:eastAsia="Aptos"/>
          <w:color w:val="000000"/>
          <w:u w:val="single"/>
          <w:shd w:val="clear" w:color="auto" w:fill="FFFF00"/>
        </w:rPr>
        <w:t xml:space="preserve"> </w:t>
      </w:r>
      <w:r w:rsidRPr="00FE5691">
        <w:rPr>
          <w:rFonts w:eastAsia="Aptos"/>
          <w:color w:val="000000"/>
          <w:highlight w:val="green"/>
          <w:u w:val="single"/>
          <w:shd w:val="clear" w:color="auto" w:fill="FFFF00"/>
        </w:rPr>
        <w:t>term</w:t>
      </w:r>
      <w:r w:rsidRPr="00FE5691">
        <w:rPr>
          <w:rFonts w:eastAsia="Aptos"/>
          <w:color w:val="000000"/>
          <w:sz w:val="14"/>
        </w:rPr>
        <w:t>, explaining it as “</w:t>
      </w:r>
      <w:r w:rsidRPr="00FE5691">
        <w:rPr>
          <w:rFonts w:eastAsia="Aptos"/>
          <w:b/>
          <w:bCs/>
          <w:color w:val="000000"/>
          <w:highlight w:val="green"/>
          <w:u w:val="single"/>
          <w:shd w:val="clear" w:color="auto" w:fill="FFFF00"/>
        </w:rPr>
        <w:t>just history happening</w:t>
      </w:r>
      <w:r w:rsidRPr="00FE5691">
        <w:rPr>
          <w:rFonts w:eastAsia="Aptos"/>
          <w:color w:val="000000"/>
          <w:sz w:val="14"/>
        </w:rPr>
        <w:t>.” In a bit of hot FT-on-FT action, columnist Gideon Rachman characterized </w:t>
      </w:r>
      <w:r w:rsidRPr="00FE5691">
        <w:rPr>
          <w:rFonts w:eastAsia="Aptos"/>
          <w:color w:val="000000"/>
          <w:u w:val="single"/>
        </w:rPr>
        <w:t>polycrisis as one of his</w:t>
      </w:r>
      <w:r w:rsidRPr="00FE5691">
        <w:rPr>
          <w:rFonts w:eastAsia="Aptos"/>
          <w:color w:val="000000"/>
          <w:sz w:val="14"/>
        </w:rPr>
        <w:t> </w:t>
      </w:r>
      <w:r w:rsidRPr="00FE5691">
        <w:rPr>
          <w:rFonts w:eastAsia="Aptos"/>
          <w:b/>
          <w:bCs/>
          <w:color w:val="000000"/>
          <w:u w:val="single"/>
        </w:rPr>
        <w:t>least favorite terms</w:t>
      </w:r>
      <w:r w:rsidRPr="00FE5691">
        <w:rPr>
          <w:rFonts w:eastAsia="Aptos"/>
          <w:color w:val="000000"/>
          <w:sz w:val="14"/>
        </w:rPr>
        <w:t>, asking, “</w:t>
      </w:r>
      <w:r w:rsidRPr="00FE5691">
        <w:rPr>
          <w:rFonts w:eastAsia="Aptos"/>
          <w:b/>
          <w:bCs/>
          <w:color w:val="000000"/>
          <w:highlight w:val="green"/>
          <w:u w:val="single"/>
          <w:shd w:val="clear" w:color="auto" w:fill="FFFF00"/>
        </w:rPr>
        <w:t>Does it actually mean anything</w:t>
      </w:r>
      <w:r w:rsidRPr="00FE5691">
        <w:rPr>
          <w:rFonts w:eastAsia="Aptos"/>
          <w:color w:val="000000"/>
          <w:sz w:val="14"/>
        </w:rPr>
        <w:t>?”</w:t>
      </w:r>
    </w:p>
    <w:p w14:paraId="093F5F84" w14:textId="77777777" w:rsidR="009D401C" w:rsidRPr="00FE5691" w:rsidRDefault="009D401C" w:rsidP="009D401C">
      <w:pPr>
        <w:spacing w:line="235" w:lineRule="atLeast"/>
        <w:rPr>
          <w:rFonts w:eastAsia="Aptos"/>
          <w:color w:val="000000"/>
          <w:sz w:val="14"/>
        </w:rPr>
      </w:pPr>
      <w:r w:rsidRPr="00FE5691">
        <w:rPr>
          <w:rFonts w:eastAsia="Aptos"/>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F3FFD9A" w14:textId="77777777" w:rsidR="009D401C" w:rsidRPr="00FE5691" w:rsidRDefault="009D401C" w:rsidP="009D401C">
      <w:pPr>
        <w:spacing w:line="235" w:lineRule="atLeast"/>
        <w:rPr>
          <w:rFonts w:eastAsia="Aptos"/>
          <w:color w:val="000000"/>
          <w:sz w:val="14"/>
        </w:rPr>
      </w:pPr>
      <w:r w:rsidRPr="00FE5691">
        <w:rPr>
          <w:rFonts w:eastAsia="Aptos"/>
          <w:color w:val="000000"/>
          <w:sz w:val="14"/>
        </w:rPr>
        <w:t>That is a legitimate concern. Just because the concept of a </w:t>
      </w:r>
      <w:r w:rsidRPr="00FE5691">
        <w:rPr>
          <w:rFonts w:eastAsia="Aptos"/>
          <w:color w:val="000000"/>
          <w:highlight w:val="green"/>
          <w:u w:val="single"/>
          <w:shd w:val="clear" w:color="auto" w:fill="FFFF00"/>
        </w:rPr>
        <w:t>polycrisis</w:t>
      </w:r>
      <w:r w:rsidRPr="00FE5691">
        <w:rPr>
          <w:rFonts w:eastAsia="Aptos"/>
          <w:color w:val="000000"/>
          <w:sz w:val="14"/>
        </w:rPr>
        <w:t> is real, however, does not mean that the logic behind a polycrisis is ironclad. Some of it </w:t>
      </w:r>
      <w:r w:rsidRPr="00FE5691">
        <w:rPr>
          <w:rFonts w:eastAsia="Aptos"/>
          <w:color w:val="000000"/>
          <w:highlight w:val="green"/>
          <w:u w:val="single"/>
          <w:shd w:val="clear" w:color="auto" w:fill="FFFF00"/>
        </w:rPr>
        <w:t>echoes</w:t>
      </w:r>
      <w:r w:rsidRPr="00FE5691">
        <w:rPr>
          <w:rFonts w:eastAsia="Aptos"/>
          <w:color w:val="000000"/>
          <w:sz w:val="14"/>
        </w:rPr>
        <w:t> </w:t>
      </w:r>
      <w:r w:rsidRPr="00FE5691">
        <w:rPr>
          <w:rFonts w:eastAsia="Aptos"/>
          <w:b/>
          <w:bCs/>
          <w:color w:val="000000"/>
          <w:u w:val="single"/>
        </w:rPr>
        <w:t>1970s</w:t>
      </w:r>
      <w:r w:rsidRPr="00FE5691">
        <w:rPr>
          <w:rFonts w:eastAsia="Aptos"/>
          <w:color w:val="000000"/>
          <w:sz w:val="14"/>
        </w:rPr>
        <w:t> </w:t>
      </w:r>
      <w:r w:rsidRPr="00FE5691">
        <w:rPr>
          <w:rFonts w:eastAsia="Aptos"/>
          <w:b/>
          <w:bCs/>
          <w:color w:val="000000"/>
          <w:u w:val="single"/>
        </w:rPr>
        <w:t>concerns</w:t>
      </w:r>
      <w:r w:rsidRPr="00FE5691">
        <w:rPr>
          <w:rFonts w:eastAsia="Aptos"/>
          <w:color w:val="000000"/>
          <w:sz w:val="14"/>
        </w:rPr>
        <w:t> </w:t>
      </w:r>
      <w:r w:rsidRPr="00FE5691">
        <w:rPr>
          <w:rFonts w:eastAsia="Aptos"/>
          <w:color w:val="000000"/>
          <w:u w:val="single"/>
        </w:rPr>
        <w:t>about</w:t>
      </w:r>
      <w:r w:rsidRPr="00FE5691">
        <w:rPr>
          <w:rFonts w:eastAsia="Aptos"/>
          <w:color w:val="000000"/>
          <w:sz w:val="14"/>
        </w:rPr>
        <w:t> </w:t>
      </w:r>
      <w:r w:rsidRPr="00FE5691">
        <w:rPr>
          <w:rFonts w:eastAsia="Aptos"/>
          <w:b/>
          <w:bCs/>
          <w:color w:val="000000"/>
          <w:u w:val="single"/>
        </w:rPr>
        <w:t>resource depletion</w:t>
      </w:r>
      <w:r w:rsidRPr="00FE5691">
        <w:rPr>
          <w:rFonts w:eastAsia="Aptos"/>
          <w:color w:val="000000"/>
          <w:sz w:val="14"/>
        </w:rPr>
        <w:t> </w:t>
      </w:r>
      <w:r w:rsidRPr="00FE5691">
        <w:rPr>
          <w:rFonts w:eastAsia="Aptos"/>
          <w:color w:val="000000"/>
          <w:u w:val="single"/>
        </w:rPr>
        <w:t>combined with an</w:t>
      </w:r>
      <w:r w:rsidRPr="00FE5691">
        <w:rPr>
          <w:rFonts w:eastAsia="Aptos"/>
          <w:color w:val="000000"/>
          <w:sz w:val="14"/>
        </w:rPr>
        <w:t> </w:t>
      </w:r>
      <w:r w:rsidRPr="00FE5691">
        <w:rPr>
          <w:rFonts w:eastAsia="Aptos"/>
          <w:b/>
          <w:bCs/>
          <w:color w:val="000000"/>
          <w:u w:val="single"/>
        </w:rPr>
        <w:t>increasing population</w:t>
      </w:r>
      <w:r w:rsidRPr="00FE5691">
        <w:rPr>
          <w:rFonts w:eastAsia="Aptos"/>
          <w:color w:val="000000"/>
          <w:sz w:val="14"/>
        </w:rPr>
        <w:t> — </w:t>
      </w:r>
      <w:r w:rsidRPr="00FE5691">
        <w:rPr>
          <w:rFonts w:eastAsia="Aptos"/>
          <w:color w:val="000000"/>
          <w:u w:val="single"/>
        </w:rPr>
        <w:t>in other words</w:t>
      </w:r>
      <w:r w:rsidRPr="00FE5691">
        <w:rPr>
          <w:rFonts w:eastAsia="Aptos"/>
          <w:color w:val="000000"/>
          <w:sz w:val="14"/>
        </w:rPr>
        <w:t>, </w:t>
      </w:r>
      <w:r w:rsidRPr="00FE5691">
        <w:rPr>
          <w:rFonts w:eastAsia="Aptos"/>
          <w:b/>
          <w:bCs/>
          <w:color w:val="000000"/>
          <w:u w:val="single"/>
        </w:rPr>
        <w:t>neo-Malthusianism</w:t>
      </w:r>
      <w:r w:rsidRPr="00FE5691">
        <w:rPr>
          <w:rFonts w:eastAsia="Aptos"/>
          <w:color w:val="000000"/>
          <w:sz w:val="14"/>
        </w:rPr>
        <w:t> gussied up to sound fancy. A lot more of </w:t>
      </w:r>
      <w:r w:rsidRPr="00FE5691">
        <w:rPr>
          <w:rFonts w:eastAsia="Aptos"/>
          <w:color w:val="000000"/>
          <w:u w:val="single"/>
        </w:rPr>
        <w:t>it</w:t>
      </w:r>
      <w:r w:rsidRPr="00FE5691">
        <w:rPr>
          <w:rFonts w:eastAsia="Aptos"/>
          <w:color w:val="000000"/>
          <w:sz w:val="14"/>
        </w:rPr>
        <w:t> </w:t>
      </w:r>
      <w:r w:rsidRPr="00FE5691">
        <w:rPr>
          <w:rFonts w:eastAsia="Aptos"/>
          <w:color w:val="000000"/>
          <w:highlight w:val="green"/>
          <w:u w:val="single"/>
          <w:shd w:val="clear" w:color="auto" w:fill="FFFF00"/>
        </w:rPr>
        <w:t>can be reduced to</w:t>
      </w:r>
      <w:r w:rsidRPr="00FE5691">
        <w:rPr>
          <w:rFonts w:eastAsia="Aptos"/>
          <w:color w:val="000000"/>
          <w:sz w:val="14"/>
        </w:rPr>
        <w:t> </w:t>
      </w:r>
      <w:r w:rsidRPr="00FE5691">
        <w:rPr>
          <w:rFonts w:eastAsia="Aptos"/>
          <w:b/>
          <w:bCs/>
          <w:color w:val="000000"/>
          <w:u w:val="single"/>
        </w:rPr>
        <w:t>concerns about</w:t>
      </w:r>
      <w:r w:rsidRPr="00FE5691">
        <w:rPr>
          <w:rFonts w:eastAsia="Aptos"/>
          <w:color w:val="000000"/>
          <w:sz w:val="14"/>
        </w:rPr>
        <w:t> </w:t>
      </w:r>
      <w:r w:rsidRPr="00FE5691">
        <w:rPr>
          <w:rFonts w:eastAsia="Aptos"/>
          <w:b/>
          <w:bCs/>
          <w:color w:val="000000"/>
          <w:highlight w:val="green"/>
          <w:u w:val="single"/>
          <w:shd w:val="clear" w:color="auto" w:fill="FFFF00"/>
        </w:rPr>
        <w:t>climate</w:t>
      </w:r>
      <w:r w:rsidRPr="00FE5691">
        <w:rPr>
          <w:rFonts w:eastAsia="Aptos"/>
          <w:b/>
          <w:bCs/>
          <w:color w:val="000000"/>
          <w:u w:val="single"/>
          <w:shd w:val="clear" w:color="auto" w:fill="FFFF00"/>
        </w:rPr>
        <w:t xml:space="preserve"> </w:t>
      </w:r>
      <w:r w:rsidRPr="00FE5691">
        <w:rPr>
          <w:rFonts w:eastAsia="Aptos"/>
          <w:b/>
          <w:bCs/>
          <w:color w:val="000000"/>
          <w:highlight w:val="green"/>
          <w:u w:val="single"/>
          <w:shd w:val="clear" w:color="auto" w:fill="FFFF00"/>
        </w:rPr>
        <w:t>change</w:t>
      </w:r>
      <w:r w:rsidRPr="00FE5691">
        <w:rPr>
          <w:rFonts w:eastAsia="Aptos"/>
          <w:color w:val="000000"/>
          <w:sz w:val="14"/>
        </w:rPr>
        <w:t>, </w:t>
      </w:r>
      <w:r w:rsidRPr="00FE5691">
        <w:rPr>
          <w:rFonts w:eastAsia="Aptos"/>
          <w:color w:val="000000"/>
          <w:highlight w:val="green"/>
          <w:u w:val="single"/>
          <w:shd w:val="clear" w:color="auto" w:fill="FFFF00"/>
        </w:rPr>
        <w:t>which are</w:t>
      </w:r>
      <w:r w:rsidRPr="00FE5691">
        <w:rPr>
          <w:rFonts w:eastAsia="Aptos"/>
          <w:color w:val="000000"/>
          <w:sz w:val="14"/>
        </w:rPr>
        <w:t> real but </w:t>
      </w:r>
      <w:r w:rsidRPr="00FE5691">
        <w:rPr>
          <w:rFonts w:eastAsia="Aptos"/>
          <w:color w:val="000000"/>
          <w:highlight w:val="green"/>
          <w:u w:val="single"/>
          <w:shd w:val="clear" w:color="auto" w:fill="FFFF00"/>
        </w:rPr>
        <w:t>not</w:t>
      </w:r>
      <w:r w:rsidRPr="00FE5691">
        <w:rPr>
          <w:rFonts w:eastAsia="Aptos"/>
          <w:color w:val="000000"/>
          <w:sz w:val="14"/>
          <w:highlight w:val="green"/>
        </w:rPr>
        <w:t> </w:t>
      </w:r>
      <w:r w:rsidRPr="00FE5691">
        <w:rPr>
          <w:rFonts w:eastAsia="Aptos"/>
          <w:b/>
          <w:bCs/>
          <w:color w:val="000000"/>
          <w:highlight w:val="green"/>
          <w:u w:val="single"/>
          <w:shd w:val="clear" w:color="auto" w:fill="FFFF00"/>
        </w:rPr>
        <w:t>poly-anything</w:t>
      </w:r>
      <w:r w:rsidRPr="00FE5691">
        <w:rPr>
          <w:rFonts w:eastAsia="Aptos"/>
          <w:color w:val="000000"/>
          <w:sz w:val="14"/>
        </w:rPr>
        <w:t>. Those </w:t>
      </w:r>
      <w:r w:rsidRPr="00FE5691">
        <w:rPr>
          <w:rFonts w:eastAsia="Aptos"/>
          <w:color w:val="000000"/>
          <w:highlight w:val="green"/>
          <w:u w:val="single"/>
          <w:shd w:val="clear" w:color="auto" w:fill="FFFF00"/>
        </w:rPr>
        <w:t>warnings about</w:t>
      </w:r>
      <w:r w:rsidRPr="00FE5691">
        <w:rPr>
          <w:rFonts w:eastAsia="Aptos"/>
          <w:color w:val="000000"/>
          <w:sz w:val="14"/>
          <w:highlight w:val="green"/>
        </w:rPr>
        <w:t> a </w:t>
      </w:r>
      <w:r w:rsidRPr="00FE5691">
        <w:rPr>
          <w:rFonts w:eastAsia="Aptos"/>
          <w:color w:val="000000"/>
          <w:highlight w:val="green"/>
          <w:u w:val="single"/>
          <w:shd w:val="clear" w:color="auto" w:fill="FFFF00"/>
        </w:rPr>
        <w:t>polycrisis</w:t>
      </w:r>
      <w:r w:rsidRPr="00FE5691">
        <w:rPr>
          <w:rFonts w:eastAsia="Aptos"/>
          <w:color w:val="000000"/>
          <w:sz w:val="14"/>
        </w:rPr>
        <w:t> might be well-intentioned, but they also </w:t>
      </w:r>
      <w:r w:rsidRPr="00FE5691">
        <w:rPr>
          <w:rFonts w:eastAsia="Aptos"/>
          <w:color w:val="000000"/>
          <w:highlight w:val="green"/>
          <w:u w:val="single"/>
          <w:shd w:val="clear" w:color="auto" w:fill="FFFF00"/>
        </w:rPr>
        <w:t>assume</w:t>
      </w:r>
      <w:r w:rsidRPr="00FE5691">
        <w:rPr>
          <w:rFonts w:eastAsia="Aptos"/>
          <w:color w:val="000000"/>
          <w:sz w:val="14"/>
        </w:rPr>
        <w:t> </w:t>
      </w:r>
      <w:r w:rsidRPr="00FE5691">
        <w:rPr>
          <w:rFonts w:eastAsia="Aptos"/>
          <w:color w:val="000000"/>
          <w:u w:val="single"/>
        </w:rPr>
        <w:t>the</w:t>
      </w:r>
      <w:r w:rsidRPr="00FE5691">
        <w:rPr>
          <w:rFonts w:eastAsia="Aptos"/>
          <w:color w:val="000000"/>
          <w:sz w:val="14"/>
        </w:rPr>
        <w:t> </w:t>
      </w:r>
      <w:r w:rsidRPr="00FE5691">
        <w:rPr>
          <w:rFonts w:eastAsia="Aptos"/>
          <w:color w:val="000000"/>
          <w:highlight w:val="green"/>
          <w:u w:val="single"/>
          <w:shd w:val="clear" w:color="auto" w:fill="FFFF00"/>
        </w:rPr>
        <w:t>existence of</w:t>
      </w:r>
      <w:r w:rsidRPr="00FE5691">
        <w:rPr>
          <w:rFonts w:eastAsia="Aptos"/>
          <w:color w:val="000000"/>
          <w:sz w:val="14"/>
          <w:highlight w:val="green"/>
        </w:rPr>
        <w:t> </w:t>
      </w:r>
      <w:r w:rsidRPr="00FE5691">
        <w:rPr>
          <w:rFonts w:eastAsia="Aptos"/>
          <w:b/>
          <w:bCs/>
          <w:color w:val="000000"/>
          <w:highlight w:val="green"/>
          <w:u w:val="single"/>
          <w:shd w:val="clear" w:color="auto" w:fill="FFFF00"/>
        </w:rPr>
        <w:t>powerful</w:t>
      </w:r>
      <w:r w:rsidRPr="00FE5691">
        <w:rPr>
          <w:rFonts w:eastAsia="Aptos"/>
          <w:color w:val="000000"/>
          <w:sz w:val="14"/>
        </w:rPr>
        <w:t> </w:t>
      </w:r>
      <w:r w:rsidRPr="00FE5691">
        <w:rPr>
          <w:rFonts w:eastAsia="Aptos"/>
          <w:b/>
          <w:bCs/>
          <w:color w:val="000000"/>
          <w:u w:val="single"/>
        </w:rPr>
        <w:t>negative</w:t>
      </w:r>
      <w:r w:rsidRPr="00FE5691">
        <w:rPr>
          <w:rFonts w:eastAsia="Aptos"/>
          <w:color w:val="000000"/>
          <w:sz w:val="14"/>
        </w:rPr>
        <w:t> </w:t>
      </w:r>
      <w:r w:rsidRPr="00FE5691">
        <w:rPr>
          <w:rFonts w:eastAsia="Aptos"/>
          <w:b/>
          <w:bCs/>
          <w:color w:val="000000"/>
          <w:highlight w:val="green"/>
          <w:u w:val="single"/>
          <w:shd w:val="clear" w:color="auto" w:fill="FFFF00"/>
        </w:rPr>
        <w:t>feedback effects</w:t>
      </w:r>
      <w:r w:rsidRPr="00FE5691">
        <w:rPr>
          <w:rFonts w:eastAsia="Aptos"/>
          <w:color w:val="000000"/>
          <w:sz w:val="14"/>
          <w:highlight w:val="green"/>
        </w:rPr>
        <w:t> </w:t>
      </w:r>
      <w:r w:rsidRPr="00FE5691">
        <w:rPr>
          <w:rFonts w:eastAsia="Aptos"/>
          <w:color w:val="000000"/>
          <w:highlight w:val="green"/>
          <w:u w:val="single"/>
          <w:shd w:val="clear" w:color="auto" w:fill="FFFF00"/>
        </w:rPr>
        <w:t>that</w:t>
      </w:r>
      <w:r w:rsidRPr="00FE5691">
        <w:rPr>
          <w:rFonts w:eastAsia="Aptos"/>
          <w:color w:val="000000"/>
          <w:sz w:val="14"/>
        </w:rPr>
        <w:t> may </w:t>
      </w:r>
      <w:r w:rsidRPr="00FE5691">
        <w:rPr>
          <w:rFonts w:eastAsia="Aptos"/>
          <w:color w:val="000000"/>
          <w:highlight w:val="green"/>
          <w:u w:val="single"/>
          <w:shd w:val="clear" w:color="auto" w:fill="FFFF00"/>
        </w:rPr>
        <w:t>not</w:t>
      </w:r>
      <w:r w:rsidRPr="00FE5691">
        <w:rPr>
          <w:rFonts w:eastAsia="Aptos"/>
          <w:color w:val="000000"/>
          <w:sz w:val="14"/>
        </w:rPr>
        <w:t> </w:t>
      </w:r>
      <w:r w:rsidRPr="00FE5691">
        <w:rPr>
          <w:rFonts w:eastAsia="Aptos"/>
          <w:b/>
          <w:bCs/>
          <w:color w:val="000000"/>
          <w:u w:val="single"/>
        </w:rPr>
        <w:t>actually</w:t>
      </w:r>
      <w:r w:rsidRPr="00FE5691">
        <w:rPr>
          <w:rFonts w:eastAsia="Aptos"/>
          <w:color w:val="000000"/>
          <w:sz w:val="14"/>
        </w:rPr>
        <w:t> </w:t>
      </w:r>
      <w:r w:rsidRPr="00FE5691">
        <w:rPr>
          <w:rFonts w:eastAsia="Aptos"/>
          <w:b/>
          <w:bCs/>
          <w:color w:val="000000"/>
          <w:highlight w:val="green"/>
          <w:u w:val="single"/>
          <w:shd w:val="clear" w:color="auto" w:fill="FFFF00"/>
        </w:rPr>
        <w:t>exist</w:t>
      </w:r>
      <w:r w:rsidRPr="00FE5691">
        <w:rPr>
          <w:rFonts w:eastAsia="Aptos"/>
          <w:color w:val="000000"/>
          <w:sz w:val="14"/>
        </w:rPr>
        <w:t>.</w:t>
      </w:r>
    </w:p>
    <w:p w14:paraId="34F0F50E" w14:textId="77777777" w:rsidR="009D401C" w:rsidRDefault="009D401C" w:rsidP="009D401C">
      <w:pPr>
        <w:pStyle w:val="Heading4"/>
        <w:numPr>
          <w:ilvl w:val="0"/>
          <w:numId w:val="55"/>
        </w:numPr>
        <w:tabs>
          <w:tab w:val="num" w:pos="1800"/>
        </w:tabs>
        <w:ind w:left="1800"/>
      </w:pPr>
      <w:r>
        <w:t xml:space="preserve">Trump foreign policy </w:t>
      </w:r>
      <w:r w:rsidRPr="0002056B">
        <w:rPr>
          <w:u w:val="single"/>
        </w:rPr>
        <w:t>won’t</w:t>
      </w:r>
      <w:r>
        <w:t xml:space="preserve"> cause wars. </w:t>
      </w:r>
    </w:p>
    <w:p w14:paraId="1AF5FA72" w14:textId="77777777" w:rsidR="009D401C" w:rsidRDefault="009D401C" w:rsidP="009D401C">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995B184" w14:textId="77777777" w:rsidR="009D401C" w:rsidRPr="0002056B" w:rsidRDefault="009D401C" w:rsidP="009D401C">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7747AF">
        <w:rPr>
          <w:rStyle w:val="Emphasis"/>
          <w:highlight w:val="green"/>
        </w:rPr>
        <w:t>clear</w:t>
      </w:r>
      <w:r w:rsidRPr="0002056B">
        <w:rPr>
          <w:sz w:val="16"/>
        </w:rPr>
        <w:t xml:space="preserve"> </w:t>
      </w:r>
      <w:r w:rsidRPr="0002056B">
        <w:rPr>
          <w:rStyle w:val="StyleUnderline"/>
        </w:rPr>
        <w:t xml:space="preserve">that </w:t>
      </w:r>
      <w:r w:rsidRPr="007747AF">
        <w:rPr>
          <w:rStyle w:val="StyleUnderline"/>
          <w:highlight w:val="green"/>
        </w:rPr>
        <w:t>on</w:t>
      </w:r>
      <w:r w:rsidRPr="007747AF">
        <w:rPr>
          <w:sz w:val="16"/>
          <w:highlight w:val="green"/>
        </w:rPr>
        <w:t xml:space="preserve"> </w:t>
      </w:r>
      <w:r w:rsidRPr="007747AF">
        <w:rPr>
          <w:rStyle w:val="Emphasis"/>
          <w:highlight w:val="green"/>
        </w:rPr>
        <w:t>fo</w:t>
      </w:r>
      <w:r w:rsidRPr="0002056B">
        <w:rPr>
          <w:sz w:val="16"/>
        </w:rPr>
        <w:t xml:space="preserve">reign </w:t>
      </w:r>
      <w:r w:rsidRPr="007747AF">
        <w:rPr>
          <w:rStyle w:val="Emphasis"/>
          <w:highlight w:val="green"/>
        </w:rPr>
        <w:t>po</w:t>
      </w:r>
      <w:r w:rsidRPr="0002056B">
        <w:rPr>
          <w:sz w:val="16"/>
        </w:rPr>
        <w:t xml:space="preserve">licy, </w:t>
      </w:r>
      <w:r w:rsidRPr="0002056B">
        <w:rPr>
          <w:rStyle w:val="StyleUnderline"/>
        </w:rPr>
        <w:t xml:space="preserve">the biggest </w:t>
      </w:r>
      <w:r w:rsidRPr="007747AF">
        <w:rPr>
          <w:rStyle w:val="StyleUnderline"/>
          <w:highlight w:val="green"/>
        </w:rPr>
        <w:t>contrast between</w:t>
      </w:r>
      <w:r w:rsidRPr="0002056B">
        <w:rPr>
          <w:sz w:val="16"/>
        </w:rPr>
        <w:t xml:space="preserve"> the </w:t>
      </w:r>
      <w:r w:rsidRPr="007747AF">
        <w:rPr>
          <w:rStyle w:val="Emphasis"/>
          <w:highlight w:val="green"/>
        </w:rPr>
        <w:t>Trump</w:t>
      </w:r>
      <w:r w:rsidRPr="0002056B">
        <w:rPr>
          <w:sz w:val="16"/>
        </w:rPr>
        <w:t xml:space="preserve"> administration </w:t>
      </w:r>
      <w:r w:rsidRPr="007747AF">
        <w:rPr>
          <w:rStyle w:val="StyleUnderline"/>
          <w:highlight w:val="green"/>
        </w:rPr>
        <w:t>and</w:t>
      </w:r>
      <w:r w:rsidRPr="0002056B">
        <w:rPr>
          <w:sz w:val="16"/>
        </w:rPr>
        <w:t xml:space="preserve"> the </w:t>
      </w:r>
      <w:r w:rsidRPr="007747AF">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7747AF">
        <w:rPr>
          <w:rStyle w:val="StyleUnderline"/>
          <w:highlight w:val="green"/>
        </w:rPr>
        <w:t>was</w:t>
      </w:r>
      <w:r w:rsidRPr="0002056B">
        <w:rPr>
          <w:rStyle w:val="StyleUnderline"/>
        </w:rPr>
        <w:t xml:space="preserve"> the</w:t>
      </w:r>
      <w:r w:rsidRPr="0002056B">
        <w:rPr>
          <w:sz w:val="16"/>
        </w:rPr>
        <w:t xml:space="preserve"> </w:t>
      </w:r>
      <w:r w:rsidRPr="007747AF">
        <w:rPr>
          <w:rStyle w:val="Emphasis"/>
          <w:highlight w:val="green"/>
        </w:rPr>
        <w:t>willingness to assert</w:t>
      </w:r>
      <w:r w:rsidRPr="0002056B">
        <w:rPr>
          <w:sz w:val="16"/>
        </w:rPr>
        <w:t xml:space="preserve"> American </w:t>
      </w:r>
      <w:r w:rsidRPr="007747AF">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2EC80772" w14:textId="77777777" w:rsidR="009D401C" w:rsidRPr="0002056B" w:rsidRDefault="009D401C" w:rsidP="009D401C">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AD268DF" w14:textId="77777777" w:rsidR="009D401C" w:rsidRPr="0002056B" w:rsidRDefault="009D401C" w:rsidP="009D401C">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050DFF4B" w14:textId="77777777" w:rsidR="009D401C" w:rsidRPr="0002056B" w:rsidRDefault="009D401C" w:rsidP="009D401C">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5079047" w14:textId="77777777" w:rsidR="009D401C" w:rsidRPr="0002056B" w:rsidRDefault="009D401C" w:rsidP="009D401C">
      <w:pPr>
        <w:rPr>
          <w:sz w:val="16"/>
        </w:rPr>
      </w:pPr>
      <w:r w:rsidRPr="0002056B">
        <w:rPr>
          <w:sz w:val="16"/>
        </w:rPr>
        <w:t xml:space="preserve">In stark contrast, the </w:t>
      </w:r>
      <w:r w:rsidRPr="007747AF">
        <w:rPr>
          <w:rStyle w:val="Emphasis"/>
          <w:highlight w:val="green"/>
        </w:rPr>
        <w:t>Trump</w:t>
      </w:r>
      <w:r w:rsidRPr="0002056B">
        <w:rPr>
          <w:sz w:val="16"/>
        </w:rPr>
        <w:t xml:space="preserve"> administration </w:t>
      </w:r>
      <w:r w:rsidRPr="007747AF">
        <w:rPr>
          <w:rStyle w:val="StyleUnderline"/>
          <w:highlight w:val="green"/>
        </w:rPr>
        <w:t>has</w:t>
      </w:r>
      <w:r w:rsidRPr="007747AF">
        <w:rPr>
          <w:sz w:val="16"/>
          <w:highlight w:val="green"/>
        </w:rPr>
        <w:t xml:space="preserve"> </w:t>
      </w:r>
      <w:r w:rsidRPr="007747AF">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7747AF">
        <w:rPr>
          <w:rStyle w:val="StyleUnderline"/>
          <w:highlight w:val="green"/>
        </w:rPr>
        <w:t>Rather than</w:t>
      </w:r>
      <w:r w:rsidRPr="0002056B">
        <w:rPr>
          <w:sz w:val="16"/>
        </w:rPr>
        <w:t xml:space="preserve"> the </w:t>
      </w:r>
      <w:r w:rsidRPr="007747AF">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7747AF">
        <w:rPr>
          <w:rStyle w:val="StyleUnderline"/>
          <w:highlight w:val="green"/>
        </w:rPr>
        <w:t>insistence</w:t>
      </w:r>
      <w:r w:rsidRPr="0002056B">
        <w:rPr>
          <w:sz w:val="16"/>
        </w:rPr>
        <w:t xml:space="preserve"> that European allies spend more on defense paid off following Putin’s full-scale invasion of Ukraine in our allies’ </w:t>
      </w:r>
      <w:r w:rsidRPr="007747AF">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7747AF">
        <w:rPr>
          <w:rStyle w:val="StyleUnderline"/>
          <w:highlight w:val="green"/>
        </w:rPr>
        <w:t>security must be</w:t>
      </w:r>
      <w:r w:rsidRPr="007747AF">
        <w:rPr>
          <w:sz w:val="16"/>
          <w:highlight w:val="green"/>
        </w:rPr>
        <w:t xml:space="preserve"> </w:t>
      </w:r>
      <w:r w:rsidRPr="007747AF">
        <w:rPr>
          <w:rStyle w:val="Emphasis"/>
          <w:highlight w:val="green"/>
        </w:rPr>
        <w:t>the</w:t>
      </w:r>
      <w:r w:rsidRPr="0002056B">
        <w:rPr>
          <w:sz w:val="16"/>
        </w:rPr>
        <w:t xml:space="preserve">ir </w:t>
      </w:r>
      <w:r w:rsidRPr="0002056B">
        <w:rPr>
          <w:rStyle w:val="Emphasis"/>
        </w:rPr>
        <w:t xml:space="preserve">primary </w:t>
      </w:r>
      <w:r w:rsidRPr="007747AF">
        <w:rPr>
          <w:rStyle w:val="Emphasis"/>
          <w:highlight w:val="green"/>
        </w:rPr>
        <w:t>concern</w:t>
      </w:r>
      <w:r w:rsidRPr="0002056B">
        <w:rPr>
          <w:sz w:val="16"/>
        </w:rPr>
        <w:t>.</w:t>
      </w:r>
    </w:p>
    <w:p w14:paraId="0E36B7D5" w14:textId="77777777" w:rsidR="009D401C" w:rsidRPr="0002056B" w:rsidRDefault="009D401C" w:rsidP="009D401C">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7747AF">
        <w:rPr>
          <w:rStyle w:val="Emphasis"/>
          <w:highlight w:val="green"/>
        </w:rPr>
        <w:t>rightly</w:t>
      </w:r>
      <w:r w:rsidRPr="007747AF">
        <w:rPr>
          <w:sz w:val="16"/>
          <w:highlight w:val="green"/>
        </w:rPr>
        <w:t xml:space="preserve"> </w:t>
      </w:r>
      <w:r w:rsidRPr="007747AF">
        <w:rPr>
          <w:rStyle w:val="StyleUnderline"/>
          <w:highlight w:val="green"/>
        </w:rPr>
        <w:t>grasps</w:t>
      </w:r>
      <w:r w:rsidRPr="0002056B">
        <w:rPr>
          <w:rStyle w:val="StyleUnderline"/>
        </w:rPr>
        <w:t xml:space="preserve"> that </w:t>
      </w:r>
      <w:r w:rsidRPr="007747AF">
        <w:rPr>
          <w:rStyle w:val="StyleUnderline"/>
          <w:highlight w:val="green"/>
        </w:rPr>
        <w:t>national power is the</w:t>
      </w:r>
      <w:r w:rsidRPr="007747AF">
        <w:rPr>
          <w:sz w:val="16"/>
          <w:highlight w:val="green"/>
        </w:rPr>
        <w:t xml:space="preserve"> </w:t>
      </w:r>
      <w:r w:rsidRPr="007747AF">
        <w:rPr>
          <w:rStyle w:val="Emphasis"/>
          <w:highlight w:val="green"/>
        </w:rPr>
        <w:t>foundation</w:t>
      </w:r>
      <w:r w:rsidRPr="007747AF">
        <w:rPr>
          <w:sz w:val="16"/>
          <w:highlight w:val="green"/>
        </w:rPr>
        <w:t xml:space="preserve"> </w:t>
      </w:r>
      <w:r w:rsidRPr="007747AF">
        <w:rPr>
          <w:rStyle w:val="StyleUnderline"/>
          <w:highlight w:val="green"/>
        </w:rPr>
        <w:t>upon which everything rests</w:t>
      </w:r>
      <w:r w:rsidRPr="0002056B">
        <w:rPr>
          <w:sz w:val="16"/>
        </w:rPr>
        <w:t>. Contrary to the wishes of Wilsonians, international “rules” and “norms” are not self-executing but require power to maintain.</w:t>
      </w:r>
    </w:p>
    <w:p w14:paraId="64371728" w14:textId="77777777" w:rsidR="009D401C" w:rsidRPr="0002056B" w:rsidRDefault="009D401C" w:rsidP="009D401C">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30803CE3" w14:textId="77777777" w:rsidR="009D401C" w:rsidRPr="0002056B" w:rsidRDefault="009D401C" w:rsidP="009D401C">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2ACA4C2" w14:textId="77777777" w:rsidR="009D401C" w:rsidRPr="0002056B" w:rsidRDefault="009D401C" w:rsidP="009D401C">
      <w:pPr>
        <w:rPr>
          <w:sz w:val="16"/>
        </w:rPr>
      </w:pPr>
      <w:r w:rsidRPr="0002056B">
        <w:rPr>
          <w:sz w:val="16"/>
        </w:rPr>
        <w:t xml:space="preserve">This </w:t>
      </w:r>
      <w:r w:rsidRPr="007747AF">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7747AF">
        <w:rPr>
          <w:rStyle w:val="StyleUnderline"/>
          <w:highlight w:val="green"/>
        </w:rPr>
        <w:t>is</w:t>
      </w:r>
      <w:r w:rsidRPr="0002056B">
        <w:rPr>
          <w:rStyle w:val="StyleUnderline"/>
        </w:rPr>
        <w:t xml:space="preserve"> made</w:t>
      </w:r>
      <w:r w:rsidRPr="0002056B">
        <w:rPr>
          <w:sz w:val="16"/>
        </w:rPr>
        <w:t xml:space="preserve"> all the more </w:t>
      </w:r>
      <w:r w:rsidRPr="007747AF">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7747AF">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4398D93" w14:textId="77777777" w:rsidR="009D401C" w:rsidRPr="0002056B" w:rsidRDefault="009D401C" w:rsidP="009D401C">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5EF93E35" w14:textId="77777777" w:rsidR="009D401C" w:rsidRPr="0002056B" w:rsidRDefault="009D401C" w:rsidP="009D401C">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AD45032" w14:textId="77777777" w:rsidR="009D401C" w:rsidRDefault="009D401C" w:rsidP="009D401C">
      <w:pPr>
        <w:rPr>
          <w:sz w:val="16"/>
        </w:rPr>
      </w:pPr>
      <w:r w:rsidRPr="0002056B">
        <w:rPr>
          <w:sz w:val="16"/>
        </w:rPr>
        <w:t xml:space="preserve">The irony is that </w:t>
      </w:r>
      <w:r w:rsidRPr="0002056B">
        <w:rPr>
          <w:rStyle w:val="StyleUnderline"/>
        </w:rPr>
        <w:t>a</w:t>
      </w:r>
      <w:r w:rsidRPr="0002056B">
        <w:rPr>
          <w:sz w:val="16"/>
        </w:rPr>
        <w:t xml:space="preserve"> </w:t>
      </w:r>
      <w:r w:rsidRPr="007747AF">
        <w:rPr>
          <w:rStyle w:val="Emphasis"/>
          <w:highlight w:val="green"/>
        </w:rPr>
        <w:t>strong U</w:t>
      </w:r>
      <w:r w:rsidRPr="0002056B">
        <w:rPr>
          <w:sz w:val="16"/>
        </w:rPr>
        <w:t xml:space="preserve">nited </w:t>
      </w:r>
      <w:r w:rsidRPr="007747AF">
        <w:rPr>
          <w:rStyle w:val="Emphasis"/>
          <w:highlight w:val="green"/>
        </w:rPr>
        <w:t>S</w:t>
      </w:r>
      <w:r w:rsidRPr="0002056B">
        <w:rPr>
          <w:sz w:val="16"/>
        </w:rPr>
        <w:t xml:space="preserve">tates </w:t>
      </w:r>
      <w:r w:rsidRPr="007747AF">
        <w:rPr>
          <w:rStyle w:val="StyleUnderline"/>
          <w:highlight w:val="green"/>
        </w:rPr>
        <w:t>pursuing</w:t>
      </w:r>
      <w:r w:rsidRPr="0002056B">
        <w:rPr>
          <w:rStyle w:val="StyleUnderline"/>
        </w:rPr>
        <w:t xml:space="preserve"> its</w:t>
      </w:r>
      <w:r w:rsidRPr="0002056B">
        <w:rPr>
          <w:sz w:val="16"/>
        </w:rPr>
        <w:t xml:space="preserve"> </w:t>
      </w:r>
      <w:r w:rsidRPr="007747AF">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7747AF">
        <w:rPr>
          <w:rStyle w:val="StyleUnderline"/>
          <w:highlight w:val="green"/>
        </w:rPr>
        <w:t>is the</w:t>
      </w:r>
      <w:r w:rsidRPr="007747AF">
        <w:rPr>
          <w:sz w:val="16"/>
          <w:highlight w:val="green"/>
        </w:rPr>
        <w:t xml:space="preserve"> </w:t>
      </w:r>
      <w:r w:rsidRPr="007747AF">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5E1558F1" w14:textId="77777777" w:rsidR="009D401C" w:rsidRDefault="009D401C" w:rsidP="009D401C">
      <w:pPr>
        <w:pStyle w:val="Heading4"/>
        <w:numPr>
          <w:ilvl w:val="0"/>
          <w:numId w:val="55"/>
        </w:numPr>
        <w:tabs>
          <w:tab w:val="num" w:pos="1800"/>
        </w:tabs>
        <w:ind w:left="1800"/>
      </w:pPr>
      <w:r>
        <w:t xml:space="preserve">NOR has </w:t>
      </w:r>
      <w:r w:rsidRPr="000B3BE4">
        <w:rPr>
          <w:u w:val="single"/>
        </w:rPr>
        <w:t>reorganization</w:t>
      </w:r>
      <w:r>
        <w:t xml:space="preserve"> hurt foreign policy.</w:t>
      </w:r>
    </w:p>
    <w:p w14:paraId="7401FA07" w14:textId="77777777" w:rsidR="009D401C" w:rsidRDefault="009D401C" w:rsidP="009D401C">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0AE1CEA4" w14:textId="77777777" w:rsidR="009D401C" w:rsidRPr="000B3BE4" w:rsidRDefault="009D401C" w:rsidP="009D401C">
      <w:pPr>
        <w:rPr>
          <w:sz w:val="16"/>
        </w:rPr>
      </w:pPr>
      <w:r w:rsidRPr="000B3BE4">
        <w:rPr>
          <w:sz w:val="16"/>
        </w:rPr>
        <w:t xml:space="preserve">In July, </w:t>
      </w:r>
      <w:r w:rsidRPr="000B3BE4">
        <w:rPr>
          <w:rStyle w:val="StyleUnderline"/>
        </w:rPr>
        <w:t>the</w:t>
      </w:r>
      <w:r w:rsidRPr="000B3BE4">
        <w:rPr>
          <w:sz w:val="16"/>
        </w:rPr>
        <w:t xml:space="preserve"> </w:t>
      </w:r>
      <w:r w:rsidRPr="007747AF">
        <w:rPr>
          <w:rStyle w:val="Emphasis"/>
          <w:highlight w:val="green"/>
        </w:rPr>
        <w:t>Trump admin</w:t>
      </w:r>
      <w:r w:rsidRPr="000B3BE4">
        <w:rPr>
          <w:sz w:val="16"/>
        </w:rPr>
        <w:t xml:space="preserve">istration </w:t>
      </w:r>
      <w:r w:rsidRPr="007747AF">
        <w:rPr>
          <w:rStyle w:val="StyleUnderline"/>
          <w:highlight w:val="green"/>
        </w:rPr>
        <w:t>enacted</w:t>
      </w:r>
      <w:r w:rsidRPr="000B3BE4">
        <w:rPr>
          <w:rStyle w:val="StyleUnderline"/>
        </w:rPr>
        <w:t xml:space="preserve"> the</w:t>
      </w:r>
      <w:r w:rsidRPr="000B3BE4">
        <w:rPr>
          <w:sz w:val="16"/>
        </w:rPr>
        <w:t xml:space="preserve"> most sweeping </w:t>
      </w:r>
      <w:r w:rsidRPr="007747AF">
        <w:rPr>
          <w:rStyle w:val="Emphasis"/>
          <w:highlight w:val="green"/>
        </w:rPr>
        <w:t>reorg</w:t>
      </w:r>
      <w:r w:rsidRPr="000B3BE4">
        <w:rPr>
          <w:rStyle w:val="Emphasis"/>
        </w:rPr>
        <w:t>anization</w:t>
      </w:r>
      <w:r w:rsidRPr="000B3BE4">
        <w:rPr>
          <w:sz w:val="16"/>
        </w:rPr>
        <w:t xml:space="preserve"> </w:t>
      </w:r>
      <w:r w:rsidRPr="007747AF">
        <w:rPr>
          <w:rStyle w:val="StyleUnderline"/>
          <w:highlight w:val="green"/>
        </w:rPr>
        <w:t>of</w:t>
      </w:r>
      <w:r w:rsidRPr="000B3BE4">
        <w:rPr>
          <w:rStyle w:val="StyleUnderline"/>
        </w:rPr>
        <w:t xml:space="preserve"> the</w:t>
      </w:r>
      <w:r w:rsidRPr="000B3BE4">
        <w:rPr>
          <w:sz w:val="16"/>
        </w:rPr>
        <w:t xml:space="preserve"> U.S. </w:t>
      </w:r>
      <w:r w:rsidRPr="007747AF">
        <w:rPr>
          <w:rStyle w:val="Emphasis"/>
          <w:highlight w:val="green"/>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7747AF">
        <w:rPr>
          <w:rStyle w:val="StyleUnderline"/>
          <w:highlight w:val="green"/>
        </w:rPr>
        <w:t>Department</w:t>
      </w:r>
      <w:r w:rsidRPr="000B3BE4">
        <w:rPr>
          <w:rStyle w:val="StyleUnderline"/>
        </w:rPr>
        <w:t xml:space="preserve"> was</w:t>
      </w:r>
      <w:r w:rsidRPr="000B3BE4">
        <w:rPr>
          <w:sz w:val="16"/>
        </w:rPr>
        <w:t xml:space="preserve"> </w:t>
      </w:r>
      <w:r w:rsidRPr="007747AF">
        <w:rPr>
          <w:rStyle w:val="Emphasis"/>
          <w:highlight w:val="green"/>
        </w:rPr>
        <w:t>badly</w:t>
      </w:r>
      <w:r w:rsidRPr="007747AF">
        <w:rPr>
          <w:sz w:val="16"/>
          <w:highlight w:val="green"/>
        </w:rPr>
        <w:t xml:space="preserve"> </w:t>
      </w:r>
      <w:r w:rsidRPr="007747AF">
        <w:rPr>
          <w:rStyle w:val="StyleUnderline"/>
          <w:highlight w:val="green"/>
        </w:rPr>
        <w:t>in need of reform</w:t>
      </w:r>
      <w:r w:rsidRPr="000B3BE4">
        <w:rPr>
          <w:sz w:val="16"/>
        </w:rPr>
        <w:t xml:space="preserve">. The </w:t>
      </w:r>
      <w:r w:rsidRPr="000B3BE4">
        <w:rPr>
          <w:rStyle w:val="StyleUnderline"/>
        </w:rPr>
        <w:t>reorganization is the</w:t>
      </w:r>
      <w:r w:rsidRPr="000B3BE4">
        <w:rPr>
          <w:sz w:val="16"/>
        </w:rPr>
        <w:t xml:space="preserve"> first </w:t>
      </w:r>
      <w:r w:rsidRPr="007747AF">
        <w:rPr>
          <w:rStyle w:val="Emphasis"/>
          <w:highlight w:val="green"/>
        </w:rPr>
        <w:t>step to</w:t>
      </w:r>
      <w:r w:rsidRPr="000B3BE4">
        <w:rPr>
          <w:rStyle w:val="Emphasis"/>
        </w:rPr>
        <w:t>ward</w:t>
      </w:r>
      <w:r w:rsidRPr="000B3BE4">
        <w:rPr>
          <w:sz w:val="16"/>
        </w:rPr>
        <w:t xml:space="preserve"> </w:t>
      </w:r>
      <w:r w:rsidRPr="007747AF">
        <w:rPr>
          <w:rStyle w:val="StyleUnderline"/>
          <w:highlight w:val="green"/>
        </w:rPr>
        <w:t>reinvigorating</w:t>
      </w:r>
      <w:r w:rsidRPr="000B3BE4">
        <w:rPr>
          <w:rStyle w:val="StyleUnderline"/>
        </w:rPr>
        <w:t xml:space="preserve"> the department </w:t>
      </w:r>
      <w:r w:rsidRPr="007747AF">
        <w:rPr>
          <w:rStyle w:val="StyleUnderline"/>
          <w:highlight w:val="green"/>
        </w:rPr>
        <w:t>to</w:t>
      </w:r>
      <w:r w:rsidRPr="007747AF">
        <w:rPr>
          <w:sz w:val="16"/>
          <w:highlight w:val="green"/>
        </w:rPr>
        <w:t xml:space="preserve"> </w:t>
      </w:r>
      <w:r w:rsidRPr="007747AF">
        <w:rPr>
          <w:rStyle w:val="Emphasis"/>
          <w:highlight w:val="green"/>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13C112DE" w14:textId="77777777" w:rsidR="009D401C" w:rsidRPr="000B3BE4" w:rsidRDefault="009D401C" w:rsidP="009D401C">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70FD8558" w14:textId="77777777" w:rsidR="009D401C" w:rsidRPr="000B3BE4" w:rsidRDefault="009D401C" w:rsidP="009D401C">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8F171BC" w14:textId="77777777" w:rsidR="009D401C" w:rsidRPr="000B3BE4" w:rsidRDefault="009D401C" w:rsidP="009D401C">
      <w:pPr>
        <w:rPr>
          <w:sz w:val="16"/>
        </w:rPr>
      </w:pPr>
      <w:r w:rsidRPr="000B3BE4">
        <w:rPr>
          <w:sz w:val="16"/>
        </w:rPr>
        <w:t>Despite this reduction in responsibilities and importance, the size of the State Department has grown in recent decades.</w:t>
      </w:r>
    </w:p>
    <w:p w14:paraId="71A5215F" w14:textId="77777777" w:rsidR="009D401C" w:rsidRPr="000B3BE4" w:rsidRDefault="009D401C" w:rsidP="009D401C">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6FE1ED0" w14:textId="77777777" w:rsidR="009D401C" w:rsidRPr="000B3BE4" w:rsidRDefault="009D401C" w:rsidP="009D401C">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3DF10195" w14:textId="77777777" w:rsidR="009D401C" w:rsidRPr="000B3BE4" w:rsidRDefault="009D401C" w:rsidP="009D401C">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7747AF">
        <w:rPr>
          <w:rStyle w:val="StyleUnderline"/>
          <w:highlight w:val="green"/>
        </w:rPr>
        <w:t>org</w:t>
      </w:r>
      <w:r w:rsidRPr="000B3BE4">
        <w:rPr>
          <w:rStyle w:val="StyleUnderline"/>
        </w:rPr>
        <w:t>anization</w:t>
      </w:r>
      <w:r w:rsidRPr="000B3BE4">
        <w:rPr>
          <w:sz w:val="16"/>
        </w:rPr>
        <w:t xml:space="preserve">, with everyone reporting directly to the secretary of state, </w:t>
      </w:r>
      <w:r w:rsidRPr="007747AF">
        <w:rPr>
          <w:rStyle w:val="Emphasis"/>
          <w:sz w:val="24"/>
          <w:szCs w:val="24"/>
          <w:highlight w:val="green"/>
        </w:rPr>
        <w:t>regularly produced gridlock</w:t>
      </w:r>
      <w:r w:rsidRPr="000B3BE4">
        <w:rPr>
          <w:sz w:val="16"/>
        </w:rPr>
        <w:t xml:space="preserve"> </w:t>
      </w:r>
      <w:r w:rsidRPr="000B3BE4">
        <w:rPr>
          <w:rStyle w:val="StyleUnderline"/>
        </w:rPr>
        <w:t xml:space="preserve">as routine memos often had to be </w:t>
      </w:r>
      <w:r w:rsidRPr="007747AF">
        <w:rPr>
          <w:rStyle w:val="StyleUnderline"/>
          <w:highlight w:val="green"/>
        </w:rPr>
        <w:t>reviewed by up to</w:t>
      </w:r>
      <w:r w:rsidRPr="007747AF">
        <w:rPr>
          <w:sz w:val="16"/>
          <w:highlight w:val="green"/>
        </w:rPr>
        <w:t xml:space="preserve"> </w:t>
      </w:r>
      <w:r w:rsidRPr="007747AF">
        <w:rPr>
          <w:rStyle w:val="Emphasis"/>
          <w:highlight w:val="green"/>
        </w:rPr>
        <w:t>10 bureaus</w:t>
      </w:r>
      <w:r w:rsidRPr="007747AF">
        <w:rPr>
          <w:sz w:val="16"/>
          <w:highlight w:val="green"/>
        </w:rPr>
        <w:t>—</w:t>
      </w:r>
      <w:r w:rsidRPr="007747AF">
        <w:rPr>
          <w:rStyle w:val="StyleUnderline"/>
          <w:highlight w:val="green"/>
        </w:rPr>
        <w:t>and</w:t>
      </w:r>
      <w:r w:rsidRPr="000B3BE4">
        <w:rPr>
          <w:rStyle w:val="StyleUnderline"/>
        </w:rPr>
        <w:t xml:space="preserve"> frequently by</w:t>
      </w:r>
      <w:r w:rsidRPr="000B3BE4">
        <w:rPr>
          <w:sz w:val="16"/>
        </w:rPr>
        <w:t xml:space="preserve"> </w:t>
      </w:r>
      <w:r w:rsidRPr="007747AF">
        <w:rPr>
          <w:rStyle w:val="Emphasis"/>
          <w:highlight w:val="green"/>
        </w:rPr>
        <w:t>multiple</w:t>
      </w:r>
      <w:r w:rsidRPr="000B3BE4">
        <w:rPr>
          <w:sz w:val="16"/>
        </w:rPr>
        <w:t xml:space="preserve"> </w:t>
      </w:r>
      <w:r w:rsidRPr="000B3BE4">
        <w:rPr>
          <w:rStyle w:val="StyleUnderline"/>
        </w:rPr>
        <w:t xml:space="preserve">people </w:t>
      </w:r>
      <w:r w:rsidRPr="007747AF">
        <w:rPr>
          <w:rStyle w:val="StyleUnderline"/>
          <w:highlight w:val="green"/>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61D679CF" w14:textId="77777777" w:rsidR="009D401C" w:rsidRPr="000B3BE4" w:rsidRDefault="009D401C" w:rsidP="009D401C">
      <w:pPr>
        <w:rPr>
          <w:sz w:val="16"/>
        </w:rPr>
      </w:pPr>
      <w:r w:rsidRPr="000B3BE4">
        <w:rPr>
          <w:sz w:val="16"/>
        </w:rPr>
        <w:t xml:space="preserve">These </w:t>
      </w:r>
      <w:r w:rsidRPr="007747AF">
        <w:rPr>
          <w:rStyle w:val="StyleUnderline"/>
          <w:highlight w:val="green"/>
        </w:rPr>
        <w:t>real</w:t>
      </w:r>
      <w:r w:rsidRPr="000B3BE4">
        <w:rPr>
          <w:rStyle w:val="StyleUnderline"/>
        </w:rPr>
        <w:t xml:space="preserve"> management </w:t>
      </w:r>
      <w:r w:rsidRPr="007747AF">
        <w:rPr>
          <w:rStyle w:val="StyleUnderline"/>
          <w:highlight w:val="green"/>
        </w:rPr>
        <w:t>challenges</w:t>
      </w:r>
      <w:r w:rsidRPr="000B3BE4">
        <w:rPr>
          <w:rStyle w:val="StyleUnderline"/>
        </w:rPr>
        <w:t xml:space="preserve"> have been </w:t>
      </w:r>
      <w:r w:rsidRPr="007747AF">
        <w:rPr>
          <w:rStyle w:val="StyleUnderline"/>
          <w:highlight w:val="green"/>
        </w:rPr>
        <w:t>noted</w:t>
      </w:r>
      <w:r w:rsidRPr="007747AF">
        <w:rPr>
          <w:sz w:val="16"/>
          <w:highlight w:val="green"/>
        </w:rPr>
        <w:t xml:space="preserve"> </w:t>
      </w:r>
      <w:r w:rsidRPr="007747AF">
        <w:rPr>
          <w:rStyle w:val="Emphasis"/>
          <w:sz w:val="24"/>
          <w:szCs w:val="24"/>
          <w:highlight w:val="green"/>
        </w:rPr>
        <w:t>by bipartisan</w:t>
      </w:r>
      <w:r w:rsidRPr="000B3BE4">
        <w:rPr>
          <w:rStyle w:val="Emphasis"/>
          <w:sz w:val="24"/>
          <w:szCs w:val="24"/>
        </w:rPr>
        <w:t xml:space="preserve"> groups of </w:t>
      </w:r>
      <w:r w:rsidRPr="007747AF">
        <w:rPr>
          <w:rStyle w:val="Emphasis"/>
          <w:sz w:val="24"/>
          <w:szCs w:val="24"/>
          <w:highlight w:val="green"/>
        </w:rPr>
        <w:t>experts and</w:t>
      </w:r>
      <w:r w:rsidRPr="000B3BE4">
        <w:rPr>
          <w:rStyle w:val="Emphasis"/>
          <w:sz w:val="24"/>
          <w:szCs w:val="24"/>
        </w:rPr>
        <w:t xml:space="preserve"> former </w:t>
      </w:r>
      <w:r w:rsidRPr="007747AF">
        <w:rPr>
          <w:rStyle w:val="Emphasis"/>
          <w:sz w:val="24"/>
          <w:szCs w:val="24"/>
          <w:highlight w:val="green"/>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7C0BDB61" w14:textId="77777777" w:rsidR="009D401C" w:rsidRPr="000B3BE4" w:rsidRDefault="009D401C" w:rsidP="009D401C">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6DEC08A1" w14:textId="77777777" w:rsidR="009D401C" w:rsidRPr="000B3BE4" w:rsidRDefault="009D401C" w:rsidP="009D401C">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313F403" w14:textId="77777777" w:rsidR="009D401C" w:rsidRPr="000B3BE4" w:rsidRDefault="009D401C" w:rsidP="009D401C">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7F84E3BD" w14:textId="77777777" w:rsidR="009D401C" w:rsidRPr="000B3BE4" w:rsidRDefault="009D401C" w:rsidP="009D401C">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821C2E5" w14:textId="77777777" w:rsidR="009D401C" w:rsidRPr="000B3BE4" w:rsidRDefault="009D401C" w:rsidP="009D401C">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323EA123" w14:textId="77777777" w:rsidR="009D401C" w:rsidRPr="000B3BE4" w:rsidRDefault="009D401C" w:rsidP="009D401C">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27B87C4E" w14:textId="77777777" w:rsidR="009D401C" w:rsidRPr="000B3BE4" w:rsidRDefault="009D401C" w:rsidP="009D401C">
      <w:pPr>
        <w:rPr>
          <w:sz w:val="16"/>
        </w:rPr>
      </w:pPr>
      <w:r w:rsidRPr="000B3BE4">
        <w:rPr>
          <w:sz w:val="16"/>
        </w:rPr>
        <w:t xml:space="preserve">Media </w:t>
      </w:r>
      <w:r w:rsidRPr="007747AF">
        <w:rPr>
          <w:rStyle w:val="StyleUnderline"/>
          <w:highlight w:val="green"/>
        </w:rPr>
        <w:t>reports</w:t>
      </w:r>
      <w:r w:rsidRPr="007747AF">
        <w:rPr>
          <w:sz w:val="16"/>
          <w:highlight w:val="green"/>
        </w:rPr>
        <w:t xml:space="preserve"> </w:t>
      </w:r>
      <w:r w:rsidRPr="007747AF">
        <w:rPr>
          <w:rStyle w:val="Emphasis"/>
          <w:highlight w:val="green"/>
        </w:rPr>
        <w:t>dramatized</w:t>
      </w:r>
      <w:r w:rsidRPr="000B3BE4">
        <w:rPr>
          <w:sz w:val="16"/>
        </w:rPr>
        <w:t xml:space="preserve"> the </w:t>
      </w:r>
      <w:r w:rsidRPr="007747AF">
        <w:rPr>
          <w:rStyle w:val="Emphasis"/>
          <w:highlight w:val="green"/>
        </w:rPr>
        <w:t>job losses</w:t>
      </w:r>
      <w:r w:rsidRPr="000B3BE4">
        <w:rPr>
          <w:sz w:val="16"/>
        </w:rPr>
        <w:t xml:space="preserve"> </w:t>
      </w:r>
      <w:r w:rsidRPr="000B3BE4">
        <w:rPr>
          <w:rStyle w:val="StyleUnderline"/>
        </w:rPr>
        <w:t>that would supposedly</w:t>
      </w:r>
      <w:r w:rsidRPr="000B3BE4">
        <w:rPr>
          <w:sz w:val="16"/>
        </w:rPr>
        <w:t xml:space="preserve"> </w:t>
      </w:r>
      <w:r w:rsidRPr="007747AF">
        <w:rPr>
          <w:rStyle w:val="Emphasis"/>
          <w:highlight w:val="green"/>
        </w:rPr>
        <w:t>gut</w:t>
      </w:r>
      <w:r w:rsidRPr="000B3BE4">
        <w:rPr>
          <w:rStyle w:val="Emphasis"/>
        </w:rPr>
        <w:t xml:space="preserve"> U.S. </w:t>
      </w:r>
      <w:r w:rsidRPr="007747AF">
        <w:rPr>
          <w:rStyle w:val="Emphasis"/>
          <w:highlight w:val="green"/>
        </w:rPr>
        <w:t>diplomacy</w:t>
      </w:r>
      <w:r w:rsidRPr="007747AF">
        <w:rPr>
          <w:sz w:val="16"/>
          <w:highlight w:val="green"/>
        </w:rPr>
        <w:t xml:space="preserve">, </w:t>
      </w:r>
      <w:r w:rsidRPr="007747AF">
        <w:rPr>
          <w:rStyle w:val="StyleUnderline"/>
          <w:highlight w:val="green"/>
        </w:rPr>
        <w:t>but</w:t>
      </w:r>
      <w:r w:rsidRPr="000B3BE4">
        <w:rPr>
          <w:sz w:val="16"/>
        </w:rPr>
        <w:t xml:space="preserve"> the </w:t>
      </w:r>
      <w:r w:rsidRPr="007747AF">
        <w:rPr>
          <w:rStyle w:val="StyleUnderline"/>
          <w:highlight w:val="green"/>
        </w:rPr>
        <w:t>trimming</w:t>
      </w:r>
      <w:r w:rsidRPr="000B3BE4">
        <w:rPr>
          <w:rStyle w:val="StyleUnderline"/>
        </w:rPr>
        <w:t xml:space="preserve"> of</w:t>
      </w:r>
      <w:r w:rsidRPr="000B3BE4">
        <w:rPr>
          <w:sz w:val="16"/>
        </w:rPr>
        <w:t xml:space="preserve"> roughly </w:t>
      </w:r>
      <w:r w:rsidRPr="007747AF">
        <w:rPr>
          <w:rStyle w:val="Emphasis"/>
          <w:highlight w:val="green"/>
        </w:rPr>
        <w:t>3,000</w:t>
      </w:r>
      <w:r w:rsidRPr="000B3BE4">
        <w:rPr>
          <w:rStyle w:val="Emphasis"/>
        </w:rPr>
        <w:t xml:space="preserve"> positions</w:t>
      </w:r>
      <w:r w:rsidRPr="000B3BE4">
        <w:rPr>
          <w:sz w:val="16"/>
        </w:rPr>
        <w:t xml:space="preserve"> </w:t>
      </w:r>
      <w:r w:rsidRPr="000B3BE4">
        <w:rPr>
          <w:rStyle w:val="StyleUnderline"/>
        </w:rPr>
        <w:t xml:space="preserve">from a staff </w:t>
      </w:r>
      <w:r w:rsidRPr="007747AF">
        <w:rPr>
          <w:rStyle w:val="StyleUnderline"/>
          <w:highlight w:val="green"/>
        </w:rPr>
        <w:t>of</w:t>
      </w:r>
      <w:r w:rsidRPr="007747AF">
        <w:rPr>
          <w:sz w:val="16"/>
          <w:highlight w:val="green"/>
        </w:rPr>
        <w:t xml:space="preserve"> </w:t>
      </w:r>
      <w:r w:rsidRPr="007747AF">
        <w:rPr>
          <w:rStyle w:val="Emphasis"/>
          <w:highlight w:val="green"/>
        </w:rPr>
        <w:t>80,000</w:t>
      </w:r>
      <w:r w:rsidRPr="007747AF">
        <w:rPr>
          <w:sz w:val="16"/>
          <w:highlight w:val="green"/>
        </w:rPr>
        <w:t xml:space="preserve"> </w:t>
      </w:r>
      <w:r w:rsidRPr="007747AF">
        <w:rPr>
          <w:rStyle w:val="StyleUnderline"/>
          <w:highlight w:val="green"/>
        </w:rPr>
        <w:t>was</w:t>
      </w:r>
      <w:r w:rsidRPr="000B3BE4">
        <w:rPr>
          <w:rStyle w:val="StyleUnderline"/>
        </w:rPr>
        <w:t xml:space="preserve"> a</w:t>
      </w:r>
      <w:r w:rsidRPr="000B3BE4">
        <w:rPr>
          <w:sz w:val="16"/>
        </w:rPr>
        <w:t xml:space="preserve"> </w:t>
      </w:r>
      <w:r w:rsidRPr="007747AF">
        <w:rPr>
          <w:rStyle w:val="Emphasis"/>
          <w:highlight w:val="green"/>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7747AF">
        <w:rPr>
          <w:rStyle w:val="Emphasis"/>
          <w:highlight w:val="green"/>
        </w:rPr>
        <w:t>reversed</w:t>
      </w:r>
      <w:r w:rsidRPr="000B3BE4">
        <w:rPr>
          <w:sz w:val="16"/>
        </w:rPr>
        <w:t xml:space="preserve"> </w:t>
      </w:r>
      <w:r w:rsidRPr="000B3BE4">
        <w:rPr>
          <w:rStyle w:val="StyleUnderline"/>
        </w:rPr>
        <w:t xml:space="preserve">the </w:t>
      </w:r>
      <w:r w:rsidRPr="007747AF">
        <w:rPr>
          <w:rStyle w:val="StyleUnderline"/>
          <w:highlight w:val="green"/>
        </w:rPr>
        <w:t>expansion from</w:t>
      </w:r>
      <w:r w:rsidRPr="000B3BE4">
        <w:rPr>
          <w:sz w:val="16"/>
        </w:rPr>
        <w:t xml:space="preserve"> the </w:t>
      </w:r>
      <w:r w:rsidRPr="007747AF">
        <w:rPr>
          <w:rStyle w:val="Emphasis"/>
          <w:highlight w:val="green"/>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6B8585D7" w14:textId="77777777" w:rsidR="009D401C" w:rsidRPr="000B3BE4" w:rsidRDefault="009D401C" w:rsidP="009D401C">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7C6C6A36" w14:textId="77777777" w:rsidR="009D401C" w:rsidRPr="000B3BE4" w:rsidRDefault="009D401C" w:rsidP="009D401C">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6633830A" w14:textId="77777777" w:rsidR="009D401C" w:rsidRPr="000B3BE4" w:rsidRDefault="009D401C" w:rsidP="009D401C">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61370659" w14:textId="77777777" w:rsidR="009D401C" w:rsidRDefault="009D401C" w:rsidP="009D401C">
      <w:pPr>
        <w:rPr>
          <w:sz w:val="16"/>
        </w:rPr>
      </w:pPr>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16FB7DDE" w14:textId="77777777" w:rsidR="009D401C" w:rsidRDefault="009D401C" w:rsidP="009D401C">
      <w:pPr>
        <w:pStyle w:val="Heading4"/>
      </w:pPr>
      <w:r>
        <w:t>5. No disease impact—a dozen warrants. Assumes Taylor.</w:t>
      </w:r>
    </w:p>
    <w:p w14:paraId="491878F3" w14:textId="77777777" w:rsidR="009D401C" w:rsidRPr="00041E24" w:rsidRDefault="009D401C" w:rsidP="009D401C">
      <w:r>
        <w:t>*this cards very convenient to mark at any set point, just make sure it’s at the end of a paragraph.</w:t>
      </w:r>
    </w:p>
    <w:p w14:paraId="4AE4F12C" w14:textId="77777777" w:rsidR="009D401C" w:rsidRPr="006832CB" w:rsidRDefault="009D401C" w:rsidP="009D401C">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4C04F83B" w14:textId="77777777" w:rsidR="009D401C" w:rsidRPr="00967998" w:rsidRDefault="009D401C" w:rsidP="009D401C">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303520">
        <w:rPr>
          <w:rStyle w:val="Emphasis"/>
          <w:highlight w:val="green"/>
        </w:rPr>
        <w:t xml:space="preserve">many </w:t>
      </w:r>
      <w:r w:rsidRPr="002616C5">
        <w:rPr>
          <w:rStyle w:val="Emphasis"/>
        </w:rPr>
        <w:t xml:space="preserve">biosecurity experts, public health </w:t>
      </w:r>
      <w:r w:rsidRPr="00303520">
        <w:rPr>
          <w:rStyle w:val="Emphasis"/>
          <w:highlight w:val="green"/>
        </w:rPr>
        <w:t>experts</w:t>
      </w:r>
      <w:r w:rsidRPr="00967998">
        <w:rPr>
          <w:rStyle w:val="Emphasis"/>
        </w:rPr>
        <w:t xml:space="preserve">, and policymakers </w:t>
      </w:r>
      <w:r w:rsidRPr="00303520">
        <w:rPr>
          <w:rStyle w:val="Emphasis"/>
          <w:highlight w:val="green"/>
        </w:rPr>
        <w:t>are skeptical of</w:t>
      </w:r>
      <w:r w:rsidRPr="00967998">
        <w:rPr>
          <w:rStyle w:val="Emphasis"/>
        </w:rPr>
        <w:t xml:space="preserve"> high levels of near-term </w:t>
      </w:r>
      <w:r w:rsidRPr="00303520">
        <w:rPr>
          <w:rStyle w:val="Emphasis"/>
          <w:highlight w:val="green"/>
        </w:rPr>
        <w:t>existential biorisk</w:t>
      </w:r>
      <w:r w:rsidRPr="00967998">
        <w:rPr>
          <w:sz w:val="12"/>
        </w:rPr>
        <w:t>. Parts 9, 10 and 11 gave a dozen preliminary reasons for doubt, surveyed at the end of Part 11.</w:t>
      </w:r>
    </w:p>
    <w:p w14:paraId="75B3C1B4" w14:textId="77777777" w:rsidR="009D401C" w:rsidRPr="00967998" w:rsidRDefault="009D401C" w:rsidP="009D401C">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0C1B012B" w14:textId="77777777" w:rsidR="009D401C" w:rsidRPr="00967998" w:rsidRDefault="009D401C" w:rsidP="009D401C">
      <w:pPr>
        <w:rPr>
          <w:sz w:val="12"/>
        </w:rPr>
      </w:pPr>
      <w:r w:rsidRPr="00967998">
        <w:rPr>
          <w:sz w:val="12"/>
        </w:rPr>
        <w:t>Today’s post concludes by drawing out some important lessons from this discussion.</w:t>
      </w:r>
    </w:p>
    <w:p w14:paraId="03087BF5" w14:textId="77777777" w:rsidR="009D401C" w:rsidRPr="00967998" w:rsidRDefault="009D401C" w:rsidP="009D401C">
      <w:pPr>
        <w:rPr>
          <w:rStyle w:val="Emphasis"/>
        </w:rPr>
      </w:pPr>
      <w:r w:rsidRPr="00041E24">
        <w:rPr>
          <w:rStyle w:val="Emphasis"/>
        </w:rPr>
        <w:t>2. Reasons for doubt</w:t>
      </w:r>
    </w:p>
    <w:p w14:paraId="7788155B" w14:textId="77777777" w:rsidR="009D401C" w:rsidRPr="00967998" w:rsidRDefault="009D401C" w:rsidP="009D401C">
      <w:pPr>
        <w:rPr>
          <w:rStyle w:val="StyleUnderline"/>
        </w:rPr>
      </w:pPr>
      <w:r w:rsidRPr="00967998">
        <w:rPr>
          <w:sz w:val="12"/>
        </w:rPr>
        <w:t xml:space="preserve">The first thing to emphasize is that there are good prima facie reasons to doubt high estimates of existential biorisk. Parts 9, 10 and 11 developed </w:t>
      </w:r>
      <w:r w:rsidRPr="00303520">
        <w:rPr>
          <w:rStyle w:val="StyleUnderline"/>
          <w:highlight w:val="green"/>
        </w:rPr>
        <w:t>a dozen</w:t>
      </w:r>
      <w:r w:rsidRPr="00967998">
        <w:rPr>
          <w:rStyle w:val="StyleUnderline"/>
        </w:rPr>
        <w:t xml:space="preserve"> such </w:t>
      </w:r>
      <w:r w:rsidRPr="00303520">
        <w:rPr>
          <w:rStyle w:val="StyleUnderline"/>
          <w:highlight w:val="green"/>
        </w:rPr>
        <w:t>reasons</w:t>
      </w:r>
      <w:r w:rsidRPr="00967998">
        <w:rPr>
          <w:rStyle w:val="StyleUnderline"/>
        </w:rPr>
        <w:t>:</w:t>
      </w:r>
    </w:p>
    <w:p w14:paraId="3AA83C79" w14:textId="77777777" w:rsidR="009D401C" w:rsidRPr="00967998" w:rsidRDefault="009D401C" w:rsidP="009D401C">
      <w:pPr>
        <w:rPr>
          <w:rStyle w:val="StyleUnderline"/>
        </w:rPr>
      </w:pPr>
      <w:r w:rsidRPr="00604BC5">
        <w:rPr>
          <w:rStyle w:val="Emphasis"/>
          <w:sz w:val="28"/>
          <w:szCs w:val="28"/>
        </w:rPr>
        <w:t>Engineering existential biothreats is</w:t>
      </w:r>
      <w:r w:rsidRPr="00967998">
        <w:rPr>
          <w:rStyle w:val="Emphasis"/>
          <w:sz w:val="28"/>
          <w:szCs w:val="28"/>
        </w:rPr>
        <w:t xml:space="preserve"> a very </w:t>
      </w:r>
      <w:r w:rsidRPr="00303520">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w:t>
      </w:r>
      <w:r w:rsidRPr="00604BC5">
        <w:rPr>
          <w:rStyle w:val="Emphasis"/>
        </w:rPr>
        <w:t xml:space="preserve">pathogen would need </w:t>
      </w:r>
      <w:r w:rsidRPr="00303520">
        <w:rPr>
          <w:rStyle w:val="Emphasis"/>
          <w:highlight w:val="green"/>
        </w:rPr>
        <w:t>to reach everyone, be</w:t>
      </w:r>
      <w:r w:rsidRPr="00967998">
        <w:rPr>
          <w:rStyle w:val="Emphasis"/>
        </w:rPr>
        <w:t xml:space="preserve"> virtually </w:t>
      </w:r>
      <w:r w:rsidRPr="00303520">
        <w:rPr>
          <w:rStyle w:val="Emphasis"/>
          <w:highlight w:val="green"/>
        </w:rPr>
        <w:t>undetectable, unprecedently</w:t>
      </w:r>
      <w:r w:rsidRPr="00930F5F">
        <w:rPr>
          <w:rStyle w:val="Emphasis"/>
        </w:rPr>
        <w:t xml:space="preserve"> </w:t>
      </w:r>
      <w:r w:rsidRPr="00303520">
        <w:rPr>
          <w:rStyle w:val="Emphasis"/>
          <w:highlight w:val="green"/>
        </w:rPr>
        <w:t>lethal and infectious</w:t>
      </w:r>
      <w:r w:rsidRPr="00604BC5">
        <w:rPr>
          <w:rStyle w:val="Emphasis"/>
        </w:rPr>
        <w:t>, and</w:t>
      </w:r>
      <w:r w:rsidRPr="00604BC5">
        <w:rPr>
          <w:sz w:val="12"/>
        </w:rPr>
        <w:t xml:space="preserve"> </w:t>
      </w:r>
      <w:r w:rsidRPr="00604BC5">
        <w:rPr>
          <w:rStyle w:val="Emphasis"/>
        </w:rPr>
        <w:t>circumvent basic public health measures</w:t>
      </w:r>
      <w:r w:rsidRPr="00967998">
        <w:rPr>
          <w:rStyle w:val="StyleUnderline"/>
        </w:rPr>
        <w:t xml:space="preserve">. Then </w:t>
      </w:r>
      <w:r w:rsidRPr="00930F5F">
        <w:rPr>
          <w:rStyle w:val="StyleUnderline"/>
        </w:rPr>
        <w:t>you would need a group with the sophistication and motivation to pull off an attack.</w:t>
      </w:r>
    </w:p>
    <w:p w14:paraId="6324B476" w14:textId="77777777" w:rsidR="009D401C" w:rsidRPr="00967998" w:rsidRDefault="009D401C" w:rsidP="009D401C">
      <w:pPr>
        <w:rPr>
          <w:rStyle w:val="Emphasis"/>
        </w:rPr>
      </w:pPr>
      <w:r w:rsidRPr="002616C5">
        <w:rPr>
          <w:rStyle w:val="Emphasis"/>
          <w:sz w:val="28"/>
          <w:szCs w:val="28"/>
        </w:rPr>
        <w:t xml:space="preserve">Human </w:t>
      </w:r>
      <w:r w:rsidRPr="00303520">
        <w:rPr>
          <w:rStyle w:val="Emphasis"/>
          <w:sz w:val="28"/>
          <w:szCs w:val="28"/>
          <w:highlight w:val="green"/>
        </w:rPr>
        <w:t>history suggests</w:t>
      </w:r>
      <w:r w:rsidRPr="00930F5F">
        <w:rPr>
          <w:rStyle w:val="Emphasis"/>
          <w:sz w:val="28"/>
          <w:szCs w:val="28"/>
        </w:rPr>
        <w:t xml:space="preserve"> surprising </w:t>
      </w:r>
      <w:r w:rsidRPr="00303520">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303520">
        <w:rPr>
          <w:rStyle w:val="StyleUnderline"/>
          <w:highlight w:val="green"/>
        </w:rPr>
        <w:t>to</w:t>
      </w:r>
      <w:r w:rsidRPr="00967998">
        <w:rPr>
          <w:rStyle w:val="StyleUnderline"/>
        </w:rPr>
        <w:t xml:space="preserve"> highly </w:t>
      </w:r>
      <w:r w:rsidRPr="00930F5F">
        <w:rPr>
          <w:rStyle w:val="StyleUnderline"/>
        </w:rPr>
        <w:t xml:space="preserve">destructive </w:t>
      </w:r>
      <w:r w:rsidRPr="00303520">
        <w:rPr>
          <w:rStyle w:val="StyleUnderline"/>
          <w:highlight w:val="green"/>
        </w:rPr>
        <w:t>pandemics</w:t>
      </w:r>
      <w:r w:rsidRPr="00967998">
        <w:rPr>
          <w:rStyle w:val="StyleUnderline"/>
        </w:rPr>
        <w:t xml:space="preserve">, </w:t>
      </w:r>
      <w:r w:rsidRPr="00967998">
        <w:rPr>
          <w:rStyle w:val="Emphasis"/>
        </w:rPr>
        <w:t xml:space="preserve">but </w:t>
      </w:r>
      <w:r w:rsidRPr="00303520">
        <w:rPr>
          <w:rStyle w:val="Emphasis"/>
          <w:highlight w:val="green"/>
        </w:rPr>
        <w:t>also</w:t>
      </w:r>
      <w:r w:rsidRPr="00967998">
        <w:rPr>
          <w:rStyle w:val="Emphasis"/>
        </w:rPr>
        <w:t xml:space="preserve"> to </w:t>
      </w:r>
      <w:r w:rsidRPr="00303520">
        <w:rPr>
          <w:rStyle w:val="Emphasis"/>
          <w:highlight w:val="green"/>
        </w:rPr>
        <w:t xml:space="preserve">the combination </w:t>
      </w:r>
      <w:r w:rsidRPr="00930F5F">
        <w:rPr>
          <w:rStyle w:val="Emphasis"/>
        </w:rPr>
        <w:t xml:space="preserve">of pandemics </w:t>
      </w:r>
      <w:r w:rsidRPr="00303520">
        <w:rPr>
          <w:rStyle w:val="Emphasis"/>
          <w:highlight w:val="green"/>
        </w:rPr>
        <w:t>with</w:t>
      </w:r>
      <w:r w:rsidRPr="00967998">
        <w:rPr>
          <w:rStyle w:val="Emphasis"/>
        </w:rPr>
        <w:t xml:space="preserve"> numerous </w:t>
      </w:r>
      <w:r w:rsidRPr="00303520">
        <w:rPr>
          <w:rStyle w:val="Emphasis"/>
          <w:highlight w:val="green"/>
        </w:rPr>
        <w:t>other catastrophes</w:t>
      </w:r>
      <w:r w:rsidRPr="00967998">
        <w:rPr>
          <w:rStyle w:val="Emphasis"/>
        </w:rPr>
        <w:t>.</w:t>
      </w:r>
    </w:p>
    <w:p w14:paraId="122C1027" w14:textId="77777777" w:rsidR="009D401C" w:rsidRPr="00967998" w:rsidRDefault="009D401C" w:rsidP="009D401C">
      <w:pPr>
        <w:rPr>
          <w:rStyle w:val="StyleUnderline"/>
        </w:rPr>
      </w:pPr>
      <w:r w:rsidRPr="00303520">
        <w:rPr>
          <w:rStyle w:val="Emphasis"/>
          <w:sz w:val="28"/>
          <w:szCs w:val="28"/>
          <w:highlight w:val="green"/>
        </w:rPr>
        <w:t>Mammalian history:</w:t>
      </w:r>
      <w:r w:rsidRPr="00303520">
        <w:rPr>
          <w:rStyle w:val="StyleUnderline"/>
          <w:highlight w:val="green"/>
        </w:rPr>
        <w:t xml:space="preserve"> </w:t>
      </w:r>
      <w:r w:rsidRPr="00930F5F">
        <w:rPr>
          <w:rStyle w:val="Emphasis"/>
        </w:rPr>
        <w:t>Throughout</w:t>
      </w:r>
      <w:r w:rsidRPr="00967998">
        <w:rPr>
          <w:rStyle w:val="Emphasis"/>
        </w:rPr>
        <w:t xml:space="preserve"> history, </w:t>
      </w:r>
      <w:r w:rsidRPr="00604BC5">
        <w:rPr>
          <w:rStyle w:val="Emphasis"/>
        </w:rPr>
        <w:t xml:space="preserve">there is </w:t>
      </w:r>
      <w:r w:rsidRPr="00303520">
        <w:rPr>
          <w:rStyle w:val="Emphasis"/>
          <w:highlight w:val="green"/>
        </w:rPr>
        <w:t>only one</w:t>
      </w:r>
      <w:r w:rsidRPr="00967998">
        <w:rPr>
          <w:rStyle w:val="Emphasis"/>
        </w:rPr>
        <w:t xml:space="preserve"> recorded </w:t>
      </w:r>
      <w:r w:rsidRPr="00303520">
        <w:rPr>
          <w:rStyle w:val="Emphasis"/>
          <w:highlight w:val="green"/>
        </w:rPr>
        <w:t>instance</w:t>
      </w:r>
      <w:r w:rsidRPr="00967998">
        <w:rPr>
          <w:rStyle w:val="Emphasis"/>
        </w:rPr>
        <w:t xml:space="preserve"> in which </w:t>
      </w:r>
      <w:r w:rsidRPr="00303520">
        <w:rPr>
          <w:rStyle w:val="Emphasis"/>
          <w:highlight w:val="green"/>
        </w:rPr>
        <w:t>disease</w:t>
      </w:r>
      <w:r w:rsidRPr="00967998">
        <w:rPr>
          <w:rStyle w:val="Emphasis"/>
        </w:rPr>
        <w:t xml:space="preserve"> has </w:t>
      </w:r>
      <w:r w:rsidRPr="00303520">
        <w:rPr>
          <w:rStyle w:val="Emphasis"/>
          <w:highlight w:val="green"/>
        </w:rPr>
        <w:t>led to</w:t>
      </w:r>
      <w:r w:rsidRPr="00967998">
        <w:rPr>
          <w:rStyle w:val="Emphasis"/>
        </w:rPr>
        <w:t xml:space="preserve"> the </w:t>
      </w:r>
      <w:r w:rsidRPr="00303520">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303520">
        <w:rPr>
          <w:rStyle w:val="StyleUnderline"/>
          <w:highlight w:val="green"/>
        </w:rPr>
        <w:t>a</w:t>
      </w:r>
      <w:r w:rsidRPr="00967998">
        <w:rPr>
          <w:rStyle w:val="StyleUnderline"/>
        </w:rPr>
        <w:t xml:space="preserve"> species of </w:t>
      </w:r>
      <w:r w:rsidRPr="00303520">
        <w:rPr>
          <w:rStyle w:val="StyleUnderline"/>
          <w:highlight w:val="green"/>
        </w:rPr>
        <w:t>rat</w:t>
      </w:r>
      <w:r w:rsidRPr="00967998">
        <w:rPr>
          <w:rStyle w:val="StyleUnderline"/>
        </w:rPr>
        <w:t xml:space="preserve"> living </w:t>
      </w:r>
      <w:r w:rsidRPr="00303520">
        <w:rPr>
          <w:rStyle w:val="StyleUnderline"/>
          <w:highlight w:val="green"/>
        </w:rPr>
        <w:t>on a single island.</w:t>
      </w:r>
    </w:p>
    <w:p w14:paraId="3F745041" w14:textId="77777777" w:rsidR="009D401C" w:rsidRPr="00967998" w:rsidRDefault="009D401C" w:rsidP="009D401C">
      <w:pPr>
        <w:rPr>
          <w:rStyle w:val="StyleUnderline"/>
        </w:rPr>
      </w:pPr>
      <w:r w:rsidRPr="00303520">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303520">
        <w:rPr>
          <w:rStyle w:val="StyleUnderline"/>
          <w:highlight w:val="green"/>
        </w:rPr>
        <w:t>Producing</w:t>
      </w:r>
      <w:r w:rsidRPr="00967998">
        <w:rPr>
          <w:rStyle w:val="StyleUnderline"/>
        </w:rPr>
        <w:t xml:space="preserve"> a virus with </w:t>
      </w:r>
      <w:r w:rsidRPr="00604BC5">
        <w:rPr>
          <w:rStyle w:val="StyleUnderline"/>
        </w:rPr>
        <w:t xml:space="preserve">surprising features of </w:t>
      </w:r>
      <w:r w:rsidRPr="00303520">
        <w:rPr>
          <w:rStyle w:val="StyleUnderline"/>
          <w:highlight w:val="green"/>
        </w:rPr>
        <w:t>many</w:t>
      </w:r>
      <w:r w:rsidRPr="00967998">
        <w:rPr>
          <w:rStyle w:val="StyleUnderline"/>
        </w:rPr>
        <w:t xml:space="preserve"> </w:t>
      </w:r>
      <w:r w:rsidRPr="00303520">
        <w:rPr>
          <w:rStyle w:val="StyleUnderline"/>
          <w:highlight w:val="green"/>
        </w:rPr>
        <w:t>types</w:t>
      </w:r>
      <w:r w:rsidRPr="00967998">
        <w:rPr>
          <w:rStyle w:val="StyleUnderline"/>
        </w:rPr>
        <w:t xml:space="preserve"> (lethality, infectiousness, detectability, …) </w:t>
      </w:r>
      <w:r w:rsidRPr="00303520">
        <w:rPr>
          <w:rStyle w:val="StyleUnderline"/>
          <w:highlight w:val="green"/>
        </w:rPr>
        <w:t>is</w:t>
      </w:r>
      <w:r w:rsidRPr="00967998">
        <w:rPr>
          <w:rStyle w:val="StyleUnderline"/>
        </w:rPr>
        <w:t xml:space="preserve"> much </w:t>
      </w:r>
      <w:r w:rsidRPr="00303520">
        <w:rPr>
          <w:rStyle w:val="StyleUnderline"/>
          <w:highlight w:val="green"/>
        </w:rPr>
        <w:t>hard</w:t>
      </w:r>
      <w:r w:rsidRPr="002616C5">
        <w:rPr>
          <w:rStyle w:val="StyleUnderline"/>
        </w:rPr>
        <w:t>er than producing a virus which is surprising along a few dimensions.</w:t>
      </w:r>
    </w:p>
    <w:p w14:paraId="6C37AE45" w14:textId="77777777" w:rsidR="009D401C" w:rsidRPr="00967998" w:rsidRDefault="009D401C" w:rsidP="009D401C">
      <w:pPr>
        <w:rPr>
          <w:sz w:val="12"/>
        </w:rPr>
      </w:pPr>
      <w:r w:rsidRPr="00967998">
        <w:rPr>
          <w:rStyle w:val="Emphasis"/>
          <w:sz w:val="28"/>
          <w:szCs w:val="28"/>
        </w:rPr>
        <w:t xml:space="preserve">Biological threats can be </w:t>
      </w:r>
      <w:r w:rsidRPr="00303520">
        <w:rPr>
          <w:rStyle w:val="Emphasis"/>
          <w:sz w:val="28"/>
          <w:szCs w:val="28"/>
          <w:highlight w:val="green"/>
        </w:rPr>
        <w:t>met with 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604BC5">
        <w:rPr>
          <w:rStyle w:val="StyleUnderline"/>
        </w:rPr>
        <w:t>simple as</w:t>
      </w:r>
      <w:r w:rsidRPr="00967998">
        <w:rPr>
          <w:sz w:val="12"/>
        </w:rPr>
        <w:t xml:space="preserve"> the now-familiar package of non-pharmaceutical interventions such as </w:t>
      </w:r>
      <w:r w:rsidRPr="00303520">
        <w:rPr>
          <w:rStyle w:val="StyleUnderline"/>
          <w:highlight w:val="green"/>
        </w:rPr>
        <w:t>masking</w:t>
      </w:r>
      <w:r w:rsidRPr="00967998">
        <w:rPr>
          <w:rStyle w:val="StyleUnderline"/>
        </w:rPr>
        <w:t xml:space="preserve">, social distancing </w:t>
      </w:r>
      <w:r w:rsidRPr="00303520">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303520">
        <w:rPr>
          <w:rStyle w:val="StyleUnderline"/>
          <w:highlight w:val="green"/>
        </w:rPr>
        <w:t>vaccines</w:t>
      </w:r>
      <w:r w:rsidRPr="00967998">
        <w:rPr>
          <w:rStyle w:val="StyleUnderline"/>
        </w:rPr>
        <w:t xml:space="preserve"> to market </w:t>
      </w:r>
      <w:r w:rsidRPr="00967998">
        <w:rPr>
          <w:sz w:val="12"/>
        </w:rPr>
        <w:t>in time to counteract a novel pandemic.</w:t>
      </w:r>
    </w:p>
    <w:p w14:paraId="2F25730C" w14:textId="77777777" w:rsidR="009D401C" w:rsidRPr="00967998" w:rsidRDefault="009D401C" w:rsidP="009D401C">
      <w:pPr>
        <w:rPr>
          <w:rStyle w:val="StyleUnderline"/>
        </w:rPr>
      </w:pPr>
      <w:r w:rsidRPr="00303520">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303520">
        <w:rPr>
          <w:rStyle w:val="StyleUnderline"/>
          <w:highlight w:val="green"/>
        </w:rPr>
        <w:t xml:space="preserve">hard to find </w:t>
      </w:r>
      <w:r w:rsidRPr="00930F5F">
        <w:rPr>
          <w:rStyle w:val="StyleUnderline"/>
        </w:rPr>
        <w:t xml:space="preserve">credible </w:t>
      </w:r>
      <w:r w:rsidRPr="00604BC5">
        <w:rPr>
          <w:rStyle w:val="StyleUnderline"/>
        </w:rPr>
        <w:t>examples of sophisticated</w:t>
      </w:r>
      <w:r w:rsidRPr="00967998">
        <w:rPr>
          <w:rStyle w:val="StyleUnderline"/>
        </w:rPr>
        <w:t xml:space="preserve"> </w:t>
      </w:r>
      <w:r w:rsidRPr="00303520">
        <w:rPr>
          <w:rStyle w:val="StyleUnderline"/>
          <w:highlight w:val="green"/>
        </w:rPr>
        <w:t>actors with</w:t>
      </w:r>
      <w:r w:rsidRPr="00967998">
        <w:rPr>
          <w:rStyle w:val="StyleUnderline"/>
        </w:rPr>
        <w:t xml:space="preserve"> both the capability </w:t>
      </w:r>
      <w:r w:rsidRPr="00303520">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303520">
        <w:rPr>
          <w:rStyle w:val="StyleUnderline"/>
          <w:highlight w:val="green"/>
        </w:rPr>
        <w:t>omnicidal</w:t>
      </w:r>
      <w:r w:rsidRPr="00967998">
        <w:rPr>
          <w:rStyle w:val="StyleUnderline"/>
        </w:rPr>
        <w:t xml:space="preserve"> attacks. Many groups wish to cause harm to some fraction of humanity, but far fewer groups </w:t>
      </w:r>
      <w:r w:rsidRPr="00303520">
        <w:rPr>
          <w:rStyle w:val="StyleUnderline"/>
          <w:highlight w:val="green"/>
        </w:rPr>
        <w:t>wish</w:t>
      </w:r>
      <w:r w:rsidRPr="00967998">
        <w:rPr>
          <w:rStyle w:val="StyleUnderline"/>
        </w:rPr>
        <w:t xml:space="preserve"> to kill all of us.</w:t>
      </w:r>
    </w:p>
    <w:p w14:paraId="4ABB4F14" w14:textId="77777777" w:rsidR="009D401C" w:rsidRPr="00967998" w:rsidRDefault="009D401C" w:rsidP="009D401C">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0ED58331" w14:textId="77777777" w:rsidR="009D401C" w:rsidRPr="00967998" w:rsidRDefault="009D401C" w:rsidP="009D401C">
      <w:pPr>
        <w:rPr>
          <w:rStyle w:val="StyleUnderline"/>
        </w:rPr>
      </w:pPr>
      <w:r w:rsidRPr="00303520">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303520">
        <w:rPr>
          <w:rStyle w:val="StyleUnderline"/>
          <w:highlight w:val="green"/>
        </w:rPr>
        <w:t>biorisks</w:t>
      </w:r>
      <w:r w:rsidRPr="00967998">
        <w:rPr>
          <w:rStyle w:val="StyleUnderline"/>
        </w:rPr>
        <w:t xml:space="preserve"> being appealed to </w:t>
      </w:r>
      <w:r w:rsidRPr="00303520">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303520">
        <w:rPr>
          <w:rStyle w:val="StyleUnderline"/>
          <w:highlight w:val="green"/>
        </w:rPr>
        <w:t xml:space="preserve">speculation </w:t>
      </w:r>
      <w:r w:rsidRPr="00604BC5">
        <w:rPr>
          <w:rStyle w:val="StyleUnderline"/>
        </w:rPr>
        <w:t>about far-off future technologies</w:t>
      </w:r>
      <w:r w:rsidRPr="00604BC5">
        <w:rPr>
          <w:sz w:val="12"/>
        </w:rPr>
        <w:t>,</w:t>
      </w:r>
      <w:r w:rsidRPr="00967998">
        <w:rPr>
          <w:sz w:val="12"/>
        </w:rPr>
        <w:t xml:space="preserve"> and much of </w:t>
      </w:r>
      <w:r w:rsidRPr="00967998">
        <w:rPr>
          <w:rStyle w:val="StyleUnderline"/>
        </w:rPr>
        <w:t xml:space="preserve">this speculation is </w:t>
      </w:r>
      <w:r w:rsidRPr="00303520">
        <w:rPr>
          <w:rStyle w:val="StyleUnderline"/>
          <w:highlight w:val="green"/>
        </w:rPr>
        <w:t>hidden from public view</w:t>
      </w:r>
      <w:r w:rsidRPr="00967998">
        <w:rPr>
          <w:rStyle w:val="StyleUnderline"/>
        </w:rPr>
        <w:t xml:space="preserve">. </w:t>
      </w:r>
    </w:p>
    <w:p w14:paraId="3016A8DF" w14:textId="77777777" w:rsidR="009D401C" w:rsidRPr="00967998" w:rsidRDefault="009D401C" w:rsidP="009D401C">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70594415" w14:textId="77777777" w:rsidR="009D401C" w:rsidRPr="00967998" w:rsidRDefault="009D401C" w:rsidP="009D401C">
      <w:pPr>
        <w:rPr>
          <w:rStyle w:val="StyleUnderline"/>
        </w:rPr>
      </w:pPr>
      <w:r w:rsidRPr="002616C5">
        <w:rPr>
          <w:rStyle w:val="Emphasis"/>
          <w:sz w:val="28"/>
          <w:szCs w:val="28"/>
        </w:rPr>
        <w:t>Knowledge</w:t>
      </w:r>
      <w:r w:rsidRPr="00967998">
        <w:rPr>
          <w:rStyle w:val="Emphasis"/>
          <w:sz w:val="28"/>
          <w:szCs w:val="28"/>
        </w:rPr>
        <w:t xml:space="preserve"> and </w:t>
      </w:r>
      <w:r w:rsidRPr="00303520">
        <w:rPr>
          <w:rStyle w:val="Emphasis"/>
          <w:sz w:val="28"/>
          <w:szCs w:val="28"/>
          <w:highlight w:val="green"/>
        </w:rPr>
        <w:t>expertise</w:t>
      </w:r>
      <w:r w:rsidRPr="00303520">
        <w:rPr>
          <w:rStyle w:val="StyleUnderline"/>
          <w:highlight w:val="green"/>
        </w:rPr>
        <w:t>: Even sophisticated groups</w:t>
      </w:r>
      <w:r w:rsidRPr="00967998">
        <w:rPr>
          <w:rStyle w:val="StyleUnderline"/>
        </w:rPr>
        <w:t xml:space="preserve"> often </w:t>
      </w:r>
      <w:r w:rsidRPr="00303520">
        <w:rPr>
          <w:rStyle w:val="StyleUnderline"/>
          <w:highlight w:val="green"/>
        </w:rPr>
        <w:t>lack</w:t>
      </w:r>
      <w:r w:rsidRPr="00967998">
        <w:rPr>
          <w:rStyle w:val="StyleUnderline"/>
        </w:rPr>
        <w:t xml:space="preserve"> the </w:t>
      </w:r>
      <w:r w:rsidRPr="00303520">
        <w:rPr>
          <w:rStyle w:val="StyleUnderline"/>
          <w:highlight w:val="green"/>
        </w:rPr>
        <w:t>knowledge</w:t>
      </w:r>
      <w:r w:rsidRPr="00967998">
        <w:rPr>
          <w:rStyle w:val="StyleUnderline"/>
        </w:rPr>
        <w:t xml:space="preserve"> and expertise </w:t>
      </w:r>
      <w:r w:rsidRPr="00303520">
        <w:rPr>
          <w:rStyle w:val="StyleUnderline"/>
          <w:highlight w:val="green"/>
        </w:rPr>
        <w:t>to</w:t>
      </w:r>
      <w:r w:rsidRPr="00967998">
        <w:rPr>
          <w:rStyle w:val="StyleUnderline"/>
        </w:rPr>
        <w:t xml:space="preserve"> make effective </w:t>
      </w:r>
      <w:r w:rsidRPr="00303520">
        <w:rPr>
          <w:rStyle w:val="StyleUnderline"/>
          <w:highlight w:val="green"/>
        </w:rPr>
        <w:t>use</w:t>
      </w:r>
      <w:r w:rsidRPr="00967998">
        <w:rPr>
          <w:rStyle w:val="StyleUnderline"/>
        </w:rPr>
        <w:t xml:space="preserve"> of </w:t>
      </w:r>
      <w:r w:rsidRPr="00303520">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2B95C800" w14:textId="77777777" w:rsidR="009D401C" w:rsidRPr="00967998" w:rsidRDefault="009D401C" w:rsidP="009D401C">
      <w:pPr>
        <w:rPr>
          <w:rStyle w:val="Emphasis"/>
        </w:rPr>
      </w:pPr>
      <w:r w:rsidRPr="00303520">
        <w:rPr>
          <w:rStyle w:val="Emphasis"/>
          <w:sz w:val="28"/>
          <w:szCs w:val="28"/>
          <w:highlight w:val="green"/>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2C2670E8" w14:textId="77777777" w:rsidR="009D401C" w:rsidRPr="00967998" w:rsidRDefault="009D401C" w:rsidP="009D401C">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59C64401" w14:textId="77777777" w:rsidR="009D401C" w:rsidRPr="00967998" w:rsidRDefault="009D401C" w:rsidP="009D401C">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303520">
        <w:rPr>
          <w:rStyle w:val="Emphasis"/>
          <w:highlight w:val="green"/>
        </w:rPr>
        <w:t>the bar has not been cleared.</w:t>
      </w:r>
    </w:p>
    <w:p w14:paraId="262BBE65" w14:textId="77777777" w:rsidR="009D401C" w:rsidRPr="00432844" w:rsidRDefault="009D401C" w:rsidP="009D401C">
      <w:pPr>
        <w:pStyle w:val="ListParagraph"/>
        <w:keepNext/>
        <w:keepLines/>
        <w:numPr>
          <w:ilvl w:val="0"/>
          <w:numId w:val="55"/>
        </w:numPr>
        <w:spacing w:before="40" w:after="0"/>
        <w:outlineLvl w:val="3"/>
        <w:rPr>
          <w:rFonts w:eastAsiaTheme="majorEastAsia" w:cstheme="majorBidi"/>
          <w:b/>
          <w:iCs/>
        </w:rPr>
      </w:pPr>
      <w:r w:rsidRPr="00432844">
        <w:rPr>
          <w:rFonts w:eastAsiaTheme="majorEastAsia" w:cstheme="majorBidi"/>
          <w:b/>
          <w:iCs/>
        </w:rPr>
        <w:t>Disease doesn’t cause war</w:t>
      </w:r>
    </w:p>
    <w:p w14:paraId="7733EEF9" w14:textId="77777777" w:rsidR="009D401C" w:rsidRPr="00AA2833" w:rsidRDefault="009D401C" w:rsidP="009D401C">
      <w:r w:rsidRPr="00AA2833">
        <w:t xml:space="preserve">Dr. Barry R. </w:t>
      </w:r>
      <w:r w:rsidRPr="00AA2833">
        <w:rPr>
          <w:b/>
          <w:bCs/>
        </w:rPr>
        <w:t>Posen 20</w:t>
      </w:r>
      <w:r w:rsidRPr="00AA2833">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E63AED6" w14:textId="77777777" w:rsidR="009D401C" w:rsidRPr="00AA2833" w:rsidRDefault="009D401C" w:rsidP="009D401C">
      <w:pPr>
        <w:rPr>
          <w:u w:val="single"/>
        </w:rPr>
      </w:pPr>
      <w:r w:rsidRPr="00AA2833">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A2833">
        <w:rPr>
          <w:u w:val="single"/>
        </w:rPr>
        <w:t>Has the pandemic increased or decreased the motive and opportunity of states to wage war?</w:t>
      </w:r>
    </w:p>
    <w:p w14:paraId="7136FC44" w14:textId="77777777" w:rsidR="009D401C" w:rsidRPr="00AA2833" w:rsidRDefault="009D401C" w:rsidP="009D401C">
      <w:pPr>
        <w:rPr>
          <w:sz w:val="16"/>
        </w:rPr>
      </w:pPr>
      <w:r w:rsidRPr="00AA2833">
        <w:rPr>
          <w:u w:val="single"/>
        </w:rPr>
        <w:t>War is a risky business, with potentially very high costs</w:t>
      </w:r>
      <w:r w:rsidRPr="00AA2833">
        <w:rPr>
          <w:sz w:val="16"/>
        </w:rPr>
        <w:t xml:space="preserve">. The historian Geoffrey Blainey argued in The Causes of War that </w:t>
      </w:r>
      <w:r w:rsidRPr="00AA2833">
        <w:rPr>
          <w:u w:val="single"/>
        </w:rPr>
        <w:t xml:space="preserve">most </w:t>
      </w:r>
      <w:r w:rsidRPr="007747AF">
        <w:rPr>
          <w:highlight w:val="green"/>
          <w:u w:val="single"/>
        </w:rPr>
        <w:t xml:space="preserve">wars share a </w:t>
      </w:r>
      <w:r w:rsidRPr="007747AF">
        <w:rPr>
          <w:b/>
          <w:iCs/>
          <w:highlight w:val="green"/>
          <w:u w:val="single"/>
          <w:bdr w:val="single" w:sz="8" w:space="0" w:color="auto"/>
        </w:rPr>
        <w:t>common characteristic</w:t>
      </w:r>
      <w:r w:rsidRPr="00AA2833">
        <w:rPr>
          <w:u w:val="single"/>
        </w:rPr>
        <w:t xml:space="preserve"> at their outset: </w:t>
      </w:r>
      <w:r w:rsidRPr="007747AF">
        <w:rPr>
          <w:b/>
          <w:iCs/>
          <w:highlight w:val="green"/>
          <w:u w:val="single"/>
          <w:bdr w:val="single" w:sz="8" w:space="0" w:color="auto"/>
        </w:rPr>
        <w:t>optimism</w:t>
      </w:r>
      <w:r w:rsidRPr="00AA2833">
        <w:rPr>
          <w:sz w:val="16"/>
        </w:rPr>
        <w:t xml:space="preserve">. The belligerents usually start out sanguine about their odds of military success. </w:t>
      </w:r>
      <w:r w:rsidRPr="00AA2833">
        <w:rPr>
          <w:u w:val="single"/>
        </w:rPr>
        <w:t>When elites</w:t>
      </w:r>
      <w:r w:rsidRPr="00AA2833">
        <w:rPr>
          <w:sz w:val="16"/>
        </w:rPr>
        <w:t xml:space="preserve"> on both or all sides </w:t>
      </w:r>
      <w:r w:rsidRPr="00AA2833">
        <w:rPr>
          <w:u w:val="single"/>
        </w:rPr>
        <w:t>are confident, they are more willing to take the plunge</w:t>
      </w:r>
      <w:r w:rsidRPr="00AA2833">
        <w:rPr>
          <w:sz w:val="16"/>
        </w:rPr>
        <w:t xml:space="preserve">—and less likely to negotiate, because they think they will come out better by fighting. </w:t>
      </w:r>
      <w:r w:rsidRPr="007747AF">
        <w:rPr>
          <w:highlight w:val="green"/>
          <w:u w:val="single"/>
        </w:rPr>
        <w:t>Peace</w:t>
      </w:r>
      <w:r w:rsidRPr="00AA2833">
        <w:rPr>
          <w:u w:val="single"/>
        </w:rPr>
        <w:t xml:space="preserve">, by contrast, </w:t>
      </w:r>
      <w:r w:rsidRPr="007747AF">
        <w:rPr>
          <w:highlight w:val="green"/>
          <w:u w:val="single"/>
        </w:rPr>
        <w:t xml:space="preserve">is served by </w:t>
      </w:r>
      <w:r w:rsidRPr="007747AF">
        <w:rPr>
          <w:b/>
          <w:iCs/>
          <w:highlight w:val="green"/>
          <w:u w:val="single"/>
          <w:bdr w:val="single" w:sz="8" w:space="0" w:color="auto"/>
        </w:rPr>
        <w:t>pessimism</w:t>
      </w:r>
      <w:r w:rsidRPr="00AA2833">
        <w:rPr>
          <w:sz w:val="16"/>
        </w:rPr>
        <w:t>. Even one party’s pessimism can be helpful: that party will be more inclined to negotiate and even accept an unfavorable bargain in order to avoid war.</w:t>
      </w:r>
    </w:p>
    <w:p w14:paraId="6578A334" w14:textId="77777777" w:rsidR="009D401C" w:rsidRPr="00AA2833" w:rsidRDefault="009D401C" w:rsidP="009D401C">
      <w:pPr>
        <w:rPr>
          <w:sz w:val="16"/>
        </w:rPr>
      </w:pPr>
      <w:r w:rsidRPr="00AA2833">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6019EE4F" w14:textId="77777777" w:rsidR="009D401C" w:rsidRPr="00AA2833" w:rsidRDefault="009D401C" w:rsidP="009D401C">
      <w:pPr>
        <w:rPr>
          <w:sz w:val="16"/>
        </w:rPr>
      </w:pPr>
      <w:r w:rsidRPr="00AA2833">
        <w:rPr>
          <w:sz w:val="16"/>
        </w:rPr>
        <w:t xml:space="preserve">What these analysts miss is that COVID-19, the </w:t>
      </w:r>
      <w:r w:rsidRPr="007747AF">
        <w:rPr>
          <w:highlight w:val="green"/>
          <w:u w:val="single"/>
        </w:rPr>
        <w:t>disease</w:t>
      </w:r>
      <w:r w:rsidRPr="007747AF">
        <w:rPr>
          <w:sz w:val="16"/>
          <w:highlight w:val="green"/>
        </w:rPr>
        <w:t xml:space="preserve"> caused by the coronavirus, </w:t>
      </w:r>
      <w:r w:rsidRPr="007747AF">
        <w:rPr>
          <w:highlight w:val="green"/>
          <w:u w:val="single"/>
        </w:rPr>
        <w:t xml:space="preserve">is </w:t>
      </w:r>
      <w:r w:rsidRPr="007747AF">
        <w:rPr>
          <w:b/>
          <w:iCs/>
          <w:highlight w:val="green"/>
          <w:u w:val="single"/>
          <w:bdr w:val="single" w:sz="8" w:space="0" w:color="auto"/>
        </w:rPr>
        <w:t>weaken</w:t>
      </w:r>
      <w:r w:rsidRPr="007747AF">
        <w:rPr>
          <w:highlight w:val="green"/>
          <w:u w:val="single"/>
        </w:rPr>
        <w:t xml:space="preserve">ing all of the great and middle powers more or less </w:t>
      </w:r>
      <w:r w:rsidRPr="007747AF">
        <w:rPr>
          <w:b/>
          <w:iCs/>
          <w:highlight w:val="green"/>
          <w:u w:val="single"/>
          <w:bdr w:val="single" w:sz="8" w:space="0" w:color="auto"/>
        </w:rPr>
        <w:t>equally</w:t>
      </w:r>
      <w:r w:rsidRPr="007747AF">
        <w:rPr>
          <w:highlight w:val="green"/>
          <w:u w:val="single"/>
        </w:rPr>
        <w:t>.</w:t>
      </w:r>
      <w:r w:rsidRPr="00AA2833">
        <w:rPr>
          <w:u w:val="single"/>
        </w:rPr>
        <w:t xml:space="preserve"> None is likely to gain a meaningful advantage over the others. All will have ample reason to be pessimistic about their military capabilities and their overall readiness for war. </w:t>
      </w:r>
      <w:r w:rsidRPr="007747AF">
        <w:rPr>
          <w:b/>
          <w:iCs/>
          <w:highlight w:val="green"/>
          <w:u w:val="single"/>
          <w:bdr w:val="single" w:sz="8" w:space="0" w:color="auto"/>
        </w:rPr>
        <w:t>For</w:t>
      </w:r>
      <w:r w:rsidRPr="00AA2833">
        <w:rPr>
          <w:b/>
          <w:iCs/>
          <w:u w:val="single"/>
          <w:bdr w:val="single" w:sz="8" w:space="0" w:color="auto"/>
        </w:rPr>
        <w:t xml:space="preserve"> the duration of</w:t>
      </w:r>
      <w:r w:rsidRPr="00AA2833">
        <w:rPr>
          <w:sz w:val="16"/>
        </w:rPr>
        <w:t xml:space="preserve"> the </w:t>
      </w:r>
      <w:r w:rsidRPr="007747AF">
        <w:rPr>
          <w:b/>
          <w:iCs/>
          <w:highlight w:val="green"/>
          <w:u w:val="single"/>
          <w:bdr w:val="single" w:sz="8" w:space="0" w:color="auto"/>
        </w:rPr>
        <w:t>pandemic</w:t>
      </w:r>
      <w:r w:rsidRPr="00AA2833">
        <w:rPr>
          <w:sz w:val="16"/>
        </w:rPr>
        <w:t xml:space="preserve">, at least, and probably for years afterward, </w:t>
      </w:r>
      <w:r w:rsidRPr="00AA2833">
        <w:rPr>
          <w:b/>
          <w:iCs/>
          <w:u w:val="single"/>
          <w:bdr w:val="single" w:sz="8" w:space="0" w:color="auto"/>
        </w:rPr>
        <w:t xml:space="preserve">the </w:t>
      </w:r>
      <w:r w:rsidRPr="007747AF">
        <w:rPr>
          <w:b/>
          <w:iCs/>
          <w:highlight w:val="green"/>
          <w:u w:val="single"/>
          <w:bdr w:val="single" w:sz="8" w:space="0" w:color="auto"/>
        </w:rPr>
        <w:t>odds of a war</w:t>
      </w:r>
      <w:r w:rsidRPr="00AA2833">
        <w:rPr>
          <w:b/>
          <w:iCs/>
          <w:u w:val="single"/>
          <w:bdr w:val="single" w:sz="8" w:space="0" w:color="auto"/>
        </w:rPr>
        <w:t xml:space="preserve"> between major powers will </w:t>
      </w:r>
      <w:r w:rsidRPr="007747AF">
        <w:rPr>
          <w:b/>
          <w:iCs/>
          <w:highlight w:val="green"/>
          <w:u w:val="single"/>
          <w:bdr w:val="single" w:sz="8" w:space="0" w:color="auto"/>
        </w:rPr>
        <w:t>go down, not up</w:t>
      </w:r>
      <w:r w:rsidRPr="00AA2833">
        <w:rPr>
          <w:sz w:val="16"/>
        </w:rPr>
        <w:t xml:space="preserve">. </w:t>
      </w:r>
    </w:p>
    <w:p w14:paraId="5DD84688" w14:textId="77777777" w:rsidR="009D401C" w:rsidRPr="00AA2833" w:rsidRDefault="009D401C" w:rsidP="009D401C">
      <w:pPr>
        <w:rPr>
          <w:sz w:val="16"/>
        </w:rPr>
      </w:pPr>
      <w:r w:rsidRPr="00AA2833">
        <w:rPr>
          <w:sz w:val="16"/>
        </w:rPr>
        <w:t>PAX EPIDEMICA?</w:t>
      </w:r>
    </w:p>
    <w:p w14:paraId="4D16B695" w14:textId="77777777" w:rsidR="009D401C" w:rsidRPr="00AA2833" w:rsidRDefault="009D401C" w:rsidP="009D401C">
      <w:pPr>
        <w:rPr>
          <w:sz w:val="16"/>
        </w:rPr>
      </w:pPr>
      <w:r w:rsidRPr="00AA2833">
        <w:rPr>
          <w:u w:val="single"/>
        </w:rPr>
        <w:t>A</w:t>
      </w:r>
      <w:r w:rsidRPr="00AA2833">
        <w:rPr>
          <w:sz w:val="16"/>
        </w:rPr>
        <w:t xml:space="preserve"> cursory </w:t>
      </w:r>
      <w:r w:rsidRPr="00AA2833">
        <w:rPr>
          <w:u w:val="single"/>
        </w:rPr>
        <w:t xml:space="preserve">survey of the </w:t>
      </w:r>
      <w:r w:rsidRPr="007747AF">
        <w:rPr>
          <w:highlight w:val="green"/>
          <w:u w:val="single"/>
        </w:rPr>
        <w:t xml:space="preserve">scholarly </w:t>
      </w:r>
      <w:r w:rsidRPr="007747AF">
        <w:rPr>
          <w:b/>
          <w:iCs/>
          <w:highlight w:val="green"/>
          <w:u w:val="single"/>
          <w:bdr w:val="single" w:sz="8" w:space="0" w:color="auto"/>
        </w:rPr>
        <w:t>lit</w:t>
      </w:r>
      <w:r w:rsidRPr="00AA2833">
        <w:rPr>
          <w:u w:val="single"/>
        </w:rPr>
        <w:t>erature on war and disease</w:t>
      </w:r>
      <w:r w:rsidRPr="00AA2833">
        <w:rPr>
          <w:sz w:val="16"/>
        </w:rPr>
        <w:t xml:space="preserve"> appears to </w:t>
      </w:r>
      <w:r w:rsidRPr="007747AF">
        <w:rPr>
          <w:highlight w:val="green"/>
          <w:u w:val="single"/>
        </w:rPr>
        <w:t>confirm</w:t>
      </w:r>
      <w:r w:rsidRPr="00AA2833">
        <w:rPr>
          <w:sz w:val="16"/>
        </w:rPr>
        <w:t xml:space="preserve"> Blainey’s </w:t>
      </w:r>
      <w:r w:rsidRPr="00AA2833">
        <w:rPr>
          <w:u w:val="single"/>
        </w:rPr>
        <w:t xml:space="preserve">observation that pessimism is </w:t>
      </w:r>
      <w:r w:rsidRPr="00AA2833">
        <w:rPr>
          <w:b/>
          <w:iCs/>
          <w:u w:val="single"/>
          <w:bdr w:val="single" w:sz="8" w:space="0" w:color="auto"/>
        </w:rPr>
        <w:t>conducive to peace</w:t>
      </w:r>
      <w:r w:rsidRPr="00AA2833">
        <w:rPr>
          <w:u w:val="single"/>
        </w:rPr>
        <w:t>. Scholars have documented again and again how war creates permissive conditions for disease</w:t>
      </w:r>
      <w:r w:rsidRPr="00AA2833">
        <w:rPr>
          <w:sz w:val="16"/>
        </w:rPr>
        <w:t xml:space="preserve">—in armies as well as civilians in the fought-over territories. </w:t>
      </w:r>
      <w:r w:rsidRPr="00AA2833">
        <w:rPr>
          <w:u w:val="single"/>
        </w:rPr>
        <w:t xml:space="preserve">But </w:t>
      </w:r>
      <w:r w:rsidRPr="007747AF">
        <w:rPr>
          <w:highlight w:val="green"/>
          <w:u w:val="single"/>
        </w:rPr>
        <w:t xml:space="preserve">one </w:t>
      </w:r>
      <w:r w:rsidRPr="007747AF">
        <w:rPr>
          <w:b/>
          <w:iCs/>
          <w:highlight w:val="green"/>
          <w:u w:val="single"/>
          <w:bdr w:val="single" w:sz="8" w:space="0" w:color="auto"/>
        </w:rPr>
        <w:t>seldom</w:t>
      </w:r>
      <w:r w:rsidRPr="007747AF">
        <w:rPr>
          <w:highlight w:val="green"/>
          <w:u w:val="single"/>
        </w:rPr>
        <w:t xml:space="preserve"> finds </w:t>
      </w:r>
      <w:r w:rsidRPr="007747AF">
        <w:rPr>
          <w:b/>
          <w:iCs/>
          <w:highlight w:val="green"/>
          <w:u w:val="single"/>
          <w:bdr w:val="single" w:sz="8" w:space="0" w:color="auto"/>
        </w:rPr>
        <w:t>any</w:t>
      </w:r>
      <w:r w:rsidRPr="00AA2833">
        <w:rPr>
          <w:u w:val="single"/>
        </w:rPr>
        <w:t xml:space="preserve"> discussion of </w:t>
      </w:r>
      <w:r w:rsidRPr="007747AF">
        <w:rPr>
          <w:b/>
          <w:iCs/>
          <w:highlight w:val="green"/>
          <w:u w:val="single"/>
          <w:bdr w:val="single" w:sz="8" w:space="0" w:color="auto"/>
        </w:rPr>
        <w:t>epidemics causing wars</w:t>
      </w:r>
      <w:r w:rsidRPr="00AA2833">
        <w:rPr>
          <w:u w:val="single"/>
        </w:rPr>
        <w:t xml:space="preserve"> or of wars deliberately started in the middle of widespread outbreaks of infectious disease</w:t>
      </w:r>
      <w:r w:rsidRPr="00AA2833">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B675089" w14:textId="77777777" w:rsidR="009D401C" w:rsidRPr="00AA2833" w:rsidRDefault="009D401C" w:rsidP="009D401C">
      <w:pPr>
        <w:rPr>
          <w:sz w:val="16"/>
        </w:rPr>
      </w:pPr>
      <w:r w:rsidRPr="00AA2833">
        <w:rPr>
          <w:sz w:val="16"/>
        </w:rPr>
        <w:t xml:space="preserve">That </w:t>
      </w:r>
      <w:r w:rsidRPr="007747AF">
        <w:rPr>
          <w:b/>
          <w:iCs/>
          <w:highlight w:val="green"/>
          <w:u w:val="single"/>
          <w:bdr w:val="single" w:sz="8" w:space="0" w:color="auto"/>
        </w:rPr>
        <w:t>sickness slows</w:t>
      </w:r>
      <w:r w:rsidRPr="00AA2833">
        <w:rPr>
          <w:b/>
          <w:iCs/>
          <w:u w:val="single"/>
          <w:bdr w:val="single" w:sz="8" w:space="0" w:color="auto"/>
        </w:rPr>
        <w:t xml:space="preserve"> the march to </w:t>
      </w:r>
      <w:r w:rsidRPr="007747AF">
        <w:rPr>
          <w:b/>
          <w:iCs/>
          <w:highlight w:val="green"/>
          <w:u w:val="single"/>
          <w:bdr w:val="single" w:sz="8" w:space="0" w:color="auto"/>
        </w:rPr>
        <w:t>war</w:t>
      </w:r>
      <w:r w:rsidRPr="00AA2833">
        <w:rPr>
          <w:sz w:val="16"/>
        </w:rPr>
        <w:t xml:space="preserve"> is partly </w:t>
      </w:r>
      <w:r w:rsidRPr="007747AF">
        <w:rPr>
          <w:highlight w:val="green"/>
          <w:u w:val="single"/>
        </w:rPr>
        <w:t>due to the fact</w:t>
      </w:r>
      <w:r w:rsidRPr="00AA2833">
        <w:rPr>
          <w:u w:val="single"/>
        </w:rPr>
        <w:t xml:space="preserve"> that </w:t>
      </w:r>
      <w:r w:rsidRPr="007747AF">
        <w:rPr>
          <w:b/>
          <w:iCs/>
          <w:highlight w:val="green"/>
          <w:u w:val="single"/>
          <w:bdr w:val="single" w:sz="8" w:space="0" w:color="auto"/>
        </w:rPr>
        <w:t>war depends on people</w:t>
      </w:r>
      <w:r w:rsidRPr="007747AF">
        <w:rPr>
          <w:highlight w:val="green"/>
          <w:u w:val="single"/>
        </w:rPr>
        <w:t>. When</w:t>
      </w:r>
      <w:r w:rsidRPr="00AA2833">
        <w:rPr>
          <w:u w:val="single"/>
        </w:rPr>
        <w:t xml:space="preserve"> people fall </w:t>
      </w:r>
      <w:r w:rsidRPr="007747AF">
        <w:rPr>
          <w:highlight w:val="green"/>
          <w:u w:val="single"/>
        </w:rPr>
        <w:t>ill, they can’t</w:t>
      </w:r>
      <w:r w:rsidRPr="00AA2833">
        <w:rPr>
          <w:u w:val="single"/>
        </w:rPr>
        <w:t xml:space="preserve"> be counted on to </w:t>
      </w:r>
      <w:r w:rsidRPr="007747AF">
        <w:rPr>
          <w:highlight w:val="green"/>
          <w:u w:val="single"/>
        </w:rPr>
        <w:t>perform</w:t>
      </w:r>
      <w:r w:rsidRPr="00AA2833">
        <w:rPr>
          <w:u w:val="single"/>
        </w:rPr>
        <w:t xml:space="preserve"> well </w:t>
      </w:r>
      <w:r w:rsidRPr="007747AF">
        <w:rPr>
          <w:highlight w:val="green"/>
          <w:u w:val="single"/>
        </w:rPr>
        <w:t>in combat</w:t>
      </w:r>
      <w:r w:rsidRPr="00AA2833">
        <w:rPr>
          <w:sz w:val="16"/>
        </w:rPr>
        <w:t xml:space="preserve">. Military medicine made enormous strides in the years leading up to World War I, prior to which armies suffered higher numbers of casualties from disease than from combat. But </w:t>
      </w:r>
      <w:r w:rsidRPr="00AA2833">
        <w:rPr>
          <w:u w:val="single"/>
        </w:rPr>
        <w:t>pandemics</w:t>
      </w:r>
      <w:r w:rsidRPr="00AA2833">
        <w:rPr>
          <w:sz w:val="16"/>
        </w:rPr>
        <w:t xml:space="preserve"> still </w:t>
      </w:r>
      <w:r w:rsidRPr="00AA2833">
        <w:rPr>
          <w:u w:val="single"/>
        </w:rPr>
        <w:t>threaten military units</w:t>
      </w:r>
      <w:r w:rsidRPr="00AA2833">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58992E0" w14:textId="77777777" w:rsidR="009D401C" w:rsidRPr="00AA2833" w:rsidRDefault="009D401C" w:rsidP="009D401C">
      <w:pPr>
        <w:rPr>
          <w:sz w:val="16"/>
        </w:rPr>
      </w:pPr>
      <w:r w:rsidRPr="00AA2833">
        <w:rPr>
          <w:u w:val="single"/>
        </w:rPr>
        <w:t>Ground campaigns</w:t>
      </w:r>
      <w:r w:rsidRPr="00AA2833">
        <w:rPr>
          <w:sz w:val="16"/>
        </w:rPr>
        <w:t xml:space="preserve"> in urban areas </w:t>
      </w:r>
      <w:r w:rsidRPr="00AA2833">
        <w:rPr>
          <w:u w:val="single"/>
        </w:rPr>
        <w:t>pose</w:t>
      </w:r>
      <w:r w:rsidRPr="00AA2833">
        <w:rPr>
          <w:sz w:val="16"/>
        </w:rPr>
        <w:t xml:space="preserve"> still </w:t>
      </w:r>
      <w:r w:rsidRPr="00AA2833">
        <w:rPr>
          <w:u w:val="single"/>
        </w:rPr>
        <w:t>greater dangers in pandemic times</w:t>
      </w:r>
      <w:r w:rsidRPr="00AA2833">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9D485FF" w14:textId="77777777" w:rsidR="009D401C" w:rsidRDefault="009D401C" w:rsidP="009D401C">
      <w:pPr>
        <w:rPr>
          <w:sz w:val="16"/>
        </w:rPr>
      </w:pPr>
      <w:r w:rsidRPr="00AA2833">
        <w:rPr>
          <w:u w:val="single"/>
        </w:rPr>
        <w:t xml:space="preserve">The most important reason disease inhibits war is </w:t>
      </w:r>
      <w:r w:rsidRPr="00AA2833">
        <w:rPr>
          <w:b/>
          <w:iCs/>
          <w:u w:val="single"/>
          <w:bdr w:val="single" w:sz="8" w:space="0" w:color="auto"/>
        </w:rPr>
        <w:t>economic</w:t>
      </w:r>
      <w:r w:rsidRPr="00AA2833">
        <w:rPr>
          <w:u w:val="single"/>
        </w:rPr>
        <w:t xml:space="preserve">. Major </w:t>
      </w:r>
      <w:r w:rsidRPr="007747AF">
        <w:rPr>
          <w:highlight w:val="green"/>
          <w:u w:val="single"/>
        </w:rPr>
        <w:t xml:space="preserve">outbreaks </w:t>
      </w:r>
      <w:r w:rsidRPr="007747AF">
        <w:rPr>
          <w:b/>
          <w:iCs/>
          <w:highlight w:val="green"/>
          <w:u w:val="single"/>
          <w:bdr w:val="single" w:sz="8" w:space="0" w:color="auto"/>
        </w:rPr>
        <w:t>damage</w:t>
      </w:r>
      <w:r w:rsidRPr="00AA2833">
        <w:rPr>
          <w:b/>
          <w:iCs/>
          <w:u w:val="single"/>
          <w:bdr w:val="single" w:sz="8" w:space="0" w:color="auto"/>
        </w:rPr>
        <w:t xml:space="preserve"> national </w:t>
      </w:r>
      <w:r w:rsidRPr="007747AF">
        <w:rPr>
          <w:b/>
          <w:iCs/>
          <w:highlight w:val="green"/>
          <w:u w:val="single"/>
          <w:bdr w:val="single" w:sz="8" w:space="0" w:color="auto"/>
        </w:rPr>
        <w:t>economies</w:t>
      </w:r>
      <w:r w:rsidRPr="00AA2833">
        <w:rPr>
          <w:u w:val="single"/>
        </w:rPr>
        <w:t xml:space="preserve">, which are </w:t>
      </w:r>
      <w:r w:rsidRPr="007747AF">
        <w:rPr>
          <w:highlight w:val="green"/>
          <w:u w:val="single"/>
        </w:rPr>
        <w:t xml:space="preserve">the </w:t>
      </w:r>
      <w:r w:rsidRPr="007747AF">
        <w:rPr>
          <w:b/>
          <w:iCs/>
          <w:highlight w:val="green"/>
          <w:u w:val="single"/>
          <w:bdr w:val="single" w:sz="8" w:space="0" w:color="auto"/>
        </w:rPr>
        <w:t>source</w:t>
      </w:r>
      <w:r w:rsidRPr="007747AF">
        <w:rPr>
          <w:highlight w:val="green"/>
          <w:u w:val="single"/>
        </w:rPr>
        <w:t xml:space="preserve"> of</w:t>
      </w:r>
      <w:r w:rsidRPr="00AA2833">
        <w:rPr>
          <w:u w:val="single"/>
        </w:rPr>
        <w:t xml:space="preserve"> military </w:t>
      </w:r>
      <w:r w:rsidRPr="007747AF">
        <w:rPr>
          <w:highlight w:val="green"/>
          <w:u w:val="single"/>
        </w:rPr>
        <w:t>power</w:t>
      </w:r>
      <w:r w:rsidRPr="00AA2833">
        <w:rPr>
          <w:sz w:val="16"/>
        </w:rPr>
        <w:t xml:space="preserve">. COVID-19 is a pandemic—by definition a worldwide phenomenon. </w:t>
      </w:r>
      <w:r w:rsidRPr="00AA2833">
        <w:rPr>
          <w:u w:val="single"/>
        </w:rPr>
        <w:t xml:space="preserve">All great and middle powers appear to be adversely affected, and all have </w:t>
      </w:r>
      <w:r w:rsidRPr="00AA2833">
        <w:rPr>
          <w:b/>
          <w:iCs/>
          <w:u w:val="single"/>
          <w:bdr w:val="single" w:sz="8" w:space="0" w:color="auto"/>
        </w:rPr>
        <w:t>reason to be pessimistic about their military prospects</w:t>
      </w:r>
      <w:r w:rsidRPr="00AA2833">
        <w:rPr>
          <w:sz w:val="16"/>
        </w:rPr>
        <w:t>. Their economies are shrinking fast, and there is great uncertainty about when and how quickly they will start growing again.</w:t>
      </w:r>
    </w:p>
    <w:p w14:paraId="792573AE" w14:textId="77777777" w:rsidR="009D401C" w:rsidRPr="00865A2C" w:rsidRDefault="009D401C" w:rsidP="009D401C">
      <w:pPr>
        <w:pStyle w:val="Heading4"/>
        <w:numPr>
          <w:ilvl w:val="0"/>
          <w:numId w:val="55"/>
        </w:numPr>
        <w:tabs>
          <w:tab w:val="num" w:pos="1800"/>
        </w:tabs>
        <w:ind w:left="1800"/>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2CD3D791" w14:textId="77777777" w:rsidR="009D401C" w:rsidRPr="00865A2C" w:rsidRDefault="009D401C" w:rsidP="009D401C">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5601AB2B" w14:textId="77777777" w:rsidR="009D401C" w:rsidRPr="00865A2C" w:rsidRDefault="009D401C" w:rsidP="009D401C">
      <w:pPr>
        <w:rPr>
          <w:sz w:val="16"/>
        </w:rPr>
      </w:pPr>
      <w:r w:rsidRPr="00865A2C">
        <w:rPr>
          <w:sz w:val="16"/>
        </w:rPr>
        <w:t xml:space="preserve">But the purpose of this chapter is finding and assessing threats that pose a direct existential risk to humanity. </w:t>
      </w:r>
      <w:r w:rsidRPr="007747AF">
        <w:rPr>
          <w:rStyle w:val="StyleUnderline"/>
          <w:highlight w:val="green"/>
        </w:rPr>
        <w:t>Even at</w:t>
      </w:r>
      <w:r w:rsidRPr="00865A2C">
        <w:rPr>
          <w:sz w:val="16"/>
        </w:rPr>
        <w:t xml:space="preserve"> such </w:t>
      </w:r>
      <w:r w:rsidRPr="007747AF">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7747AF">
        <w:rPr>
          <w:rStyle w:val="Emphasis"/>
          <w:highlight w:val="green"/>
        </w:rPr>
        <w:t>none</w:t>
      </w:r>
      <w:r w:rsidRPr="00865A2C">
        <w:rPr>
          <w:sz w:val="16"/>
        </w:rPr>
        <w:t xml:space="preserve"> of these </w:t>
      </w:r>
      <w:r w:rsidRPr="007747AF">
        <w:rPr>
          <w:rStyle w:val="Emphasis"/>
          <w:highlight w:val="green"/>
        </w:rPr>
        <w:t>threaten extinction</w:t>
      </w:r>
      <w:r w:rsidRPr="00865A2C">
        <w:rPr>
          <w:sz w:val="16"/>
        </w:rPr>
        <w:t xml:space="preserve"> or irrevocable collapse.</w:t>
      </w:r>
    </w:p>
    <w:p w14:paraId="19107421" w14:textId="77777777" w:rsidR="009D401C" w:rsidRPr="00865A2C" w:rsidRDefault="009D401C" w:rsidP="009D401C">
      <w:pPr>
        <w:rPr>
          <w:sz w:val="16"/>
        </w:rPr>
      </w:pPr>
      <w:r w:rsidRPr="007747AF">
        <w:rPr>
          <w:rStyle w:val="StyleUnderline"/>
          <w:highlight w:val="green"/>
        </w:rPr>
        <w:t>Crops are</w:t>
      </w:r>
      <w:r w:rsidRPr="00865A2C">
        <w:rPr>
          <w:sz w:val="16"/>
        </w:rPr>
        <w:t xml:space="preserve"> very sensitive to reductions in temperature (due to frosts), but </w:t>
      </w:r>
      <w:r w:rsidRPr="007747AF">
        <w:rPr>
          <w:rStyle w:val="StyleUnderline"/>
          <w:highlight w:val="green"/>
        </w:rPr>
        <w:t>less sensitive</w:t>
      </w:r>
      <w:r w:rsidRPr="00865A2C">
        <w:rPr>
          <w:rStyle w:val="StyleUnderline"/>
        </w:rPr>
        <w:t xml:space="preserve"> to increases</w:t>
      </w:r>
      <w:r w:rsidRPr="00865A2C">
        <w:rPr>
          <w:sz w:val="16"/>
        </w:rPr>
        <w:t xml:space="preserve">. By all appearances </w:t>
      </w:r>
      <w:r w:rsidRPr="007747AF">
        <w:rPr>
          <w:rStyle w:val="StyleUnderline"/>
          <w:highlight w:val="green"/>
        </w:rPr>
        <w:t>we would</w:t>
      </w:r>
      <w:r w:rsidRPr="00865A2C">
        <w:rPr>
          <w:rStyle w:val="StyleUnderline"/>
        </w:rPr>
        <w:t xml:space="preserve"> </w:t>
      </w:r>
      <w:r w:rsidRPr="00865A2C">
        <w:rPr>
          <w:rStyle w:val="Emphasis"/>
        </w:rPr>
        <w:t xml:space="preserve">still </w:t>
      </w:r>
      <w:r w:rsidRPr="007747AF">
        <w:rPr>
          <w:rStyle w:val="Emphasis"/>
          <w:highlight w:val="green"/>
        </w:rPr>
        <w:t>have food</w:t>
      </w:r>
      <w:r w:rsidRPr="00865A2C">
        <w:rPr>
          <w:sz w:val="16"/>
        </w:rPr>
        <w:t xml:space="preserve"> to support civilization.85 </w:t>
      </w:r>
      <w:r w:rsidRPr="007747AF">
        <w:rPr>
          <w:rStyle w:val="StyleUnderline"/>
          <w:highlight w:val="green"/>
        </w:rPr>
        <w:t xml:space="preserve">Even if sea levels rose </w:t>
      </w:r>
      <w:r w:rsidRPr="007747AF">
        <w:rPr>
          <w:rStyle w:val="Emphasis"/>
          <w:highlight w:val="green"/>
        </w:rPr>
        <w:t>hundreds of meters</w:t>
      </w:r>
      <w:r w:rsidRPr="00865A2C">
        <w:rPr>
          <w:sz w:val="16"/>
        </w:rPr>
        <w:t xml:space="preserve"> (over centuries), </w:t>
      </w:r>
      <w:r w:rsidRPr="007747AF">
        <w:rPr>
          <w:rStyle w:val="Emphasis"/>
          <w:highlight w:val="green"/>
        </w:rPr>
        <w:t>most</w:t>
      </w:r>
      <w:r w:rsidRPr="00865A2C">
        <w:rPr>
          <w:rStyle w:val="StyleUnderline"/>
        </w:rPr>
        <w:t xml:space="preserve"> of the Earth’s </w:t>
      </w:r>
      <w:r w:rsidRPr="007747AF">
        <w:rPr>
          <w:rStyle w:val="StyleUnderline"/>
          <w:highlight w:val="green"/>
        </w:rPr>
        <w:t>land</w:t>
      </w:r>
      <w:r w:rsidRPr="00865A2C">
        <w:rPr>
          <w:rStyle w:val="StyleUnderline"/>
        </w:rPr>
        <w:t xml:space="preserve"> area would </w:t>
      </w:r>
      <w:r w:rsidRPr="007747AF">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2743D1DC" w14:textId="77777777" w:rsidR="009D401C" w:rsidRPr="00865A2C" w:rsidRDefault="009D401C" w:rsidP="009D401C">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7747AF">
        <w:rPr>
          <w:rStyle w:val="Emphasis"/>
          <w:highlight w:val="green"/>
        </w:rPr>
        <w:t>past cases</w:t>
      </w:r>
      <w:r w:rsidRPr="007747AF">
        <w:rPr>
          <w:rStyle w:val="StyleUnderline"/>
          <w:highlight w:val="green"/>
        </w:rPr>
        <w:t xml:space="preserve"> of</w:t>
      </w:r>
      <w:r w:rsidRPr="00865A2C">
        <w:rPr>
          <w:rStyle w:val="StyleUnderline"/>
        </w:rPr>
        <w:t xml:space="preserve"> extremely </w:t>
      </w:r>
      <w:r w:rsidRPr="007747AF">
        <w:rPr>
          <w:rStyle w:val="StyleUnderline"/>
          <w:highlight w:val="green"/>
        </w:rPr>
        <w:t>high</w:t>
      </w:r>
      <w:r w:rsidRPr="00865A2C">
        <w:rPr>
          <w:rStyle w:val="StyleUnderline"/>
        </w:rPr>
        <w:t xml:space="preserve"> global </w:t>
      </w:r>
      <w:r w:rsidRPr="007747AF">
        <w:rPr>
          <w:rStyle w:val="Emphasis"/>
          <w:highlight w:val="green"/>
        </w:rPr>
        <w:t>temp</w:t>
      </w:r>
      <w:r w:rsidRPr="00865A2C">
        <w:rPr>
          <w:rStyle w:val="StyleUnderline"/>
        </w:rPr>
        <w:t>erature</w:t>
      </w:r>
      <w:r w:rsidRPr="007747AF">
        <w:rPr>
          <w:rStyle w:val="Emphasis"/>
          <w:highlight w:val="green"/>
        </w:rPr>
        <w:t>s</w:t>
      </w:r>
      <w:r w:rsidRPr="00865A2C">
        <w:rPr>
          <w:rStyle w:val="StyleUnderline"/>
        </w:rPr>
        <w:t xml:space="preserve"> or extremely rapid warming we </w:t>
      </w:r>
      <w:r w:rsidRPr="007747AF">
        <w:rPr>
          <w:rStyle w:val="Emphasis"/>
          <w:highlight w:val="green"/>
        </w:rPr>
        <w:t>don’t see</w:t>
      </w:r>
      <w:r w:rsidRPr="007747AF">
        <w:rPr>
          <w:rStyle w:val="StyleUnderline"/>
          <w:highlight w:val="green"/>
        </w:rPr>
        <w:t xml:space="preserve"> a</w:t>
      </w:r>
      <w:r w:rsidRPr="00865A2C">
        <w:rPr>
          <w:rStyle w:val="StyleUnderline"/>
        </w:rPr>
        <w:t xml:space="preserve"> corresponding </w:t>
      </w:r>
      <w:r w:rsidRPr="007747AF">
        <w:rPr>
          <w:rStyle w:val="StyleUnderline"/>
          <w:highlight w:val="green"/>
        </w:rPr>
        <w:t xml:space="preserve">loss of </w:t>
      </w:r>
      <w:r w:rsidRPr="007747AF">
        <w:rPr>
          <w:rStyle w:val="Emphasis"/>
          <w:highlight w:val="green"/>
        </w:rPr>
        <w:t>biod</w:t>
      </w:r>
      <w:r w:rsidRPr="00865A2C">
        <w:rPr>
          <w:rStyle w:val="StyleUnderline"/>
        </w:rPr>
        <w:t>iversity</w:t>
      </w:r>
      <w:r w:rsidRPr="00865A2C">
        <w:rPr>
          <w:sz w:val="16"/>
        </w:rPr>
        <w:t xml:space="preserve">.87 </w:t>
      </w:r>
    </w:p>
    <w:p w14:paraId="6FD69D6A" w14:textId="77777777" w:rsidR="009D401C" w:rsidRPr="00865A2C" w:rsidRDefault="009D401C" w:rsidP="009D401C">
      <w:pPr>
        <w:rPr>
          <w:sz w:val="16"/>
        </w:rPr>
      </w:pPr>
      <w:r w:rsidRPr="00865A2C">
        <w:rPr>
          <w:sz w:val="16"/>
        </w:rPr>
        <w:t>&lt;&lt;FOOTNOTE BEGINS&gt;&gt;</w:t>
      </w:r>
    </w:p>
    <w:p w14:paraId="1761EA11" w14:textId="77777777" w:rsidR="009D401C" w:rsidRPr="00865A2C" w:rsidRDefault="009D401C" w:rsidP="009D401C">
      <w:pPr>
        <w:rPr>
          <w:sz w:val="16"/>
        </w:rPr>
      </w:pPr>
      <w:r w:rsidRPr="00865A2C">
        <w:rPr>
          <w:rStyle w:val="StyleUnderline"/>
        </w:rPr>
        <w:t xml:space="preserve">We don’t see such biodiversity loss in the </w:t>
      </w:r>
      <w:r w:rsidRPr="007747AF">
        <w:rPr>
          <w:rStyle w:val="Emphasis"/>
          <w:highlight w:val="green"/>
        </w:rPr>
        <w:t>12°</w:t>
      </w:r>
      <w:r w:rsidRPr="00865A2C">
        <w:rPr>
          <w:rStyle w:val="Emphasis"/>
        </w:rPr>
        <w:t>C warmer climate</w:t>
      </w:r>
      <w:r w:rsidRPr="00865A2C">
        <w:rPr>
          <w:rStyle w:val="StyleUnderline"/>
        </w:rPr>
        <w:t xml:space="preserve"> </w:t>
      </w:r>
      <w:r w:rsidRPr="007747AF">
        <w:rPr>
          <w:rStyle w:val="StyleUnderline"/>
          <w:highlight w:val="green"/>
        </w:rPr>
        <w:t>of the</w:t>
      </w:r>
      <w:r w:rsidRPr="00865A2C">
        <w:rPr>
          <w:rStyle w:val="StyleUnderline"/>
        </w:rPr>
        <w:t xml:space="preserve"> </w:t>
      </w:r>
      <w:r w:rsidRPr="00865A2C">
        <w:rPr>
          <w:rStyle w:val="Emphasis"/>
        </w:rPr>
        <w:t xml:space="preserve">early </w:t>
      </w:r>
      <w:r w:rsidRPr="007747AF">
        <w:rPr>
          <w:rStyle w:val="Emphasis"/>
          <w:highlight w:val="green"/>
        </w:rPr>
        <w:t>Eocene</w:t>
      </w:r>
      <w:r w:rsidRPr="007747AF">
        <w:rPr>
          <w:rStyle w:val="StyleUnderline"/>
          <w:highlight w:val="green"/>
        </w:rPr>
        <w:t>, nor</w:t>
      </w:r>
      <w:r w:rsidRPr="00865A2C">
        <w:rPr>
          <w:rStyle w:val="StyleUnderline"/>
        </w:rPr>
        <w:t xml:space="preserve"> the rapid global change of the </w:t>
      </w:r>
      <w:r w:rsidRPr="007747AF">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7747AF">
        <w:rPr>
          <w:rStyle w:val="StyleUnderline"/>
          <w:highlight w:val="green"/>
        </w:rPr>
        <w:t xml:space="preserve">there is </w:t>
      </w:r>
      <w:r w:rsidRPr="007747AF">
        <w:rPr>
          <w:rStyle w:val="Emphasis"/>
          <w:highlight w:val="green"/>
        </w:rPr>
        <w:t>very little ev</w:t>
      </w:r>
      <w:r w:rsidRPr="00865A2C">
        <w:rPr>
          <w:rStyle w:val="Emphasis"/>
        </w:rPr>
        <w:t>idence</w:t>
      </w:r>
      <w:r w:rsidRPr="00865A2C">
        <w:rPr>
          <w:rStyle w:val="StyleUnderline"/>
        </w:rPr>
        <w:t xml:space="preserve"> </w:t>
      </w:r>
      <w:r w:rsidRPr="007747AF">
        <w:rPr>
          <w:rStyle w:val="StyleUnderline"/>
          <w:highlight w:val="green"/>
        </w:rPr>
        <w:t xml:space="preserve">for </w:t>
      </w:r>
      <w:r w:rsidRPr="007747AF">
        <w:rPr>
          <w:rStyle w:val="Emphasis"/>
          <w:highlight w:val="green"/>
        </w:rPr>
        <w:t>broad</w:t>
      </w:r>
      <w:r w:rsidRPr="00865A2C">
        <w:rPr>
          <w:rStyle w:val="Emphasis"/>
        </w:rPr>
        <w:t xml:space="preserve">-scale </w:t>
      </w:r>
      <w:r w:rsidRPr="007747AF">
        <w:rPr>
          <w:rStyle w:val="Emphasis"/>
          <w:highlight w:val="green"/>
        </w:rPr>
        <w:t>extinctions</w:t>
      </w:r>
      <w:r w:rsidRPr="007747AF">
        <w:rPr>
          <w:rStyle w:val="StyleUnderline"/>
          <w:highlight w:val="green"/>
        </w:rPr>
        <w:t xml:space="preserve"> due to</w:t>
      </w:r>
      <w:r w:rsidRPr="00865A2C">
        <w:rPr>
          <w:rStyle w:val="StyleUnderline"/>
        </w:rPr>
        <w:t xml:space="preserve"> a </w:t>
      </w:r>
      <w:r w:rsidRPr="007747AF">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225D39B6" w14:textId="77777777" w:rsidR="009D401C" w:rsidRPr="00865A2C" w:rsidRDefault="009D401C" w:rsidP="009D401C">
      <w:pPr>
        <w:rPr>
          <w:sz w:val="16"/>
        </w:rPr>
      </w:pPr>
      <w:r w:rsidRPr="00865A2C">
        <w:rPr>
          <w:sz w:val="16"/>
        </w:rPr>
        <w:t>&lt;&lt;FOOTNOTE ENDS&gt;&gt;</w:t>
      </w:r>
    </w:p>
    <w:p w14:paraId="6D7BC30C" w14:textId="77777777" w:rsidR="009D401C" w:rsidRPr="00865A2C" w:rsidRDefault="009D401C" w:rsidP="009D401C">
      <w:pPr>
        <w:rPr>
          <w:sz w:val="16"/>
        </w:rPr>
      </w:pPr>
      <w:r w:rsidRPr="00865A2C">
        <w:rPr>
          <w:sz w:val="16"/>
        </w:rPr>
        <w:t xml:space="preserve">So </w:t>
      </w:r>
      <w:r w:rsidRPr="00865A2C">
        <w:rPr>
          <w:rStyle w:val="StyleUnderline"/>
        </w:rPr>
        <w:t xml:space="preserve">the </w:t>
      </w:r>
      <w:r w:rsidRPr="007747AF">
        <w:rPr>
          <w:rStyle w:val="StyleUnderline"/>
          <w:highlight w:val="green"/>
        </w:rPr>
        <w:t>most important</w:t>
      </w:r>
      <w:r w:rsidRPr="00865A2C">
        <w:rPr>
          <w:rStyle w:val="StyleUnderline"/>
        </w:rPr>
        <w:t xml:space="preserve"> known effect of climate change from the perspective of direct existential risk </w:t>
      </w:r>
      <w:r w:rsidRPr="007747AF">
        <w:rPr>
          <w:rStyle w:val="StyleUnderline"/>
          <w:highlight w:val="green"/>
        </w:rPr>
        <w:t>is</w:t>
      </w:r>
      <w:r w:rsidRPr="00865A2C">
        <w:rPr>
          <w:sz w:val="16"/>
        </w:rPr>
        <w:t xml:space="preserve"> probably the most obvious: </w:t>
      </w:r>
      <w:r w:rsidRPr="007747AF">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3FF68B96" w14:textId="77777777" w:rsidR="009D401C" w:rsidRPr="00865A2C" w:rsidRDefault="009D401C" w:rsidP="009D401C">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7055C671" w14:textId="77777777" w:rsidR="009D401C" w:rsidRPr="00865A2C" w:rsidRDefault="009D401C" w:rsidP="009D401C">
      <w:pPr>
        <w:rPr>
          <w:sz w:val="16"/>
        </w:rPr>
      </w:pPr>
      <w:r w:rsidRPr="007747AF">
        <w:rPr>
          <w:rStyle w:val="StyleUnderline"/>
          <w:highlight w:val="green"/>
        </w:rPr>
        <w:t xml:space="preserve">However, </w:t>
      </w:r>
      <w:r w:rsidRPr="007747AF">
        <w:rPr>
          <w:rStyle w:val="Emphasis"/>
          <w:highlight w:val="green"/>
        </w:rPr>
        <w:t>substantial regions</w:t>
      </w:r>
      <w:r w:rsidRPr="00865A2C">
        <w:rPr>
          <w:rStyle w:val="StyleUnderline"/>
        </w:rPr>
        <w:t xml:space="preserve"> would also </w:t>
      </w:r>
      <w:r w:rsidRPr="007747AF">
        <w:rPr>
          <w:rStyle w:val="Emphasis"/>
          <w:highlight w:val="green"/>
        </w:rPr>
        <w:t>remain below</w:t>
      </w:r>
      <w:r w:rsidRPr="00865A2C">
        <w:rPr>
          <w:rStyle w:val="StyleUnderline"/>
        </w:rPr>
        <w:t xml:space="preserve"> this threshold. </w:t>
      </w:r>
      <w:r w:rsidRPr="007747AF">
        <w:rPr>
          <w:rStyle w:val="Emphasis"/>
          <w:highlight w:val="green"/>
        </w:rPr>
        <w:t>Even with</w:t>
      </w:r>
      <w:r w:rsidRPr="00865A2C">
        <w:rPr>
          <w:rStyle w:val="Emphasis"/>
        </w:rPr>
        <w:t xml:space="preserve"> an extreme </w:t>
      </w:r>
      <w:r w:rsidRPr="007747AF">
        <w:rPr>
          <w:rStyle w:val="Emphasis"/>
          <w:highlight w:val="green"/>
        </w:rPr>
        <w:t>20°C</w:t>
      </w:r>
      <w:r w:rsidRPr="00865A2C">
        <w:rPr>
          <w:rStyle w:val="Emphasis"/>
        </w:rPr>
        <w:t xml:space="preserve"> of </w:t>
      </w:r>
      <w:r w:rsidRPr="007747AF">
        <w:rPr>
          <w:rStyle w:val="Emphasis"/>
          <w:highlight w:val="green"/>
        </w:rPr>
        <w:t>warming</w:t>
      </w:r>
      <w:r w:rsidRPr="00865A2C">
        <w:rPr>
          <w:rStyle w:val="StyleUnderline"/>
        </w:rPr>
        <w:t xml:space="preserve"> there would be </w:t>
      </w:r>
      <w:r w:rsidRPr="007747AF">
        <w:rPr>
          <w:rStyle w:val="Emphasis"/>
          <w:highlight w:val="green"/>
        </w:rPr>
        <w:t>many</w:t>
      </w:r>
      <w:r w:rsidRPr="007747AF">
        <w:rPr>
          <w:rStyle w:val="StyleUnderline"/>
          <w:highlight w:val="green"/>
        </w:rPr>
        <w:t xml:space="preserve"> coastal areas (and</w:t>
      </w:r>
      <w:r w:rsidRPr="00865A2C">
        <w:rPr>
          <w:rStyle w:val="StyleUnderline"/>
        </w:rPr>
        <w:t xml:space="preserve"> some </w:t>
      </w:r>
      <w:r w:rsidRPr="007747AF">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7747AF">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7747AF">
        <w:rPr>
          <w:rStyle w:val="Emphasis"/>
          <w:highlight w:val="green"/>
        </w:rPr>
        <w:t>civ</w:t>
      </w:r>
      <w:r w:rsidRPr="00865A2C">
        <w:rPr>
          <w:rStyle w:val="StyleUnderline"/>
        </w:rPr>
        <w:t xml:space="preserve">ilization </w:t>
      </w:r>
      <w:r w:rsidRPr="007747AF">
        <w:rPr>
          <w:rStyle w:val="StyleUnderline"/>
          <w:highlight w:val="green"/>
        </w:rPr>
        <w:t xml:space="preserve">could </w:t>
      </w:r>
      <w:r w:rsidRPr="007747AF">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25AACBCC" w14:textId="77777777" w:rsidR="009D401C" w:rsidRDefault="009D401C" w:rsidP="009D401C">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7747AF">
        <w:rPr>
          <w:rStyle w:val="StyleUnderline"/>
          <w:highlight w:val="green"/>
        </w:rPr>
        <w:t>existential risk from climate</w:t>
      </w:r>
      <w:r w:rsidRPr="00865A2C">
        <w:rPr>
          <w:rStyle w:val="StyleUnderline"/>
        </w:rPr>
        <w:t xml:space="preserve"> change </w:t>
      </w:r>
      <w:r w:rsidRPr="007747AF">
        <w:rPr>
          <w:rStyle w:val="StyleUnderline"/>
          <w:highlight w:val="green"/>
        </w:rPr>
        <w:t xml:space="preserve">appears </w:t>
      </w:r>
      <w:r w:rsidRPr="007747AF">
        <w:rPr>
          <w:rStyle w:val="Emphasis"/>
          <w:highlight w:val="green"/>
        </w:rPr>
        <w:t>very small</w:t>
      </w:r>
      <w:r w:rsidRPr="00865A2C">
        <w:rPr>
          <w:sz w:val="16"/>
        </w:rPr>
        <w:t>, but cannot yet be ruled out.</w:t>
      </w:r>
    </w:p>
    <w:p w14:paraId="24591692" w14:textId="77777777" w:rsidR="009D401C" w:rsidRPr="00865A2C" w:rsidRDefault="009D401C" w:rsidP="009D401C">
      <w:pPr>
        <w:rPr>
          <w:sz w:val="16"/>
        </w:rPr>
      </w:pPr>
    </w:p>
    <w:p w14:paraId="08C3A121" w14:textId="77777777" w:rsidR="009D401C" w:rsidRPr="008B3754" w:rsidRDefault="009D401C" w:rsidP="009D401C">
      <w:pPr>
        <w:pStyle w:val="Heading4"/>
        <w:numPr>
          <w:ilvl w:val="0"/>
          <w:numId w:val="55"/>
        </w:numPr>
        <w:tabs>
          <w:tab w:val="num" w:pos="1800"/>
        </w:tabs>
        <w:ind w:left="1800"/>
      </w:pPr>
      <w:bookmarkStart w:id="1" w:name="_Hlk209855257"/>
      <w:r>
        <w:t>P</w:t>
      </w:r>
      <w:r w:rsidRPr="008B3754">
        <w:t>lan gets circumvented:</w:t>
      </w:r>
    </w:p>
    <w:p w14:paraId="54092A68" w14:textId="77777777" w:rsidR="009D401C" w:rsidRPr="008B3754" w:rsidRDefault="009D401C" w:rsidP="009D401C">
      <w:pPr>
        <w:pStyle w:val="Heading4"/>
      </w:pPr>
      <w:r w:rsidRPr="008B3754">
        <w:t xml:space="preserve">FLRA—it’s the the </w:t>
      </w:r>
      <w:r w:rsidRPr="008B3754">
        <w:rPr>
          <w:u w:val="single"/>
        </w:rPr>
        <w:t>only way</w:t>
      </w:r>
      <w:r w:rsidRPr="008B3754">
        <w:t xml:space="preserve"> to stop </w:t>
      </w:r>
      <w:r w:rsidRPr="008B3754">
        <w:rPr>
          <w:u w:val="single"/>
        </w:rPr>
        <w:t>cuts now</w:t>
      </w:r>
      <w:r w:rsidRPr="008B3754">
        <w:t xml:space="preserve">—they </w:t>
      </w:r>
      <w:r w:rsidRPr="008B3754">
        <w:rPr>
          <w:u w:val="single"/>
        </w:rPr>
        <w:t>can’t</w:t>
      </w:r>
      <w:r w:rsidRPr="008B3754">
        <w:t xml:space="preserve"> and </w:t>
      </w:r>
      <w:r w:rsidRPr="008B3754">
        <w:rPr>
          <w:u w:val="single"/>
        </w:rPr>
        <w:t>won’t</w:t>
      </w:r>
      <w:r w:rsidRPr="008B3754">
        <w:t xml:space="preserve">—conservative </w:t>
      </w:r>
      <w:r w:rsidRPr="008B3754">
        <w:rPr>
          <w:u w:val="single"/>
        </w:rPr>
        <w:t>fill-in</w:t>
      </w:r>
      <w:r w:rsidRPr="008B3754">
        <w:t>.</w:t>
      </w:r>
    </w:p>
    <w:p w14:paraId="7EACB331" w14:textId="77777777" w:rsidR="009D401C" w:rsidRPr="008B3754" w:rsidRDefault="009D401C" w:rsidP="009D401C">
      <w:r w:rsidRPr="008B3754">
        <w:rPr>
          <w:b/>
          <w:bCs/>
        </w:rPr>
        <w:t>Purifoy 25</w:t>
      </w:r>
      <w:r w:rsidRPr="008B3754">
        <w:t xml:space="preserve"> </w:t>
      </w:r>
      <w:r w:rsidRPr="008B3754">
        <w:rPr>
          <w:sz w:val="16"/>
          <w:szCs w:val="16"/>
        </w:rPr>
        <w:t>Parker. Associate Reporter at Bloomberg Law. "Federal Worker Unions Short on Options During Trump Policy Blitz". No Publication. https://news.bloomberglaw.com/daily-labor-report/federal-workers-union-contacts 7-31-2025 tiktokbussin15</w:t>
      </w:r>
    </w:p>
    <w:p w14:paraId="42634FB8" w14:textId="77777777" w:rsidR="009D401C" w:rsidRPr="008B3754" w:rsidRDefault="009D401C" w:rsidP="009D401C">
      <w:pPr>
        <w:rPr>
          <w:sz w:val="12"/>
        </w:rPr>
      </w:pPr>
      <w:r w:rsidRPr="008B3754">
        <w:rPr>
          <w:b/>
          <w:iCs/>
          <w:highlight w:val="green"/>
          <w:u w:val="single"/>
          <w:bdr w:val="single" w:sz="8" w:space="0" w:color="auto"/>
        </w:rPr>
        <w:t>Federal</w:t>
      </w:r>
      <w:r w:rsidRPr="008B3754">
        <w:rPr>
          <w:b/>
          <w:iCs/>
          <w:u w:val="single"/>
          <w:bdr w:val="single" w:sz="8" w:space="0" w:color="auto"/>
        </w:rPr>
        <w:t xml:space="preserve">-sector labor </w:t>
      </w:r>
      <w:r w:rsidRPr="008B3754">
        <w:rPr>
          <w:b/>
          <w:iCs/>
          <w:highlight w:val="green"/>
          <w:u w:val="single"/>
          <w:bdr w:val="single" w:sz="8" w:space="0" w:color="auto"/>
        </w:rPr>
        <w:t>unions</w:t>
      </w:r>
      <w:r w:rsidRPr="008B3754">
        <w:rPr>
          <w:b/>
          <w:iCs/>
          <w:u w:val="single"/>
          <w:bdr w:val="single" w:sz="8" w:space="0" w:color="auto"/>
        </w:rPr>
        <w:t xml:space="preserve"> have </w:t>
      </w:r>
      <w:r w:rsidRPr="008B3754">
        <w:rPr>
          <w:b/>
          <w:iCs/>
          <w:highlight w:val="green"/>
          <w:u w:val="single"/>
          <w:bdr w:val="single" w:sz="8" w:space="0" w:color="auto"/>
        </w:rPr>
        <w:t>challenged</w:t>
      </w:r>
      <w:r w:rsidRPr="008B3754">
        <w:rPr>
          <w:b/>
          <w:iCs/>
          <w:u w:val="single"/>
          <w:bdr w:val="single" w:sz="8" w:space="0" w:color="auto"/>
        </w:rPr>
        <w:t xml:space="preserve"> the barrage of </w:t>
      </w:r>
      <w:r w:rsidRPr="008B3754">
        <w:rPr>
          <w:b/>
          <w:iCs/>
          <w:highlight w:val="green"/>
          <w:u w:val="single"/>
          <w:bdr w:val="single" w:sz="8" w:space="0" w:color="auto"/>
        </w:rPr>
        <w:t>initiatives</w:t>
      </w:r>
      <w:r w:rsidRPr="008B3754">
        <w:rPr>
          <w:b/>
          <w:iCs/>
          <w:u w:val="single"/>
          <w:bdr w:val="single" w:sz="8" w:space="0" w:color="auto"/>
        </w:rPr>
        <w:t xml:space="preserve"> in multiple venues</w:t>
      </w:r>
      <w:r w:rsidRPr="008B3754">
        <w:rPr>
          <w:sz w:val="12"/>
        </w:rPr>
        <w:t>.</w:t>
      </w:r>
    </w:p>
    <w:p w14:paraId="76F6157D" w14:textId="77777777" w:rsidR="009D401C" w:rsidRPr="008B3754" w:rsidRDefault="009D401C" w:rsidP="009D401C">
      <w:pPr>
        <w:rPr>
          <w:b/>
          <w:iCs/>
          <w:u w:val="single"/>
          <w:bdr w:val="single" w:sz="8" w:space="0" w:color="auto"/>
        </w:rPr>
      </w:pPr>
      <w:r w:rsidRPr="008B3754">
        <w:rPr>
          <w:sz w:val="12"/>
        </w:rPr>
        <w:t xml:space="preserve">The American Federation of Government Employees and the National Treasury Employees Union, together </w:t>
      </w:r>
      <w:r w:rsidRPr="008B3754">
        <w:rPr>
          <w:u w:val="single"/>
        </w:rPr>
        <w:t>some of the largest unions for federal workers</w:t>
      </w:r>
      <w:r w:rsidRPr="008B3754">
        <w:rPr>
          <w:sz w:val="12"/>
        </w:rPr>
        <w:t xml:space="preserve">, initially </w:t>
      </w:r>
      <w:r w:rsidRPr="008B3754">
        <w:rPr>
          <w:highlight w:val="green"/>
          <w:u w:val="single"/>
        </w:rPr>
        <w:t xml:space="preserve">obtained </w:t>
      </w:r>
      <w:r w:rsidRPr="008B3754">
        <w:rPr>
          <w:u w:val="single"/>
        </w:rPr>
        <w:t xml:space="preserve">federal court </w:t>
      </w:r>
      <w:r w:rsidRPr="008B3754">
        <w:rPr>
          <w:highlight w:val="green"/>
          <w:u w:val="single"/>
        </w:rPr>
        <w:t>injunctions to block</w:t>
      </w:r>
      <w:r w:rsidRPr="008B3754">
        <w:rPr>
          <w:u w:val="single"/>
        </w:rPr>
        <w:t xml:space="preserve"> layoffs and the </w:t>
      </w:r>
      <w:r w:rsidRPr="008B3754">
        <w:rPr>
          <w:highlight w:val="green"/>
          <w:u w:val="single"/>
        </w:rPr>
        <w:t>termination of c</w:t>
      </w:r>
      <w:r w:rsidRPr="008B3754">
        <w:rPr>
          <w:u w:val="single"/>
        </w:rPr>
        <w:t xml:space="preserve">ollective </w:t>
      </w:r>
      <w:r w:rsidRPr="008B3754">
        <w:rPr>
          <w:highlight w:val="green"/>
          <w:u w:val="single"/>
        </w:rPr>
        <w:t>b</w:t>
      </w:r>
      <w:r w:rsidRPr="008B3754">
        <w:rPr>
          <w:u w:val="single"/>
        </w:rPr>
        <w:t xml:space="preserve">argaining </w:t>
      </w:r>
      <w:r w:rsidRPr="008B3754">
        <w:rPr>
          <w:highlight w:val="green"/>
          <w:u w:val="single"/>
        </w:rPr>
        <w:t>r</w:t>
      </w:r>
      <w:r w:rsidRPr="008B3754">
        <w:rPr>
          <w:u w:val="single"/>
        </w:rPr>
        <w:t>ights</w:t>
      </w:r>
      <w:r w:rsidRPr="008B3754">
        <w:rPr>
          <w:sz w:val="12"/>
        </w:rPr>
        <w:t xml:space="preserve">, but </w:t>
      </w:r>
      <w:r w:rsidRPr="008B3754">
        <w:rPr>
          <w:b/>
          <w:iCs/>
          <w:u w:val="single"/>
          <w:bdr w:val="single" w:sz="8" w:space="0" w:color="auto"/>
        </w:rPr>
        <w:t xml:space="preserve">the </w:t>
      </w:r>
      <w:r w:rsidRPr="008B3754">
        <w:rPr>
          <w:b/>
          <w:iCs/>
          <w:highlight w:val="green"/>
          <w:u w:val="single"/>
          <w:bdr w:val="single" w:sz="8" w:space="0" w:color="auto"/>
        </w:rPr>
        <w:t>Supreme Court and</w:t>
      </w:r>
      <w:r w:rsidRPr="008B3754">
        <w:rPr>
          <w:b/>
          <w:iCs/>
          <w:u w:val="single"/>
          <w:bdr w:val="single" w:sz="8" w:space="0" w:color="auto"/>
        </w:rPr>
        <w:t xml:space="preserve"> several </w:t>
      </w:r>
      <w:r w:rsidRPr="008B3754">
        <w:rPr>
          <w:b/>
          <w:iCs/>
          <w:highlight w:val="green"/>
          <w:u w:val="single"/>
          <w:bdr w:val="single" w:sz="8" w:space="0" w:color="auto"/>
        </w:rPr>
        <w:t>appellate</w:t>
      </w:r>
      <w:r w:rsidRPr="008B3754">
        <w:rPr>
          <w:b/>
          <w:iCs/>
          <w:u w:val="single"/>
          <w:bdr w:val="single" w:sz="8" w:space="0" w:color="auto"/>
        </w:rPr>
        <w:t xml:space="preserve"> court</w:t>
      </w:r>
      <w:r w:rsidRPr="008B3754">
        <w:rPr>
          <w:b/>
          <w:iCs/>
          <w:highlight w:val="green"/>
          <w:u w:val="single"/>
          <w:bdr w:val="single" w:sz="8" w:space="0" w:color="auto"/>
        </w:rPr>
        <w:t>s</w:t>
      </w:r>
      <w:r w:rsidRPr="008B3754">
        <w:rPr>
          <w:b/>
          <w:iCs/>
          <w:u w:val="single"/>
          <w:bdr w:val="single" w:sz="8" w:space="0" w:color="auto"/>
        </w:rPr>
        <w:t xml:space="preserve"> </w:t>
      </w:r>
      <w:r w:rsidRPr="008B3754">
        <w:rPr>
          <w:b/>
          <w:iCs/>
          <w:highlight w:val="green"/>
          <w:u w:val="single"/>
          <w:bdr w:val="single" w:sz="8" w:space="0" w:color="auto"/>
        </w:rPr>
        <w:t>stayed the orders</w:t>
      </w:r>
      <w:r w:rsidRPr="008B3754">
        <w:rPr>
          <w:b/>
          <w:iCs/>
          <w:u w:val="single"/>
          <w:bdr w:val="single" w:sz="8" w:space="0" w:color="auto"/>
        </w:rPr>
        <w:t>.</w:t>
      </w:r>
    </w:p>
    <w:p w14:paraId="59A35FD5" w14:textId="77777777" w:rsidR="009D401C" w:rsidRPr="008B3754" w:rsidRDefault="009D401C" w:rsidP="009D401C">
      <w:pPr>
        <w:rPr>
          <w:sz w:val="12"/>
        </w:rPr>
      </w:pPr>
      <w:r w:rsidRPr="008B3754">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6BA05F4B" w14:textId="77777777" w:rsidR="009D401C" w:rsidRPr="008B3754" w:rsidRDefault="009D401C" w:rsidP="009D401C">
      <w:pPr>
        <w:rPr>
          <w:sz w:val="12"/>
        </w:rPr>
      </w:pPr>
      <w:r w:rsidRPr="008B3754">
        <w:rPr>
          <w:sz w:val="12"/>
        </w:rPr>
        <w:t xml:space="preserve">The union representing workers at the US Patent and Trademark Office has also grieved RTO policy changes as well as the suspension of worker training programs. </w:t>
      </w:r>
    </w:p>
    <w:p w14:paraId="0274B630" w14:textId="77777777" w:rsidR="009D401C" w:rsidRPr="008B3754" w:rsidRDefault="009D401C" w:rsidP="009D401C">
      <w:pPr>
        <w:rPr>
          <w:b/>
          <w:iCs/>
          <w:u w:val="single"/>
          <w:bdr w:val="single" w:sz="8" w:space="0" w:color="auto"/>
        </w:rPr>
      </w:pPr>
      <w:r w:rsidRPr="008B3754">
        <w:rPr>
          <w:sz w:val="12"/>
        </w:rPr>
        <w:t xml:space="preserve">Those </w:t>
      </w:r>
      <w:r w:rsidRPr="008B3754">
        <w:rPr>
          <w:highlight w:val="green"/>
          <w:u w:val="single"/>
        </w:rPr>
        <w:t>arbitration</w:t>
      </w:r>
      <w:r w:rsidRPr="008B3754">
        <w:rPr>
          <w:u w:val="single"/>
        </w:rPr>
        <w:t xml:space="preserve"> proceedings </w:t>
      </w:r>
      <w:r w:rsidRPr="008B3754">
        <w:rPr>
          <w:highlight w:val="green"/>
          <w:u w:val="single"/>
        </w:rPr>
        <w:t>can</w:t>
      </w:r>
      <w:r w:rsidRPr="008B3754">
        <w:rPr>
          <w:u w:val="single"/>
        </w:rPr>
        <w:t xml:space="preserve"> eventually </w:t>
      </w:r>
      <w:r w:rsidRPr="008B3754">
        <w:rPr>
          <w:highlight w:val="green"/>
          <w:u w:val="single"/>
        </w:rPr>
        <w:t>be appealed</w:t>
      </w:r>
      <w:r w:rsidRPr="008B3754">
        <w:rPr>
          <w:u w:val="single"/>
        </w:rPr>
        <w:t xml:space="preserve"> up </w:t>
      </w:r>
      <w:r w:rsidRPr="008B3754">
        <w:rPr>
          <w:highlight w:val="green"/>
          <w:u w:val="single"/>
        </w:rPr>
        <w:t xml:space="preserve">to the </w:t>
      </w:r>
      <w:r w:rsidRPr="008B3754">
        <w:rPr>
          <w:b/>
          <w:iCs/>
          <w:highlight w:val="green"/>
          <w:u w:val="single"/>
          <w:bdr w:val="single" w:sz="8" w:space="0" w:color="auto"/>
        </w:rPr>
        <w:t>F</w:t>
      </w:r>
      <w:r w:rsidRPr="008B3754">
        <w:rPr>
          <w:b/>
          <w:iCs/>
          <w:u w:val="single"/>
          <w:bdr w:val="single" w:sz="8" w:space="0" w:color="auto"/>
        </w:rPr>
        <w:t xml:space="preserve">ederal </w:t>
      </w:r>
      <w:r w:rsidRPr="008B3754">
        <w:rPr>
          <w:b/>
          <w:iCs/>
          <w:highlight w:val="green"/>
          <w:u w:val="single"/>
          <w:bdr w:val="single" w:sz="8" w:space="0" w:color="auto"/>
        </w:rPr>
        <w:t>L</w:t>
      </w:r>
      <w:r w:rsidRPr="008B3754">
        <w:rPr>
          <w:b/>
          <w:iCs/>
          <w:u w:val="single"/>
          <w:bdr w:val="single" w:sz="8" w:space="0" w:color="auto"/>
        </w:rPr>
        <w:t xml:space="preserve">abor </w:t>
      </w:r>
      <w:r w:rsidRPr="008B3754">
        <w:rPr>
          <w:b/>
          <w:iCs/>
          <w:highlight w:val="green"/>
          <w:u w:val="single"/>
          <w:bdr w:val="single" w:sz="8" w:space="0" w:color="auto"/>
        </w:rPr>
        <w:t>R</w:t>
      </w:r>
      <w:r w:rsidRPr="008B3754">
        <w:rPr>
          <w:b/>
          <w:iCs/>
          <w:u w:val="single"/>
          <w:bdr w:val="single" w:sz="8" w:space="0" w:color="auto"/>
        </w:rPr>
        <w:t xml:space="preserve">elations </w:t>
      </w:r>
      <w:r w:rsidRPr="008B3754">
        <w:rPr>
          <w:b/>
          <w:iCs/>
          <w:highlight w:val="green"/>
          <w:u w:val="single"/>
          <w:bdr w:val="single" w:sz="8" w:space="0" w:color="auto"/>
        </w:rPr>
        <w:t>A</w:t>
      </w:r>
      <w:r w:rsidRPr="008B3754">
        <w:rPr>
          <w:b/>
          <w:iCs/>
          <w:u w:val="single"/>
          <w:bdr w:val="single" w:sz="8" w:space="0" w:color="auto"/>
        </w:rPr>
        <w:t>uthority</w:t>
      </w:r>
      <w:r w:rsidRPr="008B3754">
        <w:rPr>
          <w:u w:val="single"/>
        </w:rPr>
        <w:t>—tasked with adjudicating unfair labor practices and facilitating union elections</w:t>
      </w:r>
      <w:r w:rsidRPr="008B3754">
        <w:rPr>
          <w:sz w:val="12"/>
        </w:rPr>
        <w:t xml:space="preserve">—but </w:t>
      </w:r>
      <w:r w:rsidRPr="008B3754">
        <w:rPr>
          <w:b/>
          <w:iCs/>
          <w:highlight w:val="green"/>
          <w:u w:val="single"/>
          <w:bdr w:val="single" w:sz="8" w:space="0" w:color="auto"/>
        </w:rPr>
        <w:t>it’s been deadlocked</w:t>
      </w:r>
      <w:r w:rsidRPr="008B3754">
        <w:rPr>
          <w:b/>
          <w:iCs/>
          <w:u w:val="single"/>
          <w:bdr w:val="single" w:sz="8" w:space="0" w:color="auto"/>
        </w:rPr>
        <w:t xml:space="preserve"> since February </w:t>
      </w:r>
      <w:r w:rsidRPr="008B3754">
        <w:rPr>
          <w:b/>
          <w:iCs/>
          <w:highlight w:val="green"/>
          <w:u w:val="single"/>
          <w:bdr w:val="single" w:sz="8" w:space="0" w:color="auto"/>
        </w:rPr>
        <w:t>after Trump fired former chair</w:t>
      </w:r>
      <w:r w:rsidRPr="008B3754">
        <w:rPr>
          <w:b/>
          <w:iCs/>
          <w:u w:val="single"/>
          <w:bdr w:val="single" w:sz="8" w:space="0" w:color="auto"/>
        </w:rPr>
        <w:t xml:space="preserve"> Susan </w:t>
      </w:r>
      <w:r w:rsidRPr="008B3754">
        <w:rPr>
          <w:b/>
          <w:iCs/>
          <w:highlight w:val="green"/>
          <w:u w:val="single"/>
          <w:bdr w:val="single" w:sz="8" w:space="0" w:color="auto"/>
        </w:rPr>
        <w:t>Grundmann</w:t>
      </w:r>
      <w:r w:rsidRPr="008B3754">
        <w:rPr>
          <w:sz w:val="12"/>
        </w:rPr>
        <w:t xml:space="preserve">. With one Democrat and one Republican on the panel, it’s likely </w:t>
      </w:r>
      <w:r w:rsidRPr="008B3754">
        <w:rPr>
          <w:b/>
          <w:iCs/>
          <w:highlight w:val="green"/>
          <w:u w:val="single"/>
          <w:bdr w:val="single" w:sz="8" w:space="0" w:color="auto"/>
        </w:rPr>
        <w:t>the FLRA won’t decide</w:t>
      </w:r>
      <w:r w:rsidRPr="008B3754">
        <w:rPr>
          <w:b/>
          <w:iCs/>
          <w:u w:val="single"/>
          <w:bdr w:val="single" w:sz="8" w:space="0" w:color="auto"/>
        </w:rPr>
        <w:t xml:space="preserve"> controversial </w:t>
      </w:r>
      <w:r w:rsidRPr="008B3754">
        <w:rPr>
          <w:b/>
          <w:iCs/>
          <w:highlight w:val="green"/>
          <w:u w:val="single"/>
          <w:bdr w:val="single" w:sz="8" w:space="0" w:color="auto"/>
        </w:rPr>
        <w:t>cases until another member is appointed</w:t>
      </w:r>
      <w:r w:rsidRPr="008B3754">
        <w:rPr>
          <w:b/>
          <w:iCs/>
          <w:u w:val="single"/>
          <w:bdr w:val="single" w:sz="8" w:space="0" w:color="auto"/>
        </w:rPr>
        <w:t>.</w:t>
      </w:r>
    </w:p>
    <w:p w14:paraId="527DFF51" w14:textId="77777777" w:rsidR="009D401C" w:rsidRPr="008B3754" w:rsidRDefault="009D401C" w:rsidP="009D401C">
      <w:pPr>
        <w:rPr>
          <w:sz w:val="12"/>
        </w:rPr>
      </w:pPr>
      <w:r w:rsidRPr="008B3754">
        <w:rPr>
          <w:u w:val="single"/>
        </w:rPr>
        <w:t>“We don’t have any other option,” said</w:t>
      </w:r>
      <w:r w:rsidRPr="008B3754">
        <w:rPr>
          <w:sz w:val="12"/>
        </w:rPr>
        <w:t xml:space="preserve"> Justin Chen, president of AFGE Council 238. “</w:t>
      </w:r>
      <w:r w:rsidRPr="008B3754">
        <w:rPr>
          <w:u w:val="single"/>
        </w:rPr>
        <w:t>We have to exhaust every single regular venue as proposed through the Federal Labor Relations Act before we can even think about trying to sniff civil court</w:t>
      </w:r>
      <w:r w:rsidRPr="008B3754">
        <w:rPr>
          <w:sz w:val="12"/>
        </w:rPr>
        <w:t>.”</w:t>
      </w:r>
    </w:p>
    <w:p w14:paraId="46B8A2E4" w14:textId="77777777" w:rsidR="009D401C" w:rsidRPr="008B3754" w:rsidRDefault="009D401C" w:rsidP="009D401C">
      <w:pPr>
        <w:rPr>
          <w:sz w:val="12"/>
        </w:rPr>
      </w:pPr>
      <w:r w:rsidRPr="008B3754">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344DD4DA" w14:textId="77777777" w:rsidR="009D401C" w:rsidRPr="008B3754" w:rsidRDefault="009D401C" w:rsidP="009D401C">
      <w:pPr>
        <w:rPr>
          <w:sz w:val="12"/>
        </w:rPr>
      </w:pPr>
      <w:r w:rsidRPr="008B3754">
        <w:rPr>
          <w:sz w:val="12"/>
        </w:rPr>
        <w:t xml:space="preserve">“Our position is that our collective bargaining agreements remain in full force and effect, and VA is required by law and CBA to participate in grievance and arbitration proceedings,” Dargon said. </w:t>
      </w:r>
    </w:p>
    <w:p w14:paraId="28EB88BD" w14:textId="77777777" w:rsidR="009D401C" w:rsidRPr="008B3754" w:rsidRDefault="009D401C" w:rsidP="009D401C">
      <w:pPr>
        <w:rPr>
          <w:sz w:val="12"/>
        </w:rPr>
      </w:pPr>
      <w:r w:rsidRPr="008B3754">
        <w:rPr>
          <w:sz w:val="12"/>
        </w:rPr>
        <w:t>Watchdog Agencies Overwhelmed</w:t>
      </w:r>
    </w:p>
    <w:p w14:paraId="6EE97075" w14:textId="77777777" w:rsidR="009D401C" w:rsidRPr="008B3754" w:rsidRDefault="009D401C" w:rsidP="009D401C">
      <w:pPr>
        <w:rPr>
          <w:sz w:val="12"/>
        </w:rPr>
      </w:pPr>
      <w:r w:rsidRPr="008B3754">
        <w:rPr>
          <w:sz w:val="12"/>
        </w:rPr>
        <w:t>The Merit Systems Protection Board, which hears appeals from workers over adverse employment decisions, has been inundated with thousands of new cases and lacks a quorum to make final decisions on them.</w:t>
      </w:r>
    </w:p>
    <w:p w14:paraId="0C8C2262" w14:textId="77777777" w:rsidR="009D401C" w:rsidRPr="008B3754" w:rsidRDefault="009D401C" w:rsidP="009D401C">
      <w:pPr>
        <w:rPr>
          <w:sz w:val="12"/>
        </w:rPr>
      </w:pPr>
      <w:r w:rsidRPr="008B3754">
        <w:rPr>
          <w:sz w:val="12"/>
        </w:rPr>
        <w:t>The MSPB has received over 11,000 new cases since Trump took office, more than double what it received in the entirety of fiscal year 2024, according to the agency’s records.</w:t>
      </w:r>
    </w:p>
    <w:p w14:paraId="770FB009" w14:textId="77777777" w:rsidR="009D401C" w:rsidRPr="008B3754" w:rsidRDefault="009D401C" w:rsidP="009D401C">
      <w:pPr>
        <w:rPr>
          <w:sz w:val="12"/>
        </w:rPr>
      </w:pPr>
      <w:r w:rsidRPr="008B3754">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FE15071" w14:textId="77777777" w:rsidR="009D401C" w:rsidRPr="008B3754" w:rsidRDefault="009D401C" w:rsidP="009D401C">
      <w:pPr>
        <w:rPr>
          <w:sz w:val="12"/>
        </w:rPr>
      </w:pPr>
      <w:r w:rsidRPr="008B3754">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71D7CC99" w14:textId="77777777" w:rsidR="009D401C" w:rsidRPr="008B3754" w:rsidRDefault="009D401C" w:rsidP="009D401C">
      <w:pPr>
        <w:rPr>
          <w:b/>
          <w:iCs/>
          <w:u w:val="single"/>
          <w:bdr w:val="single" w:sz="8" w:space="0" w:color="auto"/>
        </w:rPr>
      </w:pPr>
      <w:r w:rsidRPr="008B3754">
        <w:rPr>
          <w:b/>
          <w:iCs/>
          <w:highlight w:val="green"/>
          <w:u w:val="single"/>
          <w:bdr w:val="single" w:sz="8" w:space="0" w:color="auto"/>
        </w:rPr>
        <w:t>The FLRA has been without</w:t>
      </w:r>
      <w:r w:rsidRPr="008B3754">
        <w:rPr>
          <w:b/>
          <w:iCs/>
          <w:u w:val="single"/>
          <w:bdr w:val="single" w:sz="8" w:space="0" w:color="auto"/>
        </w:rPr>
        <w:t xml:space="preserve"> a Senate-confirmed general </w:t>
      </w:r>
      <w:r w:rsidRPr="008B3754">
        <w:rPr>
          <w:b/>
          <w:iCs/>
          <w:highlight w:val="green"/>
          <w:u w:val="single"/>
          <w:bdr w:val="single" w:sz="8" w:space="0" w:color="auto"/>
        </w:rPr>
        <w:t>counsel since 2017</w:t>
      </w:r>
      <w:r w:rsidRPr="008B3754">
        <w:rPr>
          <w:b/>
          <w:iCs/>
          <w:u w:val="single"/>
          <w:bdr w:val="single" w:sz="8" w:space="0" w:color="auto"/>
        </w:rPr>
        <w:t xml:space="preserve">, which </w:t>
      </w:r>
      <w:r w:rsidRPr="008B3754">
        <w:rPr>
          <w:b/>
          <w:iCs/>
          <w:highlight w:val="green"/>
          <w:u w:val="single"/>
          <w:bdr w:val="single" w:sz="8" w:space="0" w:color="auto"/>
        </w:rPr>
        <w:t>cuts off</w:t>
      </w:r>
      <w:r w:rsidRPr="008B3754">
        <w:rPr>
          <w:b/>
          <w:iCs/>
          <w:u w:val="single"/>
          <w:bdr w:val="single" w:sz="8" w:space="0" w:color="auto"/>
        </w:rPr>
        <w:t xml:space="preserve"> another </w:t>
      </w:r>
      <w:r w:rsidRPr="008B3754">
        <w:rPr>
          <w:b/>
          <w:iCs/>
          <w:highlight w:val="green"/>
          <w:u w:val="single"/>
          <w:bdr w:val="single" w:sz="8" w:space="0" w:color="auto"/>
        </w:rPr>
        <w:t>pathway for unions to get disputes</w:t>
      </w:r>
      <w:r w:rsidRPr="008B3754">
        <w:rPr>
          <w:b/>
          <w:iCs/>
          <w:u w:val="single"/>
          <w:bdr w:val="single" w:sz="8" w:space="0" w:color="auto"/>
        </w:rPr>
        <w:t xml:space="preserve"> before the full authority and compounds the issue if agencies refuse to engage in arbitration.</w:t>
      </w:r>
    </w:p>
    <w:p w14:paraId="7ED109B5" w14:textId="77777777" w:rsidR="009D401C" w:rsidRPr="008B3754" w:rsidRDefault="009D401C" w:rsidP="009D401C">
      <w:pPr>
        <w:rPr>
          <w:u w:val="single"/>
        </w:rPr>
      </w:pPr>
      <w:r w:rsidRPr="008B3754">
        <w:rPr>
          <w:sz w:val="12"/>
        </w:rPr>
        <w:t xml:space="preserve">The FLRA’s </w:t>
      </w:r>
      <w:r w:rsidRPr="008B3754">
        <w:rPr>
          <w:u w:val="single"/>
        </w:rPr>
        <w:t>Grundmann and</w:t>
      </w:r>
      <w:r w:rsidRPr="008B3754">
        <w:rPr>
          <w:sz w:val="12"/>
        </w:rPr>
        <w:t xml:space="preserve"> MSPB’s </w:t>
      </w:r>
      <w:r w:rsidRPr="008B3754">
        <w:rPr>
          <w:u w:val="single"/>
        </w:rPr>
        <w:t>Harris</w:t>
      </w:r>
      <w:r w:rsidRPr="008B3754">
        <w:rPr>
          <w:sz w:val="12"/>
        </w:rPr>
        <w:t xml:space="preserve"> both </w:t>
      </w:r>
      <w:r w:rsidRPr="008B3754">
        <w:rPr>
          <w:u w:val="single"/>
        </w:rPr>
        <w:t>sued to undo their firings. The Supreme Court and a D.C. federal appeals panel upheld injunction stays</w:t>
      </w:r>
      <w:r w:rsidRPr="008B3754">
        <w:rPr>
          <w:sz w:val="12"/>
        </w:rPr>
        <w:t xml:space="preserve"> in Harris and Grundmann’s cases, respectively, </w:t>
      </w:r>
      <w:r w:rsidRPr="008B3754">
        <w:rPr>
          <w:u w:val="single"/>
        </w:rPr>
        <w:t>meaning they likely won’t be reinstated until the merits of their firings are examined.</w:t>
      </w:r>
    </w:p>
    <w:p w14:paraId="346E55F9" w14:textId="77777777" w:rsidR="009D401C" w:rsidRPr="008B3754" w:rsidRDefault="009D401C" w:rsidP="009D401C">
      <w:pPr>
        <w:rPr>
          <w:b/>
          <w:iCs/>
          <w:u w:val="single"/>
          <w:bdr w:val="single" w:sz="8" w:space="0" w:color="auto"/>
        </w:rPr>
      </w:pPr>
      <w:r w:rsidRPr="008B3754">
        <w:rPr>
          <w:b/>
          <w:iCs/>
          <w:u w:val="single"/>
          <w:bdr w:val="single" w:sz="8" w:space="0" w:color="auto"/>
        </w:rPr>
        <w:t xml:space="preserve">The </w:t>
      </w:r>
      <w:r w:rsidRPr="008B3754">
        <w:rPr>
          <w:b/>
          <w:iCs/>
          <w:highlight w:val="green"/>
          <w:u w:val="single"/>
          <w:bdr w:val="single" w:sz="8" w:space="0" w:color="auto"/>
        </w:rPr>
        <w:t>White House proposed</w:t>
      </w:r>
      <w:r w:rsidRPr="008B3754">
        <w:rPr>
          <w:b/>
          <w:iCs/>
          <w:u w:val="single"/>
          <w:bdr w:val="single" w:sz="8" w:space="0" w:color="auto"/>
        </w:rPr>
        <w:t xml:space="preserve"> drastically </w:t>
      </w:r>
      <w:r w:rsidRPr="008B3754">
        <w:rPr>
          <w:b/>
          <w:iCs/>
          <w:highlight w:val="green"/>
          <w:u w:val="single"/>
          <w:bdr w:val="single" w:sz="8" w:space="0" w:color="auto"/>
        </w:rPr>
        <w:t>shrinking the FLRA</w:t>
      </w:r>
      <w:r w:rsidRPr="008B3754">
        <w:rPr>
          <w:b/>
          <w:iCs/>
          <w:u w:val="single"/>
          <w:bdr w:val="single" w:sz="8" w:space="0" w:color="auto"/>
        </w:rPr>
        <w:t xml:space="preserve"> and </w:t>
      </w:r>
      <w:r w:rsidRPr="008B3754">
        <w:rPr>
          <w:b/>
          <w:iCs/>
          <w:highlight w:val="green"/>
          <w:u w:val="single"/>
          <w:bdr w:val="single" w:sz="8" w:space="0" w:color="auto"/>
        </w:rPr>
        <w:t>consolidating decision-making</w:t>
      </w:r>
      <w:r w:rsidRPr="008B3754">
        <w:rPr>
          <w:b/>
          <w:iCs/>
          <w:u w:val="single"/>
          <w:bdr w:val="single" w:sz="8" w:space="0" w:color="auto"/>
        </w:rPr>
        <w:t xml:space="preserve"> responsibilities with the authority members starting </w:t>
      </w:r>
      <w:r w:rsidRPr="008B3754">
        <w:rPr>
          <w:b/>
          <w:iCs/>
          <w:highlight w:val="green"/>
          <w:u w:val="single"/>
          <w:bdr w:val="single" w:sz="8" w:space="0" w:color="auto"/>
        </w:rPr>
        <w:t>next year</w:t>
      </w:r>
      <w:r w:rsidRPr="008B3754">
        <w:rPr>
          <w:b/>
          <w:iCs/>
          <w:u w:val="single"/>
          <w:bdr w:val="single" w:sz="8" w:space="0" w:color="auto"/>
        </w:rPr>
        <w:t>.</w:t>
      </w:r>
    </w:p>
    <w:p w14:paraId="07E4F69F" w14:textId="77777777" w:rsidR="009D401C" w:rsidRPr="008B3754" w:rsidRDefault="009D401C" w:rsidP="009D401C">
      <w:pPr>
        <w:rPr>
          <w:b/>
          <w:iCs/>
          <w:u w:val="single"/>
          <w:bdr w:val="single" w:sz="8" w:space="0" w:color="auto"/>
        </w:rPr>
      </w:pPr>
      <w:r w:rsidRPr="008B3754">
        <w:rPr>
          <w:u w:val="single"/>
        </w:rPr>
        <w:t xml:space="preserve">The fiscal year 2026 budget proposed </w:t>
      </w:r>
      <w:r w:rsidRPr="008B3754">
        <w:rPr>
          <w:b/>
          <w:iCs/>
          <w:highlight w:val="green"/>
          <w:u w:val="single"/>
          <w:bdr w:val="single" w:sz="8" w:space="0" w:color="auto"/>
        </w:rPr>
        <w:t>eliminating all a</w:t>
      </w:r>
      <w:r w:rsidRPr="008B3754">
        <w:rPr>
          <w:b/>
          <w:iCs/>
          <w:u w:val="single"/>
          <w:bdr w:val="single" w:sz="8" w:space="0" w:color="auto"/>
        </w:rPr>
        <w:t xml:space="preserve">dministrative </w:t>
      </w:r>
      <w:r w:rsidRPr="008B3754">
        <w:rPr>
          <w:b/>
          <w:iCs/>
          <w:highlight w:val="green"/>
          <w:u w:val="single"/>
          <w:bdr w:val="single" w:sz="8" w:space="0" w:color="auto"/>
        </w:rPr>
        <w:t>l</w:t>
      </w:r>
      <w:r w:rsidRPr="008B3754">
        <w:rPr>
          <w:b/>
          <w:iCs/>
          <w:u w:val="single"/>
          <w:bdr w:val="single" w:sz="8" w:space="0" w:color="auto"/>
        </w:rPr>
        <w:t xml:space="preserve">aw </w:t>
      </w:r>
      <w:r w:rsidRPr="008B3754">
        <w:rPr>
          <w:b/>
          <w:iCs/>
          <w:highlight w:val="green"/>
          <w:u w:val="single"/>
          <w:bdr w:val="single" w:sz="8" w:space="0" w:color="auto"/>
        </w:rPr>
        <w:t>j</w:t>
      </w:r>
      <w:r w:rsidRPr="008B3754">
        <w:rPr>
          <w:b/>
          <w:iCs/>
          <w:u w:val="single"/>
          <w:bdr w:val="single" w:sz="8" w:space="0" w:color="auto"/>
        </w:rPr>
        <w:t>udge</w:t>
      </w:r>
      <w:r w:rsidRPr="008B3754">
        <w:rPr>
          <w:b/>
          <w:iCs/>
          <w:highlight w:val="green"/>
          <w:u w:val="single"/>
          <w:bdr w:val="single" w:sz="8" w:space="0" w:color="auto"/>
        </w:rPr>
        <w:t>s</w:t>
      </w:r>
      <w:r w:rsidRPr="008B3754">
        <w:rPr>
          <w:u w:val="single"/>
        </w:rPr>
        <w:t xml:space="preserve"> and designating the authority’s staff attorneys as hearing officers to conduct fact-finding and draft recommended decisions in ULP cases</w:t>
      </w:r>
      <w:r w:rsidRPr="008B3754">
        <w:rPr>
          <w:sz w:val="12"/>
        </w:rPr>
        <w:t xml:space="preserve">. It will also remove decision-making responsibility from regional directors in representation cases, </w:t>
      </w:r>
      <w:r w:rsidRPr="008B3754">
        <w:rPr>
          <w:highlight w:val="green"/>
          <w:u w:val="single"/>
        </w:rPr>
        <w:t>allowing</w:t>
      </w:r>
      <w:r w:rsidRPr="008B3754">
        <w:rPr>
          <w:u w:val="single"/>
        </w:rPr>
        <w:t xml:space="preserve"> those </w:t>
      </w:r>
      <w:r w:rsidRPr="008B3754">
        <w:rPr>
          <w:highlight w:val="green"/>
          <w:u w:val="single"/>
        </w:rPr>
        <w:t>disputes</w:t>
      </w:r>
      <w:r w:rsidRPr="008B3754">
        <w:rPr>
          <w:b/>
          <w:iCs/>
          <w:highlight w:val="green"/>
          <w:u w:val="single"/>
          <w:bdr w:val="single" w:sz="8" w:space="0" w:color="auto"/>
        </w:rPr>
        <w:t xml:space="preserve"> to go straight</w:t>
      </w:r>
      <w:r w:rsidRPr="008B3754">
        <w:rPr>
          <w:b/>
          <w:iCs/>
          <w:u w:val="single"/>
          <w:bdr w:val="single" w:sz="8" w:space="0" w:color="auto"/>
        </w:rPr>
        <w:t xml:space="preserve"> up </w:t>
      </w:r>
      <w:r w:rsidRPr="008B3754">
        <w:rPr>
          <w:b/>
          <w:iCs/>
          <w:highlight w:val="green"/>
          <w:u w:val="single"/>
          <w:bdr w:val="single" w:sz="8" w:space="0" w:color="auto"/>
        </w:rPr>
        <w:t>to</w:t>
      </w:r>
      <w:r w:rsidRPr="008B3754">
        <w:rPr>
          <w:b/>
          <w:iCs/>
          <w:u w:val="single"/>
          <w:bdr w:val="single" w:sz="8" w:space="0" w:color="auto"/>
        </w:rPr>
        <w:t xml:space="preserve"> the authority.</w:t>
      </w:r>
    </w:p>
    <w:p w14:paraId="75D5D7F9" w14:textId="77777777" w:rsidR="009D401C" w:rsidRPr="008B3754" w:rsidRDefault="009D401C" w:rsidP="009D401C">
      <w:pPr>
        <w:rPr>
          <w:sz w:val="12"/>
        </w:rPr>
      </w:pPr>
      <w:r w:rsidRPr="008B3754">
        <w:rPr>
          <w:sz w:val="12"/>
        </w:rPr>
        <w:t>The budget proposal states the changes are designed to improve agency efficiency and cut costs, but Summerlin said it could inflict lasting damage.</w:t>
      </w:r>
    </w:p>
    <w:p w14:paraId="27CB5DB9" w14:textId="77777777" w:rsidR="009D401C" w:rsidRPr="008B3754" w:rsidRDefault="009D401C" w:rsidP="009D401C">
      <w:pPr>
        <w:rPr>
          <w:sz w:val="12"/>
        </w:rPr>
      </w:pPr>
      <w:r w:rsidRPr="008B3754">
        <w:rPr>
          <w:b/>
          <w:iCs/>
          <w:u w:val="single"/>
          <w:bdr w:val="single" w:sz="8" w:space="0" w:color="auto"/>
        </w:rPr>
        <w:t xml:space="preserve">“The </w:t>
      </w:r>
      <w:r w:rsidRPr="008B3754">
        <w:rPr>
          <w:b/>
          <w:iCs/>
          <w:highlight w:val="green"/>
          <w:u w:val="single"/>
          <w:bdr w:val="single" w:sz="8" w:space="0" w:color="auto"/>
        </w:rPr>
        <w:t>changes</w:t>
      </w:r>
      <w:r w:rsidRPr="008B3754">
        <w:rPr>
          <w:b/>
          <w:iCs/>
          <w:u w:val="single"/>
          <w:bdr w:val="single" w:sz="8" w:space="0" w:color="auto"/>
        </w:rPr>
        <w:t xml:space="preserve"> being made to the FLRA </w:t>
      </w:r>
      <w:r w:rsidRPr="008B3754">
        <w:rPr>
          <w:b/>
          <w:iCs/>
          <w:highlight w:val="green"/>
          <w:u w:val="single"/>
          <w:bdr w:val="single" w:sz="8" w:space="0" w:color="auto"/>
        </w:rPr>
        <w:t>are</w:t>
      </w:r>
      <w:r w:rsidRPr="008B3754">
        <w:rPr>
          <w:b/>
          <w:iCs/>
          <w:u w:val="single"/>
          <w:bdr w:val="single" w:sz="8" w:space="0" w:color="auto"/>
        </w:rPr>
        <w:t xml:space="preserve"> really </w:t>
      </w:r>
      <w:r w:rsidRPr="008B3754">
        <w:rPr>
          <w:b/>
          <w:iCs/>
          <w:highlight w:val="green"/>
          <w:u w:val="single"/>
          <w:bdr w:val="single" w:sz="8" w:space="0" w:color="auto"/>
        </w:rPr>
        <w:t>permanent disruptions to the</w:t>
      </w:r>
      <w:r w:rsidRPr="008B3754">
        <w:rPr>
          <w:b/>
          <w:iCs/>
          <w:u w:val="single"/>
          <w:bdr w:val="single" w:sz="8" w:space="0" w:color="auto"/>
        </w:rPr>
        <w:t xml:space="preserve"> way things have been done</w:t>
      </w:r>
      <w:r w:rsidRPr="008B3754">
        <w:rPr>
          <w:sz w:val="12"/>
        </w:rPr>
        <w:t xml:space="preserve"> in the past </w:t>
      </w:r>
      <w:r w:rsidRPr="008B3754">
        <w:rPr>
          <w:u w:val="single"/>
        </w:rPr>
        <w:t xml:space="preserve">that keep confidence in the </w:t>
      </w:r>
      <w:r w:rsidRPr="008B3754">
        <w:rPr>
          <w:highlight w:val="green"/>
          <w:u w:val="single"/>
        </w:rPr>
        <w:t>FLRA as a neutral</w:t>
      </w:r>
      <w:r w:rsidRPr="008B3754">
        <w:rPr>
          <w:u w:val="single"/>
        </w:rPr>
        <w:t xml:space="preserve"> adjudicatory </w:t>
      </w:r>
      <w:r w:rsidRPr="008B3754">
        <w:rPr>
          <w:highlight w:val="green"/>
          <w:u w:val="single"/>
        </w:rPr>
        <w:t>body</w:t>
      </w:r>
      <w:r w:rsidRPr="008B3754">
        <w:rPr>
          <w:sz w:val="12"/>
        </w:rPr>
        <w:t>,” she said.</w:t>
      </w:r>
    </w:p>
    <w:bookmarkEnd w:id="1"/>
    <w:p w14:paraId="3FD75C32" w14:textId="77777777" w:rsidR="009D401C" w:rsidRPr="00F264E4" w:rsidRDefault="009D401C" w:rsidP="009D401C">
      <w:pPr>
        <w:pStyle w:val="ListParagraph"/>
        <w:keepNext/>
        <w:keepLines/>
        <w:numPr>
          <w:ilvl w:val="0"/>
          <w:numId w:val="55"/>
        </w:numPr>
        <w:spacing w:before="40" w:after="0"/>
        <w:outlineLvl w:val="3"/>
        <w:rPr>
          <w:rFonts w:eastAsiaTheme="majorEastAsia" w:cstheme="majorBidi"/>
          <w:b/>
          <w:iCs/>
        </w:rPr>
      </w:pPr>
      <w:r w:rsidRPr="00F264E4">
        <w:rPr>
          <w:rFonts w:eastAsiaTheme="majorEastAsia" w:cstheme="majorBidi"/>
          <w:b/>
          <w:iCs/>
        </w:rPr>
        <w:t>Shutdown RIFs thump – Perez only says the plan ends Schedule F.</w:t>
      </w:r>
    </w:p>
    <w:p w14:paraId="43F8C9C6" w14:textId="77777777" w:rsidR="009D401C" w:rsidRPr="008B3754" w:rsidRDefault="009D401C" w:rsidP="009D401C">
      <w:r w:rsidRPr="008B3754">
        <w:rPr>
          <w:b/>
          <w:bCs/>
        </w:rPr>
        <w:t>Bednar 25</w:t>
      </w:r>
      <w:r w:rsidRPr="008B3754">
        <w:t>,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Lawfare, 9-29-2025 ["Reductions in Force During Shutdowns, available on:  https://www.lawfaremedia.org/article/reductions-in-force-during-shutdowns, accessed:  10-1-2025]cdm</w:t>
      </w:r>
    </w:p>
    <w:p w14:paraId="3A618214" w14:textId="77777777" w:rsidR="009D401C" w:rsidRPr="008B3754" w:rsidRDefault="009D401C" w:rsidP="009D401C">
      <w:pPr>
        <w:rPr>
          <w:u w:val="single"/>
        </w:rPr>
      </w:pPr>
      <w:r w:rsidRPr="00124C5E">
        <w:rPr>
          <w:sz w:val="16"/>
        </w:rPr>
        <w:t xml:space="preserve">Government appropriations expire on Sept. 30. Without additional funding, the federal government will </w:t>
      </w:r>
      <w:r w:rsidRPr="008B3754">
        <w:rPr>
          <w:highlight w:val="green"/>
          <w:u w:val="single"/>
        </w:rPr>
        <w:t>shut down</w:t>
      </w:r>
      <w:r w:rsidRPr="00124C5E">
        <w:rPr>
          <w:sz w:val="16"/>
        </w:rPr>
        <w:t xml:space="preserve">, </w:t>
      </w:r>
      <w:r w:rsidRPr="008B3754">
        <w:rPr>
          <w:u w:val="single"/>
        </w:rPr>
        <w:t xml:space="preserve">temporarily </w:t>
      </w:r>
      <w:r w:rsidRPr="008B3754">
        <w:rPr>
          <w:highlight w:val="green"/>
          <w:u w:val="single"/>
        </w:rPr>
        <w:t>furlough</w:t>
      </w:r>
      <w:r w:rsidRPr="008B3754">
        <w:rPr>
          <w:u w:val="single"/>
        </w:rPr>
        <w:t xml:space="preserve">ing large numbers of </w:t>
      </w:r>
      <w:r w:rsidRPr="008B3754">
        <w:rPr>
          <w:highlight w:val="green"/>
          <w:u w:val="single"/>
        </w:rPr>
        <w:t>fed</w:t>
      </w:r>
      <w:r w:rsidRPr="008B3754">
        <w:rPr>
          <w:u w:val="single"/>
        </w:rPr>
        <w:t xml:space="preserve">eral </w:t>
      </w:r>
      <w:r w:rsidRPr="008B3754">
        <w:rPr>
          <w:highlight w:val="green"/>
          <w:u w:val="single"/>
        </w:rPr>
        <w:t>employees</w:t>
      </w:r>
      <w:r w:rsidRPr="00124C5E">
        <w:rPr>
          <w:sz w:val="16"/>
        </w:rPr>
        <w:t xml:space="preserve">. The </w:t>
      </w:r>
      <w:r w:rsidRPr="008B3754">
        <w:rPr>
          <w:highlight w:val="green"/>
          <w:u w:val="single"/>
        </w:rPr>
        <w:t>Trump</w:t>
      </w:r>
      <w:r w:rsidRPr="00124C5E">
        <w:rPr>
          <w:sz w:val="16"/>
        </w:rPr>
        <w:t xml:space="preserve"> administration </w:t>
      </w:r>
      <w:r w:rsidRPr="008B3754">
        <w:rPr>
          <w:highlight w:val="green"/>
          <w:u w:val="single"/>
        </w:rPr>
        <w:t>views this</w:t>
      </w:r>
      <w:r w:rsidRPr="00124C5E">
        <w:rPr>
          <w:sz w:val="16"/>
        </w:rPr>
        <w:t xml:space="preserve"> looming shutdown </w:t>
      </w:r>
      <w:r w:rsidRPr="008B3754">
        <w:rPr>
          <w:highlight w:val="green"/>
          <w:u w:val="single"/>
        </w:rPr>
        <w:t>as</w:t>
      </w:r>
      <w:r w:rsidRPr="008B3754">
        <w:rPr>
          <w:u w:val="single"/>
        </w:rPr>
        <w:t xml:space="preserve"> an </w:t>
      </w:r>
      <w:r w:rsidRPr="008B3754">
        <w:rPr>
          <w:highlight w:val="green"/>
          <w:u w:val="single"/>
        </w:rPr>
        <w:t>opportunity to permanently</w:t>
      </w:r>
      <w:r w:rsidRPr="008B3754">
        <w:rPr>
          <w:u w:val="single"/>
        </w:rPr>
        <w:t xml:space="preserve"> </w:t>
      </w:r>
      <w:r w:rsidRPr="008B3754">
        <w:rPr>
          <w:highlight w:val="green"/>
          <w:u w:val="single"/>
        </w:rPr>
        <w:t>reduce</w:t>
      </w:r>
      <w:r w:rsidRPr="008B3754">
        <w:rPr>
          <w:u w:val="single"/>
        </w:rPr>
        <w:t xml:space="preserve"> the size of </w:t>
      </w:r>
      <w:r w:rsidRPr="008B3754">
        <w:rPr>
          <w:highlight w:val="green"/>
          <w:u w:val="single"/>
        </w:rPr>
        <w:t>the</w:t>
      </w:r>
      <w:r w:rsidRPr="008B3754">
        <w:rPr>
          <w:u w:val="single"/>
        </w:rPr>
        <w:t xml:space="preserve"> </w:t>
      </w:r>
      <w:r w:rsidRPr="008B3754">
        <w:rPr>
          <w:highlight w:val="green"/>
          <w:u w:val="single"/>
        </w:rPr>
        <w:t>fed</w:t>
      </w:r>
      <w:r w:rsidRPr="008B3754">
        <w:rPr>
          <w:u w:val="single"/>
        </w:rPr>
        <w:t xml:space="preserve">eral </w:t>
      </w:r>
      <w:r w:rsidRPr="008B3754">
        <w:rPr>
          <w:highlight w:val="green"/>
          <w:u w:val="single"/>
        </w:rPr>
        <w:t>workforce</w:t>
      </w:r>
      <w:r w:rsidRPr="00124C5E">
        <w:rPr>
          <w:sz w:val="16"/>
        </w:rPr>
        <w:t>. In a recent memorandum, the Office of Management and Budget (</w:t>
      </w:r>
      <w:r w:rsidRPr="008B3754">
        <w:rPr>
          <w:highlight w:val="green"/>
          <w:u w:val="single"/>
        </w:rPr>
        <w:t>OMB</w:t>
      </w:r>
      <w:r w:rsidRPr="00124C5E">
        <w:rPr>
          <w:sz w:val="16"/>
        </w:rPr>
        <w:t xml:space="preserve">) </w:t>
      </w:r>
      <w:r w:rsidRPr="008B3754">
        <w:rPr>
          <w:highlight w:val="green"/>
          <w:u w:val="single"/>
        </w:rPr>
        <w:t>directed agencies</w:t>
      </w:r>
      <w:r w:rsidRPr="00124C5E">
        <w:rPr>
          <w:sz w:val="16"/>
        </w:rPr>
        <w:t xml:space="preserve"> to “use this opportunity </w:t>
      </w:r>
      <w:r w:rsidRPr="008B3754">
        <w:rPr>
          <w:highlight w:val="green"/>
          <w:u w:val="single"/>
        </w:rPr>
        <w:t>to</w:t>
      </w:r>
      <w:r w:rsidRPr="00124C5E">
        <w:rPr>
          <w:sz w:val="16"/>
        </w:rPr>
        <w:t xml:space="preserve"> </w:t>
      </w:r>
      <w:r w:rsidRPr="008B3754">
        <w:rPr>
          <w:highlight w:val="green"/>
          <w:u w:val="single"/>
        </w:rPr>
        <w:t>consider</w:t>
      </w:r>
      <w:r w:rsidRPr="008B3754">
        <w:rPr>
          <w:u w:val="single"/>
        </w:rPr>
        <w:t xml:space="preserve"> Reduction in Force (</w:t>
      </w:r>
      <w:r w:rsidRPr="008B3754">
        <w:rPr>
          <w:highlight w:val="green"/>
          <w:u w:val="single"/>
        </w:rPr>
        <w:t>RIF</w:t>
      </w:r>
      <w:r w:rsidRPr="008B3754">
        <w:rPr>
          <w:u w:val="single"/>
        </w:rPr>
        <w:t xml:space="preserve">) </w:t>
      </w:r>
      <w:r w:rsidRPr="008B3754">
        <w:rPr>
          <w:highlight w:val="green"/>
          <w:u w:val="single"/>
        </w:rPr>
        <w:t>notices</w:t>
      </w:r>
      <w:r w:rsidRPr="008B3754">
        <w:rPr>
          <w:u w:val="single"/>
        </w:rPr>
        <w:t xml:space="preserve"> for all employees</w:t>
      </w:r>
      <w:r w:rsidRPr="00124C5E">
        <w:rPr>
          <w:sz w:val="16"/>
        </w:rPr>
        <w:t xml:space="preserve"> in programs, projects, or activities that satisfy all three of the following conditions: (1) discretionary funding lapses on October 1, 2025; (2) another source of funding ... is not currently available, and (3) the PPA is not consistent with the President’s priorities.” In short, </w:t>
      </w:r>
      <w:r w:rsidRPr="008B3754">
        <w:rPr>
          <w:u w:val="single"/>
        </w:rPr>
        <w:t xml:space="preserve">the administration intends to </w:t>
      </w:r>
      <w:r w:rsidRPr="008B3754">
        <w:rPr>
          <w:highlight w:val="green"/>
          <w:u w:val="single"/>
        </w:rPr>
        <w:t>treat</w:t>
      </w:r>
      <w:r w:rsidRPr="008B3754">
        <w:rPr>
          <w:u w:val="single"/>
        </w:rPr>
        <w:t xml:space="preserve"> the </w:t>
      </w:r>
      <w:r w:rsidRPr="008B3754">
        <w:rPr>
          <w:highlight w:val="green"/>
          <w:u w:val="single"/>
        </w:rPr>
        <w:t>shutdown</w:t>
      </w:r>
      <w:r w:rsidRPr="008B3754">
        <w:rPr>
          <w:u w:val="single"/>
        </w:rPr>
        <w:t xml:space="preserve"> </w:t>
      </w:r>
      <w:r w:rsidRPr="008B3754">
        <w:rPr>
          <w:highlight w:val="green"/>
          <w:u w:val="single"/>
        </w:rPr>
        <w:t>as</w:t>
      </w:r>
      <w:r w:rsidRPr="008B3754">
        <w:rPr>
          <w:u w:val="single"/>
        </w:rPr>
        <w:t xml:space="preserve"> a </w:t>
      </w:r>
      <w:r w:rsidRPr="008B3754">
        <w:rPr>
          <w:highlight w:val="green"/>
          <w:u w:val="single"/>
        </w:rPr>
        <w:t>legal basis for</w:t>
      </w:r>
      <w:r w:rsidRPr="008B3754">
        <w:rPr>
          <w:u w:val="single"/>
        </w:rPr>
        <w:t xml:space="preserve"> </w:t>
      </w:r>
      <w:r w:rsidRPr="008B3754">
        <w:rPr>
          <w:highlight w:val="green"/>
          <w:u w:val="single"/>
        </w:rPr>
        <w:t>permanent RIFs.</w:t>
      </w:r>
    </w:p>
    <w:p w14:paraId="49C8083D" w14:textId="77777777" w:rsidR="009D401C" w:rsidRPr="00124C5E" w:rsidRDefault="009D401C" w:rsidP="009D401C">
      <w:pPr>
        <w:rPr>
          <w:sz w:val="16"/>
        </w:rPr>
      </w:pPr>
      <w:r w:rsidRPr="00124C5E">
        <w:rPr>
          <w:sz w:val="16"/>
        </w:rPr>
        <w:t>Historically, federal agencies have not used RIFs to manage shutdowns. Under the Antideficiency Act, shutdowns trigger temporary furloughs of non-excepted employees who are recalled once funding resumes and granted automatic back pay. Excepted employees—those allowed to work during a lapse in appropriations—remain on the job without pay but also receive back pay once the shutdown ends.</w:t>
      </w:r>
    </w:p>
    <w:p w14:paraId="19F0F73C" w14:textId="77777777" w:rsidR="009D401C" w:rsidRPr="00124C5E" w:rsidRDefault="009D401C" w:rsidP="009D401C">
      <w:pPr>
        <w:rPr>
          <w:sz w:val="16"/>
        </w:rPr>
      </w:pPr>
      <w:r w:rsidRPr="00124C5E">
        <w:rPr>
          <w:sz w:val="16"/>
        </w:rPr>
        <w:t xml:space="preserve">Using RIFs in this context is uncharted territory. Neither the Merit Systems Protection Board (MSPB) nor the federal courts have squarely addressed whether a lapse in appropriations legally justifies the permanent removal of federal employees. No statute expressly gives agencies more expansive authority to initiate RIFs during a shutdown. </w:t>
      </w:r>
      <w:r w:rsidRPr="008B3754">
        <w:rPr>
          <w:highlight w:val="green"/>
          <w:u w:val="single"/>
        </w:rPr>
        <w:t>Existing precedent</w:t>
      </w:r>
      <w:r w:rsidRPr="008B3754">
        <w:rPr>
          <w:u w:val="single"/>
        </w:rPr>
        <w:t xml:space="preserve">, however, </w:t>
      </w:r>
      <w:r w:rsidRPr="008B3754">
        <w:rPr>
          <w:highlight w:val="green"/>
          <w:u w:val="single"/>
        </w:rPr>
        <w:t>provides</w:t>
      </w:r>
      <w:r w:rsidRPr="008B3754">
        <w:rPr>
          <w:u w:val="single"/>
        </w:rPr>
        <w:t xml:space="preserve"> reasons to think the </w:t>
      </w:r>
      <w:r w:rsidRPr="008B3754">
        <w:rPr>
          <w:highlight w:val="green"/>
          <w:u w:val="single"/>
        </w:rPr>
        <w:t>courts may uphold such RI</w:t>
      </w:r>
      <w:r w:rsidRPr="00124C5E">
        <w:rPr>
          <w:sz w:val="16"/>
          <w:highlight w:val="green"/>
        </w:rPr>
        <w:t>Fs</w:t>
      </w:r>
      <w:r w:rsidRPr="00124C5E">
        <w:rPr>
          <w:sz w:val="16"/>
        </w:rPr>
        <w:t>, provided the administration follows the proper procedures. Ultimately, Congress has the legislative authority to prevent future disruptions to the federal workforce.</w:t>
      </w:r>
    </w:p>
    <w:p w14:paraId="4C4981ED" w14:textId="77777777" w:rsidR="009D401C" w:rsidRPr="00217A5C" w:rsidRDefault="009D401C" w:rsidP="009D401C">
      <w:pPr>
        <w:pStyle w:val="ListParagraph"/>
        <w:keepNext/>
        <w:keepLines/>
        <w:numPr>
          <w:ilvl w:val="0"/>
          <w:numId w:val="55"/>
        </w:numPr>
        <w:spacing w:before="40" w:after="0"/>
        <w:outlineLvl w:val="3"/>
        <w:rPr>
          <w:rFonts w:eastAsiaTheme="majorEastAsia" w:cstheme="majorBidi"/>
          <w:b/>
          <w:iCs/>
        </w:rPr>
      </w:pPr>
      <w:r w:rsidRPr="00217A5C">
        <w:rPr>
          <w:rFonts w:eastAsiaTheme="majorEastAsia" w:cstheme="majorBidi"/>
          <w:b/>
          <w:iCs/>
        </w:rPr>
        <w:t>Civil service firewalls undermine institutional effectiveness.</w:t>
      </w:r>
    </w:p>
    <w:p w14:paraId="3B0A45BA" w14:textId="77777777" w:rsidR="009D401C" w:rsidRPr="008B3754" w:rsidRDefault="009D401C" w:rsidP="009D401C">
      <w:r w:rsidRPr="008B3754">
        <w:rPr>
          <w:b/>
          <w:bCs/>
        </w:rPr>
        <w:t>Counts Xu 25</w:t>
      </w:r>
      <w:r w:rsidRPr="008B3754">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10-7-2025]cdm</w:t>
      </w:r>
    </w:p>
    <w:p w14:paraId="1421C83D" w14:textId="77777777" w:rsidR="009D401C" w:rsidRPr="00124C5E" w:rsidRDefault="009D401C" w:rsidP="009D401C">
      <w:pPr>
        <w:rPr>
          <w:sz w:val="16"/>
        </w:rPr>
      </w:pPr>
      <w:r w:rsidRPr="00124C5E">
        <w:rPr>
          <w:sz w:val="16"/>
        </w:rPr>
        <w:t xml:space="preserve">Your research indicates that political misalignment between federal employees and a presidential administration can lead to decreased performance and slowdowns. What did you find? </w:t>
      </w:r>
    </w:p>
    <w:p w14:paraId="6F0B9390" w14:textId="77777777" w:rsidR="009D401C" w:rsidRPr="008B3754" w:rsidRDefault="009D401C" w:rsidP="009D401C">
      <w:pPr>
        <w:rPr>
          <w:u w:val="single"/>
        </w:rPr>
      </w:pPr>
      <w:r w:rsidRPr="00124C5E">
        <w:rPr>
          <w:sz w:val="16"/>
        </w:rPr>
        <w:t xml:space="preserve">Civil service protections decrease turnover by, as mentioned earlier, insulating civil servants from political interference. At the same time, however, </w:t>
      </w:r>
      <w:r w:rsidRPr="008B3754">
        <w:rPr>
          <w:highlight w:val="green"/>
          <w:u w:val="single"/>
        </w:rPr>
        <w:t>this</w:t>
      </w:r>
      <w:r w:rsidRPr="00124C5E">
        <w:rPr>
          <w:sz w:val="16"/>
        </w:rPr>
        <w:t xml:space="preserve"> “</w:t>
      </w:r>
      <w:r w:rsidRPr="008B3754">
        <w:rPr>
          <w:highlight w:val="green"/>
          <w:u w:val="single"/>
        </w:rPr>
        <w:t>firewall</w:t>
      </w:r>
      <w:r w:rsidRPr="00124C5E">
        <w:rPr>
          <w:sz w:val="16"/>
        </w:rPr>
        <w:t xml:space="preserve">” </w:t>
      </w:r>
      <w:r w:rsidRPr="008B3754">
        <w:rPr>
          <w:highlight w:val="green"/>
          <w:u w:val="single"/>
        </w:rPr>
        <w:t>makes civil servants</w:t>
      </w:r>
      <w:r w:rsidRPr="00124C5E">
        <w:rPr>
          <w:sz w:val="16"/>
        </w:rPr>
        <w:t xml:space="preserve"> </w:t>
      </w:r>
      <w:r w:rsidRPr="008B3754">
        <w:rPr>
          <w:highlight w:val="green"/>
          <w:u w:val="single"/>
        </w:rPr>
        <w:t>harder</w:t>
      </w:r>
      <w:r w:rsidRPr="00124C5E">
        <w:rPr>
          <w:sz w:val="16"/>
        </w:rPr>
        <w:t xml:space="preserve"> for politicians </w:t>
      </w:r>
      <w:r w:rsidRPr="008B3754">
        <w:rPr>
          <w:highlight w:val="green"/>
          <w:u w:val="single"/>
        </w:rPr>
        <w:t>to control</w:t>
      </w:r>
      <w:r w:rsidRPr="00124C5E">
        <w:rPr>
          <w:sz w:val="16"/>
        </w:rPr>
        <w:t xml:space="preserve">. </w:t>
      </w:r>
      <w:r w:rsidRPr="008B3754">
        <w:rPr>
          <w:highlight w:val="green"/>
          <w:u w:val="single"/>
        </w:rPr>
        <w:t>Without</w:t>
      </w:r>
      <w:r w:rsidRPr="00124C5E">
        <w:rPr>
          <w:sz w:val="16"/>
        </w:rPr>
        <w:t xml:space="preserve"> </w:t>
      </w:r>
      <w:r w:rsidRPr="008B3754">
        <w:rPr>
          <w:highlight w:val="green"/>
          <w:u w:val="single"/>
        </w:rPr>
        <w:t>the ability to replace career civil servants</w:t>
      </w:r>
      <w:r w:rsidRPr="00124C5E">
        <w:rPr>
          <w:sz w:val="16"/>
        </w:rPr>
        <w:t xml:space="preserve">, there will always be </w:t>
      </w:r>
      <w:r w:rsidRPr="008B3754">
        <w:rPr>
          <w:highlight w:val="green"/>
          <w:u w:val="single"/>
        </w:rPr>
        <w:t>some</w:t>
      </w:r>
      <w:r w:rsidRPr="00124C5E">
        <w:rPr>
          <w:sz w:val="16"/>
        </w:rPr>
        <w:t xml:space="preserve"> civil servants who are </w:t>
      </w:r>
      <w:r w:rsidRPr="008B3754">
        <w:rPr>
          <w:highlight w:val="green"/>
          <w:u w:val="single"/>
        </w:rPr>
        <w:t>politically</w:t>
      </w:r>
      <w:r w:rsidRPr="00124C5E">
        <w:rPr>
          <w:sz w:val="16"/>
        </w:rPr>
        <w:t xml:space="preserve"> </w:t>
      </w:r>
      <w:r w:rsidRPr="008B3754">
        <w:rPr>
          <w:highlight w:val="green"/>
          <w:u w:val="single"/>
        </w:rPr>
        <w:t>misaligned</w:t>
      </w:r>
      <w:r w:rsidRPr="00124C5E">
        <w:rPr>
          <w:sz w:val="16"/>
        </w:rPr>
        <w:t xml:space="preserve"> with the president—they might disagree with policies or they could simply be demoralized. When we looked at procurement officers, we found that officers who did not share the same party affiliation as the president </w:t>
      </w:r>
      <w:r w:rsidRPr="008B3754">
        <w:rPr>
          <w:highlight w:val="green"/>
          <w:u w:val="single"/>
        </w:rPr>
        <w:t>tend to incur</w:t>
      </w:r>
      <w:r w:rsidRPr="00124C5E">
        <w:rPr>
          <w:sz w:val="16"/>
        </w:rPr>
        <w:t xml:space="preserve"> larger </w:t>
      </w:r>
      <w:r w:rsidRPr="008B3754">
        <w:rPr>
          <w:highlight w:val="green"/>
          <w:u w:val="single"/>
        </w:rPr>
        <w:t>cost overruns and delays</w:t>
      </w:r>
      <w:r w:rsidRPr="00124C5E">
        <w:rPr>
          <w:sz w:val="16"/>
        </w:rPr>
        <w:t xml:space="preserve">. When we looked at HR surveys covering federal government workers, we also found that </w:t>
      </w:r>
      <w:r w:rsidRPr="008B3754">
        <w:rPr>
          <w:highlight w:val="green"/>
          <w:u w:val="single"/>
        </w:rPr>
        <w:t>politically misaligned respondents</w:t>
      </w:r>
      <w:r w:rsidRPr="00124C5E">
        <w:rPr>
          <w:sz w:val="16"/>
        </w:rPr>
        <w:t xml:space="preserve"> </w:t>
      </w:r>
      <w:r w:rsidRPr="008B3754">
        <w:rPr>
          <w:highlight w:val="green"/>
          <w:u w:val="single"/>
        </w:rPr>
        <w:t>were less motivated</w:t>
      </w:r>
      <w:r w:rsidRPr="00124C5E">
        <w:rPr>
          <w:sz w:val="16"/>
        </w:rPr>
        <w:t xml:space="preserve"> </w:t>
      </w:r>
      <w:r w:rsidRPr="008B3754">
        <w:rPr>
          <w:highlight w:val="green"/>
          <w:u w:val="single"/>
        </w:rPr>
        <w:t>and</w:t>
      </w:r>
      <w:r w:rsidRPr="00124C5E">
        <w:rPr>
          <w:sz w:val="16"/>
        </w:rPr>
        <w:t xml:space="preserve"> less </w:t>
      </w:r>
      <w:r w:rsidRPr="008B3754">
        <w:rPr>
          <w:highlight w:val="green"/>
          <w:u w:val="single"/>
        </w:rPr>
        <w:t>likely</w:t>
      </w:r>
      <w:r w:rsidRPr="00124C5E">
        <w:rPr>
          <w:sz w:val="16"/>
        </w:rPr>
        <w:t xml:space="preserve"> </w:t>
      </w:r>
      <w:r w:rsidRPr="008B3754">
        <w:rPr>
          <w:highlight w:val="green"/>
          <w:u w:val="single"/>
        </w:rPr>
        <w:t>to identify with the</w:t>
      </w:r>
      <w:r w:rsidRPr="00124C5E">
        <w:rPr>
          <w:sz w:val="16"/>
        </w:rPr>
        <w:t xml:space="preserve"> overall </w:t>
      </w:r>
      <w:r w:rsidRPr="008B3754">
        <w:rPr>
          <w:highlight w:val="green"/>
          <w:u w:val="single"/>
        </w:rPr>
        <w:t>mission of the agency</w:t>
      </w:r>
      <w:r w:rsidRPr="00124C5E">
        <w:rPr>
          <w:sz w:val="16"/>
        </w:rPr>
        <w:t xml:space="preserve">. In this sense, </w:t>
      </w:r>
      <w:r w:rsidRPr="008B3754">
        <w:rPr>
          <w:u w:val="single"/>
        </w:rPr>
        <w:t>civil service protections are</w:t>
      </w:r>
      <w:r w:rsidRPr="00124C5E">
        <w:rPr>
          <w:sz w:val="16"/>
        </w:rPr>
        <w:t xml:space="preserve"> </w:t>
      </w:r>
      <w:r w:rsidRPr="008B3754">
        <w:rPr>
          <w:u w:val="single"/>
        </w:rPr>
        <w:t>a double edged sword</w:t>
      </w:r>
      <w:r w:rsidRPr="00124C5E">
        <w:rPr>
          <w:sz w:val="16"/>
        </w:rPr>
        <w:t xml:space="preserve">: civil service protections can increase government performance by providing stability and continuity; however, this also means that not all workers will always agree with the president in office. This potential for </w:t>
      </w:r>
      <w:r w:rsidRPr="008B3754">
        <w:rPr>
          <w:highlight w:val="green"/>
          <w:u w:val="single"/>
        </w:rPr>
        <w:t>mission misalignment might make the civil service less effective.</w:t>
      </w:r>
      <w:r w:rsidRPr="008B3754">
        <w:rPr>
          <w:u w:val="single"/>
        </w:rPr>
        <w:t xml:space="preserve"> </w:t>
      </w:r>
    </w:p>
    <w:p w14:paraId="2A28FF7D" w14:textId="77777777" w:rsidR="009D401C" w:rsidRDefault="009D401C" w:rsidP="009D401C"/>
    <w:p w14:paraId="01DE21C6" w14:textId="77777777" w:rsidR="009D401C" w:rsidRDefault="009D401C" w:rsidP="009D401C">
      <w:pPr>
        <w:pStyle w:val="Heading2"/>
      </w:pPr>
      <w:r>
        <w:t>Presidency</w:t>
      </w:r>
    </w:p>
    <w:p w14:paraId="41C267B8"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iCs/>
        </w:rPr>
      </w:pPr>
      <w:r w:rsidRPr="00217A5C">
        <w:rPr>
          <w:rFonts w:eastAsiaTheme="majorEastAsia" w:cstheme="majorBidi"/>
          <w:iCs/>
        </w:rPr>
        <w:t xml:space="preserve">NO EXPERTS—No solvency. Trump </w:t>
      </w:r>
      <w:r w:rsidRPr="00217A5C">
        <w:rPr>
          <w:rFonts w:eastAsiaTheme="majorEastAsia" w:cstheme="majorBidi"/>
          <w:iCs/>
          <w:u w:val="single"/>
        </w:rPr>
        <w:t>won’t listen</w:t>
      </w:r>
      <w:r w:rsidRPr="00217A5C">
        <w:rPr>
          <w:rFonts w:eastAsiaTheme="majorEastAsia" w:cstheme="majorBidi"/>
          <w:iCs/>
        </w:rPr>
        <w:t xml:space="preserve"> to experts, even if he can’t fire them. </w:t>
      </w:r>
    </w:p>
    <w:p w14:paraId="5A11DFED" w14:textId="77777777" w:rsidR="009D401C" w:rsidRPr="003174B2" w:rsidRDefault="009D401C" w:rsidP="009D401C">
      <w:r w:rsidRPr="003174B2">
        <w:rPr>
          <w:b/>
          <w:bCs/>
        </w:rPr>
        <w:t>Shapiro ’20</w:t>
      </w:r>
      <w:r w:rsidRPr="003174B2">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AC86F05" w14:textId="77777777" w:rsidR="009D401C" w:rsidRPr="003174B2" w:rsidRDefault="009D401C" w:rsidP="009D401C">
      <w:pPr>
        <w:rPr>
          <w:sz w:val="16"/>
        </w:rPr>
      </w:pPr>
      <w:r w:rsidRPr="003174B2">
        <w:rPr>
          <w:sz w:val="16"/>
        </w:rPr>
        <w:t xml:space="preserve">Last week, President </w:t>
      </w:r>
      <w:r w:rsidRPr="003174B2">
        <w:rPr>
          <w:highlight w:val="green"/>
          <w:u w:val="single"/>
        </w:rPr>
        <w:t>Trump</w:t>
      </w:r>
      <w:r w:rsidRPr="003174B2">
        <w:rPr>
          <w:sz w:val="16"/>
        </w:rPr>
        <w:t xml:space="preserve"> said of his opponent, Vice President Biden, “he’ll listen to the scientists.” In case you’re confused, this was meant to be an insult.</w:t>
      </w:r>
    </w:p>
    <w:p w14:paraId="7658108B" w14:textId="77777777" w:rsidR="009D401C" w:rsidRPr="003174B2" w:rsidRDefault="009D401C" w:rsidP="009D401C">
      <w:pPr>
        <w:rPr>
          <w:u w:val="single"/>
        </w:rPr>
      </w:pPr>
      <w:r w:rsidRPr="003174B2">
        <w:rPr>
          <w:sz w:val="16"/>
        </w:rPr>
        <w:t xml:space="preserve">Indeed, the president seems to </w:t>
      </w:r>
      <w:r w:rsidRPr="003174B2">
        <w:rPr>
          <w:b/>
          <w:iCs/>
          <w:highlight w:val="green"/>
          <w:u w:val="single"/>
          <w:bdr w:val="single" w:sz="8" w:space="0" w:color="auto"/>
        </w:rPr>
        <w:t>take pride</w:t>
      </w:r>
      <w:r w:rsidRPr="003174B2">
        <w:rPr>
          <w:sz w:val="16"/>
        </w:rPr>
        <w:t xml:space="preserve"> </w:t>
      </w:r>
      <w:r w:rsidRPr="003174B2">
        <w:rPr>
          <w:highlight w:val="green"/>
          <w:u w:val="single"/>
        </w:rPr>
        <w:t>in the extent to which he</w:t>
      </w:r>
      <w:r w:rsidRPr="003174B2">
        <w:rPr>
          <w:u w:val="single"/>
        </w:rPr>
        <w:t xml:space="preserve"> has </w:t>
      </w:r>
      <w:r w:rsidRPr="003174B2">
        <w:rPr>
          <w:b/>
          <w:iCs/>
          <w:highlight w:val="green"/>
          <w:u w:val="single"/>
          <w:bdr w:val="single" w:sz="8" w:space="0" w:color="auto"/>
        </w:rPr>
        <w:t>ignored</w:t>
      </w:r>
      <w:r w:rsidRPr="003174B2">
        <w:rPr>
          <w:u w:val="single"/>
        </w:rPr>
        <w:t xml:space="preserve"> the advice of </w:t>
      </w:r>
      <w:r w:rsidRPr="003174B2">
        <w:rPr>
          <w:b/>
          <w:iCs/>
          <w:highlight w:val="green"/>
          <w:u w:val="single"/>
          <w:bdr w:val="single" w:sz="8" w:space="0" w:color="auto"/>
        </w:rPr>
        <w:t>experts</w:t>
      </w:r>
      <w:r w:rsidRPr="003174B2">
        <w:rPr>
          <w:highlight w:val="green"/>
          <w:u w:val="single"/>
        </w:rPr>
        <w:t xml:space="preserve"> of all</w:t>
      </w:r>
      <w:r w:rsidRPr="003174B2">
        <w:rPr>
          <w:u w:val="single"/>
        </w:rPr>
        <w:t xml:space="preserve"> different </w:t>
      </w:r>
      <w:r w:rsidRPr="003174B2">
        <w:rPr>
          <w:highlight w:val="green"/>
          <w:u w:val="single"/>
        </w:rPr>
        <w:t>stripes</w:t>
      </w:r>
      <w:r w:rsidRPr="003174B2">
        <w:rPr>
          <w:sz w:val="16"/>
        </w:rPr>
        <w:t xml:space="preserve">. </w:t>
      </w:r>
      <w:r w:rsidRPr="003174B2">
        <w:rPr>
          <w:u w:val="single"/>
        </w:rPr>
        <w:t xml:space="preserve">From </w:t>
      </w:r>
      <w:r w:rsidRPr="003174B2">
        <w:rPr>
          <w:b/>
          <w:iCs/>
          <w:highlight w:val="green"/>
          <w:u w:val="single"/>
          <w:bdr w:val="single" w:sz="8" w:space="0" w:color="auto"/>
        </w:rPr>
        <w:t>economists</w:t>
      </w:r>
      <w:r w:rsidRPr="003174B2">
        <w:rPr>
          <w:sz w:val="16"/>
          <w:highlight w:val="green"/>
        </w:rPr>
        <w:t xml:space="preserve"> </w:t>
      </w:r>
      <w:r w:rsidRPr="003174B2">
        <w:rPr>
          <w:highlight w:val="green"/>
          <w:u w:val="single"/>
        </w:rPr>
        <w:t xml:space="preserve">on </w:t>
      </w:r>
      <w:r w:rsidRPr="003174B2">
        <w:rPr>
          <w:b/>
          <w:iCs/>
          <w:highlight w:val="green"/>
          <w:u w:val="single"/>
          <w:bdr w:val="single" w:sz="8" w:space="0" w:color="auto"/>
        </w:rPr>
        <w:t>trade</w:t>
      </w:r>
      <w:r w:rsidRPr="003174B2">
        <w:rPr>
          <w:sz w:val="16"/>
        </w:rPr>
        <w:t xml:space="preserve">, </w:t>
      </w:r>
      <w:r w:rsidRPr="003174B2">
        <w:rPr>
          <w:u w:val="single"/>
        </w:rPr>
        <w:t xml:space="preserve">to </w:t>
      </w:r>
      <w:r w:rsidRPr="003174B2">
        <w:rPr>
          <w:b/>
          <w:iCs/>
          <w:highlight w:val="green"/>
          <w:u w:val="single"/>
          <w:bdr w:val="single" w:sz="8" w:space="0" w:color="auto"/>
        </w:rPr>
        <w:t>scientists</w:t>
      </w:r>
      <w:r w:rsidRPr="003174B2">
        <w:rPr>
          <w:highlight w:val="green"/>
          <w:u w:val="single"/>
        </w:rPr>
        <w:t xml:space="preserve"> on</w:t>
      </w:r>
      <w:r w:rsidRPr="003174B2">
        <w:rPr>
          <w:u w:val="single"/>
        </w:rPr>
        <w:t xml:space="preserve"> </w:t>
      </w:r>
      <w:r w:rsidRPr="003174B2">
        <w:rPr>
          <w:b/>
          <w:iCs/>
          <w:u w:val="single"/>
          <w:bdr w:val="single" w:sz="8" w:space="0" w:color="auto"/>
        </w:rPr>
        <w:t>handling</w:t>
      </w:r>
      <w:r w:rsidRPr="003174B2">
        <w:rPr>
          <w:u w:val="single"/>
        </w:rPr>
        <w:t xml:space="preserve"> the </w:t>
      </w:r>
      <w:r w:rsidRPr="003174B2">
        <w:rPr>
          <w:b/>
          <w:iCs/>
          <w:highlight w:val="green"/>
          <w:u w:val="single"/>
          <w:bdr w:val="single" w:sz="8" w:space="0" w:color="auto"/>
        </w:rPr>
        <w:t>pandemic</w:t>
      </w:r>
      <w:r w:rsidRPr="003174B2">
        <w:rPr>
          <w:highlight w:val="green"/>
          <w:u w:val="single"/>
        </w:rPr>
        <w:t xml:space="preserve"> and</w:t>
      </w:r>
      <w:r w:rsidRPr="003174B2">
        <w:rPr>
          <w:u w:val="single"/>
        </w:rPr>
        <w:t xml:space="preserve"> </w:t>
      </w:r>
      <w:r w:rsidRPr="003174B2">
        <w:rPr>
          <w:b/>
          <w:iCs/>
          <w:highlight w:val="green"/>
          <w:u w:val="single"/>
          <w:bdr w:val="single" w:sz="8" w:space="0" w:color="auto"/>
        </w:rPr>
        <w:t>climate</w:t>
      </w:r>
      <w:r w:rsidRPr="003174B2">
        <w:rPr>
          <w:sz w:val="16"/>
        </w:rPr>
        <w:t xml:space="preserve"> change, </w:t>
      </w:r>
      <w:r w:rsidRPr="003174B2">
        <w:rPr>
          <w:u w:val="single"/>
        </w:rPr>
        <w:t xml:space="preserve">to </w:t>
      </w:r>
      <w:r w:rsidRPr="003174B2">
        <w:rPr>
          <w:b/>
          <w:iCs/>
          <w:highlight w:val="green"/>
          <w:u w:val="single"/>
          <w:bdr w:val="single" w:sz="8" w:space="0" w:color="auto"/>
        </w:rPr>
        <w:t>intel</w:t>
      </w:r>
      <w:r w:rsidRPr="003174B2">
        <w:rPr>
          <w:sz w:val="16"/>
          <w:szCs w:val="16"/>
        </w:rPr>
        <w:t>l</w:t>
      </w:r>
      <w:r w:rsidRPr="003174B2">
        <w:rPr>
          <w:sz w:val="16"/>
        </w:rPr>
        <w:t xml:space="preserve">igence </w:t>
      </w:r>
      <w:r w:rsidRPr="003174B2">
        <w:rPr>
          <w:u w:val="single"/>
        </w:rPr>
        <w:t xml:space="preserve">officials </w:t>
      </w:r>
      <w:r w:rsidRPr="003174B2">
        <w:rPr>
          <w:highlight w:val="green"/>
          <w:u w:val="single"/>
        </w:rPr>
        <w:t xml:space="preserve">on </w:t>
      </w:r>
      <w:r w:rsidRPr="003174B2">
        <w:rPr>
          <w:b/>
          <w:iCs/>
          <w:highlight w:val="green"/>
          <w:u w:val="single"/>
          <w:bdr w:val="single" w:sz="8" w:space="0" w:color="auto"/>
        </w:rPr>
        <w:t>foreign threats</w:t>
      </w:r>
      <w:r w:rsidRPr="003174B2">
        <w:rPr>
          <w:sz w:val="16"/>
        </w:rPr>
        <w:t xml:space="preserve">, </w:t>
      </w:r>
      <w:r w:rsidRPr="003174B2">
        <w:rPr>
          <w:highlight w:val="green"/>
          <w:u w:val="single"/>
        </w:rPr>
        <w:t>Trump</w:t>
      </w:r>
      <w:r w:rsidRPr="003174B2">
        <w:rPr>
          <w:u w:val="single"/>
        </w:rPr>
        <w:t xml:space="preserve"> has </w:t>
      </w:r>
      <w:r w:rsidRPr="003174B2">
        <w:rPr>
          <w:b/>
          <w:iCs/>
          <w:highlight w:val="green"/>
          <w:u w:val="single"/>
          <w:bdr w:val="single" w:sz="8" w:space="0" w:color="auto"/>
        </w:rPr>
        <w:t>preferred</w:t>
      </w:r>
      <w:r w:rsidRPr="003174B2">
        <w:rPr>
          <w:u w:val="single"/>
        </w:rPr>
        <w:t xml:space="preserve"> to “go with </w:t>
      </w:r>
      <w:r w:rsidRPr="003174B2">
        <w:rPr>
          <w:highlight w:val="green"/>
          <w:u w:val="single"/>
        </w:rPr>
        <w:t xml:space="preserve">his </w:t>
      </w:r>
      <w:r w:rsidRPr="003174B2">
        <w:rPr>
          <w:b/>
          <w:iCs/>
          <w:highlight w:val="green"/>
          <w:u w:val="single"/>
          <w:bdr w:val="single" w:sz="8" w:space="0" w:color="auto"/>
        </w:rPr>
        <w:t>gut</w:t>
      </w:r>
      <w:r w:rsidRPr="003174B2">
        <w:rPr>
          <w:u w:val="single"/>
        </w:rPr>
        <w:t>.”</w:t>
      </w:r>
    </w:p>
    <w:p w14:paraId="2B7F9CE8" w14:textId="77777777" w:rsidR="009D401C" w:rsidRPr="003174B2" w:rsidRDefault="009D401C" w:rsidP="009D401C">
      <w:pPr>
        <w:rPr>
          <w:rFonts w:asciiTheme="minorHAnsi" w:hAnsiTheme="minorHAnsi" w:cstheme="minorBidi"/>
        </w:rPr>
      </w:pPr>
    </w:p>
    <w:p w14:paraId="59B34639" w14:textId="77777777" w:rsidR="009D401C" w:rsidRPr="000046DB" w:rsidRDefault="009D401C" w:rsidP="009D401C">
      <w:pPr>
        <w:pStyle w:val="Heading4"/>
        <w:numPr>
          <w:ilvl w:val="0"/>
          <w:numId w:val="57"/>
        </w:numPr>
        <w:tabs>
          <w:tab w:val="num" w:pos="720"/>
        </w:tabs>
      </w:pPr>
      <w:r w:rsidRPr="000046DB">
        <w:t>Democracy cannot solve existential problems.</w:t>
      </w:r>
    </w:p>
    <w:p w14:paraId="4D99DFA8" w14:textId="77777777" w:rsidR="009D401C" w:rsidRPr="000046DB" w:rsidRDefault="009D401C" w:rsidP="009D401C">
      <w:r w:rsidRPr="000046DB">
        <w:t xml:space="preserve">Marcello Di </w:t>
      </w:r>
      <w:r w:rsidRPr="000046DB">
        <w:rPr>
          <w:rStyle w:val="Style13ptBold"/>
        </w:rPr>
        <w:t>Paola 18</w:t>
      </w:r>
      <w:r w:rsidRPr="000046DB">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23261FE7" w14:textId="77777777" w:rsidR="009D401C" w:rsidRPr="000046DB" w:rsidRDefault="009D401C" w:rsidP="009D401C">
      <w:pPr>
        <w:rPr>
          <w:sz w:val="16"/>
        </w:rPr>
      </w:pPr>
      <w:r w:rsidRPr="000046DB">
        <w:rPr>
          <w:sz w:val="16"/>
        </w:rPr>
        <w:t>B. Democracy and Representation</w:t>
      </w:r>
    </w:p>
    <w:p w14:paraId="08A29BAA" w14:textId="77777777" w:rsidR="009D401C" w:rsidRPr="000046DB" w:rsidRDefault="009D401C" w:rsidP="009D401C">
      <w:pPr>
        <w:rPr>
          <w:sz w:val="16"/>
        </w:rPr>
      </w:pPr>
      <w:r w:rsidRPr="0071350A">
        <w:rPr>
          <w:rStyle w:val="Emphasis"/>
          <w:highlight w:val="green"/>
        </w:rPr>
        <w:t>Dem</w:t>
      </w:r>
      <w:r w:rsidRPr="000046DB">
        <w:rPr>
          <w:rStyle w:val="StyleUnderline"/>
        </w:rPr>
        <w:t xml:space="preserve">ocratically elected </w:t>
      </w:r>
      <w:r w:rsidRPr="0071350A">
        <w:rPr>
          <w:rStyle w:val="StyleUnderline"/>
          <w:highlight w:val="green"/>
        </w:rPr>
        <w:t>governments have been</w:t>
      </w:r>
      <w:r w:rsidRPr="000046DB">
        <w:rPr>
          <w:rStyle w:val="StyleUnderline"/>
        </w:rPr>
        <w:t xml:space="preserve"> </w:t>
      </w:r>
      <w:r w:rsidRPr="000046DB">
        <w:rPr>
          <w:rStyle w:val="Emphasis"/>
        </w:rPr>
        <w:t xml:space="preserve">largely </w:t>
      </w:r>
      <w:r w:rsidRPr="0071350A">
        <w:rPr>
          <w:rStyle w:val="Emphasis"/>
          <w:highlight w:val="green"/>
        </w:rPr>
        <w:t>ineffective</w:t>
      </w:r>
      <w:r w:rsidRPr="000046DB">
        <w:rPr>
          <w:rStyle w:val="StyleUnderline"/>
        </w:rPr>
        <w:t xml:space="preserve"> in </w:t>
      </w:r>
      <w:r w:rsidRPr="0071350A">
        <w:rPr>
          <w:rStyle w:val="StyleUnderline"/>
          <w:highlight w:val="green"/>
        </w:rPr>
        <w:t xml:space="preserve">addressing </w:t>
      </w:r>
      <w:r w:rsidRPr="0071350A">
        <w:rPr>
          <w:rStyle w:val="Emphasis"/>
          <w:highlight w:val="green"/>
        </w:rPr>
        <w:t>climate</w:t>
      </w:r>
      <w:r w:rsidRPr="000046DB">
        <w:rPr>
          <w:rStyle w:val="StyleUnderline"/>
        </w:rPr>
        <w:t xml:space="preserve"> change, </w:t>
      </w:r>
      <w:r w:rsidRPr="0071350A">
        <w:rPr>
          <w:rStyle w:val="StyleUnderline"/>
          <w:highlight w:val="green"/>
        </w:rPr>
        <w:t>as well as</w:t>
      </w:r>
      <w:r w:rsidRPr="000046DB">
        <w:rPr>
          <w:rStyle w:val="StyleUnderline"/>
        </w:rPr>
        <w:t xml:space="preserve"> a </w:t>
      </w:r>
      <w:r w:rsidRPr="000046DB">
        <w:rPr>
          <w:rStyle w:val="Emphasis"/>
        </w:rPr>
        <w:t>host</w:t>
      </w:r>
      <w:r w:rsidRPr="000046DB">
        <w:rPr>
          <w:rStyle w:val="StyleUnderline"/>
        </w:rPr>
        <w:t xml:space="preserve"> of other global problems and their domestic implications</w:t>
      </w:r>
      <w:r w:rsidRPr="000046DB">
        <w:rPr>
          <w:sz w:val="16"/>
        </w:rPr>
        <w:t xml:space="preserve">. 38 </w:t>
      </w:r>
      <w:r w:rsidRPr="000046DB">
        <w:rPr>
          <w:rStyle w:val="StyleUnderline"/>
        </w:rPr>
        <w:t>These include</w:t>
      </w:r>
      <w:r w:rsidRPr="000046DB">
        <w:rPr>
          <w:sz w:val="16"/>
        </w:rPr>
        <w:t xml:space="preserve"> (to varying degrees in different countries) </w:t>
      </w:r>
      <w:r w:rsidRPr="0071350A">
        <w:rPr>
          <w:rStyle w:val="Emphasis"/>
          <w:highlight w:val="green"/>
        </w:rPr>
        <w:t>pollution</w:t>
      </w:r>
      <w:r w:rsidRPr="000046DB">
        <w:rPr>
          <w:rStyle w:val="StyleUnderline"/>
        </w:rPr>
        <w:t xml:space="preserve"> and </w:t>
      </w:r>
      <w:r w:rsidRPr="0071350A">
        <w:rPr>
          <w:rStyle w:val="Emphasis"/>
          <w:highlight w:val="green"/>
        </w:rPr>
        <w:t>biod</w:t>
      </w:r>
      <w:r w:rsidRPr="000046DB">
        <w:rPr>
          <w:rStyle w:val="Emphasis"/>
        </w:rPr>
        <w:t>iversity loss</w:t>
      </w:r>
      <w:r w:rsidRPr="000046DB">
        <w:rPr>
          <w:rStyle w:val="StyleUnderline"/>
        </w:rPr>
        <w:t xml:space="preserve">, </w:t>
      </w:r>
      <w:r w:rsidRPr="0071350A">
        <w:rPr>
          <w:rStyle w:val="Emphasis"/>
          <w:highlight w:val="green"/>
        </w:rPr>
        <w:t>nuclear waste</w:t>
      </w:r>
      <w:r w:rsidRPr="000046DB">
        <w:rPr>
          <w:rStyle w:val="StyleUnderline"/>
        </w:rPr>
        <w:t xml:space="preserve"> management, nuclear </w:t>
      </w:r>
      <w:r w:rsidRPr="0071350A">
        <w:rPr>
          <w:rStyle w:val="Emphasis"/>
          <w:highlight w:val="green"/>
        </w:rPr>
        <w:t>prolif</w:t>
      </w:r>
      <w:r w:rsidRPr="000046DB">
        <w:rPr>
          <w:rStyle w:val="StyleUnderline"/>
        </w:rPr>
        <w:t xml:space="preserve">eration, </w:t>
      </w:r>
      <w:r w:rsidRPr="0071350A">
        <w:rPr>
          <w:rStyle w:val="Emphasis"/>
          <w:highlight w:val="green"/>
        </w:rPr>
        <w:t>cyber</w:t>
      </w:r>
      <w:r w:rsidRPr="000046DB">
        <w:rPr>
          <w:rStyle w:val="Emphasis"/>
        </w:rPr>
        <w:t>-(in)security</w:t>
      </w:r>
      <w:r w:rsidRPr="000046DB">
        <w:rPr>
          <w:rStyle w:val="StyleUnderline"/>
        </w:rPr>
        <w:t xml:space="preserve">, </w:t>
      </w:r>
      <w:r w:rsidRPr="0071350A">
        <w:rPr>
          <w:rStyle w:val="Emphasis"/>
          <w:highlight w:val="green"/>
        </w:rPr>
        <w:t>financial insecurity</w:t>
      </w:r>
      <w:r w:rsidRPr="000046DB">
        <w:rPr>
          <w:rStyle w:val="StyleUnderline"/>
        </w:rPr>
        <w:t xml:space="preserve">, </w:t>
      </w:r>
      <w:r w:rsidRPr="000046DB">
        <w:rPr>
          <w:rStyle w:val="Emphasis"/>
        </w:rPr>
        <w:t>business flight</w:t>
      </w:r>
      <w:r w:rsidRPr="000046DB">
        <w:rPr>
          <w:rStyle w:val="StyleUnderline"/>
        </w:rPr>
        <w:t xml:space="preserve">, growing wealth </w:t>
      </w:r>
      <w:r w:rsidRPr="0071350A">
        <w:rPr>
          <w:rStyle w:val="Emphasis"/>
          <w:highlight w:val="green"/>
        </w:rPr>
        <w:t>inequality</w:t>
      </w:r>
      <w:r w:rsidRPr="000046DB">
        <w:rPr>
          <w:rStyle w:val="StyleUnderline"/>
        </w:rPr>
        <w:t xml:space="preserve">, public </w:t>
      </w:r>
      <w:r w:rsidRPr="0071350A">
        <w:rPr>
          <w:rStyle w:val="Emphasis"/>
          <w:highlight w:val="green"/>
        </w:rPr>
        <w:t>debt</w:t>
      </w:r>
      <w:r w:rsidRPr="000046DB">
        <w:rPr>
          <w:rStyle w:val="Emphasis"/>
        </w:rPr>
        <w:t xml:space="preserve"> management</w:t>
      </w:r>
      <w:r w:rsidRPr="000046DB">
        <w:rPr>
          <w:rStyle w:val="StyleUnderline"/>
        </w:rPr>
        <w:t xml:space="preserve">, </w:t>
      </w:r>
      <w:r w:rsidRPr="0071350A">
        <w:rPr>
          <w:rStyle w:val="Emphasis"/>
          <w:highlight w:val="green"/>
        </w:rPr>
        <w:t>migration</w:t>
      </w:r>
      <w:r w:rsidRPr="000046DB">
        <w:rPr>
          <w:rStyle w:val="StyleUnderline"/>
        </w:rPr>
        <w:t xml:space="preserve">, </w:t>
      </w:r>
      <w:r w:rsidRPr="000046DB">
        <w:rPr>
          <w:rStyle w:val="Emphasis"/>
        </w:rPr>
        <w:t xml:space="preserve">intercultural </w:t>
      </w:r>
      <w:r w:rsidRPr="0071350A">
        <w:rPr>
          <w:rStyle w:val="Emphasis"/>
          <w:highlight w:val="green"/>
        </w:rPr>
        <w:t>integration</w:t>
      </w:r>
      <w:r w:rsidRPr="0071350A">
        <w:rPr>
          <w:rStyle w:val="StyleUnderline"/>
          <w:highlight w:val="green"/>
        </w:rPr>
        <w:t xml:space="preserve">, and </w:t>
      </w:r>
      <w:r w:rsidRPr="0071350A">
        <w:rPr>
          <w:rStyle w:val="Emphasis"/>
          <w:highlight w:val="green"/>
        </w:rPr>
        <w:t>terror</w:t>
      </w:r>
      <w:r w:rsidRPr="000046DB">
        <w:rPr>
          <w:rStyle w:val="Emphasis"/>
        </w:rPr>
        <w:t>ist radicalization</w:t>
      </w:r>
      <w:r w:rsidRPr="000046DB">
        <w:rPr>
          <w:rStyle w:val="StyleUnderline"/>
        </w:rPr>
        <w:t>. The supranational institutions that</w:t>
      </w:r>
      <w:r w:rsidRPr="000046DB">
        <w:rPr>
          <w:sz w:val="16"/>
        </w:rPr>
        <w:t xml:space="preserve"> these </w:t>
      </w:r>
      <w:r w:rsidRPr="000046DB">
        <w:rPr>
          <w:rStyle w:val="StyleUnderline"/>
        </w:rPr>
        <w:t>governments</w:t>
      </w:r>
      <w:r w:rsidRPr="000046DB">
        <w:rPr>
          <w:sz w:val="16"/>
        </w:rPr>
        <w:t xml:space="preserve"> have </w:t>
      </w:r>
      <w:r w:rsidRPr="000046DB">
        <w:rPr>
          <w:rStyle w:val="StyleUnderline"/>
        </w:rPr>
        <w:t xml:space="preserve">created and supported, like the </w:t>
      </w:r>
      <w:r w:rsidRPr="000046DB">
        <w:rPr>
          <w:rStyle w:val="Emphasis"/>
        </w:rPr>
        <w:t>U</w:t>
      </w:r>
      <w:r w:rsidRPr="000046DB">
        <w:rPr>
          <w:sz w:val="16"/>
        </w:rPr>
        <w:t xml:space="preserve">nited </w:t>
      </w:r>
      <w:r w:rsidRPr="000046DB">
        <w:rPr>
          <w:rStyle w:val="Emphasis"/>
        </w:rPr>
        <w:t>N</w:t>
      </w:r>
      <w:r w:rsidRPr="000046DB">
        <w:rPr>
          <w:sz w:val="16"/>
        </w:rPr>
        <w:t xml:space="preserve">ations </w:t>
      </w:r>
      <w:r w:rsidRPr="000046DB">
        <w:rPr>
          <w:rStyle w:val="StyleUnderline"/>
        </w:rPr>
        <w:t>and</w:t>
      </w:r>
      <w:r w:rsidRPr="000046DB">
        <w:rPr>
          <w:sz w:val="16"/>
        </w:rPr>
        <w:t xml:space="preserve"> the </w:t>
      </w:r>
      <w:r w:rsidRPr="000046DB">
        <w:rPr>
          <w:rStyle w:val="Emphasis"/>
        </w:rPr>
        <w:t>E</w:t>
      </w:r>
      <w:r w:rsidRPr="000046DB">
        <w:rPr>
          <w:sz w:val="16"/>
        </w:rPr>
        <w:t xml:space="preserve">uropean </w:t>
      </w:r>
      <w:r w:rsidRPr="000046DB">
        <w:rPr>
          <w:rStyle w:val="Emphasis"/>
        </w:rPr>
        <w:t>U</w:t>
      </w:r>
      <w:r w:rsidRPr="000046DB">
        <w:rPr>
          <w:sz w:val="16"/>
        </w:rPr>
        <w:t xml:space="preserve">nion, </w:t>
      </w:r>
      <w:r w:rsidRPr="000046DB">
        <w:rPr>
          <w:rStyle w:val="StyleUnderline"/>
        </w:rPr>
        <w:t>have not been</w:t>
      </w:r>
      <w:r w:rsidRPr="000046DB">
        <w:rPr>
          <w:sz w:val="16"/>
        </w:rPr>
        <w:t xml:space="preserve"> particularly </w:t>
      </w:r>
      <w:r w:rsidRPr="000046DB">
        <w:rPr>
          <w:rStyle w:val="StyleUnderline"/>
        </w:rPr>
        <w:t>successful</w:t>
      </w:r>
      <w:r w:rsidRPr="000046DB">
        <w:rPr>
          <w:sz w:val="16"/>
        </w:rPr>
        <w:t xml:space="preserve"> in addressing these issues either. 39</w:t>
      </w:r>
    </w:p>
    <w:p w14:paraId="613A8BD1" w14:textId="77777777" w:rsidR="009D401C" w:rsidRPr="000046DB" w:rsidRDefault="009D401C" w:rsidP="009D401C">
      <w:pPr>
        <w:rPr>
          <w:sz w:val="16"/>
        </w:rPr>
      </w:pPr>
      <w:r w:rsidRPr="000046DB">
        <w:rPr>
          <w:rStyle w:val="StyleUnderline"/>
        </w:rPr>
        <w:t>In</w:t>
      </w:r>
      <w:r w:rsidRPr="000046DB">
        <w:rPr>
          <w:sz w:val="16"/>
        </w:rPr>
        <w:t xml:space="preserve"> many </w:t>
      </w:r>
      <w:r w:rsidRPr="000046DB">
        <w:rPr>
          <w:rStyle w:val="StyleUnderline"/>
        </w:rPr>
        <w:t xml:space="preserve">democratic countries, </w:t>
      </w:r>
      <w:r w:rsidRPr="0071350A">
        <w:rPr>
          <w:rStyle w:val="StyleUnderline"/>
          <w:highlight w:val="green"/>
        </w:rPr>
        <w:t>citizens are</w:t>
      </w:r>
      <w:r w:rsidRPr="000046DB">
        <w:rPr>
          <w:sz w:val="16"/>
        </w:rPr>
        <w:t xml:space="preserve"> not only </w:t>
      </w:r>
      <w:r w:rsidRPr="0071350A">
        <w:rPr>
          <w:rStyle w:val="StyleUnderline"/>
          <w:highlight w:val="green"/>
        </w:rPr>
        <w:t>frustrated with</w:t>
      </w:r>
      <w:r w:rsidRPr="000046DB">
        <w:rPr>
          <w:rStyle w:val="StyleUnderline"/>
        </w:rPr>
        <w:t xml:space="preserve"> the</w:t>
      </w:r>
      <w:r w:rsidRPr="000046DB">
        <w:rPr>
          <w:sz w:val="16"/>
        </w:rPr>
        <w:t xml:space="preserve"> relatively </w:t>
      </w:r>
      <w:r w:rsidRPr="0071350A">
        <w:rPr>
          <w:rStyle w:val="Emphasis"/>
          <w:highlight w:val="green"/>
        </w:rPr>
        <w:t>poor performances</w:t>
      </w:r>
      <w:r w:rsidRPr="000046DB">
        <w:rPr>
          <w:rStyle w:val="StyleUnderline"/>
        </w:rPr>
        <w:t xml:space="preserve"> of</w:t>
      </w:r>
      <w:r w:rsidRPr="000046DB">
        <w:rPr>
          <w:sz w:val="16"/>
        </w:rPr>
        <w:t xml:space="preserve"> their </w:t>
      </w:r>
      <w:r w:rsidRPr="000046DB">
        <w:rPr>
          <w:rStyle w:val="StyleUnderline"/>
        </w:rPr>
        <w:t>governments</w:t>
      </w:r>
      <w:r w:rsidRPr="000046DB">
        <w:rPr>
          <w:sz w:val="16"/>
        </w:rPr>
        <w:t xml:space="preserve">, but also increasingly resentful of institutions and procedures that they perceive as inaccessible, arcane, </w:t>
      </w:r>
      <w:r w:rsidRPr="0071350A">
        <w:rPr>
          <w:rStyle w:val="Emphasis"/>
          <w:highlight w:val="green"/>
        </w:rPr>
        <w:t>dominated</w:t>
      </w:r>
      <w:r w:rsidRPr="0071350A">
        <w:rPr>
          <w:rStyle w:val="StyleUnderline"/>
          <w:highlight w:val="green"/>
        </w:rPr>
        <w:t xml:space="preserve"> by </w:t>
      </w:r>
      <w:r w:rsidRPr="0071350A">
        <w:rPr>
          <w:rStyle w:val="Emphasis"/>
          <w:highlight w:val="green"/>
        </w:rPr>
        <w:t>partisan interests</w:t>
      </w:r>
      <w:r w:rsidRPr="0071350A">
        <w:rPr>
          <w:rStyle w:val="StyleUnderline"/>
          <w:highlight w:val="green"/>
        </w:rPr>
        <w:t xml:space="preserve">, crowded with </w:t>
      </w:r>
      <w:r w:rsidRPr="0071350A">
        <w:rPr>
          <w:rStyle w:val="Emphasis"/>
          <w:highlight w:val="green"/>
        </w:rPr>
        <w:t>rent-seekers</w:t>
      </w:r>
      <w:r w:rsidRPr="000046DB">
        <w:rPr>
          <w:rStyle w:val="StyleUnderline"/>
        </w:rPr>
        <w:t>, and</w:t>
      </w:r>
      <w:r w:rsidRPr="000046DB">
        <w:rPr>
          <w:sz w:val="16"/>
        </w:rPr>
        <w:t xml:space="preserve"> generally </w:t>
      </w:r>
      <w:r w:rsidRPr="0071350A">
        <w:rPr>
          <w:rStyle w:val="Emphasis"/>
          <w:highlight w:val="green"/>
        </w:rPr>
        <w:t>detached</w:t>
      </w:r>
      <w:r w:rsidRPr="0071350A">
        <w:rPr>
          <w:rStyle w:val="StyleUnderline"/>
          <w:highlight w:val="green"/>
        </w:rPr>
        <w:t xml:space="preserve"> and </w:t>
      </w:r>
      <w:r w:rsidRPr="0071350A">
        <w:rPr>
          <w:rStyle w:val="Emphasis"/>
          <w:highlight w:val="green"/>
        </w:rPr>
        <w:t>unresponsive</w:t>
      </w:r>
      <w:r w:rsidRPr="000046DB">
        <w:rPr>
          <w:rStyle w:val="StyleUnderline"/>
        </w:rPr>
        <w:t xml:space="preserve"> to</w:t>
      </w:r>
      <w:r w:rsidRPr="000046DB">
        <w:rPr>
          <w:sz w:val="16"/>
        </w:rPr>
        <w:t xml:space="preserve"> their </w:t>
      </w:r>
      <w:r w:rsidRPr="000046DB">
        <w:rPr>
          <w:rStyle w:val="StyleUnderline"/>
        </w:rPr>
        <w:t>needs</w:t>
      </w:r>
      <w:r w:rsidRPr="000046DB">
        <w:rPr>
          <w:sz w:val="16"/>
        </w:rPr>
        <w:t xml:space="preserve"> and interests. 40</w:t>
      </w:r>
    </w:p>
    <w:p w14:paraId="1E12C092" w14:textId="77777777" w:rsidR="009D401C" w:rsidRPr="000046DB" w:rsidRDefault="009D401C" w:rsidP="009D401C">
      <w:pPr>
        <w:rPr>
          <w:sz w:val="16"/>
        </w:rPr>
      </w:pPr>
      <w:r w:rsidRPr="000046DB">
        <w:rPr>
          <w:sz w:val="16"/>
        </w:rPr>
        <w:t xml:space="preserve">[*378]  A democratic deficit in many self-declared democracies has vividly been put on display in cases in which </w:t>
      </w:r>
      <w:r w:rsidRPr="000046DB">
        <w:rPr>
          <w:rStyle w:val="Emphasis"/>
        </w:rPr>
        <w:t xml:space="preserve">majority </w:t>
      </w:r>
      <w:r w:rsidRPr="0071350A">
        <w:rPr>
          <w:rStyle w:val="Emphasis"/>
          <w:highlight w:val="green"/>
        </w:rPr>
        <w:t>preferences</w:t>
      </w:r>
      <w:r w:rsidRPr="000046DB">
        <w:rPr>
          <w:rStyle w:val="StyleUnderline"/>
        </w:rPr>
        <w:t xml:space="preserve"> have </w:t>
      </w:r>
      <w:r w:rsidRPr="0071350A">
        <w:rPr>
          <w:rStyle w:val="Emphasis"/>
          <w:highlight w:val="green"/>
        </w:rPr>
        <w:t>failed</w:t>
      </w:r>
      <w:r w:rsidRPr="0071350A">
        <w:rPr>
          <w:rStyle w:val="StyleUnderline"/>
          <w:highlight w:val="green"/>
        </w:rPr>
        <w:t xml:space="preserve"> to</w:t>
      </w:r>
      <w:r w:rsidRPr="000046DB">
        <w:rPr>
          <w:rStyle w:val="StyleUnderline"/>
        </w:rPr>
        <w:t xml:space="preserve"> be </w:t>
      </w:r>
      <w:r w:rsidRPr="0071350A">
        <w:rPr>
          <w:rStyle w:val="Emphasis"/>
          <w:highlight w:val="green"/>
        </w:rPr>
        <w:t>translate</w:t>
      </w:r>
      <w:r w:rsidRPr="000046DB">
        <w:rPr>
          <w:rStyle w:val="StyleUnderline"/>
        </w:rPr>
        <w:t>d in</w:t>
      </w:r>
      <w:r w:rsidRPr="0071350A">
        <w:rPr>
          <w:rStyle w:val="Emphasis"/>
          <w:highlight w:val="green"/>
        </w:rPr>
        <w:t>to</w:t>
      </w:r>
      <w:r w:rsidRPr="0071350A">
        <w:rPr>
          <w:rStyle w:val="StyleUnderline"/>
          <w:highlight w:val="green"/>
        </w:rPr>
        <w:t xml:space="preserve"> policy. For example</w:t>
      </w:r>
      <w:r w:rsidRPr="000046DB">
        <w:rPr>
          <w:rStyle w:val="StyleUnderline"/>
        </w:rPr>
        <w:t xml:space="preserve">, in the </w:t>
      </w:r>
      <w:r w:rsidRPr="000046DB">
        <w:rPr>
          <w:rStyle w:val="Emphasis"/>
        </w:rPr>
        <w:t>U</w:t>
      </w:r>
      <w:r w:rsidRPr="000046DB">
        <w:rPr>
          <w:sz w:val="16"/>
        </w:rPr>
        <w:t xml:space="preserve">nited </w:t>
      </w:r>
      <w:r w:rsidRPr="000046DB">
        <w:rPr>
          <w:rStyle w:val="Emphasis"/>
        </w:rPr>
        <w:t>S</w:t>
      </w:r>
      <w:r w:rsidRPr="000046DB">
        <w:rPr>
          <w:sz w:val="16"/>
        </w:rPr>
        <w:t xml:space="preserve">tates, </w:t>
      </w:r>
      <w:r w:rsidRPr="000046DB">
        <w:rPr>
          <w:rStyle w:val="StyleUnderline"/>
        </w:rPr>
        <w:t>for at least the last twenty-five years, most</w:t>
      </w:r>
      <w:r w:rsidRPr="000046DB">
        <w:rPr>
          <w:sz w:val="16"/>
        </w:rPr>
        <w:t xml:space="preserve"> Americans have </w:t>
      </w:r>
      <w:r w:rsidRPr="000046DB">
        <w:rPr>
          <w:rStyle w:val="StyleUnderline"/>
        </w:rPr>
        <w:t xml:space="preserve">favored stricter </w:t>
      </w:r>
      <w:r w:rsidRPr="0071350A">
        <w:rPr>
          <w:rStyle w:val="Emphasis"/>
          <w:highlight w:val="green"/>
        </w:rPr>
        <w:t>gun control</w:t>
      </w:r>
      <w:r w:rsidRPr="000046DB">
        <w:rPr>
          <w:rStyle w:val="StyleUnderline"/>
        </w:rPr>
        <w:t xml:space="preserve"> laws, yet</w:t>
      </w:r>
      <w:r w:rsidRPr="000046DB">
        <w:rPr>
          <w:sz w:val="16"/>
        </w:rPr>
        <w:t xml:space="preserve"> gun control </w:t>
      </w:r>
      <w:r w:rsidRPr="000046DB">
        <w:rPr>
          <w:rStyle w:val="StyleUnderline"/>
        </w:rPr>
        <w:t xml:space="preserve">laws have consistently been </w:t>
      </w:r>
      <w:r w:rsidRPr="000046DB">
        <w:rPr>
          <w:rStyle w:val="Emphasis"/>
        </w:rPr>
        <w:t>weakened</w:t>
      </w:r>
      <w:r w:rsidRPr="000046DB">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0726D3E" w14:textId="77777777" w:rsidR="009D401C" w:rsidRDefault="009D401C" w:rsidP="009D401C"/>
    <w:p w14:paraId="50D5B2F2"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b/>
          <w:iCs/>
          <w:u w:val="single"/>
        </w:rPr>
      </w:pPr>
      <w:bookmarkStart w:id="2" w:name="_Hlk209848260"/>
      <w:r w:rsidRPr="00217A5C">
        <w:rPr>
          <w:rFonts w:eastAsiaTheme="majorEastAsia" w:cstheme="majorBidi"/>
          <w:b/>
          <w:iCs/>
        </w:rPr>
        <w:t xml:space="preserve">Democratic peace is </w:t>
      </w:r>
      <w:r w:rsidRPr="00217A5C">
        <w:rPr>
          <w:rFonts w:eastAsiaTheme="majorEastAsia" w:cstheme="majorBidi"/>
          <w:b/>
          <w:iCs/>
          <w:u w:val="single"/>
        </w:rPr>
        <w:t>statistically</w:t>
      </w:r>
      <w:r w:rsidRPr="00217A5C">
        <w:rPr>
          <w:rFonts w:eastAsiaTheme="majorEastAsia" w:cstheme="majorBidi"/>
          <w:b/>
          <w:iCs/>
        </w:rPr>
        <w:t xml:space="preserve"> disproven---it’s conflict </w:t>
      </w:r>
      <w:r w:rsidRPr="00217A5C">
        <w:rPr>
          <w:rFonts w:eastAsiaTheme="majorEastAsia" w:cstheme="majorBidi"/>
          <w:b/>
          <w:iCs/>
          <w:u w:val="single"/>
        </w:rPr>
        <w:t>driving</w:t>
      </w:r>
    </w:p>
    <w:p w14:paraId="313EDC6F" w14:textId="77777777" w:rsidR="009D401C" w:rsidRPr="00432844" w:rsidRDefault="009D401C" w:rsidP="009D401C">
      <w:r w:rsidRPr="00432844">
        <w:t xml:space="preserve">Dr. Daina </w:t>
      </w:r>
      <w:r w:rsidRPr="00432844">
        <w:rPr>
          <w:b/>
          <w:bCs/>
        </w:rPr>
        <w:t>Chiba 21</w:t>
      </w:r>
      <w:r w:rsidRPr="00432844">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39B6517" w14:textId="77777777" w:rsidR="009D401C" w:rsidRPr="00432844" w:rsidRDefault="009D401C" w:rsidP="009D401C">
      <w:pPr>
        <w:rPr>
          <w:sz w:val="16"/>
        </w:rPr>
      </w:pPr>
      <w:r w:rsidRPr="00432844">
        <w:rPr>
          <w:u w:val="single"/>
        </w:rPr>
        <w:t xml:space="preserve">The </w:t>
      </w:r>
      <w:r w:rsidRPr="00432844">
        <w:rPr>
          <w:highlight w:val="green"/>
          <w:u w:val="single"/>
        </w:rPr>
        <w:t>democratic peace</w:t>
      </w:r>
      <w:r w:rsidRPr="00432844">
        <w:rPr>
          <w:sz w:val="16"/>
        </w:rPr>
        <w:t>—the observation that democracies are less likely to fight each other than are other pairings of states—</w:t>
      </w:r>
      <w:r w:rsidRPr="00432844">
        <w:rPr>
          <w:highlight w:val="green"/>
          <w:u w:val="single"/>
        </w:rPr>
        <w:t>is</w:t>
      </w:r>
      <w:r w:rsidRPr="00432844">
        <w:rPr>
          <w:u w:val="single"/>
        </w:rPr>
        <w:t xml:space="preserve"> one of the most widely acknowledged empirical regularities in international relations. Prominent scholars have even </w:t>
      </w:r>
      <w:r w:rsidRPr="00432844">
        <w:rPr>
          <w:highlight w:val="green"/>
          <w:u w:val="single"/>
        </w:rPr>
        <w:t>characterized</w:t>
      </w:r>
      <w:r w:rsidRPr="00432844">
        <w:rPr>
          <w:u w:val="single"/>
        </w:rPr>
        <w:t xml:space="preserve"> the relationship </w:t>
      </w:r>
      <w:r w:rsidRPr="00432844">
        <w:rPr>
          <w:highlight w:val="green"/>
          <w:u w:val="single"/>
        </w:rPr>
        <w:t>as</w:t>
      </w:r>
      <w:r w:rsidRPr="00432844">
        <w:rPr>
          <w:u w:val="single"/>
        </w:rPr>
        <w:t xml:space="preserve"> an empirical </w:t>
      </w:r>
      <w:r w:rsidRPr="00432844">
        <w:rPr>
          <w:highlight w:val="green"/>
          <w:u w:val="single"/>
        </w:rPr>
        <w:t>law</w:t>
      </w:r>
      <w:r w:rsidRPr="00432844">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B820A3C" w14:textId="77777777" w:rsidR="009D401C" w:rsidRPr="00432844" w:rsidRDefault="009D401C" w:rsidP="009D401C">
      <w:pPr>
        <w:rPr>
          <w:sz w:val="16"/>
        </w:rPr>
      </w:pPr>
      <w:r w:rsidRPr="00432844">
        <w:rPr>
          <w:highlight w:val="green"/>
          <w:u w:val="single"/>
        </w:rPr>
        <w:t xml:space="preserve">At the </w:t>
      </w:r>
      <w:r w:rsidRPr="00432844">
        <w:rPr>
          <w:b/>
          <w:iCs/>
          <w:highlight w:val="green"/>
          <w:u w:val="single"/>
          <w:bdr w:val="single" w:sz="8" w:space="0" w:color="auto"/>
        </w:rPr>
        <w:t>same time</w:t>
      </w:r>
      <w:r w:rsidRPr="00432844">
        <w:rPr>
          <w:highlight w:val="green"/>
          <w:u w:val="single"/>
        </w:rPr>
        <w:t>, peace</w:t>
      </w:r>
      <w:r w:rsidRPr="00432844">
        <w:rPr>
          <w:u w:val="single"/>
        </w:rPr>
        <w:t xml:space="preserve"> appears likely to </w:t>
      </w:r>
      <w:r w:rsidRPr="00432844">
        <w:rPr>
          <w:highlight w:val="green"/>
          <w:u w:val="single"/>
        </w:rPr>
        <w:t>foster</w:t>
      </w:r>
      <w:r w:rsidRPr="00432844">
        <w:rPr>
          <w:u w:val="single"/>
        </w:rPr>
        <w:t xml:space="preserve"> or maintain </w:t>
      </w:r>
      <w:r w:rsidRPr="00432844">
        <w:rPr>
          <w:highlight w:val="green"/>
          <w:u w:val="single"/>
        </w:rPr>
        <w:t>democracy</w:t>
      </w:r>
      <w:r w:rsidRPr="00432844">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432844">
        <w:rPr>
          <w:u w:val="single"/>
        </w:rPr>
        <w:t>Each</w:t>
      </w:r>
      <w:r w:rsidRPr="00432844">
        <w:rPr>
          <w:sz w:val="16"/>
        </w:rPr>
        <w:t xml:space="preserve"> of these putative </w:t>
      </w:r>
      <w:r w:rsidRPr="00432844">
        <w:rPr>
          <w:b/>
          <w:iCs/>
          <w:u w:val="single"/>
          <w:bdr w:val="single" w:sz="8" w:space="0" w:color="auto"/>
        </w:rPr>
        <w:t>cause</w:t>
      </w:r>
      <w:r w:rsidRPr="00432844">
        <w:rPr>
          <w:sz w:val="16"/>
        </w:rPr>
        <w:t xml:space="preserve">s </w:t>
      </w:r>
      <w:r w:rsidRPr="00432844">
        <w:rPr>
          <w:u w:val="single"/>
        </w:rPr>
        <w:t xml:space="preserve">of democracy is </w:t>
      </w:r>
      <w:r w:rsidRPr="00432844">
        <w:rPr>
          <w:b/>
          <w:iCs/>
          <w:u w:val="single"/>
          <w:bdr w:val="single" w:sz="8" w:space="0" w:color="auto"/>
        </w:rPr>
        <w:t>also</w:t>
      </w:r>
      <w:r w:rsidRPr="00432844">
        <w:rPr>
          <w:u w:val="single"/>
        </w:rPr>
        <w:t xml:space="preserve"> associated with various explanations for international conflict</w:t>
      </w:r>
      <w:r w:rsidRPr="00432844">
        <w:rPr>
          <w:sz w:val="16"/>
        </w:rPr>
        <w:t xml:space="preserve">. Indeed, some as yet poorly defined set of canonical factors may contribute both to democracy and to peace, </w:t>
      </w:r>
      <w:r w:rsidRPr="00432844">
        <w:rPr>
          <w:highlight w:val="green"/>
          <w:u w:val="single"/>
        </w:rPr>
        <w:t xml:space="preserve">making it </w:t>
      </w:r>
      <w:r w:rsidRPr="00432844">
        <w:rPr>
          <w:b/>
          <w:iCs/>
          <w:highlight w:val="green"/>
          <w:u w:val="single"/>
          <w:bdr w:val="single" w:sz="8" w:space="0" w:color="auto"/>
        </w:rPr>
        <w:t>look</w:t>
      </w:r>
      <w:r w:rsidRPr="00432844">
        <w:rPr>
          <w:highlight w:val="green"/>
          <w:u w:val="single"/>
        </w:rPr>
        <w:t xml:space="preserve"> as if</w:t>
      </w:r>
      <w:r w:rsidRPr="00432844">
        <w:rPr>
          <w:u w:val="single"/>
        </w:rPr>
        <w:t xml:space="preserve"> the two </w:t>
      </w:r>
      <w:r w:rsidRPr="00432844">
        <w:rPr>
          <w:highlight w:val="green"/>
          <w:u w:val="single"/>
        </w:rPr>
        <w:t>variables are</w:t>
      </w:r>
      <w:r w:rsidRPr="00432844">
        <w:rPr>
          <w:u w:val="single"/>
        </w:rPr>
        <w:t xml:space="preserve"> </w:t>
      </w:r>
      <w:r w:rsidRPr="00432844">
        <w:rPr>
          <w:b/>
          <w:iCs/>
          <w:u w:val="single"/>
          <w:bdr w:val="single" w:sz="8" w:space="0" w:color="auto"/>
        </w:rPr>
        <w:t xml:space="preserve">directly </w:t>
      </w:r>
      <w:r w:rsidRPr="00432844">
        <w:rPr>
          <w:b/>
          <w:iCs/>
          <w:highlight w:val="green"/>
          <w:u w:val="single"/>
          <w:bdr w:val="single" w:sz="8" w:space="0" w:color="auto"/>
        </w:rPr>
        <w:t>related</w:t>
      </w:r>
      <w:r w:rsidRPr="00432844">
        <w:rPr>
          <w:highlight w:val="green"/>
          <w:u w:val="single"/>
        </w:rPr>
        <w:t xml:space="preserve">, </w:t>
      </w:r>
      <w:r w:rsidRPr="00432844">
        <w:rPr>
          <w:b/>
          <w:iCs/>
          <w:highlight w:val="green"/>
          <w:u w:val="single"/>
          <w:bdr w:val="single" w:sz="8" w:space="0" w:color="auto"/>
        </w:rPr>
        <w:t>even if</w:t>
      </w:r>
      <w:r w:rsidRPr="00432844">
        <w:rPr>
          <w:b/>
          <w:iCs/>
          <w:u w:val="single"/>
          <w:bdr w:val="single" w:sz="8" w:space="0" w:color="auto"/>
        </w:rPr>
        <w:t xml:space="preserve"> possibly they are </w:t>
      </w:r>
      <w:r w:rsidRPr="00432844">
        <w:rPr>
          <w:b/>
          <w:iCs/>
          <w:highlight w:val="green"/>
          <w:u w:val="single"/>
          <w:bdr w:val="single" w:sz="8" w:space="0" w:color="auto"/>
        </w:rPr>
        <w:t>not</w:t>
      </w:r>
      <w:r w:rsidRPr="00432844">
        <w:rPr>
          <w:sz w:val="16"/>
        </w:rPr>
        <w:t>.</w:t>
      </w:r>
    </w:p>
    <w:p w14:paraId="16CF6256" w14:textId="77777777" w:rsidR="009D401C" w:rsidRPr="00432844" w:rsidRDefault="009D401C" w:rsidP="009D401C">
      <w:pPr>
        <w:rPr>
          <w:sz w:val="16"/>
        </w:rPr>
      </w:pPr>
      <w:r w:rsidRPr="00432844">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432844">
        <w:rPr>
          <w:u w:val="single"/>
        </w:rPr>
        <w:t xml:space="preserve">some of the </w:t>
      </w:r>
      <w:r w:rsidRPr="00432844">
        <w:rPr>
          <w:b/>
          <w:iCs/>
          <w:highlight w:val="green"/>
          <w:u w:val="single"/>
          <w:bdr w:val="single" w:sz="8" w:space="0" w:color="auto"/>
        </w:rPr>
        <w:t>common causes</w:t>
      </w:r>
      <w:r w:rsidRPr="00432844">
        <w:rPr>
          <w:u w:val="single"/>
        </w:rPr>
        <w:t xml:space="preserve"> of democracy and peace </w:t>
      </w:r>
      <w:r w:rsidRPr="00432844">
        <w:rPr>
          <w:highlight w:val="green"/>
          <w:u w:val="single"/>
        </w:rPr>
        <w:t xml:space="preserve">may be </w:t>
      </w:r>
      <w:r w:rsidRPr="00432844">
        <w:rPr>
          <w:b/>
          <w:iCs/>
          <w:highlight w:val="green"/>
          <w:u w:val="single"/>
          <w:bdr w:val="single" w:sz="8" w:space="0" w:color="auto"/>
        </w:rPr>
        <w:t>unobservable</w:t>
      </w:r>
      <w:r w:rsidRPr="00432844">
        <w:rPr>
          <w:highlight w:val="green"/>
          <w:u w:val="single"/>
        </w:rPr>
        <w:t>, generating</w:t>
      </w:r>
      <w:r w:rsidRPr="00432844">
        <w:rPr>
          <w:u w:val="single"/>
        </w:rPr>
        <w:t xml:space="preserve"> an </w:t>
      </w:r>
      <w:r w:rsidRPr="00432844">
        <w:rPr>
          <w:b/>
          <w:iCs/>
          <w:highlight w:val="green"/>
          <w:u w:val="single"/>
          <w:bdr w:val="single" w:sz="8" w:space="0" w:color="auto"/>
        </w:rPr>
        <w:t>endogenous relations</w:t>
      </w:r>
      <w:r w:rsidRPr="00432844">
        <w:rPr>
          <w:u w:val="single"/>
        </w:rPr>
        <w:t xml:space="preserve">hip between the two. Theories of democracy and explanations for peace are at a </w:t>
      </w:r>
      <w:r w:rsidRPr="00432844">
        <w:rPr>
          <w:b/>
          <w:iCs/>
          <w:u w:val="single"/>
          <w:bdr w:val="single" w:sz="8" w:space="0" w:color="auto"/>
        </w:rPr>
        <w:t>formative state</w:t>
      </w:r>
      <w:r w:rsidRPr="00432844">
        <w:rPr>
          <w:u w:val="single"/>
        </w:rPr>
        <w:t xml:space="preserve">; it is </w:t>
      </w:r>
      <w:r w:rsidRPr="00432844">
        <w:rPr>
          <w:b/>
          <w:iCs/>
          <w:u w:val="single"/>
          <w:bdr w:val="single" w:sz="8" w:space="0" w:color="auto"/>
        </w:rPr>
        <w:t>not possible</w:t>
      </w:r>
      <w:r w:rsidRPr="00432844">
        <w:rPr>
          <w:u w:val="single"/>
        </w:rPr>
        <w:t xml:space="preserve"> to utilize detailed, validated and widely accepted models of each of these processes to assess their interaction</w:t>
      </w:r>
      <w:r w:rsidRPr="00432844">
        <w:rPr>
          <w:sz w:val="16"/>
        </w:rPr>
        <w:t xml:space="preserve">. Indeed, </w:t>
      </w:r>
      <w:r w:rsidRPr="00432844">
        <w:rPr>
          <w:u w:val="single"/>
        </w:rPr>
        <w:t xml:space="preserve">to a </w:t>
      </w:r>
      <w:r w:rsidRPr="00432844">
        <w:rPr>
          <w:b/>
          <w:iCs/>
          <w:u w:val="single"/>
          <w:bdr w:val="single" w:sz="8" w:space="0" w:color="auto"/>
        </w:rPr>
        <w:t>remarkable degree</w:t>
      </w:r>
      <w:r w:rsidRPr="00432844">
        <w:rPr>
          <w:u w:val="single"/>
        </w:rPr>
        <w:t xml:space="preserve"> democracy and peace </w:t>
      </w:r>
      <w:r w:rsidRPr="00432844">
        <w:rPr>
          <w:highlight w:val="green"/>
          <w:u w:val="single"/>
        </w:rPr>
        <w:t xml:space="preserve">each remain </w:t>
      </w:r>
      <w:r w:rsidRPr="00432844">
        <w:rPr>
          <w:b/>
          <w:iCs/>
          <w:highlight w:val="green"/>
          <w:u w:val="single"/>
          <w:bdr w:val="single" w:sz="8" w:space="0" w:color="auto"/>
        </w:rPr>
        <w:t>poorly understood</w:t>
      </w:r>
      <w:r w:rsidRPr="00432844">
        <w:rPr>
          <w:u w:val="single"/>
        </w:rPr>
        <w:t xml:space="preserve"> and </w:t>
      </w:r>
      <w:r w:rsidRPr="00432844">
        <w:rPr>
          <w:b/>
          <w:iCs/>
          <w:u w:val="single"/>
          <w:bdr w:val="single" w:sz="8" w:space="0" w:color="auto"/>
        </w:rPr>
        <w:t>weakly accounted</w:t>
      </w:r>
      <w:r w:rsidRPr="00432844">
        <w:rPr>
          <w:u w:val="single"/>
        </w:rPr>
        <w:t xml:space="preserve"> for </w:t>
      </w:r>
      <w:r w:rsidRPr="00432844">
        <w:rPr>
          <w:b/>
          <w:iCs/>
          <w:highlight w:val="green"/>
          <w:u w:val="single"/>
          <w:bdr w:val="single" w:sz="8" w:space="0" w:color="auto"/>
        </w:rPr>
        <w:t>empirically</w:t>
      </w:r>
      <w:r w:rsidRPr="00432844">
        <w:rPr>
          <w:u w:val="single"/>
        </w:rPr>
        <w:t xml:space="preserve">, despite their central roles in international politics. </w:t>
      </w:r>
      <w:r w:rsidRPr="00432844">
        <w:rPr>
          <w:highlight w:val="green"/>
          <w:u w:val="single"/>
        </w:rPr>
        <w:t>We address</w:t>
      </w:r>
      <w:r w:rsidRPr="00432844">
        <w:rPr>
          <w:u w:val="single"/>
        </w:rPr>
        <w:t xml:space="preserve"> the risk of spurious correlation </w:t>
      </w:r>
      <w:r w:rsidRPr="00432844">
        <w:rPr>
          <w:highlight w:val="green"/>
          <w:u w:val="single"/>
        </w:rPr>
        <w:t xml:space="preserve">by applying an </w:t>
      </w:r>
      <w:r w:rsidRPr="00432844">
        <w:rPr>
          <w:b/>
          <w:iCs/>
          <w:highlight w:val="green"/>
          <w:u w:val="single"/>
          <w:bdr w:val="single" w:sz="8" w:space="0" w:color="auto"/>
        </w:rPr>
        <w:t>i</w:t>
      </w:r>
      <w:r w:rsidRPr="00432844">
        <w:rPr>
          <w:b/>
          <w:iCs/>
          <w:u w:val="single"/>
          <w:bdr w:val="single" w:sz="8" w:space="0" w:color="auto"/>
        </w:rPr>
        <w:t xml:space="preserve">nstrumental </w:t>
      </w:r>
      <w:r w:rsidRPr="00432844">
        <w:rPr>
          <w:b/>
          <w:iCs/>
          <w:highlight w:val="green"/>
          <w:u w:val="single"/>
          <w:bdr w:val="single" w:sz="8" w:space="0" w:color="auto"/>
        </w:rPr>
        <w:t>v</w:t>
      </w:r>
      <w:r w:rsidRPr="00432844">
        <w:rPr>
          <w:b/>
          <w:iCs/>
          <w:u w:val="single"/>
          <w:bdr w:val="single" w:sz="8" w:space="0" w:color="auto"/>
        </w:rPr>
        <w:t xml:space="preserve">ariables </w:t>
      </w:r>
      <w:r w:rsidRPr="00432844">
        <w:rPr>
          <w:b/>
          <w:iCs/>
          <w:highlight w:val="green"/>
          <w:u w:val="single"/>
          <w:bdr w:val="single" w:sz="8" w:space="0" w:color="auto"/>
        </w:rPr>
        <w:t>a</w:t>
      </w:r>
      <w:r w:rsidRPr="00432844">
        <w:rPr>
          <w:b/>
          <w:iCs/>
          <w:u w:val="single"/>
          <w:bdr w:val="single" w:sz="8" w:space="0" w:color="auto"/>
        </w:rPr>
        <w:t>pproach</w:t>
      </w:r>
      <w:r w:rsidRPr="00432844">
        <w:rPr>
          <w:u w:val="single"/>
        </w:rPr>
        <w:t xml:space="preserve">. </w:t>
      </w:r>
      <w:r w:rsidRPr="00432844">
        <w:rPr>
          <w:highlight w:val="green"/>
          <w:u w:val="single"/>
        </w:rPr>
        <w:t xml:space="preserve">Having </w:t>
      </w:r>
      <w:r w:rsidRPr="00432844">
        <w:rPr>
          <w:b/>
          <w:iCs/>
          <w:highlight w:val="green"/>
          <w:u w:val="single"/>
          <w:bdr w:val="single" w:sz="8" w:space="0" w:color="auto"/>
        </w:rPr>
        <w:t>taken into account</w:t>
      </w:r>
      <w:r w:rsidRPr="00432844">
        <w:rPr>
          <w:b/>
          <w:iCs/>
          <w:u w:val="single"/>
          <w:bdr w:val="single" w:sz="8" w:space="0" w:color="auto"/>
        </w:rPr>
        <w:t xml:space="preserve"> possible </w:t>
      </w:r>
      <w:r w:rsidRPr="00432844">
        <w:rPr>
          <w:b/>
          <w:iCs/>
          <w:highlight w:val="green"/>
          <w:u w:val="single"/>
          <w:bdr w:val="single" w:sz="8" w:space="0" w:color="auto"/>
        </w:rPr>
        <w:t>endogeneity</w:t>
      </w:r>
      <w:r w:rsidRPr="00432844">
        <w:rPr>
          <w:u w:val="single"/>
        </w:rPr>
        <w:t xml:space="preserve"> between democracy and peace, we find that joint </w:t>
      </w:r>
      <w:r w:rsidRPr="00432844">
        <w:rPr>
          <w:highlight w:val="green"/>
          <w:u w:val="single"/>
        </w:rPr>
        <w:t xml:space="preserve">democracy does </w:t>
      </w:r>
      <w:r w:rsidRPr="00432844">
        <w:rPr>
          <w:b/>
          <w:iCs/>
          <w:highlight w:val="green"/>
          <w:u w:val="single"/>
          <w:bdr w:val="single" w:sz="8" w:space="0" w:color="auto"/>
        </w:rPr>
        <w:t>not</w:t>
      </w:r>
      <w:r w:rsidRPr="00432844">
        <w:rPr>
          <w:highlight w:val="green"/>
          <w:u w:val="single"/>
        </w:rPr>
        <w:t xml:space="preserve"> have </w:t>
      </w:r>
      <w:r w:rsidRPr="00432844">
        <w:rPr>
          <w:b/>
          <w:iCs/>
          <w:highlight w:val="green"/>
          <w:u w:val="single"/>
          <w:bdr w:val="single" w:sz="8" w:space="0" w:color="auto"/>
        </w:rPr>
        <w:t>a</w:t>
      </w:r>
      <w:r w:rsidRPr="00432844">
        <w:rPr>
          <w:u w:val="single"/>
        </w:rPr>
        <w:t xml:space="preserve">n </w:t>
      </w:r>
      <w:r w:rsidRPr="00432844">
        <w:rPr>
          <w:b/>
          <w:iCs/>
          <w:u w:val="single"/>
          <w:bdr w:val="single" w:sz="8" w:space="0" w:color="auto"/>
        </w:rPr>
        <w:t>independent</w:t>
      </w:r>
      <w:r w:rsidRPr="00432844">
        <w:rPr>
          <w:u w:val="single"/>
        </w:rPr>
        <w:t xml:space="preserve"> </w:t>
      </w:r>
      <w:r w:rsidRPr="00432844">
        <w:rPr>
          <w:highlight w:val="green"/>
          <w:u w:val="single"/>
        </w:rPr>
        <w:t>pacifying effect</w:t>
      </w:r>
      <w:r w:rsidRPr="00432844">
        <w:rPr>
          <w:u w:val="single"/>
        </w:rPr>
        <w:t xml:space="preserve"> on interstate conflict. Instead</w:t>
      </w:r>
      <w:r w:rsidRPr="00432844">
        <w:rPr>
          <w:sz w:val="16"/>
        </w:rPr>
        <w:t xml:space="preserve">, our </w:t>
      </w:r>
      <w:r w:rsidRPr="00432844">
        <w:rPr>
          <w:highlight w:val="green"/>
          <w:u w:val="single"/>
        </w:rPr>
        <w:t>findings show</w:t>
      </w:r>
      <w:r w:rsidRPr="00432844">
        <w:rPr>
          <w:u w:val="single"/>
        </w:rPr>
        <w:t xml:space="preserve"> that </w:t>
      </w:r>
      <w:r w:rsidRPr="00432844">
        <w:rPr>
          <w:highlight w:val="green"/>
          <w:u w:val="single"/>
        </w:rPr>
        <w:t xml:space="preserve">democratic countries are </w:t>
      </w:r>
      <w:r w:rsidRPr="00432844">
        <w:rPr>
          <w:b/>
          <w:iCs/>
          <w:highlight w:val="green"/>
          <w:u w:val="single"/>
          <w:bdr w:val="single" w:sz="8" w:space="0" w:color="auto"/>
        </w:rPr>
        <w:t>more likely</w:t>
      </w:r>
      <w:r w:rsidRPr="00432844">
        <w:rPr>
          <w:highlight w:val="green"/>
          <w:u w:val="single"/>
        </w:rPr>
        <w:t xml:space="preserve"> to attack</w:t>
      </w:r>
      <w:r w:rsidRPr="00432844">
        <w:rPr>
          <w:u w:val="single"/>
        </w:rPr>
        <w:t xml:space="preserve"> other democracies </w:t>
      </w:r>
      <w:r w:rsidRPr="00432844">
        <w:rPr>
          <w:highlight w:val="green"/>
          <w:u w:val="single"/>
        </w:rPr>
        <w:t>than</w:t>
      </w:r>
      <w:r w:rsidRPr="00432844">
        <w:rPr>
          <w:u w:val="single"/>
        </w:rPr>
        <w:t xml:space="preserve"> are </w:t>
      </w:r>
      <w:r w:rsidRPr="00432844">
        <w:rPr>
          <w:highlight w:val="green"/>
          <w:u w:val="single"/>
        </w:rPr>
        <w:t>non</w:t>
      </w:r>
      <w:r w:rsidRPr="00432844">
        <w:rPr>
          <w:u w:val="single"/>
        </w:rPr>
        <w:t>-democracies</w:t>
      </w:r>
      <w:r w:rsidRPr="00432844">
        <w:rPr>
          <w:sz w:val="16"/>
        </w:rPr>
        <w:t xml:space="preserve">. Our </w:t>
      </w:r>
      <w:r w:rsidRPr="00432844">
        <w:rPr>
          <w:u w:val="single"/>
        </w:rPr>
        <w:t xml:space="preserve">results </w:t>
      </w:r>
      <w:r w:rsidRPr="00432844">
        <w:rPr>
          <w:b/>
          <w:iCs/>
          <w:u w:val="single"/>
          <w:bdr w:val="single" w:sz="8" w:space="0" w:color="auto"/>
        </w:rPr>
        <w:t>call into question</w:t>
      </w:r>
      <w:r w:rsidRPr="00432844">
        <w:rPr>
          <w:u w:val="single"/>
        </w:rPr>
        <w:t xml:space="preserve"> the</w:t>
      </w:r>
      <w:r w:rsidRPr="00432844">
        <w:rPr>
          <w:sz w:val="16"/>
        </w:rPr>
        <w:t xml:space="preserve"> large body of </w:t>
      </w:r>
      <w:r w:rsidRPr="00432844">
        <w:rPr>
          <w:u w:val="single"/>
        </w:rPr>
        <w:t>theory that</w:t>
      </w:r>
      <w:r w:rsidRPr="00432844">
        <w:rPr>
          <w:sz w:val="16"/>
        </w:rPr>
        <w:t xml:space="preserve"> has been proposed to </w:t>
      </w:r>
      <w:r w:rsidRPr="00432844">
        <w:rPr>
          <w:u w:val="single"/>
        </w:rPr>
        <w:t>account for</w:t>
      </w:r>
      <w:r w:rsidRPr="00432844">
        <w:rPr>
          <w:sz w:val="16"/>
        </w:rPr>
        <w:t xml:space="preserve"> the </w:t>
      </w:r>
      <w:r w:rsidRPr="00432844">
        <w:rPr>
          <w:b/>
          <w:iCs/>
          <w:u w:val="single"/>
          <w:bdr w:val="single" w:sz="8" w:space="0" w:color="auto"/>
        </w:rPr>
        <w:t>apparent</w:t>
      </w:r>
      <w:r w:rsidRPr="00432844">
        <w:rPr>
          <w:u w:val="single"/>
        </w:rPr>
        <w:t xml:space="preserve"> pacifism of democratic dyads</w:t>
      </w:r>
      <w:r w:rsidRPr="00432844">
        <w:rPr>
          <w:sz w:val="16"/>
        </w:rPr>
        <w:t>.</w:t>
      </w:r>
    </w:p>
    <w:bookmarkEnd w:id="2"/>
    <w:p w14:paraId="2CFC3C1C"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b/>
          <w:iCs/>
        </w:rPr>
      </w:pPr>
      <w:r w:rsidRPr="00217A5C">
        <w:rPr>
          <w:rFonts w:eastAsiaTheme="majorEastAsia" w:cstheme="majorBidi"/>
          <w:b/>
          <w:iCs/>
        </w:rPr>
        <w:t xml:space="preserve">Public pressure makes democracies </w:t>
      </w:r>
      <w:r w:rsidRPr="00217A5C">
        <w:rPr>
          <w:rFonts w:eastAsiaTheme="majorEastAsia" w:cstheme="majorBidi"/>
          <w:b/>
          <w:iCs/>
          <w:u w:val="single"/>
        </w:rPr>
        <w:t>more</w:t>
      </w:r>
      <w:r w:rsidRPr="00217A5C">
        <w:rPr>
          <w:rFonts w:eastAsiaTheme="majorEastAsia" w:cstheme="majorBidi"/>
          <w:b/>
          <w:iCs/>
        </w:rPr>
        <w:t xml:space="preserve"> prone to war.</w:t>
      </w:r>
    </w:p>
    <w:p w14:paraId="639AC0DB" w14:textId="77777777" w:rsidR="009D401C" w:rsidRPr="00432844" w:rsidRDefault="009D401C" w:rsidP="009D401C">
      <w:r w:rsidRPr="00432844">
        <w:t xml:space="preserve">Emily </w:t>
      </w:r>
      <w:r w:rsidRPr="00432844">
        <w:rPr>
          <w:b/>
          <w:bCs/>
        </w:rPr>
        <w:t>Velasco 18</w:t>
      </w:r>
      <w:r w:rsidRPr="00432844">
        <w:t>, science writer in Caltech’s Office of Strategic Communications; “Democracies More Prone to Start Wars – Except When They're Not,” citing “Audience Costs and the Dynamics of War and Peace,” https://www.caltech.edu/about/news/democracies-more-prone-start-wars-except-when-theyre-not-82879</w:t>
      </w:r>
    </w:p>
    <w:p w14:paraId="42E584B9" w14:textId="77777777" w:rsidR="009D401C" w:rsidRPr="00432844" w:rsidRDefault="009D401C" w:rsidP="009D401C">
      <w:pPr>
        <w:rPr>
          <w:sz w:val="14"/>
        </w:rPr>
      </w:pPr>
      <w:r w:rsidRPr="00432844">
        <w:rPr>
          <w:u w:val="single"/>
        </w:rPr>
        <w:t xml:space="preserve">What kind of political leader is </w:t>
      </w:r>
      <w:r w:rsidRPr="00432844">
        <w:rPr>
          <w:b/>
          <w:iCs/>
          <w:u w:val="single"/>
          <w:bdr w:val="single" w:sz="8" w:space="0" w:color="auto"/>
        </w:rPr>
        <w:t>most likely</w:t>
      </w:r>
      <w:r w:rsidRPr="00432844">
        <w:rPr>
          <w:u w:val="single"/>
        </w:rPr>
        <w:t xml:space="preserve"> to </w:t>
      </w:r>
      <w:r w:rsidRPr="00432844">
        <w:rPr>
          <w:b/>
          <w:iCs/>
          <w:u w:val="single"/>
          <w:bdr w:val="single" w:sz="8" w:space="0" w:color="auto"/>
        </w:rPr>
        <w:t>start a war</w:t>
      </w:r>
      <w:r w:rsidRPr="00432844">
        <w:rPr>
          <w:sz w:val="14"/>
        </w:rPr>
        <w:t xml:space="preserve">—an invective-spewing dictator or the elected head of a democratic nation? Surprisingly, science says </w:t>
      </w:r>
      <w:r w:rsidRPr="00432844">
        <w:rPr>
          <w:u w:val="single"/>
        </w:rPr>
        <w:t>it's</w:t>
      </w:r>
      <w:r w:rsidRPr="00432844">
        <w:rPr>
          <w:sz w:val="14"/>
        </w:rPr>
        <w:t xml:space="preserve"> probably </w:t>
      </w:r>
      <w:r w:rsidRPr="00432844">
        <w:rPr>
          <w:b/>
          <w:iCs/>
          <w:u w:val="single"/>
          <w:bdr w:val="single" w:sz="8" w:space="0" w:color="auto"/>
        </w:rPr>
        <w:t>not the autocrat</w:t>
      </w:r>
      <w:r w:rsidRPr="00432844">
        <w:rPr>
          <w:sz w:val="14"/>
        </w:rPr>
        <w:t>.</w:t>
      </w:r>
    </w:p>
    <w:p w14:paraId="7A218E03" w14:textId="77777777" w:rsidR="009D401C" w:rsidRPr="00432844" w:rsidRDefault="009D401C" w:rsidP="009D401C">
      <w:pPr>
        <w:rPr>
          <w:sz w:val="14"/>
        </w:rPr>
      </w:pPr>
      <w:r w:rsidRPr="00432844">
        <w:rPr>
          <w:u w:val="single"/>
        </w:rPr>
        <w:t xml:space="preserve">Leaders of </w:t>
      </w:r>
      <w:r w:rsidRPr="00432844">
        <w:rPr>
          <w:b/>
          <w:iCs/>
          <w:highlight w:val="green"/>
          <w:u w:val="single"/>
          <w:bdr w:val="single" w:sz="8" w:space="0" w:color="auto"/>
        </w:rPr>
        <w:t>democratic nations</w:t>
      </w:r>
      <w:r w:rsidRPr="00432844">
        <w:rPr>
          <w:sz w:val="14"/>
        </w:rPr>
        <w:t xml:space="preserve"> actually </w:t>
      </w:r>
      <w:r w:rsidRPr="00432844">
        <w:rPr>
          <w:highlight w:val="green"/>
          <w:u w:val="single"/>
        </w:rPr>
        <w:t xml:space="preserve">have </w:t>
      </w:r>
      <w:r w:rsidRPr="00432844">
        <w:rPr>
          <w:b/>
          <w:iCs/>
          <w:highlight w:val="green"/>
          <w:u w:val="single"/>
          <w:bdr w:val="single" w:sz="8" w:space="0" w:color="auto"/>
        </w:rPr>
        <w:t>stronger incentives</w:t>
      </w:r>
      <w:r w:rsidRPr="00432844">
        <w:rPr>
          <w:highlight w:val="green"/>
          <w:u w:val="single"/>
        </w:rPr>
        <w:t xml:space="preserve"> to start</w:t>
      </w:r>
      <w:r w:rsidRPr="00432844">
        <w:rPr>
          <w:u w:val="single"/>
        </w:rPr>
        <w:t xml:space="preserve"> and </w:t>
      </w:r>
      <w:r w:rsidRPr="00432844">
        <w:rPr>
          <w:b/>
          <w:iCs/>
          <w:u w:val="single"/>
          <w:bdr w:val="single" w:sz="8" w:space="0" w:color="auto"/>
        </w:rPr>
        <w:t xml:space="preserve">exacerbate </w:t>
      </w:r>
      <w:r w:rsidRPr="00432844">
        <w:rPr>
          <w:b/>
          <w:iCs/>
          <w:highlight w:val="green"/>
          <w:u w:val="single"/>
          <w:bdr w:val="single" w:sz="8" w:space="0" w:color="auto"/>
        </w:rPr>
        <w:t>conflicts</w:t>
      </w:r>
      <w:r w:rsidRPr="00432844">
        <w:rPr>
          <w:sz w:val="14"/>
        </w:rPr>
        <w:t xml:space="preserve"> with other countries </w:t>
      </w:r>
      <w:r w:rsidRPr="00432844">
        <w:rPr>
          <w:u w:val="single"/>
        </w:rPr>
        <w:t>than</w:t>
      </w:r>
      <w:r w:rsidRPr="00432844">
        <w:rPr>
          <w:sz w:val="14"/>
        </w:rPr>
        <w:t xml:space="preserve"> their </w:t>
      </w:r>
      <w:r w:rsidRPr="00432844">
        <w:rPr>
          <w:b/>
          <w:iCs/>
          <w:u w:val="single"/>
          <w:bdr w:val="single" w:sz="8" w:space="0" w:color="auto"/>
        </w:rPr>
        <w:t>autocratic counterparts</w:t>
      </w:r>
      <w:r w:rsidRPr="00432844">
        <w:rPr>
          <w:sz w:val="14"/>
        </w:rPr>
        <w:t>, suggests a new study published by the American Journal of Political Science.</w:t>
      </w:r>
    </w:p>
    <w:p w14:paraId="7451FD00" w14:textId="77777777" w:rsidR="009D401C" w:rsidRPr="00432844" w:rsidRDefault="009D401C" w:rsidP="009D401C">
      <w:pPr>
        <w:rPr>
          <w:sz w:val="14"/>
        </w:rPr>
      </w:pPr>
      <w:r w:rsidRPr="00432844">
        <w:rPr>
          <w:sz w:val="14"/>
        </w:rPr>
        <w:t xml:space="preserve">The difference boils down to public pressure, say the study's authors, Michael Gibilisco of Caltech and Casey Crisman-Cox of Texas A&amp;M University. </w:t>
      </w:r>
      <w:r w:rsidRPr="00432844">
        <w:rPr>
          <w:highlight w:val="green"/>
          <w:u w:val="single"/>
        </w:rPr>
        <w:t xml:space="preserve">Because of </w:t>
      </w:r>
      <w:r w:rsidRPr="00432844">
        <w:rPr>
          <w:b/>
          <w:iCs/>
          <w:highlight w:val="green"/>
          <w:u w:val="single"/>
          <w:bdr w:val="single" w:sz="8" w:space="0" w:color="auto"/>
        </w:rPr>
        <w:t>pressure</w:t>
      </w:r>
      <w:r w:rsidRPr="00432844">
        <w:rPr>
          <w:u w:val="single"/>
        </w:rPr>
        <w:t xml:space="preserve"> from </w:t>
      </w:r>
      <w:r w:rsidRPr="00432844">
        <w:rPr>
          <w:b/>
          <w:iCs/>
          <w:u w:val="single"/>
          <w:bdr w:val="single" w:sz="8" w:space="0" w:color="auto"/>
        </w:rPr>
        <w:t>voters</w:t>
      </w:r>
      <w:r w:rsidRPr="00432844">
        <w:rPr>
          <w:u w:val="single"/>
        </w:rPr>
        <w:t xml:space="preserve"> </w:t>
      </w:r>
      <w:r w:rsidRPr="00432844">
        <w:rPr>
          <w:highlight w:val="green"/>
          <w:u w:val="single"/>
        </w:rPr>
        <w:t>to not back down</w:t>
      </w:r>
      <w:r w:rsidRPr="00432844">
        <w:rPr>
          <w:u w:val="single"/>
        </w:rPr>
        <w:t xml:space="preserve"> and appear weak, </w:t>
      </w:r>
      <w:r w:rsidRPr="00432844">
        <w:rPr>
          <w:b/>
          <w:iCs/>
          <w:u w:val="single"/>
          <w:bdr w:val="single" w:sz="8" w:space="0" w:color="auto"/>
        </w:rPr>
        <w:t xml:space="preserve">democratic </w:t>
      </w:r>
      <w:r w:rsidRPr="00432844">
        <w:rPr>
          <w:b/>
          <w:iCs/>
          <w:highlight w:val="green"/>
          <w:u w:val="single"/>
          <w:bdr w:val="single" w:sz="8" w:space="0" w:color="auto"/>
        </w:rPr>
        <w:t>leaders</w:t>
      </w:r>
      <w:r w:rsidRPr="00432844">
        <w:rPr>
          <w:sz w:val="14"/>
        </w:rPr>
        <w:t xml:space="preserve"> tend to </w:t>
      </w:r>
      <w:r w:rsidRPr="00432844">
        <w:rPr>
          <w:highlight w:val="green"/>
          <w:u w:val="single"/>
        </w:rPr>
        <w:t>act</w:t>
      </w:r>
      <w:r w:rsidRPr="00432844">
        <w:rPr>
          <w:u w:val="single"/>
        </w:rPr>
        <w:t xml:space="preserve"> more </w:t>
      </w:r>
      <w:r w:rsidRPr="00432844">
        <w:rPr>
          <w:b/>
          <w:iCs/>
          <w:highlight w:val="green"/>
          <w:u w:val="single"/>
          <w:bdr w:val="single" w:sz="8" w:space="0" w:color="auto"/>
        </w:rPr>
        <w:t>aggressively</w:t>
      </w:r>
      <w:r w:rsidRPr="00432844">
        <w:rPr>
          <w:u w:val="single"/>
        </w:rPr>
        <w:t xml:space="preserve"> in </w:t>
      </w:r>
      <w:r w:rsidRPr="00432844">
        <w:rPr>
          <w:b/>
          <w:iCs/>
          <w:u w:val="single"/>
          <w:bdr w:val="single" w:sz="8" w:space="0" w:color="auto"/>
        </w:rPr>
        <w:t>international conflicts</w:t>
      </w:r>
      <w:r w:rsidRPr="00432844">
        <w:rPr>
          <w:u w:val="single"/>
        </w:rPr>
        <w:t>. An autocrat</w:t>
      </w:r>
      <w:r w:rsidRPr="00432844">
        <w:rPr>
          <w:sz w:val="14"/>
        </w:rPr>
        <w:t xml:space="preserve">, on the other hand, </w:t>
      </w:r>
      <w:r w:rsidRPr="00432844">
        <w:rPr>
          <w:u w:val="single"/>
        </w:rPr>
        <w:t>is answerable to no one and can back down</w:t>
      </w:r>
      <w:r w:rsidRPr="00432844">
        <w:rPr>
          <w:sz w:val="14"/>
        </w:rPr>
        <w:t xml:space="preserve"> from a conflict without facing personal consequences.</w:t>
      </w:r>
    </w:p>
    <w:p w14:paraId="0863E935" w14:textId="77777777" w:rsidR="009D401C" w:rsidRPr="00432844" w:rsidRDefault="009D401C" w:rsidP="009D401C">
      <w:pPr>
        <w:rPr>
          <w:sz w:val="14"/>
        </w:rPr>
      </w:pPr>
      <w:r w:rsidRPr="00432844">
        <w:rPr>
          <w:sz w:val="14"/>
        </w:rPr>
        <w:t>"</w:t>
      </w:r>
      <w:r w:rsidRPr="00432844">
        <w:rPr>
          <w:highlight w:val="green"/>
          <w:u w:val="single"/>
        </w:rPr>
        <w:t>If</w:t>
      </w:r>
      <w:r w:rsidRPr="00432844">
        <w:rPr>
          <w:u w:val="single"/>
        </w:rPr>
        <w:t xml:space="preserve"> an elected leader makes </w:t>
      </w:r>
      <w:r w:rsidRPr="00432844">
        <w:rPr>
          <w:highlight w:val="green"/>
          <w:u w:val="single"/>
        </w:rPr>
        <w:t xml:space="preserve">a </w:t>
      </w:r>
      <w:r w:rsidRPr="00432844">
        <w:rPr>
          <w:b/>
          <w:iCs/>
          <w:highlight w:val="green"/>
          <w:u w:val="single"/>
          <w:bdr w:val="single" w:sz="8" w:space="0" w:color="auto"/>
        </w:rPr>
        <w:t>threat</w:t>
      </w:r>
      <w:r w:rsidRPr="00432844">
        <w:rPr>
          <w:u w:val="single"/>
        </w:rPr>
        <w:t xml:space="preserve"> during a conflict</w:t>
      </w:r>
      <w:r w:rsidRPr="00432844">
        <w:rPr>
          <w:sz w:val="14"/>
        </w:rPr>
        <w:t xml:space="preserve"> with another country </w:t>
      </w:r>
      <w:r w:rsidRPr="00432844">
        <w:rPr>
          <w:u w:val="single"/>
        </w:rPr>
        <w:t xml:space="preserve">and the threat </w:t>
      </w:r>
      <w:r w:rsidRPr="00432844">
        <w:rPr>
          <w:highlight w:val="green"/>
          <w:u w:val="single"/>
        </w:rPr>
        <w:t xml:space="preserve">isn't </w:t>
      </w:r>
      <w:r w:rsidRPr="00432844">
        <w:rPr>
          <w:b/>
          <w:iCs/>
          <w:highlight w:val="green"/>
          <w:u w:val="single"/>
          <w:bdr w:val="single" w:sz="8" w:space="0" w:color="auto"/>
        </w:rPr>
        <w:t>followed through</w:t>
      </w:r>
      <w:r w:rsidRPr="00432844">
        <w:rPr>
          <w:highlight w:val="green"/>
          <w:u w:val="single"/>
        </w:rPr>
        <w:t>, they may</w:t>
      </w:r>
      <w:r w:rsidRPr="00432844">
        <w:rPr>
          <w:sz w:val="14"/>
        </w:rPr>
        <w:t xml:space="preserve"> face a decrease in approval ratings, or they may </w:t>
      </w:r>
      <w:r w:rsidRPr="00432844">
        <w:rPr>
          <w:highlight w:val="green"/>
          <w:u w:val="single"/>
        </w:rPr>
        <w:t xml:space="preserve">lose an </w:t>
      </w:r>
      <w:r w:rsidRPr="00432844">
        <w:rPr>
          <w:b/>
          <w:iCs/>
          <w:highlight w:val="green"/>
          <w:u w:val="single"/>
          <w:bdr w:val="single" w:sz="8" w:space="0" w:color="auto"/>
        </w:rPr>
        <w:t>election</w:t>
      </w:r>
      <w:r w:rsidRPr="00432844">
        <w:rPr>
          <w:sz w:val="14"/>
        </w:rPr>
        <w:t xml:space="preserve">," says Gibilisco, assistant professor of political science. In democracies, he notes, </w:t>
      </w:r>
      <w:r w:rsidRPr="00432844">
        <w:rPr>
          <w:highlight w:val="green"/>
          <w:u w:val="single"/>
        </w:rPr>
        <w:t>voters</w:t>
      </w:r>
      <w:r w:rsidRPr="00432844">
        <w:rPr>
          <w:sz w:val="14"/>
        </w:rPr>
        <w:t xml:space="preserve"> can </w:t>
      </w:r>
      <w:r w:rsidRPr="00432844">
        <w:rPr>
          <w:highlight w:val="green"/>
          <w:u w:val="single"/>
        </w:rPr>
        <w:t>punish</w:t>
      </w:r>
      <w:r w:rsidRPr="00432844">
        <w:rPr>
          <w:sz w:val="14"/>
        </w:rPr>
        <w:t xml:space="preserve"> their </w:t>
      </w:r>
      <w:r w:rsidRPr="00432844">
        <w:rPr>
          <w:highlight w:val="green"/>
          <w:u w:val="single"/>
        </w:rPr>
        <w:t>leaders for appearing weak</w:t>
      </w:r>
      <w:r w:rsidRPr="00432844">
        <w:rPr>
          <w:sz w:val="14"/>
        </w:rPr>
        <w:t xml:space="preserve">—these </w:t>
      </w:r>
      <w:r w:rsidRPr="00432844">
        <w:rPr>
          <w:u w:val="single"/>
        </w:rPr>
        <w:t>punishments</w:t>
      </w:r>
      <w:r w:rsidRPr="00432844">
        <w:rPr>
          <w:sz w:val="14"/>
        </w:rPr>
        <w:t xml:space="preserve"> or consequences </w:t>
      </w:r>
      <w:r w:rsidRPr="00432844">
        <w:rPr>
          <w:u w:val="single"/>
        </w:rPr>
        <w:t xml:space="preserve">are </w:t>
      </w:r>
      <w:r w:rsidRPr="00432844">
        <w:rPr>
          <w:highlight w:val="green"/>
          <w:u w:val="single"/>
        </w:rPr>
        <w:t>known as</w:t>
      </w:r>
      <w:r w:rsidRPr="00432844">
        <w:rPr>
          <w:sz w:val="14"/>
        </w:rPr>
        <w:t xml:space="preserve"> "</w:t>
      </w:r>
      <w:r w:rsidRPr="00432844">
        <w:rPr>
          <w:b/>
          <w:iCs/>
          <w:highlight w:val="green"/>
          <w:u w:val="single"/>
          <w:bdr w:val="single" w:sz="8" w:space="0" w:color="auto"/>
        </w:rPr>
        <w:t>audience costs</w:t>
      </w:r>
      <w:r w:rsidRPr="00432844">
        <w:rPr>
          <w:sz w:val="14"/>
        </w:rPr>
        <w:t xml:space="preserve">" in political science parlance. </w:t>
      </w:r>
      <w:r w:rsidRPr="00432844">
        <w:rPr>
          <w:u w:val="single"/>
        </w:rPr>
        <w:t>To avoid</w:t>
      </w:r>
      <w:r w:rsidRPr="00432844">
        <w:rPr>
          <w:sz w:val="14"/>
        </w:rPr>
        <w:t xml:space="preserve"> those </w:t>
      </w:r>
      <w:r w:rsidRPr="00432844">
        <w:rPr>
          <w:u w:val="single"/>
        </w:rPr>
        <w:t xml:space="preserve">costs, leaders in representative governments become more aggressive during </w:t>
      </w:r>
      <w:r w:rsidRPr="00432844">
        <w:rPr>
          <w:b/>
          <w:iCs/>
          <w:u w:val="single"/>
          <w:bdr w:val="single" w:sz="8" w:space="0" w:color="auto"/>
        </w:rPr>
        <w:t>disputes</w:t>
      </w:r>
      <w:r w:rsidRPr="00432844">
        <w:rPr>
          <w:sz w:val="14"/>
        </w:rPr>
        <w:t>.</w:t>
      </w:r>
    </w:p>
    <w:p w14:paraId="7BF641A2" w14:textId="77777777" w:rsidR="009D401C" w:rsidRPr="00432844" w:rsidRDefault="009D401C" w:rsidP="009D401C">
      <w:pPr>
        <w:rPr>
          <w:sz w:val="14"/>
        </w:rPr>
      </w:pPr>
      <w:r w:rsidRPr="00432844">
        <w:rPr>
          <w:sz w:val="14"/>
        </w:rPr>
        <w:t xml:space="preserve">In their study, Gibilisco and Crisman-Cox, who is also an assistant professor of political science, first developed a </w:t>
      </w:r>
      <w:r w:rsidRPr="00432844">
        <w:rPr>
          <w:b/>
          <w:iCs/>
          <w:highlight w:val="green"/>
          <w:u w:val="single"/>
          <w:bdr w:val="single" w:sz="8" w:space="0" w:color="auto"/>
        </w:rPr>
        <w:t>mathematical model</w:t>
      </w:r>
      <w:r w:rsidRPr="00432844">
        <w:rPr>
          <w:highlight w:val="green"/>
          <w:u w:val="single"/>
        </w:rPr>
        <w:t xml:space="preserve"> of</w:t>
      </w:r>
      <w:r w:rsidRPr="00432844">
        <w:rPr>
          <w:u w:val="single"/>
        </w:rPr>
        <w:t xml:space="preserve"> </w:t>
      </w:r>
      <w:r w:rsidRPr="00432844">
        <w:rPr>
          <w:b/>
          <w:iCs/>
          <w:u w:val="single"/>
          <w:bdr w:val="single" w:sz="8" w:space="0" w:color="auto"/>
        </w:rPr>
        <w:t>dispute initiation</w:t>
      </w:r>
      <w:r w:rsidRPr="00432844">
        <w:rPr>
          <w:sz w:val="14"/>
        </w:rPr>
        <w:t xml:space="preserve"> between countries and then </w:t>
      </w:r>
      <w:r w:rsidRPr="00432844">
        <w:rPr>
          <w:u w:val="single"/>
        </w:rPr>
        <w:t>fit</w:t>
      </w:r>
      <w:r w:rsidRPr="00432844">
        <w:rPr>
          <w:sz w:val="14"/>
        </w:rPr>
        <w:t xml:space="preserve"> the model </w:t>
      </w:r>
      <w:r w:rsidRPr="00432844">
        <w:rPr>
          <w:u w:val="single"/>
        </w:rPr>
        <w:t>to</w:t>
      </w:r>
      <w:r w:rsidRPr="00432844">
        <w:rPr>
          <w:sz w:val="14"/>
        </w:rPr>
        <w:t xml:space="preserve"> data of actual </w:t>
      </w:r>
      <w:r w:rsidRPr="00432844">
        <w:rPr>
          <w:highlight w:val="green"/>
          <w:u w:val="single"/>
        </w:rPr>
        <w:t>conflicts</w:t>
      </w:r>
      <w:r w:rsidRPr="00432844">
        <w:rPr>
          <w:u w:val="single"/>
        </w:rPr>
        <w:t xml:space="preserve"> that occurred </w:t>
      </w:r>
      <w:r w:rsidRPr="00432844">
        <w:rPr>
          <w:highlight w:val="green"/>
          <w:u w:val="single"/>
        </w:rPr>
        <w:t xml:space="preserve">among </w:t>
      </w:r>
      <w:r w:rsidRPr="00432844">
        <w:rPr>
          <w:b/>
          <w:iCs/>
          <w:highlight w:val="green"/>
          <w:u w:val="single"/>
          <w:bdr w:val="single" w:sz="8" w:space="0" w:color="auto"/>
        </w:rPr>
        <w:t>125 countries</w:t>
      </w:r>
      <w:r w:rsidRPr="00432844">
        <w:rPr>
          <w:sz w:val="14"/>
        </w:rPr>
        <w:t xml:space="preserve"> between 1993–2007.</w:t>
      </w:r>
    </w:p>
    <w:p w14:paraId="3140EA93" w14:textId="77777777" w:rsidR="009D401C" w:rsidRPr="00432844" w:rsidRDefault="009D401C" w:rsidP="009D401C">
      <w:pPr>
        <w:rPr>
          <w:sz w:val="14"/>
        </w:rPr>
      </w:pPr>
      <w:r w:rsidRPr="00432844">
        <w:rPr>
          <w:sz w:val="14"/>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2273D3A9" w14:textId="77777777" w:rsidR="009D401C" w:rsidRPr="00432844" w:rsidRDefault="009D401C" w:rsidP="009D401C">
      <w:pPr>
        <w:rPr>
          <w:sz w:val="14"/>
        </w:rPr>
      </w:pPr>
      <w:r w:rsidRPr="00432844">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508BAE18" w14:textId="77777777" w:rsidR="009D401C" w:rsidRPr="00432844" w:rsidRDefault="009D401C" w:rsidP="009D401C">
      <w:pPr>
        <w:rPr>
          <w:sz w:val="14"/>
        </w:rPr>
      </w:pPr>
      <w:r w:rsidRPr="00432844">
        <w:rPr>
          <w:u w:val="single"/>
        </w:rPr>
        <w:t>In contrast to democracies, dictatorships</w:t>
      </w:r>
      <w:r w:rsidRPr="00432844">
        <w:rPr>
          <w:sz w:val="14"/>
        </w:rPr>
        <w:t xml:space="preserve"> tend to </w:t>
      </w:r>
      <w:r w:rsidRPr="00432844">
        <w:rPr>
          <w:u w:val="single"/>
        </w:rPr>
        <w:t>have low audience costs</w:t>
      </w:r>
      <w:r w:rsidRPr="00432844">
        <w:rPr>
          <w:sz w:val="14"/>
        </w:rPr>
        <w:t>, but here, too, Gibilisco and Crisman-Cox found an exception. Dictatorships that provide a legal mechanism for removing a leader—as was the case in China before it abolished term limits this past March—have higher audience costs.</w:t>
      </w:r>
    </w:p>
    <w:p w14:paraId="19A2B54C" w14:textId="77777777" w:rsidR="009D401C" w:rsidRPr="00432844" w:rsidRDefault="009D401C" w:rsidP="009D401C">
      <w:pPr>
        <w:rPr>
          <w:sz w:val="14"/>
        </w:rPr>
      </w:pPr>
      <w:r w:rsidRPr="00432844">
        <w:rPr>
          <w:sz w:val="14"/>
        </w:rPr>
        <w:t xml:space="preserve">Once the researchers produced an audience-cost estimate for each country, they considered how </w:t>
      </w:r>
      <w:r w:rsidRPr="00432844">
        <w:rPr>
          <w:highlight w:val="green"/>
          <w:u w:val="single"/>
        </w:rPr>
        <w:t>changing</w:t>
      </w:r>
      <w:r w:rsidRPr="00432844">
        <w:rPr>
          <w:u w:val="single"/>
        </w:rPr>
        <w:t xml:space="preserve"> a country's </w:t>
      </w:r>
      <w:r w:rsidRPr="00432844">
        <w:rPr>
          <w:highlight w:val="green"/>
          <w:u w:val="single"/>
        </w:rPr>
        <w:t>audience costs affects</w:t>
      </w:r>
      <w:r w:rsidRPr="00432844">
        <w:rPr>
          <w:u w:val="single"/>
        </w:rPr>
        <w:t xml:space="preserve"> its </w:t>
      </w:r>
      <w:r w:rsidRPr="00432844">
        <w:rPr>
          <w:b/>
          <w:iCs/>
          <w:highlight w:val="green"/>
          <w:u w:val="single"/>
          <w:bdr w:val="single" w:sz="8" w:space="0" w:color="auto"/>
        </w:rPr>
        <w:t>willingness to engage in conflict</w:t>
      </w:r>
      <w:r w:rsidRPr="00432844">
        <w:rPr>
          <w:sz w:val="14"/>
        </w:rPr>
        <w:t xml:space="preserve">. Overall, they found, </w:t>
      </w:r>
      <w:r w:rsidRPr="00432844">
        <w:rPr>
          <w:u w:val="single"/>
        </w:rPr>
        <w:t>increasing a country's audience costs</w:t>
      </w:r>
      <w:r w:rsidRPr="00432844">
        <w:rPr>
          <w:sz w:val="14"/>
        </w:rPr>
        <w:t xml:space="preserve">, perhaps </w:t>
      </w:r>
      <w:r w:rsidRPr="00432844">
        <w:rPr>
          <w:u w:val="single"/>
        </w:rPr>
        <w:t xml:space="preserve">by </w:t>
      </w:r>
      <w:r w:rsidRPr="00432844">
        <w:rPr>
          <w:b/>
          <w:iCs/>
          <w:highlight w:val="green"/>
          <w:u w:val="single"/>
          <w:bdr w:val="single" w:sz="8" w:space="0" w:color="auto"/>
        </w:rPr>
        <w:t>strengthening democratic institutions</w:t>
      </w:r>
      <w:r w:rsidRPr="00432844">
        <w:rPr>
          <w:highlight w:val="green"/>
          <w:u w:val="single"/>
        </w:rPr>
        <w:t xml:space="preserve">, makes it </w:t>
      </w:r>
      <w:r w:rsidRPr="00432844">
        <w:rPr>
          <w:b/>
          <w:iCs/>
          <w:highlight w:val="green"/>
          <w:u w:val="single"/>
          <w:bdr w:val="single" w:sz="8" w:space="0" w:color="auto"/>
        </w:rPr>
        <w:t>more likely</w:t>
      </w:r>
      <w:r w:rsidRPr="00432844">
        <w:rPr>
          <w:highlight w:val="green"/>
          <w:u w:val="single"/>
        </w:rPr>
        <w:t xml:space="preserve"> to </w:t>
      </w:r>
      <w:r w:rsidRPr="00432844">
        <w:rPr>
          <w:b/>
          <w:iCs/>
          <w:highlight w:val="green"/>
          <w:u w:val="single"/>
          <w:bdr w:val="single" w:sz="8" w:space="0" w:color="auto"/>
        </w:rPr>
        <w:t>start a conflict</w:t>
      </w:r>
      <w:r w:rsidRPr="00432844">
        <w:rPr>
          <w:sz w:val="14"/>
        </w:rPr>
        <w:t>.</w:t>
      </w:r>
    </w:p>
    <w:p w14:paraId="1211F1A4" w14:textId="77777777" w:rsidR="009D401C" w:rsidRDefault="009D401C" w:rsidP="009D401C"/>
    <w:p w14:paraId="556FC990" w14:textId="77777777" w:rsidR="009D401C" w:rsidRDefault="009D401C" w:rsidP="009D401C">
      <w:pPr>
        <w:pStyle w:val="Heading4"/>
        <w:numPr>
          <w:ilvl w:val="0"/>
          <w:numId w:val="57"/>
        </w:numPr>
        <w:tabs>
          <w:tab w:val="num" w:pos="720"/>
        </w:tabs>
      </w:pPr>
      <w:bookmarkStart w:id="3" w:name="_Hlk211668765"/>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3C9480DD" w14:textId="77777777" w:rsidR="009D401C" w:rsidRPr="00465FF5" w:rsidRDefault="009D401C" w:rsidP="009D401C">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2820792D" w14:textId="77777777" w:rsidR="009D401C" w:rsidRPr="00465FF5" w:rsidRDefault="009D401C" w:rsidP="009D401C">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6B1257">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6B1257">
        <w:rPr>
          <w:rStyle w:val="StyleUnderline"/>
          <w:highlight w:val="green"/>
        </w:rPr>
        <w:t>attests to</w:t>
      </w:r>
      <w:r w:rsidRPr="00465FF5">
        <w:rPr>
          <w:sz w:val="16"/>
        </w:rPr>
        <w:t xml:space="preserve"> the </w:t>
      </w:r>
      <w:r w:rsidRPr="006B1257">
        <w:rPr>
          <w:rStyle w:val="StyleUnderline"/>
          <w:highlight w:val="green"/>
        </w:rPr>
        <w:t>low</w:t>
      </w:r>
      <w:r w:rsidRPr="00465FF5">
        <w:rPr>
          <w:sz w:val="16"/>
        </w:rPr>
        <w:t xml:space="preserve"> rate of </w:t>
      </w:r>
      <w:r w:rsidRPr="006B1257">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6B1257">
        <w:rPr>
          <w:rStyle w:val="Emphasis"/>
          <w:highlight w:val="green"/>
        </w:rPr>
        <w:t>Imai and Lo</w:t>
      </w:r>
      <w:r w:rsidRPr="00465FF5">
        <w:rPr>
          <w:sz w:val="16"/>
        </w:rPr>
        <w:t xml:space="preserve"> 20</w:t>
      </w:r>
      <w:r w:rsidRPr="006B1257">
        <w:rPr>
          <w:rStyle w:val="Emphasis"/>
          <w:highlight w:val="green"/>
        </w:rPr>
        <w:t>21</w:t>
      </w:r>
      <w:r w:rsidRPr="006B1257">
        <w:rPr>
          <w:rStyle w:val="StyleUnderline"/>
          <w:highlight w:val="green"/>
        </w:rPr>
        <w:t>). Others argue</w:t>
      </w:r>
      <w:r w:rsidRPr="00465FF5">
        <w:rPr>
          <w:rStyle w:val="StyleUnderline"/>
        </w:rPr>
        <w:t xml:space="preserve"> that the </w:t>
      </w:r>
      <w:r w:rsidRPr="006B1257">
        <w:rPr>
          <w:rStyle w:val="Emphasis"/>
          <w:highlight w:val="green"/>
        </w:rPr>
        <w:t>relation</w:t>
      </w:r>
      <w:r w:rsidRPr="00465FF5">
        <w:rPr>
          <w:rStyle w:val="StyleUnderline"/>
        </w:rPr>
        <w:t xml:space="preserve">ship </w:t>
      </w:r>
      <w:r w:rsidRPr="006B1257">
        <w:rPr>
          <w:rStyle w:val="StyleUnderline"/>
          <w:highlight w:val="green"/>
        </w:rPr>
        <w:t xml:space="preserve">is </w:t>
      </w:r>
      <w:r w:rsidRPr="006B1257">
        <w:rPr>
          <w:rStyle w:val="Emphasis"/>
          <w:highlight w:val="green"/>
        </w:rPr>
        <w:t>spurious</w:t>
      </w:r>
      <w:r w:rsidRPr="006B1257">
        <w:rPr>
          <w:rStyle w:val="StyleUnderline"/>
          <w:highlight w:val="green"/>
        </w:rPr>
        <w:t xml:space="preserve">, driven by </w:t>
      </w:r>
      <w:r w:rsidRPr="006B1257">
        <w:rPr>
          <w:rStyle w:val="Emphasis"/>
          <w:highlight w:val="green"/>
        </w:rPr>
        <w:t>impermanent</w:t>
      </w:r>
      <w:r w:rsidRPr="00465FF5">
        <w:rPr>
          <w:rStyle w:val="StyleUnderline"/>
        </w:rPr>
        <w:t xml:space="preserve"> geopolitical </w:t>
      </w:r>
      <w:r w:rsidRPr="006B1257">
        <w:rPr>
          <w:rStyle w:val="StyleUnderline"/>
          <w:highlight w:val="green"/>
        </w:rPr>
        <w:t xml:space="preserve">coalitions that generated </w:t>
      </w:r>
      <w:r w:rsidRPr="006B1257">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00D5737E" w14:textId="77777777" w:rsidR="009D401C" w:rsidRPr="00465FF5" w:rsidRDefault="009D401C" w:rsidP="009D401C">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6B1257">
        <w:rPr>
          <w:rStyle w:val="StyleUnderline"/>
          <w:highlight w:val="green"/>
        </w:rPr>
        <w:t xml:space="preserve">our model identifies </w:t>
      </w:r>
      <w:r w:rsidRPr="006B1257">
        <w:rPr>
          <w:rStyle w:val="Emphasis"/>
          <w:highlight w:val="green"/>
        </w:rPr>
        <w:t>two</w:t>
      </w:r>
      <w:r w:rsidRPr="00465FF5">
        <w:rPr>
          <w:rStyle w:val="Emphasis"/>
        </w:rPr>
        <w:t xml:space="preserve"> distinct </w:t>
      </w:r>
      <w:r w:rsidRPr="006B1257">
        <w:rPr>
          <w:rStyle w:val="Emphasis"/>
          <w:highlight w:val="green"/>
        </w:rPr>
        <w:t>blocs</w:t>
      </w:r>
      <w:r w:rsidRPr="00465FF5">
        <w:rPr>
          <w:sz w:val="16"/>
        </w:rPr>
        <w:t xml:space="preserve"> of democracies </w:t>
      </w:r>
      <w:r w:rsidRPr="006B1257">
        <w:rPr>
          <w:rStyle w:val="StyleUnderline"/>
          <w:highlight w:val="green"/>
        </w:rPr>
        <w:t xml:space="preserve">that exhibit </w:t>
      </w:r>
      <w:r w:rsidRPr="006B1257">
        <w:rPr>
          <w:rStyle w:val="Emphasis"/>
          <w:highlight w:val="green"/>
        </w:rPr>
        <w:t>disparate</w:t>
      </w:r>
      <w:r w:rsidRPr="006B1257">
        <w:rPr>
          <w:rStyle w:val="StyleUnderline"/>
          <w:highlight w:val="green"/>
        </w:rPr>
        <w:t xml:space="preserve"> rates</w:t>
      </w:r>
      <w:r w:rsidRPr="00465FF5">
        <w:rPr>
          <w:rStyle w:val="StyleUnderline"/>
        </w:rPr>
        <w:t xml:space="preserve"> of conflict. </w:t>
      </w:r>
      <w:r w:rsidRPr="006B1257">
        <w:rPr>
          <w:rStyle w:val="StyleUnderline"/>
          <w:highlight w:val="green"/>
        </w:rPr>
        <w:t>One</w:t>
      </w:r>
      <w:r w:rsidRPr="00465FF5">
        <w:rPr>
          <w:rStyle w:val="StyleUnderline"/>
        </w:rPr>
        <w:t xml:space="preserve"> group</w:t>
      </w:r>
      <w:r w:rsidRPr="00465FF5">
        <w:rPr>
          <w:sz w:val="16"/>
        </w:rPr>
        <w:t xml:space="preserve">, composed of states </w:t>
      </w:r>
      <w:r w:rsidRPr="006B1257">
        <w:rPr>
          <w:rStyle w:val="StyleUnderline"/>
          <w:highlight w:val="green"/>
        </w:rPr>
        <w:t xml:space="preserve">with </w:t>
      </w:r>
      <w:r w:rsidRPr="006B1257">
        <w:rPr>
          <w:rStyle w:val="Emphasis"/>
          <w:highlight w:val="green"/>
        </w:rPr>
        <w:t>low</w:t>
      </w:r>
      <w:r w:rsidRPr="00465FF5">
        <w:rPr>
          <w:sz w:val="16"/>
        </w:rPr>
        <w:t xml:space="preserve">er levels of </w:t>
      </w:r>
      <w:r w:rsidRPr="00465FF5">
        <w:rPr>
          <w:rStyle w:val="StyleUnderline"/>
        </w:rPr>
        <w:t xml:space="preserve">military </w:t>
      </w:r>
      <w:r w:rsidRPr="006B1257">
        <w:rPr>
          <w:rStyle w:val="StyleUnderline"/>
          <w:highlight w:val="green"/>
        </w:rPr>
        <w:t>capacity, rarely</w:t>
      </w:r>
      <w:r w:rsidRPr="00465FF5">
        <w:rPr>
          <w:rStyle w:val="StyleUnderline"/>
        </w:rPr>
        <w:t xml:space="preserve"> engages in </w:t>
      </w:r>
      <w:r w:rsidRPr="006B1257">
        <w:rPr>
          <w:rStyle w:val="StyleUnderline"/>
          <w:highlight w:val="green"/>
        </w:rPr>
        <w:t>conflict</w:t>
      </w:r>
      <w:r w:rsidRPr="00465FF5">
        <w:rPr>
          <w:sz w:val="16"/>
        </w:rPr>
        <w:t xml:space="preserve"> with other democracies. </w:t>
      </w:r>
      <w:r w:rsidRPr="006B1257">
        <w:rPr>
          <w:rStyle w:val="StyleUnderline"/>
          <w:highlight w:val="green"/>
        </w:rPr>
        <w:t xml:space="preserve">The </w:t>
      </w:r>
      <w:r w:rsidRPr="006B1257">
        <w:rPr>
          <w:rStyle w:val="Emphasis"/>
          <w:highlight w:val="green"/>
        </w:rPr>
        <w:t>other</w:t>
      </w:r>
      <w:r w:rsidRPr="00465FF5">
        <w:rPr>
          <w:rStyle w:val="StyleUnderline"/>
        </w:rPr>
        <w:t xml:space="preserve"> group </w:t>
      </w:r>
      <w:r w:rsidRPr="006B1257">
        <w:rPr>
          <w:rStyle w:val="StyleUnderline"/>
          <w:highlight w:val="green"/>
        </w:rPr>
        <w:t xml:space="preserve">exhibits </w:t>
      </w:r>
      <w:r w:rsidRPr="006B1257">
        <w:rPr>
          <w:rStyle w:val="Emphasis"/>
          <w:sz w:val="24"/>
          <w:szCs w:val="26"/>
          <w:highlight w:val="green"/>
        </w:rPr>
        <w:t>no</w:t>
      </w:r>
      <w:r w:rsidRPr="00465FF5">
        <w:rPr>
          <w:rStyle w:val="Emphasis"/>
          <w:sz w:val="24"/>
          <w:szCs w:val="26"/>
        </w:rPr>
        <w:t xml:space="preserve"> such </w:t>
      </w:r>
      <w:r w:rsidRPr="006B1257">
        <w:rPr>
          <w:rStyle w:val="Emphasis"/>
          <w:sz w:val="24"/>
          <w:szCs w:val="26"/>
          <w:highlight w:val="green"/>
        </w:rPr>
        <w:t>pacific tendency</w:t>
      </w:r>
      <w:r w:rsidRPr="006B1257">
        <w:rPr>
          <w:rStyle w:val="StyleUnderline"/>
          <w:highlight w:val="green"/>
        </w:rPr>
        <w:t xml:space="preserve">, </w:t>
      </w:r>
      <w:r w:rsidRPr="006B1257">
        <w:rPr>
          <w:rStyle w:val="Emphasis"/>
          <w:highlight w:val="green"/>
        </w:rPr>
        <w:t>regularly</w:t>
      </w:r>
      <w:r w:rsidRPr="006B1257">
        <w:rPr>
          <w:rStyle w:val="StyleUnderline"/>
          <w:highlight w:val="green"/>
        </w:rPr>
        <w:t xml:space="preserve"> engaging in</w:t>
      </w:r>
      <w:r w:rsidRPr="00465FF5">
        <w:rPr>
          <w:rStyle w:val="StyleUnderline"/>
        </w:rPr>
        <w:t xml:space="preserve"> militarized </w:t>
      </w:r>
      <w:r w:rsidRPr="006B1257">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17BC4879" w14:textId="77777777" w:rsidR="009D401C" w:rsidRPr="00465FF5" w:rsidRDefault="009D401C" w:rsidP="009D401C">
      <w:pPr>
        <w:rPr>
          <w:sz w:val="16"/>
        </w:rPr>
      </w:pPr>
      <w:r w:rsidRPr="00465FF5">
        <w:rPr>
          <w:sz w:val="16"/>
        </w:rPr>
        <w:t>1.1 Related Models</w:t>
      </w:r>
    </w:p>
    <w:p w14:paraId="2D34F711" w14:textId="77777777" w:rsidR="009D401C" w:rsidRPr="00465FF5" w:rsidRDefault="009D401C" w:rsidP="009D401C">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3F7137D" w14:textId="77777777" w:rsidR="009D401C" w:rsidRPr="00465FF5" w:rsidRDefault="009D401C" w:rsidP="009D401C">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18B38F79" w14:textId="77777777" w:rsidR="009D401C" w:rsidRPr="00465FF5" w:rsidRDefault="009D401C" w:rsidP="009D401C">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3B93C3B6" w14:textId="77777777" w:rsidR="009D401C" w:rsidRPr="00465FF5" w:rsidRDefault="009D401C" w:rsidP="009D401C">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2EC80425" w14:textId="77777777" w:rsidR="009D401C" w:rsidRPr="00465FF5" w:rsidRDefault="009D401C" w:rsidP="009D401C">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4A53CFEA" w14:textId="77777777" w:rsidR="009D401C" w:rsidRPr="00465FF5" w:rsidRDefault="009D401C" w:rsidP="009D401C">
      <w:pPr>
        <w:rPr>
          <w:sz w:val="16"/>
        </w:rPr>
      </w:pPr>
      <w:r w:rsidRPr="00465FF5">
        <w:rPr>
          <w:sz w:val="16"/>
        </w:rPr>
        <w:t xml:space="preserve">To the best of our knowledge, </w:t>
      </w:r>
      <w:r w:rsidRPr="006B1257">
        <w:rPr>
          <w:rStyle w:val="StyleUnderline"/>
          <w:highlight w:val="green"/>
        </w:rPr>
        <w:t>our model is</w:t>
      </w:r>
      <w:r w:rsidRPr="00465FF5">
        <w:rPr>
          <w:rStyle w:val="StyleUnderline"/>
        </w:rPr>
        <w:t xml:space="preserve"> the </w:t>
      </w:r>
      <w:r w:rsidRPr="006B1257">
        <w:rPr>
          <w:rStyle w:val="Emphasis"/>
          <w:highlight w:val="green"/>
        </w:rPr>
        <w:t>first</w:t>
      </w:r>
      <w:r w:rsidRPr="006B1257">
        <w:rPr>
          <w:rStyle w:val="StyleUnderline"/>
          <w:highlight w:val="green"/>
        </w:rPr>
        <w:t xml:space="preserve"> to</w:t>
      </w:r>
      <w:r w:rsidRPr="00465FF5">
        <w:rPr>
          <w:rStyle w:val="StyleUnderline"/>
        </w:rPr>
        <w:t xml:space="preserve"> simultaneously address the need to </w:t>
      </w:r>
      <w:r w:rsidRPr="006B1257">
        <w:rPr>
          <w:rStyle w:val="StyleUnderline"/>
          <w:highlight w:val="green"/>
        </w:rPr>
        <w:t xml:space="preserve">incorporate </w:t>
      </w:r>
      <w:r w:rsidRPr="006B1257">
        <w:rPr>
          <w:rStyle w:val="Emphasis"/>
          <w:highlight w:val="green"/>
        </w:rPr>
        <w:t>dyadic</w:t>
      </w:r>
      <w:r w:rsidRPr="006B1257">
        <w:rPr>
          <w:rStyle w:val="StyleUnderline"/>
          <w:highlight w:val="green"/>
        </w:rPr>
        <w:t xml:space="preserve"> and </w:t>
      </w:r>
      <w:r w:rsidRPr="006B1257">
        <w:rPr>
          <w:rStyle w:val="Emphasis"/>
          <w:highlight w:val="green"/>
        </w:rPr>
        <w:t>nodal</w:t>
      </w:r>
      <w:r w:rsidRPr="006B1257">
        <w:rPr>
          <w:rStyle w:val="StyleUnderline"/>
          <w:highlight w:val="green"/>
        </w:rPr>
        <w:t xml:space="preserve"> attributes as well as</w:t>
      </w:r>
      <w:r w:rsidRPr="00465FF5">
        <w:rPr>
          <w:rStyle w:val="StyleUnderline"/>
        </w:rPr>
        <w:t xml:space="preserve"> the need to account for </w:t>
      </w:r>
      <w:r w:rsidRPr="006B1257">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bookmarkEnd w:id="3"/>
    <w:p w14:paraId="0C5C20FF" w14:textId="77777777" w:rsidR="009D401C" w:rsidRPr="00E72259" w:rsidRDefault="009D401C" w:rsidP="009D401C"/>
    <w:p w14:paraId="456A9A12"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iCs/>
        </w:rPr>
      </w:pPr>
      <w:r w:rsidRPr="00217A5C">
        <w:rPr>
          <w:rFonts w:eastAsiaTheme="majorEastAsia" w:cstheme="majorBidi"/>
          <w:iCs/>
          <w:u w:val="single"/>
        </w:rPr>
        <w:t>Unilateral unionism</w:t>
      </w:r>
      <w:r w:rsidRPr="00217A5C">
        <w:rPr>
          <w:rFonts w:eastAsiaTheme="majorEastAsia" w:cstheme="majorBidi"/>
          <w:iCs/>
        </w:rPr>
        <w:t xml:space="preserve"> solves case </w:t>
      </w:r>
      <w:r w:rsidRPr="00217A5C">
        <w:rPr>
          <w:rFonts w:eastAsiaTheme="majorEastAsia" w:cstheme="majorBidi"/>
          <w:iCs/>
          <w:u w:val="single"/>
        </w:rPr>
        <w:t>now</w:t>
      </w:r>
      <w:r w:rsidRPr="00217A5C">
        <w:rPr>
          <w:rFonts w:eastAsiaTheme="majorEastAsia" w:cstheme="majorBidi"/>
          <w:iCs/>
        </w:rPr>
        <w:t>.</w:t>
      </w:r>
    </w:p>
    <w:p w14:paraId="25A590AA" w14:textId="77777777" w:rsidR="009D401C" w:rsidRPr="003174B2" w:rsidRDefault="009D401C" w:rsidP="009D401C">
      <w:r w:rsidRPr="003174B2">
        <w:rPr>
          <w:b/>
          <w:bCs/>
        </w:rPr>
        <w:t>Smalley 25</w:t>
      </w:r>
      <w:r w:rsidRPr="003174B2">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5BAB815A" w14:textId="77777777" w:rsidR="009D401C" w:rsidRPr="003174B2" w:rsidRDefault="009D401C" w:rsidP="009D401C">
      <w:pPr>
        <w:rPr>
          <w:sz w:val="12"/>
        </w:rPr>
      </w:pPr>
      <w:r w:rsidRPr="003174B2">
        <w:rPr>
          <w:sz w:val="12"/>
        </w:rPr>
        <w:t>EXECUTIVE ORDER CHANGES</w:t>
      </w:r>
    </w:p>
    <w:p w14:paraId="5D8E515B" w14:textId="77777777" w:rsidR="009D401C" w:rsidRPr="003174B2" w:rsidRDefault="009D401C" w:rsidP="009D401C">
      <w:pPr>
        <w:rPr>
          <w:sz w:val="12"/>
        </w:rPr>
      </w:pPr>
      <w:r w:rsidRPr="003174B2">
        <w:rPr>
          <w:sz w:val="12"/>
        </w:rPr>
        <w:t xml:space="preserve">However, for a majority of these workers, Trump’s Executive Order </w:t>
      </w:r>
      <w:r w:rsidRPr="003174B2">
        <w:rPr>
          <w:highlight w:val="green"/>
          <w:u w:val="single"/>
        </w:rPr>
        <w:t>14251</w:t>
      </w:r>
      <w:r w:rsidRPr="003174B2">
        <w:rPr>
          <w:sz w:val="12"/>
        </w:rPr>
        <w:t xml:space="preserve"> </w:t>
      </w:r>
      <w:r w:rsidRPr="003174B2">
        <w:rPr>
          <w:highlight w:val="green"/>
          <w:u w:val="single"/>
        </w:rPr>
        <w:t>strips</w:t>
      </w:r>
      <w:r w:rsidRPr="003174B2">
        <w:rPr>
          <w:sz w:val="12"/>
        </w:rPr>
        <w:t xml:space="preserve"> those </w:t>
      </w:r>
      <w:r w:rsidRPr="003174B2">
        <w:rPr>
          <w:highlight w:val="green"/>
          <w:u w:val="single"/>
        </w:rPr>
        <w:t>rights</w:t>
      </w:r>
      <w:r w:rsidRPr="003174B2">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7D3ECF8" w14:textId="77777777" w:rsidR="009D401C" w:rsidRPr="003174B2" w:rsidRDefault="009D401C" w:rsidP="009D401C">
      <w:pPr>
        <w:rPr>
          <w:sz w:val="12"/>
        </w:rPr>
      </w:pPr>
      <w:r w:rsidRPr="003174B2">
        <w:rPr>
          <w:sz w:val="12"/>
        </w:rPr>
        <w:t>Whether it’s well-established local unions or newly formed organizing committees, many workers are asking, “What’s the point in a union?” or “What can our union do at this point?”</w:t>
      </w:r>
    </w:p>
    <w:p w14:paraId="5836C8EC" w14:textId="77777777" w:rsidR="009D401C" w:rsidRPr="003174B2" w:rsidRDefault="009D401C" w:rsidP="009D401C">
      <w:pPr>
        <w:rPr>
          <w:sz w:val="12"/>
        </w:rPr>
      </w:pPr>
      <w:r w:rsidRPr="003174B2">
        <w:rPr>
          <w:sz w:val="12"/>
        </w:rPr>
        <w:t>UNILATERAL UNIONISM</w:t>
      </w:r>
    </w:p>
    <w:p w14:paraId="48C6F5FA" w14:textId="77777777" w:rsidR="009D401C" w:rsidRPr="003174B2" w:rsidRDefault="009D401C" w:rsidP="009D401C">
      <w:pPr>
        <w:rPr>
          <w:sz w:val="12"/>
        </w:rPr>
      </w:pPr>
      <w:r w:rsidRPr="003174B2">
        <w:rPr>
          <w:u w:val="single"/>
        </w:rPr>
        <w:t xml:space="preserve">This scenario </w:t>
      </w:r>
      <w:r w:rsidRPr="003174B2">
        <w:rPr>
          <w:highlight w:val="green"/>
          <w:u w:val="single"/>
        </w:rPr>
        <w:t>puts</w:t>
      </w:r>
      <w:r w:rsidRPr="003174B2">
        <w:rPr>
          <w:sz w:val="12"/>
        </w:rPr>
        <w:t xml:space="preserve"> </w:t>
      </w:r>
      <w:r w:rsidRPr="003174B2">
        <w:rPr>
          <w:highlight w:val="green"/>
          <w:u w:val="single"/>
        </w:rPr>
        <w:t>us</w:t>
      </w:r>
      <w:r w:rsidRPr="003174B2">
        <w:rPr>
          <w:sz w:val="12"/>
        </w:rPr>
        <w:t xml:space="preserve"> </w:t>
      </w:r>
      <w:r w:rsidRPr="003174B2">
        <w:rPr>
          <w:highlight w:val="green"/>
          <w:u w:val="single"/>
        </w:rPr>
        <w:t>in</w:t>
      </w:r>
      <w:r w:rsidRPr="003174B2">
        <w:rPr>
          <w:sz w:val="12"/>
        </w:rPr>
        <w:t xml:space="preserve"> the same situation as workers who are forming a union and haven't yet built the majority they would need to win formal union recognition—sometimes called “pre-majority unionism”. In my shop we’ve been calling our situation “</w:t>
      </w:r>
      <w:r w:rsidRPr="003174B2">
        <w:rPr>
          <w:b/>
          <w:iCs/>
          <w:highlight w:val="green"/>
          <w:u w:val="single"/>
          <w:bdr w:val="single" w:sz="8" w:space="0" w:color="auto"/>
        </w:rPr>
        <w:t>unilateral unionism</w:t>
      </w:r>
      <w:r w:rsidRPr="003174B2">
        <w:rPr>
          <w:u w:val="single"/>
        </w:rPr>
        <w:t xml:space="preserve">,” since </w:t>
      </w:r>
      <w:r w:rsidRPr="003174B2">
        <w:rPr>
          <w:highlight w:val="green"/>
          <w:u w:val="single"/>
        </w:rPr>
        <w:t>we</w:t>
      </w:r>
      <w:r w:rsidRPr="003174B2">
        <w:rPr>
          <w:u w:val="single"/>
        </w:rPr>
        <w:t xml:space="preserve"> do </w:t>
      </w:r>
      <w:r w:rsidRPr="003174B2">
        <w:rPr>
          <w:highlight w:val="green"/>
          <w:u w:val="single"/>
        </w:rPr>
        <w:t>have majority membership</w:t>
      </w:r>
      <w:r w:rsidRPr="003174B2">
        <w:rPr>
          <w:sz w:val="12"/>
        </w:rPr>
        <w:t>. Either way, if recognition from the employer is off the table, we have to be able to build power through collective action instead. The reality is: There’s still so much workers can do!</w:t>
      </w:r>
    </w:p>
    <w:p w14:paraId="13D75569" w14:textId="77777777" w:rsidR="009D401C" w:rsidRPr="003174B2" w:rsidRDefault="009D401C" w:rsidP="009D401C">
      <w:pPr>
        <w:rPr>
          <w:sz w:val="12"/>
        </w:rPr>
      </w:pPr>
      <w:r w:rsidRPr="003174B2">
        <w:rPr>
          <w:highlight w:val="green"/>
          <w:u w:val="single"/>
        </w:rPr>
        <w:t>Federal workers still have legal protections</w:t>
      </w:r>
      <w:r w:rsidRPr="003174B2">
        <w:rPr>
          <w:u w:val="single"/>
        </w:rPr>
        <w:t xml:space="preserve"> from retaliation and reprisal for collectively using their workplace rights</w:t>
      </w:r>
      <w:r w:rsidRPr="003174B2">
        <w:rPr>
          <w:sz w:val="12"/>
        </w:rPr>
        <w:t>. Need to appeal a bad decision by overworked HR? Need to challenge a power-hungry boss? Need to improve the working conditions for you and your co-workers? It’s all still possible.</w:t>
      </w:r>
    </w:p>
    <w:p w14:paraId="46F44B9A" w14:textId="77777777" w:rsidR="009D401C" w:rsidRPr="003174B2" w:rsidRDefault="009D401C" w:rsidP="009D401C">
      <w:pPr>
        <w:rPr>
          <w:sz w:val="12"/>
        </w:rPr>
      </w:pPr>
      <w:r w:rsidRPr="003174B2">
        <w:rPr>
          <w:sz w:val="12"/>
        </w:rPr>
        <w:t>HOW FEDERAL WORKERS CAN FIGHT BACK</w:t>
      </w:r>
    </w:p>
    <w:p w14:paraId="25051E1A" w14:textId="77777777" w:rsidR="009D401C" w:rsidRPr="003174B2" w:rsidRDefault="009D401C" w:rsidP="009D401C">
      <w:pPr>
        <w:rPr>
          <w:sz w:val="12"/>
        </w:rPr>
      </w:pPr>
      <w:r w:rsidRPr="003174B2">
        <w:rPr>
          <w:sz w:val="12"/>
        </w:rPr>
        <w:t xml:space="preserve">At the Emergency Workplace Organizing Committee—a </w:t>
      </w:r>
      <w:r w:rsidRPr="003174B2">
        <w:rPr>
          <w:highlight w:val="green"/>
          <w:u w:val="single"/>
        </w:rPr>
        <w:t>grassroots group</w:t>
      </w:r>
      <w:r w:rsidRPr="003174B2">
        <w:rPr>
          <w:sz w:val="12"/>
        </w:rPr>
        <w:t xml:space="preserve"> that </w:t>
      </w:r>
      <w:r w:rsidRPr="003174B2">
        <w:rPr>
          <w:highlight w:val="green"/>
          <w:u w:val="single"/>
        </w:rPr>
        <w:t>provides support</w:t>
      </w:r>
      <w:r w:rsidRPr="003174B2">
        <w:rPr>
          <w:sz w:val="12"/>
        </w:rPr>
        <w:t xml:space="preserve"> and how-to resources to workers organizing on the job—we’ve assembled the following list of ways that we as </w:t>
      </w:r>
      <w:r w:rsidRPr="003174B2">
        <w:rPr>
          <w:highlight w:val="green"/>
          <w:u w:val="single"/>
        </w:rPr>
        <w:t>federal workers</w:t>
      </w:r>
      <w:r w:rsidRPr="003174B2">
        <w:rPr>
          <w:sz w:val="12"/>
        </w:rPr>
        <w:t xml:space="preserve"> can </w:t>
      </w:r>
      <w:r w:rsidRPr="003174B2">
        <w:rPr>
          <w:highlight w:val="green"/>
          <w:u w:val="single"/>
        </w:rPr>
        <w:t>fight back with protection</w:t>
      </w:r>
      <w:r w:rsidRPr="003174B2">
        <w:rPr>
          <w:sz w:val="12"/>
        </w:rPr>
        <w:t xml:space="preserve"> from reprisal or retaliation and </w:t>
      </w:r>
      <w:r w:rsidRPr="003174B2">
        <w:rPr>
          <w:highlight w:val="green"/>
          <w:u w:val="single"/>
        </w:rPr>
        <w:t>regardless of</w:t>
      </w:r>
      <w:r w:rsidRPr="003174B2">
        <w:rPr>
          <w:sz w:val="12"/>
        </w:rPr>
        <w:t xml:space="preserve"> our </w:t>
      </w:r>
      <w:r w:rsidRPr="003174B2">
        <w:rPr>
          <w:highlight w:val="green"/>
          <w:u w:val="single"/>
        </w:rPr>
        <w:t>status with</w:t>
      </w:r>
      <w:r w:rsidRPr="003174B2">
        <w:rPr>
          <w:sz w:val="12"/>
        </w:rPr>
        <w:t xml:space="preserve"> the </w:t>
      </w:r>
      <w:r w:rsidRPr="003174B2">
        <w:rPr>
          <w:highlight w:val="green"/>
          <w:u w:val="single"/>
        </w:rPr>
        <w:t>FLRA</w:t>
      </w:r>
      <w:r w:rsidRPr="003174B2">
        <w:rPr>
          <w:sz w:val="12"/>
        </w:rPr>
        <w:t>.</w:t>
      </w:r>
    </w:p>
    <w:p w14:paraId="5060860A" w14:textId="77777777" w:rsidR="009D401C" w:rsidRPr="003174B2" w:rsidRDefault="009D401C" w:rsidP="009D401C">
      <w:pPr>
        <w:rPr>
          <w:sz w:val="12"/>
        </w:rPr>
      </w:pPr>
      <w:r w:rsidRPr="003174B2">
        <w:rPr>
          <w:sz w:val="12"/>
        </w:rPr>
        <w:t xml:space="preserve">Fight discrimination: </w:t>
      </w:r>
      <w:r w:rsidRPr="003174B2">
        <w:rPr>
          <w:highlight w:val="green"/>
          <w:u w:val="single"/>
        </w:rPr>
        <w:t>Oppose discrimination</w:t>
      </w:r>
      <w:r w:rsidRPr="003174B2">
        <w:rPr>
          <w:sz w:val="12"/>
        </w:rPr>
        <w:t xml:space="preserve"> (as an individual or collectively) in the moment and challenge discrimination through the Equal Employment Opportunity statutes, with a representative on official time.</w:t>
      </w:r>
    </w:p>
    <w:p w14:paraId="2203091F" w14:textId="77777777" w:rsidR="009D401C" w:rsidRPr="003174B2" w:rsidRDefault="009D401C" w:rsidP="009D401C">
      <w:pPr>
        <w:rPr>
          <w:sz w:val="12"/>
        </w:rPr>
      </w:pPr>
      <w:r w:rsidRPr="003174B2">
        <w:rPr>
          <w:sz w:val="12"/>
        </w:rPr>
        <w:t xml:space="preserve">Work safe and healthy: </w:t>
      </w:r>
      <w:r w:rsidRPr="003174B2">
        <w:rPr>
          <w:highlight w:val="green"/>
          <w:u w:val="single"/>
        </w:rPr>
        <w:t>Ensure healthy and safe workplaces</w:t>
      </w:r>
      <w:r w:rsidRPr="003174B2">
        <w:rPr>
          <w:sz w:val="12"/>
        </w:rPr>
        <w:t xml:space="preserve"> through union representation on safety inspections and safety committees with the representatives on official time, make reports of unsafe or unhealthful conditions and refuse to perform unsafe work.</w:t>
      </w:r>
    </w:p>
    <w:p w14:paraId="6981BBC8" w14:textId="77777777" w:rsidR="009D401C" w:rsidRPr="003174B2" w:rsidRDefault="009D401C" w:rsidP="009D401C">
      <w:pPr>
        <w:rPr>
          <w:sz w:val="12"/>
        </w:rPr>
      </w:pPr>
      <w:r w:rsidRPr="003174B2">
        <w:rPr>
          <w:sz w:val="12"/>
        </w:rPr>
        <w:t xml:space="preserve">File grievances: </w:t>
      </w:r>
      <w:r w:rsidRPr="003174B2">
        <w:rPr>
          <w:highlight w:val="green"/>
          <w:u w:val="single"/>
        </w:rPr>
        <w:t>File administrative grievances</w:t>
      </w:r>
      <w:r w:rsidRPr="003174B2">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310DD979" w14:textId="77777777" w:rsidR="009D401C" w:rsidRPr="003174B2" w:rsidRDefault="009D401C" w:rsidP="009D401C">
      <w:pPr>
        <w:rPr>
          <w:sz w:val="12"/>
        </w:rPr>
      </w:pPr>
      <w:r w:rsidRPr="003174B2">
        <w:rPr>
          <w:sz w:val="12"/>
        </w:rPr>
        <w:t xml:space="preserve">Defend targeted co-workers: </w:t>
      </w:r>
      <w:r w:rsidRPr="003174B2">
        <w:rPr>
          <w:highlight w:val="green"/>
          <w:u w:val="single"/>
        </w:rPr>
        <w:t>Respond to</w:t>
      </w:r>
      <w:r w:rsidRPr="003174B2">
        <w:rPr>
          <w:sz w:val="12"/>
        </w:rPr>
        <w:t xml:space="preserve"> discipline and </w:t>
      </w:r>
      <w:r w:rsidRPr="003174B2">
        <w:rPr>
          <w:highlight w:val="green"/>
          <w:u w:val="single"/>
        </w:rPr>
        <w:t>adverse actions and</w:t>
      </w:r>
      <w:r w:rsidRPr="003174B2">
        <w:rPr>
          <w:sz w:val="12"/>
        </w:rPr>
        <w:t xml:space="preserve"> then </w:t>
      </w:r>
      <w:r w:rsidRPr="003174B2">
        <w:rPr>
          <w:highlight w:val="green"/>
          <w:u w:val="single"/>
        </w:rPr>
        <w:t>appeal</w:t>
      </w:r>
      <w:r w:rsidRPr="003174B2">
        <w:rPr>
          <w:sz w:val="12"/>
        </w:rPr>
        <w:t xml:space="preserve"> them as necessary. The regulations allow for the “release” of the employee’s representative, so this should be official time or worst case, an entitlement of the representative to take leave.</w:t>
      </w:r>
    </w:p>
    <w:p w14:paraId="7B5CCD6C" w14:textId="77777777" w:rsidR="009D401C" w:rsidRPr="003174B2" w:rsidRDefault="009D401C" w:rsidP="009D401C">
      <w:pPr>
        <w:rPr>
          <w:sz w:val="12"/>
        </w:rPr>
      </w:pPr>
      <w:r w:rsidRPr="003174B2">
        <w:rPr>
          <w:sz w:val="12"/>
        </w:rPr>
        <w:t xml:space="preserve">Get that money: </w:t>
      </w:r>
      <w:r w:rsidRPr="003174B2">
        <w:rPr>
          <w:highlight w:val="green"/>
          <w:u w:val="single"/>
        </w:rPr>
        <w:t>File claims</w:t>
      </w:r>
      <w:r w:rsidRPr="003174B2">
        <w:rPr>
          <w:sz w:val="12"/>
        </w:rPr>
        <w:t xml:space="preserve"> when a worker has been misclassified or denied overtime under the Fair Labor Standards Act. Representatives must be “released” from their normal duties.</w:t>
      </w:r>
    </w:p>
    <w:p w14:paraId="3241999A" w14:textId="77777777" w:rsidR="009D401C" w:rsidRPr="003174B2" w:rsidRDefault="009D401C" w:rsidP="009D401C">
      <w:pPr>
        <w:rPr>
          <w:sz w:val="12"/>
        </w:rPr>
      </w:pPr>
      <w:r w:rsidRPr="003174B2">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19AE7C0B" w14:textId="77777777" w:rsidR="009D401C" w:rsidRPr="003174B2" w:rsidRDefault="009D401C" w:rsidP="009D401C">
      <w:pPr>
        <w:rPr>
          <w:sz w:val="12"/>
        </w:rPr>
      </w:pPr>
      <w:r w:rsidRPr="003174B2">
        <w:rPr>
          <w:sz w:val="12"/>
        </w:rPr>
        <w:t xml:space="preserve">Stay informed: File </w:t>
      </w:r>
      <w:r w:rsidRPr="003174B2">
        <w:rPr>
          <w:highlight w:val="green"/>
          <w:u w:val="single"/>
        </w:rPr>
        <w:t>request</w:t>
      </w:r>
      <w:r w:rsidRPr="003174B2">
        <w:rPr>
          <w:sz w:val="12"/>
        </w:rPr>
        <w:t xml:space="preserve">s for </w:t>
      </w:r>
      <w:r w:rsidRPr="003174B2">
        <w:rPr>
          <w:highlight w:val="green"/>
          <w:u w:val="single"/>
        </w:rPr>
        <w:t>documents</w:t>
      </w:r>
      <w:r w:rsidRPr="003174B2">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55D97654" w14:textId="77777777" w:rsidR="009D401C" w:rsidRPr="003174B2" w:rsidRDefault="009D401C" w:rsidP="009D401C">
      <w:pPr>
        <w:rPr>
          <w:sz w:val="12"/>
        </w:rPr>
      </w:pPr>
      <w:r w:rsidRPr="003174B2">
        <w:rPr>
          <w:sz w:val="12"/>
        </w:rPr>
        <w:t xml:space="preserve">Agitate for change: </w:t>
      </w:r>
      <w:r w:rsidRPr="003174B2">
        <w:rPr>
          <w:highlight w:val="green"/>
          <w:u w:val="single"/>
        </w:rPr>
        <w:t>Advocate</w:t>
      </w:r>
      <w:r w:rsidRPr="003174B2">
        <w:rPr>
          <w:sz w:val="12"/>
        </w:rPr>
        <w:t xml:space="preserve"> for members’ views in Congress, </w:t>
      </w:r>
      <w:r w:rsidRPr="003174B2">
        <w:rPr>
          <w:highlight w:val="green"/>
          <w:u w:val="single"/>
        </w:rPr>
        <w:t>including lobbying</w:t>
      </w:r>
      <w:r w:rsidRPr="003174B2">
        <w:rPr>
          <w:sz w:val="12"/>
        </w:rPr>
        <w:t>, but not during duty time. Cite the Lloyd-LaFollette Act of 1912, and if there’s any reprisal for off-duty permitted political activity, cite the Hatch Act.</w:t>
      </w:r>
    </w:p>
    <w:p w14:paraId="129D6789" w14:textId="77777777" w:rsidR="009D401C" w:rsidRPr="003174B2" w:rsidRDefault="009D401C" w:rsidP="009D401C">
      <w:pPr>
        <w:rPr>
          <w:sz w:val="12"/>
        </w:rPr>
      </w:pPr>
      <w:r w:rsidRPr="003174B2">
        <w:rPr>
          <w:sz w:val="12"/>
        </w:rPr>
        <w:t xml:space="preserve">Speak out: Get creative with </w:t>
      </w:r>
      <w:r w:rsidRPr="003174B2">
        <w:rPr>
          <w:highlight w:val="green"/>
          <w:u w:val="single"/>
        </w:rPr>
        <w:t>whistle-blowing</w:t>
      </w:r>
      <w:r w:rsidRPr="003174B2">
        <w:rPr>
          <w:sz w:val="12"/>
        </w:rPr>
        <w:t xml:space="preserve">. A well-scripted “march on the boss” or a petition are great ways to take collective action that are </w:t>
      </w:r>
      <w:r w:rsidRPr="003174B2">
        <w:rPr>
          <w:highlight w:val="green"/>
          <w:u w:val="single"/>
        </w:rPr>
        <w:t>protected by the</w:t>
      </w:r>
      <w:r w:rsidRPr="003174B2">
        <w:rPr>
          <w:sz w:val="12"/>
        </w:rPr>
        <w:t xml:space="preserve"> </w:t>
      </w:r>
      <w:r w:rsidRPr="003174B2">
        <w:rPr>
          <w:highlight w:val="green"/>
          <w:u w:val="single"/>
        </w:rPr>
        <w:t>Whistleblower Protection Act</w:t>
      </w:r>
      <w:r w:rsidRPr="003174B2">
        <w:rPr>
          <w:sz w:val="12"/>
        </w:rPr>
        <w:t>, so long as they disclose any violation of any law, regulation, rule, or policy, or an abuse of authority.</w:t>
      </w:r>
    </w:p>
    <w:p w14:paraId="3B999F47" w14:textId="77777777" w:rsidR="009D401C" w:rsidRPr="003174B2" w:rsidRDefault="009D401C" w:rsidP="009D401C">
      <w:pPr>
        <w:rPr>
          <w:sz w:val="12"/>
        </w:rPr>
      </w:pPr>
      <w:r w:rsidRPr="003174B2">
        <w:rPr>
          <w:sz w:val="12"/>
        </w:rPr>
        <w:t>Keep learning: Pool resources through union dues to ensure access to expert training for representatives, congressional advocacy, and organizing.</w:t>
      </w:r>
    </w:p>
    <w:p w14:paraId="0F803C97" w14:textId="77777777" w:rsidR="009D401C" w:rsidRPr="003174B2" w:rsidRDefault="009D401C" w:rsidP="009D401C">
      <w:pPr>
        <w:rPr>
          <w:sz w:val="12"/>
        </w:rPr>
      </w:pPr>
      <w:r w:rsidRPr="003174B2">
        <w:rPr>
          <w:sz w:val="12"/>
        </w:rPr>
        <w:t>Regardless of what the White House says, a union is a group of workers making decisions together and taking collective action to improve their lives. The law doesn’t give us the right to organize—we always have that power.</w:t>
      </w:r>
    </w:p>
    <w:p w14:paraId="45A11F82"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b/>
          <w:iCs/>
        </w:rPr>
      </w:pPr>
      <w:r w:rsidRPr="00217A5C">
        <w:rPr>
          <w:rFonts w:eastAsiaTheme="majorEastAsia" w:cstheme="majorBidi"/>
          <w:b/>
          <w:iCs/>
        </w:rPr>
        <w:t xml:space="preserve">Institutions are resilient and resistance scales with Trump’s assertiveness. </w:t>
      </w:r>
    </w:p>
    <w:p w14:paraId="51428FF9" w14:textId="77777777" w:rsidR="009D401C" w:rsidRPr="003174B2" w:rsidRDefault="009D401C" w:rsidP="009D401C">
      <w:r w:rsidRPr="003174B2">
        <w:rPr>
          <w:b/>
          <w:bCs/>
        </w:rPr>
        <w:t>Kuttner 25</w:t>
      </w:r>
      <w:r w:rsidRPr="003174B2">
        <w:t>, Robert Kuttner co-founder and co-editor of The American Prospect, and professor at Brandeis University’s Heller School. His latest book is Going Big: FDR’s Legacy, Biden’s New Deal, and the Struggle to Save Democracy, American Prospect, 9-16-2025 ["Can Resistance Succeed?, available on:  https://prospect.org/politics/2025-09-16-trump-can-resistance-succeed/, accessed:  10-7-2025]cdm</w:t>
      </w:r>
    </w:p>
    <w:p w14:paraId="019A23D2" w14:textId="77777777" w:rsidR="009D401C" w:rsidRPr="003174B2" w:rsidRDefault="009D401C" w:rsidP="009D401C">
      <w:r w:rsidRPr="003174B2">
        <w:rPr>
          <w:highlight w:val="green"/>
          <w:u w:val="single"/>
        </w:rPr>
        <w:t>Trump’s</w:t>
      </w:r>
      <w:r w:rsidRPr="003174B2">
        <w:t xml:space="preserve"> </w:t>
      </w:r>
      <w:r w:rsidRPr="003174B2">
        <w:rPr>
          <w:u w:val="single"/>
        </w:rPr>
        <w:t xml:space="preserve">multifaceted </w:t>
      </w:r>
      <w:r w:rsidRPr="003174B2">
        <w:rPr>
          <w:highlight w:val="green"/>
          <w:u w:val="single"/>
        </w:rPr>
        <w:t>assaults</w:t>
      </w:r>
      <w:r w:rsidRPr="003174B2">
        <w:rPr>
          <w:u w:val="single"/>
        </w:rPr>
        <w:t xml:space="preserve"> </w:t>
      </w:r>
      <w:r w:rsidRPr="003174B2">
        <w:rPr>
          <w:highlight w:val="green"/>
          <w:u w:val="single"/>
        </w:rPr>
        <w:t>offer</w:t>
      </w:r>
      <w:r w:rsidRPr="003174B2">
        <w:rPr>
          <w:u w:val="single"/>
        </w:rPr>
        <w:t xml:space="preserve"> more </w:t>
      </w:r>
      <w:r w:rsidRPr="003174B2">
        <w:rPr>
          <w:highlight w:val="green"/>
          <w:u w:val="single"/>
        </w:rPr>
        <w:t>opportunities</w:t>
      </w:r>
      <w:r w:rsidRPr="003174B2">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115CD308" w14:textId="77777777" w:rsidR="009D401C" w:rsidRPr="003174B2" w:rsidRDefault="009D401C" w:rsidP="009D401C">
      <w:r w:rsidRPr="003174B2">
        <w:rPr>
          <w:u w:val="single"/>
        </w:rPr>
        <w:t xml:space="preserve">Another area that has only begun to realize its organizing potential is </w:t>
      </w:r>
      <w:r w:rsidRPr="003174B2">
        <w:rPr>
          <w:highlight w:val="green"/>
          <w:u w:val="single"/>
        </w:rPr>
        <w:t>the connection</w:t>
      </w:r>
      <w:r w:rsidRPr="003174B2">
        <w:rPr>
          <w:u w:val="single"/>
        </w:rPr>
        <w:t xml:space="preserve"> </w:t>
      </w:r>
      <w:r w:rsidRPr="003174B2">
        <w:rPr>
          <w:highlight w:val="green"/>
          <w:u w:val="single"/>
        </w:rPr>
        <w:t>between</w:t>
      </w:r>
      <w:r w:rsidRPr="003174B2">
        <w:rPr>
          <w:u w:val="single"/>
        </w:rPr>
        <w:t xml:space="preserve"> Trump’s </w:t>
      </w:r>
      <w:r w:rsidRPr="003174B2">
        <w:rPr>
          <w:highlight w:val="green"/>
          <w:u w:val="single"/>
        </w:rPr>
        <w:t>economic policies and</w:t>
      </w:r>
      <w:r w:rsidRPr="003174B2">
        <w:rPr>
          <w:u w:val="single"/>
        </w:rPr>
        <w:t xml:space="preserve"> rampant economic </w:t>
      </w:r>
      <w:r w:rsidRPr="003174B2">
        <w:rPr>
          <w:highlight w:val="green"/>
          <w:u w:val="single"/>
        </w:rPr>
        <w:t>inequality</w:t>
      </w:r>
      <w:r w:rsidRPr="003174B2">
        <w:t xml:space="preserve">, </w:t>
      </w:r>
      <w:r w:rsidRPr="003174B2">
        <w:rPr>
          <w:u w:val="single"/>
        </w:rPr>
        <w:t xml:space="preserve">which </w:t>
      </w:r>
      <w:r w:rsidRPr="003174B2">
        <w:rPr>
          <w:highlight w:val="green"/>
          <w:u w:val="single"/>
        </w:rPr>
        <w:t>affects</w:t>
      </w:r>
      <w:r w:rsidRPr="003174B2">
        <w:rPr>
          <w:u w:val="single"/>
        </w:rPr>
        <w:t xml:space="preserve"> millions of </w:t>
      </w:r>
      <w:r w:rsidRPr="003174B2">
        <w:rPr>
          <w:highlight w:val="green"/>
          <w:u w:val="single"/>
        </w:rPr>
        <w:t>Trump voters</w:t>
      </w:r>
      <w:r w:rsidRPr="003174B2">
        <w:t>. This has been a constant theme of Bernie Sanders and AOC’s “Fighting Oligarchy” tour, which has made a point of touring red areas. On Labor Day, hundreds of Workers Over Billionaires protests were held in cities throughout the country.</w:t>
      </w:r>
    </w:p>
    <w:p w14:paraId="3118A609" w14:textId="77777777" w:rsidR="009D401C" w:rsidRPr="003174B2" w:rsidRDefault="009D401C" w:rsidP="009D401C">
      <w:r w:rsidRPr="003174B2">
        <w:t>“</w:t>
      </w:r>
      <w:r w:rsidRPr="003174B2">
        <w:rPr>
          <w:u w:val="single"/>
        </w:rPr>
        <w:t xml:space="preserve">Bringing </w:t>
      </w:r>
      <w:r w:rsidRPr="003174B2">
        <w:rPr>
          <w:highlight w:val="green"/>
          <w:u w:val="single"/>
        </w:rPr>
        <w:t>pocketbook issues</w:t>
      </w:r>
      <w:r w:rsidRPr="003174B2">
        <w:rPr>
          <w:u w:val="single"/>
        </w:rPr>
        <w:t xml:space="preserve"> to the fore can help </w:t>
      </w:r>
      <w:r w:rsidRPr="003174B2">
        <w:rPr>
          <w:highlight w:val="green"/>
          <w:u w:val="single"/>
        </w:rPr>
        <w:t>drive a wedge in the MAGA coalition</w:t>
      </w:r>
      <w:r w:rsidRPr="003174B2">
        <w:t>,” says organizer and author (and former Prospect board member) Chuck Collins, “</w:t>
      </w:r>
      <w:r w:rsidRPr="003174B2">
        <w:rPr>
          <w:highlight w:val="green"/>
          <w:u w:val="single"/>
        </w:rPr>
        <w:t>as economic conditions worsen</w:t>
      </w:r>
      <w:r w:rsidRPr="003174B2">
        <w:rPr>
          <w:u w:val="single"/>
        </w:rPr>
        <w:t xml:space="preserve"> and more </w:t>
      </w:r>
      <w:r w:rsidRPr="003174B2">
        <w:rPr>
          <w:highlight w:val="green"/>
          <w:u w:val="single"/>
        </w:rPr>
        <w:t>Trump supporters</w:t>
      </w:r>
      <w:r w:rsidRPr="003174B2">
        <w:rPr>
          <w:u w:val="single"/>
        </w:rPr>
        <w:t xml:space="preserve"> begin to </w:t>
      </w:r>
      <w:r w:rsidRPr="003174B2">
        <w:rPr>
          <w:highlight w:val="green"/>
          <w:u w:val="single"/>
        </w:rPr>
        <w:t>conclude</w:t>
      </w:r>
      <w:r w:rsidRPr="003174B2">
        <w:rPr>
          <w:u w:val="single"/>
        </w:rPr>
        <w:t>, ‘</w:t>
      </w:r>
      <w:r w:rsidRPr="003174B2">
        <w:rPr>
          <w:highlight w:val="green"/>
          <w:u w:val="single"/>
        </w:rPr>
        <w:t>This isn’t what I voted for.’</w:t>
      </w:r>
      <w:r w:rsidRPr="003174B2">
        <w:rPr>
          <w:u w:val="single"/>
        </w:rPr>
        <w:t>” In</w:t>
      </w:r>
      <w:r w:rsidRPr="003174B2">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19A67B3B" w14:textId="77777777" w:rsidR="009D401C" w:rsidRPr="003174B2" w:rsidRDefault="009D401C" w:rsidP="009D401C">
      <w:r w:rsidRPr="003174B2">
        <w:t xml:space="preserve">At least </w:t>
      </w:r>
      <w:r w:rsidRPr="003174B2">
        <w:rPr>
          <w:u w:val="single"/>
        </w:rPr>
        <w:t xml:space="preserve">some </w:t>
      </w:r>
      <w:r w:rsidRPr="003174B2">
        <w:rPr>
          <w:highlight w:val="green"/>
          <w:u w:val="single"/>
        </w:rPr>
        <w:t>Republicans</w:t>
      </w:r>
      <w:r w:rsidRPr="003174B2">
        <w:rPr>
          <w:u w:val="single"/>
        </w:rPr>
        <w:t xml:space="preserve">, seeing this growing unpopularity, </w:t>
      </w:r>
      <w:r w:rsidRPr="003174B2">
        <w:rPr>
          <w:highlight w:val="green"/>
          <w:u w:val="single"/>
        </w:rPr>
        <w:t>are beginning to offer resistance</w:t>
      </w:r>
      <w:r w:rsidRPr="003174B2">
        <w:t xml:space="preserve">. In mid-July, </w:t>
      </w:r>
      <w:r w:rsidRPr="003174B2">
        <w:rPr>
          <w:u w:val="single"/>
        </w:rPr>
        <w:t>ten GOP senators</w:t>
      </w:r>
      <w:r w:rsidRPr="003174B2">
        <w:t xml:space="preserve"> led by Sen. Shelley Moore Capito (R-WV) </w:t>
      </w:r>
      <w:r w:rsidRPr="003174B2">
        <w:rPr>
          <w:u w:val="single"/>
        </w:rPr>
        <w:t>urged Trump to release $6.8 billion in frozen public-school funds</w:t>
      </w:r>
      <w:r w:rsidRPr="003174B2">
        <w:t>, which cut funds for recruitment and training of teachers, English proficiency learning, academic enrichment, and after-school and summer programs. Ten days later, the funds were released.</w:t>
      </w:r>
    </w:p>
    <w:p w14:paraId="22D23AFF" w14:textId="77777777" w:rsidR="009D401C" w:rsidRPr="003174B2" w:rsidRDefault="009D401C" w:rsidP="009D401C">
      <w:r w:rsidRPr="003174B2">
        <w:t xml:space="preserve">Later, </w:t>
      </w:r>
      <w:r w:rsidRPr="003174B2">
        <w:rPr>
          <w:u w:val="single"/>
        </w:rPr>
        <w:t>a bipartisan group of senators strenuously challenged a gimmick called “pocket rescissions”</w:t>
      </w:r>
      <w:r w:rsidRPr="003174B2">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762E1F70" w14:textId="77777777" w:rsidR="009D401C" w:rsidRPr="003174B2" w:rsidRDefault="009D401C" w:rsidP="009D401C">
      <w:pPr>
        <w:rPr>
          <w:u w:val="single"/>
        </w:rPr>
      </w:pPr>
      <w:r w:rsidRPr="003174B2">
        <w:rPr>
          <w:highlight w:val="green"/>
          <w:u w:val="single"/>
        </w:rPr>
        <w:t>Each time</w:t>
      </w:r>
      <w:r w:rsidRPr="003174B2">
        <w:rPr>
          <w:u w:val="single"/>
        </w:rPr>
        <w:t xml:space="preserve"> Republicans frontally challenge a Trump violation of a congressional prerogative, </w:t>
      </w:r>
      <w:r w:rsidRPr="003174B2">
        <w:rPr>
          <w:highlight w:val="green"/>
          <w:u w:val="single"/>
        </w:rPr>
        <w:t>it emboldens Republicans to act on the next</w:t>
      </w:r>
      <w:r w:rsidRPr="003174B2">
        <w:rPr>
          <w:u w:val="single"/>
        </w:rPr>
        <w:t xml:space="preserve"> </w:t>
      </w:r>
      <w:r w:rsidRPr="003174B2">
        <w:rPr>
          <w:highlight w:val="green"/>
          <w:u w:val="single"/>
        </w:rPr>
        <w:t>incursion</w:t>
      </w:r>
      <w:r w:rsidRPr="003174B2">
        <w:t xml:space="preserve">. As this article was being finalized for publication, </w:t>
      </w:r>
      <w:r w:rsidRPr="003174B2">
        <w:rPr>
          <w:highlight w:val="green"/>
          <w:u w:val="single"/>
        </w:rPr>
        <w:t>the evisceration of the</w:t>
      </w:r>
      <w:r w:rsidRPr="003174B2">
        <w:rPr>
          <w:u w:val="single"/>
        </w:rPr>
        <w:t xml:space="preserve"> </w:t>
      </w:r>
      <w:r w:rsidRPr="003174B2">
        <w:rPr>
          <w:highlight w:val="green"/>
          <w:u w:val="single"/>
        </w:rPr>
        <w:t>C</w:t>
      </w:r>
      <w:r w:rsidRPr="003174B2">
        <w:rPr>
          <w:u w:val="single"/>
        </w:rPr>
        <w:t xml:space="preserve">enters for </w:t>
      </w:r>
      <w:r w:rsidRPr="003174B2">
        <w:rPr>
          <w:highlight w:val="green"/>
          <w:u w:val="single"/>
        </w:rPr>
        <w:t>D</w:t>
      </w:r>
      <w:r w:rsidRPr="003174B2">
        <w:rPr>
          <w:u w:val="single"/>
        </w:rPr>
        <w:t xml:space="preserve">isease </w:t>
      </w:r>
      <w:r w:rsidRPr="003174B2">
        <w:rPr>
          <w:highlight w:val="green"/>
          <w:u w:val="single"/>
        </w:rPr>
        <w:t>C</w:t>
      </w:r>
      <w:r w:rsidRPr="003174B2">
        <w:rPr>
          <w:u w:val="single"/>
        </w:rPr>
        <w:t xml:space="preserve">ontrol and Prevention </w:t>
      </w:r>
      <w:r w:rsidRPr="003174B2">
        <w:rPr>
          <w:highlight w:val="green"/>
          <w:u w:val="single"/>
        </w:rPr>
        <w:t>stimulated</w:t>
      </w:r>
      <w:r w:rsidRPr="003174B2">
        <w:rPr>
          <w:u w:val="single"/>
        </w:rPr>
        <w:t xml:space="preserve"> </w:t>
      </w:r>
      <w:r w:rsidRPr="003174B2">
        <w:rPr>
          <w:highlight w:val="green"/>
          <w:u w:val="single"/>
        </w:rPr>
        <w:t>serious opposition</w:t>
      </w:r>
      <w:r w:rsidRPr="003174B2">
        <w:rPr>
          <w:u w:val="singl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6279093A" w14:textId="77777777" w:rsidR="009D401C" w:rsidRPr="003174B2" w:rsidRDefault="009D401C" w:rsidP="009D401C">
      <w:pPr>
        <w:rPr>
          <w:u w:val="single"/>
        </w:rPr>
      </w:pPr>
      <w:r w:rsidRPr="003174B2">
        <w:rPr>
          <w:u w:val="single"/>
        </w:rPr>
        <w:t xml:space="preserve">I come away from this survey of resistance with </w:t>
      </w:r>
      <w:r w:rsidRPr="003174B2">
        <w:rPr>
          <w:highlight w:val="green"/>
          <w:u w:val="single"/>
        </w:rPr>
        <w:t>new respect for</w:t>
      </w:r>
      <w:r w:rsidRPr="003174B2">
        <w:rPr>
          <w:u w:val="single"/>
        </w:rPr>
        <w:t xml:space="preserve"> </w:t>
      </w:r>
      <w:r w:rsidRPr="003174B2">
        <w:rPr>
          <w:highlight w:val="green"/>
          <w:u w:val="single"/>
        </w:rPr>
        <w:t>the genius of America’s Founders</w:t>
      </w:r>
      <w:r w:rsidRPr="003174B2">
        <w:rPr>
          <w:u w:val="single"/>
        </w:rPr>
        <w:t>.</w:t>
      </w:r>
      <w:r w:rsidRPr="003174B2">
        <w:t xml:space="preserve"> After all, </w:t>
      </w:r>
      <w:r w:rsidRPr="003174B2">
        <w:rPr>
          <w:u w:val="single"/>
        </w:rPr>
        <w:t>each of the major firebreaks against Trump’s tyranny reflects some aspect of the constitutional design</w:t>
      </w:r>
      <w:r w:rsidRPr="003174B2">
        <w:t xml:space="preserve">. The Founders decided that Congress, not the executive, would be the paramount branch; and that the whole House would face the voters every two years. Though it is taking too long, </w:t>
      </w:r>
      <w:r w:rsidRPr="003174B2">
        <w:rPr>
          <w:highlight w:val="green"/>
          <w:u w:val="single"/>
        </w:rPr>
        <w:t>Congress is beginning to</w:t>
      </w:r>
      <w:r w:rsidRPr="003174B2">
        <w:rPr>
          <w:u w:val="single"/>
        </w:rPr>
        <w:t xml:space="preserve"> </w:t>
      </w:r>
      <w:r w:rsidRPr="003174B2">
        <w:rPr>
          <w:highlight w:val="green"/>
          <w:u w:val="single"/>
        </w:rPr>
        <w:t>reassert</w:t>
      </w:r>
      <w:r w:rsidRPr="003174B2">
        <w:rPr>
          <w:u w:val="single"/>
        </w:rPr>
        <w:t xml:space="preserve"> its prerogatives. As the midterms approach, Congress will become even more alert to public opinion, which could well flip one house and further constrain Trump.</w:t>
      </w:r>
    </w:p>
    <w:p w14:paraId="5863F021" w14:textId="77777777" w:rsidR="009D401C" w:rsidRPr="003174B2" w:rsidRDefault="009D401C" w:rsidP="009D401C">
      <w:pPr>
        <w:rPr>
          <w:u w:val="single"/>
        </w:rPr>
      </w:pPr>
      <w:r w:rsidRPr="003174B2">
        <w:t xml:space="preserve">The Founders also gave us an independent judiciary. </w:t>
      </w:r>
      <w:r w:rsidRPr="003174B2">
        <w:rPr>
          <w:u w:val="single"/>
        </w:rPr>
        <w:t xml:space="preserve">While the Supreme Court has been too beholden to Trump, </w:t>
      </w:r>
      <w:r w:rsidRPr="003174B2">
        <w:rPr>
          <w:highlight w:val="green"/>
          <w:u w:val="single"/>
        </w:rPr>
        <w:t>lower courts have slowed</w:t>
      </w:r>
      <w:r w:rsidRPr="003174B2">
        <w:rPr>
          <w:u w:val="single"/>
        </w:rPr>
        <w:t xml:space="preserve"> him down and the high court may come around on </w:t>
      </w:r>
      <w:r w:rsidRPr="003174B2">
        <w:rPr>
          <w:highlight w:val="green"/>
          <w:u w:val="single"/>
        </w:rPr>
        <w:t>key decisions</w:t>
      </w:r>
      <w:r w:rsidRPr="003174B2">
        <w:rPr>
          <w:u w:val="single"/>
        </w:rPr>
        <w:t>.</w:t>
      </w:r>
    </w:p>
    <w:p w14:paraId="0CFFF7B6" w14:textId="77777777" w:rsidR="009D401C" w:rsidRPr="003174B2" w:rsidRDefault="009D401C" w:rsidP="009D401C">
      <w:pPr>
        <w:rPr>
          <w:u w:val="single"/>
        </w:rPr>
      </w:pPr>
      <w:r w:rsidRPr="003174B2">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document reflected expedient compromises, </w:t>
      </w:r>
      <w:r w:rsidRPr="003174B2">
        <w:rPr>
          <w:u w:val="single"/>
        </w:rPr>
        <w:t>yet it has an elegant coherence centered on the protection of popular, legitimate rule.</w:t>
      </w:r>
    </w:p>
    <w:p w14:paraId="52CEACCD" w14:textId="77777777" w:rsidR="009D401C" w:rsidRPr="003174B2" w:rsidRDefault="009D401C" w:rsidP="009D401C">
      <w:r w:rsidRPr="003174B2">
        <w:t xml:space="preserve">In the era of FDR and LBJ, mostly benign strong presidents, </w:t>
      </w:r>
      <w:r w:rsidRPr="003174B2">
        <w:rPr>
          <w:u w:val="single"/>
        </w:rPr>
        <w:t xml:space="preserve">the checks and balances bequeathed by the Founders were a source of progressive frustration; in the Trump era, they have been our salvation. </w:t>
      </w:r>
      <w:r w:rsidRPr="003174B2">
        <w:t>The Founders, after all, designed their constitution as a reaction against King George and his trampling of their historic liberties as Englishmen—and to prevent future would-be kings. They knew exactly what tyranny looked like.</w:t>
      </w:r>
    </w:p>
    <w:p w14:paraId="5DC80A57" w14:textId="77777777" w:rsidR="009D401C" w:rsidRPr="003174B2" w:rsidRDefault="009D401C" w:rsidP="009D401C">
      <w:pPr>
        <w:rPr>
          <w:u w:val="single"/>
        </w:rPr>
      </w:pPr>
      <w:r w:rsidRPr="003174B2">
        <w:rPr>
          <w:u w:val="single"/>
        </w:rPr>
        <w:t xml:space="preserve">All of the foregoing suggests that </w:t>
      </w:r>
      <w:r w:rsidRPr="003174B2">
        <w:rPr>
          <w:highlight w:val="green"/>
          <w:u w:val="single"/>
        </w:rPr>
        <w:t>the</w:t>
      </w:r>
      <w:r w:rsidRPr="003174B2">
        <w:rPr>
          <w:u w:val="single"/>
        </w:rPr>
        <w:t xml:space="preserve"> great </w:t>
      </w:r>
      <w:r w:rsidRPr="003174B2">
        <w:rPr>
          <w:highlight w:val="green"/>
          <w:u w:val="single"/>
        </w:rPr>
        <w:t>American democratic experiment is far from over</w:t>
      </w:r>
      <w:r w:rsidRPr="003174B2">
        <w:t xml:space="preserve">. </w:t>
      </w:r>
      <w:r w:rsidRPr="003174B2">
        <w:rPr>
          <w:u w:val="single"/>
        </w:rPr>
        <w:t xml:space="preserve">If the slide to autocracy can be slowed and reasonably fair elections preserved, the </w:t>
      </w:r>
      <w:r w:rsidRPr="003174B2">
        <w:rPr>
          <w:highlight w:val="green"/>
          <w:u w:val="single"/>
        </w:rPr>
        <w:t>millions</w:t>
      </w:r>
      <w:r w:rsidRPr="003174B2">
        <w:rPr>
          <w:u w:val="single"/>
        </w:rPr>
        <w:t xml:space="preserve"> of citizens </w:t>
      </w:r>
      <w:r w:rsidRPr="003174B2">
        <w:rPr>
          <w:highlight w:val="green"/>
          <w:u w:val="single"/>
        </w:rPr>
        <w:t>engaged in resistance could stay mobilized</w:t>
      </w:r>
      <w:r w:rsidRPr="003174B2">
        <w:rPr>
          <w:u w:val="single"/>
        </w:rPr>
        <w:t xml:space="preserve"> to elect a drastically different governing coalition and set of policies</w:t>
      </w:r>
      <w:r w:rsidRPr="003174B2">
        <w:t xml:space="preserve">. If the antibodies to tyranny continue to revive, </w:t>
      </w:r>
      <w:r w:rsidRPr="003174B2">
        <w:rPr>
          <w:highlight w:val="green"/>
          <w:u w:val="single"/>
        </w:rPr>
        <w:t>Trump’s paradoxical legacy may be a reawakened citizenry</w:t>
      </w:r>
      <w:r w:rsidRPr="003174B2">
        <w:rPr>
          <w:u w:val="single"/>
        </w:rPr>
        <w:t xml:space="preserve">. Over the long term, that is </w:t>
      </w:r>
      <w:r w:rsidRPr="003174B2">
        <w:rPr>
          <w:highlight w:val="green"/>
          <w:u w:val="single"/>
        </w:rPr>
        <w:t>the only antidote to Trumpism</w:t>
      </w:r>
      <w:r w:rsidRPr="003174B2">
        <w:rPr>
          <w:u w:val="single"/>
        </w:rPr>
        <w:t>.</w:t>
      </w:r>
    </w:p>
    <w:p w14:paraId="5E418B96"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b/>
          <w:iCs/>
        </w:rPr>
      </w:pPr>
      <w:r w:rsidRPr="00217A5C">
        <w:rPr>
          <w:rFonts w:eastAsiaTheme="majorEastAsia" w:cstheme="majorBidi"/>
          <w:b/>
          <w:iCs/>
        </w:rPr>
        <w:t>Careerist workforce is resilient.</w:t>
      </w:r>
    </w:p>
    <w:p w14:paraId="1394ED7C" w14:textId="77777777" w:rsidR="009D401C" w:rsidRPr="003174B2" w:rsidRDefault="009D401C" w:rsidP="009D401C">
      <w:r w:rsidRPr="003174B2">
        <w:rPr>
          <w:b/>
          <w:bCs/>
        </w:rPr>
        <w:t>Schumaker</w:t>
      </w:r>
      <w:r w:rsidRPr="003174B2">
        <w:t xml:space="preserve"> </w:t>
      </w:r>
      <w:r w:rsidRPr="003174B2">
        <w:rPr>
          <w:b/>
          <w:bCs/>
        </w:rPr>
        <w:t>25</w:t>
      </w:r>
      <w:r w:rsidRPr="003174B2">
        <w:t>, Erin Schumaker, POLITICO, 9-14-2025 ["The ‘deep state’ is proving to Trump it’s a worthy foe, available on:  https://www.politico.com/news/2025/09/14/trump-federal-workers-deep-state-civil-service-00558940, accessed:  10-5-2025]cdm</w:t>
      </w:r>
    </w:p>
    <w:p w14:paraId="5367686A" w14:textId="77777777" w:rsidR="009D401C" w:rsidRPr="003174B2" w:rsidRDefault="009D401C" w:rsidP="009D401C">
      <w:pPr>
        <w:rPr>
          <w:sz w:val="16"/>
        </w:rPr>
      </w:pPr>
      <w:r w:rsidRPr="003174B2">
        <w:rPr>
          <w:sz w:val="16"/>
        </w:rPr>
        <w:t>President Donald Trump and his team are crowing about the downsizing of the federal bureaucracy, which is set to shrink by tens of thousands more Sept. 30 when workers who took a DOGE buyout hang it up.</w:t>
      </w:r>
    </w:p>
    <w:p w14:paraId="411D9774" w14:textId="77777777" w:rsidR="009D401C" w:rsidRPr="003174B2" w:rsidRDefault="009D401C" w:rsidP="009D401C">
      <w:pPr>
        <w:rPr>
          <w:sz w:val="16"/>
        </w:rPr>
      </w:pPr>
      <w:r w:rsidRPr="003174B2">
        <w:rPr>
          <w:sz w:val="16"/>
        </w:rPr>
        <w:t xml:space="preserve">But </w:t>
      </w:r>
      <w:r w:rsidRPr="003174B2">
        <w:rPr>
          <w:highlight w:val="green"/>
          <w:u w:val="single"/>
        </w:rPr>
        <w:t>if</w:t>
      </w:r>
      <w:r w:rsidRPr="003174B2">
        <w:rPr>
          <w:u w:val="single"/>
        </w:rPr>
        <w:t xml:space="preserve"> </w:t>
      </w:r>
      <w:r w:rsidRPr="003174B2">
        <w:rPr>
          <w:highlight w:val="green"/>
          <w:u w:val="single"/>
        </w:rPr>
        <w:t>Trump’s goal was to dismantle</w:t>
      </w:r>
      <w:r w:rsidRPr="003174B2">
        <w:rPr>
          <w:u w:val="single"/>
        </w:rPr>
        <w:t xml:space="preserve"> </w:t>
      </w:r>
      <w:r w:rsidRPr="003174B2">
        <w:rPr>
          <w:highlight w:val="green"/>
          <w:u w:val="single"/>
        </w:rPr>
        <w:t>the workforce</w:t>
      </w:r>
      <w:r w:rsidRPr="003174B2">
        <w:rPr>
          <w:sz w:val="16"/>
        </w:rPr>
        <w:t xml:space="preserve"> </w:t>
      </w:r>
      <w:r w:rsidRPr="003174B2">
        <w:rPr>
          <w:u w:val="single"/>
        </w:rPr>
        <w:t>he calls the “deep state</w:t>
      </w:r>
      <w:r w:rsidRPr="003174B2">
        <w:rPr>
          <w:sz w:val="16"/>
        </w:rPr>
        <w:t xml:space="preserve">” — and blames for the failings of his first term — </w:t>
      </w:r>
      <w:r w:rsidRPr="003174B2">
        <w:rPr>
          <w:highlight w:val="green"/>
          <w:u w:val="single"/>
        </w:rPr>
        <w:t>he’s got a long way</w:t>
      </w:r>
      <w:r w:rsidRPr="003174B2">
        <w:rPr>
          <w:u w:val="single"/>
        </w:rPr>
        <w:t xml:space="preserve"> to go</w:t>
      </w:r>
      <w:r w:rsidRPr="003174B2">
        <w:rPr>
          <w:sz w:val="16"/>
        </w:rPr>
        <w:t xml:space="preserve">. </w:t>
      </w:r>
      <w:r w:rsidRPr="003174B2">
        <w:rPr>
          <w:u w:val="single"/>
        </w:rPr>
        <w:t>Although he’s</w:t>
      </w:r>
      <w:r w:rsidRPr="003174B2">
        <w:rPr>
          <w:sz w:val="16"/>
        </w:rPr>
        <w:t xml:space="preserve"> </w:t>
      </w:r>
      <w:r w:rsidRPr="003174B2">
        <w:rPr>
          <w:u w:val="single"/>
        </w:rPr>
        <w:t>disrupted swaths of the government</w:t>
      </w:r>
      <w:r w:rsidRPr="003174B2">
        <w:rPr>
          <w:sz w:val="16"/>
        </w:rPr>
        <w:t xml:space="preserve">, </w:t>
      </w:r>
      <w:r w:rsidRPr="003174B2">
        <w:rPr>
          <w:u w:val="single"/>
        </w:rPr>
        <w:t xml:space="preserve">the </w:t>
      </w:r>
      <w:r w:rsidRPr="003174B2">
        <w:rPr>
          <w:highlight w:val="green"/>
          <w:u w:val="single"/>
        </w:rPr>
        <w:t>vast majority</w:t>
      </w:r>
      <w:r w:rsidRPr="003174B2">
        <w:rPr>
          <w:u w:val="single"/>
        </w:rPr>
        <w:t xml:space="preserve"> of </w:t>
      </w:r>
      <w:r w:rsidRPr="003174B2">
        <w:rPr>
          <w:highlight w:val="green"/>
          <w:u w:val="single"/>
        </w:rPr>
        <w:t>career</w:t>
      </w:r>
      <w:r w:rsidRPr="003174B2">
        <w:rPr>
          <w:u w:val="single"/>
        </w:rPr>
        <w:t xml:space="preserve"> federal </w:t>
      </w:r>
      <w:r w:rsidRPr="003174B2">
        <w:rPr>
          <w:highlight w:val="green"/>
          <w:u w:val="single"/>
        </w:rPr>
        <w:t>employees</w:t>
      </w:r>
      <w:r w:rsidRPr="003174B2">
        <w:rPr>
          <w:u w:val="single"/>
        </w:rPr>
        <w:t xml:space="preserve"> who </w:t>
      </w:r>
      <w:r w:rsidRPr="003174B2">
        <w:rPr>
          <w:highlight w:val="green"/>
          <w:u w:val="single"/>
        </w:rPr>
        <w:t>avoided</w:t>
      </w:r>
      <w:r w:rsidRPr="003174B2">
        <w:rPr>
          <w:u w:val="single"/>
        </w:rPr>
        <w:t xml:space="preserve"> the </w:t>
      </w:r>
      <w:r w:rsidRPr="003174B2">
        <w:rPr>
          <w:highlight w:val="green"/>
          <w:u w:val="single"/>
        </w:rPr>
        <w:t>firings</w:t>
      </w:r>
      <w:r w:rsidRPr="003174B2">
        <w:rPr>
          <w:u w:val="single"/>
        </w:rPr>
        <w:t xml:space="preserve"> of the past seven months are </w:t>
      </w:r>
      <w:r w:rsidRPr="003174B2">
        <w:rPr>
          <w:highlight w:val="green"/>
          <w:u w:val="single"/>
        </w:rPr>
        <w:t>sticking it out</w:t>
      </w:r>
      <w:r w:rsidRPr="003174B2">
        <w:rPr>
          <w:u w:val="single"/>
        </w:rPr>
        <w:t>,</w:t>
      </w:r>
      <w:r w:rsidRPr="003174B2">
        <w:rPr>
          <w:sz w:val="16"/>
        </w:rPr>
        <w:t xml:space="preserve"> according to Labor Department statistics and the White House’s own admission.</w:t>
      </w:r>
    </w:p>
    <w:p w14:paraId="27481B07" w14:textId="77777777" w:rsidR="009D401C" w:rsidRPr="003174B2" w:rsidRDefault="009D401C" w:rsidP="009D401C">
      <w:pPr>
        <w:rPr>
          <w:sz w:val="16"/>
        </w:rPr>
      </w:pPr>
      <w:r w:rsidRPr="003174B2">
        <w:rPr>
          <w:highlight w:val="green"/>
          <w:u w:val="single"/>
        </w:rPr>
        <w:t>Many</w:t>
      </w:r>
      <w:r w:rsidRPr="003174B2">
        <w:rPr>
          <w:sz w:val="16"/>
        </w:rPr>
        <w:t xml:space="preserve"> of those </w:t>
      </w:r>
      <w:r w:rsidRPr="003174B2">
        <w:rPr>
          <w:u w:val="single"/>
        </w:rPr>
        <w:t xml:space="preserve">who’ve chosen to remain are </w:t>
      </w:r>
      <w:r w:rsidRPr="003174B2">
        <w:rPr>
          <w:highlight w:val="green"/>
          <w:u w:val="single"/>
        </w:rPr>
        <w:t>keep</w:t>
      </w:r>
      <w:r w:rsidRPr="003174B2">
        <w:rPr>
          <w:u w:val="single"/>
        </w:rPr>
        <w:t xml:space="preserve">ing </w:t>
      </w:r>
      <w:r w:rsidRPr="003174B2">
        <w:rPr>
          <w:highlight w:val="green"/>
          <w:u w:val="single"/>
        </w:rPr>
        <w:t>their heads down.</w:t>
      </w:r>
      <w:r w:rsidRPr="003174B2">
        <w:rPr>
          <w:u w:val="single"/>
        </w:rPr>
        <w:t xml:space="preserve"> </w:t>
      </w:r>
      <w:r w:rsidRPr="003174B2">
        <w:rPr>
          <w:highlight w:val="green"/>
          <w:u w:val="single"/>
        </w:rPr>
        <w:t>Some</w:t>
      </w:r>
      <w:r w:rsidRPr="003174B2">
        <w:rPr>
          <w:u w:val="single"/>
        </w:rPr>
        <w:t xml:space="preserve"> aren’t</w:t>
      </w:r>
      <w:r w:rsidRPr="003174B2">
        <w:rPr>
          <w:sz w:val="16"/>
        </w:rPr>
        <w:t xml:space="preserve"> — </w:t>
      </w:r>
      <w:r w:rsidRPr="003174B2">
        <w:rPr>
          <w:u w:val="single"/>
        </w:rPr>
        <w:t xml:space="preserve">and their </w:t>
      </w:r>
      <w:r w:rsidRPr="003174B2">
        <w:rPr>
          <w:highlight w:val="green"/>
          <w:u w:val="single"/>
        </w:rPr>
        <w:t>open defiance</w:t>
      </w:r>
      <w:r w:rsidRPr="003174B2">
        <w:rPr>
          <w:u w:val="single"/>
        </w:rPr>
        <w:t xml:space="preserve"> of Trump administration policies may make it harder for the administration to achieve Trump’s goals</w:t>
      </w:r>
      <w:r w:rsidRPr="003174B2">
        <w:rPr>
          <w:sz w:val="16"/>
        </w:rPr>
        <w:t xml:space="preserve"> — much like Trump complained they did in his first term.</w:t>
      </w:r>
    </w:p>
    <w:p w14:paraId="1441A5E0" w14:textId="77777777" w:rsidR="009D401C" w:rsidRPr="003174B2" w:rsidRDefault="009D401C" w:rsidP="009D401C">
      <w:pPr>
        <w:rPr>
          <w:sz w:val="16"/>
        </w:rPr>
      </w:pPr>
      <w:r w:rsidRPr="003174B2">
        <w:rPr>
          <w:sz w:val="16"/>
        </w:rPr>
        <w:t xml:space="preserve">At the end of the day, </w:t>
      </w:r>
      <w:r w:rsidRPr="003174B2">
        <w:rPr>
          <w:u w:val="single"/>
        </w:rPr>
        <w:t>career staffers still believe that politicians come and go and it’s them who will persevere</w:t>
      </w:r>
      <w:r w:rsidRPr="003174B2">
        <w:rPr>
          <w:sz w:val="16"/>
        </w:rPr>
        <w:t>, the survivors told POLITICO.</w:t>
      </w:r>
    </w:p>
    <w:p w14:paraId="35853D0B" w14:textId="77777777" w:rsidR="009D401C" w:rsidRPr="003174B2" w:rsidRDefault="009D401C" w:rsidP="009D401C">
      <w:pPr>
        <w:rPr>
          <w:sz w:val="16"/>
        </w:rPr>
      </w:pPr>
      <w:r w:rsidRPr="003174B2">
        <w:rPr>
          <w:sz w:val="16"/>
        </w:rPr>
        <w:t>“They are staying in their jobs — the vast majority of people,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383B173" w14:textId="77777777" w:rsidR="009D401C" w:rsidRPr="003174B2" w:rsidRDefault="009D401C" w:rsidP="009D401C">
      <w:pPr>
        <w:rPr>
          <w:sz w:val="16"/>
        </w:rPr>
      </w:pPr>
      <w:r w:rsidRPr="003174B2">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E3B7C8A" w14:textId="77777777" w:rsidR="009D401C" w:rsidRPr="003174B2" w:rsidRDefault="009D401C" w:rsidP="009D401C">
      <w:pPr>
        <w:rPr>
          <w:sz w:val="16"/>
        </w:rPr>
      </w:pPr>
      <w:r w:rsidRPr="003174B2">
        <w:rPr>
          <w:sz w:val="16"/>
        </w:rPr>
        <w:t>While 200,000 federal workers have left the government this year, the most in a single year since World War II, Trump still employs about 2.2 million civil servants.</w:t>
      </w:r>
    </w:p>
    <w:p w14:paraId="4B25AC53" w14:textId="77777777" w:rsidR="009D401C" w:rsidRPr="003174B2" w:rsidRDefault="009D401C" w:rsidP="009D401C">
      <w:pPr>
        <w:rPr>
          <w:u w:val="single"/>
        </w:rPr>
      </w:pPr>
      <w:r w:rsidRPr="003174B2">
        <w:rPr>
          <w:sz w:val="16"/>
        </w:rPr>
        <w:t xml:space="preserve">By year’s end, the administration expects to cut loose 100,000 more federal workers, according to the White House Office of Personnel Management. That’s a lot, </w:t>
      </w:r>
      <w:r w:rsidRPr="003174B2">
        <w:rPr>
          <w:u w:val="single"/>
        </w:rPr>
        <w:t>but it amounts to a cut of about 12 percent.</w:t>
      </w:r>
    </w:p>
    <w:p w14:paraId="7F50BF18" w14:textId="77777777" w:rsidR="009D401C" w:rsidRPr="003174B2" w:rsidRDefault="009D401C" w:rsidP="009D401C">
      <w:pPr>
        <w:rPr>
          <w:sz w:val="16"/>
        </w:rPr>
      </w:pPr>
      <w:r w:rsidRPr="003174B2">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7BFFED8" w14:textId="77777777" w:rsidR="009D401C" w:rsidRPr="003174B2" w:rsidRDefault="009D401C" w:rsidP="009D401C">
      <w:pPr>
        <w:rPr>
          <w:sz w:val="16"/>
        </w:rPr>
      </w:pPr>
      <w:r w:rsidRPr="003174B2">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BA07982" w14:textId="77777777" w:rsidR="009D401C" w:rsidRPr="003174B2" w:rsidRDefault="009D401C" w:rsidP="009D401C">
      <w:pPr>
        <w:rPr>
          <w:u w:val="single"/>
        </w:rPr>
      </w:pPr>
      <w:r w:rsidRPr="003174B2">
        <w:rPr>
          <w:sz w:val="16"/>
        </w:rPr>
        <w:t xml:space="preserve">But </w:t>
      </w:r>
      <w:r w:rsidRPr="003174B2">
        <w:rPr>
          <w:u w:val="single"/>
        </w:rPr>
        <w:t>for all of Trump’s broadsides</w:t>
      </w:r>
      <w:r w:rsidRPr="003174B2">
        <w:rPr>
          <w:sz w:val="16"/>
        </w:rPr>
        <w:t xml:space="preserve"> — he’s called civil servants “crooked” and “dishonest” people who are “destroying this country” — </w:t>
      </w:r>
      <w:r w:rsidRPr="003174B2">
        <w:rPr>
          <w:highlight w:val="green"/>
          <w:u w:val="single"/>
        </w:rPr>
        <w:t>the percentage</w:t>
      </w:r>
      <w:r w:rsidRPr="003174B2">
        <w:rPr>
          <w:u w:val="single"/>
        </w:rPr>
        <w:t xml:space="preserve"> </w:t>
      </w:r>
      <w:r w:rsidRPr="003174B2">
        <w:rPr>
          <w:highlight w:val="green"/>
          <w:u w:val="single"/>
        </w:rPr>
        <w:t>of</w:t>
      </w:r>
      <w:r w:rsidRPr="003174B2">
        <w:rPr>
          <w:u w:val="single"/>
        </w:rPr>
        <w:t xml:space="preserve"> </w:t>
      </w:r>
      <w:r w:rsidRPr="003174B2">
        <w:rPr>
          <w:highlight w:val="green"/>
          <w:u w:val="single"/>
        </w:rPr>
        <w:t>fed</w:t>
      </w:r>
      <w:r w:rsidRPr="003174B2">
        <w:rPr>
          <w:u w:val="single"/>
        </w:rPr>
        <w:t xml:space="preserve">eral </w:t>
      </w:r>
      <w:r w:rsidRPr="003174B2">
        <w:rPr>
          <w:highlight w:val="green"/>
          <w:u w:val="single"/>
        </w:rPr>
        <w:t>workers</w:t>
      </w:r>
      <w:r w:rsidRPr="003174B2">
        <w:rPr>
          <w:u w:val="single"/>
        </w:rPr>
        <w:t xml:space="preserve"> </w:t>
      </w:r>
      <w:r w:rsidRPr="003174B2">
        <w:rPr>
          <w:highlight w:val="green"/>
          <w:u w:val="single"/>
        </w:rPr>
        <w:t>quitting</w:t>
      </w:r>
      <w:r w:rsidRPr="003174B2">
        <w:rPr>
          <w:u w:val="single"/>
        </w:rPr>
        <w:t xml:space="preserve"> each month </w:t>
      </w:r>
      <w:r w:rsidRPr="003174B2">
        <w:rPr>
          <w:highlight w:val="green"/>
          <w:u w:val="single"/>
        </w:rPr>
        <w:t>hasn’t budged</w:t>
      </w:r>
      <w:r w:rsidRPr="003174B2">
        <w:rPr>
          <w:sz w:val="16"/>
        </w:rPr>
        <w:t xml:space="preserve">, according to Bureau of Labor Statistics data. </w:t>
      </w:r>
      <w:r w:rsidRPr="003174B2">
        <w:rPr>
          <w:u w:val="single"/>
        </w:rPr>
        <w:t>The quit rate is holding steady at 0.5 percent</w:t>
      </w:r>
      <w:r w:rsidRPr="003174B2">
        <w:rPr>
          <w:sz w:val="16"/>
        </w:rPr>
        <w:t xml:space="preserve"> as of July, </w:t>
      </w:r>
      <w:r w:rsidRPr="003174B2">
        <w:rPr>
          <w:u w:val="single"/>
        </w:rPr>
        <w:t xml:space="preserve">the same percentage as last year before Trump took office and </w:t>
      </w:r>
      <w:r w:rsidRPr="003174B2">
        <w:rPr>
          <w:highlight w:val="green"/>
          <w:u w:val="single"/>
        </w:rPr>
        <w:t>down from</w:t>
      </w:r>
      <w:r w:rsidRPr="003174B2">
        <w:rPr>
          <w:u w:val="single"/>
        </w:rPr>
        <w:t xml:space="preserve"> 0.7 percent at the height of </w:t>
      </w:r>
      <w:r w:rsidRPr="003174B2">
        <w:rPr>
          <w:highlight w:val="green"/>
          <w:u w:val="single"/>
        </w:rPr>
        <w:t>the pandemic.</w:t>
      </w:r>
    </w:p>
    <w:p w14:paraId="566276A6" w14:textId="77777777" w:rsidR="009D401C" w:rsidRPr="003174B2" w:rsidRDefault="009D401C" w:rsidP="009D401C">
      <w:pPr>
        <w:rPr>
          <w:sz w:val="16"/>
        </w:rPr>
      </w:pPr>
      <w:r w:rsidRPr="003174B2">
        <w:rPr>
          <w:u w:val="single"/>
        </w:rPr>
        <w:t>A minority of federal workers back Trump and support what he’s doin</w:t>
      </w:r>
      <w:r w:rsidRPr="003174B2">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A6E930D" w14:textId="77777777" w:rsidR="009D401C" w:rsidRPr="003174B2" w:rsidRDefault="009D401C" w:rsidP="009D401C">
      <w:pPr>
        <w:rPr>
          <w:sz w:val="16"/>
        </w:rPr>
      </w:pPr>
      <w:r w:rsidRPr="003174B2">
        <w:rPr>
          <w:sz w:val="16"/>
        </w:rPr>
        <w:t>The quit rate among federal workers is still far below the 2.2 percent rate of the private sector.</w:t>
      </w:r>
    </w:p>
    <w:p w14:paraId="1F0C1DE9" w14:textId="77777777" w:rsidR="009D401C" w:rsidRPr="003174B2" w:rsidRDefault="009D401C" w:rsidP="009D401C">
      <w:pPr>
        <w:rPr>
          <w:sz w:val="16"/>
        </w:rPr>
      </w:pPr>
      <w:r w:rsidRPr="003174B2">
        <w:rPr>
          <w:sz w:val="16"/>
        </w:rPr>
        <w:t>That’s despite the White House’s estimate that 80 percent of the departures were voluntary.</w:t>
      </w:r>
    </w:p>
    <w:p w14:paraId="2EE4325C" w14:textId="77777777" w:rsidR="009D401C" w:rsidRPr="003174B2" w:rsidRDefault="009D401C" w:rsidP="009D401C">
      <w:pPr>
        <w:rPr>
          <w:sz w:val="16"/>
        </w:rPr>
      </w:pPr>
      <w:r w:rsidRPr="003174B2">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36CCE8A" w14:textId="77777777" w:rsidR="009D401C" w:rsidRPr="003174B2" w:rsidRDefault="009D401C" w:rsidP="009D401C">
      <w:pPr>
        <w:rPr>
          <w:u w:val="single"/>
        </w:rPr>
      </w:pPr>
      <w:r w:rsidRPr="003174B2">
        <w:rPr>
          <w:sz w:val="16"/>
        </w:rPr>
        <w:t xml:space="preserve">Rather than go quietly, </w:t>
      </w:r>
      <w:r w:rsidRPr="003174B2">
        <w:rPr>
          <w:highlight w:val="green"/>
          <w:u w:val="single"/>
        </w:rPr>
        <w:t>workers</w:t>
      </w:r>
      <w:r w:rsidRPr="003174B2">
        <w:rPr>
          <w:u w:val="single"/>
        </w:rPr>
        <w:t xml:space="preserve"> who </w:t>
      </w:r>
      <w:r w:rsidRPr="003174B2">
        <w:rPr>
          <w:highlight w:val="green"/>
          <w:u w:val="single"/>
        </w:rPr>
        <w:t>resent Trump’s attacks</w:t>
      </w:r>
      <w:r w:rsidRPr="003174B2">
        <w:rPr>
          <w:u w:val="single"/>
        </w:rPr>
        <w:t xml:space="preserve">, as well as the damage they say the president has done to the programs they work on, </w:t>
      </w:r>
      <w:r w:rsidRPr="003174B2">
        <w:rPr>
          <w:highlight w:val="green"/>
          <w:u w:val="single"/>
        </w:rPr>
        <w:t>intend to fight</w:t>
      </w:r>
      <w:r w:rsidRPr="003174B2">
        <w:rPr>
          <w:u w:val="single"/>
        </w:rPr>
        <w:t xml:space="preserve"> it out.</w:t>
      </w:r>
    </w:p>
    <w:p w14:paraId="003C32D1" w14:textId="77777777" w:rsidR="009D401C" w:rsidRPr="003174B2" w:rsidRDefault="009D401C" w:rsidP="009D401C">
      <w:pPr>
        <w:rPr>
          <w:rFonts w:asciiTheme="minorHAnsi" w:hAnsiTheme="minorHAnsi" w:cstheme="minorBidi"/>
        </w:rPr>
      </w:pPr>
    </w:p>
    <w:p w14:paraId="2076359F" w14:textId="77777777" w:rsidR="009D401C" w:rsidRPr="00217A5C" w:rsidRDefault="009D401C" w:rsidP="009D401C">
      <w:pPr>
        <w:pStyle w:val="ListParagraph"/>
        <w:keepNext/>
        <w:keepLines/>
        <w:numPr>
          <w:ilvl w:val="0"/>
          <w:numId w:val="57"/>
        </w:numPr>
        <w:spacing w:before="40" w:after="0"/>
        <w:outlineLvl w:val="3"/>
        <w:rPr>
          <w:rFonts w:eastAsiaTheme="majorEastAsia" w:cstheme="majorBidi"/>
          <w:iCs/>
        </w:rPr>
      </w:pPr>
      <w:r w:rsidRPr="00217A5C">
        <w:rPr>
          <w:rFonts w:eastAsiaTheme="majorEastAsia" w:cstheme="majorBidi"/>
          <w:iCs/>
        </w:rPr>
        <w:t>States are filling in regulatory gaps now.</w:t>
      </w:r>
    </w:p>
    <w:p w14:paraId="71F3E95B" w14:textId="77777777" w:rsidR="009D401C" w:rsidRPr="003174B2" w:rsidRDefault="009D401C" w:rsidP="009D401C">
      <w:r w:rsidRPr="003174B2">
        <w:rPr>
          <w:b/>
          <w:bCs/>
        </w:rPr>
        <w:t>Taylor ’25</w:t>
      </w:r>
      <w:r w:rsidRPr="003174B2">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354C330F" w14:textId="77777777" w:rsidR="009D401C" w:rsidRPr="003174B2" w:rsidRDefault="009D401C" w:rsidP="009D401C">
      <w:pPr>
        <w:rPr>
          <w:sz w:val="16"/>
        </w:rPr>
      </w:pPr>
      <w:r w:rsidRPr="003174B2">
        <w:rPr>
          <w:sz w:val="16"/>
        </w:rPr>
        <w:t xml:space="preserve">August 05, 2025 - In the wake of the November 2024 elections, the United States has experienced a significant shift in regulatory focus, largely due to </w:t>
      </w:r>
      <w:r w:rsidRPr="003174B2">
        <w:rPr>
          <w:u w:val="single"/>
        </w:rPr>
        <w:t xml:space="preserve">the </w:t>
      </w:r>
      <w:r w:rsidRPr="003174B2">
        <w:rPr>
          <w:b/>
          <w:iCs/>
          <w:u w:val="single"/>
          <w:bdr w:val="single" w:sz="8" w:space="0" w:color="auto"/>
        </w:rPr>
        <w:t>fallout</w:t>
      </w:r>
      <w:r w:rsidRPr="003174B2">
        <w:rPr>
          <w:u w:val="single"/>
        </w:rPr>
        <w:t xml:space="preserve"> from the </w:t>
      </w:r>
      <w:r w:rsidRPr="003174B2">
        <w:rPr>
          <w:highlight w:val="green"/>
          <w:u w:val="single"/>
        </w:rPr>
        <w:t>Trump</w:t>
      </w:r>
      <w:r w:rsidRPr="003174B2">
        <w:rPr>
          <w:u w:val="single"/>
        </w:rPr>
        <w:t xml:space="preserve"> administration'</w:t>
      </w:r>
      <w:r w:rsidRPr="003174B2">
        <w:rPr>
          <w:highlight w:val="green"/>
          <w:u w:val="single"/>
        </w:rPr>
        <w:t>s</w:t>
      </w:r>
      <w:r w:rsidRPr="003174B2">
        <w:rPr>
          <w:u w:val="single"/>
        </w:rPr>
        <w:t xml:space="preserve"> broad </w:t>
      </w:r>
      <w:r w:rsidRPr="003174B2">
        <w:rPr>
          <w:b/>
          <w:iCs/>
          <w:highlight w:val="green"/>
          <w:u w:val="single"/>
          <w:bdr w:val="single" w:sz="8" w:space="0" w:color="auto"/>
        </w:rPr>
        <w:t>deregulatory agenda</w:t>
      </w:r>
      <w:r w:rsidRPr="003174B2">
        <w:rPr>
          <w:u w:val="single"/>
        </w:rPr>
        <w:t xml:space="preserve">. This shift </w:t>
      </w:r>
      <w:r w:rsidRPr="003174B2">
        <w:rPr>
          <w:highlight w:val="green"/>
          <w:u w:val="single"/>
        </w:rPr>
        <w:t xml:space="preserve">has </w:t>
      </w:r>
      <w:r w:rsidRPr="003174B2">
        <w:rPr>
          <w:b/>
          <w:iCs/>
          <w:highlight w:val="green"/>
          <w:u w:val="single"/>
          <w:bdr w:val="single" w:sz="8" w:space="0" w:color="auto"/>
        </w:rPr>
        <w:t>prompted state attorneys</w:t>
      </w:r>
      <w:r w:rsidRPr="003174B2">
        <w:rPr>
          <w:u w:val="single"/>
        </w:rPr>
        <w:t xml:space="preserve"> general </w:t>
      </w:r>
      <w:r w:rsidRPr="003174B2">
        <w:rPr>
          <w:highlight w:val="green"/>
          <w:u w:val="single"/>
        </w:rPr>
        <w:t xml:space="preserve">to </w:t>
      </w:r>
      <w:r w:rsidRPr="003174B2">
        <w:rPr>
          <w:b/>
          <w:iCs/>
          <w:highlight w:val="green"/>
          <w:u w:val="single"/>
          <w:bdr w:val="single" w:sz="8" w:space="0" w:color="auto"/>
        </w:rPr>
        <w:t>step up</w:t>
      </w:r>
      <w:r w:rsidRPr="003174B2">
        <w:rPr>
          <w:u w:val="single"/>
        </w:rPr>
        <w:t xml:space="preserve"> their </w:t>
      </w:r>
      <w:r w:rsidRPr="003174B2">
        <w:rPr>
          <w:b/>
          <w:iCs/>
          <w:highlight w:val="green"/>
          <w:u w:val="single"/>
          <w:bdr w:val="single" w:sz="8" w:space="0" w:color="auto"/>
        </w:rPr>
        <w:t>enforcement</w:t>
      </w:r>
      <w:r w:rsidRPr="003174B2">
        <w:rPr>
          <w:u w:val="single"/>
        </w:rPr>
        <w:t xml:space="preserve"> efforts, effectively </w:t>
      </w:r>
      <w:r w:rsidRPr="003174B2">
        <w:rPr>
          <w:b/>
          <w:iCs/>
          <w:highlight w:val="green"/>
          <w:u w:val="single"/>
          <w:bdr w:val="single" w:sz="8" w:space="0" w:color="auto"/>
        </w:rPr>
        <w:t>filling</w:t>
      </w:r>
      <w:r w:rsidRPr="003174B2">
        <w:rPr>
          <w:u w:val="single"/>
        </w:rPr>
        <w:t xml:space="preserve"> what they perceive to be </w:t>
      </w:r>
      <w:r w:rsidRPr="003174B2">
        <w:rPr>
          <w:b/>
          <w:iCs/>
          <w:u w:val="single"/>
          <w:bdr w:val="single" w:sz="8" w:space="0" w:color="auto"/>
        </w:rPr>
        <w:t xml:space="preserve">the regulatory </w:t>
      </w:r>
      <w:r w:rsidRPr="003174B2">
        <w:rPr>
          <w:b/>
          <w:iCs/>
          <w:highlight w:val="green"/>
          <w:u w:val="single"/>
          <w:bdr w:val="single" w:sz="8" w:space="0" w:color="auto"/>
        </w:rPr>
        <w:t>void</w:t>
      </w:r>
      <w:r w:rsidRPr="003174B2">
        <w:rPr>
          <w:u w:val="single"/>
        </w:rPr>
        <w:t xml:space="preserve"> seemingly created by the federal agencies' shifting priorities</w:t>
      </w:r>
      <w:r w:rsidRPr="003174B2">
        <w:rPr>
          <w:sz w:val="16"/>
        </w:rPr>
        <w:t>.</w:t>
      </w:r>
    </w:p>
    <w:p w14:paraId="474F889C" w14:textId="77777777" w:rsidR="009D401C" w:rsidRPr="003174B2" w:rsidRDefault="009D401C" w:rsidP="009D401C">
      <w:pPr>
        <w:rPr>
          <w:sz w:val="16"/>
        </w:rPr>
      </w:pPr>
      <w:r w:rsidRPr="003174B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138B16C" w14:textId="77777777" w:rsidR="009D401C" w:rsidRPr="003174B2" w:rsidRDefault="009D401C" w:rsidP="009D401C">
      <w:pPr>
        <w:rPr>
          <w:sz w:val="16"/>
        </w:rPr>
      </w:pPr>
      <w:r w:rsidRPr="003174B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6FB5388" w14:textId="77777777" w:rsidR="009D401C" w:rsidRPr="003174B2" w:rsidRDefault="009D401C" w:rsidP="009D401C">
      <w:pPr>
        <w:rPr>
          <w:sz w:val="16"/>
        </w:rPr>
      </w:pPr>
      <w:r w:rsidRPr="003174B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2C02CF8" w14:textId="77777777" w:rsidR="009D401C" w:rsidRPr="003174B2" w:rsidRDefault="009D401C" w:rsidP="009D401C">
      <w:pPr>
        <w:rPr>
          <w:sz w:val="16"/>
        </w:rPr>
      </w:pPr>
      <w:r w:rsidRPr="003174B2">
        <w:rPr>
          <w:sz w:val="16"/>
        </w:rPr>
        <w:t>In another instance, the administration announced that it would be suspending federal enforcement of the Foreign Corrupt Practices Act ("FCPA"). Executive Order 14209 of Feb. 10, 2025.</w:t>
      </w:r>
    </w:p>
    <w:p w14:paraId="518A1882" w14:textId="77777777" w:rsidR="009D401C" w:rsidRPr="003174B2" w:rsidRDefault="009D401C" w:rsidP="009D401C">
      <w:pPr>
        <w:rPr>
          <w:u w:val="single"/>
        </w:rPr>
      </w:pPr>
      <w:r w:rsidRPr="003174B2">
        <w:rPr>
          <w:b/>
          <w:iCs/>
          <w:u w:val="single"/>
          <w:bdr w:val="single" w:sz="8" w:space="0" w:color="auto"/>
        </w:rPr>
        <w:t xml:space="preserve">Increased </w:t>
      </w:r>
      <w:r w:rsidRPr="003174B2">
        <w:rPr>
          <w:b/>
          <w:iCs/>
          <w:highlight w:val="green"/>
          <w:u w:val="single"/>
          <w:bdr w:val="single" w:sz="8" w:space="0" w:color="auto"/>
        </w:rPr>
        <w:t>use</w:t>
      </w:r>
      <w:r w:rsidRPr="003174B2">
        <w:rPr>
          <w:highlight w:val="green"/>
          <w:u w:val="single"/>
        </w:rPr>
        <w:t xml:space="preserve"> of</w:t>
      </w:r>
      <w:r w:rsidRPr="003174B2">
        <w:rPr>
          <w:u w:val="single"/>
        </w:rPr>
        <w:t xml:space="preserve"> state </w:t>
      </w:r>
      <w:r w:rsidRPr="003174B2">
        <w:rPr>
          <w:b/>
          <w:iCs/>
          <w:u w:val="single"/>
          <w:bdr w:val="single" w:sz="8" w:space="0" w:color="auto"/>
        </w:rPr>
        <w:t xml:space="preserve">consumer </w:t>
      </w:r>
      <w:r w:rsidRPr="003174B2">
        <w:rPr>
          <w:b/>
          <w:iCs/>
          <w:highlight w:val="green"/>
          <w:u w:val="single"/>
          <w:bdr w:val="single" w:sz="8" w:space="0" w:color="auto"/>
        </w:rPr>
        <w:t>protection</w:t>
      </w:r>
      <w:r w:rsidRPr="003174B2">
        <w:rPr>
          <w:highlight w:val="green"/>
          <w:u w:val="single"/>
        </w:rPr>
        <w:t xml:space="preserve"> statutes</w:t>
      </w:r>
    </w:p>
    <w:p w14:paraId="39DB1B27" w14:textId="77777777" w:rsidR="009D401C" w:rsidRPr="003174B2" w:rsidRDefault="009D401C" w:rsidP="009D401C">
      <w:pPr>
        <w:rPr>
          <w:sz w:val="16"/>
        </w:rPr>
      </w:pPr>
      <w:r w:rsidRPr="003174B2">
        <w:rPr>
          <w:u w:val="single"/>
        </w:rPr>
        <w:t xml:space="preserve">As federal agency priorities shift, state action has indicated that </w:t>
      </w:r>
      <w:r w:rsidRPr="003174B2">
        <w:rPr>
          <w:highlight w:val="green"/>
          <w:u w:val="single"/>
        </w:rPr>
        <w:t>any</w:t>
      </w:r>
      <w:r w:rsidRPr="003174B2">
        <w:rPr>
          <w:u w:val="single"/>
        </w:rPr>
        <w:t xml:space="preserve"> perceived </w:t>
      </w:r>
      <w:r w:rsidRPr="003174B2">
        <w:rPr>
          <w:b/>
          <w:iCs/>
          <w:highlight w:val="green"/>
          <w:u w:val="single"/>
          <w:bdr w:val="single" w:sz="8" w:space="0" w:color="auto"/>
        </w:rPr>
        <w:t>void</w:t>
      </w:r>
      <w:r w:rsidRPr="003174B2">
        <w:rPr>
          <w:u w:val="single"/>
        </w:rPr>
        <w:t xml:space="preserve"> in federal regulation </w:t>
      </w:r>
      <w:r w:rsidRPr="003174B2">
        <w:rPr>
          <w:highlight w:val="green"/>
          <w:u w:val="single"/>
        </w:rPr>
        <w:t xml:space="preserve">will be </w:t>
      </w:r>
      <w:r w:rsidRPr="003174B2">
        <w:rPr>
          <w:b/>
          <w:iCs/>
          <w:highlight w:val="green"/>
          <w:u w:val="single"/>
          <w:bdr w:val="single" w:sz="8" w:space="0" w:color="auto"/>
        </w:rPr>
        <w:t>filled</w:t>
      </w:r>
      <w:r w:rsidRPr="003174B2">
        <w:rPr>
          <w:u w:val="single"/>
        </w:rPr>
        <w:t xml:space="preserve"> by enforcement of state consumer protection statutes</w:t>
      </w:r>
      <w:r w:rsidRPr="003174B2">
        <w:rPr>
          <w:sz w:val="16"/>
        </w:rPr>
        <w:t xml:space="preserve">. For example, </w:t>
      </w:r>
      <w:r w:rsidRPr="003174B2">
        <w:rPr>
          <w:u w:val="single"/>
        </w:rPr>
        <w:t>after the presidential administration announced it would be suspending FCPA enforcement, California's A</w:t>
      </w:r>
      <w:r w:rsidRPr="003174B2">
        <w:rPr>
          <w:sz w:val="16"/>
        </w:rPr>
        <w:t xml:space="preserve">ttorney </w:t>
      </w:r>
      <w:r w:rsidRPr="003174B2">
        <w:rPr>
          <w:u w:val="single"/>
        </w:rPr>
        <w:t>G</w:t>
      </w:r>
      <w:r w:rsidRPr="003174B2">
        <w:rPr>
          <w:sz w:val="16"/>
        </w:rPr>
        <w:t xml:space="preserve">eneral </w:t>
      </w:r>
      <w:r w:rsidRPr="003174B2">
        <w:rPr>
          <w:u w:val="single"/>
        </w:rPr>
        <w:t xml:space="preserve">Rob Bonta affirmed in a press release that FCPA violations </w:t>
      </w:r>
      <w:r w:rsidRPr="003174B2">
        <w:rPr>
          <w:b/>
          <w:iCs/>
          <w:u w:val="single"/>
          <w:bdr w:val="single" w:sz="8" w:space="0" w:color="auto"/>
        </w:rPr>
        <w:t>remain actionable</w:t>
      </w:r>
      <w:r w:rsidRPr="003174B2">
        <w:rPr>
          <w:u w:val="single"/>
        </w:rPr>
        <w:t xml:space="preserve"> under the </w:t>
      </w:r>
      <w:r w:rsidRPr="003174B2">
        <w:rPr>
          <w:b/>
          <w:iCs/>
          <w:u w:val="single"/>
          <w:bdr w:val="single" w:sz="8" w:space="0" w:color="auto"/>
        </w:rPr>
        <w:t>state's</w:t>
      </w:r>
      <w:r w:rsidRPr="003174B2">
        <w:rPr>
          <w:u w:val="single"/>
        </w:rPr>
        <w:t xml:space="preserve"> unfair competition </w:t>
      </w:r>
      <w:r w:rsidRPr="003174B2">
        <w:rPr>
          <w:b/>
          <w:iCs/>
          <w:u w:val="single"/>
          <w:bdr w:val="single" w:sz="8" w:space="0" w:color="auto"/>
        </w:rPr>
        <w:t>law</w:t>
      </w:r>
      <w:r w:rsidRPr="003174B2">
        <w:rPr>
          <w:sz w:val="16"/>
        </w:rPr>
        <w:t>.</w:t>
      </w:r>
    </w:p>
    <w:p w14:paraId="25AD7E89" w14:textId="77777777" w:rsidR="009D401C" w:rsidRPr="003174B2" w:rsidRDefault="009D401C" w:rsidP="009D401C">
      <w:pPr>
        <w:rPr>
          <w:sz w:val="16"/>
        </w:rPr>
      </w:pPr>
      <w:r w:rsidRPr="003174B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BDC1FAB" w14:textId="77777777" w:rsidR="009D401C" w:rsidRPr="003174B2" w:rsidRDefault="009D401C" w:rsidP="009D401C">
      <w:pPr>
        <w:rPr>
          <w:sz w:val="16"/>
        </w:rPr>
      </w:pPr>
      <w:r w:rsidRPr="003174B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6B7AB0E" w14:textId="77777777" w:rsidR="009D401C" w:rsidRPr="003174B2" w:rsidRDefault="009D401C" w:rsidP="009D401C">
      <w:pPr>
        <w:rPr>
          <w:sz w:val="16"/>
        </w:rPr>
      </w:pPr>
      <w:r w:rsidRPr="003174B2">
        <w:rPr>
          <w:u w:val="single"/>
        </w:rPr>
        <w:t>States are</w:t>
      </w:r>
      <w:r w:rsidRPr="003174B2">
        <w:rPr>
          <w:sz w:val="16"/>
        </w:rPr>
        <w:t xml:space="preserve"> also </w:t>
      </w:r>
      <w:r w:rsidRPr="003174B2">
        <w:rPr>
          <w:highlight w:val="green"/>
          <w:u w:val="single"/>
        </w:rPr>
        <w:t xml:space="preserve">using </w:t>
      </w:r>
      <w:r w:rsidRPr="003174B2">
        <w:rPr>
          <w:b/>
          <w:iCs/>
          <w:highlight w:val="green"/>
          <w:u w:val="single"/>
          <w:bdr w:val="single" w:sz="8" w:space="0" w:color="auto"/>
        </w:rPr>
        <w:t>novel ways</w:t>
      </w:r>
      <w:r w:rsidRPr="003174B2">
        <w:rPr>
          <w:highlight w:val="green"/>
          <w:u w:val="single"/>
        </w:rPr>
        <w:t xml:space="preserve"> to </w:t>
      </w:r>
      <w:r w:rsidRPr="003174B2">
        <w:rPr>
          <w:b/>
          <w:iCs/>
          <w:highlight w:val="green"/>
          <w:u w:val="single"/>
          <w:bdr w:val="single" w:sz="8" w:space="0" w:color="auto"/>
        </w:rPr>
        <w:t>regulate</w:t>
      </w:r>
      <w:r w:rsidRPr="003174B2">
        <w:rPr>
          <w:u w:val="single"/>
        </w:rPr>
        <w:t xml:space="preserve"> areas traditionally left to the</w:t>
      </w:r>
      <w:r w:rsidRPr="003174B2">
        <w:rPr>
          <w:sz w:val="16"/>
        </w:rPr>
        <w:t xml:space="preserve"> Food and Drug Administration ("</w:t>
      </w:r>
      <w:r w:rsidRPr="003174B2">
        <w:rPr>
          <w:b/>
          <w:iCs/>
          <w:u w:val="single"/>
          <w:bdr w:val="single" w:sz="8" w:space="0" w:color="auto"/>
        </w:rPr>
        <w:t>FDA</w:t>
      </w:r>
      <w:r w:rsidRPr="003174B2">
        <w:rPr>
          <w:sz w:val="16"/>
        </w:rPr>
        <w:t xml:space="preserve">") </w:t>
      </w:r>
      <w:r w:rsidRPr="003174B2">
        <w:rPr>
          <w:u w:val="single"/>
        </w:rPr>
        <w:t xml:space="preserve">by bringing enforcement actions using </w:t>
      </w:r>
      <w:r w:rsidRPr="003174B2">
        <w:rPr>
          <w:b/>
          <w:iCs/>
          <w:u w:val="single"/>
          <w:bdr w:val="single" w:sz="8" w:space="0" w:color="auto"/>
        </w:rPr>
        <w:t>consumer protection</w:t>
      </w:r>
      <w:r w:rsidRPr="003174B2">
        <w:rPr>
          <w:u w:val="single"/>
        </w:rPr>
        <w:t xml:space="preserve"> statutes</w:t>
      </w:r>
      <w:r w:rsidRPr="003174B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F29F9F3" w14:textId="77777777" w:rsidR="009D401C" w:rsidRPr="003174B2" w:rsidRDefault="009D401C" w:rsidP="009D401C">
      <w:pPr>
        <w:rPr>
          <w:sz w:val="16"/>
        </w:rPr>
      </w:pPr>
      <w:r w:rsidRPr="003174B2">
        <w:rPr>
          <w:sz w:val="16"/>
        </w:rPr>
        <w:t xml:space="preserve">In another example of a consumer protection statute being used to regulate health claims, </w:t>
      </w:r>
      <w:r w:rsidRPr="003174B2">
        <w:rPr>
          <w:u w:val="single"/>
        </w:rPr>
        <w:t>Connecticut's A</w:t>
      </w:r>
      <w:r w:rsidRPr="003174B2">
        <w:rPr>
          <w:sz w:val="16"/>
        </w:rPr>
        <w:t xml:space="preserve">ttorney </w:t>
      </w:r>
      <w:r w:rsidRPr="003174B2">
        <w:rPr>
          <w:u w:val="single"/>
        </w:rPr>
        <w:t>G</w:t>
      </w:r>
      <w:r w:rsidRPr="003174B2">
        <w:rPr>
          <w:sz w:val="16"/>
        </w:rPr>
        <w:t xml:space="preserve">eneral </w:t>
      </w:r>
      <w:r w:rsidRPr="003174B2">
        <w:rPr>
          <w:u w:val="single"/>
        </w:rPr>
        <w:t>filed a lawsuit against companies selling GLP-1 drugs</w:t>
      </w:r>
      <w:r w:rsidRPr="003174B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866AC28" w14:textId="77777777" w:rsidR="009D401C" w:rsidRPr="003174B2" w:rsidRDefault="009D401C" w:rsidP="009D401C">
      <w:pPr>
        <w:rPr>
          <w:b/>
          <w:iCs/>
          <w:u w:val="single"/>
          <w:bdr w:val="single" w:sz="8" w:space="0" w:color="auto"/>
        </w:rPr>
      </w:pPr>
      <w:r w:rsidRPr="003174B2">
        <w:rPr>
          <w:b/>
          <w:iCs/>
          <w:highlight w:val="green"/>
          <w:u w:val="single"/>
          <w:bdr w:val="single" w:sz="8" w:space="0" w:color="auto"/>
        </w:rPr>
        <w:t>States enforce federal law</w:t>
      </w:r>
    </w:p>
    <w:p w14:paraId="05E73BF3" w14:textId="77777777" w:rsidR="009D401C" w:rsidRPr="003174B2" w:rsidRDefault="009D401C" w:rsidP="009D401C">
      <w:pPr>
        <w:rPr>
          <w:sz w:val="16"/>
        </w:rPr>
      </w:pPr>
      <w:r w:rsidRPr="003174B2">
        <w:rPr>
          <w:sz w:val="16"/>
        </w:rPr>
        <w:t xml:space="preserve">In addition to using state laws to increase enforcement, </w:t>
      </w:r>
      <w:r w:rsidRPr="003174B2">
        <w:rPr>
          <w:u w:val="single"/>
        </w:rPr>
        <w:t xml:space="preserve">state attorneys general have </w:t>
      </w:r>
      <w:r w:rsidRPr="003174B2">
        <w:rPr>
          <w:b/>
          <w:iCs/>
          <w:highlight w:val="green"/>
          <w:u w:val="single"/>
          <w:bdr w:val="single" w:sz="8" w:space="0" w:color="auto"/>
        </w:rPr>
        <w:t>brought</w:t>
      </w:r>
      <w:r w:rsidRPr="003174B2">
        <w:rPr>
          <w:u w:val="single"/>
        </w:rPr>
        <w:t xml:space="preserve"> regulatory </w:t>
      </w:r>
      <w:r w:rsidRPr="003174B2">
        <w:rPr>
          <w:b/>
          <w:iCs/>
          <w:highlight w:val="green"/>
          <w:u w:val="single"/>
          <w:bdr w:val="single" w:sz="8" w:space="0" w:color="auto"/>
        </w:rPr>
        <w:t>action</w:t>
      </w:r>
      <w:r w:rsidRPr="003174B2">
        <w:rPr>
          <w:highlight w:val="green"/>
          <w:u w:val="single"/>
        </w:rPr>
        <w:t xml:space="preserve"> for alleged </w:t>
      </w:r>
      <w:r w:rsidRPr="003174B2">
        <w:rPr>
          <w:b/>
          <w:iCs/>
          <w:highlight w:val="green"/>
          <w:u w:val="single"/>
          <w:bdr w:val="single" w:sz="8" w:space="0" w:color="auto"/>
        </w:rPr>
        <w:t>violations</w:t>
      </w:r>
      <w:r w:rsidRPr="003174B2">
        <w:rPr>
          <w:u w:val="single"/>
        </w:rPr>
        <w:t xml:space="preserve"> of federal laws</w:t>
      </w:r>
      <w:r w:rsidRPr="003174B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2F37C59" w14:textId="77777777" w:rsidR="009D401C" w:rsidRPr="003174B2" w:rsidRDefault="009D401C" w:rsidP="009D401C">
      <w:pPr>
        <w:rPr>
          <w:sz w:val="16"/>
        </w:rPr>
      </w:pPr>
      <w:r w:rsidRPr="003174B2">
        <w:rPr>
          <w:sz w:val="16"/>
        </w:rPr>
        <w:t xml:space="preserve">The Federal Trade Commission ("FTC") is also undergoing leadership shifts and a refocusing of enforcement priorities. However, </w:t>
      </w:r>
      <w:r w:rsidRPr="003174B2">
        <w:rPr>
          <w:u w:val="single"/>
        </w:rPr>
        <w:t xml:space="preserve">state attorneys general are </w:t>
      </w:r>
      <w:r w:rsidRPr="003174B2">
        <w:rPr>
          <w:b/>
          <w:iCs/>
          <w:highlight w:val="green"/>
          <w:u w:val="single"/>
          <w:bdr w:val="single" w:sz="8" w:space="0" w:color="auto"/>
        </w:rPr>
        <w:t>stepping in</w:t>
      </w:r>
      <w:r w:rsidRPr="003174B2">
        <w:rPr>
          <w:highlight w:val="green"/>
          <w:u w:val="single"/>
        </w:rPr>
        <w:t xml:space="preserve"> to address </w:t>
      </w:r>
      <w:r w:rsidRPr="003174B2">
        <w:rPr>
          <w:u w:val="single"/>
        </w:rPr>
        <w:t xml:space="preserve">perceived </w:t>
      </w:r>
      <w:r w:rsidRPr="003174B2">
        <w:rPr>
          <w:highlight w:val="green"/>
          <w:u w:val="single"/>
        </w:rPr>
        <w:t>gaps in</w:t>
      </w:r>
      <w:r w:rsidRPr="003174B2">
        <w:rPr>
          <w:u w:val="single"/>
        </w:rPr>
        <w:t xml:space="preserve"> federal </w:t>
      </w:r>
      <w:r w:rsidRPr="003174B2">
        <w:rPr>
          <w:b/>
          <w:iCs/>
          <w:highlight w:val="green"/>
          <w:u w:val="single"/>
          <w:bdr w:val="single" w:sz="8" w:space="0" w:color="auto"/>
        </w:rPr>
        <w:t>enforcement</w:t>
      </w:r>
      <w:r w:rsidRPr="003174B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1F6161C" w14:textId="77777777" w:rsidR="009D401C" w:rsidRPr="003174B2" w:rsidRDefault="009D401C" w:rsidP="009D401C">
      <w:pPr>
        <w:rPr>
          <w:sz w:val="16"/>
        </w:rPr>
      </w:pPr>
      <w:r w:rsidRPr="003174B2">
        <w:rPr>
          <w:sz w:val="16"/>
        </w:rPr>
        <w:t>Looking ahead</w:t>
      </w:r>
    </w:p>
    <w:p w14:paraId="78BAF75A" w14:textId="77777777" w:rsidR="009D401C" w:rsidRPr="003174B2" w:rsidRDefault="009D401C" w:rsidP="009D401C">
      <w:pPr>
        <w:rPr>
          <w:sz w:val="16"/>
        </w:rPr>
      </w:pPr>
      <w:r w:rsidRPr="003174B2">
        <w:rPr>
          <w:u w:val="single"/>
        </w:rPr>
        <w:t xml:space="preserve">The </w:t>
      </w:r>
      <w:r w:rsidRPr="003174B2">
        <w:rPr>
          <w:highlight w:val="green"/>
          <w:u w:val="single"/>
        </w:rPr>
        <w:t>trend</w:t>
      </w:r>
      <w:r w:rsidRPr="003174B2">
        <w:rPr>
          <w:u w:val="single"/>
        </w:rPr>
        <w:t xml:space="preserve"> of </w:t>
      </w:r>
      <w:r w:rsidRPr="003174B2">
        <w:rPr>
          <w:b/>
          <w:iCs/>
          <w:u w:val="single"/>
          <w:bdr w:val="single" w:sz="8" w:space="0" w:color="auto"/>
        </w:rPr>
        <w:t>increased</w:t>
      </w:r>
      <w:r w:rsidRPr="003174B2">
        <w:rPr>
          <w:u w:val="single"/>
        </w:rPr>
        <w:t xml:space="preserve"> state </w:t>
      </w:r>
      <w:r w:rsidRPr="003174B2">
        <w:rPr>
          <w:b/>
          <w:iCs/>
          <w:u w:val="single"/>
          <w:bdr w:val="single" w:sz="8" w:space="0" w:color="auto"/>
        </w:rPr>
        <w:t>enforcement</w:t>
      </w:r>
      <w:r w:rsidRPr="003174B2">
        <w:rPr>
          <w:u w:val="single"/>
        </w:rPr>
        <w:t xml:space="preserve"> in the consumer protection space is</w:t>
      </w:r>
      <w:r w:rsidRPr="003174B2">
        <w:rPr>
          <w:sz w:val="16"/>
        </w:rPr>
        <w:t xml:space="preserve"> likely </w:t>
      </w:r>
      <w:r w:rsidRPr="003174B2">
        <w:rPr>
          <w:u w:val="single"/>
        </w:rPr>
        <w:t xml:space="preserve">to </w:t>
      </w:r>
      <w:r w:rsidRPr="003174B2">
        <w:rPr>
          <w:b/>
          <w:iCs/>
          <w:highlight w:val="green"/>
          <w:u w:val="single"/>
          <w:bdr w:val="single" w:sz="8" w:space="0" w:color="auto"/>
        </w:rPr>
        <w:t>continue</w:t>
      </w:r>
      <w:r w:rsidRPr="003174B2">
        <w:rPr>
          <w:u w:val="single"/>
        </w:rPr>
        <w:t>. The recent passage of</w:t>
      </w:r>
      <w:r w:rsidRPr="003174B2">
        <w:rPr>
          <w:sz w:val="16"/>
        </w:rPr>
        <w:t xml:space="preserve"> H.R.1, commonly referred to as "</w:t>
      </w:r>
      <w:r w:rsidRPr="003174B2">
        <w:rPr>
          <w:u w:val="single"/>
        </w:rPr>
        <w:t>The Big Beautiful Bill," shifted funding away from several federal agencies</w:t>
      </w:r>
      <w:r w:rsidRPr="003174B2">
        <w:rPr>
          <w:sz w:val="16"/>
        </w:rPr>
        <w:t>. This transfer of funding will likely result in additional shifts to federal enforcement priorities.</w:t>
      </w:r>
    </w:p>
    <w:p w14:paraId="37B026F7" w14:textId="77777777" w:rsidR="009D401C" w:rsidRPr="003174B2" w:rsidRDefault="009D401C" w:rsidP="009D401C">
      <w:pPr>
        <w:rPr>
          <w:u w:val="single"/>
        </w:rPr>
      </w:pPr>
      <w:r w:rsidRPr="003174B2">
        <w:rPr>
          <w:sz w:val="16"/>
        </w:rPr>
        <w:t xml:space="preserve">As federal agencies scale back their involvement, </w:t>
      </w:r>
      <w:r w:rsidRPr="003174B2">
        <w:rPr>
          <w:b/>
          <w:iCs/>
          <w:u w:val="single"/>
          <w:bdr w:val="single" w:sz="8" w:space="0" w:color="auto"/>
        </w:rPr>
        <w:t>state A</w:t>
      </w:r>
      <w:r w:rsidRPr="003174B2">
        <w:rPr>
          <w:sz w:val="16"/>
        </w:rPr>
        <w:t xml:space="preserve">ttorneys </w:t>
      </w:r>
      <w:r w:rsidRPr="003174B2">
        <w:rPr>
          <w:b/>
          <w:iCs/>
          <w:u w:val="single"/>
          <w:bdr w:val="single" w:sz="8" w:space="0" w:color="auto"/>
        </w:rPr>
        <w:t>G</w:t>
      </w:r>
      <w:r w:rsidRPr="003174B2">
        <w:rPr>
          <w:sz w:val="16"/>
        </w:rPr>
        <w:t xml:space="preserve">eneral </w:t>
      </w:r>
      <w:r w:rsidRPr="003174B2">
        <w:rPr>
          <w:u w:val="single"/>
        </w:rPr>
        <w:t xml:space="preserve">are poised to play a more </w:t>
      </w:r>
      <w:r w:rsidRPr="003174B2">
        <w:rPr>
          <w:b/>
          <w:iCs/>
          <w:u w:val="single"/>
          <w:bdr w:val="single" w:sz="8" w:space="0" w:color="auto"/>
        </w:rPr>
        <w:t>significant role</w:t>
      </w:r>
      <w:r w:rsidRPr="003174B2">
        <w:rPr>
          <w:sz w:val="16"/>
        </w:rPr>
        <w:t xml:space="preserve"> in the consumer protection space. This shift has potential to lead to a patchwork of state regulations, creating challenges for businesses operating across multiple jurisdictions. However, </w:t>
      </w:r>
      <w:r w:rsidRPr="003174B2">
        <w:rPr>
          <w:u w:val="single"/>
        </w:rPr>
        <w:t>it</w:t>
      </w:r>
      <w:r w:rsidRPr="003174B2">
        <w:rPr>
          <w:sz w:val="16"/>
        </w:rPr>
        <w:t xml:space="preserve"> also </w:t>
      </w:r>
      <w:r w:rsidRPr="003174B2">
        <w:rPr>
          <w:highlight w:val="green"/>
          <w:u w:val="single"/>
        </w:rPr>
        <w:t>presents an opportunity</w:t>
      </w:r>
      <w:r w:rsidRPr="003174B2">
        <w:rPr>
          <w:u w:val="single"/>
        </w:rPr>
        <w:t xml:space="preserve"> for states </w:t>
      </w:r>
      <w:r w:rsidRPr="003174B2">
        <w:rPr>
          <w:highlight w:val="green"/>
          <w:u w:val="single"/>
        </w:rPr>
        <w:t xml:space="preserve">to </w:t>
      </w:r>
      <w:r w:rsidRPr="003174B2">
        <w:rPr>
          <w:b/>
          <w:iCs/>
          <w:highlight w:val="green"/>
          <w:u w:val="single"/>
          <w:bdr w:val="single" w:sz="8" w:space="0" w:color="auto"/>
        </w:rPr>
        <w:t>innovate</w:t>
      </w:r>
      <w:r w:rsidRPr="003174B2">
        <w:rPr>
          <w:highlight w:val="green"/>
          <w:u w:val="single"/>
        </w:rPr>
        <w:t xml:space="preserve"> and </w:t>
      </w:r>
      <w:r w:rsidRPr="003174B2">
        <w:rPr>
          <w:b/>
          <w:iCs/>
          <w:highlight w:val="green"/>
          <w:u w:val="single"/>
          <w:bdr w:val="single" w:sz="8" w:space="0" w:color="auto"/>
        </w:rPr>
        <w:t>tailor</w:t>
      </w:r>
      <w:r w:rsidRPr="003174B2">
        <w:rPr>
          <w:u w:val="single"/>
        </w:rPr>
        <w:t xml:space="preserve"> consumer </w:t>
      </w:r>
      <w:r w:rsidRPr="003174B2">
        <w:rPr>
          <w:b/>
          <w:iCs/>
          <w:highlight w:val="green"/>
          <w:u w:val="single"/>
          <w:bdr w:val="single" w:sz="8" w:space="0" w:color="auto"/>
        </w:rPr>
        <w:t>protection</w:t>
      </w:r>
      <w:r w:rsidRPr="003174B2">
        <w:rPr>
          <w:b/>
          <w:iCs/>
          <w:u w:val="single"/>
          <w:bdr w:val="single" w:sz="8" w:space="0" w:color="auto"/>
        </w:rPr>
        <w:t xml:space="preserve"> measures</w:t>
      </w:r>
      <w:r w:rsidRPr="003174B2">
        <w:rPr>
          <w:u w:val="single"/>
        </w:rPr>
        <w:t xml:space="preserve"> to address local needs effectively.</w:t>
      </w:r>
    </w:p>
    <w:p w14:paraId="7BD3A187" w14:textId="77777777" w:rsidR="009D401C" w:rsidRPr="003174B2" w:rsidRDefault="009D401C" w:rsidP="009D401C">
      <w:pPr>
        <w:rPr>
          <w:sz w:val="16"/>
        </w:rPr>
      </w:pPr>
      <w:r w:rsidRPr="003174B2">
        <w:rPr>
          <w:sz w:val="16"/>
        </w:rPr>
        <w:t xml:space="preserve">The current landscape of consumer protection is marked by a dynamic interplay between federal deregulation and state enforcement. </w:t>
      </w:r>
      <w:r w:rsidRPr="003174B2">
        <w:rPr>
          <w:u w:val="single"/>
        </w:rPr>
        <w:t>As states amplify their role, they may</w:t>
      </w:r>
      <w:r w:rsidRPr="003174B2">
        <w:rPr>
          <w:sz w:val="16"/>
        </w:rPr>
        <w:t xml:space="preserve"> also </w:t>
      </w:r>
      <w:r w:rsidRPr="003174B2">
        <w:rPr>
          <w:u w:val="single"/>
        </w:rPr>
        <w:t xml:space="preserve">be </w:t>
      </w:r>
      <w:r w:rsidRPr="003174B2">
        <w:rPr>
          <w:highlight w:val="green"/>
          <w:u w:val="single"/>
        </w:rPr>
        <w:t xml:space="preserve">setting </w:t>
      </w:r>
      <w:r w:rsidRPr="003174B2">
        <w:rPr>
          <w:b/>
          <w:iCs/>
          <w:highlight w:val="green"/>
          <w:u w:val="single"/>
          <w:bdr w:val="single" w:sz="8" w:space="0" w:color="auto"/>
        </w:rPr>
        <w:t>new standards</w:t>
      </w:r>
      <w:r w:rsidRPr="003174B2">
        <w:rPr>
          <w:u w:val="single"/>
        </w:rPr>
        <w:t xml:space="preserve"> for consumer protection</w:t>
      </w:r>
      <w:r w:rsidRPr="003174B2">
        <w:rPr>
          <w:sz w:val="16"/>
        </w:rPr>
        <w:t>. The coming years will likely see further developments in this area, requiring businesses to adapt to the evolving regulatory environment.</w:t>
      </w:r>
    </w:p>
    <w:p w14:paraId="00E8A30B" w14:textId="77777777" w:rsidR="009D401C" w:rsidRPr="003174B2" w:rsidRDefault="009D401C" w:rsidP="009D401C">
      <w:pPr>
        <w:rPr>
          <w:rFonts w:asciiTheme="minorHAnsi" w:hAnsiTheme="minorHAnsi" w:cstheme="minorBidi"/>
        </w:rPr>
      </w:pPr>
    </w:p>
    <w:p w14:paraId="77C39F28" w14:textId="77777777" w:rsidR="009D401C" w:rsidRPr="005D388F" w:rsidRDefault="009D401C" w:rsidP="009D401C"/>
    <w:p w14:paraId="32223990" w14:textId="77777777" w:rsidR="009D401C" w:rsidRPr="009D401C" w:rsidRDefault="009D401C" w:rsidP="009D401C"/>
    <w:p w14:paraId="79527B7B" w14:textId="001119F2" w:rsidR="009D401C" w:rsidRDefault="009D401C" w:rsidP="009D401C">
      <w:pPr>
        <w:pStyle w:val="Heading1"/>
      </w:pPr>
      <w:r>
        <w:t>2NC</w:t>
      </w:r>
    </w:p>
    <w:p w14:paraId="6C581CE9" w14:textId="77777777" w:rsidR="009D401C" w:rsidRDefault="009D401C" w:rsidP="009D401C">
      <w:pPr>
        <w:pStyle w:val="Heading2"/>
      </w:pPr>
      <w:r w:rsidRPr="002F595B">
        <w:t>USAID PIC</w:t>
      </w:r>
    </w:p>
    <w:p w14:paraId="0B5A00F9" w14:textId="77777777" w:rsidR="009D401C" w:rsidRDefault="009D401C" w:rsidP="009D401C">
      <w:pPr>
        <w:pStyle w:val="Heading3"/>
      </w:pPr>
      <w:r>
        <w:t>OV</w:t>
      </w:r>
    </w:p>
    <w:p w14:paraId="3788ED51" w14:textId="77777777" w:rsidR="009D401C" w:rsidRDefault="009D401C" w:rsidP="009D401C">
      <w:pPr>
        <w:pStyle w:val="Heading3"/>
      </w:pPr>
      <w:r>
        <w:t>2NC – A2: Do Both</w:t>
      </w:r>
    </w:p>
    <w:p w14:paraId="29A7A93E" w14:textId="77777777" w:rsidR="009D401C" w:rsidRDefault="009D401C" w:rsidP="009D401C">
      <w:pPr>
        <w:pStyle w:val="Heading3"/>
      </w:pPr>
      <w:r>
        <w:t>2NC—AT: Perm do the Counterplan</w:t>
      </w:r>
    </w:p>
    <w:p w14:paraId="201486D1" w14:textId="77777777" w:rsidR="009D401C" w:rsidRPr="00973BC9" w:rsidRDefault="009D401C" w:rsidP="009D401C">
      <w:pPr>
        <w:pStyle w:val="Heading4"/>
      </w:pPr>
      <w:r>
        <w:t xml:space="preserve">The perm severs—reject it for </w:t>
      </w:r>
      <w:r>
        <w:rPr>
          <w:u w:val="single"/>
        </w:rPr>
        <w:t>clash avoidance</w:t>
      </w:r>
      <w:r>
        <w:t>.</w:t>
      </w:r>
    </w:p>
    <w:p w14:paraId="4E84CADA" w14:textId="77777777" w:rsidR="009D401C" w:rsidRDefault="009D401C" w:rsidP="009D401C">
      <w:pPr>
        <w:pStyle w:val="Heading4"/>
        <w:numPr>
          <w:ilvl w:val="0"/>
          <w:numId w:val="45"/>
        </w:numPr>
      </w:pPr>
      <w:r w:rsidRPr="00B01ED5">
        <w:rPr>
          <w:u w:val="single"/>
        </w:rPr>
        <w:t>FEDERAL WORKERS</w:t>
      </w:r>
      <w:r>
        <w:t xml:space="preserve">—it must be </w:t>
      </w:r>
      <w:r w:rsidRPr="00BB4F61">
        <w:rPr>
          <w:u w:val="single"/>
        </w:rPr>
        <w:t>all</w:t>
      </w:r>
    </w:p>
    <w:p w14:paraId="5766FF9C" w14:textId="77777777" w:rsidR="009D401C" w:rsidRDefault="009D401C" w:rsidP="009D401C">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0" w:history="1">
        <w:r w:rsidRPr="006B5155">
          <w:rPr>
            <w:rStyle w:val="Hyperlink"/>
          </w:rPr>
          <w:t>https://www.lexisnexis.co.uk/legal/glossary/worker</w:t>
        </w:r>
      </w:hyperlink>
      <w:r>
        <w:t>, accessed 8-18-25]cdm</w:t>
      </w:r>
    </w:p>
    <w:p w14:paraId="2568EB86" w14:textId="77777777" w:rsidR="009D401C" w:rsidRPr="00537CB6" w:rsidRDefault="009D401C" w:rsidP="009D401C">
      <w:pPr>
        <w:rPr>
          <w:sz w:val="12"/>
        </w:rPr>
      </w:pPr>
      <w:r w:rsidRPr="00B6759D">
        <w:rPr>
          <w:rStyle w:val="StyleUnderline"/>
          <w:highlight w:val="green"/>
        </w:rPr>
        <w:t>Persons satisfying case law tests for worker status qualify</w:t>
      </w:r>
      <w:r w:rsidRPr="00537CB6">
        <w:rPr>
          <w:sz w:val="12"/>
        </w:rPr>
        <w:t xml:space="preserve"> </w:t>
      </w:r>
      <w:r w:rsidRPr="00B6759D">
        <w:rPr>
          <w:rStyle w:val="StyleUnderline"/>
          <w:highlight w:val="green"/>
        </w:rPr>
        <w:t>for</w:t>
      </w:r>
      <w:r w:rsidRPr="00537CB6">
        <w:rPr>
          <w:sz w:val="12"/>
        </w:rPr>
        <w:t xml:space="preserve"> a narrower scope of employment </w:t>
      </w:r>
      <w:r w:rsidRPr="00B6759D">
        <w:rPr>
          <w:rStyle w:val="StyleUnderline"/>
          <w:highlight w:val="green"/>
        </w:rPr>
        <w:t>protections</w:t>
      </w:r>
      <w:r w:rsidRPr="00537CB6">
        <w:rPr>
          <w:sz w:val="12"/>
        </w:rPr>
        <w:t xml:space="preserve"> than employees. </w:t>
      </w:r>
      <w:r w:rsidRPr="00B6759D">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45204414" w14:textId="77777777" w:rsidR="009D401C" w:rsidRPr="00B757E9" w:rsidRDefault="009D401C" w:rsidP="009D401C">
      <w:pPr>
        <w:pStyle w:val="Heading4"/>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w:t>
      </w:r>
      <w:r>
        <w:rPr>
          <w:rFonts w:asciiTheme="minorHAnsi" w:hAnsiTheme="minorHAnsi" w:cstheme="minorHAnsi"/>
        </w:rPr>
        <w:t xml:space="preserve">it makes the aff a </w:t>
      </w:r>
      <w:r>
        <w:rPr>
          <w:rFonts w:asciiTheme="minorHAnsi" w:hAnsiTheme="minorHAnsi" w:cstheme="minorHAnsi"/>
          <w:u w:val="single"/>
        </w:rPr>
        <w:t>moving target</w:t>
      </w:r>
      <w:r>
        <w:rPr>
          <w:rFonts w:asciiTheme="minorHAnsi" w:hAnsiTheme="minorHAnsi" w:cstheme="minorHAnsi"/>
        </w:rPr>
        <w:t xml:space="preserve"> where they get to </w:t>
      </w:r>
      <w:r>
        <w:rPr>
          <w:rFonts w:asciiTheme="minorHAnsi" w:hAnsiTheme="minorHAnsi" w:cstheme="minorHAnsi"/>
          <w:u w:val="single"/>
        </w:rPr>
        <w:t>arbitrarily</w:t>
      </w:r>
      <w:r>
        <w:rPr>
          <w:rFonts w:asciiTheme="minorHAnsi" w:hAnsiTheme="minorHAnsi" w:cstheme="minorHAnsi"/>
        </w:rPr>
        <w:t xml:space="preserve"> pick and choose which agencies to defend, and then </w:t>
      </w:r>
      <w:r>
        <w:rPr>
          <w:rFonts w:asciiTheme="minorHAnsi" w:hAnsiTheme="minorHAnsi" w:cstheme="minorHAnsi"/>
          <w:u w:val="single"/>
        </w:rPr>
        <w:t>no-link</w:t>
      </w:r>
      <w:r>
        <w:rPr>
          <w:rFonts w:asciiTheme="minorHAnsi" w:hAnsiTheme="minorHAnsi" w:cstheme="minorHAnsi"/>
        </w:rPr>
        <w:t xml:space="preserve"> out of others. It’s egregiously skewed aff.</w:t>
      </w:r>
    </w:p>
    <w:p w14:paraId="01E0894A" w14:textId="77777777" w:rsidR="009D401C" w:rsidRDefault="009D401C" w:rsidP="009D401C">
      <w:pPr>
        <w:pStyle w:val="Heading4"/>
        <w:numPr>
          <w:ilvl w:val="0"/>
          <w:numId w:val="45"/>
        </w:numPr>
      </w:pPr>
      <w:r w:rsidRPr="00B01ED5">
        <w:rPr>
          <w:u w:val="single"/>
        </w:rPr>
        <w:t>NORMAL MEANS</w:t>
      </w:r>
      <w:r>
        <w:t xml:space="preserve">—cx said it was </w:t>
      </w:r>
      <w:r>
        <w:rPr>
          <w:u w:val="single"/>
        </w:rPr>
        <w:t>rescinding the executive orders</w:t>
      </w:r>
      <w:r>
        <w:t>. If the perm works, they lose aff solvency.</w:t>
      </w:r>
    </w:p>
    <w:p w14:paraId="1DFF7D14" w14:textId="77777777" w:rsidR="009D401C" w:rsidRPr="00B757E9" w:rsidRDefault="009D401C" w:rsidP="009D401C">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6D6E2DA6" w14:textId="77777777" w:rsidR="009D401C" w:rsidRPr="00B757E9" w:rsidRDefault="009D401C" w:rsidP="009D401C">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36DA31CA" w14:textId="77777777" w:rsidR="009D401C" w:rsidRPr="00B757E9" w:rsidRDefault="009D401C" w:rsidP="009D401C">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6BB4EF37" w14:textId="77777777" w:rsidR="009D401C" w:rsidRPr="00B757E9" w:rsidRDefault="009D401C" w:rsidP="009D401C">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174A1335" w14:textId="77777777" w:rsidR="009D401C" w:rsidRPr="00B757E9" w:rsidRDefault="009D401C" w:rsidP="009D401C">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0FCFA668" w14:textId="77777777" w:rsidR="009D401C" w:rsidRPr="00B757E9" w:rsidRDefault="009D401C" w:rsidP="009D401C">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2C2FA891" w14:textId="77777777" w:rsidR="009D401C" w:rsidRPr="00CC0E20" w:rsidRDefault="009D401C" w:rsidP="009D401C">
      <w:pPr>
        <w:pStyle w:val="Heading4"/>
        <w:rPr>
          <w:b w:val="0"/>
          <w:bCs/>
        </w:rPr>
      </w:pPr>
      <w:r>
        <w:t xml:space="preserve">3. </w:t>
      </w:r>
      <w:r w:rsidRPr="00B01ED5">
        <w:rPr>
          <w:u w:val="single"/>
        </w:rPr>
        <w:t>POSITIONAL COMPETITION</w:t>
      </w:r>
      <w:r>
        <w:t xml:space="preserve">. It’s </w:t>
      </w:r>
      <w:r w:rsidRPr="00B01ED5">
        <w:rPr>
          <w:u w:val="single"/>
        </w:rPr>
        <w:t>explicitly</w:t>
      </w:r>
      <w:r>
        <w:t xml:space="preserve"> mentioned in their evidence as being </w:t>
      </w:r>
      <w:r w:rsidRPr="00B01ED5">
        <w:rPr>
          <w:u w:val="single"/>
        </w:rPr>
        <w:t>part</w:t>
      </w:r>
      <w:r>
        <w:t xml:space="preserve"> of the </w:t>
      </w:r>
      <w:r w:rsidRPr="00B01ED5">
        <w:rPr>
          <w:u w:val="single"/>
        </w:rPr>
        <w:t>advantage</w:t>
      </w:r>
      <w:r>
        <w:t xml:space="preserve"> – anything else lets them lie in </w:t>
      </w:r>
      <w:r w:rsidRPr="00575E73">
        <w:rPr>
          <w:u w:val="single"/>
        </w:rPr>
        <w:t>1ac construction</w:t>
      </w:r>
      <w:r>
        <w:t xml:space="preserve">, belying pre-round prep. </w:t>
      </w:r>
      <w:r>
        <w:rPr>
          <w:b w:val="0"/>
          <w:bCs/>
        </w:rPr>
        <w:t>WKU reads BIG RED!</w:t>
      </w:r>
    </w:p>
    <w:p w14:paraId="3B6292C6" w14:textId="77777777" w:rsidR="009D401C" w:rsidRDefault="009D401C" w:rsidP="009D401C">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FA59670" w14:textId="77777777" w:rsidR="009D401C" w:rsidRPr="00827D1E" w:rsidRDefault="009D401C" w:rsidP="009D401C">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E891EBB" w14:textId="77777777" w:rsidR="009D401C" w:rsidRPr="00827D1E" w:rsidRDefault="009D401C" w:rsidP="009D401C">
      <w:pPr>
        <w:rPr>
          <w:sz w:val="16"/>
        </w:rPr>
      </w:pPr>
      <w:r w:rsidRPr="00827D1E">
        <w:rPr>
          <w:sz w:val="16"/>
        </w:rPr>
        <w:t>AILSA CHANG, HOST:</w:t>
      </w:r>
    </w:p>
    <w:p w14:paraId="0D6CAFD2" w14:textId="77777777" w:rsidR="009D401C" w:rsidRPr="00827D1E" w:rsidRDefault="009D401C" w:rsidP="009D401C">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1DA1D47F" w14:textId="77777777" w:rsidR="009D401C" w:rsidRPr="00827D1E" w:rsidRDefault="009D401C" w:rsidP="009D401C">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461D15E" w14:textId="77777777" w:rsidR="009D401C" w:rsidRPr="00827D1E" w:rsidRDefault="009D401C" w:rsidP="009D401C">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7A9FD0F" w14:textId="77777777" w:rsidR="009D401C" w:rsidRPr="00827D1E" w:rsidRDefault="009D401C" w:rsidP="009D401C">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F5DF03A" w14:textId="77777777" w:rsidR="009D401C" w:rsidRPr="00827D1E" w:rsidRDefault="009D401C" w:rsidP="009D401C">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1D5E1BA" w14:textId="77777777" w:rsidR="009D401C" w:rsidRPr="00827D1E" w:rsidRDefault="009D401C" w:rsidP="009D401C">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5414B68" w14:textId="77777777" w:rsidR="009D401C" w:rsidRPr="00827D1E" w:rsidRDefault="009D401C" w:rsidP="009D401C">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4F6760E" w14:textId="77777777" w:rsidR="009D401C" w:rsidRPr="00827D1E" w:rsidRDefault="009D401C" w:rsidP="009D401C">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CC0E20">
        <w:rPr>
          <w:rStyle w:val="StyleUnderline"/>
          <w:highlight w:val="red"/>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CC0E20">
        <w:rPr>
          <w:rStyle w:val="StyleUnderline"/>
          <w:highlight w:val="red"/>
        </w:rPr>
        <w:t xml:space="preserve">includes the </w:t>
      </w:r>
      <w:r w:rsidRPr="00CC0E20">
        <w:rPr>
          <w:rStyle w:val="Emphasis"/>
          <w:highlight w:val="red"/>
        </w:rPr>
        <w:t>dismantlement</w:t>
      </w:r>
      <w:r w:rsidRPr="00CC0E20">
        <w:rPr>
          <w:rStyle w:val="StyleUnderline"/>
          <w:highlight w:val="red"/>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E1BB411" w14:textId="77777777" w:rsidR="009D401C" w:rsidRPr="00827D1E" w:rsidRDefault="009D401C" w:rsidP="009D401C">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7D7DB96" w14:textId="77777777" w:rsidR="009D401C" w:rsidRPr="00827D1E" w:rsidRDefault="009D401C" w:rsidP="009D401C">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F0FDED5" w14:textId="77777777" w:rsidR="009D401C" w:rsidRPr="00827D1E" w:rsidRDefault="009D401C" w:rsidP="009D401C">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EE48D4F" w14:textId="77777777" w:rsidR="009D401C" w:rsidRPr="00827D1E" w:rsidRDefault="009D401C" w:rsidP="009D401C">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10DFA53" w14:textId="77777777" w:rsidR="009D401C" w:rsidRPr="00827D1E" w:rsidRDefault="009D401C" w:rsidP="009D401C">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004907D7" w14:textId="77777777" w:rsidR="009D401C" w:rsidRPr="00827D1E" w:rsidRDefault="009D401C" w:rsidP="009D401C">
      <w:pPr>
        <w:rPr>
          <w:sz w:val="16"/>
        </w:rPr>
      </w:pPr>
      <w:r w:rsidRPr="00827D1E">
        <w:rPr>
          <w:sz w:val="16"/>
        </w:rPr>
        <w:t xml:space="preserve">KELEMEN: Republican Chairman Jim </w:t>
      </w:r>
      <w:r w:rsidRPr="00CC0E20">
        <w:rPr>
          <w:sz w:val="16"/>
        </w:rPr>
        <w:t>Risch has</w:t>
      </w:r>
      <w:r w:rsidRPr="00827D1E">
        <w:rPr>
          <w:sz w:val="16"/>
        </w:rPr>
        <w:t xml:space="preserve">, so far, </w:t>
      </w:r>
      <w:r w:rsidRPr="00CC0E20">
        <w:rPr>
          <w:sz w:val="16"/>
        </w:rPr>
        <w:t>backed</w:t>
      </w:r>
      <w:r w:rsidRPr="00827D1E">
        <w:rPr>
          <w:sz w:val="16"/>
        </w:rPr>
        <w:t xml:space="preserve"> the changes the </w:t>
      </w:r>
      <w:r w:rsidRPr="00CC0E20">
        <w:rPr>
          <w:szCs w:val="26"/>
          <w:highlight w:val="red"/>
          <w:u w:val="single"/>
        </w:rPr>
        <w:t>Trump</w:t>
      </w:r>
      <w:r w:rsidRPr="00CC0E20">
        <w:rPr>
          <w:szCs w:val="26"/>
          <w:u w:val="single"/>
        </w:rPr>
        <w:t xml:space="preserve"> administration is making, </w:t>
      </w:r>
      <w:r w:rsidRPr="00CC0E20">
        <w:rPr>
          <w:szCs w:val="26"/>
          <w:highlight w:val="red"/>
          <w:u w:val="single"/>
        </w:rPr>
        <w:t>saying he did not want USAID to survive</w:t>
      </w:r>
      <w:r w:rsidRPr="00827D1E">
        <w:rPr>
          <w:sz w:val="16"/>
        </w:rPr>
        <w:t xml:space="preser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16AC8B9" w14:textId="77777777" w:rsidR="009D401C" w:rsidRDefault="009D401C" w:rsidP="009D401C">
      <w:pPr>
        <w:pStyle w:val="Heading3"/>
      </w:pPr>
      <w:r>
        <w:t>2NC – A2: Perm all non mutually exclusive parts</w:t>
      </w:r>
    </w:p>
    <w:p w14:paraId="2297B6AE" w14:textId="77777777" w:rsidR="009D401C" w:rsidRDefault="009D401C" w:rsidP="009D401C">
      <w:pPr>
        <w:pStyle w:val="Heading4"/>
      </w:pPr>
      <w:r>
        <w:t xml:space="preserve">B. LITIGATION—it’s the only way to </w:t>
      </w:r>
      <w:r>
        <w:rPr>
          <w:u w:val="single"/>
        </w:rPr>
        <w:t>sustain the agency</w:t>
      </w:r>
      <w:r>
        <w:t>.</w:t>
      </w:r>
    </w:p>
    <w:p w14:paraId="3147FA91" w14:textId="77777777" w:rsidR="009D401C" w:rsidRPr="00BB4F61" w:rsidRDefault="009D401C" w:rsidP="009D401C">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 . https://www.npr.org/2025/02/06/g-s1-46885/usaid-cuts-state-department-trump-rubio 2-5-2025 tiktokbussin15</w:t>
      </w:r>
    </w:p>
    <w:p w14:paraId="31645FD9" w14:textId="77777777" w:rsidR="009D401C" w:rsidRPr="00E74939" w:rsidRDefault="009D401C" w:rsidP="009D401C">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72BDD322" w14:textId="77777777" w:rsidR="009D401C" w:rsidRPr="00BB4F61" w:rsidRDefault="009D401C" w:rsidP="009D401C">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7759AE3E" w14:textId="77777777" w:rsidR="009D401C" w:rsidRPr="00BB4F61" w:rsidRDefault="009D401C" w:rsidP="009D401C">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Trump administration's actions "unconstitutional and illegal."</w:t>
      </w:r>
    </w:p>
    <w:p w14:paraId="467E7A22" w14:textId="77777777" w:rsidR="009D401C" w:rsidRPr="00FC17BF" w:rsidRDefault="009D401C" w:rsidP="009D401C">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to restore funding</w:t>
      </w:r>
      <w:r w:rsidRPr="00FC17BF">
        <w:rPr>
          <w:rStyle w:val="StyleUnderline"/>
        </w:rPr>
        <w:t xml:space="preserve"> and to reopen the agency's offices.</w:t>
      </w:r>
    </w:p>
    <w:p w14:paraId="7D203CB2" w14:textId="77777777" w:rsidR="009D401C" w:rsidRPr="00FC17BF" w:rsidRDefault="009D401C" w:rsidP="009D401C">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58C56A67" w14:textId="77777777" w:rsidR="009D401C" w:rsidRPr="00BB4F61" w:rsidRDefault="009D401C" w:rsidP="009D401C">
      <w:pPr>
        <w:rPr>
          <w:sz w:val="12"/>
        </w:rPr>
      </w:pPr>
      <w:r w:rsidRPr="00BB4F61">
        <w:rPr>
          <w:sz w:val="12"/>
        </w:rPr>
        <w:t>Senior staff submitted a list of around 600 people to State Department leadership whose work around the world they deemed essential and could not be disrupted.</w:t>
      </w:r>
    </w:p>
    <w:p w14:paraId="288FE76F" w14:textId="77777777" w:rsidR="009D401C" w:rsidRPr="00BB4F61" w:rsidRDefault="009D401C" w:rsidP="009D401C">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33AE4406" w14:textId="77777777" w:rsidR="009D401C" w:rsidRPr="00BB4F61" w:rsidRDefault="009D401C" w:rsidP="009D401C">
      <w:pPr>
        <w:rPr>
          <w:sz w:val="12"/>
        </w:rPr>
      </w:pPr>
      <w:r w:rsidRPr="00BB4F61">
        <w:rPr>
          <w:sz w:val="12"/>
        </w:rPr>
        <w:t>That's according to multiple sources who shared copies of internal emails describing the forthcoming decisions with NPR on the condition of anonymity.</w:t>
      </w:r>
    </w:p>
    <w:p w14:paraId="3F746495" w14:textId="77777777" w:rsidR="009D401C" w:rsidRPr="00BB4F61" w:rsidRDefault="009D401C" w:rsidP="009D401C">
      <w:pPr>
        <w:rPr>
          <w:sz w:val="12"/>
        </w:rPr>
      </w:pPr>
      <w:r w:rsidRPr="00BB4F61">
        <w:rPr>
          <w:sz w:val="12"/>
        </w:rPr>
        <w:t>"There is no bottom to this stupidity," said one USAID staffer who asked to speak anonymously for fear of reprisal from the Trump administration.</w:t>
      </w:r>
    </w:p>
    <w:p w14:paraId="6F439020" w14:textId="77777777" w:rsidR="009D401C" w:rsidRPr="00BB4F61" w:rsidRDefault="009D401C" w:rsidP="009D401C">
      <w:pPr>
        <w:rPr>
          <w:sz w:val="12"/>
        </w:rPr>
      </w:pPr>
    </w:p>
    <w:p w14:paraId="0DFD2054" w14:textId="77777777" w:rsidR="009D401C" w:rsidRDefault="009D401C" w:rsidP="009D401C">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6ECA9BA3" w14:textId="77777777" w:rsidR="009D401C" w:rsidRPr="00D52F6D" w:rsidRDefault="009D401C" w:rsidP="009D401C">
      <w:pPr>
        <w:pStyle w:val="Heading3"/>
      </w:pPr>
      <w:r>
        <w:t>2nc - pics</w:t>
      </w:r>
    </w:p>
    <w:p w14:paraId="5B9DFDE4" w14:textId="77777777" w:rsidR="009D401C" w:rsidRDefault="009D401C" w:rsidP="009D401C"/>
    <w:p w14:paraId="5721FF6D" w14:textId="77777777" w:rsidR="009D401C" w:rsidRPr="00A9680D" w:rsidRDefault="009D401C" w:rsidP="009D401C">
      <w:pPr>
        <w:pStyle w:val="Heading3"/>
      </w:pPr>
      <w:r>
        <w:t>Same XO as USAID</w:t>
      </w:r>
    </w:p>
    <w:p w14:paraId="0CB46F3A" w14:textId="77777777" w:rsidR="009D401C" w:rsidRDefault="009D401C" w:rsidP="009D401C">
      <w:pPr>
        <w:pStyle w:val="Heading3"/>
      </w:pPr>
      <w:r>
        <w:t>!—OV—2NC</w:t>
      </w:r>
    </w:p>
    <w:p w14:paraId="2C20FE79" w14:textId="77777777" w:rsidR="009D401C" w:rsidRDefault="009D401C" w:rsidP="009D401C">
      <w:pPr>
        <w:pStyle w:val="Heading3"/>
      </w:pPr>
      <w:r>
        <w:t>XT—USAID Bad for Development</w:t>
      </w:r>
    </w:p>
    <w:p w14:paraId="1A00DB9C" w14:textId="77777777" w:rsidR="009D401C" w:rsidRDefault="009D401C" w:rsidP="009D401C">
      <w:pPr>
        <w:pStyle w:val="Heading4"/>
        <w:numPr>
          <w:ilvl w:val="0"/>
          <w:numId w:val="49"/>
        </w:numPr>
        <w:tabs>
          <w:tab w:val="num" w:pos="360"/>
        </w:tabs>
        <w:ind w:left="0" w:firstLine="0"/>
      </w:pPr>
      <w:r>
        <w:t xml:space="preserve">USAID is a </w:t>
      </w:r>
      <w:r>
        <w:rPr>
          <w:u w:val="single"/>
        </w:rPr>
        <w:t>PR tool</w:t>
      </w:r>
      <w:r>
        <w:t xml:space="preserve"> that has </w:t>
      </w:r>
      <w:r>
        <w:rPr>
          <w:u w:val="single"/>
        </w:rPr>
        <w:t>never benefited</w:t>
      </w:r>
      <w:r>
        <w:t xml:space="preserve"> a developing economy—most the aid doesn’t even get there!</w:t>
      </w:r>
    </w:p>
    <w:p w14:paraId="2DF5B38F" w14:textId="77777777" w:rsidR="009D401C" w:rsidRPr="00AA74A1" w:rsidRDefault="009D401C" w:rsidP="009D401C">
      <w:pPr>
        <w:rPr>
          <w:sz w:val="16"/>
          <w:szCs w:val="16"/>
        </w:rPr>
      </w:pPr>
      <w:r w:rsidRPr="00AA74A1">
        <w:rPr>
          <w:rStyle w:val="Style13ptBold"/>
        </w:rPr>
        <w:t>Mitchell and Schramm 24</w:t>
      </w:r>
      <w:r>
        <w:t xml:space="preserve"> </w:t>
      </w:r>
      <w:r w:rsidRPr="00AA74A1">
        <w:rPr>
          <w:sz w:val="16"/>
          <w:szCs w:val="16"/>
        </w:rPr>
        <w:t>Amy. Founding partner at Kilo Alpha Strategies Carl. American economist, entrepreneur, author, former President of the Ewing Marion Kauffman Foundation, and University Professor at Syracuse University. "Rethinking US Foreign Aid". The Diplomat. https://thediplomat.com/2024/01/rethinking-us-foreign-aid/ 1/24/24 tiktokbussin15</w:t>
      </w:r>
    </w:p>
    <w:p w14:paraId="45F63E27" w14:textId="77777777" w:rsidR="009D401C" w:rsidRPr="00523C9B" w:rsidRDefault="009D401C" w:rsidP="009D401C">
      <w:pPr>
        <w:rPr>
          <w:rStyle w:val="StyleUnderline"/>
        </w:rPr>
      </w:pPr>
      <w:r w:rsidRPr="00AA74A1">
        <w:rPr>
          <w:sz w:val="12"/>
        </w:rPr>
        <w:t xml:space="preserve">Rostow’s theory was immediately translated into the </w:t>
      </w:r>
      <w:r w:rsidRPr="00523C9B">
        <w:rPr>
          <w:rStyle w:val="StyleUnderline"/>
        </w:rPr>
        <w:t xml:space="preserve">working doctrine </w:t>
      </w:r>
      <w:r w:rsidRPr="00AA74A1">
        <w:rPr>
          <w:rStyle w:val="StyleUnderline"/>
        </w:rPr>
        <w:t>for</w:t>
      </w:r>
      <w:r w:rsidRPr="00523C9B">
        <w:rPr>
          <w:rStyle w:val="StyleUnderline"/>
        </w:rPr>
        <w:t xml:space="preserve"> </w:t>
      </w:r>
      <w:r w:rsidRPr="00AA74A1">
        <w:rPr>
          <w:rStyle w:val="StyleUnderline"/>
          <w:highlight w:val="green"/>
        </w:rPr>
        <w:t>USAID</w:t>
      </w:r>
      <w:r w:rsidRPr="00523C9B">
        <w:rPr>
          <w:rStyle w:val="StyleUnderline"/>
        </w:rPr>
        <w:t xml:space="preserve">. </w:t>
      </w:r>
      <w:r w:rsidRPr="00AA74A1">
        <w:rPr>
          <w:sz w:val="12"/>
        </w:rPr>
        <w:t>That</w:t>
      </w:r>
      <w:r w:rsidRPr="00523C9B">
        <w:rPr>
          <w:rStyle w:val="StyleUnderline"/>
        </w:rPr>
        <w:t xml:space="preserve"> </w:t>
      </w:r>
      <w:r w:rsidRPr="00AA74A1">
        <w:rPr>
          <w:rStyle w:val="StyleUnderline"/>
          <w:highlight w:val="green"/>
        </w:rPr>
        <w:t>was</w:t>
      </w:r>
      <w:r w:rsidRPr="00523C9B">
        <w:rPr>
          <w:rStyle w:val="StyleUnderline"/>
        </w:rPr>
        <w:t xml:space="preserve"> a foundational </w:t>
      </w:r>
      <w:r w:rsidRPr="00AA74A1">
        <w:rPr>
          <w:rStyle w:val="StyleUnderline"/>
          <w:highlight w:val="green"/>
        </w:rPr>
        <w:t>mistake</w:t>
      </w:r>
      <w:r w:rsidRPr="00523C9B">
        <w:rPr>
          <w:rStyle w:val="StyleUnderline"/>
        </w:rPr>
        <w:t xml:space="preserve">, </w:t>
      </w:r>
      <w:r w:rsidRPr="00AA74A1">
        <w:rPr>
          <w:sz w:val="12"/>
        </w:rPr>
        <w:t xml:space="preserve">and the </w:t>
      </w:r>
      <w:r w:rsidRPr="00523C9B">
        <w:rPr>
          <w:rStyle w:val="StyleUnderline"/>
        </w:rPr>
        <w:t xml:space="preserve">impacts have </w:t>
      </w:r>
      <w:r w:rsidRPr="00AA74A1">
        <w:rPr>
          <w:rStyle w:val="StyleUnderline"/>
          <w:highlight w:val="green"/>
        </w:rPr>
        <w:t>reverberated over</w:t>
      </w:r>
      <w:r w:rsidRPr="00523C9B">
        <w:rPr>
          <w:rStyle w:val="StyleUnderline"/>
        </w:rPr>
        <w:t xml:space="preserve"> the last half century of U.S. </w:t>
      </w:r>
      <w:r w:rsidRPr="00AA74A1">
        <w:rPr>
          <w:rStyle w:val="StyleUnderline"/>
          <w:highlight w:val="green"/>
        </w:rPr>
        <w:t>fo</w:t>
      </w:r>
      <w:r w:rsidRPr="00523C9B">
        <w:rPr>
          <w:rStyle w:val="StyleUnderline"/>
        </w:rPr>
        <w:t xml:space="preserve">reign </w:t>
      </w:r>
      <w:r w:rsidRPr="00AA74A1">
        <w:rPr>
          <w:rStyle w:val="StyleUnderline"/>
          <w:highlight w:val="green"/>
        </w:rPr>
        <w:t>po</w:t>
      </w:r>
      <w:r w:rsidRPr="00523C9B">
        <w:rPr>
          <w:rStyle w:val="StyleUnderline"/>
        </w:rPr>
        <w:t xml:space="preserve">licy. </w:t>
      </w:r>
    </w:p>
    <w:p w14:paraId="12BB49C5" w14:textId="77777777" w:rsidR="009D401C" w:rsidRPr="00AA74A1" w:rsidRDefault="009D401C" w:rsidP="009D401C">
      <w:pPr>
        <w:rPr>
          <w:sz w:val="12"/>
        </w:rPr>
      </w:pPr>
      <w:r w:rsidRPr="00AA74A1">
        <w:rPr>
          <w:sz w:val="12"/>
        </w:rPr>
        <w:t>Centered on an economic narrative that revolved around industrial achievement, Rostow’s influence</w:t>
      </w:r>
      <w:r w:rsidRPr="00523C9B">
        <w:rPr>
          <w:rStyle w:val="StyleUnderline"/>
        </w:rPr>
        <w:t xml:space="preserve"> caused the United States to misread the future</w:t>
      </w:r>
      <w:r w:rsidRPr="00AA74A1">
        <w:rPr>
          <w:sz w:val="12"/>
        </w:rPr>
        <w:t xml:space="preserve">, where technological advances would remodel the global economy. Instead, Rostow saw the Cold War as being won or lost based on whether a given state’s citizen-consumers were satisfied with goods made within their country. He failed to recognize the critical importance of trade and deregulation to allow growth. </w:t>
      </w:r>
    </w:p>
    <w:p w14:paraId="3609B7C0" w14:textId="77777777" w:rsidR="009D401C" w:rsidRPr="00AA74A1" w:rsidRDefault="009D401C" w:rsidP="009D401C">
      <w:pPr>
        <w:rPr>
          <w:sz w:val="12"/>
        </w:rPr>
      </w:pPr>
      <w:r w:rsidRPr="00AA74A1">
        <w:rPr>
          <w:sz w:val="12"/>
        </w:rPr>
        <w:t xml:space="preserve">In no small measure, </w:t>
      </w:r>
      <w:r w:rsidRPr="00523C9B">
        <w:rPr>
          <w:rStyle w:val="StyleUnderline"/>
        </w:rPr>
        <w:t>USAID’s decades-long failure</w:t>
      </w:r>
      <w:r w:rsidRPr="00AA74A1">
        <w:rPr>
          <w:sz w:val="12"/>
        </w:rPr>
        <w:t xml:space="preserve"> as an agency is rooted in Rostow’s flawed vision. Looking at USAID’s record, </w:t>
      </w:r>
      <w:r w:rsidRPr="00AA74A1">
        <w:rPr>
          <w:rStyle w:val="Emphasis"/>
          <w:highlight w:val="green"/>
        </w:rPr>
        <w:t>there is no evidence</w:t>
      </w:r>
      <w:r w:rsidRPr="00523C9B">
        <w:rPr>
          <w:rStyle w:val="Emphasis"/>
        </w:rPr>
        <w:t xml:space="preserve"> the </w:t>
      </w:r>
      <w:r w:rsidRPr="00AA74A1">
        <w:rPr>
          <w:rStyle w:val="Emphasis"/>
          <w:highlight w:val="green"/>
        </w:rPr>
        <w:t>agency</w:t>
      </w:r>
      <w:r w:rsidRPr="00523C9B">
        <w:rPr>
          <w:rStyle w:val="Emphasis"/>
        </w:rPr>
        <w:t xml:space="preserve"> has ever </w:t>
      </w:r>
      <w:r w:rsidRPr="00AA74A1">
        <w:rPr>
          <w:rStyle w:val="Emphasis"/>
          <w:highlight w:val="green"/>
        </w:rPr>
        <w:t>created a new</w:t>
      </w:r>
      <w:r w:rsidRPr="00523C9B">
        <w:rPr>
          <w:rStyle w:val="Emphasis"/>
        </w:rPr>
        <w:t xml:space="preserve"> self-sustaining </w:t>
      </w:r>
      <w:r w:rsidRPr="00AA74A1">
        <w:rPr>
          <w:rStyle w:val="Emphasis"/>
          <w:highlight w:val="green"/>
        </w:rPr>
        <w:t>economy, revitalized a stalled economy, or</w:t>
      </w:r>
      <w:r w:rsidRPr="00523C9B">
        <w:rPr>
          <w:rStyle w:val="Emphasis"/>
        </w:rPr>
        <w:t xml:space="preserve"> </w:t>
      </w:r>
      <w:r w:rsidRPr="00AA74A1">
        <w:rPr>
          <w:rStyle w:val="Emphasis"/>
          <w:highlight w:val="green"/>
        </w:rPr>
        <w:t>rehabilitated an economy</w:t>
      </w:r>
      <w:r w:rsidRPr="00523C9B">
        <w:rPr>
          <w:rStyle w:val="Emphasis"/>
        </w:rPr>
        <w:t xml:space="preserve"> in the aftermath of international conflict or natural disasters</w:t>
      </w:r>
      <w:r w:rsidRPr="00AA74A1">
        <w:rPr>
          <w:sz w:val="12"/>
        </w:rPr>
        <w:t xml:space="preserve">. Indeed, </w:t>
      </w:r>
      <w:r w:rsidRPr="00523C9B">
        <w:rPr>
          <w:rStyle w:val="StyleUnderline"/>
        </w:rPr>
        <w:t>USAID has compiled a record that does more to call into question the theory of international aid than support it</w:t>
      </w:r>
      <w:r w:rsidRPr="00AA74A1">
        <w:rPr>
          <w:sz w:val="12"/>
        </w:rPr>
        <w:t>. As William Easterly, a professor of economics at New York University, put it, “</w:t>
      </w:r>
      <w:r w:rsidRPr="00AA74A1">
        <w:rPr>
          <w:rStyle w:val="Emphasis"/>
          <w:highlight w:val="green"/>
        </w:rPr>
        <w:t>Let’s not kid ourselves</w:t>
      </w:r>
      <w:r w:rsidRPr="00523C9B">
        <w:rPr>
          <w:rStyle w:val="Emphasis"/>
        </w:rPr>
        <w:t xml:space="preserve"> that spending more money on foreign aid accomplishes anything by itself</w:t>
      </w:r>
      <w:r w:rsidRPr="00AA74A1">
        <w:rPr>
          <w:sz w:val="12"/>
        </w:rPr>
        <w:t>.”</w:t>
      </w:r>
    </w:p>
    <w:p w14:paraId="2DDB0888" w14:textId="77777777" w:rsidR="009D401C" w:rsidRPr="00AA74A1" w:rsidRDefault="009D401C" w:rsidP="009D401C">
      <w:pPr>
        <w:rPr>
          <w:sz w:val="12"/>
        </w:rPr>
      </w:pPr>
      <w:r w:rsidRPr="00AA74A1">
        <w:rPr>
          <w:sz w:val="12"/>
        </w:rPr>
        <w:t xml:space="preserve">Today, however, </w:t>
      </w:r>
      <w:r w:rsidRPr="00523C9B">
        <w:rPr>
          <w:rStyle w:val="StyleUnderline"/>
        </w:rPr>
        <w:t xml:space="preserve">concern over the effective use of donated assistance to developing countries may no longer be relevant. </w:t>
      </w:r>
      <w:r w:rsidRPr="00AA74A1">
        <w:rPr>
          <w:rStyle w:val="StyleUnderline"/>
          <w:highlight w:val="green"/>
        </w:rPr>
        <w:t>USAID</w:t>
      </w:r>
      <w:r w:rsidRPr="00523C9B">
        <w:rPr>
          <w:rStyle w:val="StyleUnderline"/>
        </w:rPr>
        <w:t xml:space="preserve"> now appears to be more </w:t>
      </w:r>
      <w:r w:rsidRPr="00AA74A1">
        <w:rPr>
          <w:rStyle w:val="StyleUnderline"/>
          <w:highlight w:val="green"/>
        </w:rPr>
        <w:t>a p</w:t>
      </w:r>
      <w:r w:rsidRPr="00523C9B">
        <w:rPr>
          <w:rStyle w:val="StyleUnderline"/>
        </w:rPr>
        <w:t xml:space="preserve">ublic </w:t>
      </w:r>
      <w:r w:rsidRPr="00AA74A1">
        <w:rPr>
          <w:rStyle w:val="StyleUnderline"/>
          <w:highlight w:val="green"/>
        </w:rPr>
        <w:t>r</w:t>
      </w:r>
      <w:r w:rsidRPr="00523C9B">
        <w:rPr>
          <w:rStyle w:val="StyleUnderline"/>
        </w:rPr>
        <w:t xml:space="preserve">elations </w:t>
      </w:r>
      <w:r w:rsidRPr="00AA74A1">
        <w:rPr>
          <w:rStyle w:val="StyleUnderline"/>
          <w:highlight w:val="green"/>
        </w:rPr>
        <w:t>tool</w:t>
      </w:r>
      <w:r w:rsidRPr="00AA74A1">
        <w:rPr>
          <w:sz w:val="12"/>
        </w:rPr>
        <w:t xml:space="preserve"> for the White House, providing advocacy on a spectrum of issues </w:t>
      </w:r>
      <w:r w:rsidRPr="00523C9B">
        <w:rPr>
          <w:rStyle w:val="StyleUnderline"/>
        </w:rPr>
        <w:t xml:space="preserve">that have </w:t>
      </w:r>
      <w:r w:rsidRPr="00AA74A1">
        <w:rPr>
          <w:rStyle w:val="StyleUnderline"/>
          <w:highlight w:val="green"/>
        </w:rPr>
        <w:t xml:space="preserve">little bearing on </w:t>
      </w:r>
      <w:r w:rsidRPr="00AA74A1">
        <w:rPr>
          <w:rStyle w:val="StyleUnderline"/>
        </w:rPr>
        <w:t xml:space="preserve">economic expansion in </w:t>
      </w:r>
      <w:r w:rsidRPr="00AA74A1">
        <w:rPr>
          <w:rStyle w:val="StyleUnderline"/>
          <w:highlight w:val="green"/>
        </w:rPr>
        <w:t>the developing world. Cultural priorities</w:t>
      </w:r>
      <w:r w:rsidRPr="00523C9B">
        <w:rPr>
          <w:rStyle w:val="StyleUnderline"/>
        </w:rPr>
        <w:t xml:space="preserve"> such as climate change, abortion, universal vaccination, and diversity inclusion and equity </w:t>
      </w:r>
      <w:r w:rsidRPr="00AA74A1">
        <w:rPr>
          <w:rStyle w:val="StyleUnderline"/>
          <w:highlight w:val="green"/>
        </w:rPr>
        <w:t>triumph over</w:t>
      </w:r>
      <w:r w:rsidRPr="00523C9B">
        <w:rPr>
          <w:rStyle w:val="StyleUnderline"/>
        </w:rPr>
        <w:t xml:space="preserve"> economic </w:t>
      </w:r>
      <w:r w:rsidRPr="00AA74A1">
        <w:rPr>
          <w:rStyle w:val="StyleUnderline"/>
          <w:highlight w:val="green"/>
        </w:rPr>
        <w:t>growth</w:t>
      </w:r>
      <w:r w:rsidRPr="00AA74A1">
        <w:rPr>
          <w:sz w:val="12"/>
        </w:rPr>
        <w:t>. These topics du jour among the world’s political elite are redefining the United Nations.</w:t>
      </w:r>
    </w:p>
    <w:p w14:paraId="46E323B2" w14:textId="77777777" w:rsidR="009D401C" w:rsidRPr="000A165E" w:rsidRDefault="009D401C" w:rsidP="009D401C">
      <w:pPr>
        <w:rPr>
          <w:rStyle w:val="Emphasis"/>
        </w:rPr>
      </w:pPr>
      <w:r w:rsidRPr="00AA74A1">
        <w:rPr>
          <w:sz w:val="12"/>
        </w:rPr>
        <w:t xml:space="preserve">Now </w:t>
      </w:r>
      <w:r w:rsidRPr="000A165E">
        <w:rPr>
          <w:rStyle w:val="StyleUnderline"/>
        </w:rPr>
        <w:t>in the midst of two unanticipated wars, the lack of U.S. leadership on strategic aid over the past six decades has suddenly become a critical aspect confronting the next decade.</w:t>
      </w:r>
      <w:r w:rsidRPr="00AA74A1">
        <w:rPr>
          <w:sz w:val="12"/>
        </w:rPr>
        <w:t xml:space="preserve"> </w:t>
      </w:r>
      <w:r w:rsidRPr="00AA74A1">
        <w:rPr>
          <w:rStyle w:val="Emphasis"/>
          <w:highlight w:val="green"/>
        </w:rPr>
        <w:t xml:space="preserve">Merely giving </w:t>
      </w:r>
      <w:r w:rsidRPr="00AA74A1">
        <w:rPr>
          <w:rStyle w:val="Emphasis"/>
        </w:rPr>
        <w:t xml:space="preserve">more </w:t>
      </w:r>
      <w:r w:rsidRPr="00AA74A1">
        <w:rPr>
          <w:rStyle w:val="Emphasis"/>
          <w:highlight w:val="green"/>
        </w:rPr>
        <w:t>money</w:t>
      </w:r>
      <w:r w:rsidRPr="000A165E">
        <w:rPr>
          <w:rStyle w:val="Emphasis"/>
        </w:rPr>
        <w:t xml:space="preserve"> </w:t>
      </w:r>
      <w:r w:rsidRPr="00AA74A1">
        <w:rPr>
          <w:rStyle w:val="Emphasis"/>
          <w:highlight w:val="green"/>
        </w:rPr>
        <w:t>to USAID contractors</w:t>
      </w:r>
      <w:r w:rsidRPr="000A165E">
        <w:rPr>
          <w:rStyle w:val="Emphasis"/>
        </w:rPr>
        <w:t xml:space="preserve"> whose focus is prolonging their own roles in distributing aid to countries in need </w:t>
      </w:r>
      <w:r w:rsidRPr="00AA74A1">
        <w:rPr>
          <w:rStyle w:val="Emphasis"/>
          <w:highlight w:val="green"/>
        </w:rPr>
        <w:t>is not the answer.</w:t>
      </w:r>
      <w:r w:rsidRPr="000A165E">
        <w:rPr>
          <w:rStyle w:val="Emphasis"/>
        </w:rPr>
        <w:t xml:space="preserve"> </w:t>
      </w:r>
    </w:p>
    <w:p w14:paraId="12DD38C9" w14:textId="77777777" w:rsidR="009D401C" w:rsidRPr="000A165E" w:rsidRDefault="009D401C" w:rsidP="009D401C">
      <w:pPr>
        <w:rPr>
          <w:rStyle w:val="StyleUnderline"/>
        </w:rPr>
      </w:pPr>
      <w:r w:rsidRPr="00AA74A1">
        <w:rPr>
          <w:sz w:val="12"/>
        </w:rPr>
        <w:t xml:space="preserve">There is a need for financial support in a lengthening list of countries under great stress, yet </w:t>
      </w:r>
      <w:r w:rsidRPr="00AA74A1">
        <w:rPr>
          <w:rStyle w:val="Emphasis"/>
        </w:rPr>
        <w:t xml:space="preserve">multinational </w:t>
      </w:r>
      <w:r w:rsidRPr="00AA74A1">
        <w:rPr>
          <w:rStyle w:val="Emphasis"/>
          <w:highlight w:val="green"/>
        </w:rPr>
        <w:t>promises</w:t>
      </w:r>
      <w:r w:rsidRPr="00AA74A1">
        <w:rPr>
          <w:rStyle w:val="Emphasis"/>
        </w:rPr>
        <w:t xml:space="preserve"> of public support </w:t>
      </w:r>
      <w:r w:rsidRPr="00AA74A1">
        <w:rPr>
          <w:rStyle w:val="Emphasis"/>
          <w:highlight w:val="green"/>
        </w:rPr>
        <w:t>have fallen short</w:t>
      </w:r>
      <w:r w:rsidRPr="000A165E">
        <w:rPr>
          <w:rStyle w:val="Emphasis"/>
        </w:rPr>
        <w:t xml:space="preserve"> in almost every</w:t>
      </w:r>
      <w:r w:rsidRPr="00AA74A1">
        <w:rPr>
          <w:sz w:val="12"/>
        </w:rPr>
        <w:t xml:space="preserve"> case, further </w:t>
      </w:r>
      <w:r w:rsidRPr="000A165E">
        <w:rPr>
          <w:rStyle w:val="StyleUnderline"/>
        </w:rPr>
        <w:t>strengthening skepticism about the entire aid enterprise</w:t>
      </w:r>
      <w:r w:rsidRPr="00AA74A1">
        <w:rPr>
          <w:sz w:val="12"/>
        </w:rPr>
        <w:t xml:space="preserve">. For example, as 2023 came to a close, </w:t>
      </w:r>
      <w:r w:rsidRPr="000A165E">
        <w:rPr>
          <w:rStyle w:val="StyleUnderline"/>
        </w:rPr>
        <w:t xml:space="preserve">donor promises of support for </w:t>
      </w:r>
      <w:r w:rsidRPr="00AA74A1">
        <w:rPr>
          <w:rStyle w:val="StyleUnderline"/>
          <w:highlight w:val="green"/>
        </w:rPr>
        <w:t>Afghanistan</w:t>
      </w:r>
      <w:r w:rsidRPr="000A165E">
        <w:rPr>
          <w:rStyle w:val="StyleUnderline"/>
        </w:rPr>
        <w:t xml:space="preserve"> totaling $3.2 billion had </w:t>
      </w:r>
      <w:r w:rsidRPr="000A165E">
        <w:rPr>
          <w:rStyle w:val="Emphasis"/>
        </w:rPr>
        <w:t xml:space="preserve">fallen short </w:t>
      </w:r>
      <w:r w:rsidRPr="00AA74A1">
        <w:rPr>
          <w:rStyle w:val="Emphasis"/>
          <w:highlight w:val="green"/>
        </w:rPr>
        <w:t>by 85 percent</w:t>
      </w:r>
      <w:r w:rsidRPr="00AA74A1">
        <w:rPr>
          <w:sz w:val="12"/>
        </w:rPr>
        <w:t xml:space="preserve">. Similarly, of the $875 million required to fund shelter, food and medicine for </w:t>
      </w:r>
      <w:r w:rsidRPr="00AA74A1">
        <w:rPr>
          <w:rStyle w:val="StyleUnderline"/>
          <w:highlight w:val="green"/>
        </w:rPr>
        <w:t>Rohingya</w:t>
      </w:r>
      <w:r w:rsidRPr="000A165E">
        <w:rPr>
          <w:rStyle w:val="StyleUnderline"/>
        </w:rPr>
        <w:t xml:space="preserve"> refugees, </w:t>
      </w:r>
      <w:r w:rsidRPr="00AA74A1">
        <w:rPr>
          <w:rStyle w:val="StyleUnderline"/>
          <w:highlight w:val="green"/>
        </w:rPr>
        <w:t>only 25 percent</w:t>
      </w:r>
      <w:r w:rsidRPr="000A165E">
        <w:rPr>
          <w:rStyle w:val="StyleUnderline"/>
        </w:rPr>
        <w:t xml:space="preserve"> has been </w:t>
      </w:r>
      <w:r w:rsidRPr="00AA74A1">
        <w:rPr>
          <w:rStyle w:val="StyleUnderline"/>
          <w:highlight w:val="green"/>
        </w:rPr>
        <w:t>dispersed</w:t>
      </w:r>
      <w:r w:rsidRPr="00AA74A1">
        <w:rPr>
          <w:sz w:val="12"/>
        </w:rPr>
        <w:t xml:space="preserve">. </w:t>
      </w:r>
      <w:r w:rsidRPr="000A165E">
        <w:rPr>
          <w:rStyle w:val="StyleUnderline"/>
        </w:rPr>
        <w:t xml:space="preserve">Only </w:t>
      </w:r>
      <w:r w:rsidRPr="00AA74A1">
        <w:rPr>
          <w:rStyle w:val="StyleUnderline"/>
          <w:highlight w:val="green"/>
        </w:rPr>
        <w:t>30 percent of</w:t>
      </w:r>
      <w:r w:rsidRPr="000A165E">
        <w:rPr>
          <w:rStyle w:val="StyleUnderline"/>
        </w:rPr>
        <w:t xml:space="preserve"> promised </w:t>
      </w:r>
      <w:r w:rsidRPr="00AA74A1">
        <w:rPr>
          <w:rStyle w:val="StyleUnderline"/>
          <w:highlight w:val="green"/>
        </w:rPr>
        <w:t>aid for Yemen</w:t>
      </w:r>
      <w:r w:rsidRPr="000A165E">
        <w:rPr>
          <w:rStyle w:val="StyleUnderline"/>
        </w:rPr>
        <w:t xml:space="preserve"> has been collected</w:t>
      </w:r>
      <w:r w:rsidRPr="00AA74A1">
        <w:rPr>
          <w:sz w:val="12"/>
        </w:rPr>
        <w:t xml:space="preserve">. And despite headlines regarding the United States’ ongoing support for Ukraine’s rebuilding, </w:t>
      </w:r>
      <w:r w:rsidRPr="000A165E">
        <w:rPr>
          <w:rStyle w:val="StyleUnderline"/>
        </w:rPr>
        <w:t>precious little in the way of redevelopment monies have been realized.</w:t>
      </w:r>
    </w:p>
    <w:p w14:paraId="4BD837AF" w14:textId="77777777" w:rsidR="009D401C" w:rsidRDefault="009D401C" w:rsidP="009D401C">
      <w:pPr>
        <w:rPr>
          <w:sz w:val="12"/>
        </w:rPr>
      </w:pPr>
      <w:r w:rsidRPr="00AA74A1">
        <w:rPr>
          <w:rStyle w:val="StyleUnderline"/>
        </w:rPr>
        <w:t xml:space="preserve">We have </w:t>
      </w:r>
      <w:r w:rsidRPr="00AA74A1">
        <w:rPr>
          <w:rStyle w:val="StyleUnderline"/>
          <w:highlight w:val="green"/>
        </w:rPr>
        <w:t>reached an inflection point</w:t>
      </w:r>
      <w:r w:rsidRPr="00AA74A1">
        <w:rPr>
          <w:rStyle w:val="StyleUnderline"/>
        </w:rPr>
        <w:t xml:space="preserve"> in Washington’s approach to assisting countries</w:t>
      </w:r>
      <w:r w:rsidRPr="00AA74A1">
        <w:rPr>
          <w:sz w:val="12"/>
        </w:rPr>
        <w:t xml:space="preserve"> in dire need of new market-based economies. Years of </w:t>
      </w:r>
      <w:r w:rsidRPr="00AA74A1">
        <w:rPr>
          <w:rStyle w:val="StyleUnderline"/>
          <w:highlight w:val="green"/>
        </w:rPr>
        <w:t>USAID soft power</w:t>
      </w:r>
      <w:r w:rsidRPr="00AA74A1">
        <w:rPr>
          <w:rStyle w:val="StyleUnderline"/>
        </w:rPr>
        <w:t xml:space="preserve"> giving </w:t>
      </w:r>
      <w:r w:rsidRPr="00AA74A1">
        <w:rPr>
          <w:rStyle w:val="StyleUnderline"/>
          <w:highlight w:val="green"/>
        </w:rPr>
        <w:t>must come to an end</w:t>
      </w:r>
      <w:r w:rsidRPr="00AA74A1">
        <w:rPr>
          <w:rStyle w:val="StyleUnderline"/>
        </w:rPr>
        <w:t>. The United States should not be perceived as the kindly piggy bank that sustains would-be allies on an undefined journey</w:t>
      </w:r>
      <w:r w:rsidRPr="00AA74A1">
        <w:rPr>
          <w:sz w:val="12"/>
        </w:rPr>
        <w:t xml:space="preserve">, one awash in “good, but untested ideas,” that might lead to something resembling Rostow’s “take off” moment. Instead, the formula that must characterize U.S. policy is encapsulated in the idea of “expeditionary economics,” a thesis developed as to how the United States could successfully extract itself from the Iraqi theater. </w:t>
      </w:r>
    </w:p>
    <w:p w14:paraId="40DD050C" w14:textId="77777777" w:rsidR="009D401C" w:rsidRDefault="009D401C" w:rsidP="009D401C">
      <w:pPr>
        <w:pStyle w:val="Heading4"/>
        <w:numPr>
          <w:ilvl w:val="0"/>
          <w:numId w:val="49"/>
        </w:numPr>
        <w:tabs>
          <w:tab w:val="num" w:pos="360"/>
        </w:tabs>
        <w:ind w:left="0" w:firstLine="0"/>
      </w:pPr>
      <w:r>
        <w:t xml:space="preserve">USAID </w:t>
      </w:r>
      <w:r>
        <w:rPr>
          <w:u w:val="single"/>
        </w:rPr>
        <w:t>funds extremist groups</w:t>
      </w:r>
      <w:r>
        <w:t xml:space="preserve">—that spills into </w:t>
      </w:r>
      <w:r>
        <w:rPr>
          <w:u w:val="single"/>
        </w:rPr>
        <w:t>broader violence</w:t>
      </w:r>
      <w:r>
        <w:t>.</w:t>
      </w:r>
    </w:p>
    <w:p w14:paraId="7A177A58" w14:textId="77777777" w:rsidR="009D401C" w:rsidRPr="00BF145D" w:rsidRDefault="009D401C" w:rsidP="009D401C">
      <w:r w:rsidRPr="00BF145D">
        <w:rPr>
          <w:rStyle w:val="Style13ptBold"/>
        </w:rPr>
        <w:t>Ola 25</w:t>
      </w:r>
      <w:r>
        <w:t xml:space="preserve"> </w:t>
      </w:r>
      <w:r w:rsidRPr="00BF145D">
        <w:rPr>
          <w:sz w:val="16"/>
          <w:szCs w:val="16"/>
        </w:rPr>
        <w:t>Temitope Peter. Department of Peace and Security Studies, ekiti State university, ado-ekiti, Nigeria. "Understanding the United States Agency for International Development’s relationship with extremism financing." Third World Quarterly (2025): 1-15. Pp. 12-13 tiktokbussin15</w:t>
      </w:r>
    </w:p>
    <w:p w14:paraId="71BD6BC4" w14:textId="77777777" w:rsidR="009D401C" w:rsidRPr="00BF145D" w:rsidRDefault="009D401C" w:rsidP="009D401C">
      <w:pPr>
        <w:rPr>
          <w:sz w:val="12"/>
        </w:rPr>
      </w:pPr>
      <w:r w:rsidRPr="00BF145D">
        <w:rPr>
          <w:sz w:val="12"/>
        </w:rPr>
        <w:t xml:space="preserve">This study x-rays </w:t>
      </w:r>
      <w:r w:rsidRPr="00BF145D">
        <w:rPr>
          <w:rStyle w:val="StyleUnderline"/>
        </w:rPr>
        <w:t xml:space="preserve">the complicity of </w:t>
      </w:r>
      <w:r w:rsidRPr="00BF145D">
        <w:rPr>
          <w:rStyle w:val="Emphasis"/>
          <w:highlight w:val="green"/>
        </w:rPr>
        <w:t xml:space="preserve">USAID funding </w:t>
      </w:r>
      <w:r w:rsidRPr="00BF145D">
        <w:rPr>
          <w:rStyle w:val="Emphasis"/>
        </w:rPr>
        <w:t xml:space="preserve">in the prodding and </w:t>
      </w:r>
      <w:r w:rsidRPr="00BF145D">
        <w:rPr>
          <w:rStyle w:val="Emphasis"/>
          <w:highlight w:val="green"/>
        </w:rPr>
        <w:t>perpetuation</w:t>
      </w:r>
      <w:r w:rsidRPr="00BF145D">
        <w:rPr>
          <w:rStyle w:val="Emphasis"/>
        </w:rPr>
        <w:t xml:space="preserve"> of the tempo of the </w:t>
      </w:r>
      <w:r w:rsidRPr="00BF145D">
        <w:rPr>
          <w:rStyle w:val="Emphasis"/>
          <w:highlight w:val="green"/>
        </w:rPr>
        <w:t>global</w:t>
      </w:r>
      <w:r w:rsidRPr="00BF145D">
        <w:rPr>
          <w:rStyle w:val="Emphasis"/>
        </w:rPr>
        <w:t xml:space="preserve"> circle of </w:t>
      </w:r>
      <w:r w:rsidRPr="00BF145D">
        <w:rPr>
          <w:rStyle w:val="Emphasis"/>
          <w:highlight w:val="green"/>
        </w:rPr>
        <w:t>violence</w:t>
      </w:r>
      <w:r w:rsidRPr="00BF145D">
        <w:rPr>
          <w:rStyle w:val="Emphasis"/>
        </w:rPr>
        <w:t xml:space="preserve"> and oppression</w:t>
      </w:r>
      <w:r w:rsidRPr="00BF145D">
        <w:rPr>
          <w:sz w:val="12"/>
        </w:rPr>
        <w:t>. USAID offers a useful case study to understand the fraught dynamics of performative identity construction in international politics</w:t>
      </w:r>
      <w:r w:rsidRPr="00BF145D">
        <w:rPr>
          <w:rStyle w:val="StyleUnderline"/>
        </w:rPr>
        <w:t xml:space="preserve">. The indictment of USAID through the re-evaluation of its activities which the establishment of Department of Government Efficiency (DOGE) necessitated at the hands of the second Trump administration </w:t>
      </w:r>
      <w:r w:rsidRPr="00BF145D">
        <w:rPr>
          <w:rStyle w:val="Emphasis"/>
        </w:rPr>
        <w:t>implies that the agency’s culture of impunity was given the merest strains of legitimacy by previous administrations.</w:t>
      </w:r>
      <w:r w:rsidRPr="00BF145D">
        <w:rPr>
          <w:sz w:val="12"/>
        </w:rPr>
        <w:t xml:space="preserve"> With it, and given that US foreign policy is emblazoned on the activities of </w:t>
      </w:r>
      <w:r w:rsidRPr="00BF145D">
        <w:rPr>
          <w:rStyle w:val="Emphasis"/>
          <w:highlight w:val="green"/>
        </w:rPr>
        <w:t>USAID</w:t>
      </w:r>
      <w:r w:rsidRPr="00BF145D">
        <w:rPr>
          <w:rStyle w:val="Emphasis"/>
        </w:rPr>
        <w:t xml:space="preserve">, Washington </w:t>
      </w:r>
      <w:r w:rsidRPr="00BF145D">
        <w:rPr>
          <w:rStyle w:val="Emphasis"/>
          <w:highlight w:val="green"/>
        </w:rPr>
        <w:t>is complicit in terror funding</w:t>
      </w:r>
      <w:r w:rsidRPr="00BF145D">
        <w:rPr>
          <w:sz w:val="12"/>
        </w:rPr>
        <w:t xml:space="preserve">. USAID embodies development epistemic violence by its </w:t>
      </w:r>
      <w:r w:rsidRPr="00BF145D">
        <w:rPr>
          <w:rStyle w:val="StyleUnderline"/>
        </w:rPr>
        <w:t xml:space="preserve">funding of </w:t>
      </w:r>
      <w:r w:rsidRPr="00BF145D">
        <w:rPr>
          <w:rStyle w:val="StyleUnderline"/>
          <w:highlight w:val="green"/>
        </w:rPr>
        <w:t>extremist groups</w:t>
      </w:r>
      <w:r w:rsidRPr="00BF145D">
        <w:rPr>
          <w:rStyle w:val="StyleUnderline"/>
        </w:rPr>
        <w:t xml:space="preserve">, and this epistemic </w:t>
      </w:r>
      <w:r w:rsidRPr="00BF145D">
        <w:rPr>
          <w:rStyle w:val="Emphasis"/>
        </w:rPr>
        <w:t xml:space="preserve">violence </w:t>
      </w:r>
      <w:r w:rsidRPr="00BF145D">
        <w:rPr>
          <w:rStyle w:val="Emphasis"/>
          <w:highlight w:val="green"/>
        </w:rPr>
        <w:t>is reinforced through physical violence</w:t>
      </w:r>
      <w:r w:rsidRPr="00BF145D">
        <w:rPr>
          <w:sz w:val="12"/>
        </w:rPr>
        <w:t xml:space="preserve">. The agency thus became a chimaera and a discomfiting coalescence of seemingly contradictory parts in American foreign policy. The funding of terror groups by USAID </w:t>
      </w:r>
      <w:r w:rsidRPr="00BF145D">
        <w:rPr>
          <w:rStyle w:val="StyleUnderline"/>
        </w:rPr>
        <w:t>shows how proxies of American power are sought when realpolitik is less accessible</w:t>
      </w:r>
      <w:r w:rsidRPr="00BF145D">
        <w:rPr>
          <w:sz w:val="12"/>
        </w:rPr>
        <w:t>. That is, perhaps, the most plausible explanation for the golden and enabling roles played by America’s finance in the activities of terror groups around the world.</w:t>
      </w:r>
    </w:p>
    <w:p w14:paraId="0ADC2A54" w14:textId="77777777" w:rsidR="009D401C" w:rsidRPr="00BF145D" w:rsidRDefault="009D401C" w:rsidP="009D401C">
      <w:pPr>
        <w:rPr>
          <w:sz w:val="12"/>
        </w:rPr>
      </w:pPr>
      <w:r w:rsidRPr="00BF145D">
        <w:rPr>
          <w:sz w:val="12"/>
        </w:rPr>
        <w:t xml:space="preserve">While USAID’s financial support for the violent extremist groups is outside the constitutionally approved mandate supervised by the Secretary of State through the Foreign Assistance Act of 1961 and the Foreign Affairs Reform and Restructuring Act of 1998, </w:t>
      </w:r>
      <w:r w:rsidRPr="00BF145D">
        <w:rPr>
          <w:rStyle w:val="StyleUnderline"/>
        </w:rPr>
        <w:t xml:space="preserve">this study shows the </w:t>
      </w:r>
      <w:r w:rsidRPr="00BF145D">
        <w:rPr>
          <w:rStyle w:val="StyleUnderline"/>
          <w:highlight w:val="green"/>
        </w:rPr>
        <w:t>Streisand effect</w:t>
      </w:r>
      <w:r w:rsidRPr="00BF145D">
        <w:rPr>
          <w:rStyle w:val="StyleUnderline"/>
        </w:rPr>
        <w:t xml:space="preserve">10 </w:t>
      </w:r>
      <w:r w:rsidRPr="00BF145D">
        <w:rPr>
          <w:rStyle w:val="StyleUnderline"/>
          <w:highlight w:val="green"/>
        </w:rPr>
        <w:t>of</w:t>
      </w:r>
      <w:r w:rsidRPr="00BF145D">
        <w:rPr>
          <w:rStyle w:val="StyleUnderline"/>
        </w:rPr>
        <w:t xml:space="preserve"> USAID’s </w:t>
      </w:r>
      <w:r w:rsidRPr="00BF145D">
        <w:rPr>
          <w:rStyle w:val="StyleUnderline"/>
          <w:highlight w:val="green"/>
        </w:rPr>
        <w:t>efforts to cover its tracks</w:t>
      </w:r>
      <w:r w:rsidRPr="00BF145D">
        <w:rPr>
          <w:rStyle w:val="StyleUnderline"/>
        </w:rPr>
        <w:t>.</w:t>
      </w:r>
      <w:r w:rsidRPr="00BF145D">
        <w:rPr>
          <w:sz w:val="12"/>
        </w:rPr>
        <w:t xml:space="preserve"> Although evidence is inconclusive on the reasons for the (in)actions of USAID, the outcomes are a stark reminder of how </w:t>
      </w:r>
      <w:r w:rsidRPr="00BF145D">
        <w:rPr>
          <w:rStyle w:val="StyleUnderline"/>
        </w:rPr>
        <w:t xml:space="preserve">power disequilibrium and the </w:t>
      </w:r>
      <w:r w:rsidRPr="00BF145D">
        <w:rPr>
          <w:rStyle w:val="StyleUnderline"/>
          <w:highlight w:val="green"/>
        </w:rPr>
        <w:t>absence of the inhibiting powers of</w:t>
      </w:r>
      <w:r w:rsidRPr="00BF145D">
        <w:rPr>
          <w:rStyle w:val="StyleUnderline"/>
        </w:rPr>
        <w:t xml:space="preserve"> a more </w:t>
      </w:r>
      <w:r w:rsidRPr="00BF145D">
        <w:rPr>
          <w:rStyle w:val="StyleUnderline"/>
          <w:highlight w:val="green"/>
        </w:rPr>
        <w:t>superior foreign power</w:t>
      </w:r>
      <w:r w:rsidRPr="00BF145D">
        <w:rPr>
          <w:rStyle w:val="StyleUnderline"/>
        </w:rPr>
        <w:t xml:space="preserve"> become a </w:t>
      </w:r>
      <w:r w:rsidRPr="00BF145D">
        <w:rPr>
          <w:rStyle w:val="StyleUnderline"/>
          <w:highlight w:val="green"/>
        </w:rPr>
        <w:t>complicat</w:t>
      </w:r>
      <w:r w:rsidRPr="00BF145D">
        <w:rPr>
          <w:rStyle w:val="StyleUnderline"/>
        </w:rPr>
        <w:t xml:space="preserve">ing leeway for the </w:t>
      </w:r>
      <w:r w:rsidRPr="00BF145D">
        <w:rPr>
          <w:rStyle w:val="StyleUnderline"/>
          <w:highlight w:val="green"/>
        </w:rPr>
        <w:t>amoral nature of</w:t>
      </w:r>
      <w:r w:rsidRPr="00BF145D">
        <w:rPr>
          <w:rStyle w:val="StyleUnderline"/>
        </w:rPr>
        <w:t xml:space="preserve"> American </w:t>
      </w:r>
      <w:r w:rsidRPr="00BF145D">
        <w:rPr>
          <w:rStyle w:val="StyleUnderline"/>
          <w:highlight w:val="green"/>
        </w:rPr>
        <w:t>diplomacy</w:t>
      </w:r>
      <w:r w:rsidRPr="00BF145D">
        <w:rPr>
          <w:sz w:val="12"/>
        </w:rPr>
        <w:t xml:space="preserve">. They </w:t>
      </w:r>
      <w:r w:rsidRPr="00BF145D">
        <w:rPr>
          <w:rStyle w:val="StyleUnderline"/>
        </w:rPr>
        <w:t>confirm the absence of ethical restraints on American actions</w:t>
      </w:r>
      <w:r w:rsidRPr="00BF145D">
        <w:rPr>
          <w:sz w:val="12"/>
        </w:rPr>
        <w:t xml:space="preserve">. The latitude </w:t>
      </w:r>
      <w:r w:rsidRPr="00BF145D">
        <w:rPr>
          <w:rStyle w:val="StyleUnderline"/>
        </w:rPr>
        <w:t>for choice among policy alternatives is indeed very wide</w:t>
      </w:r>
      <w:r w:rsidRPr="00BF145D">
        <w:rPr>
          <w:sz w:val="12"/>
        </w:rPr>
        <w:t xml:space="preserve">. What is, however, surprising </w:t>
      </w:r>
      <w:r w:rsidRPr="00BF145D">
        <w:rPr>
          <w:rStyle w:val="StyleUnderline"/>
        </w:rPr>
        <w:t>is America’s seeming diplomatic effectiveness despite its non-adherence to moral and ethical principles. It is in view of the object lesson of USAID’s indictment that implications for effecting a new reading of America’s foreign policy under the second Trump administration raises critical empirical questions</w:t>
      </w:r>
      <w:r w:rsidRPr="00BF145D">
        <w:rPr>
          <w:sz w:val="12"/>
        </w:rPr>
        <w:t>.</w:t>
      </w:r>
    </w:p>
    <w:p w14:paraId="3B509030" w14:textId="77777777" w:rsidR="009D401C" w:rsidRDefault="009D401C" w:rsidP="009D401C">
      <w:pPr>
        <w:pStyle w:val="Heading4"/>
        <w:numPr>
          <w:ilvl w:val="0"/>
          <w:numId w:val="49"/>
        </w:numPr>
        <w:tabs>
          <w:tab w:val="num" w:pos="360"/>
        </w:tabs>
        <w:ind w:left="0" w:firstLine="0"/>
      </w:pPr>
      <w:r w:rsidRPr="00BF145D">
        <w:t>EMPIRICS</w:t>
      </w:r>
      <w:r>
        <w:t>—USAID destabilized Ukraine to fund private contractors, locking in imperial extraction.</w:t>
      </w:r>
    </w:p>
    <w:p w14:paraId="1CB859B5" w14:textId="77777777" w:rsidR="009D401C" w:rsidRPr="00BF145D" w:rsidRDefault="009D401C" w:rsidP="009D401C">
      <w:pPr>
        <w:rPr>
          <w:sz w:val="16"/>
          <w:szCs w:val="16"/>
        </w:rPr>
      </w:pPr>
      <w:r w:rsidRPr="00BF145D">
        <w:rPr>
          <w:rStyle w:val="Style13ptBold"/>
        </w:rPr>
        <w:t>Svitych 23</w:t>
      </w:r>
      <w:r>
        <w:t xml:space="preserve"> </w:t>
      </w:r>
      <w:r w:rsidRPr="00BF145D">
        <w:rPr>
          <w:sz w:val="16"/>
          <w:szCs w:val="16"/>
        </w:rPr>
        <w:t>Oleksandr. Associate Professor at Jindal School of International Affairs, O.P. Jindal Global University, Sonipat, India "Development for whom? The case of USAID in Ukraine’s Donbas." Review of International Political Economy 30.6 (2023): 2406-2422. Tiktokbussin15</w:t>
      </w:r>
    </w:p>
    <w:p w14:paraId="6756272E" w14:textId="77777777" w:rsidR="009D401C" w:rsidRPr="00BF145D" w:rsidRDefault="009D401C" w:rsidP="009D401C">
      <w:pPr>
        <w:rPr>
          <w:sz w:val="12"/>
        </w:rPr>
      </w:pPr>
      <w:r w:rsidRPr="00BF145D">
        <w:rPr>
          <w:rStyle w:val="StyleUnderline"/>
        </w:rPr>
        <w:t>Development has been understood as economic growth</w:t>
      </w:r>
      <w:r w:rsidRPr="00BF145D">
        <w:rPr>
          <w:sz w:val="12"/>
        </w:rPr>
        <w:t xml:space="preserve">, satisfaction of needs, </w:t>
      </w:r>
      <w:r w:rsidRPr="00BF145D">
        <w:rPr>
          <w:rStyle w:val="StyleUnderline"/>
        </w:rPr>
        <w:t>or environmental sustainability</w:t>
      </w:r>
      <w:r w:rsidRPr="00BF145D">
        <w:rPr>
          <w:sz w:val="12"/>
        </w:rPr>
        <w:t xml:space="preserve">. In this commentary, I have argued that </w:t>
      </w:r>
      <w:r w:rsidRPr="00BF145D">
        <w:rPr>
          <w:rStyle w:val="StyleUnderline"/>
        </w:rPr>
        <w:t>development in eastern Ukraine</w:t>
      </w:r>
      <w:r w:rsidRPr="00BF145D">
        <w:rPr>
          <w:sz w:val="12"/>
        </w:rPr>
        <w:t xml:space="preserve"> has mostly followed the former path, that </w:t>
      </w:r>
      <w:r w:rsidRPr="00BF145D">
        <w:rPr>
          <w:rStyle w:val="StyleUnderline"/>
        </w:rPr>
        <w:t>is a market-driven option underpinned by the imperative of capitalist growth and legitimized through the discourse of empowerment</w:t>
      </w:r>
      <w:r w:rsidRPr="00BF145D">
        <w:rPr>
          <w:sz w:val="12"/>
        </w:rPr>
        <w:t xml:space="preserve">. This paradigm of </w:t>
      </w:r>
      <w:r w:rsidRPr="00BF145D">
        <w:rPr>
          <w:rStyle w:val="Emphasis"/>
          <w:highlight w:val="green"/>
        </w:rPr>
        <w:t xml:space="preserve">development capitalism is </w:t>
      </w:r>
      <w:r w:rsidRPr="00BF145D">
        <w:rPr>
          <w:rStyle w:val="Emphasis"/>
        </w:rPr>
        <w:t xml:space="preserve">seriously </w:t>
      </w:r>
      <w:r w:rsidRPr="00BF145D">
        <w:rPr>
          <w:rStyle w:val="Emphasis"/>
          <w:highlight w:val="green"/>
        </w:rPr>
        <w:t>flawed</w:t>
      </w:r>
      <w:r w:rsidRPr="00BF145D">
        <w:rPr>
          <w:sz w:val="12"/>
        </w:rPr>
        <w:t>, even though it may have had good intentions. Several points conclude the commentary.</w:t>
      </w:r>
    </w:p>
    <w:p w14:paraId="6F29F2EA" w14:textId="77777777" w:rsidR="009D401C" w:rsidRPr="00BF145D" w:rsidRDefault="009D401C" w:rsidP="009D401C">
      <w:pPr>
        <w:rPr>
          <w:sz w:val="12"/>
        </w:rPr>
      </w:pPr>
      <w:r w:rsidRPr="00BF145D">
        <w:rPr>
          <w:sz w:val="12"/>
        </w:rPr>
        <w:t xml:space="preserve">First, analytically, a combination of post-structuralist and critical political economic perspectives, including feminist ones, </w:t>
      </w:r>
      <w:r w:rsidRPr="00BF145D">
        <w:rPr>
          <w:rStyle w:val="StyleUnderline"/>
        </w:rPr>
        <w:t xml:space="preserve">provides a meaningful critique of </w:t>
      </w:r>
      <w:r w:rsidRPr="00BF145D">
        <w:rPr>
          <w:rStyle w:val="Emphasis"/>
        </w:rPr>
        <w:t xml:space="preserve">development </w:t>
      </w:r>
      <w:r w:rsidRPr="00BF145D">
        <w:rPr>
          <w:rStyle w:val="Emphasis"/>
          <w:highlight w:val="green"/>
        </w:rPr>
        <w:t>in Ukraine and beyond</w:t>
      </w:r>
      <w:r w:rsidRPr="00BF145D">
        <w:rPr>
          <w:sz w:val="12"/>
        </w:rPr>
        <w:t xml:space="preserve">. Programs like ERA in Ukraine’s Donbas perpetuate a neoliberal development agenda. </w:t>
      </w:r>
      <w:r w:rsidRPr="00BF145D">
        <w:rPr>
          <w:rStyle w:val="StyleUnderline"/>
          <w:highlight w:val="green"/>
        </w:rPr>
        <w:t>USAID</w:t>
      </w:r>
      <w:r w:rsidRPr="00BF145D">
        <w:rPr>
          <w:sz w:val="12"/>
        </w:rPr>
        <w:t xml:space="preserve">—a major donor in the region— </w:t>
      </w:r>
      <w:r w:rsidRPr="00BF145D">
        <w:rPr>
          <w:rStyle w:val="Emphasis"/>
          <w:highlight w:val="green"/>
        </w:rPr>
        <w:t>serves</w:t>
      </w:r>
      <w:r w:rsidRPr="00BF145D">
        <w:rPr>
          <w:rStyle w:val="Emphasis"/>
        </w:rPr>
        <w:t xml:space="preserve"> the interests of </w:t>
      </w:r>
      <w:r w:rsidRPr="00BF145D">
        <w:rPr>
          <w:rStyle w:val="Emphasis"/>
          <w:highlight w:val="green"/>
        </w:rPr>
        <w:t>private capital</w:t>
      </w:r>
      <w:r w:rsidRPr="00BF145D">
        <w:rPr>
          <w:rStyle w:val="Emphasis"/>
        </w:rPr>
        <w:t xml:space="preserve"> by </w:t>
      </w:r>
      <w:r w:rsidRPr="00BF145D">
        <w:rPr>
          <w:rStyle w:val="Emphasis"/>
          <w:highlight w:val="green"/>
        </w:rPr>
        <w:t>outsourcing development to</w:t>
      </w:r>
      <w:r w:rsidRPr="00BF145D">
        <w:rPr>
          <w:rStyle w:val="Emphasis"/>
        </w:rPr>
        <w:t xml:space="preserve"> powerful </w:t>
      </w:r>
      <w:r w:rsidRPr="00BF145D">
        <w:rPr>
          <w:rStyle w:val="Emphasis"/>
          <w:highlight w:val="green"/>
        </w:rPr>
        <w:t>contractors like DAI</w:t>
      </w:r>
      <w:r w:rsidRPr="00BF145D">
        <w:rPr>
          <w:rStyle w:val="StyleUnderline"/>
          <w:highlight w:val="green"/>
        </w:rPr>
        <w:t xml:space="preserve">. </w:t>
      </w:r>
      <w:r w:rsidRPr="00BF145D">
        <w:rPr>
          <w:rStyle w:val="StyleUnderline"/>
        </w:rPr>
        <w:t>Especially during conflicts</w:t>
      </w:r>
      <w:r w:rsidRPr="00BF145D">
        <w:rPr>
          <w:sz w:val="12"/>
        </w:rPr>
        <w:t xml:space="preserve"> like the Donbas war and currently the Russia-Ukraine war, </w:t>
      </w:r>
      <w:r w:rsidRPr="00BF145D">
        <w:rPr>
          <w:rStyle w:val="StyleUnderline"/>
        </w:rPr>
        <w:t>such an approach to development is ‘making war safe for capitalism’</w:t>
      </w:r>
      <w:r w:rsidRPr="00BF145D">
        <w:rPr>
          <w:sz w:val="12"/>
        </w:rPr>
        <w:t xml:space="preserve"> (Dolan-Evans, 2021, p. 17).</w:t>
      </w:r>
    </w:p>
    <w:p w14:paraId="3758E7BB" w14:textId="77777777" w:rsidR="009D401C" w:rsidRPr="00BF145D" w:rsidRDefault="009D401C" w:rsidP="009D401C">
      <w:pPr>
        <w:rPr>
          <w:sz w:val="12"/>
        </w:rPr>
      </w:pPr>
      <w:r w:rsidRPr="00BF145D">
        <w:rPr>
          <w:sz w:val="12"/>
        </w:rPr>
        <w:t xml:space="preserve">Second, the neoliberal discourses of ‘inclusion,’ ‘empowerment,’ ‘self-sufficiency,’ and ‘resilience’ aim to </w:t>
      </w:r>
      <w:r w:rsidRPr="00BF145D">
        <w:rPr>
          <w:rStyle w:val="StyleUnderline"/>
          <w:highlight w:val="green"/>
        </w:rPr>
        <w:t>cultivate subjects whose notions of freedom</w:t>
      </w:r>
      <w:r w:rsidRPr="00BF145D">
        <w:rPr>
          <w:rStyle w:val="StyleUnderline"/>
        </w:rPr>
        <w:t xml:space="preserve"> and agency </w:t>
      </w:r>
      <w:r w:rsidRPr="00BF145D">
        <w:rPr>
          <w:rStyle w:val="StyleUnderline"/>
          <w:highlight w:val="green"/>
        </w:rPr>
        <w:t>are equated to</w:t>
      </w:r>
      <w:r w:rsidRPr="00BF145D">
        <w:rPr>
          <w:rStyle w:val="StyleUnderline"/>
        </w:rPr>
        <w:t xml:space="preserve"> human </w:t>
      </w:r>
      <w:r w:rsidRPr="00BF145D">
        <w:rPr>
          <w:rStyle w:val="StyleUnderline"/>
          <w:highlight w:val="green"/>
        </w:rPr>
        <w:t>capital</w:t>
      </w:r>
      <w:r w:rsidRPr="00BF145D">
        <w:rPr>
          <w:rStyle w:val="Emphasis"/>
        </w:rPr>
        <w:t xml:space="preserve">. Such discourses are both </w:t>
      </w:r>
      <w:r w:rsidRPr="00BF145D">
        <w:rPr>
          <w:rStyle w:val="Emphasis"/>
          <w:highlight w:val="green"/>
        </w:rPr>
        <w:t>misguided and dangerous</w:t>
      </w:r>
      <w:r w:rsidRPr="00BF145D">
        <w:rPr>
          <w:sz w:val="12"/>
        </w:rPr>
        <w:t>. They overlook structural violence caused by the market and ignore how the state offloads its welfare provision function onto NGOs or onto citizens themselves. In a sharp critique of resilience, Mark Neocleous (2013, pp. 4–5) notes: ‘</w:t>
      </w:r>
      <w:r w:rsidRPr="00BF145D">
        <w:rPr>
          <w:rStyle w:val="StyleUnderline"/>
        </w:rPr>
        <w:t>The beauty of the idea that resilience is what the world’s poor need is that it turns out to be something that the world’s poor already possess; all they require is a little training in how to realize it.’</w:t>
      </w:r>
      <w:r w:rsidRPr="00BF145D">
        <w:rPr>
          <w:sz w:val="12"/>
        </w:rPr>
        <w:t xml:space="preserve"> Resilience needs to be resisted.</w:t>
      </w:r>
    </w:p>
    <w:p w14:paraId="68BEB9FD" w14:textId="77777777" w:rsidR="009D401C" w:rsidRPr="00BF145D" w:rsidRDefault="009D401C" w:rsidP="009D401C">
      <w:pPr>
        <w:rPr>
          <w:sz w:val="12"/>
        </w:rPr>
      </w:pPr>
      <w:r w:rsidRPr="00BF145D">
        <w:rPr>
          <w:sz w:val="12"/>
        </w:rPr>
        <w:t xml:space="preserve">Third, from a political philosophical perspective, empowerment interventions </w:t>
      </w:r>
      <w:r w:rsidRPr="00BF145D">
        <w:rPr>
          <w:rStyle w:val="StyleUnderline"/>
        </w:rPr>
        <w:t>cultivate an idea of selfhood according to the Western ontological assumptions of individualism and autonomy</w:t>
      </w:r>
      <w:r w:rsidRPr="00BF145D">
        <w:rPr>
          <w:sz w:val="12"/>
        </w:rPr>
        <w:t xml:space="preserve">. Even the capability approach pioneered by Amartya Sen (1999) has been </w:t>
      </w:r>
      <w:r w:rsidRPr="00BF145D">
        <w:rPr>
          <w:rStyle w:val="StyleUnderline"/>
        </w:rPr>
        <w:t>co-opted to meet the demands of the market</w:t>
      </w:r>
      <w:r w:rsidRPr="00BF145D">
        <w:rPr>
          <w:sz w:val="12"/>
        </w:rPr>
        <w:t>. However, Amartya Sen questioned the adequacy of economic growth as a yardstick for pro- gress and well-being in society.</w:t>
      </w:r>
    </w:p>
    <w:p w14:paraId="77F1FC91" w14:textId="77777777" w:rsidR="009D401C" w:rsidRPr="00BF145D" w:rsidRDefault="009D401C" w:rsidP="009D401C">
      <w:pPr>
        <w:rPr>
          <w:sz w:val="12"/>
        </w:rPr>
      </w:pPr>
      <w:r w:rsidRPr="00BF145D">
        <w:rPr>
          <w:sz w:val="12"/>
        </w:rPr>
        <w:t>Fourth and finally, from this vantage point, scholars of global political economy can reflect upon the deeper principles underpinning development and engage with political theorists studying the same. In this regard, the promise of Amartya Sen’s capability approach—both for Ukraine’s post-war development and beyond—is to move away from technocratic and economistic notions of ‘human capital’ toward a more intrinsic paradigm of people’s quality of life (Laruffa, 2020). For example, instead of justifying full employment on the assumption that inclusion in the labour market expands individual autonomy, a capability-informed social policy would advance other meaningful non-paid activities, such as care work, civic engagement, and political participation (ibid.). Another option is to provide real choices to people through an option of a voluntary entry into and exit from the labour market. This could take the form, for example, of a universal basic income or other unconditional forms of assistance. Similarly, from a capability perspective education cannot be restricted to including individuals into the labour market to increase their ‘human capital’ through skills-enhancement and training. Instead, education and employment are valuable only if they promote human flourishing, rather than serve as means for ‘human-capitalizing.’</w:t>
      </w:r>
    </w:p>
    <w:p w14:paraId="197348D4" w14:textId="77777777" w:rsidR="009D401C" w:rsidRPr="00D52F6D" w:rsidRDefault="009D401C" w:rsidP="009D401C">
      <w:pPr>
        <w:rPr>
          <w:sz w:val="12"/>
        </w:rPr>
      </w:pPr>
      <w:r w:rsidRPr="00BF145D">
        <w:rPr>
          <w:sz w:val="12"/>
        </w:rPr>
        <w:t xml:space="preserve">At the moment of completing this commentary, </w:t>
      </w:r>
      <w:r w:rsidRPr="00BF145D">
        <w:rPr>
          <w:rStyle w:val="Emphasis"/>
          <w:highlight w:val="green"/>
        </w:rPr>
        <w:t>USAID</w:t>
      </w:r>
      <w:r w:rsidRPr="00BF145D">
        <w:rPr>
          <w:rStyle w:val="StyleUnderline"/>
        </w:rPr>
        <w:t xml:space="preserve"> ERA has </w:t>
      </w:r>
      <w:r w:rsidRPr="00BF145D">
        <w:rPr>
          <w:rStyle w:val="StyleUnderline"/>
          <w:highlight w:val="green"/>
        </w:rPr>
        <w:t>expanded its reach</w:t>
      </w:r>
      <w:r w:rsidRPr="00BF145D">
        <w:rPr>
          <w:rStyle w:val="StyleUnderline"/>
        </w:rPr>
        <w:t xml:space="preserve"> from eastern Ukraine </w:t>
      </w:r>
      <w:r w:rsidRPr="00BF145D">
        <w:rPr>
          <w:rStyle w:val="StyleUnderline"/>
          <w:highlight w:val="green"/>
        </w:rPr>
        <w:t>to the whole country</w:t>
      </w:r>
      <w:r w:rsidRPr="00BF145D">
        <w:rPr>
          <w:sz w:val="12"/>
        </w:rPr>
        <w:t xml:space="preserve">, rebranding its activity pillars of ‘Inclusion,’ ‘Growth,’ and ‘Transformation’ into ‘Stabilization and Inclusion,’ ‘Business Revival,’ and ‘New Economy,’ respectively. </w:t>
      </w:r>
      <w:r w:rsidRPr="00BF145D">
        <w:rPr>
          <w:rStyle w:val="StyleUnderline"/>
          <w:highlight w:val="green"/>
        </w:rPr>
        <w:t>A</w:t>
      </w:r>
      <w:r w:rsidRPr="00BF145D">
        <w:rPr>
          <w:rStyle w:val="StyleUnderline"/>
        </w:rPr>
        <w:t xml:space="preserve"> truly </w:t>
      </w:r>
      <w:r w:rsidRPr="00BF145D">
        <w:rPr>
          <w:rStyle w:val="StyleUnderline"/>
          <w:highlight w:val="green"/>
        </w:rPr>
        <w:t>new</w:t>
      </w:r>
      <w:r w:rsidRPr="00BF145D">
        <w:rPr>
          <w:rStyle w:val="StyleUnderline"/>
        </w:rPr>
        <w:t xml:space="preserve"> and inclusive post- war </w:t>
      </w:r>
      <w:r w:rsidRPr="00BF145D">
        <w:rPr>
          <w:rStyle w:val="StyleUnderline"/>
          <w:highlight w:val="green"/>
        </w:rPr>
        <w:t>economy</w:t>
      </w:r>
      <w:r w:rsidRPr="00BF145D">
        <w:rPr>
          <w:rStyle w:val="StyleUnderline"/>
        </w:rPr>
        <w:t xml:space="preserve"> in Ukraine, however, </w:t>
      </w:r>
      <w:r w:rsidRPr="00BF145D">
        <w:rPr>
          <w:rStyle w:val="StyleUnderline"/>
          <w:highlight w:val="green"/>
        </w:rPr>
        <w:t>will be better nurtured through</w:t>
      </w:r>
      <w:r w:rsidRPr="00BF145D">
        <w:rPr>
          <w:rStyle w:val="StyleUnderline"/>
        </w:rPr>
        <w:t xml:space="preserve"> a </w:t>
      </w:r>
      <w:r w:rsidRPr="00BF145D">
        <w:rPr>
          <w:rStyle w:val="StyleUnderline"/>
          <w:highlight w:val="green"/>
        </w:rPr>
        <w:t>capabilities-driven approach</w:t>
      </w:r>
      <w:r w:rsidRPr="00BF145D">
        <w:rPr>
          <w:sz w:val="12"/>
        </w:rPr>
        <w:t xml:space="preserve"> rather than disingenuous label repackaging. </w:t>
      </w:r>
      <w:r w:rsidRPr="00BF145D">
        <w:rPr>
          <w:rStyle w:val="Emphasis"/>
          <w:highlight w:val="green"/>
        </w:rPr>
        <w:t>In the meantime</w:t>
      </w:r>
      <w:r w:rsidRPr="00BF145D">
        <w:rPr>
          <w:rStyle w:val="Emphasis"/>
        </w:rPr>
        <w:t xml:space="preserve">, the country </w:t>
      </w:r>
      <w:r w:rsidRPr="00BF145D">
        <w:rPr>
          <w:rStyle w:val="Emphasis"/>
          <w:highlight w:val="green"/>
        </w:rPr>
        <w:t>remains stuck between</w:t>
      </w:r>
      <w:r w:rsidRPr="00BF145D">
        <w:rPr>
          <w:rStyle w:val="Emphasis"/>
        </w:rPr>
        <w:t xml:space="preserve"> a rock of </w:t>
      </w:r>
      <w:r w:rsidRPr="00BF145D">
        <w:rPr>
          <w:rStyle w:val="Emphasis"/>
          <w:highlight w:val="green"/>
        </w:rPr>
        <w:t>atrocious imperialism and</w:t>
      </w:r>
      <w:r w:rsidRPr="00BF145D">
        <w:rPr>
          <w:rStyle w:val="Emphasis"/>
        </w:rPr>
        <w:t xml:space="preserve"> a hard place of </w:t>
      </w:r>
      <w:r w:rsidRPr="00BF145D">
        <w:rPr>
          <w:rStyle w:val="Emphasis"/>
          <w:highlight w:val="green"/>
        </w:rPr>
        <w:t>neoliberal development</w:t>
      </w:r>
      <w:r w:rsidRPr="00BF145D">
        <w:rPr>
          <w:sz w:val="12"/>
        </w:rPr>
        <w:t>.</w:t>
      </w:r>
    </w:p>
    <w:p w14:paraId="76BDB41F" w14:textId="77777777" w:rsidR="009D401C" w:rsidRPr="00A9680D" w:rsidRDefault="009D401C" w:rsidP="009D401C">
      <w:pPr>
        <w:pStyle w:val="Heading4"/>
        <w:rPr>
          <w:b w:val="0"/>
          <w:bCs/>
        </w:rPr>
      </w:pPr>
      <w:r>
        <w:t xml:space="preserve">Its about helping the U.S. </w:t>
      </w:r>
      <w:r>
        <w:rPr>
          <w:b w:val="0"/>
          <w:bCs/>
        </w:rPr>
        <w:t>WKU reads BIG RED!</w:t>
      </w:r>
    </w:p>
    <w:p w14:paraId="66B3F18F" w14:textId="77777777" w:rsidR="009D401C" w:rsidRPr="007434F9" w:rsidRDefault="009D401C" w:rsidP="009D401C">
      <w:r w:rsidRPr="00A34C01">
        <w:rPr>
          <w:rStyle w:val="Style13ptBold"/>
        </w:rPr>
        <w:t>I</w:t>
      </w:r>
      <w:r>
        <w:rPr>
          <w:rStyle w:val="Style13ptBold"/>
        </w:rPr>
        <w:t>4</w:t>
      </w:r>
      <w:r w:rsidRPr="00A34C01">
        <w:rPr>
          <w:rStyle w:val="Style13ptBold"/>
        </w:rPr>
        <w:t>DI 25</w:t>
      </w:r>
      <w:r>
        <w:t>.</w:t>
      </w:r>
      <w:r w:rsidRPr="00A34C01">
        <w:t xml:space="preserve"> </w:t>
      </w:r>
      <w:r>
        <w:t>C</w:t>
      </w:r>
      <w:r w:rsidRPr="00390D7A">
        <w:t xml:space="preserve">enter for innovation to improve global sustainability practices </w:t>
      </w:r>
      <w:r w:rsidRPr="00A34C01">
        <w:t>“Dismantling USAID: Consequences for Americans and Global Development.” Institute for Development Impact.</w:t>
      </w:r>
      <w:r>
        <w:t xml:space="preserve"> 2025</w:t>
      </w:r>
      <w:r w:rsidRPr="00A34C01">
        <w:t>. https://i4di.org/pubs/dismantling_usaid/</w:t>
      </w:r>
    </w:p>
    <w:p w14:paraId="2046F529" w14:textId="77777777" w:rsidR="009D401C" w:rsidRPr="009F047E" w:rsidRDefault="009D401C" w:rsidP="009D401C">
      <w:pPr>
        <w:rPr>
          <w:sz w:val="16"/>
        </w:rPr>
      </w:pPr>
      <w:r w:rsidRPr="009F047E">
        <w:rPr>
          <w:sz w:val="16"/>
        </w:rPr>
        <w:t>Abstract:</w:t>
      </w:r>
    </w:p>
    <w:p w14:paraId="5D37E32F" w14:textId="77777777" w:rsidR="009D401C" w:rsidRPr="009F047E" w:rsidRDefault="009D401C" w:rsidP="009D401C">
      <w:pPr>
        <w:rPr>
          <w:sz w:val="16"/>
        </w:rPr>
      </w:pPr>
      <w:r w:rsidRPr="00A9680D">
        <w:rPr>
          <w:rStyle w:val="StyleUnderline"/>
          <w:highlight w:val="red"/>
        </w:rPr>
        <w:t>USAID isn’t</w:t>
      </w:r>
      <w:r w:rsidRPr="00F563D3">
        <w:rPr>
          <w:rStyle w:val="StyleUnderline"/>
        </w:rPr>
        <w:t xml:space="preserve"> just about </w:t>
      </w:r>
      <w:r w:rsidRPr="00B01158">
        <w:rPr>
          <w:rStyle w:val="Emphasis"/>
          <w:highlight w:val="cyan"/>
        </w:rPr>
        <w:t>foreign aid</w:t>
      </w:r>
      <w:r w:rsidRPr="009F047E">
        <w:rPr>
          <w:sz w:val="16"/>
        </w:rPr>
        <w:t>—</w:t>
      </w:r>
      <w:r w:rsidRPr="00F563D3">
        <w:rPr>
          <w:rStyle w:val="StyleUnderline"/>
        </w:rPr>
        <w:t xml:space="preserve">it’s </w:t>
      </w:r>
      <w:r w:rsidRPr="00A9680D">
        <w:rPr>
          <w:rStyle w:val="StyleUnderline"/>
          <w:szCs w:val="26"/>
          <w:highlight w:val="red"/>
        </w:rPr>
        <w:t>an investment</w:t>
      </w:r>
      <w:r w:rsidRPr="00A9680D">
        <w:rPr>
          <w:szCs w:val="26"/>
          <w:highlight w:val="red"/>
          <w:u w:val="single"/>
        </w:rPr>
        <w:t xml:space="preserve"> that pays off for the U.</w:t>
      </w:r>
      <w:r w:rsidRPr="00A9680D">
        <w:rPr>
          <w:szCs w:val="26"/>
          <w:highlight w:val="red"/>
        </w:rPr>
        <w:t>S</w:t>
      </w:r>
      <w:r w:rsidRPr="00A9680D">
        <w:rPr>
          <w:szCs w:val="26"/>
        </w:rPr>
        <w:t>.</w:t>
      </w:r>
      <w:r w:rsidRPr="009F047E">
        <w:rPr>
          <w:sz w:val="16"/>
        </w:rPr>
        <w:t xml:space="preserve"> in big ways. </w:t>
      </w:r>
      <w:r w:rsidRPr="00F563D3">
        <w:rPr>
          <w:rStyle w:val="StyleUnderline"/>
        </w:rPr>
        <w:t>For</w:t>
      </w:r>
      <w:r w:rsidRPr="009F047E">
        <w:rPr>
          <w:sz w:val="16"/>
        </w:rPr>
        <w:t xml:space="preserve"> </w:t>
      </w:r>
      <w:r w:rsidRPr="00F563D3">
        <w:rPr>
          <w:rStyle w:val="StyleUnderline"/>
        </w:rPr>
        <w:t>every $1</w:t>
      </w:r>
      <w:r w:rsidRPr="009F047E">
        <w:rPr>
          <w:sz w:val="16"/>
        </w:rPr>
        <w:t xml:space="preserve"> put </w:t>
      </w:r>
      <w:r w:rsidRPr="00F563D3">
        <w:rPr>
          <w:rStyle w:val="StyleUnderline"/>
        </w:rPr>
        <w:t>in</w:t>
      </w:r>
      <w:r w:rsidRPr="009F047E">
        <w:rPr>
          <w:sz w:val="16"/>
        </w:rPr>
        <w:t xml:space="preserve">to </w:t>
      </w:r>
      <w:r w:rsidRPr="00F563D3">
        <w:rPr>
          <w:rStyle w:val="StyleUnderline"/>
        </w:rPr>
        <w:t>ag</w:t>
      </w:r>
      <w:r w:rsidRPr="009F047E">
        <w:rPr>
          <w:sz w:val="16"/>
        </w:rPr>
        <w:t xml:space="preserve">ricultural research, </w:t>
      </w:r>
      <w:r w:rsidRPr="00F563D3">
        <w:rPr>
          <w:rStyle w:val="StyleUnderline"/>
        </w:rPr>
        <w:t>the return is $8.52</w:t>
      </w:r>
      <w:r w:rsidRPr="009F047E">
        <w:rPr>
          <w:sz w:val="16"/>
        </w:rPr>
        <w:t xml:space="preserve">, </w:t>
      </w:r>
      <w:r w:rsidRPr="00F563D3">
        <w:rPr>
          <w:rStyle w:val="StyleUnderline"/>
        </w:rPr>
        <w:t>fueling</w:t>
      </w:r>
      <w:r w:rsidRPr="009F047E">
        <w:rPr>
          <w:sz w:val="16"/>
        </w:rPr>
        <w:t xml:space="preserve"> jobs, exports, and economic </w:t>
      </w:r>
      <w:r w:rsidRPr="00F563D3">
        <w:rPr>
          <w:rStyle w:val="StyleUnderline"/>
        </w:rPr>
        <w:t>growth</w:t>
      </w:r>
      <w:r w:rsidRPr="009F047E">
        <w:rPr>
          <w:sz w:val="16"/>
        </w:rPr>
        <w:t xml:space="preserve">. </w:t>
      </w:r>
      <w:r w:rsidRPr="00B01158">
        <w:rPr>
          <w:rStyle w:val="StyleUnderline"/>
          <w:highlight w:val="cyan"/>
        </w:rPr>
        <w:t>Slashing USAID</w:t>
      </w:r>
      <w:r w:rsidRPr="009F047E">
        <w:rPr>
          <w:sz w:val="16"/>
        </w:rPr>
        <w:t xml:space="preserve">’s budget doesn’t just </w:t>
      </w:r>
      <w:r w:rsidRPr="00B01158">
        <w:rPr>
          <w:rStyle w:val="Emphasis"/>
          <w:highlight w:val="cyan"/>
        </w:rPr>
        <w:t>hurt development programs abroad</w:t>
      </w:r>
      <w:r w:rsidRPr="009F047E">
        <w:rPr>
          <w:sz w:val="16"/>
        </w:rPr>
        <w:t xml:space="preserve">; </w:t>
      </w:r>
      <w:r w:rsidRPr="00F563D3">
        <w:rPr>
          <w:rStyle w:val="StyleUnderline"/>
        </w:rPr>
        <w:t>it</w:t>
      </w:r>
      <w:r w:rsidRPr="009F047E">
        <w:rPr>
          <w:sz w:val="16"/>
        </w:rPr>
        <w:t xml:space="preserve"> hits home—</w:t>
      </w:r>
      <w:r w:rsidRPr="00F563D3">
        <w:rPr>
          <w:rStyle w:val="StyleUnderline"/>
        </w:rPr>
        <w:t>put</w:t>
      </w:r>
      <w:r w:rsidRPr="009F047E">
        <w:rPr>
          <w:sz w:val="16"/>
        </w:rPr>
        <w:t xml:space="preserve">ting over </w:t>
      </w:r>
      <w:r w:rsidRPr="00F563D3">
        <w:rPr>
          <w:rStyle w:val="StyleUnderline"/>
        </w:rPr>
        <w:t>200,000</w:t>
      </w:r>
      <w:r w:rsidRPr="009F047E">
        <w:rPr>
          <w:sz w:val="16"/>
        </w:rPr>
        <w:t xml:space="preserve"> American </w:t>
      </w:r>
      <w:r w:rsidRPr="00F563D3">
        <w:rPr>
          <w:rStyle w:val="StyleUnderline"/>
        </w:rPr>
        <w:t>jobs at risk</w:t>
      </w:r>
      <w:r w:rsidRPr="009F047E">
        <w:rPr>
          <w:sz w:val="16"/>
        </w:rPr>
        <w:t xml:space="preserve"> and cutting $23 billion from U.S. exports. The impact goes beyond economics. Without USAID, </w:t>
      </w:r>
      <w:r w:rsidRPr="00B01158">
        <w:rPr>
          <w:rStyle w:val="StyleUnderline"/>
          <w:highlight w:val="cyan"/>
        </w:rPr>
        <w:t>millions lose</w:t>
      </w:r>
      <w:r w:rsidRPr="00B01158">
        <w:rPr>
          <w:sz w:val="16"/>
          <w:highlight w:val="cyan"/>
        </w:rPr>
        <w:t xml:space="preserve"> </w:t>
      </w:r>
      <w:r w:rsidRPr="009F047E">
        <w:rPr>
          <w:sz w:val="16"/>
        </w:rPr>
        <w:t xml:space="preserve">access to </w:t>
      </w:r>
      <w:r w:rsidRPr="00B01158">
        <w:rPr>
          <w:rStyle w:val="Emphasis"/>
          <w:highlight w:val="cyan"/>
        </w:rPr>
        <w:t>food</w:t>
      </w:r>
      <w:r w:rsidRPr="009F047E">
        <w:rPr>
          <w:sz w:val="16"/>
        </w:rPr>
        <w:t xml:space="preserve">, </w:t>
      </w:r>
      <w:r w:rsidRPr="00BE5DC4">
        <w:rPr>
          <w:rStyle w:val="StyleUnderline"/>
        </w:rPr>
        <w:t>healthcare</w:t>
      </w:r>
      <w:r w:rsidRPr="009F047E">
        <w:rPr>
          <w:sz w:val="16"/>
        </w:rPr>
        <w:t xml:space="preserve">, and </w:t>
      </w:r>
      <w:r w:rsidRPr="00B01158">
        <w:rPr>
          <w:rStyle w:val="StyleUnderline"/>
          <w:highlight w:val="cyan"/>
        </w:rPr>
        <w:t>education</w:t>
      </w:r>
      <w:r w:rsidRPr="009F047E">
        <w:rPr>
          <w:sz w:val="16"/>
        </w:rPr>
        <w:t xml:space="preserve">, </w:t>
      </w:r>
      <w:r w:rsidRPr="00BE5DC4">
        <w:rPr>
          <w:rStyle w:val="StyleUnderline"/>
        </w:rPr>
        <w:t xml:space="preserve">fueling </w:t>
      </w:r>
      <w:r w:rsidRPr="00B01158">
        <w:rPr>
          <w:rStyle w:val="StyleUnderline"/>
          <w:highlight w:val="cyan"/>
        </w:rPr>
        <w:t xml:space="preserve">instability </w:t>
      </w:r>
      <w:r w:rsidRPr="00BE5DC4">
        <w:rPr>
          <w:rStyle w:val="StyleUnderline"/>
        </w:rPr>
        <w:t xml:space="preserve">that </w:t>
      </w:r>
      <w:r w:rsidRPr="00B01158">
        <w:rPr>
          <w:rStyle w:val="StyleUnderline"/>
          <w:highlight w:val="cyan"/>
        </w:rPr>
        <w:t>threatens</w:t>
      </w:r>
      <w:r w:rsidRPr="00B01158">
        <w:rPr>
          <w:sz w:val="16"/>
          <w:highlight w:val="cyan"/>
        </w:rPr>
        <w:t xml:space="preserve"> </w:t>
      </w:r>
      <w:r w:rsidRPr="009F047E">
        <w:rPr>
          <w:sz w:val="16"/>
        </w:rPr>
        <w:t xml:space="preserve">U.S. </w:t>
      </w:r>
      <w:r w:rsidRPr="00B01158">
        <w:rPr>
          <w:rStyle w:val="Emphasis"/>
          <w:highlight w:val="cyan"/>
        </w:rPr>
        <w:t>security</w:t>
      </w:r>
      <w:r w:rsidRPr="00B01158">
        <w:rPr>
          <w:rStyle w:val="StyleUnderline"/>
          <w:highlight w:val="cyan"/>
        </w:rPr>
        <w:t xml:space="preserve"> and </w:t>
      </w:r>
      <w:r w:rsidRPr="00B01158">
        <w:rPr>
          <w:rStyle w:val="Emphasis"/>
          <w:highlight w:val="cyan"/>
        </w:rPr>
        <w:t>trade</w:t>
      </w:r>
      <w:r w:rsidRPr="009F047E">
        <w:rPr>
          <w:sz w:val="16"/>
        </w:rPr>
        <w:t xml:space="preserve">. And yet, USAID’s budget is a fraction of what the U.S. spends on defense. </w:t>
      </w:r>
      <w:r w:rsidRPr="00B01158">
        <w:rPr>
          <w:rStyle w:val="StyleUnderline"/>
          <w:highlight w:val="cyan"/>
        </w:rPr>
        <w:t xml:space="preserve">In </w:t>
      </w:r>
      <w:r w:rsidRPr="0060310B">
        <w:rPr>
          <w:rStyle w:val="StyleUnderline"/>
        </w:rPr>
        <w:t xml:space="preserve">a time of </w:t>
      </w:r>
      <w:r w:rsidRPr="00B01158">
        <w:rPr>
          <w:rStyle w:val="Emphasis"/>
          <w:highlight w:val="cyan"/>
        </w:rPr>
        <w:t>global uncertainty</w:t>
      </w:r>
      <w:r w:rsidRPr="009F047E">
        <w:rPr>
          <w:sz w:val="16"/>
        </w:rPr>
        <w:t xml:space="preserve">, </w:t>
      </w:r>
      <w:r w:rsidRPr="0060310B">
        <w:rPr>
          <w:rStyle w:val="StyleUnderline"/>
        </w:rPr>
        <w:t>weakening</w:t>
      </w:r>
      <w:r w:rsidRPr="009F047E">
        <w:rPr>
          <w:sz w:val="16"/>
        </w:rPr>
        <w:t xml:space="preserve"> one of the most </w:t>
      </w:r>
      <w:r w:rsidRPr="0060310B">
        <w:rPr>
          <w:rStyle w:val="StyleUnderline"/>
        </w:rPr>
        <w:t>effective tools for</w:t>
      </w:r>
      <w:r w:rsidRPr="009F047E">
        <w:rPr>
          <w:sz w:val="16"/>
        </w:rPr>
        <w:t xml:space="preserve"> economic growth and </w:t>
      </w:r>
      <w:r w:rsidRPr="0060310B">
        <w:rPr>
          <w:rStyle w:val="Emphasis"/>
        </w:rPr>
        <w:t>stability</w:t>
      </w:r>
      <w:r w:rsidRPr="0060310B">
        <w:rPr>
          <w:rStyle w:val="StyleUnderline"/>
        </w:rPr>
        <w:t xml:space="preserve"> is a risk</w:t>
      </w:r>
      <w:r w:rsidRPr="009F047E">
        <w:rPr>
          <w:sz w:val="16"/>
        </w:rPr>
        <w:t xml:space="preserve"> </w:t>
      </w:r>
      <w:r w:rsidRPr="00B01158">
        <w:rPr>
          <w:rStyle w:val="StyleUnderline"/>
          <w:highlight w:val="cyan"/>
        </w:rPr>
        <w:t xml:space="preserve">the U.S. </w:t>
      </w:r>
      <w:r w:rsidRPr="00B01158">
        <w:rPr>
          <w:rStyle w:val="Emphasis"/>
          <w:highlight w:val="cyan"/>
        </w:rPr>
        <w:t>can’t afford</w:t>
      </w:r>
      <w:r w:rsidRPr="009F047E">
        <w:rPr>
          <w:sz w:val="16"/>
        </w:rPr>
        <w:t>.</w:t>
      </w:r>
    </w:p>
    <w:p w14:paraId="4413723E" w14:textId="77777777" w:rsidR="009D401C" w:rsidRPr="009F047E" w:rsidRDefault="009D401C" w:rsidP="009D401C">
      <w:pPr>
        <w:rPr>
          <w:sz w:val="16"/>
        </w:rPr>
      </w:pPr>
      <w:r w:rsidRPr="009F047E">
        <w:rPr>
          <w:sz w:val="16"/>
        </w:rPr>
        <w:t>Description:</w:t>
      </w:r>
    </w:p>
    <w:p w14:paraId="39128B24" w14:textId="77777777" w:rsidR="009D401C" w:rsidRDefault="009D401C" w:rsidP="009D401C">
      <w:pPr>
        <w:rPr>
          <w:sz w:val="16"/>
        </w:rPr>
      </w:pPr>
      <w:r w:rsidRPr="00B01158">
        <w:rPr>
          <w:rStyle w:val="StyleUnderline"/>
          <w:highlight w:val="cyan"/>
        </w:rPr>
        <w:t xml:space="preserve">USAID </w:t>
      </w:r>
      <w:r w:rsidRPr="00B01158">
        <w:rPr>
          <w:rStyle w:val="Emphasis"/>
          <w:highlight w:val="cyan"/>
        </w:rPr>
        <w:t>drives</w:t>
      </w:r>
      <w:r w:rsidRPr="00B01158">
        <w:rPr>
          <w:sz w:val="16"/>
          <w:highlight w:val="cyan"/>
        </w:rPr>
        <w:t xml:space="preserve"> </w:t>
      </w:r>
      <w:r w:rsidRPr="009F047E">
        <w:rPr>
          <w:sz w:val="16"/>
        </w:rPr>
        <w:t xml:space="preserve">economic </w:t>
      </w:r>
      <w:r w:rsidRPr="00B01158">
        <w:rPr>
          <w:rStyle w:val="StyleUnderline"/>
          <w:highlight w:val="cyan"/>
        </w:rPr>
        <w:t>returns</w:t>
      </w:r>
      <w:r w:rsidRPr="009F047E">
        <w:rPr>
          <w:sz w:val="16"/>
        </w:rPr>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9F047E">
        <w:rPr>
          <w:rStyle w:val="StyleUnderline"/>
        </w:rPr>
        <w:t>Cutting</w:t>
      </w:r>
      <w:r w:rsidRPr="009F047E">
        <w:rPr>
          <w:sz w:val="16"/>
        </w:rPr>
        <w:t xml:space="preserve"> USAID </w:t>
      </w:r>
      <w:r w:rsidRPr="009F047E">
        <w:rPr>
          <w:rStyle w:val="StyleUnderline"/>
        </w:rPr>
        <w:t>funding</w:t>
      </w:r>
      <w:r w:rsidRPr="009F047E">
        <w:rPr>
          <w:sz w:val="16"/>
        </w:rPr>
        <w:t xml:space="preserve"> puts over 200,000 American jobs on the line and could drain $23 billion from U.S. exports—</w:t>
      </w:r>
      <w:r w:rsidRPr="00B01158">
        <w:rPr>
          <w:rStyle w:val="StyleUnderline"/>
          <w:highlight w:val="cyan"/>
        </w:rPr>
        <w:t>hit</w:t>
      </w:r>
      <w:r w:rsidRPr="009F047E">
        <w:rPr>
          <w:sz w:val="16"/>
        </w:rPr>
        <w:t xml:space="preserve">ting </w:t>
      </w:r>
      <w:r w:rsidRPr="00B01158">
        <w:rPr>
          <w:rStyle w:val="Emphasis"/>
          <w:highlight w:val="cyan"/>
        </w:rPr>
        <w:t>local economies hard</w:t>
      </w:r>
      <w:r w:rsidRPr="009F047E">
        <w:rPr>
          <w:sz w:val="16"/>
        </w:rPr>
        <w:t>. Beyond the numbers, the stakes are global. Without USAID, food insecurity rises, health systems weaken</w:t>
      </w:r>
    </w:p>
    <w:p w14:paraId="179832B3" w14:textId="77777777" w:rsidR="009D401C" w:rsidRDefault="009D401C" w:rsidP="009D401C"/>
    <w:p w14:paraId="44DDC6C2" w14:textId="77777777" w:rsidR="009D401C" w:rsidRDefault="009D401C" w:rsidP="009D401C">
      <w:pPr>
        <w:pStyle w:val="Heading3"/>
      </w:pPr>
      <w:r>
        <w:t>2NC—AT—Conditionality—Short</w:t>
      </w:r>
    </w:p>
    <w:p w14:paraId="3FFE9826" w14:textId="77777777" w:rsidR="009D401C" w:rsidRDefault="009D401C" w:rsidP="009D401C">
      <w:pPr>
        <w:pStyle w:val="Heading2"/>
      </w:pPr>
      <w:r>
        <w:t>Civil Service Advantage</w:t>
      </w:r>
    </w:p>
    <w:p w14:paraId="251FB6C2" w14:textId="77777777" w:rsidR="009D401C" w:rsidRDefault="009D401C" w:rsidP="009D401C">
      <w:pPr>
        <w:pStyle w:val="Heading3"/>
      </w:pPr>
      <w:r>
        <w:t>XT—2NC—No PolyCrisis !</w:t>
      </w:r>
    </w:p>
    <w:p w14:paraId="0209B7F1" w14:textId="77777777" w:rsidR="009D401C" w:rsidRPr="00066502" w:rsidRDefault="009D401C" w:rsidP="009D401C">
      <w:pPr>
        <w:pStyle w:val="Heading4"/>
        <w:rPr>
          <w:u w:val="single"/>
        </w:rPr>
      </w:pPr>
      <w:r>
        <w:t xml:space="preserve">“Negative feedback loops” is empirically checked by a </w:t>
      </w:r>
      <w:r>
        <w:rPr>
          <w:u w:val="single"/>
        </w:rPr>
        <w:t>multitude of empirics</w:t>
      </w:r>
    </w:p>
    <w:p w14:paraId="49E24CDA" w14:textId="77777777" w:rsidR="009D401C" w:rsidRPr="000D6453" w:rsidRDefault="009D401C" w:rsidP="009D401C">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09AB18CC" w14:textId="77777777" w:rsidR="009D401C" w:rsidRPr="000D6453" w:rsidRDefault="009D401C" w:rsidP="009D401C">
      <w:pPr>
        <w:rPr>
          <w:sz w:val="16"/>
        </w:rPr>
      </w:pPr>
      <w:r w:rsidRPr="00BF6D19">
        <w:rPr>
          <w:highlight w:val="green"/>
          <w:u w:val="single"/>
        </w:rPr>
        <w:t xml:space="preserve">The </w:t>
      </w:r>
      <w:r w:rsidRPr="00BF6D19">
        <w:rPr>
          <w:rStyle w:val="Emphasis"/>
          <w:highlight w:val="green"/>
        </w:rPr>
        <w:t>deep</w:t>
      </w:r>
      <w:r w:rsidRPr="000D6453">
        <w:rPr>
          <w:rStyle w:val="Emphasis"/>
        </w:rPr>
        <w:t xml:space="preserve">er </w:t>
      </w:r>
      <w:r w:rsidRPr="00BF6D19">
        <w:rPr>
          <w:rStyle w:val="Emphasis"/>
          <w:highlight w:val="green"/>
        </w:rPr>
        <w:t>flaw</w:t>
      </w:r>
      <w:r w:rsidRPr="00BF6D19">
        <w:rPr>
          <w:highlight w:val="green"/>
          <w:u w:val="single"/>
        </w:rPr>
        <w:t xml:space="preserve"> in</w:t>
      </w:r>
      <w:r w:rsidRPr="000D6453">
        <w:rPr>
          <w:u w:val="single"/>
        </w:rPr>
        <w:t xml:space="preserve"> the </w:t>
      </w:r>
      <w:r w:rsidRPr="00BF6D19">
        <w:rPr>
          <w:rStyle w:val="Emphasis"/>
          <w:highlight w:val="green"/>
        </w:rPr>
        <w:t>polycrisis</w:t>
      </w:r>
      <w:r w:rsidRPr="000D6453">
        <w:rPr>
          <w:u w:val="single"/>
        </w:rPr>
        <w:t xml:space="preserve"> logic </w:t>
      </w:r>
      <w:r w:rsidRPr="00BF6D19">
        <w:rPr>
          <w:highlight w:val="green"/>
          <w:u w:val="single"/>
        </w:rPr>
        <w:t>is the presumption</w:t>
      </w:r>
      <w:r w:rsidRPr="000D6453">
        <w:rPr>
          <w:u w:val="single"/>
        </w:rPr>
        <w:t xml:space="preserve"> that </w:t>
      </w:r>
      <w:r w:rsidRPr="00BF6D19">
        <w:rPr>
          <w:highlight w:val="green"/>
          <w:u w:val="single"/>
        </w:rPr>
        <w:t>one</w:t>
      </w:r>
      <w:r w:rsidRPr="000D6453">
        <w:rPr>
          <w:u w:val="single"/>
        </w:rPr>
        <w:t xml:space="preserve"> </w:t>
      </w:r>
      <w:r w:rsidRPr="000D6453">
        <w:rPr>
          <w:rStyle w:val="Emphasis"/>
        </w:rPr>
        <w:t xml:space="preserve">systemic </w:t>
      </w:r>
      <w:r w:rsidRPr="00BF6D19">
        <w:rPr>
          <w:rStyle w:val="Emphasis"/>
          <w:highlight w:val="green"/>
        </w:rPr>
        <w:t>crisis</w:t>
      </w:r>
      <w:r w:rsidRPr="000D6453">
        <w:rPr>
          <w:u w:val="single"/>
        </w:rPr>
        <w:t xml:space="preserve"> will </w:t>
      </w:r>
      <w:r w:rsidRPr="000D6453">
        <w:rPr>
          <w:rStyle w:val="Emphasis"/>
        </w:rPr>
        <w:t>inexorably</w:t>
      </w:r>
      <w:r w:rsidRPr="000D6453">
        <w:rPr>
          <w:u w:val="single"/>
        </w:rPr>
        <w:t xml:space="preserve"> </w:t>
      </w:r>
      <w:r w:rsidRPr="00BF6D19">
        <w:rPr>
          <w:highlight w:val="green"/>
          <w:u w:val="single"/>
        </w:rPr>
        <w:t xml:space="preserve">lead to </w:t>
      </w:r>
      <w:r w:rsidRPr="00BF6D19">
        <w:rPr>
          <w:rStyle w:val="Emphasis"/>
          <w:highlight w:val="gree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03E30D2D" w14:textId="77777777" w:rsidR="009D401C" w:rsidRPr="000D6453" w:rsidRDefault="009D401C" w:rsidP="009D401C">
      <w:pPr>
        <w:rPr>
          <w:sz w:val="16"/>
        </w:rPr>
      </w:pPr>
      <w:r w:rsidRPr="00BF6D19">
        <w:rPr>
          <w:highlight w:val="green"/>
          <w:u w:val="single"/>
        </w:rPr>
        <w:t xml:space="preserve">If this assumption does </w:t>
      </w:r>
      <w:r w:rsidRPr="00BF6D19">
        <w:rPr>
          <w:rStyle w:val="Emphasis"/>
          <w:highlight w:val="green"/>
        </w:rPr>
        <w:t>not</w:t>
      </w:r>
      <w:r w:rsidRPr="00BF6D19">
        <w:rPr>
          <w:highlight w:val="green"/>
          <w:u w:val="single"/>
        </w:rPr>
        <w:t xml:space="preserve"> hold</w:t>
      </w:r>
      <w:r w:rsidRPr="000D6453">
        <w:rPr>
          <w:u w:val="single"/>
        </w:rPr>
        <w:t xml:space="preserve">, then </w:t>
      </w:r>
      <w:r w:rsidRPr="00BF6D19">
        <w:rPr>
          <w:highlight w:val="green"/>
          <w:u w:val="single"/>
        </w:rPr>
        <w:t>the</w:t>
      </w:r>
      <w:r w:rsidRPr="000D6453">
        <w:rPr>
          <w:u w:val="single"/>
        </w:rPr>
        <w:t xml:space="preserve"> </w:t>
      </w:r>
      <w:r w:rsidRPr="000D6453">
        <w:rPr>
          <w:rStyle w:val="Emphasis"/>
        </w:rPr>
        <w:t xml:space="preserve">whole </w:t>
      </w:r>
      <w:r w:rsidRPr="00BF6D19">
        <w:rPr>
          <w:rStyle w:val="Emphasis"/>
          <w:highlight w:val="green"/>
        </w:rPr>
        <w:t>logic</w:t>
      </w:r>
      <w:r w:rsidRPr="000D6453">
        <w:rPr>
          <w:u w:val="single"/>
        </w:rPr>
        <w:t xml:space="preserve"> of a single polycrisis </w:t>
      </w:r>
      <w:r w:rsidRPr="00BF6D19">
        <w:rPr>
          <w:rStyle w:val="Emphasis"/>
          <w:highlight w:val="gree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387D1A44" w14:textId="77777777" w:rsidR="009D401C" w:rsidRPr="000D6453" w:rsidRDefault="009D401C" w:rsidP="009D401C">
      <w:pPr>
        <w:rPr>
          <w:sz w:val="16"/>
        </w:rPr>
      </w:pPr>
      <w:r w:rsidRPr="000D6453">
        <w:rPr>
          <w:sz w:val="16"/>
        </w:rPr>
        <w:t xml:space="preserve">At first glance, this seems like a plausible assumption to make. </w:t>
      </w:r>
      <w:r w:rsidRPr="00BF6D19">
        <w:rPr>
          <w:highlight w:val="green"/>
          <w:u w:val="single"/>
        </w:rPr>
        <w:t>Remember</w:t>
      </w:r>
      <w:r w:rsidRPr="000D6453">
        <w:rPr>
          <w:sz w:val="16"/>
        </w:rPr>
        <w:t xml:space="preserve">, however, </w:t>
      </w:r>
      <w:r w:rsidRPr="000D6453">
        <w:rPr>
          <w:u w:val="single"/>
        </w:rPr>
        <w:t xml:space="preserve">that the </w:t>
      </w:r>
      <w:r w:rsidRPr="00BF6D19">
        <w:rPr>
          <w:highlight w:val="green"/>
          <w:u w:val="single"/>
        </w:rPr>
        <w:t>proponents of</w:t>
      </w:r>
      <w:r w:rsidRPr="000D6453">
        <w:rPr>
          <w:u w:val="single"/>
        </w:rPr>
        <w:t xml:space="preserve"> a </w:t>
      </w:r>
      <w:r w:rsidRPr="00BF6D19">
        <w:rPr>
          <w:highlight w:val="green"/>
          <w:u w:val="single"/>
        </w:rPr>
        <w:t>polycrisis</w:t>
      </w:r>
      <w:r w:rsidRPr="000D6453">
        <w:rPr>
          <w:u w:val="single"/>
        </w:rPr>
        <w:t xml:space="preserve"> </w:t>
      </w:r>
      <w:r w:rsidRPr="000D6453">
        <w:rPr>
          <w:rStyle w:val="Emphasis"/>
        </w:rPr>
        <w:t xml:space="preserve">also </w:t>
      </w:r>
      <w:r w:rsidRPr="00BF6D19">
        <w:rPr>
          <w:rStyle w:val="Emphasis"/>
          <w:highlight w:val="green"/>
        </w:rPr>
        <w:t>assert</w:t>
      </w:r>
      <w:r w:rsidRPr="000D6453">
        <w:rPr>
          <w:u w:val="single"/>
        </w:rPr>
        <w:t xml:space="preserve"> that the </w:t>
      </w:r>
      <w:r w:rsidRPr="00BF6D19">
        <w:rPr>
          <w:highlight w:val="green"/>
          <w:u w:val="single"/>
        </w:rPr>
        <w:t>systems</w:t>
      </w:r>
      <w:r w:rsidRPr="000D6453">
        <w:rPr>
          <w:u w:val="single"/>
        </w:rPr>
        <w:t xml:space="preserve"> under stress </w:t>
      </w:r>
      <w:r w:rsidRPr="00BF6D19">
        <w:rPr>
          <w:highlight w:val="green"/>
          <w:u w:val="single"/>
        </w:rPr>
        <w:t xml:space="preserve">are </w:t>
      </w:r>
      <w:r w:rsidRPr="00BF6D19">
        <w:rPr>
          <w:rStyle w:val="Emphasis"/>
          <w:highlight w:val="green"/>
        </w:rPr>
        <w:t>highly complex</w:t>
      </w:r>
      <w:r w:rsidRPr="000D6453">
        <w:rPr>
          <w:sz w:val="16"/>
        </w:rPr>
        <w:t xml:space="preserve">, leading to unpredictable cause-and-effect relationships. </w:t>
      </w:r>
      <w:r w:rsidRPr="00BF6D19">
        <w:rPr>
          <w:highlight w:val="green"/>
          <w:u w:val="single"/>
        </w:rPr>
        <w:t>If that is true</w:t>
      </w:r>
      <w:r w:rsidRPr="000D6453">
        <w:rPr>
          <w:u w:val="single"/>
        </w:rPr>
        <w:t xml:space="preserve">, then </w:t>
      </w:r>
      <w:r w:rsidRPr="00BF6D19">
        <w:rPr>
          <w:highlight w:val="green"/>
          <w:u w:val="single"/>
        </w:rPr>
        <w:t>presuming</w:t>
      </w:r>
      <w:r w:rsidRPr="000D6453">
        <w:rPr>
          <w:u w:val="single"/>
        </w:rPr>
        <w:t xml:space="preserve"> that </w:t>
      </w:r>
      <w:r w:rsidRPr="00BF6D19">
        <w:rPr>
          <w:highlight w:val="green"/>
          <w:u w:val="single"/>
        </w:rPr>
        <w:t>one</w:t>
      </w:r>
      <w:r w:rsidRPr="000D6453">
        <w:rPr>
          <w:u w:val="single"/>
        </w:rPr>
        <w:t xml:space="preserve"> systemic </w:t>
      </w:r>
      <w:r w:rsidRPr="00BF6D19">
        <w:rPr>
          <w:highlight w:val="green"/>
          <w:u w:val="single"/>
        </w:rPr>
        <w:t>crisis</w:t>
      </w:r>
      <w:r w:rsidRPr="000D6453">
        <w:rPr>
          <w:u w:val="single"/>
        </w:rPr>
        <w:t xml:space="preserve"> would </w:t>
      </w:r>
      <w:r w:rsidRPr="00BF6D19">
        <w:rPr>
          <w:rStyle w:val="Emphasis"/>
          <w:highlight w:val="green"/>
        </w:rPr>
        <w:t>automatically</w:t>
      </w:r>
      <w:r w:rsidRPr="00BF6D19">
        <w:rPr>
          <w:highlight w:val="green"/>
          <w:u w:val="single"/>
        </w:rPr>
        <w:t xml:space="preserve"> exacerbate stresses in </w:t>
      </w:r>
      <w:r w:rsidRPr="00BF6D19">
        <w:rPr>
          <w:rStyle w:val="Emphasis"/>
          <w:highlight w:val="green"/>
        </w:rPr>
        <w:t>other</w:t>
      </w:r>
      <w:r w:rsidRPr="000D6453">
        <w:rPr>
          <w:rStyle w:val="Emphasis"/>
        </w:rPr>
        <w:t xml:space="preserve"> system</w:t>
      </w:r>
      <w:r w:rsidRPr="00BF6D19">
        <w:rPr>
          <w:rStyle w:val="Emphasis"/>
          <w:highlight w:val="green"/>
        </w:rPr>
        <w:t>s</w:t>
      </w:r>
      <w:r w:rsidRPr="00BF6D19">
        <w:rPr>
          <w:highlight w:val="green"/>
          <w:u w:val="single"/>
        </w:rPr>
        <w:t xml:space="preserve"> seems </w:t>
      </w:r>
      <w:r w:rsidRPr="00BF6D19">
        <w:rPr>
          <w:rStyle w:val="Emphasis"/>
          <w:highlight w:val="green"/>
        </w:rPr>
        <w:t>premature</w:t>
      </w:r>
      <w:r w:rsidRPr="000D6453">
        <w:rPr>
          <w:rStyle w:val="Emphasis"/>
        </w:rPr>
        <w:t xml:space="preserve"> at best</w:t>
      </w:r>
      <w:r w:rsidRPr="000D6453">
        <w:rPr>
          <w:u w:val="single"/>
        </w:rPr>
        <w:t xml:space="preserve"> </w:t>
      </w:r>
      <w:r w:rsidRPr="00BF6D19">
        <w:rPr>
          <w:highlight w:val="green"/>
          <w:u w:val="single"/>
        </w:rPr>
        <w:t xml:space="preserve">and </w:t>
      </w:r>
      <w:r w:rsidRPr="00BF6D19">
        <w:rPr>
          <w:rStyle w:val="Emphasis"/>
          <w:highlight w:val="green"/>
        </w:rPr>
        <w:t>skewed</w:t>
      </w:r>
      <w:r w:rsidRPr="000D6453">
        <w:rPr>
          <w:rStyle w:val="Emphasis"/>
        </w:rPr>
        <w:t xml:space="preserve"> at worst</w:t>
      </w:r>
      <w:r w:rsidRPr="000D6453">
        <w:rPr>
          <w:sz w:val="16"/>
        </w:rPr>
        <w:t>.</w:t>
      </w:r>
    </w:p>
    <w:p w14:paraId="32656EE8" w14:textId="77777777" w:rsidR="009D401C" w:rsidRPr="000D6453" w:rsidRDefault="009D401C" w:rsidP="009D401C">
      <w:pPr>
        <w:rPr>
          <w:sz w:val="16"/>
        </w:rPr>
      </w:pPr>
      <w:r w:rsidRPr="000D6453">
        <w:rPr>
          <w:sz w:val="16"/>
        </w:rPr>
        <w:t xml:space="preserve">Indeed, </w:t>
      </w:r>
      <w:r w:rsidRPr="00BF6D19">
        <w:rPr>
          <w:highlight w:val="green"/>
          <w:u w:val="single"/>
        </w:rPr>
        <w:t>over the last year</w:t>
      </w:r>
      <w:r w:rsidRPr="000D6453">
        <w:rPr>
          <w:u w:val="single"/>
        </w:rPr>
        <w:t xml:space="preserve"> there have been </w:t>
      </w:r>
      <w:r w:rsidRPr="000D6453">
        <w:rPr>
          <w:rStyle w:val="Emphasis"/>
        </w:rPr>
        <w:t xml:space="preserve">at least </w:t>
      </w:r>
      <w:r w:rsidRPr="00BF6D19">
        <w:rPr>
          <w:rStyle w:val="Emphasis"/>
          <w:highlight w:val="green"/>
        </w:rPr>
        <w:t>two</w:t>
      </w:r>
      <w:r w:rsidRPr="00BF6D19">
        <w:rPr>
          <w:highlight w:val="green"/>
          <w:u w:val="single"/>
        </w:rPr>
        <w:t xml:space="preserve"> examples of one</w:t>
      </w:r>
      <w:r w:rsidRPr="000D6453">
        <w:rPr>
          <w:u w:val="single"/>
        </w:rPr>
        <w:t xml:space="preserve"> </w:t>
      </w:r>
      <w:r w:rsidRPr="000D6453">
        <w:rPr>
          <w:rStyle w:val="Emphasis"/>
        </w:rPr>
        <w:t xml:space="preserve">systemic </w:t>
      </w:r>
      <w:r w:rsidRPr="00BF6D19">
        <w:rPr>
          <w:rStyle w:val="Emphasis"/>
          <w:highlight w:val="green"/>
        </w:rPr>
        <w:t>crisis</w:t>
      </w:r>
      <w:r w:rsidRPr="00BF6D19">
        <w:rPr>
          <w:highlight w:val="green"/>
          <w:u w:val="single"/>
        </w:rPr>
        <w:t xml:space="preserve"> actually</w:t>
      </w:r>
      <w:r w:rsidRPr="000D6453">
        <w:rPr>
          <w:u w:val="single"/>
        </w:rPr>
        <w:t xml:space="preserve"> </w:t>
      </w:r>
      <w:r w:rsidRPr="00BF6D19">
        <w:rPr>
          <w:rStyle w:val="Emphasis"/>
          <w:highlight w:val="green"/>
        </w:rPr>
        <w:t>lessening stress</w:t>
      </w:r>
      <w:r w:rsidRPr="00BF6D19">
        <w:rPr>
          <w:highlight w:val="green"/>
          <w:u w:val="single"/>
        </w:rPr>
        <w:t xml:space="preserve"> on </w:t>
      </w:r>
      <w:r w:rsidRPr="00BF6D19">
        <w:rPr>
          <w:rStyle w:val="Emphasis"/>
          <w:highlight w:val="green"/>
        </w:rPr>
        <w:t>another</w:t>
      </w:r>
      <w:r w:rsidRPr="000D6453">
        <w:rPr>
          <w:rStyle w:val="Emphasis"/>
        </w:rPr>
        <w:t xml:space="preserve"> system</w:t>
      </w:r>
      <w:r w:rsidRPr="000D6453">
        <w:rPr>
          <w:sz w:val="16"/>
        </w:rPr>
        <w:t>.</w:t>
      </w:r>
    </w:p>
    <w:p w14:paraId="785C89B4" w14:textId="77777777" w:rsidR="009D401C" w:rsidRPr="000D6453" w:rsidRDefault="009D401C" w:rsidP="009D401C">
      <w:pPr>
        <w:rPr>
          <w:sz w:val="16"/>
        </w:rPr>
      </w:pPr>
      <w:r w:rsidRPr="00BF6D19">
        <w:rPr>
          <w:highlight w:val="green"/>
          <w:u w:val="single"/>
        </w:rPr>
        <w:t>China’s</w:t>
      </w:r>
      <w:r w:rsidRPr="000D6453">
        <w:rPr>
          <w:sz w:val="16"/>
        </w:rPr>
        <w:t xml:space="preserve"> increasingly centralized autocracy generated a socioeconomic disaster in the form of </w:t>
      </w:r>
      <w:r w:rsidRPr="000D6453">
        <w:rPr>
          <w:u w:val="single"/>
        </w:rPr>
        <w:t xml:space="preserve">“zero </w:t>
      </w:r>
      <w:r w:rsidRPr="00BF6D19">
        <w:rPr>
          <w:highlight w:val="gree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BF6D19">
        <w:rPr>
          <w:highlight w:val="green"/>
          <w:u w:val="single"/>
        </w:rPr>
        <w:t>prevent</w:t>
      </w:r>
      <w:r w:rsidRPr="000D6453">
        <w:rPr>
          <w:u w:val="single"/>
        </w:rPr>
        <w:t xml:space="preserve"> an </w:t>
      </w:r>
      <w:r w:rsidRPr="00BF6D19">
        <w:rPr>
          <w:rStyle w:val="Emphasis"/>
          <w:highlight w:val="green"/>
        </w:rPr>
        <w:t>inflation</w:t>
      </w:r>
      <w:r w:rsidRPr="000D6453">
        <w:rPr>
          <w:rStyle w:val="Emphasis"/>
        </w:rPr>
        <w:t>ary spiral</w:t>
      </w:r>
      <w:r w:rsidRPr="000D6453">
        <w:rPr>
          <w:sz w:val="16"/>
        </w:rPr>
        <w:t xml:space="preserve"> from getting any worse. China’s exit from zero-Covid will likely </w:t>
      </w:r>
      <w:r w:rsidRPr="00BF6D19">
        <w:rPr>
          <w:highlight w:val="green"/>
          <w:u w:val="single"/>
        </w:rPr>
        <w:t>also</w:t>
      </w:r>
      <w:r w:rsidRPr="000D6453">
        <w:rPr>
          <w:sz w:val="16"/>
        </w:rPr>
        <w:t xml:space="preserve"> be </w:t>
      </w:r>
      <w:r w:rsidRPr="00BF6D19">
        <w:rPr>
          <w:rStyle w:val="Emphasis"/>
          <w:highlight w:val="green"/>
        </w:rPr>
        <w:t>countercyclical</w:t>
      </w:r>
      <w:r w:rsidRPr="000D6453">
        <w:rPr>
          <w:u w:val="single"/>
        </w:rPr>
        <w:t>, jump-</w:t>
      </w:r>
      <w:r w:rsidRPr="00BF6D19">
        <w:rPr>
          <w:highlight w:val="green"/>
          <w:u w:val="single"/>
        </w:rPr>
        <w:t>starting</w:t>
      </w:r>
      <w:r w:rsidRPr="000D6453">
        <w:rPr>
          <w:u w:val="single"/>
        </w:rPr>
        <w:t xml:space="preserve"> </w:t>
      </w:r>
      <w:r w:rsidRPr="000D6453">
        <w:rPr>
          <w:rStyle w:val="Emphasis"/>
        </w:rPr>
        <w:t xml:space="preserve">economic </w:t>
      </w:r>
      <w:r w:rsidRPr="00BF6D19">
        <w:rPr>
          <w:rStyle w:val="Emphasis"/>
          <w:highlight w:val="gree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111BACEA" w14:textId="77777777" w:rsidR="009D401C" w:rsidRPr="000D6453" w:rsidRDefault="009D401C" w:rsidP="009D401C">
      <w:pPr>
        <w:rPr>
          <w:sz w:val="16"/>
        </w:rPr>
      </w:pPr>
      <w:r w:rsidRPr="00BF6D19">
        <w:rPr>
          <w:highlight w:val="green"/>
          <w:u w:val="single"/>
        </w:rPr>
        <w:t>Another</w:t>
      </w:r>
      <w:r w:rsidRPr="000D6453">
        <w:rPr>
          <w:sz w:val="16"/>
        </w:rPr>
        <w:t xml:space="preserve"> weird, fortuitous </w:t>
      </w:r>
      <w:r w:rsidRPr="000D6453">
        <w:rPr>
          <w:u w:val="single"/>
        </w:rPr>
        <w:t xml:space="preserve">interaction </w:t>
      </w:r>
      <w:r w:rsidRPr="00BF6D19">
        <w:rPr>
          <w:highlight w:val="green"/>
          <w:u w:val="single"/>
        </w:rPr>
        <w:t>has been</w:t>
      </w:r>
      <w:r w:rsidRPr="000D6453">
        <w:rPr>
          <w:sz w:val="16"/>
        </w:rPr>
        <w:t xml:space="preserve"> the one </w:t>
      </w:r>
      <w:r w:rsidRPr="000D6453">
        <w:rPr>
          <w:u w:val="single"/>
        </w:rPr>
        <w:t xml:space="preserve">between </w:t>
      </w:r>
      <w:r w:rsidRPr="00BF6D19">
        <w:rPr>
          <w:rStyle w:val="Emphasis"/>
          <w:highlight w:val="green"/>
        </w:rPr>
        <w:t>climate</w:t>
      </w:r>
      <w:r w:rsidRPr="000D6453">
        <w:rPr>
          <w:rStyle w:val="Emphasis"/>
        </w:rPr>
        <w:t xml:space="preserve"> change</w:t>
      </w:r>
      <w:r w:rsidRPr="000D6453">
        <w:rPr>
          <w:u w:val="single"/>
        </w:rPr>
        <w:t xml:space="preserve"> </w:t>
      </w:r>
      <w:r w:rsidRPr="00BF6D19">
        <w:rPr>
          <w:highlight w:val="green"/>
          <w:u w:val="single"/>
        </w:rPr>
        <w:t xml:space="preserve">and </w:t>
      </w:r>
      <w:r w:rsidRPr="00BF6D19">
        <w:rPr>
          <w:rStyle w:val="Emphasis"/>
          <w:highlight w:val="gree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6DC53D7C" w14:textId="77777777" w:rsidR="009D401C" w:rsidRPr="000D6453" w:rsidRDefault="009D401C" w:rsidP="009D401C">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42D4ABE4" w14:textId="77777777" w:rsidR="009D401C" w:rsidRPr="000D6453" w:rsidRDefault="009D401C" w:rsidP="009D401C">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3D32EC1" w14:textId="77777777" w:rsidR="009D401C" w:rsidRDefault="009D401C" w:rsidP="009D401C">
      <w:pPr>
        <w:rPr>
          <w:sz w:val="16"/>
        </w:rPr>
      </w:pPr>
      <w:r w:rsidRPr="000D6453">
        <w:rPr>
          <w:sz w:val="16"/>
        </w:rPr>
        <w:t xml:space="preserve">As a term of art, however, </w:t>
      </w:r>
      <w:r w:rsidRPr="00BF6D19">
        <w:rPr>
          <w:highlight w:val="green"/>
          <w:u w:val="single"/>
        </w:rPr>
        <w:t xml:space="preserve">“polycrisis” </w:t>
      </w:r>
      <w:r w:rsidRPr="00BF6D19">
        <w:rPr>
          <w:rStyle w:val="Emphasis"/>
          <w:highlight w:val="green"/>
        </w:rPr>
        <w:t>distracts</w:t>
      </w:r>
      <w:r w:rsidRPr="00BF6D19">
        <w:rPr>
          <w:highlight w:val="green"/>
          <w:u w:val="single"/>
        </w:rPr>
        <w:t xml:space="preserve"> more than it </w:t>
      </w:r>
      <w:r w:rsidRPr="00BF6D19">
        <w:rPr>
          <w:rStyle w:val="Emphasis"/>
          <w:highlight w:val="green"/>
        </w:rPr>
        <w:t>adds</w:t>
      </w:r>
      <w:r w:rsidRPr="000D6453">
        <w:rPr>
          <w:sz w:val="16"/>
        </w:rPr>
        <w:t>. It mostly seems like a device to make people care about the Really Bad Things that climate change can do, without turning people off by warning them yet again about the hazards of climate change.</w:t>
      </w:r>
    </w:p>
    <w:p w14:paraId="07B595A8" w14:textId="77777777" w:rsidR="009D401C" w:rsidRPr="00066502" w:rsidRDefault="009D401C" w:rsidP="009D401C"/>
    <w:p w14:paraId="5C3B051A" w14:textId="77777777" w:rsidR="009D401C" w:rsidRDefault="009D401C" w:rsidP="009D401C">
      <w:pPr>
        <w:pStyle w:val="Heading3"/>
      </w:pPr>
      <w:r>
        <w:t>XT—2NC—No Trump FoPo !</w:t>
      </w:r>
    </w:p>
    <w:p w14:paraId="30F6DCE0" w14:textId="77777777" w:rsidR="009D401C" w:rsidRPr="00066502" w:rsidRDefault="009D401C" w:rsidP="009D401C">
      <w:pPr>
        <w:pStyle w:val="Heading4"/>
      </w:pPr>
      <w:r>
        <w:t xml:space="preserve">It’s all </w:t>
      </w:r>
      <w:r>
        <w:rPr>
          <w:u w:val="single"/>
        </w:rPr>
        <w:t>bark,</w:t>
      </w:r>
      <w:r>
        <w:t xml:space="preserve"> not </w:t>
      </w:r>
      <w:r>
        <w:rPr>
          <w:u w:val="single"/>
        </w:rPr>
        <w:t>bite</w:t>
      </w:r>
      <w:r>
        <w:t xml:space="preserve">. He’s using </w:t>
      </w:r>
      <w:r>
        <w:rPr>
          <w:u w:val="single"/>
        </w:rPr>
        <w:t>madman</w:t>
      </w:r>
      <w:r>
        <w:t xml:space="preserve"> theory.</w:t>
      </w:r>
    </w:p>
    <w:p w14:paraId="0984398C" w14:textId="77777777" w:rsidR="009D401C" w:rsidRPr="00162DDF" w:rsidRDefault="009D401C" w:rsidP="009D401C">
      <w:r w:rsidRPr="00162DDF">
        <w:t xml:space="preserve">Jeremy </w:t>
      </w:r>
      <w:r w:rsidRPr="00162DDF">
        <w:rPr>
          <w:rStyle w:val="Style13ptBold"/>
        </w:rPr>
        <w:t>Shapiro '25</w:t>
      </w:r>
      <w:r w:rsidRPr="00162DDF">
        <w:t>, research director of the European Council on Foreign Relations. "The bully’s pulpit: Finding patterns in Trump’s use of military force", ECFR. 5-8-2025. https://ecfr.eu/article/the-bullys-pulpit-finding-patterns-in-trumps-use-of-military-force/, accessed 8-31-2025, RNey</w:t>
      </w:r>
    </w:p>
    <w:p w14:paraId="30A05DDE" w14:textId="77777777" w:rsidR="009D401C" w:rsidRPr="00162DDF" w:rsidRDefault="009D401C" w:rsidP="009D401C">
      <w:pPr>
        <w:rPr>
          <w:rStyle w:val="StyleUnderline"/>
        </w:rPr>
      </w:pPr>
      <w:r w:rsidRPr="008F17E7">
        <w:rPr>
          <w:rStyle w:val="Emphasis"/>
          <w:highlight w:val="green"/>
        </w:rPr>
        <w:t>All bark</w:t>
      </w:r>
      <w:r w:rsidRPr="008F17E7">
        <w:rPr>
          <w:rStyle w:val="StyleUnderline"/>
          <w:highlight w:val="green"/>
        </w:rPr>
        <w:t xml:space="preserve">, </w:t>
      </w:r>
      <w:r w:rsidRPr="008F17E7">
        <w:rPr>
          <w:rStyle w:val="Emphasis"/>
          <w:highlight w:val="green"/>
        </w:rPr>
        <w:t>less bite</w:t>
      </w:r>
    </w:p>
    <w:p w14:paraId="133DD55C" w14:textId="77777777" w:rsidR="009D401C" w:rsidRPr="00162DDF" w:rsidRDefault="009D401C" w:rsidP="009D401C">
      <w:pPr>
        <w:rPr>
          <w:sz w:val="12"/>
        </w:rPr>
      </w:pPr>
      <w:r w:rsidRPr="00162DDF">
        <w:rPr>
          <w:sz w:val="12"/>
        </w:rPr>
        <w:t xml:space="preserve">This </w:t>
      </w:r>
      <w:r w:rsidRPr="00162DDF">
        <w:rPr>
          <w:rStyle w:val="StyleUnderline"/>
        </w:rPr>
        <w:t xml:space="preserve">commentary analyses </w:t>
      </w:r>
      <w:r w:rsidRPr="008F17E7">
        <w:rPr>
          <w:rStyle w:val="Emphasis"/>
          <w:highlight w:val="green"/>
        </w:rPr>
        <w:t>two datasets</w:t>
      </w:r>
      <w:r w:rsidRPr="00162DDF">
        <w:rPr>
          <w:sz w:val="12"/>
        </w:rPr>
        <w:t xml:space="preserve">, which </w:t>
      </w:r>
      <w:r w:rsidRPr="008F17E7">
        <w:rPr>
          <w:rStyle w:val="Emphasis"/>
          <w:highlight w:val="green"/>
        </w:rPr>
        <w:t>catalogue</w:t>
      </w:r>
      <w:r w:rsidRPr="00162DDF">
        <w:rPr>
          <w:rStyle w:val="StyleUnderline"/>
        </w:rPr>
        <w:t xml:space="preserve"> Trump’s </w:t>
      </w:r>
      <w:r w:rsidRPr="008F17E7">
        <w:rPr>
          <w:rStyle w:val="Emphasis"/>
          <w:highlight w:val="green"/>
        </w:rPr>
        <w:t>actual use of force</w:t>
      </w:r>
      <w:r w:rsidRPr="00162DDF">
        <w:rPr>
          <w:rStyle w:val="StyleUnderline"/>
        </w:rPr>
        <w:t xml:space="preserve"> and </w:t>
      </w:r>
      <w:r w:rsidRPr="00162DDF">
        <w:rPr>
          <w:rStyle w:val="Emphasis"/>
        </w:rPr>
        <w:t>directly record the threats</w:t>
      </w:r>
      <w:r w:rsidRPr="00162DDF">
        <w:rPr>
          <w:sz w:val="12"/>
        </w:rPr>
        <w:t xml:space="preserve"> which Trump has made to use force over the course of both his first term and second term so far.</w:t>
      </w:r>
    </w:p>
    <w:p w14:paraId="462ED761" w14:textId="77777777" w:rsidR="009D401C" w:rsidRPr="00162DDF" w:rsidRDefault="009D401C" w:rsidP="009D401C">
      <w:pPr>
        <w:rPr>
          <w:sz w:val="12"/>
        </w:rPr>
      </w:pPr>
      <w:r w:rsidRPr="00162DDF">
        <w:rPr>
          <w:sz w:val="12"/>
        </w:rPr>
        <w:t xml:space="preserve">From the analysis, three </w:t>
      </w:r>
      <w:r w:rsidRPr="00162DDF">
        <w:rPr>
          <w:rStyle w:val="StyleUnderline"/>
        </w:rPr>
        <w:t xml:space="preserve">core </w:t>
      </w:r>
      <w:r w:rsidRPr="00162DDF">
        <w:rPr>
          <w:rStyle w:val="Emphasis"/>
        </w:rPr>
        <w:t>conclusions emerge</w:t>
      </w:r>
      <w:r w:rsidRPr="00162DDF">
        <w:rPr>
          <w:sz w:val="12"/>
        </w:rPr>
        <w:t xml:space="preserve">: first, that Trump was more likely to follow through with threats when they were tied to a specific provocation and had low escalation risk; second, that </w:t>
      </w:r>
      <w:r w:rsidRPr="008F17E7">
        <w:rPr>
          <w:rStyle w:val="Emphasis"/>
          <w:highlight w:val="green"/>
        </w:rPr>
        <w:t>threats</w:t>
      </w:r>
      <w:r w:rsidRPr="008F17E7">
        <w:rPr>
          <w:rStyle w:val="StyleUnderline"/>
          <w:highlight w:val="green"/>
        </w:rPr>
        <w:t xml:space="preserve"> against </w:t>
      </w:r>
      <w:r w:rsidRPr="008F17E7">
        <w:rPr>
          <w:rStyle w:val="Emphasis"/>
          <w:highlight w:val="green"/>
        </w:rPr>
        <w:t>nuclear</w:t>
      </w:r>
      <w:r w:rsidRPr="00162DDF">
        <w:rPr>
          <w:rStyle w:val="StyleUnderline"/>
        </w:rPr>
        <w:t xml:space="preserve"> or </w:t>
      </w:r>
      <w:r w:rsidRPr="00162DDF">
        <w:rPr>
          <w:rStyle w:val="Emphasis"/>
        </w:rPr>
        <w:t xml:space="preserve">conventionally strong </w:t>
      </w:r>
      <w:r w:rsidRPr="008F17E7">
        <w:rPr>
          <w:rStyle w:val="Emphasis"/>
          <w:highlight w:val="green"/>
        </w:rPr>
        <w:t>states</w:t>
      </w:r>
      <w:r w:rsidRPr="00162DDF">
        <w:rPr>
          <w:rStyle w:val="StyleUnderline"/>
        </w:rPr>
        <w:t xml:space="preserve"> were </w:t>
      </w:r>
      <w:r w:rsidRPr="008F17E7">
        <w:rPr>
          <w:rStyle w:val="Emphasis"/>
          <w:highlight w:val="green"/>
        </w:rPr>
        <w:t>rarely acted upon</w:t>
      </w:r>
      <w:r w:rsidRPr="008F17E7">
        <w:rPr>
          <w:rStyle w:val="StyleUnderline"/>
          <w:highlight w:val="green"/>
        </w:rPr>
        <w:t xml:space="preserve"> and</w:t>
      </w:r>
      <w:r w:rsidRPr="00162DDF">
        <w:rPr>
          <w:rStyle w:val="StyleUnderline"/>
        </w:rPr>
        <w:t xml:space="preserve"> largely </w:t>
      </w:r>
      <w:r w:rsidRPr="008F17E7">
        <w:rPr>
          <w:rStyle w:val="StyleUnderline"/>
          <w:highlight w:val="green"/>
        </w:rPr>
        <w:t xml:space="preserve">served </w:t>
      </w:r>
      <w:r w:rsidRPr="008F17E7">
        <w:rPr>
          <w:rStyle w:val="Emphasis"/>
          <w:highlight w:val="green"/>
        </w:rPr>
        <w:t>rhetorical purposes</w:t>
      </w:r>
      <w:r w:rsidRPr="00162DDF">
        <w:rPr>
          <w:sz w:val="12"/>
        </w:rPr>
        <w:t xml:space="preserve">; and third, the </w:t>
      </w:r>
      <w:r w:rsidRPr="00162DDF">
        <w:rPr>
          <w:rStyle w:val="StyleUnderline"/>
        </w:rPr>
        <w:t xml:space="preserve">most </w:t>
      </w:r>
      <w:r w:rsidRPr="008F17E7">
        <w:rPr>
          <w:rStyle w:val="Emphasis"/>
          <w:highlight w:val="green"/>
        </w:rPr>
        <w:t>extreme</w:t>
      </w:r>
      <w:r w:rsidRPr="00162DDF">
        <w:rPr>
          <w:rStyle w:val="StyleUnderline"/>
        </w:rPr>
        <w:t xml:space="preserve"> or </w:t>
      </w:r>
      <w:r w:rsidRPr="00162DDF">
        <w:rPr>
          <w:rStyle w:val="Emphasis"/>
        </w:rPr>
        <w:t xml:space="preserve">theatrical </w:t>
      </w:r>
      <w:r w:rsidRPr="008F17E7">
        <w:rPr>
          <w:rStyle w:val="Emphasis"/>
          <w:highlight w:val="green"/>
        </w:rPr>
        <w:t>threats</w:t>
      </w:r>
      <w:r w:rsidRPr="00162DDF">
        <w:rPr>
          <w:rStyle w:val="StyleUnderline"/>
        </w:rPr>
        <w:t xml:space="preserve"> </w:t>
      </w:r>
      <w:r w:rsidRPr="008F17E7">
        <w:rPr>
          <w:rStyle w:val="StyleUnderline"/>
          <w:highlight w:val="green"/>
        </w:rPr>
        <w:t xml:space="preserve">tended to be </w:t>
      </w:r>
      <w:r w:rsidRPr="008F17E7">
        <w:rPr>
          <w:rStyle w:val="Emphasis"/>
          <w:highlight w:val="green"/>
        </w:rPr>
        <w:t>tools of</w:t>
      </w:r>
      <w:r w:rsidRPr="00162DDF">
        <w:rPr>
          <w:rStyle w:val="Emphasis"/>
        </w:rPr>
        <w:t xml:space="preserve"> political </w:t>
      </w:r>
      <w:r w:rsidRPr="008F17E7">
        <w:rPr>
          <w:rStyle w:val="Emphasis"/>
          <w:highlight w:val="green"/>
        </w:rPr>
        <w:t>signalling</w:t>
      </w:r>
      <w:r w:rsidRPr="00162DDF">
        <w:rPr>
          <w:rStyle w:val="StyleUnderline"/>
        </w:rPr>
        <w:t xml:space="preserve"> rather than </w:t>
      </w:r>
      <w:r w:rsidRPr="00162DDF">
        <w:rPr>
          <w:rStyle w:val="Emphasis"/>
        </w:rPr>
        <w:t>precursors</w:t>
      </w:r>
      <w:r w:rsidRPr="00162DDF">
        <w:rPr>
          <w:rStyle w:val="StyleUnderline"/>
        </w:rPr>
        <w:t xml:space="preserve"> to </w:t>
      </w:r>
      <w:r w:rsidRPr="00162DDF">
        <w:rPr>
          <w:rStyle w:val="Emphasis"/>
        </w:rPr>
        <w:t>real military action</w:t>
      </w:r>
      <w:r w:rsidRPr="00162DDF">
        <w:rPr>
          <w:sz w:val="12"/>
        </w:rPr>
        <w:t>. The idea of starting involvement in any long-term or risky military operation seems an anathema to him.</w:t>
      </w:r>
    </w:p>
    <w:p w14:paraId="0E097D7B" w14:textId="77777777" w:rsidR="009D401C" w:rsidRPr="00162DDF" w:rsidRDefault="009D401C" w:rsidP="009D401C">
      <w:pPr>
        <w:rPr>
          <w:sz w:val="12"/>
        </w:rPr>
      </w:pPr>
      <w:r w:rsidRPr="00162DDF">
        <w:rPr>
          <w:sz w:val="12"/>
        </w:rPr>
        <w:t xml:space="preserve">In other words, the </w:t>
      </w:r>
      <w:r w:rsidRPr="00162DDF">
        <w:rPr>
          <w:rStyle w:val="StyleUnderline"/>
        </w:rPr>
        <w:t xml:space="preserve">data suggest a </w:t>
      </w:r>
      <w:r w:rsidRPr="00162DDF">
        <w:rPr>
          <w:rStyle w:val="Emphasis"/>
        </w:rPr>
        <w:t>bully’s calculated</w:t>
      </w:r>
      <w:r w:rsidRPr="00162DDF">
        <w:rPr>
          <w:rStyle w:val="StyleUnderline"/>
        </w:rPr>
        <w:t xml:space="preserve"> use of </w:t>
      </w:r>
      <w:r w:rsidRPr="00162DDF">
        <w:rPr>
          <w:rStyle w:val="Emphasis"/>
        </w:rPr>
        <w:t>bluster</w:t>
      </w:r>
      <w:r w:rsidRPr="00162DDF">
        <w:rPr>
          <w:rStyle w:val="StyleUnderline"/>
        </w:rPr>
        <w:t xml:space="preserve"> and </w:t>
      </w:r>
      <w:r w:rsidRPr="00162DDF">
        <w:rPr>
          <w:rStyle w:val="Emphasis"/>
        </w:rPr>
        <w:t>limited use of violence</w:t>
      </w:r>
      <w:r w:rsidRPr="00162DDF">
        <w:rPr>
          <w:sz w:val="12"/>
        </w:rPr>
        <w:t xml:space="preserve">. </w:t>
      </w:r>
      <w:r w:rsidRPr="008F17E7">
        <w:rPr>
          <w:rStyle w:val="StyleUnderline"/>
          <w:highlight w:val="green"/>
        </w:rPr>
        <w:t>Trump</w:t>
      </w:r>
      <w:r w:rsidRPr="00162DDF">
        <w:rPr>
          <w:rStyle w:val="StyleUnderline"/>
        </w:rPr>
        <w:t xml:space="preserve"> often </w:t>
      </w:r>
      <w:r w:rsidRPr="008F17E7">
        <w:rPr>
          <w:rStyle w:val="StyleUnderline"/>
          <w:highlight w:val="green"/>
        </w:rPr>
        <w:t xml:space="preserve">deploys </w:t>
      </w:r>
      <w:r w:rsidRPr="008F17E7">
        <w:rPr>
          <w:rStyle w:val="Emphasis"/>
          <w:highlight w:val="green"/>
        </w:rPr>
        <w:t>grandiose threats</w:t>
      </w:r>
      <w:r w:rsidRPr="008F17E7">
        <w:rPr>
          <w:rStyle w:val="StyleUnderline"/>
          <w:highlight w:val="green"/>
        </w:rPr>
        <w:t xml:space="preserve"> but </w:t>
      </w:r>
      <w:r w:rsidRPr="008F17E7">
        <w:rPr>
          <w:rStyle w:val="Emphasis"/>
          <w:highlight w:val="green"/>
        </w:rPr>
        <w:t>only accepts</w:t>
      </w:r>
      <w:r w:rsidRPr="00162DDF">
        <w:rPr>
          <w:rStyle w:val="StyleUnderline"/>
        </w:rPr>
        <w:t xml:space="preserve"> </w:t>
      </w:r>
      <w:r w:rsidRPr="008F17E7">
        <w:rPr>
          <w:rStyle w:val="Emphasis"/>
          <w:highlight w:val="green"/>
        </w:rPr>
        <w:t>limited</w:t>
      </w:r>
      <w:r w:rsidRPr="00162DDF">
        <w:rPr>
          <w:rStyle w:val="StyleUnderline"/>
        </w:rPr>
        <w:t>, low-</w:t>
      </w:r>
      <w:r w:rsidRPr="008F17E7">
        <w:rPr>
          <w:rStyle w:val="StyleUnderline"/>
          <w:highlight w:val="green"/>
        </w:rPr>
        <w:t>risk</w:t>
      </w:r>
      <w:r w:rsidRPr="00162DDF">
        <w:rPr>
          <w:rStyle w:val="StyleUnderline"/>
        </w:rPr>
        <w:t xml:space="preserve"> </w:t>
      </w:r>
      <w:r w:rsidRPr="00162DDF">
        <w:rPr>
          <w:rStyle w:val="Emphasis"/>
        </w:rPr>
        <w:t>military operations</w:t>
      </w:r>
      <w:r w:rsidRPr="00162DDF">
        <w:rPr>
          <w:sz w:val="12"/>
        </w:rPr>
        <w:t xml:space="preserve">. He uses foreign policy as political theatre, aiming threats as much at his domestic base and media cycle as at foreign adversaries. In doing so, Trump has </w:t>
      </w:r>
      <w:r w:rsidRPr="00162DDF">
        <w:rPr>
          <w:rStyle w:val="StyleUnderline"/>
        </w:rPr>
        <w:t>converted the American presidency into the bully’s pulpit</w:t>
      </w:r>
      <w:r w:rsidRPr="00162DDF">
        <w:rPr>
          <w:sz w:val="12"/>
        </w:rPr>
        <w:t>.</w:t>
      </w:r>
    </w:p>
    <w:p w14:paraId="1D1F97F9" w14:textId="77777777" w:rsidR="009D401C" w:rsidRPr="00162DDF" w:rsidRDefault="009D401C" w:rsidP="009D401C">
      <w:pPr>
        <w:rPr>
          <w:sz w:val="12"/>
        </w:rPr>
      </w:pPr>
      <w:r w:rsidRPr="00162DDF">
        <w:rPr>
          <w:sz w:val="12"/>
        </w:rPr>
        <w:t xml:space="preserve">For Trump’s second term, </w:t>
      </w:r>
      <w:r w:rsidRPr="00162DDF">
        <w:rPr>
          <w:rStyle w:val="StyleUnderline"/>
        </w:rPr>
        <w:t xml:space="preserve">this </w:t>
      </w:r>
      <w:r w:rsidRPr="008F17E7">
        <w:rPr>
          <w:rStyle w:val="Emphasis"/>
          <w:highlight w:val="green"/>
        </w:rPr>
        <w:t>implies</w:t>
      </w:r>
      <w:r w:rsidRPr="00162DDF">
        <w:rPr>
          <w:rStyle w:val="StyleUnderline"/>
        </w:rPr>
        <w:t xml:space="preserve"> </w:t>
      </w:r>
      <w:r w:rsidRPr="00162DDF">
        <w:rPr>
          <w:rStyle w:val="Emphasis"/>
        </w:rPr>
        <w:t xml:space="preserve">a </w:t>
      </w:r>
      <w:r w:rsidRPr="008F17E7">
        <w:rPr>
          <w:rStyle w:val="Emphasis"/>
          <w:highlight w:val="green"/>
        </w:rPr>
        <w:t>large and predictable gap</w:t>
      </w:r>
      <w:r w:rsidRPr="00162DDF">
        <w:rPr>
          <w:rStyle w:val="StyleUnderline"/>
        </w:rPr>
        <w:t xml:space="preserve"> </w:t>
      </w:r>
      <w:r w:rsidRPr="008F17E7">
        <w:rPr>
          <w:rStyle w:val="StyleUnderline"/>
          <w:highlight w:val="green"/>
        </w:rPr>
        <w:t>between</w:t>
      </w:r>
      <w:r w:rsidRPr="00162DDF">
        <w:rPr>
          <w:rStyle w:val="StyleUnderline"/>
        </w:rPr>
        <w:t xml:space="preserve"> presidential </w:t>
      </w:r>
      <w:r w:rsidRPr="008F17E7">
        <w:rPr>
          <w:rStyle w:val="Emphasis"/>
          <w:highlight w:val="green"/>
        </w:rPr>
        <w:t>rhetoric</w:t>
      </w:r>
      <w:r w:rsidRPr="008F17E7">
        <w:rPr>
          <w:rStyle w:val="StyleUnderline"/>
          <w:highlight w:val="green"/>
        </w:rPr>
        <w:t xml:space="preserve"> and</w:t>
      </w:r>
      <w:r w:rsidRPr="00162DDF">
        <w:rPr>
          <w:rStyle w:val="StyleUnderline"/>
        </w:rPr>
        <w:t xml:space="preserve"> </w:t>
      </w:r>
      <w:r w:rsidRPr="00162DDF">
        <w:rPr>
          <w:rStyle w:val="Emphasis"/>
        </w:rPr>
        <w:t>actual</w:t>
      </w:r>
      <w:r w:rsidRPr="00162DDF">
        <w:rPr>
          <w:rStyle w:val="StyleUnderline"/>
        </w:rPr>
        <w:t xml:space="preserve"> American </w:t>
      </w:r>
      <w:r w:rsidRPr="008F17E7">
        <w:rPr>
          <w:rStyle w:val="Emphasis"/>
          <w:highlight w:val="green"/>
        </w:rPr>
        <w:t>military action</w:t>
      </w:r>
      <w:r w:rsidRPr="00162DDF">
        <w:rPr>
          <w:sz w:val="12"/>
        </w:rPr>
        <w:t xml:space="preserve">. For global actors, recognising patterns in his past behaviour </w:t>
      </w:r>
      <w:r w:rsidRPr="00162DDF">
        <w:rPr>
          <w:rStyle w:val="StyleUnderline"/>
        </w:rPr>
        <w:t>offers a crucial window into how the president may behave</w:t>
      </w:r>
      <w:r w:rsidRPr="00162DDF">
        <w:rPr>
          <w:sz w:val="12"/>
        </w:rPr>
        <w:t xml:space="preserve"> under renewed pressure.</w:t>
      </w:r>
    </w:p>
    <w:p w14:paraId="6015FF73" w14:textId="77777777" w:rsidR="009D401C" w:rsidRDefault="009D401C" w:rsidP="009D401C"/>
    <w:p w14:paraId="46F5D05E" w14:textId="77777777" w:rsidR="009D401C" w:rsidRPr="00041E24" w:rsidRDefault="009D401C" w:rsidP="009D401C">
      <w:pPr>
        <w:pStyle w:val="Heading3"/>
      </w:pPr>
      <w:r>
        <w:t>XT—2NC—No Pandemics !</w:t>
      </w:r>
    </w:p>
    <w:p w14:paraId="5F478E13" w14:textId="77777777" w:rsidR="009D401C" w:rsidRDefault="009D401C" w:rsidP="009D401C">
      <w:pPr>
        <w:pStyle w:val="Heading4"/>
      </w:pPr>
      <w:r>
        <w:t xml:space="preserve">No Pandemics impact—countless warrants: </w:t>
      </w:r>
    </w:p>
    <w:p w14:paraId="57224645" w14:textId="77777777" w:rsidR="009D401C" w:rsidRDefault="009D401C" w:rsidP="009D401C">
      <w:pPr>
        <w:pStyle w:val="Heading4"/>
        <w:numPr>
          <w:ilvl w:val="0"/>
          <w:numId w:val="51"/>
        </w:numPr>
        <w:tabs>
          <w:tab w:val="num" w:pos="360"/>
        </w:tabs>
        <w:ind w:left="360"/>
      </w:pPr>
      <w:r>
        <w:t xml:space="preserve">Difficulty—it would require </w:t>
      </w:r>
      <w:r>
        <w:rPr>
          <w:u w:val="single"/>
        </w:rPr>
        <w:t>unprecedented</w:t>
      </w:r>
      <w:r>
        <w:t xml:space="preserve"> transmission, undetectability, lethality, infection rates, and circumvention—even if one of those can be produced, the </w:t>
      </w:r>
      <w:r>
        <w:rPr>
          <w:u w:val="single"/>
        </w:rPr>
        <w:t>convergence</w:t>
      </w:r>
      <w:r>
        <w:t xml:space="preserve"> of them is impossible.</w:t>
      </w:r>
    </w:p>
    <w:p w14:paraId="58EE96F6" w14:textId="77777777" w:rsidR="009D401C" w:rsidRDefault="009D401C" w:rsidP="009D401C">
      <w:r>
        <w:t>&lt;for reference&gt;</w:t>
      </w:r>
    </w:p>
    <w:p w14:paraId="542249A9" w14:textId="77777777" w:rsidR="009D401C" w:rsidRDefault="009D401C" w:rsidP="009D401C">
      <w:pPr>
        <w:rPr>
          <w:rStyle w:val="StyleUnderline"/>
        </w:rPr>
      </w:pPr>
      <w:r w:rsidRPr="00967998">
        <w:rPr>
          <w:rStyle w:val="Emphasis"/>
          <w:sz w:val="28"/>
          <w:szCs w:val="28"/>
        </w:rPr>
        <w:t xml:space="preserve">Engineering </w:t>
      </w:r>
      <w:r w:rsidRPr="00680C23">
        <w:rPr>
          <w:rStyle w:val="Emphasis"/>
          <w:sz w:val="28"/>
          <w:szCs w:val="28"/>
          <w:highlight w:val="lightGray"/>
        </w:rPr>
        <w:t>existential biothreats is</w:t>
      </w:r>
      <w:r w:rsidRPr="00967998">
        <w:rPr>
          <w:rStyle w:val="Emphasis"/>
          <w:sz w:val="28"/>
          <w:szCs w:val="28"/>
        </w:rPr>
        <w:t xml:space="preserve"> a very </w:t>
      </w:r>
      <w:r w:rsidRPr="00680C23">
        <w:rPr>
          <w:rStyle w:val="Emphasis"/>
          <w:sz w:val="28"/>
          <w:szCs w:val="28"/>
          <w:highlight w:val="lightGray"/>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680C23">
        <w:rPr>
          <w:rStyle w:val="Emphasis"/>
          <w:highlight w:val="lightGray"/>
        </w:rPr>
        <w:t>would</w:t>
      </w:r>
      <w:r w:rsidRPr="00967998">
        <w:rPr>
          <w:rStyle w:val="Emphasis"/>
        </w:rPr>
        <w:t xml:space="preserve"> </w:t>
      </w:r>
      <w:r w:rsidRPr="00680C23">
        <w:rPr>
          <w:rStyle w:val="Emphasis"/>
          <w:highlight w:val="lightGray"/>
        </w:rPr>
        <w:t>need to reach everyone, be</w:t>
      </w:r>
      <w:r w:rsidRPr="00967998">
        <w:rPr>
          <w:rStyle w:val="Emphasis"/>
        </w:rPr>
        <w:t xml:space="preserve"> virtually </w:t>
      </w:r>
      <w:r w:rsidRPr="00680C23">
        <w:rPr>
          <w:rStyle w:val="Emphasis"/>
          <w:highlight w:val="lightGray"/>
        </w:rPr>
        <w:t>undetectable, unprecedently</w:t>
      </w:r>
      <w:r w:rsidRPr="00930F5F">
        <w:rPr>
          <w:rStyle w:val="Emphasis"/>
        </w:rPr>
        <w:t xml:space="preserve"> </w:t>
      </w:r>
      <w:r w:rsidRPr="00680C23">
        <w:rPr>
          <w:rStyle w:val="Emphasis"/>
          <w:highlight w:val="lightGray"/>
        </w:rPr>
        <w:t>lethal and infectious, and</w:t>
      </w:r>
      <w:r w:rsidRPr="00967998">
        <w:rPr>
          <w:sz w:val="12"/>
        </w:rPr>
        <w:t xml:space="preserve"> </w:t>
      </w:r>
      <w:r w:rsidRPr="00680C23">
        <w:rPr>
          <w:rStyle w:val="Emphasis"/>
          <w:highlight w:val="lightGray"/>
        </w:rPr>
        <w:t>circumvent</w:t>
      </w:r>
      <w:r w:rsidRPr="00967998">
        <w:rPr>
          <w:rStyle w:val="Emphasis"/>
        </w:rPr>
        <w:t xml:space="preserve"> basic </w:t>
      </w:r>
      <w:r w:rsidRPr="00680C23">
        <w:rPr>
          <w:rStyle w:val="Emphasis"/>
          <w:highlight w:val="lightGray"/>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4270C09F" w14:textId="77777777" w:rsidR="009D401C" w:rsidRDefault="009D401C" w:rsidP="009D401C">
      <w:r w:rsidRPr="00D36677">
        <w:t xml:space="preserve">&lt;for reference </w:t>
      </w:r>
      <w:r>
        <w:t>x</w:t>
      </w:r>
      <w:r w:rsidRPr="00D36677">
        <w:t>2&gt;</w:t>
      </w:r>
    </w:p>
    <w:p w14:paraId="7A9A60A3" w14:textId="77777777" w:rsidR="009D401C" w:rsidRPr="00967998" w:rsidRDefault="009D401C" w:rsidP="009D401C">
      <w:pPr>
        <w:rPr>
          <w:rStyle w:val="StyleUnderline"/>
        </w:rPr>
      </w:pPr>
      <w:r w:rsidRPr="00680C23">
        <w:rPr>
          <w:rStyle w:val="Emphasis"/>
          <w:sz w:val="28"/>
          <w:szCs w:val="28"/>
          <w:highlight w:val="lightGray"/>
        </w:rPr>
        <w:t>Everything must come together</w:t>
      </w:r>
      <w:r w:rsidRPr="00967998">
        <w:rPr>
          <w:rStyle w:val="Emphasis"/>
          <w:sz w:val="28"/>
          <w:szCs w:val="28"/>
        </w:rPr>
        <w:t xml:space="preserve"> at once</w:t>
      </w:r>
      <w:r w:rsidRPr="00967998">
        <w:rPr>
          <w:rStyle w:val="StyleUnderline"/>
        </w:rPr>
        <w:t xml:space="preserve">: </w:t>
      </w:r>
      <w:r w:rsidRPr="00680C23">
        <w:rPr>
          <w:rStyle w:val="StyleUnderline"/>
          <w:highlight w:val="lightGray"/>
        </w:rPr>
        <w:t>Producing</w:t>
      </w:r>
      <w:r w:rsidRPr="00967998">
        <w:rPr>
          <w:rStyle w:val="StyleUnderline"/>
        </w:rPr>
        <w:t xml:space="preserve"> a virus with </w:t>
      </w:r>
      <w:r w:rsidRPr="002616C5">
        <w:rPr>
          <w:rStyle w:val="StyleUnderline"/>
        </w:rPr>
        <w:t xml:space="preserve">surprising </w:t>
      </w:r>
      <w:r w:rsidRPr="00680C23">
        <w:rPr>
          <w:rStyle w:val="StyleUnderline"/>
          <w:highlight w:val="lightGray"/>
        </w:rPr>
        <w:t>features of many</w:t>
      </w:r>
      <w:r w:rsidRPr="00967998">
        <w:rPr>
          <w:rStyle w:val="StyleUnderline"/>
        </w:rPr>
        <w:t xml:space="preserve"> </w:t>
      </w:r>
      <w:r w:rsidRPr="00680C23">
        <w:rPr>
          <w:rStyle w:val="StyleUnderline"/>
          <w:highlight w:val="lightGray"/>
        </w:rPr>
        <w:t>types</w:t>
      </w:r>
      <w:r w:rsidRPr="00967998">
        <w:rPr>
          <w:rStyle w:val="StyleUnderline"/>
        </w:rPr>
        <w:t xml:space="preserve"> (lethality, infectiousness, detectability, …) </w:t>
      </w:r>
      <w:r w:rsidRPr="00680C23">
        <w:rPr>
          <w:rStyle w:val="StyleUnderline"/>
          <w:highlight w:val="lightGray"/>
        </w:rPr>
        <w:t>is</w:t>
      </w:r>
      <w:r w:rsidRPr="00967998">
        <w:rPr>
          <w:rStyle w:val="StyleUnderline"/>
        </w:rPr>
        <w:t xml:space="preserve"> much </w:t>
      </w:r>
      <w:r w:rsidRPr="00680C23">
        <w:rPr>
          <w:rStyle w:val="StyleUnderline"/>
          <w:highlight w:val="lightGray"/>
        </w:rPr>
        <w:t>hard</w:t>
      </w:r>
      <w:r w:rsidRPr="002616C5">
        <w:rPr>
          <w:rStyle w:val="StyleUnderline"/>
        </w:rPr>
        <w:t>er than producing a virus which is surprising along a few dimensions.</w:t>
      </w:r>
    </w:p>
    <w:p w14:paraId="4EEE930A" w14:textId="77777777" w:rsidR="009D401C" w:rsidRPr="00D36677" w:rsidRDefault="009D401C" w:rsidP="009D401C">
      <w:r>
        <w:t>&lt;for reference&gt;</w:t>
      </w:r>
    </w:p>
    <w:p w14:paraId="318BC951" w14:textId="77777777" w:rsidR="009D401C" w:rsidRPr="00967998" w:rsidRDefault="009D401C" w:rsidP="009D401C">
      <w:pPr>
        <w:rPr>
          <w:rStyle w:val="Emphasis"/>
        </w:rPr>
      </w:pPr>
      <w:r w:rsidRPr="002616C5">
        <w:rPr>
          <w:rStyle w:val="Emphasis"/>
          <w:sz w:val="28"/>
          <w:szCs w:val="28"/>
        </w:rPr>
        <w:t xml:space="preserve">Human </w:t>
      </w:r>
      <w:r w:rsidRPr="00560B27">
        <w:rPr>
          <w:rStyle w:val="Emphasis"/>
          <w:sz w:val="28"/>
          <w:szCs w:val="28"/>
          <w:highlight w:val="lightGray"/>
        </w:rPr>
        <w:t>history suggests</w:t>
      </w:r>
      <w:r w:rsidRPr="00930F5F">
        <w:rPr>
          <w:rStyle w:val="Emphasis"/>
          <w:sz w:val="28"/>
          <w:szCs w:val="28"/>
        </w:rPr>
        <w:t xml:space="preserve"> surprising </w:t>
      </w:r>
      <w:r w:rsidRPr="00560B27">
        <w:rPr>
          <w:rStyle w:val="Emphasis"/>
          <w:sz w:val="28"/>
          <w:szCs w:val="28"/>
          <w:highlight w:val="lightGray"/>
        </w:rPr>
        <w:t>resilience</w:t>
      </w:r>
      <w:r w:rsidRPr="00967998">
        <w:rPr>
          <w:sz w:val="12"/>
        </w:rPr>
        <w:t xml:space="preserve">: Human history is </w:t>
      </w:r>
      <w:r w:rsidRPr="00967998">
        <w:rPr>
          <w:rStyle w:val="StyleUnderline"/>
        </w:rPr>
        <w:t xml:space="preserve">replete with examples of resilience not only </w:t>
      </w:r>
      <w:r w:rsidRPr="00560B27">
        <w:rPr>
          <w:rStyle w:val="StyleUnderline"/>
          <w:highlight w:val="lightGray"/>
        </w:rPr>
        <w:t>to</w:t>
      </w:r>
      <w:r w:rsidRPr="00967998">
        <w:rPr>
          <w:rStyle w:val="StyleUnderline"/>
        </w:rPr>
        <w:t xml:space="preserve"> highly </w:t>
      </w:r>
      <w:r w:rsidRPr="00930F5F">
        <w:rPr>
          <w:rStyle w:val="StyleUnderline"/>
        </w:rPr>
        <w:t xml:space="preserve">destructive </w:t>
      </w:r>
      <w:r w:rsidRPr="00560B27">
        <w:rPr>
          <w:rStyle w:val="StyleUnderline"/>
          <w:highlight w:val="lightGray"/>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560B27">
        <w:rPr>
          <w:rStyle w:val="Emphasis"/>
          <w:highlight w:val="lightGray"/>
        </w:rPr>
        <w:t xml:space="preserve">combination </w:t>
      </w:r>
      <w:r w:rsidRPr="00930F5F">
        <w:rPr>
          <w:rStyle w:val="Emphasis"/>
        </w:rPr>
        <w:t xml:space="preserve">of pandemics </w:t>
      </w:r>
      <w:r w:rsidRPr="00560B27">
        <w:rPr>
          <w:rStyle w:val="Emphasis"/>
          <w:highlight w:val="lightGray"/>
        </w:rPr>
        <w:t>with</w:t>
      </w:r>
      <w:r w:rsidRPr="00967998">
        <w:rPr>
          <w:rStyle w:val="Emphasis"/>
        </w:rPr>
        <w:t xml:space="preserve"> numerous </w:t>
      </w:r>
      <w:r w:rsidRPr="00560B27">
        <w:rPr>
          <w:rStyle w:val="Emphasis"/>
          <w:highlight w:val="lightGray"/>
        </w:rPr>
        <w:t>other catastrophes</w:t>
      </w:r>
      <w:r w:rsidRPr="00967998">
        <w:rPr>
          <w:rStyle w:val="Emphasis"/>
        </w:rPr>
        <w:t>.</w:t>
      </w:r>
    </w:p>
    <w:p w14:paraId="5AB6EFD5" w14:textId="77777777" w:rsidR="009D401C" w:rsidRPr="005D388F" w:rsidRDefault="009D401C" w:rsidP="009D401C">
      <w:pPr>
        <w:pStyle w:val="Heading4"/>
        <w:numPr>
          <w:ilvl w:val="0"/>
          <w:numId w:val="51"/>
        </w:numPr>
        <w:tabs>
          <w:tab w:val="num" w:pos="360"/>
        </w:tabs>
        <w:ind w:left="360"/>
      </w:pPr>
      <w:r>
        <w:t>Fossil Record—it’s only caused extinction of one rat on Christmas island—proves no scaleup.</w:t>
      </w:r>
    </w:p>
    <w:p w14:paraId="371B9C31" w14:textId="77777777" w:rsidR="009D401C" w:rsidRDefault="009D401C" w:rsidP="009D401C">
      <w:r>
        <w:t>&lt;for reference&gt;</w:t>
      </w:r>
    </w:p>
    <w:p w14:paraId="3943C729" w14:textId="77777777" w:rsidR="009D401C" w:rsidRPr="00967998" w:rsidRDefault="009D401C" w:rsidP="009D401C">
      <w:pPr>
        <w:rPr>
          <w:rStyle w:val="StyleUnderline"/>
        </w:rPr>
      </w:pPr>
      <w:r w:rsidRPr="00680C23">
        <w:rPr>
          <w:rStyle w:val="Emphasis"/>
          <w:sz w:val="28"/>
          <w:szCs w:val="28"/>
          <w:highlight w:val="lightGray"/>
        </w:rPr>
        <w:t>Mammalian history:</w:t>
      </w:r>
      <w:r w:rsidRPr="00680C23">
        <w:rPr>
          <w:rStyle w:val="StyleUnderline"/>
          <w:highlight w:val="lightGray"/>
        </w:rPr>
        <w:t xml:space="preserve"> </w:t>
      </w:r>
      <w:r w:rsidRPr="00930F5F">
        <w:rPr>
          <w:rStyle w:val="Emphasis"/>
        </w:rPr>
        <w:t>Throughout</w:t>
      </w:r>
      <w:r w:rsidRPr="00967998">
        <w:rPr>
          <w:rStyle w:val="Emphasis"/>
        </w:rPr>
        <w:t xml:space="preserve"> history, </w:t>
      </w:r>
      <w:r w:rsidRPr="00680C23">
        <w:rPr>
          <w:rStyle w:val="Emphasis"/>
          <w:highlight w:val="lightGray"/>
        </w:rPr>
        <w:t>there is only one</w:t>
      </w:r>
      <w:r w:rsidRPr="00967998">
        <w:rPr>
          <w:rStyle w:val="Emphasis"/>
        </w:rPr>
        <w:t xml:space="preserve"> recorded </w:t>
      </w:r>
      <w:r w:rsidRPr="00680C23">
        <w:rPr>
          <w:rStyle w:val="Emphasis"/>
          <w:highlight w:val="lightGray"/>
        </w:rPr>
        <w:t>instance</w:t>
      </w:r>
      <w:r w:rsidRPr="00967998">
        <w:rPr>
          <w:rStyle w:val="Emphasis"/>
        </w:rPr>
        <w:t xml:space="preserve"> in which </w:t>
      </w:r>
      <w:r w:rsidRPr="00680C23">
        <w:rPr>
          <w:rStyle w:val="Emphasis"/>
          <w:highlight w:val="lightGray"/>
        </w:rPr>
        <w:t>disease</w:t>
      </w:r>
      <w:r w:rsidRPr="00967998">
        <w:rPr>
          <w:rStyle w:val="Emphasis"/>
        </w:rPr>
        <w:t xml:space="preserve"> has </w:t>
      </w:r>
      <w:r w:rsidRPr="00680C23">
        <w:rPr>
          <w:rStyle w:val="Emphasis"/>
          <w:highlight w:val="lightGray"/>
        </w:rPr>
        <w:t>led to</w:t>
      </w:r>
      <w:r w:rsidRPr="00967998">
        <w:rPr>
          <w:rStyle w:val="Emphasis"/>
        </w:rPr>
        <w:t xml:space="preserve"> the </w:t>
      </w:r>
      <w:r w:rsidRPr="00680C23">
        <w:rPr>
          <w:rStyle w:val="Emphasis"/>
          <w:highlight w:val="lightGray"/>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680C23">
        <w:rPr>
          <w:rStyle w:val="StyleUnderline"/>
          <w:highlight w:val="lightGray"/>
        </w:rPr>
        <w:t>a</w:t>
      </w:r>
      <w:r w:rsidRPr="00967998">
        <w:rPr>
          <w:rStyle w:val="StyleUnderline"/>
        </w:rPr>
        <w:t xml:space="preserve"> species of </w:t>
      </w:r>
      <w:r w:rsidRPr="00680C23">
        <w:rPr>
          <w:rStyle w:val="StyleUnderline"/>
          <w:highlight w:val="lightGray"/>
        </w:rPr>
        <w:t>rat</w:t>
      </w:r>
      <w:r w:rsidRPr="00967998">
        <w:rPr>
          <w:rStyle w:val="StyleUnderline"/>
        </w:rPr>
        <w:t xml:space="preserve"> living </w:t>
      </w:r>
      <w:r w:rsidRPr="00680C23">
        <w:rPr>
          <w:rStyle w:val="StyleUnderline"/>
          <w:highlight w:val="lightGray"/>
        </w:rPr>
        <w:t>on a single island.</w:t>
      </w:r>
    </w:p>
    <w:p w14:paraId="783C550B" w14:textId="77777777" w:rsidR="009D401C" w:rsidRDefault="009D401C" w:rsidP="009D401C">
      <w:pPr>
        <w:pStyle w:val="Heading4"/>
        <w:numPr>
          <w:ilvl w:val="0"/>
          <w:numId w:val="51"/>
        </w:numPr>
        <w:tabs>
          <w:tab w:val="num" w:pos="360"/>
        </w:tabs>
        <w:ind w:left="360"/>
      </w:pPr>
      <w:r>
        <w:t>Health response—masking, distancing, quarantines, vaccines—they all cap risk—COVID proves!</w:t>
      </w:r>
    </w:p>
    <w:p w14:paraId="3D978F71" w14:textId="77777777" w:rsidR="009D401C" w:rsidRPr="00D36677" w:rsidRDefault="009D401C" w:rsidP="009D401C">
      <w:r>
        <w:t>&lt;for reference&gt;</w:t>
      </w:r>
    </w:p>
    <w:p w14:paraId="7A66B30C" w14:textId="77777777" w:rsidR="009D401C" w:rsidRPr="00D36677" w:rsidRDefault="009D401C" w:rsidP="009D401C">
      <w:pPr>
        <w:rPr>
          <w:sz w:val="12"/>
        </w:rPr>
      </w:pPr>
      <w:r w:rsidRPr="00967998">
        <w:rPr>
          <w:rStyle w:val="Emphasis"/>
          <w:sz w:val="28"/>
          <w:szCs w:val="28"/>
        </w:rPr>
        <w:t xml:space="preserve">Biological threats can be met with </w:t>
      </w:r>
      <w:r w:rsidRPr="00680C23">
        <w:rPr>
          <w:rStyle w:val="Emphasis"/>
          <w:sz w:val="28"/>
          <w:szCs w:val="28"/>
          <w:highlight w:val="lightGray"/>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680C23">
        <w:rPr>
          <w:rStyle w:val="StyleUnderline"/>
          <w:highlight w:val="lightGray"/>
        </w:rPr>
        <w:t>simple as</w:t>
      </w:r>
      <w:r w:rsidRPr="00967998">
        <w:rPr>
          <w:sz w:val="12"/>
        </w:rPr>
        <w:t xml:space="preserve"> the now-familiar package of non-pharmaceutical interventions such as </w:t>
      </w:r>
      <w:r w:rsidRPr="00680C23">
        <w:rPr>
          <w:rStyle w:val="StyleUnderline"/>
          <w:highlight w:val="lightGray"/>
        </w:rPr>
        <w:t>masking</w:t>
      </w:r>
      <w:r w:rsidRPr="00967998">
        <w:rPr>
          <w:rStyle w:val="StyleUnderline"/>
        </w:rPr>
        <w:t xml:space="preserve">, social distancing </w:t>
      </w:r>
      <w:r w:rsidRPr="00680C23">
        <w:rPr>
          <w:rStyle w:val="StyleUnderline"/>
          <w:highlight w:val="lightGray"/>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680C23">
        <w:rPr>
          <w:rStyle w:val="StyleUnderline"/>
          <w:highlight w:val="lightGray"/>
        </w:rPr>
        <w:t>vaccines</w:t>
      </w:r>
      <w:r w:rsidRPr="00967998">
        <w:rPr>
          <w:rStyle w:val="StyleUnderline"/>
        </w:rPr>
        <w:t xml:space="preserve"> to market </w:t>
      </w:r>
      <w:r w:rsidRPr="00967998">
        <w:rPr>
          <w:sz w:val="12"/>
        </w:rPr>
        <w:t>in time to counteract a novel pandemic.</w:t>
      </w:r>
    </w:p>
    <w:p w14:paraId="50EFBAC2" w14:textId="77777777" w:rsidR="009D401C" w:rsidRDefault="009D401C" w:rsidP="009D401C">
      <w:pPr>
        <w:pStyle w:val="Heading4"/>
        <w:numPr>
          <w:ilvl w:val="0"/>
          <w:numId w:val="51"/>
        </w:numPr>
        <w:tabs>
          <w:tab w:val="num" w:pos="360"/>
        </w:tabs>
        <w:ind w:left="360"/>
      </w:pPr>
      <w:r>
        <w:t xml:space="preserve">Desire—nobody </w:t>
      </w:r>
      <w:r>
        <w:rPr>
          <w:u w:val="single"/>
        </w:rPr>
        <w:t>wants</w:t>
      </w:r>
      <w:r>
        <w:t xml:space="preserve"> omnicide—even if people want to kill a group, it definitely wouldn’t go existential!</w:t>
      </w:r>
    </w:p>
    <w:p w14:paraId="17DC97CB" w14:textId="77777777" w:rsidR="009D401C" w:rsidRPr="00D36677" w:rsidRDefault="009D401C" w:rsidP="009D401C">
      <w:r>
        <w:t>&lt;for reference&gt;</w:t>
      </w:r>
    </w:p>
    <w:p w14:paraId="04B80F21" w14:textId="77777777" w:rsidR="009D401C" w:rsidRPr="00967998" w:rsidRDefault="009D401C" w:rsidP="009D401C">
      <w:pPr>
        <w:rPr>
          <w:rStyle w:val="StyleUnderline"/>
        </w:rPr>
      </w:pPr>
      <w:r w:rsidRPr="00680C23">
        <w:rPr>
          <w:rStyle w:val="Emphasis"/>
          <w:sz w:val="28"/>
          <w:szCs w:val="28"/>
          <w:highlight w:val="lightGray"/>
        </w:rPr>
        <w:t>Motivational obstacles</w:t>
      </w:r>
      <w:r w:rsidRPr="00967998">
        <w:rPr>
          <w:rStyle w:val="Emphasis"/>
          <w:sz w:val="28"/>
          <w:szCs w:val="28"/>
        </w:rPr>
        <w:t>:</w:t>
      </w:r>
      <w:r w:rsidRPr="00967998">
        <w:rPr>
          <w:rStyle w:val="StyleUnderline"/>
        </w:rPr>
        <w:t xml:space="preserve"> it is </w:t>
      </w:r>
      <w:r w:rsidRPr="00680C23">
        <w:rPr>
          <w:rStyle w:val="StyleUnderline"/>
          <w:highlight w:val="lightGray"/>
        </w:rPr>
        <w:t xml:space="preserve">hard to find </w:t>
      </w:r>
      <w:r w:rsidRPr="00930F5F">
        <w:rPr>
          <w:rStyle w:val="StyleUnderline"/>
        </w:rPr>
        <w:t xml:space="preserve">credible </w:t>
      </w:r>
      <w:r w:rsidRPr="00680C23">
        <w:rPr>
          <w:rStyle w:val="StyleUnderline"/>
          <w:highlight w:val="lightGray"/>
        </w:rPr>
        <w:t xml:space="preserve">examples of </w:t>
      </w:r>
      <w:r w:rsidRPr="00930F5F">
        <w:rPr>
          <w:rStyle w:val="StyleUnderline"/>
        </w:rPr>
        <w:t>sophisticated</w:t>
      </w:r>
      <w:r w:rsidRPr="00967998">
        <w:rPr>
          <w:rStyle w:val="StyleUnderline"/>
        </w:rPr>
        <w:t xml:space="preserve"> </w:t>
      </w:r>
      <w:r w:rsidRPr="00680C23">
        <w:rPr>
          <w:rStyle w:val="StyleUnderline"/>
          <w:highlight w:val="lightGray"/>
        </w:rPr>
        <w:t>actors with</w:t>
      </w:r>
      <w:r w:rsidRPr="00967998">
        <w:rPr>
          <w:rStyle w:val="StyleUnderline"/>
        </w:rPr>
        <w:t xml:space="preserve"> both the capability </w:t>
      </w:r>
      <w:r w:rsidRPr="00680C23">
        <w:rPr>
          <w:rStyle w:val="StyleUnderline"/>
          <w:highlight w:val="lightGray"/>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680C23">
        <w:rPr>
          <w:rStyle w:val="StyleUnderline"/>
          <w:highlight w:val="lightGray"/>
        </w:rPr>
        <w:t>omnicidal</w:t>
      </w:r>
      <w:r w:rsidRPr="00967998">
        <w:rPr>
          <w:rStyle w:val="StyleUnderline"/>
        </w:rPr>
        <w:t xml:space="preserve"> attacks. Many groups wish to cause harm to some fraction of humanity, but far fewer groups </w:t>
      </w:r>
      <w:r w:rsidRPr="00680C23">
        <w:rPr>
          <w:rStyle w:val="StyleUnderline"/>
          <w:highlight w:val="lightGray"/>
        </w:rPr>
        <w:t>wish</w:t>
      </w:r>
      <w:r w:rsidRPr="00967998">
        <w:rPr>
          <w:rStyle w:val="StyleUnderline"/>
        </w:rPr>
        <w:t xml:space="preserve"> to kill all of us.</w:t>
      </w:r>
    </w:p>
    <w:p w14:paraId="24292A4D" w14:textId="77777777" w:rsidR="009D401C" w:rsidRDefault="009D401C" w:rsidP="009D401C">
      <w:pPr>
        <w:pStyle w:val="Heading4"/>
        <w:numPr>
          <w:ilvl w:val="0"/>
          <w:numId w:val="51"/>
        </w:numPr>
        <w:tabs>
          <w:tab w:val="num" w:pos="360"/>
        </w:tabs>
        <w:ind w:left="360"/>
      </w:pPr>
      <w:r>
        <w:t>Inscrutability—it’s long-term tech hype covered by effective altruist vibe checks—that’s impossible to check.</w:t>
      </w:r>
    </w:p>
    <w:p w14:paraId="5A48801F" w14:textId="77777777" w:rsidR="009D401C" w:rsidRPr="00D36677" w:rsidRDefault="009D401C" w:rsidP="009D401C">
      <w:r>
        <w:t>&lt;for reference&gt;</w:t>
      </w:r>
    </w:p>
    <w:p w14:paraId="2A680F49" w14:textId="77777777" w:rsidR="009D401C" w:rsidRPr="00E07AD9" w:rsidRDefault="009D401C" w:rsidP="009D401C">
      <w:pPr>
        <w:rPr>
          <w:u w:val="single"/>
        </w:rPr>
      </w:pPr>
      <w:r w:rsidRPr="00680C23">
        <w:rPr>
          <w:rStyle w:val="Emphasis"/>
          <w:sz w:val="28"/>
          <w:szCs w:val="28"/>
          <w:highlight w:val="lightGray"/>
        </w:rPr>
        <w:t>Inscrutability</w:t>
      </w:r>
      <w:r w:rsidRPr="00967998">
        <w:rPr>
          <w:rStyle w:val="Emphasis"/>
          <w:sz w:val="28"/>
          <w:szCs w:val="28"/>
        </w:rPr>
        <w:t>:</w:t>
      </w:r>
      <w:r w:rsidRPr="00967998">
        <w:rPr>
          <w:rStyle w:val="StyleUnderline"/>
        </w:rPr>
        <w:t xml:space="preserve"> the </w:t>
      </w:r>
      <w:r w:rsidRPr="00680C23">
        <w:rPr>
          <w:rStyle w:val="StyleUnderline"/>
          <w:highlight w:val="lightGray"/>
        </w:rPr>
        <w:t>biorisks</w:t>
      </w:r>
      <w:r w:rsidRPr="00967998">
        <w:rPr>
          <w:rStyle w:val="StyleUnderline"/>
        </w:rPr>
        <w:t xml:space="preserve"> being appealed to </w:t>
      </w:r>
      <w:r w:rsidRPr="00680C23">
        <w:rPr>
          <w:rStyle w:val="StyleUnderline"/>
          <w:highlight w:val="lightGray"/>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680C23">
        <w:rPr>
          <w:rStyle w:val="StyleUnderline"/>
          <w:highlight w:val="lightGray"/>
        </w:rPr>
        <w:t>speculation about</w:t>
      </w:r>
      <w:r w:rsidRPr="00967998">
        <w:rPr>
          <w:rStyle w:val="StyleUnderline"/>
        </w:rPr>
        <w:t xml:space="preserve"> far-off </w:t>
      </w:r>
      <w:r w:rsidRPr="00680C23">
        <w:rPr>
          <w:rStyle w:val="StyleUnderline"/>
          <w:highlight w:val="lightGray"/>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680C23">
        <w:rPr>
          <w:rStyle w:val="StyleUnderline"/>
          <w:highlight w:val="lightGray"/>
        </w:rPr>
        <w:t>hidden from public view</w:t>
      </w:r>
      <w:r w:rsidRPr="00967998">
        <w:rPr>
          <w:rStyle w:val="StyleUnderline"/>
        </w:rPr>
        <w:t xml:space="preserve">. </w:t>
      </w:r>
    </w:p>
    <w:p w14:paraId="751F3E2E" w14:textId="77777777" w:rsidR="009D401C" w:rsidRDefault="009D401C" w:rsidP="009D401C">
      <w:pPr>
        <w:pStyle w:val="Heading4"/>
        <w:numPr>
          <w:ilvl w:val="0"/>
          <w:numId w:val="51"/>
        </w:numPr>
        <w:tabs>
          <w:tab w:val="num" w:pos="360"/>
        </w:tabs>
        <w:ind w:left="360"/>
      </w:pPr>
      <w:r>
        <w:t>Expertise—even if a group has an omnicidal wish, they don’t have the way to make the pathogen!</w:t>
      </w:r>
    </w:p>
    <w:p w14:paraId="4AA162AC" w14:textId="77777777" w:rsidR="009D401C" w:rsidRPr="00D36677" w:rsidRDefault="009D401C" w:rsidP="009D401C">
      <w:r>
        <w:t>&lt;for reference&gt;</w:t>
      </w:r>
    </w:p>
    <w:p w14:paraId="2C5332FB" w14:textId="77777777" w:rsidR="009D401C" w:rsidRPr="00E07AD9" w:rsidRDefault="009D401C" w:rsidP="009D401C">
      <w:pPr>
        <w:rPr>
          <w:u w:val="single"/>
        </w:rPr>
      </w:pPr>
      <w:r w:rsidRPr="002616C5">
        <w:rPr>
          <w:rStyle w:val="Emphasis"/>
          <w:sz w:val="28"/>
          <w:szCs w:val="28"/>
        </w:rPr>
        <w:t>Knowledge</w:t>
      </w:r>
      <w:r w:rsidRPr="00967998">
        <w:rPr>
          <w:rStyle w:val="Emphasis"/>
          <w:sz w:val="28"/>
          <w:szCs w:val="28"/>
        </w:rPr>
        <w:t xml:space="preserve"> and </w:t>
      </w:r>
      <w:r w:rsidRPr="00D344B6">
        <w:rPr>
          <w:rStyle w:val="Emphasis"/>
          <w:sz w:val="28"/>
          <w:szCs w:val="28"/>
          <w:highlight w:val="lightGray"/>
        </w:rPr>
        <w:t>expertise</w:t>
      </w:r>
      <w:r w:rsidRPr="00D344B6">
        <w:rPr>
          <w:rStyle w:val="StyleUnderline"/>
          <w:highlight w:val="lightGray"/>
        </w:rPr>
        <w:t>: Even sophisticated groups</w:t>
      </w:r>
      <w:r w:rsidRPr="00967998">
        <w:rPr>
          <w:rStyle w:val="StyleUnderline"/>
        </w:rPr>
        <w:t xml:space="preserve"> often </w:t>
      </w:r>
      <w:r w:rsidRPr="00D344B6">
        <w:rPr>
          <w:rStyle w:val="StyleUnderline"/>
          <w:highlight w:val="lightGray"/>
        </w:rPr>
        <w:t>lack</w:t>
      </w:r>
      <w:r w:rsidRPr="00967998">
        <w:rPr>
          <w:rStyle w:val="StyleUnderline"/>
        </w:rPr>
        <w:t xml:space="preserve"> the </w:t>
      </w:r>
      <w:r w:rsidRPr="00D344B6">
        <w:rPr>
          <w:rStyle w:val="StyleUnderline"/>
          <w:highlight w:val="lightGray"/>
        </w:rPr>
        <w:t>knowledge</w:t>
      </w:r>
      <w:r w:rsidRPr="00967998">
        <w:rPr>
          <w:rStyle w:val="StyleUnderline"/>
        </w:rPr>
        <w:t xml:space="preserve"> and expertise </w:t>
      </w:r>
      <w:r w:rsidRPr="00D344B6">
        <w:rPr>
          <w:rStyle w:val="StyleUnderline"/>
          <w:highlight w:val="lightGray"/>
        </w:rPr>
        <w:t>to</w:t>
      </w:r>
      <w:r w:rsidRPr="00967998">
        <w:rPr>
          <w:rStyle w:val="StyleUnderline"/>
        </w:rPr>
        <w:t xml:space="preserve"> make effective </w:t>
      </w:r>
      <w:r w:rsidRPr="00D344B6">
        <w:rPr>
          <w:rStyle w:val="StyleUnderline"/>
          <w:highlight w:val="lightGray"/>
        </w:rPr>
        <w:t>use</w:t>
      </w:r>
      <w:r w:rsidRPr="00967998">
        <w:rPr>
          <w:rStyle w:val="StyleUnderline"/>
        </w:rPr>
        <w:t xml:space="preserve"> of </w:t>
      </w:r>
      <w:r w:rsidRPr="00D344B6">
        <w:rPr>
          <w:rStyle w:val="StyleUnderline"/>
          <w:highlight w:val="lightGray"/>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0ED7A080" w14:textId="77777777" w:rsidR="009D401C" w:rsidRPr="00D36677" w:rsidRDefault="009D401C" w:rsidP="009D401C">
      <w:pPr>
        <w:pStyle w:val="Heading4"/>
      </w:pPr>
      <w:r>
        <w:t>That’s Thorstad.</w:t>
      </w:r>
    </w:p>
    <w:p w14:paraId="44C446C0" w14:textId="77777777" w:rsidR="009D401C" w:rsidRDefault="009D401C" w:rsidP="009D401C">
      <w:pPr>
        <w:pStyle w:val="Heading3"/>
      </w:pPr>
      <w:r>
        <w:t>2NC—XT—No Warming !</w:t>
      </w:r>
    </w:p>
    <w:p w14:paraId="48AA9440" w14:textId="77777777" w:rsidR="009D401C" w:rsidRPr="00865A2C" w:rsidRDefault="009D401C" w:rsidP="009D401C">
      <w:pPr>
        <w:pStyle w:val="Heading4"/>
        <w:rPr>
          <w:rFonts w:cs="Helvetica"/>
        </w:rPr>
      </w:pPr>
      <w:r w:rsidRPr="00865A2C">
        <w:rPr>
          <w:rFonts w:cs="Helvetica"/>
          <w:u w:val="single"/>
        </w:rPr>
        <w:t>Adaptation</w:t>
      </w:r>
      <w:r w:rsidRPr="00865A2C">
        <w:rPr>
          <w:rFonts w:cs="Helvetica"/>
        </w:rPr>
        <w:t xml:space="preserve"> is </w:t>
      </w:r>
      <w:r w:rsidRPr="00865A2C">
        <w:rPr>
          <w:rFonts w:cs="Helvetica"/>
          <w:u w:val="single"/>
        </w:rPr>
        <w:t>guaranteed</w:t>
      </w:r>
      <w:r w:rsidRPr="00865A2C">
        <w:rPr>
          <w:rFonts w:cs="Helvetica"/>
        </w:rPr>
        <w:t xml:space="preserve"> --- The risk is </w:t>
      </w:r>
      <w:r w:rsidRPr="00865A2C">
        <w:rPr>
          <w:rFonts w:cs="Helvetica"/>
          <w:u w:val="single"/>
        </w:rPr>
        <w:t>inflated</w:t>
      </w:r>
      <w:r w:rsidRPr="00865A2C">
        <w:rPr>
          <w:rFonts w:cs="Helvetica"/>
        </w:rPr>
        <w:t xml:space="preserve"> 1,300 times</w:t>
      </w:r>
    </w:p>
    <w:p w14:paraId="530627C0" w14:textId="77777777" w:rsidR="009D401C" w:rsidRPr="00865A2C" w:rsidRDefault="009D401C" w:rsidP="009D401C">
      <w:r w:rsidRPr="00865A2C">
        <w:rPr>
          <w:rStyle w:val="Style13ptBold"/>
        </w:rPr>
        <w:t xml:space="preserve">Lomborg ’21 </w:t>
      </w:r>
      <w:r w:rsidRPr="00865A2C">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2E2FDC0C" w14:textId="77777777" w:rsidR="009D401C" w:rsidRPr="00865A2C" w:rsidRDefault="009D401C" w:rsidP="009D401C">
      <w:pPr>
        <w:rPr>
          <w:sz w:val="16"/>
        </w:rPr>
      </w:pPr>
      <w:r w:rsidRPr="00865A2C">
        <w:rPr>
          <w:rStyle w:val="StyleUnderline"/>
        </w:rPr>
        <w:t xml:space="preserve">It’s easy </w:t>
      </w:r>
      <w:r w:rsidRPr="00865A2C">
        <w:rPr>
          <w:rStyle w:val="StyleUnderline"/>
          <w:highlight w:val="green"/>
        </w:rPr>
        <w:t xml:space="preserve">to construct </w:t>
      </w:r>
      <w:r w:rsidRPr="00865A2C">
        <w:rPr>
          <w:rStyle w:val="Emphasis"/>
          <w:highlight w:val="green"/>
        </w:rPr>
        <w:t>climate disasters</w:t>
      </w:r>
      <w:r w:rsidRPr="00865A2C">
        <w:rPr>
          <w:rStyle w:val="StyleUnderline"/>
          <w:highlight w:val="green"/>
        </w:rPr>
        <w:t>. You</w:t>
      </w:r>
      <w:r w:rsidRPr="00865A2C">
        <w:rPr>
          <w:rStyle w:val="StyleUnderline"/>
        </w:rPr>
        <w:t xml:space="preserve"> just </w:t>
      </w:r>
      <w:r w:rsidRPr="00865A2C">
        <w:rPr>
          <w:rStyle w:val="StyleUnderline"/>
          <w:highlight w:val="green"/>
        </w:rPr>
        <w:t>find a</w:t>
      </w:r>
      <w:r w:rsidRPr="00865A2C">
        <w:rPr>
          <w:rStyle w:val="StyleUnderline"/>
        </w:rPr>
        <w:t xml:space="preserve"> current, disconcerting </w:t>
      </w:r>
      <w:r w:rsidRPr="00865A2C">
        <w:rPr>
          <w:rStyle w:val="StyleUnderline"/>
          <w:highlight w:val="green"/>
        </w:rPr>
        <w:t xml:space="preserve">trend and </w:t>
      </w:r>
      <w:r w:rsidRPr="00865A2C">
        <w:rPr>
          <w:rStyle w:val="Emphasis"/>
          <w:highlight w:val="green"/>
        </w:rPr>
        <w:t>project it</w:t>
      </w:r>
      <w:r w:rsidRPr="00865A2C">
        <w:rPr>
          <w:rStyle w:val="StyleUnderline"/>
        </w:rPr>
        <w:t xml:space="preserve"> into the future, while </w:t>
      </w:r>
      <w:r w:rsidRPr="00865A2C">
        <w:rPr>
          <w:rStyle w:val="Emphasis"/>
          <w:highlight w:val="green"/>
        </w:rPr>
        <w:t>ignoring</w:t>
      </w:r>
      <w:r w:rsidRPr="00865A2C">
        <w:rPr>
          <w:rStyle w:val="StyleUnderline"/>
          <w:highlight w:val="green"/>
        </w:rPr>
        <w:t xml:space="preserve"> everything</w:t>
      </w:r>
      <w:r w:rsidRPr="00865A2C">
        <w:rPr>
          <w:rStyle w:val="StyleUnderline"/>
        </w:rPr>
        <w:t xml:space="preserve"> humanity could do </w:t>
      </w:r>
      <w:r w:rsidRPr="00865A2C">
        <w:rPr>
          <w:rStyle w:val="StyleUnderline"/>
          <w:highlight w:val="green"/>
        </w:rPr>
        <w:t xml:space="preserve">to </w:t>
      </w:r>
      <w:r w:rsidRPr="00865A2C">
        <w:rPr>
          <w:rStyle w:val="Emphasis"/>
          <w:highlight w:val="green"/>
        </w:rPr>
        <w:t>adapt</w:t>
      </w:r>
      <w:r w:rsidRPr="00865A2C">
        <w:rPr>
          <w:rStyle w:val="StyleUnderline"/>
        </w:rPr>
        <w:t>. For instance</w:t>
      </w:r>
      <w:r w:rsidRPr="00865A2C">
        <w:rPr>
          <w:sz w:val="16"/>
        </w:rPr>
        <w:t xml:space="preserve">, one widely reported study found that </w:t>
      </w:r>
      <w:r w:rsidRPr="00865A2C">
        <w:rPr>
          <w:rStyle w:val="Emphasis"/>
        </w:rPr>
        <w:t>heat waves</w:t>
      </w:r>
      <w:r w:rsidRPr="00865A2C">
        <w:rPr>
          <w:sz w:val="16"/>
        </w:rPr>
        <w:t xml:space="preserve"> could kill thousands more Americans by the end of the century if global warming continues apace—but only if you assume people won’t use more air conditioning. </w:t>
      </w:r>
      <w:r w:rsidRPr="00865A2C">
        <w:rPr>
          <w:rStyle w:val="StyleUnderline"/>
        </w:rPr>
        <w:t xml:space="preserve">Yes, the </w:t>
      </w:r>
      <w:r w:rsidRPr="00865A2C">
        <w:rPr>
          <w:rStyle w:val="StyleUnderline"/>
          <w:highlight w:val="green"/>
        </w:rPr>
        <w:t>climate is</w:t>
      </w:r>
      <w:r w:rsidRPr="00865A2C">
        <w:rPr>
          <w:rStyle w:val="StyleUnderline"/>
        </w:rPr>
        <w:t xml:space="preserve"> likely </w:t>
      </w:r>
      <w:r w:rsidRPr="00865A2C">
        <w:rPr>
          <w:rStyle w:val="StyleUnderline"/>
          <w:highlight w:val="green"/>
        </w:rPr>
        <w:t xml:space="preserve">to change, but </w:t>
      </w:r>
      <w:r w:rsidRPr="00865A2C">
        <w:rPr>
          <w:rStyle w:val="Emphasis"/>
          <w:highlight w:val="green"/>
        </w:rPr>
        <w:t>so is human</w:t>
      </w:r>
      <w:r w:rsidRPr="00865A2C">
        <w:rPr>
          <w:rStyle w:val="Emphasis"/>
        </w:rPr>
        <w:t xml:space="preserve"> behavior</w:t>
      </w:r>
      <w:r w:rsidRPr="00865A2C">
        <w:rPr>
          <w:rStyle w:val="StyleUnderline"/>
        </w:rPr>
        <w:t xml:space="preserve"> in </w:t>
      </w:r>
      <w:r w:rsidRPr="00865A2C">
        <w:rPr>
          <w:rStyle w:val="Emphasis"/>
          <w:highlight w:val="green"/>
        </w:rPr>
        <w:t>response</w:t>
      </w:r>
      <w:r w:rsidRPr="00865A2C">
        <w:rPr>
          <w:sz w:val="16"/>
        </w:rPr>
        <w:t>.</w:t>
      </w:r>
    </w:p>
    <w:p w14:paraId="7D199664" w14:textId="77777777" w:rsidR="009D401C" w:rsidRPr="00865A2C" w:rsidRDefault="009D401C" w:rsidP="009D401C">
      <w:pPr>
        <w:rPr>
          <w:sz w:val="16"/>
        </w:rPr>
      </w:pPr>
      <w:r w:rsidRPr="00865A2C">
        <w:rPr>
          <w:rStyle w:val="StyleUnderline"/>
        </w:rPr>
        <w:t xml:space="preserve">Adaptation doesn’t make the cost of global warming go away entirely, but it does </w:t>
      </w:r>
      <w:r w:rsidRPr="00865A2C">
        <w:rPr>
          <w:rStyle w:val="Emphasis"/>
        </w:rPr>
        <w:t>reduce it dramatically</w:t>
      </w:r>
      <w:r w:rsidRPr="00865A2C">
        <w:rPr>
          <w:sz w:val="16"/>
        </w:rPr>
        <w:t xml:space="preserve">. Higher temperatures will shrink harvests if </w:t>
      </w:r>
      <w:r w:rsidRPr="00865A2C">
        <w:rPr>
          <w:rStyle w:val="StyleUnderline"/>
        </w:rPr>
        <w:t>farmers</w:t>
      </w:r>
      <w:r w:rsidRPr="00865A2C">
        <w:rPr>
          <w:sz w:val="16"/>
        </w:rPr>
        <w:t xml:space="preserve"> keep growing the same crops, but </w:t>
      </w:r>
      <w:r w:rsidRPr="00865A2C">
        <w:rPr>
          <w:rStyle w:val="StyleUnderline"/>
        </w:rPr>
        <w:t xml:space="preserve">they’re likely to </w:t>
      </w:r>
      <w:r w:rsidRPr="00865A2C">
        <w:rPr>
          <w:rStyle w:val="Emphasis"/>
        </w:rPr>
        <w:t>adapt</w:t>
      </w:r>
      <w:r w:rsidRPr="00865A2C">
        <w:rPr>
          <w:rStyle w:val="StyleUnderline"/>
        </w:rPr>
        <w:t xml:space="preserve"> by growing other varieties or different plants altogether</w:t>
      </w:r>
      <w:r w:rsidRPr="00865A2C">
        <w:rPr>
          <w:sz w:val="16"/>
        </w:rPr>
        <w:t xml:space="preserve">. Corn </w:t>
      </w:r>
      <w:r w:rsidRPr="00865A2C">
        <w:rPr>
          <w:rStyle w:val="StyleUnderline"/>
        </w:rPr>
        <w:t>production</w:t>
      </w:r>
      <w:r w:rsidRPr="00865A2C">
        <w:rPr>
          <w:sz w:val="16"/>
        </w:rPr>
        <w:t xml:space="preserve"> in North America has </w:t>
      </w:r>
      <w:r w:rsidRPr="00865A2C">
        <w:rPr>
          <w:rStyle w:val="Emphasis"/>
        </w:rPr>
        <w:t>shift</w:t>
      </w:r>
      <w:r w:rsidRPr="00865A2C">
        <w:rPr>
          <w:sz w:val="16"/>
        </w:rPr>
        <w:t xml:space="preserve">ed away from the Southeast toward the Upper Midwest, where farmers take advantage of longer growing seasons and less-frequent extreme heat. </w:t>
      </w:r>
      <w:r w:rsidRPr="00865A2C">
        <w:rPr>
          <w:rStyle w:val="StyleUnderline"/>
          <w:highlight w:val="green"/>
        </w:rPr>
        <w:t xml:space="preserve">When sea levels rise, governments build </w:t>
      </w:r>
      <w:r w:rsidRPr="00865A2C">
        <w:rPr>
          <w:rStyle w:val="Emphasis"/>
          <w:highlight w:val="green"/>
        </w:rPr>
        <w:t>defenses</w:t>
      </w:r>
      <w:r w:rsidRPr="00865A2C">
        <w:rPr>
          <w:rStyle w:val="StyleUnderline"/>
        </w:rPr>
        <w:t>—like the levees, flood walls and drainage systems</w:t>
      </w:r>
      <w:r w:rsidRPr="00865A2C">
        <w:rPr>
          <w:sz w:val="16"/>
        </w:rPr>
        <w:t xml:space="preserve"> that protected New Orleans from much of Hurricane Ida’s ferocity this year.</w:t>
      </w:r>
    </w:p>
    <w:p w14:paraId="59AB78F5" w14:textId="77777777" w:rsidR="009D401C" w:rsidRPr="00865A2C" w:rsidRDefault="009D401C" w:rsidP="009D401C">
      <w:pPr>
        <w:rPr>
          <w:sz w:val="16"/>
        </w:rPr>
      </w:pPr>
      <w:r w:rsidRPr="00865A2C">
        <w:rPr>
          <w:rStyle w:val="StyleUnderline"/>
        </w:rPr>
        <w:t>Nonetheless, many</w:t>
      </w:r>
      <w:r w:rsidRPr="00865A2C">
        <w:rPr>
          <w:sz w:val="16"/>
        </w:rPr>
        <w:t xml:space="preserve"> in the media </w:t>
      </w:r>
      <w:r w:rsidRPr="00865A2C">
        <w:rPr>
          <w:rStyle w:val="StyleUnderline"/>
        </w:rPr>
        <w:t xml:space="preserve">push </w:t>
      </w:r>
      <w:r w:rsidRPr="00865A2C">
        <w:rPr>
          <w:rStyle w:val="Emphasis"/>
        </w:rPr>
        <w:t>unrealistic projections</w:t>
      </w:r>
      <w:r w:rsidRPr="00865A2C">
        <w:rPr>
          <w:rStyle w:val="StyleUnderline"/>
        </w:rPr>
        <w:t xml:space="preserve"> of climate catastrophes, while </w:t>
      </w:r>
      <w:r w:rsidRPr="00865A2C">
        <w:rPr>
          <w:rStyle w:val="Emphasis"/>
        </w:rPr>
        <w:t>ignoring</w:t>
      </w:r>
      <w:r w:rsidRPr="00865A2C">
        <w:rPr>
          <w:rStyle w:val="StyleUnderline"/>
        </w:rPr>
        <w:t xml:space="preserve"> adaptation. A new study documents how the </w:t>
      </w:r>
      <w:r w:rsidRPr="00865A2C">
        <w:rPr>
          <w:rStyle w:val="Emphasis"/>
        </w:rPr>
        <w:t xml:space="preserve">biggest </w:t>
      </w:r>
      <w:r w:rsidRPr="00865A2C">
        <w:rPr>
          <w:rStyle w:val="Emphasis"/>
          <w:highlight w:val="green"/>
        </w:rPr>
        <w:t>bias</w:t>
      </w:r>
      <w:r w:rsidRPr="00865A2C">
        <w:rPr>
          <w:rStyle w:val="StyleUnderline"/>
          <w:highlight w:val="green"/>
        </w:rPr>
        <w:t xml:space="preserve"> in studies</w:t>
      </w:r>
      <w:r w:rsidRPr="00865A2C">
        <w:rPr>
          <w:rStyle w:val="StyleUnderline"/>
        </w:rPr>
        <w:t xml:space="preserve"> on the rise of sea levels </w:t>
      </w:r>
      <w:r w:rsidRPr="00865A2C">
        <w:rPr>
          <w:rStyle w:val="StyleUnderline"/>
          <w:highlight w:val="green"/>
        </w:rPr>
        <w:t>is</w:t>
      </w:r>
      <w:r w:rsidRPr="00865A2C">
        <w:rPr>
          <w:rStyle w:val="StyleUnderline"/>
        </w:rPr>
        <w:t xml:space="preserve"> their </w:t>
      </w:r>
      <w:r w:rsidRPr="00865A2C">
        <w:rPr>
          <w:rStyle w:val="StyleUnderline"/>
          <w:highlight w:val="green"/>
        </w:rPr>
        <w:t>tendency to ignore</w:t>
      </w:r>
      <w:r w:rsidRPr="00865A2C">
        <w:rPr>
          <w:rStyle w:val="StyleUnderline"/>
        </w:rPr>
        <w:t xml:space="preserve"> human </w:t>
      </w:r>
      <w:r w:rsidRPr="00865A2C">
        <w:rPr>
          <w:rStyle w:val="StyleUnderline"/>
          <w:highlight w:val="green"/>
        </w:rPr>
        <w:t xml:space="preserve">adaptation, </w:t>
      </w:r>
      <w:r w:rsidRPr="00865A2C">
        <w:rPr>
          <w:rStyle w:val="Emphasis"/>
          <w:highlight w:val="green"/>
        </w:rPr>
        <w:t>exaggerating</w:t>
      </w:r>
      <w:r w:rsidRPr="00865A2C">
        <w:rPr>
          <w:rStyle w:val="StyleUnderline"/>
        </w:rPr>
        <w:t xml:space="preserve"> flood </w:t>
      </w:r>
      <w:r w:rsidRPr="00865A2C">
        <w:rPr>
          <w:rStyle w:val="StyleUnderline"/>
          <w:highlight w:val="green"/>
        </w:rPr>
        <w:t>risks</w:t>
      </w:r>
      <w:r w:rsidRPr="00865A2C">
        <w:rPr>
          <w:sz w:val="16"/>
        </w:rPr>
        <w:t xml:space="preserve"> in 2100 </w:t>
      </w:r>
      <w:r w:rsidRPr="00865A2C">
        <w:rPr>
          <w:rStyle w:val="StyleUnderline"/>
        </w:rPr>
        <w:t xml:space="preserve">by as much as </w:t>
      </w:r>
      <w:r w:rsidRPr="00865A2C">
        <w:rPr>
          <w:rStyle w:val="Emphasis"/>
          <w:highlight w:val="green"/>
        </w:rPr>
        <w:t>1,300 times</w:t>
      </w:r>
      <w:r w:rsidRPr="00865A2C">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65A2C">
        <w:rPr>
          <w:rStyle w:val="StyleUnderline"/>
        </w:rPr>
        <w:t>studies</w:t>
      </w:r>
      <w:r w:rsidRPr="00865A2C">
        <w:rPr>
          <w:sz w:val="16"/>
        </w:rPr>
        <w:t xml:space="preserve"> that </w:t>
      </w:r>
      <w:r w:rsidRPr="00865A2C">
        <w:rPr>
          <w:rStyle w:val="Emphasis"/>
        </w:rPr>
        <w:t>implausibly</w:t>
      </w:r>
      <w:r w:rsidRPr="00865A2C">
        <w:rPr>
          <w:rStyle w:val="StyleUnderline"/>
        </w:rPr>
        <w:t xml:space="preserve"> assume no society</w:t>
      </w:r>
      <w:r w:rsidRPr="00865A2C">
        <w:rPr>
          <w:sz w:val="16"/>
        </w:rPr>
        <w:t xml:space="preserve"> across the world </w:t>
      </w:r>
      <w:r w:rsidRPr="00865A2C">
        <w:rPr>
          <w:rStyle w:val="StyleUnderline"/>
        </w:rPr>
        <w:t>will make</w:t>
      </w:r>
      <w:r w:rsidRPr="00865A2C">
        <w:rPr>
          <w:sz w:val="16"/>
        </w:rPr>
        <w:t xml:space="preserve"> any </w:t>
      </w:r>
      <w:r w:rsidRPr="00865A2C">
        <w:rPr>
          <w:rStyle w:val="StyleUnderline"/>
        </w:rPr>
        <w:t>adaptation</w:t>
      </w:r>
      <w:r w:rsidRPr="00865A2C">
        <w:rPr>
          <w:sz w:val="16"/>
        </w:rPr>
        <w:t xml:space="preserve"> whatever for the rest of the century. </w:t>
      </w:r>
      <w:r w:rsidRPr="00865A2C">
        <w:rPr>
          <w:rStyle w:val="StyleUnderline"/>
        </w:rPr>
        <w:t xml:space="preserve">This isn’t </w:t>
      </w:r>
      <w:r w:rsidRPr="00865A2C">
        <w:rPr>
          <w:rStyle w:val="Emphasis"/>
        </w:rPr>
        <w:t>reporting</w:t>
      </w:r>
      <w:r w:rsidRPr="00865A2C">
        <w:rPr>
          <w:rStyle w:val="StyleUnderline"/>
        </w:rPr>
        <w:t xml:space="preserve"> but </w:t>
      </w:r>
      <w:r w:rsidRPr="00865A2C">
        <w:rPr>
          <w:rStyle w:val="Emphasis"/>
        </w:rPr>
        <w:t>scaremongering</w:t>
      </w:r>
      <w:r w:rsidRPr="00865A2C">
        <w:rPr>
          <w:sz w:val="16"/>
        </w:rPr>
        <w:t>.</w:t>
      </w:r>
    </w:p>
    <w:p w14:paraId="224C27F2" w14:textId="77777777" w:rsidR="009D401C" w:rsidRPr="00865A2C" w:rsidRDefault="009D401C" w:rsidP="009D401C">
      <w:pPr>
        <w:rPr>
          <w:sz w:val="16"/>
        </w:rPr>
      </w:pPr>
      <w:r w:rsidRPr="00865A2C">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865A2C">
        <w:rPr>
          <w:rStyle w:val="StyleUnderline"/>
          <w:highlight w:val="green"/>
        </w:rPr>
        <w:t xml:space="preserve">in </w:t>
      </w:r>
      <w:r w:rsidRPr="00865A2C">
        <w:rPr>
          <w:rStyle w:val="Emphasis"/>
          <w:highlight w:val="green"/>
        </w:rPr>
        <w:t>reality</w:t>
      </w:r>
      <w:r w:rsidRPr="00865A2C">
        <w:rPr>
          <w:rStyle w:val="StyleUnderline"/>
        </w:rPr>
        <w:t xml:space="preserve">, societies are </w:t>
      </w:r>
      <w:r w:rsidRPr="00865A2C">
        <w:rPr>
          <w:rStyle w:val="Emphasis"/>
        </w:rPr>
        <w:t>likely</w:t>
      </w:r>
      <w:r w:rsidRPr="00865A2C">
        <w:rPr>
          <w:rStyle w:val="StyleUnderline"/>
        </w:rPr>
        <w:t xml:space="preserve"> to adapt</w:t>
      </w:r>
      <w:r w:rsidRPr="00865A2C">
        <w:rPr>
          <w:sz w:val="16"/>
        </w:rPr>
        <w:t>.”</w:t>
      </w:r>
    </w:p>
    <w:p w14:paraId="5EA539B1" w14:textId="77777777" w:rsidR="009D401C" w:rsidRPr="00865A2C" w:rsidRDefault="009D401C" w:rsidP="009D401C">
      <w:pPr>
        <w:rPr>
          <w:sz w:val="16"/>
        </w:rPr>
      </w:pPr>
      <w:r w:rsidRPr="00865A2C">
        <w:rPr>
          <w:sz w:val="16"/>
        </w:rPr>
        <w:t xml:space="preserve">By raising the height of dikes, the study shows that </w:t>
      </w:r>
      <w:r w:rsidRPr="00865A2C">
        <w:rPr>
          <w:rStyle w:val="Emphasis"/>
          <w:szCs w:val="26"/>
          <w:highlight w:val="green"/>
        </w:rPr>
        <w:t>humanity can negate</w:t>
      </w:r>
      <w:r w:rsidRPr="00865A2C">
        <w:rPr>
          <w:rStyle w:val="Emphasis"/>
          <w:szCs w:val="26"/>
        </w:rPr>
        <w:t xml:space="preserve"> almost </w:t>
      </w:r>
      <w:r w:rsidRPr="00865A2C">
        <w:rPr>
          <w:rStyle w:val="Emphasis"/>
          <w:szCs w:val="26"/>
          <w:highlight w:val="green"/>
        </w:rPr>
        <w:t>all</w:t>
      </w:r>
      <w:r w:rsidRPr="00865A2C">
        <w:rPr>
          <w:rStyle w:val="Emphasis"/>
          <w:szCs w:val="26"/>
        </w:rPr>
        <w:t xml:space="preserve"> that terrible projected </w:t>
      </w:r>
      <w:r w:rsidRPr="00865A2C">
        <w:rPr>
          <w:rStyle w:val="Emphasis"/>
          <w:szCs w:val="26"/>
          <w:highlight w:val="green"/>
        </w:rPr>
        <w:t>damage</w:t>
      </w:r>
      <w:r w:rsidRPr="00865A2C">
        <w:rPr>
          <w:sz w:val="16"/>
          <w:szCs w:val="26"/>
        </w:rPr>
        <w:t xml:space="preserve"> </w:t>
      </w:r>
      <w:r w:rsidRPr="00865A2C">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03A31FC9" w14:textId="77777777" w:rsidR="009D401C" w:rsidRPr="00865A2C" w:rsidRDefault="009D401C" w:rsidP="009D401C">
      <w:pPr>
        <w:rPr>
          <w:sz w:val="16"/>
        </w:rPr>
      </w:pPr>
      <w:r w:rsidRPr="00865A2C">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4070563" w14:textId="77777777" w:rsidR="009D401C" w:rsidRPr="00865A2C" w:rsidRDefault="009D401C" w:rsidP="009D401C">
      <w:pPr>
        <w:rPr>
          <w:sz w:val="16"/>
        </w:rPr>
      </w:pPr>
      <w:r w:rsidRPr="00865A2C">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3C66769D" w14:textId="77777777" w:rsidR="009D401C" w:rsidRPr="00865A2C" w:rsidRDefault="009D401C" w:rsidP="009D401C">
      <w:pPr>
        <w:rPr>
          <w:sz w:val="16"/>
        </w:rPr>
      </w:pPr>
      <w:r w:rsidRPr="00865A2C">
        <w:rPr>
          <w:sz w:val="16"/>
        </w:rPr>
        <w:t xml:space="preserve">You don’t have to portend doom to take climate change seriously. </w:t>
      </w:r>
      <w:r w:rsidRPr="00865A2C">
        <w:rPr>
          <w:rStyle w:val="StyleUnderline"/>
          <w:highlight w:val="green"/>
        </w:rPr>
        <w:t>Ignoring</w:t>
      </w:r>
      <w:r w:rsidRPr="00865A2C">
        <w:rPr>
          <w:rStyle w:val="StyleUnderline"/>
        </w:rPr>
        <w:t xml:space="preserve"> the benefits of </w:t>
      </w:r>
      <w:r w:rsidRPr="00865A2C">
        <w:rPr>
          <w:rStyle w:val="StyleUnderline"/>
          <w:highlight w:val="green"/>
        </w:rPr>
        <w:t>adaptation</w:t>
      </w:r>
      <w:r w:rsidRPr="00865A2C">
        <w:rPr>
          <w:rStyle w:val="StyleUnderline"/>
        </w:rPr>
        <w:t xml:space="preserve"> may make for better headlines, but it </w:t>
      </w:r>
      <w:r w:rsidRPr="00865A2C">
        <w:rPr>
          <w:rStyle w:val="Emphasis"/>
          <w:highlight w:val="green"/>
        </w:rPr>
        <w:t>badly misinforms</w:t>
      </w:r>
      <w:r w:rsidRPr="00865A2C">
        <w:rPr>
          <w:rStyle w:val="StyleUnderline"/>
        </w:rPr>
        <w:t xml:space="preserve"> readers</w:t>
      </w:r>
      <w:r w:rsidRPr="00865A2C">
        <w:rPr>
          <w:sz w:val="16"/>
        </w:rPr>
        <w:t>.</w:t>
      </w:r>
    </w:p>
    <w:p w14:paraId="41E14219" w14:textId="77777777" w:rsidR="009D401C" w:rsidRPr="00865A2C" w:rsidRDefault="009D401C" w:rsidP="009D401C">
      <w:pPr>
        <w:pStyle w:val="Heading4"/>
        <w:rPr>
          <w:rFonts w:cs="Helvetica"/>
        </w:rPr>
      </w:pPr>
      <w:r w:rsidRPr="00865A2C">
        <w:rPr>
          <w:rFonts w:cs="Helvetica"/>
        </w:rPr>
        <w:t xml:space="preserve">Risk is </w:t>
      </w:r>
      <w:r w:rsidRPr="00865A2C">
        <w:rPr>
          <w:rFonts w:cs="Helvetica"/>
          <w:u w:val="single"/>
        </w:rPr>
        <w:t>hyped up</w:t>
      </w:r>
      <w:r w:rsidRPr="00865A2C">
        <w:rPr>
          <w:rFonts w:cs="Helvetica"/>
        </w:rPr>
        <w:t xml:space="preserve"> for </w:t>
      </w:r>
      <w:r w:rsidRPr="00865A2C">
        <w:rPr>
          <w:rFonts w:cs="Helvetica"/>
          <w:u w:val="single"/>
        </w:rPr>
        <w:t>clicks</w:t>
      </w:r>
      <w:r w:rsidRPr="00865A2C">
        <w:rPr>
          <w:rFonts w:cs="Helvetica"/>
        </w:rPr>
        <w:t xml:space="preserve"> --- Their </w:t>
      </w:r>
      <w:r w:rsidRPr="00865A2C">
        <w:rPr>
          <w:rFonts w:cs="Helvetica"/>
          <w:u w:val="single"/>
        </w:rPr>
        <w:t>models are bunk</w:t>
      </w:r>
    </w:p>
    <w:p w14:paraId="79B1837C" w14:textId="77777777" w:rsidR="009D401C" w:rsidRPr="00865A2C" w:rsidRDefault="009D401C" w:rsidP="009D401C">
      <w:r w:rsidRPr="00865A2C">
        <w:rPr>
          <w:rStyle w:val="Style13ptBold"/>
        </w:rPr>
        <w:t xml:space="preserve">Wade ’21 </w:t>
      </w:r>
      <w:r w:rsidRPr="00865A2C">
        <w:t>[Robert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2A0E140D" w14:textId="77777777" w:rsidR="009D401C" w:rsidRPr="00865A2C" w:rsidRDefault="009D401C" w:rsidP="009D401C">
      <w:pPr>
        <w:rPr>
          <w:sz w:val="16"/>
        </w:rPr>
      </w:pPr>
      <w:r w:rsidRPr="00865A2C">
        <w:rPr>
          <w:sz w:val="16"/>
        </w:rPr>
        <w:t>Conclusion</w:t>
      </w:r>
    </w:p>
    <w:p w14:paraId="7923EEB1" w14:textId="77777777" w:rsidR="009D401C" w:rsidRPr="00865A2C" w:rsidRDefault="009D401C" w:rsidP="009D401C">
      <w:pPr>
        <w:rPr>
          <w:sz w:val="16"/>
        </w:rPr>
      </w:pPr>
      <w:r w:rsidRPr="00865A2C">
        <w:rPr>
          <w:sz w:val="16"/>
        </w:rPr>
        <w:t xml:space="preserve">I have argued that the </w:t>
      </w:r>
      <w:r w:rsidRPr="00865A2C">
        <w:rPr>
          <w:rStyle w:val="StyleUnderline"/>
          <w:highlight w:val="green"/>
        </w:rPr>
        <w:t>“plausible” risks</w:t>
      </w:r>
      <w:r w:rsidRPr="00865A2C">
        <w:rPr>
          <w:rStyle w:val="StyleUnderline"/>
        </w:rPr>
        <w:t xml:space="preserve"> of climate</w:t>
      </w:r>
      <w:r w:rsidRPr="00865A2C">
        <w:rPr>
          <w:sz w:val="16"/>
        </w:rPr>
        <w:t xml:space="preserve"> change </w:t>
      </w:r>
      <w:r w:rsidRPr="00865A2C">
        <w:rPr>
          <w:rStyle w:val="StyleUnderline"/>
          <w:highlight w:val="green"/>
        </w:rPr>
        <w:t>are</w:t>
      </w:r>
      <w:r w:rsidRPr="00865A2C">
        <w:rPr>
          <w:sz w:val="16"/>
        </w:rPr>
        <w:t xml:space="preserve"> commonly </w:t>
      </w:r>
      <w:r w:rsidRPr="00865A2C">
        <w:rPr>
          <w:rStyle w:val="Emphasis"/>
          <w:highlight w:val="green"/>
        </w:rPr>
        <w:t>exaggerated</w:t>
      </w:r>
      <w:r w:rsidRPr="00865A2C">
        <w:rPr>
          <w:sz w:val="16"/>
        </w:rPr>
        <w:t xml:space="preserve"> within the climate community. </w:t>
      </w:r>
      <w:r w:rsidRPr="00865A2C">
        <w:rPr>
          <w:rStyle w:val="StyleUnderline"/>
        </w:rPr>
        <w:t>Recall</w:t>
      </w:r>
      <w:r w:rsidRPr="00865A2C">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865A2C">
        <w:rPr>
          <w:rStyle w:val="StyleUnderline"/>
        </w:rPr>
        <w:t>Fenner</w:t>
      </w:r>
      <w:r w:rsidRPr="00865A2C">
        <w:rPr>
          <w:sz w:val="16"/>
        </w:rPr>
        <w:t xml:space="preserve">, 2010,  </w:t>
      </w:r>
      <w:r w:rsidRPr="00865A2C">
        <w:rPr>
          <w:rStyle w:val="StyleUnderline"/>
        </w:rPr>
        <w:t>“</w:t>
      </w:r>
      <w:r w:rsidRPr="00865A2C">
        <w:rPr>
          <w:rStyle w:val="StyleUnderline"/>
          <w:highlight w:val="green"/>
        </w:rPr>
        <w:t>We’re going</w:t>
      </w:r>
      <w:r w:rsidRPr="00865A2C">
        <w:rPr>
          <w:rStyle w:val="StyleUnderline"/>
        </w:rPr>
        <w:t xml:space="preserve"> to become </w:t>
      </w:r>
      <w:r w:rsidRPr="00865A2C">
        <w:rPr>
          <w:rStyle w:val="Emphasis"/>
          <w:highlight w:val="green"/>
        </w:rPr>
        <w:t>extinct</w:t>
      </w:r>
      <w:r w:rsidRPr="00865A2C">
        <w:rPr>
          <w:sz w:val="16"/>
        </w:rPr>
        <w:t xml:space="preserve">. Whatever we do now is too late.” Many more in </w:t>
      </w:r>
      <w:r w:rsidRPr="00865A2C">
        <w:rPr>
          <w:rStyle w:val="StyleUnderline"/>
        </w:rPr>
        <w:t xml:space="preserve">the same </w:t>
      </w:r>
      <w:r w:rsidRPr="00865A2C">
        <w:rPr>
          <w:rStyle w:val="Emphasis"/>
          <w:highlight w:val="green"/>
        </w:rPr>
        <w:t>doomsday</w:t>
      </w:r>
      <w:r w:rsidRPr="00865A2C">
        <w:rPr>
          <w:rStyle w:val="StyleUnderline"/>
        </w:rPr>
        <w:t xml:space="preserve"> vein</w:t>
      </w:r>
      <w:r w:rsidRPr="00865A2C">
        <w:rPr>
          <w:sz w:val="16"/>
        </w:rPr>
        <w:t>.</w:t>
      </w:r>
    </w:p>
    <w:p w14:paraId="7288F070" w14:textId="77777777" w:rsidR="009D401C" w:rsidRDefault="009D401C" w:rsidP="009D401C">
      <w:pPr>
        <w:rPr>
          <w:rStyle w:val="Emphasis"/>
        </w:rPr>
      </w:pPr>
      <w:r w:rsidRPr="00865A2C">
        <w:rPr>
          <w:sz w:val="16"/>
        </w:rPr>
        <w:t xml:space="preserve">We have seen that </w:t>
      </w:r>
      <w:r w:rsidRPr="00865A2C">
        <w:rPr>
          <w:rStyle w:val="StyleUnderline"/>
        </w:rPr>
        <w:t>the standard</w:t>
      </w:r>
      <w:r w:rsidRPr="00865A2C">
        <w:rPr>
          <w:sz w:val="16"/>
        </w:rPr>
        <w:t xml:space="preserve"> global </w:t>
      </w:r>
      <w:r w:rsidRPr="00865A2C">
        <w:rPr>
          <w:rStyle w:val="StyleUnderline"/>
        </w:rPr>
        <w:t xml:space="preserve">warming </w:t>
      </w:r>
      <w:r w:rsidRPr="00865A2C">
        <w:rPr>
          <w:rStyle w:val="StyleUnderline"/>
          <w:highlight w:val="green"/>
        </w:rPr>
        <w:t>models have</w:t>
      </w:r>
      <w:r w:rsidRPr="00865A2C">
        <w:rPr>
          <w:rStyle w:val="StyleUnderline"/>
        </w:rPr>
        <w:t xml:space="preserve"> a </w:t>
      </w:r>
      <w:r w:rsidRPr="00865A2C">
        <w:rPr>
          <w:rStyle w:val="Emphasis"/>
          <w:highlight w:val="green"/>
        </w:rPr>
        <w:t>powerful built-in bias</w:t>
      </w:r>
      <w:r w:rsidRPr="00865A2C">
        <w:rPr>
          <w:rStyle w:val="StyleUnderline"/>
          <w:highlight w:val="green"/>
        </w:rPr>
        <w:t xml:space="preserve"> to </w:t>
      </w:r>
      <w:r w:rsidRPr="00865A2C">
        <w:rPr>
          <w:rStyle w:val="Emphasis"/>
          <w:highlight w:val="green"/>
        </w:rPr>
        <w:t>exaggerate</w:t>
      </w:r>
      <w:r w:rsidRPr="00865A2C">
        <w:rPr>
          <w:rStyle w:val="StyleUnderline"/>
        </w:rPr>
        <w:t xml:space="preserve"> the </w:t>
      </w:r>
      <w:r w:rsidRPr="00865A2C">
        <w:rPr>
          <w:rStyle w:val="StyleUnderline"/>
          <w:highlight w:val="green"/>
        </w:rPr>
        <w:t>rate of</w:t>
      </w:r>
      <w:r w:rsidRPr="00865A2C">
        <w:rPr>
          <w:rStyle w:val="StyleUnderline"/>
        </w:rPr>
        <w:t xml:space="preserve"> future </w:t>
      </w:r>
      <w:r w:rsidRPr="00865A2C">
        <w:rPr>
          <w:rStyle w:val="Emphasis"/>
          <w:highlight w:val="green"/>
        </w:rPr>
        <w:t>temp</w:t>
      </w:r>
      <w:r w:rsidRPr="00865A2C">
        <w:rPr>
          <w:rStyle w:val="StyleUnderline"/>
        </w:rPr>
        <w:t xml:space="preserve">erature </w:t>
      </w:r>
      <w:r w:rsidRPr="00865A2C">
        <w:rPr>
          <w:rStyle w:val="StyleUnderline"/>
          <w:highlight w:val="green"/>
        </w:rPr>
        <w:t>rise</w:t>
      </w:r>
      <w:r w:rsidRPr="00865A2C">
        <w:rPr>
          <w:rStyle w:val="StyleUnderline"/>
        </w:rPr>
        <w:t xml:space="preserve">, as </w:t>
      </w:r>
      <w:r w:rsidRPr="00865A2C">
        <w:rPr>
          <w:rStyle w:val="StyleUnderline"/>
          <w:highlight w:val="green"/>
        </w:rPr>
        <w:t>seen in</w:t>
      </w:r>
      <w:r w:rsidRPr="00865A2C">
        <w:rPr>
          <w:sz w:val="16"/>
        </w:rPr>
        <w:t xml:space="preserve"> (most of) them </w:t>
      </w:r>
      <w:r w:rsidRPr="00865A2C">
        <w:rPr>
          <w:rStyle w:val="Emphasis"/>
          <w:highlight w:val="green"/>
        </w:rPr>
        <w:t>“hindcasting”</w:t>
      </w:r>
      <w:r w:rsidRPr="00865A2C">
        <w:rPr>
          <w:sz w:val="16"/>
        </w:rPr>
        <w:t xml:space="preserve"> temperature </w:t>
      </w:r>
      <w:r w:rsidRPr="00865A2C">
        <w:rPr>
          <w:rStyle w:val="StyleUnderline"/>
          <w:highlight w:val="green"/>
        </w:rPr>
        <w:t xml:space="preserve">rises </w:t>
      </w:r>
      <w:r w:rsidRPr="00865A2C">
        <w:rPr>
          <w:rStyle w:val="Emphasis"/>
          <w:highlight w:val="green"/>
        </w:rPr>
        <w:t>several times faster</w:t>
      </w:r>
      <w:r w:rsidRPr="00865A2C">
        <w:rPr>
          <w:rStyle w:val="StyleUnderline"/>
          <w:highlight w:val="green"/>
        </w:rPr>
        <w:t xml:space="preserve"> than</w:t>
      </w:r>
      <w:r w:rsidRPr="00865A2C">
        <w:rPr>
          <w:rStyle w:val="StyleUnderline"/>
        </w:rPr>
        <w:t xml:space="preserve"> actually </w:t>
      </w:r>
      <w:r w:rsidRPr="00865A2C">
        <w:rPr>
          <w:rStyle w:val="StyleUnderline"/>
          <w:highlight w:val="green"/>
        </w:rPr>
        <w:t>observed</w:t>
      </w:r>
      <w:r w:rsidRPr="00865A2C">
        <w:rPr>
          <w:sz w:val="16"/>
        </w:rPr>
        <w:t xml:space="preserve">. We have seen that </w:t>
      </w:r>
      <w:r w:rsidRPr="00865A2C">
        <w:rPr>
          <w:rStyle w:val="StyleUnderline"/>
          <w:highlight w:val="green"/>
        </w:rPr>
        <w:t>forecasters</w:t>
      </w:r>
      <w:r w:rsidRPr="00865A2C">
        <w:rPr>
          <w:sz w:val="16"/>
        </w:rPr>
        <w:t xml:space="preserve"> commonly </w:t>
      </w:r>
      <w:r w:rsidRPr="00865A2C">
        <w:rPr>
          <w:rStyle w:val="StyleUnderline"/>
          <w:highlight w:val="green"/>
        </w:rPr>
        <w:t>take “</w:t>
      </w:r>
      <w:r w:rsidRPr="00865A2C">
        <w:rPr>
          <w:rStyle w:val="Emphasis"/>
          <w:highlight w:val="green"/>
        </w:rPr>
        <w:t>worst-case</w:t>
      </w:r>
      <w:r w:rsidRPr="00865A2C">
        <w:rPr>
          <w:rStyle w:val="StyleUnderline"/>
          <w:highlight w:val="green"/>
        </w:rPr>
        <w:t xml:space="preserve"> scenarios” as “</w:t>
      </w:r>
      <w:r w:rsidRPr="00865A2C">
        <w:rPr>
          <w:rStyle w:val="Emphasis"/>
          <w:highlight w:val="green"/>
        </w:rPr>
        <w:t>likely</w:t>
      </w:r>
    </w:p>
    <w:p w14:paraId="0A7CE783" w14:textId="77777777" w:rsidR="009D401C" w:rsidRDefault="009D401C" w:rsidP="009D401C">
      <w:pPr>
        <w:rPr>
          <w:rStyle w:val="Emphasis"/>
        </w:rPr>
      </w:pPr>
    </w:p>
    <w:p w14:paraId="74CA3293" w14:textId="77777777" w:rsidR="009D401C" w:rsidRPr="00865A2C" w:rsidRDefault="009D401C" w:rsidP="009D401C">
      <w:pPr>
        <w:rPr>
          <w:sz w:val="16"/>
        </w:rPr>
      </w:pPr>
      <w:r w:rsidRPr="00865A2C">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0C033521" w14:textId="77777777" w:rsidR="009D401C" w:rsidRPr="00C855DD" w:rsidRDefault="009D401C" w:rsidP="009D401C">
      <w:pPr>
        <w:rPr>
          <w:sz w:val="16"/>
        </w:rPr>
      </w:pPr>
      <w:r w:rsidRPr="00865A2C">
        <w:rPr>
          <w:sz w:val="16"/>
        </w:rPr>
        <w:t xml:space="preserve">The dismaying thing is that </w:t>
      </w:r>
      <w:r w:rsidRPr="00865A2C">
        <w:rPr>
          <w:rStyle w:val="StyleUnderline"/>
          <w:highlight w:val="green"/>
        </w:rPr>
        <w:t>scientists</w:t>
      </w:r>
      <w:r w:rsidRPr="00865A2C">
        <w:rPr>
          <w:sz w:val="16"/>
        </w:rPr>
        <w:t xml:space="preserve"> and advocates </w:t>
      </w:r>
      <w:r w:rsidRPr="00865A2C">
        <w:rPr>
          <w:rStyle w:val="StyleUnderline"/>
          <w:highlight w:val="green"/>
        </w:rPr>
        <w:t>have been</w:t>
      </w:r>
      <w:r w:rsidRPr="00865A2C">
        <w:rPr>
          <w:rStyle w:val="StyleUnderline"/>
        </w:rPr>
        <w:t xml:space="preserve"> making </w:t>
      </w:r>
      <w:r w:rsidRPr="00865A2C">
        <w:rPr>
          <w:rStyle w:val="StyleUnderline"/>
          <w:highlight w:val="green"/>
        </w:rPr>
        <w:t>catastrophising</w:t>
      </w:r>
      <w:r w:rsidRPr="00865A2C">
        <w:rPr>
          <w:sz w:val="16"/>
        </w:rPr>
        <w:t xml:space="preserve"> global </w:t>
      </w:r>
      <w:r w:rsidRPr="00865A2C">
        <w:rPr>
          <w:rStyle w:val="StyleUnderline"/>
        </w:rPr>
        <w:t xml:space="preserve">warming </w:t>
      </w:r>
      <w:r w:rsidRPr="00865A2C">
        <w:rPr>
          <w:rStyle w:val="StyleUnderline"/>
          <w:highlight w:val="green"/>
        </w:rPr>
        <w:t>forecasts</w:t>
      </w:r>
      <w:r w:rsidRPr="00865A2C">
        <w:rPr>
          <w:sz w:val="16"/>
        </w:rPr>
        <w:t xml:space="preserve"> of this kind </w:t>
      </w:r>
      <w:r w:rsidRPr="00865A2C">
        <w:rPr>
          <w:rStyle w:val="StyleUnderline"/>
          <w:highlight w:val="green"/>
        </w:rPr>
        <w:t xml:space="preserve">for </w:t>
      </w:r>
      <w:r w:rsidRPr="00865A2C">
        <w:rPr>
          <w:rStyle w:val="Emphasis"/>
          <w:highlight w:val="green"/>
        </w:rPr>
        <w:t>decades</w:t>
      </w:r>
      <w:r w:rsidRPr="00865A2C">
        <w:rPr>
          <w:rStyle w:val="StyleUnderline"/>
        </w:rPr>
        <w:t xml:space="preserve"> past</w:t>
      </w:r>
      <w:r w:rsidRPr="00865A2C">
        <w:rPr>
          <w:sz w:val="16"/>
        </w:rPr>
        <w:t xml:space="preserve">, normally dated some 10 to 30 years into the future. </w:t>
      </w:r>
      <w:r w:rsidRPr="00865A2C">
        <w:rPr>
          <w:rStyle w:val="StyleUnderline"/>
        </w:rPr>
        <w:t xml:space="preserve">The </w:t>
      </w:r>
      <w:r w:rsidRPr="00865A2C">
        <w:rPr>
          <w:rStyle w:val="StyleUnderline"/>
          <w:highlight w:val="green"/>
        </w:rPr>
        <w:t xml:space="preserve">due date </w:t>
      </w:r>
      <w:r w:rsidRPr="00865A2C">
        <w:rPr>
          <w:rStyle w:val="Emphasis"/>
          <w:highlight w:val="green"/>
        </w:rPr>
        <w:t>comes without catastrophe</w:t>
      </w:r>
      <w:r w:rsidRPr="00865A2C">
        <w:rPr>
          <w:rStyle w:val="StyleUnderline"/>
        </w:rPr>
        <w:t xml:space="preserve">, but </w:t>
      </w:r>
      <w:r w:rsidRPr="00865A2C">
        <w:rPr>
          <w:rStyle w:val="Emphasis"/>
        </w:rPr>
        <w:t>never</w:t>
      </w:r>
      <w:r w:rsidRPr="00865A2C">
        <w:rPr>
          <w:sz w:val="16"/>
        </w:rPr>
        <w:t xml:space="preserve"> a retrospective </w:t>
      </w:r>
      <w:r w:rsidRPr="00865A2C">
        <w:rPr>
          <w:rStyle w:val="StyleUnderline"/>
        </w:rPr>
        <w:t xml:space="preserve">holding to account. Rather, </w:t>
      </w:r>
      <w:r w:rsidRPr="00865A2C">
        <w:rPr>
          <w:rStyle w:val="StyleUnderline"/>
          <w:highlight w:val="green"/>
        </w:rPr>
        <w:t xml:space="preserve">on to the </w:t>
      </w:r>
      <w:r w:rsidRPr="00865A2C">
        <w:rPr>
          <w:rStyle w:val="Emphasis"/>
          <w:highlight w:val="green"/>
        </w:rPr>
        <w:t>next</w:t>
      </w:r>
      <w:r w:rsidRPr="00865A2C">
        <w:rPr>
          <w:sz w:val="16"/>
        </w:rPr>
        <w:t xml:space="preserve"> catastrophising </w:t>
      </w:r>
      <w:r w:rsidRPr="00865A2C">
        <w:rPr>
          <w:rStyle w:val="Emphasis"/>
        </w:rPr>
        <w:t>forecast</w:t>
      </w:r>
      <w:r w:rsidRPr="00865A2C">
        <w:rPr>
          <w:sz w:val="16"/>
        </w:rPr>
        <w:t xml:space="preserve"> another 10 to 30 years ahead. </w:t>
      </w:r>
      <w:r w:rsidRPr="00865A2C">
        <w:rPr>
          <w:rStyle w:val="StyleUnderline"/>
        </w:rPr>
        <w:t>Scientists-</w:t>
      </w:r>
      <w:r w:rsidRPr="00865A2C">
        <w:rPr>
          <w:rStyle w:val="StyleUnderline"/>
          <w:highlight w:val="green"/>
        </w:rPr>
        <w:t>writers</w:t>
      </w:r>
      <w:r w:rsidRPr="00865A2C">
        <w:rPr>
          <w:rStyle w:val="StyleUnderline"/>
        </w:rPr>
        <w:t xml:space="preserve">-activists </w:t>
      </w:r>
      <w:r w:rsidRPr="00865A2C">
        <w:rPr>
          <w:rStyle w:val="StyleUnderline"/>
          <w:highlight w:val="green"/>
        </w:rPr>
        <w:t>know</w:t>
      </w:r>
      <w:r w:rsidRPr="00865A2C">
        <w:rPr>
          <w:rStyle w:val="StyleUnderline"/>
        </w:rPr>
        <w:t xml:space="preserve"> the </w:t>
      </w:r>
      <w:r w:rsidRPr="00865A2C">
        <w:rPr>
          <w:rStyle w:val="StyleUnderline"/>
          <w:highlight w:val="green"/>
        </w:rPr>
        <w:t>catastrophe forecasts get</w:t>
      </w:r>
      <w:r w:rsidRPr="00865A2C">
        <w:rPr>
          <w:sz w:val="16"/>
        </w:rPr>
        <w:t xml:space="preserve"> the attention, the </w:t>
      </w:r>
      <w:r w:rsidRPr="00865A2C">
        <w:rPr>
          <w:rStyle w:val="Emphasis"/>
          <w:highlight w:val="green"/>
        </w:rPr>
        <w:t>clicks</w:t>
      </w:r>
      <w:r w:rsidRPr="00865A2C">
        <w:rPr>
          <w:sz w:val="16"/>
        </w:rPr>
        <w:t>, the research funding. We saw the exaggeration mechanism spelled out by Richard Betts of the BBC, Holman Jenkins of the Wall St Journal, and climate scientist Judith Curry.</w:t>
      </w:r>
    </w:p>
    <w:p w14:paraId="7219F30D" w14:textId="77777777" w:rsidR="009D401C" w:rsidRPr="000046DB" w:rsidRDefault="009D401C" w:rsidP="009D401C">
      <w:pPr>
        <w:pStyle w:val="Heading3"/>
      </w:pPr>
      <w:r>
        <w:t>2NC – XT – Circumvention</w:t>
      </w:r>
    </w:p>
    <w:p w14:paraId="29F5E5DE" w14:textId="77777777" w:rsidR="009D401C" w:rsidRPr="000046DB" w:rsidRDefault="009D401C" w:rsidP="009D401C">
      <w:pPr>
        <w:rPr>
          <w:rFonts w:asciiTheme="minorHAnsi" w:hAnsiTheme="minorHAnsi" w:cstheme="minorBidi"/>
        </w:rPr>
      </w:pPr>
    </w:p>
    <w:p w14:paraId="52593C6C" w14:textId="77777777" w:rsidR="009D401C" w:rsidRPr="00A3677C" w:rsidRDefault="009D401C" w:rsidP="009D401C"/>
    <w:p w14:paraId="15EE7D88" w14:textId="403D05B7" w:rsidR="009D401C" w:rsidRDefault="009D401C" w:rsidP="009D401C">
      <w:pPr>
        <w:pStyle w:val="Heading2"/>
      </w:pPr>
      <w:r>
        <w:t>Presidency !</w:t>
      </w:r>
    </w:p>
    <w:p w14:paraId="5334D794" w14:textId="658E0F51" w:rsidR="005D388F" w:rsidRDefault="008E67B1" w:rsidP="008E67B1">
      <w:pPr>
        <w:pStyle w:val="Heading1"/>
      </w:pPr>
      <w:r>
        <w:t>1NR</w:t>
      </w:r>
    </w:p>
    <w:p w14:paraId="73A7D57B" w14:textId="77777777" w:rsidR="008E67B1" w:rsidRDefault="008E67B1" w:rsidP="008E67B1"/>
    <w:p w14:paraId="40799A48" w14:textId="77777777" w:rsidR="008E67B1" w:rsidRDefault="008E67B1" w:rsidP="008E67B1"/>
    <w:p w14:paraId="1BC721B5" w14:textId="5E4644A8" w:rsidR="00A31829" w:rsidRDefault="00A43027" w:rsidP="008E67B1">
      <w:pPr>
        <w:pStyle w:val="Heading2"/>
      </w:pPr>
      <w:r>
        <w:t xml:space="preserve">Ban </w:t>
      </w:r>
    </w:p>
    <w:p w14:paraId="739FEBB5" w14:textId="77777777" w:rsidR="00616140" w:rsidRDefault="00616140" w:rsidP="00A43027">
      <w:pPr>
        <w:pStyle w:val="Analytic"/>
      </w:pPr>
    </w:p>
    <w:p w14:paraId="50C1800A" w14:textId="221E800A" w:rsidR="00A43027" w:rsidRDefault="00A43027" w:rsidP="00A43027">
      <w:pPr>
        <w:pStyle w:val="Heading2"/>
      </w:pPr>
      <w:r>
        <w:t xml:space="preserve">Competitiveness </w:t>
      </w:r>
    </w:p>
    <w:p w14:paraId="327B2D11" w14:textId="77777777" w:rsidR="00616140" w:rsidRDefault="00616140" w:rsidP="00A43027">
      <w:pPr>
        <w:pStyle w:val="Analytic"/>
      </w:pPr>
    </w:p>
    <w:p w14:paraId="7F8DC152" w14:textId="77777777" w:rsidR="00A43027" w:rsidRPr="00A43027" w:rsidRDefault="00A43027" w:rsidP="00A43027"/>
    <w:p w14:paraId="4329B229" w14:textId="08F78C1E" w:rsidR="008E67B1" w:rsidRDefault="008E67B1" w:rsidP="008E67B1">
      <w:pPr>
        <w:pStyle w:val="Heading2"/>
      </w:pPr>
      <w:r>
        <w:t>Prop 50</w:t>
      </w:r>
    </w:p>
    <w:p w14:paraId="40F0F1FF" w14:textId="7B0FF6CF" w:rsidR="008E67B1" w:rsidRDefault="00525C7B" w:rsidP="008E67B1">
      <w:pPr>
        <w:pStyle w:val="Heading3"/>
      </w:pPr>
      <w:r>
        <w:t>1nr - OV</w:t>
      </w:r>
    </w:p>
    <w:p w14:paraId="66D4A2A6" w14:textId="77777777" w:rsidR="00616140" w:rsidRDefault="00616140" w:rsidP="008F5E93">
      <w:pPr>
        <w:pStyle w:val="Analytic"/>
      </w:pPr>
    </w:p>
    <w:p w14:paraId="2738C1F4" w14:textId="0CD8D786" w:rsidR="008E67B1" w:rsidRPr="008E51F7" w:rsidRDefault="008E67B1" w:rsidP="008E67B1">
      <w:pPr>
        <w:pStyle w:val="Heading4"/>
        <w:rPr>
          <w:rFonts w:cs="Times New Roman"/>
        </w:rPr>
      </w:pPr>
      <w:r w:rsidRPr="008E51F7">
        <w:rPr>
          <w:rFonts w:cs="Times New Roman"/>
        </w:rPr>
        <w:t xml:space="preserve">Terrorism causes </w:t>
      </w:r>
      <w:r w:rsidRPr="008E51F7">
        <w:rPr>
          <w:rFonts w:cs="Times New Roman"/>
          <w:u w:val="single"/>
        </w:rPr>
        <w:t>extinction</w:t>
      </w:r>
      <w:r w:rsidRPr="008E51F7">
        <w:rPr>
          <w:rFonts w:cs="Times New Roman"/>
        </w:rPr>
        <w:t>.</w:t>
      </w:r>
    </w:p>
    <w:p w14:paraId="47757C8A" w14:textId="77777777" w:rsidR="008E67B1" w:rsidRPr="00D84164" w:rsidRDefault="008E67B1" w:rsidP="008E67B1">
      <w:pPr>
        <w:rPr>
          <w:sz w:val="14"/>
        </w:rPr>
      </w:pPr>
      <w:r w:rsidRPr="00D84164">
        <w:rPr>
          <w:sz w:val="14"/>
        </w:rPr>
        <w:t xml:space="preserve">Phil </w:t>
      </w:r>
      <w:r w:rsidRPr="008E51F7">
        <w:rPr>
          <w:rStyle w:val="Style13ptBold"/>
        </w:rPr>
        <w:t>Torres 21</w:t>
      </w:r>
      <w:r w:rsidRPr="00D84164">
        <w:rPr>
          <w:sz w:val="14"/>
        </w:rPr>
        <w:t>, Visiting Researcher at the Centre for the Study of Existential Risk, M.Sc. Doctoral Candidate at Leibniz Universität Hannover, Affiliate Scholar at the Institute for Ethics and Emerging Technologies, Master's Degree in Neuroscience from Brandeis University, “Can We Clean Up The Mess We've Created? We Have To Do It Now, or Face Extinction”, Salon, 9/5/2021, https://www.salon.com/2021/09/05/can-we-clean-up-the-mess-weve-created-we-have-to-do-it-now-or-face-extinction/</w:t>
      </w:r>
    </w:p>
    <w:p w14:paraId="01379E3E" w14:textId="77777777" w:rsidR="008E67B1" w:rsidRDefault="008E67B1" w:rsidP="008E67B1">
      <w:pPr>
        <w:rPr>
          <w:sz w:val="16"/>
        </w:rPr>
      </w:pPr>
      <w:r w:rsidRPr="008E51F7">
        <w:rPr>
          <w:sz w:val="16"/>
        </w:rPr>
        <w:t xml:space="preserve">So, what do the trend lines show? </w:t>
      </w:r>
      <w:r w:rsidRPr="008E51F7">
        <w:rPr>
          <w:rStyle w:val="StyleUnderline"/>
        </w:rPr>
        <w:t xml:space="preserve">The rapid takeover of </w:t>
      </w:r>
      <w:r w:rsidRPr="008E51F7">
        <w:rPr>
          <w:rStyle w:val="StyleUnderline"/>
          <w:highlight w:val="green"/>
        </w:rPr>
        <w:t>Afghanistan</w:t>
      </w:r>
      <w:r w:rsidRPr="008E51F7">
        <w:rPr>
          <w:rStyle w:val="StyleUnderline"/>
        </w:rPr>
        <w:t xml:space="preserve"> from the Taliban is </w:t>
      </w:r>
      <w:r w:rsidRPr="008E51F7">
        <w:rPr>
          <w:rStyle w:val="Emphasis"/>
          <w:highlight w:val="green"/>
        </w:rPr>
        <w:t>fuel</w:t>
      </w:r>
      <w:r w:rsidRPr="008E51F7">
        <w:rPr>
          <w:rStyle w:val="StyleUnderline"/>
        </w:rPr>
        <w:t xml:space="preserve">ing </w:t>
      </w:r>
      <w:r w:rsidRPr="008E51F7">
        <w:rPr>
          <w:rStyle w:val="StyleUnderline"/>
          <w:highlight w:val="green"/>
        </w:rPr>
        <w:t>worries</w:t>
      </w:r>
      <w:r w:rsidRPr="008E51F7">
        <w:rPr>
          <w:rStyle w:val="StyleUnderline"/>
        </w:rPr>
        <w:t xml:space="preserve"> that </w:t>
      </w:r>
      <w:r w:rsidRPr="008E51F7">
        <w:rPr>
          <w:rStyle w:val="Emphasis"/>
          <w:highlight w:val="green"/>
        </w:rPr>
        <w:t>al-Qaida</w:t>
      </w:r>
      <w:r w:rsidRPr="008E51F7">
        <w:rPr>
          <w:rStyle w:val="StyleUnderline"/>
          <w:highlight w:val="green"/>
        </w:rPr>
        <w:t xml:space="preserve"> could make a </w:t>
      </w:r>
      <w:r w:rsidRPr="008E51F7">
        <w:rPr>
          <w:rStyle w:val="Emphasis"/>
          <w:highlight w:val="green"/>
        </w:rPr>
        <w:t>comeback</w:t>
      </w:r>
      <w:r w:rsidRPr="008E51F7">
        <w:rPr>
          <w:rStyle w:val="StyleUnderline"/>
        </w:rPr>
        <w:t xml:space="preserve">, which once again raises the prospect of </w:t>
      </w:r>
      <w:r w:rsidRPr="008E51F7">
        <w:rPr>
          <w:rStyle w:val="Emphasis"/>
        </w:rPr>
        <w:t>terrorist attacks</w:t>
      </w:r>
      <w:r w:rsidRPr="008E51F7">
        <w:rPr>
          <w:rStyle w:val="StyleUnderline"/>
        </w:rPr>
        <w:t xml:space="preserve"> against the U.S.</w:t>
      </w:r>
      <w:r w:rsidRPr="008E51F7">
        <w:rPr>
          <w:sz w:val="16"/>
        </w:rPr>
        <w:t xml:space="preserve"> Although al-Qaida is weaker than before, it is worth recalling that the core membership of the group in 2002 was only around 170 people. But </w:t>
      </w:r>
      <w:r w:rsidRPr="008E51F7">
        <w:rPr>
          <w:rStyle w:val="StyleUnderline"/>
        </w:rPr>
        <w:t xml:space="preserve">this time around the inventory of political grievances that drive Islamist terrorism has </w:t>
      </w:r>
      <w:r w:rsidRPr="008E51F7">
        <w:rPr>
          <w:rStyle w:val="Emphasis"/>
        </w:rPr>
        <w:t>grown</w:t>
      </w:r>
      <w:r w:rsidRPr="008E51F7">
        <w:rPr>
          <w:rStyle w:val="StyleUnderline"/>
        </w:rPr>
        <w:t>, thanks to</w:t>
      </w:r>
      <w:r w:rsidRPr="008E51F7">
        <w:rPr>
          <w:sz w:val="16"/>
        </w:rPr>
        <w:t xml:space="preserve"> the U.S.-led pre-emptive invasion of </w:t>
      </w:r>
      <w:r w:rsidRPr="008E51F7">
        <w:rPr>
          <w:rStyle w:val="StyleUnderline"/>
        </w:rPr>
        <w:t>Iraq</w:t>
      </w:r>
      <w:r w:rsidRPr="008E51F7">
        <w:rPr>
          <w:sz w:val="16"/>
        </w:rPr>
        <w:t xml:space="preserve">, the indefinite detention of "detainees" in </w:t>
      </w:r>
      <w:r w:rsidRPr="008E51F7">
        <w:rPr>
          <w:rStyle w:val="StyleUnderline"/>
        </w:rPr>
        <w:t>Guantánamo Bay</w:t>
      </w:r>
      <w:r w:rsidRPr="008E51F7">
        <w:rPr>
          <w:sz w:val="16"/>
        </w:rPr>
        <w:t xml:space="preserve">, the use of </w:t>
      </w:r>
      <w:r w:rsidRPr="008E51F7">
        <w:rPr>
          <w:rStyle w:val="StyleUnderline"/>
        </w:rPr>
        <w:t>torture</w:t>
      </w:r>
      <w:r w:rsidRPr="008E51F7">
        <w:rPr>
          <w:sz w:val="16"/>
        </w:rPr>
        <w:t xml:space="preserve"> as "enhanced interrogation" </w:t>
      </w:r>
      <w:r w:rsidRPr="008E51F7">
        <w:rPr>
          <w:rStyle w:val="StyleUnderline"/>
        </w:rPr>
        <w:t>and so on</w:t>
      </w:r>
      <w:r w:rsidRPr="008E51F7">
        <w:rPr>
          <w:sz w:val="16"/>
        </w:rPr>
        <w:t>.</w:t>
      </w:r>
      <w:r>
        <w:rPr>
          <w:sz w:val="16"/>
        </w:rPr>
        <w:t xml:space="preserve"> </w:t>
      </w:r>
      <w:r w:rsidRPr="008E51F7">
        <w:rPr>
          <w:sz w:val="16"/>
        </w:rPr>
        <w:t>One heard the slogan "never forget" from Americans ad nauseam after 9/11, but the cultural memory of peoples in the Middle East is far more robust than ours. Consider "The Management of Savagery," an influential jihadist manual published in 2004, which foregrounds a number of past foreign policy missteps by the West, including the Sykes-Picot Agreement that carved up the Middle East after the Ottoman Empire collapsed in the aftermath of World War I. As the now-deceased "caliph" of ISIS, Abu Bakr al-Baghdadi, declared in 2014, "this blessed advance will not stop until we hit the last nail in the coffin of the Sykes-Picot conspiracy." If events from the World War I era have prominently driven extremism over the years, imagine how long the atrocities committed by Western forces since 2001 will continue to motivate actions and recruitment in the future. To borrow an insight from Robert Pape at the University of Chicago, terrorism is a demand-driven rather than supply-limited phenomenon.</w:t>
      </w:r>
      <w:r>
        <w:rPr>
          <w:sz w:val="16"/>
        </w:rPr>
        <w:t xml:space="preserve"> </w:t>
      </w:r>
      <w:r w:rsidRPr="008E51F7">
        <w:rPr>
          <w:rStyle w:val="StyleUnderline"/>
        </w:rPr>
        <w:t xml:space="preserve">Add to this the fact that </w:t>
      </w:r>
      <w:r w:rsidRPr="008E51F7">
        <w:rPr>
          <w:rStyle w:val="StyleUnderline"/>
          <w:highlight w:val="green"/>
        </w:rPr>
        <w:t xml:space="preserve">emerging </w:t>
      </w:r>
      <w:r w:rsidRPr="008E51F7">
        <w:rPr>
          <w:rStyle w:val="Emphasis"/>
          <w:highlight w:val="green"/>
        </w:rPr>
        <w:t>tech</w:t>
      </w:r>
      <w:r w:rsidRPr="008E51F7">
        <w:rPr>
          <w:rStyle w:val="StyleUnderline"/>
        </w:rPr>
        <w:t xml:space="preserve">nologies, most notably </w:t>
      </w:r>
      <w:r w:rsidRPr="008E51F7">
        <w:rPr>
          <w:rStyle w:val="Emphasis"/>
          <w:highlight w:val="green"/>
        </w:rPr>
        <w:t>syn</w:t>
      </w:r>
      <w:r w:rsidRPr="008E51F7">
        <w:rPr>
          <w:sz w:val="16"/>
        </w:rPr>
        <w:t xml:space="preserve">thetic </w:t>
      </w:r>
      <w:r w:rsidRPr="008E51F7">
        <w:rPr>
          <w:rStyle w:val="Emphasis"/>
          <w:highlight w:val="green"/>
        </w:rPr>
        <w:t>bio</w:t>
      </w:r>
      <w:r w:rsidRPr="008E51F7">
        <w:rPr>
          <w:sz w:val="16"/>
        </w:rPr>
        <w:t xml:space="preserve">logy, </w:t>
      </w:r>
      <w:r w:rsidRPr="008E51F7">
        <w:rPr>
          <w:rStyle w:val="Emphasis"/>
          <w:highlight w:val="green"/>
        </w:rPr>
        <w:t>cyber</w:t>
      </w:r>
      <w:r w:rsidRPr="008E51F7">
        <w:rPr>
          <w:rStyle w:val="StyleUnderline"/>
        </w:rPr>
        <w:t>-t</w:t>
      </w:r>
      <w:r w:rsidRPr="008E51F7">
        <w:rPr>
          <w:rStyle w:val="Emphasis"/>
        </w:rPr>
        <w:t>ech</w:t>
      </w:r>
      <w:r w:rsidRPr="008E51F7">
        <w:rPr>
          <w:sz w:val="16"/>
        </w:rPr>
        <w:t xml:space="preserve">nologies </w:t>
      </w:r>
      <w:r w:rsidRPr="008E51F7">
        <w:rPr>
          <w:rStyle w:val="StyleUnderline"/>
          <w:highlight w:val="green"/>
        </w:rPr>
        <w:t xml:space="preserve">and </w:t>
      </w:r>
      <w:r w:rsidRPr="008E51F7">
        <w:rPr>
          <w:rStyle w:val="Emphasis"/>
          <w:highlight w:val="green"/>
        </w:rPr>
        <w:t>a</w:t>
      </w:r>
      <w:r w:rsidRPr="008E51F7">
        <w:rPr>
          <w:sz w:val="16"/>
        </w:rPr>
        <w:t xml:space="preserve">rtificial </w:t>
      </w:r>
      <w:r w:rsidRPr="008E51F7">
        <w:rPr>
          <w:rStyle w:val="Emphasis"/>
          <w:highlight w:val="green"/>
        </w:rPr>
        <w:t>i</w:t>
      </w:r>
      <w:r w:rsidRPr="008E51F7">
        <w:rPr>
          <w:sz w:val="16"/>
        </w:rPr>
        <w:t xml:space="preserve">ntelligence, </w:t>
      </w:r>
      <w:r w:rsidRPr="008E51F7">
        <w:rPr>
          <w:rStyle w:val="StyleUnderline"/>
        </w:rPr>
        <w:t xml:space="preserve">will </w:t>
      </w:r>
      <w:r w:rsidRPr="008E51F7">
        <w:rPr>
          <w:rStyle w:val="StyleUnderline"/>
          <w:highlight w:val="green"/>
        </w:rPr>
        <w:t xml:space="preserve">place </w:t>
      </w:r>
      <w:r w:rsidRPr="008E51F7">
        <w:rPr>
          <w:rStyle w:val="Emphasis"/>
          <w:highlight w:val="green"/>
        </w:rPr>
        <w:t>unprecedented</w:t>
      </w:r>
      <w:r w:rsidRPr="008E51F7">
        <w:rPr>
          <w:rStyle w:val="StyleUnderline"/>
        </w:rPr>
        <w:t xml:space="preserve"> destructive </w:t>
      </w:r>
      <w:r w:rsidRPr="008E51F7">
        <w:rPr>
          <w:rStyle w:val="StyleUnderline"/>
          <w:highlight w:val="green"/>
        </w:rPr>
        <w:t>power in the hands of</w:t>
      </w:r>
      <w:r w:rsidRPr="008E51F7">
        <w:rPr>
          <w:rStyle w:val="StyleUnderline"/>
        </w:rPr>
        <w:t xml:space="preserve"> non-state actors — e.g., </w:t>
      </w:r>
      <w:r w:rsidRPr="008E51F7">
        <w:rPr>
          <w:rStyle w:val="StyleUnderline"/>
          <w:highlight w:val="green"/>
        </w:rPr>
        <w:t>terrorists</w:t>
      </w:r>
      <w:r w:rsidRPr="008E51F7">
        <w:rPr>
          <w:rStyle w:val="StyleUnderline"/>
        </w:rPr>
        <w:t xml:space="preserve"> — meaning that the next 9/11 could claim </w:t>
      </w:r>
      <w:r w:rsidRPr="008E51F7">
        <w:rPr>
          <w:rStyle w:val="Emphasis"/>
        </w:rPr>
        <w:t>far more victims</w:t>
      </w:r>
      <w:r w:rsidRPr="008E51F7">
        <w:rPr>
          <w:rStyle w:val="StyleUnderline"/>
        </w:rPr>
        <w:t xml:space="preserve">. In fact, </w:t>
      </w:r>
      <w:r w:rsidRPr="008E51F7">
        <w:rPr>
          <w:rStyle w:val="Emphasis"/>
          <w:highlight w:val="green"/>
        </w:rPr>
        <w:t>ISIS</w:t>
      </w:r>
      <w:r w:rsidRPr="008E51F7">
        <w:rPr>
          <w:sz w:val="16"/>
        </w:rPr>
        <w:t xml:space="preserve"> — which grew out of al-Qaida in Iraq and espoused an even more violently apocalyptic ideology — </w:t>
      </w:r>
      <w:r w:rsidRPr="008E51F7">
        <w:rPr>
          <w:rStyle w:val="StyleUnderline"/>
        </w:rPr>
        <w:t xml:space="preserve">explicitly </w:t>
      </w:r>
      <w:r w:rsidRPr="008E51F7">
        <w:rPr>
          <w:rStyle w:val="StyleUnderline"/>
          <w:highlight w:val="green"/>
        </w:rPr>
        <w:t xml:space="preserve">fantasized about </w:t>
      </w:r>
      <w:r w:rsidRPr="008E51F7">
        <w:rPr>
          <w:rStyle w:val="Emphasis"/>
          <w:highlight w:val="green"/>
        </w:rPr>
        <w:t>weaponizing</w:t>
      </w:r>
      <w:r w:rsidRPr="008E51F7">
        <w:rPr>
          <w:rStyle w:val="StyleUnderline"/>
        </w:rPr>
        <w:t xml:space="preserve"> the </w:t>
      </w:r>
      <w:r w:rsidRPr="008E51F7">
        <w:rPr>
          <w:rStyle w:val="Emphasis"/>
        </w:rPr>
        <w:t xml:space="preserve">bubonic </w:t>
      </w:r>
      <w:r w:rsidRPr="008E51F7">
        <w:rPr>
          <w:rStyle w:val="Emphasis"/>
          <w:highlight w:val="green"/>
        </w:rPr>
        <w:t>plague</w:t>
      </w:r>
      <w:r w:rsidRPr="008E51F7">
        <w:rPr>
          <w:sz w:val="16"/>
        </w:rPr>
        <w:t>. As an ISIS member who was educated in physics and chemistry wrote in a document obtained by the U.S., "the advantages of biological weapons is the low cost and high rate of casualties."</w:t>
      </w:r>
      <w:r>
        <w:rPr>
          <w:sz w:val="16"/>
        </w:rPr>
        <w:t xml:space="preserve"> </w:t>
      </w:r>
      <w:r w:rsidRPr="008E51F7">
        <w:rPr>
          <w:rStyle w:val="StyleUnderline"/>
        </w:rPr>
        <w:t xml:space="preserve">The growing </w:t>
      </w:r>
      <w:r w:rsidRPr="008E51F7">
        <w:rPr>
          <w:rStyle w:val="Emphasis"/>
          <w:highlight w:val="green"/>
        </w:rPr>
        <w:t>power</w:t>
      </w:r>
      <w:r w:rsidRPr="008E51F7">
        <w:rPr>
          <w:rStyle w:val="StyleUnderline"/>
          <w:highlight w:val="green"/>
        </w:rPr>
        <w:t xml:space="preserve"> and </w:t>
      </w:r>
      <w:r w:rsidRPr="008E51F7">
        <w:rPr>
          <w:rStyle w:val="Emphasis"/>
          <w:highlight w:val="green"/>
        </w:rPr>
        <w:t>accessibility</w:t>
      </w:r>
      <w:r w:rsidRPr="008E51F7">
        <w:rPr>
          <w:rStyle w:val="StyleUnderline"/>
          <w:highlight w:val="green"/>
        </w:rPr>
        <w:t xml:space="preserve"> of</w:t>
      </w:r>
      <w:r w:rsidRPr="008E51F7">
        <w:rPr>
          <w:sz w:val="16"/>
        </w:rPr>
        <w:t xml:space="preserve"> so-called </w:t>
      </w:r>
      <w:r w:rsidRPr="008E51F7">
        <w:rPr>
          <w:rStyle w:val="StyleUnderline"/>
          <w:highlight w:val="green"/>
        </w:rPr>
        <w:t xml:space="preserve">"dual-use" </w:t>
      </w:r>
      <w:r w:rsidRPr="008E51F7">
        <w:rPr>
          <w:rStyle w:val="Emphasis"/>
          <w:highlight w:val="green"/>
        </w:rPr>
        <w:t>tech</w:t>
      </w:r>
      <w:r w:rsidRPr="008E51F7">
        <w:rPr>
          <w:rStyle w:val="StyleUnderline"/>
        </w:rPr>
        <w:t>nologies</w:t>
      </w:r>
      <w:r w:rsidRPr="008E51F7">
        <w:rPr>
          <w:sz w:val="16"/>
        </w:rPr>
        <w:t xml:space="preserve"> (those that can be used to benefit humanity or inflict terrible harms) </w:t>
      </w:r>
      <w:r w:rsidRPr="008E51F7">
        <w:rPr>
          <w:rStyle w:val="StyleUnderline"/>
          <w:highlight w:val="green"/>
        </w:rPr>
        <w:t>is one</w:t>
      </w:r>
      <w:r w:rsidRPr="008E51F7">
        <w:rPr>
          <w:rStyle w:val="StyleUnderline"/>
        </w:rPr>
        <w:t xml:space="preserve"> of the main </w:t>
      </w:r>
      <w:r w:rsidRPr="008E51F7">
        <w:rPr>
          <w:rStyle w:val="Emphasis"/>
          <w:highlight w:val="green"/>
        </w:rPr>
        <w:t>reason</w:t>
      </w:r>
      <w:r w:rsidRPr="008E51F7">
        <w:rPr>
          <w:rStyle w:val="StyleUnderline"/>
        </w:rPr>
        <w:t xml:space="preserve">s global catastrophic risk scholars believe </w:t>
      </w:r>
      <w:r w:rsidRPr="008E51F7">
        <w:rPr>
          <w:rStyle w:val="StyleUnderline"/>
          <w:highlight w:val="green"/>
        </w:rPr>
        <w:t xml:space="preserve">the threat of </w:t>
      </w:r>
      <w:r w:rsidRPr="008E51F7">
        <w:rPr>
          <w:rStyle w:val="Emphasis"/>
          <w:highlight w:val="green"/>
        </w:rPr>
        <w:t>civilizational collapse</w:t>
      </w:r>
      <w:r w:rsidRPr="008E51F7">
        <w:rPr>
          <w:rStyle w:val="StyleUnderline"/>
          <w:highlight w:val="green"/>
        </w:rPr>
        <w:t xml:space="preserve"> and</w:t>
      </w:r>
      <w:r w:rsidRPr="008E51F7">
        <w:rPr>
          <w:rStyle w:val="StyleUnderline"/>
        </w:rPr>
        <w:t xml:space="preserve"> even </w:t>
      </w:r>
      <w:r w:rsidRPr="008E51F7">
        <w:rPr>
          <w:rStyle w:val="Emphasis"/>
          <w:highlight w:val="green"/>
        </w:rPr>
        <w:t>human extinction</w:t>
      </w:r>
      <w:r w:rsidRPr="008E51F7">
        <w:rPr>
          <w:rStyle w:val="StyleUnderline"/>
          <w:highlight w:val="green"/>
        </w:rPr>
        <w:t xml:space="preserve"> is </w:t>
      </w:r>
      <w:r w:rsidRPr="008E51F7">
        <w:rPr>
          <w:rStyle w:val="Emphasis"/>
          <w:highlight w:val="green"/>
        </w:rPr>
        <w:t>higher</w:t>
      </w:r>
      <w:r w:rsidRPr="008E51F7">
        <w:rPr>
          <w:rStyle w:val="StyleUnderline"/>
        </w:rPr>
        <w:t xml:space="preserve"> today </w:t>
      </w:r>
      <w:r w:rsidRPr="008E51F7">
        <w:rPr>
          <w:rStyle w:val="StyleUnderline"/>
          <w:highlight w:val="green"/>
        </w:rPr>
        <w:t xml:space="preserve">than </w:t>
      </w:r>
      <w:r w:rsidRPr="008E51F7">
        <w:rPr>
          <w:rStyle w:val="Emphasis"/>
          <w:highlight w:val="green"/>
        </w:rPr>
        <w:t>ever before</w:t>
      </w:r>
      <w:r w:rsidRPr="008E51F7">
        <w:rPr>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r>
        <w:rPr>
          <w:sz w:val="16"/>
        </w:rPr>
        <w:t xml:space="preserve"> </w:t>
      </w:r>
      <w:r w:rsidRPr="008E51F7">
        <w:rPr>
          <w:sz w:val="16"/>
        </w:rPr>
        <w:t>it is no exaggeration to say we are on the cusp of the further perfection of extreme evil, an evil whose possibility spreads well beyond that which weapons of mass destruction bequeathed to the nation-states, on to a surprising and terrible empowerment of extreme individuals.</w:t>
      </w:r>
      <w:r>
        <w:rPr>
          <w:sz w:val="16"/>
        </w:rPr>
        <w:t xml:space="preserve"> </w:t>
      </w:r>
      <w:r w:rsidRPr="008E51F7">
        <w:rPr>
          <w:sz w:val="16"/>
        </w:rPr>
        <w:t xml:space="preserve">The intersection of these historical and technological trend lines — of religio-political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8E51F7">
        <w:rPr>
          <w:rStyle w:val="StyleUnderline"/>
        </w:rPr>
        <w:t xml:space="preserve">2001 might be a </w:t>
      </w:r>
      <w:r w:rsidRPr="008E51F7">
        <w:rPr>
          <w:rStyle w:val="Emphasis"/>
        </w:rPr>
        <w:t>mere preview</w:t>
      </w:r>
      <w:r w:rsidRPr="008E51F7">
        <w:rPr>
          <w:rStyle w:val="StyleUnderline"/>
        </w:rPr>
        <w:t xml:space="preserve"> of </w:t>
      </w:r>
      <w:r w:rsidRPr="008E51F7">
        <w:rPr>
          <w:rStyle w:val="Emphasis"/>
        </w:rPr>
        <w:t>what's to come</w:t>
      </w:r>
      <w:r w:rsidRPr="008E51F7">
        <w:rPr>
          <w:sz w:val="16"/>
        </w:rPr>
        <w:t>.</w:t>
      </w:r>
    </w:p>
    <w:p w14:paraId="4DBE5769" w14:textId="77777777" w:rsidR="008E67B1" w:rsidRPr="00CB46EC" w:rsidRDefault="008E67B1" w:rsidP="008E67B1">
      <w:pPr>
        <w:pStyle w:val="Heading4"/>
        <w:rPr>
          <w:rFonts w:cs="Times New Roman"/>
        </w:rPr>
      </w:pPr>
      <w:r>
        <w:rPr>
          <w:rFonts w:cs="Times New Roman"/>
        </w:rPr>
        <w:t>US Allied</w:t>
      </w:r>
      <w:r w:rsidRPr="00CB46EC">
        <w:rPr>
          <w:rFonts w:cs="Times New Roman"/>
        </w:rPr>
        <w:t xml:space="preserve"> tech leadership prevents extinction </w:t>
      </w:r>
    </w:p>
    <w:p w14:paraId="1A2C3B67" w14:textId="77777777" w:rsidR="008E67B1" w:rsidRPr="00CB46EC" w:rsidRDefault="008E67B1" w:rsidP="008E67B1">
      <w:pPr>
        <w:rPr>
          <w:sz w:val="14"/>
        </w:rPr>
      </w:pPr>
      <w:r w:rsidRPr="00CB46EC">
        <w:rPr>
          <w:sz w:val="14"/>
        </w:rPr>
        <w:t xml:space="preserve">Ash </w:t>
      </w:r>
      <w:r w:rsidRPr="00CB46EC">
        <w:rPr>
          <w:rStyle w:val="Style13ptBold"/>
        </w:rPr>
        <w:t>Jain 19</w:t>
      </w:r>
      <w:r w:rsidRPr="00CB46EC">
        <w:rPr>
          <w:sz w:val="14"/>
        </w:rP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577EB6">
        <w:rPr>
          <w:sz w:val="14"/>
        </w:rPr>
        <w:t>https://www.atlanticcouncil.org/wp-content/uploads/2019/10/Present-at-the-Recreation.pdf</w:t>
      </w:r>
    </w:p>
    <w:p w14:paraId="2DEF9EB5" w14:textId="77777777" w:rsidR="008E67B1" w:rsidRDefault="008E67B1" w:rsidP="008E67B1">
      <w:pPr>
        <w:rPr>
          <w:sz w:val="16"/>
        </w:rPr>
      </w:pPr>
      <w:r w:rsidRPr="00CB46EC">
        <w:rPr>
          <w:rStyle w:val="StyleUnderline"/>
        </w:rPr>
        <w:t>The system must</w:t>
      </w:r>
      <w:r w:rsidRPr="00CB46EC">
        <w:rPr>
          <w:sz w:val="16"/>
        </w:rPr>
        <w:t xml:space="preserve"> also </w:t>
      </w:r>
      <w:r w:rsidRPr="00CB46EC">
        <w:rPr>
          <w:rStyle w:val="StyleUnderline"/>
        </w:rPr>
        <w:t>be adapted to deal with</w:t>
      </w:r>
      <w:r w:rsidRPr="00CB46EC">
        <w:rPr>
          <w:sz w:val="16"/>
        </w:rPr>
        <w:t xml:space="preserve"> new issues that were not envisioned when the existing order was designed. Foremost among these issues is </w:t>
      </w:r>
      <w:r w:rsidRPr="00CB46EC">
        <w:rPr>
          <w:rStyle w:val="StyleUnderline"/>
        </w:rPr>
        <w:t xml:space="preserve">emerging and disruptive technology, including </w:t>
      </w:r>
      <w:r w:rsidRPr="00CB46EC">
        <w:rPr>
          <w:rStyle w:val="Emphasis"/>
        </w:rPr>
        <w:t>AI</w:t>
      </w:r>
      <w:r w:rsidRPr="00CB46EC">
        <w:rPr>
          <w:rStyle w:val="StyleUnderline"/>
        </w:rPr>
        <w:t xml:space="preserve">, </w:t>
      </w:r>
      <w:r w:rsidRPr="00CB46EC">
        <w:rPr>
          <w:rStyle w:val="Emphasis"/>
        </w:rPr>
        <w:t>additive manufacturing</w:t>
      </w:r>
      <w:r w:rsidRPr="00CB46EC">
        <w:rPr>
          <w:sz w:val="16"/>
        </w:rPr>
        <w:t xml:space="preserve"> (or </w:t>
      </w:r>
      <w:r w:rsidRPr="00CB46EC">
        <w:rPr>
          <w:rStyle w:val="Emphasis"/>
        </w:rPr>
        <w:t>3D printing</w:t>
      </w:r>
      <w:r w:rsidRPr="00CB46EC">
        <w:rPr>
          <w:sz w:val="16"/>
        </w:rPr>
        <w:t xml:space="preserve">), </w:t>
      </w:r>
      <w:r w:rsidRPr="00CB46EC">
        <w:rPr>
          <w:rStyle w:val="StyleUnderline"/>
        </w:rPr>
        <w:t>quantum computing</w:t>
      </w:r>
      <w:r w:rsidRPr="00CB46EC">
        <w:rPr>
          <w:sz w:val="16"/>
        </w:rPr>
        <w:t xml:space="preserve">, </w:t>
      </w:r>
      <w:r w:rsidRPr="00CB46EC">
        <w:rPr>
          <w:rStyle w:val="Emphasis"/>
        </w:rPr>
        <w:t>genetic engineering</w:t>
      </w:r>
      <w:r w:rsidRPr="00CB46EC">
        <w:rPr>
          <w:rStyle w:val="StyleUnderline"/>
        </w:rPr>
        <w:t xml:space="preserve">, </w:t>
      </w:r>
      <w:r w:rsidRPr="00CB46EC">
        <w:rPr>
          <w:rStyle w:val="Emphasis"/>
        </w:rPr>
        <w:t>robotics</w:t>
      </w:r>
      <w:r w:rsidRPr="00CB46EC">
        <w:rPr>
          <w:rStyle w:val="StyleUnderline"/>
        </w:rPr>
        <w:t xml:space="preserve">, </w:t>
      </w:r>
      <w:r w:rsidRPr="00CB46EC">
        <w:rPr>
          <w:rStyle w:val="Emphasis"/>
        </w:rPr>
        <w:t>directed energy</w:t>
      </w:r>
      <w:r w:rsidRPr="00CB46EC">
        <w:rPr>
          <w:rStyle w:val="StyleUnderline"/>
        </w:rPr>
        <w:t>, the</w:t>
      </w:r>
      <w:r w:rsidRPr="00CB46EC">
        <w:rPr>
          <w:sz w:val="16"/>
        </w:rPr>
        <w:t xml:space="preserve"> Internet of things (</w:t>
      </w:r>
      <w:r w:rsidRPr="00CB46EC">
        <w:rPr>
          <w:rStyle w:val="Emphasis"/>
          <w:highlight w:val="green"/>
        </w:rPr>
        <w:t>IOT</w:t>
      </w:r>
      <w:r w:rsidRPr="00CB46EC">
        <w:rPr>
          <w:rStyle w:val="StyleUnderline"/>
          <w:highlight w:val="green"/>
        </w:rPr>
        <w:t xml:space="preserve">), </w:t>
      </w:r>
      <w:r w:rsidRPr="00CB46EC">
        <w:rPr>
          <w:rStyle w:val="Emphasis"/>
          <w:highlight w:val="green"/>
        </w:rPr>
        <w:t>5G</w:t>
      </w:r>
      <w:r w:rsidRPr="00CB46EC">
        <w:rPr>
          <w:rStyle w:val="StyleUnderline"/>
          <w:highlight w:val="green"/>
        </w:rPr>
        <w:t xml:space="preserve">, </w:t>
      </w:r>
      <w:r w:rsidRPr="00CB46EC">
        <w:rPr>
          <w:rStyle w:val="Emphasis"/>
          <w:highlight w:val="green"/>
        </w:rPr>
        <w:t>space</w:t>
      </w:r>
      <w:r w:rsidRPr="00CB46EC">
        <w:rPr>
          <w:rStyle w:val="StyleUnderline"/>
          <w:highlight w:val="green"/>
        </w:rPr>
        <w:t xml:space="preserve">, </w:t>
      </w:r>
      <w:r w:rsidRPr="00CB46EC">
        <w:rPr>
          <w:rStyle w:val="Emphasis"/>
          <w:highlight w:val="green"/>
        </w:rPr>
        <w:t>cyber</w:t>
      </w:r>
      <w:r w:rsidRPr="00CB46EC">
        <w:rPr>
          <w:sz w:val="16"/>
        </w:rPr>
        <w:t xml:space="preserve">, and many others. Like other disruptive technologies before them, </w:t>
      </w:r>
      <w:r w:rsidRPr="00CB46EC">
        <w:rPr>
          <w:rStyle w:val="StyleUnderline"/>
        </w:rPr>
        <w:t xml:space="preserve">these innovations </w:t>
      </w:r>
      <w:r w:rsidRPr="00CB46EC">
        <w:rPr>
          <w:rStyle w:val="StyleUnderline"/>
          <w:highlight w:val="green"/>
        </w:rPr>
        <w:t>promise</w:t>
      </w:r>
      <w:r w:rsidRPr="00CB46EC">
        <w:rPr>
          <w:rStyle w:val="StyleUnderline"/>
        </w:rPr>
        <w:t xml:space="preserve"> great </w:t>
      </w:r>
      <w:r w:rsidRPr="00CB46EC">
        <w:rPr>
          <w:rStyle w:val="StyleUnderline"/>
          <w:highlight w:val="green"/>
        </w:rPr>
        <w:t>benefits, but</w:t>
      </w:r>
      <w:r w:rsidRPr="00CB46EC">
        <w:rPr>
          <w:rStyle w:val="StyleUnderline"/>
        </w:rPr>
        <w:t xml:space="preserve"> also </w:t>
      </w:r>
      <w:r w:rsidRPr="00CB46EC">
        <w:rPr>
          <w:rStyle w:val="StyleUnderline"/>
          <w:highlight w:val="green"/>
        </w:rPr>
        <w:t>carry</w:t>
      </w:r>
      <w:r w:rsidRPr="00CB46EC">
        <w:rPr>
          <w:rStyle w:val="StyleUnderline"/>
        </w:rPr>
        <w:t xml:space="preserve"> </w:t>
      </w:r>
      <w:r w:rsidRPr="00CB46EC">
        <w:rPr>
          <w:rStyle w:val="Emphasis"/>
        </w:rPr>
        <w:t xml:space="preserve">serious </w:t>
      </w:r>
      <w:r w:rsidRPr="00CB46EC">
        <w:rPr>
          <w:rStyle w:val="Emphasis"/>
          <w:highlight w:val="green"/>
        </w:rPr>
        <w:t>downside risks</w:t>
      </w:r>
      <w:r w:rsidRPr="00CB46EC">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CB46EC">
        <w:rPr>
          <w:rStyle w:val="StyleUnderline"/>
        </w:rPr>
        <w:t>AI is</w:t>
      </w:r>
      <w:r w:rsidRPr="00CB46EC">
        <w:rPr>
          <w:sz w:val="16"/>
        </w:rPr>
        <w:t xml:space="preserve"> also transforming economies and societies, and </w:t>
      </w:r>
      <w:r w:rsidRPr="00CB46EC">
        <w:rPr>
          <w:rStyle w:val="StyleUnderline"/>
        </w:rPr>
        <w:t>generating new security challenges</w:t>
      </w:r>
      <w:r w:rsidRPr="00CB46EC">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CB46EC">
        <w:rPr>
          <w:rStyle w:val="StyleUnderline"/>
          <w:highlight w:val="green"/>
        </w:rPr>
        <w:t>autonomous weapons</w:t>
      </w:r>
      <w:r w:rsidRPr="00CB46EC">
        <w:rPr>
          <w:sz w:val="16"/>
        </w:rPr>
        <w:t xml:space="preserve"> systems will become “killer robots” that select and engage targets without human input, and </w:t>
      </w:r>
      <w:r w:rsidRPr="00CB46EC">
        <w:rPr>
          <w:rStyle w:val="StyleUnderline"/>
          <w:highlight w:val="green"/>
        </w:rPr>
        <w:t>could</w:t>
      </w:r>
      <w:r w:rsidRPr="00CB46EC">
        <w:rPr>
          <w:rStyle w:val="StyleUnderline"/>
        </w:rPr>
        <w:t xml:space="preserve"> eventually </w:t>
      </w:r>
      <w:r w:rsidRPr="00CB46EC">
        <w:rPr>
          <w:rStyle w:val="Emphasis"/>
          <w:highlight w:val="green"/>
        </w:rPr>
        <w:t>turn on</w:t>
      </w:r>
      <w:r w:rsidRPr="00CB46EC">
        <w:rPr>
          <w:rStyle w:val="Emphasis"/>
        </w:rPr>
        <w:t xml:space="preserve"> their </w:t>
      </w:r>
      <w:r w:rsidRPr="00CB46EC">
        <w:rPr>
          <w:rStyle w:val="Emphasis"/>
          <w:highlight w:val="green"/>
        </w:rPr>
        <w:t>creators, resulting in</w:t>
      </w:r>
      <w:r w:rsidRPr="00CB46EC">
        <w:rPr>
          <w:rStyle w:val="Emphasis"/>
        </w:rPr>
        <w:t xml:space="preserve"> human </w:t>
      </w:r>
      <w:r w:rsidRPr="00CB46EC">
        <w:rPr>
          <w:rStyle w:val="Emphasis"/>
          <w:highlight w:val="green"/>
        </w:rPr>
        <w:t>extinction</w:t>
      </w:r>
      <w:r w:rsidRPr="00CB46EC">
        <w:rPr>
          <w:rStyle w:val="StyleUnderline"/>
        </w:rPr>
        <w:t xml:space="preserve">. The other technologies on this lisgt similarly balance great potential upside with great downside risk. </w:t>
      </w:r>
      <w:r w:rsidRPr="00CB46EC">
        <w:rPr>
          <w:rStyle w:val="StyleUnderline"/>
          <w:highlight w:val="green"/>
        </w:rPr>
        <w:t>3D printing</w:t>
      </w:r>
      <w:r w:rsidRPr="00CB46EC">
        <w:rPr>
          <w:sz w:val="16"/>
        </w:rPr>
        <w:t xml:space="preserve">, for example, can be used to “make anything anywhere,” reducing costs for a wide range of manufactured goods and encouraging a return of local manufacturing industries.61 At the same time, advanced 3D printers </w:t>
      </w:r>
      <w:r w:rsidRPr="00CB46EC">
        <w:rPr>
          <w:rStyle w:val="StyleUnderline"/>
          <w:highlight w:val="green"/>
        </w:rPr>
        <w:t>can</w:t>
      </w:r>
      <w:r w:rsidRPr="00CB46EC">
        <w:rPr>
          <w:sz w:val="16"/>
        </w:rPr>
        <w:t xml:space="preserve"> also </w:t>
      </w:r>
      <w:r w:rsidRPr="00CB46EC">
        <w:rPr>
          <w:rStyle w:val="StyleUnderline"/>
          <w:highlight w:val="green"/>
        </w:rPr>
        <w:t>be used by</w:t>
      </w:r>
      <w:r w:rsidRPr="00CB46EC">
        <w:rPr>
          <w:rStyle w:val="StyleUnderline"/>
        </w:rPr>
        <w:t xml:space="preserve"> revisionist and </w:t>
      </w:r>
      <w:r w:rsidRPr="00CB46EC">
        <w:rPr>
          <w:rStyle w:val="StyleUnderline"/>
          <w:highlight w:val="green"/>
        </w:rPr>
        <w:t>rogue states</w:t>
      </w:r>
      <w:r w:rsidRPr="00CB46EC">
        <w:rPr>
          <w:rStyle w:val="StyleUnderline"/>
        </w:rPr>
        <w:t xml:space="preserve"> to print component parts for advanced weapons systems or</w:t>
      </w:r>
      <w:r w:rsidRPr="00CB46EC">
        <w:rPr>
          <w:sz w:val="16"/>
        </w:rPr>
        <w:t xml:space="preserve"> even </w:t>
      </w:r>
      <w:r w:rsidRPr="00CB46EC">
        <w:rPr>
          <w:rStyle w:val="StyleUnderline"/>
        </w:rPr>
        <w:t>WMD</w:t>
      </w:r>
      <w:r w:rsidRPr="00CB46EC">
        <w:rPr>
          <w:sz w:val="16"/>
        </w:rPr>
        <w:t xml:space="preserve"> programs, </w:t>
      </w:r>
      <w:r w:rsidRPr="00CB46EC">
        <w:rPr>
          <w:rStyle w:val="Emphasis"/>
          <w:highlight w:val="green"/>
        </w:rPr>
        <w:t>spurring arms races and</w:t>
      </w:r>
      <w:r w:rsidRPr="00CB46EC">
        <w:rPr>
          <w:rStyle w:val="Emphasis"/>
        </w:rPr>
        <w:t xml:space="preserve"> weapons </w:t>
      </w:r>
      <w:r w:rsidRPr="00CB46EC">
        <w:rPr>
          <w:rStyle w:val="Emphasis"/>
          <w:highlight w:val="green"/>
        </w:rPr>
        <w:t>prolif</w:t>
      </w:r>
      <w:r w:rsidRPr="00CB46EC">
        <w:rPr>
          <w:rStyle w:val="Emphasis"/>
        </w:rPr>
        <w:t>eration</w:t>
      </w:r>
      <w:r w:rsidRPr="00CB46EC">
        <w:rPr>
          <w:sz w:val="16"/>
        </w:rPr>
        <w:t xml:space="preserve">.62 </w:t>
      </w:r>
      <w:r w:rsidRPr="00CB46EC">
        <w:rPr>
          <w:rStyle w:val="StyleUnderline"/>
        </w:rPr>
        <w:t>Genetic engineering can</w:t>
      </w:r>
      <w:r w:rsidRPr="00CB46EC">
        <w:rPr>
          <w:sz w:val="16"/>
        </w:rPr>
        <w:t xml:space="preserve"> wipe out entire classes of disease through improved medicine, or </w:t>
      </w:r>
      <w:r w:rsidRPr="00CB46EC">
        <w:rPr>
          <w:rStyle w:val="StyleUnderline"/>
        </w:rPr>
        <w:t>wipe out entire classes of people through genetically engineered superbugs. Directed-energy missile defenses may defend against incoming missile attacks, while</w:t>
      </w:r>
      <w:r w:rsidRPr="00CB46EC">
        <w:rPr>
          <w:sz w:val="16"/>
        </w:rPr>
        <w:t xml:space="preserve"> also </w:t>
      </w:r>
      <w:r w:rsidRPr="00CB46EC">
        <w:rPr>
          <w:rStyle w:val="Emphasis"/>
        </w:rPr>
        <w:t>undermining global strategic stability</w:t>
      </w:r>
      <w:r w:rsidRPr="00CB46EC">
        <w:rPr>
          <w:sz w:val="16"/>
        </w:rPr>
        <w:t xml:space="preserve">. Perhaps </w:t>
      </w:r>
      <w:r w:rsidRPr="00CB46EC">
        <w:rPr>
          <w:rStyle w:val="StyleUnderline"/>
        </w:rPr>
        <w:t>the greatest risk to global strategic stability from new technology</w:t>
      </w:r>
      <w:r w:rsidRPr="00CB46EC">
        <w:rPr>
          <w:sz w:val="16"/>
        </w:rPr>
        <w:t xml:space="preserve">, however, </w:t>
      </w:r>
      <w:r w:rsidRPr="00CB46EC">
        <w:rPr>
          <w:rStyle w:val="StyleUnderline"/>
        </w:rPr>
        <w:t>comes from the risk</w:t>
      </w:r>
      <w:r w:rsidRPr="00CB46EC">
        <w:rPr>
          <w:sz w:val="16"/>
        </w:rPr>
        <w:t xml:space="preserve"> that </w:t>
      </w:r>
      <w:r w:rsidRPr="00CB46EC">
        <w:rPr>
          <w:rStyle w:val="Emphasis"/>
        </w:rPr>
        <w:t>revisionist autocracies may win the new tech arms race</w:t>
      </w:r>
      <w:r w:rsidRPr="00CB46EC">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CB46EC">
        <w:rPr>
          <w:rStyle w:val="StyleUnderline"/>
        </w:rPr>
        <w:t>stability has been maintained in Europe and Asia</w:t>
      </w:r>
      <w:r w:rsidRPr="00CB46EC">
        <w:rPr>
          <w:sz w:val="16"/>
        </w:rPr>
        <w:t xml:space="preserve"> for decades </w:t>
      </w:r>
      <w:r w:rsidRPr="00CB46EC">
        <w:rPr>
          <w:rStyle w:val="StyleUnderline"/>
        </w:rPr>
        <w:t xml:space="preserve">because the </w:t>
      </w:r>
      <w:r w:rsidRPr="00CB46EC">
        <w:rPr>
          <w:rStyle w:val="Emphasis"/>
        </w:rPr>
        <w:t>U</w:t>
      </w:r>
      <w:r w:rsidRPr="00CB46EC">
        <w:rPr>
          <w:sz w:val="16"/>
        </w:rPr>
        <w:t xml:space="preserve">nited </w:t>
      </w:r>
      <w:r w:rsidRPr="00CB46EC">
        <w:rPr>
          <w:rStyle w:val="Emphasis"/>
        </w:rPr>
        <w:t>S</w:t>
      </w:r>
      <w:r w:rsidRPr="00CB46EC">
        <w:rPr>
          <w:sz w:val="16"/>
        </w:rPr>
        <w:t xml:space="preserve">tates </w:t>
      </w:r>
      <w:r w:rsidRPr="00CB46EC">
        <w:rPr>
          <w:rStyle w:val="StyleUnderline"/>
        </w:rPr>
        <w:t>and its democratic allies possessed a favorable economic and military balance of power</w:t>
      </w:r>
      <w:r w:rsidRPr="00CB46EC">
        <w:rPr>
          <w:sz w:val="16"/>
        </w:rPr>
        <w:t xml:space="preserve"> in those key regions. Many believe, however, that China may now have the lead in the new technologies of the twenty-first century, including AI, quantum, 5G, hypersonic missiles, and others. </w:t>
      </w:r>
      <w:r w:rsidRPr="00CB46EC">
        <w:rPr>
          <w:rStyle w:val="StyleUnderline"/>
        </w:rPr>
        <w:t>If China succeeds in mastering the technologies of the future before the democratic core</w:t>
      </w:r>
      <w:r w:rsidRPr="00CB46EC">
        <w:rPr>
          <w:sz w:val="16"/>
        </w:rPr>
        <w:t xml:space="preserve">, then </w:t>
      </w:r>
      <w:r w:rsidRPr="00CB46EC">
        <w:rPr>
          <w:rStyle w:val="StyleUnderline"/>
        </w:rPr>
        <w:t>this could lead to a drastic and rapid shift in the balance of power, upsetting global strategic stability, and the call for a democratic- led, rules-based system</w:t>
      </w:r>
      <w:r w:rsidRPr="00CB46EC">
        <w:rPr>
          <w:sz w:val="16"/>
        </w:rPr>
        <w:t xml:space="preserve"> outlined in these pages.63 </w:t>
      </w:r>
      <w:r w:rsidRPr="00CB46EC">
        <w:rPr>
          <w:rStyle w:val="StyleUnderline"/>
          <w:highlight w:val="green"/>
        </w:rPr>
        <w:t xml:space="preserve">The </w:t>
      </w:r>
      <w:r w:rsidRPr="00CB46EC">
        <w:rPr>
          <w:rStyle w:val="Emphasis"/>
          <w:highlight w:val="green"/>
        </w:rPr>
        <w:t>U</w:t>
      </w:r>
      <w:r w:rsidRPr="00CB46EC">
        <w:rPr>
          <w:sz w:val="16"/>
        </w:rPr>
        <w:t xml:space="preserve">nited </w:t>
      </w:r>
      <w:r w:rsidRPr="00CB46EC">
        <w:rPr>
          <w:rStyle w:val="Emphasis"/>
          <w:highlight w:val="green"/>
        </w:rPr>
        <w:t>S</w:t>
      </w:r>
      <w:r w:rsidRPr="00CB46EC">
        <w:rPr>
          <w:sz w:val="16"/>
        </w:rPr>
        <w:t xml:space="preserve">tates </w:t>
      </w:r>
      <w:r w:rsidRPr="00CB46EC">
        <w:rPr>
          <w:rStyle w:val="StyleUnderline"/>
          <w:highlight w:val="green"/>
        </w:rPr>
        <w:t>and</w:t>
      </w:r>
      <w:r w:rsidRPr="00CB46EC">
        <w:rPr>
          <w:rStyle w:val="StyleUnderline"/>
        </w:rPr>
        <w:t xml:space="preserve"> its </w:t>
      </w:r>
      <w:r w:rsidRPr="00CB46EC">
        <w:rPr>
          <w:rStyle w:val="Emphasis"/>
          <w:highlight w:val="green"/>
        </w:rPr>
        <w:t>democratic allies</w:t>
      </w:r>
      <w:r w:rsidRPr="00CB46EC">
        <w:rPr>
          <w:rStyle w:val="StyleUnderline"/>
          <w:highlight w:val="green"/>
        </w:rPr>
        <w:t xml:space="preserve"> need to</w:t>
      </w:r>
      <w:r w:rsidRPr="00CB46EC">
        <w:rPr>
          <w:rStyle w:val="StyleUnderline"/>
        </w:rPr>
        <w:t xml:space="preserve"> work with other major powers to develop a framework for </w:t>
      </w:r>
      <w:r w:rsidRPr="00CB46EC">
        <w:rPr>
          <w:rStyle w:val="Emphasis"/>
          <w:highlight w:val="green"/>
        </w:rPr>
        <w:t>harness</w:t>
      </w:r>
      <w:r w:rsidRPr="00CB46EC">
        <w:rPr>
          <w:rStyle w:val="StyleUnderline"/>
        </w:rPr>
        <w:t xml:space="preserve">ing emerging </w:t>
      </w:r>
      <w:r w:rsidRPr="00CB46EC">
        <w:rPr>
          <w:rStyle w:val="Emphasis"/>
          <w:highlight w:val="green"/>
        </w:rPr>
        <w:t>tech</w:t>
      </w:r>
      <w:r w:rsidRPr="00CB46EC">
        <w:rPr>
          <w:rStyle w:val="StyleUnderline"/>
        </w:rPr>
        <w:t xml:space="preserve">nology in a way </w:t>
      </w:r>
      <w:r w:rsidRPr="00CB46EC">
        <w:rPr>
          <w:rStyle w:val="StyleUnderline"/>
          <w:highlight w:val="green"/>
        </w:rPr>
        <w:t xml:space="preserve">that </w:t>
      </w:r>
      <w:r w:rsidRPr="00CB46EC">
        <w:rPr>
          <w:rStyle w:val="Emphasis"/>
          <w:highlight w:val="green"/>
        </w:rPr>
        <w:t>maximizes</w:t>
      </w:r>
      <w:r w:rsidRPr="00CB46EC">
        <w:rPr>
          <w:sz w:val="16"/>
        </w:rPr>
        <w:t xml:space="preserve"> its </w:t>
      </w:r>
      <w:r w:rsidRPr="00CB46EC">
        <w:rPr>
          <w:rStyle w:val="Emphasis"/>
          <w:highlight w:val="green"/>
        </w:rPr>
        <w:t>upside</w:t>
      </w:r>
      <w:r w:rsidRPr="00CB46EC">
        <w:rPr>
          <w:rStyle w:val="Emphasis"/>
        </w:rPr>
        <w:t xml:space="preserve"> potential</w:t>
      </w:r>
      <w:r w:rsidRPr="00CB46EC">
        <w:rPr>
          <w:rStyle w:val="StyleUnderline"/>
        </w:rPr>
        <w:t xml:space="preserve">, while </w:t>
      </w:r>
      <w:r w:rsidRPr="00CB46EC">
        <w:rPr>
          <w:rStyle w:val="Emphasis"/>
          <w:highlight w:val="green"/>
        </w:rPr>
        <w:t>mitigating</w:t>
      </w:r>
      <w:r w:rsidRPr="00CB46EC">
        <w:rPr>
          <w:sz w:val="16"/>
        </w:rPr>
        <w:t xml:space="preserve"> against its </w:t>
      </w:r>
      <w:r w:rsidRPr="00CB46EC">
        <w:rPr>
          <w:rStyle w:val="Emphasis"/>
          <w:highlight w:val="green"/>
        </w:rPr>
        <w:t>downside</w:t>
      </w:r>
      <w:r w:rsidRPr="00CB46EC">
        <w:rPr>
          <w:rStyle w:val="Emphasis"/>
        </w:rPr>
        <w:t xml:space="preserve"> risks</w:t>
      </w:r>
      <w:r w:rsidRPr="00CB46EC">
        <w:rPr>
          <w:sz w:val="16"/>
        </w:rPr>
        <w:t xml:space="preserve">, and also </w:t>
      </w:r>
      <w:r w:rsidRPr="00CB46EC">
        <w:rPr>
          <w:rStyle w:val="StyleUnderline"/>
        </w:rPr>
        <w:t>contributing to the maintenance of global stability</w:t>
      </w:r>
      <w:r w:rsidRPr="00CB46EC">
        <w:rPr>
          <w:sz w:val="16"/>
        </w:rPr>
        <w:t xml:space="preserve">.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 </w:t>
      </w:r>
      <w:r w:rsidRPr="00CB46EC">
        <w:rPr>
          <w:rStyle w:val="StyleUnderline"/>
        </w:rPr>
        <w:t>A new technology committee established under</w:t>
      </w:r>
      <w:r w:rsidRPr="00CB46EC">
        <w:rPr>
          <w:sz w:val="16"/>
        </w:rPr>
        <w:t xml:space="preserve"> the auspices of </w:t>
      </w:r>
      <w:r w:rsidRPr="00CB46EC">
        <w:rPr>
          <w:rStyle w:val="Emphasis"/>
        </w:rPr>
        <w:t>a revamped D10</w:t>
      </w:r>
      <w:r w:rsidRPr="00CB46EC">
        <w:rPr>
          <w:rStyle w:val="StyleUnderline"/>
        </w:rPr>
        <w:t xml:space="preserve"> could serve as a forum for the democratic core to converge on common standards for the protection of</w:t>
      </w:r>
      <w:r w:rsidRPr="00CB46EC">
        <w:rPr>
          <w:sz w:val="16"/>
        </w:rPr>
        <w:t xml:space="preserve"> privacy, individual rights, and </w:t>
      </w:r>
      <w:r w:rsidRPr="00CB46EC">
        <w:rPr>
          <w:rStyle w:val="StyleUnderline"/>
        </w:rPr>
        <w:t xml:space="preserve">liberal values amid rapid </w:t>
      </w:r>
      <w:r w:rsidRPr="00CB46EC">
        <w:rPr>
          <w:rStyle w:val="Emphasis"/>
        </w:rPr>
        <w:t>tech</w:t>
      </w:r>
      <w:r w:rsidRPr="00CB46EC">
        <w:rPr>
          <w:rStyle w:val="StyleUnderline"/>
        </w:rPr>
        <w:t>nological change</w:t>
      </w:r>
      <w:r w:rsidRPr="00CB46EC">
        <w:rPr>
          <w:sz w:val="16"/>
        </w:rPr>
        <w:t xml:space="preserve">. It is also imperative that the United States and its democratic allies maintain their innovation edge. This means cultivating their traditional advantages in this area, including in education, research and development, openness to immigration, and strong capital markets. </w:t>
      </w:r>
      <w:r w:rsidRPr="00CB46EC">
        <w:rPr>
          <w:rStyle w:val="StyleUnderline"/>
        </w:rPr>
        <w:t>It could discuss</w:t>
      </w:r>
      <w:r w:rsidRPr="00CB46EC">
        <w:rPr>
          <w:sz w:val="16"/>
        </w:rPr>
        <w:t xml:space="preserve"> the creation of formal </w:t>
      </w:r>
      <w:r w:rsidRPr="00CB46EC">
        <w:rPr>
          <w:rStyle w:val="StyleUnderline"/>
        </w:rPr>
        <w:t>norms and standards to guide the ethical uses of technology</w:t>
      </w:r>
      <w:r w:rsidRPr="00CB46EC">
        <w:rPr>
          <w:sz w:val="16"/>
        </w:rPr>
        <w:t xml:space="preserve">, from AI to genetic engineering to “killer robots.” </w:t>
      </w:r>
      <w:r w:rsidRPr="00CB46EC">
        <w:rPr>
          <w:rStyle w:val="StyleUnderline"/>
        </w:rPr>
        <w:t>This D10 Technology Norms Committee could</w:t>
      </w:r>
      <w:r w:rsidRPr="00CB46EC">
        <w:rPr>
          <w:sz w:val="16"/>
        </w:rPr>
        <w:t xml:space="preserve"> also serve as a platform to coordinate on strategies to </w:t>
      </w:r>
      <w:r w:rsidRPr="00CB46EC">
        <w:rPr>
          <w:rStyle w:val="Emphasis"/>
          <w:highlight w:val="green"/>
        </w:rPr>
        <w:t>ensure</w:t>
      </w:r>
      <w:r w:rsidRPr="00CB46EC">
        <w:rPr>
          <w:sz w:val="16"/>
        </w:rPr>
        <w:t xml:space="preserve"> that </w:t>
      </w:r>
      <w:r w:rsidRPr="00CB46EC">
        <w:rPr>
          <w:rStyle w:val="Emphasis"/>
          <w:highlight w:val="green"/>
        </w:rPr>
        <w:t>the U</w:t>
      </w:r>
      <w:r w:rsidRPr="00CB46EC">
        <w:rPr>
          <w:sz w:val="16"/>
        </w:rPr>
        <w:t xml:space="preserve">nited </w:t>
      </w:r>
      <w:r w:rsidRPr="00CB46EC">
        <w:rPr>
          <w:rStyle w:val="Emphasis"/>
          <w:highlight w:val="green"/>
        </w:rPr>
        <w:t>S</w:t>
      </w:r>
      <w:r w:rsidRPr="00CB46EC">
        <w:rPr>
          <w:sz w:val="16"/>
        </w:rPr>
        <w:t xml:space="preserve">tates </w:t>
      </w:r>
      <w:r w:rsidRPr="00CB46EC">
        <w:rPr>
          <w:rStyle w:val="Emphasis"/>
          <w:highlight w:val="green"/>
        </w:rPr>
        <w:t>and</w:t>
      </w:r>
      <w:r w:rsidRPr="00CB46EC">
        <w:rPr>
          <w:rStyle w:val="Emphasis"/>
        </w:rPr>
        <w:t xml:space="preserve"> its democratic </w:t>
      </w:r>
      <w:r w:rsidRPr="00CB46EC">
        <w:rPr>
          <w:rStyle w:val="Emphasis"/>
          <w:highlight w:val="green"/>
        </w:rPr>
        <w:t>allies</w:t>
      </w:r>
      <w:r w:rsidRPr="00CB46EC">
        <w:rPr>
          <w:rStyle w:val="StyleUnderline"/>
          <w:highlight w:val="green"/>
        </w:rPr>
        <w:t xml:space="preserve"> maintain their innovation edge</w:t>
      </w:r>
      <w:r w:rsidRPr="00CB46EC">
        <w:rPr>
          <w:rStyle w:val="StyleUnderline"/>
        </w:rPr>
        <w:t xml:space="preserve"> in areas of </w:t>
      </w:r>
      <w:r w:rsidRPr="00CB46EC">
        <w:rPr>
          <w:rStyle w:val="Emphasis"/>
        </w:rPr>
        <w:t>critically sensitive technology</w:t>
      </w:r>
      <w:r w:rsidRPr="00CB46EC">
        <w:rPr>
          <w:rStyle w:val="StyleUnderline"/>
        </w:rPr>
        <w:t>, and forge agreements to address threats posed by adversaries</w:t>
      </w:r>
      <w:r w:rsidRPr="00CB46EC">
        <w:rPr>
          <w:sz w:val="16"/>
        </w:rPr>
        <w:t>. It also means properly understanding the threat posed by Chinese technology. China’s 5G investments in Europe, for example, are not about business, but about Chinese Communist Party (CCP) control. The democratic core should counter China’s industrial policies that violate international trading standards, and defend against the national security threat posed by the penetration of Chinese technology into their societies.</w:t>
      </w:r>
    </w:p>
    <w:p w14:paraId="5CA859BF" w14:textId="77777777" w:rsidR="008E67B1" w:rsidRPr="0065640D" w:rsidRDefault="008E67B1" w:rsidP="008E67B1">
      <w:pPr>
        <w:pStyle w:val="Heading4"/>
        <w:rPr>
          <w:rFonts w:cs="Times New Roman"/>
          <w:u w:val="single"/>
        </w:rPr>
      </w:pPr>
      <w:r w:rsidRPr="0065640D">
        <w:rPr>
          <w:rFonts w:cs="Times New Roman"/>
        </w:rPr>
        <w:t xml:space="preserve">Supply chain disruptions cause </w:t>
      </w:r>
      <w:r w:rsidRPr="0065640D">
        <w:rPr>
          <w:rFonts w:cs="Times New Roman"/>
          <w:u w:val="single"/>
        </w:rPr>
        <w:t>global war</w:t>
      </w:r>
    </w:p>
    <w:p w14:paraId="4187E5FA" w14:textId="77777777" w:rsidR="008E67B1" w:rsidRPr="0065640D" w:rsidRDefault="008E67B1" w:rsidP="008E67B1">
      <w:pPr>
        <w:rPr>
          <w:sz w:val="14"/>
        </w:rPr>
      </w:pPr>
      <w:r w:rsidRPr="0065640D">
        <w:rPr>
          <w:rStyle w:val="Style13ptBold"/>
        </w:rPr>
        <w:t>Martin 21</w:t>
      </w:r>
      <w:r w:rsidRPr="0065640D">
        <w:rPr>
          <w:sz w:val="14"/>
        </w:rPr>
        <w:t>, director of the RAND National Security Supply Chain Institute, and a senior policy researcher RAND Corporation. (Bradley, 11-15-2021, “Supply Chain Disruptions: The Risks and Consequences”, https://www.rand.org/blog/2021/11/supply-chain-disruptions-the-risks-and-consequences.html)</w:t>
      </w:r>
    </w:p>
    <w:p w14:paraId="158E8FC0" w14:textId="77777777" w:rsidR="008E67B1" w:rsidRDefault="008E67B1" w:rsidP="008E67B1">
      <w:pPr>
        <w:rPr>
          <w:sz w:val="16"/>
        </w:rPr>
      </w:pPr>
      <w:r w:rsidRPr="0065640D">
        <w:rPr>
          <w:sz w:val="16"/>
        </w:rPr>
        <w:t xml:space="preserve">By now </w:t>
      </w:r>
      <w:r w:rsidRPr="0065640D">
        <w:rPr>
          <w:rStyle w:val="StyleUnderline"/>
        </w:rPr>
        <w:t xml:space="preserve">the </w:t>
      </w:r>
      <w:r w:rsidRPr="0065640D">
        <w:rPr>
          <w:rStyle w:val="Emphasis"/>
        </w:rPr>
        <w:t>impacts</w:t>
      </w:r>
      <w:r w:rsidRPr="0065640D">
        <w:rPr>
          <w:rStyle w:val="StyleUnderline"/>
        </w:rPr>
        <w:t xml:space="preserve"> of supply chain </w:t>
      </w:r>
      <w:r w:rsidRPr="0065640D">
        <w:rPr>
          <w:rStyle w:val="Emphasis"/>
        </w:rPr>
        <w:t>disruption</w:t>
      </w:r>
      <w:r w:rsidRPr="0065640D">
        <w:rPr>
          <w:rStyle w:val="StyleUnderline"/>
        </w:rPr>
        <w:t xml:space="preserve"> are becoming all </w:t>
      </w:r>
      <w:r w:rsidRPr="0065640D">
        <w:rPr>
          <w:rStyle w:val="Emphasis"/>
        </w:rPr>
        <w:t>too familiar</w:t>
      </w:r>
      <w:r w:rsidRPr="0065640D">
        <w:rPr>
          <w:sz w:val="16"/>
        </w:rPr>
        <w:t xml:space="preserve">: </w:t>
      </w:r>
      <w:r w:rsidRPr="0065640D">
        <w:rPr>
          <w:rStyle w:val="StyleUnderline"/>
        </w:rPr>
        <w:t>shortages</w:t>
      </w:r>
      <w:r w:rsidRPr="0065640D">
        <w:rPr>
          <w:sz w:val="16"/>
        </w:rPr>
        <w:t xml:space="preserve">, </w:t>
      </w:r>
      <w:r w:rsidRPr="0065640D">
        <w:rPr>
          <w:rStyle w:val="StyleUnderline"/>
        </w:rPr>
        <w:t>inflation</w:t>
      </w:r>
      <w:r w:rsidRPr="0065640D">
        <w:rPr>
          <w:sz w:val="16"/>
        </w:rPr>
        <w:t xml:space="preserve">, </w:t>
      </w:r>
      <w:r w:rsidRPr="0065640D">
        <w:rPr>
          <w:rStyle w:val="StyleUnderline"/>
        </w:rPr>
        <w:t>factory closures</w:t>
      </w:r>
      <w:r w:rsidRPr="0065640D">
        <w:rPr>
          <w:sz w:val="16"/>
        </w:rPr>
        <w:t xml:space="preserve">, </w:t>
      </w:r>
      <w:r w:rsidRPr="0065640D">
        <w:rPr>
          <w:rStyle w:val="StyleUnderline"/>
        </w:rPr>
        <w:t>goods waiting at ports to be unloaded</w:t>
      </w:r>
      <w:r w:rsidRPr="0065640D">
        <w:rPr>
          <w:sz w:val="16"/>
        </w:rPr>
        <w:t xml:space="preserve">. All these impacts are serious enough, but </w:t>
      </w:r>
      <w:r w:rsidRPr="0065640D">
        <w:rPr>
          <w:rStyle w:val="StyleUnderline"/>
          <w:highlight w:val="green"/>
        </w:rPr>
        <w:t>another</w:t>
      </w:r>
      <w:r w:rsidRPr="0065640D">
        <w:rPr>
          <w:sz w:val="16"/>
        </w:rPr>
        <w:t xml:space="preserve"> more-hidden </w:t>
      </w:r>
      <w:r w:rsidRPr="0065640D">
        <w:rPr>
          <w:rStyle w:val="StyleUnderline"/>
          <w:highlight w:val="green"/>
        </w:rPr>
        <w:t xml:space="preserve">concern </w:t>
      </w:r>
      <w:r w:rsidRPr="0065640D">
        <w:rPr>
          <w:rStyle w:val="Emphasis"/>
          <w:highlight w:val="green"/>
        </w:rPr>
        <w:t>lurks</w:t>
      </w:r>
      <w:r w:rsidRPr="0065640D">
        <w:rPr>
          <w:sz w:val="16"/>
        </w:rPr>
        <w:t xml:space="preserve"> just beneath the surface: </w:t>
      </w:r>
      <w:r w:rsidRPr="0065640D">
        <w:rPr>
          <w:rStyle w:val="StyleUnderline"/>
        </w:rPr>
        <w:t xml:space="preserve">the </w:t>
      </w:r>
      <w:r w:rsidRPr="0065640D">
        <w:rPr>
          <w:rStyle w:val="StyleUnderline"/>
          <w:highlight w:val="green"/>
        </w:rPr>
        <w:t xml:space="preserve">impact of supply chain </w:t>
      </w:r>
      <w:r w:rsidRPr="0065640D">
        <w:rPr>
          <w:rStyle w:val="Emphasis"/>
          <w:highlight w:val="green"/>
        </w:rPr>
        <w:t>failure</w:t>
      </w:r>
      <w:r w:rsidRPr="0065640D">
        <w:rPr>
          <w:sz w:val="16"/>
          <w:highlight w:val="green"/>
        </w:rPr>
        <w:t xml:space="preserve"> </w:t>
      </w:r>
      <w:r w:rsidRPr="0065640D">
        <w:rPr>
          <w:rStyle w:val="StyleUnderline"/>
          <w:highlight w:val="green"/>
        </w:rPr>
        <w:t xml:space="preserve">on </w:t>
      </w:r>
      <w:r w:rsidRPr="0065640D">
        <w:rPr>
          <w:rStyle w:val="Emphasis"/>
          <w:highlight w:val="green"/>
        </w:rPr>
        <w:t>national security</w:t>
      </w:r>
      <w:r w:rsidRPr="0065640D">
        <w:rPr>
          <w:sz w:val="16"/>
        </w:rPr>
        <w:t>, broadly defined as a nation's ability to protect and ensure the well-being of its population.</w:t>
      </w:r>
      <w:r>
        <w:rPr>
          <w:rStyle w:val="StyleUnderline"/>
        </w:rPr>
        <w:t xml:space="preserve"> </w:t>
      </w:r>
      <w:r w:rsidRPr="0065640D">
        <w:rPr>
          <w:sz w:val="16"/>
        </w:rPr>
        <w:t xml:space="preserve">This definition of </w:t>
      </w:r>
      <w:r w:rsidRPr="0065640D">
        <w:rPr>
          <w:rStyle w:val="StyleUnderline"/>
        </w:rPr>
        <w:t>“national security”</w:t>
      </w:r>
      <w:r w:rsidRPr="0065640D">
        <w:rPr>
          <w:sz w:val="16"/>
        </w:rPr>
        <w:t xml:space="preserve"> is broader than just the defense industry or military-related efforts; it also could </w:t>
      </w:r>
      <w:r w:rsidRPr="0065640D">
        <w:rPr>
          <w:rStyle w:val="StyleUnderline"/>
        </w:rPr>
        <w:t>encompass the</w:t>
      </w:r>
      <w:r w:rsidRPr="0065640D">
        <w:rPr>
          <w:sz w:val="16"/>
        </w:rPr>
        <w:t xml:space="preserve"> very </w:t>
      </w:r>
      <w:r w:rsidRPr="0065640D">
        <w:rPr>
          <w:rStyle w:val="StyleUnderline"/>
        </w:rPr>
        <w:t xml:space="preserve">ability of a nation to ensure economic </w:t>
      </w:r>
      <w:r w:rsidRPr="0065640D">
        <w:rPr>
          <w:rStyle w:val="Emphasis"/>
        </w:rPr>
        <w:t>well-being</w:t>
      </w:r>
      <w:r w:rsidRPr="0065640D">
        <w:rPr>
          <w:sz w:val="16"/>
        </w:rPr>
        <w:t xml:space="preserve">, public </w:t>
      </w:r>
      <w:r w:rsidRPr="0065640D">
        <w:rPr>
          <w:rStyle w:val="Emphasis"/>
        </w:rPr>
        <w:t>health</w:t>
      </w:r>
      <w:r w:rsidRPr="0065640D">
        <w:rPr>
          <w:sz w:val="16"/>
        </w:rPr>
        <w:t xml:space="preserve">, </w:t>
      </w:r>
      <w:r w:rsidRPr="0065640D">
        <w:rPr>
          <w:rStyle w:val="StyleUnderline"/>
        </w:rPr>
        <w:t xml:space="preserve">and </w:t>
      </w:r>
      <w:r w:rsidRPr="0065640D">
        <w:rPr>
          <w:rStyle w:val="Emphasis"/>
        </w:rPr>
        <w:t>protection</w:t>
      </w:r>
      <w:r w:rsidRPr="0065640D">
        <w:rPr>
          <w:sz w:val="16"/>
        </w:rPr>
        <w:t xml:space="preserve"> </w:t>
      </w:r>
      <w:r w:rsidRPr="0065640D">
        <w:rPr>
          <w:rStyle w:val="StyleUnderline"/>
        </w:rPr>
        <w:t>of</w:t>
      </w:r>
      <w:r w:rsidRPr="0065640D">
        <w:rPr>
          <w:sz w:val="16"/>
        </w:rPr>
        <w:t xml:space="preserve"> a nation's </w:t>
      </w:r>
      <w:r w:rsidRPr="0065640D">
        <w:rPr>
          <w:rStyle w:val="StyleUnderline"/>
        </w:rPr>
        <w:t>key infrastructure</w:t>
      </w:r>
      <w:r w:rsidRPr="0065640D">
        <w:rPr>
          <w:sz w:val="16"/>
        </w:rPr>
        <w:t xml:space="preserve">. </w:t>
      </w:r>
      <w:r w:rsidRPr="0065640D">
        <w:rPr>
          <w:rStyle w:val="StyleUnderline"/>
        </w:rPr>
        <w:t xml:space="preserve">Supply chain </w:t>
      </w:r>
      <w:r w:rsidRPr="0065640D">
        <w:rPr>
          <w:rStyle w:val="StyleUnderline"/>
          <w:highlight w:val="green"/>
        </w:rPr>
        <w:t xml:space="preserve">disruptions cause </w:t>
      </w:r>
      <w:r w:rsidRPr="0065640D">
        <w:rPr>
          <w:rStyle w:val="Emphasis"/>
          <w:highlight w:val="green"/>
        </w:rPr>
        <w:t>general</w:t>
      </w:r>
      <w:r w:rsidRPr="0065640D">
        <w:rPr>
          <w:rStyle w:val="StyleUnderline"/>
          <w:highlight w:val="green"/>
        </w:rPr>
        <w:t xml:space="preserve"> economic </w:t>
      </w:r>
      <w:r w:rsidRPr="0065640D">
        <w:rPr>
          <w:rStyle w:val="Emphasis"/>
          <w:highlight w:val="green"/>
        </w:rPr>
        <w:t>disruption</w:t>
      </w:r>
      <w:r w:rsidRPr="0065640D">
        <w:rPr>
          <w:sz w:val="16"/>
          <w:highlight w:val="green"/>
        </w:rPr>
        <w:t xml:space="preserve"> </w:t>
      </w:r>
      <w:r w:rsidRPr="0065640D">
        <w:rPr>
          <w:rStyle w:val="StyleUnderline"/>
          <w:highlight w:val="green"/>
        </w:rPr>
        <w:t>and</w:t>
      </w:r>
      <w:r w:rsidRPr="0065640D">
        <w:rPr>
          <w:rStyle w:val="StyleUnderline"/>
        </w:rPr>
        <w:t xml:space="preserve"> key </w:t>
      </w:r>
      <w:r w:rsidRPr="0065640D">
        <w:rPr>
          <w:rStyle w:val="StyleUnderline"/>
          <w:highlight w:val="green"/>
        </w:rPr>
        <w:t xml:space="preserve">commodity </w:t>
      </w:r>
      <w:r w:rsidRPr="0065640D">
        <w:rPr>
          <w:rStyle w:val="Emphasis"/>
          <w:highlight w:val="green"/>
        </w:rPr>
        <w:t>shortages</w:t>
      </w:r>
      <w:r w:rsidRPr="0065640D">
        <w:rPr>
          <w:sz w:val="16"/>
          <w:highlight w:val="green"/>
        </w:rPr>
        <w:t xml:space="preserve">, </w:t>
      </w:r>
      <w:r w:rsidRPr="0065640D">
        <w:rPr>
          <w:rStyle w:val="StyleUnderline"/>
          <w:highlight w:val="green"/>
        </w:rPr>
        <w:t>which</w:t>
      </w:r>
      <w:r w:rsidRPr="0065640D">
        <w:rPr>
          <w:sz w:val="16"/>
        </w:rPr>
        <w:t xml:space="preserve"> then in turn </w:t>
      </w:r>
      <w:r w:rsidRPr="0065640D">
        <w:rPr>
          <w:rStyle w:val="StyleUnderline"/>
        </w:rPr>
        <w:t>can</w:t>
      </w:r>
      <w:r w:rsidRPr="0065640D">
        <w:rPr>
          <w:sz w:val="16"/>
        </w:rPr>
        <w:t xml:space="preserve">, in fact, </w:t>
      </w:r>
      <w:r w:rsidRPr="0065640D">
        <w:rPr>
          <w:rStyle w:val="StyleUnderline"/>
          <w:highlight w:val="green"/>
        </w:rPr>
        <w:t>drive</w:t>
      </w:r>
      <w:r w:rsidRPr="0065640D">
        <w:rPr>
          <w:sz w:val="16"/>
          <w:highlight w:val="green"/>
        </w:rPr>
        <w:t xml:space="preserve"> </w:t>
      </w:r>
      <w:r w:rsidRPr="0065640D">
        <w:rPr>
          <w:rStyle w:val="Emphasis"/>
          <w:highlight w:val="green"/>
        </w:rPr>
        <w:t>aggressive</w:t>
      </w:r>
      <w:r w:rsidRPr="0065640D">
        <w:rPr>
          <w:sz w:val="16"/>
        </w:rPr>
        <w:t xml:space="preserve"> national </w:t>
      </w:r>
      <w:r w:rsidRPr="0065640D">
        <w:rPr>
          <w:rStyle w:val="StyleUnderline"/>
          <w:highlight w:val="green"/>
        </w:rPr>
        <w:t xml:space="preserve">behavior and international </w:t>
      </w:r>
      <w:r w:rsidRPr="0065640D">
        <w:rPr>
          <w:rStyle w:val="Emphasis"/>
          <w:highlight w:val="green"/>
        </w:rPr>
        <w:t>instability</w:t>
      </w:r>
      <w:r w:rsidRPr="0065640D">
        <w:rPr>
          <w:sz w:val="16"/>
        </w:rPr>
        <w:t xml:space="preserve">. And ironically, this reactive aggressive national behavior can happen even if the health of a national economy itself depends upon continued international economic interdependence. Indeed, </w:t>
      </w:r>
      <w:r w:rsidRPr="0065640D">
        <w:rPr>
          <w:rStyle w:val="StyleUnderline"/>
        </w:rPr>
        <w:t xml:space="preserve">this very </w:t>
      </w:r>
      <w:r w:rsidRPr="0065640D">
        <w:rPr>
          <w:rStyle w:val="Emphasis"/>
          <w:highlight w:val="green"/>
        </w:rPr>
        <w:t>interdependence</w:t>
      </w:r>
      <w:r w:rsidRPr="0065640D">
        <w:rPr>
          <w:rStyle w:val="StyleUnderline"/>
        </w:rPr>
        <w:t xml:space="preserve"> can </w:t>
      </w:r>
      <w:r w:rsidRPr="0065640D">
        <w:rPr>
          <w:rStyle w:val="StyleUnderline"/>
          <w:highlight w:val="green"/>
        </w:rPr>
        <w:t xml:space="preserve">create </w:t>
      </w:r>
      <w:r w:rsidRPr="0065640D">
        <w:rPr>
          <w:rStyle w:val="Emphasis"/>
          <w:highlight w:val="green"/>
        </w:rPr>
        <w:t>vulnerabilities</w:t>
      </w:r>
      <w:r w:rsidRPr="0065640D">
        <w:rPr>
          <w:sz w:val="16"/>
        </w:rPr>
        <w:t>. So a systematic effort, cutting across agencies and public and private sectors, could be one way to ensure these vulnerabilities are understood and mitigated.</w:t>
      </w:r>
      <w:r>
        <w:rPr>
          <w:sz w:val="16"/>
        </w:rPr>
        <w:t xml:space="preserve"> </w:t>
      </w:r>
      <w:r w:rsidRPr="0065640D">
        <w:rPr>
          <w:sz w:val="16"/>
          <w:szCs w:val="16"/>
        </w:rPr>
        <w:t>Supply Chain Disruption and Conflict</w:t>
      </w:r>
      <w:r>
        <w:rPr>
          <w:sz w:val="16"/>
          <w:szCs w:val="16"/>
        </w:rPr>
        <w:t xml:space="preserve"> </w:t>
      </w:r>
      <w:r w:rsidRPr="0065640D">
        <w:rPr>
          <w:rStyle w:val="StyleUnderline"/>
          <w:highlight w:val="green"/>
        </w:rPr>
        <w:t>Dispersed</w:t>
      </w:r>
      <w:r w:rsidRPr="0065640D">
        <w:rPr>
          <w:rStyle w:val="StyleUnderline"/>
        </w:rPr>
        <w:t xml:space="preserve"> supply </w:t>
      </w:r>
      <w:r w:rsidRPr="0065640D">
        <w:rPr>
          <w:rStyle w:val="StyleUnderline"/>
          <w:highlight w:val="green"/>
        </w:rPr>
        <w:t>chains</w:t>
      </w:r>
      <w:r w:rsidRPr="0065640D">
        <w:rPr>
          <w:sz w:val="16"/>
        </w:rPr>
        <w:t xml:space="preserve"> develop because actors find it's economically advantageous to seek the least-expensive and most-productive sources of supply. These dispersed chains develop for good reasons, but they </w:t>
      </w:r>
      <w:r w:rsidRPr="0065640D">
        <w:rPr>
          <w:rStyle w:val="StyleUnderline"/>
          <w:highlight w:val="green"/>
        </w:rPr>
        <w:t>create</w:t>
      </w:r>
      <w:r w:rsidRPr="0065640D">
        <w:rPr>
          <w:rStyle w:val="StyleUnderline"/>
        </w:rPr>
        <w:t xml:space="preserve"> </w:t>
      </w:r>
      <w:r w:rsidRPr="0065640D">
        <w:rPr>
          <w:rStyle w:val="Emphasis"/>
        </w:rPr>
        <w:t>complicated</w:t>
      </w:r>
      <w:r w:rsidRPr="0065640D">
        <w:rPr>
          <w:sz w:val="16"/>
        </w:rPr>
        <w:t xml:space="preserve"> </w:t>
      </w:r>
      <w:r w:rsidRPr="0065640D">
        <w:rPr>
          <w:rStyle w:val="StyleUnderline"/>
        </w:rPr>
        <w:t xml:space="preserve">interdependencies whose </w:t>
      </w:r>
      <w:r w:rsidRPr="0065640D">
        <w:rPr>
          <w:rStyle w:val="StyleUnderline"/>
          <w:highlight w:val="green"/>
        </w:rPr>
        <w:t>risks</w:t>
      </w:r>
      <w:r w:rsidRPr="0065640D">
        <w:rPr>
          <w:rStyle w:val="StyleUnderline"/>
        </w:rPr>
        <w:t xml:space="preserve"> and vulnerabilities are sometimes </w:t>
      </w:r>
      <w:r w:rsidRPr="0065640D">
        <w:rPr>
          <w:rStyle w:val="Emphasis"/>
          <w:highlight w:val="green"/>
        </w:rPr>
        <w:t>not</w:t>
      </w:r>
      <w:r w:rsidRPr="0065640D">
        <w:rPr>
          <w:sz w:val="16"/>
        </w:rPr>
        <w:t xml:space="preserve"> </w:t>
      </w:r>
      <w:r w:rsidRPr="0065640D">
        <w:rPr>
          <w:rStyle w:val="StyleUnderline"/>
        </w:rPr>
        <w:t>even</w:t>
      </w:r>
      <w:r w:rsidRPr="0065640D">
        <w:rPr>
          <w:sz w:val="16"/>
        </w:rPr>
        <w:t xml:space="preserve"> </w:t>
      </w:r>
      <w:r w:rsidRPr="0065640D">
        <w:rPr>
          <w:rStyle w:val="Emphasis"/>
        </w:rPr>
        <w:t>understood</w:t>
      </w:r>
      <w:r w:rsidRPr="0065640D">
        <w:rPr>
          <w:sz w:val="16"/>
        </w:rPr>
        <w:t xml:space="preserve">, </w:t>
      </w:r>
      <w:r w:rsidRPr="0065640D">
        <w:rPr>
          <w:rStyle w:val="StyleUnderline"/>
        </w:rPr>
        <w:t xml:space="preserve">let alone </w:t>
      </w:r>
      <w:r w:rsidRPr="0065640D">
        <w:rPr>
          <w:rStyle w:val="Emphasis"/>
          <w:highlight w:val="green"/>
        </w:rPr>
        <w:t>mitigated</w:t>
      </w:r>
      <w:r w:rsidRPr="0065640D">
        <w:rPr>
          <w:rStyle w:val="StyleUnderline"/>
        </w:rPr>
        <w:t>.</w:t>
      </w:r>
      <w:r>
        <w:rPr>
          <w:rStyle w:val="StyleUnderline"/>
        </w:rPr>
        <w:t xml:space="preserve"> </w:t>
      </w:r>
      <w:r w:rsidRPr="0065640D">
        <w:rPr>
          <w:sz w:val="16"/>
        </w:rPr>
        <w:t xml:space="preserve">While the reasons for creating these chains lie largely with private interest, the </w:t>
      </w:r>
      <w:r w:rsidRPr="0065640D">
        <w:rPr>
          <w:rStyle w:val="StyleUnderline"/>
          <w:highlight w:val="green"/>
        </w:rPr>
        <w:t>effects</w:t>
      </w:r>
      <w:r w:rsidRPr="0065640D">
        <w:rPr>
          <w:rStyle w:val="StyleUnderline"/>
        </w:rPr>
        <w:t xml:space="preserve"> of disruption</w:t>
      </w:r>
      <w:r w:rsidRPr="0065640D">
        <w:rPr>
          <w:sz w:val="16"/>
        </w:rPr>
        <w:t>—which can come from sources ranging from malign human action to natural disaster—</w:t>
      </w:r>
      <w:r w:rsidRPr="0065640D">
        <w:rPr>
          <w:rStyle w:val="StyleUnderline"/>
          <w:highlight w:val="green"/>
        </w:rPr>
        <w:t xml:space="preserve">are </w:t>
      </w:r>
      <w:r w:rsidRPr="0065640D">
        <w:rPr>
          <w:rStyle w:val="Emphasis"/>
          <w:highlight w:val="green"/>
        </w:rPr>
        <w:t>rarely localized</w:t>
      </w:r>
      <w:r w:rsidRPr="0065640D">
        <w:rPr>
          <w:sz w:val="16"/>
        </w:rPr>
        <w:t xml:space="preserve">. </w:t>
      </w:r>
      <w:r w:rsidRPr="0065640D">
        <w:rPr>
          <w:rStyle w:val="StyleUnderline"/>
        </w:rPr>
        <w:t xml:space="preserve">When </w:t>
      </w:r>
      <w:r w:rsidRPr="0065640D">
        <w:rPr>
          <w:rStyle w:val="StyleUnderline"/>
          <w:highlight w:val="green"/>
        </w:rPr>
        <w:t>shortages</w:t>
      </w:r>
      <w:r w:rsidRPr="0065640D">
        <w:rPr>
          <w:rStyle w:val="StyleUnderline"/>
        </w:rPr>
        <w:t xml:space="preserve"> occur</w:t>
      </w:r>
      <w:r w:rsidRPr="0065640D">
        <w:rPr>
          <w:sz w:val="16"/>
        </w:rPr>
        <w:t xml:space="preserve"> in one industry, the </w:t>
      </w:r>
      <w:r w:rsidRPr="0065640D">
        <w:rPr>
          <w:rStyle w:val="StyleUnderline"/>
        </w:rPr>
        <w:t xml:space="preserve">disruptions in one area nearly </w:t>
      </w:r>
      <w:r w:rsidRPr="0065640D">
        <w:rPr>
          <w:rStyle w:val="StyleUnderline"/>
          <w:highlight w:val="green"/>
        </w:rPr>
        <w:t xml:space="preserve">always </w:t>
      </w:r>
      <w:r w:rsidRPr="0065640D">
        <w:rPr>
          <w:rStyle w:val="Emphasis"/>
          <w:highlight w:val="green"/>
        </w:rPr>
        <w:t>spill</w:t>
      </w:r>
      <w:r w:rsidRPr="0065640D">
        <w:rPr>
          <w:sz w:val="16"/>
          <w:highlight w:val="green"/>
        </w:rPr>
        <w:t xml:space="preserve"> </w:t>
      </w:r>
      <w:r w:rsidRPr="0065640D">
        <w:rPr>
          <w:rStyle w:val="StyleUnderline"/>
          <w:highlight w:val="green"/>
        </w:rPr>
        <w:t xml:space="preserve">into </w:t>
      </w:r>
      <w:r w:rsidRPr="0065640D">
        <w:rPr>
          <w:rStyle w:val="Emphasis"/>
          <w:highlight w:val="green"/>
        </w:rPr>
        <w:t>adjacent</w:t>
      </w:r>
      <w:r w:rsidRPr="0065640D">
        <w:rPr>
          <w:rStyle w:val="StyleUnderline"/>
        </w:rPr>
        <w:t xml:space="preserve"> companies and </w:t>
      </w:r>
      <w:r w:rsidRPr="0065640D">
        <w:rPr>
          <w:rStyle w:val="StyleUnderline"/>
          <w:highlight w:val="green"/>
        </w:rPr>
        <w:t>sectors.</w:t>
      </w:r>
      <w:r w:rsidRPr="0065640D">
        <w:rPr>
          <w:sz w:val="16"/>
          <w:highlight w:val="green"/>
        </w:rPr>
        <w:t xml:space="preserve"> </w:t>
      </w:r>
      <w:r w:rsidRPr="0065640D">
        <w:rPr>
          <w:rStyle w:val="StyleUnderline"/>
          <w:highlight w:val="green"/>
        </w:rPr>
        <w:t>Whole economies feel the impact</w:t>
      </w:r>
      <w:r w:rsidRPr="0065640D">
        <w:rPr>
          <w:sz w:val="16"/>
        </w:rPr>
        <w:t xml:space="preserve">, </w:t>
      </w:r>
      <w:r w:rsidRPr="0065640D">
        <w:rPr>
          <w:rStyle w:val="Emphasis"/>
        </w:rPr>
        <w:t>not isolated</w:t>
      </w:r>
      <w:r w:rsidRPr="0065640D">
        <w:rPr>
          <w:rStyle w:val="StyleUnderline"/>
        </w:rPr>
        <w:t xml:space="preserve"> actors</w:t>
      </w:r>
      <w:r w:rsidRPr="0065640D">
        <w:rPr>
          <w:sz w:val="16"/>
        </w:rPr>
        <w:t>.</w:t>
      </w:r>
      <w:r>
        <w:rPr>
          <w:sz w:val="16"/>
        </w:rPr>
        <w:t xml:space="preserve"> </w:t>
      </w:r>
      <w:r w:rsidRPr="0065640D">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r>
        <w:rPr>
          <w:sz w:val="16"/>
          <w:szCs w:val="16"/>
        </w:rPr>
        <w:t xml:space="preserve"> </w:t>
      </w:r>
      <w:r w:rsidRPr="0065640D">
        <w:rPr>
          <w:rStyle w:val="StyleUnderline"/>
        </w:rPr>
        <w:t xml:space="preserve">This kind of </w:t>
      </w:r>
      <w:r w:rsidRPr="0065640D">
        <w:rPr>
          <w:rStyle w:val="StyleUnderline"/>
          <w:highlight w:val="green"/>
        </w:rPr>
        <w:t>disruption</w:t>
      </w:r>
      <w:r w:rsidRPr="0065640D">
        <w:rPr>
          <w:rStyle w:val="StyleUnderline"/>
        </w:rPr>
        <w:t xml:space="preserve"> can </w:t>
      </w:r>
      <w:r w:rsidRPr="0065640D">
        <w:rPr>
          <w:rStyle w:val="StyleUnderline"/>
          <w:highlight w:val="green"/>
        </w:rPr>
        <w:t xml:space="preserve">create </w:t>
      </w:r>
      <w:r w:rsidRPr="0065640D">
        <w:rPr>
          <w:rStyle w:val="Emphasis"/>
          <w:highlight w:val="green"/>
        </w:rPr>
        <w:t>instability</w:t>
      </w:r>
      <w:r w:rsidRPr="0065640D">
        <w:rPr>
          <w:sz w:val="16"/>
        </w:rPr>
        <w:t xml:space="preserve"> more generally, </w:t>
      </w:r>
      <w:r w:rsidRPr="0065640D">
        <w:rPr>
          <w:rStyle w:val="StyleUnderline"/>
          <w:highlight w:val="green"/>
        </w:rPr>
        <w:t>promoting</w:t>
      </w:r>
      <w:r w:rsidRPr="0065640D">
        <w:rPr>
          <w:rStyle w:val="StyleUnderline"/>
        </w:rPr>
        <w:t xml:space="preserve"> conditions for </w:t>
      </w:r>
      <w:r w:rsidRPr="0065640D">
        <w:rPr>
          <w:rStyle w:val="Emphasis"/>
          <w:highlight w:val="green"/>
        </w:rPr>
        <w:t>conflict</w:t>
      </w:r>
      <w:r w:rsidRPr="0065640D">
        <w:rPr>
          <w:sz w:val="16"/>
        </w:rPr>
        <w:t xml:space="preserve"> </w:t>
      </w:r>
      <w:r w:rsidRPr="0065640D">
        <w:rPr>
          <w:rStyle w:val="StyleUnderline"/>
        </w:rPr>
        <w:t>between and within nations</w:t>
      </w:r>
      <w:r w:rsidRPr="0065640D">
        <w:rPr>
          <w:sz w:val="16"/>
        </w:rPr>
        <w:t xml:space="preserve">. For the most part, </w:t>
      </w:r>
      <w:r w:rsidRPr="0065640D">
        <w:rPr>
          <w:rStyle w:val="StyleUnderline"/>
        </w:rPr>
        <w:t xml:space="preserve">nations try to </w:t>
      </w:r>
      <w:r w:rsidRPr="0065640D">
        <w:rPr>
          <w:rStyle w:val="Emphasis"/>
        </w:rPr>
        <w:t>maintain access</w:t>
      </w:r>
      <w:r w:rsidRPr="0065640D">
        <w:rPr>
          <w:rStyle w:val="StyleUnderline"/>
        </w:rPr>
        <w:t xml:space="preserve"> to markets and resources by peaceful means</w:t>
      </w:r>
      <w:r w:rsidRPr="0065640D">
        <w:rPr>
          <w:sz w:val="16"/>
        </w:rPr>
        <w:t xml:space="preserve"> </w:t>
      </w:r>
      <w:r w:rsidRPr="0065640D">
        <w:rPr>
          <w:rStyle w:val="StyleUnderline"/>
        </w:rPr>
        <w:t xml:space="preserve">such as </w:t>
      </w:r>
      <w:r w:rsidRPr="0065640D">
        <w:rPr>
          <w:rStyle w:val="Emphasis"/>
        </w:rPr>
        <w:t>stockpiling</w:t>
      </w:r>
      <w:r w:rsidRPr="0065640D">
        <w:rPr>
          <w:sz w:val="16"/>
        </w:rPr>
        <w:t xml:space="preserve">, direct investment in partner nations, </w:t>
      </w:r>
      <w:r w:rsidRPr="0065640D">
        <w:rPr>
          <w:rStyle w:val="StyleUnderline"/>
        </w:rPr>
        <w:t>and</w:t>
      </w:r>
      <w:r w:rsidRPr="0065640D">
        <w:rPr>
          <w:sz w:val="16"/>
        </w:rPr>
        <w:t xml:space="preserve"> use of other </w:t>
      </w:r>
      <w:r w:rsidRPr="0065640D">
        <w:rPr>
          <w:rStyle w:val="Emphasis"/>
        </w:rPr>
        <w:t>financial incentives</w:t>
      </w:r>
      <w:r w:rsidRPr="0065640D">
        <w:rPr>
          <w:sz w:val="16"/>
        </w:rPr>
        <w:t xml:space="preserve">. However, </w:t>
      </w:r>
      <w:r w:rsidRPr="0065640D">
        <w:rPr>
          <w:rStyle w:val="StyleUnderline"/>
          <w:highlight w:val="green"/>
        </w:rPr>
        <w:t xml:space="preserve">there is </w:t>
      </w:r>
      <w:r w:rsidRPr="0065640D">
        <w:rPr>
          <w:rStyle w:val="Emphasis"/>
          <w:highlight w:val="green"/>
        </w:rPr>
        <w:t>no guarantee</w:t>
      </w:r>
      <w:r w:rsidRPr="0065640D">
        <w:rPr>
          <w:sz w:val="16"/>
        </w:rPr>
        <w:t xml:space="preserve"> that such </w:t>
      </w:r>
      <w:r w:rsidRPr="0065640D">
        <w:rPr>
          <w:rStyle w:val="StyleUnderline"/>
          <w:highlight w:val="green"/>
        </w:rPr>
        <w:t xml:space="preserve">competition will </w:t>
      </w:r>
      <w:r w:rsidRPr="0065640D">
        <w:rPr>
          <w:rStyle w:val="Emphasis"/>
          <w:highlight w:val="green"/>
        </w:rPr>
        <w:t>remain peaceful</w:t>
      </w:r>
      <w:r w:rsidRPr="0065640D">
        <w:rPr>
          <w:sz w:val="16"/>
        </w:rPr>
        <w:t>.</w:t>
      </w:r>
      <w:r>
        <w:rPr>
          <w:sz w:val="16"/>
        </w:rPr>
        <w:t xml:space="preserve"> </w:t>
      </w:r>
      <w:r w:rsidRPr="0065640D">
        <w:rPr>
          <w:sz w:val="16"/>
        </w:rPr>
        <w:t xml:space="preserve">As affluent nations and individuals can find ways to mitigate shortages, they may create blocs of “haves” and “have nots,” where some actors have enough but others cannot meet basic needs. </w:t>
      </w:r>
      <w:r w:rsidRPr="0065640D">
        <w:rPr>
          <w:rStyle w:val="StyleUnderline"/>
        </w:rPr>
        <w:t>“Haves” may find ways to</w:t>
      </w:r>
      <w:r w:rsidRPr="0065640D">
        <w:rPr>
          <w:sz w:val="16"/>
        </w:rPr>
        <w:t xml:space="preserve"> more directly </w:t>
      </w:r>
      <w:r w:rsidRPr="0065640D">
        <w:rPr>
          <w:rStyle w:val="StyleUnderline"/>
        </w:rPr>
        <w:t>change distribution</w:t>
      </w:r>
      <w:r w:rsidRPr="0065640D">
        <w:rPr>
          <w:sz w:val="16"/>
        </w:rPr>
        <w:t xml:space="preserve">, most likely </w:t>
      </w:r>
      <w:r w:rsidRPr="0065640D">
        <w:rPr>
          <w:rStyle w:val="StyleUnderline"/>
        </w:rPr>
        <w:t xml:space="preserve">at the expense of other </w:t>
      </w:r>
      <w:r w:rsidRPr="0065640D">
        <w:rPr>
          <w:rStyle w:val="Emphasis"/>
        </w:rPr>
        <w:t>“have nots.”</w:t>
      </w:r>
      <w:r w:rsidRPr="0065640D">
        <w:rPr>
          <w:sz w:val="16"/>
        </w:rPr>
        <w:t xml:space="preserve"> Or “have” nations may try to forcefully safeguard what they have gained and work to exclude competitors. In all these cases, the </w:t>
      </w:r>
      <w:r w:rsidRPr="0065640D">
        <w:rPr>
          <w:rStyle w:val="StyleUnderline"/>
          <w:highlight w:val="green"/>
        </w:rPr>
        <w:t>actors</w:t>
      </w:r>
      <w:r w:rsidRPr="0065640D">
        <w:rPr>
          <w:sz w:val="16"/>
        </w:rPr>
        <w:t xml:space="preserve"> are </w:t>
      </w:r>
      <w:r w:rsidRPr="0065640D">
        <w:rPr>
          <w:rStyle w:val="StyleUnderline"/>
          <w:highlight w:val="green"/>
        </w:rPr>
        <w:t>facing shortages</w:t>
      </w:r>
      <w:r w:rsidRPr="0065640D">
        <w:rPr>
          <w:sz w:val="16"/>
        </w:rPr>
        <w:t xml:space="preserve">, occasioned by interdependence, and </w:t>
      </w:r>
      <w:r w:rsidRPr="0065640D">
        <w:rPr>
          <w:rStyle w:val="StyleUnderline"/>
          <w:highlight w:val="green"/>
        </w:rPr>
        <w:t>seek</w:t>
      </w:r>
      <w:r w:rsidRPr="0065640D">
        <w:rPr>
          <w:sz w:val="16"/>
        </w:rPr>
        <w:t xml:space="preserve">ing </w:t>
      </w:r>
      <w:r w:rsidRPr="0065640D">
        <w:rPr>
          <w:rStyle w:val="Emphasis"/>
          <w:highlight w:val="green"/>
        </w:rPr>
        <w:t>security</w:t>
      </w:r>
      <w:r w:rsidRPr="0065640D">
        <w:rPr>
          <w:sz w:val="16"/>
        </w:rPr>
        <w:t xml:space="preserve"> </w:t>
      </w:r>
      <w:r w:rsidRPr="0065640D">
        <w:rPr>
          <w:rStyle w:val="StyleUnderline"/>
        </w:rPr>
        <w:t xml:space="preserve">for themselves </w:t>
      </w:r>
      <w:r w:rsidRPr="0065640D">
        <w:rPr>
          <w:rStyle w:val="StyleUnderline"/>
          <w:highlight w:val="green"/>
        </w:rPr>
        <w:t>in ways that</w:t>
      </w:r>
      <w:r w:rsidRPr="0065640D">
        <w:rPr>
          <w:rStyle w:val="StyleUnderline"/>
        </w:rPr>
        <w:t xml:space="preserve"> actually </w:t>
      </w:r>
      <w:r w:rsidRPr="0065640D">
        <w:rPr>
          <w:rStyle w:val="Emphasis"/>
          <w:highlight w:val="green"/>
        </w:rPr>
        <w:t>promote</w:t>
      </w:r>
      <w:r w:rsidRPr="0065640D">
        <w:rPr>
          <w:sz w:val="16"/>
        </w:rPr>
        <w:t xml:space="preserve"> </w:t>
      </w:r>
      <w:r w:rsidRPr="0065640D">
        <w:rPr>
          <w:rStyle w:val="StyleUnderline"/>
        </w:rPr>
        <w:t>wider international systemic</w:t>
      </w:r>
      <w:r w:rsidRPr="0065640D">
        <w:rPr>
          <w:sz w:val="16"/>
        </w:rPr>
        <w:t xml:space="preserve"> </w:t>
      </w:r>
      <w:r w:rsidRPr="0065640D">
        <w:rPr>
          <w:rStyle w:val="Emphasis"/>
          <w:highlight w:val="green"/>
        </w:rPr>
        <w:t>instability</w:t>
      </w:r>
      <w:r w:rsidRPr="0065640D">
        <w:rPr>
          <w:sz w:val="16"/>
        </w:rPr>
        <w:t>.</w:t>
      </w:r>
      <w:r>
        <w:rPr>
          <w:sz w:val="16"/>
        </w:rPr>
        <w:t xml:space="preserve"> </w:t>
      </w:r>
      <w:r w:rsidRPr="0065640D">
        <w:rPr>
          <w:sz w:val="16"/>
          <w:szCs w:val="16"/>
        </w:rPr>
        <w:t>Escalation of Conflict</w:t>
      </w:r>
      <w:r>
        <w:rPr>
          <w:sz w:val="16"/>
          <w:szCs w:val="16"/>
        </w:rPr>
        <w:t xml:space="preserve"> </w:t>
      </w:r>
      <w:r w:rsidRPr="0065640D">
        <w:rPr>
          <w:sz w:val="16"/>
        </w:rPr>
        <w:t xml:space="preserve">In some cases, supply chain disruptions can have an even more-direct impact than general disruption, causing shortages of commodities the nation must have to ensure national security. This kind of </w:t>
      </w:r>
      <w:r w:rsidRPr="0065640D">
        <w:rPr>
          <w:rStyle w:val="StyleUnderline"/>
          <w:highlight w:val="green"/>
        </w:rPr>
        <w:t>disruption</w:t>
      </w:r>
      <w:r w:rsidRPr="0065640D">
        <w:rPr>
          <w:rStyle w:val="StyleUnderline"/>
        </w:rPr>
        <w:t xml:space="preserve"> can go beyond</w:t>
      </w:r>
      <w:r w:rsidRPr="0065640D">
        <w:rPr>
          <w:sz w:val="16"/>
        </w:rPr>
        <w:t xml:space="preserve"> matters of justice, equity, and general </w:t>
      </w:r>
      <w:r w:rsidRPr="0065640D">
        <w:rPr>
          <w:rStyle w:val="StyleUnderline"/>
        </w:rPr>
        <w:t xml:space="preserve">prosperity to </w:t>
      </w:r>
      <w:r w:rsidRPr="0065640D">
        <w:rPr>
          <w:rStyle w:val="StyleUnderline"/>
          <w:highlight w:val="green"/>
        </w:rPr>
        <w:t>threaten</w:t>
      </w:r>
      <w:r w:rsidRPr="0065640D">
        <w:rPr>
          <w:rStyle w:val="StyleUnderline"/>
        </w:rPr>
        <w:t xml:space="preserve">ing a nation's very </w:t>
      </w:r>
      <w:r w:rsidRPr="0065640D">
        <w:rPr>
          <w:rStyle w:val="Emphasis"/>
        </w:rPr>
        <w:t>ability</w:t>
      </w:r>
      <w:r w:rsidRPr="0065640D">
        <w:rPr>
          <w:rStyle w:val="StyleUnderline"/>
        </w:rPr>
        <w:t xml:space="preserve"> to </w:t>
      </w:r>
      <w:r w:rsidRPr="0065640D">
        <w:rPr>
          <w:rStyle w:val="Emphasis"/>
        </w:rPr>
        <w:t>defend itself</w:t>
      </w:r>
      <w:r w:rsidRPr="0065640D">
        <w:rPr>
          <w:rStyle w:val="StyleUnderline"/>
        </w:rPr>
        <w:t xml:space="preserve"> and look after its citizens</w:t>
      </w:r>
      <w:r w:rsidRPr="0065640D">
        <w:rPr>
          <w:sz w:val="16"/>
        </w:rPr>
        <w:t xml:space="preserve">. Some </w:t>
      </w:r>
      <w:r w:rsidRPr="0065640D">
        <w:rPr>
          <w:rStyle w:val="StyleUnderline"/>
        </w:rPr>
        <w:t xml:space="preserve">examples are </w:t>
      </w:r>
      <w:r w:rsidRPr="0065640D">
        <w:rPr>
          <w:rStyle w:val="Emphasis"/>
          <w:highlight w:val="green"/>
        </w:rPr>
        <w:t>pharmaceuticals</w:t>
      </w:r>
      <w:r w:rsidRPr="0065640D">
        <w:rPr>
          <w:sz w:val="16"/>
        </w:rPr>
        <w:t xml:space="preserve"> </w:t>
      </w:r>
      <w:r w:rsidRPr="0065640D">
        <w:rPr>
          <w:rStyle w:val="StyleUnderline"/>
        </w:rPr>
        <w:t>and</w:t>
      </w:r>
      <w:r w:rsidRPr="0065640D">
        <w:rPr>
          <w:sz w:val="16"/>
        </w:rPr>
        <w:t xml:space="preserve"> personal protective equipment, </w:t>
      </w:r>
      <w:r w:rsidRPr="0065640D">
        <w:rPr>
          <w:rStyle w:val="Emphasis"/>
          <w:highlight w:val="green"/>
        </w:rPr>
        <w:t>energy</w:t>
      </w:r>
      <w:r w:rsidRPr="0065640D">
        <w:rPr>
          <w:sz w:val="16"/>
          <w:highlight w:val="green"/>
        </w:rPr>
        <w:t xml:space="preserve">, </w:t>
      </w:r>
      <w:r w:rsidRPr="0065640D">
        <w:rPr>
          <w:rStyle w:val="Emphasis"/>
          <w:highlight w:val="green"/>
        </w:rPr>
        <w:t>food</w:t>
      </w:r>
      <w:r w:rsidRPr="0065640D">
        <w:rPr>
          <w:sz w:val="16"/>
          <w:highlight w:val="green"/>
        </w:rPr>
        <w:t xml:space="preserve">, </w:t>
      </w:r>
      <w:r w:rsidRPr="0065640D">
        <w:rPr>
          <w:rStyle w:val="Emphasis"/>
          <w:highlight w:val="green"/>
        </w:rPr>
        <w:t>raw materials</w:t>
      </w:r>
      <w:r w:rsidRPr="0065640D">
        <w:rPr>
          <w:sz w:val="16"/>
        </w:rPr>
        <w:t xml:space="preserve"> </w:t>
      </w:r>
      <w:r w:rsidRPr="0065640D">
        <w:rPr>
          <w:rStyle w:val="StyleUnderline"/>
        </w:rPr>
        <w:t>used in manufacturing</w:t>
      </w:r>
      <w:r w:rsidRPr="0065640D">
        <w:rPr>
          <w:sz w:val="16"/>
        </w:rPr>
        <w:t xml:space="preserve">, </w:t>
      </w:r>
      <w:r w:rsidRPr="0065640D">
        <w:rPr>
          <w:rStyle w:val="StyleUnderline"/>
          <w:highlight w:val="green"/>
        </w:rPr>
        <w:t xml:space="preserve">and </w:t>
      </w:r>
      <w:r w:rsidRPr="0065640D">
        <w:rPr>
          <w:rStyle w:val="Emphasis"/>
          <w:highlight w:val="green"/>
        </w:rPr>
        <w:t>semiconductors</w:t>
      </w:r>
      <w:r w:rsidRPr="0065640D">
        <w:rPr>
          <w:sz w:val="16"/>
        </w:rPr>
        <w:t xml:space="preserve"> used in multiple different systems including military applications. Such </w:t>
      </w:r>
      <w:r w:rsidRPr="0065640D">
        <w:rPr>
          <w:rStyle w:val="StyleUnderline"/>
          <w:highlight w:val="green"/>
        </w:rPr>
        <w:t>shortages</w:t>
      </w:r>
      <w:r w:rsidRPr="0065640D">
        <w:rPr>
          <w:rStyle w:val="StyleUnderline"/>
        </w:rPr>
        <w:t xml:space="preserve"> can </w:t>
      </w:r>
      <w:r w:rsidRPr="0065640D">
        <w:rPr>
          <w:rStyle w:val="StyleUnderline"/>
          <w:highlight w:val="green"/>
        </w:rPr>
        <w:t>make</w:t>
      </w:r>
      <w:r w:rsidRPr="0065640D">
        <w:rPr>
          <w:rStyle w:val="StyleUnderline"/>
        </w:rPr>
        <w:t xml:space="preserve"> the need for</w:t>
      </w:r>
      <w:r w:rsidRPr="0065640D">
        <w:rPr>
          <w:sz w:val="16"/>
        </w:rPr>
        <w:t xml:space="preserve"> a </w:t>
      </w:r>
      <w:r w:rsidRPr="0065640D">
        <w:rPr>
          <w:rStyle w:val="StyleUnderline"/>
        </w:rPr>
        <w:t xml:space="preserve">national government to act </w:t>
      </w:r>
      <w:r w:rsidRPr="0065640D">
        <w:rPr>
          <w:rStyle w:val="Emphasis"/>
        </w:rPr>
        <w:t>more dire</w:t>
      </w:r>
      <w:r w:rsidRPr="0065640D">
        <w:rPr>
          <w:sz w:val="16"/>
        </w:rPr>
        <w:t xml:space="preserve"> </w:t>
      </w:r>
      <w:r w:rsidRPr="0065640D">
        <w:rPr>
          <w:rStyle w:val="StyleUnderline"/>
        </w:rPr>
        <w:t xml:space="preserve">and </w:t>
      </w:r>
      <w:r w:rsidRPr="0065640D">
        <w:rPr>
          <w:rStyle w:val="Emphasis"/>
          <w:highlight w:val="green"/>
        </w:rPr>
        <w:t>immediate</w:t>
      </w:r>
      <w:r w:rsidRPr="0065640D">
        <w:rPr>
          <w:sz w:val="16"/>
        </w:rPr>
        <w:t xml:space="preserve"> </w:t>
      </w:r>
      <w:r w:rsidRPr="0065640D">
        <w:rPr>
          <w:rStyle w:val="StyleUnderline"/>
        </w:rPr>
        <w:t>and</w:t>
      </w:r>
      <w:r w:rsidRPr="0065640D">
        <w:rPr>
          <w:sz w:val="16"/>
        </w:rPr>
        <w:t xml:space="preserve"> thus </w:t>
      </w:r>
      <w:r w:rsidRPr="0065640D">
        <w:rPr>
          <w:rStyle w:val="Emphasis"/>
        </w:rPr>
        <w:t>raise</w:t>
      </w:r>
      <w:r w:rsidRPr="0065640D">
        <w:rPr>
          <w:sz w:val="16"/>
        </w:rPr>
        <w:t xml:space="preserve"> </w:t>
      </w:r>
      <w:r w:rsidRPr="0065640D">
        <w:rPr>
          <w:rStyle w:val="StyleUnderline"/>
        </w:rPr>
        <w:t xml:space="preserve">the </w:t>
      </w:r>
      <w:r w:rsidRPr="0065640D">
        <w:rPr>
          <w:rStyle w:val="Emphasis"/>
          <w:highlight w:val="green"/>
        </w:rPr>
        <w:t>risk</w:t>
      </w:r>
      <w:r w:rsidRPr="0065640D">
        <w:rPr>
          <w:rStyle w:val="StyleUnderline"/>
          <w:highlight w:val="green"/>
        </w:rPr>
        <w:t xml:space="preserve"> of </w:t>
      </w:r>
      <w:r w:rsidRPr="0065640D">
        <w:rPr>
          <w:rStyle w:val="Emphasis"/>
          <w:highlight w:val="green"/>
        </w:rPr>
        <w:t>conflict</w:t>
      </w:r>
      <w:r w:rsidRPr="0065640D">
        <w:rPr>
          <w:sz w:val="16"/>
        </w:rPr>
        <w:t>. In some cases, particular types of raw materials only exist in certain places, so shifting to more-secure sources isn't even possible.</w:t>
      </w:r>
      <w:r>
        <w:rPr>
          <w:sz w:val="16"/>
        </w:rPr>
        <w:t xml:space="preserve"> </w:t>
      </w:r>
      <w:r w:rsidRPr="0065640D">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r>
        <w:rPr>
          <w:sz w:val="16"/>
          <w:szCs w:val="16"/>
        </w:rPr>
        <w:t xml:space="preserve"> </w:t>
      </w:r>
      <w:r w:rsidRPr="0065640D">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r>
        <w:rPr>
          <w:sz w:val="16"/>
          <w:szCs w:val="16"/>
        </w:rPr>
        <w:t xml:space="preserve"> </w:t>
      </w:r>
      <w:r w:rsidRPr="0065640D">
        <w:rPr>
          <w:sz w:val="16"/>
        </w:rPr>
        <w:t xml:space="preserve">Aggressive action may stop well short of outright war, yet still be very dangerous for actors in the system. The </w:t>
      </w:r>
      <w:r w:rsidRPr="0065640D">
        <w:rPr>
          <w:rStyle w:val="StyleUnderline"/>
        </w:rPr>
        <w:t xml:space="preserve">problem of security vulnerability overall is </w:t>
      </w:r>
      <w:r w:rsidRPr="0065640D">
        <w:rPr>
          <w:rStyle w:val="Emphasis"/>
        </w:rPr>
        <w:t>complicated</w:t>
      </w:r>
      <w:r w:rsidRPr="0065640D">
        <w:rPr>
          <w:rStyle w:val="StyleUnderline"/>
        </w:rPr>
        <w:t xml:space="preserve"> by the </w:t>
      </w:r>
      <w:r w:rsidRPr="0065640D">
        <w:rPr>
          <w:rStyle w:val="Emphasis"/>
        </w:rPr>
        <w:t>complexity</w:t>
      </w:r>
      <w:r w:rsidRPr="0065640D">
        <w:rPr>
          <w:rStyle w:val="StyleUnderline"/>
        </w:rPr>
        <w:t xml:space="preserve"> and </w:t>
      </w:r>
      <w:r w:rsidRPr="0065640D">
        <w:rPr>
          <w:rStyle w:val="Emphasis"/>
        </w:rPr>
        <w:t>spread</w:t>
      </w:r>
      <w:r w:rsidRPr="0065640D">
        <w:rPr>
          <w:rStyle w:val="StyleUnderline"/>
        </w:rPr>
        <w:t xml:space="preserve"> of supply chains across the world</w:t>
      </w:r>
      <w:r w:rsidRPr="0065640D">
        <w:rPr>
          <w:sz w:val="16"/>
        </w:rPr>
        <w:t xml:space="preserve">. A nation might not be able to successfully secure a commodity just by aggressive action against a single other nation. However, that </w:t>
      </w:r>
      <w:r w:rsidRPr="0065640D">
        <w:rPr>
          <w:rStyle w:val="StyleUnderline"/>
        </w:rPr>
        <w:t>action</w:t>
      </w:r>
      <w:r w:rsidRPr="0065640D">
        <w:rPr>
          <w:sz w:val="16"/>
        </w:rPr>
        <w:t xml:space="preserve"> against another nation certainly </w:t>
      </w:r>
      <w:r w:rsidRPr="0065640D">
        <w:rPr>
          <w:rStyle w:val="StyleUnderline"/>
        </w:rPr>
        <w:t xml:space="preserve">could have the </w:t>
      </w:r>
      <w:r w:rsidRPr="0065640D">
        <w:rPr>
          <w:rStyle w:val="Emphasis"/>
        </w:rPr>
        <w:t>unintended effect</w:t>
      </w:r>
      <w:r w:rsidRPr="0065640D">
        <w:rPr>
          <w:sz w:val="16"/>
        </w:rPr>
        <w:t xml:space="preserve"> </w:t>
      </w:r>
      <w:r w:rsidRPr="0065640D">
        <w:rPr>
          <w:rStyle w:val="StyleUnderline"/>
        </w:rPr>
        <w:t xml:space="preserve">of causing supply chains to fail in a more </w:t>
      </w:r>
      <w:r w:rsidRPr="0065640D">
        <w:rPr>
          <w:rStyle w:val="Emphasis"/>
        </w:rPr>
        <w:t>general manner</w:t>
      </w:r>
      <w:r w:rsidRPr="0065640D">
        <w:rPr>
          <w:sz w:val="16"/>
        </w:rPr>
        <w:t xml:space="preserve">. </w:t>
      </w:r>
      <w:r w:rsidRPr="0065640D">
        <w:rPr>
          <w:rStyle w:val="StyleUnderline"/>
          <w:highlight w:val="green"/>
        </w:rPr>
        <w:t>Aggressiveness</w:t>
      </w:r>
      <w:r w:rsidRPr="0065640D">
        <w:rPr>
          <w:sz w:val="16"/>
        </w:rPr>
        <w:t xml:space="preserve">, while understandable and probably predictable, </w:t>
      </w:r>
      <w:r w:rsidRPr="0065640D">
        <w:rPr>
          <w:rStyle w:val="StyleUnderline"/>
          <w:highlight w:val="green"/>
        </w:rPr>
        <w:t>might</w:t>
      </w:r>
      <w:r w:rsidRPr="0065640D">
        <w:rPr>
          <w:sz w:val="16"/>
        </w:rPr>
        <w:t xml:space="preserve"> therefore also </w:t>
      </w:r>
      <w:r w:rsidRPr="0065640D">
        <w:rPr>
          <w:rStyle w:val="StyleUnderline"/>
          <w:highlight w:val="green"/>
        </w:rPr>
        <w:t>be</w:t>
      </w:r>
      <w:r w:rsidRPr="0065640D">
        <w:rPr>
          <w:rStyle w:val="StyleUnderline"/>
        </w:rPr>
        <w:t xml:space="preserve"> extremely </w:t>
      </w:r>
      <w:r w:rsidRPr="0065640D">
        <w:rPr>
          <w:rStyle w:val="Emphasis"/>
          <w:highlight w:val="green"/>
        </w:rPr>
        <w:t>dangerous</w:t>
      </w:r>
      <w:r w:rsidRPr="0065640D">
        <w:rPr>
          <w:sz w:val="16"/>
          <w:highlight w:val="green"/>
        </w:rPr>
        <w:t xml:space="preserve"> </w:t>
      </w:r>
      <w:r w:rsidRPr="0065640D">
        <w:rPr>
          <w:rStyle w:val="StyleUnderline"/>
          <w:highlight w:val="green"/>
        </w:rPr>
        <w:t xml:space="preserve">and </w:t>
      </w:r>
      <w:r w:rsidRPr="0065640D">
        <w:rPr>
          <w:rStyle w:val="Emphasis"/>
          <w:highlight w:val="green"/>
        </w:rPr>
        <w:t>unproductive</w:t>
      </w:r>
      <w:r w:rsidRPr="0065640D">
        <w:rPr>
          <w:sz w:val="16"/>
        </w:rPr>
        <w:t>.</w:t>
      </w:r>
      <w:r>
        <w:rPr>
          <w:sz w:val="16"/>
        </w:rPr>
        <w:t xml:space="preserve"> </w:t>
      </w:r>
      <w:r w:rsidRPr="0065640D">
        <w:rPr>
          <w:sz w:val="16"/>
          <w:szCs w:val="16"/>
        </w:rPr>
        <w:t>Conflict and Instability</w:t>
      </w:r>
      <w:r>
        <w:rPr>
          <w:sz w:val="16"/>
          <w:szCs w:val="16"/>
        </w:rPr>
        <w:t xml:space="preserve"> </w:t>
      </w:r>
      <w:r w:rsidRPr="0065640D">
        <w:rPr>
          <w:rStyle w:val="StyleUnderline"/>
        </w:rPr>
        <w:t xml:space="preserve">Nations have gone to war in the past over natural resource </w:t>
      </w:r>
      <w:r w:rsidRPr="0065640D">
        <w:rPr>
          <w:rStyle w:val="Emphasis"/>
        </w:rPr>
        <w:t>shortages</w:t>
      </w:r>
      <w:r w:rsidRPr="0065640D">
        <w:rPr>
          <w:sz w:val="16"/>
        </w:rPr>
        <w:t xml:space="preserve"> </w:t>
      </w:r>
      <w:r w:rsidRPr="0065640D">
        <w:rPr>
          <w:rStyle w:val="StyleUnderline"/>
        </w:rPr>
        <w:t xml:space="preserve">or in an effort to </w:t>
      </w:r>
      <w:r w:rsidRPr="0065640D">
        <w:rPr>
          <w:rStyle w:val="Emphasis"/>
        </w:rPr>
        <w:t>secure</w:t>
      </w:r>
      <w:r w:rsidRPr="0065640D">
        <w:rPr>
          <w:rStyle w:val="StyleUnderline"/>
        </w:rPr>
        <w:t xml:space="preserve"> key </w:t>
      </w:r>
      <w:r w:rsidRPr="0065640D">
        <w:rPr>
          <w:rStyle w:val="Emphasis"/>
        </w:rPr>
        <w:t>markets</w:t>
      </w:r>
      <w:r w:rsidRPr="0065640D">
        <w:rPr>
          <w:sz w:val="16"/>
        </w:rPr>
        <w:t xml:space="preserve"> </w:t>
      </w:r>
      <w:r w:rsidRPr="0065640D">
        <w:rPr>
          <w:rStyle w:val="StyleUnderline"/>
        </w:rPr>
        <w:t xml:space="preserve">and </w:t>
      </w:r>
      <w:r w:rsidRPr="0065640D">
        <w:rPr>
          <w:rStyle w:val="Emphasis"/>
        </w:rPr>
        <w:t>labor pools</w:t>
      </w:r>
      <w:r w:rsidRPr="0065640D">
        <w:rPr>
          <w:sz w:val="16"/>
        </w:rPr>
        <w:t xml:space="preserve">. </w:t>
      </w:r>
      <w:r w:rsidRPr="0065640D">
        <w:rPr>
          <w:rStyle w:val="StyleUnderline"/>
          <w:highlight w:val="green"/>
        </w:rPr>
        <w:t>The need to secure resources and markets was</w:t>
      </w:r>
      <w:r w:rsidRPr="0065640D">
        <w:rPr>
          <w:rStyle w:val="StyleUnderline"/>
        </w:rPr>
        <w:t xml:space="preserve"> an </w:t>
      </w:r>
      <w:r w:rsidRPr="0065640D">
        <w:rPr>
          <w:rStyle w:val="Emphasis"/>
          <w:highlight w:val="green"/>
        </w:rPr>
        <w:t>explicit</w:t>
      </w:r>
      <w:r w:rsidRPr="0065640D">
        <w:rPr>
          <w:rStyle w:val="Emphasis"/>
        </w:rPr>
        <w:t xml:space="preserve"> premise</w:t>
      </w:r>
      <w:r w:rsidRPr="0065640D">
        <w:rPr>
          <w:sz w:val="16"/>
        </w:rPr>
        <w:t xml:space="preserve"> </w:t>
      </w:r>
      <w:r w:rsidRPr="0065640D">
        <w:rPr>
          <w:rStyle w:val="StyleUnderline"/>
          <w:highlight w:val="green"/>
        </w:rPr>
        <w:t>in</w:t>
      </w:r>
      <w:r w:rsidRPr="0065640D">
        <w:rPr>
          <w:rStyle w:val="StyleUnderline"/>
        </w:rPr>
        <w:t xml:space="preserve"> German and Japanese actions leading to </w:t>
      </w:r>
      <w:r w:rsidRPr="0065640D">
        <w:rPr>
          <w:rStyle w:val="Emphasis"/>
          <w:highlight w:val="green"/>
        </w:rPr>
        <w:t>World War II</w:t>
      </w:r>
      <w:r w:rsidRPr="0065640D">
        <w:rPr>
          <w:sz w:val="16"/>
        </w:rPr>
        <w:t xml:space="preserve">. Such </w:t>
      </w:r>
      <w:r w:rsidRPr="0065640D">
        <w:rPr>
          <w:rStyle w:val="StyleUnderline"/>
        </w:rPr>
        <w:t>conflict has occurred even during times of</w:t>
      </w:r>
      <w:r w:rsidRPr="0065640D">
        <w:rPr>
          <w:sz w:val="16"/>
        </w:rPr>
        <w:t xml:space="preserve"> significant </w:t>
      </w:r>
      <w:r w:rsidRPr="0065640D">
        <w:rPr>
          <w:rStyle w:val="StyleUnderline"/>
        </w:rPr>
        <w:t>interdependence</w:t>
      </w:r>
      <w:r w:rsidRPr="0065640D">
        <w:rPr>
          <w:sz w:val="16"/>
        </w:rPr>
        <w:t xml:space="preserve"> between nations, </w:t>
      </w:r>
      <w:r w:rsidRPr="0065640D">
        <w:rPr>
          <w:rStyle w:val="StyleUnderline"/>
        </w:rPr>
        <w:t>such as</w:t>
      </w:r>
      <w:r w:rsidRPr="0065640D">
        <w:rPr>
          <w:sz w:val="16"/>
        </w:rPr>
        <w:t xml:space="preserve"> in the European system prior to </w:t>
      </w:r>
      <w:r w:rsidRPr="0065640D">
        <w:rPr>
          <w:rStyle w:val="Emphasis"/>
          <w:highlight w:val="green"/>
        </w:rPr>
        <w:t>World War I</w:t>
      </w:r>
      <w:r w:rsidRPr="0065640D">
        <w:rPr>
          <w:sz w:val="16"/>
        </w:rPr>
        <w:t xml:space="preserve">. Historically, nations have not yet resorted to war to ensure supply chain security, but </w:t>
      </w:r>
      <w:r w:rsidRPr="0065640D">
        <w:rPr>
          <w:rStyle w:val="StyleUnderline"/>
        </w:rPr>
        <w:t xml:space="preserve">it might be a </w:t>
      </w:r>
      <w:r w:rsidRPr="0065640D">
        <w:rPr>
          <w:rStyle w:val="Emphasis"/>
        </w:rPr>
        <w:t>mistake</w:t>
      </w:r>
      <w:r w:rsidRPr="0065640D">
        <w:rPr>
          <w:sz w:val="16"/>
        </w:rPr>
        <w:t xml:space="preserve"> </w:t>
      </w:r>
      <w:r w:rsidRPr="0065640D">
        <w:rPr>
          <w:rStyle w:val="StyleUnderline"/>
        </w:rPr>
        <w:t>to assume</w:t>
      </w:r>
      <w:r w:rsidRPr="0065640D">
        <w:rPr>
          <w:sz w:val="16"/>
        </w:rPr>
        <w:t xml:space="preserve"> that </w:t>
      </w:r>
      <w:r w:rsidRPr="0065640D">
        <w:rPr>
          <w:rStyle w:val="StyleUnderline"/>
        </w:rPr>
        <w:t xml:space="preserve">such action could </w:t>
      </w:r>
      <w:r w:rsidRPr="0065640D">
        <w:rPr>
          <w:rStyle w:val="Emphasis"/>
        </w:rPr>
        <w:t>never occur</w:t>
      </w:r>
      <w:r w:rsidRPr="0065640D">
        <w:rPr>
          <w:sz w:val="16"/>
        </w:rPr>
        <w:t xml:space="preserve"> </w:t>
      </w:r>
      <w:r w:rsidRPr="0065640D">
        <w:rPr>
          <w:rStyle w:val="StyleUnderline"/>
        </w:rPr>
        <w:t>when circumstances become</w:t>
      </w:r>
      <w:r w:rsidRPr="0065640D">
        <w:rPr>
          <w:sz w:val="16"/>
        </w:rPr>
        <w:t xml:space="preserve"> sufficiently </w:t>
      </w:r>
      <w:r w:rsidRPr="0065640D">
        <w:rPr>
          <w:rStyle w:val="Emphasis"/>
        </w:rPr>
        <w:t>dire</w:t>
      </w:r>
      <w:r w:rsidRPr="0065640D">
        <w:rPr>
          <w:sz w:val="16"/>
        </w:rPr>
        <w:t xml:space="preserve">. </w:t>
      </w:r>
      <w:r w:rsidRPr="0065640D">
        <w:rPr>
          <w:rStyle w:val="StyleUnderline"/>
        </w:rPr>
        <w:t>Interdependence</w:t>
      </w:r>
      <w:r w:rsidRPr="0065640D">
        <w:rPr>
          <w:sz w:val="16"/>
        </w:rPr>
        <w:t xml:space="preserve"> does create incentives to cooperate to avoid disruption, but </w:t>
      </w:r>
      <w:r w:rsidRPr="0065640D">
        <w:rPr>
          <w:rStyle w:val="StyleUnderline"/>
        </w:rPr>
        <w:t xml:space="preserve">may offer </w:t>
      </w:r>
      <w:r w:rsidRPr="0065640D">
        <w:rPr>
          <w:rStyle w:val="Emphasis"/>
        </w:rPr>
        <w:t>few alternatives</w:t>
      </w:r>
      <w:r w:rsidRPr="0065640D">
        <w:rPr>
          <w:sz w:val="16"/>
        </w:rPr>
        <w:t xml:space="preserve"> </w:t>
      </w:r>
      <w:r w:rsidRPr="0065640D">
        <w:rPr>
          <w:rStyle w:val="StyleUnderline"/>
        </w:rPr>
        <w:t>for</w:t>
      </w:r>
      <w:r w:rsidRPr="0065640D">
        <w:rPr>
          <w:sz w:val="16"/>
        </w:rPr>
        <w:t xml:space="preserve"> some </w:t>
      </w:r>
      <w:r w:rsidRPr="0065640D">
        <w:rPr>
          <w:rStyle w:val="StyleUnderline"/>
        </w:rPr>
        <w:t xml:space="preserve">desperate nations if some part of the interdependent chain is </w:t>
      </w:r>
      <w:r w:rsidRPr="0065640D">
        <w:rPr>
          <w:rStyle w:val="Emphasis"/>
        </w:rPr>
        <w:t>broken</w:t>
      </w:r>
      <w:r w:rsidRPr="0065640D">
        <w:rPr>
          <w:sz w:val="16"/>
        </w:rPr>
        <w:t>.</w:t>
      </w:r>
    </w:p>
    <w:p w14:paraId="21876FE8" w14:textId="77777777" w:rsidR="0093214E" w:rsidRDefault="0093214E" w:rsidP="008E67B1">
      <w:pPr>
        <w:rPr>
          <w:sz w:val="16"/>
        </w:rPr>
      </w:pPr>
    </w:p>
    <w:p w14:paraId="73F3084E" w14:textId="77777777" w:rsidR="0093214E" w:rsidRPr="0015361B" w:rsidRDefault="0093214E" w:rsidP="0093214E">
      <w:pPr>
        <w:pStyle w:val="Heading4"/>
      </w:pPr>
      <w:r>
        <w:t>Midterm win counters Trump’s agency cuts.</w:t>
      </w:r>
    </w:p>
    <w:p w14:paraId="4D927E2A" w14:textId="77777777" w:rsidR="0093214E" w:rsidRPr="0015361B" w:rsidRDefault="0093214E" w:rsidP="0093214E">
      <w:r w:rsidRPr="0015361B">
        <w:rPr>
          <w:rStyle w:val="Style13ptBold"/>
        </w:rPr>
        <w:t>Schilke Touchberry</w:t>
      </w:r>
      <w:r>
        <w:t xml:space="preserve"> 25, Rachel Schilke and Ramsey Touchberry, Washington Examiner, 3-23-2025 ["Democrats’ big dilemma: ‘Raise hell’ or find compromise with GOP?, available on:  https://www.washingtonexaminer.com/news/campaigns/congressional/3355615/democrats-dilemma-raise-hell-or-find-compromise-with-gop/, accessed:  10-19-2025]cdm</w:t>
      </w:r>
    </w:p>
    <w:p w14:paraId="07FEE568" w14:textId="77777777" w:rsidR="0093214E" w:rsidRPr="0015361B" w:rsidRDefault="0093214E" w:rsidP="0093214E">
      <w:pPr>
        <w:rPr>
          <w:rStyle w:val="StyleUnderline"/>
        </w:rPr>
      </w:pPr>
      <w:r>
        <w:t xml:space="preserve">But armed with little power against the Trump administration with minorities in the House and Senate, </w:t>
      </w:r>
      <w:r w:rsidRPr="0015361B">
        <w:rPr>
          <w:rStyle w:val="StyleUnderline"/>
          <w:highlight w:val="green"/>
        </w:rPr>
        <w:t>Democrats</w:t>
      </w:r>
      <w:r>
        <w:t xml:space="preserve"> have </w:t>
      </w:r>
      <w:r w:rsidRPr="0015361B">
        <w:rPr>
          <w:rStyle w:val="StyleUnderline"/>
          <w:highlight w:val="green"/>
        </w:rPr>
        <w:t>presented no</w:t>
      </w:r>
      <w:r>
        <w:t xml:space="preserve"> concrete </w:t>
      </w:r>
      <w:r w:rsidRPr="0015361B">
        <w:rPr>
          <w:rStyle w:val="StyleUnderline"/>
          <w:highlight w:val="green"/>
        </w:rPr>
        <w:t>plans to</w:t>
      </w:r>
      <w:r>
        <w:t xml:space="preserve"> anxious </w:t>
      </w:r>
      <w:r w:rsidRPr="0015361B">
        <w:rPr>
          <w:rStyle w:val="StyleUnderline"/>
          <w:highlight w:val="green"/>
        </w:rPr>
        <w:t>constituents</w:t>
      </w:r>
      <w:r>
        <w:t xml:space="preserve"> </w:t>
      </w:r>
      <w:r w:rsidRPr="0015361B">
        <w:rPr>
          <w:rStyle w:val="StyleUnderline"/>
          <w:highlight w:val="green"/>
        </w:rPr>
        <w:t>concerned</w:t>
      </w:r>
      <w:r>
        <w:t xml:space="preserve"> </w:t>
      </w:r>
      <w:r w:rsidRPr="0015361B">
        <w:rPr>
          <w:rStyle w:val="StyleUnderline"/>
          <w:highlight w:val="green"/>
        </w:rPr>
        <w:t>about</w:t>
      </w:r>
      <w:r>
        <w:t xml:space="preserve"> the future of </w:t>
      </w:r>
      <w:r w:rsidRPr="0015361B">
        <w:rPr>
          <w:rStyle w:val="StyleUnderline"/>
          <w:highlight w:val="green"/>
        </w:rPr>
        <w:t>programs</w:t>
      </w:r>
      <w:r>
        <w:t xml:space="preserve"> such as Medicaid, Medicare, and Social Security under an administration determined to slash spending in Washington. They’ve acknowledged to furious voters that the courts are virtually the only avenue </w:t>
      </w:r>
      <w:r w:rsidRPr="0015361B">
        <w:rPr>
          <w:rStyle w:val="StyleUnderline"/>
          <w:highlight w:val="green"/>
        </w:rPr>
        <w:t>to block Trump’s</w:t>
      </w:r>
      <w:r>
        <w:t xml:space="preserve"> </w:t>
      </w:r>
      <w:r w:rsidRPr="0015361B">
        <w:rPr>
          <w:rStyle w:val="StyleUnderline"/>
        </w:rPr>
        <w:t xml:space="preserve">overhaul of the federal government and sweeping </w:t>
      </w:r>
      <w:r w:rsidRPr="0015361B">
        <w:rPr>
          <w:rStyle w:val="StyleUnderline"/>
          <w:highlight w:val="green"/>
        </w:rPr>
        <w:t>cuts</w:t>
      </w:r>
      <w:r w:rsidRPr="0015361B">
        <w:rPr>
          <w:rStyle w:val="StyleUnderline"/>
        </w:rPr>
        <w:t xml:space="preserve"> made by Elon Musk’s so-called DOGE efficiency agency.</w:t>
      </w:r>
    </w:p>
    <w:p w14:paraId="58B37995" w14:textId="77777777" w:rsidR="0093214E" w:rsidRDefault="0093214E" w:rsidP="0093214E">
      <w:r w:rsidRPr="0015361B">
        <w:rPr>
          <w:rStyle w:val="StyleUnderline"/>
          <w:highlight w:val="green"/>
        </w:rPr>
        <w:t>The</w:t>
      </w:r>
      <w:r>
        <w:t xml:space="preserve"> long-term </w:t>
      </w:r>
      <w:r w:rsidRPr="0015361B">
        <w:rPr>
          <w:rStyle w:val="StyleUnderline"/>
          <w:highlight w:val="green"/>
        </w:rPr>
        <w:t>remedy</w:t>
      </w:r>
      <w:r>
        <w:t xml:space="preserve">, Democrats say, </w:t>
      </w:r>
      <w:r w:rsidRPr="0015361B">
        <w:rPr>
          <w:rStyle w:val="StyleUnderline"/>
          <w:highlight w:val="green"/>
        </w:rPr>
        <w:t>is to take back power in the midterm</w:t>
      </w:r>
      <w:r>
        <w:t xml:space="preserve"> elections.</w:t>
      </w:r>
    </w:p>
    <w:p w14:paraId="784C28CF" w14:textId="77777777" w:rsidR="0093214E" w:rsidRPr="0015361B" w:rsidRDefault="0093214E" w:rsidP="0093214E">
      <w:r>
        <w:t>“</w:t>
      </w:r>
      <w:r w:rsidRPr="0015361B">
        <w:rPr>
          <w:rStyle w:val="StyleUnderline"/>
          <w:highlight w:val="green"/>
        </w:rPr>
        <w:t>We</w:t>
      </w:r>
      <w:r>
        <w:t xml:space="preserve"> have to </w:t>
      </w:r>
      <w:r w:rsidRPr="0015361B">
        <w:rPr>
          <w:rStyle w:val="StyleUnderline"/>
          <w:highlight w:val="green"/>
        </w:rPr>
        <w:t>fight [Republicans] down</w:t>
      </w:r>
      <w:r>
        <w:t xml:space="preserve">. We have to </w:t>
      </w:r>
      <w:r w:rsidRPr="0015361B">
        <w:rPr>
          <w:rStyle w:val="StyleUnderline"/>
          <w:highlight w:val="green"/>
        </w:rPr>
        <w:t>grind them to the point where they give up</w:t>
      </w:r>
      <w:r>
        <w:t xml:space="preserve"> on this fight,” Gallego, who’s repeatedly declined to express confidence in Schumer, told constituents. “Because if you give an inch, they will take it all.”</w:t>
      </w:r>
    </w:p>
    <w:p w14:paraId="3E6031E5" w14:textId="77777777" w:rsidR="00E97087" w:rsidRDefault="00E97087" w:rsidP="00E97087">
      <w:pPr>
        <w:pStyle w:val="Heading4"/>
      </w:pPr>
      <w:r>
        <w:t>Prop 50 swings the midterms</w:t>
      </w:r>
    </w:p>
    <w:p w14:paraId="0B6702D3" w14:textId="77777777" w:rsidR="00E97087" w:rsidRDefault="00E97087" w:rsidP="00E97087">
      <w:r w:rsidRPr="00C3593E">
        <w:rPr>
          <w:rStyle w:val="Style13ptBold"/>
        </w:rPr>
        <w:t>Steinhauser 25,</w:t>
      </w:r>
      <w:r>
        <w:t xml:space="preserve"> Paul Steinhauser, Fox News, 10-5-2025 ["Voting underway in 2025 election that may determine if Republicans hold House in 2026 midterms, available on:  https://www.foxnews.com/politics/voting-underway-2025-election-may-determine-republicans-hold-house-2026-midterms, accessed:  10-9-2025]cdm</w:t>
      </w:r>
    </w:p>
    <w:p w14:paraId="09E409F5" w14:textId="77777777" w:rsidR="00E97087" w:rsidRPr="00C3593E" w:rsidRDefault="00E97087" w:rsidP="00E97087">
      <w:pPr>
        <w:rPr>
          <w:sz w:val="16"/>
        </w:rPr>
      </w:pPr>
      <w:r w:rsidRPr="00C3593E">
        <w:rPr>
          <w:sz w:val="16"/>
        </w:rPr>
        <w:t xml:space="preserve">Early voting is now underway in </w:t>
      </w:r>
      <w:r w:rsidRPr="00C3593E">
        <w:rPr>
          <w:rStyle w:val="StyleUnderline"/>
          <w:highlight w:val="green"/>
        </w:rPr>
        <w:t>California</w:t>
      </w:r>
      <w:r w:rsidRPr="00C3593E">
        <w:rPr>
          <w:sz w:val="16"/>
        </w:rPr>
        <w:t xml:space="preserve"> in a </w:t>
      </w:r>
      <w:r w:rsidRPr="008F0F43">
        <w:rPr>
          <w:rStyle w:val="StyleUnderline"/>
        </w:rPr>
        <w:t>special election</w:t>
      </w:r>
      <w:r w:rsidRPr="00C3593E">
        <w:rPr>
          <w:sz w:val="16"/>
        </w:rPr>
        <w:t xml:space="preserve"> that </w:t>
      </w:r>
      <w:r w:rsidRPr="00C3593E">
        <w:rPr>
          <w:rStyle w:val="StyleUnderline"/>
          <w:highlight w:val="green"/>
        </w:rPr>
        <w:t>will</w:t>
      </w:r>
      <w:r w:rsidRPr="008F0F43">
        <w:rPr>
          <w:rStyle w:val="StyleUnderline"/>
        </w:rPr>
        <w:t xml:space="preserve"> </w:t>
      </w:r>
      <w:r w:rsidRPr="00C3593E">
        <w:rPr>
          <w:rStyle w:val="StyleUnderline"/>
          <w:highlight w:val="green"/>
        </w:rPr>
        <w:t>make a huge impact on</w:t>
      </w:r>
      <w:r w:rsidRPr="008F0F43">
        <w:rPr>
          <w:rStyle w:val="StyleUnderline"/>
        </w:rPr>
        <w:t xml:space="preserve"> </w:t>
      </w:r>
      <w:r w:rsidRPr="00C3593E">
        <w:rPr>
          <w:rStyle w:val="StyleUnderline"/>
          <w:highlight w:val="green"/>
        </w:rPr>
        <w:t>next year's battle for the</w:t>
      </w:r>
      <w:r w:rsidRPr="008F0F43">
        <w:rPr>
          <w:rStyle w:val="StyleUnderline"/>
        </w:rPr>
        <w:t xml:space="preserve"> U.S. </w:t>
      </w:r>
      <w:r w:rsidRPr="00C3593E">
        <w:rPr>
          <w:rStyle w:val="StyleUnderline"/>
          <w:highlight w:val="green"/>
        </w:rPr>
        <w:t>House</w:t>
      </w:r>
      <w:r w:rsidRPr="008F0F43">
        <w:rPr>
          <w:rStyle w:val="StyleUnderline"/>
        </w:rPr>
        <w:t xml:space="preserve"> majority</w:t>
      </w:r>
      <w:r w:rsidRPr="00C3593E">
        <w:rPr>
          <w:sz w:val="16"/>
        </w:rPr>
        <w:t>.</w:t>
      </w:r>
    </w:p>
    <w:p w14:paraId="0C5EC36A" w14:textId="77777777" w:rsidR="00E97087" w:rsidRPr="00C3593E" w:rsidRDefault="00E97087" w:rsidP="00E97087">
      <w:pPr>
        <w:rPr>
          <w:sz w:val="16"/>
        </w:rPr>
      </w:pPr>
      <w:r w:rsidRPr="00C3593E">
        <w:rPr>
          <w:rStyle w:val="StyleUnderline"/>
          <w:highlight w:val="green"/>
        </w:rPr>
        <w:t>California</w:t>
      </w:r>
      <w:r w:rsidRPr="00C3593E">
        <w:rPr>
          <w:rStyle w:val="StyleUnderline"/>
        </w:rPr>
        <w:t xml:space="preserve"> voters are deciding</w:t>
      </w:r>
      <w:r w:rsidRPr="00C3593E">
        <w:rPr>
          <w:sz w:val="16"/>
        </w:rPr>
        <w:t xml:space="preserve"> whether to pass </w:t>
      </w:r>
      <w:r w:rsidRPr="00C3593E">
        <w:rPr>
          <w:rStyle w:val="StyleUnderline"/>
        </w:rPr>
        <w:t xml:space="preserve">a </w:t>
      </w:r>
      <w:r w:rsidRPr="00C3593E">
        <w:rPr>
          <w:rStyle w:val="StyleUnderline"/>
          <w:highlight w:val="green"/>
        </w:rPr>
        <w:t>ballot proposition</w:t>
      </w:r>
      <w:r w:rsidRPr="00C3593E">
        <w:rPr>
          <w:sz w:val="16"/>
        </w:rPr>
        <w:t xml:space="preserve"> this November </w:t>
      </w:r>
      <w:r w:rsidRPr="00C3593E">
        <w:rPr>
          <w:rStyle w:val="StyleUnderline"/>
          <w:highlight w:val="green"/>
        </w:rPr>
        <w:t>which</w:t>
      </w:r>
      <w:r w:rsidRPr="00C3593E">
        <w:rPr>
          <w:rStyle w:val="StyleUnderline"/>
        </w:rPr>
        <w:t xml:space="preserve"> would </w:t>
      </w:r>
      <w:r w:rsidRPr="00C3593E">
        <w:rPr>
          <w:rStyle w:val="StyleUnderline"/>
          <w:highlight w:val="green"/>
        </w:rPr>
        <w:t>dramatically alter the state's</w:t>
      </w:r>
      <w:r w:rsidRPr="00C3593E">
        <w:rPr>
          <w:rStyle w:val="StyleUnderline"/>
        </w:rPr>
        <w:t xml:space="preserve"> congressional</w:t>
      </w:r>
      <w:r w:rsidRPr="00C3593E">
        <w:rPr>
          <w:sz w:val="16"/>
        </w:rPr>
        <w:t xml:space="preserve"> </w:t>
      </w:r>
      <w:r w:rsidRPr="00C3593E">
        <w:rPr>
          <w:rStyle w:val="StyleUnderline"/>
          <w:highlight w:val="green"/>
        </w:rPr>
        <w:t>districts</w:t>
      </w:r>
      <w:r w:rsidRPr="00C3593E">
        <w:rPr>
          <w:sz w:val="16"/>
        </w:rPr>
        <w:t xml:space="preserve">, </w:t>
      </w:r>
      <w:r w:rsidRPr="00C3593E">
        <w:rPr>
          <w:rStyle w:val="StyleUnderline"/>
        </w:rPr>
        <w:t>putting the left-leaning state front-and-center in the high-stakes political fight over redistricting</w:t>
      </w:r>
      <w:r w:rsidRPr="00C3593E">
        <w:rPr>
          <w:sz w:val="16"/>
        </w:rPr>
        <w:t xml:space="preserve"> that pits President Donald Trump and the GOP against the Democrats.</w:t>
      </w:r>
    </w:p>
    <w:p w14:paraId="2A7B70F5" w14:textId="77777777" w:rsidR="00E97087" w:rsidRPr="00C3593E" w:rsidRDefault="00E97087" w:rsidP="00E97087">
      <w:pPr>
        <w:rPr>
          <w:sz w:val="16"/>
        </w:rPr>
      </w:pPr>
      <w:r w:rsidRPr="00C3593E">
        <w:rPr>
          <w:sz w:val="16"/>
        </w:rPr>
        <w:t>California state lawmakers this summer approved a special proposition on the November ballot to obtain voter approval to temporarily sidetrack the state's nonpartisan redistricting commission and return the power to draw the congressional maps to the Democrat-dominated legislature. Ballots began being mailed out on Monday.</w:t>
      </w:r>
    </w:p>
    <w:p w14:paraId="5CA92A5D" w14:textId="77777777" w:rsidR="00E97087" w:rsidRPr="00C3593E" w:rsidRDefault="00E97087" w:rsidP="00E97087">
      <w:pPr>
        <w:rPr>
          <w:sz w:val="16"/>
        </w:rPr>
      </w:pPr>
      <w:r w:rsidRPr="00C3593E">
        <w:rPr>
          <w:sz w:val="16"/>
        </w:rPr>
        <w:t xml:space="preserve">The effort in California, which </w:t>
      </w:r>
      <w:r w:rsidRPr="00C3593E">
        <w:rPr>
          <w:rStyle w:val="StyleUnderline"/>
        </w:rPr>
        <w:t>could create five more Democratic-leaning congressional districts</w:t>
      </w:r>
      <w:r w:rsidRPr="00C3593E">
        <w:rPr>
          <w:sz w:val="16"/>
        </w:rPr>
        <w:t xml:space="preserve">, aims </w:t>
      </w:r>
      <w:r w:rsidRPr="00C3593E">
        <w:rPr>
          <w:rStyle w:val="StyleUnderline"/>
          <w:highlight w:val="green"/>
        </w:rPr>
        <w:t>to counter</w:t>
      </w:r>
      <w:r w:rsidRPr="00C3593E">
        <w:rPr>
          <w:rStyle w:val="StyleUnderline"/>
        </w:rPr>
        <w:t xml:space="preserve"> the passage in the reliable red state of </w:t>
      </w:r>
      <w:r w:rsidRPr="00C3593E">
        <w:rPr>
          <w:rStyle w:val="StyleUnderline"/>
          <w:highlight w:val="green"/>
        </w:rPr>
        <w:t>Texas</w:t>
      </w:r>
      <w:r w:rsidRPr="00C3593E">
        <w:rPr>
          <w:rStyle w:val="StyleUnderline"/>
        </w:rPr>
        <w:t xml:space="preserve"> of a </w:t>
      </w:r>
      <w:r w:rsidRPr="00C3593E">
        <w:rPr>
          <w:rStyle w:val="StyleUnderline"/>
          <w:highlight w:val="green"/>
        </w:rPr>
        <w:t>new map</w:t>
      </w:r>
      <w:r w:rsidRPr="00C3593E">
        <w:rPr>
          <w:rStyle w:val="StyleUnderline"/>
        </w:rPr>
        <w:t xml:space="preserve"> that aims to create up to five right-leaning House seats. </w:t>
      </w:r>
      <w:r w:rsidRPr="00C3593E">
        <w:rPr>
          <w:rStyle w:val="StyleUnderline"/>
          <w:highlight w:val="green"/>
        </w:rPr>
        <w:t>Failure</w:t>
      </w:r>
      <w:r w:rsidRPr="00C3593E">
        <w:rPr>
          <w:sz w:val="16"/>
        </w:rPr>
        <w:t xml:space="preserve"> to approve what's known as Proposition 50 </w:t>
      </w:r>
      <w:r w:rsidRPr="00C3593E">
        <w:rPr>
          <w:rStyle w:val="StyleUnderline"/>
          <w:highlight w:val="green"/>
        </w:rPr>
        <w:t>would be a stinging setback</w:t>
      </w:r>
      <w:r w:rsidRPr="00C3593E">
        <w:rPr>
          <w:rStyle w:val="StyleUnderline"/>
        </w:rPr>
        <w:t xml:space="preserve"> for Democrats</w:t>
      </w:r>
      <w:r w:rsidRPr="00C3593E">
        <w:rPr>
          <w:sz w:val="16"/>
        </w:rPr>
        <w:t>.</w:t>
      </w:r>
    </w:p>
    <w:p w14:paraId="60CB16F0" w14:textId="77777777" w:rsidR="00E97087" w:rsidRPr="00C3593E" w:rsidRDefault="00E97087" w:rsidP="00E97087">
      <w:pPr>
        <w:rPr>
          <w:sz w:val="16"/>
        </w:rPr>
      </w:pPr>
      <w:r w:rsidRPr="00C3593E">
        <w:rPr>
          <w:sz w:val="16"/>
        </w:rPr>
        <w:t>Two-term Gov. Gavin Newsom, who is seen as a likely 2028 Democratic presidential contender, is spearheading the push to pass the proposition.</w:t>
      </w:r>
    </w:p>
    <w:p w14:paraId="6A3BD744" w14:textId="77777777" w:rsidR="00E97087" w:rsidRPr="00C3593E" w:rsidRDefault="00E97087" w:rsidP="00E97087">
      <w:pPr>
        <w:rPr>
          <w:rStyle w:val="StyleUnderline"/>
        </w:rPr>
      </w:pPr>
      <w:r w:rsidRPr="00C3593E">
        <w:rPr>
          <w:sz w:val="16"/>
        </w:rPr>
        <w:t xml:space="preserve">"If we lose here, we are going to have total Republican control in the House, the Senate and the White House for at least two more years," Newsom emphasized in a recent fundraising appeal to supporters. </w:t>
      </w:r>
      <w:r w:rsidRPr="00C3593E">
        <w:rPr>
          <w:rStyle w:val="StyleUnderline"/>
        </w:rPr>
        <w:t xml:space="preserve">"If we win here, </w:t>
      </w:r>
      <w:r w:rsidRPr="00C3593E">
        <w:rPr>
          <w:rStyle w:val="StyleUnderline"/>
          <w:highlight w:val="green"/>
        </w:rPr>
        <w:t>we can</w:t>
      </w:r>
      <w:r w:rsidRPr="00C3593E">
        <w:rPr>
          <w:rStyle w:val="StyleUnderline"/>
        </w:rPr>
        <w:t xml:space="preserve"> put a </w:t>
      </w:r>
      <w:r w:rsidRPr="00C3593E">
        <w:rPr>
          <w:rStyle w:val="StyleUnderline"/>
          <w:highlight w:val="green"/>
        </w:rPr>
        <w:t>check</w:t>
      </w:r>
      <w:r w:rsidRPr="00C3593E">
        <w:rPr>
          <w:rStyle w:val="StyleUnderline"/>
        </w:rPr>
        <w:t xml:space="preserve"> on </w:t>
      </w:r>
      <w:r w:rsidRPr="00C3593E">
        <w:rPr>
          <w:rStyle w:val="StyleUnderline"/>
          <w:highlight w:val="green"/>
        </w:rPr>
        <w:t>Trump</w:t>
      </w:r>
      <w:r w:rsidRPr="00C3593E">
        <w:rPr>
          <w:rStyle w:val="StyleUnderline"/>
        </w:rPr>
        <w:t xml:space="preserve"> for his final two years."</w:t>
      </w:r>
    </w:p>
    <w:p w14:paraId="14BE42FE" w14:textId="77777777" w:rsidR="00E97087" w:rsidRPr="00C3593E" w:rsidRDefault="00E97087" w:rsidP="00E97087">
      <w:pPr>
        <w:rPr>
          <w:sz w:val="16"/>
        </w:rPr>
      </w:pPr>
      <w:r w:rsidRPr="00C3593E">
        <w:rPr>
          <w:rStyle w:val="StyleUnderline"/>
        </w:rPr>
        <w:t xml:space="preserve">The </w:t>
      </w:r>
      <w:r w:rsidRPr="00C3593E">
        <w:rPr>
          <w:rStyle w:val="StyleUnderline"/>
          <w:highlight w:val="green"/>
        </w:rPr>
        <w:t>push</w:t>
      </w:r>
      <w:r w:rsidRPr="00C3593E">
        <w:rPr>
          <w:sz w:val="16"/>
        </w:rPr>
        <w:t xml:space="preserve"> by </w:t>
      </w:r>
      <w:r w:rsidRPr="00C3593E">
        <w:rPr>
          <w:rStyle w:val="StyleUnderline"/>
        </w:rPr>
        <w:t>Trump and Republicans</w:t>
      </w:r>
      <w:r w:rsidRPr="00C3593E">
        <w:rPr>
          <w:sz w:val="16"/>
        </w:rPr>
        <w:t xml:space="preserve"> for </w:t>
      </w:r>
      <w:r w:rsidRPr="00C3593E">
        <w:rPr>
          <w:rStyle w:val="StyleUnderline"/>
          <w:highlight w:val="green"/>
        </w:rPr>
        <w:t>rare</w:t>
      </w:r>
      <w:r w:rsidRPr="00C3593E">
        <w:rPr>
          <w:rStyle w:val="StyleUnderline"/>
        </w:rPr>
        <w:t xml:space="preserve"> </w:t>
      </w:r>
      <w:r w:rsidRPr="00C3593E">
        <w:rPr>
          <w:rStyle w:val="StyleUnderline"/>
          <w:highlight w:val="green"/>
        </w:rPr>
        <w:t>mid-decade redistricting</w:t>
      </w:r>
      <w:r w:rsidRPr="00C3593E">
        <w:rPr>
          <w:rStyle w:val="StyleUnderline"/>
        </w:rPr>
        <w:t xml:space="preserve"> is part of a broad </w:t>
      </w:r>
      <w:r w:rsidRPr="00C3593E">
        <w:rPr>
          <w:rStyle w:val="StyleUnderline"/>
          <w:highlight w:val="green"/>
        </w:rPr>
        <w:t>effort</w:t>
      </w:r>
      <w:r w:rsidRPr="00C3593E">
        <w:rPr>
          <w:rStyle w:val="StyleUnderline"/>
        </w:rPr>
        <w:t xml:space="preserve"> </w:t>
      </w:r>
      <w:r w:rsidRPr="00C3593E">
        <w:rPr>
          <w:rStyle w:val="StyleUnderline"/>
          <w:highlight w:val="green"/>
        </w:rPr>
        <w:t>by</w:t>
      </w:r>
      <w:r w:rsidRPr="00C3593E">
        <w:rPr>
          <w:rStyle w:val="StyleUnderline"/>
        </w:rPr>
        <w:t xml:space="preserve"> the </w:t>
      </w:r>
      <w:r w:rsidRPr="00C3593E">
        <w:rPr>
          <w:rStyle w:val="StyleUnderline"/>
          <w:highlight w:val="green"/>
        </w:rPr>
        <w:t>GOP</w:t>
      </w:r>
      <w:r w:rsidRPr="00C3593E">
        <w:rPr>
          <w:rStyle w:val="StyleUnderline"/>
        </w:rPr>
        <w:t xml:space="preserve"> to pad its razor-thin House majority </w:t>
      </w:r>
      <w:r w:rsidRPr="00C3593E">
        <w:rPr>
          <w:rStyle w:val="StyleUnderline"/>
          <w:highlight w:val="green"/>
        </w:rPr>
        <w:t>to keep control</w:t>
      </w:r>
      <w:r w:rsidRPr="00C3593E">
        <w:rPr>
          <w:rStyle w:val="StyleUnderline"/>
        </w:rPr>
        <w:t xml:space="preserve"> of the chamber </w:t>
      </w:r>
      <w:r w:rsidRPr="00C3593E">
        <w:rPr>
          <w:rStyle w:val="StyleUnderline"/>
          <w:highlight w:val="green"/>
        </w:rPr>
        <w:t>in</w:t>
      </w:r>
      <w:r w:rsidRPr="00C3593E">
        <w:rPr>
          <w:rStyle w:val="StyleUnderline"/>
        </w:rPr>
        <w:t xml:space="preserve"> the </w:t>
      </w:r>
      <w:r w:rsidRPr="00C3593E">
        <w:rPr>
          <w:rStyle w:val="StyleUnderline"/>
          <w:highlight w:val="green"/>
        </w:rPr>
        <w:t>2026</w:t>
      </w:r>
      <w:r w:rsidRPr="00C3593E">
        <w:rPr>
          <w:rStyle w:val="StyleUnderline"/>
        </w:rPr>
        <w:t xml:space="preserve"> midterm</w:t>
      </w:r>
      <w:r w:rsidRPr="00C3593E">
        <w:rPr>
          <w:sz w:val="16"/>
        </w:rPr>
        <w:t>s, when the party in power traditionally faces political headwinds and loses seats.</w:t>
      </w:r>
    </w:p>
    <w:p w14:paraId="621CC457" w14:textId="77777777" w:rsidR="00E97087" w:rsidRDefault="00E97087" w:rsidP="00E97087">
      <w:pPr>
        <w:pStyle w:val="Heading4"/>
      </w:pPr>
      <w:r>
        <w:rPr>
          <w:u w:val="single"/>
        </w:rPr>
        <w:t>Turns the case</w:t>
      </w:r>
      <w:r>
        <w:t xml:space="preserve">  -  Dem win enables Labor unions to resist anti-worker Trump policy.</w:t>
      </w:r>
    </w:p>
    <w:p w14:paraId="04A5350C" w14:textId="77777777" w:rsidR="00E97087" w:rsidRPr="008F0F43" w:rsidRDefault="00E97087" w:rsidP="00E97087">
      <w:r w:rsidRPr="008F0F43">
        <w:rPr>
          <w:rStyle w:val="Style13ptBold"/>
        </w:rPr>
        <w:t>Smith 25</w:t>
      </w:r>
      <w:r w:rsidRPr="008F0F43">
        <w:t>, Jack Smith, Hampton Global Business Review, 5-5-2025 ["Labor Unions Unite Against Trump: A Shift in Political Strategy Ahead of 2026 Elections, available on:  https://hgbr.org/labor-unions-unite-against-trump-a-shift-in-political-strategy-ahead-of-2026-elections/, accessed:  10-9-2025]cdm</w:t>
      </w:r>
    </w:p>
    <w:p w14:paraId="50F0AF00" w14:textId="77777777" w:rsidR="00E97087" w:rsidRPr="00C3593E" w:rsidRDefault="00E97087" w:rsidP="00E97087">
      <w:pPr>
        <w:rPr>
          <w:sz w:val="16"/>
        </w:rPr>
      </w:pPr>
      <w:r w:rsidRPr="00C3593E">
        <w:rPr>
          <w:rStyle w:val="StyleUnderline"/>
          <w:highlight w:val="green"/>
        </w:rPr>
        <w:t>As</w:t>
      </w:r>
      <w:r w:rsidRPr="00C3593E">
        <w:rPr>
          <w:rStyle w:val="StyleUnderline"/>
        </w:rPr>
        <w:t xml:space="preserve"> the dust settles</w:t>
      </w:r>
      <w:r w:rsidRPr="00C3593E">
        <w:rPr>
          <w:sz w:val="16"/>
        </w:rPr>
        <w:t xml:space="preserve"> from the 2024 election </w:t>
      </w:r>
      <w:r w:rsidRPr="00C3593E">
        <w:rPr>
          <w:rStyle w:val="StyleUnderline"/>
        </w:rPr>
        <w:t xml:space="preserve">and the political </w:t>
      </w:r>
      <w:r w:rsidRPr="00C3593E">
        <w:rPr>
          <w:rStyle w:val="StyleUnderline"/>
          <w:highlight w:val="green"/>
        </w:rPr>
        <w:t>landscape</w:t>
      </w:r>
      <w:r w:rsidRPr="00C3593E">
        <w:rPr>
          <w:rStyle w:val="StyleUnderline"/>
        </w:rPr>
        <w:t xml:space="preserve"> begins to </w:t>
      </w:r>
      <w:r w:rsidRPr="00C3593E">
        <w:rPr>
          <w:rStyle w:val="StyleUnderline"/>
          <w:highlight w:val="green"/>
        </w:rPr>
        <w:t>take shape</w:t>
      </w:r>
      <w:r w:rsidRPr="00C3593E">
        <w:rPr>
          <w:rStyle w:val="StyleUnderline"/>
        </w:rPr>
        <w:t xml:space="preserve"> </w:t>
      </w:r>
      <w:r w:rsidRPr="00C3593E">
        <w:rPr>
          <w:rStyle w:val="StyleUnderline"/>
          <w:highlight w:val="green"/>
        </w:rPr>
        <w:t>for</w:t>
      </w:r>
      <w:r w:rsidRPr="00C3593E">
        <w:rPr>
          <w:rStyle w:val="StyleUnderline"/>
        </w:rPr>
        <w:t xml:space="preserve"> the</w:t>
      </w:r>
      <w:r w:rsidRPr="00C3593E">
        <w:rPr>
          <w:sz w:val="16"/>
        </w:rPr>
        <w:t xml:space="preserve"> </w:t>
      </w:r>
      <w:r w:rsidRPr="00C3593E">
        <w:rPr>
          <w:rStyle w:val="StyleUnderline"/>
          <w:highlight w:val="green"/>
        </w:rPr>
        <w:t>2026</w:t>
      </w:r>
      <w:r w:rsidRPr="00C3593E">
        <w:rPr>
          <w:rStyle w:val="StyleUnderline"/>
        </w:rPr>
        <w:t xml:space="preserve"> races</w:t>
      </w:r>
      <w:r w:rsidRPr="00C3593E">
        <w:rPr>
          <w:sz w:val="16"/>
        </w:rPr>
        <w:t xml:space="preserve">, a </w:t>
      </w:r>
      <w:r w:rsidRPr="00C3593E">
        <w:rPr>
          <w:rStyle w:val="StyleUnderline"/>
        </w:rPr>
        <w:t>significant shift is occurring</w:t>
      </w:r>
      <w:r w:rsidRPr="00C3593E">
        <w:rPr>
          <w:sz w:val="16"/>
        </w:rPr>
        <w:t xml:space="preserve"> </w:t>
      </w:r>
      <w:r w:rsidRPr="00C3593E">
        <w:rPr>
          <w:rStyle w:val="StyleUnderline"/>
        </w:rPr>
        <w:t>within America’s labor unions</w:t>
      </w:r>
      <w:r w:rsidRPr="00C3593E">
        <w:rPr>
          <w:sz w:val="16"/>
        </w:rPr>
        <w:t>.</w:t>
      </w:r>
    </w:p>
    <w:p w14:paraId="3C768232" w14:textId="77777777" w:rsidR="00E97087" w:rsidRPr="00C3593E" w:rsidRDefault="00E97087" w:rsidP="00E97087">
      <w:pPr>
        <w:rPr>
          <w:sz w:val="16"/>
        </w:rPr>
      </w:pPr>
      <w:r w:rsidRPr="00C3593E">
        <w:rPr>
          <w:sz w:val="16"/>
        </w:rPr>
        <w:t xml:space="preserve">Once perceived as cautiously optimistic about some of President Donald Trump’s policies, particularly his 25 percent tariff on auto imports, these </w:t>
      </w:r>
      <w:r w:rsidRPr="00C3593E">
        <w:rPr>
          <w:rStyle w:val="StyleUnderline"/>
          <w:highlight w:val="green"/>
        </w:rPr>
        <w:t>unions are</w:t>
      </w:r>
      <w:r w:rsidRPr="00C3593E">
        <w:rPr>
          <w:sz w:val="16"/>
        </w:rPr>
        <w:t xml:space="preserve"> now </w:t>
      </w:r>
      <w:r w:rsidRPr="00C3593E">
        <w:rPr>
          <w:rStyle w:val="StyleUnderline"/>
          <w:highlight w:val="green"/>
        </w:rPr>
        <w:t>turning away</w:t>
      </w:r>
      <w:r w:rsidRPr="00C3593E">
        <w:rPr>
          <w:rStyle w:val="StyleUnderline"/>
        </w:rPr>
        <w:t xml:space="preserve"> from his administration</w:t>
      </w:r>
      <w:r w:rsidRPr="00C3593E">
        <w:rPr>
          <w:sz w:val="16"/>
        </w:rPr>
        <w:t xml:space="preserve"> with palpable frustration.</w:t>
      </w:r>
    </w:p>
    <w:p w14:paraId="296D80EC" w14:textId="77777777" w:rsidR="00E97087" w:rsidRPr="00C3593E" w:rsidRDefault="00E97087" w:rsidP="00E97087">
      <w:pPr>
        <w:rPr>
          <w:sz w:val="16"/>
        </w:rPr>
      </w:pPr>
      <w:r w:rsidRPr="00C3593E">
        <w:rPr>
          <w:sz w:val="16"/>
        </w:rPr>
        <w:t>The early applause from union leaders like Shawn Fain of the United Auto Workers for the tariffs has given way to a broader discontent as labor leaders assess the broader implications of Trump’s policies on unionized workers.</w:t>
      </w:r>
    </w:p>
    <w:p w14:paraId="68F79F85" w14:textId="77777777" w:rsidR="00E97087" w:rsidRPr="00C3593E" w:rsidRDefault="00E97087" w:rsidP="00E97087">
      <w:pPr>
        <w:rPr>
          <w:sz w:val="16"/>
        </w:rPr>
      </w:pPr>
      <w:r w:rsidRPr="00C3593E">
        <w:rPr>
          <w:sz w:val="16"/>
        </w:rPr>
        <w:t>The initial support for Trump’s auto tariffs was seen as a potential bridge between labor unions and the Trump administration.</w:t>
      </w:r>
    </w:p>
    <w:p w14:paraId="7EAF9D96" w14:textId="77777777" w:rsidR="00E97087" w:rsidRPr="00C3593E" w:rsidRDefault="00E97087" w:rsidP="00E97087">
      <w:pPr>
        <w:rPr>
          <w:sz w:val="16"/>
        </w:rPr>
      </w:pPr>
      <w:r w:rsidRPr="00C3593E">
        <w:rPr>
          <w:sz w:val="16"/>
        </w:rPr>
        <w:t>Fain’s praise for the tariffs as a historic move to address longstanding grievances against free trade was expected to signal a new alignment.</w:t>
      </w:r>
    </w:p>
    <w:p w14:paraId="323D6F64" w14:textId="77777777" w:rsidR="00E97087" w:rsidRPr="00C3593E" w:rsidRDefault="00E97087" w:rsidP="00E97087">
      <w:pPr>
        <w:rPr>
          <w:rStyle w:val="StyleUnderline"/>
        </w:rPr>
      </w:pPr>
      <w:r w:rsidRPr="00C3593E">
        <w:rPr>
          <w:sz w:val="16"/>
        </w:rPr>
        <w:t xml:space="preserve">However, </w:t>
      </w:r>
      <w:r w:rsidRPr="00C3593E">
        <w:rPr>
          <w:rStyle w:val="StyleUnderline"/>
        </w:rPr>
        <w:t xml:space="preserve">the broader union movement has found itself in </w:t>
      </w:r>
      <w:r w:rsidRPr="00C3593E">
        <w:rPr>
          <w:rStyle w:val="StyleUnderline"/>
          <w:highlight w:val="green"/>
        </w:rPr>
        <w:t>opposition to Trump’s</w:t>
      </w:r>
      <w:r w:rsidRPr="00C3593E">
        <w:rPr>
          <w:rStyle w:val="StyleUnderline"/>
        </w:rPr>
        <w:t xml:space="preserve"> subsequent </w:t>
      </w:r>
      <w:r w:rsidRPr="00C3593E">
        <w:rPr>
          <w:rStyle w:val="StyleUnderline"/>
          <w:highlight w:val="green"/>
        </w:rPr>
        <w:t>labor policies</w:t>
      </w:r>
      <w:r w:rsidRPr="00C3593E">
        <w:rPr>
          <w:rStyle w:val="StyleUnderline"/>
        </w:rPr>
        <w:t>, which have been characterized as an assault on workers’ rights.</w:t>
      </w:r>
    </w:p>
    <w:p w14:paraId="79E71861" w14:textId="77777777" w:rsidR="00E97087" w:rsidRPr="00C3593E" w:rsidRDefault="00E97087" w:rsidP="00E97087">
      <w:pPr>
        <w:rPr>
          <w:sz w:val="16"/>
        </w:rPr>
      </w:pPr>
      <w:r w:rsidRPr="00C3593E">
        <w:rPr>
          <w:sz w:val="16"/>
        </w:rPr>
        <w:t>Liz Shuler, president of the AFL-CIO, has been vocal about the administration’s attacks on workers, describing a range of actions from job cuts to the dismantling of union contracts and services.</w:t>
      </w:r>
    </w:p>
    <w:p w14:paraId="319F4543" w14:textId="77777777" w:rsidR="00E97087" w:rsidRPr="00C3593E" w:rsidRDefault="00E97087" w:rsidP="00E97087">
      <w:pPr>
        <w:rPr>
          <w:sz w:val="16"/>
        </w:rPr>
      </w:pPr>
      <w:r w:rsidRPr="00C3593E">
        <w:rPr>
          <w:sz w:val="16"/>
        </w:rPr>
        <w:t>Among the most contentious moves was the firing of tens of thousands of federal workers, a decision made jointly by Trump and Elon Musk, which ignored existing job protections.</w:t>
      </w:r>
    </w:p>
    <w:p w14:paraId="4630F747" w14:textId="77777777" w:rsidR="00E97087" w:rsidRPr="00C3593E" w:rsidRDefault="00E97087" w:rsidP="00E97087">
      <w:pPr>
        <w:rPr>
          <w:rStyle w:val="StyleUnderline"/>
        </w:rPr>
      </w:pPr>
      <w:r w:rsidRPr="00C3593E">
        <w:rPr>
          <w:sz w:val="16"/>
        </w:rPr>
        <w:t xml:space="preserve">Furthermore, </w:t>
      </w:r>
      <w:r w:rsidRPr="00C3593E">
        <w:rPr>
          <w:rStyle w:val="StyleUnderline"/>
        </w:rPr>
        <w:t>Trump’s decision to dismiss the chair of the National Labor Relations Board prematurely, leaving it without a quorum</w:t>
      </w:r>
      <w:r w:rsidRPr="00C3593E">
        <w:rPr>
          <w:sz w:val="16"/>
        </w:rPr>
        <w:t xml:space="preserve">, </w:t>
      </w:r>
      <w:r w:rsidRPr="00C3593E">
        <w:rPr>
          <w:rStyle w:val="StyleUnderline"/>
        </w:rPr>
        <w:t>and his executive order to strip 1 million federal employees of their collective bargaining rights</w:t>
      </w:r>
      <w:r w:rsidRPr="00C3593E">
        <w:rPr>
          <w:sz w:val="16"/>
        </w:rPr>
        <w:t xml:space="preserve"> </w:t>
      </w:r>
      <w:r w:rsidRPr="00C3593E">
        <w:rPr>
          <w:rStyle w:val="StyleUnderline"/>
        </w:rPr>
        <w:t>have been described</w:t>
      </w:r>
      <w:r w:rsidRPr="00C3593E">
        <w:rPr>
          <w:sz w:val="16"/>
        </w:rPr>
        <w:t xml:space="preserve"> by Shuler </w:t>
      </w:r>
      <w:r w:rsidRPr="00C3593E">
        <w:rPr>
          <w:rStyle w:val="StyleUnderline"/>
        </w:rPr>
        <w:t>as “the biggest assault against labor in our history.”</w:t>
      </w:r>
    </w:p>
    <w:p w14:paraId="5F8B33C3" w14:textId="77777777" w:rsidR="00E97087" w:rsidRPr="00C3593E" w:rsidRDefault="00E97087" w:rsidP="00E97087">
      <w:pPr>
        <w:rPr>
          <w:sz w:val="16"/>
        </w:rPr>
      </w:pPr>
      <w:r w:rsidRPr="00C3593E">
        <w:rPr>
          <w:sz w:val="16"/>
        </w:rPr>
        <w:t xml:space="preserve">In response, </w:t>
      </w:r>
      <w:r w:rsidRPr="00C3593E">
        <w:rPr>
          <w:rStyle w:val="StyleUnderline"/>
        </w:rPr>
        <w:t>labor unions have mobilized a multifaceted defense</w:t>
      </w:r>
      <w:r w:rsidRPr="00C3593E">
        <w:rPr>
          <w:sz w:val="16"/>
        </w:rPr>
        <w:t>. Legal battles have been initiated to protect the jobs of federal employees and preserve their bargaining rights, and a federal judge recently ruled that Trump’s actions were unlawful.</w:t>
      </w:r>
    </w:p>
    <w:p w14:paraId="7A4D98ED" w14:textId="77777777" w:rsidR="00E97087" w:rsidRPr="00C3593E" w:rsidRDefault="00E97087" w:rsidP="00E97087">
      <w:pPr>
        <w:rPr>
          <w:sz w:val="16"/>
        </w:rPr>
      </w:pPr>
      <w:r w:rsidRPr="00C3593E">
        <w:rPr>
          <w:sz w:val="16"/>
        </w:rPr>
        <w:t xml:space="preserve">Additionally, </w:t>
      </w:r>
      <w:r w:rsidRPr="00C3593E">
        <w:rPr>
          <w:rStyle w:val="StyleUnderline"/>
        </w:rPr>
        <w:t>unions have joined the broader resistance movement</w:t>
      </w:r>
      <w:r w:rsidRPr="00C3593E">
        <w:rPr>
          <w:sz w:val="16"/>
        </w:rPr>
        <w:t>, participating in rallies and staging protests to amplify their concerns. Town hall meetings have been organized in politically sensitive districts where Republican representatives have been reluctant to engage with the public.</w:t>
      </w:r>
    </w:p>
    <w:p w14:paraId="0DF0BB2E" w14:textId="77777777" w:rsidR="00E97087" w:rsidRPr="00C3593E" w:rsidRDefault="00E97087" w:rsidP="00E97087">
      <w:pPr>
        <w:rPr>
          <w:sz w:val="16"/>
        </w:rPr>
      </w:pPr>
      <w:r w:rsidRPr="00C3593E">
        <w:rPr>
          <w:sz w:val="16"/>
        </w:rPr>
        <w:t xml:space="preserve">The labor movement is not just reactive; it is </w:t>
      </w:r>
      <w:r w:rsidRPr="00C3593E">
        <w:rPr>
          <w:rStyle w:val="StyleUnderline"/>
          <w:highlight w:val="green"/>
        </w:rPr>
        <w:t>proactively</w:t>
      </w:r>
      <w:r w:rsidRPr="00C3593E">
        <w:rPr>
          <w:rStyle w:val="StyleUnderline"/>
        </w:rPr>
        <w:t xml:space="preserve"> </w:t>
      </w:r>
      <w:r w:rsidRPr="00C3593E">
        <w:rPr>
          <w:rStyle w:val="StyleUnderline"/>
          <w:highlight w:val="green"/>
        </w:rPr>
        <w:t>setting the stage for future political battles</w:t>
      </w:r>
      <w:r w:rsidRPr="00C3593E">
        <w:rPr>
          <w:rStyle w:val="StyleUnderline"/>
        </w:rPr>
        <w:t>.</w:t>
      </w:r>
    </w:p>
    <w:p w14:paraId="67498995" w14:textId="77777777" w:rsidR="00E97087" w:rsidRPr="00C3593E" w:rsidRDefault="00E97087" w:rsidP="00E97087">
      <w:pPr>
        <w:rPr>
          <w:sz w:val="16"/>
        </w:rPr>
      </w:pPr>
      <w:r w:rsidRPr="00C3593E">
        <w:rPr>
          <w:rStyle w:val="StyleUnderline"/>
          <w:highlight w:val="green"/>
        </w:rPr>
        <w:t>With</w:t>
      </w:r>
      <w:r w:rsidRPr="00C3593E">
        <w:rPr>
          <w:rStyle w:val="StyleUnderline"/>
        </w:rPr>
        <w:t xml:space="preserve"> the </w:t>
      </w:r>
      <w:r w:rsidRPr="00C3593E">
        <w:rPr>
          <w:rStyle w:val="StyleUnderline"/>
          <w:highlight w:val="green"/>
        </w:rPr>
        <w:t>2026</w:t>
      </w:r>
      <w:r w:rsidRPr="00C3593E">
        <w:rPr>
          <w:rStyle w:val="StyleUnderline"/>
        </w:rPr>
        <w:t xml:space="preserve"> elections on the horizon, </w:t>
      </w:r>
      <w:r w:rsidRPr="00C3593E">
        <w:rPr>
          <w:rStyle w:val="StyleUnderline"/>
          <w:highlight w:val="green"/>
        </w:rPr>
        <w:t>unions are laying the groundwork</w:t>
      </w:r>
      <w:r w:rsidRPr="00C3593E">
        <w:rPr>
          <w:rStyle w:val="StyleUnderline"/>
        </w:rPr>
        <w:t xml:space="preserve"> </w:t>
      </w:r>
      <w:r w:rsidRPr="00C3593E">
        <w:rPr>
          <w:rStyle w:val="StyleUnderline"/>
          <w:highlight w:val="green"/>
        </w:rPr>
        <w:t>to help</w:t>
      </w:r>
      <w:r w:rsidRPr="00C3593E">
        <w:rPr>
          <w:rStyle w:val="StyleUnderline"/>
        </w:rPr>
        <w:t xml:space="preserve"> the </w:t>
      </w:r>
      <w:r w:rsidRPr="00C3593E">
        <w:rPr>
          <w:rStyle w:val="StyleUnderline"/>
          <w:highlight w:val="green"/>
        </w:rPr>
        <w:t>Dem</w:t>
      </w:r>
      <w:r w:rsidRPr="00C3593E">
        <w:rPr>
          <w:rStyle w:val="StyleUnderline"/>
        </w:rPr>
        <w:t>ocrat</w:t>
      </w:r>
      <w:r w:rsidRPr="00C3593E">
        <w:rPr>
          <w:rStyle w:val="StyleUnderline"/>
          <w:highlight w:val="green"/>
        </w:rPr>
        <w:t>s</w:t>
      </w:r>
      <w:r w:rsidRPr="00C3593E">
        <w:rPr>
          <w:rStyle w:val="StyleUnderline"/>
        </w:rPr>
        <w:t xml:space="preserve"> </w:t>
      </w:r>
      <w:r w:rsidRPr="00C3593E">
        <w:rPr>
          <w:rStyle w:val="StyleUnderline"/>
          <w:highlight w:val="green"/>
        </w:rPr>
        <w:t>regain control</w:t>
      </w:r>
      <w:r w:rsidRPr="00C3593E">
        <w:rPr>
          <w:rStyle w:val="StyleUnderline"/>
        </w:rPr>
        <w:t xml:space="preserve"> of the House of Representatives</w:t>
      </w:r>
      <w:r w:rsidRPr="00C3593E">
        <w:rPr>
          <w:sz w:val="16"/>
        </w:rPr>
        <w:t>.</w:t>
      </w:r>
    </w:p>
    <w:p w14:paraId="0B3009F9" w14:textId="77777777" w:rsidR="00E97087" w:rsidRPr="00C3593E" w:rsidRDefault="00E97087" w:rsidP="00E97087">
      <w:pPr>
        <w:rPr>
          <w:sz w:val="16"/>
        </w:rPr>
      </w:pPr>
      <w:r w:rsidRPr="00C3593E">
        <w:rPr>
          <w:sz w:val="16"/>
        </w:rPr>
        <w:t xml:space="preserve">The AFL-CIO has conducted </w:t>
      </w:r>
      <w:r w:rsidRPr="00C3593E">
        <w:rPr>
          <w:rStyle w:val="StyleUnderline"/>
        </w:rPr>
        <w:t>polls indicating widespread dissatisfaction among union members</w:t>
      </w:r>
      <w:r w:rsidRPr="00C3593E">
        <w:rPr>
          <w:sz w:val="16"/>
        </w:rPr>
        <w:t>, many of whom feel the country is on the wrong path under Trump’s leadership.</w:t>
      </w:r>
    </w:p>
    <w:p w14:paraId="4CFB5E10" w14:textId="77777777" w:rsidR="00E97087" w:rsidRPr="00C3593E" w:rsidRDefault="00E97087" w:rsidP="00E97087">
      <w:pPr>
        <w:rPr>
          <w:sz w:val="16"/>
        </w:rPr>
      </w:pPr>
      <w:r w:rsidRPr="00C3593E">
        <w:rPr>
          <w:sz w:val="16"/>
        </w:rPr>
        <w:t xml:space="preserve">This sentiment is </w:t>
      </w:r>
      <w:r w:rsidRPr="00C3593E">
        <w:rPr>
          <w:rStyle w:val="StyleUnderline"/>
        </w:rPr>
        <w:t>fueling a newfound unity within the labor movement</w:t>
      </w:r>
      <w:r w:rsidRPr="00C3593E">
        <w:rPr>
          <w:sz w:val="16"/>
        </w:rPr>
        <w:t xml:space="preserve">, which Shuler describes as </w:t>
      </w:r>
      <w:r w:rsidRPr="00C3593E">
        <w:rPr>
          <w:rStyle w:val="StyleUnderline"/>
        </w:rPr>
        <w:t>the most cohesive in recent memory</w:t>
      </w:r>
      <w:r w:rsidRPr="00C3593E">
        <w:rPr>
          <w:sz w:val="16"/>
        </w:rPr>
        <w:t>. The rallying cry is clear: bad leadership has galvanized the union base.</w:t>
      </w:r>
    </w:p>
    <w:p w14:paraId="62546606" w14:textId="77777777" w:rsidR="00E97087" w:rsidRPr="00C3593E" w:rsidRDefault="00E97087" w:rsidP="00E97087">
      <w:pPr>
        <w:rPr>
          <w:sz w:val="16"/>
        </w:rPr>
      </w:pPr>
      <w:r w:rsidRPr="00C3593E">
        <w:rPr>
          <w:sz w:val="16"/>
        </w:rPr>
        <w:t>This unity is a stark contrast to the 2024 election, where union support was split. While unions like the Teamsters and the International Association of Fire Fighters withheld endorsements, others threw their weight behind Kamala Harris.</w:t>
      </w:r>
    </w:p>
    <w:p w14:paraId="5ADAE8B1" w14:textId="77777777" w:rsidR="00E97087" w:rsidRPr="00C3593E" w:rsidRDefault="00E97087" w:rsidP="00E97087">
      <w:pPr>
        <w:rPr>
          <w:sz w:val="16"/>
        </w:rPr>
      </w:pPr>
      <w:r w:rsidRPr="00C3593E">
        <w:rPr>
          <w:sz w:val="16"/>
        </w:rPr>
        <w:t>The mixed support reflected the complex relationship between union members and the Trump administration, with some unions attempting to maintain a working relationship with him.</w:t>
      </w:r>
    </w:p>
    <w:p w14:paraId="1B1DB973" w14:textId="77777777" w:rsidR="00E97087" w:rsidRPr="00C3593E" w:rsidRDefault="00E97087" w:rsidP="00E97087">
      <w:pPr>
        <w:rPr>
          <w:sz w:val="16"/>
        </w:rPr>
      </w:pPr>
      <w:r w:rsidRPr="00C3593E">
        <w:rPr>
          <w:sz w:val="16"/>
        </w:rPr>
        <w:t>However, recent policy decisions, like the appointment of Crystal Carey—a lawyer known for her anti-union stance—as the NLRB’s general counsel, have strained these relationships.</w:t>
      </w:r>
    </w:p>
    <w:p w14:paraId="5E6040E0" w14:textId="77777777" w:rsidR="00E97087" w:rsidRPr="00C3593E" w:rsidRDefault="00E97087" w:rsidP="00E97087">
      <w:pPr>
        <w:rPr>
          <w:sz w:val="16"/>
        </w:rPr>
      </w:pPr>
      <w:r w:rsidRPr="00C3593E">
        <w:rPr>
          <w:sz w:val="16"/>
        </w:rPr>
        <w:t>Construction unions, traditionally more sympathetic to Trump, are experiencing their own disillusionment. Leaders like Sean McGarvey of North America’s Building Trade Unions have expressed outrage over Trump’s immigration policies and the cancellation of subsidies affecting construction projects.</w:t>
      </w:r>
    </w:p>
    <w:p w14:paraId="2DA5B1E2" w14:textId="77777777" w:rsidR="00E97087" w:rsidRPr="00C3593E" w:rsidRDefault="00E97087" w:rsidP="00E97087">
      <w:pPr>
        <w:rPr>
          <w:sz w:val="16"/>
        </w:rPr>
      </w:pPr>
      <w:r w:rsidRPr="00C3593E">
        <w:rPr>
          <w:sz w:val="16"/>
        </w:rPr>
        <w:t>Jimmy Williams of the International Union of Painters and Allied Trades lamented the economic chaos resulting from these cancellations, which have stalled projects worth billions and eliminated countless jobs.</w:t>
      </w:r>
    </w:p>
    <w:p w14:paraId="48A60324" w14:textId="77777777" w:rsidR="00E97087" w:rsidRPr="00C3593E" w:rsidRDefault="00E97087" w:rsidP="00E97087">
      <w:pPr>
        <w:rPr>
          <w:sz w:val="16"/>
        </w:rPr>
      </w:pPr>
      <w:r w:rsidRPr="00C3593E">
        <w:rPr>
          <w:sz w:val="16"/>
        </w:rPr>
        <w:t>The narrative within the labor movement is shifting.</w:t>
      </w:r>
    </w:p>
    <w:p w14:paraId="23D36654" w14:textId="77777777" w:rsidR="00E97087" w:rsidRPr="00C3593E" w:rsidRDefault="00E97087" w:rsidP="00E97087">
      <w:pPr>
        <w:rPr>
          <w:sz w:val="16"/>
        </w:rPr>
      </w:pPr>
      <w:r w:rsidRPr="00C3593E">
        <w:rPr>
          <w:sz w:val="16"/>
        </w:rPr>
        <w:t>As unions rally against Trump’s policies, they are also reassessing their strategies. Joseph McCartin, a labor historian, warns that while the mobilization against Trump is a positive step, the labor movement still lacks a cohesive strategy to exert pressure effectively.</w:t>
      </w:r>
    </w:p>
    <w:p w14:paraId="00096DBA" w14:textId="77777777" w:rsidR="00E97087" w:rsidRPr="00C3593E" w:rsidRDefault="00E97087" w:rsidP="00E97087">
      <w:pPr>
        <w:rPr>
          <w:sz w:val="16"/>
        </w:rPr>
      </w:pPr>
      <w:r w:rsidRPr="00C3593E">
        <w:rPr>
          <w:sz w:val="16"/>
        </w:rPr>
        <w:t>This realization is pushing unions to refine their approaches as they prepare to engage more deeply in the political arena.</w:t>
      </w:r>
    </w:p>
    <w:p w14:paraId="04C31772" w14:textId="77777777" w:rsidR="00E97087" w:rsidRPr="00C3593E" w:rsidRDefault="00E97087" w:rsidP="00E97087">
      <w:pPr>
        <w:rPr>
          <w:sz w:val="16"/>
        </w:rPr>
      </w:pPr>
      <w:r w:rsidRPr="00C3593E">
        <w:rPr>
          <w:sz w:val="16"/>
        </w:rPr>
        <w:t>Despite the challenges, there is a silver lining. Michael Podhorzer, a former AFL-CIO political director, notes that the union movement is more united than ever, with Trump inadvertently reinforcing their solidarity.</w:t>
      </w:r>
    </w:p>
    <w:p w14:paraId="4B671D99" w14:textId="77777777" w:rsidR="00E97087" w:rsidRPr="00C3593E" w:rsidRDefault="00E97087" w:rsidP="00E97087">
      <w:pPr>
        <w:rPr>
          <w:rStyle w:val="StyleUnderline"/>
        </w:rPr>
      </w:pPr>
      <w:r w:rsidRPr="00C3593E">
        <w:rPr>
          <w:rStyle w:val="StyleUnderline"/>
        </w:rPr>
        <w:t>As unions prepare for the 2026 elections</w:t>
      </w:r>
      <w:r w:rsidRPr="00C3593E">
        <w:rPr>
          <w:sz w:val="16"/>
        </w:rPr>
        <w:t xml:space="preserve">, </w:t>
      </w:r>
      <w:r w:rsidRPr="00C3593E">
        <w:rPr>
          <w:rStyle w:val="StyleUnderline"/>
          <w:highlight w:val="green"/>
        </w:rPr>
        <w:t>their unified front</w:t>
      </w:r>
      <w:r w:rsidRPr="00C3593E">
        <w:rPr>
          <w:rStyle w:val="StyleUnderline"/>
        </w:rPr>
        <w:t xml:space="preserve"> </w:t>
      </w:r>
      <w:r w:rsidRPr="00C3593E">
        <w:rPr>
          <w:rStyle w:val="StyleUnderline"/>
          <w:highlight w:val="green"/>
        </w:rPr>
        <w:t>could</w:t>
      </w:r>
      <w:r w:rsidRPr="00C3593E">
        <w:rPr>
          <w:rStyle w:val="StyleUnderline"/>
        </w:rPr>
        <w:t xml:space="preserve"> </w:t>
      </w:r>
      <w:r w:rsidRPr="00C3593E">
        <w:rPr>
          <w:rStyle w:val="StyleUnderline"/>
          <w:highlight w:val="green"/>
        </w:rPr>
        <w:t>prove pivotal</w:t>
      </w:r>
      <w:r w:rsidRPr="00C3593E">
        <w:rPr>
          <w:rStyle w:val="StyleUnderline"/>
        </w:rPr>
        <w:t xml:space="preserve"> in </w:t>
      </w:r>
      <w:r w:rsidRPr="00C3593E">
        <w:rPr>
          <w:rStyle w:val="StyleUnderline"/>
          <w:highlight w:val="green"/>
        </w:rPr>
        <w:t>shaping the political landscape</w:t>
      </w:r>
      <w:r w:rsidRPr="00C3593E">
        <w:rPr>
          <w:rStyle w:val="StyleUnderline"/>
        </w:rPr>
        <w:t xml:space="preserve">, with the goal of </w:t>
      </w:r>
      <w:r w:rsidRPr="00C3593E">
        <w:rPr>
          <w:rStyle w:val="StyleUnderline"/>
          <w:highlight w:val="green"/>
        </w:rPr>
        <w:t>reclaiming</w:t>
      </w:r>
      <w:r w:rsidRPr="00C3593E">
        <w:rPr>
          <w:rStyle w:val="StyleUnderline"/>
        </w:rPr>
        <w:t xml:space="preserve"> </w:t>
      </w:r>
      <w:r w:rsidRPr="00C3593E">
        <w:rPr>
          <w:rStyle w:val="StyleUnderline"/>
          <w:highlight w:val="green"/>
        </w:rPr>
        <w:t>the</w:t>
      </w:r>
      <w:r w:rsidRPr="00C3593E">
        <w:rPr>
          <w:rStyle w:val="StyleUnderline"/>
        </w:rPr>
        <w:t xml:space="preserve"> </w:t>
      </w:r>
      <w:r w:rsidRPr="00C3593E">
        <w:rPr>
          <w:rStyle w:val="StyleUnderline"/>
          <w:highlight w:val="green"/>
        </w:rPr>
        <w:t>House and countering</w:t>
      </w:r>
      <w:r w:rsidRPr="00C3593E">
        <w:rPr>
          <w:rStyle w:val="StyleUnderline"/>
        </w:rPr>
        <w:t xml:space="preserve"> the </w:t>
      </w:r>
      <w:r w:rsidRPr="00C3593E">
        <w:rPr>
          <w:rStyle w:val="StyleUnderline"/>
          <w:highlight w:val="green"/>
        </w:rPr>
        <w:t>policies</w:t>
      </w:r>
      <w:r w:rsidRPr="00C3593E">
        <w:rPr>
          <w:rStyle w:val="StyleUnderline"/>
        </w:rPr>
        <w:t xml:space="preserve"> </w:t>
      </w:r>
      <w:r w:rsidRPr="00C3593E">
        <w:rPr>
          <w:rStyle w:val="StyleUnderline"/>
          <w:highlight w:val="green"/>
        </w:rPr>
        <w:t>that</w:t>
      </w:r>
      <w:r w:rsidRPr="00C3593E">
        <w:rPr>
          <w:rStyle w:val="StyleUnderline"/>
        </w:rPr>
        <w:t xml:space="preserve"> have so </w:t>
      </w:r>
      <w:r w:rsidRPr="00C3593E">
        <w:rPr>
          <w:rStyle w:val="StyleUnderline"/>
          <w:highlight w:val="green"/>
        </w:rPr>
        <w:t>deeply affected</w:t>
      </w:r>
      <w:r w:rsidRPr="00C3593E">
        <w:rPr>
          <w:rStyle w:val="StyleUnderline"/>
        </w:rPr>
        <w:t xml:space="preserve"> their </w:t>
      </w:r>
      <w:r w:rsidRPr="00C3593E">
        <w:rPr>
          <w:rStyle w:val="StyleUnderline"/>
          <w:highlight w:val="green"/>
        </w:rPr>
        <w:t>members</w:t>
      </w:r>
      <w:r w:rsidRPr="00C3593E">
        <w:rPr>
          <w:rStyle w:val="StyleUnderline"/>
        </w:rPr>
        <w:t>.</w:t>
      </w:r>
    </w:p>
    <w:p w14:paraId="17837AE6" w14:textId="77777777" w:rsidR="00726527" w:rsidRPr="00C71971" w:rsidRDefault="00726527" w:rsidP="00726527">
      <w:pPr>
        <w:pStyle w:val="Heading4"/>
      </w:pPr>
      <w:r>
        <w:t>Trump turns pandemics.</w:t>
      </w:r>
    </w:p>
    <w:p w14:paraId="2A0E7B29" w14:textId="77777777" w:rsidR="00726527" w:rsidRDefault="00726527" w:rsidP="00726527">
      <w:r w:rsidRPr="00C71971">
        <w:rPr>
          <w:rStyle w:val="Style13ptBold"/>
        </w:rPr>
        <w:t>Berkley 25</w:t>
      </w:r>
      <w:r>
        <w:t>, Dr. Seth Berkley, MSN, 9-26-25["MSN, available on:  https://www.msn.com/en-us/health/other/another-pandemic-is-inevitable-trump-is-making-it-more-dangerous/ar-AA1NlNaF?ocid=BingNewsSerp, accessed:  10-8-2025]cdm</w:t>
      </w:r>
    </w:p>
    <w:p w14:paraId="089790D1" w14:textId="77777777" w:rsidR="00726527" w:rsidRPr="00C71971" w:rsidRDefault="00726527" w:rsidP="00726527">
      <w:pPr>
        <w:rPr>
          <w:rStyle w:val="StyleUnderline"/>
        </w:rPr>
      </w:pPr>
      <w:r w:rsidRPr="00267EF3">
        <w:rPr>
          <w:sz w:val="16"/>
        </w:rPr>
        <w:t xml:space="preserve">Among its many painful lessons, the </w:t>
      </w:r>
      <w:r w:rsidRPr="00C71971">
        <w:rPr>
          <w:rStyle w:val="StyleUnderline"/>
        </w:rPr>
        <w:t>COVID</w:t>
      </w:r>
      <w:r w:rsidRPr="00267EF3">
        <w:rPr>
          <w:sz w:val="16"/>
        </w:rPr>
        <w:t xml:space="preserve">-19 pandemic </w:t>
      </w:r>
      <w:r w:rsidRPr="00C71971">
        <w:rPr>
          <w:rStyle w:val="StyleUnderline"/>
        </w:rPr>
        <w:t xml:space="preserve">taught us that </w:t>
      </w:r>
      <w:r w:rsidRPr="00C71971">
        <w:rPr>
          <w:rStyle w:val="StyleUnderline"/>
          <w:highlight w:val="green"/>
        </w:rPr>
        <w:t>America’s</w:t>
      </w:r>
      <w:r w:rsidRPr="00C71971">
        <w:rPr>
          <w:rStyle w:val="StyleUnderline"/>
        </w:rPr>
        <w:t xml:space="preserve"> </w:t>
      </w:r>
      <w:r w:rsidRPr="00C71971">
        <w:rPr>
          <w:rStyle w:val="StyleUnderline"/>
          <w:highlight w:val="green"/>
        </w:rPr>
        <w:t>defenses against</w:t>
      </w:r>
      <w:r w:rsidRPr="00C71971">
        <w:rPr>
          <w:rStyle w:val="StyleUnderline"/>
        </w:rPr>
        <w:t xml:space="preserve"> a devastating </w:t>
      </w:r>
      <w:r w:rsidRPr="00C71971">
        <w:rPr>
          <w:rStyle w:val="StyleUnderline"/>
          <w:highlight w:val="green"/>
        </w:rPr>
        <w:t>health crisis</w:t>
      </w:r>
      <w:r w:rsidRPr="00C71971">
        <w:rPr>
          <w:rStyle w:val="StyleUnderline"/>
        </w:rPr>
        <w:t xml:space="preserve"> were far </w:t>
      </w:r>
      <w:r w:rsidRPr="00C71971">
        <w:rPr>
          <w:rStyle w:val="StyleUnderline"/>
          <w:highlight w:val="green"/>
        </w:rPr>
        <w:t>weaker</w:t>
      </w:r>
      <w:r w:rsidRPr="00C71971">
        <w:rPr>
          <w:rStyle w:val="StyleUnderline"/>
        </w:rPr>
        <w:t xml:space="preserve"> </w:t>
      </w:r>
      <w:r w:rsidRPr="00C71971">
        <w:rPr>
          <w:rStyle w:val="StyleUnderline"/>
          <w:highlight w:val="green"/>
        </w:rPr>
        <w:t>than</w:t>
      </w:r>
      <w:r w:rsidRPr="00267EF3">
        <w:rPr>
          <w:sz w:val="16"/>
        </w:rPr>
        <w:t xml:space="preserve"> </w:t>
      </w:r>
      <w:r w:rsidRPr="00C71971">
        <w:rPr>
          <w:rStyle w:val="StyleUnderline"/>
          <w:highlight w:val="green"/>
        </w:rPr>
        <w:t>most</w:t>
      </w:r>
      <w:r w:rsidRPr="00C71971">
        <w:rPr>
          <w:rStyle w:val="StyleUnderline"/>
        </w:rPr>
        <w:t xml:space="preserve"> had reason to </w:t>
      </w:r>
      <w:r w:rsidRPr="00C71971">
        <w:rPr>
          <w:rStyle w:val="StyleUnderline"/>
          <w:highlight w:val="green"/>
        </w:rPr>
        <w:t>expect</w:t>
      </w:r>
      <w:r w:rsidRPr="00267EF3">
        <w:rPr>
          <w:sz w:val="16"/>
        </w:rPr>
        <w:t xml:space="preserve">. More than </w:t>
      </w:r>
      <w:r w:rsidRPr="00C71971">
        <w:rPr>
          <w:rStyle w:val="StyleUnderline"/>
        </w:rPr>
        <w:t>1.2 million Americans lost their lives to COVID</w:t>
      </w:r>
      <w:r w:rsidRPr="00267EF3">
        <w:rPr>
          <w:sz w:val="16"/>
        </w:rPr>
        <w:t xml:space="preserve">, the most of any country. </w:t>
      </w:r>
      <w:r w:rsidRPr="00C71971">
        <w:rPr>
          <w:rStyle w:val="StyleUnderline"/>
          <w:highlight w:val="green"/>
        </w:rPr>
        <w:t>It’s puzzling</w:t>
      </w:r>
      <w:r w:rsidRPr="00C71971">
        <w:rPr>
          <w:rStyle w:val="StyleUnderline"/>
        </w:rPr>
        <w:t xml:space="preserve"> and frightening </w:t>
      </w:r>
      <w:r w:rsidRPr="00C71971">
        <w:rPr>
          <w:rStyle w:val="StyleUnderline"/>
          <w:highlight w:val="green"/>
        </w:rPr>
        <w:t>to watch</w:t>
      </w:r>
      <w:r w:rsidRPr="00C71971">
        <w:rPr>
          <w:rStyle w:val="StyleUnderline"/>
        </w:rPr>
        <w:t xml:space="preserve"> the </w:t>
      </w:r>
      <w:r w:rsidRPr="00C71971">
        <w:rPr>
          <w:rStyle w:val="StyleUnderline"/>
          <w:highlight w:val="green"/>
        </w:rPr>
        <w:t>Trump</w:t>
      </w:r>
      <w:r w:rsidRPr="00C71971">
        <w:rPr>
          <w:rStyle w:val="StyleUnderline"/>
        </w:rPr>
        <w:t xml:space="preserve"> Administration </w:t>
      </w:r>
      <w:r w:rsidRPr="00C71971">
        <w:rPr>
          <w:rStyle w:val="StyleUnderline"/>
          <w:highlight w:val="green"/>
        </w:rPr>
        <w:t>dismantle initiatives</w:t>
      </w:r>
      <w:r w:rsidRPr="00C71971">
        <w:rPr>
          <w:rStyle w:val="StyleUnderline"/>
        </w:rPr>
        <w:t xml:space="preserve"> </w:t>
      </w:r>
      <w:r w:rsidRPr="00C71971">
        <w:rPr>
          <w:rStyle w:val="StyleUnderline"/>
          <w:highlight w:val="green"/>
        </w:rPr>
        <w:t>aimed at keeping us safe</w:t>
      </w:r>
      <w:r w:rsidRPr="00C71971">
        <w:rPr>
          <w:rStyle w:val="StyleUnderline"/>
        </w:rPr>
        <w:t xml:space="preserve"> </w:t>
      </w:r>
      <w:r w:rsidRPr="00C71971">
        <w:rPr>
          <w:rStyle w:val="StyleUnderline"/>
          <w:highlight w:val="green"/>
        </w:rPr>
        <w:t>from</w:t>
      </w:r>
      <w:r w:rsidRPr="00C71971">
        <w:rPr>
          <w:rStyle w:val="StyleUnderline"/>
        </w:rPr>
        <w:t xml:space="preserve"> another </w:t>
      </w:r>
      <w:r w:rsidRPr="00C71971">
        <w:rPr>
          <w:rStyle w:val="StyleUnderline"/>
          <w:highlight w:val="green"/>
        </w:rPr>
        <w:t>pandemic.</w:t>
      </w:r>
      <w:r w:rsidRPr="00C71971">
        <w:rPr>
          <w:rStyle w:val="StyleUnderline"/>
        </w:rPr>
        <w:t xml:space="preserve"> </w:t>
      </w:r>
    </w:p>
    <w:p w14:paraId="399B48E4" w14:textId="77777777" w:rsidR="00726527" w:rsidRPr="00267EF3" w:rsidRDefault="00726527" w:rsidP="00726527">
      <w:pPr>
        <w:rPr>
          <w:sz w:val="16"/>
        </w:rPr>
      </w:pPr>
      <w:r w:rsidRPr="00267EF3">
        <w:rPr>
          <w:sz w:val="16"/>
        </w:rPr>
        <w:t xml:space="preserve">And let’s not kid ourselves; </w:t>
      </w:r>
      <w:r w:rsidRPr="00C71971">
        <w:rPr>
          <w:rStyle w:val="StyleUnderline"/>
        </w:rPr>
        <w:t>another pandemic is evolutionarily inevitable</w:t>
      </w:r>
      <w:r w:rsidRPr="00267EF3">
        <w:rPr>
          <w:sz w:val="16"/>
        </w:rPr>
        <w:t xml:space="preserve">. </w:t>
      </w:r>
      <w:r w:rsidRPr="00C71971">
        <w:rPr>
          <w:rStyle w:val="StyleUnderline"/>
        </w:rPr>
        <w:t>We can’t say when it will strike or if it will be worse than COVID</w:t>
      </w:r>
      <w:r w:rsidRPr="00267EF3">
        <w:rPr>
          <w:sz w:val="16"/>
        </w:rPr>
        <w:t xml:space="preserve">. (Deadly as it was, </w:t>
      </w:r>
      <w:r w:rsidRPr="00C71971">
        <w:rPr>
          <w:rStyle w:val="StyleUnderline"/>
        </w:rPr>
        <w:t>COVID proved to be far less fatal than others we’ve seen recently, like Ebola, Marburg, MERS and SARS</w:t>
      </w:r>
      <w:r w:rsidRPr="00267EF3">
        <w:rPr>
          <w:sz w:val="16"/>
        </w:rPr>
        <w:t xml:space="preserve">.) But research has projected that there is about a 50 percent chance another COVID-like magnitude of a pandemic (&gt;25 million global deaths) will hit us in the next 20 to 25 years. </w:t>
      </w:r>
    </w:p>
    <w:p w14:paraId="154817B1" w14:textId="77777777" w:rsidR="00726527" w:rsidRPr="00267EF3" w:rsidRDefault="00726527" w:rsidP="00726527">
      <w:pPr>
        <w:rPr>
          <w:sz w:val="16"/>
        </w:rPr>
      </w:pPr>
      <w:r w:rsidRPr="00267EF3">
        <w:rPr>
          <w:sz w:val="16"/>
        </w:rPr>
        <w:t>These are not good odds, especially for something as life-and-death in scope as a pandemic. But, according to one expert analysis</w:t>
      </w:r>
      <w:r w:rsidRPr="00C71971">
        <w:rPr>
          <w:rStyle w:val="StyleUnderline"/>
          <w:highlight w:val="green"/>
        </w:rPr>
        <w:t>, U.S. funding for</w:t>
      </w:r>
      <w:r w:rsidRPr="00267EF3">
        <w:rPr>
          <w:sz w:val="16"/>
        </w:rPr>
        <w:t xml:space="preserve"> </w:t>
      </w:r>
      <w:r w:rsidRPr="00C71971">
        <w:rPr>
          <w:rStyle w:val="StyleUnderline"/>
          <w:highlight w:val="green"/>
        </w:rPr>
        <w:t>global health will decline</w:t>
      </w:r>
      <w:r w:rsidRPr="00267EF3">
        <w:rPr>
          <w:sz w:val="16"/>
        </w:rPr>
        <w:t xml:space="preserve"> by a staggering </w:t>
      </w:r>
      <w:r w:rsidRPr="00C71971">
        <w:rPr>
          <w:rStyle w:val="StyleUnderline"/>
          <w:highlight w:val="green"/>
        </w:rPr>
        <w:t>67 percent</w:t>
      </w:r>
      <w:r w:rsidRPr="00267EF3">
        <w:rPr>
          <w:sz w:val="16"/>
        </w:rPr>
        <w:t xml:space="preserve"> this year alone, or more than $9 billion. </w:t>
      </w:r>
    </w:p>
    <w:p w14:paraId="09C19202" w14:textId="77777777" w:rsidR="00726527" w:rsidRPr="00C71971" w:rsidRDefault="00726527" w:rsidP="00726527">
      <w:pPr>
        <w:rPr>
          <w:rStyle w:val="StyleUnderline"/>
        </w:rPr>
      </w:pPr>
      <w:r w:rsidRPr="00267EF3">
        <w:rPr>
          <w:sz w:val="16"/>
        </w:rPr>
        <w:t xml:space="preserve">That’s a potentially seismic change when you consider that, far more than any country in the world, the </w:t>
      </w:r>
      <w:r w:rsidRPr="00C71971">
        <w:rPr>
          <w:rStyle w:val="StyleUnderline"/>
        </w:rPr>
        <w:t xml:space="preserve">U.S. has been </w:t>
      </w:r>
      <w:r w:rsidRPr="00C71971">
        <w:rPr>
          <w:rStyle w:val="StyleUnderline"/>
          <w:highlight w:val="green"/>
        </w:rPr>
        <w:t>the</w:t>
      </w:r>
      <w:r w:rsidRPr="00C71971">
        <w:rPr>
          <w:rStyle w:val="StyleUnderline"/>
        </w:rPr>
        <w:t xml:space="preserve"> </w:t>
      </w:r>
      <w:r w:rsidRPr="00C71971">
        <w:rPr>
          <w:rStyle w:val="StyleUnderline"/>
          <w:highlight w:val="green"/>
        </w:rPr>
        <w:t>biggest</w:t>
      </w:r>
      <w:r w:rsidRPr="00C71971">
        <w:rPr>
          <w:rStyle w:val="StyleUnderline"/>
        </w:rPr>
        <w:t xml:space="preserve"> financial </w:t>
      </w:r>
      <w:r w:rsidRPr="00C71971">
        <w:rPr>
          <w:rStyle w:val="StyleUnderline"/>
          <w:highlight w:val="green"/>
        </w:rPr>
        <w:t>contributor</w:t>
      </w:r>
      <w:r w:rsidRPr="00C71971">
        <w:rPr>
          <w:rStyle w:val="StyleUnderline"/>
        </w:rPr>
        <w:t xml:space="preserve"> </w:t>
      </w:r>
      <w:r w:rsidRPr="00C71971">
        <w:rPr>
          <w:rStyle w:val="StyleUnderline"/>
          <w:highlight w:val="green"/>
        </w:rPr>
        <w:t>to global health</w:t>
      </w:r>
      <w:r w:rsidRPr="00C71971">
        <w:rPr>
          <w:rStyle w:val="StyleUnderline"/>
        </w:rPr>
        <w:t xml:space="preserve"> </w:t>
      </w:r>
      <w:r w:rsidRPr="00C71971">
        <w:rPr>
          <w:rStyle w:val="StyleUnderline"/>
          <w:highlight w:val="green"/>
        </w:rPr>
        <w:t>and</w:t>
      </w:r>
      <w:r w:rsidRPr="00C71971">
        <w:rPr>
          <w:rStyle w:val="StyleUnderline"/>
        </w:rPr>
        <w:t xml:space="preserve"> has had a </w:t>
      </w:r>
      <w:r w:rsidRPr="00C71971">
        <w:rPr>
          <w:rStyle w:val="StyleUnderline"/>
          <w:highlight w:val="green"/>
        </w:rPr>
        <w:t>central</w:t>
      </w:r>
      <w:r w:rsidRPr="00C71971">
        <w:rPr>
          <w:rStyle w:val="StyleUnderline"/>
        </w:rPr>
        <w:t xml:space="preserve"> role in creating and </w:t>
      </w:r>
      <w:r w:rsidRPr="00C71971">
        <w:rPr>
          <w:rStyle w:val="StyleUnderline"/>
          <w:highlight w:val="green"/>
        </w:rPr>
        <w:t>implementing</w:t>
      </w:r>
      <w:r w:rsidRPr="00C71971">
        <w:rPr>
          <w:rStyle w:val="StyleUnderline"/>
        </w:rPr>
        <w:t xml:space="preserve"> just about </w:t>
      </w:r>
      <w:r w:rsidRPr="00C71971">
        <w:rPr>
          <w:rStyle w:val="StyleUnderline"/>
          <w:highlight w:val="green"/>
        </w:rPr>
        <w:t>every consequential global health initiative</w:t>
      </w:r>
      <w:r w:rsidRPr="00C71971">
        <w:rPr>
          <w:rStyle w:val="StyleUnderline"/>
        </w:rPr>
        <w:t xml:space="preserve"> since the end of World War II. </w:t>
      </w:r>
    </w:p>
    <w:p w14:paraId="29105E01" w14:textId="77777777" w:rsidR="0093214E" w:rsidRDefault="0093214E" w:rsidP="008E67B1">
      <w:pPr>
        <w:rPr>
          <w:sz w:val="16"/>
        </w:rPr>
      </w:pPr>
    </w:p>
    <w:p w14:paraId="12C058F9" w14:textId="192A2D16" w:rsidR="00FD5FD0" w:rsidRDefault="00FD5FD0" w:rsidP="00211BA7">
      <w:pPr>
        <w:pStyle w:val="Heading3"/>
      </w:pPr>
      <w:r>
        <w:t xml:space="preserve">1nr---2ac 1 + 2 </w:t>
      </w:r>
    </w:p>
    <w:p w14:paraId="54A10683" w14:textId="77777777" w:rsidR="00FD5FD0" w:rsidRDefault="00FD5FD0" w:rsidP="00FD5FD0">
      <w:pPr>
        <w:pStyle w:val="Heading4"/>
      </w:pPr>
      <w:r>
        <w:t>Voting has started – ballots are being mailed out – now is the key time.</w:t>
      </w:r>
    </w:p>
    <w:p w14:paraId="4083BF9C" w14:textId="77777777" w:rsidR="00FD5FD0" w:rsidRDefault="00FD5FD0" w:rsidP="00FD5FD0">
      <w:r w:rsidRPr="00602B21">
        <w:rPr>
          <w:rStyle w:val="Style13ptBold"/>
        </w:rPr>
        <w:t>Ayestas 25</w:t>
      </w:r>
      <w:r>
        <w:t>, Jonathan Ayestas, KCRA, 10-6-2025 ["Prop 50 redistricting special election: Dates, deadlines and resources for California voters, available on:  https://www.kcra.com/article/california-prop-50-redistricting-special-election-dates-deadlines/68885596, accessed:  10-9-2025]cdm</w:t>
      </w:r>
    </w:p>
    <w:p w14:paraId="195A8C5B" w14:textId="77777777" w:rsidR="00FD5FD0" w:rsidRDefault="00FD5FD0" w:rsidP="00FD5FD0">
      <w:r>
        <w:t xml:space="preserve">The Nov. 4 </w:t>
      </w:r>
      <w:r w:rsidRPr="00602B21">
        <w:rPr>
          <w:rStyle w:val="StyleUnderline"/>
          <w:highlight w:val="green"/>
        </w:rPr>
        <w:t>special election</w:t>
      </w:r>
      <w:r>
        <w:t xml:space="preserve"> is </w:t>
      </w:r>
      <w:r w:rsidRPr="00602B21">
        <w:rPr>
          <w:rStyle w:val="StyleUnderline"/>
          <w:highlight w:val="green"/>
        </w:rPr>
        <w:t>just weeks away</w:t>
      </w:r>
      <w:r>
        <w:t xml:space="preserve">, and </w:t>
      </w:r>
      <w:r w:rsidRPr="00602B21">
        <w:rPr>
          <w:rStyle w:val="StyleUnderline"/>
          <w:highlight w:val="green"/>
        </w:rPr>
        <w:t>many</w:t>
      </w:r>
      <w:r>
        <w:t xml:space="preserve"> California </w:t>
      </w:r>
      <w:r w:rsidRPr="00602B21">
        <w:rPr>
          <w:rStyle w:val="StyleUnderline"/>
          <w:highlight w:val="green"/>
        </w:rPr>
        <w:t>voters should have</w:t>
      </w:r>
      <w:r>
        <w:t xml:space="preserve"> already gotten their </w:t>
      </w:r>
      <w:r w:rsidRPr="00602B21">
        <w:rPr>
          <w:rStyle w:val="StyleUnderline"/>
          <w:highlight w:val="green"/>
        </w:rPr>
        <w:t>ballots</w:t>
      </w:r>
      <w:r>
        <w:t xml:space="preserve"> </w:t>
      </w:r>
      <w:r w:rsidRPr="00602B21">
        <w:rPr>
          <w:rStyle w:val="StyleUnderline"/>
          <w:highlight w:val="green"/>
        </w:rPr>
        <w:t>in the mail</w:t>
      </w:r>
      <w:r>
        <w:t xml:space="preserve">. What makes this election different than others is that </w:t>
      </w:r>
      <w:r w:rsidRPr="00602B21">
        <w:rPr>
          <w:rStyle w:val="StyleUnderline"/>
          <w:highlight w:val="green"/>
        </w:rPr>
        <w:t>Californians will be asked</w:t>
      </w:r>
      <w:r>
        <w:t xml:space="preserve"> only </w:t>
      </w:r>
      <w:r w:rsidRPr="00602B21">
        <w:rPr>
          <w:rStyle w:val="StyleUnderline"/>
          <w:highlight w:val="green"/>
        </w:rPr>
        <w:t>one question</w:t>
      </w:r>
      <w:r>
        <w:t>: Should the power to redraw the state's congressional lines be temporarily given to lawmakers? If voters pass Proposition 50, it would do just that by allowing a Democratic majority to redistrict for the 2026, 2028 and 2030 elections. The effort to redraw the lines was spearheaded by Gov. Gavin Newsom and other Democratic leaders as a response to President Donald Trump's urging of Texas to send more Republicans to Congress.</w:t>
      </w:r>
    </w:p>
    <w:p w14:paraId="4A6C0AC1" w14:textId="77777777" w:rsidR="00FD5FD0" w:rsidRDefault="00FD5FD0" w:rsidP="00FD5FD0"/>
    <w:p w14:paraId="4E045800" w14:textId="4CC357A6" w:rsidR="00690219" w:rsidRDefault="0078453C" w:rsidP="0078453C">
      <w:pPr>
        <w:pStyle w:val="Heading3"/>
      </w:pPr>
      <w:r>
        <w:t>1nr---2ac 3 Dems Lose Cheating</w:t>
      </w:r>
    </w:p>
    <w:p w14:paraId="10D434BA" w14:textId="77777777" w:rsidR="00616140" w:rsidRDefault="00616140" w:rsidP="008F5E93">
      <w:pPr>
        <w:pStyle w:val="Analytic"/>
      </w:pPr>
    </w:p>
    <w:p w14:paraId="49C09CBA" w14:textId="77777777" w:rsidR="00F707C6" w:rsidRDefault="00F707C6" w:rsidP="00F707C6">
      <w:pPr>
        <w:pStyle w:val="Heading4"/>
      </w:pPr>
      <w:r>
        <w:t>2-winning Prop 50 solves broader GOP election obstruction.</w:t>
      </w:r>
    </w:p>
    <w:p w14:paraId="7D495C31" w14:textId="77777777" w:rsidR="00F707C6" w:rsidRPr="00C04F14" w:rsidRDefault="00F707C6" w:rsidP="00F707C6">
      <w:r w:rsidRPr="005B2321">
        <w:rPr>
          <w:rStyle w:val="Style13ptBold"/>
        </w:rPr>
        <w:t>Kuttner 25</w:t>
      </w:r>
      <w:r w:rsidRPr="00C04F14">
        <w:t>, Robert Kuttner, American Prospect, 9-16-2025 ["Can Resistance Succeed?, available on:  https://prospect.org/politics/2025-09-16-trump-can-resistance-succeed/, accessed:  10-8-2025]cdm</w:t>
      </w:r>
    </w:p>
    <w:p w14:paraId="0262AEBA" w14:textId="77777777" w:rsidR="00F707C6" w:rsidRDefault="00F707C6" w:rsidP="00F707C6">
      <w:r>
        <w:t>The Road to 2026</w:t>
      </w:r>
    </w:p>
    <w:p w14:paraId="1ED5D0D7" w14:textId="77777777" w:rsidR="00F707C6" w:rsidRDefault="00F707C6" w:rsidP="00F707C6">
      <w:r w:rsidRPr="00D12AF1">
        <w:rPr>
          <w:highlight w:val="green"/>
        </w:rPr>
        <w:t>The most effective</w:t>
      </w:r>
      <w:r>
        <w:t xml:space="preserve"> form of </w:t>
      </w:r>
      <w:r w:rsidRPr="00D12AF1">
        <w:rPr>
          <w:rStyle w:val="StyleUnderline"/>
          <w:highlight w:val="green"/>
        </w:rPr>
        <w:t>resistance is taking back power</w:t>
      </w:r>
      <w:r>
        <w:t>. As veteran organizer Michael Ansara puts it, “We are in a race between organizing to take at least one House [of Congress] and Trump’s efforts to nullify the election.”</w:t>
      </w:r>
    </w:p>
    <w:p w14:paraId="0BB99596" w14:textId="77777777" w:rsidR="00F707C6" w:rsidRDefault="00F707C6" w:rsidP="00F707C6">
      <w:r>
        <w:t>As Trump’s own popularity plummets and budget cuts begin to bite, the 2026 election is unnerving the House leadership and Republican incumbents in swing districts. Trump has been repeatedly warned that he could lose the House. But Trump’s strategy has been to cut loose blue- and purple-state Republicans, and make up for that loss with extreme gerrymandering and other election-rigging schemes. This approach does not endear him to vulnerable Republican incumbents whose votes he will need in the future.</w:t>
      </w:r>
    </w:p>
    <w:p w14:paraId="69AC5EED" w14:textId="77777777" w:rsidR="00F707C6" w:rsidRDefault="00F707C6" w:rsidP="00F707C6">
      <w:r>
        <w:t>Rep. Raskin says, “</w:t>
      </w:r>
      <w:r w:rsidRPr="00D12AF1">
        <w:rPr>
          <w:rStyle w:val="StyleUnderline"/>
          <w:highlight w:val="green"/>
        </w:rPr>
        <w:t>People imagine</w:t>
      </w:r>
      <w:r>
        <w:t xml:space="preserve"> that </w:t>
      </w:r>
      <w:r w:rsidRPr="00D12AF1">
        <w:rPr>
          <w:rStyle w:val="StyleUnderline"/>
          <w:highlight w:val="green"/>
        </w:rPr>
        <w:t>Trump will flip a switch and turn off the election. That’s not how it works</w:t>
      </w:r>
      <w:r>
        <w:t xml:space="preserve">.” </w:t>
      </w:r>
      <w:r w:rsidRPr="00D12AF1">
        <w:rPr>
          <w:rStyle w:val="StyleUnderline"/>
          <w:highlight w:val="green"/>
        </w:rPr>
        <w:t>Rather, Trump</w:t>
      </w:r>
      <w:r>
        <w:t xml:space="preserve"> and his allies </w:t>
      </w:r>
      <w:r w:rsidRPr="00D12AF1">
        <w:rPr>
          <w:rStyle w:val="StyleUnderline"/>
          <w:highlight w:val="green"/>
        </w:rPr>
        <w:t>will use a</w:t>
      </w:r>
      <w:r>
        <w:t xml:space="preserve"> </w:t>
      </w:r>
      <w:r w:rsidRPr="00D12AF1">
        <w:rPr>
          <w:rStyle w:val="StyleUnderline"/>
          <w:highlight w:val="green"/>
        </w:rPr>
        <w:t>variety of tactics, including extreme gerrymanders</w:t>
      </w:r>
      <w:r>
        <w:t>, attempts to limit mail-in ballots, intensified voter suppression and intimidation, and the final destruction of the Voting Rights Act. All of this will be contested in courts and on the ground, to prevent electoral death by a thousand cuts.</w:t>
      </w:r>
    </w:p>
    <w:p w14:paraId="14C29639" w14:textId="77777777" w:rsidR="00F707C6" w:rsidRDefault="00F707C6" w:rsidP="00F707C6">
      <w:r>
        <w:t>Trump has repeatedly asserted the right of the president to take over state and local elections, but even this Supreme Court may object. The Constitution is clear, in Article I, Section 4, that Congress shall specify “the times, places and manner of holding elections for Senators and Representatives,” with actual election administration carried out by states and localities. The president has no constitutional role whatsoever.</w:t>
      </w:r>
    </w:p>
    <w:p w14:paraId="0809C04F" w14:textId="77777777" w:rsidR="00F707C6" w:rsidRDefault="00F707C6" w:rsidP="00F707C6">
      <w:r>
        <w:t>Nonetheless, Trump’s executive order of March 25 directed the Election Assistance Commission to require voters in federal elections to produce a passport or other document proving citizenship. It also tried to rescind prior certifications of voting equipment, and have the Department of Homeland Security seize state voter files. In April, district court Judge Colleen Kollar-Kotelly issued an injunction enjoining federal agencies from carrying out most of Trump’s order. That injunction is still in force. Trump repeated the threat in late August.</w:t>
      </w:r>
    </w:p>
    <w:p w14:paraId="792341A1" w14:textId="77777777" w:rsidR="00F707C6" w:rsidRDefault="00F707C6" w:rsidP="00F707C6">
      <w:r>
        <w:t xml:space="preserve">The great gerrymander caper may turn out to be an affront to democracy but not decisive electorally. </w:t>
      </w:r>
      <w:r w:rsidRPr="00D12AF1">
        <w:rPr>
          <w:rStyle w:val="StyleUnderline"/>
          <w:highlight w:val="green"/>
        </w:rPr>
        <w:t>If California voters approve an offset</w:t>
      </w:r>
      <w:r>
        <w:t xml:space="preserve"> to Texas’s theft of up to five House seats, most tallies suggest that the </w:t>
      </w:r>
      <w:r w:rsidRPr="00D12AF1">
        <w:rPr>
          <w:rStyle w:val="StyleUnderline"/>
          <w:highlight w:val="green"/>
        </w:rPr>
        <w:t>net Republican gain</w:t>
      </w:r>
      <w:r>
        <w:t xml:space="preserve"> from gerrymandering </w:t>
      </w:r>
      <w:r w:rsidRPr="00D12AF1">
        <w:rPr>
          <w:rStyle w:val="StyleUnderline"/>
          <w:highlight w:val="green"/>
        </w:rPr>
        <w:t>would be no more than four to eight seats</w:t>
      </w:r>
      <w:r>
        <w:t xml:space="preserve"> nationally. </w:t>
      </w:r>
      <w:r w:rsidRPr="00D12AF1">
        <w:rPr>
          <w:rStyle w:val="StyleUnderline"/>
          <w:highlight w:val="green"/>
        </w:rPr>
        <w:t>Republicans in some states</w:t>
      </w:r>
      <w:r>
        <w:t xml:space="preserve"> such as Indiana </w:t>
      </w:r>
      <w:r w:rsidRPr="00D12AF1">
        <w:rPr>
          <w:rStyle w:val="StyleUnderline"/>
          <w:highlight w:val="green"/>
        </w:rPr>
        <w:t>have resisted</w:t>
      </w:r>
      <w:r>
        <w:t>. The gain could be even less if gerrymanders play too cute and don’t leave enough Republican voters in presumed safe seats.</w:t>
      </w:r>
    </w:p>
    <w:p w14:paraId="750354DF" w14:textId="77777777" w:rsidR="0078453C" w:rsidRPr="0078453C" w:rsidRDefault="0078453C" w:rsidP="0078453C"/>
    <w:p w14:paraId="74EABCB9" w14:textId="77777777" w:rsidR="00690219" w:rsidRPr="00FD5FD0" w:rsidRDefault="00690219" w:rsidP="00FD5FD0"/>
    <w:p w14:paraId="2CA63C46" w14:textId="014F1E65" w:rsidR="00211BA7" w:rsidRDefault="00211BA7" w:rsidP="00211BA7">
      <w:pPr>
        <w:pStyle w:val="Heading3"/>
      </w:pPr>
      <w:r>
        <w:t xml:space="preserve">1nr---2ac </w:t>
      </w:r>
      <w:r w:rsidR="006741D0">
        <w:t xml:space="preserve">4 </w:t>
      </w:r>
      <w:r>
        <w:t xml:space="preserve">A2 Courts No Link </w:t>
      </w:r>
    </w:p>
    <w:p w14:paraId="4C7BE13E" w14:textId="77777777" w:rsidR="00616140" w:rsidRDefault="00616140" w:rsidP="00211BA7">
      <w:pPr>
        <w:pStyle w:val="Analytic"/>
      </w:pPr>
    </w:p>
    <w:p w14:paraId="73A39E63" w14:textId="77777777" w:rsidR="00211BA7" w:rsidRDefault="00211BA7" w:rsidP="00211BA7">
      <w:pPr>
        <w:pStyle w:val="Heading4"/>
      </w:pPr>
      <w:r>
        <w:t xml:space="preserve">Post Dobbs the public perceives supreme court action and politicization </w:t>
      </w:r>
    </w:p>
    <w:p w14:paraId="670026F6" w14:textId="77777777" w:rsidR="00211BA7" w:rsidRDefault="00211BA7" w:rsidP="00211BA7">
      <w:r w:rsidRPr="00D203B6">
        <w:rPr>
          <w:rStyle w:val="Style13ptBold"/>
        </w:rPr>
        <w:t>APPC 22</w:t>
      </w:r>
      <w:r>
        <w:t>, Annenberg Public Policy Center, 10 Oct 2022 ["Over Half of Americans Disapprove of Supreme Court as Trust Plummets," available on:  https://www.asc.upenn.edu/news-events/news/over-half-americans-disapprove-supreme-court-trust-plummets, accessed:  10-19-2025]wku//sc</w:t>
      </w:r>
    </w:p>
    <w:p w14:paraId="0BE3A248" w14:textId="77777777" w:rsidR="00211BA7" w:rsidRPr="00DC7924" w:rsidRDefault="00211BA7" w:rsidP="00211BA7">
      <w:pPr>
        <w:rPr>
          <w:sz w:val="16"/>
        </w:rPr>
      </w:pPr>
      <w:r w:rsidRPr="009C1CAE">
        <w:rPr>
          <w:rStyle w:val="StyleUnderline"/>
          <w:highlight w:val="green"/>
        </w:rPr>
        <w:t>Trust</w:t>
      </w:r>
      <w:r w:rsidRPr="00D203B6">
        <w:rPr>
          <w:rStyle w:val="StyleUnderline"/>
        </w:rPr>
        <w:t xml:space="preserve"> that the U.S. </w:t>
      </w:r>
      <w:r w:rsidRPr="009C1CAE">
        <w:rPr>
          <w:rStyle w:val="StyleUnderline"/>
          <w:highlight w:val="green"/>
        </w:rPr>
        <w:t>Supreme Court</w:t>
      </w:r>
      <w:r w:rsidRPr="00D203B6">
        <w:rPr>
          <w:rStyle w:val="StyleUnderline"/>
        </w:rPr>
        <w:t xml:space="preserve"> is </w:t>
      </w:r>
      <w:r w:rsidRPr="009C1CAE">
        <w:rPr>
          <w:rStyle w:val="StyleUnderline"/>
          <w:highlight w:val="green"/>
        </w:rPr>
        <w:t>operating in the best interests</w:t>
      </w:r>
      <w:r w:rsidRPr="00D203B6">
        <w:rPr>
          <w:rStyle w:val="StyleUnderline"/>
        </w:rPr>
        <w:t xml:space="preserve"> of the American people </w:t>
      </w:r>
      <w:r w:rsidRPr="009C1CAE">
        <w:rPr>
          <w:rStyle w:val="StyleUnderline"/>
          <w:highlight w:val="green"/>
        </w:rPr>
        <w:t xml:space="preserve">has plummeted amid </w:t>
      </w:r>
      <w:r w:rsidRPr="009C1CAE">
        <w:rPr>
          <w:rStyle w:val="Emphasis"/>
          <w:highlight w:val="green"/>
        </w:rPr>
        <w:t>growing perceptions</w:t>
      </w:r>
      <w:r w:rsidRPr="009C1CAE">
        <w:rPr>
          <w:rStyle w:val="StyleUnderline"/>
          <w:highlight w:val="green"/>
        </w:rPr>
        <w:t xml:space="preserve"> that</w:t>
      </w:r>
      <w:r w:rsidRPr="00D203B6">
        <w:rPr>
          <w:rStyle w:val="StyleUnderline"/>
        </w:rPr>
        <w:t xml:space="preserve"> the </w:t>
      </w:r>
      <w:r w:rsidRPr="009C1CAE">
        <w:rPr>
          <w:rStyle w:val="StyleUnderline"/>
          <w:highlight w:val="green"/>
        </w:rPr>
        <w:t>justices are partisans</w:t>
      </w:r>
      <w:r w:rsidRPr="00D203B6">
        <w:rPr>
          <w:rStyle w:val="StyleUnderline"/>
        </w:rPr>
        <w:t xml:space="preserve"> just like any other politicians</w:t>
      </w:r>
      <w:r w:rsidRPr="00DC7924">
        <w:rPr>
          <w:sz w:val="16"/>
        </w:rPr>
        <w:t xml:space="preserve">, </w:t>
      </w:r>
      <w:r w:rsidRPr="00D203B6">
        <w:rPr>
          <w:rStyle w:val="StyleUnderline"/>
        </w:rPr>
        <w:t>according to</w:t>
      </w:r>
      <w:r w:rsidRPr="00DC7924">
        <w:rPr>
          <w:sz w:val="16"/>
        </w:rPr>
        <w:t xml:space="preserve"> the latest Annenberg Public Policy Center </w:t>
      </w:r>
      <w:r w:rsidRPr="00D203B6">
        <w:rPr>
          <w:rStyle w:val="StyleUnderline"/>
        </w:rPr>
        <w:t>survey, which includes questions tracking the court across more than a decade and a half</w:t>
      </w:r>
      <w:r w:rsidRPr="00DC7924">
        <w:rPr>
          <w:sz w:val="16"/>
        </w:rPr>
        <w:t>.</w:t>
      </w:r>
    </w:p>
    <w:p w14:paraId="36D561C0" w14:textId="77777777" w:rsidR="00211BA7" w:rsidRPr="00DC7924" w:rsidRDefault="00211BA7" w:rsidP="00211BA7">
      <w:pPr>
        <w:rPr>
          <w:sz w:val="16"/>
        </w:rPr>
      </w:pPr>
      <w:r w:rsidRPr="00DC7924">
        <w:rPr>
          <w:sz w:val="16"/>
        </w:rPr>
        <w:t xml:space="preserve">The </w:t>
      </w:r>
      <w:r w:rsidRPr="00D203B6">
        <w:rPr>
          <w:rStyle w:val="StyleUnderline"/>
        </w:rPr>
        <w:t>survey</w:t>
      </w:r>
      <w:r w:rsidRPr="00DC7924">
        <w:rPr>
          <w:sz w:val="16"/>
        </w:rPr>
        <w:t xml:space="preserve">, which was </w:t>
      </w:r>
      <w:r w:rsidRPr="00D203B6">
        <w:rPr>
          <w:rStyle w:val="StyleUnderline"/>
        </w:rPr>
        <w:t>conducted</w:t>
      </w:r>
      <w:r w:rsidRPr="00DC7924">
        <w:rPr>
          <w:sz w:val="16"/>
        </w:rPr>
        <w:t xml:space="preserve"> in August, </w:t>
      </w:r>
      <w:r w:rsidRPr="00D203B6">
        <w:rPr>
          <w:rStyle w:val="StyleUnderline"/>
        </w:rPr>
        <w:t>two months after the Supreme Court overturned the 49-year-old Roe v. Wade ruling guaranteeing a constitutional right to abortion, finds that 53% of U.S. adults disapprove of how the court handles its job.</w:t>
      </w:r>
      <w:r w:rsidRPr="00DC7924">
        <w:rPr>
          <w:sz w:val="16"/>
        </w:rPr>
        <w:t xml:space="preserve"> The survey also reveals a chasm between the qualities the American people say they value most in judges, such as fairness and impartiality, and the traits they perceive in Supreme Court justices.</w:t>
      </w:r>
    </w:p>
    <w:p w14:paraId="3313C211" w14:textId="77777777" w:rsidR="00211BA7" w:rsidRPr="00D203B6" w:rsidRDefault="00211BA7" w:rsidP="00211BA7">
      <w:pPr>
        <w:rPr>
          <w:rStyle w:val="StyleUnderline"/>
        </w:rPr>
      </w:pPr>
      <w:r w:rsidRPr="00DC7924">
        <w:rPr>
          <w:sz w:val="16"/>
        </w:rPr>
        <w:t xml:space="preserve">In most of the years the policy center has conducted this survey, </w:t>
      </w:r>
      <w:r w:rsidRPr="009C1CAE">
        <w:rPr>
          <w:rStyle w:val="StyleUnderline"/>
          <w:highlight w:val="green"/>
        </w:rPr>
        <w:t>differences in trust</w:t>
      </w:r>
      <w:r w:rsidRPr="00D203B6">
        <w:rPr>
          <w:rStyle w:val="StyleUnderline"/>
        </w:rPr>
        <w:t xml:space="preserve"> in the court by party affiliation have not been meaningful. That </w:t>
      </w:r>
      <w:r w:rsidRPr="009C1CAE">
        <w:rPr>
          <w:rStyle w:val="StyleUnderline"/>
          <w:highlight w:val="green"/>
        </w:rPr>
        <w:t>changed in 2022</w:t>
      </w:r>
      <w:r w:rsidRPr="00D203B6">
        <w:rPr>
          <w:rStyle w:val="StyleUnderline"/>
        </w:rPr>
        <w:t>, with a wide gap separating Republicans from Democrats and independents on some attitudes toward the court.</w:t>
      </w:r>
    </w:p>
    <w:p w14:paraId="1808CC50" w14:textId="77777777" w:rsidR="00211BA7" w:rsidRDefault="00211BA7" w:rsidP="00211BA7">
      <w:pPr>
        <w:rPr>
          <w:sz w:val="16"/>
        </w:rPr>
      </w:pPr>
      <w:r w:rsidRPr="00DC7924">
        <w:rPr>
          <w:sz w:val="16"/>
        </w:rPr>
        <w:t>“Whether the perceptions registered in our survey are justified or not, they are worrisome,” said Annenberg Public Policy Center Director Kathleen Hall Jamieson, who has directed the survey since its inception in 2005. “For the court to play its role in our system of government, it is important that it be perceived to be an independent branch that impartially and fairly bases its decisions on the Constitution, the law, and the facts of the case.”</w:t>
      </w:r>
    </w:p>
    <w:p w14:paraId="2492CD24" w14:textId="77777777" w:rsidR="00211BA7" w:rsidRDefault="00211BA7" w:rsidP="00211BA7">
      <w:pPr>
        <w:rPr>
          <w:sz w:val="16"/>
        </w:rPr>
      </w:pPr>
    </w:p>
    <w:p w14:paraId="2ED49AC5" w14:textId="77777777" w:rsidR="00211BA7" w:rsidRDefault="00211BA7" w:rsidP="00211BA7">
      <w:pPr>
        <w:pStyle w:val="Heading4"/>
      </w:pPr>
      <w:r>
        <w:t xml:space="preserve">It drove the 2022 midterms </w:t>
      </w:r>
    </w:p>
    <w:p w14:paraId="2D42565A" w14:textId="77777777" w:rsidR="00211BA7" w:rsidRDefault="00211BA7" w:rsidP="00211BA7">
      <w:r w:rsidRPr="006D7B71">
        <w:rPr>
          <w:rStyle w:val="Style13ptBold"/>
        </w:rPr>
        <w:t>Kirzinger et al 22</w:t>
      </w:r>
      <w:r>
        <w:t xml:space="preserve"> Ashley Kirzinger, Audrey Kearney, Mellisha Stokes, Alex Montero, Liz Hamel, and Mollyann Brodie. KFF, 11-11-2022 ["How The Supreme Court's Dobbs Decision Played In 2022 Midterm Election: KFF/AP VoteCast Analysis," available on:  https://www.kff.org/elections/2022-midterm-election-kff-ap-votecast-analysis/, accessed:  10-19-2025]wku//sc</w:t>
      </w:r>
    </w:p>
    <w:p w14:paraId="64F78BEA" w14:textId="77777777" w:rsidR="00211BA7" w:rsidRPr="00A614FE" w:rsidRDefault="00211BA7" w:rsidP="00211BA7">
      <w:pPr>
        <w:rPr>
          <w:sz w:val="16"/>
        </w:rPr>
      </w:pPr>
      <w:r w:rsidRPr="00A614FE">
        <w:rPr>
          <w:sz w:val="16"/>
        </w:rPr>
        <w:t xml:space="preserve">While some competitive races and control of the U.S. Senate are still to be determined, voting in the </w:t>
      </w:r>
      <w:r w:rsidRPr="00A614FE">
        <w:rPr>
          <w:rStyle w:val="StyleUnderline"/>
          <w:highlight w:val="green"/>
        </w:rPr>
        <w:t>2022 midterm</w:t>
      </w:r>
      <w:r w:rsidRPr="00A614FE">
        <w:rPr>
          <w:rStyle w:val="StyleUnderline"/>
        </w:rPr>
        <w:t xml:space="preserve"> elections is over. Voters weighed a variety of different factors</w:t>
      </w:r>
      <w:r w:rsidRPr="00A614FE">
        <w:rPr>
          <w:sz w:val="16"/>
        </w:rPr>
        <w:t xml:space="preserve"> including former President Trump’s endorsement of candidates, the candidates’ characteristics, as well as the issues facing the country. While inflation was clearly at the top of voters’ minds as they cast their ballots in this midterm election, the </w:t>
      </w:r>
      <w:r w:rsidRPr="00A614FE">
        <w:rPr>
          <w:rStyle w:val="StyleUnderline"/>
        </w:rPr>
        <w:t>issue of abortion played a role in many ways</w:t>
      </w:r>
      <w:r w:rsidRPr="00A614FE">
        <w:rPr>
          <w:sz w:val="16"/>
        </w:rPr>
        <w:t xml:space="preserve">. Four states had ballot initiatives that all went in the direction of supporting abortion rights, and </w:t>
      </w:r>
      <w:r w:rsidRPr="00A614FE">
        <w:rPr>
          <w:rStyle w:val="StyleUnderline"/>
        </w:rPr>
        <w:t xml:space="preserve">many </w:t>
      </w:r>
      <w:r w:rsidRPr="00A614FE">
        <w:rPr>
          <w:rStyle w:val="StyleUnderline"/>
          <w:highlight w:val="green"/>
        </w:rPr>
        <w:t>voters</w:t>
      </w:r>
      <w:r w:rsidRPr="00A614FE">
        <w:rPr>
          <w:rStyle w:val="StyleUnderline"/>
        </w:rPr>
        <w:t xml:space="preserve">, including </w:t>
      </w:r>
      <w:r w:rsidRPr="00A614FE">
        <w:rPr>
          <w:rStyle w:val="StyleUnderline"/>
          <w:highlight w:val="green"/>
        </w:rPr>
        <w:t>in key voting blocs</w:t>
      </w:r>
      <w:r w:rsidRPr="00A614FE">
        <w:rPr>
          <w:rStyle w:val="StyleUnderline"/>
        </w:rPr>
        <w:t xml:space="preserve"> and in some highly competitive races, said they </w:t>
      </w:r>
      <w:r w:rsidRPr="00A614FE">
        <w:rPr>
          <w:rStyle w:val="StyleUnderline"/>
          <w:highlight w:val="green"/>
        </w:rPr>
        <w:t>were motivated to turn out by the</w:t>
      </w:r>
      <w:r w:rsidRPr="00A614FE">
        <w:rPr>
          <w:rStyle w:val="StyleUnderline"/>
        </w:rPr>
        <w:t xml:space="preserve"> recent </w:t>
      </w:r>
      <w:r w:rsidRPr="00A614FE">
        <w:rPr>
          <w:rStyle w:val="StyleUnderline"/>
          <w:highlight w:val="green"/>
        </w:rPr>
        <w:t>Supreme Court decision overturning Roe</w:t>
      </w:r>
      <w:r w:rsidRPr="00A614FE">
        <w:rPr>
          <w:rStyle w:val="StyleUnderline"/>
        </w:rPr>
        <w:t xml:space="preserve"> v. Wade. </w:t>
      </w:r>
      <w:r w:rsidRPr="00A614FE">
        <w:rPr>
          <w:sz w:val="16"/>
        </w:rPr>
        <w:t>This analysis focuses on the KFF/AP supplemental questions on AP VoteCast of midterm voters to further examine the role that the Supreme Court decision overturning Roe v. Wade played in the 2022 midterm election.</w:t>
      </w:r>
    </w:p>
    <w:p w14:paraId="07BF8C51" w14:textId="77777777" w:rsidR="00211BA7" w:rsidRDefault="00211BA7" w:rsidP="00211BA7">
      <w:pPr>
        <w:rPr>
          <w:sz w:val="16"/>
        </w:rPr>
      </w:pPr>
      <w:r w:rsidRPr="00A614FE">
        <w:rPr>
          <w:sz w:val="16"/>
        </w:rPr>
        <w:t xml:space="preserve">In a midterm election where issues largely centered on inflation and rising prices, about a </w:t>
      </w:r>
      <w:r w:rsidRPr="00A614FE">
        <w:rPr>
          <w:rStyle w:val="StyleUnderline"/>
        </w:rPr>
        <w:t>quarter of voters said the Court’s decision was the single most important factor in their midterm vote</w:t>
      </w:r>
      <w:r w:rsidRPr="00A614FE">
        <w:rPr>
          <w:sz w:val="16"/>
        </w:rPr>
        <w:t xml:space="preserve">. This share increases to more than three in ten among some groups that tend to be pro-choice, including Democratic voters, younger women voters, first time voters, and those who </w:t>
      </w:r>
      <w:r w:rsidRPr="00A614FE">
        <w:rPr>
          <w:rStyle w:val="StyleUnderline"/>
        </w:rPr>
        <w:t xml:space="preserve">say they are </w:t>
      </w:r>
      <w:r w:rsidRPr="00A614FE">
        <w:rPr>
          <w:rStyle w:val="StyleUnderline"/>
          <w:highlight w:val="green"/>
        </w:rPr>
        <w:t>angry about the Court’s decision</w:t>
      </w:r>
      <w:r w:rsidRPr="00A614FE">
        <w:rPr>
          <w:rStyle w:val="StyleUnderline"/>
        </w:rPr>
        <w:t xml:space="preserve">. These groups are more likely to say the Court’s decision </w:t>
      </w:r>
      <w:r w:rsidRPr="00A614FE">
        <w:rPr>
          <w:rStyle w:val="StyleUnderline"/>
          <w:highlight w:val="green"/>
        </w:rPr>
        <w:t>had a “major impact” on</w:t>
      </w:r>
      <w:r w:rsidRPr="00A614FE">
        <w:rPr>
          <w:rStyle w:val="StyleUnderline"/>
        </w:rPr>
        <w:t xml:space="preserve"> their voting </w:t>
      </w:r>
      <w:r w:rsidRPr="00A614FE">
        <w:rPr>
          <w:rStyle w:val="StyleUnderline"/>
          <w:highlight w:val="green"/>
        </w:rPr>
        <w:t>decisions</w:t>
      </w:r>
      <w:r w:rsidRPr="00A614FE">
        <w:rPr>
          <w:rStyle w:val="StyleUnderline"/>
        </w:rPr>
        <w:t xml:space="preserve"> – both to turn out and which candidates to support. Majorities of </w:t>
      </w:r>
      <w:r w:rsidRPr="00A614FE">
        <w:rPr>
          <w:rStyle w:val="StyleUnderline"/>
          <w:highlight w:val="green"/>
        </w:rPr>
        <w:t>Black and Hispanic women</w:t>
      </w:r>
      <w:r w:rsidRPr="00A614FE">
        <w:rPr>
          <w:rStyle w:val="StyleUnderline"/>
        </w:rPr>
        <w:t xml:space="preserve"> also </w:t>
      </w:r>
      <w:r w:rsidRPr="00A614FE">
        <w:rPr>
          <w:rStyle w:val="StyleUnderline"/>
          <w:highlight w:val="green"/>
        </w:rPr>
        <w:t>report</w:t>
      </w:r>
      <w:r w:rsidRPr="00A614FE">
        <w:rPr>
          <w:rStyle w:val="StyleUnderline"/>
        </w:rPr>
        <w:t xml:space="preserve"> the Supreme Court decision </w:t>
      </w:r>
      <w:r w:rsidRPr="00A614FE">
        <w:rPr>
          <w:rStyle w:val="StyleUnderline"/>
          <w:highlight w:val="green"/>
        </w:rPr>
        <w:t>impacted their voting behavio</w:t>
      </w:r>
      <w:r w:rsidRPr="00A614FE">
        <w:rPr>
          <w:rStyle w:val="StyleUnderline"/>
        </w:rPr>
        <w:t>r</w:t>
      </w:r>
      <w:r w:rsidRPr="00A614FE">
        <w:rPr>
          <w:sz w:val="16"/>
        </w:rPr>
        <w:t>, and older women of color were more likely than older White women to report this.</w:t>
      </w:r>
    </w:p>
    <w:p w14:paraId="5A76C003" w14:textId="77777777" w:rsidR="00211BA7" w:rsidRDefault="00211BA7" w:rsidP="00211BA7">
      <w:pPr>
        <w:rPr>
          <w:sz w:val="16"/>
        </w:rPr>
      </w:pPr>
    </w:p>
    <w:p w14:paraId="3C158B80" w14:textId="77777777" w:rsidR="00616140" w:rsidRDefault="00616140" w:rsidP="00211BA7">
      <w:pPr>
        <w:pStyle w:val="Analytic"/>
      </w:pPr>
    </w:p>
    <w:p w14:paraId="5E96F21C" w14:textId="77777777" w:rsidR="00211BA7" w:rsidRDefault="00211BA7" w:rsidP="00211BA7">
      <w:pPr>
        <w:rPr>
          <w:sz w:val="16"/>
        </w:rPr>
      </w:pPr>
    </w:p>
    <w:p w14:paraId="0354D233" w14:textId="77777777" w:rsidR="00616140" w:rsidRDefault="00616140" w:rsidP="00211BA7">
      <w:pPr>
        <w:pStyle w:val="Analytic"/>
      </w:pPr>
    </w:p>
    <w:p w14:paraId="3D8A87DD" w14:textId="77777777" w:rsidR="00211BA7" w:rsidRPr="00CB5225" w:rsidRDefault="00211BA7" w:rsidP="00211BA7">
      <w:pPr>
        <w:pStyle w:val="Heading4"/>
      </w:pPr>
      <w:r>
        <w:t>Unions will flip if Republicans demonstrate political commitment.</w:t>
      </w:r>
    </w:p>
    <w:p w14:paraId="068AF57E" w14:textId="77777777" w:rsidR="00211BA7" w:rsidRPr="00BA4E92" w:rsidRDefault="00211BA7" w:rsidP="00211BA7">
      <w:r w:rsidRPr="00CB5225">
        <w:rPr>
          <w:rStyle w:val="Style13ptBold"/>
        </w:rPr>
        <w:t>Revell 25</w:t>
      </w:r>
      <w:r>
        <w:t>, Eric Revell, MSN, 10-8-2025 ["Teamsters president notes 'positive change' with growing Republican union support in Senate testimony”, available on:  https://www.msn.com/en-us/news/politics/teamsters-president-notes-positive-change-with-growing-republican-union-support-in-senate-testimony/ar-AA1O655G, accessed:  10-8-2025]cdm</w:t>
      </w:r>
    </w:p>
    <w:p w14:paraId="1BF88BD6" w14:textId="77777777" w:rsidR="00211BA7" w:rsidRPr="00CB5225" w:rsidRDefault="00211BA7" w:rsidP="00211BA7">
      <w:pPr>
        <w:rPr>
          <w:rStyle w:val="StyleUnderline"/>
        </w:rPr>
      </w:pPr>
      <w:r w:rsidRPr="00CB5225">
        <w:rPr>
          <w:rStyle w:val="StyleUnderline"/>
        </w:rPr>
        <w:t xml:space="preserve">Teamsters </w:t>
      </w:r>
      <w:r w:rsidRPr="00C76984">
        <w:rPr>
          <w:rStyle w:val="StyleUnderline"/>
          <w:highlight w:val="green"/>
        </w:rPr>
        <w:t>union president</w:t>
      </w:r>
      <w:r w:rsidRPr="00514AE8">
        <w:rPr>
          <w:sz w:val="14"/>
        </w:rPr>
        <w:t xml:space="preserve"> </w:t>
      </w:r>
      <w:r w:rsidRPr="00CB5225">
        <w:rPr>
          <w:rStyle w:val="StyleUnderline"/>
        </w:rPr>
        <w:t xml:space="preserve">Sean O'Brien </w:t>
      </w:r>
      <w:r w:rsidRPr="00514AE8">
        <w:rPr>
          <w:sz w:val="14"/>
        </w:rPr>
        <w:t xml:space="preserve">testified before a Senate committee on Wednesday and </w:t>
      </w:r>
      <w:r w:rsidRPr="00C76984">
        <w:rPr>
          <w:rStyle w:val="StyleUnderline"/>
          <w:highlight w:val="green"/>
        </w:rPr>
        <w:t>expressed</w:t>
      </w:r>
      <w:r w:rsidRPr="00CB5225">
        <w:rPr>
          <w:rStyle w:val="StyleUnderline"/>
        </w:rPr>
        <w:t xml:space="preserve"> </w:t>
      </w:r>
      <w:r w:rsidRPr="00C76984">
        <w:rPr>
          <w:rStyle w:val="StyleUnderline"/>
          <w:highlight w:val="green"/>
        </w:rPr>
        <w:t>appreciation for Republican</w:t>
      </w:r>
      <w:r w:rsidRPr="00CB5225">
        <w:rPr>
          <w:rStyle w:val="StyleUnderline"/>
        </w:rPr>
        <w:t xml:space="preserve"> lawmakers' </w:t>
      </w:r>
      <w:r w:rsidRPr="00C76984">
        <w:rPr>
          <w:rStyle w:val="StyleUnderline"/>
          <w:highlight w:val="green"/>
        </w:rPr>
        <w:t>efforts</w:t>
      </w:r>
      <w:r w:rsidRPr="00CB5225">
        <w:rPr>
          <w:rStyle w:val="StyleUnderline"/>
        </w:rPr>
        <w:t xml:space="preserve"> </w:t>
      </w:r>
      <w:r w:rsidRPr="00C76984">
        <w:rPr>
          <w:rStyle w:val="StyleUnderline"/>
          <w:highlight w:val="green"/>
        </w:rPr>
        <w:t>to</w:t>
      </w:r>
      <w:r w:rsidRPr="00CB5225">
        <w:rPr>
          <w:rStyle w:val="StyleUnderline"/>
        </w:rPr>
        <w:t xml:space="preserve"> reach out to labor unions and </w:t>
      </w:r>
      <w:r w:rsidRPr="00C76984">
        <w:rPr>
          <w:rStyle w:val="StyleUnderline"/>
          <w:highlight w:val="green"/>
        </w:rPr>
        <w:t>work</w:t>
      </w:r>
      <w:r w:rsidRPr="00CB5225">
        <w:rPr>
          <w:rStyle w:val="StyleUnderline"/>
        </w:rPr>
        <w:t xml:space="preserve"> with them </w:t>
      </w:r>
      <w:r w:rsidRPr="00C76984">
        <w:rPr>
          <w:rStyle w:val="StyleUnderline"/>
          <w:highlight w:val="green"/>
        </w:rPr>
        <w:t>on legislation</w:t>
      </w:r>
      <w:r w:rsidRPr="00CB5225">
        <w:rPr>
          <w:rStyle w:val="StyleUnderline"/>
        </w:rPr>
        <w:t>.</w:t>
      </w:r>
    </w:p>
    <w:p w14:paraId="291958E6" w14:textId="77777777" w:rsidR="00211BA7" w:rsidRPr="00514AE8" w:rsidRDefault="00211BA7" w:rsidP="00211BA7">
      <w:pPr>
        <w:rPr>
          <w:sz w:val="14"/>
        </w:rPr>
      </w:pPr>
      <w:r w:rsidRPr="00514AE8">
        <w:rPr>
          <w:sz w:val="14"/>
        </w:rPr>
        <w:t xml:space="preserve">O'Brien testified before the Senate Health, Education, Labor and Pensions (HELP) Committee at the invitation of Chairman Bill Cassidy, R-La., to </w:t>
      </w:r>
      <w:r w:rsidRPr="00CB5225">
        <w:rPr>
          <w:rStyle w:val="StyleUnderline"/>
        </w:rPr>
        <w:t>discuss proposals for reforming labor laws</w:t>
      </w:r>
      <w:r w:rsidRPr="00514AE8">
        <w:rPr>
          <w:sz w:val="14"/>
        </w:rPr>
        <w:t>.</w:t>
      </w:r>
    </w:p>
    <w:p w14:paraId="4C744652" w14:textId="77777777" w:rsidR="00211BA7" w:rsidRPr="00514AE8" w:rsidRDefault="00211BA7" w:rsidP="00211BA7">
      <w:pPr>
        <w:rPr>
          <w:sz w:val="14"/>
        </w:rPr>
      </w:pPr>
      <w:r w:rsidRPr="00514AE8">
        <w:rPr>
          <w:sz w:val="14"/>
        </w:rPr>
        <w:t>"I'm encouraged that I've been invited here as a guest of the Republican majority, that is a positive change," O'Brien said.</w:t>
      </w:r>
    </w:p>
    <w:p w14:paraId="23BA9EAB" w14:textId="77777777" w:rsidR="00211BA7" w:rsidRPr="00CB5225" w:rsidRDefault="00211BA7" w:rsidP="00211BA7">
      <w:pPr>
        <w:rPr>
          <w:rStyle w:val="StyleUnderline"/>
        </w:rPr>
      </w:pPr>
      <w:r w:rsidRPr="00514AE8">
        <w:rPr>
          <w:sz w:val="14"/>
        </w:rPr>
        <w:t xml:space="preserve">"For as long as I have been a Teamster, neither party has spearheaded an effort to reach bipartisan agreement on labor reform," he explained. "The </w:t>
      </w:r>
      <w:r w:rsidRPr="00C76984">
        <w:rPr>
          <w:rStyle w:val="StyleUnderline"/>
          <w:highlight w:val="green"/>
        </w:rPr>
        <w:t>Dem</w:t>
      </w:r>
      <w:r w:rsidRPr="00CB5225">
        <w:rPr>
          <w:rStyle w:val="StyleUnderline"/>
        </w:rPr>
        <w:t>ocrat</w:t>
      </w:r>
      <w:r w:rsidRPr="00C76984">
        <w:rPr>
          <w:rStyle w:val="StyleUnderline"/>
          <w:highlight w:val="green"/>
        </w:rPr>
        <w:t>s</w:t>
      </w:r>
      <w:r w:rsidRPr="00CB5225">
        <w:rPr>
          <w:rStyle w:val="StyleUnderline"/>
        </w:rPr>
        <w:t xml:space="preserve"> have </w:t>
      </w:r>
      <w:r w:rsidRPr="00C76984">
        <w:rPr>
          <w:rStyle w:val="StyleUnderline"/>
          <w:highlight w:val="green"/>
        </w:rPr>
        <w:t>played political football</w:t>
      </w:r>
      <w:r w:rsidRPr="00CB5225">
        <w:rPr>
          <w:rStyle w:val="StyleUnderline"/>
        </w:rPr>
        <w:t xml:space="preserve"> </w:t>
      </w:r>
      <w:r w:rsidRPr="00C76984">
        <w:rPr>
          <w:rStyle w:val="StyleUnderline"/>
          <w:highlight w:val="green"/>
        </w:rPr>
        <w:t>with</w:t>
      </w:r>
      <w:r w:rsidRPr="00CB5225">
        <w:rPr>
          <w:rStyle w:val="StyleUnderline"/>
        </w:rPr>
        <w:t xml:space="preserve"> massive </w:t>
      </w:r>
      <w:r w:rsidRPr="00C76984">
        <w:rPr>
          <w:rStyle w:val="StyleUnderline"/>
          <w:highlight w:val="green"/>
        </w:rPr>
        <w:t>labor</w:t>
      </w:r>
      <w:r w:rsidRPr="00CB5225">
        <w:rPr>
          <w:rStyle w:val="StyleUnderline"/>
        </w:rPr>
        <w:t xml:space="preserve"> reform </w:t>
      </w:r>
      <w:r w:rsidRPr="00C76984">
        <w:rPr>
          <w:rStyle w:val="StyleUnderline"/>
          <w:highlight w:val="green"/>
        </w:rPr>
        <w:t>bills</w:t>
      </w:r>
      <w:r w:rsidRPr="00CB5225">
        <w:rPr>
          <w:rStyle w:val="StyleUnderline"/>
        </w:rPr>
        <w:t xml:space="preserve">. Republicans have largely reintroduced business friendly bills that make it harder to form a union." </w:t>
      </w:r>
    </w:p>
    <w:p w14:paraId="4965C8A8" w14:textId="77777777" w:rsidR="00211BA7" w:rsidRPr="00514AE8" w:rsidRDefault="00211BA7" w:rsidP="00211BA7">
      <w:pPr>
        <w:rPr>
          <w:sz w:val="14"/>
        </w:rPr>
      </w:pPr>
      <w:r w:rsidRPr="00514AE8">
        <w:rPr>
          <w:sz w:val="14"/>
        </w:rPr>
        <w:t>"I don't like to waste time. I was elected to get things done for rank and file Teamsters, to further solutions and not dwell on problems or the past. Everyone in this room was similarly elected to produce for your own constituents," he added.</w:t>
      </w:r>
    </w:p>
    <w:p w14:paraId="60CFBA42" w14:textId="77777777" w:rsidR="00211BA7" w:rsidRPr="00CB5225" w:rsidRDefault="00211BA7" w:rsidP="00211BA7">
      <w:pPr>
        <w:rPr>
          <w:rStyle w:val="StyleUnderline"/>
        </w:rPr>
      </w:pPr>
      <w:r w:rsidRPr="00CB5225">
        <w:rPr>
          <w:rStyle w:val="StyleUnderline"/>
        </w:rPr>
        <w:t>O'Brien said that this is the third time he's testified before the Senate HELP committee and that neither Democratic nor GOP leaders of the panel were successful in advancing solutions to what he called "our nation's weak, unenforceable labor laws."</w:t>
      </w:r>
    </w:p>
    <w:p w14:paraId="1C295F07" w14:textId="77777777" w:rsidR="00211BA7" w:rsidRPr="00514AE8" w:rsidRDefault="00211BA7" w:rsidP="00211BA7">
      <w:pPr>
        <w:rPr>
          <w:sz w:val="14"/>
        </w:rPr>
      </w:pPr>
      <w:r w:rsidRPr="00514AE8">
        <w:rPr>
          <w:sz w:val="14"/>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7A2F5C57" w14:textId="77777777" w:rsidR="00211BA7" w:rsidRDefault="00211BA7" w:rsidP="00211BA7">
      <w:pPr>
        <w:rPr>
          <w:rStyle w:val="StyleUnderline"/>
        </w:rPr>
      </w:pPr>
      <w:r w:rsidRPr="00514AE8">
        <w:rPr>
          <w:sz w:val="14"/>
        </w:rPr>
        <w:t>O'Brien said there is "</w:t>
      </w:r>
      <w:r w:rsidRPr="00CB5225">
        <w:rPr>
          <w:rStyle w:val="StyleUnderline"/>
        </w:rPr>
        <w:t xml:space="preserve">a </w:t>
      </w:r>
      <w:r w:rsidRPr="00C76984">
        <w:rPr>
          <w:rStyle w:val="StyleUnderline"/>
          <w:highlight w:val="green"/>
        </w:rPr>
        <w:t>realignment</w:t>
      </w:r>
      <w:r w:rsidRPr="00CB5225">
        <w:rPr>
          <w:rStyle w:val="StyleUnderline"/>
        </w:rPr>
        <w:t xml:space="preserve"> </w:t>
      </w:r>
      <w:r w:rsidRPr="00C76984">
        <w:rPr>
          <w:rStyle w:val="StyleUnderline"/>
          <w:highlight w:val="green"/>
        </w:rPr>
        <w:t>around labor</w:t>
      </w:r>
      <w:r w:rsidRPr="00CB5225">
        <w:rPr>
          <w:rStyle w:val="StyleUnderline"/>
        </w:rPr>
        <w:t xml:space="preserve"> taking place </w:t>
      </w:r>
      <w:r w:rsidRPr="00C76984">
        <w:rPr>
          <w:rStyle w:val="StyleUnderline"/>
          <w:highlight w:val="green"/>
        </w:rPr>
        <w:t>within the Republican Party</w:t>
      </w:r>
      <w:r w:rsidRPr="00CB5225">
        <w:rPr>
          <w:rStyle w:val="StyleUnderline"/>
        </w:rPr>
        <w:t xml:space="preserve">. </w:t>
      </w:r>
      <w:r w:rsidRPr="00C76984">
        <w:rPr>
          <w:rStyle w:val="StyleUnderline"/>
          <w:highlight w:val="green"/>
        </w:rPr>
        <w:t>The</w:t>
      </w:r>
      <w:r w:rsidRPr="00CB5225">
        <w:rPr>
          <w:rStyle w:val="StyleUnderline"/>
        </w:rPr>
        <w:t xml:space="preserve"> Teamsters </w:t>
      </w:r>
      <w:r w:rsidRPr="00C76984">
        <w:rPr>
          <w:rStyle w:val="StyleUnderline"/>
          <w:highlight w:val="green"/>
        </w:rPr>
        <w:t>union wants to encourage that</w:t>
      </w:r>
      <w:r w:rsidRPr="00CB5225">
        <w:rPr>
          <w:rStyle w:val="StyleUnderline"/>
        </w:rPr>
        <w:t xml:space="preserve"> by </w:t>
      </w:r>
      <w:r w:rsidRPr="00C76984">
        <w:rPr>
          <w:rStyle w:val="StyleUnderline"/>
          <w:highlight w:val="green"/>
        </w:rPr>
        <w:t>offering multiple paths to support</w:t>
      </w:r>
      <w:r w:rsidRPr="00CB5225">
        <w:rPr>
          <w:rStyle w:val="StyleUnderline"/>
        </w:rPr>
        <w:t xml:space="preserve"> our </w:t>
      </w:r>
      <w:r w:rsidRPr="00C76984">
        <w:rPr>
          <w:rStyle w:val="StyleUnderline"/>
          <w:highlight w:val="green"/>
        </w:rPr>
        <w:t>members</w:t>
      </w:r>
      <w:r w:rsidRPr="00CB5225">
        <w:rPr>
          <w:rStyle w:val="StyleUnderline"/>
        </w:rPr>
        <w:t>, not a single legislative litmus test."</w:t>
      </w:r>
    </w:p>
    <w:p w14:paraId="05F67CC8" w14:textId="77777777" w:rsidR="00211BA7" w:rsidRPr="00514AE8" w:rsidRDefault="00211BA7" w:rsidP="00211BA7">
      <w:pPr>
        <w:pStyle w:val="Heading4"/>
      </w:pPr>
      <w:r w:rsidRPr="00514AE8">
        <w:t>Economic issues will determine the success of Prop 50</w:t>
      </w:r>
    </w:p>
    <w:p w14:paraId="5C1DABD8" w14:textId="77777777" w:rsidR="00211BA7" w:rsidRPr="00514AE8" w:rsidRDefault="00211BA7" w:rsidP="00211BA7">
      <w:r w:rsidRPr="00514AE8">
        <w:rPr>
          <w:rStyle w:val="Style13ptBold"/>
        </w:rPr>
        <w:t>Shanks 10-9</w:t>
      </w:r>
      <w:r w:rsidRPr="00514AE8">
        <w:t>, Adam Shanks, Examiner staff writer, San Francisco Examiner, 10-9-2025 ["Will Prop. 50 burst state Dems’ bubble?, available on:  https://www.sfexaminer.com/news/politics/democrats-california-prop-50-push-doesnt-end-in-november/article_24e4076e-8199-4d8d-8294-5478917c3dad.html, accessed:  10-9-2025]cdm</w:t>
      </w:r>
    </w:p>
    <w:p w14:paraId="7956573B" w14:textId="77777777" w:rsidR="00211BA7" w:rsidRPr="00514AE8" w:rsidRDefault="00211BA7" w:rsidP="00211BA7">
      <w:pPr>
        <w:rPr>
          <w:sz w:val="14"/>
        </w:rPr>
      </w:pPr>
      <w:r w:rsidRPr="00514AE8">
        <w:rPr>
          <w:sz w:val="14"/>
        </w:rPr>
        <w:t xml:space="preserve">California </w:t>
      </w:r>
      <w:r w:rsidRPr="00C76984">
        <w:rPr>
          <w:rStyle w:val="StyleUnderline"/>
          <w:highlight w:val="green"/>
        </w:rPr>
        <w:t>Dem</w:t>
      </w:r>
      <w:r w:rsidRPr="00514AE8">
        <w:rPr>
          <w:sz w:val="14"/>
        </w:rPr>
        <w:t>ocrat</w:t>
      </w:r>
      <w:r w:rsidRPr="00C76984">
        <w:rPr>
          <w:rStyle w:val="StyleUnderline"/>
          <w:highlight w:val="green"/>
        </w:rPr>
        <w:t>s</w:t>
      </w:r>
      <w:r w:rsidRPr="00514AE8">
        <w:rPr>
          <w:sz w:val="14"/>
        </w:rPr>
        <w:t xml:space="preserve"> have two tasks at hand as they enter the final few weeks of a Nov. 4 special-election campaign.</w:t>
      </w:r>
    </w:p>
    <w:p w14:paraId="005D6381" w14:textId="77777777" w:rsidR="00211BA7" w:rsidRPr="00514AE8" w:rsidRDefault="00211BA7" w:rsidP="00211BA7">
      <w:pPr>
        <w:rPr>
          <w:sz w:val="14"/>
        </w:rPr>
      </w:pPr>
      <w:r w:rsidRPr="00514AE8">
        <w:rPr>
          <w:sz w:val="14"/>
        </w:rPr>
        <w:t xml:space="preserve">First, they </w:t>
      </w:r>
      <w:r w:rsidRPr="00C76984">
        <w:rPr>
          <w:rStyle w:val="StyleUnderline"/>
          <w:highlight w:val="green"/>
        </w:rPr>
        <w:t>need</w:t>
      </w:r>
      <w:r w:rsidRPr="00514AE8">
        <w:rPr>
          <w:sz w:val="14"/>
        </w:rPr>
        <w:t xml:space="preserve"> </w:t>
      </w:r>
      <w:r w:rsidRPr="00C76984">
        <w:rPr>
          <w:rStyle w:val="StyleUnderline"/>
          <w:highlight w:val="green"/>
        </w:rPr>
        <w:t>to ensure</w:t>
      </w:r>
      <w:r w:rsidRPr="00514AE8">
        <w:rPr>
          <w:sz w:val="14"/>
        </w:rPr>
        <w:t xml:space="preserve"> </w:t>
      </w:r>
      <w:r w:rsidRPr="00C76984">
        <w:rPr>
          <w:rStyle w:val="StyleUnderline"/>
          <w:highlight w:val="green"/>
        </w:rPr>
        <w:t>Prop</w:t>
      </w:r>
      <w:r w:rsidRPr="00514AE8">
        <w:rPr>
          <w:sz w:val="14"/>
        </w:rPr>
        <w:t xml:space="preserve">osition </w:t>
      </w:r>
      <w:r w:rsidRPr="00C76984">
        <w:rPr>
          <w:rStyle w:val="StyleUnderline"/>
          <w:highlight w:val="green"/>
        </w:rPr>
        <w:t>50 passes</w:t>
      </w:r>
      <w:r w:rsidRPr="00514AE8">
        <w:rPr>
          <w:sz w:val="14"/>
        </w:rPr>
        <w:t xml:space="preserve"> in order </w:t>
      </w:r>
      <w:r w:rsidRPr="00C76984">
        <w:rPr>
          <w:rStyle w:val="StyleUnderline"/>
          <w:highlight w:val="green"/>
        </w:rPr>
        <w:t>to have a fighting chance</w:t>
      </w:r>
      <w:r w:rsidRPr="00514AE8">
        <w:rPr>
          <w:sz w:val="14"/>
        </w:rPr>
        <w:t xml:space="preserve"> </w:t>
      </w:r>
      <w:r w:rsidRPr="00C76984">
        <w:rPr>
          <w:rStyle w:val="StyleUnderline"/>
          <w:highlight w:val="green"/>
        </w:rPr>
        <w:t>of</w:t>
      </w:r>
      <w:r w:rsidRPr="00514AE8">
        <w:rPr>
          <w:sz w:val="14"/>
        </w:rPr>
        <w:t xml:space="preserve"> </w:t>
      </w:r>
      <w:r w:rsidRPr="00C76984">
        <w:rPr>
          <w:rStyle w:val="StyleUnderline"/>
          <w:highlight w:val="green"/>
        </w:rPr>
        <w:t>taking</w:t>
      </w:r>
      <w:r w:rsidRPr="00514AE8">
        <w:rPr>
          <w:sz w:val="14"/>
        </w:rPr>
        <w:t xml:space="preserve"> back </w:t>
      </w:r>
      <w:r w:rsidRPr="00C76984">
        <w:rPr>
          <w:rStyle w:val="StyleUnderline"/>
          <w:highlight w:val="green"/>
        </w:rPr>
        <w:t>the</w:t>
      </w:r>
      <w:r w:rsidRPr="00514AE8">
        <w:rPr>
          <w:sz w:val="14"/>
        </w:rPr>
        <w:t xml:space="preserve"> U.S. </w:t>
      </w:r>
      <w:r w:rsidRPr="00C76984">
        <w:rPr>
          <w:rStyle w:val="StyleUnderline"/>
          <w:highlight w:val="green"/>
        </w:rPr>
        <w:t>House</w:t>
      </w:r>
      <w:r w:rsidRPr="00514AE8">
        <w:rPr>
          <w:sz w:val="14"/>
        </w:rPr>
        <w:t xml:space="preserve"> of Representatives in 2026. Second, they need to make sure they actually convert on that chance.</w:t>
      </w:r>
    </w:p>
    <w:p w14:paraId="19BF0317" w14:textId="77777777" w:rsidR="00211BA7" w:rsidRPr="00514AE8" w:rsidRDefault="00211BA7" w:rsidP="00211BA7">
      <w:pPr>
        <w:rPr>
          <w:sz w:val="14"/>
        </w:rPr>
      </w:pPr>
      <w:r w:rsidRPr="00514AE8">
        <w:rPr>
          <w:sz w:val="14"/>
        </w:rPr>
        <w:t>Prop. 50 — if you live in San Francisco, your ballot has likely already landed in your mailbox — would redraw the borders of California congressional districts in what its proponents call an effort to counteract Republican gerrymandering in Texas.</w:t>
      </w:r>
    </w:p>
    <w:p w14:paraId="4FE637D0" w14:textId="77777777" w:rsidR="00211BA7" w:rsidRPr="00514AE8" w:rsidRDefault="00211BA7" w:rsidP="00211BA7">
      <w:pPr>
        <w:rPr>
          <w:sz w:val="14"/>
        </w:rPr>
      </w:pPr>
      <w:r w:rsidRPr="00514AE8">
        <w:rPr>
          <w:sz w:val="14"/>
        </w:rPr>
        <w:t xml:space="preserve">Framed by supporters as a bid to stave off an existential threat to democracy, </w:t>
      </w:r>
      <w:r w:rsidRPr="00C76984">
        <w:rPr>
          <w:rStyle w:val="StyleUnderline"/>
          <w:highlight w:val="green"/>
        </w:rPr>
        <w:t>Prop. 50 appears</w:t>
      </w:r>
      <w:r w:rsidRPr="00514AE8">
        <w:rPr>
          <w:sz w:val="14"/>
        </w:rPr>
        <w:t xml:space="preserve"> </w:t>
      </w:r>
      <w:r w:rsidRPr="00C76984">
        <w:rPr>
          <w:rStyle w:val="StyleUnderline"/>
          <w:highlight w:val="green"/>
        </w:rPr>
        <w:t>likely to win</w:t>
      </w:r>
      <w:r w:rsidRPr="00514AE8">
        <w:rPr>
          <w:sz w:val="14"/>
        </w:rPr>
        <w:t xml:space="preserve"> a majority of voters’ support, according to recent polls. </w:t>
      </w:r>
      <w:r w:rsidRPr="00C76984">
        <w:rPr>
          <w:rStyle w:val="StyleUnderline"/>
          <w:highlight w:val="green"/>
        </w:rPr>
        <w:t>But</w:t>
      </w:r>
      <w:r w:rsidRPr="00514AE8">
        <w:rPr>
          <w:sz w:val="14"/>
        </w:rPr>
        <w:t xml:space="preserve"> its </w:t>
      </w:r>
      <w:r w:rsidRPr="00C76984">
        <w:rPr>
          <w:rStyle w:val="StyleUnderline"/>
          <w:highlight w:val="green"/>
        </w:rPr>
        <w:t>passage isn’t a sure bet</w:t>
      </w:r>
      <w:r w:rsidRPr="00514AE8">
        <w:rPr>
          <w:sz w:val="14"/>
        </w:rPr>
        <w:t>, nor are Democrats’ odds of converting House seats to their control in 2026.</w:t>
      </w:r>
    </w:p>
    <w:p w14:paraId="4DF80015" w14:textId="77777777" w:rsidR="00211BA7" w:rsidRPr="00514AE8" w:rsidRDefault="00211BA7" w:rsidP="00211BA7">
      <w:pPr>
        <w:rPr>
          <w:sz w:val="14"/>
        </w:rPr>
      </w:pPr>
      <w:r w:rsidRPr="00514AE8">
        <w:rPr>
          <w:sz w:val="14"/>
        </w:rPr>
        <w:t>Republicans hold the White House, along with majorities in the House and the U.S. Senate. Given President Donald Trump’s agenda and rapid assertion of executive power, the Democratic Party says it views Prop. 50 and the opportunity to gain five seats in the House as critical to the future of the country.</w:t>
      </w:r>
    </w:p>
    <w:p w14:paraId="3E2809A9" w14:textId="77777777" w:rsidR="00211BA7" w:rsidRPr="00514AE8" w:rsidRDefault="00211BA7" w:rsidP="00211BA7">
      <w:pPr>
        <w:rPr>
          <w:sz w:val="14"/>
        </w:rPr>
      </w:pPr>
      <w:r w:rsidRPr="00514AE8">
        <w:rPr>
          <w:sz w:val="14"/>
        </w:rPr>
        <w:t>The measure targets five California congressional seats currently held by Republicans and redraws them in an attempt to give Democrats a solid chance at winning them.</w:t>
      </w:r>
    </w:p>
    <w:p w14:paraId="21075EAE" w14:textId="77777777" w:rsidR="00211BA7" w:rsidRPr="00514AE8" w:rsidRDefault="00211BA7" w:rsidP="00211BA7">
      <w:pPr>
        <w:rPr>
          <w:sz w:val="14"/>
        </w:rPr>
      </w:pPr>
      <w:r w:rsidRPr="00514AE8">
        <w:rPr>
          <w:sz w:val="14"/>
        </w:rPr>
        <w:t>Support for Prop. 50 in a city such as San Francisco — where nearly two-thirds of voters are registered Democrats — is bankable. San Francisco Democratic Party Chair Nancy Tung suggested Prop. 50 amounts to a get-out-the-vote election: It’s not necessarily one in which voters on the fence need to be swayed in favor of it, but one in which already Democratic voters are motivated to turn in their ballots.</w:t>
      </w:r>
    </w:p>
    <w:p w14:paraId="32C7FB39" w14:textId="77777777" w:rsidR="00211BA7" w:rsidRPr="00514AE8" w:rsidRDefault="00211BA7" w:rsidP="00211BA7">
      <w:pPr>
        <w:rPr>
          <w:sz w:val="14"/>
        </w:rPr>
      </w:pPr>
      <w:r w:rsidRPr="00514AE8">
        <w:rPr>
          <w:sz w:val="14"/>
        </w:rPr>
        <w:t>That’s a strategy predicated on the assumption that turnout will be relatively low in an off-year special election.</w:t>
      </w:r>
    </w:p>
    <w:p w14:paraId="3CFD9485" w14:textId="77777777" w:rsidR="00211BA7" w:rsidRPr="00514AE8" w:rsidRDefault="00211BA7" w:rsidP="00211BA7">
      <w:pPr>
        <w:rPr>
          <w:sz w:val="14"/>
        </w:rPr>
      </w:pPr>
      <w:r w:rsidRPr="00514AE8">
        <w:rPr>
          <w:sz w:val="14"/>
        </w:rPr>
        <w:t>“I think that people who are more engaged and interested in the outcome are the ones who will vote, and that’s where we have to focus,” Tung said.</w:t>
      </w:r>
    </w:p>
    <w:p w14:paraId="673791D9" w14:textId="77777777" w:rsidR="00211BA7" w:rsidRPr="00514AE8" w:rsidRDefault="00211BA7" w:rsidP="00211BA7">
      <w:pPr>
        <w:rPr>
          <w:sz w:val="14"/>
        </w:rPr>
      </w:pPr>
      <w:r w:rsidRPr="00514AE8">
        <w:rPr>
          <w:sz w:val="14"/>
        </w:rPr>
        <w:t>But outside progressive bastions, democracy-under-threat messaging might not work on voters in places such as the Central Valley. It hearkens back to 2024, when Democrats repeatedly — and unsuccessfully — warned that then-candidate Trump posed a risk to Democracy.</w:t>
      </w:r>
    </w:p>
    <w:p w14:paraId="59E32260" w14:textId="77777777" w:rsidR="00211BA7" w:rsidRPr="00514AE8" w:rsidRDefault="00211BA7" w:rsidP="00211BA7">
      <w:pPr>
        <w:rPr>
          <w:sz w:val="14"/>
        </w:rPr>
      </w:pPr>
      <w:r w:rsidRPr="00514AE8">
        <w:rPr>
          <w:sz w:val="14"/>
        </w:rPr>
        <w:t>There is a fear that Prop. 50, with Democratic Gov. Gavin Newsom as its chief proponent, will prove off-putting to voters in districts redrawn under the proposal.</w:t>
      </w:r>
    </w:p>
    <w:p w14:paraId="79AA8FF8" w14:textId="77777777" w:rsidR="00211BA7" w:rsidRPr="00514AE8" w:rsidRDefault="00211BA7" w:rsidP="00211BA7">
      <w:pPr>
        <w:rPr>
          <w:sz w:val="14"/>
        </w:rPr>
      </w:pPr>
      <w:r w:rsidRPr="00514AE8">
        <w:rPr>
          <w:sz w:val="14"/>
        </w:rPr>
        <w:t>The California Donor Table, a fundraising group that focuses its political efforts on communities of color, said its proprietary polling shows a weak response among undecided voters to messaging that warns of threats to democracy. The group has poured $1.5 million into local organizations to support their efforts to connect with Democrats who infrequently vote and voters of color without party preferences.</w:t>
      </w:r>
    </w:p>
    <w:p w14:paraId="1F6207CB" w14:textId="77777777" w:rsidR="00211BA7" w:rsidRPr="00514AE8" w:rsidRDefault="00211BA7" w:rsidP="00211BA7">
      <w:pPr>
        <w:rPr>
          <w:sz w:val="14"/>
        </w:rPr>
      </w:pPr>
      <w:r w:rsidRPr="00C76984">
        <w:rPr>
          <w:rStyle w:val="StyleUnderline"/>
          <w:highlight w:val="green"/>
        </w:rPr>
        <w:t>In inland California</w:t>
      </w:r>
      <w:r w:rsidRPr="00514AE8">
        <w:rPr>
          <w:sz w:val="14"/>
        </w:rPr>
        <w:t>, many people “aren't really responding to the party-forward messaging positively,” said Michael Gomez Daly, the senior political strategist at the California Donor Table.</w:t>
      </w:r>
    </w:p>
    <w:p w14:paraId="0ED1C367" w14:textId="77777777" w:rsidR="00211BA7" w:rsidRPr="00514AE8" w:rsidRDefault="00211BA7" w:rsidP="00211BA7">
      <w:pPr>
        <w:rPr>
          <w:sz w:val="14"/>
        </w:rPr>
      </w:pPr>
      <w:r w:rsidRPr="00514AE8">
        <w:rPr>
          <w:sz w:val="14"/>
        </w:rPr>
        <w:t>“</w:t>
      </w:r>
      <w:r w:rsidRPr="00C76984">
        <w:rPr>
          <w:rStyle w:val="StyleUnderline"/>
          <w:highlight w:val="green"/>
        </w:rPr>
        <w:t>They want to talk</w:t>
      </w:r>
      <w:r w:rsidRPr="00514AE8">
        <w:rPr>
          <w:sz w:val="14"/>
        </w:rPr>
        <w:t xml:space="preserve"> more </w:t>
      </w:r>
      <w:r w:rsidRPr="00C76984">
        <w:rPr>
          <w:rStyle w:val="StyleUnderline"/>
          <w:highlight w:val="green"/>
        </w:rPr>
        <w:t>about</w:t>
      </w:r>
      <w:r w:rsidRPr="00514AE8">
        <w:rPr>
          <w:sz w:val="14"/>
        </w:rPr>
        <w:t xml:space="preserve"> what’s affecting them — jobs</w:t>
      </w:r>
      <w:r w:rsidRPr="00C76984">
        <w:rPr>
          <w:rStyle w:val="StyleUnderline"/>
          <w:highlight w:val="green"/>
        </w:rPr>
        <w:t>, the economy</w:t>
      </w:r>
      <w:r w:rsidRPr="00514AE8">
        <w:rPr>
          <w:sz w:val="14"/>
        </w:rPr>
        <w:t>, the cost of housing, child-care costs, etc.,” Daly said. “That's what folks really care about.”</w:t>
      </w:r>
    </w:p>
    <w:p w14:paraId="2041F2ED" w14:textId="77777777" w:rsidR="00211BA7" w:rsidRPr="00514AE8" w:rsidRDefault="00211BA7" w:rsidP="00211BA7">
      <w:pPr>
        <w:rPr>
          <w:sz w:val="14"/>
        </w:rPr>
      </w:pPr>
      <w:r w:rsidRPr="00514AE8">
        <w:rPr>
          <w:sz w:val="14"/>
        </w:rPr>
        <w:t>The California Donor Table’s strategy is to fund and empower organizations whose members have life experiences similar to those of the people upon whose doors they’re knocking.</w:t>
      </w:r>
    </w:p>
    <w:p w14:paraId="1D1143E5" w14:textId="77777777" w:rsidR="00211BA7" w:rsidRPr="00514AE8" w:rsidRDefault="00211BA7" w:rsidP="00211BA7">
      <w:pPr>
        <w:rPr>
          <w:sz w:val="14"/>
        </w:rPr>
      </w:pPr>
      <w:r w:rsidRPr="00514AE8">
        <w:rPr>
          <w:sz w:val="14"/>
        </w:rPr>
        <w:t xml:space="preserve">California Democratic Party Chair Rusty Hicks said </w:t>
      </w:r>
      <w:r w:rsidRPr="00C76984">
        <w:rPr>
          <w:rStyle w:val="StyleUnderline"/>
          <w:highlight w:val="green"/>
        </w:rPr>
        <w:t>it’s incumbent on the party to engage voters</w:t>
      </w:r>
      <w:r w:rsidRPr="00514AE8">
        <w:rPr>
          <w:sz w:val="14"/>
        </w:rPr>
        <w:t xml:space="preserve"> across the state.</w:t>
      </w:r>
    </w:p>
    <w:p w14:paraId="3A665AD8" w14:textId="77777777" w:rsidR="00211BA7" w:rsidRPr="00514AE8" w:rsidRDefault="00211BA7" w:rsidP="00211BA7">
      <w:pPr>
        <w:rPr>
          <w:sz w:val="14"/>
        </w:rPr>
      </w:pPr>
      <w:r w:rsidRPr="00514AE8">
        <w:rPr>
          <w:sz w:val="14"/>
        </w:rPr>
        <w:t>“I certainly recognize that there is partisanship that has played an important part in bringing Prop. 50 to voters,” Hicks told The Examiner. “But at the end of the day I think that voters in red, blue and purple parts of the state have a sense of fairness and understand that when Texas started this fight, it was incumbent on California to respond.”</w:t>
      </w:r>
    </w:p>
    <w:p w14:paraId="03B7E238" w14:textId="77777777" w:rsidR="00211BA7" w:rsidRPr="00514AE8" w:rsidRDefault="00211BA7" w:rsidP="00211BA7">
      <w:pPr>
        <w:rPr>
          <w:sz w:val="14"/>
        </w:rPr>
      </w:pPr>
      <w:r w:rsidRPr="00514AE8">
        <w:rPr>
          <w:sz w:val="14"/>
        </w:rPr>
        <w:t>Several safeguards are built into Prop. 50. The number of districts gerrymandered in California is proportional to the number in Texas. Unlike Texas’ proposal, California will return power to its independent redistricting commission to draw new maps in 2032 after the 2030 Census. Thanks to these parameters, the measure evaded opposition from good-government groups such as Common Cause.</w:t>
      </w:r>
    </w:p>
    <w:p w14:paraId="406E3857" w14:textId="77777777" w:rsidR="00211BA7" w:rsidRPr="00514AE8" w:rsidRDefault="00211BA7" w:rsidP="00211BA7">
      <w:pPr>
        <w:rPr>
          <w:sz w:val="14"/>
        </w:rPr>
      </w:pPr>
      <w:r w:rsidRPr="00514AE8">
        <w:rPr>
          <w:sz w:val="14"/>
        </w:rPr>
        <w:t>The California Republican Party had not returned a request for comment as of press time, but it has expressed staunch opposition to Prop. 50, saying it would “hand the power back to Sacramento politicians” when it comes to redistricting.</w:t>
      </w:r>
    </w:p>
    <w:p w14:paraId="5F742BB5" w14:textId="77777777" w:rsidR="00211BA7" w:rsidRPr="00514AE8" w:rsidRDefault="00211BA7" w:rsidP="00211BA7">
      <w:pPr>
        <w:rPr>
          <w:sz w:val="14"/>
        </w:rPr>
      </w:pPr>
      <w:r w:rsidRPr="00514AE8">
        <w:rPr>
          <w:sz w:val="14"/>
        </w:rPr>
        <w:t>The redrawing of the map would not affect San Francisco or other already reliably blue corners of California. Instead, it bends boundaries in places such as Northern California and the Central Valley.</w:t>
      </w:r>
    </w:p>
    <w:p w14:paraId="06BDB140" w14:textId="77777777" w:rsidR="00211BA7" w:rsidRPr="00514AE8" w:rsidRDefault="00211BA7" w:rsidP="00211BA7">
      <w:pPr>
        <w:rPr>
          <w:sz w:val="14"/>
        </w:rPr>
      </w:pPr>
      <w:r w:rsidRPr="00514AE8">
        <w:rPr>
          <w:sz w:val="14"/>
        </w:rPr>
        <w:t>But San Francisco has a lot at stake when it comes to the outcome of the 2026 elections. Trump and Republicans have implemented cuts to Medicaid funding that will affect local health-care providers, his administration has threatened to withhold federal funds from sanctuary cities such as San Francisco, and he announced a new H1-B visa fee that experts say could harm the region’s economy.</w:t>
      </w:r>
    </w:p>
    <w:p w14:paraId="36458658" w14:textId="77777777" w:rsidR="00211BA7" w:rsidRPr="00514AE8" w:rsidRDefault="00211BA7" w:rsidP="00211BA7">
      <w:pPr>
        <w:rPr>
          <w:sz w:val="14"/>
        </w:rPr>
      </w:pPr>
      <w:r w:rsidRPr="00514AE8">
        <w:rPr>
          <w:sz w:val="14"/>
        </w:rPr>
        <w:t>Through Prop. 50, politicians are telling voters which districts they will vote in, but they can’t tell them for whom to vote. For the gambit to work, Democrats will have to convince voters in the affected districts to back Democratic candidates.</w:t>
      </w:r>
    </w:p>
    <w:p w14:paraId="243FAA3F" w14:textId="77777777" w:rsidR="00211BA7" w:rsidRPr="00514AE8" w:rsidRDefault="00211BA7" w:rsidP="00211BA7">
      <w:pPr>
        <w:rPr>
          <w:sz w:val="14"/>
        </w:rPr>
      </w:pPr>
      <w:r w:rsidRPr="00514AE8">
        <w:rPr>
          <w:sz w:val="14"/>
        </w:rPr>
        <w:t>Hicks acknowledged that while the maps designed by Prop. 50 give Democrats a greater chance of winning, “we don’t own these seats.”</w:t>
      </w:r>
    </w:p>
    <w:p w14:paraId="39730948" w14:textId="77777777" w:rsidR="00211BA7" w:rsidRPr="00514AE8" w:rsidRDefault="00211BA7" w:rsidP="00211BA7">
      <w:pPr>
        <w:rPr>
          <w:sz w:val="14"/>
        </w:rPr>
      </w:pPr>
      <w:r w:rsidRPr="00514AE8">
        <w:rPr>
          <w:sz w:val="14"/>
        </w:rPr>
        <w:t>“We have been really using the campaign around Prop. 50 to put in place the infrastructure of having one-on-one conversations with voters to help pass this measure, but also to be in position to advocate for our endorsed candidates in the fall of 2026,” Hicks said.</w:t>
      </w:r>
    </w:p>
    <w:p w14:paraId="0D37D332" w14:textId="77777777" w:rsidR="00211BA7" w:rsidRPr="00514AE8" w:rsidRDefault="00211BA7" w:rsidP="00211BA7">
      <w:pPr>
        <w:rPr>
          <w:sz w:val="14"/>
        </w:rPr>
      </w:pPr>
      <w:r w:rsidRPr="00C76984">
        <w:rPr>
          <w:rStyle w:val="StyleUnderline"/>
          <w:highlight w:val="green"/>
        </w:rPr>
        <w:t>Proposition 50’s fate will be decided</w:t>
      </w:r>
      <w:r w:rsidRPr="00514AE8">
        <w:rPr>
          <w:sz w:val="14"/>
        </w:rPr>
        <w:t xml:space="preserve"> </w:t>
      </w:r>
      <w:r w:rsidRPr="00C76984">
        <w:rPr>
          <w:rStyle w:val="StyleUnderline"/>
          <w:highlight w:val="green"/>
        </w:rPr>
        <w:t>by</w:t>
      </w:r>
      <w:r w:rsidRPr="00514AE8">
        <w:rPr>
          <w:sz w:val="14"/>
        </w:rPr>
        <w:t xml:space="preserve"> voters in inland </w:t>
      </w:r>
      <w:r w:rsidRPr="00C76984">
        <w:rPr>
          <w:rStyle w:val="StyleUnderline"/>
          <w:highlight w:val="green"/>
        </w:rPr>
        <w:t>California</w:t>
      </w:r>
      <w:r w:rsidRPr="00514AE8">
        <w:rPr>
          <w:sz w:val="14"/>
        </w:rPr>
        <w:t xml:space="preserve">, Daly said. </w:t>
      </w:r>
      <w:r w:rsidRPr="00C76984">
        <w:rPr>
          <w:rStyle w:val="StyleUnderline"/>
          <w:highlight w:val="green"/>
        </w:rPr>
        <w:t>But</w:t>
      </w:r>
      <w:r w:rsidRPr="00514AE8">
        <w:rPr>
          <w:sz w:val="14"/>
        </w:rPr>
        <w:t xml:space="preserve"> whatever happens this November, many of </w:t>
      </w:r>
      <w:r w:rsidRPr="00C76984">
        <w:rPr>
          <w:rStyle w:val="StyleUnderline"/>
          <w:highlight w:val="green"/>
        </w:rPr>
        <w:t>those same voters will</w:t>
      </w:r>
      <w:r w:rsidRPr="00514AE8">
        <w:rPr>
          <w:sz w:val="14"/>
        </w:rPr>
        <w:t xml:space="preserve"> </w:t>
      </w:r>
      <w:r w:rsidRPr="00C76984">
        <w:rPr>
          <w:rStyle w:val="StyleUnderline"/>
          <w:highlight w:val="green"/>
        </w:rPr>
        <w:t>be relied on to vote for</w:t>
      </w:r>
      <w:r w:rsidRPr="00514AE8">
        <w:rPr>
          <w:sz w:val="14"/>
        </w:rPr>
        <w:t xml:space="preserve"> </w:t>
      </w:r>
      <w:r w:rsidRPr="00C76984">
        <w:rPr>
          <w:rStyle w:val="StyleUnderline"/>
          <w:highlight w:val="green"/>
        </w:rPr>
        <w:t>Dem</w:t>
      </w:r>
      <w:r w:rsidRPr="00514AE8">
        <w:rPr>
          <w:sz w:val="14"/>
        </w:rPr>
        <w:t>ocrat</w:t>
      </w:r>
      <w:r w:rsidRPr="00C76984">
        <w:rPr>
          <w:rStyle w:val="StyleUnderline"/>
          <w:highlight w:val="green"/>
        </w:rPr>
        <w:t>s</w:t>
      </w:r>
      <w:r w:rsidRPr="00514AE8">
        <w:rPr>
          <w:sz w:val="14"/>
        </w:rPr>
        <w:t xml:space="preserve"> </w:t>
      </w:r>
      <w:r w:rsidRPr="00C76984">
        <w:rPr>
          <w:rStyle w:val="StyleUnderline"/>
          <w:highlight w:val="green"/>
        </w:rPr>
        <w:t>in 2026</w:t>
      </w:r>
      <w:r w:rsidRPr="00514AE8">
        <w:rPr>
          <w:sz w:val="14"/>
        </w:rPr>
        <w:t xml:space="preserve"> and beyond.</w:t>
      </w:r>
    </w:p>
    <w:p w14:paraId="31ADD5F2" w14:textId="77777777" w:rsidR="00211BA7" w:rsidRDefault="00211BA7" w:rsidP="00211BA7"/>
    <w:p w14:paraId="74F561E7" w14:textId="77777777" w:rsidR="00211BA7" w:rsidRPr="00C76984" w:rsidRDefault="00211BA7" w:rsidP="00211BA7">
      <w:pPr>
        <w:pStyle w:val="Heading4"/>
      </w:pPr>
      <w:r w:rsidRPr="00C76984">
        <w:t>Prop 50’s success relies on Trump’s unpopularity.</w:t>
      </w:r>
    </w:p>
    <w:p w14:paraId="04B9D594" w14:textId="77777777" w:rsidR="00211BA7" w:rsidRPr="00C76984" w:rsidRDefault="00211BA7" w:rsidP="00211BA7">
      <w:r w:rsidRPr="00C76984">
        <w:rPr>
          <w:rStyle w:val="Style13ptBold"/>
        </w:rPr>
        <w:t>Schoen 25</w:t>
      </w:r>
      <w:r w:rsidRPr="00C76984">
        <w:t>, Douglas Schoen, Douglas Schoen is a longtime Democratic political consultant., Orange County Register, 9-22-2025 ["Newsom’s big bet: Is dislike of Trump enough to get Proposition 50 through?, available on:  https://www.ocregister.com/2025/09/22/newsoms-big-bet-is-dislike-of-trump-enough-to-get-proposition-50-through/, accessed:  10-9-2025]cdm</w:t>
      </w:r>
    </w:p>
    <w:p w14:paraId="68434F94" w14:textId="77777777" w:rsidR="00211BA7" w:rsidRPr="00C76984" w:rsidRDefault="00211BA7" w:rsidP="00211BA7">
      <w:r w:rsidRPr="00C76984">
        <w:t xml:space="preserve">The debate over California’s </w:t>
      </w:r>
      <w:r w:rsidRPr="00127DFF">
        <w:rPr>
          <w:rStyle w:val="StyleUnderline"/>
          <w:highlight w:val="green"/>
        </w:rPr>
        <w:t>Prop</w:t>
      </w:r>
      <w:r w:rsidRPr="00C76984">
        <w:t xml:space="preserve">osition </w:t>
      </w:r>
      <w:r w:rsidRPr="00127DFF">
        <w:rPr>
          <w:rStyle w:val="StyleUnderline"/>
          <w:highlight w:val="green"/>
        </w:rPr>
        <w:t>50</w:t>
      </w:r>
      <w:r w:rsidRPr="00C76984">
        <w:t xml:space="preserve"> essentially </w:t>
      </w:r>
      <w:r w:rsidRPr="00127DFF">
        <w:rPr>
          <w:rStyle w:val="StyleUnderline"/>
          <w:highlight w:val="green"/>
        </w:rPr>
        <w:t>boils down to one question</w:t>
      </w:r>
      <w:r w:rsidRPr="00C76984">
        <w:t xml:space="preserve">: </w:t>
      </w:r>
      <w:r w:rsidRPr="00127DFF">
        <w:rPr>
          <w:rStyle w:val="StyleUnderline"/>
          <w:highlight w:val="green"/>
        </w:rPr>
        <w:t>do</w:t>
      </w:r>
      <w:r w:rsidRPr="00C76984">
        <w:t xml:space="preserve"> California </w:t>
      </w:r>
      <w:r w:rsidRPr="00127DFF">
        <w:rPr>
          <w:rStyle w:val="StyleUnderline"/>
          <w:highlight w:val="green"/>
        </w:rPr>
        <w:t>voters dislike</w:t>
      </w:r>
      <w:r w:rsidRPr="00C76984">
        <w:t xml:space="preserve"> President </w:t>
      </w:r>
      <w:r w:rsidRPr="00127DFF">
        <w:rPr>
          <w:rStyle w:val="StyleUnderline"/>
          <w:highlight w:val="green"/>
        </w:rPr>
        <w:t>Trump so</w:t>
      </w:r>
      <w:r w:rsidRPr="00C76984">
        <w:t xml:space="preserve"> </w:t>
      </w:r>
      <w:r w:rsidRPr="00127DFF">
        <w:rPr>
          <w:rStyle w:val="StyleUnderline"/>
          <w:highlight w:val="green"/>
        </w:rPr>
        <w:t>much</w:t>
      </w:r>
      <w:r w:rsidRPr="00C76984">
        <w:t xml:space="preserve"> that </w:t>
      </w:r>
      <w:r w:rsidRPr="00127DFF">
        <w:rPr>
          <w:rStyle w:val="StyleUnderline"/>
          <w:highlight w:val="green"/>
        </w:rPr>
        <w:t>they</w:t>
      </w:r>
      <w:r w:rsidRPr="00C76984">
        <w:t xml:space="preserve"> </w:t>
      </w:r>
      <w:r w:rsidRPr="00127DFF">
        <w:rPr>
          <w:rStyle w:val="StyleUnderline"/>
          <w:highlight w:val="green"/>
        </w:rPr>
        <w:t>disregard their</w:t>
      </w:r>
      <w:r w:rsidRPr="00C76984">
        <w:t xml:space="preserve"> own </w:t>
      </w:r>
      <w:r w:rsidRPr="00127DFF">
        <w:rPr>
          <w:rStyle w:val="StyleUnderline"/>
          <w:highlight w:val="green"/>
        </w:rPr>
        <w:t>opposition to</w:t>
      </w:r>
      <w:r w:rsidRPr="00C76984">
        <w:t xml:space="preserve"> blatantly partisan </w:t>
      </w:r>
      <w:r w:rsidRPr="00127DFF">
        <w:rPr>
          <w:rStyle w:val="StyleUnderline"/>
          <w:highlight w:val="green"/>
        </w:rPr>
        <w:t>gerrymandering</w:t>
      </w:r>
      <w:r w:rsidRPr="00C76984">
        <w:t>?</w:t>
      </w:r>
    </w:p>
    <w:p w14:paraId="7950BF2C" w14:textId="77777777" w:rsidR="00211BA7" w:rsidRPr="00C76984" w:rsidRDefault="00211BA7" w:rsidP="00211BA7">
      <w:r w:rsidRPr="00C76984">
        <w:t xml:space="preserve">Gov. Gavin Newsom certainly thinks so, and he is risking an immense amount of political capital in the process. </w:t>
      </w:r>
    </w:p>
    <w:p w14:paraId="29C2F618" w14:textId="77777777" w:rsidR="00211BA7" w:rsidRPr="00C76984" w:rsidRDefault="00211BA7" w:rsidP="00211BA7">
      <w:r w:rsidRPr="00C76984">
        <w:t>Indeed, as Newsom sees it, this fight against Trump is existential. Last Tuesday, the governor said that if the ballot measure does not pass, “we’ll lose this republic, we’ll lose this democracy.”</w:t>
      </w:r>
    </w:p>
    <w:p w14:paraId="3767BAFB" w14:textId="77777777" w:rsidR="00211BA7" w:rsidRPr="00C76984" w:rsidRDefault="00211BA7" w:rsidP="00211BA7">
      <w:r w:rsidRPr="00C76984">
        <w:t>Put another way, as Politico reported, Newsom and California Democrats are relying on “internal polling” which “found that voters are more likely to support the issue if its framed in partisan terms as a pushback to Trump.”</w:t>
      </w:r>
    </w:p>
    <w:p w14:paraId="217CF4DE" w14:textId="77777777" w:rsidR="00211BA7" w:rsidRPr="00C76984" w:rsidRDefault="00211BA7" w:rsidP="00211BA7">
      <w:r w:rsidRPr="00C76984">
        <w:t>Whatever one feels about redistricting, hyperbolic language about the threat Trump poses to democracy did not work in the 2024 election, so its potential impact now is questionable.</w:t>
      </w:r>
    </w:p>
    <w:p w14:paraId="51CABFA4" w14:textId="77777777" w:rsidR="00211BA7" w:rsidRPr="00C76984" w:rsidRDefault="00211BA7" w:rsidP="00211BA7">
      <w:r w:rsidRPr="00C76984">
        <w:t xml:space="preserve">In many ways, </w:t>
      </w:r>
      <w:r w:rsidRPr="00127DFF">
        <w:rPr>
          <w:rStyle w:val="StyleUnderline"/>
          <w:highlight w:val="green"/>
        </w:rPr>
        <w:t>Newsom’s strategy is virtually identical</w:t>
      </w:r>
      <w:r w:rsidRPr="00C76984">
        <w:t xml:space="preserve"> </w:t>
      </w:r>
      <w:r w:rsidRPr="00127DFF">
        <w:rPr>
          <w:rStyle w:val="StyleUnderline"/>
          <w:highlight w:val="green"/>
        </w:rPr>
        <w:t>to the playbook</w:t>
      </w:r>
      <w:r w:rsidRPr="00C76984">
        <w:t xml:space="preserve"> </w:t>
      </w:r>
      <w:r w:rsidRPr="00127DFF">
        <w:rPr>
          <w:rStyle w:val="StyleUnderline"/>
          <w:highlight w:val="green"/>
        </w:rPr>
        <w:t>Dem</w:t>
      </w:r>
      <w:r w:rsidRPr="00C76984">
        <w:t>ocrat</w:t>
      </w:r>
      <w:r w:rsidRPr="00127DFF">
        <w:rPr>
          <w:rStyle w:val="StyleUnderline"/>
          <w:highlight w:val="green"/>
        </w:rPr>
        <w:t>s</w:t>
      </w:r>
      <w:r w:rsidRPr="00C76984">
        <w:t xml:space="preserve"> </w:t>
      </w:r>
      <w:r w:rsidRPr="00127DFF">
        <w:rPr>
          <w:rStyle w:val="StyleUnderline"/>
          <w:highlight w:val="green"/>
        </w:rPr>
        <w:t>have used</w:t>
      </w:r>
      <w:r w:rsidRPr="00C76984">
        <w:t xml:space="preserve">, with mixed success, </w:t>
      </w:r>
      <w:r w:rsidRPr="00127DFF">
        <w:rPr>
          <w:rStyle w:val="StyleUnderline"/>
          <w:highlight w:val="green"/>
        </w:rPr>
        <w:t>for</w:t>
      </w:r>
      <w:r w:rsidRPr="00C76984">
        <w:t xml:space="preserve"> almost </w:t>
      </w:r>
      <w:r w:rsidRPr="00127DFF">
        <w:rPr>
          <w:rStyle w:val="StyleUnderline"/>
          <w:highlight w:val="green"/>
        </w:rPr>
        <w:t>a decade</w:t>
      </w:r>
      <w:r w:rsidRPr="00C76984">
        <w:t xml:space="preserve">: </w:t>
      </w:r>
      <w:r w:rsidRPr="00127DFF">
        <w:rPr>
          <w:rStyle w:val="StyleUnderline"/>
          <w:highlight w:val="green"/>
        </w:rPr>
        <w:t>making</w:t>
      </w:r>
      <w:r w:rsidRPr="00C76984">
        <w:t xml:space="preserve"> </w:t>
      </w:r>
      <w:r w:rsidRPr="00127DFF">
        <w:rPr>
          <w:rStyle w:val="StyleUnderline"/>
          <w:highlight w:val="green"/>
        </w:rPr>
        <w:t>every election a referendum on</w:t>
      </w:r>
      <w:r w:rsidRPr="00C76984">
        <w:t xml:space="preserve"> Donald </w:t>
      </w:r>
      <w:r w:rsidRPr="00127DFF">
        <w:rPr>
          <w:rStyle w:val="StyleUnderline"/>
          <w:highlight w:val="green"/>
        </w:rPr>
        <w:t>Trump</w:t>
      </w:r>
      <w:r w:rsidRPr="00C76984">
        <w:t>, hoping that is enough to bring out Democrats and sway Independents.</w:t>
      </w:r>
    </w:p>
    <w:p w14:paraId="6A26CBFE" w14:textId="77777777" w:rsidR="00211BA7" w:rsidRPr="00C76984" w:rsidRDefault="00211BA7" w:rsidP="00211BA7">
      <w:r w:rsidRPr="00C76984">
        <w:t xml:space="preserve">That is </w:t>
      </w:r>
      <w:r w:rsidRPr="00127DFF">
        <w:rPr>
          <w:rStyle w:val="StyleUnderline"/>
          <w:highlight w:val="green"/>
        </w:rPr>
        <w:t>a bold bet</w:t>
      </w:r>
      <w:r w:rsidRPr="00C76984">
        <w:t xml:space="preserve"> for Newsom to make.</w:t>
      </w:r>
    </w:p>
    <w:p w14:paraId="6D6CD22C" w14:textId="77777777" w:rsidR="00211BA7" w:rsidRPr="00127DFF" w:rsidRDefault="00211BA7" w:rsidP="00211BA7">
      <w:pPr>
        <w:rPr>
          <w:rStyle w:val="StyleUnderline"/>
        </w:rPr>
      </w:pPr>
      <w:r w:rsidRPr="00127DFF">
        <w:rPr>
          <w:rStyle w:val="StyleUnderline"/>
          <w:highlight w:val="green"/>
        </w:rPr>
        <w:t>Yes, Trump</w:t>
      </w:r>
      <w:r w:rsidRPr="00C76984">
        <w:t xml:space="preserve"> is deeply </w:t>
      </w:r>
      <w:r w:rsidRPr="00127DFF">
        <w:rPr>
          <w:rStyle w:val="StyleUnderline"/>
          <w:highlight w:val="green"/>
        </w:rPr>
        <w:t>unpopular in California</w:t>
      </w:r>
      <w:r w:rsidRPr="00C76984">
        <w:t xml:space="preserve"> – just 29% of California voters approve of the job he is doing per Berkeley IGS polling – </w:t>
      </w:r>
      <w:r w:rsidRPr="00127DFF">
        <w:rPr>
          <w:rStyle w:val="StyleUnderline"/>
          <w:highlight w:val="green"/>
        </w:rPr>
        <w:t>but partisan redistricting is almost as unpopular.</w:t>
      </w:r>
    </w:p>
    <w:p w14:paraId="0D53F578" w14:textId="77777777" w:rsidR="00616140" w:rsidRDefault="00616140" w:rsidP="00211BA7">
      <w:pPr>
        <w:pStyle w:val="Analytic"/>
      </w:pPr>
    </w:p>
    <w:p w14:paraId="1551E698" w14:textId="77777777" w:rsidR="00211BA7" w:rsidRDefault="00211BA7" w:rsidP="00211BA7"/>
    <w:p w14:paraId="020820C0" w14:textId="77777777" w:rsidR="00211BA7" w:rsidRPr="00410FCA" w:rsidRDefault="00211BA7" w:rsidP="00211BA7">
      <w:pPr>
        <w:keepNext/>
        <w:keepLines/>
        <w:spacing w:before="40" w:after="0"/>
        <w:outlineLvl w:val="3"/>
        <w:rPr>
          <w:rFonts w:eastAsiaTheme="majorEastAsia" w:cstheme="majorBidi"/>
          <w:b/>
          <w:iCs/>
        </w:rPr>
      </w:pPr>
      <w:r w:rsidRPr="00410FCA">
        <w:rPr>
          <w:rFonts w:eastAsiaTheme="majorEastAsia" w:cstheme="majorBidi"/>
          <w:b/>
          <w:iCs/>
        </w:rPr>
        <w:t>‘Collective bargaining rights.’</w:t>
      </w:r>
    </w:p>
    <w:p w14:paraId="0CDD1CD3" w14:textId="77777777" w:rsidR="00211BA7" w:rsidRPr="00410FCA" w:rsidRDefault="00211BA7" w:rsidP="00211BA7">
      <w:r w:rsidRPr="00410FCA">
        <w:t xml:space="preserve">Thomas </w:t>
      </w:r>
      <w:r w:rsidRPr="00410FCA">
        <w:rPr>
          <w:b/>
          <w:bCs/>
        </w:rPr>
        <w:t>Waterman 19</w:t>
      </w:r>
      <w:r w:rsidRPr="00410FCA">
        <w:t>, Justice, Supreme Court of Iowa, "AFSCME Iowa Council 61 v. State," No. 17-1841, 05/17/2019</w:t>
      </w:r>
    </w:p>
    <w:p w14:paraId="19A7918A" w14:textId="77777777" w:rsidR="00211BA7" w:rsidRPr="00410FCA" w:rsidRDefault="00211BA7" w:rsidP="00211BA7">
      <w:pPr>
        <w:rPr>
          <w:sz w:val="16"/>
        </w:rPr>
      </w:pPr>
      <w:r w:rsidRPr="00410FCA">
        <w:rPr>
          <w:sz w:val="16"/>
        </w:rPr>
        <w:t>"</w:t>
      </w:r>
      <w:r w:rsidRPr="00410FCA">
        <w:rPr>
          <w:highlight w:val="green"/>
          <w:u w:val="single"/>
        </w:rPr>
        <w:t xml:space="preserve">We </w:t>
      </w:r>
      <w:r w:rsidRPr="00410FCA">
        <w:rPr>
          <w:b/>
          <w:iCs/>
          <w:highlight w:val="green"/>
          <w:u w:val="single"/>
          <w:bdr w:val="single" w:sz="8" w:space="0" w:color="auto"/>
        </w:rPr>
        <w:t>reiterate</w:t>
      </w:r>
      <w:r w:rsidRPr="00410FCA">
        <w:rPr>
          <w:highlight w:val="green"/>
          <w:u w:val="single"/>
        </w:rPr>
        <w:t xml:space="preserve"> that</w:t>
      </w:r>
      <w:r w:rsidRPr="00410FCA">
        <w:rPr>
          <w:u w:val="single"/>
        </w:rPr>
        <w:t xml:space="preserve"> the </w:t>
      </w:r>
      <w:r w:rsidRPr="00410FCA">
        <w:rPr>
          <w:b/>
          <w:iCs/>
          <w:highlight w:val="green"/>
          <w:u w:val="single"/>
          <w:bdr w:val="single" w:sz="8" w:space="0" w:color="auto"/>
        </w:rPr>
        <w:t>scope</w:t>
      </w:r>
      <w:r w:rsidRPr="00410FCA">
        <w:rPr>
          <w:highlight w:val="green"/>
          <w:u w:val="single"/>
        </w:rPr>
        <w:t xml:space="preserve"> of </w:t>
      </w:r>
      <w:r w:rsidRPr="00410FCA">
        <w:rPr>
          <w:b/>
          <w:iCs/>
          <w:highlight w:val="green"/>
          <w:u w:val="single"/>
          <w:bdr w:val="single" w:sz="8" w:space="0" w:color="auto"/>
        </w:rPr>
        <w:t>c</w:t>
      </w:r>
      <w:r w:rsidRPr="00410FCA">
        <w:rPr>
          <w:u w:val="single"/>
        </w:rPr>
        <w:t xml:space="preserve">ollective </w:t>
      </w:r>
      <w:r w:rsidRPr="00410FCA">
        <w:rPr>
          <w:b/>
          <w:iCs/>
          <w:highlight w:val="green"/>
          <w:u w:val="single"/>
          <w:bdr w:val="single" w:sz="8" w:space="0" w:color="auto"/>
        </w:rPr>
        <w:t>b</w:t>
      </w:r>
      <w:r w:rsidRPr="00410FCA">
        <w:rPr>
          <w:u w:val="single"/>
        </w:rPr>
        <w:t xml:space="preserve">argaining </w:t>
      </w:r>
      <w:r w:rsidRPr="00410FCA">
        <w:rPr>
          <w:b/>
          <w:iCs/>
          <w:highlight w:val="green"/>
          <w:u w:val="single"/>
          <w:bdr w:val="single" w:sz="8" w:space="0" w:color="auto"/>
        </w:rPr>
        <w:t>r</w:t>
      </w:r>
      <w:r w:rsidRPr="00410FCA">
        <w:rPr>
          <w:u w:val="single"/>
        </w:rPr>
        <w:t>ights</w:t>
      </w:r>
      <w:r w:rsidRPr="00410FCA">
        <w:rPr>
          <w:sz w:val="16"/>
        </w:rPr>
        <w:t xml:space="preserve"> of public employees "</w:t>
      </w:r>
      <w:r w:rsidRPr="00410FCA">
        <w:rPr>
          <w:highlight w:val="green"/>
          <w:u w:val="single"/>
        </w:rPr>
        <w:t>is</w:t>
      </w:r>
      <w:r w:rsidRPr="00410FCA">
        <w:rPr>
          <w:u w:val="single"/>
        </w:rPr>
        <w:t xml:space="preserve"> a </w:t>
      </w:r>
      <w:r w:rsidRPr="00410FCA">
        <w:rPr>
          <w:b/>
          <w:iCs/>
          <w:highlight w:val="green"/>
          <w:u w:val="single"/>
          <w:bdr w:val="single" w:sz="8" w:space="0" w:color="auto"/>
        </w:rPr>
        <w:t>matter</w:t>
      </w:r>
      <w:r w:rsidRPr="00410FCA">
        <w:rPr>
          <w:highlight w:val="green"/>
          <w:u w:val="single"/>
        </w:rPr>
        <w:t xml:space="preserve"> for</w:t>
      </w:r>
      <w:r w:rsidRPr="00410FCA">
        <w:rPr>
          <w:u w:val="single"/>
        </w:rPr>
        <w:t xml:space="preserve"> the </w:t>
      </w:r>
      <w:r w:rsidRPr="00410FCA">
        <w:rPr>
          <w:b/>
          <w:iCs/>
          <w:highlight w:val="green"/>
          <w:u w:val="single"/>
          <w:bdr w:val="single" w:sz="8" w:space="0" w:color="auto"/>
        </w:rPr>
        <w:t>legislature</w:t>
      </w:r>
      <w:r w:rsidRPr="00410FCA">
        <w:rPr>
          <w:highlight w:val="green"/>
          <w:u w:val="single"/>
        </w:rPr>
        <w:t xml:space="preserve">, </w:t>
      </w:r>
      <w:r w:rsidRPr="00410FCA">
        <w:rPr>
          <w:b/>
          <w:iCs/>
          <w:highlight w:val="green"/>
          <w:u w:val="single"/>
          <w:bdr w:val="single" w:sz="8" w:space="0" w:color="auto"/>
        </w:rPr>
        <w:t>not</w:t>
      </w:r>
      <w:r w:rsidRPr="00410FCA">
        <w:rPr>
          <w:u w:val="single"/>
        </w:rPr>
        <w:t xml:space="preserve"> the </w:t>
      </w:r>
      <w:r w:rsidRPr="00410FCA">
        <w:rPr>
          <w:b/>
          <w:iCs/>
          <w:highlight w:val="green"/>
          <w:u w:val="single"/>
          <w:bdr w:val="single" w:sz="8" w:space="0" w:color="auto"/>
        </w:rPr>
        <w:t>courts</w:t>
      </w:r>
      <w:r w:rsidRPr="00410FCA">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C871F28" w14:textId="77777777" w:rsidR="00211BA7" w:rsidRPr="00410FCA" w:rsidRDefault="00211BA7" w:rsidP="00211BA7">
      <w:pPr>
        <w:keepNext/>
        <w:keepLines/>
        <w:spacing w:before="40" w:after="0"/>
        <w:outlineLvl w:val="3"/>
        <w:rPr>
          <w:rFonts w:eastAsiaTheme="majorEastAsia" w:cstheme="majorBidi"/>
          <w:b/>
          <w:iCs/>
        </w:rPr>
      </w:pPr>
      <w:r w:rsidRPr="00410FCA">
        <w:rPr>
          <w:rFonts w:eastAsiaTheme="majorEastAsia" w:cstheme="majorBidi"/>
          <w:b/>
          <w:iCs/>
        </w:rPr>
        <w:t>‘Rights.’</w:t>
      </w:r>
    </w:p>
    <w:p w14:paraId="76C32FC9" w14:textId="77777777" w:rsidR="00211BA7" w:rsidRPr="00410FCA" w:rsidRDefault="00211BA7" w:rsidP="00211BA7">
      <w:r w:rsidRPr="00410FCA">
        <w:t xml:space="preserve">Jennifer </w:t>
      </w:r>
      <w:r w:rsidRPr="00410FCA">
        <w:rPr>
          <w:b/>
          <w:bCs/>
        </w:rPr>
        <w:t>Elrod &amp;</w:t>
      </w:r>
      <w:r w:rsidRPr="00410FCA">
        <w:t xml:space="preserve"> Andy </w:t>
      </w:r>
      <w:r w:rsidRPr="00410FCA">
        <w:rPr>
          <w:b/>
          <w:bCs/>
        </w:rPr>
        <w:t>Oldham 22</w:t>
      </w:r>
      <w:r w:rsidRPr="00410FCA">
        <w:t>, Federal Court of Appeals Judges on the Fifth Circuit, United States Court of Appeals for the Fifth Circuit, "Jarkesy v. SEC," United States Court of Appeals for the Fifth Circuit, 05/18/2022, https://www.ca5.uscourts.gov/opinions/pub/20/20-61007-CV0.pdf</w:t>
      </w:r>
    </w:p>
    <w:p w14:paraId="390D29E8" w14:textId="77777777" w:rsidR="00211BA7" w:rsidRPr="00410FCA" w:rsidRDefault="00211BA7" w:rsidP="00211BA7">
      <w:r w:rsidRPr="00410FCA">
        <w:rPr>
          <w:sz w:val="16"/>
        </w:rPr>
        <w:t xml:space="preserve">We first conclude that Congress has delegated to the SEC what would be legislative power absent a guiding intelligible principle. </w:t>
      </w:r>
      <w:r w:rsidRPr="00410FCA">
        <w:rPr>
          <w:highlight w:val="green"/>
          <w:u w:val="single"/>
        </w:rPr>
        <w:t>Government actions are “</w:t>
      </w:r>
      <w:r w:rsidRPr="00410FCA">
        <w:rPr>
          <w:b/>
          <w:iCs/>
          <w:highlight w:val="green"/>
          <w:u w:val="single"/>
          <w:bdr w:val="single" w:sz="8" w:space="0" w:color="auto"/>
        </w:rPr>
        <w:t>legislative</w:t>
      </w:r>
      <w:r w:rsidRPr="00410FCA">
        <w:rPr>
          <w:highlight w:val="green"/>
          <w:u w:val="single"/>
        </w:rPr>
        <w:t>” if they have</w:t>
      </w:r>
      <w:r w:rsidRPr="00410FCA">
        <w:rPr>
          <w:u w:val="single"/>
        </w:rPr>
        <w:t xml:space="preserve"> “the </w:t>
      </w:r>
      <w:r w:rsidRPr="00410FCA">
        <w:rPr>
          <w:b/>
          <w:iCs/>
          <w:u w:val="single"/>
          <w:bdr w:val="single" w:sz="8" w:space="0" w:color="auto"/>
        </w:rPr>
        <w:t>purpose and effect</w:t>
      </w:r>
      <w:r w:rsidRPr="00410FCA">
        <w:rPr>
          <w:u w:val="single"/>
        </w:rPr>
        <w:t xml:space="preserve"> of </w:t>
      </w:r>
      <w:r w:rsidRPr="00410FCA">
        <w:rPr>
          <w:highlight w:val="green"/>
          <w:u w:val="single"/>
        </w:rPr>
        <w:t>alter</w:t>
      </w:r>
      <w:r w:rsidRPr="00410FCA">
        <w:rPr>
          <w:u w:val="single"/>
        </w:rPr>
        <w:t>ing the</w:t>
      </w:r>
      <w:r w:rsidRPr="00410FCA">
        <w:rPr>
          <w:sz w:val="16"/>
          <w:szCs w:val="16"/>
        </w:rPr>
        <w:t xml:space="preserve"> legal </w:t>
      </w:r>
      <w:r w:rsidRPr="00410FCA">
        <w:rPr>
          <w:b/>
          <w:iCs/>
          <w:highlight w:val="green"/>
          <w:u w:val="single"/>
          <w:bdr w:val="single" w:sz="8" w:space="0" w:color="auto"/>
        </w:rPr>
        <w:t>rights</w:t>
      </w:r>
      <w:r w:rsidRPr="00410FCA">
        <w:rPr>
          <w:sz w:val="16"/>
          <w:szCs w:val="16"/>
        </w:rPr>
        <w:t>, duties</w:t>
      </w:r>
      <w:r w:rsidRPr="00410FCA">
        <w:rPr>
          <w:sz w:val="16"/>
        </w:rPr>
        <w:t xml:space="preserve"> and relations </w:t>
      </w:r>
      <w:r w:rsidRPr="00410FCA">
        <w:rPr>
          <w:highlight w:val="green"/>
          <w:u w:val="single"/>
        </w:rPr>
        <w:t>of persons . . . outside the legislative branch.”</w:t>
      </w:r>
      <w:r w:rsidRPr="00410FCA">
        <w:rPr>
          <w:u w:val="single"/>
        </w:rPr>
        <w:t xml:space="preserve"> INS v. Chadha</w:t>
      </w:r>
      <w:r w:rsidRPr="00410FC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490D74BC" w14:textId="77777777" w:rsidR="00211BA7" w:rsidRPr="00410FCA" w:rsidRDefault="00211BA7" w:rsidP="00211BA7">
      <w:pPr>
        <w:keepNext/>
        <w:keepLines/>
        <w:spacing w:before="40" w:after="0"/>
        <w:outlineLvl w:val="3"/>
        <w:rPr>
          <w:rFonts w:eastAsiaTheme="majorEastAsia" w:cstheme="majorBidi"/>
          <w:b/>
          <w:iCs/>
        </w:rPr>
      </w:pPr>
      <w:r w:rsidRPr="00410FCA">
        <w:rPr>
          <w:rFonts w:eastAsiaTheme="majorEastAsia" w:cstheme="majorBidi"/>
          <w:b/>
          <w:iCs/>
        </w:rPr>
        <w:t>‘Resolved.’</w:t>
      </w:r>
    </w:p>
    <w:p w14:paraId="244426C4" w14:textId="77777777" w:rsidR="00211BA7" w:rsidRPr="00410FCA" w:rsidRDefault="00211BA7" w:rsidP="00211BA7">
      <w:r w:rsidRPr="00410FCA">
        <w:rPr>
          <w:b/>
          <w:bCs/>
        </w:rPr>
        <w:t>LSA 05</w:t>
      </w:r>
      <w:r w:rsidRPr="00410FCA">
        <w:t>, Louisiana State Legislature, Governing body of the state of Louisiana, “Legislative Glossary,” Louisiana State Legislature, 2005, https://www.legis.la.gov/legis/Glossary.aspx</w:t>
      </w:r>
    </w:p>
    <w:p w14:paraId="658FF834" w14:textId="77777777" w:rsidR="00211BA7" w:rsidRPr="00410FCA" w:rsidRDefault="00211BA7" w:rsidP="00211BA7">
      <w:pPr>
        <w:rPr>
          <w:sz w:val="16"/>
        </w:rPr>
      </w:pPr>
      <w:r w:rsidRPr="00410FCA">
        <w:rPr>
          <w:sz w:val="16"/>
        </w:rPr>
        <w:t>Resolution</w:t>
      </w:r>
    </w:p>
    <w:p w14:paraId="5F31DC46" w14:textId="77777777" w:rsidR="00211BA7" w:rsidRPr="00410FCA" w:rsidRDefault="00211BA7" w:rsidP="00211BA7">
      <w:pPr>
        <w:rPr>
          <w:sz w:val="16"/>
        </w:rPr>
      </w:pPr>
      <w:r w:rsidRPr="00410FCA">
        <w:rPr>
          <w:highlight w:val="green"/>
          <w:u w:val="single"/>
        </w:rPr>
        <w:t xml:space="preserve">A </w:t>
      </w:r>
      <w:r w:rsidRPr="00410FCA">
        <w:rPr>
          <w:b/>
          <w:iCs/>
          <w:highlight w:val="green"/>
          <w:u w:val="single"/>
          <w:bdr w:val="single" w:sz="8" w:space="0" w:color="auto"/>
        </w:rPr>
        <w:t>legislative instrument</w:t>
      </w:r>
      <w:r w:rsidRPr="00410FCA">
        <w:rPr>
          <w:sz w:val="16"/>
        </w:rPr>
        <w:t xml:space="preserve"> that generally is </w:t>
      </w:r>
      <w:r w:rsidRPr="00410FCA">
        <w:rPr>
          <w:u w:val="single"/>
        </w:rPr>
        <w:t xml:space="preserve">used </w:t>
      </w:r>
      <w:r w:rsidRPr="00410FCA">
        <w:rPr>
          <w:highlight w:val="green"/>
          <w:u w:val="single"/>
        </w:rPr>
        <w:t>for</w:t>
      </w:r>
      <w:r w:rsidRPr="00410FCA">
        <w:rPr>
          <w:u w:val="single"/>
        </w:rPr>
        <w:t xml:space="preserve"> making declarations, </w:t>
      </w:r>
      <w:r w:rsidRPr="00410FCA">
        <w:rPr>
          <w:b/>
          <w:iCs/>
          <w:u w:val="single"/>
          <w:bdr w:val="single" w:sz="8" w:space="0" w:color="auto"/>
        </w:rPr>
        <w:t xml:space="preserve">stating </w:t>
      </w:r>
      <w:r w:rsidRPr="00410FCA">
        <w:rPr>
          <w:b/>
          <w:iCs/>
          <w:highlight w:val="green"/>
          <w:u w:val="single"/>
          <w:bdr w:val="single" w:sz="8" w:space="0" w:color="auto"/>
        </w:rPr>
        <w:t>policies</w:t>
      </w:r>
      <w:r w:rsidRPr="00410FCA">
        <w:rPr>
          <w:u w:val="single"/>
        </w:rPr>
        <w:t>, and making decisions</w:t>
      </w:r>
      <w:r w:rsidRPr="00410FCA">
        <w:rPr>
          <w:sz w:val="16"/>
        </w:rPr>
        <w:t xml:space="preserve"> where some other form is not required. A bill includes the constitutionally required enacting clause; </w:t>
      </w:r>
      <w:r w:rsidRPr="00410FCA">
        <w:rPr>
          <w:u w:val="single"/>
        </w:rPr>
        <w:t xml:space="preserve">a resolution </w:t>
      </w:r>
      <w:r w:rsidRPr="00410FCA">
        <w:rPr>
          <w:highlight w:val="green"/>
          <w:u w:val="single"/>
        </w:rPr>
        <w:t>uses the term "</w:t>
      </w:r>
      <w:r w:rsidRPr="00410FCA">
        <w:rPr>
          <w:b/>
          <w:iCs/>
          <w:highlight w:val="green"/>
          <w:u w:val="single"/>
          <w:bdr w:val="single" w:sz="8" w:space="0" w:color="auto"/>
        </w:rPr>
        <w:t>resolved</w:t>
      </w:r>
      <w:r w:rsidRPr="00410FCA">
        <w:rPr>
          <w:highlight w:val="green"/>
          <w:u w:val="single"/>
        </w:rPr>
        <w:t>"</w:t>
      </w:r>
      <w:r w:rsidRPr="00410FCA">
        <w:rPr>
          <w:sz w:val="16"/>
        </w:rPr>
        <w:t>. Not subject to a time limit for introduction nor to governor's veto. (Const. Art. III, §17(B) and House Rules 8.11, 13.1, 6.8, and 7.4 and Senate Rules 10.9, 13.5 and 15.1)</w:t>
      </w:r>
    </w:p>
    <w:p w14:paraId="16DC4D29" w14:textId="77777777" w:rsidR="00211BA7" w:rsidRDefault="00211BA7" w:rsidP="00211BA7"/>
    <w:p w14:paraId="4EFA98EA" w14:textId="77777777" w:rsidR="00616140" w:rsidRDefault="00616140" w:rsidP="00211BA7">
      <w:pPr>
        <w:pStyle w:val="Analytic"/>
      </w:pPr>
    </w:p>
    <w:p w14:paraId="5451F0E5" w14:textId="77777777" w:rsidR="008E67B1" w:rsidRDefault="008E67B1" w:rsidP="008E67B1"/>
    <w:p w14:paraId="3E5FF058" w14:textId="13D76141" w:rsidR="008E67B1" w:rsidRDefault="00B3066D" w:rsidP="00B3066D">
      <w:pPr>
        <w:pStyle w:val="Heading3"/>
      </w:pPr>
      <w:r>
        <w:t xml:space="preserve">1nr---2ac 5 No Link No Like Unions </w:t>
      </w:r>
    </w:p>
    <w:p w14:paraId="44166E31" w14:textId="77777777" w:rsidR="006D367D" w:rsidRDefault="006D367D" w:rsidP="006D367D">
      <w:pPr>
        <w:pStyle w:val="Heading4"/>
      </w:pPr>
      <w:r>
        <w:t>Agency cuts lead to a blue wave.</w:t>
      </w:r>
    </w:p>
    <w:p w14:paraId="2B8E2432" w14:textId="77777777" w:rsidR="006D367D" w:rsidRPr="006A5484" w:rsidRDefault="006D367D" w:rsidP="006D367D">
      <w:r w:rsidRPr="006A5484">
        <w:rPr>
          <w:rStyle w:val="Style13ptBold"/>
        </w:rPr>
        <w:t>Stanton 25</w:t>
      </w:r>
      <w:r>
        <w:t>, Andrew Stanton, Newsweek, 2-26-2025 ["Map shows how DOGE cuts could affect Republicans' chances in midterms, available on:  https://www.newsweek.com/map-doge-federal-worker-firings-affect-midterms-2036242, accessed:  10-10-2025]cdm</w:t>
      </w:r>
    </w:p>
    <w:p w14:paraId="070F5634" w14:textId="77777777" w:rsidR="006D367D" w:rsidRPr="006D367D" w:rsidRDefault="006D367D" w:rsidP="006D367D">
      <w:pPr>
        <w:rPr>
          <w:sz w:val="16"/>
        </w:rPr>
      </w:pPr>
      <w:r w:rsidRPr="006A5484">
        <w:rPr>
          <w:rStyle w:val="StyleUnderline"/>
          <w:highlight w:val="green"/>
        </w:rPr>
        <w:t>Dem</w:t>
      </w:r>
      <w:r w:rsidRPr="006D367D">
        <w:rPr>
          <w:sz w:val="16"/>
        </w:rPr>
        <w:t>ocrat</w:t>
      </w:r>
      <w:r w:rsidRPr="006A5484">
        <w:rPr>
          <w:rStyle w:val="StyleUnderline"/>
          <w:highlight w:val="green"/>
        </w:rPr>
        <w:t>s</w:t>
      </w:r>
      <w:r w:rsidRPr="006D367D">
        <w:rPr>
          <w:sz w:val="16"/>
        </w:rPr>
        <w:t xml:space="preserve"> </w:t>
      </w:r>
      <w:r w:rsidRPr="006A5484">
        <w:rPr>
          <w:rStyle w:val="StyleUnderline"/>
          <w:highlight w:val="green"/>
        </w:rPr>
        <w:t>are</w:t>
      </w:r>
      <w:r w:rsidRPr="006D367D">
        <w:rPr>
          <w:sz w:val="16"/>
        </w:rPr>
        <w:t xml:space="preserve"> already </w:t>
      </w:r>
      <w:r w:rsidRPr="006A5484">
        <w:rPr>
          <w:rStyle w:val="StyleUnderline"/>
          <w:highlight w:val="green"/>
        </w:rPr>
        <w:t>counting on a "blue wave"</w:t>
      </w:r>
      <w:r w:rsidRPr="006D367D">
        <w:rPr>
          <w:sz w:val="16"/>
        </w:rPr>
        <w:t xml:space="preserve"> like in 2018, when they swept competitive races across the country amid the backlash to the first half of Trump's previous term. Historically, whichever party holds the presidency tends to lose seats in a midterm election cycle. Democrats only need to flip a handful of seats to retake the House due to the GOP's razor-thin margin, though the Senate remains a heavier lift.</w:t>
      </w:r>
    </w:p>
    <w:p w14:paraId="726AB9AB" w14:textId="77777777" w:rsidR="006D367D" w:rsidRPr="006D367D" w:rsidRDefault="006D367D" w:rsidP="006D367D">
      <w:pPr>
        <w:rPr>
          <w:sz w:val="16"/>
        </w:rPr>
      </w:pPr>
      <w:r w:rsidRPr="006D367D">
        <w:rPr>
          <w:sz w:val="16"/>
        </w:rPr>
        <w:t>New Mexico's 2nd Congressional District is a toss-up home to roughly 19,000 federal workers. It's currently held by Democratic Representative Gabe Vasquez, but Trump turned it red last year. If there's a major backlash similar to 2018, seats like these may be difficult to flip for Republicans, who would be on the defense in districts they currently hold.</w:t>
      </w:r>
    </w:p>
    <w:p w14:paraId="0361B87B" w14:textId="77777777" w:rsidR="006D367D" w:rsidRPr="006D367D" w:rsidRDefault="006D367D" w:rsidP="006D367D">
      <w:pPr>
        <w:rPr>
          <w:sz w:val="16"/>
        </w:rPr>
      </w:pPr>
      <w:r w:rsidRPr="006D367D">
        <w:rPr>
          <w:sz w:val="16"/>
        </w:rPr>
        <w:t>One such seat is just across the border in Arizona, where the 6th Congressional District, held by GOP Representative Juan Ciscomani, is home to about 15,000 federal workers.</w:t>
      </w:r>
    </w:p>
    <w:p w14:paraId="56EEF4C3" w14:textId="77777777" w:rsidR="006D367D" w:rsidRPr="006D367D" w:rsidRDefault="006D367D" w:rsidP="006D367D">
      <w:pPr>
        <w:rPr>
          <w:sz w:val="16"/>
        </w:rPr>
      </w:pPr>
      <w:r w:rsidRPr="006D367D">
        <w:rPr>
          <w:sz w:val="16"/>
        </w:rPr>
        <w:t>Alaska's At-Large Congressional District, which Republican Representative Nick Begich III flipped last November, is home to about 22,000 federal employees. Cook classifies it as "Likely Republican," and it's unclear whether former Democratic Representative Mary Peltola, viewed as the party's strongest candidate, is interested in a rematch.</w:t>
      </w:r>
    </w:p>
    <w:p w14:paraId="2830D1E1" w14:textId="77777777" w:rsidR="006D367D" w:rsidRPr="006D367D" w:rsidRDefault="006D367D" w:rsidP="006D367D">
      <w:pPr>
        <w:rPr>
          <w:sz w:val="16"/>
        </w:rPr>
      </w:pPr>
      <w:r w:rsidRPr="006A5484">
        <w:rPr>
          <w:rStyle w:val="StyleUnderline"/>
        </w:rPr>
        <w:t>Costas Panagopoulos, political science professor at Northeastern University</w:t>
      </w:r>
      <w:r w:rsidRPr="006D367D">
        <w:rPr>
          <w:sz w:val="16"/>
        </w:rPr>
        <w:t xml:space="preserve">, told Newsweek </w:t>
      </w:r>
      <w:r w:rsidRPr="006A5484">
        <w:rPr>
          <w:rStyle w:val="StyleUnderline"/>
          <w:highlight w:val="green"/>
        </w:rPr>
        <w:t>there is likely</w:t>
      </w:r>
      <w:r w:rsidRPr="006D367D">
        <w:rPr>
          <w:sz w:val="16"/>
        </w:rPr>
        <w:t xml:space="preserve"> to be a </w:t>
      </w:r>
      <w:r w:rsidRPr="006A5484">
        <w:rPr>
          <w:rStyle w:val="StyleUnderline"/>
          <w:highlight w:val="green"/>
        </w:rPr>
        <w:t>significant</w:t>
      </w:r>
      <w:r w:rsidRPr="006D367D">
        <w:rPr>
          <w:sz w:val="16"/>
        </w:rPr>
        <w:t xml:space="preserve"> </w:t>
      </w:r>
      <w:r w:rsidRPr="006A5484">
        <w:rPr>
          <w:rStyle w:val="StyleUnderline"/>
          <w:highlight w:val="green"/>
        </w:rPr>
        <w:t>electoral backlash</w:t>
      </w:r>
      <w:r w:rsidRPr="006D367D">
        <w:rPr>
          <w:sz w:val="16"/>
        </w:rPr>
        <w:t xml:space="preserve"> </w:t>
      </w:r>
      <w:r w:rsidRPr="006A5484">
        <w:rPr>
          <w:rStyle w:val="StyleUnderline"/>
          <w:highlight w:val="green"/>
        </w:rPr>
        <w:t>toward Republicans</w:t>
      </w:r>
      <w:r w:rsidRPr="006D367D">
        <w:rPr>
          <w:sz w:val="16"/>
        </w:rPr>
        <w:t xml:space="preserve"> in those districts.</w:t>
      </w:r>
    </w:p>
    <w:p w14:paraId="73F073EF" w14:textId="77777777" w:rsidR="006D367D" w:rsidRPr="006D367D" w:rsidRDefault="006D367D" w:rsidP="006D367D">
      <w:pPr>
        <w:rPr>
          <w:sz w:val="16"/>
        </w:rPr>
      </w:pPr>
      <w:r w:rsidRPr="006D367D">
        <w:rPr>
          <w:sz w:val="16"/>
        </w:rPr>
        <w:t xml:space="preserve">"The </w:t>
      </w:r>
      <w:r w:rsidRPr="006A5484">
        <w:rPr>
          <w:rStyle w:val="StyleUnderline"/>
          <w:highlight w:val="green"/>
        </w:rPr>
        <w:t>anxiety created by cuts</w:t>
      </w:r>
      <w:r w:rsidRPr="006D367D">
        <w:rPr>
          <w:sz w:val="16"/>
        </w:rPr>
        <w:t xml:space="preserve">, or the threat of cuts, </w:t>
      </w:r>
      <w:r w:rsidRPr="006A5484">
        <w:rPr>
          <w:rStyle w:val="StyleUnderline"/>
          <w:highlight w:val="green"/>
        </w:rPr>
        <w:t>will take a toll</w:t>
      </w:r>
      <w:r w:rsidRPr="006D367D">
        <w:rPr>
          <w:sz w:val="16"/>
        </w:rPr>
        <w:t xml:space="preserve">, especially if these </w:t>
      </w:r>
      <w:r w:rsidRPr="006A5484">
        <w:rPr>
          <w:rStyle w:val="StyleUnderline"/>
          <w:highlight w:val="green"/>
        </w:rPr>
        <w:t>voters perceive</w:t>
      </w:r>
      <w:r w:rsidRPr="006D367D">
        <w:rPr>
          <w:sz w:val="16"/>
        </w:rPr>
        <w:t xml:space="preserve"> there to be </w:t>
      </w:r>
      <w:r w:rsidRPr="006A5484">
        <w:rPr>
          <w:rStyle w:val="StyleUnderline"/>
          <w:highlight w:val="green"/>
        </w:rPr>
        <w:t>shortcomings</w:t>
      </w:r>
      <w:r w:rsidRPr="006D367D">
        <w:rPr>
          <w:sz w:val="16"/>
        </w:rPr>
        <w:t xml:space="preserve"> in terms of how decisions about cuts are being made or targeted. In close contests, </w:t>
      </w:r>
      <w:r w:rsidRPr="006A5484">
        <w:rPr>
          <w:rStyle w:val="StyleUnderline"/>
          <w:highlight w:val="green"/>
        </w:rPr>
        <w:t>even small shifts</w:t>
      </w:r>
      <w:r w:rsidRPr="006D367D">
        <w:rPr>
          <w:sz w:val="16"/>
        </w:rPr>
        <w:t xml:space="preserve"> in the congressional margins </w:t>
      </w:r>
      <w:r w:rsidRPr="006A5484">
        <w:rPr>
          <w:rStyle w:val="StyleUnderline"/>
          <w:highlight w:val="green"/>
        </w:rPr>
        <w:t>can be decisive</w:t>
      </w:r>
      <w:r w:rsidRPr="006D367D">
        <w:rPr>
          <w:sz w:val="16"/>
        </w:rPr>
        <w:t>," he said.</w:t>
      </w:r>
    </w:p>
    <w:p w14:paraId="6A9C97CD" w14:textId="77777777" w:rsidR="006D367D" w:rsidRDefault="006D367D" w:rsidP="006D367D">
      <w:pPr>
        <w:pStyle w:val="Heading4"/>
      </w:pPr>
      <w:r>
        <w:t>California has the most fed employees.</w:t>
      </w:r>
    </w:p>
    <w:p w14:paraId="1478769B" w14:textId="77777777" w:rsidR="006D367D" w:rsidRDefault="006D367D" w:rsidP="006D367D">
      <w:r w:rsidRPr="004E3A25">
        <w:rPr>
          <w:rStyle w:val="Style13ptBold"/>
        </w:rPr>
        <w:t>Alfred 25</w:t>
      </w:r>
      <w:r>
        <w:t>, Mark Alfred, NOTUS, 3-12-2025 ["DOGE Is Changing California — And Democrats Worry It’s Just the Start, available on:  https://www.notus.org/california/doge-cuts-california, accessed:  10-10-2025]cdm</w:t>
      </w:r>
    </w:p>
    <w:p w14:paraId="6C6AD7B2" w14:textId="77777777" w:rsidR="006D367D" w:rsidRPr="006D367D" w:rsidRDefault="006D367D" w:rsidP="006D367D">
      <w:pPr>
        <w:rPr>
          <w:sz w:val="16"/>
        </w:rPr>
      </w:pPr>
      <w:r w:rsidRPr="004E3A25">
        <w:rPr>
          <w:rStyle w:val="StyleUnderline"/>
          <w:highlight w:val="green"/>
        </w:rPr>
        <w:t>California</w:t>
      </w:r>
      <w:r w:rsidRPr="006D367D">
        <w:rPr>
          <w:sz w:val="16"/>
        </w:rPr>
        <w:t xml:space="preserve"> </w:t>
      </w:r>
      <w:r w:rsidRPr="004E3A25">
        <w:rPr>
          <w:rStyle w:val="StyleUnderline"/>
          <w:highlight w:val="green"/>
        </w:rPr>
        <w:t>is</w:t>
      </w:r>
      <w:r w:rsidRPr="006D367D">
        <w:rPr>
          <w:sz w:val="16"/>
        </w:rPr>
        <w:t xml:space="preserve"> being </w:t>
      </w:r>
      <w:r w:rsidRPr="004E3A25">
        <w:rPr>
          <w:rStyle w:val="StyleUnderline"/>
          <w:highlight w:val="green"/>
        </w:rPr>
        <w:t>hit</w:t>
      </w:r>
      <w:r w:rsidRPr="006D367D">
        <w:rPr>
          <w:sz w:val="16"/>
        </w:rPr>
        <w:t xml:space="preserve"> particularly </w:t>
      </w:r>
      <w:r w:rsidRPr="004E3A25">
        <w:rPr>
          <w:rStyle w:val="StyleUnderline"/>
          <w:highlight w:val="green"/>
        </w:rPr>
        <w:t>hard by</w:t>
      </w:r>
      <w:r w:rsidRPr="006D367D">
        <w:rPr>
          <w:sz w:val="16"/>
        </w:rPr>
        <w:t xml:space="preserve"> Department of Government Efficiency </w:t>
      </w:r>
      <w:r w:rsidRPr="004E3A25">
        <w:rPr>
          <w:rStyle w:val="StyleUnderline"/>
          <w:highlight w:val="green"/>
        </w:rPr>
        <w:t>cuts</w:t>
      </w:r>
      <w:r w:rsidRPr="006D367D">
        <w:rPr>
          <w:sz w:val="16"/>
        </w:rPr>
        <w:t>.</w:t>
      </w:r>
    </w:p>
    <w:p w14:paraId="59E1BB21" w14:textId="77777777" w:rsidR="006D367D" w:rsidRDefault="006D367D" w:rsidP="006D367D">
      <w:pPr>
        <w:rPr>
          <w:sz w:val="16"/>
        </w:rPr>
      </w:pPr>
      <w:r w:rsidRPr="006D367D">
        <w:rPr>
          <w:sz w:val="16"/>
        </w:rPr>
        <w:t xml:space="preserve">It is </w:t>
      </w:r>
      <w:r w:rsidRPr="004E3A25">
        <w:rPr>
          <w:rStyle w:val="StyleUnderline"/>
          <w:highlight w:val="green"/>
        </w:rPr>
        <w:t>home to more</w:t>
      </w:r>
      <w:r w:rsidRPr="006D367D">
        <w:rPr>
          <w:sz w:val="16"/>
        </w:rPr>
        <w:t xml:space="preserve"> </w:t>
      </w:r>
      <w:r w:rsidRPr="004E3A25">
        <w:rPr>
          <w:rStyle w:val="StyleUnderline"/>
          <w:highlight w:val="green"/>
        </w:rPr>
        <w:t>fed</w:t>
      </w:r>
      <w:r w:rsidRPr="006D367D">
        <w:rPr>
          <w:sz w:val="16"/>
        </w:rPr>
        <w:t xml:space="preserve">eral </w:t>
      </w:r>
      <w:r w:rsidRPr="004E3A25">
        <w:rPr>
          <w:rStyle w:val="StyleUnderline"/>
          <w:highlight w:val="green"/>
        </w:rPr>
        <w:t>workers than any other state</w:t>
      </w:r>
      <w:r w:rsidRPr="006D367D">
        <w:rPr>
          <w:sz w:val="16"/>
        </w:rPr>
        <w:t xml:space="preserve">, many of them with the Department of </w:t>
      </w:r>
      <w:r w:rsidRPr="004E3A25">
        <w:rPr>
          <w:rStyle w:val="StyleUnderline"/>
          <w:highlight w:val="green"/>
        </w:rPr>
        <w:t>V</w:t>
      </w:r>
      <w:r w:rsidRPr="006D367D">
        <w:rPr>
          <w:sz w:val="16"/>
        </w:rPr>
        <w:t xml:space="preserve">eterans </w:t>
      </w:r>
      <w:r w:rsidRPr="004E3A25">
        <w:rPr>
          <w:rStyle w:val="StyleUnderline"/>
          <w:highlight w:val="green"/>
        </w:rPr>
        <w:t>A</w:t>
      </w:r>
      <w:r w:rsidRPr="006D367D">
        <w:rPr>
          <w:sz w:val="16"/>
        </w:rPr>
        <w:t xml:space="preserve">ffairs, whose workforce is being </w:t>
      </w:r>
      <w:r w:rsidRPr="004E3A25">
        <w:rPr>
          <w:rStyle w:val="StyleUnderline"/>
          <w:highlight w:val="green"/>
        </w:rPr>
        <w:t>slashed</w:t>
      </w:r>
      <w:r w:rsidRPr="006D367D">
        <w:rPr>
          <w:sz w:val="16"/>
        </w:rPr>
        <w:t xml:space="preserve"> by thousands nationwide. Its national </w:t>
      </w:r>
      <w:r w:rsidRPr="004E3A25">
        <w:rPr>
          <w:rStyle w:val="StyleUnderline"/>
          <w:highlight w:val="green"/>
        </w:rPr>
        <w:t>parks</w:t>
      </w:r>
      <w:r w:rsidRPr="006D367D">
        <w:rPr>
          <w:sz w:val="16"/>
        </w:rPr>
        <w:t xml:space="preserve"> and reserves are facing staffing </w:t>
      </w:r>
      <w:r w:rsidRPr="004E3A25">
        <w:rPr>
          <w:rStyle w:val="StyleUnderline"/>
          <w:highlight w:val="green"/>
        </w:rPr>
        <w:t>cuts</w:t>
      </w:r>
      <w:r w:rsidRPr="006D367D">
        <w:rPr>
          <w:sz w:val="16"/>
        </w:rPr>
        <w:t xml:space="preserve">, while its </w:t>
      </w:r>
      <w:r w:rsidRPr="004E3A25">
        <w:rPr>
          <w:rStyle w:val="StyleUnderline"/>
          <w:highlight w:val="green"/>
        </w:rPr>
        <w:t>universities</w:t>
      </w:r>
      <w:r w:rsidRPr="006D367D">
        <w:rPr>
          <w:sz w:val="16"/>
        </w:rPr>
        <w:t xml:space="preserve"> stand to </w:t>
      </w:r>
      <w:r w:rsidRPr="004E3A25">
        <w:rPr>
          <w:rStyle w:val="StyleUnderline"/>
          <w:highlight w:val="green"/>
        </w:rPr>
        <w:t>lose millions</w:t>
      </w:r>
      <w:r w:rsidRPr="006D367D">
        <w:rPr>
          <w:sz w:val="16"/>
        </w:rPr>
        <w:t xml:space="preserve"> in grants that support medical research.</w:t>
      </w:r>
    </w:p>
    <w:p w14:paraId="217FE4CC" w14:textId="77777777" w:rsidR="006D367D" w:rsidRDefault="006D367D" w:rsidP="006D367D">
      <w:pPr>
        <w:rPr>
          <w:sz w:val="16"/>
        </w:rPr>
      </w:pPr>
    </w:p>
    <w:p w14:paraId="3F386EBA" w14:textId="06E43FA8" w:rsidR="006D367D" w:rsidRDefault="003E17D4" w:rsidP="003E17D4">
      <w:pPr>
        <w:pStyle w:val="Heading3"/>
      </w:pPr>
      <w:r>
        <w:t xml:space="preserve">1nr---2ac 6 Safeguard Wrong </w:t>
      </w:r>
    </w:p>
    <w:p w14:paraId="03346B67" w14:textId="77777777" w:rsidR="003E17D4" w:rsidRDefault="003E17D4" w:rsidP="003E17D4"/>
    <w:p w14:paraId="50E636CE" w14:textId="77777777" w:rsidR="00616140" w:rsidRDefault="00616140" w:rsidP="00FE08EA">
      <w:pPr>
        <w:pStyle w:val="Analytic"/>
      </w:pPr>
    </w:p>
    <w:p w14:paraId="69E7D3A9" w14:textId="77777777" w:rsidR="00FE08EA" w:rsidRDefault="00FE08EA" w:rsidP="00FE08EA"/>
    <w:p w14:paraId="62FCB373" w14:textId="5E328286" w:rsidR="00FE08EA" w:rsidRDefault="00AF0EEC" w:rsidP="00AF0EEC">
      <w:pPr>
        <w:pStyle w:val="Heading3"/>
      </w:pPr>
      <w:r>
        <w:t xml:space="preserve">1nr---2ac 7 Case Solves </w:t>
      </w:r>
    </w:p>
    <w:p w14:paraId="7370B8E9" w14:textId="77777777" w:rsidR="00616140" w:rsidRDefault="00616140" w:rsidP="00AF0EEC">
      <w:pPr>
        <w:pStyle w:val="Analytic"/>
      </w:pPr>
    </w:p>
    <w:p w14:paraId="3CA65DFC" w14:textId="7EE9B4E5" w:rsidR="0075476B" w:rsidRDefault="0075476B" w:rsidP="0075476B">
      <w:pPr>
        <w:pStyle w:val="Heading3"/>
      </w:pPr>
      <w:r>
        <w:t>1nr---2ac 8 Working Class Loss Inev</w:t>
      </w:r>
    </w:p>
    <w:p w14:paraId="2A25B317" w14:textId="77777777" w:rsidR="00616140" w:rsidRDefault="00616140" w:rsidP="00A33CCB">
      <w:pPr>
        <w:pStyle w:val="Analytic"/>
      </w:pPr>
    </w:p>
    <w:p w14:paraId="5123E9C9" w14:textId="77777777" w:rsidR="006A4107" w:rsidRPr="00843D36" w:rsidRDefault="006A4107" w:rsidP="006A4107">
      <w:pPr>
        <w:pStyle w:val="Heading4"/>
      </w:pPr>
      <w:r>
        <w:t xml:space="preserve">California workers haven’t swung right – California labor is </w:t>
      </w:r>
      <w:r>
        <w:rPr>
          <w:u w:val="single"/>
        </w:rPr>
        <w:t>strong</w:t>
      </w:r>
      <w:r>
        <w:t xml:space="preserve"> and constitutes an oppositional force to Trump.</w:t>
      </w:r>
    </w:p>
    <w:p w14:paraId="69CCAAAB" w14:textId="77777777" w:rsidR="006A4107" w:rsidRPr="00843D36" w:rsidRDefault="006A4107" w:rsidP="006A4107">
      <w:r w:rsidRPr="00843D36">
        <w:rPr>
          <w:rStyle w:val="Style13ptBold"/>
        </w:rPr>
        <w:t>Needham 25</w:t>
      </w:r>
      <w:r>
        <w:t>, Willa Needham, Institute for Research on Labor and Employment, 8-26-2025 ["California workers and unions made gains in 2024—but what’s next for labor under Trump?, available on:  https://irle.ucla.edu/2025/08/26/california-union-worker-report-state-of-the-unions/, accessed:  10-9-2025]cdm</w:t>
      </w:r>
    </w:p>
    <w:p w14:paraId="6BBC5C7A" w14:textId="77777777" w:rsidR="006A4107" w:rsidRPr="00843D36" w:rsidRDefault="006A4107" w:rsidP="006A4107">
      <w:pPr>
        <w:rPr>
          <w:sz w:val="16"/>
        </w:rPr>
      </w:pPr>
      <w:r w:rsidRPr="00843D36">
        <w:rPr>
          <w:sz w:val="16"/>
        </w:rPr>
        <w:t xml:space="preserve">The “State of the Unions” shows </w:t>
      </w:r>
      <w:r w:rsidRPr="00843D36">
        <w:rPr>
          <w:rStyle w:val="StyleUnderline"/>
        </w:rPr>
        <w:t xml:space="preserve">an </w:t>
      </w:r>
      <w:r w:rsidRPr="00843D36">
        <w:rPr>
          <w:rStyle w:val="StyleUnderline"/>
          <w:highlight w:val="green"/>
        </w:rPr>
        <w:t>active labor</w:t>
      </w:r>
      <w:r w:rsidRPr="00843D36">
        <w:rPr>
          <w:rStyle w:val="StyleUnderline"/>
        </w:rPr>
        <w:t xml:space="preserve"> movement</w:t>
      </w:r>
      <w:r w:rsidRPr="00843D36">
        <w:rPr>
          <w:sz w:val="16"/>
        </w:rPr>
        <w:t xml:space="preserve"> in the Golden State, </w:t>
      </w:r>
      <w:r w:rsidRPr="00843D36">
        <w:rPr>
          <w:rStyle w:val="StyleUnderline"/>
          <w:highlight w:val="green"/>
        </w:rPr>
        <w:t>holding strong</w:t>
      </w:r>
      <w:r w:rsidRPr="00843D36">
        <w:rPr>
          <w:rStyle w:val="StyleUnderline"/>
        </w:rPr>
        <w:t xml:space="preserve"> and steady</w:t>
      </w:r>
      <w:r w:rsidRPr="00843D36">
        <w:rPr>
          <w:sz w:val="16"/>
        </w:rPr>
        <w:t xml:space="preserve"> in the months leading up to the second Trump administration. </w:t>
      </w:r>
    </w:p>
    <w:p w14:paraId="3434A5EA" w14:textId="77777777" w:rsidR="006A4107" w:rsidRPr="00843D36" w:rsidRDefault="006A4107" w:rsidP="006A4107">
      <w:pPr>
        <w:rPr>
          <w:rStyle w:val="StyleUnderline"/>
        </w:rPr>
      </w:pPr>
      <w:r w:rsidRPr="00843D36">
        <w:rPr>
          <w:sz w:val="16"/>
        </w:rPr>
        <w:t>This edition of the “State of the Unions” reprises a report series that the UCLA IRLE released annually from 2005 to 2015. The “State of the Unions” returns this year at a moment of great uncertainty for workers around the nation. In the months since January’s inauguration</w:t>
      </w:r>
      <w:r w:rsidRPr="00843D36">
        <w:rPr>
          <w:rStyle w:val="StyleUnderline"/>
        </w:rPr>
        <w:t xml:space="preserve">, the </w:t>
      </w:r>
      <w:r w:rsidRPr="00843D36">
        <w:rPr>
          <w:rStyle w:val="StyleUnderline"/>
          <w:highlight w:val="green"/>
        </w:rPr>
        <w:t>fed</w:t>
      </w:r>
      <w:r w:rsidRPr="00843D36">
        <w:rPr>
          <w:rStyle w:val="StyleUnderline"/>
        </w:rPr>
        <w:t xml:space="preserve">eral government has </w:t>
      </w:r>
      <w:r w:rsidRPr="00843D36">
        <w:rPr>
          <w:rStyle w:val="StyleUnderline"/>
          <w:highlight w:val="green"/>
        </w:rPr>
        <w:t>initiated</w:t>
      </w:r>
      <w:r w:rsidRPr="00843D36">
        <w:rPr>
          <w:rStyle w:val="StyleUnderline"/>
        </w:rPr>
        <w:t xml:space="preserve"> an onslaught of harmful </w:t>
      </w:r>
      <w:r w:rsidRPr="00843D36">
        <w:rPr>
          <w:rStyle w:val="StyleUnderline"/>
          <w:highlight w:val="green"/>
        </w:rPr>
        <w:t>policy changes</w:t>
      </w:r>
      <w:r w:rsidRPr="00843D36">
        <w:rPr>
          <w:rStyle w:val="StyleUnderline"/>
        </w:rPr>
        <w:t xml:space="preserve"> and proposed massive </w:t>
      </w:r>
      <w:r w:rsidRPr="00843D36">
        <w:rPr>
          <w:rStyle w:val="StyleUnderline"/>
          <w:highlight w:val="green"/>
        </w:rPr>
        <w:t>rollbacks</w:t>
      </w:r>
      <w:r w:rsidRPr="00843D36">
        <w:rPr>
          <w:rStyle w:val="StyleUnderline"/>
        </w:rPr>
        <w:t xml:space="preserve"> </w:t>
      </w:r>
      <w:r w:rsidRPr="00843D36">
        <w:rPr>
          <w:rStyle w:val="StyleUnderline"/>
          <w:highlight w:val="green"/>
        </w:rPr>
        <w:t>to worker protections</w:t>
      </w:r>
      <w:r w:rsidRPr="00843D36">
        <w:rPr>
          <w:rStyle w:val="StyleUnderline"/>
        </w:rPr>
        <w:t xml:space="preserve">. </w:t>
      </w:r>
    </w:p>
    <w:p w14:paraId="62CDC391" w14:textId="77777777" w:rsidR="006A4107" w:rsidRPr="00843D36" w:rsidRDefault="006A4107" w:rsidP="006A4107">
      <w:pPr>
        <w:rPr>
          <w:sz w:val="16"/>
        </w:rPr>
      </w:pPr>
      <w:r w:rsidRPr="00843D36">
        <w:rPr>
          <w:sz w:val="16"/>
        </w:rPr>
        <w:t>“We are just beginning to feel the effects of recent political shifts in the nation on working Californians and the labor movement,” said Justin McBride, project director of the UCLA IRLE’s Strategic Research Lab and a co-author of the report. “Our report provides baseline data as we continue to assess how dramatic changes in national policies around immigration, international trade and labor law will affect California’s unions and workers.”</w:t>
      </w:r>
    </w:p>
    <w:p w14:paraId="0AD48F69" w14:textId="77777777" w:rsidR="006A4107" w:rsidRDefault="006A4107" w:rsidP="006A4107">
      <w:pPr>
        <w:rPr>
          <w:rStyle w:val="StyleUnderline"/>
        </w:rPr>
      </w:pPr>
      <w:r w:rsidRPr="00843D36">
        <w:rPr>
          <w:rStyle w:val="StyleUnderline"/>
          <w:highlight w:val="green"/>
        </w:rPr>
        <w:t>Many consider California</w:t>
      </w:r>
      <w:r w:rsidRPr="00843D36">
        <w:rPr>
          <w:rStyle w:val="StyleUnderline"/>
        </w:rPr>
        <w:t xml:space="preserve"> to be </w:t>
      </w:r>
      <w:r w:rsidRPr="00843D36">
        <w:rPr>
          <w:rStyle w:val="StyleUnderline"/>
          <w:highlight w:val="green"/>
        </w:rPr>
        <w:t>a leader in dissent</w:t>
      </w:r>
      <w:r w:rsidRPr="00843D36">
        <w:rPr>
          <w:rStyle w:val="StyleUnderline"/>
        </w:rPr>
        <w:t xml:space="preserve"> </w:t>
      </w:r>
      <w:r w:rsidRPr="00843D36">
        <w:rPr>
          <w:rStyle w:val="StyleUnderline"/>
          <w:highlight w:val="green"/>
        </w:rPr>
        <w:t>against</w:t>
      </w:r>
      <w:r w:rsidRPr="00843D36">
        <w:rPr>
          <w:rStyle w:val="StyleUnderline"/>
        </w:rPr>
        <w:t xml:space="preserve"> the </w:t>
      </w:r>
      <w:r w:rsidRPr="00843D36">
        <w:rPr>
          <w:rStyle w:val="StyleUnderline"/>
          <w:highlight w:val="green"/>
        </w:rPr>
        <w:t>Trump</w:t>
      </w:r>
      <w:r w:rsidRPr="00843D36">
        <w:rPr>
          <w:rStyle w:val="StyleUnderline"/>
        </w:rPr>
        <w:t xml:space="preserve"> agenda</w:t>
      </w:r>
      <w:r w:rsidRPr="00843D36">
        <w:t xml:space="preserve">—during President Trump’s first term, the state sued the federal government at least 123 times and won two-thirds of cases. Meanwhile, the </w:t>
      </w:r>
      <w:r w:rsidRPr="00843D36">
        <w:rPr>
          <w:rStyle w:val="StyleUnderline"/>
          <w:highlight w:val="green"/>
        </w:rPr>
        <w:t>California labor</w:t>
      </w:r>
      <w:r w:rsidRPr="00843D36">
        <w:rPr>
          <w:rStyle w:val="StyleUnderline"/>
        </w:rPr>
        <w:t xml:space="preserve"> movement </w:t>
      </w:r>
      <w:r w:rsidRPr="00843D36">
        <w:rPr>
          <w:rStyle w:val="StyleUnderline"/>
          <w:highlight w:val="green"/>
        </w:rPr>
        <w:t>is a</w:t>
      </w:r>
      <w:r w:rsidRPr="00843D36">
        <w:rPr>
          <w:rStyle w:val="StyleUnderline"/>
        </w:rPr>
        <w:t xml:space="preserve"> significant </w:t>
      </w:r>
      <w:r w:rsidRPr="00843D36">
        <w:rPr>
          <w:rStyle w:val="StyleUnderline"/>
          <w:highlight w:val="green"/>
        </w:rPr>
        <w:t>engine of nationwide</w:t>
      </w:r>
      <w:r w:rsidRPr="00843D36">
        <w:rPr>
          <w:rStyle w:val="StyleUnderline"/>
        </w:rPr>
        <w:t xml:space="preserve"> </w:t>
      </w:r>
      <w:r w:rsidRPr="00843D36">
        <w:rPr>
          <w:rStyle w:val="StyleUnderline"/>
          <w:highlight w:val="green"/>
        </w:rPr>
        <w:t>efforts to build worker power.</w:t>
      </w:r>
      <w:r w:rsidRPr="00843D36">
        <w:rPr>
          <w:rStyle w:val="StyleUnderline"/>
        </w:rPr>
        <w:t xml:space="preserve"> </w:t>
      </w:r>
    </w:p>
    <w:p w14:paraId="7D21F085" w14:textId="77777777" w:rsidR="0075476B" w:rsidRPr="0075476B" w:rsidRDefault="0075476B" w:rsidP="006A4107"/>
    <w:p w14:paraId="5231CB5D" w14:textId="77777777" w:rsidR="0075476B" w:rsidRPr="00AF0EEC" w:rsidRDefault="0075476B" w:rsidP="006A4107"/>
    <w:sectPr w:rsidR="0075476B" w:rsidRPr="00AF0E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7FD4" w14:textId="77777777" w:rsidR="009C0F26" w:rsidRDefault="009C0F26" w:rsidP="00066D2C">
      <w:r>
        <w:separator/>
      </w:r>
    </w:p>
  </w:endnote>
  <w:endnote w:type="continuationSeparator" w:id="0">
    <w:p w14:paraId="78B7D305" w14:textId="77777777" w:rsidR="009C0F26" w:rsidRDefault="009C0F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E952" w14:textId="77777777" w:rsidR="009C0F26" w:rsidRDefault="009C0F26" w:rsidP="00066D2C">
      <w:r>
        <w:separator/>
      </w:r>
    </w:p>
  </w:footnote>
  <w:footnote w:type="continuationSeparator" w:id="0">
    <w:p w14:paraId="401C50A6" w14:textId="77777777" w:rsidR="009C0F26" w:rsidRDefault="009C0F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81249"/>
    <w:multiLevelType w:val="hybridMultilevel"/>
    <w:tmpl w:val="BDB4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7D49CF"/>
    <w:multiLevelType w:val="hybridMultilevel"/>
    <w:tmpl w:val="FED4C424"/>
    <w:lvl w:ilvl="0" w:tplc="4948B63E">
      <w:start w:val="1"/>
      <w:numFmt w:val="decimal"/>
      <w:lvlText w:val="%1."/>
      <w:lvlJc w:val="left"/>
      <w:pPr>
        <w:ind w:left="720" w:hanging="360"/>
      </w:pPr>
      <w:rPr>
        <w:rFonts w:eastAsiaTheme="minorHAns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54025"/>
    <w:multiLevelType w:val="hybridMultilevel"/>
    <w:tmpl w:val="9C84F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358A6"/>
    <w:multiLevelType w:val="hybridMultilevel"/>
    <w:tmpl w:val="1F8ED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A26B98"/>
    <w:multiLevelType w:val="hybridMultilevel"/>
    <w:tmpl w:val="22465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A6752"/>
    <w:multiLevelType w:val="hybridMultilevel"/>
    <w:tmpl w:val="805A9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BA7D72"/>
    <w:multiLevelType w:val="hybridMultilevel"/>
    <w:tmpl w:val="0868D77A"/>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590037826">
    <w:abstractNumId w:val="10"/>
  </w:num>
  <w:num w:numId="46" w16cid:durableId="663315408">
    <w:abstractNumId w:val="26"/>
  </w:num>
  <w:num w:numId="47" w16cid:durableId="906961591">
    <w:abstractNumId w:val="19"/>
  </w:num>
  <w:num w:numId="48" w16cid:durableId="272827761">
    <w:abstractNumId w:val="16"/>
  </w:num>
  <w:num w:numId="49" w16cid:durableId="547574025">
    <w:abstractNumId w:val="20"/>
  </w:num>
  <w:num w:numId="50" w16cid:durableId="1541286028">
    <w:abstractNumId w:val="21"/>
  </w:num>
  <w:num w:numId="51" w16cid:durableId="2093040843">
    <w:abstractNumId w:val="11"/>
  </w:num>
  <w:num w:numId="52" w16cid:durableId="1206407001">
    <w:abstractNumId w:val="12"/>
  </w:num>
  <w:num w:numId="53" w16cid:durableId="533226894">
    <w:abstractNumId w:val="25"/>
  </w:num>
  <w:num w:numId="54" w16cid:durableId="1675956359">
    <w:abstractNumId w:val="22"/>
  </w:num>
  <w:num w:numId="55" w16cid:durableId="372997130">
    <w:abstractNumId w:val="15"/>
  </w:num>
  <w:num w:numId="56" w16cid:durableId="1338651380">
    <w:abstractNumId w:val="23"/>
  </w:num>
  <w:num w:numId="57" w16cid:durableId="7698531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7555"/>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BA7"/>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7D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7B"/>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6E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14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1D0"/>
    <w:rsid w:val="0067482D"/>
    <w:rsid w:val="0067732F"/>
    <w:rsid w:val="00681007"/>
    <w:rsid w:val="0068122B"/>
    <w:rsid w:val="00681DD9"/>
    <w:rsid w:val="00682252"/>
    <w:rsid w:val="00682F5C"/>
    <w:rsid w:val="00687555"/>
    <w:rsid w:val="00690219"/>
    <w:rsid w:val="00690E39"/>
    <w:rsid w:val="00691FF9"/>
    <w:rsid w:val="0069285F"/>
    <w:rsid w:val="0069752C"/>
    <w:rsid w:val="006A0DE5"/>
    <w:rsid w:val="006A0F5C"/>
    <w:rsid w:val="006A3677"/>
    <w:rsid w:val="006A410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67D"/>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6527"/>
    <w:rsid w:val="0072731C"/>
    <w:rsid w:val="0073056C"/>
    <w:rsid w:val="00735B1F"/>
    <w:rsid w:val="00737502"/>
    <w:rsid w:val="00740B3A"/>
    <w:rsid w:val="00740C8B"/>
    <w:rsid w:val="00743263"/>
    <w:rsid w:val="007454B6"/>
    <w:rsid w:val="0074789B"/>
    <w:rsid w:val="0075476B"/>
    <w:rsid w:val="00754ABD"/>
    <w:rsid w:val="00754D3B"/>
    <w:rsid w:val="00760D6A"/>
    <w:rsid w:val="0076343C"/>
    <w:rsid w:val="00764C12"/>
    <w:rsid w:val="007750DF"/>
    <w:rsid w:val="00776E97"/>
    <w:rsid w:val="00777C19"/>
    <w:rsid w:val="00782487"/>
    <w:rsid w:val="0078453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7B1"/>
    <w:rsid w:val="008F04C5"/>
    <w:rsid w:val="008F125D"/>
    <w:rsid w:val="008F5E93"/>
    <w:rsid w:val="00901E9C"/>
    <w:rsid w:val="00906F79"/>
    <w:rsid w:val="00907369"/>
    <w:rsid w:val="00910B12"/>
    <w:rsid w:val="00912404"/>
    <w:rsid w:val="00920B9A"/>
    <w:rsid w:val="009249C5"/>
    <w:rsid w:val="00925558"/>
    <w:rsid w:val="00925B25"/>
    <w:rsid w:val="009263C9"/>
    <w:rsid w:val="00930B2A"/>
    <w:rsid w:val="0093214E"/>
    <w:rsid w:val="00936F03"/>
    <w:rsid w:val="0094018B"/>
    <w:rsid w:val="009418E3"/>
    <w:rsid w:val="009435BB"/>
    <w:rsid w:val="00943B02"/>
    <w:rsid w:val="00953429"/>
    <w:rsid w:val="009539A4"/>
    <w:rsid w:val="009569E3"/>
    <w:rsid w:val="00957555"/>
    <w:rsid w:val="00960035"/>
    <w:rsid w:val="0096040F"/>
    <w:rsid w:val="0096145A"/>
    <w:rsid w:val="009632EF"/>
    <w:rsid w:val="00973D8A"/>
    <w:rsid w:val="009804B4"/>
    <w:rsid w:val="00980709"/>
    <w:rsid w:val="0098278C"/>
    <w:rsid w:val="00991819"/>
    <w:rsid w:val="00991AED"/>
    <w:rsid w:val="00992BBB"/>
    <w:rsid w:val="00996B34"/>
    <w:rsid w:val="009A0FC8"/>
    <w:rsid w:val="009A2372"/>
    <w:rsid w:val="009A42F1"/>
    <w:rsid w:val="009A5571"/>
    <w:rsid w:val="009A7878"/>
    <w:rsid w:val="009B0CDC"/>
    <w:rsid w:val="009B1729"/>
    <w:rsid w:val="009C01EF"/>
    <w:rsid w:val="009C050D"/>
    <w:rsid w:val="009C06D3"/>
    <w:rsid w:val="009C0F26"/>
    <w:rsid w:val="009C1312"/>
    <w:rsid w:val="009C6DFD"/>
    <w:rsid w:val="009C7060"/>
    <w:rsid w:val="009D399A"/>
    <w:rsid w:val="009D401C"/>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829"/>
    <w:rsid w:val="00A33CCB"/>
    <w:rsid w:val="00A35A28"/>
    <w:rsid w:val="00A368EF"/>
    <w:rsid w:val="00A41505"/>
    <w:rsid w:val="00A43027"/>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E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66D"/>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5F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08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7C6"/>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FD0"/>
    <w:rsid w:val="00FD73C3"/>
    <w:rsid w:val="00FE08E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6ED45"/>
  <w15:chartTrackingRefBased/>
  <w15:docId w15:val="{F1567B55-8C59-4C27-A878-8C3A4362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401C"/>
    <w:rPr>
      <w:rFonts w:ascii="Calibri" w:hAnsi="Calibri" w:cs="Calibri"/>
      <w:sz w:val="26"/>
    </w:rPr>
  </w:style>
  <w:style w:type="paragraph" w:styleId="Heading1">
    <w:name w:val="heading 1"/>
    <w:aliases w:val="Pocket"/>
    <w:basedOn w:val="Normal"/>
    <w:next w:val="Normal"/>
    <w:link w:val="Heading1Char"/>
    <w:qFormat/>
    <w:rsid w:val="009D40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40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D40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9D401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D40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40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01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9D401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D401C"/>
    <w:rPr>
      <w:color w:val="auto"/>
      <w:u w:val="none"/>
    </w:rPr>
  </w:style>
  <w:style w:type="character" w:customStyle="1" w:styleId="Heading1Char">
    <w:name w:val="Heading 1 Char"/>
    <w:aliases w:val="Pocket Char"/>
    <w:basedOn w:val="DefaultParagraphFont"/>
    <w:link w:val="Heading1"/>
    <w:rsid w:val="009D40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401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Citation Char"/>
    <w:basedOn w:val="DefaultParagraphFont"/>
    <w:link w:val="Heading3"/>
    <w:uiPriority w:val="2"/>
    <w:rsid w:val="009D40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D40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D401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9D401C"/>
    <w:rPr>
      <w:b w:val="0"/>
      <w:sz w:val="26"/>
      <w:u w:val="single"/>
    </w:rPr>
  </w:style>
  <w:style w:type="character" w:styleId="Strong">
    <w:name w:val="Strong"/>
    <w:basedOn w:val="DefaultParagraphFont"/>
    <w:uiPriority w:val="22"/>
    <w:qFormat/>
    <w:rsid w:val="009D401C"/>
    <w:rPr>
      <w:b/>
      <w:bCs/>
    </w:rPr>
  </w:style>
  <w:style w:type="character" w:styleId="BookTitle">
    <w:name w:val="Book Title"/>
    <w:basedOn w:val="DefaultParagraphFont"/>
    <w:uiPriority w:val="33"/>
    <w:qFormat/>
    <w:rsid w:val="009D401C"/>
    <w:rPr>
      <w:b/>
      <w:bCs/>
      <w:i/>
      <w:iCs/>
      <w:spacing w:val="5"/>
    </w:rPr>
  </w:style>
  <w:style w:type="character" w:customStyle="1" w:styleId="Heading5Char">
    <w:name w:val="Heading 5 Char"/>
    <w:basedOn w:val="DefaultParagraphFont"/>
    <w:link w:val="Heading5"/>
    <w:uiPriority w:val="9"/>
    <w:semiHidden/>
    <w:rsid w:val="009D401C"/>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9D401C"/>
  </w:style>
  <w:style w:type="paragraph" w:styleId="Header">
    <w:name w:val="header"/>
    <w:basedOn w:val="Normal"/>
    <w:link w:val="HeaderChar"/>
    <w:uiPriority w:val="99"/>
    <w:semiHidden/>
    <w:rsid w:val="009D40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401C"/>
    <w:rPr>
      <w:rFonts w:ascii="Calibri" w:hAnsi="Calibri" w:cs="Calibri"/>
      <w:sz w:val="26"/>
    </w:rPr>
  </w:style>
  <w:style w:type="paragraph" w:styleId="Footer">
    <w:name w:val="footer"/>
    <w:basedOn w:val="Normal"/>
    <w:link w:val="FooterChar"/>
    <w:uiPriority w:val="99"/>
    <w:semiHidden/>
    <w:rsid w:val="009D40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401C"/>
    <w:rPr>
      <w:rFonts w:ascii="Calibri" w:hAnsi="Calibri" w:cs="Calibri"/>
      <w:sz w:val="26"/>
    </w:rPr>
  </w:style>
  <w:style w:type="paragraph" w:styleId="BodyText">
    <w:name w:val="Body Text"/>
    <w:basedOn w:val="Normal"/>
    <w:link w:val="BodyTextChar"/>
    <w:uiPriority w:val="99"/>
    <w:semiHidden/>
    <w:unhideWhenUsed/>
    <w:rsid w:val="009D401C"/>
    <w:pPr>
      <w:spacing w:after="120"/>
    </w:pPr>
  </w:style>
  <w:style w:type="character" w:customStyle="1" w:styleId="BodyTextChar">
    <w:name w:val="Body Text Char"/>
    <w:basedOn w:val="DefaultParagraphFont"/>
    <w:link w:val="BodyText"/>
    <w:uiPriority w:val="99"/>
    <w:semiHidden/>
    <w:rsid w:val="009D401C"/>
    <w:rPr>
      <w:rFonts w:ascii="Calibri" w:hAnsi="Calibri" w:cs="Calibri"/>
      <w:sz w:val="26"/>
    </w:rPr>
  </w:style>
  <w:style w:type="paragraph" w:styleId="NoSpacing">
    <w:name w:val="No Spacing"/>
    <w:link w:val="NoSpacingChar"/>
    <w:uiPriority w:val="99"/>
    <w:unhideWhenUsed/>
    <w:qFormat/>
    <w:rsid w:val="009D401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401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D401C"/>
    <w:rPr>
      <w:color w:val="0563C1" w:themeColor="hyperlink"/>
      <w:u w:val="single"/>
    </w:rPr>
  </w:style>
  <w:style w:type="character" w:styleId="UnresolvedMention">
    <w:name w:val="Unresolved Mention"/>
    <w:basedOn w:val="DefaultParagraphFont"/>
    <w:uiPriority w:val="99"/>
    <w:semiHidden/>
    <w:unhideWhenUsed/>
    <w:rsid w:val="009D401C"/>
    <w:rPr>
      <w:color w:val="605E5C"/>
      <w:shd w:val="clear" w:color="auto" w:fill="E1DFDD"/>
    </w:rPr>
  </w:style>
  <w:style w:type="paragraph" w:customStyle="1" w:styleId="Undertag">
    <w:name w:val="Undertag"/>
    <w:link w:val="UndertagChar"/>
    <w:autoRedefine/>
    <w:uiPriority w:val="5"/>
    <w:qFormat/>
    <w:rsid w:val="006161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61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16140"/>
    <w:rPr>
      <w:color w:val="833C0B" w:themeColor="accent2" w:themeShade="80"/>
    </w:rPr>
  </w:style>
  <w:style w:type="character" w:customStyle="1" w:styleId="AnalyticChar">
    <w:name w:val="Analytic Char"/>
    <w:basedOn w:val="DefaultParagraphFont"/>
    <w:link w:val="Analytic"/>
    <w:uiPriority w:val="5"/>
    <w:rsid w:val="00616140"/>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8E67B1"/>
    <w:pPr>
      <w:ind w:left="720"/>
      <w:jc w:val="both"/>
    </w:pPr>
    <w:rPr>
      <w:b/>
      <w:iCs/>
      <w:u w:val="single"/>
      <w:bdr w:val="single" w:sz="8" w:space="0" w:color="auto"/>
    </w:rPr>
  </w:style>
  <w:style w:type="paragraph" w:customStyle="1" w:styleId="Emphasize">
    <w:name w:val="Emphasize"/>
    <w:basedOn w:val="Normal"/>
    <w:uiPriority w:val="8"/>
    <w:qFormat/>
    <w:rsid w:val="009D40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D401C"/>
    <w:pPr>
      <w:spacing w:after="0" w:line="240" w:lineRule="auto"/>
    </w:pPr>
    <w:rPr>
      <w:u w:val="single"/>
    </w:rPr>
  </w:style>
  <w:style w:type="paragraph" w:customStyle="1" w:styleId="Emphasis1">
    <w:name w:val="Emphasis1"/>
    <w:basedOn w:val="Normal"/>
    <w:autoRedefine/>
    <w:uiPriority w:val="8"/>
    <w:qFormat/>
    <w:rsid w:val="009D401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D401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9D40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exisnexis.co.uk/legal/glossary/worker"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41208</Words>
  <Characters>234888</Characters>
  <Application>Microsoft Office Word</Application>
  <DocSecurity>0</DocSecurity>
  <Lines>1957</Lines>
  <Paragraphs>551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4</cp:revision>
  <dcterms:created xsi:type="dcterms:W3CDTF">2025-10-19T20:29:00Z</dcterms:created>
  <dcterms:modified xsi:type="dcterms:W3CDTF">2025-10-19T21:14:00Z</dcterms:modified>
</cp:coreProperties>
</file>