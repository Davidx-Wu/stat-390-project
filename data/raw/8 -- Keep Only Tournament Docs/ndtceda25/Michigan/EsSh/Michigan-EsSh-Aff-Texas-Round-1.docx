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FA68" w14:textId="35378637" w:rsidR="00374834" w:rsidRDefault="00374834" w:rsidP="00374834">
      <w:pPr>
        <w:pStyle w:val="Heading1"/>
      </w:pPr>
      <w:r>
        <w:t>1AC</w:t>
      </w:r>
      <w:r w:rsidR="004B0EB2">
        <w:t>---Round 1---Texas</w:t>
      </w:r>
    </w:p>
    <w:p w14:paraId="57820DC6" w14:textId="77777777" w:rsidR="003547E5" w:rsidRDefault="003547E5" w:rsidP="003547E5">
      <w:pPr>
        <w:pStyle w:val="Heading2"/>
      </w:pPr>
      <w:r>
        <w:t>Plan---1AC</w:t>
      </w:r>
    </w:p>
    <w:p w14:paraId="3945CCBE" w14:textId="4B121C35" w:rsidR="003547E5" w:rsidRPr="005D388F" w:rsidRDefault="003547E5" w:rsidP="00B6719A">
      <w:pPr>
        <w:pStyle w:val="Heading4"/>
      </w:pPr>
      <w:r>
        <w:t>The United States federal government should substantially strengthen collective bargaining rights for secondary actions.</w:t>
      </w:r>
    </w:p>
    <w:p w14:paraId="3E326237" w14:textId="45062BF5" w:rsidR="00374834" w:rsidRDefault="00443BE7" w:rsidP="00374834">
      <w:pPr>
        <w:pStyle w:val="Heading2"/>
      </w:pPr>
      <w:r>
        <w:t>Labor Leverage</w:t>
      </w:r>
      <w:r w:rsidR="00374834">
        <w:t>---1AC</w:t>
      </w:r>
    </w:p>
    <w:p w14:paraId="2DEEAA54" w14:textId="77777777" w:rsidR="00374834" w:rsidRDefault="00374834" w:rsidP="00374834">
      <w:pPr>
        <w:pStyle w:val="Analytics"/>
      </w:pPr>
      <w:r>
        <w:t>Advantage 1---</w:t>
      </w:r>
      <w:r w:rsidRPr="00362AB7">
        <w:rPr>
          <w:u w:val="single"/>
        </w:rPr>
        <w:t>LABOR LEVERAGE</w:t>
      </w:r>
      <w:r>
        <w:t>:</w:t>
      </w:r>
    </w:p>
    <w:p w14:paraId="380923E5" w14:textId="77777777" w:rsidR="00374834" w:rsidRPr="00D021BD" w:rsidRDefault="00374834" w:rsidP="00374834">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51B2D7B1" w14:textId="77777777" w:rsidR="00374834" w:rsidRPr="00D021BD" w:rsidRDefault="00374834" w:rsidP="0037483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509706D" w14:textId="77777777" w:rsidR="00374834" w:rsidRPr="00E34AB3" w:rsidRDefault="00374834" w:rsidP="00374834">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662AD83E" w14:textId="77777777" w:rsidR="00374834" w:rsidRPr="00E34AB3" w:rsidRDefault="00374834" w:rsidP="00374834">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14B6A9C7" w14:textId="77777777" w:rsidR="00374834" w:rsidRPr="00E34AB3" w:rsidRDefault="00374834" w:rsidP="00374834">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E9BF64F" w14:textId="77777777" w:rsidR="00374834" w:rsidRDefault="00374834" w:rsidP="00374834">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00450554" w14:textId="77777777" w:rsidR="00374834" w:rsidRPr="00E34AB3" w:rsidRDefault="00374834" w:rsidP="00374834">
      <w:pPr>
        <w:rPr>
          <w:sz w:val="16"/>
        </w:rPr>
      </w:pPr>
      <w:r>
        <w:rPr>
          <w:sz w:val="16"/>
        </w:rPr>
        <w:t>&lt;&lt;TEXT CONDENSED, NONE OMITTED&gt;&gt;</w:t>
      </w:r>
    </w:p>
    <w:p w14:paraId="72EA05B5" w14:textId="77777777" w:rsidR="00374834" w:rsidRPr="00D021BD" w:rsidRDefault="00374834" w:rsidP="00374834">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16E9F8AE" w14:textId="77777777" w:rsidR="00374834" w:rsidRDefault="00374834" w:rsidP="00374834">
      <w:pPr>
        <w:rPr>
          <w:sz w:val="16"/>
        </w:rPr>
      </w:pPr>
      <w:r>
        <w:rPr>
          <w:sz w:val="16"/>
        </w:rPr>
        <w:t>&lt;&lt;PARAGRAPH BREAKS RESUME&gt;&gt;</w:t>
      </w:r>
    </w:p>
    <w:p w14:paraId="28F5D9BE" w14:textId="77777777" w:rsidR="00374834" w:rsidRPr="0007763C" w:rsidRDefault="00374834" w:rsidP="00374834">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7AAF2024" w14:textId="77777777" w:rsidR="00374834" w:rsidRPr="0007763C" w:rsidRDefault="00374834" w:rsidP="00374834">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B710847" w14:textId="77777777" w:rsidR="00374834" w:rsidRPr="0007763C" w:rsidRDefault="00374834" w:rsidP="00374834">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A5767BB" w14:textId="77777777" w:rsidR="00374834" w:rsidRPr="0007763C" w:rsidRDefault="00374834" w:rsidP="00374834">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63345E6" w14:textId="77777777" w:rsidR="00374834" w:rsidRPr="0007763C" w:rsidRDefault="00374834" w:rsidP="00374834">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80D8802" w14:textId="77777777" w:rsidR="00374834" w:rsidRPr="0007763C" w:rsidRDefault="00374834" w:rsidP="00374834">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A278D85" w14:textId="77777777" w:rsidR="00374834" w:rsidRPr="0007763C" w:rsidRDefault="00374834" w:rsidP="00374834">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A6CE428" w14:textId="77777777" w:rsidR="00374834" w:rsidRDefault="00374834" w:rsidP="00374834">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E79BF40" w14:textId="77777777" w:rsidR="00374834" w:rsidRDefault="00374834" w:rsidP="00374834">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FAAE998" w14:textId="77777777" w:rsidR="00374834" w:rsidRPr="00391EF2" w:rsidRDefault="00374834" w:rsidP="00374834">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AD042E9" w14:textId="77777777" w:rsidR="00374834" w:rsidRPr="00836618" w:rsidRDefault="00374834" w:rsidP="00374834">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2A3C48E" w14:textId="77777777" w:rsidR="00374834" w:rsidRPr="00836618" w:rsidRDefault="00374834" w:rsidP="00374834">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4FB8423E" w14:textId="77777777" w:rsidR="00374834" w:rsidRPr="00836618" w:rsidRDefault="00374834" w:rsidP="00374834">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AD22960" w14:textId="77777777" w:rsidR="00374834" w:rsidRPr="00E203D3" w:rsidRDefault="00374834" w:rsidP="00374834">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1B8A3473" w14:textId="77777777" w:rsidR="00374834" w:rsidRPr="0041439C" w:rsidRDefault="00374834" w:rsidP="00374834">
      <w:pPr>
        <w:rPr>
          <w:sz w:val="16"/>
        </w:rPr>
      </w:pPr>
      <w:r w:rsidRPr="0041439C">
        <w:rPr>
          <w:sz w:val="16"/>
        </w:rPr>
        <w:t>Yet simply trying to resurrect the labor system the United States had in the 1950s will not do. The world has changed since then, exposing the labor system’s long-standing flaws.</w:t>
      </w:r>
    </w:p>
    <w:p w14:paraId="200ADAE6" w14:textId="77777777" w:rsidR="00374834" w:rsidRPr="0041439C" w:rsidRDefault="00374834" w:rsidP="00374834">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B7C6918" w14:textId="77777777" w:rsidR="00374834" w:rsidRDefault="00374834" w:rsidP="00374834">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ED898C2" w14:textId="77777777" w:rsidR="00374834" w:rsidRDefault="00374834" w:rsidP="00374834">
      <w:pPr>
        <w:pStyle w:val="Heading4"/>
      </w:pPr>
      <w:r>
        <w:t xml:space="preserve">Scenario one is </w:t>
      </w:r>
      <w:r w:rsidRPr="00E37AA8">
        <w:rPr>
          <w:u w:val="single"/>
        </w:rPr>
        <w:t>INEQUALITY</w:t>
      </w:r>
      <w:r>
        <w:t>:</w:t>
      </w:r>
    </w:p>
    <w:p w14:paraId="6669188D" w14:textId="77777777" w:rsidR="00374834" w:rsidRDefault="00374834" w:rsidP="00374834">
      <w:pPr>
        <w:pStyle w:val="Heading4"/>
      </w:pPr>
      <w:r>
        <w:t>Substantive strike power reverse causally solves inequality.</w:t>
      </w:r>
    </w:p>
    <w:p w14:paraId="68DFBD66" w14:textId="77777777" w:rsidR="00374834" w:rsidRPr="0031609B" w:rsidRDefault="00374834" w:rsidP="00374834">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6A71ECA3" w14:textId="77777777" w:rsidR="00374834" w:rsidRPr="0031609B" w:rsidRDefault="00374834" w:rsidP="00374834">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F900959" w14:textId="77777777" w:rsidR="00374834" w:rsidRPr="008E7E78" w:rsidRDefault="00374834" w:rsidP="00374834">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43C376E5" w14:textId="77777777" w:rsidR="00374834" w:rsidRDefault="00374834" w:rsidP="00374834">
      <w:pPr>
        <w:rPr>
          <w:sz w:val="16"/>
        </w:rPr>
      </w:pPr>
    </w:p>
    <w:p w14:paraId="3CB507AF" w14:textId="77777777" w:rsidR="00374834" w:rsidRDefault="00374834" w:rsidP="00374834">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7F48BE9" w14:textId="77777777" w:rsidR="00374834" w:rsidRPr="00442F81" w:rsidRDefault="00374834" w:rsidP="0037483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BA81A1F" w14:textId="77777777" w:rsidR="00374834" w:rsidRPr="00AD6FCB" w:rsidRDefault="00374834" w:rsidP="0037483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AFF051C" w14:textId="77777777" w:rsidR="00374834" w:rsidRPr="00AD6FCB" w:rsidRDefault="00374834" w:rsidP="00374834">
      <w:pPr>
        <w:rPr>
          <w:sz w:val="16"/>
        </w:rPr>
      </w:pPr>
      <w:r w:rsidRPr="00AD6FCB">
        <w:rPr>
          <w:sz w:val="16"/>
        </w:rPr>
        <w:t>&lt;&lt;TEXT CONDENSED, NONE OMITTED&gt;&gt;</w:t>
      </w:r>
    </w:p>
    <w:p w14:paraId="7473C196" w14:textId="77777777" w:rsidR="00374834" w:rsidRPr="00AD6FCB" w:rsidRDefault="00374834" w:rsidP="00374834">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7D67D19" w14:textId="77777777" w:rsidR="00374834" w:rsidRPr="00AD6FCB" w:rsidRDefault="00374834" w:rsidP="00374834">
      <w:pPr>
        <w:rPr>
          <w:sz w:val="16"/>
        </w:rPr>
      </w:pPr>
      <w:r w:rsidRPr="00AD6FCB">
        <w:rPr>
          <w:sz w:val="16"/>
        </w:rPr>
        <w:t>&lt;&lt;PARAGRAPH BREAKS RESUME&gt;&gt;</w:t>
      </w:r>
    </w:p>
    <w:p w14:paraId="1A89E740" w14:textId="77777777" w:rsidR="00374834" w:rsidRPr="00AD6FCB" w:rsidRDefault="00374834" w:rsidP="00374834">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7793A72" w14:textId="77777777" w:rsidR="00374834" w:rsidRPr="00AD6FCB" w:rsidRDefault="00374834" w:rsidP="00374834">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0C40A18" w14:textId="77777777" w:rsidR="00374834" w:rsidRPr="00AD6FCB" w:rsidRDefault="00374834" w:rsidP="0037483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BC41D06" w14:textId="77777777" w:rsidR="00374834" w:rsidRPr="00AD6FCB" w:rsidRDefault="00374834" w:rsidP="00374834">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D9A5501" w14:textId="77777777" w:rsidR="00374834" w:rsidRPr="00AD6FCB" w:rsidRDefault="00374834" w:rsidP="0037483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4BC01CC" w14:textId="77777777" w:rsidR="00374834" w:rsidRPr="00AD6FCB" w:rsidRDefault="00374834" w:rsidP="00374834">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B9DC175" w14:textId="77777777" w:rsidR="00374834" w:rsidRPr="00AD6FCB" w:rsidRDefault="00374834" w:rsidP="00374834">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E1370E1" w14:textId="77777777" w:rsidR="00374834" w:rsidRPr="00AD6FCB" w:rsidRDefault="00374834" w:rsidP="0037483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ADE5D9A" w14:textId="77777777" w:rsidR="00374834" w:rsidRPr="00AD6FCB" w:rsidRDefault="00374834" w:rsidP="00374834">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FB9AC25" w14:textId="77777777" w:rsidR="00374834" w:rsidRPr="00AD6FCB" w:rsidRDefault="00374834" w:rsidP="0037483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10DE10F" w14:textId="77777777" w:rsidR="00374834" w:rsidRPr="00AD6FCB" w:rsidRDefault="00374834" w:rsidP="00374834">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C7FB938" w14:textId="77777777" w:rsidR="00374834" w:rsidRPr="00AD6FCB" w:rsidRDefault="00374834" w:rsidP="0037483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AF158BC" w14:textId="77777777" w:rsidR="00374834" w:rsidRPr="00AD6FCB" w:rsidRDefault="00374834" w:rsidP="0037483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7E5F166" w14:textId="77777777" w:rsidR="00374834" w:rsidRPr="00AD6FCB" w:rsidRDefault="00374834" w:rsidP="00374834">
      <w:pPr>
        <w:rPr>
          <w:sz w:val="16"/>
        </w:rPr>
      </w:pPr>
      <w:r w:rsidRPr="00AD6FCB">
        <w:rPr>
          <w:sz w:val="16"/>
        </w:rPr>
        <w:t>Differential progress</w:t>
      </w:r>
    </w:p>
    <w:p w14:paraId="2B6AAC60" w14:textId="77777777" w:rsidR="00374834" w:rsidRPr="00AD6FCB" w:rsidRDefault="00374834" w:rsidP="00374834">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6639BF1" w14:textId="77777777" w:rsidR="00374834" w:rsidRPr="00AD6FCB" w:rsidRDefault="00374834" w:rsidP="0037483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66247D1" w14:textId="77777777" w:rsidR="00374834" w:rsidRPr="00AD6FCB" w:rsidRDefault="00374834" w:rsidP="00374834">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369D98B" w14:textId="77777777" w:rsidR="00374834" w:rsidRPr="00AD6FCB" w:rsidRDefault="00374834" w:rsidP="0037483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ECB8150" w14:textId="77777777" w:rsidR="00374834" w:rsidRPr="00AD6FCB" w:rsidRDefault="00374834" w:rsidP="00374834">
      <w:pPr>
        <w:rPr>
          <w:sz w:val="16"/>
        </w:rPr>
      </w:pPr>
      <w:r w:rsidRPr="00AD6FCB">
        <w:rPr>
          <w:sz w:val="16"/>
        </w:rPr>
        <w:t>Growth</w:t>
      </w:r>
    </w:p>
    <w:p w14:paraId="502CAF68" w14:textId="77777777" w:rsidR="00374834" w:rsidRPr="00AD6FCB" w:rsidRDefault="00374834" w:rsidP="00374834">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D51FE59" w14:textId="77777777" w:rsidR="00374834" w:rsidRDefault="00374834" w:rsidP="00374834">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D9786CE" w14:textId="77777777" w:rsidR="00374834" w:rsidRDefault="00374834" w:rsidP="00374834">
      <w:pPr>
        <w:pStyle w:val="Heading4"/>
      </w:pPr>
      <w:r>
        <w:t xml:space="preserve">Scenario two is </w:t>
      </w:r>
      <w:r w:rsidRPr="001B3F43">
        <w:rPr>
          <w:u w:val="single"/>
        </w:rPr>
        <w:t>DEMOCRACY</w:t>
      </w:r>
      <w:r>
        <w:t>:</w:t>
      </w:r>
    </w:p>
    <w:p w14:paraId="291B6AF3" w14:textId="77777777" w:rsidR="00374834" w:rsidRDefault="00374834" w:rsidP="00374834">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BE2A527" w14:textId="77777777" w:rsidR="00374834" w:rsidRPr="00D021BD" w:rsidRDefault="00374834" w:rsidP="0037483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0E67779" w14:textId="77777777" w:rsidR="00374834" w:rsidRPr="0007763C" w:rsidRDefault="00374834" w:rsidP="00374834">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0482408A" w14:textId="77777777" w:rsidR="00374834" w:rsidRPr="00C21F46" w:rsidRDefault="00374834" w:rsidP="00374834">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13F2B0F9" w14:textId="77777777" w:rsidR="00374834" w:rsidRPr="00C21F46" w:rsidRDefault="00374834" w:rsidP="00374834">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07BF4D5" w14:textId="77777777" w:rsidR="00374834" w:rsidRPr="00C21F46" w:rsidRDefault="00374834" w:rsidP="00374834">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E6C67F3" w14:textId="77777777" w:rsidR="00374834" w:rsidRPr="00C21F46" w:rsidRDefault="00374834" w:rsidP="00374834">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6FDC7D36" w14:textId="77777777" w:rsidR="00374834" w:rsidRPr="00353B1D" w:rsidRDefault="00374834" w:rsidP="00374834">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8BC79B3" w14:textId="77777777" w:rsidR="00374834" w:rsidRPr="00AD6FCB" w:rsidRDefault="00374834" w:rsidP="00374834">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195B63F" w14:textId="77777777" w:rsidR="00374834" w:rsidRPr="006D29A0" w:rsidRDefault="00374834" w:rsidP="00374834">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77D7039" w14:textId="77777777" w:rsidR="00374834" w:rsidRPr="006D29A0" w:rsidRDefault="00374834" w:rsidP="00374834">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4246EC62" w14:textId="77777777" w:rsidR="00374834" w:rsidRPr="000433BC" w:rsidRDefault="00374834" w:rsidP="00374834">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35E755DA" w14:textId="77777777" w:rsidR="00374834" w:rsidRPr="000433BC" w:rsidRDefault="00374834" w:rsidP="00374834">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06D55567" w14:textId="77777777" w:rsidR="00374834" w:rsidRDefault="00374834" w:rsidP="00374834">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413A15A7" w14:textId="77777777" w:rsidR="00374834" w:rsidRPr="000375C0" w:rsidRDefault="00374834" w:rsidP="00374834">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6C5D7B36" w14:textId="77777777" w:rsidR="00374834" w:rsidRPr="00885264" w:rsidRDefault="00374834" w:rsidP="00374834">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594CB4C3" w14:textId="77777777" w:rsidR="00374834" w:rsidRPr="00885264" w:rsidRDefault="00374834" w:rsidP="00374834">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EBF7747" w14:textId="77777777" w:rsidR="00374834" w:rsidRPr="00885264" w:rsidRDefault="00374834" w:rsidP="00374834">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24FC1D9" w14:textId="77777777" w:rsidR="00374834" w:rsidRPr="00885264" w:rsidRDefault="00374834" w:rsidP="00374834">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08CC80C5" w14:textId="77777777" w:rsidR="00374834" w:rsidRPr="00885264" w:rsidRDefault="00374834" w:rsidP="00374834">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874BE5D" w14:textId="77777777" w:rsidR="00374834" w:rsidRPr="00885264" w:rsidRDefault="00374834" w:rsidP="00374834">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1B7C37D" w14:textId="77777777" w:rsidR="00374834" w:rsidRPr="00885264" w:rsidRDefault="00374834" w:rsidP="00374834">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1D353C0" w14:textId="77777777" w:rsidR="00374834" w:rsidRPr="00885264" w:rsidRDefault="00374834" w:rsidP="00374834">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340AF36" w14:textId="77777777" w:rsidR="00374834" w:rsidRPr="00885264" w:rsidRDefault="00374834" w:rsidP="00374834">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38E88E1" w14:textId="77777777" w:rsidR="00374834" w:rsidRDefault="00374834" w:rsidP="00374834">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2E25E68C" w14:textId="77777777" w:rsidR="00374834" w:rsidRDefault="00374834" w:rsidP="00374834">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7F0A5548" w14:textId="77777777" w:rsidR="00374834" w:rsidRPr="002A6C51" w:rsidRDefault="00374834" w:rsidP="00374834">
      <w:pPr>
        <w:rPr>
          <w:sz w:val="16"/>
          <w:szCs w:val="16"/>
        </w:rPr>
      </w:pPr>
      <w:r w:rsidRPr="002A6C51">
        <w:rPr>
          <w:sz w:val="16"/>
          <w:szCs w:val="16"/>
        </w:rPr>
        <w:t>*Edited for Language</w:t>
      </w:r>
    </w:p>
    <w:p w14:paraId="4A76B5D9" w14:textId="77777777" w:rsidR="00374834" w:rsidRPr="001645AC" w:rsidRDefault="00374834" w:rsidP="00374834">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472B2810" w14:textId="77777777" w:rsidR="00374834" w:rsidRPr="001645AC" w:rsidRDefault="00374834" w:rsidP="00374834">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5DACCCAC" w14:textId="77777777" w:rsidR="00374834" w:rsidRPr="003F15B3" w:rsidRDefault="00374834" w:rsidP="00374834">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4934BAAD" w14:textId="77777777" w:rsidR="00374834" w:rsidRPr="001645AC" w:rsidRDefault="00374834" w:rsidP="00374834">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06EA50AC" w14:textId="77777777" w:rsidR="00374834" w:rsidRPr="003F15B3" w:rsidRDefault="00374834" w:rsidP="00374834">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66259772" w14:textId="77777777" w:rsidR="00374834" w:rsidRPr="001645AC" w:rsidRDefault="00374834" w:rsidP="00374834">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4B2FDCC3" w14:textId="77777777" w:rsidR="00374834" w:rsidRPr="00F97A37" w:rsidRDefault="00374834" w:rsidP="00374834">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0634F158" w14:textId="77777777" w:rsidR="00374834" w:rsidRPr="00F97A37" w:rsidRDefault="00374834" w:rsidP="00374834">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381B81E7" w14:textId="77777777" w:rsidR="00374834" w:rsidRPr="00F97A37" w:rsidRDefault="00374834" w:rsidP="00374834">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125358F5" w14:textId="77777777" w:rsidR="00374834" w:rsidRPr="001645AC" w:rsidRDefault="00374834" w:rsidP="00374834">
      <w:pPr>
        <w:rPr>
          <w:rStyle w:val="Emphasis"/>
        </w:rPr>
      </w:pPr>
      <w:r w:rsidRPr="00F97A37">
        <w:rPr>
          <w:rStyle w:val="Emphasis"/>
        </w:rPr>
        <w:t>Rise of the Totalitarian Subject</w:t>
      </w:r>
    </w:p>
    <w:p w14:paraId="228860E9" w14:textId="77777777" w:rsidR="00374834" w:rsidRPr="000D23F4" w:rsidRDefault="00374834" w:rsidP="00374834">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64FA7D12" w14:textId="77777777" w:rsidR="00374834" w:rsidRPr="000D23F4" w:rsidRDefault="00374834" w:rsidP="00374834">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789CFEBE" w14:textId="77777777" w:rsidR="00374834" w:rsidRPr="001645AC" w:rsidRDefault="00374834" w:rsidP="00374834">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39E5ABBF" w14:textId="77777777" w:rsidR="00374834" w:rsidRPr="001645AC" w:rsidRDefault="00374834" w:rsidP="00374834">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3AFA8771" w14:textId="77777777" w:rsidR="00374834" w:rsidRPr="001645AC" w:rsidRDefault="00374834" w:rsidP="00374834">
      <w:pPr>
        <w:rPr>
          <w:sz w:val="16"/>
        </w:rPr>
      </w:pPr>
      <w:r w:rsidRPr="001645AC">
        <w:rPr>
          <w:sz w:val="16"/>
        </w:rPr>
        <w:t>The Struggle for Youth and Democracy</w:t>
      </w:r>
    </w:p>
    <w:p w14:paraId="382AD7B6" w14:textId="77777777" w:rsidR="00374834" w:rsidRPr="001645AC" w:rsidRDefault="00374834" w:rsidP="00374834">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5EA23CE7" w14:textId="77777777" w:rsidR="00374834" w:rsidRPr="001645AC" w:rsidRDefault="00374834" w:rsidP="00374834">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11075751" w14:textId="77777777" w:rsidR="00374834" w:rsidRPr="001645AC" w:rsidRDefault="00374834" w:rsidP="00374834">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61AD7965" w14:textId="77777777" w:rsidR="00374834" w:rsidRPr="001645AC" w:rsidRDefault="00374834" w:rsidP="00374834">
      <w:pPr>
        <w:rPr>
          <w:rStyle w:val="Emphasis"/>
        </w:rPr>
      </w:pPr>
      <w:r w:rsidRPr="001645AC">
        <w:rPr>
          <w:sz w:val="16"/>
        </w:rPr>
        <w:t xml:space="preserve">The New Year’s </w:t>
      </w:r>
      <w:r w:rsidRPr="001645AC">
        <w:rPr>
          <w:rStyle w:val="Emphasis"/>
        </w:rPr>
        <w:t>Call to Resistance: Hope in the Face of Fascism</w:t>
      </w:r>
    </w:p>
    <w:p w14:paraId="5716EFA8" w14:textId="77777777" w:rsidR="00374834" w:rsidRPr="001645AC" w:rsidRDefault="00374834" w:rsidP="00374834">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25F4E350" w14:textId="77777777" w:rsidR="00374834" w:rsidRPr="001645AC" w:rsidRDefault="00374834" w:rsidP="00374834">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3EC14164" w14:textId="77777777" w:rsidR="00374834" w:rsidRPr="001645AC" w:rsidRDefault="00374834" w:rsidP="00374834">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16F65E31" w14:textId="77777777" w:rsidR="00374834" w:rsidRPr="001645AC" w:rsidRDefault="00374834" w:rsidP="00374834">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04882E82" w14:textId="77777777" w:rsidR="00374834" w:rsidRPr="001645AC" w:rsidRDefault="00374834" w:rsidP="00374834">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776CE73F" w14:textId="77777777" w:rsidR="00374834" w:rsidRPr="001645AC" w:rsidRDefault="00374834" w:rsidP="00374834">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27F05AAB" w14:textId="77777777" w:rsidR="00374834" w:rsidRPr="003F6EEB" w:rsidRDefault="00374834" w:rsidP="00374834">
      <w:pPr>
        <w:rPr>
          <w:sz w:val="16"/>
        </w:rPr>
      </w:pPr>
    </w:p>
    <w:p w14:paraId="4AD3127C" w14:textId="77777777" w:rsidR="00374834" w:rsidRDefault="00374834" w:rsidP="00374834">
      <w:pPr>
        <w:pStyle w:val="Heading4"/>
      </w:pPr>
      <w:r>
        <w:t xml:space="preserve">Only the plan makes the right to strike substantive and overcomes legal ambiguity that impedes bargaining. </w:t>
      </w:r>
    </w:p>
    <w:p w14:paraId="1E78FA03" w14:textId="77777777" w:rsidR="00374834" w:rsidRPr="00803EE4" w:rsidRDefault="00374834" w:rsidP="0037483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21C0C33" w14:textId="77777777" w:rsidR="00374834" w:rsidRPr="008821CB" w:rsidRDefault="00374834" w:rsidP="00374834">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90CC277" w14:textId="77777777" w:rsidR="00374834" w:rsidRPr="008821CB" w:rsidRDefault="00374834" w:rsidP="00374834">
      <w:pPr>
        <w:rPr>
          <w:sz w:val="16"/>
          <w:szCs w:val="16"/>
        </w:rPr>
      </w:pPr>
      <w:r w:rsidRPr="008821CB">
        <w:rPr>
          <w:sz w:val="16"/>
          <w:szCs w:val="16"/>
        </w:rPr>
        <w:t>A. The “Right” to Strike</w:t>
      </w:r>
    </w:p>
    <w:p w14:paraId="698D2313" w14:textId="77777777" w:rsidR="00374834" w:rsidRPr="008821CB" w:rsidRDefault="00374834" w:rsidP="00374834">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687738E" w14:textId="77777777" w:rsidR="00374834" w:rsidRPr="008821CB" w:rsidRDefault="00374834" w:rsidP="00374834">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568FEC0" w14:textId="77777777" w:rsidR="00374834" w:rsidRPr="008821CB" w:rsidRDefault="00374834" w:rsidP="00374834">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80208BB" w14:textId="77777777" w:rsidR="00374834" w:rsidRPr="008821CB" w:rsidRDefault="00374834" w:rsidP="00374834">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115C6DF" w14:textId="77777777" w:rsidR="00374834" w:rsidRPr="008821CB" w:rsidRDefault="00374834" w:rsidP="00374834">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B7B4A28" w14:textId="77777777" w:rsidR="00374834" w:rsidRPr="008821CB" w:rsidRDefault="00374834" w:rsidP="00374834">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3D89EA5" w14:textId="77777777" w:rsidR="00374834" w:rsidRPr="00803EE4" w:rsidRDefault="00374834" w:rsidP="00374834">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84B100A" w14:textId="77777777" w:rsidR="00374834" w:rsidRPr="008821CB" w:rsidRDefault="00374834" w:rsidP="00374834">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2B2F8EB" w14:textId="77777777" w:rsidR="00374834" w:rsidRPr="008821CB" w:rsidRDefault="00374834" w:rsidP="00374834">
      <w:pPr>
        <w:rPr>
          <w:sz w:val="16"/>
          <w:szCs w:val="16"/>
        </w:rPr>
      </w:pPr>
      <w:r w:rsidRPr="008821CB">
        <w:rPr>
          <w:sz w:val="16"/>
          <w:szCs w:val="16"/>
        </w:rPr>
        <w:t>B. The Limits of Legal Categories</w:t>
      </w:r>
    </w:p>
    <w:p w14:paraId="67042C6E" w14:textId="77777777" w:rsidR="00374834" w:rsidRPr="008821CB" w:rsidRDefault="00374834" w:rsidP="00374834">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62968BB" w14:textId="77777777" w:rsidR="00374834" w:rsidRPr="008821CB" w:rsidRDefault="00374834" w:rsidP="00374834">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DA38F93" w14:textId="77777777" w:rsidR="00374834" w:rsidRPr="008821CB" w:rsidRDefault="00374834" w:rsidP="00374834">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6C7B260" w14:textId="77777777" w:rsidR="00374834" w:rsidRPr="008821CB" w:rsidRDefault="00374834" w:rsidP="00374834">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612DAA6" w14:textId="77777777" w:rsidR="00374834" w:rsidRPr="008821CB" w:rsidRDefault="00374834" w:rsidP="00374834">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C5B00FA" w14:textId="77777777" w:rsidR="00374834" w:rsidRPr="008821CB" w:rsidRDefault="00374834" w:rsidP="00374834">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A413529" w14:textId="77777777" w:rsidR="00374834" w:rsidRPr="00803EE4" w:rsidRDefault="00374834" w:rsidP="00374834">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2A14487" w14:textId="77777777" w:rsidR="00374834" w:rsidRPr="00AA791A" w:rsidRDefault="00374834" w:rsidP="00374834">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FCED8B1" w14:textId="77777777" w:rsidR="00374834" w:rsidRPr="00652A80" w:rsidRDefault="00374834" w:rsidP="00374834">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D5BDCA3" w14:textId="77777777" w:rsidR="00374834" w:rsidRPr="00AD3BE5" w:rsidRDefault="00374834" w:rsidP="00374834">
      <w:pPr>
        <w:rPr>
          <w:sz w:val="16"/>
        </w:rPr>
      </w:pPr>
      <w:r w:rsidRPr="00AD3BE5">
        <w:rPr>
          <w:sz w:val="16"/>
        </w:rPr>
        <w:t>C. Alternate Visions</w:t>
      </w:r>
    </w:p>
    <w:p w14:paraId="382C26FE" w14:textId="77777777" w:rsidR="00374834" w:rsidRPr="00652A80" w:rsidRDefault="00374834" w:rsidP="00374834">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10E0A695" w14:textId="77777777" w:rsidR="00374834" w:rsidRPr="00652A80" w:rsidRDefault="00374834" w:rsidP="00374834">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15636079" w14:textId="77777777" w:rsidR="00374834" w:rsidRPr="00652A80" w:rsidRDefault="00374834" w:rsidP="00374834">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078BA3B" w14:textId="77777777" w:rsidR="00374834" w:rsidRPr="003F6EEB" w:rsidRDefault="00374834" w:rsidP="00374834">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28D2CB8" w14:textId="77777777" w:rsidR="00374834" w:rsidRPr="003F6EEB" w:rsidRDefault="00374834" w:rsidP="00374834">
      <w:pPr>
        <w:rPr>
          <w:sz w:val="16"/>
        </w:rPr>
      </w:pPr>
      <w:r w:rsidRPr="003F6EEB">
        <w:rPr>
          <w:sz w:val="16"/>
        </w:rPr>
        <w:t>III. labor’s twenty-first century challenge to neoliberalism: striking in a new gilded age</w:t>
      </w:r>
    </w:p>
    <w:p w14:paraId="0CF96D08" w14:textId="77777777" w:rsidR="00374834" w:rsidRPr="003F6EEB" w:rsidRDefault="00374834" w:rsidP="00374834">
      <w:pPr>
        <w:rPr>
          <w:sz w:val="16"/>
        </w:rPr>
      </w:pPr>
      <w:r w:rsidRPr="003F6EEB">
        <w:rPr>
          <w:sz w:val="16"/>
        </w:rPr>
        <w:t>A. Work Law in Political Economic Context</w:t>
      </w:r>
    </w:p>
    <w:p w14:paraId="57D88BBE" w14:textId="77777777" w:rsidR="00374834" w:rsidRPr="003F6EEB" w:rsidRDefault="00374834" w:rsidP="00374834">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975EEF0" w14:textId="77777777" w:rsidR="00374834" w:rsidRDefault="00374834" w:rsidP="00374834">
      <w:pPr>
        <w:pStyle w:val="Heading4"/>
      </w:pPr>
      <w:r>
        <w:t xml:space="preserve">Secondary strikes are </w:t>
      </w:r>
      <w:r w:rsidRPr="00112AC9">
        <w:rPr>
          <w:u w:val="single"/>
        </w:rPr>
        <w:t>key</w:t>
      </w:r>
      <w:r>
        <w:t>:</w:t>
      </w:r>
    </w:p>
    <w:p w14:paraId="2C5C2AC8" w14:textId="77777777" w:rsidR="00374834" w:rsidRDefault="00374834" w:rsidP="00374834">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6E1F9F8" w14:textId="77777777" w:rsidR="00374834" w:rsidRPr="00AC690B" w:rsidRDefault="00374834" w:rsidP="00374834">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63F8B98" w14:textId="77777777" w:rsidR="00374834" w:rsidRPr="00D95BC2" w:rsidRDefault="00374834" w:rsidP="00374834">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4EDAFA4B" w14:textId="77777777" w:rsidR="00374834" w:rsidRPr="00D04554" w:rsidRDefault="00374834" w:rsidP="00374834">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1C0F24D" w14:textId="77777777" w:rsidR="00374834" w:rsidRDefault="00374834" w:rsidP="00374834">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221C52C2" w14:textId="77777777" w:rsidR="00374834" w:rsidRPr="00814540" w:rsidRDefault="00374834" w:rsidP="00374834">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39FADB3" w14:textId="77777777" w:rsidR="00374834" w:rsidRPr="006A29F5" w:rsidRDefault="00374834" w:rsidP="00374834">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FD781F9" w14:textId="77777777" w:rsidR="00374834" w:rsidRPr="006A29F5" w:rsidRDefault="00374834" w:rsidP="00374834">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9A1EE0B" w14:textId="77777777" w:rsidR="00374834" w:rsidRPr="00814540" w:rsidRDefault="00374834" w:rsidP="00374834">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34360BDD" w14:textId="77777777" w:rsidR="00374834" w:rsidRPr="00BE4605" w:rsidRDefault="00374834" w:rsidP="00374834">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1871FE65" w14:textId="77777777" w:rsidR="00374834" w:rsidRPr="00BE4605" w:rsidRDefault="00374834" w:rsidP="00374834">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68392BC0" w14:textId="77777777" w:rsidR="00374834" w:rsidRPr="00FE4701" w:rsidRDefault="00374834" w:rsidP="00374834">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4505464" w14:textId="77777777" w:rsidR="00374834" w:rsidRPr="00112AC9" w:rsidRDefault="00374834" w:rsidP="00374834">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48C272E5" w14:textId="77777777" w:rsidR="00374834" w:rsidRDefault="00374834" w:rsidP="00374834">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66BE8AB0" w14:textId="77777777" w:rsidR="00374834" w:rsidRPr="00450294" w:rsidRDefault="00374834" w:rsidP="0037483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6DB776D" w14:textId="77777777" w:rsidR="00374834" w:rsidRPr="00450294" w:rsidRDefault="00374834" w:rsidP="00374834">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1C81633F" w14:textId="77777777" w:rsidR="00374834" w:rsidRPr="00A26C3F" w:rsidRDefault="00374834" w:rsidP="00374834">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2AC928C7" w14:textId="77777777" w:rsidR="00374834" w:rsidRPr="00450294" w:rsidRDefault="00374834" w:rsidP="00374834">
      <w:pPr>
        <w:rPr>
          <w:sz w:val="16"/>
        </w:rPr>
      </w:pPr>
      <w:r w:rsidRPr="00450294">
        <w:rPr>
          <w:sz w:val="16"/>
        </w:rPr>
        <w:t>B. Striking as Political</w:t>
      </w:r>
    </w:p>
    <w:p w14:paraId="022E1950" w14:textId="77777777" w:rsidR="00374834" w:rsidRPr="00450294" w:rsidRDefault="00374834" w:rsidP="00374834">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D8DBC53" w14:textId="77777777" w:rsidR="00374834" w:rsidRPr="00450294" w:rsidRDefault="00374834" w:rsidP="00374834">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017E80B8" w14:textId="77777777" w:rsidR="00374834" w:rsidRPr="005C5EF9" w:rsidRDefault="00374834" w:rsidP="00374834">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6D1CBEAD" w14:textId="77777777" w:rsidR="00374834" w:rsidRPr="005C5EF9" w:rsidRDefault="00374834" w:rsidP="00374834">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02CBD6A8" w14:textId="77777777" w:rsidR="00374834" w:rsidRPr="00A26C3F" w:rsidRDefault="00374834" w:rsidP="00374834">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60F6A7F2" w14:textId="77777777" w:rsidR="00374834" w:rsidRPr="006822EA" w:rsidRDefault="00374834" w:rsidP="00374834">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7195E29A" w14:textId="77777777" w:rsidR="00374834" w:rsidRPr="006822EA" w:rsidRDefault="00374834" w:rsidP="00374834">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E23302C" w14:textId="77777777" w:rsidR="00374834" w:rsidRPr="006822EA" w:rsidRDefault="00374834" w:rsidP="00374834">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46FBD622" w14:textId="77777777" w:rsidR="00374834" w:rsidRPr="006822EA" w:rsidRDefault="00374834" w:rsidP="00374834">
      <w:pPr>
        <w:rPr>
          <w:rStyle w:val="StyleUnderline"/>
        </w:rPr>
      </w:pPr>
    </w:p>
    <w:p w14:paraId="4652C180" w14:textId="77777777" w:rsidR="00374834" w:rsidRDefault="00374834" w:rsidP="00374834">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FD61B99" w14:textId="77777777" w:rsidR="00374834" w:rsidRDefault="00374834" w:rsidP="0037483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3ED9D18" w14:textId="77777777" w:rsidR="00374834" w:rsidRPr="00DF1EEC" w:rsidRDefault="00374834" w:rsidP="00374834">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DB05365" w14:textId="77777777" w:rsidR="00374834" w:rsidRPr="008B5047" w:rsidRDefault="00374834" w:rsidP="00374834">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07C33F2" w14:textId="77777777" w:rsidR="00374834" w:rsidRPr="008B5047" w:rsidRDefault="00374834" w:rsidP="0037483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7E16DC2" w14:textId="77777777" w:rsidR="00374834" w:rsidRPr="008B5047" w:rsidRDefault="00374834" w:rsidP="00374834">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5E3C70B6" w14:textId="77777777" w:rsidR="00374834" w:rsidRPr="008B5047" w:rsidRDefault="00374834" w:rsidP="00374834">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FBCD520" w14:textId="77777777" w:rsidR="00374834" w:rsidRPr="008B5047" w:rsidRDefault="00374834" w:rsidP="00374834">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A4912C1" w14:textId="77777777" w:rsidR="00374834" w:rsidRPr="00DF1EEC" w:rsidRDefault="00374834" w:rsidP="00374834">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0613FB2" w14:textId="77777777" w:rsidR="00374834" w:rsidRPr="00DF1EEC" w:rsidRDefault="00374834" w:rsidP="00374834">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DD55161" w14:textId="77777777" w:rsidR="00374834" w:rsidRDefault="00374834" w:rsidP="00374834">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B9FB52D" w14:textId="77777777" w:rsidR="00374834" w:rsidRDefault="00374834" w:rsidP="00374834">
      <w:pPr>
        <w:pStyle w:val="Heading4"/>
      </w:pPr>
      <w:r>
        <w:t xml:space="preserve">Secondary strikes are </w:t>
      </w:r>
      <w:r w:rsidRPr="001B3547">
        <w:rPr>
          <w:u w:val="single"/>
        </w:rPr>
        <w:t>successful</w:t>
      </w:r>
      <w:r>
        <w:t xml:space="preserve"> and </w:t>
      </w:r>
      <w:r w:rsidRPr="001B3547">
        <w:rPr>
          <w:u w:val="single"/>
        </w:rPr>
        <w:t>spillover</w:t>
      </w:r>
      <w:r>
        <w:t>.</w:t>
      </w:r>
    </w:p>
    <w:p w14:paraId="68F67DC0" w14:textId="77777777" w:rsidR="00374834" w:rsidRPr="00DC7A55" w:rsidRDefault="00374834" w:rsidP="00374834">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3431913" w14:textId="77777777" w:rsidR="00374834" w:rsidRPr="00D50C6A" w:rsidRDefault="00374834" w:rsidP="00374834">
      <w:pPr>
        <w:rPr>
          <w:sz w:val="16"/>
        </w:rPr>
      </w:pPr>
      <w:r w:rsidRPr="00D50C6A">
        <w:rPr>
          <w:sz w:val="16"/>
        </w:rPr>
        <w:t>The PRO Act would broadly address the current power imbalance between workers and owners in the U.S. labor market.</w:t>
      </w:r>
    </w:p>
    <w:p w14:paraId="5025BE13" w14:textId="77777777" w:rsidR="00374834" w:rsidRPr="00D50C6A" w:rsidRDefault="00374834" w:rsidP="00374834">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2F9C661" w14:textId="77777777" w:rsidR="00374834" w:rsidRPr="00D50C6A" w:rsidRDefault="00374834" w:rsidP="00374834">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533C4B28" w14:textId="77777777" w:rsidR="00374834" w:rsidRPr="00D50C6A" w:rsidRDefault="00374834" w:rsidP="00374834">
      <w:pPr>
        <w:rPr>
          <w:sz w:val="16"/>
        </w:rPr>
      </w:pPr>
      <w:r w:rsidRPr="00D50C6A">
        <w:rPr>
          <w:sz w:val="16"/>
        </w:rPr>
        <w:t>The PRO Act clarifies that workers have a right to strike under the First Amendment of the U.S. Constitution.</w:t>
      </w:r>
    </w:p>
    <w:p w14:paraId="4B1C2827" w14:textId="77777777" w:rsidR="00374834" w:rsidRPr="00D50C6A" w:rsidRDefault="00374834" w:rsidP="00374834">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123D4C38" w14:textId="77777777" w:rsidR="00374834" w:rsidRPr="00D50C6A" w:rsidRDefault="00374834" w:rsidP="00374834">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4A1B0F9" w14:textId="77777777" w:rsidR="00374834" w:rsidRPr="00DC7A55" w:rsidRDefault="00374834" w:rsidP="00374834">
      <w:pPr>
        <w:rPr>
          <w:sz w:val="16"/>
        </w:rPr>
      </w:pPr>
      <w:r w:rsidRPr="00DC7A55">
        <w:rPr>
          <w:sz w:val="16"/>
        </w:rPr>
        <w:t>The PRO Act makes it easier for interested workers to organize into a union through fair elections.</w:t>
      </w:r>
    </w:p>
    <w:p w14:paraId="5A0F15E0" w14:textId="77777777" w:rsidR="00374834" w:rsidRPr="00DC7A55" w:rsidRDefault="00374834" w:rsidP="00374834">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FC70EEA" w14:textId="77777777" w:rsidR="00374834" w:rsidRPr="00DC7A55" w:rsidRDefault="00374834" w:rsidP="00374834">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293E6FF" w14:textId="77777777" w:rsidR="00374834" w:rsidRPr="00DC7A55" w:rsidRDefault="00374834" w:rsidP="00374834">
      <w:pPr>
        <w:rPr>
          <w:sz w:val="16"/>
        </w:rPr>
      </w:pPr>
      <w:r w:rsidRPr="00DC7A55">
        <w:rPr>
          <w:sz w:val="16"/>
        </w:rPr>
        <w:t>The PRO Act cracks down on employers misclassifying their workers as independent contractors and other abuses.</w:t>
      </w:r>
    </w:p>
    <w:p w14:paraId="5F11A31F" w14:textId="77777777" w:rsidR="00374834" w:rsidRPr="00DC7A55" w:rsidRDefault="00374834" w:rsidP="00374834">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42ABB7F9" w14:textId="77777777" w:rsidR="00374834" w:rsidRPr="00DC7A55" w:rsidRDefault="00374834" w:rsidP="00374834">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50BDB1E2" w14:textId="77777777" w:rsidR="00374834" w:rsidRPr="00DC7A55" w:rsidRDefault="00374834" w:rsidP="00374834">
      <w:pPr>
        <w:rPr>
          <w:sz w:val="16"/>
        </w:rPr>
      </w:pPr>
      <w:r w:rsidRPr="00DC7A55">
        <w:rPr>
          <w:sz w:val="16"/>
        </w:rPr>
        <w:t>Measures such as the PRO Act are part of a broader movement to reform U.S. labor law so that rebalanced worker power ensures broadly shared growth.</w:t>
      </w:r>
    </w:p>
    <w:p w14:paraId="185E108F" w14:textId="77777777" w:rsidR="00374834" w:rsidRPr="00DC7A55" w:rsidRDefault="00374834" w:rsidP="00374834">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BADEF2D" w14:textId="77777777" w:rsidR="00374834" w:rsidRDefault="00374834" w:rsidP="00374834"/>
    <w:p w14:paraId="0ABD7827" w14:textId="77777777" w:rsidR="00374834" w:rsidRPr="005D388F" w:rsidRDefault="00374834" w:rsidP="00374834"/>
    <w:p w14:paraId="21B72BBD" w14:textId="77777777" w:rsidR="00374834" w:rsidRPr="005D388F" w:rsidRDefault="00374834" w:rsidP="00374834"/>
    <w:p w14:paraId="0B15B4A6" w14:textId="77777777" w:rsidR="00374834" w:rsidRPr="005D388F" w:rsidRDefault="00374834" w:rsidP="00374834"/>
    <w:p w14:paraId="5AC0069D" w14:textId="77777777" w:rsidR="00374834" w:rsidRDefault="00374834" w:rsidP="00374834">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3CAABB9" w14:textId="77777777" w:rsidR="00374834" w:rsidRPr="00362AB7" w:rsidRDefault="00374834" w:rsidP="00374834">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12AA741" w14:textId="77777777" w:rsidR="00374834" w:rsidRPr="0090378E" w:rsidRDefault="00374834" w:rsidP="00374834">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3C5F5AA8" w14:textId="77777777" w:rsidR="00374834" w:rsidRPr="0090378E" w:rsidRDefault="00374834" w:rsidP="00374834">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125A40B" w14:textId="77777777" w:rsidR="00374834" w:rsidRPr="0090378E" w:rsidRDefault="00374834" w:rsidP="00374834">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C12F8A4" w14:textId="77777777" w:rsidR="00374834" w:rsidRPr="0090378E" w:rsidRDefault="00374834" w:rsidP="00374834">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ED9595C" w14:textId="77777777" w:rsidR="00374834" w:rsidRPr="0090378E" w:rsidRDefault="00374834" w:rsidP="00374834">
      <w:pPr>
        <w:rPr>
          <w:sz w:val="16"/>
        </w:rPr>
      </w:pPr>
      <w:r w:rsidRPr="0090378E">
        <w:rPr>
          <w:sz w:val="16"/>
        </w:rPr>
        <w:t>How the spirit of the right to strike is being ‘killed’ in Europe</w:t>
      </w:r>
    </w:p>
    <w:p w14:paraId="0345F797" w14:textId="77777777" w:rsidR="00374834" w:rsidRPr="0090378E" w:rsidRDefault="00374834" w:rsidP="00374834">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E38152D" w14:textId="77777777" w:rsidR="00374834" w:rsidRPr="0090378E" w:rsidRDefault="00374834" w:rsidP="00374834">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8913777" w14:textId="77777777" w:rsidR="00374834" w:rsidRPr="0090378E" w:rsidRDefault="00374834" w:rsidP="00374834">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3609B216" w14:textId="77777777" w:rsidR="00374834" w:rsidRPr="0090378E" w:rsidRDefault="00374834" w:rsidP="00374834">
      <w:pPr>
        <w:rPr>
          <w:sz w:val="16"/>
        </w:rPr>
      </w:pPr>
      <w:r w:rsidRPr="0090378E">
        <w:rPr>
          <w:sz w:val="16"/>
        </w:rPr>
        <w:t>Stéphane Sirot, French historian, specialist in the sociology of strikes, trade unionism and social relations.</w:t>
      </w:r>
    </w:p>
    <w:p w14:paraId="2D01D860" w14:textId="77777777" w:rsidR="00374834" w:rsidRPr="0090378E" w:rsidRDefault="00374834" w:rsidP="00374834">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AD6A14F" w14:textId="77777777" w:rsidR="00374834" w:rsidRPr="0090378E" w:rsidRDefault="00374834" w:rsidP="00374834">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6F723A6" w14:textId="77777777" w:rsidR="00374834" w:rsidRPr="0090378E" w:rsidRDefault="00374834" w:rsidP="00374834">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21F69E0" w14:textId="77777777" w:rsidR="00374834" w:rsidRPr="0090378E" w:rsidRDefault="00374834" w:rsidP="00374834">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6A2D96A8" w14:textId="77777777" w:rsidR="00374834" w:rsidRDefault="00374834" w:rsidP="00374834">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1F99487" w14:textId="77777777" w:rsidR="00374834" w:rsidRPr="00207B8E" w:rsidRDefault="00374834" w:rsidP="00374834">
      <w:pPr>
        <w:pStyle w:val="Heading4"/>
      </w:pPr>
      <w:r>
        <w:t xml:space="preserve">Far-right populism </w:t>
      </w:r>
      <w:r w:rsidRPr="00362AB7">
        <w:rPr>
          <w:u w:val="single"/>
        </w:rPr>
        <w:t>guarantees</w:t>
      </w:r>
      <w:r>
        <w:t xml:space="preserve"> nuclear use.</w:t>
      </w:r>
    </w:p>
    <w:p w14:paraId="0EC3F5A8" w14:textId="77777777" w:rsidR="00374834" w:rsidRPr="0011126D" w:rsidRDefault="00374834" w:rsidP="00374834">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EB3F631" w14:textId="77777777" w:rsidR="00374834" w:rsidRPr="0011126D" w:rsidRDefault="00374834" w:rsidP="00374834">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28F86635" w14:textId="77777777" w:rsidR="00374834" w:rsidRPr="0011126D" w:rsidRDefault="00374834" w:rsidP="00374834">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C75BFC4" w14:textId="77777777" w:rsidR="00374834" w:rsidRPr="0011126D" w:rsidRDefault="00374834" w:rsidP="00374834">
      <w:pPr>
        <w:rPr>
          <w:sz w:val="16"/>
          <w:szCs w:val="16"/>
        </w:rPr>
      </w:pPr>
      <w:r w:rsidRPr="0011126D">
        <w:rPr>
          <w:sz w:val="16"/>
          <w:szCs w:val="16"/>
        </w:rPr>
        <w:t>Questioning Meier and Vieluf’s faith in the establishment</w:t>
      </w:r>
    </w:p>
    <w:p w14:paraId="2C4AAB1B" w14:textId="77777777" w:rsidR="00374834" w:rsidRPr="0011126D" w:rsidRDefault="00374834" w:rsidP="00374834">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792E9AC" w14:textId="77777777" w:rsidR="00374834" w:rsidRPr="0011126D" w:rsidRDefault="00374834" w:rsidP="00374834">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A1B5488" w14:textId="77777777" w:rsidR="00374834" w:rsidRPr="0011126D" w:rsidRDefault="00374834" w:rsidP="00374834">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586D892" w14:textId="77777777" w:rsidR="00374834" w:rsidRPr="0011126D" w:rsidRDefault="00374834" w:rsidP="00374834">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12F39D9" w14:textId="77777777" w:rsidR="00374834" w:rsidRPr="0011126D" w:rsidRDefault="00374834" w:rsidP="00374834">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BCB0762" w14:textId="77777777" w:rsidR="00374834" w:rsidRPr="0011126D" w:rsidRDefault="00374834" w:rsidP="00374834">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6E7145E" w14:textId="77777777" w:rsidR="00374834" w:rsidRPr="0011126D" w:rsidRDefault="00374834" w:rsidP="00374834">
      <w:pPr>
        <w:rPr>
          <w:sz w:val="16"/>
          <w:szCs w:val="16"/>
        </w:rPr>
      </w:pPr>
      <w:r w:rsidRPr="0011126D">
        <w:rPr>
          <w:sz w:val="16"/>
          <w:szCs w:val="16"/>
        </w:rPr>
        <w:t>Building on Meier and Vieluf’s accounting of the dangers of populism</w:t>
      </w:r>
    </w:p>
    <w:p w14:paraId="3A0524DA" w14:textId="77777777" w:rsidR="00374834" w:rsidRPr="0011126D" w:rsidRDefault="00374834" w:rsidP="00374834">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72639CB4" w14:textId="77777777" w:rsidR="00374834" w:rsidRPr="0011126D" w:rsidRDefault="00374834" w:rsidP="00374834">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27F999A" w14:textId="77777777" w:rsidR="00374834" w:rsidRPr="0011126D" w:rsidRDefault="00374834" w:rsidP="00374834">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4349EA9" w14:textId="77777777" w:rsidR="00374834" w:rsidRPr="0011126D" w:rsidRDefault="00374834" w:rsidP="00374834">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1B77AA9" w14:textId="77777777" w:rsidR="00374834" w:rsidRPr="0011126D" w:rsidRDefault="00374834" w:rsidP="00374834">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6E960E3" w14:textId="77777777" w:rsidR="00374834" w:rsidRPr="0011126D" w:rsidRDefault="00374834" w:rsidP="00374834">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236C6DA" w14:textId="77777777" w:rsidR="00374834" w:rsidRPr="0011126D" w:rsidRDefault="00374834" w:rsidP="00374834">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A773945" w14:textId="77777777" w:rsidR="00374834" w:rsidRPr="0011126D" w:rsidRDefault="00374834" w:rsidP="00374834">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ADCB5A8" w14:textId="77777777" w:rsidR="00374834" w:rsidRPr="0011126D" w:rsidRDefault="00374834" w:rsidP="00374834">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031B13C" w14:textId="77777777" w:rsidR="00374834" w:rsidRPr="0011126D" w:rsidRDefault="00374834" w:rsidP="00374834">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D6912C4" w14:textId="77777777" w:rsidR="00374834" w:rsidRPr="0011126D" w:rsidRDefault="00374834" w:rsidP="00374834">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301C1BB" w14:textId="77777777" w:rsidR="00374834" w:rsidRPr="0011126D" w:rsidRDefault="00374834" w:rsidP="00374834">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57200EE" w14:textId="77777777" w:rsidR="00374834" w:rsidRPr="0011126D" w:rsidRDefault="00374834" w:rsidP="00374834">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19A926C" w14:textId="77777777" w:rsidR="00374834" w:rsidRDefault="00374834" w:rsidP="00374834">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1F0273C" w14:textId="77777777" w:rsidR="00374834" w:rsidRPr="008D6FC4" w:rsidRDefault="00374834" w:rsidP="00374834">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51DCEC8" w14:textId="77777777" w:rsidR="00374834" w:rsidRPr="008D6FC4" w:rsidRDefault="00374834" w:rsidP="00374834">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1392D263" w14:textId="77777777" w:rsidR="00374834" w:rsidRPr="008D6FC4" w:rsidRDefault="00374834" w:rsidP="00374834">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029DD099" w14:textId="77777777" w:rsidR="00374834" w:rsidRPr="008D6FC4" w:rsidRDefault="00374834" w:rsidP="00374834">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B582CA2" w14:textId="77777777" w:rsidR="00374834" w:rsidRPr="008D6FC4" w:rsidRDefault="00374834" w:rsidP="00374834">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0B545C2" w14:textId="77777777" w:rsidR="00374834" w:rsidRPr="008D6FC4" w:rsidRDefault="00374834" w:rsidP="00374834">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541D41B" w14:textId="77777777" w:rsidR="00374834" w:rsidRPr="008D6FC4" w:rsidRDefault="00374834" w:rsidP="00374834">
      <w:pPr>
        <w:rPr>
          <w:sz w:val="14"/>
        </w:rPr>
      </w:pPr>
      <w:r w:rsidRPr="008D6FC4">
        <w:rPr>
          <w:sz w:val="14"/>
        </w:rPr>
        <w:t>Discussion: The ethics of hope in participatory practice</w:t>
      </w:r>
    </w:p>
    <w:p w14:paraId="0972E53B" w14:textId="77777777" w:rsidR="00374834" w:rsidRPr="008D6FC4" w:rsidRDefault="00374834" w:rsidP="00374834">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17D0CA13" w14:textId="77777777" w:rsidR="00374834" w:rsidRPr="008D6FC4" w:rsidRDefault="00374834" w:rsidP="00374834">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3FE4F2E0" w14:textId="77777777" w:rsidR="00374834" w:rsidRPr="008D6FC4" w:rsidRDefault="00374834" w:rsidP="00374834">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D464926" w14:textId="77777777" w:rsidR="00374834" w:rsidRPr="008D6FC4" w:rsidRDefault="00374834" w:rsidP="00374834">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1C71257A" w14:textId="77777777" w:rsidR="00374834" w:rsidRPr="008D6FC4" w:rsidRDefault="00374834" w:rsidP="00374834">
      <w:pPr>
        <w:rPr>
          <w:sz w:val="14"/>
        </w:rPr>
      </w:pPr>
      <w:r w:rsidRPr="008D6FC4">
        <w:rPr>
          <w:sz w:val="14"/>
        </w:rPr>
        <w:t>Conclusion: Hope, resistance and participatory research</w:t>
      </w:r>
    </w:p>
    <w:p w14:paraId="3BB777A9" w14:textId="77777777" w:rsidR="00374834" w:rsidRPr="008D6FC4" w:rsidRDefault="00374834" w:rsidP="00374834">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08766D08" w14:textId="77777777" w:rsidR="00374834" w:rsidRPr="00D44ACA" w:rsidRDefault="00374834" w:rsidP="00374834">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42418F31" w14:textId="77777777" w:rsidR="00374834" w:rsidRPr="00D54B71" w:rsidRDefault="00374834" w:rsidP="00374834">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681F28FC" w14:textId="77777777" w:rsidR="00374834" w:rsidRDefault="00374834" w:rsidP="00374834">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0E7431C1" w14:textId="77777777" w:rsidR="00374834" w:rsidRPr="00322915" w:rsidRDefault="00374834" w:rsidP="00374834">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1AA5634D" w14:textId="77777777" w:rsidR="00374834" w:rsidRPr="00322915" w:rsidRDefault="00374834" w:rsidP="00374834">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55DF3E90" w14:textId="77777777" w:rsidR="00374834" w:rsidRPr="00322915" w:rsidRDefault="00374834" w:rsidP="00374834">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706FFFFD" w14:textId="77777777" w:rsidR="00374834" w:rsidRPr="00322915" w:rsidRDefault="00374834" w:rsidP="00374834">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13BC7969" w14:textId="77777777" w:rsidR="00374834" w:rsidRPr="00322915" w:rsidRDefault="00374834" w:rsidP="00374834">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408A6538" w14:textId="77777777" w:rsidR="00374834" w:rsidRPr="00322915" w:rsidRDefault="00374834" w:rsidP="00374834">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1859F867" w14:textId="77777777" w:rsidR="00374834" w:rsidRPr="00322915" w:rsidRDefault="00374834" w:rsidP="00374834">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4E9B3FD7" w14:textId="77777777" w:rsidR="00374834" w:rsidRPr="00322915" w:rsidRDefault="00374834" w:rsidP="00374834">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4ECEC54" w14:textId="77777777" w:rsidR="00374834" w:rsidRPr="00771DEA" w:rsidRDefault="00374834" w:rsidP="00374834">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00332876" w14:textId="77777777" w:rsidR="00374834" w:rsidRPr="00322915" w:rsidRDefault="00374834" w:rsidP="00374834">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45A3F775" w14:textId="77777777" w:rsidR="00374834" w:rsidRPr="00322915" w:rsidRDefault="00374834" w:rsidP="00374834">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3E590D03" w14:textId="77777777" w:rsidR="00374834" w:rsidRPr="00322915" w:rsidRDefault="00374834" w:rsidP="00374834">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46B24B70" w14:textId="178A1169" w:rsidR="001D44B7" w:rsidRDefault="0020665F" w:rsidP="001D44B7">
      <w:pPr>
        <w:pStyle w:val="Heading1"/>
      </w:pPr>
      <w:r>
        <w:t>2AC---Round 1---Texas</w:t>
      </w:r>
    </w:p>
    <w:p w14:paraId="4104D59D" w14:textId="51BA524B" w:rsidR="001D44B7" w:rsidRDefault="00711E9C" w:rsidP="001D44B7">
      <w:pPr>
        <w:pStyle w:val="Heading2"/>
      </w:pPr>
      <w:r>
        <w:t>Adv---Labor Leverage</w:t>
      </w:r>
    </w:p>
    <w:p w14:paraId="7183BE46" w14:textId="77777777" w:rsidR="001D44B7" w:rsidRDefault="001D44B7" w:rsidP="001D44B7">
      <w:pPr>
        <w:pStyle w:val="Heading3"/>
      </w:pPr>
      <w:r>
        <w:t>Impact---2AC</w:t>
      </w:r>
    </w:p>
    <w:p w14:paraId="66278641" w14:textId="77777777" w:rsidR="001D44B7" w:rsidRDefault="001D44B7" w:rsidP="001D44B7">
      <w:pPr>
        <w:pStyle w:val="Heading3"/>
      </w:pPr>
      <w:r>
        <w:t>AT: Kim ’24---2AC</w:t>
      </w:r>
    </w:p>
    <w:p w14:paraId="15564B26" w14:textId="77777777" w:rsidR="001D44B7" w:rsidRPr="0007791D" w:rsidRDefault="001D44B7" w:rsidP="001D44B7">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A8DBAFC" w14:textId="77777777" w:rsidR="001D44B7" w:rsidRDefault="001D44B7" w:rsidP="001D44B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A4B28A5" w14:textId="77777777" w:rsidR="001D44B7" w:rsidRPr="0007791D" w:rsidRDefault="001D44B7" w:rsidP="001D44B7">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50630646" w14:textId="77777777" w:rsidR="001D44B7" w:rsidRPr="0007791D" w:rsidRDefault="001D44B7" w:rsidP="001D44B7">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01F49E73" w14:textId="77777777" w:rsidR="001D44B7" w:rsidRPr="0007791D" w:rsidRDefault="001D44B7" w:rsidP="001D44B7">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206F4E49" w14:textId="77777777" w:rsidR="001D44B7" w:rsidRDefault="001D44B7" w:rsidP="001D44B7">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691B1C50" w14:textId="77777777" w:rsidR="001D44B7" w:rsidRPr="00145EB2" w:rsidRDefault="001D44B7" w:rsidP="001D44B7">
      <w:pPr>
        <w:pStyle w:val="Heading4"/>
      </w:pPr>
      <w:r>
        <w:t xml:space="preserve">Exclusionary features of unions aren’t </w:t>
      </w:r>
      <w:r>
        <w:rPr>
          <w:u w:val="single"/>
        </w:rPr>
        <w:t>inherent</w:t>
      </w:r>
      <w:r>
        <w:t xml:space="preserve"> or </w:t>
      </w:r>
      <w:r>
        <w:rPr>
          <w:u w:val="single"/>
        </w:rPr>
        <w:t>unique</w:t>
      </w:r>
      <w:r>
        <w:t xml:space="preserve"> to them.</w:t>
      </w:r>
    </w:p>
    <w:p w14:paraId="501A1914" w14:textId="77777777" w:rsidR="001D44B7" w:rsidRPr="002C71C6" w:rsidRDefault="001D44B7" w:rsidP="001D44B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4410350" w14:textId="77777777" w:rsidR="001D44B7" w:rsidRPr="00145EB2" w:rsidRDefault="001D44B7" w:rsidP="001D44B7">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1D28CEE2" w14:textId="77777777" w:rsidR="001D44B7" w:rsidRPr="00145EB2" w:rsidRDefault="001D44B7" w:rsidP="001D44B7">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41957E22" w14:textId="77777777" w:rsidR="001D44B7" w:rsidRPr="00145EB2" w:rsidRDefault="001D44B7" w:rsidP="001D44B7">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1F14A383" w14:textId="77777777" w:rsidR="001D44B7" w:rsidRPr="00145EB2" w:rsidRDefault="001D44B7" w:rsidP="001D44B7">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75D1A52A" w14:textId="77777777" w:rsidR="001D44B7" w:rsidRDefault="001D44B7" w:rsidP="001D44B7">
      <w:pPr>
        <w:pStyle w:val="Heading3"/>
      </w:pPr>
      <w:r>
        <w:t>AT: Bondy + Schuhrke---2AC</w:t>
      </w:r>
    </w:p>
    <w:p w14:paraId="06BA2E87" w14:textId="77777777" w:rsidR="001D44B7" w:rsidRDefault="001D44B7" w:rsidP="001D44B7">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F97A4AB" w14:textId="77777777" w:rsidR="001D44B7" w:rsidRPr="00C775C8" w:rsidRDefault="001D44B7" w:rsidP="001D44B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79513BA" w14:textId="77777777" w:rsidR="001D44B7" w:rsidRPr="00845FCF" w:rsidRDefault="001D44B7" w:rsidP="001D44B7">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D22BE14" w14:textId="77777777" w:rsidR="001D44B7" w:rsidRPr="00E06F14" w:rsidRDefault="001D44B7" w:rsidP="001D44B7">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18E2FA9B" w14:textId="77777777" w:rsidR="001D44B7" w:rsidRPr="008C6E4E" w:rsidRDefault="001D44B7" w:rsidP="001D44B7">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56B4D104" w14:textId="77777777" w:rsidR="001D44B7" w:rsidRPr="00713530" w:rsidRDefault="001D44B7" w:rsidP="001D44B7">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71C375F2" w14:textId="77777777" w:rsidR="001D44B7" w:rsidRPr="00713530" w:rsidRDefault="001D44B7" w:rsidP="001D44B7">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7290A98A" w14:textId="77777777" w:rsidR="001D44B7" w:rsidRPr="00713530" w:rsidRDefault="001D44B7" w:rsidP="001D44B7">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2C5113D" w14:textId="77777777" w:rsidR="001D44B7" w:rsidRPr="00713530" w:rsidRDefault="001D44B7" w:rsidP="001D44B7">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4D331F9C" w14:textId="77777777" w:rsidR="001D44B7" w:rsidRPr="00713530" w:rsidRDefault="001D44B7" w:rsidP="001D44B7">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3D508454" w14:textId="77777777" w:rsidR="001D44B7" w:rsidRPr="00713530" w:rsidRDefault="001D44B7" w:rsidP="001D44B7">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54F1707E" w14:textId="77777777" w:rsidR="001D44B7" w:rsidRPr="00713530" w:rsidRDefault="001D44B7" w:rsidP="001D44B7">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4D7573C7" w14:textId="77777777" w:rsidR="001D44B7" w:rsidRPr="00713530" w:rsidRDefault="001D44B7" w:rsidP="001D44B7">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2DE7899D" w14:textId="77777777" w:rsidR="001D44B7" w:rsidRDefault="001D44B7" w:rsidP="001D44B7">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26970A3A" w14:textId="77777777" w:rsidR="001D44B7" w:rsidRDefault="001D44B7" w:rsidP="001D44B7">
      <w:pPr>
        <w:pStyle w:val="Heading3"/>
      </w:pPr>
      <w:r>
        <w:t>AT: Torres---2AC</w:t>
      </w:r>
    </w:p>
    <w:p w14:paraId="0B7023C6" w14:textId="77777777" w:rsidR="001D44B7" w:rsidRDefault="001D44B7" w:rsidP="001D44B7">
      <w:pPr>
        <w:pStyle w:val="Heading3"/>
      </w:pPr>
      <w:r>
        <w:t>AT: Berry---2AC</w:t>
      </w:r>
    </w:p>
    <w:p w14:paraId="68190818" w14:textId="77777777" w:rsidR="001D44B7" w:rsidRPr="006523C3" w:rsidRDefault="001D44B7" w:rsidP="001D44B7">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23585E28" w14:textId="77777777" w:rsidR="001D44B7" w:rsidRPr="00132BBC" w:rsidRDefault="001D44B7" w:rsidP="001D44B7">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1020EB6B" w14:textId="77777777" w:rsidR="001D44B7" w:rsidRPr="00132BBC" w:rsidRDefault="001D44B7" w:rsidP="001D44B7">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59F414E7" w14:textId="77777777" w:rsidR="001D44B7" w:rsidRPr="00132BBC" w:rsidRDefault="001D44B7" w:rsidP="001D44B7">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3D2C221" w14:textId="77777777" w:rsidR="001D44B7" w:rsidRPr="00132BBC" w:rsidRDefault="001D44B7" w:rsidP="001D44B7">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476E2828" w14:textId="77777777" w:rsidR="001D44B7" w:rsidRPr="00132BBC" w:rsidRDefault="001D44B7" w:rsidP="001D44B7">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68075AE6" w14:textId="77777777" w:rsidR="001D44B7" w:rsidRPr="00132BBC" w:rsidRDefault="001D44B7" w:rsidP="001D44B7">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7D37179F" w14:textId="77777777" w:rsidR="001D44B7" w:rsidRPr="00132BBC" w:rsidRDefault="001D44B7" w:rsidP="001D44B7">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5922872" w14:textId="77777777" w:rsidR="001D44B7" w:rsidRPr="00132BBC" w:rsidRDefault="001D44B7" w:rsidP="001D44B7">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132676A8" w14:textId="77777777" w:rsidR="001D44B7" w:rsidRPr="00132BBC" w:rsidRDefault="001D44B7" w:rsidP="001D44B7">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45A2CB52" w14:textId="77777777" w:rsidR="001D44B7" w:rsidRPr="00132BBC" w:rsidRDefault="001D44B7" w:rsidP="001D44B7">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115EDCC9" w14:textId="77777777" w:rsidR="001D44B7" w:rsidRDefault="001D44B7" w:rsidP="001D44B7">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7F48D63E" w14:textId="77777777" w:rsidR="001D44B7" w:rsidRPr="00A13CAC" w:rsidRDefault="001D44B7" w:rsidP="001D44B7">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285016D0" w14:textId="77777777" w:rsidR="001D44B7" w:rsidRPr="00D1713E" w:rsidRDefault="001D44B7" w:rsidP="001D44B7">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23880102" w14:textId="77777777" w:rsidR="001D44B7" w:rsidRPr="00D1713E" w:rsidRDefault="001D44B7" w:rsidP="001D44B7">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339B5C3B" w14:textId="77777777" w:rsidR="001D44B7" w:rsidRPr="00D1713E" w:rsidRDefault="001D44B7" w:rsidP="001D44B7">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6A2E073E" w14:textId="77777777" w:rsidR="001D44B7" w:rsidRPr="00D1713E" w:rsidRDefault="001D44B7" w:rsidP="001D44B7">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02D8BE21" w14:textId="77777777" w:rsidR="001D44B7" w:rsidRPr="00D1713E" w:rsidRDefault="001D44B7" w:rsidP="001D44B7">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0029AFB" w14:textId="77777777" w:rsidR="001D44B7" w:rsidRPr="00D1713E" w:rsidRDefault="001D44B7" w:rsidP="001D44B7">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F00625C" w14:textId="77777777" w:rsidR="001D44B7" w:rsidRPr="00D1713E" w:rsidRDefault="001D44B7" w:rsidP="001D44B7">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1CCA1F5E" w14:textId="77777777" w:rsidR="001D44B7" w:rsidRPr="00D1713E" w:rsidRDefault="001D44B7" w:rsidP="001D44B7">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122189E" w14:textId="77777777" w:rsidR="001D44B7" w:rsidRPr="00D1713E" w:rsidRDefault="001D44B7" w:rsidP="001D44B7">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417131A" w14:textId="77777777" w:rsidR="001D44B7" w:rsidRPr="00D1713E" w:rsidRDefault="001D44B7" w:rsidP="001D44B7">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444C501" w14:textId="77777777" w:rsidR="001D44B7" w:rsidRPr="00D1713E" w:rsidRDefault="001D44B7" w:rsidP="001D44B7">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D469B2B" w14:textId="77777777" w:rsidR="001D44B7" w:rsidRPr="00D1713E" w:rsidRDefault="001D44B7" w:rsidP="001D44B7">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58BB985C" w14:textId="77777777" w:rsidR="001D44B7" w:rsidRPr="00D1713E" w:rsidRDefault="001D44B7" w:rsidP="001D44B7">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2FD0F629" w14:textId="77777777" w:rsidR="001D44B7" w:rsidRDefault="001D44B7" w:rsidP="001D44B7">
      <w:pPr>
        <w:pStyle w:val="Heading3"/>
      </w:pPr>
      <w:r>
        <w:t>AT: Weir---2AC</w:t>
      </w:r>
    </w:p>
    <w:p w14:paraId="7E805C95" w14:textId="77777777" w:rsidR="001D44B7" w:rsidRDefault="001D44B7" w:rsidP="001D44B7">
      <w:pPr>
        <w:pStyle w:val="Heading2"/>
      </w:pPr>
      <w:r>
        <w:t>Valdez K</w:t>
      </w:r>
    </w:p>
    <w:p w14:paraId="1D6CAA3B" w14:textId="77777777" w:rsidR="001D44B7" w:rsidRDefault="001D44B7" w:rsidP="001D44B7">
      <w:pPr>
        <w:pStyle w:val="Heading3"/>
      </w:pPr>
      <w:r>
        <w:t>K---2AC</w:t>
      </w:r>
    </w:p>
    <w:p w14:paraId="6CCB54B3" w14:textId="77777777" w:rsidR="001D44B7" w:rsidRDefault="001D44B7" w:rsidP="001D44B7">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F7D4ADE" w14:textId="77777777" w:rsidR="001D44B7" w:rsidRPr="009A289F" w:rsidRDefault="001D44B7" w:rsidP="001D44B7">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4ADF999" w14:textId="77777777" w:rsidR="001D44B7" w:rsidRPr="00DA55D4" w:rsidRDefault="001D44B7" w:rsidP="001D44B7">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14D18FA" w14:textId="77777777" w:rsidR="001D44B7" w:rsidRPr="00DA55D4" w:rsidRDefault="001D44B7" w:rsidP="001D44B7">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35C42A14" w14:textId="77777777" w:rsidR="001D44B7" w:rsidRPr="00DA55D4" w:rsidRDefault="001D44B7" w:rsidP="001D44B7">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418F1376" w14:textId="77777777" w:rsidR="001D44B7" w:rsidRPr="00DA55D4" w:rsidRDefault="001D44B7" w:rsidP="001D44B7">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8EA79AC" w14:textId="77777777" w:rsidR="001D44B7" w:rsidRPr="0097367D" w:rsidRDefault="001D44B7" w:rsidP="001D44B7">
      <w:pPr>
        <w:pStyle w:val="Heading4"/>
      </w:pPr>
      <w:bookmarkStart w:id="3" w:name="_Hlk193369282"/>
      <w:r>
        <w:t xml:space="preserve">Structuralism’s not </w:t>
      </w:r>
      <w:r>
        <w:rPr>
          <w:u w:val="single"/>
        </w:rPr>
        <w:t>determinative</w:t>
      </w:r>
      <w:r>
        <w:t xml:space="preserve">—progress is </w:t>
      </w:r>
      <w:r>
        <w:rPr>
          <w:u w:val="single"/>
        </w:rPr>
        <w:t>possible</w:t>
      </w:r>
      <w:r>
        <w:t>.</w:t>
      </w:r>
    </w:p>
    <w:p w14:paraId="464A933A" w14:textId="77777777" w:rsidR="001D44B7" w:rsidRDefault="001D44B7" w:rsidP="001D44B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5FEE672" w14:textId="77777777" w:rsidR="001D44B7" w:rsidRPr="006F5358" w:rsidRDefault="001D44B7" w:rsidP="001D44B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EDB7D1B" w14:textId="77777777" w:rsidR="001D44B7" w:rsidRPr="006F5358" w:rsidRDefault="001D44B7" w:rsidP="001D44B7">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55B388C" w14:textId="77777777" w:rsidR="001D44B7" w:rsidRPr="006F5358" w:rsidRDefault="001D44B7" w:rsidP="001D44B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67950E20" w14:textId="77777777" w:rsidR="001D44B7" w:rsidRPr="006F5358" w:rsidRDefault="001D44B7" w:rsidP="001D44B7">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C4BD576" w14:textId="77777777" w:rsidR="001D44B7" w:rsidRPr="006F5358" w:rsidRDefault="001D44B7" w:rsidP="001D44B7">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4490906" w14:textId="77777777" w:rsidR="001D44B7" w:rsidRPr="006F5358" w:rsidRDefault="001D44B7" w:rsidP="001D44B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0EC205E" w14:textId="77777777" w:rsidR="001D44B7" w:rsidRPr="006F5358" w:rsidRDefault="001D44B7" w:rsidP="001D44B7">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DA29348" w14:textId="77777777" w:rsidR="001D44B7" w:rsidRPr="006F5358" w:rsidRDefault="001D44B7" w:rsidP="001D44B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0F928E4" w14:textId="77777777" w:rsidR="001D44B7" w:rsidRPr="006F5358" w:rsidRDefault="001D44B7" w:rsidP="001D44B7">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3"/>
    <w:p w14:paraId="31A296B5" w14:textId="77777777" w:rsidR="001D44B7" w:rsidRPr="00D02E83" w:rsidRDefault="001D44B7" w:rsidP="001D44B7">
      <w:pPr>
        <w:pStyle w:val="Heading4"/>
        <w:rPr>
          <w:b w:val="0"/>
          <w:bCs/>
        </w:rPr>
      </w:pPr>
      <w:r>
        <w:t xml:space="preserve">Racism’s </w:t>
      </w:r>
      <w:r>
        <w:rPr>
          <w:u w:val="single"/>
        </w:rPr>
        <w:t>contingent</w:t>
      </w:r>
      <w:r>
        <w:t xml:space="preserve">, not </w:t>
      </w:r>
      <w:r>
        <w:rPr>
          <w:u w:val="single"/>
        </w:rPr>
        <w:t>structural</w:t>
      </w:r>
      <w:r>
        <w:t>.</w:t>
      </w:r>
    </w:p>
    <w:p w14:paraId="457C7C77" w14:textId="77777777" w:rsidR="001D44B7" w:rsidRDefault="001D44B7" w:rsidP="001D44B7">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53BFAB7C" w14:textId="77777777" w:rsidR="001D44B7" w:rsidRPr="00BB53AD" w:rsidRDefault="001D44B7" w:rsidP="001D44B7">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7B228E1B" w14:textId="77777777" w:rsidR="001D44B7" w:rsidRPr="00BB53AD" w:rsidRDefault="001D44B7" w:rsidP="001D44B7">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7B2AEBF" w14:textId="77777777" w:rsidR="001D44B7" w:rsidRPr="00BB53AD" w:rsidRDefault="001D44B7" w:rsidP="001D44B7">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CE6C8DB" w14:textId="77777777" w:rsidR="001D44B7" w:rsidRPr="00BB53AD" w:rsidRDefault="001D44B7" w:rsidP="001D44B7">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5CB42996" w14:textId="77777777" w:rsidR="001D44B7" w:rsidRPr="00BB53AD" w:rsidRDefault="001D44B7" w:rsidP="001D44B7">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06AC49E5" w14:textId="77777777" w:rsidR="001D44B7" w:rsidRDefault="001D44B7" w:rsidP="001D44B7">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1A9B86F9" w14:textId="77777777" w:rsidR="001D44B7" w:rsidRPr="008C6E4E" w:rsidRDefault="001D44B7" w:rsidP="001D44B7">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5B95BB73" w14:textId="77777777" w:rsidR="001D44B7" w:rsidRPr="00713530" w:rsidRDefault="001D44B7" w:rsidP="001D44B7">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1A44FF13" w14:textId="77777777" w:rsidR="001D44B7" w:rsidRPr="00713530" w:rsidRDefault="001D44B7" w:rsidP="001D44B7">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63FA3CA3" w14:textId="77777777" w:rsidR="001D44B7" w:rsidRPr="00713530" w:rsidRDefault="001D44B7" w:rsidP="001D44B7">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11F53706" w14:textId="77777777" w:rsidR="001D44B7" w:rsidRPr="00713530" w:rsidRDefault="001D44B7" w:rsidP="001D44B7">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074C93AF" w14:textId="77777777" w:rsidR="001D44B7" w:rsidRPr="00713530" w:rsidRDefault="001D44B7" w:rsidP="001D44B7">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1FCA6463" w14:textId="77777777" w:rsidR="001D44B7" w:rsidRPr="00713530" w:rsidRDefault="001D44B7" w:rsidP="001D44B7">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3279EC34" w14:textId="77777777" w:rsidR="001D44B7" w:rsidRPr="00713530" w:rsidRDefault="001D44B7" w:rsidP="001D44B7">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0A675040" w14:textId="77777777" w:rsidR="001D44B7" w:rsidRPr="00713530" w:rsidRDefault="001D44B7" w:rsidP="001D44B7">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87E540F" w14:textId="77777777" w:rsidR="001D44B7" w:rsidRDefault="001D44B7" w:rsidP="001D44B7">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616B8EC0" w14:textId="77777777" w:rsidR="001D44B7" w:rsidRDefault="001D44B7" w:rsidP="001D44B7">
      <w:pPr>
        <w:pStyle w:val="Heading3"/>
      </w:pPr>
      <w:r>
        <w:t>K---AT: Valdez (Labor Imperialism)---2AC</w:t>
      </w:r>
    </w:p>
    <w:p w14:paraId="76504AA4" w14:textId="77777777" w:rsidR="001D44B7" w:rsidRPr="00BF4F19" w:rsidRDefault="001D44B7" w:rsidP="001D44B7">
      <w:pPr>
        <w:pStyle w:val="Heading4"/>
      </w:pPr>
      <w:r w:rsidRPr="00BF4F19">
        <w:t>Capitalism is anti-imperialist.</w:t>
      </w:r>
    </w:p>
    <w:p w14:paraId="014C6F31" w14:textId="77777777" w:rsidR="001D44B7" w:rsidRPr="00BF4F19" w:rsidRDefault="001D44B7" w:rsidP="001D44B7">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6C5256C8" w14:textId="77777777" w:rsidR="001D44B7" w:rsidRPr="00BF4F19" w:rsidRDefault="001D44B7" w:rsidP="001D44B7">
      <w:pPr>
        <w:rPr>
          <w:sz w:val="14"/>
        </w:rPr>
      </w:pPr>
      <w:r w:rsidRPr="00C95965">
        <w:rPr>
          <w:rStyle w:val="StyleUnderline"/>
          <w:highlight w:val="cyan"/>
        </w:rPr>
        <w:t>Capitalism</w:t>
      </w:r>
      <w:r w:rsidRPr="00BF4F19">
        <w:rPr>
          <w:rStyle w:val="StyleUnderline"/>
        </w:rPr>
        <w:t xml:space="preserve"> and</w:t>
      </w:r>
      <w:r w:rsidRPr="00BF4F19">
        <w:rPr>
          <w:sz w:val="14"/>
        </w:rPr>
        <w:t xml:space="preserve"> international </w:t>
      </w:r>
      <w:r w:rsidRPr="00BF4F19">
        <w:rPr>
          <w:rStyle w:val="StyleUnderline"/>
        </w:rPr>
        <w:t xml:space="preserve">trade are </w:t>
      </w:r>
      <w:r w:rsidRPr="00C95965">
        <w:rPr>
          <w:rStyle w:val="Emphasis"/>
          <w:highlight w:val="cyan"/>
        </w:rPr>
        <w:t>often linked</w:t>
      </w:r>
      <w:r w:rsidRPr="00C95965">
        <w:rPr>
          <w:rStyle w:val="StyleUnderline"/>
          <w:highlight w:val="cyan"/>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C95965">
        <w:rPr>
          <w:rStyle w:val="StyleUnderline"/>
          <w:highlight w:val="cyan"/>
        </w:rPr>
        <w:t>governments</w:t>
      </w:r>
      <w:r w:rsidRPr="00BF4F19">
        <w:rPr>
          <w:rStyle w:val="StyleUnderline"/>
        </w:rPr>
        <w:t xml:space="preserve"> have </w:t>
      </w:r>
      <w:r w:rsidRPr="00C95965">
        <w:rPr>
          <w:rStyle w:val="StyleUnderline"/>
          <w:highlight w:val="cyan"/>
        </w:rPr>
        <w:t>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2DD82866" w14:textId="77777777" w:rsidR="001D44B7" w:rsidRPr="00BF4F19" w:rsidRDefault="001D44B7" w:rsidP="001D44B7">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5892AC17" w14:textId="77777777" w:rsidR="001D44B7" w:rsidRPr="00BF4F19" w:rsidRDefault="001D44B7" w:rsidP="001D44B7">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0DE0E2CC" w14:textId="77777777" w:rsidR="001D44B7" w:rsidRPr="00BF4F19" w:rsidRDefault="001D44B7" w:rsidP="001D44B7">
      <w:pPr>
        <w:rPr>
          <w:sz w:val="14"/>
        </w:rPr>
      </w:pPr>
      <w:r w:rsidRPr="00BF4F19">
        <w:rPr>
          <w:sz w:val="14"/>
        </w:rPr>
        <w:t xml:space="preserve">An alternative view is that </w:t>
      </w:r>
      <w:r w:rsidRPr="00BF4F19">
        <w:rPr>
          <w:rStyle w:val="StyleUnderline"/>
        </w:rPr>
        <w:t xml:space="preserve">capitalism and imperialism are </w:t>
      </w:r>
      <w:r w:rsidRPr="00C95965">
        <w:rPr>
          <w:rStyle w:val="Emphasis"/>
          <w:highlight w:val="cyan"/>
        </w:rPr>
        <w:t>fundamentally at odds</w:t>
      </w:r>
      <w:r w:rsidRPr="00BF4F19">
        <w:rPr>
          <w:sz w:val="14"/>
        </w:rPr>
        <w:t xml:space="preserve">. </w:t>
      </w:r>
      <w:r w:rsidRPr="00BF4F19">
        <w:rPr>
          <w:rStyle w:val="StyleUnderline"/>
        </w:rPr>
        <w:t xml:space="preserve">Capitalism is </w:t>
      </w:r>
      <w:r w:rsidRPr="00C95965">
        <w:rPr>
          <w:rStyle w:val="StyleUnderline"/>
          <w:highlight w:val="cyan"/>
        </w:rPr>
        <w:t>grounded in</w:t>
      </w:r>
      <w:r w:rsidRPr="00BF4F19">
        <w:rPr>
          <w:rStyle w:val="StyleUnderline"/>
        </w:rPr>
        <w:t xml:space="preserve"> the idea of </w:t>
      </w:r>
      <w:r w:rsidRPr="00C95965">
        <w:rPr>
          <w:rStyle w:val="Emphasis"/>
          <w:highlight w:val="cyan"/>
        </w:rPr>
        <w:t>private property rights</w:t>
      </w:r>
      <w:r w:rsidRPr="00C95965">
        <w:rPr>
          <w:rStyle w:val="StyleUnderline"/>
          <w:highlight w:val="cyan"/>
        </w:rPr>
        <w:t xml:space="preserve"> and </w:t>
      </w:r>
      <w:r w:rsidRPr="00C95965">
        <w:rPr>
          <w:rStyle w:val="Emphasis"/>
          <w:highlight w:val="cyan"/>
        </w:rPr>
        <w:t>voluntary exchange</w:t>
      </w:r>
      <w:r w:rsidRPr="00C95965">
        <w:rPr>
          <w:sz w:val="14"/>
          <w:highlight w:val="cyan"/>
        </w:rPr>
        <w:t xml:space="preserve">. </w:t>
      </w:r>
      <w:r w:rsidRPr="00C95965">
        <w:rPr>
          <w:rStyle w:val="StyleUnderline"/>
          <w:highlight w:val="cyan"/>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C95965">
        <w:rPr>
          <w:rStyle w:val="Emphasis"/>
          <w:highlight w:val="cyan"/>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w:t>
      </w:r>
      <w:r w:rsidRPr="00C95965">
        <w:rPr>
          <w:rStyle w:val="StyleUnderline"/>
          <w:highlight w:val="cyan"/>
        </w:rPr>
        <w:t xml:space="preserve">that </w:t>
      </w:r>
      <w:r w:rsidRPr="00C95965">
        <w:rPr>
          <w:rStyle w:val="Emphasis"/>
          <w:highlight w:val="cyan"/>
        </w:rPr>
        <w:t>does not have to be the cas</w:t>
      </w:r>
      <w:r w:rsidRPr="00BF4F19">
        <w:rPr>
          <w:rStyle w:val="Emphasis"/>
        </w:rPr>
        <w:t>e</w:t>
      </w:r>
      <w:r w:rsidRPr="00BF4F19">
        <w:rPr>
          <w:sz w:val="14"/>
        </w:rPr>
        <w:t xml:space="preserve">. That is, </w:t>
      </w:r>
      <w:r w:rsidRPr="00BF4F19">
        <w:rPr>
          <w:rStyle w:val="StyleUnderline"/>
        </w:rPr>
        <w:t xml:space="preserve">there is </w:t>
      </w:r>
      <w:r w:rsidRPr="00C95965">
        <w:rPr>
          <w:rStyle w:val="StyleUnderline"/>
          <w:highlight w:val="cyan"/>
        </w:rPr>
        <w:t xml:space="preserve">nothing </w:t>
      </w:r>
      <w:r w:rsidRPr="00C95965">
        <w:rPr>
          <w:rStyle w:val="Emphasis"/>
          <w:highlight w:val="cyan"/>
        </w:rPr>
        <w:t>endogenous</w:t>
      </w:r>
      <w:r w:rsidRPr="00C95965">
        <w:rPr>
          <w:rStyle w:val="StyleUnderline"/>
          <w:highlight w:val="cyan"/>
        </w:rPr>
        <w:t xml:space="preserve"> to capitalism that </w:t>
      </w:r>
      <w:r w:rsidRPr="00C95965">
        <w:rPr>
          <w:rStyle w:val="Emphasis"/>
          <w:highlight w:val="cyan"/>
        </w:rPr>
        <w:t>requires</w:t>
      </w:r>
      <w:r w:rsidRPr="00C95965">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C95965">
        <w:rPr>
          <w:rStyle w:val="Emphasis"/>
          <w:highlight w:val="cyan"/>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C95965">
        <w:rPr>
          <w:rStyle w:val="Emphasis"/>
          <w:highlight w:val="cyan"/>
        </w:rPr>
        <w:t>not</w:t>
      </w:r>
      <w:r w:rsidRPr="00BF4F19">
        <w:rPr>
          <w:rStyle w:val="StyleUnderline"/>
        </w:rPr>
        <w:t xml:space="preserve"> the result of </w:t>
      </w:r>
      <w:r w:rsidRPr="00C95965">
        <w:rPr>
          <w:rStyle w:val="Emphasis"/>
          <w:highlight w:val="cyan"/>
        </w:rPr>
        <w:t>capitalism</w:t>
      </w:r>
      <w:r w:rsidRPr="00BF4F19">
        <w:rPr>
          <w:sz w:val="14"/>
        </w:rPr>
        <w:t xml:space="preserve">, properly understood, </w:t>
      </w:r>
      <w:r w:rsidRPr="00C95965">
        <w:rPr>
          <w:rStyle w:val="StyleUnderline"/>
          <w:highlight w:val="cyan"/>
        </w:rPr>
        <w:t>but</w:t>
      </w:r>
      <w:r w:rsidRPr="00BF4F19">
        <w:rPr>
          <w:sz w:val="14"/>
        </w:rPr>
        <w:t xml:space="preserve"> because of the </w:t>
      </w:r>
      <w:r w:rsidRPr="00C95965">
        <w:rPr>
          <w:rStyle w:val="Emphasis"/>
          <w:highlight w:val="cyan"/>
        </w:rPr>
        <w:t>political privileges</w:t>
      </w:r>
      <w:r w:rsidRPr="00BF4F19">
        <w:rPr>
          <w:rStyle w:val="StyleUnderline"/>
        </w:rPr>
        <w:t xml:space="preserve"> created by the state</w:t>
      </w:r>
      <w:r w:rsidRPr="00BF4F19">
        <w:rPr>
          <w:sz w:val="14"/>
        </w:rPr>
        <w:t>.</w:t>
      </w:r>
    </w:p>
    <w:p w14:paraId="076969EE" w14:textId="77777777" w:rsidR="001D44B7" w:rsidRPr="00BF4F19" w:rsidRDefault="001D44B7" w:rsidP="001D44B7">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72117D50" w14:textId="77777777" w:rsidR="001D44B7" w:rsidRPr="00BF4F19" w:rsidRDefault="001D44B7" w:rsidP="001D44B7">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C95965">
        <w:rPr>
          <w:rStyle w:val="Emphasis"/>
          <w:highlight w:val="cyan"/>
        </w:rPr>
        <w:t>alien elements</w:t>
      </w:r>
      <w:r w:rsidRPr="00C95965">
        <w:rPr>
          <w:sz w:val="14"/>
          <w:highlight w:val="cyan"/>
        </w:rPr>
        <w:t xml:space="preserve">, </w:t>
      </w:r>
      <w:r w:rsidRPr="00C95965">
        <w:rPr>
          <w:rStyle w:val="StyleUnderline"/>
          <w:highlight w:val="cyan"/>
        </w:rPr>
        <w:t>carried into</w:t>
      </w:r>
      <w:r w:rsidRPr="00BF4F19">
        <w:rPr>
          <w:rStyle w:val="StyleUnderline"/>
        </w:rPr>
        <w:t xml:space="preserve"> the world of </w:t>
      </w:r>
      <w:r w:rsidRPr="00C95965">
        <w:rPr>
          <w:rStyle w:val="StyleUnderline"/>
          <w:highlight w:val="cyan"/>
        </w:rPr>
        <w:t>capitalism from</w:t>
      </w:r>
      <w:r w:rsidRPr="00BF4F19">
        <w:rPr>
          <w:rStyle w:val="StyleUnderline"/>
        </w:rPr>
        <w:t xml:space="preserve"> the </w:t>
      </w:r>
      <w:r w:rsidRPr="00C95965">
        <w:rPr>
          <w:rStyle w:val="Emphasis"/>
          <w:highlight w:val="cyan"/>
        </w:rPr>
        <w:t>outside</w:t>
      </w:r>
      <w:r w:rsidRPr="00BF4F19">
        <w:rPr>
          <w:sz w:val="14"/>
        </w:rPr>
        <w:t xml:space="preserve">, </w:t>
      </w:r>
      <w:r w:rsidRPr="00BF4F19">
        <w:rPr>
          <w:rStyle w:val="StyleUnderline"/>
        </w:rPr>
        <w:t xml:space="preserve">supported </w:t>
      </w:r>
      <w:r w:rsidRPr="00C95965">
        <w:rPr>
          <w:rStyle w:val="StyleUnderline"/>
          <w:highlight w:val="cyan"/>
        </w:rPr>
        <w:t>by</w:t>
      </w:r>
      <w:r w:rsidRPr="00BF4F19">
        <w:rPr>
          <w:sz w:val="14"/>
        </w:rPr>
        <w:t xml:space="preserve"> 18 </w:t>
      </w:r>
      <w:r w:rsidRPr="00C95965">
        <w:rPr>
          <w:rStyle w:val="Emphasis"/>
          <w:highlight w:val="cyan"/>
        </w:rPr>
        <w:t>non-capitalistic factor</w:t>
      </w:r>
      <w:r w:rsidRPr="00BF4F19">
        <w:rPr>
          <w:rStyle w:val="Emphasis"/>
        </w:rPr>
        <w:t>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24016C90" w14:textId="77777777" w:rsidR="001D44B7" w:rsidRPr="00BF4F19" w:rsidRDefault="001D44B7" w:rsidP="001D44B7">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C95965">
        <w:rPr>
          <w:rStyle w:val="Emphasis"/>
          <w:highlight w:val="cyan"/>
        </w:rPr>
        <w:t>key point</w:t>
      </w:r>
      <w:r w:rsidRPr="00C95965">
        <w:rPr>
          <w:rStyle w:val="StyleUnderline"/>
          <w:highlight w:val="cyan"/>
        </w:rPr>
        <w:t xml:space="preserve"> is</w:t>
      </w:r>
      <w:r w:rsidRPr="00BF4F19">
        <w:rPr>
          <w:rStyle w:val="StyleUnderline"/>
        </w:rPr>
        <w:t xml:space="preserve"> that </w:t>
      </w:r>
      <w:r w:rsidRPr="00C95965">
        <w:rPr>
          <w:rStyle w:val="StyleUnderline"/>
          <w:highlight w:val="cyan"/>
        </w:rPr>
        <w:t xml:space="preserve">imperialism is </w:t>
      </w:r>
      <w:r w:rsidRPr="00C95965">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C95965">
        <w:rPr>
          <w:rStyle w:val="StyleUnderline"/>
          <w:highlight w:val="cyan"/>
        </w:rPr>
        <w:t xml:space="preserve">imperial empires existed </w:t>
      </w:r>
      <w:r w:rsidRPr="00C95965">
        <w:rPr>
          <w:rStyle w:val="Emphasis"/>
          <w:highlight w:val="cyan"/>
        </w:rPr>
        <w:t>before</w:t>
      </w:r>
      <w:r w:rsidRPr="00BF4F19">
        <w:rPr>
          <w:rStyle w:val="StyleUnderline"/>
        </w:rPr>
        <w:t xml:space="preserve"> the rise of </w:t>
      </w:r>
      <w:r w:rsidRPr="00C95965">
        <w:rPr>
          <w:rStyle w:val="StyleUnderline"/>
          <w:highlight w:val="cyan"/>
        </w:rPr>
        <w:t>capitalism</w:t>
      </w:r>
      <w:r w:rsidRPr="00BF4F19">
        <w:rPr>
          <w:rStyle w:val="StyleUnderline"/>
        </w:rPr>
        <w:t xml:space="preserve">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65AE8596" w14:textId="77777777" w:rsidR="001D44B7" w:rsidRDefault="001D44B7" w:rsidP="001D44B7">
      <w:pPr>
        <w:pStyle w:val="Heading4"/>
      </w:pPr>
      <w:r>
        <w:t xml:space="preserve">Capitalism is </w:t>
      </w:r>
      <w:r w:rsidRPr="008C64A4">
        <w:rPr>
          <w:u w:val="single"/>
        </w:rPr>
        <w:t>sustainable</w:t>
      </w:r>
      <w:r>
        <w:t>---studies prove.</w:t>
      </w:r>
    </w:p>
    <w:p w14:paraId="7347AAF3" w14:textId="77777777" w:rsidR="001D44B7" w:rsidRPr="00474A9D" w:rsidRDefault="001D44B7" w:rsidP="001D44B7">
      <w:r w:rsidRPr="008C64A4">
        <w:t>IEF=Index of Economic Freedom, EPI=Environmental Performance Index, EFW=Economic Freedom of the World Index</w:t>
      </w:r>
    </w:p>
    <w:p w14:paraId="1F7615DB" w14:textId="77777777" w:rsidR="001D44B7" w:rsidRPr="008C64A4" w:rsidRDefault="001D44B7" w:rsidP="001D44B7">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031237D" w14:textId="77777777" w:rsidR="001D44B7" w:rsidRPr="003A27B9" w:rsidRDefault="001D44B7" w:rsidP="001D44B7">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482B3D57" w14:textId="77777777" w:rsidR="001D44B7" w:rsidRPr="00477209" w:rsidRDefault="001D44B7" w:rsidP="001D44B7">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DDCFEA8" w14:textId="77777777" w:rsidR="001D44B7" w:rsidRPr="003A27B9" w:rsidRDefault="001D44B7" w:rsidP="001D44B7">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2225AE1" w14:textId="77777777" w:rsidR="001D44B7" w:rsidRPr="003A27B9" w:rsidRDefault="001D44B7" w:rsidP="001D44B7">
      <w:pPr>
        <w:rPr>
          <w:sz w:val="14"/>
        </w:rPr>
      </w:pPr>
      <w:r w:rsidRPr="003A27B9">
        <w:rPr>
          <w:sz w:val="14"/>
        </w:rPr>
        <w:t>COUNTRIES’ ECONOMIC FREEDOM AND ENVIRONMENTAL PERFORMANCE</w:t>
      </w:r>
    </w:p>
    <w:p w14:paraId="5B056080" w14:textId="77777777" w:rsidR="001D44B7" w:rsidRPr="003A27B9" w:rsidRDefault="001D44B7" w:rsidP="001D44B7">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7853E484" w14:textId="77777777" w:rsidR="001D44B7" w:rsidRPr="003A27B9" w:rsidRDefault="001D44B7" w:rsidP="001D44B7">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457289DF" w14:textId="77777777" w:rsidR="001D44B7" w:rsidRPr="003A27B9" w:rsidRDefault="001D44B7" w:rsidP="001D44B7">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56201BD5" w14:textId="77777777" w:rsidR="001D44B7" w:rsidRPr="003A27B9" w:rsidRDefault="001D44B7" w:rsidP="001D44B7">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28D8A2D5" w14:textId="77777777" w:rsidR="001D44B7" w:rsidRPr="003A27B9" w:rsidRDefault="001D44B7" w:rsidP="001D44B7">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19EB80CD" w14:textId="77777777" w:rsidR="001D44B7" w:rsidRPr="003A27B9" w:rsidRDefault="001D44B7" w:rsidP="001D44B7">
      <w:pPr>
        <w:rPr>
          <w:sz w:val="14"/>
        </w:rPr>
      </w:pPr>
      <w:r w:rsidRPr="003A27B9">
        <w:rPr>
          <w:sz w:val="14"/>
        </w:rPr>
        <w:t>Table 23.1 Top 20 countries in EPI index 2021</w:t>
      </w:r>
    </w:p>
    <w:p w14:paraId="7AB8ED85" w14:textId="77777777" w:rsidR="001D44B7" w:rsidRPr="003A27B9" w:rsidRDefault="001D44B7" w:rsidP="001D44B7">
      <w:pPr>
        <w:rPr>
          <w:sz w:val="14"/>
        </w:rPr>
      </w:pPr>
      <w:r w:rsidRPr="003A27B9">
        <w:rPr>
          <w:sz w:val="14"/>
        </w:rPr>
        <w:t>Country EPI rank 2021 EPI score 2021 10-year change EPI EFW 2020 IEF 2021</w:t>
      </w:r>
    </w:p>
    <w:p w14:paraId="237CF83C" w14:textId="77777777" w:rsidR="001D44B7" w:rsidRPr="003A27B9" w:rsidRDefault="001D44B7" w:rsidP="001D44B7">
      <w:pPr>
        <w:rPr>
          <w:sz w:val="14"/>
        </w:rPr>
      </w:pPr>
      <w:r w:rsidRPr="003A27B9">
        <w:rPr>
          <w:sz w:val="14"/>
        </w:rPr>
        <w:t>Denmark 1 82.5 7.3 8.09 77.8</w:t>
      </w:r>
    </w:p>
    <w:p w14:paraId="0C4BE573" w14:textId="77777777" w:rsidR="001D44B7" w:rsidRPr="003A27B9" w:rsidRDefault="001D44B7" w:rsidP="001D44B7">
      <w:pPr>
        <w:rPr>
          <w:sz w:val="14"/>
        </w:rPr>
      </w:pPr>
      <w:r w:rsidRPr="003A27B9">
        <w:rPr>
          <w:sz w:val="14"/>
        </w:rPr>
        <w:t>Luxembourg 2 82.3 11.6 7.54 76.0</w:t>
      </w:r>
    </w:p>
    <w:p w14:paraId="56AE2379" w14:textId="77777777" w:rsidR="001D44B7" w:rsidRPr="003A27B9" w:rsidRDefault="001D44B7" w:rsidP="001D44B7">
      <w:pPr>
        <w:rPr>
          <w:sz w:val="14"/>
        </w:rPr>
      </w:pPr>
      <w:r w:rsidRPr="003A27B9">
        <w:rPr>
          <w:sz w:val="14"/>
        </w:rPr>
        <w:t>Switzerland 3 81.5 8.6 8.37 81.9</w:t>
      </w:r>
    </w:p>
    <w:p w14:paraId="7193C9B9" w14:textId="77777777" w:rsidR="001D44B7" w:rsidRPr="003A27B9" w:rsidRDefault="001D44B7" w:rsidP="001D44B7">
      <w:pPr>
        <w:rPr>
          <w:sz w:val="14"/>
        </w:rPr>
      </w:pPr>
      <w:r w:rsidRPr="003A27B9">
        <w:rPr>
          <w:sz w:val="14"/>
        </w:rPr>
        <w:t>United Kingdom 4 81.3 9 7.71 78.4</w:t>
      </w:r>
    </w:p>
    <w:p w14:paraId="4DAEA635" w14:textId="77777777" w:rsidR="001D44B7" w:rsidRPr="003A27B9" w:rsidRDefault="001D44B7" w:rsidP="001D44B7">
      <w:pPr>
        <w:rPr>
          <w:sz w:val="14"/>
        </w:rPr>
      </w:pPr>
      <w:r w:rsidRPr="003A27B9">
        <w:rPr>
          <w:sz w:val="14"/>
        </w:rPr>
        <w:t>France 5 80 5.8 7.33 65.7</w:t>
      </w:r>
    </w:p>
    <w:p w14:paraId="402B1D97" w14:textId="77777777" w:rsidR="001D44B7" w:rsidRPr="003A27B9" w:rsidRDefault="001D44B7" w:rsidP="001D44B7">
      <w:pPr>
        <w:rPr>
          <w:sz w:val="14"/>
        </w:rPr>
      </w:pPr>
      <w:r w:rsidRPr="003A27B9">
        <w:rPr>
          <w:sz w:val="14"/>
        </w:rPr>
        <w:t>Austria 6 79.6 5.4 7.56 70.1</w:t>
      </w:r>
    </w:p>
    <w:p w14:paraId="511AF7A1" w14:textId="77777777" w:rsidR="001D44B7" w:rsidRPr="003A27B9" w:rsidRDefault="001D44B7" w:rsidP="001D44B7">
      <w:pPr>
        <w:rPr>
          <w:sz w:val="14"/>
        </w:rPr>
      </w:pPr>
      <w:r w:rsidRPr="003A27B9">
        <w:rPr>
          <w:sz w:val="14"/>
        </w:rPr>
        <w:t>Finland 7 78.9 6 7.64 76.1</w:t>
      </w:r>
    </w:p>
    <w:p w14:paraId="129ACA29" w14:textId="77777777" w:rsidR="001D44B7" w:rsidRPr="003A27B9" w:rsidRDefault="001D44B7" w:rsidP="001D44B7">
      <w:pPr>
        <w:rPr>
          <w:sz w:val="14"/>
        </w:rPr>
      </w:pPr>
      <w:r w:rsidRPr="003A27B9">
        <w:rPr>
          <w:sz w:val="14"/>
        </w:rPr>
        <w:t>Sweden 8 78.7 5.3 7.56 74.7</w:t>
      </w:r>
    </w:p>
    <w:p w14:paraId="574A453C" w14:textId="77777777" w:rsidR="001D44B7" w:rsidRPr="003A27B9" w:rsidRDefault="001D44B7" w:rsidP="001D44B7">
      <w:pPr>
        <w:rPr>
          <w:sz w:val="14"/>
        </w:rPr>
      </w:pPr>
      <w:r w:rsidRPr="003A27B9">
        <w:rPr>
          <w:sz w:val="14"/>
        </w:rPr>
        <w:t>Norway 9 77.7 7.6 7.58 73.4</w:t>
      </w:r>
    </w:p>
    <w:p w14:paraId="574EED6E" w14:textId="77777777" w:rsidR="001D44B7" w:rsidRPr="003A27B9" w:rsidRDefault="001D44B7" w:rsidP="001D44B7">
      <w:pPr>
        <w:rPr>
          <w:sz w:val="14"/>
        </w:rPr>
      </w:pPr>
      <w:r w:rsidRPr="003A27B9">
        <w:rPr>
          <w:sz w:val="14"/>
        </w:rPr>
        <w:t>Germany 10 77.2 1.2 7.65 72.5</w:t>
      </w:r>
    </w:p>
    <w:p w14:paraId="09F77E9D" w14:textId="77777777" w:rsidR="001D44B7" w:rsidRPr="003A27B9" w:rsidRDefault="001D44B7" w:rsidP="001D44B7">
      <w:pPr>
        <w:rPr>
          <w:sz w:val="14"/>
        </w:rPr>
      </w:pPr>
      <w:r w:rsidRPr="003A27B9">
        <w:rPr>
          <w:sz w:val="14"/>
        </w:rPr>
        <w:t>Netherlands 11 75.3 1.5 7.75 76.8</w:t>
      </w:r>
    </w:p>
    <w:p w14:paraId="76C104DB" w14:textId="77777777" w:rsidR="001D44B7" w:rsidRPr="003A27B9" w:rsidRDefault="001D44B7" w:rsidP="001D44B7">
      <w:pPr>
        <w:rPr>
          <w:sz w:val="14"/>
        </w:rPr>
      </w:pPr>
      <w:r w:rsidRPr="003A27B9">
        <w:rPr>
          <w:sz w:val="14"/>
        </w:rPr>
        <w:t>Japan 12 75.1 –0.5 7.75 74.1</w:t>
      </w:r>
    </w:p>
    <w:p w14:paraId="65E42BC2" w14:textId="77777777" w:rsidR="001D44B7" w:rsidRPr="003A27B9" w:rsidRDefault="001D44B7" w:rsidP="001D44B7">
      <w:pPr>
        <w:rPr>
          <w:sz w:val="14"/>
        </w:rPr>
      </w:pPr>
      <w:r w:rsidRPr="003A27B9">
        <w:rPr>
          <w:sz w:val="14"/>
        </w:rPr>
        <w:t>Australia 13 74.9 5.5 8.04 82.4</w:t>
      </w:r>
    </w:p>
    <w:p w14:paraId="7D6FA862" w14:textId="77777777" w:rsidR="001D44B7" w:rsidRPr="003A27B9" w:rsidRDefault="001D44B7" w:rsidP="001D44B7">
      <w:pPr>
        <w:rPr>
          <w:sz w:val="14"/>
        </w:rPr>
      </w:pPr>
      <w:r w:rsidRPr="003A27B9">
        <w:rPr>
          <w:sz w:val="14"/>
        </w:rPr>
        <w:t>Spain 14 74.3 8.6 7.63 69.9</w:t>
      </w:r>
    </w:p>
    <w:p w14:paraId="3F9BC1EB" w14:textId="77777777" w:rsidR="001D44B7" w:rsidRPr="003A27B9" w:rsidRDefault="001D44B7" w:rsidP="001D44B7">
      <w:pPr>
        <w:rPr>
          <w:sz w:val="14"/>
        </w:rPr>
      </w:pPr>
      <w:r w:rsidRPr="003A27B9">
        <w:rPr>
          <w:sz w:val="14"/>
        </w:rPr>
        <w:t>Belgium 15 73.3 2.1 7.37 70.1</w:t>
      </w:r>
    </w:p>
    <w:p w14:paraId="556B3A33" w14:textId="77777777" w:rsidR="001D44B7" w:rsidRPr="003A27B9" w:rsidRDefault="001D44B7" w:rsidP="001D44B7">
      <w:pPr>
        <w:rPr>
          <w:sz w:val="14"/>
        </w:rPr>
      </w:pPr>
      <w:r w:rsidRPr="003A27B9">
        <w:rPr>
          <w:sz w:val="14"/>
        </w:rPr>
        <w:t>Ireland 16 72.8 2.9 7.86 81.4</w:t>
      </w:r>
    </w:p>
    <w:p w14:paraId="0DA48A9A" w14:textId="77777777" w:rsidR="001D44B7" w:rsidRPr="003A27B9" w:rsidRDefault="001D44B7" w:rsidP="001D44B7">
      <w:pPr>
        <w:rPr>
          <w:sz w:val="14"/>
        </w:rPr>
      </w:pPr>
      <w:r w:rsidRPr="003A27B9">
        <w:rPr>
          <w:sz w:val="14"/>
        </w:rPr>
        <w:t>Iceland 17 72.3 0.4 7.73 77.4</w:t>
      </w:r>
    </w:p>
    <w:p w14:paraId="7C65E1C6" w14:textId="77777777" w:rsidR="001D44B7" w:rsidRPr="003A27B9" w:rsidRDefault="001D44B7" w:rsidP="001D44B7">
      <w:pPr>
        <w:rPr>
          <w:sz w:val="14"/>
        </w:rPr>
      </w:pPr>
      <w:r w:rsidRPr="003A27B9">
        <w:rPr>
          <w:sz w:val="14"/>
        </w:rPr>
        <w:t>Slovenia 18 72 4.6 7.00 68.3</w:t>
      </w:r>
    </w:p>
    <w:p w14:paraId="6B937318" w14:textId="77777777" w:rsidR="001D44B7" w:rsidRPr="003A27B9" w:rsidRDefault="001D44B7" w:rsidP="001D44B7">
      <w:pPr>
        <w:rPr>
          <w:sz w:val="14"/>
        </w:rPr>
      </w:pPr>
      <w:r w:rsidRPr="003A27B9">
        <w:rPr>
          <w:sz w:val="14"/>
        </w:rPr>
        <w:t>New Zealand 19 71.3 1.8 8.27 83.9</w:t>
      </w:r>
    </w:p>
    <w:p w14:paraId="12B35DD3" w14:textId="77777777" w:rsidR="001D44B7" w:rsidRPr="003A27B9" w:rsidRDefault="001D44B7" w:rsidP="001D44B7">
      <w:pPr>
        <w:rPr>
          <w:sz w:val="14"/>
        </w:rPr>
      </w:pPr>
      <w:r w:rsidRPr="003A27B9">
        <w:rPr>
          <w:sz w:val="14"/>
        </w:rPr>
        <w:t>Canada 20 71 3.7 7.81 77.9</w:t>
      </w:r>
    </w:p>
    <w:p w14:paraId="0623361B" w14:textId="77777777" w:rsidR="001D44B7" w:rsidRPr="003A27B9" w:rsidRDefault="001D44B7" w:rsidP="001D44B7">
      <w:pPr>
        <w:rPr>
          <w:sz w:val="14"/>
        </w:rPr>
      </w:pPr>
      <w:r w:rsidRPr="003A27B9">
        <w:rPr>
          <w:sz w:val="14"/>
        </w:rPr>
        <w:t>Average 76.6 4.92 7.71 75.8</w:t>
      </w:r>
    </w:p>
    <w:p w14:paraId="0FDF641B" w14:textId="77777777" w:rsidR="001D44B7" w:rsidRPr="003A27B9" w:rsidRDefault="001D44B7" w:rsidP="001D44B7">
      <w:pPr>
        <w:rPr>
          <w:sz w:val="14"/>
        </w:rPr>
      </w:pPr>
      <w:r w:rsidRPr="003A27B9">
        <w:rPr>
          <w:sz w:val="14"/>
        </w:rPr>
        <w:t>DISCUSSION</w:t>
      </w:r>
    </w:p>
    <w:p w14:paraId="08101F6D" w14:textId="77777777" w:rsidR="001D44B7" w:rsidRPr="00477209" w:rsidRDefault="001D44B7" w:rsidP="001D44B7">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6D92543D" w14:textId="77777777" w:rsidR="001D44B7" w:rsidRPr="00477209" w:rsidRDefault="001D44B7" w:rsidP="001D44B7">
      <w:pPr>
        <w:rPr>
          <w:sz w:val="14"/>
        </w:rPr>
      </w:pPr>
      <w:r w:rsidRPr="00477209">
        <w:rPr>
          <w:sz w:val="14"/>
        </w:rPr>
        <w:t>Table 23.2 Bottom 20 countries in EPI index 2021</w:t>
      </w:r>
    </w:p>
    <w:p w14:paraId="21B6987B" w14:textId="77777777" w:rsidR="001D44B7" w:rsidRPr="00477209" w:rsidRDefault="001D44B7" w:rsidP="001D44B7">
      <w:pPr>
        <w:rPr>
          <w:sz w:val="14"/>
        </w:rPr>
      </w:pPr>
      <w:r w:rsidRPr="00477209">
        <w:rPr>
          <w:sz w:val="14"/>
        </w:rPr>
        <w:t>Country Rank EPI score 10-year change EPI EFW 2020 IEF 2021</w:t>
      </w:r>
    </w:p>
    <w:p w14:paraId="750464F2" w14:textId="77777777" w:rsidR="001D44B7" w:rsidRPr="00477209" w:rsidRDefault="001D44B7" w:rsidP="001D44B7">
      <w:pPr>
        <w:rPr>
          <w:sz w:val="14"/>
        </w:rPr>
      </w:pPr>
      <w:r w:rsidRPr="00477209">
        <w:rPr>
          <w:sz w:val="14"/>
        </w:rPr>
        <w:t>Mali 159 28.5 –1.8 5.85 55.6</w:t>
      </w:r>
    </w:p>
    <w:p w14:paraId="44A195F2" w14:textId="77777777" w:rsidR="001D44B7" w:rsidRPr="00477209" w:rsidRDefault="001D44B7" w:rsidP="001D44B7">
      <w:pPr>
        <w:rPr>
          <w:sz w:val="14"/>
        </w:rPr>
      </w:pPr>
      <w:r w:rsidRPr="00477209">
        <w:rPr>
          <w:sz w:val="14"/>
        </w:rPr>
        <w:t>China 160 28.4 11.4 6.27 58.4</w:t>
      </w:r>
    </w:p>
    <w:p w14:paraId="06022C79" w14:textId="77777777" w:rsidR="001D44B7" w:rsidRPr="00477209" w:rsidRDefault="001D44B7" w:rsidP="001D44B7">
      <w:pPr>
        <w:rPr>
          <w:sz w:val="14"/>
        </w:rPr>
      </w:pPr>
      <w:r w:rsidRPr="00477209">
        <w:rPr>
          <w:sz w:val="14"/>
        </w:rPr>
        <w:t>Morocco 160 28.4 2.6 6.55 63.3</w:t>
      </w:r>
    </w:p>
    <w:p w14:paraId="1C70E358" w14:textId="77777777" w:rsidR="001D44B7" w:rsidRPr="00477209" w:rsidRDefault="001D44B7" w:rsidP="001D44B7">
      <w:pPr>
        <w:rPr>
          <w:sz w:val="14"/>
        </w:rPr>
      </w:pPr>
      <w:r w:rsidRPr="00477209">
        <w:rPr>
          <w:sz w:val="14"/>
        </w:rPr>
        <w:t>Nepal 162 28.3 –10.3 6.54 50.7</w:t>
      </w:r>
    </w:p>
    <w:p w14:paraId="31CE6217" w14:textId="77777777" w:rsidR="001D44B7" w:rsidRPr="00477209" w:rsidRDefault="001D44B7" w:rsidP="001D44B7">
      <w:pPr>
        <w:rPr>
          <w:sz w:val="14"/>
        </w:rPr>
      </w:pPr>
      <w:r w:rsidRPr="00477209">
        <w:rPr>
          <w:sz w:val="14"/>
        </w:rPr>
        <w:t>Nigeria 162 28.3 –6.1 6.70 58.7</w:t>
      </w:r>
    </w:p>
    <w:p w14:paraId="5595CBE5" w14:textId="77777777" w:rsidR="001D44B7" w:rsidRPr="003A27B9" w:rsidRDefault="001D44B7" w:rsidP="001D44B7">
      <w:pPr>
        <w:rPr>
          <w:sz w:val="14"/>
        </w:rPr>
      </w:pPr>
      <w:r w:rsidRPr="00477209">
        <w:rPr>
          <w:sz w:val="14"/>
        </w:rPr>
        <w:t>Indonesia 164 28.2 4.1 7.09 66.9</w:t>
      </w:r>
    </w:p>
    <w:p w14:paraId="6EBBEB3A" w14:textId="77777777" w:rsidR="001D44B7" w:rsidRPr="003A27B9" w:rsidRDefault="001D44B7" w:rsidP="001D44B7">
      <w:pPr>
        <w:rPr>
          <w:sz w:val="14"/>
        </w:rPr>
      </w:pPr>
      <w:r w:rsidRPr="003A27B9">
        <w:rPr>
          <w:sz w:val="14"/>
        </w:rPr>
        <w:t>Chad 165 28.1 NA 5.55 50.4</w:t>
      </w:r>
    </w:p>
    <w:p w14:paraId="3A3C0482" w14:textId="77777777" w:rsidR="001D44B7" w:rsidRPr="003A27B9" w:rsidRDefault="001D44B7" w:rsidP="001D44B7">
      <w:pPr>
        <w:rPr>
          <w:sz w:val="14"/>
        </w:rPr>
      </w:pPr>
      <w:r w:rsidRPr="003A27B9">
        <w:rPr>
          <w:sz w:val="14"/>
        </w:rPr>
        <w:t>Mauritania 165 28.1 –3.3 6.13 56.1</w:t>
      </w:r>
    </w:p>
    <w:p w14:paraId="2B85D38F" w14:textId="77777777" w:rsidR="001D44B7" w:rsidRPr="003A27B9" w:rsidRDefault="001D44B7" w:rsidP="001D44B7">
      <w:pPr>
        <w:rPr>
          <w:sz w:val="14"/>
        </w:rPr>
      </w:pPr>
      <w:r w:rsidRPr="003A27B9">
        <w:rPr>
          <w:sz w:val="14"/>
        </w:rPr>
        <w:t>Guatemala 167 28 –3 7.56 64.0</w:t>
      </w:r>
    </w:p>
    <w:p w14:paraId="4811D0BE" w14:textId="77777777" w:rsidR="001D44B7" w:rsidRPr="003A27B9" w:rsidRDefault="001D44B7" w:rsidP="001D44B7">
      <w:pPr>
        <w:rPr>
          <w:sz w:val="14"/>
        </w:rPr>
      </w:pPr>
      <w:r w:rsidRPr="003A27B9">
        <w:rPr>
          <w:sz w:val="14"/>
        </w:rPr>
        <w:t>Madagascar 167 28 –5.4 6.10 57.7</w:t>
      </w:r>
    </w:p>
    <w:p w14:paraId="6E81E0E9" w14:textId="77777777" w:rsidR="001D44B7" w:rsidRPr="003A27B9" w:rsidRDefault="001D44B7" w:rsidP="001D44B7">
      <w:pPr>
        <w:rPr>
          <w:sz w:val="14"/>
        </w:rPr>
      </w:pPr>
      <w:r w:rsidRPr="003A27B9">
        <w:rPr>
          <w:sz w:val="14"/>
        </w:rPr>
        <w:t>Ghana 169 27.7 –6.1 6.49 59.2</w:t>
      </w:r>
    </w:p>
    <w:p w14:paraId="079E4D53" w14:textId="77777777" w:rsidR="001D44B7" w:rsidRPr="003A27B9" w:rsidRDefault="001D44B7" w:rsidP="001D44B7">
      <w:pPr>
        <w:rPr>
          <w:sz w:val="14"/>
        </w:rPr>
      </w:pPr>
      <w:r w:rsidRPr="003A27B9">
        <w:rPr>
          <w:sz w:val="14"/>
        </w:rPr>
        <w:t>Sudan 170 27.6 1.7 4.21 39.1</w:t>
      </w:r>
    </w:p>
    <w:p w14:paraId="5F09143C" w14:textId="77777777" w:rsidR="001D44B7" w:rsidRPr="003A27B9" w:rsidRDefault="001D44B7" w:rsidP="001D44B7">
      <w:pPr>
        <w:rPr>
          <w:sz w:val="14"/>
        </w:rPr>
      </w:pPr>
      <w:r w:rsidRPr="003A27B9">
        <w:rPr>
          <w:sz w:val="14"/>
        </w:rPr>
        <w:t>Turkey 171 26.3 –0.5 6.48 64.0</w:t>
      </w:r>
    </w:p>
    <w:p w14:paraId="7A5A2CA4" w14:textId="77777777" w:rsidR="001D44B7" w:rsidRPr="003A27B9" w:rsidRDefault="001D44B7" w:rsidP="001D44B7">
      <w:pPr>
        <w:rPr>
          <w:sz w:val="14"/>
        </w:rPr>
      </w:pPr>
      <w:r w:rsidRPr="003A27B9">
        <w:rPr>
          <w:sz w:val="14"/>
        </w:rPr>
        <w:t>Haiti 172 26.1 2.4 6.57 50.8</w:t>
      </w:r>
    </w:p>
    <w:p w14:paraId="706F9087" w14:textId="77777777" w:rsidR="001D44B7" w:rsidRPr="003A27B9" w:rsidRDefault="001D44B7" w:rsidP="001D44B7">
      <w:pPr>
        <w:rPr>
          <w:sz w:val="14"/>
        </w:rPr>
      </w:pPr>
      <w:r w:rsidRPr="003A27B9">
        <w:rPr>
          <w:sz w:val="14"/>
        </w:rPr>
        <w:t>Liberia 173 24.9 –4 6.51 49.2</w:t>
      </w:r>
    </w:p>
    <w:p w14:paraId="03087C1D" w14:textId="77777777" w:rsidR="001D44B7" w:rsidRPr="003A27B9" w:rsidRDefault="001D44B7" w:rsidP="001D44B7">
      <w:pPr>
        <w:rPr>
          <w:sz w:val="14"/>
        </w:rPr>
      </w:pPr>
      <w:r w:rsidRPr="003A27B9">
        <w:rPr>
          <w:sz w:val="14"/>
        </w:rPr>
        <w:t>Papua New Guinea 174 24.8 0.2 6.17 58.9</w:t>
      </w:r>
    </w:p>
    <w:p w14:paraId="778E1BC1" w14:textId="77777777" w:rsidR="001D44B7" w:rsidRPr="003A27B9" w:rsidRDefault="001D44B7" w:rsidP="001D44B7">
      <w:pPr>
        <w:rPr>
          <w:sz w:val="14"/>
        </w:rPr>
      </w:pPr>
      <w:r w:rsidRPr="003A27B9">
        <w:rPr>
          <w:sz w:val="14"/>
        </w:rPr>
        <w:t>Pakistan 175 24.6 1.4 6.03 51.7</w:t>
      </w:r>
    </w:p>
    <w:p w14:paraId="21CBB64D" w14:textId="77777777" w:rsidR="001D44B7" w:rsidRPr="003A27B9" w:rsidRDefault="001D44B7" w:rsidP="001D44B7">
      <w:pPr>
        <w:rPr>
          <w:sz w:val="14"/>
        </w:rPr>
      </w:pPr>
      <w:r w:rsidRPr="003A27B9">
        <w:rPr>
          <w:sz w:val="14"/>
        </w:rPr>
        <w:t>Bangladesh 176 23.1 –1.9 5.89 56.5</w:t>
      </w:r>
    </w:p>
    <w:p w14:paraId="1F1D63D8" w14:textId="77777777" w:rsidR="001D44B7" w:rsidRPr="003A27B9" w:rsidRDefault="001D44B7" w:rsidP="001D44B7">
      <w:pPr>
        <w:rPr>
          <w:sz w:val="14"/>
        </w:rPr>
      </w:pPr>
      <w:r w:rsidRPr="003A27B9">
        <w:rPr>
          <w:sz w:val="14"/>
        </w:rPr>
        <w:t>Vietnam 177 20.1 –0.6 6.42 61.7</w:t>
      </w:r>
    </w:p>
    <w:p w14:paraId="458C0DF7" w14:textId="77777777" w:rsidR="001D44B7" w:rsidRPr="003A27B9" w:rsidRDefault="001D44B7" w:rsidP="001D44B7">
      <w:pPr>
        <w:rPr>
          <w:sz w:val="14"/>
        </w:rPr>
      </w:pPr>
      <w:r w:rsidRPr="003A27B9">
        <w:rPr>
          <w:sz w:val="14"/>
        </w:rPr>
        <w:t>India 178 18.9 –0.6 6.72 56.5</w:t>
      </w:r>
    </w:p>
    <w:p w14:paraId="290094EC" w14:textId="77777777" w:rsidR="001D44B7" w:rsidRPr="003A27B9" w:rsidRDefault="001D44B7" w:rsidP="001D44B7">
      <w:pPr>
        <w:rPr>
          <w:sz w:val="14"/>
        </w:rPr>
      </w:pPr>
      <w:r w:rsidRPr="003A27B9">
        <w:rPr>
          <w:sz w:val="14"/>
        </w:rPr>
        <w:t>Average 26.3 –0.99 6.29 56.4</w:t>
      </w:r>
    </w:p>
    <w:p w14:paraId="165DF38F" w14:textId="77777777" w:rsidR="001D44B7" w:rsidRPr="003A27B9" w:rsidRDefault="001D44B7" w:rsidP="001D44B7">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2D5575EA" w14:textId="77777777" w:rsidR="001D44B7" w:rsidRPr="003A27B9" w:rsidRDefault="001D44B7" w:rsidP="001D44B7">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429957FE" w14:textId="77777777" w:rsidR="001D44B7" w:rsidRPr="00477209" w:rsidRDefault="001D44B7" w:rsidP="001D44B7">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0FD177C7" w14:textId="77777777" w:rsidR="001D44B7" w:rsidRPr="003A27B9" w:rsidRDefault="001D44B7" w:rsidP="001D44B7">
      <w:pPr>
        <w:rPr>
          <w:sz w:val="14"/>
        </w:rPr>
      </w:pPr>
      <w:r w:rsidRPr="00477209">
        <w:rPr>
          <w:sz w:val="14"/>
        </w:rPr>
        <w:t>CONCLUSION</w:t>
      </w:r>
    </w:p>
    <w:p w14:paraId="71ECD239" w14:textId="77777777" w:rsidR="001D44B7" w:rsidRPr="003A27B9" w:rsidRDefault="001D44B7" w:rsidP="001D44B7">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549D91B" w14:textId="77777777" w:rsidR="001D44B7" w:rsidRPr="003A27B9" w:rsidRDefault="001D44B7" w:rsidP="001D44B7">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1D1AB927" w14:textId="77777777" w:rsidR="001D44B7" w:rsidRPr="003A27B9" w:rsidRDefault="001D44B7" w:rsidP="001D44B7">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253DC691" w14:textId="77777777" w:rsidR="001D44B7" w:rsidRPr="00477209" w:rsidRDefault="001D44B7" w:rsidP="001D44B7">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4DF76165" w14:textId="77777777" w:rsidR="001D44B7" w:rsidRPr="003508CA" w:rsidRDefault="001D44B7" w:rsidP="001D44B7"/>
    <w:p w14:paraId="26604CCA" w14:textId="77777777" w:rsidR="001D44B7" w:rsidRDefault="001D44B7" w:rsidP="001D44B7">
      <w:pPr>
        <w:rPr>
          <w:sz w:val="16"/>
        </w:rPr>
      </w:pPr>
    </w:p>
    <w:p w14:paraId="576EA6D7" w14:textId="77777777" w:rsidR="001D44B7" w:rsidRDefault="001D44B7" w:rsidP="001D44B7">
      <w:pPr>
        <w:pStyle w:val="Heading3"/>
      </w:pPr>
      <w:r>
        <w:t>K---AT: Scipe ’25---2AC</w:t>
      </w:r>
    </w:p>
    <w:p w14:paraId="4B036E8E" w14:textId="77777777" w:rsidR="001D44B7" w:rsidRPr="00D97531" w:rsidRDefault="001D44B7" w:rsidP="001D44B7">
      <w:pPr>
        <w:pStyle w:val="Heading4"/>
      </w:pPr>
      <w:r>
        <w:t xml:space="preserve">Rights struggles catalyze social transformations and future movements </w:t>
      </w:r>
      <w:r>
        <w:rPr>
          <w:u w:val="single"/>
        </w:rPr>
        <w:t>even when they fail</w:t>
      </w:r>
      <w:r>
        <w:t>.</w:t>
      </w:r>
    </w:p>
    <w:p w14:paraId="5DB51F5E" w14:textId="77777777" w:rsidR="001D44B7" w:rsidRDefault="001D44B7" w:rsidP="001D44B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08813491" w14:textId="77777777" w:rsidR="001D44B7" w:rsidRPr="00D97531" w:rsidRDefault="001D44B7" w:rsidP="001D44B7">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5FCA42DD" w14:textId="77777777" w:rsidR="001D44B7" w:rsidRPr="00D97531" w:rsidRDefault="001D44B7" w:rsidP="001D44B7">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6D740E38" w14:textId="77777777" w:rsidR="001D44B7" w:rsidRPr="008E558C" w:rsidRDefault="001D44B7" w:rsidP="001D44B7">
      <w:pPr>
        <w:pStyle w:val="Heading4"/>
      </w:pPr>
      <w:r>
        <w:t xml:space="preserve">Engaging the law can be used </w:t>
      </w:r>
      <w:r>
        <w:rPr>
          <w:u w:val="single"/>
        </w:rPr>
        <w:t>strategically</w:t>
      </w:r>
      <w:r>
        <w:t xml:space="preserve"> to empower movements.</w:t>
      </w:r>
    </w:p>
    <w:p w14:paraId="185276CD" w14:textId="77777777" w:rsidR="001D44B7" w:rsidRDefault="001D44B7" w:rsidP="001D44B7">
      <w:r w:rsidRPr="008636C0">
        <w:rPr>
          <w:rStyle w:val="Style13ptBold"/>
        </w:rPr>
        <w:t>Kahraman, 18</w:t>
      </w:r>
      <w:r>
        <w:t>—PhD Candidate in Political Science at the University of Washington (Filiz, “A New Era for Labor Activism? Strategic Mobilization of Human Rights Against Blacklisting,” Law &amp; Social Inquiry Volume 43, Issue 4, 1279–1307, Fall 2018, dml)</w:t>
      </w:r>
    </w:p>
    <w:p w14:paraId="2EA46513" w14:textId="77777777" w:rsidR="001D44B7" w:rsidRPr="008636C0" w:rsidRDefault="001D44B7" w:rsidP="001D44B7">
      <w:pPr>
        <w:rPr>
          <w:sz w:val="16"/>
        </w:rPr>
      </w:pPr>
      <w:r w:rsidRPr="00886654">
        <w:rPr>
          <w:rStyle w:val="StyleUnderline"/>
          <w:highlight w:val="cyan"/>
        </w:rPr>
        <w:t>While engaging with</w:t>
      </w:r>
      <w:r w:rsidRPr="008636C0">
        <w:rPr>
          <w:sz w:val="16"/>
        </w:rPr>
        <w:t xml:space="preserve"> human rights </w:t>
      </w:r>
      <w:r w:rsidRPr="00886654">
        <w:rPr>
          <w:rStyle w:val="StyleUnderline"/>
          <w:highlight w:val="cyan"/>
        </w:rPr>
        <w:t>law</w:t>
      </w:r>
      <w:r w:rsidRPr="008636C0">
        <w:rPr>
          <w:sz w:val="16"/>
        </w:rPr>
        <w:t xml:space="preserve"> and language </w:t>
      </w:r>
      <w:r w:rsidRPr="008636C0">
        <w:rPr>
          <w:rStyle w:val="StyleUnderline"/>
        </w:rPr>
        <w:t xml:space="preserve">in </w:t>
      </w:r>
      <w:r w:rsidRPr="00D63A5C">
        <w:rPr>
          <w:rStyle w:val="Emphasis"/>
        </w:rPr>
        <w:t>multiple fronts</w:t>
      </w:r>
      <w:r w:rsidRPr="008636C0">
        <w:rPr>
          <w:sz w:val="16"/>
        </w:rPr>
        <w:t xml:space="preserve">, </w:t>
      </w:r>
      <w:r w:rsidRPr="00886654">
        <w:rPr>
          <w:rStyle w:val="StyleUnderline"/>
          <w:highlight w:val="cyan"/>
        </w:rPr>
        <w:t>activists</w:t>
      </w:r>
      <w:r w:rsidRPr="008636C0">
        <w:rPr>
          <w:rStyle w:val="StyleUnderline"/>
        </w:rPr>
        <w:t xml:space="preserve"> have tended to </w:t>
      </w:r>
      <w:r w:rsidRPr="00886654">
        <w:rPr>
          <w:rStyle w:val="Emphasis"/>
          <w:highlight w:val="cyan"/>
        </w:rPr>
        <w:t>retain</w:t>
      </w:r>
      <w:r w:rsidRPr="00D63A5C">
        <w:rPr>
          <w:rStyle w:val="Emphasis"/>
        </w:rPr>
        <w:t xml:space="preserve"> their </w:t>
      </w:r>
      <w:r w:rsidRPr="00886654">
        <w:rPr>
          <w:rStyle w:val="Emphasis"/>
          <w:highlight w:val="cyan"/>
        </w:rPr>
        <w:t>skepticism</w:t>
      </w:r>
      <w:r w:rsidRPr="008636C0">
        <w:rPr>
          <w:rStyle w:val="StyleUnderline"/>
        </w:rPr>
        <w:t xml:space="preserve"> and their belief in </w:t>
      </w:r>
      <w:r w:rsidRPr="00D63A5C">
        <w:rPr>
          <w:rStyle w:val="Emphasis"/>
        </w:rPr>
        <w:t>rank-and-file mobilization</w:t>
      </w:r>
      <w:r w:rsidRPr="008636C0">
        <w:rPr>
          <w:rStyle w:val="StyleUnderline"/>
        </w:rPr>
        <w:t xml:space="preserve"> as the </w:t>
      </w:r>
      <w:r w:rsidRPr="00D63A5C">
        <w:rPr>
          <w:rStyle w:val="Emphasis"/>
        </w:rPr>
        <w:t>most important form</w:t>
      </w:r>
      <w:r w:rsidRPr="008636C0">
        <w:rPr>
          <w:rStyle w:val="StyleUnderline"/>
        </w:rPr>
        <w:t xml:space="preserve"> of activism</w:t>
      </w:r>
      <w:r w:rsidRPr="008636C0">
        <w:rPr>
          <w:sz w:val="16"/>
        </w:rPr>
        <w:t xml:space="preserve"> for workers. After his trial regarding his arrest during a blacklist protest, Dave Smith said to the press, “It seems that it is one law for big business and another law for the rest of us. Multinationals and the secret police can conspire against trade unions and destroy evidence that would be used in court cases, and nothing happens. But if we dare to protest about the human rights scandal, we get arrested.” </w:t>
      </w:r>
      <w:r w:rsidRPr="008636C0">
        <w:rPr>
          <w:rStyle w:val="StyleUnderline"/>
        </w:rPr>
        <w:t>Activists</w:t>
      </w:r>
      <w:r w:rsidRPr="008636C0">
        <w:rPr>
          <w:sz w:val="16"/>
        </w:rPr>
        <w:t xml:space="preserve">, therefore, </w:t>
      </w:r>
      <w:r w:rsidRPr="008636C0">
        <w:rPr>
          <w:rStyle w:val="StyleUnderline"/>
        </w:rPr>
        <w:t xml:space="preserve">exhibit a </w:t>
      </w:r>
      <w:r w:rsidRPr="00D63A5C">
        <w:rPr>
          <w:rStyle w:val="Emphasis"/>
        </w:rPr>
        <w:t>dual consciousness</w:t>
      </w:r>
      <w:r w:rsidRPr="008636C0">
        <w:rPr>
          <w:rStyle w:val="StyleUnderline"/>
        </w:rPr>
        <w:t xml:space="preserve"> regarding</w:t>
      </w:r>
      <w:r w:rsidRPr="008636C0">
        <w:rPr>
          <w:sz w:val="16"/>
        </w:rPr>
        <w:t xml:space="preserve"> human rights </w:t>
      </w:r>
      <w:r w:rsidRPr="008636C0">
        <w:rPr>
          <w:rStyle w:val="StyleUnderline"/>
        </w:rPr>
        <w:t>law</w:t>
      </w:r>
      <w:r w:rsidRPr="008636C0">
        <w:rPr>
          <w:sz w:val="16"/>
        </w:rPr>
        <w:t xml:space="preserve"> and language. </w:t>
      </w:r>
      <w:r w:rsidRPr="008636C0">
        <w:rPr>
          <w:rStyle w:val="StyleUnderline"/>
        </w:rPr>
        <w:t>On the one hand</w:t>
      </w:r>
      <w:r w:rsidRPr="008636C0">
        <w:rPr>
          <w:sz w:val="16"/>
        </w:rPr>
        <w:t xml:space="preserve">, </w:t>
      </w:r>
      <w:r w:rsidRPr="00886654">
        <w:rPr>
          <w:rStyle w:val="StyleUnderline"/>
          <w:highlight w:val="cyan"/>
        </w:rPr>
        <w:t xml:space="preserve">they </w:t>
      </w:r>
      <w:r w:rsidRPr="00886654">
        <w:rPr>
          <w:rStyle w:val="Emphasis"/>
          <w:highlight w:val="cyan"/>
        </w:rPr>
        <w:t>use it strategically</w:t>
      </w:r>
      <w:r w:rsidRPr="008636C0">
        <w:rPr>
          <w:rStyle w:val="StyleUnderline"/>
        </w:rPr>
        <w:t xml:space="preserve"> to leverage public attention</w:t>
      </w:r>
      <w:r w:rsidRPr="008636C0">
        <w:rPr>
          <w:sz w:val="16"/>
        </w:rPr>
        <w:t xml:space="preserve">; </w:t>
      </w:r>
      <w:r w:rsidRPr="008636C0">
        <w:rPr>
          <w:rStyle w:val="StyleUnderline"/>
        </w:rPr>
        <w:t>on the other hand</w:t>
      </w:r>
      <w:r w:rsidRPr="008636C0">
        <w:rPr>
          <w:sz w:val="16"/>
        </w:rPr>
        <w:t xml:space="preserve">, </w:t>
      </w:r>
      <w:r w:rsidRPr="008636C0">
        <w:rPr>
          <w:rStyle w:val="StyleUnderline"/>
        </w:rPr>
        <w:t xml:space="preserve">they are </w:t>
      </w:r>
      <w:r w:rsidRPr="00D63A5C">
        <w:rPr>
          <w:rStyle w:val="Emphasis"/>
        </w:rPr>
        <w:t>very aware</w:t>
      </w:r>
      <w:r w:rsidRPr="008636C0">
        <w:rPr>
          <w:rStyle w:val="StyleUnderline"/>
        </w:rPr>
        <w:t xml:space="preserve"> of the </w:t>
      </w:r>
      <w:r w:rsidRPr="00D63A5C">
        <w:rPr>
          <w:rStyle w:val="Emphasis"/>
        </w:rPr>
        <w:t>limits</w:t>
      </w:r>
      <w:r w:rsidRPr="008636C0">
        <w:rPr>
          <w:sz w:val="16"/>
        </w:rPr>
        <w:t xml:space="preserve"> of human rights law and what it can offer them. </w:t>
      </w:r>
    </w:p>
    <w:p w14:paraId="73C65221" w14:textId="77777777" w:rsidR="001D44B7" w:rsidRPr="008636C0" w:rsidRDefault="001D44B7" w:rsidP="001D44B7">
      <w:pPr>
        <w:rPr>
          <w:sz w:val="16"/>
        </w:rPr>
      </w:pPr>
      <w:r w:rsidRPr="008636C0">
        <w:rPr>
          <w:sz w:val="16"/>
        </w:rPr>
        <w:t xml:space="preserve">The legal professionals are similarly cautious about the promises of human rights </w:t>
      </w:r>
      <w:r w:rsidRPr="008636C0">
        <w:rPr>
          <w:rStyle w:val="StyleUnderline"/>
        </w:rPr>
        <w:t>litigation</w:t>
      </w:r>
      <w:r w:rsidRPr="008636C0">
        <w:rPr>
          <w:sz w:val="16"/>
        </w:rPr>
        <w:t xml:space="preserve">. Commenting on the limited effectiveness of human rights law, Declan Owens, one of the lawyers representing blacklisted workers at the ECtHR, said that using human rights frameworks </w:t>
      </w:r>
      <w:r w:rsidRPr="008636C0">
        <w:rPr>
          <w:rStyle w:val="StyleUnderline"/>
        </w:rPr>
        <w:t xml:space="preserve">is </w:t>
      </w:r>
      <w:r w:rsidRPr="00886654">
        <w:rPr>
          <w:rStyle w:val="StyleUnderline"/>
          <w:highlight w:val="cyan"/>
        </w:rPr>
        <w:t>like a</w:t>
      </w:r>
      <w:r w:rsidRPr="008636C0">
        <w:rPr>
          <w:sz w:val="16"/>
        </w:rPr>
        <w:t xml:space="preserve"> “</w:t>
      </w:r>
      <w:r w:rsidRPr="00886654">
        <w:rPr>
          <w:rStyle w:val="Emphasis"/>
          <w:highlight w:val="cyan"/>
        </w:rPr>
        <w:t>Trojan horse</w:t>
      </w:r>
      <w:r w:rsidRPr="008636C0">
        <w:rPr>
          <w:sz w:val="16"/>
        </w:rPr>
        <w:t xml:space="preserve">,” explaining that </w:t>
      </w:r>
      <w:r w:rsidRPr="008636C0">
        <w:rPr>
          <w:rStyle w:val="StyleUnderline"/>
        </w:rPr>
        <w:t xml:space="preserve">it may just be </w:t>
      </w:r>
      <w:r w:rsidRPr="00886654">
        <w:rPr>
          <w:rStyle w:val="StyleUnderline"/>
          <w:highlight w:val="cyan"/>
        </w:rPr>
        <w:t xml:space="preserve">an </w:t>
      </w:r>
      <w:r w:rsidRPr="00886654">
        <w:rPr>
          <w:rStyle w:val="Emphasis"/>
          <w:highlight w:val="cyan"/>
        </w:rPr>
        <w:t>entry point</w:t>
      </w:r>
      <w:r w:rsidRPr="00886654">
        <w:rPr>
          <w:rStyle w:val="StyleUnderline"/>
          <w:highlight w:val="cyan"/>
        </w:rPr>
        <w:t xml:space="preserve"> to </w:t>
      </w:r>
      <w:r w:rsidRPr="00886654">
        <w:rPr>
          <w:rStyle w:val="Emphasis"/>
          <w:highlight w:val="cyan"/>
        </w:rPr>
        <w:t>gain more attention</w:t>
      </w:r>
      <w:r w:rsidRPr="00886654">
        <w:rPr>
          <w:rStyle w:val="StyleUnderline"/>
          <w:highlight w:val="cyan"/>
        </w:rPr>
        <w:t xml:space="preserve"> to</w:t>
      </w:r>
      <w:r w:rsidRPr="008636C0">
        <w:rPr>
          <w:rStyle w:val="StyleUnderline"/>
        </w:rPr>
        <w:t xml:space="preserve"> the</w:t>
      </w:r>
      <w:r w:rsidRPr="008636C0">
        <w:rPr>
          <w:sz w:val="16"/>
        </w:rPr>
        <w:t xml:space="preserve"> labor </w:t>
      </w:r>
      <w:r w:rsidRPr="008636C0">
        <w:rPr>
          <w:rStyle w:val="StyleUnderline"/>
        </w:rPr>
        <w:t>cause</w:t>
      </w:r>
      <w:r w:rsidRPr="008636C0">
        <w:rPr>
          <w:sz w:val="16"/>
        </w:rPr>
        <w:t xml:space="preserve">, </w:t>
      </w:r>
      <w:r w:rsidRPr="008636C0">
        <w:rPr>
          <w:rStyle w:val="StyleUnderline"/>
        </w:rPr>
        <w:t xml:space="preserve">allowing in the long run to bring </w:t>
      </w:r>
      <w:r w:rsidRPr="00886654">
        <w:rPr>
          <w:rStyle w:val="StyleUnderline"/>
          <w:highlight w:val="cyan"/>
        </w:rPr>
        <w:t xml:space="preserve">a </w:t>
      </w:r>
      <w:r w:rsidRPr="00886654">
        <w:rPr>
          <w:rStyle w:val="Emphasis"/>
          <w:highlight w:val="cyan"/>
        </w:rPr>
        <w:t>whole set of other issues</w:t>
      </w:r>
      <w:r w:rsidRPr="008636C0">
        <w:rPr>
          <w:sz w:val="16"/>
        </w:rPr>
        <w:t xml:space="preserve">. Thus, he specifically noted that the aim of the ECtHR application is not only obtaining a compensation award and setting a precedent, but also gaining more advantage in lobbying efforts and raising labor issues, once again, to the top of national agenda. Victoria Philipps, a solicitor who works on ECtHR cases, similarly noted that the </w:t>
      </w:r>
      <w:r w:rsidRPr="008636C0">
        <w:rPr>
          <w:rStyle w:val="StyleUnderline"/>
        </w:rPr>
        <w:t>litigation</w:t>
      </w:r>
      <w:r w:rsidRPr="008636C0">
        <w:rPr>
          <w:sz w:val="16"/>
        </w:rPr>
        <w:t xml:space="preserve"> opportunity at the ECtHR </w:t>
      </w:r>
      <w:r w:rsidRPr="008636C0">
        <w:rPr>
          <w:rStyle w:val="StyleUnderline"/>
        </w:rPr>
        <w:t>is</w:t>
      </w:r>
      <w:r w:rsidRPr="008636C0">
        <w:rPr>
          <w:sz w:val="16"/>
        </w:rPr>
        <w:t xml:space="preserve"> “</w:t>
      </w:r>
      <w:r w:rsidRPr="008636C0">
        <w:rPr>
          <w:rStyle w:val="StyleUnderline"/>
        </w:rPr>
        <w:t>just another weapon in the armory</w:t>
      </w:r>
      <w:r w:rsidRPr="008636C0">
        <w:rPr>
          <w:sz w:val="16"/>
        </w:rPr>
        <w:t xml:space="preserve">.” Thus, these committed labor </w:t>
      </w:r>
      <w:r w:rsidRPr="008636C0">
        <w:rPr>
          <w:rStyle w:val="StyleUnderline"/>
        </w:rPr>
        <w:t>lawyers view themselves as the</w:t>
      </w:r>
      <w:r w:rsidRPr="008636C0">
        <w:rPr>
          <w:sz w:val="16"/>
        </w:rPr>
        <w:t xml:space="preserve"> “</w:t>
      </w:r>
      <w:r w:rsidRPr="00D63A5C">
        <w:rPr>
          <w:rStyle w:val="Emphasis"/>
        </w:rPr>
        <w:t>legal arm</w:t>
      </w:r>
      <w:r w:rsidRPr="008636C0">
        <w:rPr>
          <w:sz w:val="16"/>
        </w:rPr>
        <w:t xml:space="preserve">” </w:t>
      </w:r>
      <w:r w:rsidRPr="008636C0">
        <w:rPr>
          <w:rStyle w:val="StyleUnderline"/>
        </w:rPr>
        <w:t xml:space="preserve">of a </w:t>
      </w:r>
      <w:r w:rsidRPr="00D63A5C">
        <w:rPr>
          <w:rStyle w:val="Emphasis"/>
        </w:rPr>
        <w:t>broader fight</w:t>
      </w:r>
      <w:r w:rsidRPr="008636C0">
        <w:rPr>
          <w:sz w:val="16"/>
        </w:rPr>
        <w:t xml:space="preserve"> for the labor cause. Hence, </w:t>
      </w:r>
      <w:r w:rsidRPr="008636C0">
        <w:rPr>
          <w:rStyle w:val="StyleUnderline"/>
        </w:rPr>
        <w:t>both the lawyers and the activists</w:t>
      </w:r>
      <w:r w:rsidRPr="008636C0">
        <w:rPr>
          <w:sz w:val="16"/>
        </w:rPr>
        <w:t xml:space="preserve"> have a keen understanding of the limits of human rights law and </w:t>
      </w:r>
      <w:r w:rsidRPr="00D63A5C">
        <w:rPr>
          <w:rStyle w:val="Emphasis"/>
        </w:rPr>
        <w:t>do not view</w:t>
      </w:r>
      <w:r w:rsidRPr="008636C0">
        <w:rPr>
          <w:rStyle w:val="StyleUnderline"/>
        </w:rPr>
        <w:t xml:space="preserve"> litigation</w:t>
      </w:r>
      <w:r w:rsidRPr="008636C0">
        <w:rPr>
          <w:sz w:val="16"/>
        </w:rPr>
        <w:t xml:space="preserve"> at the ECtHR </w:t>
      </w:r>
      <w:r w:rsidRPr="008636C0">
        <w:rPr>
          <w:rStyle w:val="StyleUnderline"/>
        </w:rPr>
        <w:t xml:space="preserve">as a </w:t>
      </w:r>
      <w:r w:rsidRPr="00D63A5C">
        <w:rPr>
          <w:rStyle w:val="Emphasis"/>
        </w:rPr>
        <w:t>replacement</w:t>
      </w:r>
      <w:r w:rsidRPr="008636C0">
        <w:rPr>
          <w:rStyle w:val="StyleUnderline"/>
        </w:rPr>
        <w:t xml:space="preserve"> for direct action</w:t>
      </w:r>
      <w:r w:rsidRPr="008636C0">
        <w:rPr>
          <w:sz w:val="16"/>
        </w:rPr>
        <w:t xml:space="preserve">. </w:t>
      </w:r>
    </w:p>
    <w:p w14:paraId="1A49C017" w14:textId="77777777" w:rsidR="001D44B7" w:rsidRDefault="001D44B7" w:rsidP="001D44B7">
      <w:pPr>
        <w:rPr>
          <w:sz w:val="16"/>
        </w:rPr>
      </w:pPr>
      <w:r w:rsidRPr="008636C0">
        <w:rPr>
          <w:rStyle w:val="StyleUnderline"/>
        </w:rPr>
        <w:t xml:space="preserve">Neither the lawyers nor the activists entertain any </w:t>
      </w:r>
      <w:r w:rsidRPr="00D63A5C">
        <w:rPr>
          <w:rStyle w:val="Emphasis"/>
        </w:rPr>
        <w:t>utopian ideals</w:t>
      </w:r>
      <w:r w:rsidRPr="008636C0">
        <w:rPr>
          <w:rStyle w:val="StyleUnderline"/>
        </w:rPr>
        <w:t xml:space="preserve"> about</w:t>
      </w:r>
      <w:r w:rsidRPr="008636C0">
        <w:rPr>
          <w:sz w:val="16"/>
        </w:rPr>
        <w:t xml:space="preserve"> the success of winning a case at the ECtHR or </w:t>
      </w:r>
      <w:r w:rsidRPr="008636C0">
        <w:rPr>
          <w:rStyle w:val="StyleUnderline"/>
        </w:rPr>
        <w:t xml:space="preserve">the </w:t>
      </w:r>
      <w:r w:rsidRPr="00D63A5C">
        <w:rPr>
          <w:rStyle w:val="Emphasis"/>
        </w:rPr>
        <w:t>results</w:t>
      </w:r>
      <w:r w:rsidRPr="008636C0">
        <w:rPr>
          <w:rStyle w:val="StyleUnderline"/>
        </w:rPr>
        <w:t xml:space="preserve"> of</w:t>
      </w:r>
      <w:r w:rsidRPr="008636C0">
        <w:rPr>
          <w:sz w:val="16"/>
        </w:rPr>
        <w:t xml:space="preserve"> the domestic </w:t>
      </w:r>
      <w:r w:rsidRPr="008636C0">
        <w:rPr>
          <w:rStyle w:val="StyleUnderline"/>
        </w:rPr>
        <w:t>litigation</w:t>
      </w:r>
      <w:r w:rsidRPr="008636C0">
        <w:rPr>
          <w:sz w:val="16"/>
        </w:rPr>
        <w:t xml:space="preserve"> procedures. Instead, during interviews, both the lawyers and activists repeatedly pointed out that the ECtHR is only one among many strategies to achieve social justice for workers. At meetings, activists often express their disbelief in a legal system that does not allow them to “lock up” the people who ruined their lives, and they express concerns about the lengthy proceedings. During </w:t>
      </w:r>
      <w:r w:rsidRPr="008636C0">
        <w:rPr>
          <w:rStyle w:val="StyleUnderline"/>
        </w:rPr>
        <w:t>an</w:t>
      </w:r>
      <w:r w:rsidRPr="008636C0">
        <w:rPr>
          <w:sz w:val="16"/>
        </w:rPr>
        <w:t xml:space="preserve"> informal conversation, a BSG </w:t>
      </w:r>
      <w:r w:rsidRPr="00886654">
        <w:rPr>
          <w:rStyle w:val="StyleUnderline"/>
          <w:highlight w:val="cyan"/>
        </w:rPr>
        <w:t>activist referred to</w:t>
      </w:r>
      <w:r w:rsidRPr="008636C0">
        <w:rPr>
          <w:rStyle w:val="StyleUnderline"/>
        </w:rPr>
        <w:t xml:space="preserve"> all the formal efforts of </w:t>
      </w:r>
      <w:r w:rsidRPr="00886654">
        <w:rPr>
          <w:rStyle w:val="StyleUnderline"/>
          <w:highlight w:val="cyan"/>
        </w:rPr>
        <w:t>litigation</w:t>
      </w:r>
      <w:r w:rsidRPr="008636C0">
        <w:rPr>
          <w:rStyle w:val="StyleUnderline"/>
        </w:rPr>
        <w:t xml:space="preserve"> and lobbying </w:t>
      </w:r>
      <w:r w:rsidRPr="00886654">
        <w:rPr>
          <w:rStyle w:val="StyleUnderline"/>
          <w:highlight w:val="cyan"/>
        </w:rPr>
        <w:t>as</w:t>
      </w:r>
      <w:r w:rsidRPr="008636C0">
        <w:rPr>
          <w:sz w:val="16"/>
        </w:rPr>
        <w:t xml:space="preserve"> “</w:t>
      </w:r>
      <w:r w:rsidRPr="00D63A5C">
        <w:rPr>
          <w:rStyle w:val="Emphasis"/>
        </w:rPr>
        <w:t xml:space="preserve">little more than </w:t>
      </w:r>
      <w:r w:rsidRPr="00886654">
        <w:rPr>
          <w:rStyle w:val="Emphasis"/>
          <w:highlight w:val="cyan"/>
        </w:rPr>
        <w:t>a cover</w:t>
      </w:r>
      <w:r w:rsidRPr="008636C0">
        <w:rPr>
          <w:sz w:val="16"/>
        </w:rPr>
        <w:t xml:space="preserve">” and explained that </w:t>
      </w:r>
      <w:r w:rsidRPr="008636C0">
        <w:rPr>
          <w:rStyle w:val="StyleUnderline"/>
        </w:rPr>
        <w:t xml:space="preserve">what </w:t>
      </w:r>
      <w:r w:rsidRPr="00D63A5C">
        <w:rPr>
          <w:rStyle w:val="Emphasis"/>
        </w:rPr>
        <w:t>ultimately matters</w:t>
      </w:r>
      <w:r w:rsidRPr="008636C0">
        <w:rPr>
          <w:rStyle w:val="StyleUnderline"/>
        </w:rPr>
        <w:t xml:space="preserve"> is the </w:t>
      </w:r>
      <w:r w:rsidRPr="00D63A5C">
        <w:rPr>
          <w:rStyle w:val="Emphasis"/>
        </w:rPr>
        <w:t>rank-and-file mobilization</w:t>
      </w:r>
      <w:r w:rsidRPr="008636C0">
        <w:rPr>
          <w:sz w:val="16"/>
        </w:rPr>
        <w:t xml:space="preserve">. McCann (1994) argues that </w:t>
      </w:r>
      <w:r w:rsidRPr="008636C0">
        <w:rPr>
          <w:rStyle w:val="StyleUnderline"/>
        </w:rPr>
        <w:t>this</w:t>
      </w:r>
      <w:r w:rsidRPr="008636C0">
        <w:rPr>
          <w:sz w:val="16"/>
        </w:rPr>
        <w:t xml:space="preserve"> “</w:t>
      </w:r>
      <w:r w:rsidRPr="00D63A5C">
        <w:rPr>
          <w:rStyle w:val="Emphasis"/>
        </w:rPr>
        <w:t>double consciousness</w:t>
      </w:r>
      <w:r w:rsidRPr="008636C0">
        <w:rPr>
          <w:sz w:val="16"/>
        </w:rPr>
        <w:t xml:space="preserve">” of the lawyers and activists, </w:t>
      </w:r>
      <w:r w:rsidRPr="008636C0">
        <w:rPr>
          <w:rStyle w:val="StyleUnderline"/>
        </w:rPr>
        <w:t xml:space="preserve">where they use litigation as a </w:t>
      </w:r>
      <w:r w:rsidRPr="00D63A5C">
        <w:rPr>
          <w:rStyle w:val="Emphasis"/>
        </w:rPr>
        <w:t>tactic</w:t>
      </w:r>
      <w:r w:rsidRPr="008636C0">
        <w:rPr>
          <w:rStyle w:val="StyleUnderline"/>
        </w:rPr>
        <w:t xml:space="preserve"> and take many cases to court but </w:t>
      </w:r>
      <w:r w:rsidRPr="00D63A5C">
        <w:rPr>
          <w:rStyle w:val="Emphasis"/>
        </w:rPr>
        <w:t>do not sacrifice</w:t>
      </w:r>
      <w:r w:rsidRPr="008636C0">
        <w:rPr>
          <w:rStyle w:val="StyleUnderline"/>
        </w:rPr>
        <w:t xml:space="preserve"> a legal realist perspective and see courts siding with the powerful</w:t>
      </w:r>
      <w:r w:rsidRPr="008636C0">
        <w:rPr>
          <w:sz w:val="16"/>
        </w:rPr>
        <w:t xml:space="preserve">, </w:t>
      </w:r>
      <w:r w:rsidRPr="008636C0">
        <w:rPr>
          <w:rStyle w:val="StyleUnderline"/>
        </w:rPr>
        <w:t>does not have to be inherently contradictory</w:t>
      </w:r>
      <w:r w:rsidRPr="008636C0">
        <w:rPr>
          <w:sz w:val="16"/>
        </w:rPr>
        <w:t xml:space="preserve">. On the contrary, he states that </w:t>
      </w:r>
      <w:r w:rsidRPr="008636C0">
        <w:rPr>
          <w:rStyle w:val="StyleUnderline"/>
        </w:rPr>
        <w:t>these are</w:t>
      </w:r>
      <w:r w:rsidRPr="008636C0">
        <w:rPr>
          <w:sz w:val="16"/>
        </w:rPr>
        <w:t xml:space="preserve"> “</w:t>
      </w:r>
      <w:r w:rsidRPr="00D63A5C">
        <w:rPr>
          <w:rStyle w:val="Emphasis"/>
        </w:rPr>
        <w:t>interrelated components</w:t>
      </w:r>
      <w:r w:rsidRPr="008636C0">
        <w:rPr>
          <w:rStyle w:val="StyleUnderline"/>
        </w:rPr>
        <w:t xml:space="preserve"> of strategic legal interaction</w:t>
      </w:r>
      <w:r w:rsidRPr="008636C0">
        <w:rPr>
          <w:sz w:val="16"/>
        </w:rPr>
        <w:t xml:space="preserve">” (McCann 1994, 233; see also Matsuda 1987). </w:t>
      </w:r>
      <w:r w:rsidRPr="008636C0">
        <w:rPr>
          <w:rStyle w:val="StyleUnderline"/>
        </w:rPr>
        <w:t xml:space="preserve">Lawyers and </w:t>
      </w:r>
      <w:r w:rsidRPr="00886654">
        <w:rPr>
          <w:rStyle w:val="StyleUnderline"/>
          <w:highlight w:val="cyan"/>
        </w:rPr>
        <w:t>activists</w:t>
      </w:r>
      <w:r w:rsidRPr="008636C0">
        <w:rPr>
          <w:rStyle w:val="StyleUnderline"/>
        </w:rPr>
        <w:t xml:space="preserve"> </w:t>
      </w:r>
      <w:r w:rsidRPr="00886654">
        <w:rPr>
          <w:rStyle w:val="StyleUnderline"/>
          <w:highlight w:val="cyan"/>
        </w:rPr>
        <w:t>can</w:t>
      </w:r>
      <w:r w:rsidRPr="008636C0">
        <w:rPr>
          <w:rStyle w:val="StyleUnderline"/>
        </w:rPr>
        <w:t xml:space="preserve"> </w:t>
      </w:r>
      <w:r w:rsidRPr="00D63A5C">
        <w:rPr>
          <w:rStyle w:val="Emphasis"/>
        </w:rPr>
        <w:t xml:space="preserve">strategically </w:t>
      </w:r>
      <w:r w:rsidRPr="00886654">
        <w:rPr>
          <w:rStyle w:val="Emphasis"/>
          <w:highlight w:val="cyan"/>
        </w:rPr>
        <w:t>use</w:t>
      </w:r>
      <w:r w:rsidRPr="00886654">
        <w:rPr>
          <w:rStyle w:val="StyleUnderline"/>
          <w:highlight w:val="cyan"/>
        </w:rPr>
        <w:t xml:space="preserve"> the law</w:t>
      </w:r>
      <w:r w:rsidRPr="008636C0">
        <w:rPr>
          <w:sz w:val="16"/>
        </w:rPr>
        <w:t xml:space="preserve">, </w:t>
      </w:r>
      <w:r w:rsidRPr="00D63A5C">
        <w:rPr>
          <w:rStyle w:val="Emphasis"/>
        </w:rPr>
        <w:t>despite its limitations</w:t>
      </w:r>
      <w:r w:rsidRPr="008636C0">
        <w:rPr>
          <w:rStyle w:val="StyleUnderline"/>
        </w:rPr>
        <w:t xml:space="preserve"> and </w:t>
      </w:r>
      <w:r w:rsidRPr="00D63A5C">
        <w:rPr>
          <w:rStyle w:val="Emphasis"/>
        </w:rPr>
        <w:t>problems</w:t>
      </w:r>
      <w:r w:rsidRPr="008636C0">
        <w:rPr>
          <w:sz w:val="16"/>
        </w:rPr>
        <w:t xml:space="preserve">, </w:t>
      </w:r>
      <w:r w:rsidRPr="00886654">
        <w:rPr>
          <w:rStyle w:val="Emphasis"/>
          <w:highlight w:val="cyan"/>
        </w:rPr>
        <w:t>without being duped</w:t>
      </w:r>
      <w:r w:rsidRPr="008636C0">
        <w:rPr>
          <w:rStyle w:val="StyleUnderline"/>
        </w:rPr>
        <w:t xml:space="preserve"> by the promise of the remedies it provides</w:t>
      </w:r>
      <w:r w:rsidRPr="008636C0">
        <w:rPr>
          <w:sz w:val="16"/>
        </w:rPr>
        <w:t xml:space="preserve">. </w:t>
      </w:r>
    </w:p>
    <w:p w14:paraId="1A5AEED3" w14:textId="77777777" w:rsidR="001D44B7" w:rsidRPr="0007791D" w:rsidRDefault="001D44B7" w:rsidP="001D44B7">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D88DE88" w14:textId="77777777" w:rsidR="001D44B7" w:rsidRDefault="001D44B7" w:rsidP="001D44B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6CDE4FD" w14:textId="77777777" w:rsidR="001D44B7" w:rsidRPr="0007791D" w:rsidRDefault="001D44B7" w:rsidP="001D44B7">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53D6B917" w14:textId="77777777" w:rsidR="001D44B7" w:rsidRPr="0007791D" w:rsidRDefault="001D44B7" w:rsidP="001D44B7">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6F8798DF" w14:textId="77777777" w:rsidR="001D44B7" w:rsidRPr="0007791D" w:rsidRDefault="001D44B7" w:rsidP="001D44B7">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400083F8" w14:textId="77777777" w:rsidR="001D44B7" w:rsidRPr="0007791D" w:rsidRDefault="001D44B7" w:rsidP="001D44B7">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6ED39CBB" w14:textId="77777777" w:rsidR="001D44B7" w:rsidRPr="0035076A" w:rsidRDefault="001D44B7" w:rsidP="001D44B7"/>
    <w:p w14:paraId="47309164" w14:textId="77777777" w:rsidR="001D44B7" w:rsidRDefault="001D44B7" w:rsidP="001D44B7">
      <w:pPr>
        <w:pStyle w:val="Heading3"/>
      </w:pPr>
      <w:r>
        <w:t>K---AT: Valdez (Alt)---2AC</w:t>
      </w:r>
    </w:p>
    <w:p w14:paraId="2D46930E" w14:textId="77777777" w:rsidR="001D44B7" w:rsidRDefault="001D44B7" w:rsidP="001D44B7">
      <w:pPr>
        <w:pStyle w:val="Heading4"/>
      </w:pPr>
      <w:r>
        <w:t>The alt requires secondary strikes to be effective.</w:t>
      </w:r>
    </w:p>
    <w:p w14:paraId="07843EE1" w14:textId="77777777" w:rsidR="001D44B7" w:rsidRPr="006050D7" w:rsidRDefault="001D44B7" w:rsidP="001D44B7">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76CF974" w14:textId="77777777" w:rsidR="001D44B7" w:rsidRPr="006050D7" w:rsidRDefault="001D44B7" w:rsidP="001D44B7">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2AAACE6E" w14:textId="77777777" w:rsidR="001D44B7" w:rsidRPr="006050D7" w:rsidRDefault="001D44B7" w:rsidP="001D44B7">
      <w:pPr>
        <w:rPr>
          <w:sz w:val="16"/>
        </w:rPr>
      </w:pPr>
      <w:r w:rsidRPr="006050D7">
        <w:rPr>
          <w:sz w:val="16"/>
        </w:rPr>
        <w:t>Striking for Life: Protect the Front-line, Not the Bottom Line.</w:t>
      </w:r>
    </w:p>
    <w:p w14:paraId="75BE0C07" w14:textId="77777777" w:rsidR="001D44B7" w:rsidRPr="006050D7" w:rsidRDefault="001D44B7" w:rsidP="001D44B7">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16E05FFB" w14:textId="77777777" w:rsidR="001D44B7" w:rsidRPr="006050D7" w:rsidRDefault="001D44B7" w:rsidP="001D44B7">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38CEE857" w14:textId="77777777" w:rsidR="001D44B7" w:rsidRPr="006050D7" w:rsidRDefault="001D44B7" w:rsidP="001D44B7">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74B4285F" w14:textId="77777777" w:rsidR="001D44B7" w:rsidRDefault="001D44B7" w:rsidP="001D44B7">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E7DAB64" w14:textId="77777777" w:rsidR="001D44B7" w:rsidRPr="00252960" w:rsidRDefault="001D44B7" w:rsidP="001D44B7">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624DDF0" w14:textId="77777777" w:rsidR="001D44B7" w:rsidRDefault="001D44B7" w:rsidP="001D44B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F632C61" w14:textId="77777777" w:rsidR="001D44B7" w:rsidRPr="00252960" w:rsidRDefault="001D44B7" w:rsidP="001D44B7">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AAA9088" w14:textId="77777777" w:rsidR="001D44B7" w:rsidRPr="00252960" w:rsidRDefault="001D44B7" w:rsidP="001D44B7">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1C777EA9" w14:textId="77777777" w:rsidR="001D44B7" w:rsidRPr="00252960" w:rsidRDefault="001D44B7" w:rsidP="001D44B7">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F42D749" w14:textId="77777777" w:rsidR="001D44B7" w:rsidRPr="009326E3" w:rsidRDefault="001D44B7" w:rsidP="001D44B7">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249E6B5" w14:textId="77777777" w:rsidR="001D44B7" w:rsidRPr="00D05176" w:rsidRDefault="001D44B7" w:rsidP="001D44B7">
      <w:pPr>
        <w:pStyle w:val="Heading4"/>
      </w:pPr>
      <w:r>
        <w:t xml:space="preserve">The alt </w:t>
      </w:r>
      <w:r>
        <w:rPr>
          <w:u w:val="single"/>
        </w:rPr>
        <w:t>never gets off the ground</w:t>
      </w:r>
      <w:r>
        <w:t xml:space="preserve"> without </w:t>
      </w:r>
      <w:r>
        <w:rPr>
          <w:u w:val="single"/>
        </w:rPr>
        <w:t>strong unions</w:t>
      </w:r>
      <w:r>
        <w:t>.</w:t>
      </w:r>
    </w:p>
    <w:p w14:paraId="582489C4" w14:textId="77777777" w:rsidR="001D44B7" w:rsidRPr="002C71C6" w:rsidRDefault="001D44B7" w:rsidP="001D44B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CC60025" w14:textId="77777777" w:rsidR="001D44B7" w:rsidRPr="005F2FA7" w:rsidRDefault="001D44B7" w:rsidP="001D44B7">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23003A0D" w14:textId="77777777" w:rsidR="001D44B7" w:rsidRPr="003102C3" w:rsidRDefault="001D44B7" w:rsidP="001D44B7"/>
    <w:p w14:paraId="7954F537" w14:textId="77777777" w:rsidR="00374834" w:rsidRDefault="00374834" w:rsidP="00374834">
      <w:pPr>
        <w:rPr>
          <w:sz w:val="16"/>
          <w:szCs w:val="16"/>
        </w:rPr>
      </w:pPr>
    </w:p>
    <w:sectPr w:rsidR="00374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C33B" w14:textId="77777777" w:rsidR="00CF5B0B" w:rsidRDefault="00CF5B0B" w:rsidP="00066D2C">
      <w:pPr>
        <w:spacing w:after="0" w:line="240" w:lineRule="auto"/>
      </w:pPr>
      <w:r>
        <w:separator/>
      </w:r>
    </w:p>
  </w:endnote>
  <w:endnote w:type="continuationSeparator" w:id="0">
    <w:p w14:paraId="6E4A8018" w14:textId="77777777" w:rsidR="00CF5B0B" w:rsidRDefault="00CF5B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CCC1" w14:textId="77777777" w:rsidR="00CF5B0B" w:rsidRDefault="00CF5B0B" w:rsidP="00066D2C">
      <w:pPr>
        <w:spacing w:after="0" w:line="240" w:lineRule="auto"/>
      </w:pPr>
      <w:r>
        <w:separator/>
      </w:r>
    </w:p>
  </w:footnote>
  <w:footnote w:type="continuationSeparator" w:id="0">
    <w:p w14:paraId="78311F41" w14:textId="77777777" w:rsidR="00CF5B0B" w:rsidRDefault="00CF5B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625C48"/>
    <w:multiLevelType w:val="hybridMultilevel"/>
    <w:tmpl w:val="7C3A3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31755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4834"/>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44B7"/>
    <w:rsid w:val="001D6D5C"/>
    <w:rsid w:val="001D7A6D"/>
    <w:rsid w:val="001E4A64"/>
    <w:rsid w:val="001E61F5"/>
    <w:rsid w:val="001F0C01"/>
    <w:rsid w:val="001F1F4D"/>
    <w:rsid w:val="002005AF"/>
    <w:rsid w:val="00200C1A"/>
    <w:rsid w:val="002052E3"/>
    <w:rsid w:val="0020665F"/>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2C2"/>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7E5"/>
    <w:rsid w:val="00355B45"/>
    <w:rsid w:val="00361FA0"/>
    <w:rsid w:val="003662DB"/>
    <w:rsid w:val="00367D96"/>
    <w:rsid w:val="003706D8"/>
    <w:rsid w:val="00373B7F"/>
    <w:rsid w:val="00374834"/>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BE7"/>
    <w:rsid w:val="00447BAE"/>
    <w:rsid w:val="00450DA4"/>
    <w:rsid w:val="00454059"/>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0EB2"/>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04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3B1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E9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B6112"/>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9108B"/>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12"/>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F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4E"/>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0C6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19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5D"/>
    <w:rsid w:val="00CD5CD1"/>
    <w:rsid w:val="00CE0BB8"/>
    <w:rsid w:val="00CE54E0"/>
    <w:rsid w:val="00CE5835"/>
    <w:rsid w:val="00CE6FA1"/>
    <w:rsid w:val="00CF1938"/>
    <w:rsid w:val="00CF24CD"/>
    <w:rsid w:val="00CF5B0B"/>
    <w:rsid w:val="00D01F0A"/>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026A7"/>
  <w15:chartTrackingRefBased/>
  <w15:docId w15:val="{CB84E1E8-F2E6-497A-AEAB-5CC8BED76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44B7"/>
    <w:rPr>
      <w:rFonts w:ascii="Calibri" w:hAnsi="Calibri" w:cs="Calibri"/>
    </w:rPr>
  </w:style>
  <w:style w:type="paragraph" w:styleId="Heading1">
    <w:name w:val="heading 1"/>
    <w:aliases w:val="Pocket"/>
    <w:basedOn w:val="Normal"/>
    <w:next w:val="Normal"/>
    <w:link w:val="Heading1Char"/>
    <w:qFormat/>
    <w:rsid w:val="001D44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D44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D44B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tag,heading 2,Heading 2 Char2 Char,Heading 2 Char1 Char Char,Ch,No Spacing1,No Spacing11,No Spacing111,No Spacing112,No Spacing1121,No Spacing2,Debate Text,Read stuff,No Spacing4,No Spacing21,no read,t, Ch"/>
    <w:basedOn w:val="Normal"/>
    <w:next w:val="Normal"/>
    <w:link w:val="Heading4Char"/>
    <w:uiPriority w:val="3"/>
    <w:qFormat/>
    <w:rsid w:val="001D44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44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7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44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4B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D44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D44B7"/>
    <w:rPr>
      <w:color w:val="auto"/>
      <w:u w:val="none"/>
    </w:rPr>
  </w:style>
  <w:style w:type="character" w:customStyle="1" w:styleId="Heading1Char">
    <w:name w:val="Heading 1 Char"/>
    <w:aliases w:val="Pocket Char"/>
    <w:basedOn w:val="DefaultParagraphFont"/>
    <w:link w:val="Heading1"/>
    <w:rsid w:val="001D44B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D44B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D44B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tag Char,heading 2 Char,Heading 2 Char2 Char Char,Heading 2 Char1 Char Char Char,Ch Char,No Spacing1 Char,No Spacing11 Char,No Spacing111 Char,No Spacing112 Char,t Char"/>
    <w:basedOn w:val="DefaultParagraphFont"/>
    <w:link w:val="Heading4"/>
    <w:uiPriority w:val="3"/>
    <w:rsid w:val="001D44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D44B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D44B7"/>
    <w:rPr>
      <w:b w:val="0"/>
      <w:sz w:val="22"/>
      <w:u w:val="single"/>
    </w:rPr>
  </w:style>
  <w:style w:type="character" w:styleId="Strong">
    <w:name w:val="Strong"/>
    <w:basedOn w:val="DefaultParagraphFont"/>
    <w:uiPriority w:val="22"/>
    <w:qFormat/>
    <w:rsid w:val="001D44B7"/>
    <w:rPr>
      <w:b/>
      <w:bCs/>
    </w:rPr>
  </w:style>
  <w:style w:type="character" w:styleId="BookTitle">
    <w:name w:val="Book Title"/>
    <w:basedOn w:val="DefaultParagraphFont"/>
    <w:uiPriority w:val="33"/>
    <w:qFormat/>
    <w:rsid w:val="001D44B7"/>
    <w:rPr>
      <w:b/>
      <w:bCs/>
      <w:i/>
      <w:iCs/>
      <w:spacing w:val="5"/>
    </w:rPr>
  </w:style>
  <w:style w:type="character" w:customStyle="1" w:styleId="Heading5Char">
    <w:name w:val="Heading 5 Char"/>
    <w:basedOn w:val="DefaultParagraphFont"/>
    <w:link w:val="Heading5"/>
    <w:uiPriority w:val="9"/>
    <w:semiHidden/>
    <w:rsid w:val="001D44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44B7"/>
  </w:style>
  <w:style w:type="paragraph" w:styleId="Header">
    <w:name w:val="header"/>
    <w:basedOn w:val="Normal"/>
    <w:link w:val="HeaderChar"/>
    <w:uiPriority w:val="99"/>
    <w:semiHidden/>
    <w:rsid w:val="001D44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44B7"/>
    <w:rPr>
      <w:rFonts w:ascii="Calibri" w:hAnsi="Calibri" w:cs="Calibri"/>
    </w:rPr>
  </w:style>
  <w:style w:type="paragraph" w:styleId="Footer">
    <w:name w:val="footer"/>
    <w:basedOn w:val="Normal"/>
    <w:link w:val="FooterChar"/>
    <w:uiPriority w:val="99"/>
    <w:semiHidden/>
    <w:rsid w:val="001D44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44B7"/>
    <w:rPr>
      <w:rFonts w:ascii="Calibri" w:hAnsi="Calibri" w:cs="Calibri"/>
    </w:rPr>
  </w:style>
  <w:style w:type="paragraph" w:styleId="BodyText">
    <w:name w:val="Body Text"/>
    <w:basedOn w:val="Normal"/>
    <w:link w:val="BodyTextChar"/>
    <w:uiPriority w:val="99"/>
    <w:semiHidden/>
    <w:unhideWhenUsed/>
    <w:rsid w:val="001D44B7"/>
    <w:pPr>
      <w:spacing w:after="120"/>
    </w:pPr>
  </w:style>
  <w:style w:type="character" w:customStyle="1" w:styleId="BodyTextChar">
    <w:name w:val="Body Text Char"/>
    <w:basedOn w:val="DefaultParagraphFont"/>
    <w:link w:val="BodyText"/>
    <w:uiPriority w:val="99"/>
    <w:semiHidden/>
    <w:rsid w:val="001D44B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D44B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D44B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D44B7"/>
    <w:rPr>
      <w:color w:val="0563C1" w:themeColor="hyperlink"/>
      <w:u w:val="single"/>
    </w:rPr>
  </w:style>
  <w:style w:type="character" w:styleId="UnresolvedMention">
    <w:name w:val="Unresolved Mention"/>
    <w:basedOn w:val="DefaultParagraphFont"/>
    <w:uiPriority w:val="99"/>
    <w:semiHidden/>
    <w:unhideWhenUsed/>
    <w:rsid w:val="001D44B7"/>
    <w:rPr>
      <w:color w:val="605E5C"/>
      <w:shd w:val="clear" w:color="auto" w:fill="E1DFDD"/>
    </w:rPr>
  </w:style>
  <w:style w:type="paragraph" w:customStyle="1" w:styleId="Analytics">
    <w:name w:val="Analytics"/>
    <w:aliases w:val="Heading 10"/>
    <w:link w:val="AnalyticsChar"/>
    <w:uiPriority w:val="4"/>
    <w:qFormat/>
    <w:rsid w:val="001D44B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1D44B7"/>
    <w:rPr>
      <w:rFonts w:ascii="Calibri" w:eastAsiaTheme="majorEastAsia" w:hAnsi="Calibri" w:cstheme="majorBidi"/>
      <w:b/>
      <w:iCs/>
      <w:color w:val="404040" w:themeColor="text1" w:themeTint="BF"/>
      <w:sz w:val="26"/>
      <w:szCs w:val="28"/>
    </w:rPr>
  </w:style>
  <w:style w:type="character" w:customStyle="1" w:styleId="Heading6Char">
    <w:name w:val="Heading 6 Char"/>
    <w:basedOn w:val="DefaultParagraphFont"/>
    <w:link w:val="Heading6"/>
    <w:uiPriority w:val="9"/>
    <w:semiHidden/>
    <w:rsid w:val="0037483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748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748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74834"/>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374834"/>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37483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37483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37483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4834"/>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7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7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3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74834"/>
    <w:pPr>
      <w:spacing w:before="160"/>
      <w:jc w:val="center"/>
    </w:pPr>
    <w:rPr>
      <w:i/>
      <w:iCs/>
      <w:color w:val="404040" w:themeColor="text1" w:themeTint="BF"/>
    </w:rPr>
  </w:style>
  <w:style w:type="character" w:customStyle="1" w:styleId="QuoteChar">
    <w:name w:val="Quote Char"/>
    <w:basedOn w:val="DefaultParagraphFont"/>
    <w:link w:val="Quote"/>
    <w:uiPriority w:val="29"/>
    <w:rsid w:val="00374834"/>
    <w:rPr>
      <w:rFonts w:ascii="Calibri" w:hAnsi="Calibri" w:cs="Calibri"/>
      <w:i/>
      <w:iCs/>
      <w:color w:val="404040" w:themeColor="text1" w:themeTint="BF"/>
    </w:rPr>
  </w:style>
  <w:style w:type="character" w:styleId="IntenseEmphasis">
    <w:name w:val="Intense Emphasis"/>
    <w:basedOn w:val="DefaultParagraphFont"/>
    <w:uiPriority w:val="21"/>
    <w:qFormat/>
    <w:rsid w:val="00374834"/>
    <w:rPr>
      <w:i/>
      <w:iCs/>
      <w:color w:val="2F5496" w:themeColor="accent1" w:themeShade="BF"/>
    </w:rPr>
  </w:style>
  <w:style w:type="paragraph" w:styleId="IntenseQuote">
    <w:name w:val="Intense Quote"/>
    <w:basedOn w:val="Normal"/>
    <w:next w:val="Normal"/>
    <w:link w:val="IntenseQuoteChar"/>
    <w:uiPriority w:val="30"/>
    <w:qFormat/>
    <w:rsid w:val="0037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834"/>
    <w:rPr>
      <w:rFonts w:ascii="Calibri" w:hAnsi="Calibri" w:cs="Calibri"/>
      <w:i/>
      <w:iCs/>
      <w:color w:val="2F5496" w:themeColor="accent1" w:themeShade="BF"/>
    </w:rPr>
  </w:style>
  <w:style w:type="character" w:styleId="IntenseReference">
    <w:name w:val="Intense Reference"/>
    <w:basedOn w:val="DefaultParagraphFont"/>
    <w:uiPriority w:val="32"/>
    <w:qFormat/>
    <w:rsid w:val="00374834"/>
    <w:rPr>
      <w:b/>
      <w:bCs/>
      <w:smallCaps/>
      <w:color w:val="2F5496" w:themeColor="accent1" w:themeShade="BF"/>
      <w:spacing w:val="5"/>
    </w:rPr>
  </w:style>
  <w:style w:type="paragraph" w:customStyle="1" w:styleId="Analytic">
    <w:name w:val="Analytic"/>
    <w:link w:val="AnalyticChar"/>
    <w:uiPriority w:val="5"/>
    <w:qFormat/>
    <w:rsid w:val="0037483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374834"/>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748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7483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74834"/>
    <w:rPr>
      <w:b w:val="0"/>
      <w:sz w:val="22"/>
      <w:u w:val="single"/>
    </w:rPr>
  </w:style>
  <w:style w:type="paragraph" w:customStyle="1" w:styleId="Emphasize">
    <w:name w:val="Emphasize"/>
    <w:basedOn w:val="Normal"/>
    <w:uiPriority w:val="8"/>
    <w:qFormat/>
    <w:rsid w:val="003748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74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7483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7483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7483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7483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7483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74834"/>
    <w:pPr>
      <w:spacing w:before="60" w:after="60"/>
    </w:pPr>
  </w:style>
  <w:style w:type="paragraph" w:customStyle="1" w:styleId="analytic0">
    <w:name w:val="analytic"/>
    <w:basedOn w:val="Normal"/>
    <w:link w:val="analyticChar0"/>
    <w:uiPriority w:val="5"/>
    <w:qFormat/>
    <w:rsid w:val="00374834"/>
    <w:pPr>
      <w:spacing w:after="40"/>
      <w:outlineLvl w:val="3"/>
    </w:pPr>
    <w:rPr>
      <w:b/>
      <w:color w:val="00B050"/>
      <w:sz w:val="26"/>
    </w:rPr>
  </w:style>
  <w:style w:type="character" w:customStyle="1" w:styleId="analyticChar0">
    <w:name w:val="analytic Char"/>
    <w:basedOn w:val="DefaultParagraphFont"/>
    <w:link w:val="analytic0"/>
    <w:uiPriority w:val="5"/>
    <w:rsid w:val="00374834"/>
    <w:rPr>
      <w:rFonts w:ascii="Calibri" w:hAnsi="Calibri" w:cs="Calibri"/>
      <w:b/>
      <w:color w:val="00B050"/>
      <w:sz w:val="26"/>
    </w:rPr>
  </w:style>
  <w:style w:type="character" w:customStyle="1" w:styleId="boxboxbox">
    <w:name w:val="boxboxbox"/>
    <w:basedOn w:val="DefaultParagraphFont"/>
    <w:uiPriority w:val="1"/>
    <w:qFormat/>
    <w:rsid w:val="00374834"/>
    <w:rPr>
      <w:rFonts w:ascii="Calibri" w:hAnsi="Calibri"/>
      <w:b/>
      <w:sz w:val="22"/>
      <w:u w:val="single"/>
      <w:bdr w:val="single" w:sz="4" w:space="0" w:color="auto"/>
    </w:rPr>
  </w:style>
  <w:style w:type="character" w:customStyle="1" w:styleId="8-PointSmall">
    <w:name w:val="8-Point Small"/>
    <w:basedOn w:val="DefaultParagraphFont"/>
    <w:uiPriority w:val="1"/>
    <w:qFormat/>
    <w:rsid w:val="00374834"/>
    <w:rPr>
      <w:rFonts w:ascii="Calibri" w:hAnsi="Calibri"/>
      <w:b/>
      <w:sz w:val="16"/>
      <w:u w:val="none"/>
    </w:rPr>
  </w:style>
  <w:style w:type="paragraph" w:customStyle="1" w:styleId="Analytics1">
    <w:name w:val="Analytics1"/>
    <w:link w:val="Analytics1Char"/>
    <w:autoRedefine/>
    <w:uiPriority w:val="5"/>
    <w:rsid w:val="00374834"/>
    <w:rPr>
      <w:b/>
      <w:sz w:val="26"/>
    </w:rPr>
  </w:style>
  <w:style w:type="character" w:customStyle="1" w:styleId="Analytics1Char">
    <w:name w:val="Analytics1 Char"/>
    <w:basedOn w:val="DefaultParagraphFont"/>
    <w:link w:val="Analytics1"/>
    <w:uiPriority w:val="5"/>
    <w:rsid w:val="00374834"/>
    <w:rPr>
      <w:b/>
      <w:sz w:val="26"/>
    </w:rPr>
  </w:style>
  <w:style w:type="character" w:customStyle="1" w:styleId="m-750723176661811423gmail-style13ptbold">
    <w:name w:val="m_-750723176661811423gmail-style13ptbold"/>
    <w:basedOn w:val="DefaultParagraphFont"/>
    <w:rsid w:val="00374834"/>
  </w:style>
  <w:style w:type="paragraph" w:customStyle="1" w:styleId="text-xl">
    <w:name w:val="text-xl"/>
    <w:basedOn w:val="Normal"/>
    <w:rsid w:val="0037483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7483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74834"/>
  </w:style>
  <w:style w:type="paragraph" w:styleId="BodyText2">
    <w:name w:val="Body Text 2"/>
    <w:basedOn w:val="Normal"/>
    <w:link w:val="BodyText2Char"/>
    <w:uiPriority w:val="99"/>
    <w:semiHidden/>
    <w:unhideWhenUsed/>
    <w:rsid w:val="00374834"/>
    <w:pPr>
      <w:spacing w:after="120" w:line="480" w:lineRule="auto"/>
    </w:pPr>
  </w:style>
  <w:style w:type="character" w:customStyle="1" w:styleId="BodyText2Char">
    <w:name w:val="Body Text 2 Char"/>
    <w:basedOn w:val="DefaultParagraphFont"/>
    <w:link w:val="BodyText2"/>
    <w:uiPriority w:val="99"/>
    <w:semiHidden/>
    <w:rsid w:val="00374834"/>
    <w:rPr>
      <w:rFonts w:ascii="Calibri" w:hAnsi="Calibri" w:cs="Calibri"/>
    </w:rPr>
  </w:style>
  <w:style w:type="paragraph" w:customStyle="1" w:styleId="Basic">
    <w:name w:val="Basic"/>
    <w:link w:val="BasicChar"/>
    <w:autoRedefine/>
    <w:uiPriority w:val="4"/>
    <w:qFormat/>
    <w:rsid w:val="00374834"/>
    <w:rPr>
      <w:rFonts w:ascii="Calibri" w:eastAsiaTheme="majorEastAsia" w:hAnsi="Calibri" w:cstheme="majorBidi"/>
      <w:iCs/>
    </w:rPr>
  </w:style>
  <w:style w:type="character" w:customStyle="1" w:styleId="BasicChar">
    <w:name w:val="Basic Char"/>
    <w:basedOn w:val="DefaultParagraphFont"/>
    <w:link w:val="Basic"/>
    <w:uiPriority w:val="4"/>
    <w:rsid w:val="00374834"/>
    <w:rPr>
      <w:rFonts w:ascii="Calibri" w:eastAsiaTheme="majorEastAsia" w:hAnsi="Calibri" w:cstheme="majorBidi"/>
      <w:iCs/>
    </w:rPr>
  </w:style>
  <w:style w:type="character" w:customStyle="1" w:styleId="u-visually-hidden">
    <w:name w:val="u-visually-hidden"/>
    <w:basedOn w:val="DefaultParagraphFont"/>
    <w:rsid w:val="00374834"/>
  </w:style>
  <w:style w:type="character" w:customStyle="1" w:styleId="mi">
    <w:name w:val="mi"/>
    <w:basedOn w:val="DefaultParagraphFont"/>
    <w:rsid w:val="00374834"/>
  </w:style>
  <w:style w:type="character" w:customStyle="1" w:styleId="mo">
    <w:name w:val="mo"/>
    <w:basedOn w:val="DefaultParagraphFont"/>
    <w:rsid w:val="00374834"/>
  </w:style>
  <w:style w:type="character" w:customStyle="1" w:styleId="mjxassistivemathml">
    <w:name w:val="mjx_assistive_mathml"/>
    <w:basedOn w:val="DefaultParagraphFont"/>
    <w:rsid w:val="00374834"/>
  </w:style>
  <w:style w:type="character" w:customStyle="1" w:styleId="html-italic">
    <w:name w:val="html-italic"/>
    <w:basedOn w:val="DefaultParagraphFont"/>
    <w:rsid w:val="00374834"/>
  </w:style>
  <w:style w:type="character" w:styleId="PlaceholderText">
    <w:name w:val="Placeholder Text"/>
    <w:basedOn w:val="DefaultParagraphFont"/>
    <w:uiPriority w:val="99"/>
    <w:unhideWhenUsed/>
    <w:rsid w:val="00374834"/>
    <w:rPr>
      <w:color w:val="666666"/>
    </w:rPr>
  </w:style>
  <w:style w:type="character" w:customStyle="1" w:styleId="annotation-link">
    <w:name w:val="annotation-link"/>
    <w:basedOn w:val="DefaultParagraphFont"/>
    <w:rsid w:val="00374834"/>
  </w:style>
  <w:style w:type="character" w:customStyle="1" w:styleId="citetitle">
    <w:name w:val="cite_title"/>
    <w:basedOn w:val="DefaultParagraphFont"/>
    <w:rsid w:val="00374834"/>
  </w:style>
  <w:style w:type="character" w:customStyle="1" w:styleId="anchor-text">
    <w:name w:val="anchor-text"/>
    <w:basedOn w:val="DefaultParagraphFont"/>
    <w:rsid w:val="00374834"/>
  </w:style>
  <w:style w:type="character" w:customStyle="1" w:styleId="label">
    <w:name w:val="label"/>
    <w:basedOn w:val="DefaultParagraphFont"/>
    <w:rsid w:val="00374834"/>
  </w:style>
  <w:style w:type="character" w:customStyle="1" w:styleId="screen-reader-only">
    <w:name w:val="screen-reader-only"/>
    <w:basedOn w:val="DefaultParagraphFont"/>
    <w:rsid w:val="00374834"/>
  </w:style>
  <w:style w:type="character" w:customStyle="1" w:styleId="ref-lnk">
    <w:name w:val="ref-lnk"/>
    <w:basedOn w:val="DefaultParagraphFont"/>
    <w:rsid w:val="00374834"/>
  </w:style>
  <w:style w:type="character" w:customStyle="1" w:styleId="off-screen">
    <w:name w:val="off-screen"/>
    <w:basedOn w:val="DefaultParagraphFont"/>
    <w:rsid w:val="00374834"/>
  </w:style>
  <w:style w:type="paragraph" w:customStyle="1" w:styleId="last">
    <w:name w:val="last"/>
    <w:basedOn w:val="Normal"/>
    <w:rsid w:val="0037483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74834"/>
  </w:style>
  <w:style w:type="character" w:customStyle="1" w:styleId="mtext">
    <w:name w:val="mtext"/>
    <w:basedOn w:val="DefaultParagraphFont"/>
    <w:rsid w:val="00374834"/>
  </w:style>
  <w:style w:type="character" w:customStyle="1" w:styleId="mn">
    <w:name w:val="mn"/>
    <w:basedOn w:val="DefaultParagraphFont"/>
    <w:rsid w:val="00374834"/>
  </w:style>
  <w:style w:type="character" w:customStyle="1" w:styleId="dispformulalabeldiv">
    <w:name w:val="disp_formula_label_div"/>
    <w:basedOn w:val="DefaultParagraphFont"/>
    <w:rsid w:val="00374834"/>
  </w:style>
  <w:style w:type="paragraph" w:customStyle="1" w:styleId="captiontext">
    <w:name w:val="captiontext"/>
    <w:basedOn w:val="Normal"/>
    <w:rsid w:val="0037483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74834"/>
  </w:style>
  <w:style w:type="paragraph" w:customStyle="1" w:styleId="Analyticss">
    <w:name w:val="Analyticss"/>
    <w:basedOn w:val="Normal"/>
    <w:link w:val="AnalyticssChar"/>
    <w:autoRedefine/>
    <w:uiPriority w:val="5"/>
    <w:qFormat/>
    <w:rsid w:val="00374834"/>
    <w:pPr>
      <w:spacing w:after="0"/>
    </w:pPr>
    <w:rPr>
      <w:b/>
      <w:color w:val="000000" w:themeColor="text1"/>
      <w:sz w:val="26"/>
    </w:rPr>
  </w:style>
  <w:style w:type="character" w:customStyle="1" w:styleId="AnalyticssChar">
    <w:name w:val="Analyticss Char"/>
    <w:basedOn w:val="DefaultParagraphFont"/>
    <w:link w:val="Analyticss"/>
    <w:uiPriority w:val="5"/>
    <w:rsid w:val="00374834"/>
    <w:rPr>
      <w:rFonts w:ascii="Calibri" w:hAnsi="Calibri" w:cs="Calibri"/>
      <w:b/>
      <w:color w:val="000000" w:themeColor="text1"/>
      <w:sz w:val="26"/>
    </w:rPr>
  </w:style>
  <w:style w:type="paragraph" w:customStyle="1" w:styleId="Style4">
    <w:name w:val="Style4"/>
    <w:basedOn w:val="Normal"/>
    <w:qFormat/>
    <w:rsid w:val="00374834"/>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74834"/>
  </w:style>
  <w:style w:type="character" w:customStyle="1" w:styleId="StyleStyle49ptChar">
    <w:name w:val="Style Style4 + 9 pt Char"/>
    <w:basedOn w:val="DefaultParagraphFont"/>
    <w:link w:val="StyleStyle49pt"/>
    <w:locked/>
    <w:rsid w:val="00374834"/>
    <w:rPr>
      <w:rFonts w:ascii="Times New Roman" w:eastAsia="Times New Roman" w:hAnsi="Times New Roman" w:cs="Times New Roman"/>
      <w:sz w:val="20"/>
      <w:u w:val="single"/>
    </w:rPr>
  </w:style>
  <w:style w:type="character" w:customStyle="1" w:styleId="StyleTimesNewRoman9pt">
    <w:name w:val="Style Times New Roman 9 pt"/>
    <w:rsid w:val="00374834"/>
    <w:rPr>
      <w:sz w:val="20"/>
    </w:rPr>
  </w:style>
  <w:style w:type="character" w:customStyle="1" w:styleId="Style9ptItalicUnderline">
    <w:name w:val="Style 9 pt Italic Underline"/>
    <w:rsid w:val="00374834"/>
    <w:rPr>
      <w:i/>
      <w:sz w:val="20"/>
      <w:u w:val="single"/>
    </w:rPr>
  </w:style>
  <w:style w:type="paragraph" w:styleId="DocumentMap">
    <w:name w:val="Document Map"/>
    <w:basedOn w:val="Normal"/>
    <w:link w:val="DocumentMapChar"/>
    <w:uiPriority w:val="99"/>
    <w:semiHidden/>
    <w:unhideWhenUsed/>
    <w:rsid w:val="003748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4834"/>
    <w:rPr>
      <w:rFonts w:ascii="Lucida Grande" w:hAnsi="Lucida Grande" w:cs="Lucida Grande"/>
      <w:sz w:val="24"/>
    </w:rPr>
  </w:style>
  <w:style w:type="character" w:customStyle="1" w:styleId="m-2465724180919302213gmail-style13ptbold">
    <w:name w:val="m_-2465724180919302213gmail-style13ptbold"/>
    <w:basedOn w:val="DefaultParagraphFont"/>
    <w:rsid w:val="00374834"/>
  </w:style>
  <w:style w:type="character" w:customStyle="1" w:styleId="m-2465724180919302213gmail-styleunderline">
    <w:name w:val="m_-2465724180919302213gmail-styleunderline"/>
    <w:basedOn w:val="DefaultParagraphFont"/>
    <w:rsid w:val="00374834"/>
  </w:style>
  <w:style w:type="character" w:customStyle="1" w:styleId="underline">
    <w:name w:val="underline"/>
    <w:basedOn w:val="DefaultParagraphFont"/>
    <w:qFormat/>
    <w:rsid w:val="0037483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74834"/>
    <w:rPr>
      <w:rFonts w:ascii="Calibri" w:eastAsia="Times New Roman" w:hAnsi="Calibri" w:cs="Calibri"/>
      <w:sz w:val="24"/>
    </w:rPr>
  </w:style>
  <w:style w:type="character" w:customStyle="1" w:styleId="TitleChar1">
    <w:name w:val="Title Char1"/>
    <w:basedOn w:val="DefaultParagraphFont"/>
    <w:uiPriority w:val="99"/>
    <w:rsid w:val="00374834"/>
    <w:rPr>
      <w:rFonts w:asciiTheme="majorHAnsi" w:eastAsiaTheme="majorEastAsia" w:hAnsiTheme="majorHAnsi" w:cstheme="majorBidi"/>
      <w:spacing w:val="-10"/>
      <w:kern w:val="28"/>
      <w:sz w:val="56"/>
      <w:szCs w:val="56"/>
    </w:rPr>
  </w:style>
  <w:style w:type="character" w:customStyle="1" w:styleId="Author-Date">
    <w:name w:val="Author-Date"/>
    <w:qFormat/>
    <w:rsid w:val="00374834"/>
    <w:rPr>
      <w:b/>
      <w:sz w:val="24"/>
    </w:rPr>
  </w:style>
  <w:style w:type="paragraph" w:customStyle="1" w:styleId="underlined">
    <w:name w:val="underlined"/>
    <w:next w:val="Normal"/>
    <w:link w:val="underlinedChar"/>
    <w:autoRedefine/>
    <w:rsid w:val="0037483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74834"/>
    <w:rPr>
      <w:rFonts w:ascii="Times New Roman" w:eastAsia="Malgun Gothic" w:hAnsi="Times New Roman" w:cs="Times New Roman"/>
      <w:sz w:val="24"/>
      <w:szCs w:val="24"/>
      <w:u w:val="single"/>
    </w:rPr>
  </w:style>
  <w:style w:type="character" w:customStyle="1" w:styleId="sssh">
    <w:name w:val="ss_sh"/>
    <w:basedOn w:val="DefaultParagraphFont"/>
    <w:rsid w:val="00374834"/>
  </w:style>
  <w:style w:type="paragraph" w:styleId="HTMLPreformatted">
    <w:name w:val="HTML Preformatted"/>
    <w:basedOn w:val="Normal"/>
    <w:link w:val="HTMLPreformattedChar"/>
    <w:uiPriority w:val="99"/>
    <w:semiHidden/>
    <w:unhideWhenUsed/>
    <w:rsid w:val="00374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4834"/>
    <w:rPr>
      <w:rFonts w:ascii="Courier New" w:eastAsia="Times New Roman" w:hAnsi="Courier New" w:cs="Courier New"/>
      <w:sz w:val="20"/>
      <w:szCs w:val="20"/>
    </w:rPr>
  </w:style>
  <w:style w:type="paragraph" w:customStyle="1" w:styleId="paragraph">
    <w:name w:val="paragraph"/>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74834"/>
  </w:style>
  <w:style w:type="paragraph" w:customStyle="1" w:styleId="messagelistitem-zz7v6g">
    <w:name w:val="messagelistitem-zz7v6g"/>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74834"/>
  </w:style>
  <w:style w:type="character" w:customStyle="1" w:styleId="easy-footnote">
    <w:name w:val="easy-footnote"/>
    <w:basedOn w:val="DefaultParagraphFont"/>
    <w:rsid w:val="00374834"/>
  </w:style>
  <w:style w:type="paragraph" w:customStyle="1" w:styleId="Subtitle1">
    <w:name w:val="Subtitle1"/>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74834"/>
  </w:style>
  <w:style w:type="character" w:customStyle="1" w:styleId="Quote1">
    <w:name w:val="Quote1"/>
    <w:basedOn w:val="DefaultParagraphFont"/>
    <w:rsid w:val="00374834"/>
  </w:style>
  <w:style w:type="paragraph" w:customStyle="1" w:styleId="css-axufdj">
    <w:name w:val="css-axufdj"/>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74834"/>
  </w:style>
  <w:style w:type="character" w:customStyle="1" w:styleId="endnotereference">
    <w:name w:val="endnotereference"/>
    <w:basedOn w:val="DefaultParagraphFont"/>
    <w:rsid w:val="00374834"/>
  </w:style>
  <w:style w:type="character" w:customStyle="1" w:styleId="heading3char0">
    <w:name w:val="heading3char"/>
    <w:basedOn w:val="DefaultParagraphFont"/>
    <w:rsid w:val="00374834"/>
  </w:style>
  <w:style w:type="paragraph" w:customStyle="1" w:styleId="callout">
    <w:name w:val="callout"/>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74834"/>
  </w:style>
  <w:style w:type="character" w:customStyle="1" w:styleId="heading">
    <w:name w:val="heading"/>
    <w:basedOn w:val="DefaultParagraphFont"/>
    <w:rsid w:val="00374834"/>
  </w:style>
  <w:style w:type="paragraph" w:customStyle="1" w:styleId="paywall">
    <w:name w:val="paywall"/>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74834"/>
  </w:style>
  <w:style w:type="paragraph" w:customStyle="1" w:styleId="comp">
    <w:name w:val="comp"/>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74834"/>
  </w:style>
  <w:style w:type="paragraph" w:customStyle="1" w:styleId="a">
    <w:name w:val="a"/>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74834"/>
  </w:style>
  <w:style w:type="character" w:customStyle="1" w:styleId="sd">
    <w:name w:val="sd"/>
    <w:basedOn w:val="DefaultParagraphFont"/>
    <w:rsid w:val="00374834"/>
  </w:style>
  <w:style w:type="character" w:customStyle="1" w:styleId="dttext">
    <w:name w:val="dttext"/>
    <w:basedOn w:val="DefaultParagraphFont"/>
    <w:rsid w:val="00374834"/>
  </w:style>
  <w:style w:type="character" w:customStyle="1" w:styleId="hvr">
    <w:name w:val="hvr"/>
    <w:basedOn w:val="DefaultParagraphFont"/>
    <w:rsid w:val="00374834"/>
  </w:style>
  <w:style w:type="character" w:customStyle="1" w:styleId="illustration">
    <w:name w:val="illustration"/>
    <w:basedOn w:val="DefaultParagraphFont"/>
    <w:rsid w:val="00374834"/>
  </w:style>
  <w:style w:type="paragraph" w:customStyle="1" w:styleId="has-drop-cap">
    <w:name w:val="has-drop-cap"/>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74834"/>
  </w:style>
  <w:style w:type="character" w:styleId="HTMLCite">
    <w:name w:val="HTML Cite"/>
    <w:basedOn w:val="DefaultParagraphFont"/>
    <w:uiPriority w:val="99"/>
    <w:semiHidden/>
    <w:unhideWhenUsed/>
    <w:rsid w:val="00374834"/>
    <w:rPr>
      <w:i/>
      <w:iCs/>
    </w:rPr>
  </w:style>
  <w:style w:type="paragraph" w:customStyle="1" w:styleId="sics-componenthtml-injector">
    <w:name w:val="sics-component__html-injector"/>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74834"/>
  </w:style>
  <w:style w:type="paragraph" w:customStyle="1" w:styleId="expanded">
    <w:name w:val="expanded"/>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74834"/>
  </w:style>
  <w:style w:type="character" w:customStyle="1" w:styleId="result-heading">
    <w:name w:val="result-heading"/>
    <w:basedOn w:val="DefaultParagraphFont"/>
    <w:rsid w:val="00374834"/>
  </w:style>
  <w:style w:type="character" w:customStyle="1" w:styleId="result-title">
    <w:name w:val="result-title"/>
    <w:basedOn w:val="DefaultParagraphFont"/>
    <w:rsid w:val="00374834"/>
  </w:style>
  <w:style w:type="character" w:customStyle="1" w:styleId="result-item">
    <w:name w:val="result-item"/>
    <w:basedOn w:val="DefaultParagraphFont"/>
    <w:rsid w:val="00374834"/>
  </w:style>
  <w:style w:type="paragraph" w:customStyle="1" w:styleId="hidefromsighted">
    <w:name w:val="hide_fromsighted"/>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74834"/>
  </w:style>
  <w:style w:type="paragraph" w:customStyle="1" w:styleId="texttext3evx1j">
    <w:name w:val="text__text___3evx1j"/>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74834"/>
  </w:style>
  <w:style w:type="paragraph" w:customStyle="1" w:styleId="c-text-paragraph">
    <w:name w:val="c-text-paragraph"/>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74834"/>
  </w:style>
  <w:style w:type="character" w:customStyle="1" w:styleId="leadin">
    <w:name w:val="leadin"/>
    <w:basedOn w:val="DefaultParagraphFont"/>
    <w:rsid w:val="00374834"/>
  </w:style>
  <w:style w:type="paragraph" w:customStyle="1" w:styleId="articleparagraphrootwy3ui">
    <w:name w:val="articleparagraph_root__wy3ui"/>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748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4834"/>
  </w:style>
  <w:style w:type="character" w:customStyle="1" w:styleId="company-name">
    <w:name w:val="company-name"/>
    <w:basedOn w:val="DefaultParagraphFont"/>
    <w:rsid w:val="00374834"/>
  </w:style>
  <w:style w:type="character" w:customStyle="1" w:styleId="company-name-type">
    <w:name w:val="company-name-type"/>
    <w:basedOn w:val="DefaultParagraphFont"/>
    <w:rsid w:val="00374834"/>
  </w:style>
  <w:style w:type="paragraph" w:customStyle="1" w:styleId="Emphasis0">
    <w:name w:val="!!_Emphasis"/>
    <w:basedOn w:val="Normal"/>
    <w:autoRedefine/>
    <w:uiPriority w:val="8"/>
    <w:qFormat/>
    <w:rsid w:val="0037483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74834"/>
    <w:pPr>
      <w:ind w:left="144"/>
    </w:pPr>
    <w:rPr>
      <w:rFonts w:eastAsia="Times New Roman"/>
      <w:szCs w:val="24"/>
    </w:rPr>
  </w:style>
  <w:style w:type="character" w:customStyle="1" w:styleId="HotRouteChar">
    <w:name w:val="Hot Route Char"/>
    <w:link w:val="HotRoute"/>
    <w:rsid w:val="00374834"/>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45326</Words>
  <Characters>251563</Characters>
  <Application>Microsoft Office Word</Application>
  <DocSecurity>0</DocSecurity>
  <Lines>2395</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9</cp:revision>
  <dcterms:created xsi:type="dcterms:W3CDTF">2026-01-31T13:29:00Z</dcterms:created>
  <dcterms:modified xsi:type="dcterms:W3CDTF">2026-01-31T15:46:00Z</dcterms:modified>
</cp:coreProperties>
</file>