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2AAA" w14:textId="77777777" w:rsidR="00BA5F77" w:rsidRPr="000A4210" w:rsidRDefault="00BA5F77" w:rsidP="00BA5F77">
      <w:pPr>
        <w:pStyle w:val="Heading1"/>
      </w:pPr>
      <w:r>
        <w:t>1AC---Kentucky---Round 1</w:t>
      </w:r>
    </w:p>
    <w:p w14:paraId="0B127E5F" w14:textId="77777777" w:rsidR="00BA5F77" w:rsidRDefault="00BA5F77" w:rsidP="00BA5F77">
      <w:pPr>
        <w:pStyle w:val="Heading3"/>
      </w:pPr>
      <w:r>
        <w:t>Economy ADV---1AC</w:t>
      </w:r>
    </w:p>
    <w:p w14:paraId="5F86C858" w14:textId="77777777" w:rsidR="00BA5F77" w:rsidRPr="00C5281B" w:rsidRDefault="00BA5F77" w:rsidP="00BA5F77">
      <w:pPr>
        <w:pStyle w:val="Heading4"/>
      </w:pPr>
      <w:r>
        <w:t>The United States Federal Government should substantially strengthen collective bargaining rights for secondary actions.</w:t>
      </w:r>
    </w:p>
    <w:p w14:paraId="50C0BCE5" w14:textId="77777777" w:rsidR="00BA5F77" w:rsidRDefault="00BA5F77" w:rsidP="00BA5F77">
      <w:pPr>
        <w:pStyle w:val="Heading4"/>
      </w:pPr>
      <w:r>
        <w:t xml:space="preserve">The prohibition on secondary action hamstrings union bargaining power, entrenching </w:t>
      </w:r>
      <w:r w:rsidRPr="009C0159">
        <w:rPr>
          <w:u w:val="single"/>
        </w:rPr>
        <w:t>wage suppression</w:t>
      </w:r>
      <w:r>
        <w:t xml:space="preserve"> and </w:t>
      </w:r>
      <w:r w:rsidRPr="009C0159">
        <w:rPr>
          <w:u w:val="single"/>
        </w:rPr>
        <w:t>inequality</w:t>
      </w:r>
      <w:r>
        <w:t>.</w:t>
      </w:r>
    </w:p>
    <w:p w14:paraId="0D1B90BC" w14:textId="77777777" w:rsidR="00BA5F77" w:rsidRPr="005806FB" w:rsidRDefault="00BA5F77" w:rsidP="00BA5F77">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58C3337" w14:textId="77777777" w:rsidR="00BA5F77" w:rsidRPr="00C12C6C" w:rsidRDefault="00BA5F77" w:rsidP="00BA5F77">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1E95CAA8" w14:textId="77777777" w:rsidR="00BA5F77" w:rsidRPr="00C12C6C" w:rsidRDefault="00BA5F77" w:rsidP="00BA5F77">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738C444D" w14:textId="77777777" w:rsidR="00BA5F77" w:rsidRPr="00C12C6C" w:rsidRDefault="00BA5F77" w:rsidP="00BA5F77">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672543CB" w14:textId="77777777" w:rsidR="00BA5F77" w:rsidRPr="00C12C6C" w:rsidRDefault="00BA5F77" w:rsidP="00BA5F77">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1BA6AC79" w14:textId="77777777" w:rsidR="00BA5F77" w:rsidRPr="00C12C6C" w:rsidRDefault="00BA5F77" w:rsidP="00BA5F77">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64335CBF" w14:textId="77777777" w:rsidR="00BA5F77" w:rsidRPr="00C12C6C" w:rsidRDefault="00BA5F77" w:rsidP="00BA5F77">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2179ED78" w14:textId="77777777" w:rsidR="00BA5F77" w:rsidRPr="00C12C6C" w:rsidRDefault="00BA5F77" w:rsidP="00BA5F77">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5D97E584" w14:textId="77777777" w:rsidR="00BA5F77" w:rsidRDefault="00BA5F77" w:rsidP="00BA5F77">
      <w:pPr>
        <w:pStyle w:val="Heading4"/>
      </w:pPr>
      <w:r>
        <w:t xml:space="preserve">Secondary strikes are </w:t>
      </w:r>
      <w:r w:rsidRPr="00112AC9">
        <w:rPr>
          <w:u w:val="single"/>
        </w:rPr>
        <w:t>key</w:t>
      </w:r>
      <w:r>
        <w:t>:</w:t>
      </w:r>
    </w:p>
    <w:p w14:paraId="274CD963" w14:textId="77777777" w:rsidR="00BA5F77" w:rsidRPr="009D3EF6" w:rsidRDefault="00BA5F77" w:rsidP="00BA5F77">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4A3C7C09" w14:textId="77777777" w:rsidR="00BA5F77" w:rsidRPr="00AC690B" w:rsidRDefault="00BA5F77" w:rsidP="00BA5F77">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D6F53A4" w14:textId="77777777" w:rsidR="00BA5F77" w:rsidRPr="00E948EF" w:rsidRDefault="00BA5F77" w:rsidP="00BA5F77">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02E8836A" w14:textId="77777777" w:rsidR="00BA5F77" w:rsidRDefault="00BA5F77" w:rsidP="00BA5F77">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2D061BE7" w14:textId="77777777" w:rsidR="00BA5F77" w:rsidRPr="00C571DE" w:rsidRDefault="00BA5F77" w:rsidP="00BA5F77">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5E692EB5" w14:textId="77777777" w:rsidR="00BA5F77" w:rsidRPr="00814540" w:rsidRDefault="00BA5F77" w:rsidP="00BA5F77">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431B2AB" w14:textId="77777777" w:rsidR="00BA5F77" w:rsidRPr="00965AFB" w:rsidRDefault="00BA5F77" w:rsidP="00BA5F77">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01A00698" w14:textId="77777777" w:rsidR="00BA5F77" w:rsidRPr="005512A7" w:rsidRDefault="00BA5F77" w:rsidP="00BA5F77">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732998BB" w14:textId="77777777" w:rsidR="00BA5F77" w:rsidRPr="002C0D8A" w:rsidRDefault="00BA5F77" w:rsidP="00BA5F77">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1DD541E3" w14:textId="77777777" w:rsidR="00BA5F77" w:rsidRPr="00E17F5B" w:rsidRDefault="00BA5F77" w:rsidP="00BA5F77">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194D5B89" w14:textId="77777777" w:rsidR="00BA5F77" w:rsidRDefault="00BA5F77" w:rsidP="00BA5F77">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47BD67D8" w14:textId="77777777" w:rsidR="00BA5F77" w:rsidRPr="00A37A53" w:rsidRDefault="00BA5F77" w:rsidP="00BA5F77">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4845917A" w14:textId="77777777" w:rsidR="00BA5F77" w:rsidRPr="00450294" w:rsidRDefault="00BA5F77" w:rsidP="00BA5F7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FEABE27" w14:textId="77777777" w:rsidR="00BA5F77" w:rsidRPr="003E2514" w:rsidRDefault="00BA5F77" w:rsidP="00BA5F77">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5B8DA6EC" w14:textId="77777777" w:rsidR="00BA5F77" w:rsidRPr="00057E16" w:rsidRDefault="00BA5F77" w:rsidP="00BA5F77">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644993E2" w14:textId="77777777" w:rsidR="00BA5F77" w:rsidRPr="00AC6ECB" w:rsidRDefault="00BA5F77" w:rsidP="00BA5F77">
      <w:pPr>
        <w:rPr>
          <w:sz w:val="16"/>
        </w:rPr>
      </w:pPr>
      <w:r w:rsidRPr="00AC6ECB">
        <w:rPr>
          <w:sz w:val="16"/>
        </w:rPr>
        <w:t>B. Striking as Political</w:t>
      </w:r>
    </w:p>
    <w:p w14:paraId="75BB315F" w14:textId="77777777" w:rsidR="00BA5F77" w:rsidRPr="00AC6ECB" w:rsidRDefault="00BA5F77" w:rsidP="00BA5F77">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961F569" w14:textId="77777777" w:rsidR="00BA5F77" w:rsidRPr="00AC6ECB" w:rsidRDefault="00BA5F77" w:rsidP="00BA5F77">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2E108633" w14:textId="77777777" w:rsidR="00BA5F77" w:rsidRPr="00EB4C71" w:rsidRDefault="00BA5F77" w:rsidP="00BA5F77">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4AF93030" w14:textId="77777777" w:rsidR="00BA5F77" w:rsidRPr="00E01BDF" w:rsidRDefault="00BA5F77" w:rsidP="00BA5F77">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54BA7D39" w14:textId="77777777" w:rsidR="00BA5F77" w:rsidRPr="005272DE" w:rsidRDefault="00BA5F77" w:rsidP="00BA5F77">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1162E11B" w14:textId="77777777" w:rsidR="00BA5F77" w:rsidRPr="00C405F8" w:rsidRDefault="00BA5F77" w:rsidP="00BA5F77">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196283C8" w14:textId="77777777" w:rsidR="00BA5F77" w:rsidRPr="00C5685D" w:rsidRDefault="00BA5F77" w:rsidP="00BA5F77">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73664142" w14:textId="77777777" w:rsidR="00BA5F77" w:rsidRDefault="00BA5F77" w:rsidP="00BA5F77">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34E26442" w14:textId="77777777" w:rsidR="00BA5F77" w:rsidRDefault="00BA5F77" w:rsidP="00BA5F77">
      <w:pPr>
        <w:pStyle w:val="Heading4"/>
      </w:pPr>
      <w:r>
        <w:t xml:space="preserve">Wage suppression causes inequality and myriad economic inefficiencies. </w:t>
      </w:r>
    </w:p>
    <w:p w14:paraId="6C2D0560" w14:textId="77777777" w:rsidR="00BA5F77" w:rsidRPr="005806FB" w:rsidRDefault="00BA5F77" w:rsidP="00BA5F77">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6342612" w14:textId="77777777" w:rsidR="00BA5F77" w:rsidRPr="00B52B8C" w:rsidRDefault="00BA5F77" w:rsidP="00BA5F77">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69A52D1F" w14:textId="77777777" w:rsidR="00BA5F77" w:rsidRPr="00B52B8C" w:rsidRDefault="00BA5F77" w:rsidP="00BA5F77">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00C0DB07" w14:textId="77777777" w:rsidR="00BA5F77" w:rsidRPr="00B52B8C" w:rsidRDefault="00BA5F77" w:rsidP="00BA5F77">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019F4A14" w14:textId="77777777" w:rsidR="00BA5F77" w:rsidRPr="00B52B8C" w:rsidRDefault="00BA5F77" w:rsidP="00BA5F77">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56E98D06" w14:textId="77777777" w:rsidR="00BA5F77" w:rsidRPr="00B52B8C" w:rsidRDefault="00BA5F77" w:rsidP="00BA5F77">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58D40784" w14:textId="77777777" w:rsidR="00BA5F77" w:rsidRPr="00087CFC" w:rsidRDefault="00BA5F77" w:rsidP="00BA5F77">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5931267F" w14:textId="77777777" w:rsidR="00BA5F77" w:rsidRDefault="00BA5F77" w:rsidP="00BA5F77">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4D9EC448" w14:textId="77777777" w:rsidR="00BA5F77" w:rsidRDefault="00BA5F77" w:rsidP="00BA5F77">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5EDCD871" w14:textId="77777777" w:rsidR="00BA5F77" w:rsidRPr="004F0758" w:rsidRDefault="00BA5F77" w:rsidP="00BA5F77">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59686288" w14:textId="77777777" w:rsidR="00BA5F77" w:rsidRPr="00291CF5" w:rsidRDefault="00BA5F77" w:rsidP="00BA5F77">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498E270" w14:textId="77777777" w:rsidR="00BA5F77" w:rsidRPr="00291CF5" w:rsidRDefault="00BA5F77" w:rsidP="00BA5F77">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48338CCC" w14:textId="77777777" w:rsidR="00BA5F77" w:rsidRPr="00291CF5" w:rsidRDefault="00BA5F77" w:rsidP="00BA5F77">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CAD4B18" w14:textId="77777777" w:rsidR="00BA5F77" w:rsidRPr="00291CF5" w:rsidRDefault="00BA5F77" w:rsidP="00BA5F77">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F26C185" w14:textId="77777777" w:rsidR="00BA5F77" w:rsidRPr="004F0758" w:rsidRDefault="00BA5F77" w:rsidP="00BA5F77">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2CDAD113" w14:textId="77777777" w:rsidR="00BA5F77" w:rsidRPr="004F0758" w:rsidRDefault="00BA5F77" w:rsidP="00BA5F77">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6193A3DC" w14:textId="77777777" w:rsidR="00BA5F77" w:rsidRPr="004F0758" w:rsidRDefault="00BA5F77" w:rsidP="00BA5F77">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78022694" w14:textId="77777777" w:rsidR="00BA5F77" w:rsidRDefault="00BA5F77" w:rsidP="00BA5F77">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058EFF0B" w14:textId="77777777" w:rsidR="00BA5F77" w:rsidRDefault="00BA5F77" w:rsidP="00BA5F77">
      <w:pPr>
        <w:rPr>
          <w:rStyle w:val="StyleUnderline"/>
        </w:rPr>
      </w:pPr>
    </w:p>
    <w:p w14:paraId="59DB0576" w14:textId="77777777" w:rsidR="00BA5F77" w:rsidRPr="006322A2" w:rsidRDefault="00BA5F77" w:rsidP="00BA5F77">
      <w:pPr>
        <w:rPr>
          <w:rStyle w:val="StyleUnderline"/>
        </w:rPr>
      </w:pPr>
    </w:p>
    <w:p w14:paraId="426D701C" w14:textId="77777777" w:rsidR="00BA5F77" w:rsidRDefault="00BA5F77" w:rsidP="00BA5F77">
      <w:pPr>
        <w:pStyle w:val="Heading4"/>
        <w:rPr>
          <w:lang w:eastAsia="ko-KR"/>
        </w:rPr>
      </w:pPr>
      <w:r>
        <w:rPr>
          <w:lang w:eastAsia="ko-KR"/>
        </w:rPr>
        <w:t xml:space="preserve">Decline </w:t>
      </w:r>
      <w:r w:rsidRPr="00893D90">
        <w:rPr>
          <w:u w:val="single"/>
          <w:lang w:eastAsia="ko-KR"/>
        </w:rPr>
        <w:t>ignites</w:t>
      </w:r>
      <w:r>
        <w:rPr>
          <w:lang w:eastAsia="ko-KR"/>
        </w:rPr>
        <w:t xml:space="preserve"> global </w:t>
      </w:r>
      <w:r w:rsidRPr="00893D90">
        <w:rPr>
          <w:u w:val="single"/>
          <w:lang w:eastAsia="ko-KR"/>
        </w:rPr>
        <w:t>hotspots</w:t>
      </w:r>
      <w:r>
        <w:rPr>
          <w:rFonts w:hint="eastAsia"/>
          <w:lang w:eastAsia="ko-KR"/>
        </w:rPr>
        <w:t>.</w:t>
      </w:r>
    </w:p>
    <w:p w14:paraId="7B72BFC1" w14:textId="77777777" w:rsidR="00BA5F77" w:rsidRPr="008A2E13" w:rsidRDefault="00BA5F77" w:rsidP="00BA5F77">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7C334A4B" w14:textId="77777777" w:rsidR="00BA5F77" w:rsidRPr="00B52C63" w:rsidRDefault="00BA5F77" w:rsidP="00BA5F77">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B54AE3">
        <w:rPr>
          <w:rStyle w:val="Emphasis"/>
          <w:highlight w:val="cyan"/>
          <w:lang w:eastAsia="ko-KR"/>
        </w:rPr>
        <w:t>downturn</w:t>
      </w:r>
      <w:r w:rsidRPr="00B52C63">
        <w:rPr>
          <w:sz w:val="16"/>
          <w:lang w:eastAsia="ko-KR"/>
        </w:rPr>
        <w:t xml:space="preserve"> (Chapter 1.5), resurgent </w:t>
      </w:r>
      <w:r w:rsidRPr="00B54AE3">
        <w:rPr>
          <w:rStyle w:val="Emphasis"/>
          <w:highlight w:val="cyan"/>
          <w:lang w:eastAsia="ko-KR"/>
        </w:rPr>
        <w:t>risks</w:t>
      </w:r>
      <w:r w:rsidRPr="00B52C63">
        <w:rPr>
          <w:sz w:val="16"/>
          <w:lang w:eastAsia="ko-KR"/>
        </w:rPr>
        <w:t xml:space="preserve"> such as </w:t>
      </w:r>
      <w:r w:rsidRPr="00B54AE3">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B54AE3">
        <w:rPr>
          <w:rStyle w:val="Emphasis"/>
          <w:highlight w:val="cyan"/>
          <w:lang w:eastAsia="ko-KR"/>
        </w:rPr>
        <w:t>conflict</w:t>
      </w:r>
      <w:r w:rsidRPr="00B52C63">
        <w:rPr>
          <w:sz w:val="16"/>
          <w:lang w:eastAsia="ko-KR"/>
        </w:rPr>
        <w:t xml:space="preserve"> (Chapter 1.4), </w:t>
      </w:r>
      <w:r w:rsidRPr="00B54AE3">
        <w:rPr>
          <w:rStyle w:val="StyleUnderline"/>
          <w:highlight w:val="cyan"/>
          <w:lang w:eastAsia="ko-KR"/>
        </w:rPr>
        <w:t xml:space="preserve">and </w:t>
      </w:r>
      <w:r w:rsidRPr="00B54AE3">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B54AE3">
        <w:rPr>
          <w:rStyle w:val="StyleUnderline"/>
          <w:highlight w:val="cyan"/>
          <w:lang w:eastAsia="ko-KR"/>
        </w:rPr>
        <w:t>risks</w:t>
      </w:r>
      <w:r w:rsidRPr="00B52C63">
        <w:rPr>
          <w:sz w:val="16"/>
          <w:lang w:eastAsia="ko-KR"/>
        </w:rPr>
        <w:t xml:space="preserve"> like Misinformation and disinformation (Chapter 1.3).</w:t>
      </w:r>
    </w:p>
    <w:p w14:paraId="56B610C3" w14:textId="77777777" w:rsidR="00BA5F77" w:rsidRPr="00B52C63" w:rsidRDefault="00BA5F77" w:rsidP="00BA5F77">
      <w:pPr>
        <w:rPr>
          <w:sz w:val="16"/>
          <w:lang w:eastAsia="ko-KR"/>
        </w:rPr>
      </w:pPr>
      <w:r w:rsidRPr="00B52C63">
        <w:rPr>
          <w:sz w:val="16"/>
          <w:lang w:eastAsia="ko-KR"/>
        </w:rPr>
        <w:t xml:space="preserve">As discussed in last year’s Global Risks Report, </w:t>
      </w:r>
      <w:r w:rsidRPr="00B54AE3">
        <w:rPr>
          <w:rStyle w:val="Emphasis"/>
          <w:highlight w:val="cyan"/>
          <w:lang w:eastAsia="ko-KR"/>
        </w:rPr>
        <w:t>less predictable</w:t>
      </w:r>
      <w:r w:rsidRPr="00B54AE3">
        <w:rPr>
          <w:rStyle w:val="StyleUnderline"/>
          <w:highlight w:val="cyan"/>
          <w:lang w:eastAsia="ko-KR"/>
        </w:rPr>
        <w:t xml:space="preserve"> and</w:t>
      </w:r>
      <w:r w:rsidRPr="004666A5">
        <w:rPr>
          <w:rStyle w:val="StyleUnderline"/>
          <w:lang w:eastAsia="ko-KR"/>
        </w:rPr>
        <w:t xml:space="preserve"> harder-to-handle </w:t>
      </w:r>
      <w:r w:rsidRPr="00B54AE3">
        <w:rPr>
          <w:rStyle w:val="Emphasis"/>
          <w:highlight w:val="cyan"/>
          <w:lang w:eastAsia="ko-KR"/>
        </w:rPr>
        <w:t>inflation</w:t>
      </w:r>
      <w:r w:rsidRPr="00B54AE3">
        <w:rPr>
          <w:rStyle w:val="StyleUnderline"/>
          <w:highlight w:val="cyan"/>
          <w:lang w:eastAsia="ko-KR"/>
        </w:rPr>
        <w:t xml:space="preserve"> heightens</w:t>
      </w:r>
      <w:r w:rsidRPr="004666A5">
        <w:rPr>
          <w:rStyle w:val="StyleUnderline"/>
          <w:lang w:eastAsia="ko-KR"/>
        </w:rPr>
        <w:t xml:space="preserve"> the </w:t>
      </w:r>
      <w:r w:rsidRPr="00B54AE3">
        <w:rPr>
          <w:rStyle w:val="StyleUnderline"/>
          <w:highlight w:val="cyan"/>
          <w:lang w:eastAsia="ko-KR"/>
        </w:rPr>
        <w:t xml:space="preserve">risk of </w:t>
      </w:r>
      <w:r w:rsidRPr="00B54AE3">
        <w:rPr>
          <w:rStyle w:val="Emphasis"/>
          <w:highlight w:val="cyan"/>
          <w:lang w:eastAsia="ko-KR"/>
        </w:rPr>
        <w:t>miscalibration</w:t>
      </w:r>
      <w:r w:rsidRPr="00B54AE3">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B54AE3">
        <w:rPr>
          <w:rStyle w:val="Emphasis"/>
          <w:highlight w:val="cyan"/>
          <w:lang w:eastAsia="ko-KR"/>
        </w:rPr>
        <w:t>stability</w:t>
      </w:r>
      <w:r w:rsidRPr="00B54AE3">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B54AE3">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1ADE9E0" w14:textId="77777777" w:rsidR="00BA5F77" w:rsidRPr="00B52C63" w:rsidRDefault="00BA5F77" w:rsidP="00BA5F77">
      <w:pPr>
        <w:rPr>
          <w:sz w:val="16"/>
        </w:rPr>
      </w:pPr>
      <w:r w:rsidRPr="00B52C63">
        <w:rPr>
          <w:sz w:val="16"/>
        </w:rPr>
        <w:t>&lt;&lt;TEXT CONDENSED, NONE OMITTED&gt;&gt;</w:t>
      </w:r>
    </w:p>
    <w:p w14:paraId="27F1F278" w14:textId="77777777" w:rsidR="00BA5F77" w:rsidRPr="00B52C63" w:rsidRDefault="00BA5F77" w:rsidP="00BA5F77">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7EFB300" w14:textId="77777777" w:rsidR="00BA5F77" w:rsidRPr="00B52C63" w:rsidRDefault="00BA5F77" w:rsidP="00BA5F77">
      <w:pPr>
        <w:rPr>
          <w:sz w:val="16"/>
        </w:rPr>
      </w:pPr>
      <w:r w:rsidRPr="00B52C63">
        <w:rPr>
          <w:sz w:val="16"/>
        </w:rPr>
        <w:t>&lt;&lt;PARAGRAPH BREAKS RESUME&gt;&gt;</w:t>
      </w:r>
    </w:p>
    <w:p w14:paraId="11B2AC78" w14:textId="77777777" w:rsidR="00BA5F77" w:rsidRPr="00B52C63" w:rsidRDefault="00BA5F77" w:rsidP="00BA5F77">
      <w:pPr>
        <w:rPr>
          <w:sz w:val="16"/>
          <w:lang w:eastAsia="ko-KR"/>
        </w:rPr>
      </w:pPr>
      <w:r w:rsidRPr="00B52C63">
        <w:rPr>
          <w:sz w:val="16"/>
          <w:lang w:eastAsia="ko-KR"/>
        </w:rPr>
        <w:t>1.4 Rise in conf</w:t>
      </w:r>
      <w:r w:rsidRPr="00B52C63">
        <w:rPr>
          <w:rFonts w:hint="eastAsia"/>
          <w:sz w:val="16"/>
          <w:lang w:eastAsia="ko-KR"/>
        </w:rPr>
        <w:t>lict</w:t>
      </w:r>
    </w:p>
    <w:p w14:paraId="0E8F242E" w14:textId="77777777" w:rsidR="00BA5F77" w:rsidRPr="00B52C63" w:rsidRDefault="00BA5F77" w:rsidP="00BA5F77">
      <w:pPr>
        <w:rPr>
          <w:sz w:val="16"/>
          <w:lang w:eastAsia="ko-KR"/>
        </w:rPr>
      </w:pPr>
      <w:r w:rsidRPr="00B52C63">
        <w:rPr>
          <w:rFonts w:hint="eastAsia"/>
          <w:sz w:val="16"/>
          <w:lang w:eastAsia="ko-KR"/>
        </w:rPr>
        <w:t>&lt;&lt;FIGURE 1.11 OMITTED&gt;&gt;</w:t>
      </w:r>
    </w:p>
    <w:p w14:paraId="246BAF1C" w14:textId="77777777" w:rsidR="00BA5F77" w:rsidRPr="00B52C63" w:rsidRDefault="00BA5F77" w:rsidP="00BA5F77">
      <w:pPr>
        <w:ind w:left="720"/>
        <w:rPr>
          <w:sz w:val="16"/>
          <w:lang w:eastAsia="ko-KR"/>
        </w:rPr>
      </w:pPr>
      <w:r w:rsidRPr="00B52C63">
        <w:rPr>
          <w:sz w:val="16"/>
          <w:lang w:eastAsia="ko-KR"/>
        </w:rPr>
        <w:t xml:space="preserve">– </w:t>
      </w:r>
      <w:r w:rsidRPr="00B54AE3">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B54AE3">
        <w:rPr>
          <w:rStyle w:val="Emphasis"/>
          <w:highlight w:val="cyan"/>
        </w:rPr>
        <w:t>Ukraine</w:t>
      </w:r>
      <w:r w:rsidRPr="00B54AE3">
        <w:rPr>
          <w:rStyle w:val="StyleUnderline"/>
          <w:highlight w:val="cyan"/>
        </w:rPr>
        <w:t xml:space="preserve">, </w:t>
      </w:r>
      <w:r w:rsidRPr="00B54AE3">
        <w:rPr>
          <w:rStyle w:val="Emphasis"/>
          <w:highlight w:val="cyan"/>
        </w:rPr>
        <w:t>Israel</w:t>
      </w:r>
      <w:r w:rsidRPr="00B54AE3">
        <w:rPr>
          <w:rStyle w:val="StyleUnderline"/>
          <w:highlight w:val="cyan"/>
        </w:rPr>
        <w:t xml:space="preserve"> and </w:t>
      </w:r>
      <w:r w:rsidRPr="00B54AE3">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52299A11" w14:textId="77777777" w:rsidR="00BA5F77" w:rsidRPr="00B52C63" w:rsidRDefault="00BA5F77" w:rsidP="00BA5F77">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B54AE3">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B54AE3">
        <w:rPr>
          <w:rStyle w:val="Emphasis"/>
          <w:highlight w:val="cyan"/>
        </w:rPr>
        <w:t>hostilities</w:t>
      </w:r>
      <w:r w:rsidRPr="00B54AE3">
        <w:rPr>
          <w:rStyle w:val="StyleUnderline"/>
          <w:highlight w:val="cyan"/>
        </w:rPr>
        <w:t xml:space="preserve">, </w:t>
      </w:r>
      <w:r w:rsidRPr="00B54AE3">
        <w:rPr>
          <w:rStyle w:val="Emphasis"/>
          <w:highlight w:val="cyan"/>
        </w:rPr>
        <w:t>amplifying</w:t>
      </w:r>
      <w:r w:rsidRPr="008A2E13">
        <w:rPr>
          <w:rStyle w:val="StyleUnderline"/>
        </w:rPr>
        <w:t xml:space="preserve"> state </w:t>
      </w:r>
      <w:r w:rsidRPr="00B54AE3">
        <w:rPr>
          <w:rStyle w:val="Emphasis"/>
          <w:highlight w:val="cyan"/>
        </w:rPr>
        <w:t>fragility</w:t>
      </w:r>
      <w:r w:rsidRPr="00B52C63">
        <w:rPr>
          <w:sz w:val="16"/>
          <w:lang w:eastAsia="ko-KR"/>
        </w:rPr>
        <w:t>.</w:t>
      </w:r>
    </w:p>
    <w:p w14:paraId="2108504D" w14:textId="77777777" w:rsidR="00BA5F77" w:rsidRPr="00B52C63" w:rsidRDefault="00BA5F77" w:rsidP="00BA5F77">
      <w:pPr>
        <w:ind w:left="720"/>
        <w:rPr>
          <w:sz w:val="16"/>
          <w:lang w:eastAsia="ko-KR"/>
        </w:rPr>
      </w:pPr>
      <w:r w:rsidRPr="00B52C63">
        <w:rPr>
          <w:sz w:val="16"/>
          <w:lang w:eastAsia="ko-KR"/>
        </w:rPr>
        <w:t xml:space="preserve">– As the world becomes more multipolar, a widening array of </w:t>
      </w:r>
      <w:r w:rsidRPr="00B54AE3">
        <w:rPr>
          <w:rStyle w:val="Emphasis"/>
          <w:highlight w:val="cyan"/>
        </w:rPr>
        <w:t>pivotal</w:t>
      </w:r>
      <w:r w:rsidRPr="00B54AE3">
        <w:rPr>
          <w:rStyle w:val="StyleUnderline"/>
          <w:highlight w:val="cyan"/>
        </w:rPr>
        <w:t xml:space="preserve"> powers</w:t>
      </w:r>
      <w:r w:rsidRPr="008A2E13">
        <w:rPr>
          <w:rStyle w:val="StyleUnderline"/>
        </w:rPr>
        <w:t xml:space="preserve"> will </w:t>
      </w:r>
      <w:r w:rsidRPr="00B54AE3">
        <w:rPr>
          <w:rStyle w:val="Emphasis"/>
          <w:highlight w:val="cyan"/>
        </w:rPr>
        <w:t>step into</w:t>
      </w:r>
      <w:r w:rsidRPr="008A2E13">
        <w:rPr>
          <w:rStyle w:val="StyleUnderline"/>
        </w:rPr>
        <w:t xml:space="preserve"> the </w:t>
      </w:r>
      <w:r w:rsidRPr="00B54AE3">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56FD5072" w14:textId="77777777" w:rsidR="00BA5F77" w:rsidRPr="00B52C63" w:rsidRDefault="00BA5F77" w:rsidP="00BA5F77">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B54AE3">
        <w:rPr>
          <w:rStyle w:val="StyleUnderline"/>
          <w:highlight w:val="cyan"/>
          <w:lang w:eastAsia="ko-KR"/>
        </w:rPr>
        <w:t>shifts in</w:t>
      </w:r>
      <w:r w:rsidRPr="00B52C63">
        <w:rPr>
          <w:sz w:val="16"/>
          <w:lang w:eastAsia="ko-KR"/>
        </w:rPr>
        <w:t xml:space="preserve"> geopolitical power, </w:t>
      </w:r>
      <w:r w:rsidRPr="00B54AE3">
        <w:rPr>
          <w:rStyle w:val="Emphasis"/>
          <w:highlight w:val="cyan"/>
          <w:lang w:eastAsia="ko-KR"/>
        </w:rPr>
        <w:t>econ</w:t>
      </w:r>
      <w:r w:rsidRPr="008A2E13">
        <w:rPr>
          <w:rStyle w:val="StyleUnderline"/>
          <w:lang w:eastAsia="ko-KR"/>
        </w:rPr>
        <w:t xml:space="preserve">omic </w:t>
      </w:r>
      <w:r w:rsidRPr="00B54AE3">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B54AE3">
        <w:rPr>
          <w:rStyle w:val="Emphasis"/>
          <w:highlight w:val="cyan"/>
          <w:lang w:eastAsia="ko-KR"/>
        </w:rPr>
        <w:t>contribute</w:t>
      </w:r>
      <w:r w:rsidRPr="008A2E13">
        <w:rPr>
          <w:rStyle w:val="StyleUnderline"/>
          <w:lang w:eastAsia="ko-KR"/>
        </w:rPr>
        <w:t xml:space="preserve">d </w:t>
      </w:r>
      <w:r w:rsidRPr="00B54AE3">
        <w:rPr>
          <w:rStyle w:val="StyleUnderline"/>
          <w:highlight w:val="cyan"/>
          <w:lang w:eastAsia="ko-KR"/>
        </w:rPr>
        <w:t>to</w:t>
      </w:r>
      <w:r w:rsidRPr="008A2E13">
        <w:rPr>
          <w:rStyle w:val="StyleUnderline"/>
          <w:lang w:eastAsia="ko-KR"/>
        </w:rPr>
        <w:t xml:space="preserve"> this </w:t>
      </w:r>
      <w:r w:rsidRPr="00B54AE3">
        <w:rPr>
          <w:rStyle w:val="Emphasis"/>
          <w:highlight w:val="cyan"/>
          <w:lang w:eastAsia="ko-KR"/>
        </w:rPr>
        <w:t>surge</w:t>
      </w:r>
      <w:r w:rsidRPr="00B52C63">
        <w:rPr>
          <w:sz w:val="16"/>
          <w:lang w:eastAsia="ko-KR"/>
        </w:rPr>
        <w:t xml:space="preserve">. </w:t>
      </w:r>
    </w:p>
    <w:p w14:paraId="4F040147" w14:textId="77777777" w:rsidR="00BA5F77" w:rsidRPr="00B52C63" w:rsidRDefault="00BA5F77" w:rsidP="00BA5F77">
      <w:pPr>
        <w:rPr>
          <w:sz w:val="16"/>
          <w:lang w:eastAsia="ko-KR"/>
        </w:rPr>
      </w:pPr>
      <w:r w:rsidRPr="00B52C63">
        <w:rPr>
          <w:sz w:val="16"/>
          <w:lang w:eastAsia="ko-KR"/>
        </w:rPr>
        <w:t xml:space="preserve">Interstate armed conflict (#5) is a new entrant to the top 10 risk rankings this year. Specific </w:t>
      </w:r>
      <w:r w:rsidRPr="00B54AE3">
        <w:rPr>
          <w:rStyle w:val="Emphasis"/>
          <w:highlight w:val="cyan"/>
          <w:lang w:eastAsia="ko-KR"/>
        </w:rPr>
        <w:t>flashpoints</w:t>
      </w:r>
      <w:r w:rsidRPr="00B52C63">
        <w:rPr>
          <w:sz w:val="16"/>
          <w:lang w:eastAsia="ko-KR"/>
        </w:rPr>
        <w:t xml:space="preserve"> could absorb focus and </w:t>
      </w:r>
      <w:r w:rsidRPr="00B54AE3">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B54AE3">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B54AE3">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B54AE3">
        <w:rPr>
          <w:rStyle w:val="Emphasis"/>
          <w:highlight w:val="cyan"/>
          <w:lang w:eastAsia="ko-KR"/>
        </w:rPr>
        <w:t>contagion</w:t>
      </w:r>
      <w:r w:rsidRPr="00B54AE3">
        <w:rPr>
          <w:rStyle w:val="StyleUnderline"/>
          <w:highlight w:val="cyan"/>
          <w:lang w:eastAsia="ko-KR"/>
        </w:rPr>
        <w:t xml:space="preserve">, leading to </w:t>
      </w:r>
      <w:r w:rsidRPr="00B54AE3">
        <w:rPr>
          <w:rStyle w:val="Emphasis"/>
          <w:highlight w:val="cyan"/>
          <w:lang w:eastAsia="ko-KR"/>
        </w:rPr>
        <w:t>rapidly expanding</w:t>
      </w:r>
      <w:r w:rsidRPr="00B52C63">
        <w:rPr>
          <w:sz w:val="16"/>
        </w:rPr>
        <w:t xml:space="preserve"> humanitarian </w:t>
      </w:r>
      <w:r w:rsidRPr="00B54AE3">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67B1CECB" w14:textId="77777777" w:rsidR="00BA5F77" w:rsidRPr="00B52C63" w:rsidRDefault="00BA5F77" w:rsidP="00BA5F77">
      <w:pPr>
        <w:rPr>
          <w:sz w:val="16"/>
          <w:lang w:eastAsia="ko-KR"/>
        </w:rPr>
      </w:pPr>
      <w:r w:rsidRPr="00B52C63">
        <w:rPr>
          <w:rFonts w:hint="eastAsia"/>
          <w:sz w:val="16"/>
          <w:lang w:eastAsia="ko-KR"/>
        </w:rPr>
        <w:t>&lt;&lt;FIGURE 1.12 OMITTED&gt;&gt;</w:t>
      </w:r>
    </w:p>
    <w:p w14:paraId="2B571EF5" w14:textId="77777777" w:rsidR="00BA5F77" w:rsidRPr="00B52C63" w:rsidRDefault="00BA5F77" w:rsidP="00BA5F77">
      <w:pPr>
        <w:rPr>
          <w:sz w:val="16"/>
          <w:lang w:eastAsia="ko-KR"/>
        </w:rPr>
      </w:pPr>
      <w:r w:rsidRPr="00B52C63">
        <w:rPr>
          <w:sz w:val="16"/>
          <w:lang w:eastAsia="ko-KR"/>
        </w:rPr>
        <w:t xml:space="preserve">High-stakes hotspots </w:t>
      </w:r>
    </w:p>
    <w:p w14:paraId="484B7558" w14:textId="77777777" w:rsidR="00BA5F77" w:rsidRPr="00B52C63" w:rsidRDefault="00BA5F77" w:rsidP="00BA5F77">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11E190BB" w14:textId="77777777" w:rsidR="00BA5F77" w:rsidRPr="00B52C63" w:rsidRDefault="00BA5F77" w:rsidP="00BA5F77">
      <w:pPr>
        <w:rPr>
          <w:sz w:val="16"/>
          <w:lang w:eastAsia="ko-KR"/>
        </w:rPr>
      </w:pPr>
      <w:r w:rsidRPr="00B52C63">
        <w:rPr>
          <w:sz w:val="16"/>
          <w:lang w:eastAsia="ko-KR"/>
        </w:rPr>
        <w:t xml:space="preserve">All three areas stand at a geopolitical crossroads, where </w:t>
      </w:r>
      <w:r w:rsidRPr="00B54AE3">
        <w:rPr>
          <w:rStyle w:val="Emphasis"/>
          <w:highlight w:val="cyan"/>
          <w:lang w:eastAsia="ko-KR"/>
        </w:rPr>
        <w:t>major</w:t>
      </w:r>
      <w:r w:rsidRPr="00B54AE3">
        <w:rPr>
          <w:rStyle w:val="StyleUnderline"/>
          <w:highlight w:val="cyan"/>
          <w:lang w:eastAsia="ko-KR"/>
        </w:rPr>
        <w:t xml:space="preserve"> powers have </w:t>
      </w:r>
      <w:r w:rsidRPr="00B54AE3">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B54AE3">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B54AE3">
        <w:rPr>
          <w:rStyle w:val="Emphasis"/>
          <w:highlight w:val="cyan"/>
          <w:lang w:eastAsia="ko-KR"/>
        </w:rPr>
        <w:t>destabilization</w:t>
      </w:r>
      <w:r w:rsidRPr="008A2E13">
        <w:rPr>
          <w:rStyle w:val="StyleUnderline"/>
          <w:lang w:eastAsia="ko-KR"/>
        </w:rPr>
        <w:t xml:space="preserve">, directly </w:t>
      </w:r>
      <w:r w:rsidRPr="00B54AE3">
        <w:rPr>
          <w:rStyle w:val="Emphasis"/>
          <w:highlight w:val="cyan"/>
          <w:lang w:eastAsia="ko-KR"/>
        </w:rPr>
        <w:t>drawing in</w:t>
      </w:r>
      <w:r w:rsidRPr="00B54AE3">
        <w:rPr>
          <w:rStyle w:val="StyleUnderline"/>
          <w:highlight w:val="cyan"/>
          <w:lang w:eastAsia="ko-KR"/>
        </w:rPr>
        <w:t xml:space="preserve"> major power</w:t>
      </w:r>
      <w:r w:rsidRPr="00B52C63">
        <w:rPr>
          <w:sz w:val="16"/>
          <w:lang w:eastAsia="ko-KR"/>
        </w:rPr>
        <w:t xml:space="preserve">(s) </w:t>
      </w:r>
      <w:r w:rsidRPr="00B54AE3">
        <w:rPr>
          <w:rStyle w:val="StyleUnderline"/>
          <w:highlight w:val="cyan"/>
          <w:lang w:eastAsia="ko-KR"/>
        </w:rPr>
        <w:t xml:space="preserve">and </w:t>
      </w:r>
      <w:r w:rsidRPr="00B54AE3">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B54AE3">
        <w:rPr>
          <w:rStyle w:val="Emphasis"/>
          <w:highlight w:val="cyan"/>
          <w:lang w:eastAsia="ko-KR"/>
        </w:rPr>
        <w:t>directly</w:t>
      </w:r>
      <w:r w:rsidRPr="00B54AE3">
        <w:rPr>
          <w:rStyle w:val="StyleUnderline"/>
          <w:highlight w:val="cyan"/>
          <w:lang w:eastAsia="ko-KR"/>
        </w:rPr>
        <w:t xml:space="preserve"> involve</w:t>
      </w:r>
      <w:r w:rsidRPr="00B52C63">
        <w:rPr>
          <w:sz w:val="16"/>
          <w:lang w:eastAsia="ko-KR"/>
        </w:rPr>
        <w:t xml:space="preserve"> power(s) reckoned to possess </w:t>
      </w:r>
      <w:r w:rsidRPr="00B54AE3">
        <w:rPr>
          <w:rStyle w:val="Emphasis"/>
          <w:highlight w:val="cyan"/>
          <w:lang w:eastAsia="ko-KR"/>
        </w:rPr>
        <w:t>nuc</w:t>
      </w:r>
      <w:r w:rsidRPr="008A2E13">
        <w:rPr>
          <w:rStyle w:val="StyleUnderline"/>
          <w:lang w:eastAsia="ko-KR"/>
        </w:rPr>
        <w:t>lear capabilitie</w:t>
      </w:r>
      <w:r w:rsidRPr="00B54AE3">
        <w:rPr>
          <w:rStyle w:val="Emphasis"/>
          <w:highlight w:val="cyan"/>
          <w:lang w:eastAsia="ko-KR"/>
        </w:rPr>
        <w:t>s</w:t>
      </w:r>
      <w:r w:rsidRPr="00B52C63">
        <w:rPr>
          <w:sz w:val="16"/>
          <w:lang w:eastAsia="ko-KR"/>
        </w:rPr>
        <w:t xml:space="preserve">. </w:t>
      </w:r>
    </w:p>
    <w:p w14:paraId="157A0EA8" w14:textId="77777777" w:rsidR="00BA5F77" w:rsidRPr="00B52C63" w:rsidRDefault="00BA5F77" w:rsidP="00BA5F77">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069109C4" w14:textId="77777777" w:rsidR="00BA5F77" w:rsidRPr="00B52C63" w:rsidRDefault="00BA5F77" w:rsidP="00BA5F77">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53069AA" w14:textId="77777777" w:rsidR="00BA5F77" w:rsidRPr="00B52C63" w:rsidRDefault="00BA5F77" w:rsidP="00BA5F77">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2D5260D9" w14:textId="77777777" w:rsidR="00BA5F77" w:rsidRPr="00B52C63" w:rsidRDefault="00BA5F77" w:rsidP="00BA5F77">
      <w:pPr>
        <w:rPr>
          <w:sz w:val="16"/>
          <w:lang w:eastAsia="ko-KR"/>
        </w:rPr>
      </w:pPr>
      <w:r w:rsidRPr="00B52C63">
        <w:rPr>
          <w:sz w:val="16"/>
          <w:lang w:eastAsia="ko-KR"/>
        </w:rPr>
        <w:t xml:space="preserve">Conflict contagion </w:t>
      </w:r>
    </w:p>
    <w:p w14:paraId="4C5A2040" w14:textId="77777777" w:rsidR="00BA5F77" w:rsidRPr="00B52C63" w:rsidRDefault="00BA5F77" w:rsidP="00BA5F77">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389412AA" w14:textId="77777777" w:rsidR="00BA5F77" w:rsidRPr="00B52C63" w:rsidRDefault="00BA5F77" w:rsidP="00BA5F77">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239CCE50" w14:textId="77777777" w:rsidR="00BA5F77" w:rsidRPr="00B52C63" w:rsidRDefault="00BA5F77" w:rsidP="00BA5F77">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51A3A2A3" w14:textId="77777777" w:rsidR="00BA5F77" w:rsidRPr="00B52C63" w:rsidRDefault="00BA5F77" w:rsidP="00BA5F77">
      <w:pPr>
        <w:rPr>
          <w:sz w:val="12"/>
          <w:szCs w:val="18"/>
          <w:lang w:eastAsia="ko-KR"/>
        </w:rPr>
      </w:pPr>
      <w:r w:rsidRPr="00B52C63">
        <w:rPr>
          <w:rFonts w:hint="eastAsia"/>
          <w:sz w:val="12"/>
          <w:szCs w:val="18"/>
          <w:lang w:eastAsia="ko-KR"/>
        </w:rPr>
        <w:t>&lt;&lt;FIGURE 1.13 OMITTED&gt;&gt;</w:t>
      </w:r>
    </w:p>
    <w:p w14:paraId="0DA31D50" w14:textId="77777777" w:rsidR="00BA5F77" w:rsidRPr="00B52C63" w:rsidRDefault="00BA5F77" w:rsidP="00BA5F77">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45A82E39" w14:textId="77777777" w:rsidR="00BA5F77" w:rsidRPr="00B52C63" w:rsidRDefault="00BA5F77" w:rsidP="00BA5F77">
      <w:pPr>
        <w:rPr>
          <w:sz w:val="12"/>
          <w:szCs w:val="18"/>
          <w:lang w:eastAsia="ko-KR"/>
        </w:rPr>
      </w:pPr>
      <w:r w:rsidRPr="00B52C63">
        <w:rPr>
          <w:sz w:val="12"/>
          <w:szCs w:val="18"/>
          <w:lang w:eastAsia="ko-KR"/>
        </w:rPr>
        <w:t xml:space="preserve">North-South rift </w:t>
      </w:r>
    </w:p>
    <w:p w14:paraId="60022855" w14:textId="77777777" w:rsidR="00BA5F77" w:rsidRPr="00B52C63" w:rsidRDefault="00BA5F77" w:rsidP="00BA5F77">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4DD226BC" w14:textId="77777777" w:rsidR="00BA5F77" w:rsidRPr="00B52C63" w:rsidRDefault="00BA5F77" w:rsidP="00BA5F77">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224DCAE" w14:textId="77777777" w:rsidR="00BA5F77" w:rsidRPr="00B52C63" w:rsidRDefault="00BA5F77" w:rsidP="00BA5F77">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B32C5A5" w14:textId="77777777" w:rsidR="00BA5F77" w:rsidRPr="00B52C63" w:rsidRDefault="00BA5F77" w:rsidP="00BA5F77">
      <w:pPr>
        <w:rPr>
          <w:sz w:val="12"/>
          <w:szCs w:val="18"/>
          <w:lang w:eastAsia="ko-KR"/>
        </w:rPr>
      </w:pPr>
      <w:r w:rsidRPr="00B52C63">
        <w:rPr>
          <w:sz w:val="12"/>
          <w:szCs w:val="18"/>
          <w:lang w:eastAsia="ko-KR"/>
        </w:rPr>
        <w:t>1.5 Economic uncertainty</w:t>
      </w:r>
    </w:p>
    <w:p w14:paraId="55D51AE4" w14:textId="77777777" w:rsidR="00BA5F77" w:rsidRPr="00B52C63" w:rsidRDefault="00BA5F77" w:rsidP="00BA5F77">
      <w:pPr>
        <w:rPr>
          <w:sz w:val="12"/>
          <w:szCs w:val="18"/>
          <w:lang w:eastAsia="ko-KR"/>
        </w:rPr>
      </w:pPr>
      <w:r w:rsidRPr="00B52C63">
        <w:rPr>
          <w:rFonts w:hint="eastAsia"/>
          <w:sz w:val="12"/>
          <w:szCs w:val="18"/>
          <w:lang w:eastAsia="ko-KR"/>
        </w:rPr>
        <w:t>&lt;&lt;FIGURE 1.14 OMITTED&gt;&gt;</w:t>
      </w:r>
    </w:p>
    <w:p w14:paraId="6B756F66" w14:textId="77777777" w:rsidR="00BA5F77" w:rsidRPr="00B52C63" w:rsidRDefault="00BA5F77" w:rsidP="00BA5F77">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133F7C57" w14:textId="77777777" w:rsidR="00BA5F77" w:rsidRPr="00B52C63" w:rsidRDefault="00BA5F77" w:rsidP="00BA5F77">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0591D8D2" w14:textId="77777777" w:rsidR="00BA5F77" w:rsidRPr="00B52C63" w:rsidRDefault="00BA5F77" w:rsidP="00BA5F77">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4737A124" w14:textId="77777777" w:rsidR="00BA5F77" w:rsidRPr="00B52C63" w:rsidRDefault="00BA5F77" w:rsidP="00BA5F77">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B54AE3">
        <w:rPr>
          <w:rStyle w:val="Emphasis"/>
          <w:highlight w:val="cyan"/>
          <w:lang w:eastAsia="ko-KR"/>
        </w:rPr>
        <w:t>soft</w:t>
      </w:r>
      <w:r w:rsidRPr="00B52C63">
        <w:rPr>
          <w:rStyle w:val="StyleUnderline"/>
          <w:lang w:eastAsia="ko-KR"/>
        </w:rPr>
        <w:t xml:space="preserve">er </w:t>
      </w:r>
      <w:r w:rsidRPr="00B54AE3">
        <w:rPr>
          <w:rStyle w:val="Emphasis"/>
          <w:highlight w:val="cyan"/>
          <w:lang w:eastAsia="ko-KR"/>
        </w:rPr>
        <w:t>landing</w:t>
      </w:r>
      <w:r w:rsidRPr="00B52C63">
        <w:rPr>
          <w:rStyle w:val="StyleUnderline"/>
          <w:lang w:eastAsia="ko-KR"/>
        </w:rPr>
        <w:t xml:space="preserve">’ appears to be </w:t>
      </w:r>
      <w:r w:rsidRPr="00B54AE3">
        <w:rPr>
          <w:rStyle w:val="Emphasis"/>
          <w:highlight w:val="cyan"/>
          <w:lang w:eastAsia="ko-KR"/>
        </w:rPr>
        <w:t>prevailing</w:t>
      </w:r>
      <w:r w:rsidRPr="00B54AE3">
        <w:rPr>
          <w:rStyle w:val="StyleUnderline"/>
          <w:highlight w:val="cyan"/>
          <w:lang w:eastAsia="ko-KR"/>
        </w:rPr>
        <w:t xml:space="preserve">. </w:t>
      </w:r>
      <w:r w:rsidRPr="00B54AE3">
        <w:rPr>
          <w:rStyle w:val="Emphasis"/>
          <w:highlight w:val="cyan"/>
          <w:lang w:eastAsia="ko-KR"/>
        </w:rPr>
        <w:t>Inflation</w:t>
      </w:r>
      <w:r w:rsidRPr="00B52C63">
        <w:rPr>
          <w:rStyle w:val="StyleUnderline"/>
          <w:lang w:eastAsia="ko-KR"/>
        </w:rPr>
        <w:t xml:space="preserve"> is </w:t>
      </w:r>
      <w:r w:rsidRPr="00B54AE3">
        <w:rPr>
          <w:rStyle w:val="StyleUnderline"/>
          <w:highlight w:val="cyan"/>
          <w:lang w:eastAsia="ko-KR"/>
        </w:rPr>
        <w:t>falling</w:t>
      </w:r>
      <w:r w:rsidRPr="00B52C63">
        <w:rPr>
          <w:rStyle w:val="StyleUnderline"/>
          <w:lang w:eastAsia="ko-KR"/>
        </w:rPr>
        <w:t xml:space="preserve"> amid </w:t>
      </w:r>
      <w:r w:rsidRPr="00B54AE3">
        <w:rPr>
          <w:rStyle w:val="Emphasis"/>
          <w:highlight w:val="cyan"/>
          <w:lang w:eastAsia="ko-KR"/>
        </w:rPr>
        <w:t>tight labour</w:t>
      </w:r>
      <w:r w:rsidRPr="00B52C63">
        <w:rPr>
          <w:rStyle w:val="StyleUnderline"/>
          <w:lang w:eastAsia="ko-KR"/>
        </w:rPr>
        <w:t xml:space="preserve"> markets and </w:t>
      </w:r>
      <w:r w:rsidRPr="00B54AE3">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B54AE3">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B54AE3">
        <w:rPr>
          <w:rStyle w:val="StyleUnderline"/>
          <w:highlight w:val="cyan"/>
          <w:lang w:eastAsia="ko-KR"/>
        </w:rPr>
        <w:t>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B54AE3">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B54AE3">
        <w:rPr>
          <w:rStyle w:val="Emphasis"/>
          <w:highlight w:val="cyan"/>
          <w:lang w:eastAsia="ko-KR"/>
        </w:rPr>
        <w:t>shocks</w:t>
      </w:r>
      <w:r w:rsidRPr="00B54AE3">
        <w:rPr>
          <w:rStyle w:val="StyleUnderline"/>
          <w:highlight w:val="cyan"/>
          <w:lang w:eastAsia="ko-KR"/>
        </w:rPr>
        <w:t xml:space="preserve"> would be </w:t>
      </w:r>
      <w:r w:rsidRPr="00B54AE3">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3C2DCC67" w14:textId="77777777" w:rsidR="00BA5F77" w:rsidRPr="00B52C63" w:rsidRDefault="00BA5F77" w:rsidP="00BA5F77">
      <w:pPr>
        <w:rPr>
          <w:sz w:val="16"/>
          <w:lang w:eastAsia="ko-KR"/>
        </w:rPr>
      </w:pPr>
      <w:r w:rsidRPr="00B52C63">
        <w:rPr>
          <w:rFonts w:hint="eastAsia"/>
          <w:sz w:val="16"/>
          <w:lang w:eastAsia="ko-KR"/>
        </w:rPr>
        <w:t>&lt;&lt;FIGURE 1.15 OMITTED&gt;&gt;</w:t>
      </w:r>
    </w:p>
    <w:p w14:paraId="44075B97" w14:textId="77777777" w:rsidR="00BA5F77" w:rsidRPr="00B52C63" w:rsidRDefault="00BA5F77" w:rsidP="00BA5F77">
      <w:pPr>
        <w:rPr>
          <w:sz w:val="16"/>
          <w:lang w:eastAsia="ko-KR"/>
        </w:rPr>
      </w:pPr>
      <w:r w:rsidRPr="00B52C63">
        <w:rPr>
          <w:rFonts w:hint="eastAsia"/>
          <w:sz w:val="16"/>
          <w:lang w:eastAsia="ko-KR"/>
        </w:rPr>
        <w:t>&lt;&lt;FIGURE 1.16 OMITTED&gt;&gt;</w:t>
      </w:r>
    </w:p>
    <w:p w14:paraId="69519754" w14:textId="77777777" w:rsidR="00BA5F77" w:rsidRPr="00B52C63" w:rsidRDefault="00BA5F77" w:rsidP="00BA5F77">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7A276BCC" w14:textId="77777777" w:rsidR="00BA5F77" w:rsidRPr="00B52C63" w:rsidRDefault="00BA5F77" w:rsidP="00BA5F77">
      <w:pPr>
        <w:rPr>
          <w:sz w:val="12"/>
          <w:szCs w:val="18"/>
          <w:lang w:eastAsia="ko-KR"/>
        </w:rPr>
      </w:pPr>
      <w:r w:rsidRPr="00B52C63">
        <w:rPr>
          <w:sz w:val="12"/>
          <w:szCs w:val="18"/>
          <w:lang w:eastAsia="ko-KR"/>
        </w:rPr>
        <w:t xml:space="preserve">Supply-driven price pressures </w:t>
      </w:r>
    </w:p>
    <w:p w14:paraId="555F5BBB" w14:textId="77777777" w:rsidR="00BA5F77" w:rsidRPr="00B52C63" w:rsidRDefault="00BA5F77" w:rsidP="00BA5F77">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64F010E" w14:textId="77777777" w:rsidR="00BA5F77" w:rsidRPr="00B52C63" w:rsidRDefault="00BA5F77" w:rsidP="00BA5F77">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5FE8540B" w14:textId="77777777" w:rsidR="00BA5F77" w:rsidRPr="00B52C63" w:rsidRDefault="00BA5F77" w:rsidP="00BA5F77">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6EED21A7" w14:textId="77777777" w:rsidR="00BA5F77" w:rsidRPr="00B52C63" w:rsidRDefault="00BA5F77" w:rsidP="00BA5F77">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1A3106F2" w14:textId="77777777" w:rsidR="00BA5F77" w:rsidRPr="00B52C63" w:rsidRDefault="00BA5F77" w:rsidP="00BA5F77">
      <w:pPr>
        <w:rPr>
          <w:sz w:val="12"/>
          <w:szCs w:val="18"/>
          <w:lang w:eastAsia="ko-KR"/>
        </w:rPr>
      </w:pPr>
      <w:r w:rsidRPr="00B52C63">
        <w:rPr>
          <w:sz w:val="12"/>
          <w:szCs w:val="18"/>
          <w:lang w:eastAsia="ko-KR"/>
        </w:rPr>
        <w:t xml:space="preserve">Uncertainty within global powerhouses </w:t>
      </w:r>
    </w:p>
    <w:p w14:paraId="65E42E61" w14:textId="77777777" w:rsidR="00BA5F77" w:rsidRPr="00B52C63" w:rsidRDefault="00BA5F77" w:rsidP="00BA5F77">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7DD42F7A" w14:textId="77777777" w:rsidR="00BA5F77" w:rsidRPr="00B52C63" w:rsidRDefault="00BA5F77" w:rsidP="00BA5F77">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502E5F45" w14:textId="77777777" w:rsidR="00BA5F77" w:rsidRPr="00B52C63" w:rsidRDefault="00BA5F77" w:rsidP="00BA5F77">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B54AE3">
        <w:rPr>
          <w:rStyle w:val="Emphasis"/>
          <w:highlight w:val="cyan"/>
          <w:lang w:eastAsia="ko-KR"/>
        </w:rPr>
        <w:t>consolidation</w:t>
      </w:r>
      <w:r w:rsidRPr="00B54AE3">
        <w:rPr>
          <w:rStyle w:val="StyleUnderline"/>
          <w:highlight w:val="cyan"/>
          <w:lang w:eastAsia="ko-KR"/>
        </w:rPr>
        <w:t xml:space="preserve"> 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B54AE3">
        <w:rPr>
          <w:rStyle w:val="StyleUnderline"/>
          <w:highlight w:val="cyan"/>
          <w:lang w:eastAsia="ko-KR"/>
        </w:rPr>
        <w:t>have</w:t>
      </w:r>
      <w:r w:rsidRPr="00B52C63">
        <w:rPr>
          <w:rStyle w:val="StyleUnderline"/>
          <w:lang w:eastAsia="ko-KR"/>
        </w:rPr>
        <w:t xml:space="preserve"> a </w:t>
      </w:r>
      <w:r w:rsidRPr="00B54AE3">
        <w:rPr>
          <w:rStyle w:val="Emphasis"/>
          <w:highlight w:val="cyan"/>
          <w:lang w:eastAsia="ko-KR"/>
        </w:rPr>
        <w:t>profound effect</w:t>
      </w:r>
      <w:r w:rsidRPr="00B54AE3">
        <w:rPr>
          <w:rStyle w:val="StyleUnderline"/>
          <w:highlight w:val="cyan"/>
          <w:lang w:eastAsia="ko-KR"/>
        </w:rPr>
        <w:t xml:space="preserve"> on </w:t>
      </w:r>
      <w:r w:rsidRPr="00B54AE3">
        <w:rPr>
          <w:rStyle w:val="Emphasis"/>
          <w:highlight w:val="cyan"/>
          <w:lang w:eastAsia="ko-KR"/>
        </w:rPr>
        <w:t>global markets</w:t>
      </w:r>
      <w:r w:rsidRPr="00B54AE3">
        <w:rPr>
          <w:rStyle w:val="StyleUnderline"/>
          <w:highlight w:val="cyan"/>
          <w:lang w:eastAsia="ko-KR"/>
        </w:rPr>
        <w:t xml:space="preserve"> and </w:t>
      </w:r>
      <w:r w:rsidRPr="00B54AE3">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1E09AEF6" w14:textId="77777777" w:rsidR="00BA5F77" w:rsidRPr="00B52C63" w:rsidRDefault="00BA5F77" w:rsidP="00BA5F77">
      <w:pPr>
        <w:rPr>
          <w:sz w:val="16"/>
          <w:lang w:eastAsia="ko-KR"/>
        </w:rPr>
      </w:pPr>
      <w:r w:rsidRPr="00B52C63">
        <w:rPr>
          <w:sz w:val="16"/>
          <w:lang w:eastAsia="ko-KR"/>
        </w:rPr>
        <w:t>Debt distress</w:t>
      </w:r>
    </w:p>
    <w:p w14:paraId="7489E57C" w14:textId="77777777" w:rsidR="00BA5F77" w:rsidRPr="00B52C63" w:rsidRDefault="00BA5F77" w:rsidP="00BA5F77">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6935C93E" w14:textId="77777777" w:rsidR="00BA5F77" w:rsidRPr="00B52C63" w:rsidRDefault="00BA5F77" w:rsidP="00BA5F77">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4F7651D3" w14:textId="77777777" w:rsidR="00BA5F77" w:rsidRPr="00B52C63" w:rsidRDefault="00BA5F77" w:rsidP="00BA5F77">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B54AE3">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B54AE3">
        <w:rPr>
          <w:rStyle w:val="Emphasis"/>
          <w:highlight w:val="cyan"/>
          <w:lang w:eastAsia="ko-KR"/>
        </w:rPr>
        <w:t>gov</w:t>
      </w:r>
      <w:r w:rsidRPr="00B52C63">
        <w:rPr>
          <w:rStyle w:val="StyleUnderline"/>
          <w:lang w:eastAsia="ko-KR"/>
        </w:rPr>
        <w:t>ernment</w:t>
      </w:r>
      <w:r w:rsidRPr="00B54AE3">
        <w:rPr>
          <w:rStyle w:val="Emphasis"/>
          <w:highlight w:val="cyan"/>
          <w:lang w:eastAsia="ko-KR"/>
        </w:rPr>
        <w:t>s</w:t>
      </w:r>
      <w:r w:rsidRPr="00B52C63">
        <w:rPr>
          <w:sz w:val="16"/>
          <w:lang w:eastAsia="ko-KR"/>
        </w:rPr>
        <w:t xml:space="preserve"> might be </w:t>
      </w:r>
      <w:r w:rsidRPr="00B54AE3">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B54AE3">
        <w:rPr>
          <w:rStyle w:val="StyleUnderline"/>
          <w:highlight w:val="cyan"/>
          <w:lang w:eastAsia="ko-KR"/>
        </w:rPr>
        <w:t xml:space="preserve">to help </w:t>
      </w:r>
      <w:r w:rsidRPr="00B54AE3">
        <w:rPr>
          <w:rStyle w:val="Emphasis"/>
          <w:highlight w:val="cyan"/>
          <w:lang w:eastAsia="ko-KR"/>
        </w:rPr>
        <w:t>cushion</w:t>
      </w:r>
      <w:r w:rsidRPr="00B52C63">
        <w:rPr>
          <w:rStyle w:val="StyleUnderline"/>
          <w:lang w:eastAsia="ko-KR"/>
        </w:rPr>
        <w:t xml:space="preserve"> economic </w:t>
      </w:r>
      <w:r w:rsidRPr="00B54AE3">
        <w:rPr>
          <w:rStyle w:val="StyleUnderline"/>
          <w:highlight w:val="cyan"/>
          <w:lang w:eastAsia="ko-KR"/>
        </w:rPr>
        <w:t>impacts to</w:t>
      </w:r>
      <w:r w:rsidRPr="00B52C63">
        <w:rPr>
          <w:rStyle w:val="StyleUnderline"/>
          <w:lang w:eastAsia="ko-KR"/>
        </w:rPr>
        <w:t xml:space="preserve"> the </w:t>
      </w:r>
      <w:r w:rsidRPr="00B54AE3">
        <w:rPr>
          <w:rStyle w:val="Emphasis"/>
          <w:highlight w:val="cyan"/>
          <w:lang w:eastAsia="ko-KR"/>
        </w:rPr>
        <w:t>same degree</w:t>
      </w:r>
      <w:r w:rsidRPr="00B52C63">
        <w:rPr>
          <w:rStyle w:val="StyleUnderline"/>
          <w:lang w:eastAsia="ko-KR"/>
        </w:rPr>
        <w:t xml:space="preserve"> as they have in recent years, </w:t>
      </w:r>
      <w:r w:rsidRPr="00B54AE3">
        <w:rPr>
          <w:rStyle w:val="Emphasis"/>
          <w:highlight w:val="cyan"/>
          <w:lang w:eastAsia="ko-KR"/>
        </w:rPr>
        <w:t>sharpening</w:t>
      </w:r>
      <w:r w:rsidRPr="00B52C63">
        <w:rPr>
          <w:sz w:val="16"/>
          <w:lang w:eastAsia="ko-KR"/>
        </w:rPr>
        <w:t xml:space="preserve"> the </w:t>
      </w:r>
      <w:r w:rsidRPr="00B54AE3">
        <w:rPr>
          <w:rStyle w:val="Emphasis"/>
          <w:highlight w:val="cyan"/>
          <w:lang w:eastAsia="ko-KR"/>
        </w:rPr>
        <w:t>slowdown</w:t>
      </w:r>
      <w:r w:rsidRPr="00B52C63">
        <w:rPr>
          <w:sz w:val="16"/>
          <w:lang w:eastAsia="ko-KR"/>
        </w:rPr>
        <w:t xml:space="preserve"> for companies and individuals.</w:t>
      </w:r>
    </w:p>
    <w:p w14:paraId="092DE0A0" w14:textId="77777777" w:rsidR="00BA5F77" w:rsidRDefault="00BA5F77" w:rsidP="00BA5F77">
      <w:pPr>
        <w:pStyle w:val="Heading4"/>
        <w:jc w:val="both"/>
      </w:pPr>
      <w:r>
        <w:t xml:space="preserve">Growth pacifies </w:t>
      </w:r>
      <w:r w:rsidRPr="00AA2EFC">
        <w:rPr>
          <w:u w:val="single"/>
        </w:rPr>
        <w:t>great-power tensions</w:t>
      </w:r>
      <w:r>
        <w:t xml:space="preserve">. Downturn is existential. </w:t>
      </w:r>
    </w:p>
    <w:p w14:paraId="400F0CDA" w14:textId="77777777" w:rsidR="00BA5F77" w:rsidRDefault="00BA5F77" w:rsidP="00BA5F77">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1C6CDFEA" w14:textId="77777777" w:rsidR="00BA5F77" w:rsidRPr="005C6244" w:rsidRDefault="00BA5F77" w:rsidP="00BA5F77">
      <w:pPr>
        <w:rPr>
          <w:sz w:val="16"/>
        </w:rPr>
      </w:pPr>
      <w:r w:rsidRPr="005C6244">
        <w:rPr>
          <w:sz w:val="16"/>
        </w:rPr>
        <w:t>1 Introduction</w:t>
      </w:r>
    </w:p>
    <w:p w14:paraId="17D6C9E2" w14:textId="77777777" w:rsidR="00BA5F77" w:rsidRPr="005C6244" w:rsidRDefault="00BA5F77" w:rsidP="00BA5F77">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260BAD95" w14:textId="77777777" w:rsidR="00BA5F77" w:rsidRPr="005C6244" w:rsidRDefault="00BA5F77" w:rsidP="00BA5F77">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290EF5BC" w14:textId="77777777" w:rsidR="00BA5F77" w:rsidRPr="005C6244" w:rsidRDefault="00BA5F77" w:rsidP="00BA5F77">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3DF60783" w14:textId="77777777" w:rsidR="00BA5F77" w:rsidRPr="005C6244" w:rsidRDefault="00BA5F77" w:rsidP="00BA5F77">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28AFABE" w14:textId="77777777" w:rsidR="00BA5F77" w:rsidRPr="005C6244" w:rsidRDefault="00BA5F77" w:rsidP="00BA5F77">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48C20FCF" w14:textId="77777777" w:rsidR="00BA5F77" w:rsidRPr="005C6244" w:rsidRDefault="00BA5F77" w:rsidP="00BA5F77">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7E5484C" w14:textId="77777777" w:rsidR="00BA5F77" w:rsidRPr="005C6244" w:rsidRDefault="00BA5F77" w:rsidP="00BA5F77">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2136C1F" w14:textId="77777777" w:rsidR="00BA5F77" w:rsidRPr="005C6244" w:rsidRDefault="00BA5F77" w:rsidP="00BA5F77">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0E2792F1" w14:textId="77777777" w:rsidR="00BA5F77" w:rsidRPr="005C6244" w:rsidRDefault="00BA5F77" w:rsidP="00BA5F77">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1F3CEB70" w14:textId="77777777" w:rsidR="00BA5F77" w:rsidRPr="005C6244" w:rsidRDefault="00BA5F77" w:rsidP="00BA5F77">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7F20F0E4" w14:textId="77777777" w:rsidR="00BA5F77" w:rsidRDefault="00BA5F77" w:rsidP="00BA5F77">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2DC6466D" w14:textId="77777777" w:rsidR="00BA5F77" w:rsidRDefault="00BA5F77" w:rsidP="00BA5F77">
      <w:pPr>
        <w:pStyle w:val="Heading4"/>
        <w:rPr>
          <w:lang w:eastAsia="ko-KR"/>
        </w:rPr>
      </w:pPr>
      <w:r>
        <w:rPr>
          <w:lang w:eastAsia="ko-KR"/>
        </w:rPr>
        <w:t xml:space="preserve">Downturn stokes </w:t>
      </w:r>
      <w:r w:rsidRPr="00692A4A">
        <w:rPr>
          <w:u w:val="single"/>
          <w:lang w:eastAsia="ko-KR"/>
        </w:rPr>
        <w:t>diversionary nationalism</w:t>
      </w:r>
      <w:r w:rsidRPr="00692A4A">
        <w:rPr>
          <w:lang w:eastAsia="ko-KR"/>
        </w:rPr>
        <w:t>---</w:t>
      </w:r>
      <w:r>
        <w:rPr>
          <w:lang w:eastAsia="ko-KR"/>
        </w:rPr>
        <w:t xml:space="preserve">that escalates. </w:t>
      </w:r>
    </w:p>
    <w:p w14:paraId="2A889725" w14:textId="77777777" w:rsidR="00BA5F77" w:rsidRPr="00AF337D" w:rsidRDefault="00BA5F77" w:rsidP="00BA5F77">
      <w:pPr>
        <w:rPr>
          <w:lang w:eastAsia="ko-KR"/>
        </w:rPr>
      </w:pPr>
      <w:r w:rsidRPr="002C5399">
        <w:rPr>
          <w:rStyle w:val="Style13ptBold"/>
        </w:rPr>
        <w:t>Horncastle ’25</w:t>
      </w:r>
      <w:r>
        <w:rPr>
          <w:lang w:eastAsia="ko-KR"/>
        </w:rPr>
        <w:t xml:space="preserve"> [James; April 13; PhD, Assistant Professor and Edward and Emily McWhinney Professor in International Relations, Simon Fraser University; The Conversation, "Tariffs don’t just affect the global economy, but create political instability as well," https://theconversation.com/tariffs-dont-just-affect-the-global-economy-but-create-political-instability-as-well-254045]</w:t>
      </w:r>
    </w:p>
    <w:p w14:paraId="551B2E39" w14:textId="77777777" w:rsidR="00BA5F77" w:rsidRPr="00AF337D" w:rsidRDefault="00BA5F77" w:rsidP="00BA5F77">
      <w:pPr>
        <w:rPr>
          <w:sz w:val="16"/>
          <w:lang w:eastAsia="ko-KR"/>
        </w:rPr>
      </w:pPr>
      <w:r w:rsidRPr="00AF337D">
        <w:rPr>
          <w:sz w:val="16"/>
          <w:lang w:eastAsia="ko-KR"/>
        </w:rPr>
        <w:t>Look outwards, point fingers</w:t>
      </w:r>
    </w:p>
    <w:p w14:paraId="0EC91B00" w14:textId="77777777" w:rsidR="00BA5F77" w:rsidRPr="00AF337D" w:rsidRDefault="00BA5F77" w:rsidP="00BA5F77">
      <w:pPr>
        <w:rPr>
          <w:sz w:val="16"/>
          <w:lang w:eastAsia="ko-KR"/>
        </w:rPr>
      </w:pPr>
      <w:r w:rsidRPr="008D012C">
        <w:rPr>
          <w:rStyle w:val="StyleUnderline"/>
          <w:highlight w:val="cyan"/>
        </w:rPr>
        <w:t>Governments</w:t>
      </w:r>
      <w:r w:rsidRPr="00AF337D">
        <w:rPr>
          <w:sz w:val="16"/>
          <w:lang w:eastAsia="ko-KR"/>
        </w:rPr>
        <w:t xml:space="preserve"> have, historically, </w:t>
      </w:r>
      <w:r w:rsidRPr="008D012C">
        <w:rPr>
          <w:rStyle w:val="StyleUnderline"/>
          <w:highlight w:val="cyan"/>
        </w:rPr>
        <w:t>use</w:t>
      </w:r>
      <w:r w:rsidRPr="00AF337D">
        <w:rPr>
          <w:sz w:val="16"/>
          <w:lang w:eastAsia="ko-KR"/>
        </w:rPr>
        <w:t xml:space="preserve">d </w:t>
      </w:r>
      <w:r w:rsidRPr="008D012C">
        <w:rPr>
          <w:rStyle w:val="Emphasis"/>
          <w:highlight w:val="cyan"/>
        </w:rPr>
        <w:t>foreign affairs</w:t>
      </w:r>
      <w:r w:rsidRPr="00AF337D">
        <w:rPr>
          <w:sz w:val="16"/>
          <w:lang w:eastAsia="ko-KR"/>
        </w:rPr>
        <w:t xml:space="preserve"> as a means of </w:t>
      </w:r>
      <w:r w:rsidRPr="008D012C">
        <w:rPr>
          <w:rStyle w:val="Emphasis"/>
          <w:highlight w:val="cyan"/>
        </w:rPr>
        <w:t>distracting</w:t>
      </w:r>
      <w:r w:rsidRPr="00AF337D">
        <w:rPr>
          <w:sz w:val="16"/>
          <w:lang w:eastAsia="ko-KR"/>
        </w:rPr>
        <w:t xml:space="preserve"> </w:t>
      </w:r>
      <w:r w:rsidRPr="00764F25">
        <w:rPr>
          <w:rStyle w:val="StyleUnderline"/>
        </w:rPr>
        <w:t xml:space="preserve">their populations </w:t>
      </w:r>
      <w:r w:rsidRPr="008D012C">
        <w:rPr>
          <w:rStyle w:val="StyleUnderline"/>
          <w:highlight w:val="cyan"/>
        </w:rPr>
        <w:t xml:space="preserve">from </w:t>
      </w:r>
      <w:r w:rsidRPr="008D012C">
        <w:rPr>
          <w:rStyle w:val="Emphasis"/>
          <w:highlight w:val="cyan"/>
        </w:rPr>
        <w:t>domestic problems</w:t>
      </w:r>
      <w:r w:rsidRPr="00AF337D">
        <w:rPr>
          <w:sz w:val="16"/>
          <w:lang w:eastAsia="ko-KR"/>
        </w:rPr>
        <w:t>. This feature occurs regardless of a state’s ideology. The banality of its occurrence in international relations is such that Hollywood made a satirical film, Wag the Dog, on the subject.</w:t>
      </w:r>
    </w:p>
    <w:p w14:paraId="541D7DC1" w14:textId="77777777" w:rsidR="00BA5F77" w:rsidRPr="00AF337D" w:rsidRDefault="00BA5F77" w:rsidP="00BA5F77">
      <w:pPr>
        <w:rPr>
          <w:sz w:val="16"/>
          <w:lang w:eastAsia="ko-KR"/>
        </w:rPr>
      </w:pPr>
      <w:r w:rsidRPr="00764F25">
        <w:rPr>
          <w:rStyle w:val="StyleUnderline"/>
        </w:rPr>
        <w:t>Authoritarian states</w:t>
      </w:r>
      <w:r w:rsidRPr="00AF337D">
        <w:rPr>
          <w:sz w:val="16"/>
          <w:lang w:eastAsia="ko-KR"/>
        </w:rPr>
        <w:t xml:space="preserve">, however, </w:t>
      </w:r>
      <w:r w:rsidRPr="00764F25">
        <w:rPr>
          <w:rStyle w:val="StyleUnderline"/>
        </w:rPr>
        <w:t xml:space="preserve">are </w:t>
      </w:r>
      <w:r w:rsidRPr="00764F25">
        <w:rPr>
          <w:rStyle w:val="Emphasis"/>
        </w:rPr>
        <w:t>more susceptible</w:t>
      </w:r>
      <w:r w:rsidRPr="00AF337D">
        <w:rPr>
          <w:sz w:val="16"/>
          <w:lang w:eastAsia="ko-KR"/>
        </w:rPr>
        <w:t xml:space="preserve"> to this phenomenon. </w:t>
      </w:r>
      <w:r w:rsidRPr="00764F25">
        <w:rPr>
          <w:rStyle w:val="StyleUnderline"/>
        </w:rPr>
        <w:t xml:space="preserve">Their governments’ </w:t>
      </w:r>
      <w:r w:rsidRPr="00764F25">
        <w:rPr>
          <w:rStyle w:val="Emphasis"/>
        </w:rPr>
        <w:t>lack</w:t>
      </w:r>
      <w:r w:rsidRPr="00764F25">
        <w:rPr>
          <w:rStyle w:val="StyleUnderline"/>
        </w:rPr>
        <w:t xml:space="preserve"> of</w:t>
      </w:r>
      <w:r w:rsidRPr="00AF337D">
        <w:rPr>
          <w:sz w:val="16"/>
          <w:lang w:eastAsia="ko-KR"/>
        </w:rPr>
        <w:t xml:space="preserve"> popular </w:t>
      </w:r>
      <w:r w:rsidRPr="00764F25">
        <w:rPr>
          <w:rStyle w:val="Emphasis"/>
        </w:rPr>
        <w:t>legitimacy</w:t>
      </w:r>
      <w:r w:rsidRPr="00AF337D">
        <w:rPr>
          <w:sz w:val="16"/>
          <w:lang w:eastAsia="ko-KR"/>
        </w:rPr>
        <w:t xml:space="preserve"> </w:t>
      </w:r>
      <w:r w:rsidRPr="00764F25">
        <w:rPr>
          <w:rStyle w:val="StyleUnderline"/>
        </w:rPr>
        <w:t>means</w:t>
      </w:r>
      <w:r w:rsidRPr="00AF337D">
        <w:rPr>
          <w:sz w:val="16"/>
          <w:lang w:eastAsia="ko-KR"/>
        </w:rPr>
        <w:t xml:space="preserve"> that an </w:t>
      </w:r>
      <w:r w:rsidRPr="008D012C">
        <w:rPr>
          <w:rStyle w:val="Emphasis"/>
          <w:highlight w:val="cyan"/>
        </w:rPr>
        <w:t>econ</w:t>
      </w:r>
      <w:r w:rsidRPr="00AF337D">
        <w:rPr>
          <w:sz w:val="16"/>
          <w:lang w:eastAsia="ko-KR"/>
        </w:rPr>
        <w:t xml:space="preserve">omic </w:t>
      </w:r>
      <w:r w:rsidRPr="008D012C">
        <w:rPr>
          <w:rStyle w:val="Emphasis"/>
          <w:highlight w:val="cyan"/>
        </w:rPr>
        <w:t>downturn</w:t>
      </w:r>
      <w:r w:rsidRPr="00AF337D">
        <w:rPr>
          <w:sz w:val="16"/>
          <w:lang w:eastAsia="ko-KR"/>
        </w:rPr>
        <w:t xml:space="preserve"> </w:t>
      </w:r>
      <w:r w:rsidRPr="008D012C">
        <w:rPr>
          <w:rStyle w:val="StyleUnderline"/>
          <w:highlight w:val="cyan"/>
        </w:rPr>
        <w:t>weakens</w:t>
      </w:r>
      <w:r w:rsidRPr="008D012C">
        <w:rPr>
          <w:rStyle w:val="StyleUnderline"/>
        </w:rPr>
        <w:t xml:space="preserve"> one</w:t>
      </w:r>
      <w:r w:rsidRPr="00764F25">
        <w:rPr>
          <w:rStyle w:val="StyleUnderline"/>
        </w:rPr>
        <w:t xml:space="preserve"> of the </w:t>
      </w:r>
      <w:r w:rsidRPr="008D012C">
        <w:rPr>
          <w:rStyle w:val="Emphasis"/>
          <w:highlight w:val="cyan"/>
        </w:rPr>
        <w:t>lever</w:t>
      </w:r>
      <w:r w:rsidRPr="00764F25">
        <w:rPr>
          <w:rStyle w:val="StyleUnderline"/>
        </w:rPr>
        <w:t xml:space="preserve">s they use </w:t>
      </w:r>
      <w:r w:rsidRPr="008D012C">
        <w:rPr>
          <w:rStyle w:val="StyleUnderline"/>
          <w:highlight w:val="cyan"/>
        </w:rPr>
        <w:t xml:space="preserve">to </w:t>
      </w:r>
      <w:r w:rsidRPr="008D012C">
        <w:rPr>
          <w:rStyle w:val="Emphasis"/>
          <w:highlight w:val="cyan"/>
        </w:rPr>
        <w:t>buy acquiescence</w:t>
      </w:r>
      <w:r w:rsidRPr="00AF337D">
        <w:rPr>
          <w:sz w:val="16"/>
          <w:lang w:eastAsia="ko-KR"/>
        </w:rPr>
        <w:t xml:space="preserve"> from its citizens.</w:t>
      </w:r>
    </w:p>
    <w:p w14:paraId="0A6E3C25" w14:textId="77777777" w:rsidR="00BA5F77" w:rsidRPr="00764F25" w:rsidRDefault="00BA5F77" w:rsidP="00BA5F77">
      <w:pPr>
        <w:rPr>
          <w:rStyle w:val="StyleUnderline"/>
        </w:rPr>
      </w:pPr>
      <w:r w:rsidRPr="00AF337D">
        <w:rPr>
          <w:sz w:val="16"/>
          <w:lang w:eastAsia="ko-KR"/>
        </w:rPr>
        <w:t xml:space="preserve">Furthermore, </w:t>
      </w:r>
      <w:r w:rsidRPr="00764F25">
        <w:rPr>
          <w:rStyle w:val="StyleUnderline"/>
        </w:rPr>
        <w:t xml:space="preserve">economic </w:t>
      </w:r>
      <w:r w:rsidRPr="008D012C">
        <w:rPr>
          <w:rStyle w:val="StyleUnderline"/>
          <w:highlight w:val="cyan"/>
        </w:rPr>
        <w:t xml:space="preserve">uncertainty </w:t>
      </w:r>
      <w:r w:rsidRPr="008D012C">
        <w:rPr>
          <w:rStyle w:val="Emphasis"/>
          <w:highlight w:val="cyan"/>
        </w:rPr>
        <w:t>undermines</w:t>
      </w:r>
      <w:r w:rsidRPr="00AF337D">
        <w:rPr>
          <w:sz w:val="16"/>
          <w:lang w:eastAsia="ko-KR"/>
        </w:rPr>
        <w:t xml:space="preserve"> </w:t>
      </w:r>
      <w:r w:rsidRPr="00764F25">
        <w:rPr>
          <w:rStyle w:val="StyleUnderline"/>
        </w:rPr>
        <w:t>authoritarian</w:t>
      </w:r>
      <w:r w:rsidRPr="00AF337D">
        <w:rPr>
          <w:sz w:val="16"/>
          <w:lang w:eastAsia="ko-KR"/>
        </w:rPr>
        <w:t xml:space="preserve"> governments’ </w:t>
      </w:r>
      <w:r w:rsidRPr="008D012C">
        <w:rPr>
          <w:rStyle w:val="Emphasis"/>
          <w:highlight w:val="cyan"/>
        </w:rPr>
        <w:t>patronage networks</w:t>
      </w:r>
      <w:r w:rsidRPr="00AF337D">
        <w:rPr>
          <w:sz w:val="16"/>
          <w:lang w:eastAsia="ko-KR"/>
        </w:rPr>
        <w:t xml:space="preserve">. Not only do such governments lose the support of a majority of citizens to the economic uncertainty, but </w:t>
      </w:r>
      <w:r w:rsidRPr="008D012C">
        <w:rPr>
          <w:rStyle w:val="StyleUnderline"/>
          <w:highlight w:val="cyan"/>
        </w:rPr>
        <w:t>they</w:t>
      </w:r>
      <w:r w:rsidRPr="00AF337D">
        <w:rPr>
          <w:sz w:val="16"/>
          <w:lang w:eastAsia="ko-KR"/>
        </w:rPr>
        <w:t xml:space="preserve"> also </w:t>
      </w:r>
      <w:r w:rsidRPr="008D012C">
        <w:rPr>
          <w:rStyle w:val="Emphasis"/>
          <w:highlight w:val="cyan"/>
        </w:rPr>
        <w:t>lose</w:t>
      </w:r>
      <w:r w:rsidRPr="00764F25">
        <w:rPr>
          <w:rStyle w:val="StyleUnderline"/>
        </w:rPr>
        <w:t xml:space="preserve"> the</w:t>
      </w:r>
      <w:r w:rsidRPr="00AF337D">
        <w:rPr>
          <w:sz w:val="16"/>
          <w:lang w:eastAsia="ko-KR"/>
        </w:rPr>
        <w:t xml:space="preserve"> important </w:t>
      </w:r>
      <w:r w:rsidRPr="00764F25">
        <w:rPr>
          <w:rStyle w:val="StyleUnderline"/>
        </w:rPr>
        <w:t xml:space="preserve">minority </w:t>
      </w:r>
      <w:r w:rsidRPr="008D012C">
        <w:rPr>
          <w:rStyle w:val="StyleUnderline"/>
          <w:highlight w:val="cyan"/>
        </w:rPr>
        <w:t>groups</w:t>
      </w:r>
      <w:r w:rsidRPr="00764F25">
        <w:rPr>
          <w:rStyle w:val="StyleUnderline"/>
        </w:rPr>
        <w:t xml:space="preserve"> they use to </w:t>
      </w:r>
      <w:r w:rsidRPr="008D012C">
        <w:rPr>
          <w:rStyle w:val="Emphasis"/>
          <w:highlight w:val="cyan"/>
        </w:rPr>
        <w:t>maintain</w:t>
      </w:r>
      <w:r w:rsidRPr="00764F25">
        <w:rPr>
          <w:rStyle w:val="StyleUnderline"/>
        </w:rPr>
        <w:t xml:space="preserve"> their </w:t>
      </w:r>
      <w:r w:rsidRPr="008D012C">
        <w:rPr>
          <w:rStyle w:val="StyleUnderline"/>
          <w:highlight w:val="cyan"/>
        </w:rPr>
        <w:t>rule</w:t>
      </w:r>
      <w:r w:rsidRPr="00764F25">
        <w:rPr>
          <w:rStyle w:val="StyleUnderline"/>
        </w:rPr>
        <w:t>.</w:t>
      </w:r>
    </w:p>
    <w:p w14:paraId="4206018D" w14:textId="77777777" w:rsidR="00BA5F77" w:rsidRPr="00AF337D" w:rsidRDefault="00BA5F77" w:rsidP="00BA5F77">
      <w:pPr>
        <w:rPr>
          <w:sz w:val="16"/>
          <w:lang w:eastAsia="ko-KR"/>
        </w:rPr>
      </w:pPr>
      <w:r w:rsidRPr="00AF337D">
        <w:rPr>
          <w:sz w:val="16"/>
          <w:lang w:eastAsia="ko-KR"/>
        </w:rPr>
        <w:t xml:space="preserve">As such, </w:t>
      </w:r>
      <w:r w:rsidRPr="00764F25">
        <w:rPr>
          <w:rStyle w:val="StyleUnderline"/>
        </w:rPr>
        <w:t xml:space="preserve">authoritarian </w:t>
      </w:r>
      <w:r w:rsidRPr="008D012C">
        <w:rPr>
          <w:rStyle w:val="StyleUnderline"/>
          <w:highlight w:val="cyan"/>
        </w:rPr>
        <w:t>governments</w:t>
      </w:r>
      <w:r w:rsidRPr="00764F25">
        <w:rPr>
          <w:rStyle w:val="StyleUnderline"/>
        </w:rPr>
        <w:t xml:space="preserve"> in the face of </w:t>
      </w:r>
      <w:r w:rsidRPr="00764F25">
        <w:rPr>
          <w:rStyle w:val="Emphasis"/>
        </w:rPr>
        <w:t>econ</w:t>
      </w:r>
      <w:r w:rsidRPr="00AF337D">
        <w:rPr>
          <w:sz w:val="16"/>
          <w:lang w:eastAsia="ko-KR"/>
        </w:rPr>
        <w:t xml:space="preserve">omic </w:t>
      </w:r>
      <w:r w:rsidRPr="00764F25">
        <w:rPr>
          <w:rStyle w:val="Emphasis"/>
        </w:rPr>
        <w:t>uncertainty</w:t>
      </w:r>
      <w:r w:rsidRPr="00AF337D">
        <w:rPr>
          <w:sz w:val="16"/>
          <w:lang w:eastAsia="ko-KR"/>
        </w:rPr>
        <w:t xml:space="preserve"> </w:t>
      </w:r>
      <w:r w:rsidRPr="008D012C">
        <w:rPr>
          <w:rStyle w:val="StyleUnderline"/>
        </w:rPr>
        <w:t>will</w:t>
      </w:r>
      <w:r w:rsidRPr="008D012C">
        <w:rPr>
          <w:sz w:val="16"/>
          <w:lang w:eastAsia="ko-KR"/>
        </w:rPr>
        <w:t xml:space="preserve"> </w:t>
      </w:r>
      <w:r w:rsidRPr="008D012C">
        <w:rPr>
          <w:rStyle w:val="Emphasis"/>
          <w:highlight w:val="cyan"/>
        </w:rPr>
        <w:t>look out</w:t>
      </w:r>
      <w:r w:rsidRPr="008D012C">
        <w:rPr>
          <w:sz w:val="16"/>
          <w:lang w:eastAsia="ko-KR"/>
        </w:rPr>
        <w:t>wards</w:t>
      </w:r>
      <w:r w:rsidRPr="00AF337D">
        <w:rPr>
          <w:sz w:val="16"/>
          <w:lang w:eastAsia="ko-KR"/>
        </w:rPr>
        <w:t xml:space="preserve"> </w:t>
      </w:r>
      <w:r w:rsidRPr="008D012C">
        <w:rPr>
          <w:rStyle w:val="StyleUnderline"/>
          <w:highlight w:val="cyan"/>
        </w:rPr>
        <w:t xml:space="preserve">to </w:t>
      </w:r>
      <w:r w:rsidRPr="008D012C">
        <w:rPr>
          <w:rStyle w:val="Emphasis"/>
          <w:highlight w:val="cyan"/>
        </w:rPr>
        <w:t>build</w:t>
      </w:r>
      <w:r w:rsidRPr="00AF337D">
        <w:rPr>
          <w:sz w:val="16"/>
          <w:lang w:eastAsia="ko-KR"/>
        </w:rPr>
        <w:t xml:space="preserve"> their </w:t>
      </w:r>
      <w:r w:rsidRPr="008D012C">
        <w:rPr>
          <w:rStyle w:val="Emphasis"/>
          <w:highlight w:val="cyan"/>
        </w:rPr>
        <w:t>legitimacy</w:t>
      </w:r>
      <w:r w:rsidRPr="00AF337D">
        <w:rPr>
          <w:sz w:val="16"/>
          <w:lang w:eastAsia="ko-KR"/>
        </w:rPr>
        <w:t xml:space="preserve">. But </w:t>
      </w:r>
      <w:r w:rsidRPr="00764F25">
        <w:rPr>
          <w:rStyle w:val="StyleUnderline"/>
        </w:rPr>
        <w:t xml:space="preserve">these governments need an </w:t>
      </w:r>
      <w:r w:rsidRPr="00764F25">
        <w:rPr>
          <w:rStyle w:val="Emphasis"/>
        </w:rPr>
        <w:t>ideology</w:t>
      </w:r>
      <w:r w:rsidRPr="00AF337D">
        <w:rPr>
          <w:sz w:val="16"/>
          <w:lang w:eastAsia="ko-KR"/>
        </w:rPr>
        <w:t xml:space="preserve"> </w:t>
      </w:r>
      <w:r w:rsidRPr="00764F25">
        <w:rPr>
          <w:rStyle w:val="StyleUnderline"/>
        </w:rPr>
        <w:t>that will motivate their societies</w:t>
      </w:r>
      <w:r w:rsidRPr="00AF337D">
        <w:rPr>
          <w:sz w:val="16"/>
          <w:lang w:eastAsia="ko-KR"/>
        </w:rPr>
        <w:t xml:space="preserve">. For contemporary governments, </w:t>
      </w:r>
      <w:r w:rsidRPr="00764F25">
        <w:rPr>
          <w:rStyle w:val="StyleUnderline"/>
        </w:rPr>
        <w:t xml:space="preserve">one of the </w:t>
      </w:r>
      <w:r w:rsidRPr="00764F25">
        <w:rPr>
          <w:rStyle w:val="Emphasis"/>
        </w:rPr>
        <w:t>most effective</w:t>
      </w:r>
      <w:r w:rsidRPr="00AF337D">
        <w:rPr>
          <w:sz w:val="16"/>
          <w:lang w:eastAsia="ko-KR"/>
        </w:rPr>
        <w:t xml:space="preserve"> mechanisms </w:t>
      </w:r>
      <w:r w:rsidRPr="00764F25">
        <w:rPr>
          <w:rStyle w:val="StyleUnderline"/>
        </w:rPr>
        <w:t xml:space="preserve">is </w:t>
      </w:r>
      <w:r w:rsidRPr="00764F25">
        <w:rPr>
          <w:rStyle w:val="Emphasis"/>
        </w:rPr>
        <w:t>nationalism</w:t>
      </w:r>
      <w:r w:rsidRPr="00AF337D">
        <w:rPr>
          <w:sz w:val="16"/>
          <w:lang w:eastAsia="ko-KR"/>
        </w:rPr>
        <w:t>.</w:t>
      </w:r>
    </w:p>
    <w:p w14:paraId="7B765B35" w14:textId="77777777" w:rsidR="00BA5F77" w:rsidRPr="00AF337D" w:rsidRDefault="00BA5F77" w:rsidP="00BA5F77">
      <w:pPr>
        <w:rPr>
          <w:sz w:val="16"/>
          <w:lang w:eastAsia="ko-KR"/>
        </w:rPr>
      </w:pPr>
      <w:r w:rsidRPr="00AF337D">
        <w:rPr>
          <w:sz w:val="16"/>
          <w:lang w:eastAsia="ko-KR"/>
        </w:rPr>
        <w:t>The power of nationalism</w:t>
      </w:r>
    </w:p>
    <w:p w14:paraId="0695EA0E" w14:textId="77777777" w:rsidR="00BA5F77" w:rsidRPr="00AF337D" w:rsidRDefault="00BA5F77" w:rsidP="00BA5F77">
      <w:pPr>
        <w:rPr>
          <w:sz w:val="16"/>
          <w:lang w:eastAsia="ko-KR"/>
        </w:rPr>
      </w:pPr>
      <w:r w:rsidRPr="00AF337D">
        <w:rPr>
          <w:sz w:val="16"/>
          <w:lang w:eastAsia="ko-KR"/>
        </w:rPr>
        <w:t xml:space="preserve">Nationalism’s utility for authoritarian states is twofold. First, </w:t>
      </w:r>
      <w:r w:rsidRPr="008D012C">
        <w:rPr>
          <w:rStyle w:val="Emphasis"/>
          <w:highlight w:val="cyan"/>
        </w:rPr>
        <w:t>nationalism</w:t>
      </w:r>
      <w:r w:rsidRPr="00AF337D">
        <w:rPr>
          <w:sz w:val="16"/>
          <w:lang w:eastAsia="ko-KR"/>
        </w:rPr>
        <w:t xml:space="preserve"> emphasizes the collective over the individual. </w:t>
      </w:r>
      <w:r w:rsidRPr="00AF337D">
        <w:rPr>
          <w:sz w:val="16"/>
        </w:rPr>
        <w:t>States</w:t>
      </w:r>
      <w:r w:rsidRPr="00AF337D">
        <w:rPr>
          <w:sz w:val="16"/>
          <w:lang w:eastAsia="ko-KR"/>
        </w:rPr>
        <w:t xml:space="preserve">, by stressing the importance of the nation, can </w:t>
      </w:r>
      <w:r w:rsidRPr="008D012C">
        <w:rPr>
          <w:rStyle w:val="StyleUnderline"/>
          <w:highlight w:val="cyan"/>
        </w:rPr>
        <w:t xml:space="preserve">encourage individuals to </w:t>
      </w:r>
      <w:r w:rsidRPr="008D012C">
        <w:rPr>
          <w:rStyle w:val="Emphasis"/>
          <w:highlight w:val="cyan"/>
        </w:rPr>
        <w:t>overlook</w:t>
      </w:r>
      <w:r w:rsidRPr="00AF337D">
        <w:rPr>
          <w:sz w:val="16"/>
        </w:rPr>
        <w:t xml:space="preserve"> the </w:t>
      </w:r>
      <w:r w:rsidRPr="008D012C">
        <w:rPr>
          <w:rStyle w:val="Emphasis"/>
          <w:highlight w:val="cyan"/>
        </w:rPr>
        <w:t>personal</w:t>
      </w:r>
      <w:r w:rsidRPr="00AF337D">
        <w:rPr>
          <w:sz w:val="16"/>
        </w:rPr>
        <w:t xml:space="preserve"> </w:t>
      </w:r>
      <w:r w:rsidRPr="008D012C">
        <w:rPr>
          <w:rStyle w:val="Emphasis"/>
          <w:highlight w:val="cyan"/>
        </w:rPr>
        <w:t>struggles</w:t>
      </w:r>
      <w:r w:rsidRPr="00AF337D">
        <w:rPr>
          <w:sz w:val="16"/>
        </w:rPr>
        <w:t xml:space="preserve"> they face </w:t>
      </w:r>
      <w:r w:rsidRPr="00764F25">
        <w:rPr>
          <w:rStyle w:val="StyleUnderline"/>
        </w:rPr>
        <w:t>in times of economic uncertainty</w:t>
      </w:r>
      <w:r w:rsidRPr="00AF337D">
        <w:rPr>
          <w:sz w:val="16"/>
        </w:rPr>
        <w:t>.</w:t>
      </w:r>
    </w:p>
    <w:p w14:paraId="4040E0D8" w14:textId="77777777" w:rsidR="00BA5F77" w:rsidRPr="00764F25" w:rsidRDefault="00BA5F77" w:rsidP="00BA5F77">
      <w:pPr>
        <w:rPr>
          <w:rStyle w:val="StyleUnderline"/>
        </w:rPr>
      </w:pPr>
      <w:r w:rsidRPr="00AF337D">
        <w:rPr>
          <w:sz w:val="16"/>
          <w:lang w:eastAsia="ko-KR"/>
        </w:rPr>
        <w:t xml:space="preserve">Second, </w:t>
      </w:r>
      <w:r w:rsidRPr="00764F25">
        <w:rPr>
          <w:rStyle w:val="StyleUnderline"/>
        </w:rPr>
        <w:t>nationalism</w:t>
      </w:r>
      <w:r w:rsidRPr="00AF337D">
        <w:rPr>
          <w:sz w:val="16"/>
          <w:lang w:eastAsia="ko-KR"/>
        </w:rPr>
        <w:t xml:space="preserve"> by its nature </w:t>
      </w:r>
      <w:r w:rsidRPr="00764F25">
        <w:rPr>
          <w:rStyle w:val="StyleUnderline"/>
        </w:rPr>
        <w:t>creates an “in group” and an “</w:t>
      </w:r>
      <w:r w:rsidRPr="00764F25">
        <w:rPr>
          <w:rStyle w:val="Emphasis"/>
        </w:rPr>
        <w:t>out group</w:t>
      </w:r>
      <w:r w:rsidRPr="00764F25">
        <w:rPr>
          <w:rStyle w:val="StyleUnderline"/>
        </w:rPr>
        <w:t>.”</w:t>
      </w:r>
      <w:r w:rsidRPr="00AF337D">
        <w:rPr>
          <w:sz w:val="16"/>
          <w:lang w:eastAsia="ko-KR"/>
        </w:rPr>
        <w:t xml:space="preserve"> </w:t>
      </w:r>
      <w:r w:rsidRPr="008D012C">
        <w:rPr>
          <w:rStyle w:val="StyleUnderline"/>
          <w:highlight w:val="cyan"/>
        </w:rPr>
        <w:t xml:space="preserve">Governments can use the </w:t>
      </w:r>
      <w:r w:rsidRPr="008D012C">
        <w:rPr>
          <w:rStyle w:val="Emphasis"/>
          <w:highlight w:val="cyan"/>
        </w:rPr>
        <w:t>out group</w:t>
      </w:r>
      <w:r w:rsidRPr="008D012C">
        <w:rPr>
          <w:sz w:val="16"/>
          <w:highlight w:val="cyan"/>
          <w:lang w:eastAsia="ko-KR"/>
        </w:rPr>
        <w:t xml:space="preserve"> </w:t>
      </w:r>
      <w:r w:rsidRPr="008D012C">
        <w:rPr>
          <w:rStyle w:val="StyleUnderline"/>
          <w:highlight w:val="cyan"/>
        </w:rPr>
        <w:t>as a</w:t>
      </w:r>
      <w:r w:rsidRPr="00764F25">
        <w:rPr>
          <w:rStyle w:val="StyleUnderline"/>
        </w:rPr>
        <w:t xml:space="preserve"> </w:t>
      </w:r>
      <w:r w:rsidRPr="008D012C">
        <w:rPr>
          <w:rStyle w:val="Emphasis"/>
          <w:highlight w:val="cyan"/>
        </w:rPr>
        <w:t>rallying cry</w:t>
      </w:r>
      <w:r w:rsidRPr="00AF337D">
        <w:rPr>
          <w:sz w:val="16"/>
          <w:lang w:eastAsia="ko-KR"/>
        </w:rPr>
        <w:t xml:space="preserve"> for its local population. While there are several instances where such developments are possible, </w:t>
      </w:r>
      <w:r w:rsidRPr="00764F25">
        <w:rPr>
          <w:rStyle w:val="StyleUnderline"/>
        </w:rPr>
        <w:t>China’s</w:t>
      </w:r>
      <w:r w:rsidRPr="00AF337D">
        <w:rPr>
          <w:sz w:val="16"/>
          <w:lang w:eastAsia="ko-KR"/>
        </w:rPr>
        <w:t xml:space="preserve"> increasingly </w:t>
      </w:r>
      <w:r w:rsidRPr="00764F25">
        <w:rPr>
          <w:rStyle w:val="StyleUnderline"/>
        </w:rPr>
        <w:t xml:space="preserve">antagonistic stance towards </w:t>
      </w:r>
      <w:r w:rsidRPr="00764F25">
        <w:rPr>
          <w:rStyle w:val="Emphasis"/>
        </w:rPr>
        <w:t>Taiwan</w:t>
      </w:r>
      <w:r w:rsidRPr="00AF337D">
        <w:rPr>
          <w:sz w:val="16"/>
          <w:lang w:eastAsia="ko-KR"/>
        </w:rPr>
        <w:t xml:space="preserve"> </w:t>
      </w:r>
      <w:r w:rsidRPr="00764F25">
        <w:rPr>
          <w:rStyle w:val="StyleUnderline"/>
        </w:rPr>
        <w:t>is an example.</w:t>
      </w:r>
    </w:p>
    <w:p w14:paraId="13FE9C6F" w14:textId="77777777" w:rsidR="00BA5F77" w:rsidRPr="00AF337D" w:rsidRDefault="00BA5F77" w:rsidP="00BA5F77">
      <w:pPr>
        <w:rPr>
          <w:sz w:val="16"/>
          <w:lang w:eastAsia="ko-KR"/>
        </w:rPr>
      </w:pPr>
      <w:r w:rsidRPr="00764F25">
        <w:rPr>
          <w:rStyle w:val="StyleUnderline"/>
        </w:rPr>
        <w:t xml:space="preserve">Governments, by </w:t>
      </w:r>
      <w:r w:rsidRPr="008D012C">
        <w:rPr>
          <w:rStyle w:val="StyleUnderline"/>
          <w:highlight w:val="cyan"/>
        </w:rPr>
        <w:t xml:space="preserve">rallying </w:t>
      </w:r>
      <w:r w:rsidRPr="008D012C">
        <w:rPr>
          <w:rStyle w:val="Emphasis"/>
          <w:highlight w:val="cyan"/>
        </w:rPr>
        <w:t>nationalist sentiment</w:t>
      </w:r>
      <w:r w:rsidRPr="008D012C">
        <w:rPr>
          <w:sz w:val="16"/>
          <w:highlight w:val="cyan"/>
          <w:lang w:eastAsia="ko-KR"/>
        </w:rPr>
        <w:t>,</w:t>
      </w:r>
      <w:r w:rsidRPr="00AF337D">
        <w:rPr>
          <w:sz w:val="16"/>
          <w:lang w:eastAsia="ko-KR"/>
        </w:rPr>
        <w:t xml:space="preserve"> </w:t>
      </w:r>
      <w:r w:rsidRPr="00764F25">
        <w:rPr>
          <w:rStyle w:val="StyleUnderline"/>
        </w:rPr>
        <w:t>will</w:t>
      </w:r>
      <w:r w:rsidRPr="00AF337D">
        <w:rPr>
          <w:sz w:val="16"/>
          <w:lang w:eastAsia="ko-KR"/>
        </w:rPr>
        <w:t xml:space="preserve"> either indirectly or </w:t>
      </w:r>
      <w:r w:rsidRPr="00764F25">
        <w:rPr>
          <w:rStyle w:val="Emphasis"/>
        </w:rPr>
        <w:t>actively</w:t>
      </w:r>
      <w:r w:rsidRPr="00AF337D">
        <w:rPr>
          <w:sz w:val="16"/>
          <w:lang w:eastAsia="ko-KR"/>
        </w:rPr>
        <w:t xml:space="preserve"> </w:t>
      </w:r>
      <w:r w:rsidRPr="008D012C">
        <w:rPr>
          <w:rStyle w:val="Emphasis"/>
          <w:highlight w:val="cyan"/>
        </w:rPr>
        <w:t>stoke</w:t>
      </w:r>
      <w:r w:rsidRPr="00AF337D">
        <w:rPr>
          <w:sz w:val="16"/>
          <w:lang w:eastAsia="ko-KR"/>
        </w:rPr>
        <w:t xml:space="preserve"> the potential for </w:t>
      </w:r>
      <w:r w:rsidRPr="008D012C">
        <w:rPr>
          <w:rStyle w:val="Emphasis"/>
          <w:highlight w:val="cyan"/>
        </w:rPr>
        <w:t>conflict</w:t>
      </w:r>
      <w:r w:rsidRPr="00AF337D">
        <w:rPr>
          <w:sz w:val="16"/>
          <w:lang w:eastAsia="ko-KR"/>
        </w:rPr>
        <w:t>.</w:t>
      </w:r>
    </w:p>
    <w:p w14:paraId="29C3F943" w14:textId="77777777" w:rsidR="00BA5F77" w:rsidRPr="00F949F9" w:rsidRDefault="00BA5F77" w:rsidP="00BA5F77">
      <w:pPr>
        <w:pStyle w:val="Heading4"/>
      </w:pPr>
      <w:r>
        <w:t xml:space="preserve">Hard data confirms the impact. </w:t>
      </w:r>
    </w:p>
    <w:p w14:paraId="5E3E35E3" w14:textId="77777777" w:rsidR="00BA5F77" w:rsidRPr="00F949F9" w:rsidRDefault="00BA5F77" w:rsidP="00BA5F77">
      <w:r w:rsidRPr="00492ECE">
        <w:rPr>
          <w:rStyle w:val="Style13ptBold"/>
        </w:rPr>
        <w:t>Jung</w:t>
      </w:r>
      <w:r>
        <w:rPr>
          <w:rStyle w:val="Style13ptBold"/>
        </w:rPr>
        <w:t xml:space="preserve"> ’</w:t>
      </w:r>
      <w:r w:rsidRPr="00492ECE">
        <w:rPr>
          <w:rStyle w:val="Style13ptBold"/>
        </w:rPr>
        <w:t>24</w:t>
      </w:r>
      <w:r w:rsidRPr="00F949F9">
        <w:t xml:space="preserve"> </w:t>
      </w:r>
      <w:r>
        <w:t>[</w:t>
      </w:r>
      <w:r w:rsidRPr="00F949F9">
        <w:t>Sung Chul</w:t>
      </w:r>
      <w:r>
        <w:t xml:space="preserve">; 2024; </w:t>
      </w:r>
      <w:r w:rsidRPr="00F949F9">
        <w:t>PhD, Associate Professor, Department of Political Science and Diplomacy, Myongji University</w:t>
      </w:r>
      <w:r>
        <w:t xml:space="preserve">; </w:t>
      </w:r>
      <w:r w:rsidRPr="00F949F9">
        <w:t xml:space="preserve">Journal of Peace Research, "Economic slowdowns and international conflict," </w:t>
      </w:r>
      <w:r>
        <w:t>vol.</w:t>
      </w:r>
      <w:r w:rsidRPr="00F949F9">
        <w:t xml:space="preserve"> 61, https://journals.sagepub.com/doi/full/10.1177/00223433221116656</w:t>
      </w:r>
      <w:r>
        <w:t>]</w:t>
      </w:r>
      <w:r w:rsidRPr="00F949F9">
        <w:t xml:space="preserve"> *language edited in brackets</w:t>
      </w:r>
    </w:p>
    <w:p w14:paraId="13A6284C" w14:textId="77777777" w:rsidR="00BA5F77" w:rsidRPr="00F949F9" w:rsidRDefault="00BA5F77" w:rsidP="00BA5F77">
      <w:pPr>
        <w:rPr>
          <w:sz w:val="16"/>
        </w:rPr>
      </w:pPr>
      <w:r w:rsidRPr="00F949F9">
        <w:rPr>
          <w:sz w:val="16"/>
        </w:rPr>
        <w:t xml:space="preserve">In sum, this </w:t>
      </w:r>
      <w:r w:rsidRPr="00F949F9">
        <w:rPr>
          <w:rStyle w:val="Emphasis"/>
          <w:highlight w:val="cyan"/>
        </w:rPr>
        <w:t>stat</w:t>
      </w:r>
      <w:r w:rsidRPr="00B53429">
        <w:rPr>
          <w:sz w:val="16"/>
          <w:szCs w:val="16"/>
        </w:rPr>
        <w:t>istical analysi</w:t>
      </w:r>
      <w:r w:rsidRPr="00F949F9">
        <w:rPr>
          <w:rStyle w:val="Emphasis"/>
          <w:highlight w:val="cyan"/>
        </w:rPr>
        <w:t>s</w:t>
      </w:r>
      <w:r w:rsidRPr="00F949F9">
        <w:rPr>
          <w:rStyle w:val="StyleUnderline"/>
          <w:highlight w:val="cyan"/>
        </w:rPr>
        <w:t xml:space="preserve"> show</w:t>
      </w:r>
      <w:r w:rsidRPr="00B53429">
        <w:rPr>
          <w:sz w:val="16"/>
          <w:szCs w:val="16"/>
        </w:rPr>
        <w:t>s</w:t>
      </w:r>
      <w:r w:rsidRPr="00F949F9">
        <w:rPr>
          <w:sz w:val="16"/>
          <w:szCs w:val="16"/>
        </w:rPr>
        <w:t xml:space="preserve"> that an </w:t>
      </w:r>
      <w:r w:rsidRPr="00B53429">
        <w:rPr>
          <w:rStyle w:val="StyleUnderline"/>
          <w:highlight w:val="cyan"/>
        </w:rPr>
        <w:t>econ</w:t>
      </w:r>
      <w:r w:rsidRPr="00AA552B">
        <w:rPr>
          <w:rStyle w:val="StyleUnderline"/>
        </w:rPr>
        <w:t xml:space="preserve">omic </w:t>
      </w:r>
      <w:r w:rsidRPr="00B53429">
        <w:rPr>
          <w:rStyle w:val="StyleUnderline"/>
          <w:highlight w:val="cyan"/>
        </w:rPr>
        <w:t xml:space="preserve">slowdown </w:t>
      </w:r>
      <w:r w:rsidRPr="00F949F9">
        <w:rPr>
          <w:rStyle w:val="Emphasis"/>
          <w:highlight w:val="cyan"/>
        </w:rPr>
        <w:t xml:space="preserve">increases </w:t>
      </w:r>
      <w:r w:rsidRPr="00AA552B">
        <w:rPr>
          <w:rStyle w:val="Emphasis"/>
        </w:rPr>
        <w:t>the likelihood</w:t>
      </w:r>
      <w:r w:rsidRPr="00AA552B">
        <w:rPr>
          <w:rStyle w:val="StyleUnderline"/>
        </w:rPr>
        <w:t xml:space="preserve"> of</w:t>
      </w:r>
      <w:r w:rsidRPr="00F949F9">
        <w:rPr>
          <w:sz w:val="16"/>
        </w:rPr>
        <w:t xml:space="preserve"> initiating </w:t>
      </w:r>
      <w:r w:rsidRPr="00F949F9">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F949F9">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F949F9">
        <w:rPr>
          <w:rStyle w:val="StyleUnderline"/>
          <w:highlight w:val="cyan"/>
        </w:rPr>
        <w:t xml:space="preserve">seek </w:t>
      </w:r>
      <w:r w:rsidRPr="00F949F9">
        <w:rPr>
          <w:rStyle w:val="Emphasis"/>
          <w:highlight w:val="cyan"/>
        </w:rPr>
        <w:t>diversionary targets</w:t>
      </w:r>
      <w:r w:rsidRPr="00F949F9">
        <w:rPr>
          <w:rStyle w:val="StyleUnderline"/>
        </w:rPr>
        <w:t xml:space="preserve">, initiating a conflict </w:t>
      </w:r>
      <w:r w:rsidRPr="00F949F9">
        <w:rPr>
          <w:rStyle w:val="StyleUnderline"/>
          <w:highlight w:val="cyan"/>
        </w:rPr>
        <w:t>through which they can mobilize</w:t>
      </w:r>
      <w:r w:rsidRPr="00F949F9">
        <w:rPr>
          <w:rStyle w:val="StyleUnderline"/>
        </w:rPr>
        <w:t xml:space="preserve"> their </w:t>
      </w:r>
      <w:r w:rsidRPr="00F949F9">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864B57D" w14:textId="77777777" w:rsidR="00BA5F77" w:rsidRPr="00F949F9" w:rsidRDefault="00BA5F77" w:rsidP="00BA5F77">
      <w:pPr>
        <w:rPr>
          <w:sz w:val="16"/>
        </w:rPr>
      </w:pPr>
      <w:r w:rsidRPr="00F949F9">
        <w:rPr>
          <w:sz w:val="16"/>
        </w:rPr>
        <w:t>Summary and implications</w:t>
      </w:r>
    </w:p>
    <w:p w14:paraId="7A9359FE" w14:textId="77777777" w:rsidR="00BA5F77" w:rsidRPr="00F949F9" w:rsidRDefault="00BA5F77" w:rsidP="00BA5F77">
      <w:pPr>
        <w:rPr>
          <w:sz w:val="16"/>
        </w:rPr>
      </w:pPr>
      <w:r w:rsidRPr="00F949F9">
        <w:rPr>
          <w:sz w:val="16"/>
        </w:rPr>
        <w:t xml:space="preserve">Since the 2000s, many pundits and scholars have attributed two rising powers’ instances of aggression to their domestic problems. </w:t>
      </w:r>
      <w:r w:rsidRPr="003976DD">
        <w:rPr>
          <w:rStyle w:val="Emphasis"/>
          <w:highlight w:val="cyan"/>
        </w:rPr>
        <w:t>Russia</w:t>
      </w:r>
      <w:r w:rsidRPr="00F949F9">
        <w:rPr>
          <w:rStyle w:val="StyleUnderline"/>
        </w:rPr>
        <w:t xml:space="preserve">’s invasion of </w:t>
      </w:r>
      <w:r w:rsidRPr="00F949F9">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F949F9">
        <w:rPr>
          <w:rStyle w:val="Emphasis"/>
          <w:highlight w:val="cyan"/>
        </w:rPr>
        <w:t>Syria</w:t>
      </w:r>
      <w:r w:rsidRPr="00F949F9">
        <w:rPr>
          <w:sz w:val="16"/>
        </w:rPr>
        <w:t xml:space="preserve">, </w:t>
      </w:r>
      <w:r w:rsidRPr="00F949F9">
        <w:rPr>
          <w:rStyle w:val="StyleUnderline"/>
          <w:highlight w:val="cyan"/>
        </w:rPr>
        <w:t xml:space="preserve">along </w:t>
      </w:r>
      <w:r w:rsidRPr="003976DD">
        <w:rPr>
          <w:rStyle w:val="StyleUnderline"/>
          <w:highlight w:val="cyan"/>
        </w:rPr>
        <w:t xml:space="preserve">with </w:t>
      </w:r>
      <w:r w:rsidRPr="003976DD">
        <w:rPr>
          <w:rStyle w:val="Emphasis"/>
          <w:highlight w:val="cyan"/>
        </w:rPr>
        <w:t>China</w:t>
      </w:r>
      <w:r w:rsidRPr="00F949F9">
        <w:rPr>
          <w:rStyle w:val="StyleUnderline"/>
        </w:rPr>
        <w:t xml:space="preserve">’s assertive actions in </w:t>
      </w:r>
      <w:r w:rsidRPr="00F949F9">
        <w:rPr>
          <w:rStyle w:val="StyleUnderline"/>
          <w:highlight w:val="cyan"/>
        </w:rPr>
        <w:t xml:space="preserve">the </w:t>
      </w:r>
      <w:r w:rsidRPr="00F949F9">
        <w:rPr>
          <w:rStyle w:val="Emphasis"/>
          <w:highlight w:val="cyan"/>
        </w:rPr>
        <w:t>S</w:t>
      </w:r>
      <w:r w:rsidRPr="00F949F9">
        <w:rPr>
          <w:sz w:val="16"/>
        </w:rPr>
        <w:t xml:space="preserve">outh </w:t>
      </w:r>
      <w:r w:rsidRPr="00F949F9">
        <w:rPr>
          <w:rStyle w:val="Emphasis"/>
          <w:highlight w:val="cyan"/>
        </w:rPr>
        <w:t>C</w:t>
      </w:r>
      <w:r w:rsidRPr="00F949F9">
        <w:rPr>
          <w:sz w:val="16"/>
        </w:rPr>
        <w:t xml:space="preserve">hina </w:t>
      </w:r>
      <w:r w:rsidRPr="00F949F9">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F949F9">
        <w:rPr>
          <w:rStyle w:val="Emphasis"/>
          <w:highlight w:val="cyan"/>
        </w:rPr>
        <w:t>aris</w:t>
      </w:r>
      <w:r w:rsidRPr="00F949F9">
        <w:rPr>
          <w:rStyle w:val="StyleUnderline"/>
        </w:rPr>
        <w:t xml:space="preserve">ing </w:t>
      </w:r>
      <w:r w:rsidRPr="00F949F9">
        <w:rPr>
          <w:rStyle w:val="StyleUnderline"/>
          <w:highlight w:val="cyan"/>
        </w:rPr>
        <w:t xml:space="preserve">out of </w:t>
      </w:r>
      <w:r w:rsidRPr="00F949F9">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F949F9">
        <w:rPr>
          <w:rStyle w:val="StyleUnderline"/>
          <w:highlight w:val="cyan"/>
        </w:rPr>
        <w:t>What made them</w:t>
      </w:r>
      <w:r w:rsidRPr="008C60E2">
        <w:rPr>
          <w:rStyle w:val="StyleUnderline"/>
        </w:rPr>
        <w:t xml:space="preserve"> </w:t>
      </w:r>
      <w:r w:rsidRPr="008C60E2">
        <w:rPr>
          <w:rStyle w:val="Emphasis"/>
        </w:rPr>
        <w:t xml:space="preserve">more </w:t>
      </w:r>
      <w:r w:rsidRPr="00F949F9">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F949F9">
        <w:rPr>
          <w:rStyle w:val="Emphasis"/>
          <w:highlight w:val="cyan"/>
        </w:rPr>
        <w:t>decreasing</w:t>
      </w:r>
      <w:r w:rsidRPr="00F949F9">
        <w:rPr>
          <w:rStyle w:val="StyleUnderline"/>
        </w:rPr>
        <w:t xml:space="preserve"> economic </w:t>
      </w:r>
      <w:r w:rsidRPr="00F949F9">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01F06076" w14:textId="77777777" w:rsidR="00BA5F77" w:rsidRPr="00F949F9" w:rsidRDefault="00BA5F77" w:rsidP="00BA5F77">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DB133A7" w14:textId="77777777" w:rsidR="00BA5F77" w:rsidRPr="00F949F9" w:rsidRDefault="00BA5F77" w:rsidP="00BA5F77">
      <w:pPr>
        <w:rPr>
          <w:sz w:val="16"/>
        </w:rPr>
      </w:pPr>
      <w:r w:rsidRPr="00F949F9">
        <w:rPr>
          <w:sz w:val="16"/>
        </w:rPr>
        <w:t xml:space="preserve">This analysis shows that economic growth has two distinct effects. </w:t>
      </w:r>
      <w:r w:rsidRPr="00F949F9">
        <w:rPr>
          <w:rStyle w:val="Emphasis"/>
          <w:highlight w:val="cyan"/>
        </w:rPr>
        <w:t>Slow</w:t>
      </w:r>
      <w:r w:rsidRPr="00F949F9">
        <w:rPr>
          <w:rStyle w:val="StyleUnderline"/>
        </w:rPr>
        <w:t xml:space="preserve">er </w:t>
      </w:r>
      <w:r w:rsidRPr="00F949F9">
        <w:rPr>
          <w:rStyle w:val="Emphasis"/>
          <w:highlight w:val="cyan"/>
        </w:rPr>
        <w:t>growth</w:t>
      </w:r>
      <w:r w:rsidRPr="00F949F9">
        <w:rPr>
          <w:rStyle w:val="StyleUnderline"/>
          <w:highlight w:val="cyan"/>
        </w:rPr>
        <w:t xml:space="preserve"> makes one state </w:t>
      </w:r>
      <w:r w:rsidRPr="00F949F9">
        <w:rPr>
          <w:rStyle w:val="Emphasis"/>
          <w:highlight w:val="cyan"/>
        </w:rPr>
        <w:t>weaker</w:t>
      </w:r>
      <w:r w:rsidRPr="00F949F9">
        <w:rPr>
          <w:rStyle w:val="Emphasis"/>
        </w:rPr>
        <w:t xml:space="preserve"> than others</w:t>
      </w:r>
      <w:r w:rsidRPr="00F949F9">
        <w:rPr>
          <w:rStyle w:val="StyleUnderline"/>
        </w:rPr>
        <w:t xml:space="preserve"> </w:t>
      </w:r>
      <w:r w:rsidRPr="00F949F9">
        <w:rPr>
          <w:rStyle w:val="StyleUnderline"/>
          <w:highlight w:val="cyan"/>
        </w:rPr>
        <w:t xml:space="preserve">and its leaders </w:t>
      </w:r>
      <w:r w:rsidRPr="00F949F9">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121794FE" w14:textId="77777777" w:rsidR="00BA5F77" w:rsidRPr="002B483B" w:rsidRDefault="00BA5F77" w:rsidP="00BA5F77">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949F9">
        <w:rPr>
          <w:rStyle w:val="StyleUnderline"/>
          <w:highlight w:val="cyan"/>
        </w:rPr>
        <w:t>we should be</w:t>
      </w:r>
      <w:r w:rsidRPr="00F949F9">
        <w:rPr>
          <w:rStyle w:val="StyleUnderline"/>
        </w:rPr>
        <w:t xml:space="preserve"> especially </w:t>
      </w:r>
      <w:r w:rsidRPr="00F949F9">
        <w:rPr>
          <w:rStyle w:val="Emphasis"/>
          <w:highlight w:val="cyan"/>
        </w:rPr>
        <w:t>concerned</w:t>
      </w:r>
      <w:r w:rsidRPr="00F949F9">
        <w:rPr>
          <w:rStyle w:val="StyleUnderline"/>
          <w:highlight w:val="cyan"/>
        </w:rPr>
        <w:t xml:space="preserve"> about the risk</w:t>
      </w:r>
      <w:r w:rsidRPr="00F949F9">
        <w:rPr>
          <w:rStyle w:val="StyleUnderline"/>
        </w:rPr>
        <w:t xml:space="preserve"> that </w:t>
      </w:r>
      <w:r w:rsidRPr="00F949F9">
        <w:rPr>
          <w:rStyle w:val="Emphasis"/>
          <w:highlight w:val="cyan"/>
        </w:rPr>
        <w:t>troubled economies</w:t>
      </w:r>
      <w:r w:rsidRPr="00F949F9">
        <w:rPr>
          <w:rStyle w:val="StyleUnderline"/>
          <w:highlight w:val="cyan"/>
        </w:rPr>
        <w:t xml:space="preserve"> pose to international </w:t>
      </w:r>
      <w:r w:rsidRPr="003C1D9C">
        <w:rPr>
          <w:rStyle w:val="StyleUnderline"/>
          <w:highlight w:val="cyan"/>
        </w:rPr>
        <w:t>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F949F9">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F949F9">
        <w:rPr>
          <w:rStyle w:val="StyleUnderline"/>
          <w:highlight w:val="cyan"/>
        </w:rPr>
        <w:t>drive</w:t>
      </w:r>
      <w:r w:rsidRPr="00F949F9">
        <w:rPr>
          <w:sz w:val="16"/>
          <w:szCs w:val="16"/>
        </w:rPr>
        <w:t xml:space="preserve"> such </w:t>
      </w:r>
      <w:r w:rsidRPr="00F949F9">
        <w:rPr>
          <w:rStyle w:val="StyleUnderline"/>
          <w:highlight w:val="cyan"/>
        </w:rPr>
        <w:t xml:space="preserve">states into a </w:t>
      </w:r>
      <w:r w:rsidRPr="00F949F9">
        <w:rPr>
          <w:rStyle w:val="Emphasis"/>
          <w:highlight w:val="cyan"/>
        </w:rPr>
        <w:t>more confrontational</w:t>
      </w:r>
      <w:r w:rsidRPr="00F949F9">
        <w:rPr>
          <w:rStyle w:val="StyleUnderline"/>
          <w:highlight w:val="cyan"/>
        </w:rPr>
        <w:t xml:space="preserve"> or </w:t>
      </w:r>
      <w:r w:rsidRPr="00F949F9">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2DBBA07A" w14:textId="77777777" w:rsidR="00BA5F77" w:rsidRPr="007A576D" w:rsidRDefault="00BA5F77" w:rsidP="00BA5F77">
      <w:pPr>
        <w:pStyle w:val="Heading4"/>
      </w:pPr>
      <w:r>
        <w:t xml:space="preserve">It triggers </w:t>
      </w:r>
      <w:r w:rsidRPr="007A576D">
        <w:t>global</w:t>
      </w:r>
      <w:r>
        <w:t xml:space="preserve"> </w:t>
      </w:r>
      <w:r w:rsidRPr="007A576D">
        <w:rPr>
          <w:u w:val="single"/>
        </w:rPr>
        <w:t>nuclear war</w:t>
      </w:r>
      <w:r>
        <w:t xml:space="preserve"> AND </w:t>
      </w:r>
      <w:r>
        <w:rPr>
          <w:u w:val="single"/>
        </w:rPr>
        <w:t>populism</w:t>
      </w:r>
      <w:r>
        <w:t xml:space="preserve">. </w:t>
      </w:r>
    </w:p>
    <w:p w14:paraId="120837BF" w14:textId="77777777" w:rsidR="00BA5F77" w:rsidRPr="007A576D" w:rsidRDefault="00BA5F77" w:rsidP="00BA5F77">
      <w:r w:rsidRPr="00CF3370">
        <w:rPr>
          <w:rStyle w:val="Style13ptBold"/>
        </w:rPr>
        <w:t>Roubini ’22</w:t>
      </w:r>
      <w:r>
        <w:t xml:space="preserve"> [Nouriel; October 18; Professor, Economics, </w:t>
      </w:r>
      <w:r w:rsidRPr="004C6A79">
        <w:t>New York University</w:t>
      </w:r>
      <w:r>
        <w:t xml:space="preserve"> Stern School of Business; </w:t>
      </w:r>
      <w:r w:rsidRPr="00FA7E2B">
        <w:t>Little, Brown and Company</w:t>
      </w:r>
      <w:r>
        <w:t>, “Dark Destiny” in MegaThreats: Ten Dangerous Trends That Imperil Our Future, And How to Survive Them, Ch. 11]</w:t>
      </w:r>
    </w:p>
    <w:p w14:paraId="604F628B" w14:textId="77777777" w:rsidR="00BA5F77" w:rsidRPr="00432E9C" w:rsidRDefault="00BA5F77" w:rsidP="00BA5F77">
      <w:pPr>
        <w:rPr>
          <w:sz w:val="16"/>
        </w:rPr>
      </w:pPr>
      <w:r w:rsidRPr="00432E9C">
        <w:rPr>
          <w:sz w:val="16"/>
        </w:rPr>
        <w:t xml:space="preserve">Manifestations of </w:t>
      </w:r>
      <w:r w:rsidRPr="00B54AE3">
        <w:rPr>
          <w:rStyle w:val="StyleUnderline"/>
          <w:highlight w:val="cyan"/>
        </w:rPr>
        <w:t>economic malaise</w:t>
      </w:r>
      <w:r w:rsidRPr="00EC1F55">
        <w:rPr>
          <w:sz w:val="16"/>
          <w:szCs w:val="16"/>
        </w:rPr>
        <w:t>—stagnant growth, stagnant employment numbers and job losses—</w:t>
      </w:r>
      <w:r w:rsidRPr="00432E9C">
        <w:rPr>
          <w:rStyle w:val="StyleUnderline"/>
        </w:rPr>
        <w:t xml:space="preserve">will have </w:t>
      </w:r>
      <w:r w:rsidRPr="00EC1F55">
        <w:rPr>
          <w:sz w:val="16"/>
          <w:szCs w:val="16"/>
        </w:rPr>
        <w:t xml:space="preserve">disturbing political consequences. They can </w:t>
      </w:r>
      <w:r w:rsidRPr="00B54AE3">
        <w:rPr>
          <w:rStyle w:val="StyleUnderline"/>
          <w:highlight w:val="cyan"/>
        </w:rPr>
        <w:t>lead to</w:t>
      </w:r>
      <w:r w:rsidRPr="00432E9C">
        <w:rPr>
          <w:rStyle w:val="StyleUnderline"/>
        </w:rPr>
        <w:t xml:space="preserve"> political </w:t>
      </w:r>
      <w:r w:rsidRPr="00B54AE3">
        <w:rPr>
          <w:rStyle w:val="Emphasis"/>
          <w:highlight w:val="cyan"/>
        </w:rPr>
        <w:t>extremism</w:t>
      </w:r>
      <w:r w:rsidRPr="00432E9C">
        <w:rPr>
          <w:rStyle w:val="StyleUnderline"/>
        </w:rPr>
        <w:t xml:space="preserve">, usually </w:t>
      </w:r>
      <w:r w:rsidRPr="00B54AE3">
        <w:rPr>
          <w:rStyle w:val="StyleUnderline"/>
          <w:highlight w:val="cyan"/>
        </w:rPr>
        <w:t>under</w:t>
      </w:r>
      <w:r w:rsidRPr="00432E9C">
        <w:rPr>
          <w:rStyle w:val="StyleUnderline"/>
        </w:rPr>
        <w:t xml:space="preserve"> the guise of </w:t>
      </w:r>
      <w:r w:rsidRPr="00B54AE3">
        <w:rPr>
          <w:rStyle w:val="StyleUnderline"/>
          <w:highlight w:val="cyan"/>
        </w:rPr>
        <w:t>right-wing</w:t>
      </w:r>
      <w:r w:rsidRPr="00432E9C">
        <w:rPr>
          <w:rStyle w:val="StyleUnderline"/>
        </w:rPr>
        <w:t xml:space="preserve"> </w:t>
      </w:r>
      <w:r w:rsidRPr="00432E9C">
        <w:rPr>
          <w:rStyle w:val="Emphasis"/>
        </w:rPr>
        <w:t>populism</w:t>
      </w:r>
      <w:r w:rsidRPr="00432E9C">
        <w:rPr>
          <w:sz w:val="16"/>
        </w:rPr>
        <w:t xml:space="preserve">, but </w:t>
      </w:r>
      <w:r w:rsidRPr="00432E9C">
        <w:rPr>
          <w:rStyle w:val="StyleUnderline"/>
        </w:rPr>
        <w:t xml:space="preserve">the </w:t>
      </w:r>
      <w:r w:rsidRPr="00B54AE3">
        <w:rPr>
          <w:rStyle w:val="Emphasis"/>
          <w:highlight w:val="cyan"/>
        </w:rPr>
        <w:t>left-wing</w:t>
      </w:r>
      <w:r w:rsidRPr="00432E9C">
        <w:rPr>
          <w:rStyle w:val="StyleUnderline"/>
        </w:rPr>
        <w:t xml:space="preserve"> version shares</w:t>
      </w:r>
      <w:r w:rsidRPr="00432E9C">
        <w:rPr>
          <w:sz w:val="16"/>
        </w:rPr>
        <w:t xml:space="preserve"> some </w:t>
      </w:r>
      <w:r w:rsidRPr="00EC1F55">
        <w:rPr>
          <w:rStyle w:val="StyleUnderline"/>
        </w:rPr>
        <w:t>commonalities</w:t>
      </w:r>
      <w:r w:rsidRPr="00432E9C">
        <w:rPr>
          <w:sz w:val="16"/>
        </w:rPr>
        <w:t xml:space="preserve">. When populism reaches a fever pitch, it tends to vilify pluralistic values associated with liberal democracy and rule of law. </w:t>
      </w:r>
      <w:r w:rsidRPr="00B54AE3">
        <w:rPr>
          <w:rStyle w:val="Emphasis"/>
          <w:highlight w:val="cyan"/>
        </w:rPr>
        <w:t>Populists</w:t>
      </w:r>
      <w:r w:rsidRPr="00432E9C">
        <w:rPr>
          <w:sz w:val="16"/>
        </w:rPr>
        <w:t xml:space="preserve"> of both extremes are united in their callousness or antipathy toward foreigners and against domestic elites. That </w:t>
      </w:r>
      <w:r w:rsidRPr="00B54AE3">
        <w:rPr>
          <w:rStyle w:val="StyleUnderline"/>
          <w:highlight w:val="cyan"/>
        </w:rPr>
        <w:t xml:space="preserve">creates an </w:t>
      </w:r>
      <w:r w:rsidRPr="00B54AE3">
        <w:rPr>
          <w:rStyle w:val="Emphasis"/>
          <w:highlight w:val="cyan"/>
        </w:rPr>
        <w:t>opening</w:t>
      </w:r>
      <w:r w:rsidRPr="00B54AE3">
        <w:rPr>
          <w:rStyle w:val="StyleUnderline"/>
          <w:highlight w:val="cyan"/>
        </w:rPr>
        <w:t xml:space="preserve"> for </w:t>
      </w:r>
      <w:r w:rsidRPr="00B54AE3">
        <w:rPr>
          <w:rStyle w:val="Emphasis"/>
          <w:highlight w:val="cyan"/>
        </w:rPr>
        <w:t>authoritarian</w:t>
      </w:r>
      <w:r w:rsidRPr="00432E9C">
        <w:rPr>
          <w:sz w:val="16"/>
        </w:rPr>
        <w:t xml:space="preserve"> demagogue</w:t>
      </w:r>
      <w:r w:rsidRPr="00B54AE3">
        <w:rPr>
          <w:rStyle w:val="Emphasis"/>
          <w:highlight w:val="cyan"/>
        </w:rPr>
        <w:t>s</w:t>
      </w:r>
      <w:r w:rsidRPr="00B54AE3">
        <w:rPr>
          <w:rStyle w:val="StyleUnderline"/>
          <w:highlight w:val="cyan"/>
        </w:rPr>
        <w:t xml:space="preserve"> who</w:t>
      </w:r>
      <w:r w:rsidRPr="00432E9C">
        <w:rPr>
          <w:rStyle w:val="StyleUnderline"/>
        </w:rPr>
        <w:t xml:space="preserve"> </w:t>
      </w:r>
      <w:r w:rsidRPr="00432E9C">
        <w:rPr>
          <w:rStyle w:val="Emphasis"/>
        </w:rPr>
        <w:t>denounce</w:t>
      </w:r>
      <w:r w:rsidRPr="00432E9C">
        <w:rPr>
          <w:rStyle w:val="StyleUnderline"/>
        </w:rPr>
        <w:t xml:space="preserve"> their political </w:t>
      </w:r>
      <w:r w:rsidRPr="00432E9C">
        <w:rPr>
          <w:rStyle w:val="Emphasis"/>
        </w:rPr>
        <w:t>opponents</w:t>
      </w:r>
      <w:r w:rsidRPr="00432E9C">
        <w:rPr>
          <w:rStyle w:val="StyleUnderline"/>
        </w:rPr>
        <w:t xml:space="preserve"> as elitists, and </w:t>
      </w:r>
      <w:r w:rsidRPr="00B54AE3">
        <w:rPr>
          <w:rStyle w:val="StyleUnderline"/>
          <w:highlight w:val="cyan"/>
        </w:rPr>
        <w:t xml:space="preserve">embrace </w:t>
      </w:r>
      <w:r w:rsidRPr="00B54AE3">
        <w:rPr>
          <w:rStyle w:val="Emphasis"/>
          <w:highlight w:val="cyan"/>
        </w:rPr>
        <w:t>prejudice</w:t>
      </w:r>
      <w:r w:rsidRPr="00432E9C">
        <w:rPr>
          <w:rStyle w:val="StyleUnderline"/>
        </w:rPr>
        <w:t xml:space="preserve"> against disadvantaged minorities</w:t>
      </w:r>
      <w:r w:rsidRPr="00432E9C">
        <w:rPr>
          <w:sz w:val="16"/>
        </w:rPr>
        <w:t>, while praising redistribution of wealth from rich to poor not based on the rule of law, as in China and Russia.</w:t>
      </w:r>
    </w:p>
    <w:p w14:paraId="60844543" w14:textId="77777777" w:rsidR="00BA5F77" w:rsidRPr="002B483B" w:rsidRDefault="00BA5F77" w:rsidP="00BA5F77">
      <w:pPr>
        <w:rPr>
          <w:sz w:val="16"/>
          <w:szCs w:val="16"/>
        </w:rPr>
      </w:pPr>
      <w:r w:rsidRPr="002B483B">
        <w:rPr>
          <w:sz w:val="16"/>
          <w:szCs w:val="16"/>
        </w:rPr>
        <w:t>In emerging markets—leaving aside outright dictatorships in some of the poorest countries—authoritarians now run governments in Russia, Belarus, Turkey, Hungary, the Philippines, Brazil, Venezuela, Kazakhstan and China, among others. Cascading megathreats will only make that list grow longer.</w:t>
      </w:r>
    </w:p>
    <w:p w14:paraId="4D620237" w14:textId="77777777" w:rsidR="00BA5F77" w:rsidRPr="002B483B" w:rsidRDefault="00BA5F77" w:rsidP="00BA5F77">
      <w:pPr>
        <w:rPr>
          <w:sz w:val="16"/>
          <w:szCs w:val="16"/>
        </w:rPr>
      </w:pPr>
      <w:r w:rsidRPr="002B483B">
        <w:rPr>
          <w:sz w:val="16"/>
          <w:szCs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43FBE0E1" w14:textId="77777777" w:rsidR="00BA5F77" w:rsidRPr="002B483B" w:rsidRDefault="00BA5F77" w:rsidP="00BA5F77">
      <w:pPr>
        <w:rPr>
          <w:sz w:val="16"/>
          <w:szCs w:val="16"/>
        </w:rPr>
      </w:pPr>
      <w:r w:rsidRPr="002B483B">
        <w:rPr>
          <w:sz w:val="16"/>
          <w:szCs w:val="16"/>
        </w:rPr>
        <w:t>Brazil turned to the semi-authoritarian president Jair Bolsonaro who, in January 2022, thumbed his nose at liberal democracies by planning a trip to meet Vladimir Putin as Russia amassed troops on the border with Ukraine.- And Latin America is not unique. Years of mediocre growth make South Africa—and other parts of Africa—candidates for populism and authoritarian regimes. India, in a perennial struggle to make life bearable for an impoverished population, is still a democracy and a modernizing economy but has some political forces who openly disdain Muslims, independent democratic institutions and the rule of law. This trend is not our friend, and it’s just getting started.</w:t>
      </w:r>
    </w:p>
    <w:p w14:paraId="30EEFCF8" w14:textId="77777777" w:rsidR="00BA5F77" w:rsidRPr="002B483B" w:rsidRDefault="00BA5F77" w:rsidP="00BA5F77">
      <w:pPr>
        <w:rPr>
          <w:sz w:val="16"/>
          <w:szCs w:val="16"/>
        </w:rPr>
      </w:pPr>
      <w:r w:rsidRPr="002B483B">
        <w:rPr>
          <w:sz w:val="16"/>
          <w:szCs w:val="16"/>
        </w:rPr>
        <w:t>“At the extremes,” Anne Applebaum warned in the November 2021 issue of the Atlantic, “this kind of contempt can devolve into what the international democracy activist Srdja Popovic calls the ‘Maduro model’ of governance, which may be what Lukashenko is preparing for in Belarus. Autocrats who adopt it are ‘willing to pay the price of becoming a totally failed country, to see their country enter the category of failed states,’ accepting economic collapse, isolation, and mass poverty if that’s what it takes to stay in power.</w:t>
      </w:r>
    </w:p>
    <w:p w14:paraId="5B6B78C7" w14:textId="77777777" w:rsidR="00BA5F77" w:rsidRPr="002B483B" w:rsidRDefault="00BA5F77" w:rsidP="00BA5F77">
      <w:pPr>
        <w:rPr>
          <w:sz w:val="16"/>
          <w:szCs w:val="16"/>
        </w:rPr>
      </w:pPr>
      <w:r w:rsidRPr="002B483B">
        <w:rPr>
          <w:sz w:val="16"/>
          <w:szCs w:val="16"/>
        </w:rPr>
        <w:t>Advanced democracies are vulnerable as well. Populist arguments yanked Britain out of the European Union, as voters went for Brexit. In the United States, populists elected Donald Trump and his allies. We see growing support in advanced countries for right-wing parties that oppose the European Union, immigration, and rescue packages for indebted countries. France, the historical bastion of liberty, equality, and brotherhood, has grown increasingly receptive to the anti-Muslim, anti-Semitic, anti-immigrant appeal of the recent presidential candidate Marine LePen; she lost the presidential election in 2022 but her nativist message is still popular as economic malaise worsens for those left behind.</w:t>
      </w:r>
    </w:p>
    <w:p w14:paraId="45055D75" w14:textId="77777777" w:rsidR="00BA5F77" w:rsidRPr="002B483B" w:rsidRDefault="00BA5F77" w:rsidP="00BA5F77">
      <w:pPr>
        <w:rPr>
          <w:sz w:val="16"/>
          <w:szCs w:val="16"/>
        </w:rPr>
      </w:pPr>
      <w:r w:rsidRPr="002B483B">
        <w:rPr>
          <w:sz w:val="16"/>
          <w:szCs w:val="1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79DF324F" w14:textId="77777777" w:rsidR="00BA5F77" w:rsidRPr="002B483B" w:rsidRDefault="00BA5F77" w:rsidP="00BA5F77">
      <w:pPr>
        <w:rPr>
          <w:sz w:val="16"/>
          <w:szCs w:val="16"/>
        </w:rPr>
      </w:pPr>
      <w:r w:rsidRPr="002B483B">
        <w:rPr>
          <w:sz w:val="16"/>
          <w:szCs w:val="16"/>
        </w:rPr>
        <w:t>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Conspiracy theories, massive misinformation campaigns, large-scale violence, coup, insurrection, civil war, secession, and insurgency are now terms used in a large number of op-eds, essays, and books. Collectively, we are thinking the once unthinkable.</w:t>
      </w:r>
    </w:p>
    <w:p w14:paraId="0299F49E" w14:textId="77777777" w:rsidR="00BA5F77" w:rsidRPr="002B483B" w:rsidRDefault="00BA5F77" w:rsidP="00BA5F77">
      <w:pPr>
        <w:rPr>
          <w:sz w:val="16"/>
          <w:szCs w:val="16"/>
        </w:rPr>
      </w:pPr>
      <w:r w:rsidRPr="002B483B">
        <w:rPr>
          <w:sz w:val="16"/>
          <w:szCs w:val="16"/>
        </w:rPr>
        <w:t>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w:t>
      </w:r>
    </w:p>
    <w:p w14:paraId="674A04DF" w14:textId="77777777" w:rsidR="00BA5F77" w:rsidRPr="007A576D" w:rsidRDefault="00BA5F77" w:rsidP="00BA5F77">
      <w:pPr>
        <w:rPr>
          <w:sz w:val="16"/>
        </w:rPr>
      </w:pPr>
      <w:r w:rsidRPr="007A576D">
        <w:rPr>
          <w:sz w:val="16"/>
        </w:rPr>
        <w:t xml:space="preserve">Like nuclear meltdowns, megathreats turn all matter in their path into fuel. The </w:t>
      </w:r>
      <w:r w:rsidRPr="00B54AE3">
        <w:rPr>
          <w:rStyle w:val="StyleUnderline"/>
          <w:highlight w:val="cyan"/>
        </w:rPr>
        <w:t>economic malaise</w:t>
      </w:r>
      <w:r w:rsidRPr="007A576D">
        <w:rPr>
          <w:sz w:val="16"/>
        </w:rPr>
        <w:t xml:space="preserve"> and rising inequality that leads to populism will spur a backlash against free trade and globalization. The fundamental aspect of populist economic policy is economic nationalism and autarkic tendencies. The rise of political and economic populism </w:t>
      </w:r>
      <w:r w:rsidRPr="00B54AE3">
        <w:rPr>
          <w:rStyle w:val="Emphasis"/>
          <w:highlight w:val="cyan"/>
        </w:rPr>
        <w:t>exacerbates</w:t>
      </w:r>
      <w:r w:rsidRPr="007A576D">
        <w:rPr>
          <w:rStyle w:val="StyleUnderline"/>
        </w:rPr>
        <w:t xml:space="preserve"> the risk of</w:t>
      </w:r>
      <w:r w:rsidRPr="007A576D">
        <w:rPr>
          <w:sz w:val="16"/>
        </w:rPr>
        <w:t xml:space="preserve"> deglobalization, protectionism, </w:t>
      </w:r>
      <w:r w:rsidRPr="00ED2DC7">
        <w:rPr>
          <w:rStyle w:val="Emphasis"/>
        </w:rPr>
        <w:t>fragmentation</w:t>
      </w:r>
      <w:r w:rsidRPr="007A576D">
        <w:rPr>
          <w:sz w:val="16"/>
        </w:rPr>
        <w:t xml:space="preserve"> of the global economy, balkanization of global supply chains, </w:t>
      </w:r>
      <w:r w:rsidRPr="00ED2DC7">
        <w:rPr>
          <w:rStyle w:val="Emphasis"/>
        </w:rPr>
        <w:t>restrictions</w:t>
      </w:r>
      <w:r w:rsidRPr="007A576D">
        <w:rPr>
          <w:rStyle w:val="StyleUnderline"/>
        </w:rPr>
        <w:t xml:space="preserve"> to </w:t>
      </w:r>
      <w:r w:rsidRPr="007A576D">
        <w:rPr>
          <w:rStyle w:val="Emphasis"/>
        </w:rPr>
        <w:t>migration</w:t>
      </w:r>
      <w:r w:rsidRPr="007A576D">
        <w:rPr>
          <w:rStyle w:val="StyleUnderline"/>
        </w:rPr>
        <w:t xml:space="preserve">, controls </w:t>
      </w:r>
      <w:r w:rsidRPr="00ED2DC7">
        <w:rPr>
          <w:rStyle w:val="StyleUnderline"/>
        </w:rPr>
        <w:t>of</w:t>
      </w:r>
      <w:r w:rsidRPr="007A576D">
        <w:rPr>
          <w:rStyle w:val="StyleUnderline"/>
        </w:rPr>
        <w:t xml:space="preserve"> movement of capital, technology, and data, </w:t>
      </w:r>
      <w:r w:rsidRPr="00ED2DC7">
        <w:rPr>
          <w:rStyle w:val="StyleUnderline"/>
        </w:rPr>
        <w:t>and</w:t>
      </w:r>
      <w:r w:rsidRPr="007A576D">
        <w:rPr>
          <w:rStyle w:val="StyleUnderline"/>
        </w:rPr>
        <w:t xml:space="preserve"> </w:t>
      </w:r>
      <w:r w:rsidRPr="007A576D">
        <w:rPr>
          <w:rStyle w:val="Emphasis"/>
        </w:rPr>
        <w:t xml:space="preserve">severe </w:t>
      </w:r>
      <w:r w:rsidRPr="00B54AE3">
        <w:rPr>
          <w:rStyle w:val="Emphasis"/>
          <w:highlight w:val="cyan"/>
        </w:rPr>
        <w:t>friction</w:t>
      </w:r>
      <w:r w:rsidRPr="00B54AE3">
        <w:rPr>
          <w:rStyle w:val="StyleUnderline"/>
          <w:highlight w:val="cyan"/>
        </w:rPr>
        <w:t xml:space="preserve"> between the </w:t>
      </w:r>
      <w:r w:rsidRPr="00B54AE3">
        <w:rPr>
          <w:rStyle w:val="Emphasis"/>
          <w:highlight w:val="cyan"/>
        </w:rPr>
        <w:t>U</w:t>
      </w:r>
      <w:r w:rsidRPr="007A576D">
        <w:rPr>
          <w:sz w:val="16"/>
        </w:rPr>
        <w:t xml:space="preserve">nited </w:t>
      </w:r>
      <w:r w:rsidRPr="00B54AE3">
        <w:rPr>
          <w:rStyle w:val="Emphasis"/>
          <w:highlight w:val="cyan"/>
        </w:rPr>
        <w:t>S</w:t>
      </w:r>
      <w:r w:rsidRPr="007A576D">
        <w:rPr>
          <w:sz w:val="16"/>
        </w:rPr>
        <w:t xml:space="preserve">tates </w:t>
      </w:r>
      <w:r w:rsidRPr="00B54AE3">
        <w:rPr>
          <w:rStyle w:val="StyleUnderline"/>
          <w:highlight w:val="cyan"/>
        </w:rPr>
        <w:t xml:space="preserve">and </w:t>
      </w:r>
      <w:r w:rsidRPr="00B54AE3">
        <w:rPr>
          <w:rStyle w:val="Emphasis"/>
          <w:highlight w:val="cyan"/>
        </w:rPr>
        <w:t>China</w:t>
      </w:r>
      <w:r w:rsidRPr="007A576D">
        <w:rPr>
          <w:sz w:val="16"/>
        </w:rPr>
        <w:t>.</w:t>
      </w:r>
    </w:p>
    <w:p w14:paraId="1DA9D70D" w14:textId="77777777" w:rsidR="00BA5F77" w:rsidRPr="007A576D" w:rsidRDefault="00BA5F77" w:rsidP="00BA5F77">
      <w:pPr>
        <w:rPr>
          <w:sz w:val="16"/>
          <w:szCs w:val="16"/>
        </w:rPr>
      </w:pPr>
      <w:r w:rsidRPr="007A576D">
        <w:rPr>
          <w:sz w:val="16"/>
          <w:szCs w:val="16"/>
        </w:rPr>
        <w:t>Dystopian upheaval will turn science inside out. Technology’s dark side threatens Western values.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17ABD7C1" w14:textId="77777777" w:rsidR="00BA5F77" w:rsidRPr="007A576D" w:rsidRDefault="00BA5F77" w:rsidP="00BA5F77">
      <w:pPr>
        <w:rPr>
          <w:sz w:val="16"/>
          <w:szCs w:val="16"/>
        </w:rPr>
      </w:pPr>
      <w:r w:rsidRPr="007A576D">
        <w:rPr>
          <w:sz w:val="16"/>
          <w:szCs w:val="16"/>
        </w:rPr>
        <w:t>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3680CC46" w14:textId="77777777" w:rsidR="00BA5F77" w:rsidRPr="007A576D" w:rsidRDefault="00BA5F77" w:rsidP="00BA5F77">
      <w:pPr>
        <w:rPr>
          <w:sz w:val="16"/>
          <w:szCs w:val="16"/>
        </w:rPr>
      </w:pPr>
      <w:r w:rsidRPr="007A576D">
        <w:rPr>
          <w:sz w:val="16"/>
          <w:szCs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06296603" w14:textId="77777777" w:rsidR="00BA5F77" w:rsidRPr="007A576D" w:rsidRDefault="00BA5F77" w:rsidP="00BA5F77">
      <w:pPr>
        <w:rPr>
          <w:sz w:val="16"/>
          <w:szCs w:val="16"/>
        </w:rPr>
      </w:pPr>
      <w:r w:rsidRPr="007A576D">
        <w:rPr>
          <w:sz w:val="16"/>
          <w:szCs w:val="16"/>
        </w:rPr>
        <w:t>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7D3B26A0" w14:textId="77777777" w:rsidR="00BA5F77" w:rsidRPr="007A576D" w:rsidRDefault="00BA5F77" w:rsidP="00BA5F77">
      <w:pPr>
        <w:rPr>
          <w:sz w:val="16"/>
          <w:szCs w:val="16"/>
        </w:rPr>
      </w:pPr>
      <w:r w:rsidRPr="007A576D">
        <w:rPr>
          <w:sz w:val="16"/>
          <w:szCs w:val="16"/>
        </w:rPr>
        <w:t>To assert control in a world unsettled by megathreats, major powers will reinforce or reshuffle alliances. China's informal geopolitical partnerships with revisionist powers such as Russia, Iran, and North Korea are challenging the United States and the West.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adversaries will increasingly counter American strength with asymmetric warfare that deploys cyber espionage, cyberattacks, and misinformation campaigns to weaken and polarize the United States and the West. But traditional hard power conflict on controlling land masses will not disappear, as the Russian invasion of Ukraine and the looming conflict over Taiwan show.</w:t>
      </w:r>
    </w:p>
    <w:p w14:paraId="6145C867" w14:textId="77777777" w:rsidR="00BA5F77" w:rsidRPr="00AE1C28" w:rsidRDefault="00BA5F77" w:rsidP="00BA5F77">
      <w:pPr>
        <w:rPr>
          <w:sz w:val="16"/>
        </w:rPr>
      </w:pPr>
      <w:r w:rsidRPr="00AE1C28">
        <w:rPr>
          <w:sz w:val="16"/>
        </w:rPr>
        <w:t xml:space="preserve">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w:t>
      </w:r>
      <w:r w:rsidRPr="00B54AE3">
        <w:rPr>
          <w:rStyle w:val="Emphasis"/>
          <w:highlight w:val="cyan"/>
        </w:rPr>
        <w:t>tensions</w:t>
      </w:r>
      <w:r w:rsidRPr="007A576D">
        <w:rPr>
          <w:rStyle w:val="StyleUnderline"/>
        </w:rPr>
        <w:t xml:space="preserve"> will </w:t>
      </w:r>
      <w:r w:rsidRPr="00B54AE3">
        <w:rPr>
          <w:rStyle w:val="StyleUnderline"/>
          <w:highlight w:val="cyan"/>
        </w:rPr>
        <w:t xml:space="preserve">mount in the </w:t>
      </w:r>
      <w:r w:rsidRPr="00B54AE3">
        <w:rPr>
          <w:rStyle w:val="Emphasis"/>
          <w:highlight w:val="cyan"/>
        </w:rPr>
        <w:t>Baltics</w:t>
      </w:r>
      <w:r w:rsidRPr="007A576D">
        <w:rPr>
          <w:rStyle w:val="StyleUnderline"/>
        </w:rPr>
        <w:t xml:space="preserve">, Central and Eastern </w:t>
      </w:r>
      <w:r w:rsidRPr="00B54AE3">
        <w:rPr>
          <w:rStyle w:val="Emphasis"/>
          <w:highlight w:val="cyan"/>
        </w:rPr>
        <w:t>Europe</w:t>
      </w:r>
      <w:r w:rsidRPr="007A576D">
        <w:rPr>
          <w:rStyle w:val="StyleUnderline"/>
        </w:rPr>
        <w:t xml:space="preserve">, the </w:t>
      </w:r>
      <w:r w:rsidRPr="00B54AE3">
        <w:rPr>
          <w:rStyle w:val="Emphasis"/>
          <w:highlight w:val="cyan"/>
        </w:rPr>
        <w:t>Caucasus</w:t>
      </w:r>
      <w:r w:rsidRPr="007A576D">
        <w:rPr>
          <w:rStyle w:val="StyleUnderline"/>
        </w:rPr>
        <w:t xml:space="preserve">, and parts of </w:t>
      </w:r>
      <w:r w:rsidRPr="00ED2DC7">
        <w:rPr>
          <w:rStyle w:val="Emphasis"/>
        </w:rPr>
        <w:t xml:space="preserve">Central </w:t>
      </w:r>
      <w:r w:rsidRPr="00B54AE3">
        <w:rPr>
          <w:rStyle w:val="Emphasis"/>
          <w:highlight w:val="cyan"/>
        </w:rPr>
        <w:t>Asia</w:t>
      </w:r>
      <w:r w:rsidRPr="00ED2DC7">
        <w:rPr>
          <w:sz w:val="16"/>
          <w:szCs w:val="16"/>
        </w:rPr>
        <w:t>, such as Kazakhstan.</w:t>
      </w:r>
    </w:p>
    <w:p w14:paraId="4D25F00F" w14:textId="77777777" w:rsidR="00BA5F77" w:rsidRPr="002B483B" w:rsidRDefault="00BA5F77" w:rsidP="00BA5F77">
      <w:pPr>
        <w:rPr>
          <w:rFonts w:eastAsiaTheme="minorEastAsia"/>
          <w:sz w:val="16"/>
          <w:lang w:eastAsia="ko-KR"/>
        </w:rPr>
      </w:pPr>
      <w:r w:rsidRPr="007A576D">
        <w:rPr>
          <w:sz w:val="16"/>
        </w:rPr>
        <w:t xml:space="preserve">Then there’s North Korea, where sanctions only embolden a mercurial dear leader who demands adoration from a starving people while he embraces long-range missiles and cyberwarfare. In the Middle East, Iran may soon aim nuclear warheads at Israel and Arab states that challenge its dominance; but </w:t>
      </w:r>
      <w:r w:rsidRPr="007A576D">
        <w:rPr>
          <w:rStyle w:val="Emphasis"/>
        </w:rPr>
        <w:t>Israel</w:t>
      </w:r>
      <w:r w:rsidRPr="007A576D">
        <w:rPr>
          <w:rStyle w:val="StyleUnderline"/>
        </w:rPr>
        <w:t xml:space="preserve"> may try to strike </w:t>
      </w:r>
      <w:r w:rsidRPr="007A576D">
        <w:rPr>
          <w:rStyle w:val="Emphasis"/>
        </w:rPr>
        <w:t>Iran</w:t>
      </w:r>
      <w:r w:rsidRPr="007A576D">
        <w:rPr>
          <w:sz w:val="16"/>
        </w:rPr>
        <w:t xml:space="preserve">’s nuclear facilities before the country reaches the nuclear point of no return. </w:t>
      </w:r>
      <w:r w:rsidRPr="00B54AE3">
        <w:rPr>
          <w:rStyle w:val="StyleUnderline"/>
          <w:highlight w:val="cyan"/>
        </w:rPr>
        <w:t xml:space="preserve">War in the </w:t>
      </w:r>
      <w:r w:rsidRPr="00B54AE3">
        <w:rPr>
          <w:rStyle w:val="Emphasis"/>
          <w:highlight w:val="cyan"/>
        </w:rPr>
        <w:t>Gulf</w:t>
      </w:r>
      <w:r w:rsidRPr="00B54AE3">
        <w:rPr>
          <w:rStyle w:val="StyleUnderline"/>
          <w:highlight w:val="cyan"/>
        </w:rPr>
        <w:t xml:space="preserve"> would trigger a</w:t>
      </w:r>
      <w:r w:rsidRPr="007A576D">
        <w:rPr>
          <w:rStyle w:val="StyleUnderline"/>
        </w:rPr>
        <w:t xml:space="preserve"> stagflationary </w:t>
      </w:r>
      <w:r w:rsidRPr="00B54AE3">
        <w:rPr>
          <w:rStyle w:val="Emphasis"/>
          <w:highlight w:val="cyan"/>
        </w:rPr>
        <w:t>shock</w:t>
      </w:r>
      <w:r w:rsidRPr="007A576D">
        <w:rPr>
          <w:sz w:val="16"/>
        </w:rPr>
        <w:t xml:space="preserve"> from rising oil prices more calamitous than twin spikes produced in the seventies. </w:t>
      </w:r>
      <w:r w:rsidRPr="00B54AE3">
        <w:rPr>
          <w:rStyle w:val="StyleUnderline"/>
          <w:highlight w:val="cyan"/>
        </w:rPr>
        <w:t xml:space="preserve">So many </w:t>
      </w:r>
      <w:r w:rsidRPr="00B54AE3">
        <w:rPr>
          <w:rStyle w:val="Emphasis"/>
          <w:highlight w:val="cyan"/>
        </w:rPr>
        <w:t>flash points</w:t>
      </w:r>
      <w:r w:rsidRPr="007A576D">
        <w:rPr>
          <w:rStyle w:val="StyleUnderline"/>
        </w:rPr>
        <w:t xml:space="preserve"> and rivals </w:t>
      </w:r>
      <w:r w:rsidRPr="007A576D">
        <w:rPr>
          <w:rStyle w:val="Emphasis"/>
        </w:rPr>
        <w:t>jockeying</w:t>
      </w:r>
      <w:r w:rsidRPr="007A576D">
        <w:rPr>
          <w:sz w:val="16"/>
        </w:rPr>
        <w:t xml:space="preserve"> for leadership </w:t>
      </w:r>
      <w:r w:rsidRPr="00B54AE3">
        <w:rPr>
          <w:rStyle w:val="StyleUnderline"/>
          <w:highlight w:val="cyan"/>
        </w:rPr>
        <w:t>amid</w:t>
      </w:r>
      <w:r w:rsidRPr="007A576D">
        <w:rPr>
          <w:rStyle w:val="StyleUnderline"/>
        </w:rPr>
        <w:t xml:space="preserve"> </w:t>
      </w:r>
      <w:r w:rsidRPr="007A576D">
        <w:rPr>
          <w:rStyle w:val="Emphasis"/>
        </w:rPr>
        <w:t xml:space="preserve">geopolitical </w:t>
      </w:r>
      <w:r w:rsidRPr="00B54AE3">
        <w:rPr>
          <w:rStyle w:val="Emphasis"/>
          <w:highlight w:val="cyan"/>
        </w:rPr>
        <w:t>instability</w:t>
      </w:r>
      <w:r w:rsidRPr="00B54AE3">
        <w:rPr>
          <w:rStyle w:val="StyleUnderline"/>
          <w:highlight w:val="cyan"/>
        </w:rPr>
        <w:t xml:space="preserve"> make skirmishes </w:t>
      </w:r>
      <w:r w:rsidRPr="00B54AE3">
        <w:rPr>
          <w:rStyle w:val="Emphasis"/>
          <w:highlight w:val="cyan"/>
        </w:rPr>
        <w:t>inevitable</w:t>
      </w:r>
      <w:r w:rsidRPr="007A576D">
        <w:rPr>
          <w:rStyle w:val="StyleUnderline"/>
        </w:rPr>
        <w:t xml:space="preserve">. They </w:t>
      </w:r>
      <w:r w:rsidRPr="00B54AE3">
        <w:rPr>
          <w:rStyle w:val="StyleUnderline"/>
          <w:highlight w:val="cyan"/>
        </w:rPr>
        <w:t xml:space="preserve">make </w:t>
      </w:r>
      <w:r w:rsidRPr="00B54AE3">
        <w:rPr>
          <w:rStyle w:val="Emphasis"/>
          <w:highlight w:val="cyan"/>
        </w:rPr>
        <w:t>conventional</w:t>
      </w:r>
      <w:r w:rsidRPr="00B54AE3">
        <w:rPr>
          <w:rStyle w:val="StyleUnderline"/>
          <w:highlight w:val="cyan"/>
        </w:rPr>
        <w:t xml:space="preserve"> wars likely, and</w:t>
      </w:r>
      <w:r w:rsidRPr="007A576D">
        <w:rPr>
          <w:rStyle w:val="StyleUnderline"/>
        </w:rPr>
        <w:t xml:space="preserve"> the </w:t>
      </w:r>
      <w:r w:rsidRPr="00ED2DC7">
        <w:rPr>
          <w:rStyle w:val="Emphasis"/>
        </w:rPr>
        <w:t>horrifying</w:t>
      </w:r>
      <w:r w:rsidRPr="007A576D">
        <w:rPr>
          <w:rStyle w:val="StyleUnderline"/>
        </w:rPr>
        <w:t xml:space="preserve"> specter of </w:t>
      </w:r>
      <w:r w:rsidRPr="00B54AE3">
        <w:rPr>
          <w:rStyle w:val="Emphasis"/>
          <w:highlight w:val="cyan"/>
        </w:rPr>
        <w:t>nuclear war</w:t>
      </w:r>
      <w:r w:rsidRPr="00B54AE3">
        <w:rPr>
          <w:rStyle w:val="StyleUnderline"/>
          <w:highlight w:val="cyan"/>
        </w:rPr>
        <w:t xml:space="preserve"> possible</w:t>
      </w:r>
      <w:r w:rsidRPr="007A576D">
        <w:rPr>
          <w:sz w:val="16"/>
        </w:rPr>
        <w:t xml:space="preserve">. In 2022, the war in Ukraine led to risk of its </w:t>
      </w:r>
      <w:r w:rsidRPr="00B54AE3">
        <w:rPr>
          <w:rStyle w:val="Emphasis"/>
          <w:highlight w:val="cyan"/>
        </w:rPr>
        <w:t>escalation</w:t>
      </w:r>
      <w:r w:rsidRPr="00B54AE3">
        <w:rPr>
          <w:rStyle w:val="StyleUnderline"/>
          <w:highlight w:val="cyan"/>
        </w:rPr>
        <w:t xml:space="preserve"> to</w:t>
      </w:r>
      <w:r w:rsidRPr="007A576D">
        <w:rPr>
          <w:rStyle w:val="StyleUnderline"/>
        </w:rPr>
        <w:t xml:space="preserve"> the </w:t>
      </w:r>
      <w:r w:rsidRPr="00ED2DC7">
        <w:rPr>
          <w:rStyle w:val="Emphasis"/>
        </w:rPr>
        <w:t>Baltics</w:t>
      </w:r>
      <w:r w:rsidRPr="007A576D">
        <w:rPr>
          <w:rStyle w:val="StyleUnderline"/>
        </w:rPr>
        <w:t xml:space="preserve"> and Central </w:t>
      </w:r>
      <w:r w:rsidRPr="00ED2DC7">
        <w:rPr>
          <w:rStyle w:val="Emphasis"/>
        </w:rPr>
        <w:t>Europe</w:t>
      </w:r>
      <w:r w:rsidRPr="00ED2DC7">
        <w:rPr>
          <w:rStyle w:val="StyleUnderline"/>
        </w:rPr>
        <w:t xml:space="preserve"> and</w:t>
      </w:r>
      <w:r w:rsidRPr="007A576D">
        <w:rPr>
          <w:rStyle w:val="StyleUnderline"/>
        </w:rPr>
        <w:t xml:space="preserve"> even a</w:t>
      </w:r>
      <w:r w:rsidRPr="007A576D">
        <w:rPr>
          <w:sz w:val="16"/>
        </w:rPr>
        <w:t xml:space="preserve"> military </w:t>
      </w:r>
      <w:r w:rsidRPr="00ED2DC7">
        <w:rPr>
          <w:sz w:val="16"/>
        </w:rPr>
        <w:t>and</w:t>
      </w:r>
      <w:r w:rsidRPr="007A576D">
        <w:rPr>
          <w:sz w:val="16"/>
        </w:rPr>
        <w:t xml:space="preserve"> </w:t>
      </w:r>
      <w:r w:rsidRPr="00ED2DC7">
        <w:rPr>
          <w:rStyle w:val="Emphasis"/>
        </w:rPr>
        <w:t>nuclear</w:t>
      </w:r>
      <w:r w:rsidRPr="007A576D">
        <w:rPr>
          <w:rStyle w:val="StyleUnderline"/>
        </w:rPr>
        <w:t xml:space="preserve"> confrontation between Russia </w:t>
      </w:r>
      <w:r w:rsidRPr="00ED2DC7">
        <w:rPr>
          <w:rStyle w:val="StyleUnderline"/>
        </w:rPr>
        <w:t xml:space="preserve">and </w:t>
      </w:r>
      <w:r w:rsidRPr="00B54AE3">
        <w:rPr>
          <w:rStyle w:val="Emphasis"/>
          <w:highlight w:val="cyan"/>
        </w:rPr>
        <w:t>NATO</w:t>
      </w:r>
      <w:r w:rsidRPr="007A576D">
        <w:rPr>
          <w:rStyle w:val="StyleUnderline"/>
        </w:rPr>
        <w:t xml:space="preserve">. The </w:t>
      </w:r>
      <w:r w:rsidRPr="00B54AE3">
        <w:rPr>
          <w:rStyle w:val="StyleUnderline"/>
          <w:highlight w:val="cyan"/>
        </w:rPr>
        <w:t xml:space="preserve">specter of </w:t>
      </w:r>
      <w:r w:rsidRPr="00B54AE3">
        <w:rPr>
          <w:rStyle w:val="Emphasis"/>
          <w:highlight w:val="cyan"/>
        </w:rPr>
        <w:t>nuclear wars</w:t>
      </w:r>
      <w:r w:rsidRPr="007A576D">
        <w:rPr>
          <w:sz w:val="16"/>
        </w:rPr>
        <w:t>—that seemed faded once the Soviet Union collapsed—</w:t>
      </w:r>
      <w:r w:rsidRPr="00B54AE3">
        <w:rPr>
          <w:rStyle w:val="Emphasis"/>
          <w:highlight w:val="cyan"/>
        </w:rPr>
        <w:t>returned</w:t>
      </w:r>
      <w:r w:rsidRPr="007A576D">
        <w:rPr>
          <w:sz w:val="16"/>
        </w:rPr>
        <w:t xml:space="preserve"> as the war in Ukraine escalated.</w:t>
      </w:r>
    </w:p>
    <w:p w14:paraId="437744B8" w14:textId="77777777" w:rsidR="00BA5F77" w:rsidRDefault="00BA5F77" w:rsidP="00BA5F77">
      <w:pPr>
        <w:pStyle w:val="Heading4"/>
      </w:pPr>
      <w:r>
        <w:t xml:space="preserve">Only the plan makes the right to strike substantive and overcomes legal ambiguity that impedes bargaining. </w:t>
      </w:r>
    </w:p>
    <w:p w14:paraId="51941571" w14:textId="77777777" w:rsidR="00BA5F77" w:rsidRPr="00803EE4" w:rsidRDefault="00BA5F77" w:rsidP="00BA5F7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9077EA5" w14:textId="77777777" w:rsidR="00BA5F77" w:rsidRPr="008821CB" w:rsidRDefault="00BA5F77" w:rsidP="00BA5F77">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6F925DAD" w14:textId="77777777" w:rsidR="00BA5F77" w:rsidRPr="008821CB" w:rsidRDefault="00BA5F77" w:rsidP="00BA5F77">
      <w:pPr>
        <w:rPr>
          <w:sz w:val="16"/>
          <w:szCs w:val="16"/>
        </w:rPr>
      </w:pPr>
      <w:r w:rsidRPr="008821CB">
        <w:rPr>
          <w:sz w:val="16"/>
          <w:szCs w:val="16"/>
        </w:rPr>
        <w:t>A. The “Right” to Strike</w:t>
      </w:r>
    </w:p>
    <w:p w14:paraId="5D20989A" w14:textId="77777777" w:rsidR="00BA5F77" w:rsidRPr="008821CB" w:rsidRDefault="00BA5F77" w:rsidP="00BA5F77">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468B355F" w14:textId="77777777" w:rsidR="00BA5F77" w:rsidRPr="008821CB" w:rsidRDefault="00BA5F77" w:rsidP="00BA5F77">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58B46CA" w14:textId="77777777" w:rsidR="00BA5F77" w:rsidRPr="008821CB" w:rsidRDefault="00BA5F77" w:rsidP="00BA5F77">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B27A5F3" w14:textId="77777777" w:rsidR="00BA5F77" w:rsidRPr="008821CB" w:rsidRDefault="00BA5F77" w:rsidP="00BA5F77">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2B162AB4" w14:textId="77777777" w:rsidR="00BA5F77" w:rsidRPr="008821CB" w:rsidRDefault="00BA5F77" w:rsidP="00BA5F77">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0C71038D" w14:textId="77777777" w:rsidR="00BA5F77" w:rsidRPr="008821CB" w:rsidRDefault="00BA5F77" w:rsidP="00BA5F77">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6A1E8A0" w14:textId="77777777" w:rsidR="00BA5F77" w:rsidRPr="00803EE4" w:rsidRDefault="00BA5F77" w:rsidP="00BA5F77">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6C662900" w14:textId="77777777" w:rsidR="00BA5F77" w:rsidRPr="008821CB" w:rsidRDefault="00BA5F77" w:rsidP="00BA5F77">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263FCDE7" w14:textId="77777777" w:rsidR="00BA5F77" w:rsidRPr="008821CB" w:rsidRDefault="00BA5F77" w:rsidP="00BA5F77">
      <w:pPr>
        <w:rPr>
          <w:sz w:val="16"/>
          <w:szCs w:val="16"/>
        </w:rPr>
      </w:pPr>
      <w:r w:rsidRPr="008821CB">
        <w:rPr>
          <w:sz w:val="16"/>
          <w:szCs w:val="16"/>
        </w:rPr>
        <w:t>B. The Limits of Legal Categories</w:t>
      </w:r>
    </w:p>
    <w:p w14:paraId="78CAD5C8" w14:textId="77777777" w:rsidR="00BA5F77" w:rsidRPr="008821CB" w:rsidRDefault="00BA5F77" w:rsidP="00BA5F77">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187842B5" w14:textId="77777777" w:rsidR="00BA5F77" w:rsidRPr="008821CB" w:rsidRDefault="00BA5F77" w:rsidP="00BA5F77">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8A3E6B4" w14:textId="77777777" w:rsidR="00BA5F77" w:rsidRPr="008821CB" w:rsidRDefault="00BA5F77" w:rsidP="00BA5F77">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2D67623" w14:textId="77777777" w:rsidR="00BA5F77" w:rsidRPr="008821CB" w:rsidRDefault="00BA5F77" w:rsidP="00BA5F77">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187EE207" w14:textId="77777777" w:rsidR="00BA5F77" w:rsidRPr="008821CB" w:rsidRDefault="00BA5F77" w:rsidP="00BA5F77">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56B1DAB1" w14:textId="77777777" w:rsidR="00BA5F77" w:rsidRPr="008821CB" w:rsidRDefault="00BA5F77" w:rsidP="00BA5F77">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01FA254" w14:textId="77777777" w:rsidR="00BA5F77" w:rsidRPr="00803EE4" w:rsidRDefault="00BA5F77" w:rsidP="00BA5F77">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58A324D0" w14:textId="77777777" w:rsidR="00BA5F77" w:rsidRPr="00AA791A" w:rsidRDefault="00BA5F77" w:rsidP="00BA5F77">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05C83787" w14:textId="77777777" w:rsidR="00BA5F77" w:rsidRPr="00652A80" w:rsidRDefault="00BA5F77" w:rsidP="00BA5F77">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6D06F07C" w14:textId="77777777" w:rsidR="00BA5F77" w:rsidRPr="00AD3BE5" w:rsidRDefault="00BA5F77" w:rsidP="00BA5F77">
      <w:pPr>
        <w:rPr>
          <w:sz w:val="16"/>
        </w:rPr>
      </w:pPr>
      <w:r w:rsidRPr="00AD3BE5">
        <w:rPr>
          <w:sz w:val="16"/>
        </w:rPr>
        <w:t>C. Alternate Visions</w:t>
      </w:r>
    </w:p>
    <w:p w14:paraId="3E44B8F6" w14:textId="77777777" w:rsidR="00BA5F77" w:rsidRPr="00652A80" w:rsidRDefault="00BA5F77" w:rsidP="00BA5F77">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D788F34" w14:textId="77777777" w:rsidR="00BA5F77" w:rsidRPr="00652A80" w:rsidRDefault="00BA5F77" w:rsidP="00BA5F77">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51AB5ED" w14:textId="77777777" w:rsidR="00BA5F77" w:rsidRPr="00652A80" w:rsidRDefault="00BA5F77" w:rsidP="00BA5F77">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CC21EA3" w14:textId="77777777" w:rsidR="00BA5F77" w:rsidRPr="003F6EEB" w:rsidRDefault="00BA5F77" w:rsidP="00BA5F77">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2E1E2F61" w14:textId="77777777" w:rsidR="00BA5F77" w:rsidRPr="003F6EEB" w:rsidRDefault="00BA5F77" w:rsidP="00BA5F77">
      <w:pPr>
        <w:rPr>
          <w:sz w:val="16"/>
        </w:rPr>
      </w:pPr>
      <w:r w:rsidRPr="003F6EEB">
        <w:rPr>
          <w:sz w:val="16"/>
        </w:rPr>
        <w:t>III. labor’s twenty-first century challenge to neoliberalism: striking in a new gilded age</w:t>
      </w:r>
    </w:p>
    <w:p w14:paraId="570C5FBF" w14:textId="77777777" w:rsidR="00BA5F77" w:rsidRPr="003F6EEB" w:rsidRDefault="00BA5F77" w:rsidP="00BA5F77">
      <w:pPr>
        <w:rPr>
          <w:sz w:val="16"/>
        </w:rPr>
      </w:pPr>
      <w:r w:rsidRPr="003F6EEB">
        <w:rPr>
          <w:sz w:val="16"/>
        </w:rPr>
        <w:t>A. Work Law in Political Economic Context</w:t>
      </w:r>
    </w:p>
    <w:p w14:paraId="10C2157B" w14:textId="77777777" w:rsidR="00BA5F77" w:rsidRPr="003F6EEB" w:rsidRDefault="00BA5F77" w:rsidP="00BA5F77">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00BEC32A" w14:textId="77777777" w:rsidR="00BA5F77" w:rsidRPr="00845482" w:rsidRDefault="00BA5F77" w:rsidP="00BA5F77">
      <w:pPr>
        <w:pStyle w:val="Heading4"/>
      </w:pPr>
      <w:r>
        <w:t xml:space="preserve">The plan solves---ending the prohibition on secondary strikes overcomes </w:t>
      </w:r>
      <w:r>
        <w:rPr>
          <w:u w:val="single"/>
        </w:rPr>
        <w:t>legal barriers</w:t>
      </w:r>
      <w:r>
        <w:t xml:space="preserve"> that </w:t>
      </w:r>
      <w:r>
        <w:rPr>
          <w:u w:val="single"/>
        </w:rPr>
        <w:t>impede</w:t>
      </w:r>
      <w:r>
        <w:t xml:space="preserve"> bargaining.</w:t>
      </w:r>
    </w:p>
    <w:p w14:paraId="3151CD91" w14:textId="77777777" w:rsidR="00BA5F77" w:rsidRPr="00803EE4" w:rsidRDefault="00BA5F77" w:rsidP="00BA5F7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A480D11" w14:textId="77777777" w:rsidR="00BA5F77" w:rsidRPr="003A59BE" w:rsidRDefault="00BA5F77" w:rsidP="00BA5F77">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292A1EE7" w14:textId="77777777" w:rsidR="00BA5F77" w:rsidRPr="00871FCA" w:rsidRDefault="00BA5F77" w:rsidP="00BA5F77">
      <w:pPr>
        <w:rPr>
          <w:sz w:val="16"/>
        </w:rPr>
      </w:pPr>
      <w:r w:rsidRPr="00871FCA">
        <w:rPr>
          <w:sz w:val="16"/>
        </w:rPr>
        <w:t>A. The “Right” to Strike</w:t>
      </w:r>
    </w:p>
    <w:p w14:paraId="4FF05E51" w14:textId="77777777" w:rsidR="00BA5F77" w:rsidRPr="00871FCA" w:rsidRDefault="00BA5F77" w:rsidP="00BA5F77">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35F3C2D" w14:textId="77777777" w:rsidR="00BA5F77" w:rsidRPr="00871FCA" w:rsidRDefault="00BA5F77" w:rsidP="00BA5F77">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07947E57" w14:textId="77777777" w:rsidR="00BA5F77" w:rsidRPr="00BB2D53" w:rsidRDefault="00BA5F77" w:rsidP="00BA5F77">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6BF89F9" w14:textId="77777777" w:rsidR="00BA5F77" w:rsidRPr="000D10C2" w:rsidRDefault="00BA5F77" w:rsidP="00BA5F77">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5D1D0267" w14:textId="77777777" w:rsidR="00BA5F77" w:rsidRPr="000D10C2" w:rsidRDefault="00BA5F77" w:rsidP="00BA5F77">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3CF2074E" w14:textId="77777777" w:rsidR="00BA5F77" w:rsidRPr="000D10C2" w:rsidRDefault="00BA5F77" w:rsidP="00BA5F77">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C0F05AB" w14:textId="77777777" w:rsidR="00BA5F77" w:rsidRPr="00B63201" w:rsidRDefault="00BA5F77" w:rsidP="00BA5F77">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57592BCA" w14:textId="77777777" w:rsidR="00BA5F77" w:rsidRPr="00B63201" w:rsidRDefault="00BA5F77" w:rsidP="00BA5F77">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12F1C6D7" w14:textId="77777777" w:rsidR="00BA5F77" w:rsidRPr="00B63201" w:rsidRDefault="00BA5F77" w:rsidP="00BA5F77">
      <w:pPr>
        <w:rPr>
          <w:sz w:val="16"/>
        </w:rPr>
      </w:pPr>
      <w:r w:rsidRPr="00B63201">
        <w:rPr>
          <w:sz w:val="16"/>
        </w:rPr>
        <w:t>B. The Limits of Legal Categories</w:t>
      </w:r>
    </w:p>
    <w:p w14:paraId="6065F381" w14:textId="77777777" w:rsidR="00BA5F77" w:rsidRPr="00D145DD" w:rsidRDefault="00BA5F77" w:rsidP="00BA5F77">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423B8E0E" w14:textId="77777777" w:rsidR="00BA5F77" w:rsidRPr="00312986" w:rsidRDefault="00BA5F77" w:rsidP="00BA5F77">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01C58209" w14:textId="77777777" w:rsidR="00BA5F77" w:rsidRPr="00312986" w:rsidRDefault="00BA5F77" w:rsidP="00BA5F77">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11A49AC" w14:textId="77777777" w:rsidR="00BA5F77" w:rsidRPr="00312986" w:rsidRDefault="00BA5F77" w:rsidP="00BA5F77">
      <w:pPr>
        <w:rPr>
          <w:sz w:val="16"/>
        </w:rPr>
      </w:pPr>
      <w:r w:rsidRPr="00312986">
        <w:rPr>
          <w:sz w:val="16"/>
        </w:rPr>
        <w:t>[Electoral politics] is the fatal lure in other countries, the deadly trap, the rock on which labor goes smash, soon or late.</w:t>
      </w:r>
    </w:p>
    <w:p w14:paraId="3888FA05" w14:textId="77777777" w:rsidR="00BA5F77" w:rsidRPr="00312986" w:rsidRDefault="00BA5F77" w:rsidP="00BA5F77">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79EC5493" w14:textId="77777777" w:rsidR="00BA5F77" w:rsidRPr="00312986" w:rsidRDefault="00BA5F77" w:rsidP="00BA5F77">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7A758588" w14:textId="77777777" w:rsidR="00BA5F77" w:rsidRPr="006502CD" w:rsidRDefault="00BA5F77" w:rsidP="00BA5F77">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0990B59C" w14:textId="77777777" w:rsidR="00BA5F77" w:rsidRPr="00D647AB" w:rsidRDefault="00BA5F77" w:rsidP="00BA5F77">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0F93D740" w14:textId="77777777" w:rsidR="00BA5F77" w:rsidRPr="00D647AB" w:rsidRDefault="00BA5F77" w:rsidP="00BA5F77">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35B560DB" w14:textId="77777777" w:rsidR="00BA5F77" w:rsidRPr="00D647AB" w:rsidRDefault="00BA5F77" w:rsidP="00BA5F77">
      <w:pPr>
        <w:rPr>
          <w:sz w:val="16"/>
        </w:rPr>
      </w:pPr>
      <w:r w:rsidRPr="00D647AB">
        <w:rPr>
          <w:sz w:val="16"/>
        </w:rPr>
        <w:t>C. Alternate Visions</w:t>
      </w:r>
    </w:p>
    <w:p w14:paraId="0A518AA7" w14:textId="77777777" w:rsidR="00BA5F77" w:rsidRPr="00D647AB" w:rsidRDefault="00BA5F77" w:rsidP="00BA5F77">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7540DB04" w14:textId="77777777" w:rsidR="00BA5F77" w:rsidRPr="00D647AB" w:rsidRDefault="00BA5F77" w:rsidP="00BA5F77">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541F2B0D" w14:textId="77777777" w:rsidR="00BA5F77" w:rsidRPr="00D647AB" w:rsidRDefault="00BA5F77" w:rsidP="00BA5F77">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AC382A4" w14:textId="77777777" w:rsidR="00BA5F77" w:rsidRPr="006E7F66" w:rsidRDefault="00BA5F77" w:rsidP="00BA5F77">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49779D27" w14:textId="77777777" w:rsidR="00BA5F77" w:rsidRPr="00905AB9" w:rsidRDefault="00BA5F77" w:rsidP="00BA5F77">
      <w:pPr>
        <w:rPr>
          <w:sz w:val="16"/>
        </w:rPr>
      </w:pPr>
      <w:r w:rsidRPr="00905AB9">
        <w:rPr>
          <w:sz w:val="16"/>
        </w:rPr>
        <w:t>III. labor’s twenty-first century challenge to neoliberalism: striking in a new gilded age</w:t>
      </w:r>
    </w:p>
    <w:p w14:paraId="0CD4B744" w14:textId="77777777" w:rsidR="00BA5F77" w:rsidRPr="00905AB9" w:rsidRDefault="00BA5F77" w:rsidP="00BA5F77">
      <w:pPr>
        <w:rPr>
          <w:sz w:val="16"/>
        </w:rPr>
      </w:pPr>
      <w:r w:rsidRPr="00905AB9">
        <w:rPr>
          <w:sz w:val="16"/>
        </w:rPr>
        <w:t>A. Work Law in Political Economic Context</w:t>
      </w:r>
    </w:p>
    <w:p w14:paraId="578753DD" w14:textId="77777777" w:rsidR="00BA5F77" w:rsidRDefault="00BA5F77" w:rsidP="00BA5F77">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7DA92CE8" w14:textId="77777777" w:rsidR="00BA5F77" w:rsidRPr="0011126D" w:rsidRDefault="00BA5F77" w:rsidP="00BA5F77">
      <w:pPr>
        <w:pStyle w:val="Heading4"/>
      </w:pPr>
      <w:r>
        <w:t xml:space="preserve">That unlocks a </w:t>
      </w:r>
      <w:r w:rsidRPr="00112AC9">
        <w:rPr>
          <w:u w:val="single"/>
        </w:rPr>
        <w:t>vital</w:t>
      </w:r>
      <w:r>
        <w:t xml:space="preserve"> union tool.</w:t>
      </w:r>
    </w:p>
    <w:p w14:paraId="5E2CC880" w14:textId="77777777" w:rsidR="00BA5F77" w:rsidRPr="00362AB7" w:rsidRDefault="00BA5F77" w:rsidP="00BA5F77">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714B907" w14:textId="77777777" w:rsidR="00BA5F77" w:rsidRPr="00E902BB" w:rsidRDefault="00BA5F77" w:rsidP="00BA5F77">
      <w:pPr>
        <w:rPr>
          <w:sz w:val="16"/>
        </w:rPr>
      </w:pPr>
      <w:bookmarkStart w:id="0"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0"/>
    <w:p w14:paraId="710B3C46" w14:textId="77777777" w:rsidR="00BA5F77" w:rsidRPr="00E902BB" w:rsidRDefault="00BA5F77" w:rsidP="00BA5F77">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571437A6" w14:textId="77777777" w:rsidR="00BA5F77" w:rsidRPr="00E902BB" w:rsidRDefault="00BA5F77" w:rsidP="00BA5F77">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3DA7BCA3" w14:textId="77777777" w:rsidR="00BA5F77" w:rsidRPr="00E902BB" w:rsidRDefault="00BA5F77" w:rsidP="00BA5F77">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66FC912E" w14:textId="77777777" w:rsidR="00BA5F77" w:rsidRPr="004E5472" w:rsidRDefault="00BA5F77" w:rsidP="00BA5F77">
      <w:pPr>
        <w:rPr>
          <w:sz w:val="16"/>
        </w:rPr>
      </w:pPr>
    </w:p>
    <w:p w14:paraId="025A74FF" w14:textId="77777777" w:rsidR="00BA5F77" w:rsidRDefault="00BA5F77" w:rsidP="00BA5F77">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w:t>
      </w:r>
    </w:p>
    <w:p w14:paraId="63470199" w14:textId="77777777" w:rsidR="00BA5F77" w:rsidRDefault="00BA5F77" w:rsidP="00BA5F7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61535CF" w14:textId="77777777" w:rsidR="00BA5F77" w:rsidRPr="00DF1EEC" w:rsidRDefault="00BA5F77" w:rsidP="00BA5F77">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6BE0DE7" w14:textId="77777777" w:rsidR="00BA5F77" w:rsidRPr="008B5047" w:rsidRDefault="00BA5F77" w:rsidP="00BA5F77">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2428509B" w14:textId="77777777" w:rsidR="00BA5F77" w:rsidRPr="008B5047" w:rsidRDefault="00BA5F77" w:rsidP="00BA5F77">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39A8FD30" w14:textId="77777777" w:rsidR="00BA5F77" w:rsidRPr="008B5047" w:rsidRDefault="00BA5F77" w:rsidP="00BA5F77">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305DABA" w14:textId="77777777" w:rsidR="00BA5F77" w:rsidRPr="008B5047" w:rsidRDefault="00BA5F77" w:rsidP="00BA5F77">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2A4E591" w14:textId="77777777" w:rsidR="00BA5F77" w:rsidRPr="008B5047" w:rsidRDefault="00BA5F77" w:rsidP="00BA5F77">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B07B6E7" w14:textId="77777777" w:rsidR="00BA5F77" w:rsidRPr="00DF1EEC" w:rsidRDefault="00BA5F77" w:rsidP="00BA5F77">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7200A3D7" w14:textId="77777777" w:rsidR="00BA5F77" w:rsidRPr="00DF1EEC" w:rsidRDefault="00BA5F77" w:rsidP="00BA5F77">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D9A6CEA" w14:textId="77777777" w:rsidR="00BA5F77" w:rsidRDefault="00BA5F77" w:rsidP="00BA5F77">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850FF96" w14:textId="77777777" w:rsidR="00BA5F77" w:rsidRDefault="00BA5F77" w:rsidP="00BA5F77">
      <w:pPr>
        <w:rPr>
          <w:sz w:val="16"/>
        </w:rPr>
      </w:pPr>
    </w:p>
    <w:p w14:paraId="6669E845" w14:textId="77777777" w:rsidR="00BA5F77" w:rsidRDefault="00BA5F77" w:rsidP="00BA5F77">
      <w:pPr>
        <w:pStyle w:val="Heading4"/>
      </w:pPr>
      <w:r>
        <w:t xml:space="preserve">Secondary strikes are </w:t>
      </w:r>
      <w:r w:rsidRPr="001B3547">
        <w:rPr>
          <w:u w:val="single"/>
        </w:rPr>
        <w:t>successful</w:t>
      </w:r>
      <w:r>
        <w:t xml:space="preserve"> and </w:t>
      </w:r>
      <w:r w:rsidRPr="001B3547">
        <w:rPr>
          <w:u w:val="single"/>
        </w:rPr>
        <w:t>spillover</w:t>
      </w:r>
      <w:r>
        <w:t>.</w:t>
      </w:r>
    </w:p>
    <w:p w14:paraId="0800838D" w14:textId="77777777" w:rsidR="00BA5F77" w:rsidRPr="00DC7A55" w:rsidRDefault="00BA5F77" w:rsidP="00BA5F77">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16C35B97" w14:textId="77777777" w:rsidR="00BA5F77" w:rsidRPr="00D50C6A" w:rsidRDefault="00BA5F77" w:rsidP="00BA5F77">
      <w:pPr>
        <w:rPr>
          <w:sz w:val="16"/>
        </w:rPr>
      </w:pPr>
      <w:r w:rsidRPr="00D50C6A">
        <w:rPr>
          <w:sz w:val="16"/>
        </w:rPr>
        <w:t>The PRO Act would broadly address the current power imbalance between workers and owners in the U.S. labor market.</w:t>
      </w:r>
    </w:p>
    <w:p w14:paraId="5F9D7F81" w14:textId="77777777" w:rsidR="00BA5F77" w:rsidRPr="00D50C6A" w:rsidRDefault="00BA5F77" w:rsidP="00BA5F77">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83154ED" w14:textId="77777777" w:rsidR="00BA5F77" w:rsidRPr="00D50C6A" w:rsidRDefault="00BA5F77" w:rsidP="00BA5F77">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5793D280" w14:textId="77777777" w:rsidR="00BA5F77" w:rsidRPr="00D50C6A" w:rsidRDefault="00BA5F77" w:rsidP="00BA5F77">
      <w:pPr>
        <w:rPr>
          <w:sz w:val="16"/>
        </w:rPr>
      </w:pPr>
      <w:r w:rsidRPr="00D50C6A">
        <w:rPr>
          <w:sz w:val="16"/>
        </w:rPr>
        <w:t>The PRO Act clarifies that workers have a right to strike under the First Amendment of the U.S. Constitution.</w:t>
      </w:r>
    </w:p>
    <w:p w14:paraId="5CFF6080" w14:textId="77777777" w:rsidR="00BA5F77" w:rsidRPr="00D50C6A" w:rsidRDefault="00BA5F77" w:rsidP="00BA5F77">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4C25ECD6" w14:textId="77777777" w:rsidR="00BA5F77" w:rsidRPr="00D50C6A" w:rsidRDefault="00BA5F77" w:rsidP="00BA5F77">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65FB9B84" w14:textId="77777777" w:rsidR="00BA5F77" w:rsidRPr="00DC7A55" w:rsidRDefault="00BA5F77" w:rsidP="00BA5F77">
      <w:pPr>
        <w:rPr>
          <w:sz w:val="16"/>
        </w:rPr>
      </w:pPr>
      <w:r w:rsidRPr="00DC7A55">
        <w:rPr>
          <w:sz w:val="16"/>
        </w:rPr>
        <w:t>The PRO Act makes it easier for interested workers to organize into a union through fair elections.</w:t>
      </w:r>
    </w:p>
    <w:p w14:paraId="008A05A0" w14:textId="77777777" w:rsidR="00BA5F77" w:rsidRPr="00DC7A55" w:rsidRDefault="00BA5F77" w:rsidP="00BA5F77">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A068977" w14:textId="77777777" w:rsidR="00BA5F77" w:rsidRPr="00DC7A55" w:rsidRDefault="00BA5F77" w:rsidP="00BA5F77">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7D478DD" w14:textId="77777777" w:rsidR="00BA5F77" w:rsidRPr="00DC7A55" w:rsidRDefault="00BA5F77" w:rsidP="00BA5F77">
      <w:pPr>
        <w:rPr>
          <w:sz w:val="16"/>
        </w:rPr>
      </w:pPr>
      <w:r w:rsidRPr="00DC7A55">
        <w:rPr>
          <w:sz w:val="16"/>
        </w:rPr>
        <w:t>The PRO Act cracks down on employers misclassifying their workers as independent contractors and other abuses.</w:t>
      </w:r>
    </w:p>
    <w:p w14:paraId="2D2DAB66" w14:textId="77777777" w:rsidR="00BA5F77" w:rsidRPr="00DC7A55" w:rsidRDefault="00BA5F77" w:rsidP="00BA5F77">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4C153E4C" w14:textId="77777777" w:rsidR="00BA5F77" w:rsidRPr="00DC7A55" w:rsidRDefault="00BA5F77" w:rsidP="00BA5F77">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603C612" w14:textId="77777777" w:rsidR="00BA5F77" w:rsidRPr="00DC7A55" w:rsidRDefault="00BA5F77" w:rsidP="00BA5F77">
      <w:pPr>
        <w:rPr>
          <w:sz w:val="16"/>
        </w:rPr>
      </w:pPr>
      <w:r w:rsidRPr="00DC7A55">
        <w:rPr>
          <w:sz w:val="16"/>
        </w:rPr>
        <w:t>Measures such as the PRO Act are part of a broader movement to reform U.S. labor law so that rebalanced worker power ensures broadly shared growth.</w:t>
      </w:r>
    </w:p>
    <w:p w14:paraId="39D27FEC" w14:textId="77777777" w:rsidR="00BA5F77" w:rsidRDefault="00BA5F77" w:rsidP="00BA5F77">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5B826357" w14:textId="77777777" w:rsidR="00BA5F77" w:rsidRPr="00AB5576" w:rsidRDefault="00BA5F77" w:rsidP="00BA5F77">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429DBF2" w14:textId="77777777" w:rsidR="00BA5F77" w:rsidRDefault="00BA5F77" w:rsidP="00BA5F7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4E79680" w14:textId="77777777" w:rsidR="00BA5F77" w:rsidRPr="00AB5576" w:rsidRDefault="00BA5F77" w:rsidP="00BA5F7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3858033" w14:textId="77777777" w:rsidR="00BA5F77" w:rsidRPr="00AB5576" w:rsidRDefault="00BA5F77" w:rsidP="00BA5F7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393D3E2" w14:textId="77777777" w:rsidR="00BA5F77" w:rsidRPr="00AB5576" w:rsidRDefault="00BA5F77" w:rsidP="00BA5F7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9345726" w14:textId="77777777" w:rsidR="00BA5F77" w:rsidRPr="00AB5576" w:rsidRDefault="00BA5F77" w:rsidP="00BA5F7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80022AB" w14:textId="77777777" w:rsidR="00BA5F77" w:rsidRPr="00AB5576" w:rsidRDefault="00BA5F77" w:rsidP="00BA5F7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83F0078" w14:textId="77777777" w:rsidR="00BA5F77" w:rsidRDefault="00BA5F77" w:rsidP="00BA5F7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401C94B" w14:textId="77777777" w:rsidR="00BA5F77" w:rsidRPr="003101BB" w:rsidRDefault="00BA5F77" w:rsidP="00BA5F77">
      <w:pPr>
        <w:pStyle w:val="Heading4"/>
      </w:pPr>
      <w:r>
        <w:t xml:space="preserve">The mere </w:t>
      </w:r>
      <w:r>
        <w:rPr>
          <w:u w:val="single"/>
        </w:rPr>
        <w:t>existence</w:t>
      </w:r>
      <w:r>
        <w:t xml:space="preserve"> of strong unions is liberatory, </w:t>
      </w:r>
      <w:r>
        <w:rPr>
          <w:u w:val="single"/>
        </w:rPr>
        <w:t>even if</w:t>
      </w:r>
      <w:r>
        <w:t xml:space="preserve"> they’re never used.</w:t>
      </w:r>
    </w:p>
    <w:p w14:paraId="339429F3" w14:textId="77777777" w:rsidR="00BA5F77" w:rsidRPr="00D05176" w:rsidRDefault="00BA5F77" w:rsidP="00BA5F7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61A11BD" w14:textId="77777777" w:rsidR="00BA5F77" w:rsidRPr="00E355C3" w:rsidRDefault="00BA5F77" w:rsidP="00BA5F77">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41275DEC" w14:textId="77777777" w:rsidR="00BA5F77" w:rsidRDefault="00BA5F77" w:rsidP="00BA5F77"/>
    <w:p w14:paraId="1E4AED8B" w14:textId="77777777" w:rsidR="00BA5F77" w:rsidRDefault="00BA5F77" w:rsidP="00BA5F77">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3B87B9EC" w14:textId="77777777" w:rsidR="00BA5F77" w:rsidRDefault="00BA5F77" w:rsidP="00BA5F77">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60F47710" w14:textId="77777777" w:rsidR="00BA5F77" w:rsidRPr="00D15D7E" w:rsidRDefault="00BA5F77" w:rsidP="00BA5F77">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D8882F9" w14:textId="77777777" w:rsidR="00BA5F77" w:rsidRPr="00D15D7E" w:rsidRDefault="00BA5F77" w:rsidP="00BA5F77">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19153BFD" w14:textId="77777777" w:rsidR="00BA5F77" w:rsidRPr="00D15D7E" w:rsidRDefault="00BA5F77" w:rsidP="00BA5F77">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5EAB0EDB" w14:textId="77777777" w:rsidR="00BA5F77" w:rsidRPr="00D15D7E" w:rsidRDefault="00BA5F77" w:rsidP="00BA5F77">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6365DF5E" w14:textId="77777777" w:rsidR="00BA5F77" w:rsidRPr="00E75CB6" w:rsidRDefault="00BA5F77" w:rsidP="00BA5F77">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563703FF" w14:textId="77777777" w:rsidR="00BA5F77" w:rsidRPr="00400004" w:rsidRDefault="00BA5F77" w:rsidP="00BA5F77">
      <w:pPr>
        <w:pStyle w:val="Heading4"/>
      </w:pPr>
      <w:r>
        <w:t xml:space="preserve">Working </w:t>
      </w:r>
      <w:r>
        <w:rPr>
          <w:u w:val="single"/>
        </w:rPr>
        <w:t>within economic systems</w:t>
      </w:r>
      <w:r>
        <w:t xml:space="preserve"> is </w:t>
      </w:r>
      <w:r w:rsidRPr="00E75CB6">
        <w:rPr>
          <w:u w:val="single"/>
        </w:rPr>
        <w:t>necessary</w:t>
      </w:r>
      <w:r>
        <w:t xml:space="preserve">. </w:t>
      </w:r>
    </w:p>
    <w:p w14:paraId="17A1283A" w14:textId="77777777" w:rsidR="00BA5F77" w:rsidRPr="004D674C" w:rsidRDefault="00BA5F77" w:rsidP="00BA5F77">
      <w:r w:rsidRPr="004D674C">
        <w:rPr>
          <w:rStyle w:val="Style13ptBold"/>
        </w:rPr>
        <w:t>Fleming and Banerjee, 16</w:t>
      </w:r>
      <w:r w:rsidRPr="004D674C">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1C9103B4" w14:textId="77777777" w:rsidR="00BA5F77" w:rsidRPr="00AB5009" w:rsidRDefault="00BA5F77" w:rsidP="00BA5F77">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0247C093" w14:textId="77777777" w:rsidR="00BA5F77" w:rsidRPr="00AB5009" w:rsidRDefault="00BA5F77" w:rsidP="00BA5F77">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15B37303" w14:textId="77777777" w:rsidR="00BA5F77" w:rsidRPr="00AB5009" w:rsidRDefault="00BA5F77" w:rsidP="00BA5F77">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205008FE" w14:textId="77777777" w:rsidR="00BA5F77" w:rsidRPr="00AB5009" w:rsidRDefault="00BA5F77" w:rsidP="00BA5F77">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3975CD05" w14:textId="77777777" w:rsidR="00BA5F77" w:rsidRPr="00AB5009" w:rsidRDefault="00BA5F77" w:rsidP="00BA5F77">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7746FD00" w14:textId="77777777" w:rsidR="00BA5F77" w:rsidRPr="006D4C22" w:rsidRDefault="00BA5F77" w:rsidP="00BA5F77">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7964CE13" w14:textId="77777777" w:rsidR="00BA5F77" w:rsidRPr="006D4C22" w:rsidRDefault="00BA5F77" w:rsidP="00BA5F77">
      <w:pPr>
        <w:rPr>
          <w:sz w:val="10"/>
          <w:szCs w:val="10"/>
        </w:rPr>
      </w:pPr>
      <w:r w:rsidRPr="006D4C22">
        <w:rPr>
          <w:sz w:val="10"/>
          <w:szCs w:val="10"/>
        </w:rPr>
        <w:t xml:space="preserve">Critical Management Studies and the question of performativity </w:t>
      </w:r>
    </w:p>
    <w:p w14:paraId="2B42B074" w14:textId="77777777" w:rsidR="00BA5F77" w:rsidRPr="006D4C22" w:rsidRDefault="00BA5F77" w:rsidP="00BA5F77">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38782E3A" w14:textId="77777777" w:rsidR="00BA5F77" w:rsidRPr="006D4C22" w:rsidRDefault="00BA5F77" w:rsidP="00BA5F77">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759249F9" w14:textId="77777777" w:rsidR="00BA5F77" w:rsidRPr="006D4C22" w:rsidRDefault="00BA5F77" w:rsidP="00BA5F77">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082CCCAC" w14:textId="77777777" w:rsidR="00BA5F77" w:rsidRPr="006D4C22" w:rsidRDefault="00BA5F77" w:rsidP="00BA5F77">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39B495A9" w14:textId="77777777" w:rsidR="00BA5F77" w:rsidRPr="006D4C22" w:rsidRDefault="00BA5F77" w:rsidP="00BA5F77">
      <w:pPr>
        <w:rPr>
          <w:sz w:val="10"/>
          <w:szCs w:val="10"/>
        </w:rPr>
      </w:pPr>
      <w:r w:rsidRPr="006D4C22">
        <w:rPr>
          <w:sz w:val="10"/>
          <w:szCs w:val="10"/>
        </w:rPr>
        <w:t xml:space="preserve">Towards a performative Critical Management Studies? </w:t>
      </w:r>
    </w:p>
    <w:p w14:paraId="5FDE508E" w14:textId="77777777" w:rsidR="00BA5F77" w:rsidRPr="00AB5009" w:rsidRDefault="00BA5F77" w:rsidP="00BA5F77">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6EC54175" w14:textId="77777777" w:rsidR="00BA5F77" w:rsidRPr="00AB5009" w:rsidRDefault="00BA5F77" w:rsidP="00BA5F77">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206D1899" w14:textId="77777777" w:rsidR="00BA5F77" w:rsidRPr="00AB5009" w:rsidRDefault="00BA5F77" w:rsidP="00BA5F77">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14555910" w14:textId="77777777" w:rsidR="00BA5F77" w:rsidRPr="00AB5009" w:rsidRDefault="00BA5F77" w:rsidP="00BA5F77">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2946661F" w14:textId="77777777" w:rsidR="00BA5F77" w:rsidRPr="00AB5009" w:rsidRDefault="00BA5F77" w:rsidP="00BA5F77">
      <w:pPr>
        <w:rPr>
          <w:sz w:val="16"/>
        </w:rPr>
      </w:pPr>
      <w:r w:rsidRPr="00AB5009">
        <w:rPr>
          <w:sz w:val="16"/>
        </w:rPr>
        <w:t xml:space="preserve">Critical and progressive performativity </w:t>
      </w:r>
    </w:p>
    <w:p w14:paraId="0CC88CA8" w14:textId="77777777" w:rsidR="00BA5F77" w:rsidRPr="00AB5009" w:rsidRDefault="00BA5F77" w:rsidP="00BA5F77">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04C8B0E6" w14:textId="77777777" w:rsidR="00BA5F77" w:rsidRPr="00AB5009" w:rsidRDefault="00BA5F77" w:rsidP="00BA5F77">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22370CF2" w14:textId="77777777" w:rsidR="00BA5F77" w:rsidRPr="00AB5009" w:rsidRDefault="00BA5F77" w:rsidP="00BA5F77">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34F86BE4" w14:textId="77777777" w:rsidR="00BA5F77" w:rsidRPr="00AB5009" w:rsidRDefault="00BA5F77" w:rsidP="00BA5F77">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394FEAB6" w14:textId="77777777" w:rsidR="00BA5F77" w:rsidRPr="00AB5009" w:rsidRDefault="00BA5F77" w:rsidP="00BA5F77">
      <w:pPr>
        <w:rPr>
          <w:sz w:val="16"/>
        </w:rPr>
      </w:pPr>
      <w:r w:rsidRPr="00AB5009">
        <w:rPr>
          <w:sz w:val="16"/>
        </w:rPr>
        <w:t xml:space="preserve">Limitations of the new performative turn in Critical Management Studies </w:t>
      </w:r>
    </w:p>
    <w:p w14:paraId="49EC1CA3" w14:textId="77777777" w:rsidR="00BA5F77" w:rsidRPr="00AB5009" w:rsidRDefault="00BA5F77" w:rsidP="00BA5F77">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02136EDD" w14:textId="77777777" w:rsidR="00BA5F77" w:rsidRPr="00345C44" w:rsidRDefault="00BA5F77" w:rsidP="00BA5F77">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3E90B900" w14:textId="77777777" w:rsidR="00BA5F77" w:rsidRPr="007313DD" w:rsidRDefault="00BA5F77" w:rsidP="00BA5F77">
      <w:pPr>
        <w:pStyle w:val="Heading4"/>
      </w:pPr>
      <w:r>
        <w:t xml:space="preserve">Imperfect but </w:t>
      </w:r>
      <w:r>
        <w:rPr>
          <w:u w:val="single"/>
        </w:rPr>
        <w:t>pragmatic</w:t>
      </w:r>
      <w:r>
        <w:t xml:space="preserve"> solutions are </w:t>
      </w:r>
      <w:r>
        <w:rPr>
          <w:u w:val="single"/>
        </w:rPr>
        <w:t>critical</w:t>
      </w:r>
      <w:r>
        <w:t xml:space="preserve">---epistemic </w:t>
      </w:r>
      <w:r>
        <w:rPr>
          <w:u w:val="single"/>
        </w:rPr>
        <w:t>purity</w:t>
      </w:r>
      <w:r>
        <w:t xml:space="preserve"> is an </w:t>
      </w:r>
      <w:r>
        <w:rPr>
          <w:u w:val="single"/>
        </w:rPr>
        <w:t>impossible</w:t>
      </w:r>
      <w:r>
        <w:t xml:space="preserve"> burden. </w:t>
      </w:r>
    </w:p>
    <w:p w14:paraId="51160EFE" w14:textId="77777777" w:rsidR="00BA5F77" w:rsidRPr="004D674C" w:rsidRDefault="00BA5F77" w:rsidP="00BA5F77">
      <w:r w:rsidRPr="004D674C">
        <w:rPr>
          <w:rStyle w:val="Style13ptBold"/>
        </w:rPr>
        <w:t>Vickers ’20</w:t>
      </w:r>
      <w:r w:rsidRPr="004D674C">
        <w:t xml:space="preserve"> [Edward; 2020; Professor of Comparative Education at Kyushu University; Comparative Education, “Critiquing coloniality, ‘epistemic violence’ and western hegemony in comparative education – the dangers of ahistoricism and positionality,” vol. 56 no. 2] </w:t>
      </w:r>
    </w:p>
    <w:p w14:paraId="5649F685" w14:textId="77777777" w:rsidR="00BA5F77" w:rsidRPr="007038C7" w:rsidRDefault="00BA5F77" w:rsidP="00BA5F77">
      <w:pPr>
        <w:rPr>
          <w:sz w:val="16"/>
        </w:rPr>
      </w:pPr>
      <w:r w:rsidRPr="007038C7">
        <w:rPr>
          <w:sz w:val="16"/>
        </w:rPr>
        <w:t>The empirical and theoretical flaws of this approach are intertwined with the problematic language in which its arguments are typically couched. Historical and anthropological scholarship on East Asia and other regio</w:t>
      </w:r>
      <w:r w:rsidRPr="00783883">
        <w:rPr>
          <w:sz w:val="16"/>
          <w:szCs w:val="16"/>
        </w:rPr>
        <w:t>ns amply demonstrates that colonialist or neo-colonialist attitudes and strategies of domination are not and have never been a Western monopoly. But decolonial theory posits the more or less uniform victimhood of non-Western ‘others,’ deriving claims for the moral superiority of ‘authentically’ indigenous perspectives. Debati</w:t>
      </w:r>
      <w:r w:rsidRPr="007038C7">
        <w:rPr>
          <w:sz w:val="16"/>
        </w:rPr>
        <w:t xml:space="preserve">ng the validity of such claims is complicated by an emphasis on ‘positionality.’ </w:t>
      </w:r>
      <w:r w:rsidRPr="00783883">
        <w:rPr>
          <w:rStyle w:val="StyleUnderline"/>
        </w:rPr>
        <w:t>Readers</w:t>
      </w:r>
      <w:r w:rsidRPr="007038C7">
        <w:rPr>
          <w:sz w:val="16"/>
        </w:rPr>
        <w:t xml:space="preserve"> are exhorted</w:t>
      </w:r>
      <w:r w:rsidRPr="00783883">
        <w:rPr>
          <w:sz w:val="16"/>
          <w:szCs w:val="16"/>
        </w:rPr>
        <w:t xml:space="preserve"> to </w:t>
      </w:r>
      <w:r w:rsidRPr="007038C7">
        <w:rPr>
          <w:u w:val="single"/>
        </w:rPr>
        <w:t xml:space="preserve">judge an argument less by </w:t>
      </w:r>
      <w:r w:rsidRPr="007038C7">
        <w:rPr>
          <w:rStyle w:val="Emphasis"/>
        </w:rPr>
        <w:t>standards of evidence</w:t>
      </w:r>
      <w:r w:rsidRPr="007038C7">
        <w:rPr>
          <w:sz w:val="16"/>
        </w:rPr>
        <w:t xml:space="preserve"> or logic (often portrayed as camouflaging a Western ‘will to power’) </w:t>
      </w:r>
      <w:r w:rsidRPr="007038C7">
        <w:rPr>
          <w:u w:val="single"/>
        </w:rPr>
        <w:t>than</w:t>
      </w:r>
      <w:r w:rsidRPr="007038C7">
        <w:rPr>
          <w:sz w:val="16"/>
        </w:rPr>
        <w:t xml:space="preserve"> on the basis of the writer’s self-identification or ‘</w:t>
      </w:r>
      <w:r w:rsidRPr="00C3726A">
        <w:rPr>
          <w:rStyle w:val="Emphasis"/>
          <w:highlight w:val="cyan"/>
        </w:rPr>
        <w:t>positioning</w:t>
      </w:r>
      <w:r w:rsidRPr="007038C7">
        <w:rPr>
          <w:sz w:val="16"/>
        </w:rPr>
        <w:t xml:space="preserve">.’ </w:t>
      </w:r>
      <w:r w:rsidRPr="007038C7">
        <w:rPr>
          <w:u w:val="single"/>
        </w:rPr>
        <w:t xml:space="preserve">The </w:t>
      </w:r>
      <w:r w:rsidRPr="00C3726A">
        <w:rPr>
          <w:highlight w:val="cyan"/>
          <w:u w:val="single"/>
        </w:rPr>
        <w:t>language of ‘</w:t>
      </w:r>
      <w:r w:rsidRPr="00C3726A">
        <w:rPr>
          <w:rStyle w:val="Emphasis"/>
          <w:highlight w:val="cyan"/>
        </w:rPr>
        <w:t>epistemic violence</w:t>
      </w:r>
      <w:r w:rsidRPr="007038C7">
        <w:rPr>
          <w:u w:val="single"/>
        </w:rPr>
        <w:t>,’</w:t>
      </w:r>
      <w:r w:rsidRPr="007038C7">
        <w:rPr>
          <w:sz w:val="16"/>
        </w:rPr>
        <w:t xml:space="preserve"> ‘secure spaces,’ ‘epistemological diffidence,’ ‘border thinking’ and ‘location’ </w:t>
      </w:r>
      <w:r w:rsidRPr="00C3726A">
        <w:rPr>
          <w:highlight w:val="cyan"/>
          <w:u w:val="single"/>
        </w:rPr>
        <w:t>suggests</w:t>
      </w:r>
      <w:r w:rsidRPr="007038C7">
        <w:rPr>
          <w:sz w:val="16"/>
        </w:rPr>
        <w:t xml:space="preserve"> an image of the critical </w:t>
      </w:r>
      <w:r w:rsidRPr="00C3726A">
        <w:rPr>
          <w:highlight w:val="cyan"/>
          <w:u w:val="single"/>
        </w:rPr>
        <w:t xml:space="preserve">scholar as </w:t>
      </w:r>
      <w:r w:rsidRPr="00C3726A">
        <w:rPr>
          <w:rStyle w:val="Emphasis"/>
          <w:highlight w:val="cyan"/>
        </w:rPr>
        <w:t>revolutionary</w:t>
      </w:r>
      <w:r w:rsidRPr="007038C7">
        <w:rPr>
          <w:u w:val="single"/>
        </w:rPr>
        <w:t xml:space="preserve"> guerrilla, </w:t>
      </w:r>
      <w:r w:rsidRPr="00783883">
        <w:rPr>
          <w:rStyle w:val="Emphasis"/>
        </w:rPr>
        <w:t xml:space="preserve">valiantly </w:t>
      </w:r>
      <w:r w:rsidRPr="00C3726A">
        <w:rPr>
          <w:rStyle w:val="Emphasis"/>
          <w:highlight w:val="cyan"/>
        </w:rPr>
        <w:t>sniping</w:t>
      </w:r>
      <w:r w:rsidRPr="00C3726A">
        <w:rPr>
          <w:highlight w:val="cyan"/>
          <w:u w:val="single"/>
        </w:rPr>
        <w:t xml:space="preserve"> at </w:t>
      </w:r>
      <w:r w:rsidRPr="00C3726A">
        <w:rPr>
          <w:rStyle w:val="Emphasis"/>
          <w:highlight w:val="cyan"/>
        </w:rPr>
        <w:t>West</w:t>
      </w:r>
      <w:r w:rsidRPr="007038C7">
        <w:rPr>
          <w:rStyle w:val="Emphasis"/>
        </w:rPr>
        <w:t>ern hegemony</w:t>
      </w:r>
      <w:r w:rsidRPr="007038C7">
        <w:rPr>
          <w:u w:val="single"/>
        </w:rPr>
        <w:t xml:space="preserve"> from his or her [their] marginal redoubt</w:t>
      </w:r>
      <w:r w:rsidRPr="007038C7">
        <w:rPr>
          <w:sz w:val="16"/>
        </w:rPr>
        <w:t xml:space="preserve">. In so far as this reflects a desire for a more just, tolerant and sustainable society – one that values diversity as a resource for mutual learning – it is admirable. </w:t>
      </w:r>
      <w:r w:rsidRPr="00C3726A">
        <w:rPr>
          <w:rStyle w:val="Emphasis"/>
          <w:highlight w:val="cyan"/>
        </w:rPr>
        <w:t>However</w:t>
      </w:r>
      <w:r w:rsidRPr="00C3726A">
        <w:rPr>
          <w:rStyle w:val="StyleUnderline"/>
          <w:highlight w:val="cyan"/>
        </w:rPr>
        <w:t xml:space="preserve">, if we seek to </w:t>
      </w:r>
      <w:r w:rsidRPr="00C3726A">
        <w:rPr>
          <w:rStyle w:val="Emphasis"/>
          <w:highlight w:val="cyan"/>
        </w:rPr>
        <w:t>combat oppression</w:t>
      </w:r>
      <w:r w:rsidRPr="00C3726A">
        <w:rPr>
          <w:highlight w:val="cyan"/>
          <w:u w:val="single"/>
        </w:rPr>
        <w:t>, in</w:t>
      </w:r>
      <w:r w:rsidRPr="007038C7">
        <w:rPr>
          <w:sz w:val="16"/>
        </w:rPr>
        <w:t xml:space="preserve"> the </w:t>
      </w:r>
      <w:r w:rsidRPr="00F74D53">
        <w:rPr>
          <w:rStyle w:val="Emphasis"/>
          <w:highlight w:val="cyan"/>
        </w:rPr>
        <w:t>educational sphere</w:t>
      </w:r>
      <w:r w:rsidRPr="0087051C">
        <w:rPr>
          <w:rStyle w:val="StyleUnderline"/>
        </w:rPr>
        <w:t xml:space="preserve"> or beyond, </w:t>
      </w:r>
      <w:r w:rsidRPr="00C3726A">
        <w:rPr>
          <w:highlight w:val="cyan"/>
          <w:u w:val="single"/>
        </w:rPr>
        <w:t>it is incumbent</w:t>
      </w:r>
      <w:r w:rsidRPr="007038C7">
        <w:rPr>
          <w:u w:val="single"/>
        </w:rPr>
        <w:t xml:space="preserve"> on us </w:t>
      </w:r>
      <w:r w:rsidRPr="00C3726A">
        <w:rPr>
          <w:highlight w:val="cyan"/>
          <w:u w:val="single"/>
        </w:rPr>
        <w:t xml:space="preserve">to </w:t>
      </w:r>
      <w:r w:rsidRPr="00C3726A">
        <w:rPr>
          <w:rStyle w:val="Emphasis"/>
          <w:highlight w:val="cyan"/>
        </w:rPr>
        <w:t>pick our enemies</w:t>
      </w:r>
      <w:r w:rsidRPr="007038C7">
        <w:rPr>
          <w:sz w:val="16"/>
        </w:rPr>
        <w:t xml:space="preserve">, and our language, carefully. </w:t>
      </w:r>
      <w:r w:rsidRPr="004038DE">
        <w:rPr>
          <w:u w:val="single"/>
        </w:rPr>
        <w:t>Aiming</w:t>
      </w:r>
      <w:r w:rsidRPr="007038C7">
        <w:rPr>
          <w:u w:val="single"/>
        </w:rPr>
        <w:t xml:space="preserve"> a </w:t>
      </w:r>
      <w:r w:rsidRPr="004038DE">
        <w:rPr>
          <w:rStyle w:val="Emphasis"/>
        </w:rPr>
        <w:t>blunderbuss</w:t>
      </w:r>
      <w:r w:rsidRPr="007038C7">
        <w:rPr>
          <w:u w:val="single"/>
        </w:rPr>
        <w:t xml:space="preserve"> at</w:t>
      </w:r>
      <w:r w:rsidRPr="007038C7">
        <w:rPr>
          <w:sz w:val="16"/>
        </w:rPr>
        <w:t xml:space="preserve"> the </w:t>
      </w:r>
      <w:r w:rsidRPr="007038C7">
        <w:rPr>
          <w:rStyle w:val="StyleUnderline"/>
        </w:rPr>
        <w:t>supposedly</w:t>
      </w:r>
      <w:r w:rsidRPr="007038C7">
        <w:rPr>
          <w:sz w:val="16"/>
        </w:rPr>
        <w:t xml:space="preserve"> </w:t>
      </w:r>
      <w:r w:rsidRPr="007038C7">
        <w:rPr>
          <w:rStyle w:val="Emphasis"/>
        </w:rPr>
        <w:t>illegitimate</w:t>
      </w:r>
      <w:r w:rsidRPr="007038C7">
        <w:rPr>
          <w:sz w:val="16"/>
        </w:rPr>
        <w:t xml:space="preserve"> or self-serving ‘universalism’ of ‘modern </w:t>
      </w:r>
      <w:r w:rsidRPr="007038C7">
        <w:rPr>
          <w:rStyle w:val="Emphasis"/>
        </w:rPr>
        <w:t>West</w:t>
      </w:r>
      <w:r w:rsidRPr="004038DE">
        <w:rPr>
          <w:sz w:val="16"/>
          <w:szCs w:val="16"/>
        </w:rPr>
        <w:t xml:space="preserve">ern social science,’ </w:t>
      </w:r>
      <w:r w:rsidRPr="007038C7">
        <w:rPr>
          <w:u w:val="single"/>
        </w:rPr>
        <w:t xml:space="preserve">while ignoring how </w:t>
      </w:r>
      <w:r w:rsidRPr="00C3726A">
        <w:rPr>
          <w:highlight w:val="cyan"/>
          <w:u w:val="single"/>
        </w:rPr>
        <w:t>calls for</w:t>
      </w:r>
      <w:r w:rsidRPr="007038C7">
        <w:rPr>
          <w:sz w:val="16"/>
        </w:rPr>
        <w:t xml:space="preserve"> indigenisation and ‘</w:t>
      </w:r>
      <w:r w:rsidRPr="00C3726A">
        <w:rPr>
          <w:rStyle w:val="Emphasis"/>
          <w:highlight w:val="cyan"/>
        </w:rPr>
        <w:t>authenticity</w:t>
      </w:r>
      <w:r w:rsidRPr="007038C7">
        <w:rPr>
          <w:sz w:val="16"/>
        </w:rPr>
        <w:t xml:space="preserve">’ are used to </w:t>
      </w:r>
      <w:r w:rsidRPr="00C3726A">
        <w:rPr>
          <w:rStyle w:val="Emphasis"/>
          <w:highlight w:val="cyan"/>
        </w:rPr>
        <w:t>legitimate</w:t>
      </w:r>
      <w:r w:rsidRPr="007038C7">
        <w:rPr>
          <w:sz w:val="16"/>
        </w:rPr>
        <w:t xml:space="preserve"> highly </w:t>
      </w:r>
      <w:r w:rsidRPr="00C3726A">
        <w:rPr>
          <w:rStyle w:val="Emphasis"/>
          <w:highlight w:val="cyan"/>
        </w:rPr>
        <w:t>oppressive regimes</w:t>
      </w:r>
      <w:r w:rsidRPr="007038C7">
        <w:rPr>
          <w:sz w:val="16"/>
        </w:rPr>
        <w:t xml:space="preserve"> across Asia and elsewhere, is to </w:t>
      </w:r>
      <w:r w:rsidRPr="00C3726A">
        <w:rPr>
          <w:rStyle w:val="StyleUnderline"/>
          <w:highlight w:val="cyan"/>
        </w:rPr>
        <w:t>risk undermining</w:t>
      </w:r>
      <w:r w:rsidRPr="007038C7">
        <w:rPr>
          <w:sz w:val="16"/>
        </w:rPr>
        <w:t xml:space="preserve"> those </w:t>
      </w:r>
      <w:r w:rsidRPr="007038C7">
        <w:rPr>
          <w:rStyle w:val="StyleUnderline"/>
        </w:rPr>
        <w:t xml:space="preserve">universal social and political </w:t>
      </w:r>
      <w:r w:rsidRPr="00C3726A">
        <w:rPr>
          <w:rStyle w:val="Emphasis"/>
          <w:highlight w:val="cyan"/>
        </w:rPr>
        <w:t>values</w:t>
      </w:r>
      <w:r w:rsidRPr="007038C7">
        <w:rPr>
          <w:sz w:val="16"/>
        </w:rPr>
        <w:t xml:space="preserve"> (freedom of expression, civil liberties, rule of law) </w:t>
      </w:r>
      <w:r w:rsidRPr="00C3726A">
        <w:rPr>
          <w:rStyle w:val="StyleUnderline"/>
          <w:highlight w:val="cyan"/>
        </w:rPr>
        <w:t>upon which</w:t>
      </w:r>
      <w:r w:rsidRPr="007038C7">
        <w:rPr>
          <w:rStyle w:val="StyleUnderline"/>
        </w:rPr>
        <w:t xml:space="preserve"> critical </w:t>
      </w:r>
      <w:r w:rsidRPr="00C3726A">
        <w:rPr>
          <w:rStyle w:val="StyleUnderline"/>
          <w:highlight w:val="cyan"/>
        </w:rPr>
        <w:t>scholars</w:t>
      </w:r>
      <w:r w:rsidRPr="007038C7">
        <w:rPr>
          <w:rStyle w:val="StyleUnderline"/>
        </w:rPr>
        <w:t xml:space="preserve"> themselves </w:t>
      </w:r>
      <w:r w:rsidRPr="00C3726A">
        <w:rPr>
          <w:rStyle w:val="StyleUnderline"/>
          <w:highlight w:val="cyan"/>
        </w:rPr>
        <w:t>rely</w:t>
      </w:r>
      <w:r w:rsidRPr="007038C7">
        <w:rPr>
          <w:sz w:val="16"/>
        </w:rPr>
        <w:t xml:space="preserve">. </w:t>
      </w:r>
    </w:p>
    <w:p w14:paraId="6E833AC2" w14:textId="77777777" w:rsidR="00BA5F77" w:rsidRPr="007038C7" w:rsidRDefault="00BA5F77" w:rsidP="00BA5F77">
      <w:pPr>
        <w:rPr>
          <w:sz w:val="16"/>
        </w:rPr>
      </w:pPr>
      <w:r w:rsidRPr="007038C7">
        <w:rPr>
          <w:sz w:val="16"/>
        </w:rPr>
        <w:t xml:space="preserve">An </w:t>
      </w:r>
      <w:r w:rsidRPr="007038C7">
        <w:rPr>
          <w:rStyle w:val="StyleUnderline"/>
        </w:rPr>
        <w:t>embrace of</w:t>
      </w:r>
      <w:r w:rsidRPr="007038C7">
        <w:rPr>
          <w:sz w:val="16"/>
        </w:rPr>
        <w:t xml:space="preserve"> ‘opacity’ or ‘</w:t>
      </w:r>
      <w:r w:rsidRPr="00C3726A">
        <w:rPr>
          <w:rStyle w:val="Emphasis"/>
          <w:highlight w:val="cyan"/>
        </w:rPr>
        <w:t>epistemological diffidence</w:t>
      </w:r>
      <w:r w:rsidRPr="007038C7">
        <w:rPr>
          <w:sz w:val="16"/>
        </w:rPr>
        <w:t xml:space="preserve">,’ advocated by several of the CER contributors, </w:t>
      </w:r>
      <w:r w:rsidRPr="00C3726A">
        <w:rPr>
          <w:rStyle w:val="StyleUnderline"/>
          <w:highlight w:val="cyan"/>
        </w:rPr>
        <w:t>threatens to be</w:t>
      </w:r>
      <w:r w:rsidRPr="007038C7">
        <w:rPr>
          <w:sz w:val="16"/>
        </w:rPr>
        <w:t xml:space="preserve"> similarly </w:t>
      </w:r>
      <w:r w:rsidRPr="007038C7">
        <w:rPr>
          <w:rStyle w:val="Emphasis"/>
        </w:rPr>
        <w:t>self-</w:t>
      </w:r>
      <w:r w:rsidRPr="00C3726A">
        <w:rPr>
          <w:rStyle w:val="Emphasis"/>
          <w:highlight w:val="cyan"/>
        </w:rPr>
        <w:t>defeating</w:t>
      </w:r>
      <w:r w:rsidRPr="007038C7">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C3726A">
        <w:rPr>
          <w:highlight w:val="cyan"/>
          <w:u w:val="single"/>
        </w:rPr>
        <w:t xml:space="preserve">we should </w:t>
      </w:r>
      <w:r w:rsidRPr="00C3726A">
        <w:rPr>
          <w:rStyle w:val="Emphasis"/>
          <w:highlight w:val="cyan"/>
        </w:rPr>
        <w:t>generalise</w:t>
      </w:r>
      <w:r w:rsidRPr="00C3726A">
        <w:rPr>
          <w:highlight w:val="cyan"/>
          <w:u w:val="single"/>
        </w:rPr>
        <w:t xml:space="preserve"> with</w:t>
      </w:r>
      <w:r w:rsidRPr="007038C7">
        <w:rPr>
          <w:u w:val="single"/>
        </w:rPr>
        <w:t xml:space="preserve"> </w:t>
      </w:r>
      <w:r w:rsidRPr="007038C7">
        <w:rPr>
          <w:rStyle w:val="Emphasis"/>
        </w:rPr>
        <w:t xml:space="preserve">extreme </w:t>
      </w:r>
      <w:r w:rsidRPr="00C3726A">
        <w:rPr>
          <w:rStyle w:val="Emphasis"/>
          <w:highlight w:val="cyan"/>
        </w:rPr>
        <w:t>caution</w:t>
      </w:r>
      <w:r w:rsidRPr="007038C7">
        <w:rPr>
          <w:sz w:val="16"/>
        </w:rPr>
        <w:t xml:space="preserve">, especially when categorising large swathes of humanity. </w:t>
      </w:r>
    </w:p>
    <w:p w14:paraId="3B721AA4" w14:textId="77777777" w:rsidR="00BA5F77" w:rsidRPr="007038C7" w:rsidRDefault="00BA5F77" w:rsidP="00BA5F77">
      <w:pPr>
        <w:rPr>
          <w:sz w:val="16"/>
        </w:rPr>
      </w:pPr>
      <w:r w:rsidRPr="007038C7">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7038C7">
        <w:rPr>
          <w:rStyle w:val="StyleUnderline"/>
        </w:rPr>
        <w:t xml:space="preserve">in the very act of attacking </w:t>
      </w:r>
      <w:r w:rsidRPr="007038C7">
        <w:rPr>
          <w:rStyle w:val="Emphasis"/>
        </w:rPr>
        <w:t>essentialism</w:t>
      </w:r>
      <w:r w:rsidRPr="007038C7">
        <w:rPr>
          <w:sz w:val="16"/>
        </w:rPr>
        <w:t xml:space="preserve"> as applied to ‘non-Western’ cultures, the CER </w:t>
      </w:r>
      <w:r w:rsidRPr="007038C7">
        <w:rPr>
          <w:rStyle w:val="StyleUnderline"/>
        </w:rPr>
        <w:t>contributors</w:t>
      </w:r>
      <w:r w:rsidRPr="007038C7">
        <w:rPr>
          <w:sz w:val="16"/>
        </w:rPr>
        <w:t xml:space="preserve"> propagate an </w:t>
      </w:r>
      <w:r w:rsidRPr="007038C7">
        <w:rPr>
          <w:rStyle w:val="Emphasis"/>
        </w:rPr>
        <w:t>essentialise</w:t>
      </w:r>
      <w:r w:rsidRPr="007038C7">
        <w:rPr>
          <w:sz w:val="16"/>
        </w:rPr>
        <w:t xml:space="preserve">d </w:t>
      </w:r>
      <w:r w:rsidRPr="007038C7">
        <w:rPr>
          <w:rStyle w:val="StyleUnderline"/>
        </w:rPr>
        <w:t xml:space="preserve">view of ‘the </w:t>
      </w:r>
      <w:r w:rsidRPr="007038C7">
        <w:rPr>
          <w:rStyle w:val="Emphasis"/>
        </w:rPr>
        <w:t>West</w:t>
      </w:r>
      <w:r w:rsidRPr="007038C7">
        <w:rPr>
          <w:rStyle w:val="StyleUnderline"/>
        </w:rPr>
        <w:t>’</w:t>
      </w:r>
      <w:r w:rsidRPr="007038C7">
        <w:rPr>
          <w:sz w:val="16"/>
        </w:rPr>
        <w:t xml:space="preserve"> itself. Iniquity in the form of coloniality is in their account attributed solely to Western modernity. This view is both inaccurate and dangerous. </w:t>
      </w:r>
    </w:p>
    <w:p w14:paraId="2374CA4A" w14:textId="77777777" w:rsidR="00BA5F77" w:rsidRPr="007038C7" w:rsidRDefault="00BA5F77" w:rsidP="00BA5F77">
      <w:pPr>
        <w:rPr>
          <w:sz w:val="16"/>
        </w:rPr>
      </w:pPr>
      <w:r w:rsidRPr="007038C7">
        <w:rPr>
          <w:sz w:val="16"/>
        </w:rPr>
        <w:t xml:space="preserve">The irony in this approach extends to the attribution of agency. </w:t>
      </w:r>
      <w:r w:rsidRPr="00C3726A">
        <w:rPr>
          <w:highlight w:val="cyan"/>
          <w:u w:val="single"/>
        </w:rPr>
        <w:t xml:space="preserve">Claims to </w:t>
      </w:r>
      <w:r w:rsidRPr="00C3726A">
        <w:rPr>
          <w:rStyle w:val="Emphasis"/>
          <w:highlight w:val="cyan"/>
        </w:rPr>
        <w:t>champion</w:t>
      </w:r>
      <w:r w:rsidRPr="007038C7">
        <w:rPr>
          <w:u w:val="single"/>
        </w:rPr>
        <w:t xml:space="preserve"> the</w:t>
      </w:r>
      <w:r w:rsidRPr="007038C7">
        <w:rPr>
          <w:sz w:val="16"/>
        </w:rPr>
        <w:t xml:space="preserve"> dignity of </w:t>
      </w:r>
      <w:r w:rsidRPr="00C3726A">
        <w:rPr>
          <w:rStyle w:val="Emphasis"/>
          <w:highlight w:val="cyan"/>
        </w:rPr>
        <w:t>subaltern</w:t>
      </w:r>
      <w:r w:rsidRPr="007038C7">
        <w:rPr>
          <w:sz w:val="16"/>
        </w:rPr>
        <w:t xml:space="preserve">, </w:t>
      </w:r>
      <w:r w:rsidRPr="004D3E99">
        <w:rPr>
          <w:sz w:val="16"/>
          <w:szCs w:val="16"/>
        </w:rPr>
        <w:t>‘non-Western’ actor</w:t>
      </w:r>
      <w:r w:rsidRPr="007038C7">
        <w:rPr>
          <w:sz w:val="16"/>
        </w:rPr>
        <w:t xml:space="preserve">s are in fact undermined by assertions of their uniform victimhood. This </w:t>
      </w:r>
      <w:r w:rsidRPr="00C3726A">
        <w:rPr>
          <w:rStyle w:val="Emphasis"/>
          <w:highlight w:val="cyan"/>
        </w:rPr>
        <w:t>reproduces</w:t>
      </w:r>
      <w:r w:rsidRPr="007038C7">
        <w:rPr>
          <w:sz w:val="16"/>
        </w:rPr>
        <w:t xml:space="preserve"> the very </w:t>
      </w:r>
      <w:r w:rsidRPr="00C3726A">
        <w:rPr>
          <w:rStyle w:val="Emphasis"/>
          <w:highlight w:val="cyan"/>
        </w:rPr>
        <w:t>Eurocentrism</w:t>
      </w:r>
      <w:r w:rsidRPr="007038C7">
        <w:rPr>
          <w:u w:val="single"/>
        </w:rPr>
        <w:t xml:space="preserve"> that ‘decolonial’ scholars quite rightly seek to challenge</w:t>
      </w:r>
      <w:r w:rsidRPr="007038C7">
        <w:rPr>
          <w:sz w:val="16"/>
        </w:rPr>
        <w:t xml:space="preserve">. In fact, </w:t>
      </w:r>
      <w:r w:rsidRPr="007038C7">
        <w:rPr>
          <w:u w:val="single"/>
        </w:rPr>
        <w:t xml:space="preserve">privilege and victimhood have many dimensions, by </w:t>
      </w:r>
      <w:r w:rsidRPr="007038C7">
        <w:rPr>
          <w:rStyle w:val="Emphasis"/>
        </w:rPr>
        <w:t>no means</w:t>
      </w:r>
      <w:r w:rsidRPr="007038C7">
        <w:rPr>
          <w:u w:val="single"/>
        </w:rPr>
        <w:t xml:space="preserve"> all traceable to</w:t>
      </w:r>
      <w:r w:rsidRPr="007038C7">
        <w:rPr>
          <w:sz w:val="16"/>
        </w:rPr>
        <w:t xml:space="preserve"> the ‘phenomenon of </w:t>
      </w:r>
      <w:r w:rsidRPr="007038C7">
        <w:rPr>
          <w:rStyle w:val="Emphasis"/>
        </w:rPr>
        <w:t>colossal vagueness</w:t>
      </w:r>
      <w:r w:rsidRPr="007038C7">
        <w:rPr>
          <w:sz w:val="16"/>
        </w:rPr>
        <w:t xml:space="preserve">’ </w:t>
      </w:r>
      <w:r w:rsidRPr="007038C7">
        <w:rPr>
          <w:u w:val="single"/>
        </w:rPr>
        <w:t xml:space="preserve">that is </w:t>
      </w:r>
      <w:r w:rsidRPr="007038C7">
        <w:rPr>
          <w:rStyle w:val="Emphasis"/>
        </w:rPr>
        <w:t>colonialism</w:t>
      </w:r>
      <w:r w:rsidRPr="007038C7">
        <w:rPr>
          <w:sz w:val="16"/>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52814203" w14:textId="77777777" w:rsidR="00BA5F77" w:rsidRPr="007038C7" w:rsidRDefault="00BA5F77" w:rsidP="00BA5F77">
      <w:pPr>
        <w:rPr>
          <w:sz w:val="16"/>
          <w:szCs w:val="16"/>
        </w:rPr>
      </w:pPr>
      <w:r w:rsidRPr="007038C7">
        <w:rPr>
          <w:sz w:val="16"/>
          <w:szCs w:val="16"/>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43CE51B8" w14:textId="77777777" w:rsidR="00BA5F77" w:rsidRPr="007038C7" w:rsidRDefault="00BA5F77" w:rsidP="00BA5F77">
      <w:pPr>
        <w:rPr>
          <w:sz w:val="16"/>
        </w:rPr>
      </w:pPr>
      <w:r w:rsidRPr="007038C7">
        <w:rPr>
          <w:sz w:val="16"/>
        </w:rPr>
        <w:t xml:space="preserve">Although the ideas in the CER special issue are presented as challenging both the scholarly mainstream and a wider neoliberal or neocolonial establishment, the seriousness of this challenge is doubtful. </w:t>
      </w:r>
      <w:r w:rsidRPr="00C3726A">
        <w:rPr>
          <w:highlight w:val="cyan"/>
          <w:u w:val="single"/>
        </w:rPr>
        <w:t>Exhortations to</w:t>
      </w:r>
      <w:r w:rsidRPr="007038C7">
        <w:rPr>
          <w:sz w:val="16"/>
        </w:rPr>
        <w:t xml:space="preserve"> embrace ‘opacity’ or to </w:t>
      </w:r>
      <w:r w:rsidRPr="00783883">
        <w:rPr>
          <w:sz w:val="16"/>
          <w:szCs w:val="16"/>
        </w:rPr>
        <w:t>‘</w:t>
      </w:r>
      <w:r w:rsidRPr="00C3726A">
        <w:rPr>
          <w:rStyle w:val="Emphasis"/>
          <w:highlight w:val="cyan"/>
        </w:rPr>
        <w:t>think otherwise</w:t>
      </w:r>
      <w:r w:rsidRPr="00C3726A">
        <w:rPr>
          <w:rStyle w:val="StyleUnderline"/>
          <w:highlight w:val="cyan"/>
        </w:rPr>
        <w:t xml:space="preserve">’ </w:t>
      </w:r>
      <w:r w:rsidRPr="00C3726A">
        <w:rPr>
          <w:highlight w:val="cyan"/>
          <w:u w:val="single"/>
        </w:rPr>
        <w:t>in</w:t>
      </w:r>
      <w:r w:rsidRPr="007038C7">
        <w:rPr>
          <w:u w:val="single"/>
        </w:rPr>
        <w:t xml:space="preserve"> the </w:t>
      </w:r>
      <w:r w:rsidRPr="00C3726A">
        <w:rPr>
          <w:highlight w:val="cyan"/>
          <w:u w:val="single"/>
        </w:rPr>
        <w:t>name of</w:t>
      </w:r>
      <w:r w:rsidRPr="007038C7">
        <w:rPr>
          <w:sz w:val="16"/>
        </w:rPr>
        <w:t xml:space="preserve"> ‘</w:t>
      </w:r>
      <w:r w:rsidRPr="00C3726A">
        <w:rPr>
          <w:rStyle w:val="Emphasis"/>
          <w:highlight w:val="cyan"/>
        </w:rPr>
        <w:t>contesting coloniality</w:t>
      </w:r>
      <w:r w:rsidRPr="007038C7">
        <w:rPr>
          <w:sz w:val="16"/>
        </w:rPr>
        <w:t xml:space="preserve">’ </w:t>
      </w:r>
      <w:r w:rsidRPr="00C3726A">
        <w:rPr>
          <w:highlight w:val="cyan"/>
          <w:u w:val="single"/>
        </w:rPr>
        <w:t xml:space="preserve">imply </w:t>
      </w:r>
      <w:r w:rsidRPr="00C3726A">
        <w:rPr>
          <w:rStyle w:val="Emphasis"/>
          <w:highlight w:val="cyan"/>
        </w:rPr>
        <w:t>no coherent programme</w:t>
      </w:r>
      <w:r w:rsidRPr="00C3726A">
        <w:rPr>
          <w:highlight w:val="cyan"/>
          <w:u w:val="single"/>
        </w:rPr>
        <w:t>, and</w:t>
      </w:r>
      <w:r w:rsidRPr="007038C7">
        <w:rPr>
          <w:u w:val="single"/>
        </w:rPr>
        <w:t xml:space="preserve"> suggest an </w:t>
      </w:r>
      <w:r w:rsidRPr="007038C7">
        <w:rPr>
          <w:rStyle w:val="Emphasis"/>
        </w:rPr>
        <w:t xml:space="preserve">overwhelmingly </w:t>
      </w:r>
      <w:r w:rsidRPr="00C3726A">
        <w:rPr>
          <w:rStyle w:val="Emphasis"/>
          <w:highlight w:val="cyan"/>
        </w:rPr>
        <w:t>negative agenda</w:t>
      </w:r>
      <w:r w:rsidRPr="007038C7">
        <w:rPr>
          <w:sz w:val="16"/>
        </w:rPr>
        <w:t>. Meanwhile, far from risking ostracism, the c</w:t>
      </w:r>
      <w:r w:rsidRPr="007038C7">
        <w:rPr>
          <w:u w:val="single"/>
        </w:rPr>
        <w:t>ontributors can expect warm endorsement of their views from regulars at</w:t>
      </w:r>
      <w:r w:rsidRPr="007038C7">
        <w:rPr>
          <w:sz w:val="16"/>
        </w:rPr>
        <w:t xml:space="preserve"> the major international </w:t>
      </w:r>
      <w:r w:rsidRPr="007038C7">
        <w:rPr>
          <w:u w:val="single"/>
        </w:rPr>
        <w:t>conferences</w:t>
      </w:r>
      <w:r w:rsidRPr="007038C7">
        <w:rPr>
          <w:sz w:val="16"/>
        </w:rPr>
        <w:t xml:space="preserve">. For many in the CIE community in North America and beyond, </w:t>
      </w:r>
      <w:r w:rsidRPr="007038C7">
        <w:rPr>
          <w:rStyle w:val="Emphasis"/>
        </w:rPr>
        <w:t xml:space="preserve">sweeping </w:t>
      </w:r>
      <w:r w:rsidRPr="00C3726A">
        <w:rPr>
          <w:rStyle w:val="Emphasis"/>
          <w:highlight w:val="cyan"/>
        </w:rPr>
        <w:t>critiques</w:t>
      </w:r>
      <w:r w:rsidRPr="00C3726A">
        <w:rPr>
          <w:highlight w:val="cyan"/>
          <w:u w:val="single"/>
        </w:rPr>
        <w:t xml:space="preserve"> of</w:t>
      </w:r>
      <w:r w:rsidRPr="007038C7">
        <w:rPr>
          <w:u w:val="single"/>
        </w:rPr>
        <w:t xml:space="preserve"> Western ‘</w:t>
      </w:r>
      <w:r w:rsidRPr="007038C7">
        <w:rPr>
          <w:rStyle w:val="Emphasis"/>
        </w:rPr>
        <w:t>hegemony</w:t>
      </w:r>
      <w:r w:rsidRPr="007038C7">
        <w:rPr>
          <w:u w:val="single"/>
        </w:rPr>
        <w:t>’, ‘</w:t>
      </w:r>
      <w:r w:rsidRPr="00C3726A">
        <w:rPr>
          <w:rStyle w:val="Emphasis"/>
          <w:highlight w:val="cyan"/>
        </w:rPr>
        <w:t>coloniality</w:t>
      </w:r>
      <w:r w:rsidRPr="00C3726A">
        <w:rPr>
          <w:highlight w:val="cyan"/>
          <w:u w:val="single"/>
        </w:rPr>
        <w:t>’</w:t>
      </w:r>
      <w:r w:rsidRPr="007038C7">
        <w:rPr>
          <w:u w:val="single"/>
        </w:rPr>
        <w:t xml:space="preserve"> and so forth </w:t>
      </w:r>
      <w:r w:rsidRPr="00C3726A">
        <w:rPr>
          <w:highlight w:val="cyan"/>
          <w:u w:val="single"/>
        </w:rPr>
        <w:t>hold</w:t>
      </w:r>
      <w:r w:rsidRPr="007038C7">
        <w:rPr>
          <w:u w:val="single"/>
        </w:rPr>
        <w:t xml:space="preserve"> a </w:t>
      </w:r>
      <w:r w:rsidRPr="00C3726A">
        <w:rPr>
          <w:rStyle w:val="Emphasis"/>
          <w:highlight w:val="cyan"/>
        </w:rPr>
        <w:t>strong appeal</w:t>
      </w:r>
      <w:r w:rsidRPr="007038C7">
        <w:rPr>
          <w:sz w:val="16"/>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5D21D782" w14:textId="77777777" w:rsidR="00BA5F77" w:rsidRPr="007038C7" w:rsidRDefault="00BA5F77" w:rsidP="00BA5F77">
      <w:pPr>
        <w:rPr>
          <w:sz w:val="16"/>
        </w:rPr>
      </w:pPr>
      <w:r w:rsidRPr="007038C7">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w:t>
      </w:r>
      <w:r w:rsidRPr="00F9629F">
        <w:rPr>
          <w:sz w:val="16"/>
        </w:rPr>
        <w:t xml:space="preserve">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F9629F">
        <w:rPr>
          <w:rStyle w:val="Emphasis"/>
        </w:rPr>
        <w:t>Pure Negation</w:t>
      </w:r>
      <w:r w:rsidRPr="00F9629F">
        <w:rPr>
          <w:sz w:val="16"/>
        </w:rPr>
        <w:t xml:space="preserve">’ (159) </w:t>
      </w:r>
      <w:r w:rsidRPr="00F9629F">
        <w:rPr>
          <w:u w:val="single"/>
        </w:rPr>
        <w:t xml:space="preserve">is an </w:t>
      </w:r>
      <w:r w:rsidRPr="00F9629F">
        <w:rPr>
          <w:rStyle w:val="Emphasis"/>
        </w:rPr>
        <w:t>intoxicating brew</w:t>
      </w:r>
      <w:r w:rsidRPr="00F9629F">
        <w:rPr>
          <w:u w:val="single"/>
        </w:rPr>
        <w:t xml:space="preserve">, but it is </w:t>
      </w:r>
      <w:r w:rsidRPr="00F9629F">
        <w:rPr>
          <w:rStyle w:val="Emphasis"/>
        </w:rPr>
        <w:t>unlikely</w:t>
      </w:r>
      <w:r w:rsidRPr="00F9629F">
        <w:rPr>
          <w:u w:val="single"/>
        </w:rPr>
        <w:t xml:space="preserve"> to inspire coherent or </w:t>
      </w:r>
      <w:r w:rsidRPr="00F9629F">
        <w:rPr>
          <w:rStyle w:val="Emphasis"/>
        </w:rPr>
        <w:t>constructive contributions</w:t>
      </w:r>
      <w:r w:rsidRPr="00F9629F">
        <w:rPr>
          <w:u w:val="single"/>
        </w:rPr>
        <w:t xml:space="preserve"> to address</w:t>
      </w:r>
      <w:r w:rsidRPr="00F9629F">
        <w:rPr>
          <w:sz w:val="16"/>
        </w:rPr>
        <w:t xml:space="preserve">ing the </w:t>
      </w:r>
      <w:r w:rsidRPr="00F9629F">
        <w:rPr>
          <w:rStyle w:val="Emphasis"/>
        </w:rPr>
        <w:t>pressing problems</w:t>
      </w:r>
      <w:r w:rsidRPr="00F9629F">
        <w:rPr>
          <w:sz w:val="30"/>
          <w:szCs w:val="30"/>
          <w:u w:val="single"/>
        </w:rPr>
        <w:t xml:space="preserve"> </w:t>
      </w:r>
      <w:r w:rsidRPr="00F9629F">
        <w:rPr>
          <w:u w:val="single"/>
        </w:rPr>
        <w:t>of our age: climate change, poverty, inequality and the ethical crisis</w:t>
      </w:r>
      <w:r w:rsidRPr="00F9629F">
        <w:rPr>
          <w:sz w:val="16"/>
        </w:rPr>
        <w:t xml:space="preserve"> that underpins them all.</w:t>
      </w:r>
      <w:r w:rsidRPr="007038C7">
        <w:rPr>
          <w:sz w:val="16"/>
        </w:rPr>
        <w:t xml:space="preserve"> </w:t>
      </w:r>
    </w:p>
    <w:p w14:paraId="765583FE" w14:textId="77777777" w:rsidR="00BA5F77" w:rsidRDefault="00BA5F77" w:rsidP="00BA5F77">
      <w:pPr>
        <w:rPr>
          <w:sz w:val="16"/>
        </w:rPr>
      </w:pPr>
      <w:r w:rsidRPr="007038C7">
        <w:rPr>
          <w:sz w:val="16"/>
        </w:rPr>
        <w:t xml:space="preserve">Indeed, </w:t>
      </w:r>
      <w:r w:rsidRPr="007038C7">
        <w:rPr>
          <w:rStyle w:val="StyleUnderline"/>
        </w:rPr>
        <w:t xml:space="preserve">it is </w:t>
      </w:r>
      <w:r w:rsidRPr="007038C7">
        <w:rPr>
          <w:rStyle w:val="Emphasis"/>
        </w:rPr>
        <w:t xml:space="preserve">very </w:t>
      </w:r>
      <w:r w:rsidRPr="00C3726A">
        <w:rPr>
          <w:rStyle w:val="Emphasis"/>
          <w:highlight w:val="cyan"/>
        </w:rPr>
        <w:t>likely</w:t>
      </w:r>
      <w:r w:rsidRPr="00C3726A">
        <w:rPr>
          <w:rStyle w:val="StyleUnderline"/>
          <w:highlight w:val="cyan"/>
        </w:rPr>
        <w:t xml:space="preserve"> to </w:t>
      </w:r>
      <w:r w:rsidRPr="00C3726A">
        <w:rPr>
          <w:rStyle w:val="Emphasis"/>
          <w:highlight w:val="cyan"/>
        </w:rPr>
        <w:t>do</w:t>
      </w:r>
      <w:r w:rsidRPr="00783883">
        <w:rPr>
          <w:rStyle w:val="Emphasis"/>
        </w:rPr>
        <w:t xml:space="preserve"> the </w:t>
      </w:r>
      <w:r w:rsidRPr="00C3726A">
        <w:rPr>
          <w:rStyle w:val="Emphasis"/>
          <w:highlight w:val="cyan"/>
        </w:rPr>
        <w:t>opposite</w:t>
      </w:r>
      <w:r w:rsidRPr="007038C7">
        <w:rPr>
          <w:sz w:val="16"/>
        </w:rPr>
        <w:t xml:space="preserve">. The </w:t>
      </w:r>
      <w:r w:rsidRPr="00C3726A">
        <w:rPr>
          <w:rStyle w:val="Emphasis"/>
          <w:highlight w:val="cyan"/>
        </w:rPr>
        <w:t>neoliberal</w:t>
      </w:r>
      <w:r w:rsidRPr="004038DE">
        <w:rPr>
          <w:rStyle w:val="Emphasis"/>
        </w:rPr>
        <w:t xml:space="preserve"> cadre</w:t>
      </w:r>
      <w:r w:rsidRPr="00C3726A">
        <w:rPr>
          <w:rStyle w:val="Emphasis"/>
          <w:highlight w:val="cyan"/>
        </w:rPr>
        <w:t>s</w:t>
      </w:r>
      <w:r w:rsidRPr="00C3726A">
        <w:rPr>
          <w:highlight w:val="cyan"/>
          <w:u w:val="single"/>
        </w:rPr>
        <w:t xml:space="preserve"> </w:t>
      </w:r>
      <w:r w:rsidRPr="004038DE">
        <w:rPr>
          <w:u w:val="single"/>
        </w:rPr>
        <w:t>of</w:t>
      </w:r>
      <w:r w:rsidRPr="007038C7">
        <w:rPr>
          <w:u w:val="single"/>
        </w:rPr>
        <w:t xml:space="preserve"> the OECD or World Bank, along </w:t>
      </w:r>
      <w:r w:rsidRPr="00C3726A">
        <w:rPr>
          <w:highlight w:val="cyan"/>
          <w:u w:val="single"/>
        </w:rPr>
        <w:t>with</w:t>
      </w:r>
      <w:r w:rsidRPr="00783883">
        <w:rPr>
          <w:u w:val="single"/>
        </w:rPr>
        <w:t xml:space="preserve"> </w:t>
      </w:r>
      <w:r w:rsidRPr="00783883">
        <w:rPr>
          <w:rStyle w:val="Emphasis"/>
        </w:rPr>
        <w:t>nationalis</w:t>
      </w:r>
      <w:r w:rsidRPr="007038C7">
        <w:rPr>
          <w:rStyle w:val="Emphasis"/>
        </w:rPr>
        <w:t xml:space="preserve">t </w:t>
      </w:r>
      <w:r w:rsidRPr="00783883">
        <w:rPr>
          <w:rStyle w:val="Emphasis"/>
        </w:rPr>
        <w:t>autocrats</w:t>
      </w:r>
      <w:r w:rsidRPr="00783883">
        <w:rPr>
          <w:rStyle w:val="StyleUnderline"/>
        </w:rPr>
        <w:t xml:space="preserve"> from </w:t>
      </w:r>
      <w:r w:rsidRPr="0087051C">
        <w:rPr>
          <w:rStyle w:val="Emphasis"/>
          <w:highlight w:val="cyan"/>
        </w:rPr>
        <w:t>Beijing</w:t>
      </w:r>
      <w:r w:rsidRPr="007038C7">
        <w:rPr>
          <w:sz w:val="16"/>
        </w:rPr>
        <w:t xml:space="preserve"> to Budapest, </w:t>
      </w:r>
      <w:r w:rsidRPr="00C3726A">
        <w:rPr>
          <w:highlight w:val="cyan"/>
          <w:u w:val="single"/>
        </w:rPr>
        <w:t xml:space="preserve">will be </w:t>
      </w:r>
      <w:r w:rsidRPr="00C3726A">
        <w:rPr>
          <w:rStyle w:val="Emphasis"/>
          <w:highlight w:val="cyan"/>
        </w:rPr>
        <w:t>more than happy</w:t>
      </w:r>
      <w:r w:rsidRPr="00C3726A">
        <w:rPr>
          <w:highlight w:val="cyan"/>
          <w:u w:val="single"/>
        </w:rPr>
        <w:t xml:space="preserve"> for</w:t>
      </w:r>
      <w:r w:rsidRPr="007038C7">
        <w:rPr>
          <w:u w:val="single"/>
        </w:rPr>
        <w:t xml:space="preserve"> ‘</w:t>
      </w:r>
      <w:r w:rsidRPr="007038C7">
        <w:rPr>
          <w:rStyle w:val="Emphasis"/>
        </w:rPr>
        <w:t xml:space="preserve">critical </w:t>
      </w:r>
      <w:r w:rsidRPr="00C3726A">
        <w:rPr>
          <w:rStyle w:val="Emphasis"/>
          <w:highlight w:val="cyan"/>
        </w:rPr>
        <w:t>scholars</w:t>
      </w:r>
      <w:r w:rsidRPr="00C3726A">
        <w:rPr>
          <w:highlight w:val="cyan"/>
          <w:u w:val="single"/>
        </w:rPr>
        <w:t>’ to fulminate against</w:t>
      </w:r>
      <w:r w:rsidRPr="007038C7">
        <w:rPr>
          <w:sz w:val="16"/>
        </w:rPr>
        <w:t xml:space="preserve"> a vaguely-defined </w:t>
      </w:r>
      <w:r w:rsidRPr="007038C7">
        <w:rPr>
          <w:u w:val="single"/>
        </w:rPr>
        <w:t>‘</w:t>
      </w:r>
      <w:r w:rsidRPr="00C3726A">
        <w:rPr>
          <w:highlight w:val="cyan"/>
          <w:u w:val="single"/>
        </w:rPr>
        <w:t>West’ while embracing ‘</w:t>
      </w:r>
      <w:r w:rsidRPr="00C3726A">
        <w:rPr>
          <w:rStyle w:val="Emphasis"/>
          <w:highlight w:val="cyan"/>
        </w:rPr>
        <w:t>epistemological diffidence</w:t>
      </w:r>
      <w:r w:rsidRPr="00C3726A">
        <w:rPr>
          <w:highlight w:val="cyan"/>
          <w:u w:val="single"/>
        </w:rPr>
        <w:t>’</w:t>
      </w:r>
      <w:r w:rsidRPr="007038C7">
        <w:rPr>
          <w:sz w:val="16"/>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w:t>
      </w:r>
      <w:r w:rsidRPr="00783883">
        <w:rPr>
          <w:sz w:val="16"/>
          <w:szCs w:val="16"/>
        </w:rPr>
        <w:t>ivists, decolonialists and their ilk, tend to be ‘passively conservative in effect’ (Butler 2002, 61). If ‘decolonia</w:t>
      </w:r>
      <w:r w:rsidRPr="007038C7">
        <w:rPr>
          <w:sz w:val="16"/>
        </w:rPr>
        <w:t xml:space="preserve">lity’ promotes a balkanisation of the Comparative Education field into identitybased cliques that prize ‘opacity,’ the risk is that in practice </w:t>
      </w:r>
      <w:r w:rsidRPr="007038C7">
        <w:rPr>
          <w:u w:val="single"/>
        </w:rPr>
        <w:t xml:space="preserve">this </w:t>
      </w:r>
      <w:r w:rsidRPr="00737A89">
        <w:rPr>
          <w:u w:val="single"/>
        </w:rPr>
        <w:t xml:space="preserve">will only serve to </w:t>
      </w:r>
      <w:r w:rsidRPr="00737A89">
        <w:rPr>
          <w:rStyle w:val="Emphasis"/>
        </w:rPr>
        <w:t>buttress the status quo</w:t>
      </w:r>
      <w:r w:rsidRPr="00737A89">
        <w:rPr>
          <w:sz w:val="16"/>
        </w:rPr>
        <w:t>.</w:t>
      </w:r>
    </w:p>
    <w:p w14:paraId="49B5AB72" w14:textId="77777777" w:rsidR="00BA5F77" w:rsidRPr="002B483B" w:rsidRDefault="00BA5F77" w:rsidP="00BA5F77"/>
    <w:p w14:paraId="597F1E23" w14:textId="77777777" w:rsidR="00BA5F77" w:rsidRPr="002B483B" w:rsidRDefault="00BA5F77" w:rsidP="00BA5F77"/>
    <w:p w14:paraId="7CB409DD" w14:textId="77777777" w:rsidR="00BA5F77" w:rsidRPr="002B483B" w:rsidRDefault="00BA5F77" w:rsidP="00BA5F77"/>
    <w:p w14:paraId="21EB6BBB" w14:textId="77777777" w:rsidR="00BA5F77" w:rsidRPr="002B483B" w:rsidRDefault="00BA5F77" w:rsidP="00BA5F77"/>
    <w:p w14:paraId="5940554C" w14:textId="10038EC2" w:rsidR="00BA5F77" w:rsidRDefault="00BA5F77" w:rsidP="00BA5F77">
      <w:pPr>
        <w:pStyle w:val="Heading1"/>
      </w:pPr>
      <w:r>
        <w:t>2AC---Kentucky---Round 1</w:t>
      </w:r>
    </w:p>
    <w:p w14:paraId="1DD1B09C" w14:textId="463E25E3" w:rsidR="0072636D" w:rsidRDefault="0072636D" w:rsidP="0072636D">
      <w:pPr>
        <w:pStyle w:val="Heading2"/>
      </w:pPr>
      <w:r>
        <w:t>Case</w:t>
      </w:r>
    </w:p>
    <w:p w14:paraId="107104E6" w14:textId="77777777" w:rsidR="0072636D" w:rsidRDefault="0072636D" w:rsidP="0072636D">
      <w:pPr>
        <w:pStyle w:val="Heading3"/>
      </w:pPr>
      <w:r>
        <w:t>Overview---2AC</w:t>
      </w:r>
    </w:p>
    <w:p w14:paraId="5AD5B62F" w14:textId="77777777" w:rsidR="0043539E" w:rsidRDefault="0043539E" w:rsidP="0072636D">
      <w:pPr>
        <w:pStyle w:val="Heading2"/>
      </w:pPr>
      <w:r>
        <w:t>K</w:t>
      </w:r>
    </w:p>
    <w:p w14:paraId="53BAFF9E" w14:textId="77777777" w:rsidR="007C50A3" w:rsidRPr="007C50A3" w:rsidRDefault="007C50A3" w:rsidP="007C50A3"/>
    <w:p w14:paraId="47ED225F" w14:textId="77777777" w:rsidR="007C50A3" w:rsidRDefault="007C50A3" w:rsidP="007C50A3">
      <w:pPr>
        <w:pStyle w:val="Heading3"/>
      </w:pPr>
      <w:r>
        <w:t>FW---2AC</w:t>
      </w:r>
    </w:p>
    <w:p w14:paraId="6F4C6569" w14:textId="77777777" w:rsidR="007C50A3" w:rsidRDefault="007C50A3" w:rsidP="007C50A3">
      <w:pPr>
        <w:pStyle w:val="Heading3"/>
      </w:pPr>
      <w:r>
        <w:t>Perm---2AC</w:t>
      </w:r>
    </w:p>
    <w:p w14:paraId="60DB513F" w14:textId="77777777" w:rsidR="007C50A3" w:rsidRDefault="007C50A3" w:rsidP="007C50A3">
      <w:pPr>
        <w:pStyle w:val="Heading3"/>
      </w:pPr>
      <w:r>
        <w:t>Perm---2AC</w:t>
      </w:r>
    </w:p>
    <w:p w14:paraId="58C8D180" w14:textId="77777777" w:rsidR="007C50A3" w:rsidRPr="00FD0D94" w:rsidRDefault="007C50A3" w:rsidP="007C50A3"/>
    <w:p w14:paraId="2B19FFC1" w14:textId="77777777" w:rsidR="007C50A3" w:rsidRPr="0048536E" w:rsidRDefault="007C50A3" w:rsidP="007C50A3">
      <w:pPr>
        <w:pStyle w:val="Heading4"/>
      </w:pPr>
      <w:r>
        <w:t xml:space="preserve">The alt is a </w:t>
      </w:r>
      <w:r>
        <w:rPr>
          <w:u w:val="single"/>
        </w:rPr>
        <w:t>weak form</w:t>
      </w:r>
      <w:r>
        <w:t xml:space="preserve"> of nihilism which inappropriately accepts contingencies as givens. The aff and perm are </w:t>
      </w:r>
      <w:r>
        <w:rPr>
          <w:u w:val="single"/>
        </w:rPr>
        <w:t>strong</w:t>
      </w:r>
      <w:r>
        <w:t xml:space="preserve"> nihilism---which acknowledges the </w:t>
      </w:r>
      <w:r>
        <w:rPr>
          <w:u w:val="single"/>
        </w:rPr>
        <w:t>truths</w:t>
      </w:r>
      <w:r>
        <w:t xml:space="preserve"> of pessimist critique, but </w:t>
      </w:r>
      <w:r>
        <w:rPr>
          <w:u w:val="single"/>
        </w:rPr>
        <w:t>acts nonetheless</w:t>
      </w:r>
      <w:r>
        <w:t xml:space="preserve"> in an </w:t>
      </w:r>
      <w:r>
        <w:rPr>
          <w:u w:val="single"/>
        </w:rPr>
        <w:t>assertion</w:t>
      </w:r>
      <w:r>
        <w:t xml:space="preserve"> of agency. </w:t>
      </w:r>
    </w:p>
    <w:p w14:paraId="1F756A4E" w14:textId="77777777" w:rsidR="007C50A3" w:rsidRPr="003A56BD" w:rsidRDefault="007C50A3" w:rsidP="007C50A3">
      <w:r w:rsidRPr="003A56BD">
        <w:t xml:space="preserve">Devon R. </w:t>
      </w:r>
      <w:r w:rsidRPr="00624486">
        <w:rPr>
          <w:b/>
          <w:sz w:val="26"/>
          <w:szCs w:val="26"/>
        </w:rPr>
        <w:t>Johnson 17</w:t>
      </w:r>
      <w:r w:rsidRPr="003A56BD">
        <w:t xml:space="preserve">, Devon R. Johnson completed his Ph.D. in philosophy at Temple University with specializations in Black existentialism, political philosophy, and continental philosophy in 2014. His dissertation is entitled “A Philosophical Analysis of Nihilism and Antiblack Racism.” He is currently a teaching instructor for the NJ-STEP program at Rutgers University (Newark). Spring 2017, “Beyond Tradition: A Short Rumination on Africana Philosophy and Nihilism in 21st Century America,” Newsletter of the American Philosophical Association, Philosophy and the Black Experience, Volume 16, Number 2, </w:t>
      </w:r>
      <w:hyperlink r:id="rId8" w:history="1">
        <w:r w:rsidRPr="003A56BD">
          <w:rPr>
            <w:rStyle w:val="Hyperlink"/>
          </w:rPr>
          <w:t>http://c.ymcdn.com/sites/www.apaonline.org/resource/collection/950518C1-3421-484C-8153-CDA6ED737182/BlackExperienceV16n2.pdf</w:t>
        </w:r>
      </w:hyperlink>
    </w:p>
    <w:p w14:paraId="767BE7FB" w14:textId="77777777" w:rsidR="007C50A3" w:rsidRDefault="007C50A3" w:rsidP="007C50A3">
      <w:pPr>
        <w:rPr>
          <w:sz w:val="16"/>
        </w:rPr>
      </w:pPr>
      <w:r w:rsidRPr="003A56BD">
        <w:rPr>
          <w:rStyle w:val="StyleUnderline"/>
        </w:rPr>
        <w:t>Philosophical analyses</w:t>
      </w:r>
      <w:r w:rsidRPr="003A56BD">
        <w:rPr>
          <w:sz w:val="16"/>
        </w:rPr>
        <w:t xml:space="preserve"> sometimes </w:t>
      </w:r>
      <w:r w:rsidRPr="003A56BD">
        <w:rPr>
          <w:rStyle w:val="StyleUnderline"/>
        </w:rPr>
        <w:t xml:space="preserve">tend to focus on questions of </w:t>
      </w:r>
      <w:r w:rsidRPr="003A56BD">
        <w:rPr>
          <w:rStyle w:val="Emphasis"/>
        </w:rPr>
        <w:t>Black pessimism and optimism</w:t>
      </w:r>
      <w:r w:rsidRPr="003A56BD">
        <w:rPr>
          <w:sz w:val="16"/>
        </w:rPr>
        <w:t xml:space="preserve"> </w:t>
      </w:r>
      <w:r w:rsidRPr="003A56BD">
        <w:rPr>
          <w:rStyle w:val="StyleUnderline"/>
        </w:rPr>
        <w:t xml:space="preserve">in relation to the ability of American </w:t>
      </w:r>
      <w:r w:rsidRPr="003A56BD">
        <w:rPr>
          <w:rStyle w:val="Emphasis"/>
        </w:rPr>
        <w:t>socio-political institutions</w:t>
      </w:r>
      <w:r w:rsidRPr="003A56BD">
        <w:rPr>
          <w:sz w:val="16"/>
        </w:rPr>
        <w:t xml:space="preserve"> </w:t>
      </w:r>
      <w:r w:rsidRPr="003A56BD">
        <w:rPr>
          <w:rStyle w:val="StyleUnderline"/>
        </w:rPr>
        <w:t xml:space="preserve">to address the most pressing </w:t>
      </w:r>
      <w:r w:rsidRPr="003A56BD">
        <w:rPr>
          <w:rStyle w:val="Emphasis"/>
        </w:rPr>
        <w:t>needs of Black American life</w:t>
      </w:r>
      <w:r w:rsidRPr="003A56BD">
        <w:rPr>
          <w:sz w:val="16"/>
        </w:rPr>
        <w:t xml:space="preserve">, </w:t>
      </w:r>
      <w:r w:rsidRPr="003A56BD">
        <w:rPr>
          <w:rStyle w:val="StyleUnderline"/>
        </w:rPr>
        <w:t xml:space="preserve">in addition to </w:t>
      </w:r>
      <w:r w:rsidRPr="003A56BD">
        <w:rPr>
          <w:rStyle w:val="Emphasis"/>
        </w:rPr>
        <w:t>ontological questions</w:t>
      </w:r>
      <w:r w:rsidRPr="003A56BD">
        <w:rPr>
          <w:sz w:val="16"/>
        </w:rPr>
        <w:t xml:space="preserve"> </w:t>
      </w:r>
      <w:r w:rsidRPr="003A56BD">
        <w:rPr>
          <w:rStyle w:val="StyleUnderline"/>
        </w:rPr>
        <w:t>around the realist nature of anti-black racism’s relationship with American culture and its lived experience through Blackness</w:t>
      </w:r>
      <w:r w:rsidRPr="003A56BD">
        <w:rPr>
          <w:sz w:val="16"/>
        </w:rPr>
        <w:t xml:space="preserve">. I have created a philosophical framework that situates these debates within a deeper discussion concerning the philosophical relationship between nihilism and anti-Black racism. I argue that </w:t>
      </w:r>
      <w:r w:rsidRPr="003A56BD">
        <w:rPr>
          <w:rStyle w:val="StyleUnderline"/>
        </w:rPr>
        <w:t xml:space="preserve">the issues underlying the above-mentioned questions go </w:t>
      </w:r>
      <w:r w:rsidRPr="003A56BD">
        <w:rPr>
          <w:rStyle w:val="Emphasis"/>
        </w:rPr>
        <w:t>beyond</w:t>
      </w:r>
      <w:r w:rsidRPr="003A56BD">
        <w:rPr>
          <w:sz w:val="16"/>
        </w:rPr>
        <w:t xml:space="preserve"> </w:t>
      </w:r>
      <w:r w:rsidRPr="003A56BD">
        <w:rPr>
          <w:rStyle w:val="StyleUnderline"/>
        </w:rPr>
        <w:t>choices between optimism and pessimism</w:t>
      </w:r>
      <w:r w:rsidRPr="003A56BD">
        <w:rPr>
          <w:sz w:val="16"/>
        </w:rPr>
        <w:t xml:space="preserve">. Furthermore, </w:t>
      </w:r>
      <w:r w:rsidRPr="000D4379">
        <w:rPr>
          <w:rStyle w:val="Emphasis"/>
          <w:highlight w:val="cyan"/>
        </w:rPr>
        <w:t>whether racism is</w:t>
      </w:r>
      <w:r w:rsidRPr="003A56BD">
        <w:rPr>
          <w:rStyle w:val="Emphasis"/>
        </w:rPr>
        <w:t xml:space="preserve"> treated as on par with forms of </w:t>
      </w:r>
      <w:r w:rsidRPr="000D4379">
        <w:rPr>
          <w:rStyle w:val="Emphasis"/>
          <w:highlight w:val="cyan"/>
        </w:rPr>
        <w:t>metaphysical</w:t>
      </w:r>
      <w:r w:rsidRPr="003A56BD">
        <w:rPr>
          <w:rStyle w:val="Emphasis"/>
        </w:rPr>
        <w:t xml:space="preserve"> reality </w:t>
      </w:r>
      <w:r w:rsidRPr="000D4379">
        <w:rPr>
          <w:rStyle w:val="Emphasis"/>
          <w:highlight w:val="cyan"/>
        </w:rPr>
        <w:t>or not</w:t>
      </w:r>
      <w:r w:rsidRPr="003A56BD">
        <w:rPr>
          <w:sz w:val="16"/>
        </w:rPr>
        <w:t xml:space="preserve">, </w:t>
      </w:r>
      <w:r w:rsidRPr="003A56BD">
        <w:rPr>
          <w:rStyle w:val="StyleUnderline"/>
        </w:rPr>
        <w:t>the question of</w:t>
      </w:r>
      <w:r w:rsidRPr="003A56BD">
        <w:rPr>
          <w:sz w:val="16"/>
        </w:rPr>
        <w:t xml:space="preserve"> and answer to </w:t>
      </w:r>
      <w:r w:rsidRPr="003A56BD">
        <w:rPr>
          <w:rStyle w:val="Emphasis"/>
        </w:rPr>
        <w:t xml:space="preserve">what must be done remains the same: </w:t>
      </w:r>
      <w:r w:rsidRPr="000D4379">
        <w:rPr>
          <w:rStyle w:val="Emphasis"/>
          <w:highlight w:val="cyan"/>
        </w:rPr>
        <w:t>one must fight for values beyond these traditions.</w:t>
      </w:r>
      <w:r w:rsidRPr="003A56BD">
        <w:rPr>
          <w:sz w:val="16"/>
        </w:rPr>
        <w:t xml:space="preserve"> I distinguish between the concepts of pessimism and nihilism, and further distinguish between the categories of strong, or what Friedrich Nietzsche called active, nihilism, and weak or passive nihilism. </w:t>
      </w:r>
      <w:r w:rsidRPr="000D4379">
        <w:rPr>
          <w:rStyle w:val="StyleUnderline"/>
          <w:highlight w:val="cyan"/>
        </w:rPr>
        <w:t>In</w:t>
      </w:r>
      <w:r w:rsidRPr="003A56BD">
        <w:rPr>
          <w:rStyle w:val="StyleUnderline"/>
        </w:rPr>
        <w:t xml:space="preserve"> raising </w:t>
      </w:r>
      <w:r w:rsidRPr="000D4379">
        <w:rPr>
          <w:rStyle w:val="StyleUnderline"/>
          <w:highlight w:val="cyan"/>
        </w:rPr>
        <w:t>the question of whether</w:t>
      </w:r>
      <w:r w:rsidRPr="003A56BD">
        <w:rPr>
          <w:rStyle w:val="StyleUnderline"/>
        </w:rPr>
        <w:t xml:space="preserve"> or not </w:t>
      </w:r>
      <w:r w:rsidRPr="000D4379">
        <w:rPr>
          <w:rStyle w:val="StyleUnderline"/>
          <w:highlight w:val="cyan"/>
        </w:rPr>
        <w:t>one ought to be</w:t>
      </w:r>
      <w:r w:rsidRPr="003A56BD">
        <w:rPr>
          <w:rStyle w:val="StyleUnderline"/>
        </w:rPr>
        <w:t xml:space="preserve"> optimistic or </w:t>
      </w:r>
      <w:r w:rsidRPr="000D4379">
        <w:rPr>
          <w:rStyle w:val="StyleUnderline"/>
          <w:highlight w:val="cyan"/>
        </w:rPr>
        <w:t>pessimistic</w:t>
      </w:r>
      <w:r w:rsidRPr="003A56BD">
        <w:rPr>
          <w:rStyle w:val="StyleUnderline"/>
        </w:rPr>
        <w:t xml:space="preserve"> </w:t>
      </w:r>
      <w:r w:rsidRPr="003A56BD">
        <w:rPr>
          <w:sz w:val="16"/>
        </w:rPr>
        <w:t xml:space="preserve">regarding the ability of American sociopolitical and cultural life to address the needs of Black people, </w:t>
      </w:r>
      <w:r w:rsidRPr="000D4379">
        <w:rPr>
          <w:rStyle w:val="StyleUnderline"/>
          <w:highlight w:val="cyan"/>
        </w:rPr>
        <w:t xml:space="preserve">one may </w:t>
      </w:r>
      <w:r w:rsidRPr="000D4379">
        <w:rPr>
          <w:rStyle w:val="Emphasis"/>
          <w:highlight w:val="cyan"/>
        </w:rPr>
        <w:t>miss</w:t>
      </w:r>
      <w:r w:rsidRPr="000D4379">
        <w:rPr>
          <w:rStyle w:val="StyleUnderline"/>
          <w:highlight w:val="cyan"/>
        </w:rPr>
        <w:t xml:space="preserve"> the </w:t>
      </w:r>
      <w:r w:rsidRPr="000D4379">
        <w:rPr>
          <w:rStyle w:val="Emphasis"/>
          <w:highlight w:val="cyan"/>
        </w:rPr>
        <w:t>underlying question</w:t>
      </w:r>
      <w:r w:rsidRPr="000D4379">
        <w:rPr>
          <w:rStyle w:val="StyleUnderline"/>
          <w:highlight w:val="cyan"/>
        </w:rPr>
        <w:t xml:space="preserve"> of how</w:t>
      </w:r>
      <w:r w:rsidRPr="003A56BD">
        <w:rPr>
          <w:rStyle w:val="StyleUnderline"/>
        </w:rPr>
        <w:t xml:space="preserve"> human existential reality situates us in relation </w:t>
      </w:r>
      <w:r w:rsidRPr="000D4379">
        <w:rPr>
          <w:rStyle w:val="StyleUnderline"/>
          <w:highlight w:val="cyan"/>
        </w:rPr>
        <w:t>to</w:t>
      </w:r>
      <w:r w:rsidRPr="003A56BD">
        <w:rPr>
          <w:rStyle w:val="StyleUnderline"/>
        </w:rPr>
        <w:t xml:space="preserve"> the </w:t>
      </w:r>
      <w:r w:rsidRPr="003A56BD">
        <w:rPr>
          <w:rStyle w:val="Emphasis"/>
        </w:rPr>
        <w:t xml:space="preserve">processes of </w:t>
      </w:r>
      <w:r w:rsidRPr="000D4379">
        <w:rPr>
          <w:rStyle w:val="Emphasis"/>
          <w:highlight w:val="cyan"/>
        </w:rPr>
        <w:t>transition</w:t>
      </w:r>
      <w:r w:rsidRPr="003A56BD">
        <w:rPr>
          <w:rStyle w:val="Emphasis"/>
        </w:rPr>
        <w:t xml:space="preserve">ing </w:t>
      </w:r>
      <w:r w:rsidRPr="000D4379">
        <w:rPr>
          <w:rStyle w:val="Emphasis"/>
          <w:highlight w:val="cyan"/>
        </w:rPr>
        <w:t>from dying to living values</w:t>
      </w:r>
      <w:r w:rsidRPr="003A56BD">
        <w:rPr>
          <w:sz w:val="16"/>
        </w:rPr>
        <w:t xml:space="preserve">. I argue that </w:t>
      </w:r>
      <w:r w:rsidRPr="003A56BD">
        <w:rPr>
          <w:rStyle w:val="StyleUnderline"/>
        </w:rPr>
        <w:t xml:space="preserve">anti-Black racism is a form of </w:t>
      </w:r>
      <w:r w:rsidRPr="000D4379">
        <w:rPr>
          <w:rStyle w:val="Emphasis"/>
          <w:highlight w:val="cyan"/>
        </w:rPr>
        <w:t>weak nihilism</w:t>
      </w:r>
      <w:r w:rsidRPr="003A56BD">
        <w:rPr>
          <w:sz w:val="16"/>
        </w:rPr>
        <w:t xml:space="preserve"> </w:t>
      </w:r>
      <w:r w:rsidRPr="003A56BD">
        <w:rPr>
          <w:rStyle w:val="StyleUnderline"/>
        </w:rPr>
        <w:t xml:space="preserve">that ultimately </w:t>
      </w:r>
      <w:r w:rsidRPr="000D4379">
        <w:rPr>
          <w:rStyle w:val="StyleUnderline"/>
          <w:highlight w:val="cyan"/>
        </w:rPr>
        <w:t xml:space="preserve">attempts to </w:t>
      </w:r>
      <w:r w:rsidRPr="000D4379">
        <w:rPr>
          <w:rStyle w:val="Emphasis"/>
          <w:highlight w:val="cyan"/>
        </w:rPr>
        <w:t>arrest</w:t>
      </w:r>
      <w:r w:rsidRPr="003A56BD">
        <w:rPr>
          <w:rStyle w:val="Emphasis"/>
        </w:rPr>
        <w:t xml:space="preserve"> the </w:t>
      </w:r>
      <w:r w:rsidRPr="000D4379">
        <w:rPr>
          <w:rStyle w:val="Emphasis"/>
          <w:highlight w:val="cyan"/>
        </w:rPr>
        <w:t>existential development</w:t>
      </w:r>
      <w:r w:rsidRPr="003A56BD">
        <w:rPr>
          <w:rStyle w:val="Emphasis"/>
        </w:rPr>
        <w:t xml:space="preserve"> of all parties involved</w:t>
      </w:r>
      <w:r w:rsidRPr="003A56BD">
        <w:rPr>
          <w:sz w:val="16"/>
        </w:rPr>
        <w:t xml:space="preserve">, </w:t>
      </w:r>
      <w:r w:rsidRPr="003A56BD">
        <w:rPr>
          <w:rStyle w:val="StyleUnderline"/>
        </w:rPr>
        <w:t>and which requires</w:t>
      </w:r>
      <w:r w:rsidRPr="003A56BD">
        <w:rPr>
          <w:sz w:val="16"/>
        </w:rPr>
        <w:t xml:space="preserve"> strong nihilism preceded by </w:t>
      </w:r>
      <w:r w:rsidRPr="003A56BD">
        <w:rPr>
          <w:rStyle w:val="StyleUnderline"/>
        </w:rPr>
        <w:t xml:space="preserve">a form of pessimism that </w:t>
      </w:r>
      <w:r w:rsidRPr="003A56BD">
        <w:rPr>
          <w:rStyle w:val="Emphasis"/>
        </w:rPr>
        <w:t>avoids</w:t>
      </w:r>
      <w:r w:rsidRPr="003A56BD">
        <w:rPr>
          <w:sz w:val="16"/>
        </w:rPr>
        <w:t xml:space="preserve"> some of the </w:t>
      </w:r>
      <w:r w:rsidRPr="003A56BD">
        <w:rPr>
          <w:rStyle w:val="Emphasis"/>
        </w:rPr>
        <w:t>idealist pitfalls</w:t>
      </w:r>
      <w:r w:rsidRPr="003A56BD">
        <w:rPr>
          <w:sz w:val="16"/>
        </w:rPr>
        <w:t xml:space="preserve"> that may be carried along with certain forms of racial realism </w:t>
      </w:r>
      <w:r w:rsidRPr="003A56BD">
        <w:rPr>
          <w:rStyle w:val="StyleUnderline"/>
        </w:rPr>
        <w:t>in order to be overcome</w:t>
      </w:r>
      <w:r w:rsidRPr="003A56BD">
        <w:rPr>
          <w:sz w:val="16"/>
        </w:rPr>
        <w:t xml:space="preserve">. </w:t>
      </w:r>
      <w:r w:rsidRPr="000D4379">
        <w:rPr>
          <w:rStyle w:val="StyleUnderline"/>
          <w:highlight w:val="cyan"/>
        </w:rPr>
        <w:t>Pessimism</w:t>
      </w:r>
      <w:r w:rsidRPr="003A56BD">
        <w:rPr>
          <w:sz w:val="16"/>
        </w:rPr>
        <w:t xml:space="preserve"> as a form of racial realism is weak nihilistic in response to the weak nihilism of anti-black racism; it </w:t>
      </w:r>
      <w:r w:rsidRPr="000D4379">
        <w:rPr>
          <w:rStyle w:val="StyleUnderline"/>
          <w:highlight w:val="cyan"/>
        </w:rPr>
        <w:t>treats</w:t>
      </w:r>
      <w:r w:rsidRPr="003A56BD">
        <w:rPr>
          <w:sz w:val="16"/>
        </w:rPr>
        <w:t xml:space="preserve"> </w:t>
      </w:r>
      <w:r w:rsidRPr="003A56BD">
        <w:rPr>
          <w:rStyle w:val="StyleUnderline"/>
        </w:rPr>
        <w:t xml:space="preserve">the existential </w:t>
      </w:r>
      <w:r w:rsidRPr="000D4379">
        <w:rPr>
          <w:rStyle w:val="StyleUnderline"/>
          <w:highlight w:val="cyan"/>
        </w:rPr>
        <w:t>phenomena as</w:t>
      </w:r>
      <w:r w:rsidRPr="003A56BD">
        <w:rPr>
          <w:rStyle w:val="StyleUnderline"/>
        </w:rPr>
        <w:t xml:space="preserve"> if it were an</w:t>
      </w:r>
      <w:r w:rsidRPr="003A56BD">
        <w:rPr>
          <w:sz w:val="16"/>
        </w:rPr>
        <w:t xml:space="preserve"> </w:t>
      </w:r>
      <w:r w:rsidRPr="000D4379">
        <w:rPr>
          <w:rStyle w:val="Emphasis"/>
          <w:highlight w:val="cyan"/>
        </w:rPr>
        <w:t>ontological</w:t>
      </w:r>
      <w:r w:rsidRPr="003A56BD">
        <w:rPr>
          <w:rStyle w:val="Emphasis"/>
        </w:rPr>
        <w:t xml:space="preserve"> and metaphysical reality</w:t>
      </w:r>
      <w:r w:rsidRPr="003A56BD">
        <w:rPr>
          <w:sz w:val="16"/>
        </w:rPr>
        <w:t xml:space="preserve">. </w:t>
      </w:r>
      <w:r w:rsidRPr="000D4379">
        <w:rPr>
          <w:rStyle w:val="StyleUnderline"/>
          <w:highlight w:val="cyan"/>
        </w:rPr>
        <w:t>A</w:t>
      </w:r>
      <w:r w:rsidRPr="000D4379">
        <w:rPr>
          <w:sz w:val="16"/>
          <w:highlight w:val="cyan"/>
        </w:rPr>
        <w:t xml:space="preserve"> </w:t>
      </w:r>
      <w:r w:rsidRPr="000D4379">
        <w:rPr>
          <w:rStyle w:val="Emphasis"/>
          <w:highlight w:val="cyan"/>
        </w:rPr>
        <w:t>strong nihilistic response</w:t>
      </w:r>
      <w:r w:rsidRPr="003A56BD">
        <w:rPr>
          <w:sz w:val="16"/>
        </w:rPr>
        <w:t xml:space="preserve"> to weak nihilism </w:t>
      </w:r>
      <w:r w:rsidRPr="000D4379">
        <w:rPr>
          <w:rStyle w:val="Emphasis"/>
          <w:highlight w:val="cyan"/>
        </w:rPr>
        <w:t>rejects all human values attempting to ontologize themselves</w:t>
      </w:r>
      <w:r w:rsidRPr="003A56BD">
        <w:rPr>
          <w:sz w:val="16"/>
        </w:rPr>
        <w:t xml:space="preserve">. What I am suggesting requires examining the philosophical relationship between the existential category of nihilism and the phenomenological experiences of anti- Black racism. I mobilize the thought of Arthur Schopenhauer, Friedrich Nietzsche, Cornel West, Derrick Bell, and Franz Fanon in articulating the interconnections between race, racism, and nihilism. To do this I develop Nietzsche’s understanding of European nihilism as containing both “strong” and “weak” dimensions, further developing Nietzsche’s original distinction in terms of being “active” and “passive.” I argue that weak nihilism manifests itself in anti-Black racism, and I suggest ways in which one ought to respond. In a dissertation entitled “A Philosophical Analysis of Nihilism and Anti-Black Racism,” I argued that anti-Black racism depends on transcendental philosophies of modern Europe which ultimately conflate rational human cognition with certain modes of European anthropology, comprising an anti- Black racist, white-normative, philosophical anthropology that undergirds Western humanities in a variety of ways up and through this day. In other words, anti-Black racism relies upon the weak nihilism of traditionally modern European understandings of the meaning and value of whiteness in human life, which I call “white nihilism.” Anti-Black racism is a form of weak nihilism that conditions the situation of cultural meaninglessness and socio-political invisibility constituting the existential parameters of Black life, which I call “Black nihilism.” My research suggests that the active dimensions of Black nihilism responds not only to the meaninglessness conferred onto Black life through the lived situation of anti-Black racism, but also to the weak nihilism of modern European modes of valuing conditioning it. As a result of the implicit nihilism inherent in anti-Black racism, Black existential life occupies a Black nihilistic situation. One can respond to this situation either weakly or strongly. </w:t>
      </w:r>
      <w:r w:rsidRPr="003A56BD">
        <w:rPr>
          <w:rStyle w:val="Emphasis"/>
        </w:rPr>
        <w:t>Passive/ weak nihilism</w:t>
      </w:r>
      <w:r w:rsidRPr="003A56BD">
        <w:rPr>
          <w:sz w:val="16"/>
        </w:rPr>
        <w:t xml:space="preserve"> </w:t>
      </w:r>
      <w:r w:rsidRPr="003A56BD">
        <w:rPr>
          <w:rStyle w:val="StyleUnderline"/>
        </w:rPr>
        <w:t xml:space="preserve">is the </w:t>
      </w:r>
      <w:r w:rsidRPr="003A56BD">
        <w:rPr>
          <w:rStyle w:val="Emphasis"/>
        </w:rPr>
        <w:t>inability to value human phenomenal projections</w:t>
      </w:r>
      <w:r w:rsidRPr="003A56BD">
        <w:rPr>
          <w:sz w:val="16"/>
        </w:rPr>
        <w:t xml:space="preserve"> </w:t>
      </w:r>
      <w:r w:rsidRPr="003A56BD">
        <w:rPr>
          <w:rStyle w:val="StyleUnderline"/>
        </w:rPr>
        <w:t>without depending upon metaphysical ideals</w:t>
      </w:r>
      <w:r w:rsidRPr="003A56BD">
        <w:rPr>
          <w:sz w:val="16"/>
        </w:rPr>
        <w:t xml:space="preserve">. </w:t>
      </w:r>
      <w:r w:rsidRPr="003A56BD">
        <w:rPr>
          <w:rStyle w:val="Emphasis"/>
        </w:rPr>
        <w:t>Active/strong nihilism</w:t>
      </w:r>
      <w:r w:rsidRPr="003A56BD">
        <w:rPr>
          <w:rStyle w:val="StyleUnderline"/>
        </w:rPr>
        <w:t xml:space="preserve"> is the ability to </w:t>
      </w:r>
      <w:r w:rsidRPr="003A56BD">
        <w:rPr>
          <w:rStyle w:val="Emphasis"/>
        </w:rPr>
        <w:t>value human values without depending upon metaphysically situated ideals</w:t>
      </w:r>
      <w:r w:rsidRPr="003A56BD">
        <w:rPr>
          <w:sz w:val="16"/>
        </w:rPr>
        <w:t xml:space="preserve">. I conclude that </w:t>
      </w:r>
      <w:r w:rsidRPr="000D4379">
        <w:rPr>
          <w:rStyle w:val="StyleUnderline"/>
          <w:highlight w:val="cyan"/>
        </w:rPr>
        <w:t xml:space="preserve">strong Black nihilism is the </w:t>
      </w:r>
      <w:r w:rsidRPr="000D4379">
        <w:rPr>
          <w:rStyle w:val="Emphasis"/>
          <w:highlight w:val="cyan"/>
        </w:rPr>
        <w:t>healthier response</w:t>
      </w:r>
      <w:r w:rsidRPr="003A56BD">
        <w:rPr>
          <w:sz w:val="16"/>
        </w:rPr>
        <w:t xml:space="preserve"> to nihilism and anti-Black racism </w:t>
      </w:r>
      <w:r w:rsidRPr="000D4379">
        <w:rPr>
          <w:rStyle w:val="StyleUnderline"/>
          <w:highlight w:val="cyan"/>
        </w:rPr>
        <w:t xml:space="preserve">because it involves a </w:t>
      </w:r>
      <w:r w:rsidRPr="000D4379">
        <w:rPr>
          <w:rStyle w:val="Emphasis"/>
          <w:highlight w:val="cyan"/>
        </w:rPr>
        <w:t>transvaluation of traditional</w:t>
      </w:r>
      <w:r w:rsidRPr="003A56BD">
        <w:rPr>
          <w:rStyle w:val="Emphasis"/>
        </w:rPr>
        <w:t xml:space="preserve"> forms of </w:t>
      </w:r>
      <w:r w:rsidRPr="000D4379">
        <w:rPr>
          <w:rStyle w:val="Emphasis"/>
          <w:highlight w:val="cyan"/>
        </w:rPr>
        <w:t>anti-Black racist valuing</w:t>
      </w:r>
      <w:r w:rsidRPr="003A56BD">
        <w:rPr>
          <w:sz w:val="16"/>
        </w:rPr>
        <w:t xml:space="preserve">, </w:t>
      </w:r>
      <w:r w:rsidRPr="003A56BD">
        <w:rPr>
          <w:rStyle w:val="StyleUnderline"/>
        </w:rPr>
        <w:t xml:space="preserve">which exemplifies </w:t>
      </w:r>
      <w:r w:rsidRPr="000D4379">
        <w:rPr>
          <w:rStyle w:val="StyleUnderline"/>
          <w:highlight w:val="cyan"/>
        </w:rPr>
        <w:t>a commitment to</w:t>
      </w:r>
      <w:r w:rsidRPr="003A56BD">
        <w:rPr>
          <w:rStyle w:val="StyleUnderline"/>
        </w:rPr>
        <w:t xml:space="preserve"> the </w:t>
      </w:r>
      <w:r w:rsidRPr="003A56BD">
        <w:rPr>
          <w:rStyle w:val="Emphasis"/>
        </w:rPr>
        <w:t xml:space="preserve">language and action of </w:t>
      </w:r>
      <w:r w:rsidRPr="000D4379">
        <w:rPr>
          <w:rStyle w:val="Emphasis"/>
          <w:highlight w:val="cyan"/>
        </w:rPr>
        <w:t>constructing non-decadent human worlds</w:t>
      </w:r>
      <w:r w:rsidRPr="003A56BD">
        <w:rPr>
          <w:sz w:val="16"/>
        </w:rPr>
        <w:t xml:space="preserve"> </w:t>
      </w:r>
      <w:r w:rsidRPr="003A56BD">
        <w:rPr>
          <w:rStyle w:val="StyleUnderline"/>
        </w:rPr>
        <w:t>premised upon the limitations of existential freedom and responsibility for all human beings. My situating</w:t>
      </w:r>
      <w:r w:rsidRPr="003A56BD">
        <w:rPr>
          <w:sz w:val="16"/>
        </w:rPr>
        <w:t xml:space="preserve"> of the question of the future potentialities for value productions of meaningfulness in Black life </w:t>
      </w:r>
      <w:r w:rsidRPr="003A56BD">
        <w:rPr>
          <w:rStyle w:val="StyleUnderline"/>
        </w:rPr>
        <w:t xml:space="preserve">has bearing on the now vibrant debate between what some are calling </w:t>
      </w:r>
      <w:r w:rsidRPr="003A56BD">
        <w:rPr>
          <w:rStyle w:val="Emphasis"/>
        </w:rPr>
        <w:t>Afro-pessimism and Afro-optimism</w:t>
      </w:r>
      <w:r w:rsidRPr="003A56BD">
        <w:rPr>
          <w:rStyle w:val="StyleUnderline"/>
        </w:rPr>
        <w:t>.</w:t>
      </w:r>
      <w:r w:rsidRPr="003A56BD">
        <w:rPr>
          <w:sz w:val="16"/>
        </w:rPr>
        <w:t xml:space="preserve"> </w:t>
      </w:r>
      <w:r w:rsidRPr="003A56BD">
        <w:rPr>
          <w:rStyle w:val="StyleUnderline"/>
        </w:rPr>
        <w:t xml:space="preserve">The question of whether Black people ought to view their prospects in the United States of America optimistically or pessimistically is an old one. However, new and fascinating dimensions of this discussion are underway, some of which engage the writings of </w:t>
      </w:r>
      <w:r w:rsidRPr="003A56BD">
        <w:rPr>
          <w:rStyle w:val="Emphasis"/>
        </w:rPr>
        <w:t>Frank Wilderson III</w:t>
      </w:r>
      <w:r w:rsidRPr="003A56BD">
        <w:rPr>
          <w:sz w:val="16"/>
        </w:rPr>
        <w:t xml:space="preserve">. </w:t>
      </w:r>
      <w:r w:rsidRPr="003A56BD">
        <w:rPr>
          <w:rStyle w:val="Emphasis"/>
        </w:rPr>
        <w:t>Wilderson’s</w:t>
      </w:r>
      <w:r w:rsidRPr="003A56BD">
        <w:rPr>
          <w:sz w:val="16"/>
        </w:rPr>
        <w:t xml:space="preserve"> Red, White, and Black </w:t>
      </w:r>
      <w:r w:rsidRPr="003A56BD">
        <w:rPr>
          <w:rStyle w:val="StyleUnderline"/>
        </w:rPr>
        <w:t xml:space="preserve">is an </w:t>
      </w:r>
      <w:r w:rsidRPr="003A56BD">
        <w:rPr>
          <w:rStyle w:val="Emphasis"/>
        </w:rPr>
        <w:t>Afro-pessimistic espousal of the structure of race antagonism</w:t>
      </w:r>
      <w:r w:rsidRPr="003A56BD">
        <w:rPr>
          <w:sz w:val="16"/>
        </w:rPr>
        <w:t xml:space="preserve"> in America </w:t>
      </w:r>
      <w:r w:rsidRPr="003A56BD">
        <w:rPr>
          <w:rStyle w:val="StyleUnderline"/>
        </w:rPr>
        <w:t xml:space="preserve">that articulates Blackness as an </w:t>
      </w:r>
      <w:r w:rsidRPr="003A56BD">
        <w:rPr>
          <w:rStyle w:val="Emphasis"/>
        </w:rPr>
        <w:t>ontological reality</w:t>
      </w:r>
      <w:r w:rsidRPr="003A56BD">
        <w:rPr>
          <w:rStyle w:val="StyleUnderline"/>
        </w:rPr>
        <w:t xml:space="preserve"> premised upon the idea of </w:t>
      </w:r>
      <w:r w:rsidRPr="003A56BD">
        <w:rPr>
          <w:rStyle w:val="Emphasis"/>
        </w:rPr>
        <w:t>social death</w:t>
      </w:r>
      <w:r w:rsidRPr="003A56BD">
        <w:rPr>
          <w:rStyle w:val="StyleUnderline"/>
        </w:rPr>
        <w:t>. Discourses coming from this direction are juxtaposed with Afro-optimist perspectives</w:t>
      </w:r>
      <w:r w:rsidRPr="003A56BD">
        <w:rPr>
          <w:sz w:val="16"/>
        </w:rPr>
        <w:t xml:space="preserve">.1 Fred Moten, for example, challenges Afro-pessimists that Blackness can be removed as “a kind of pathogen” that has “the potential to end the world.”2 The ensuing debate entails engagement with a long-standing tension in Black radical traditions between, as Moten worded it, “radicalism,” and “normative striving against the grain of the very radicalism from which the desire for norms is derived.”3 </w:t>
      </w:r>
      <w:r w:rsidRPr="003A56BD">
        <w:rPr>
          <w:rStyle w:val="StyleUnderline"/>
        </w:rPr>
        <w:t>I envision a</w:t>
      </w:r>
      <w:r w:rsidRPr="003A56BD">
        <w:rPr>
          <w:sz w:val="16"/>
        </w:rPr>
        <w:t xml:space="preserve"> potential </w:t>
      </w:r>
      <w:r w:rsidRPr="003A56BD">
        <w:rPr>
          <w:rStyle w:val="Emphasis"/>
        </w:rPr>
        <w:t>third way,</w:t>
      </w:r>
      <w:r w:rsidRPr="003A56BD">
        <w:rPr>
          <w:sz w:val="16"/>
        </w:rPr>
        <w:t xml:space="preserve"> which I am in the process of developing into a larger monograph. </w:t>
      </w:r>
      <w:r w:rsidRPr="003A56BD">
        <w:rPr>
          <w:rStyle w:val="StyleUnderline"/>
        </w:rPr>
        <w:t xml:space="preserve">Where </w:t>
      </w:r>
      <w:r w:rsidRPr="000D4379">
        <w:rPr>
          <w:rStyle w:val="StyleUnderline"/>
          <w:highlight w:val="cyan"/>
        </w:rPr>
        <w:t xml:space="preserve">Afro-pessimism </w:t>
      </w:r>
      <w:r w:rsidRPr="000D4379">
        <w:rPr>
          <w:rStyle w:val="Emphasis"/>
          <w:highlight w:val="cyan"/>
        </w:rPr>
        <w:t>misconstrues legitimately pessimistic dimensions of Black life as fundamentally precluding Black</w:t>
      </w:r>
      <w:r w:rsidRPr="003A56BD">
        <w:rPr>
          <w:rStyle w:val="Emphasis"/>
        </w:rPr>
        <w:t xml:space="preserve"> social </w:t>
      </w:r>
      <w:r w:rsidRPr="000D4379">
        <w:rPr>
          <w:rStyle w:val="Emphasis"/>
          <w:highlight w:val="cyan"/>
        </w:rPr>
        <w:t>meaning</w:t>
      </w:r>
      <w:r w:rsidRPr="003A56BD">
        <w:rPr>
          <w:sz w:val="16"/>
        </w:rPr>
        <w:t xml:space="preserve">, </w:t>
      </w:r>
      <w:r w:rsidRPr="003A56BD">
        <w:rPr>
          <w:rStyle w:val="StyleUnderline"/>
        </w:rPr>
        <w:t>some Afro-optimism nevertheless tends, in the words of</w:t>
      </w:r>
      <w:r w:rsidRPr="003A56BD">
        <w:rPr>
          <w:sz w:val="16"/>
        </w:rPr>
        <w:t xml:space="preserve"> Jared </w:t>
      </w:r>
      <w:r w:rsidRPr="003A56BD">
        <w:rPr>
          <w:rStyle w:val="StyleUnderline"/>
        </w:rPr>
        <w:t>Sexton, to work “away from a discourse of black pathology only to swerve right back into it,”</w:t>
      </w:r>
      <w:r w:rsidRPr="003A56BD">
        <w:rPr>
          <w:sz w:val="16"/>
        </w:rPr>
        <w:t xml:space="preserve">4 especially where the notion of the Black self is concerned. Sexton’s argument that something “new” might be “unfolding in the project or projections of afro-pessimism,”5 and that, ultimately, “we might create a transvaluation of pathology itself”6 invokes explicit dimensions of this debate upon which my research bears direct significance. </w:t>
      </w:r>
      <w:r w:rsidRPr="003A56BD">
        <w:rPr>
          <w:rStyle w:val="StyleUnderline"/>
        </w:rPr>
        <w:t xml:space="preserve">My conception of Black nihilism is one where </w:t>
      </w:r>
      <w:r w:rsidRPr="000D4379">
        <w:rPr>
          <w:rStyle w:val="Emphasis"/>
          <w:highlight w:val="cyan"/>
        </w:rPr>
        <w:t>pessimism and strong nihilism</w:t>
      </w:r>
      <w:r w:rsidRPr="000D4379">
        <w:rPr>
          <w:rStyle w:val="StyleUnderline"/>
          <w:highlight w:val="cyan"/>
        </w:rPr>
        <w:t xml:space="preserve"> </w:t>
      </w:r>
      <w:r w:rsidRPr="000D4379">
        <w:rPr>
          <w:sz w:val="16"/>
          <w:highlight w:val="cyan"/>
        </w:rPr>
        <w:t>(</w:t>
      </w:r>
      <w:r w:rsidRPr="000D4379">
        <w:rPr>
          <w:rStyle w:val="StyleUnderline"/>
          <w:highlight w:val="cyan"/>
        </w:rPr>
        <w:t xml:space="preserve">and thus, an </w:t>
      </w:r>
      <w:r w:rsidRPr="000D4379">
        <w:rPr>
          <w:rStyle w:val="Emphasis"/>
          <w:highlight w:val="cyan"/>
        </w:rPr>
        <w:t>ironic</w:t>
      </w:r>
      <w:r w:rsidRPr="003A56BD">
        <w:rPr>
          <w:sz w:val="16"/>
        </w:rPr>
        <w:t xml:space="preserve"> form of </w:t>
      </w:r>
      <w:r w:rsidRPr="000D4379">
        <w:rPr>
          <w:rStyle w:val="Emphasis"/>
          <w:highlight w:val="cyan"/>
        </w:rPr>
        <w:t>optimism</w:t>
      </w:r>
      <w:r w:rsidRPr="000D4379">
        <w:rPr>
          <w:sz w:val="16"/>
          <w:highlight w:val="cyan"/>
        </w:rPr>
        <w:t xml:space="preserve">) </w:t>
      </w:r>
      <w:r w:rsidRPr="000D4379">
        <w:rPr>
          <w:rStyle w:val="StyleUnderline"/>
          <w:highlight w:val="cyan"/>
        </w:rPr>
        <w:t>are</w:t>
      </w:r>
      <w:r w:rsidRPr="000D4379">
        <w:rPr>
          <w:sz w:val="16"/>
          <w:highlight w:val="cyan"/>
        </w:rPr>
        <w:t xml:space="preserve"> </w:t>
      </w:r>
      <w:r w:rsidRPr="000D4379">
        <w:rPr>
          <w:rStyle w:val="Emphasis"/>
          <w:highlight w:val="cyan"/>
        </w:rPr>
        <w:t>necessarily related</w:t>
      </w:r>
      <w:r w:rsidRPr="003A56BD">
        <w:rPr>
          <w:sz w:val="16"/>
        </w:rPr>
        <w:t xml:space="preserve"> phenomena; </w:t>
      </w:r>
      <w:r w:rsidRPr="003A56BD">
        <w:rPr>
          <w:rStyle w:val="StyleUnderline"/>
        </w:rPr>
        <w:t xml:space="preserve">each comprise dimensions of </w:t>
      </w:r>
      <w:r w:rsidRPr="003A56BD">
        <w:rPr>
          <w:rStyle w:val="Emphasis"/>
        </w:rPr>
        <w:t xml:space="preserve">healthy existential development in response to anti-Black racism. </w:t>
      </w:r>
      <w:r w:rsidRPr="003A56BD">
        <w:rPr>
          <w:sz w:val="16"/>
        </w:rPr>
        <w:t xml:space="preserve">However, </w:t>
      </w:r>
      <w:r w:rsidRPr="003A56BD">
        <w:rPr>
          <w:rStyle w:val="StyleUnderline"/>
        </w:rPr>
        <w:t xml:space="preserve">if not </w:t>
      </w:r>
      <w:r w:rsidRPr="003A56BD">
        <w:rPr>
          <w:rStyle w:val="Emphasis"/>
        </w:rPr>
        <w:t>disambiguated</w:t>
      </w:r>
      <w:r w:rsidRPr="003A56BD">
        <w:rPr>
          <w:sz w:val="16"/>
        </w:rPr>
        <w:t xml:space="preserve"> in the ways my research attempts to make clear, </w:t>
      </w:r>
      <w:r w:rsidRPr="003A56BD">
        <w:rPr>
          <w:rStyle w:val="StyleUnderline"/>
        </w:rPr>
        <w:t xml:space="preserve">this potential-filled debate may run the risk of a </w:t>
      </w:r>
      <w:r w:rsidRPr="003A56BD">
        <w:rPr>
          <w:rStyle w:val="Emphasis"/>
        </w:rPr>
        <w:t>stalemate</w:t>
      </w:r>
      <w:r w:rsidRPr="003A56BD">
        <w:rPr>
          <w:rStyle w:val="StyleUnderline"/>
        </w:rPr>
        <w:t xml:space="preserve">. Pessimism involves the </w:t>
      </w:r>
      <w:r w:rsidRPr="003A56BD">
        <w:rPr>
          <w:rStyle w:val="Emphasis"/>
        </w:rPr>
        <w:t>rejection of all</w:t>
      </w:r>
      <w:r w:rsidRPr="003A56BD">
        <w:rPr>
          <w:sz w:val="16"/>
        </w:rPr>
        <w:t xml:space="preserve"> metaphysical </w:t>
      </w:r>
      <w:r w:rsidRPr="003A56BD">
        <w:rPr>
          <w:rStyle w:val="Emphasis"/>
        </w:rPr>
        <w:t>ideals</w:t>
      </w:r>
      <w:r w:rsidRPr="003A56BD">
        <w:rPr>
          <w:sz w:val="16"/>
        </w:rPr>
        <w:t xml:space="preserve">. </w:t>
      </w:r>
      <w:r w:rsidRPr="000D4379">
        <w:rPr>
          <w:rStyle w:val="Emphasis"/>
          <w:highlight w:val="cyan"/>
        </w:rPr>
        <w:t>Nihilism</w:t>
      </w:r>
      <w:r w:rsidRPr="000D4379">
        <w:rPr>
          <w:sz w:val="16"/>
          <w:highlight w:val="cyan"/>
        </w:rPr>
        <w:t xml:space="preserve"> </w:t>
      </w:r>
      <w:r w:rsidRPr="000D4379">
        <w:rPr>
          <w:rStyle w:val="StyleUnderline"/>
          <w:highlight w:val="cyan"/>
        </w:rPr>
        <w:t xml:space="preserve">is the attempt to </w:t>
      </w:r>
      <w:r w:rsidRPr="000D4379">
        <w:rPr>
          <w:rStyle w:val="Emphasis"/>
          <w:sz w:val="28"/>
          <w:highlight w:val="cyan"/>
        </w:rPr>
        <w:t>value anew in light of the truths of pessimism</w:t>
      </w:r>
      <w:r w:rsidRPr="003A56BD">
        <w:rPr>
          <w:sz w:val="16"/>
        </w:rPr>
        <w:t xml:space="preserve">. However, </w:t>
      </w:r>
      <w:r w:rsidRPr="003A56BD">
        <w:rPr>
          <w:rStyle w:val="StyleUnderline"/>
        </w:rPr>
        <w:t>the prospect of valuing in light of the truths of pessimism requires</w:t>
      </w:r>
      <w:r w:rsidRPr="003A56BD">
        <w:rPr>
          <w:sz w:val="16"/>
        </w:rPr>
        <w:t xml:space="preserve"> </w:t>
      </w:r>
      <w:r w:rsidRPr="003A56BD">
        <w:rPr>
          <w:rStyle w:val="Emphasis"/>
        </w:rPr>
        <w:t>strength against potentially debilitating experiences</w:t>
      </w:r>
      <w:r w:rsidRPr="003A56BD">
        <w:rPr>
          <w:sz w:val="16"/>
        </w:rPr>
        <w:t xml:space="preserve">. </w:t>
      </w:r>
      <w:r w:rsidRPr="003A56BD">
        <w:rPr>
          <w:rStyle w:val="StyleUnderline"/>
        </w:rPr>
        <w:t xml:space="preserve">Attempts to value that rely on metaphysical conceptualizations demonstrate a </w:t>
      </w:r>
      <w:r w:rsidRPr="003A56BD">
        <w:rPr>
          <w:rStyle w:val="Emphasis"/>
        </w:rPr>
        <w:t>failure of strength</w:t>
      </w:r>
      <w:r w:rsidRPr="003A56BD">
        <w:rPr>
          <w:sz w:val="16"/>
        </w:rPr>
        <w:t xml:space="preserve"> to move beyond that which entails decadence. It is </w:t>
      </w:r>
      <w:r w:rsidRPr="003A56BD">
        <w:rPr>
          <w:rStyle w:val="StyleUnderline"/>
        </w:rPr>
        <w:t xml:space="preserve">the decadence of </w:t>
      </w:r>
      <w:r w:rsidRPr="000D4379">
        <w:rPr>
          <w:rStyle w:val="StyleUnderline"/>
          <w:highlight w:val="cyan"/>
        </w:rPr>
        <w:t>anti-Black racist ideals</w:t>
      </w:r>
      <w:r w:rsidRPr="003A56BD">
        <w:rPr>
          <w:rStyle w:val="StyleUnderline"/>
        </w:rPr>
        <w:t xml:space="preserve"> and existential realities</w:t>
      </w:r>
      <w:r w:rsidRPr="003A56BD">
        <w:rPr>
          <w:sz w:val="16"/>
        </w:rPr>
        <w:t xml:space="preserve"> that </w:t>
      </w:r>
      <w:r w:rsidRPr="000D4379">
        <w:rPr>
          <w:rStyle w:val="Emphasis"/>
          <w:highlight w:val="cyan"/>
        </w:rPr>
        <w:t>must be moved beyond</w:t>
      </w:r>
      <w:r w:rsidRPr="000D4379">
        <w:rPr>
          <w:sz w:val="16"/>
          <w:highlight w:val="cyan"/>
        </w:rPr>
        <w:t xml:space="preserve"> </w:t>
      </w:r>
      <w:r w:rsidRPr="000D4379">
        <w:rPr>
          <w:rStyle w:val="Emphasis"/>
          <w:highlight w:val="cyan"/>
        </w:rPr>
        <w:t>regardless</w:t>
      </w:r>
      <w:r w:rsidRPr="003A56BD">
        <w:rPr>
          <w:sz w:val="16"/>
        </w:rPr>
        <w:t xml:space="preserve"> </w:t>
      </w:r>
      <w:r w:rsidRPr="003A56BD">
        <w:rPr>
          <w:rStyle w:val="StyleUnderline"/>
        </w:rPr>
        <w:t>of whether one considers the nature of anti- Black racism to be idealist or not</w:t>
      </w:r>
      <w:r w:rsidRPr="003A56BD">
        <w:rPr>
          <w:sz w:val="16"/>
        </w:rPr>
        <w:t xml:space="preserve">. For instance, a thinker like Derek Bell’s conceptualization of anti-Black racism would be appropriately pessimistic of anti-Black racism in its rejecting of the metaphysical bases upon which the ideals tend to be promulgated. </w:t>
      </w:r>
      <w:r w:rsidRPr="000D4379">
        <w:rPr>
          <w:rStyle w:val="StyleUnderline"/>
          <w:highlight w:val="cyan"/>
        </w:rPr>
        <w:t xml:space="preserve">One’s </w:t>
      </w:r>
      <w:r w:rsidRPr="000D4379">
        <w:rPr>
          <w:rStyle w:val="Emphasis"/>
          <w:sz w:val="28"/>
          <w:highlight w:val="cyan"/>
        </w:rPr>
        <w:t>prescription for</w:t>
      </w:r>
      <w:r w:rsidRPr="003A56BD">
        <w:rPr>
          <w:rStyle w:val="Emphasis"/>
          <w:sz w:val="28"/>
        </w:rPr>
        <w:t xml:space="preserve"> developing </w:t>
      </w:r>
      <w:r w:rsidRPr="000D4379">
        <w:rPr>
          <w:rStyle w:val="Emphasis"/>
          <w:sz w:val="28"/>
          <w:highlight w:val="cyan"/>
        </w:rPr>
        <w:t>legal programs</w:t>
      </w:r>
      <w:r w:rsidRPr="003A56BD">
        <w:rPr>
          <w:rStyle w:val="Emphasis"/>
          <w:sz w:val="28"/>
        </w:rPr>
        <w:t xml:space="preserve"> with</w:t>
      </w:r>
      <w:r w:rsidRPr="000D4379">
        <w:rPr>
          <w:rStyle w:val="Emphasis"/>
          <w:sz w:val="28"/>
          <w:highlight w:val="cyan"/>
        </w:rPr>
        <w:t>in such realities,</w:t>
      </w:r>
      <w:r w:rsidRPr="003A56BD">
        <w:t xml:space="preserve"> </w:t>
      </w:r>
      <w:r w:rsidRPr="003A56BD">
        <w:rPr>
          <w:sz w:val="16"/>
        </w:rPr>
        <w:t xml:space="preserve">as Bell persuasively argues, for instance, </w:t>
      </w:r>
      <w:r w:rsidRPr="000D4379">
        <w:rPr>
          <w:rStyle w:val="StyleUnderline"/>
          <w:highlight w:val="cyan"/>
        </w:rPr>
        <w:t>must take</w:t>
      </w:r>
      <w:r w:rsidRPr="003A56BD">
        <w:rPr>
          <w:rStyle w:val="StyleUnderline"/>
        </w:rPr>
        <w:t xml:space="preserve"> the </w:t>
      </w:r>
      <w:r w:rsidRPr="003A56BD">
        <w:rPr>
          <w:rStyle w:val="Emphasis"/>
        </w:rPr>
        <w:t xml:space="preserve">reality of </w:t>
      </w:r>
      <w:r w:rsidRPr="000D4379">
        <w:rPr>
          <w:rStyle w:val="Emphasis"/>
          <w:highlight w:val="cyan"/>
        </w:rPr>
        <w:t>anti-Black racism seriously</w:t>
      </w:r>
      <w:r w:rsidRPr="003A56BD">
        <w:rPr>
          <w:sz w:val="16"/>
        </w:rPr>
        <w:t xml:space="preserve"> </w:t>
      </w:r>
      <w:r w:rsidRPr="003A56BD">
        <w:rPr>
          <w:rStyle w:val="StyleUnderline"/>
        </w:rPr>
        <w:t>if Black existential life is to be made sociopolitically sufferable at all.</w:t>
      </w:r>
      <w:r w:rsidRPr="003A56BD">
        <w:rPr>
          <w:sz w:val="16"/>
        </w:rPr>
        <w:t xml:space="preserve"> The point is, </w:t>
      </w:r>
      <w:r w:rsidRPr="000D4379">
        <w:rPr>
          <w:rStyle w:val="StyleUnderline"/>
          <w:highlight w:val="cyan"/>
        </w:rPr>
        <w:t>however</w:t>
      </w:r>
      <w:r w:rsidRPr="003A56BD">
        <w:rPr>
          <w:sz w:val="16"/>
        </w:rPr>
        <w:t xml:space="preserve">, </w:t>
      </w:r>
      <w:r w:rsidRPr="000D4379">
        <w:rPr>
          <w:rStyle w:val="StyleUnderline"/>
          <w:highlight w:val="cyan"/>
        </w:rPr>
        <w:t>whether one chooses to treat this</w:t>
      </w:r>
      <w:r w:rsidRPr="003A56BD">
        <w:rPr>
          <w:rStyle w:val="StyleUnderline"/>
        </w:rPr>
        <w:t xml:space="preserve"> sociopolitical </w:t>
      </w:r>
      <w:r w:rsidRPr="000D4379">
        <w:rPr>
          <w:rStyle w:val="StyleUnderline"/>
          <w:highlight w:val="cyan"/>
        </w:rPr>
        <w:t xml:space="preserve">reality as </w:t>
      </w:r>
      <w:r w:rsidRPr="000D4379">
        <w:rPr>
          <w:rStyle w:val="Emphasis"/>
          <w:highlight w:val="cyan"/>
        </w:rPr>
        <w:t>permanent</w:t>
      </w:r>
      <w:r w:rsidRPr="003A56BD">
        <w:rPr>
          <w:rStyle w:val="Emphasis"/>
        </w:rPr>
        <w:t xml:space="preserve"> in some metaphysical way </w:t>
      </w:r>
      <w:r w:rsidRPr="000D4379">
        <w:rPr>
          <w:rStyle w:val="Emphasis"/>
          <w:highlight w:val="cyan"/>
        </w:rPr>
        <w:t>or not</w:t>
      </w:r>
      <w:r w:rsidRPr="000D4379">
        <w:rPr>
          <w:sz w:val="16"/>
          <w:highlight w:val="cyan"/>
        </w:rPr>
        <w:t xml:space="preserve">, </w:t>
      </w:r>
      <w:r w:rsidRPr="000D4379">
        <w:rPr>
          <w:rStyle w:val="StyleUnderline"/>
          <w:highlight w:val="cyan"/>
        </w:rPr>
        <w:t xml:space="preserve">the question of </w:t>
      </w:r>
      <w:r w:rsidRPr="000D4379">
        <w:rPr>
          <w:rStyle w:val="Emphasis"/>
          <w:highlight w:val="cyan"/>
        </w:rPr>
        <w:t>what it means to value beyond</w:t>
      </w:r>
      <w:r w:rsidRPr="003A56BD">
        <w:rPr>
          <w:rStyle w:val="Emphasis"/>
        </w:rPr>
        <w:t xml:space="preserve"> these modes of </w:t>
      </w:r>
      <w:r w:rsidRPr="000D4379">
        <w:rPr>
          <w:rStyle w:val="Emphasis"/>
          <w:highlight w:val="cyan"/>
        </w:rPr>
        <w:t>tradition</w:t>
      </w:r>
      <w:r w:rsidRPr="003A56BD">
        <w:rPr>
          <w:rStyle w:val="Emphasis"/>
        </w:rPr>
        <w:t xml:space="preserve">al valuing </w:t>
      </w:r>
      <w:r w:rsidRPr="003A56BD">
        <w:rPr>
          <w:rStyle w:val="StyleUnderline"/>
        </w:rPr>
        <w:t xml:space="preserve">ultimately </w:t>
      </w:r>
      <w:r w:rsidRPr="000D4379">
        <w:rPr>
          <w:rStyle w:val="Emphasis"/>
          <w:highlight w:val="cyan"/>
        </w:rPr>
        <w:t>remains</w:t>
      </w:r>
      <w:r w:rsidRPr="003A56BD">
        <w:rPr>
          <w:sz w:val="16"/>
        </w:rPr>
        <w:t xml:space="preserve">. My argument is that </w:t>
      </w:r>
      <w:r w:rsidRPr="000D4379">
        <w:rPr>
          <w:rStyle w:val="Emphasis"/>
          <w:highlight w:val="cyan"/>
        </w:rPr>
        <w:t>strong nihilism</w:t>
      </w:r>
      <w:r w:rsidRPr="000D4379">
        <w:rPr>
          <w:sz w:val="16"/>
          <w:highlight w:val="cyan"/>
        </w:rPr>
        <w:t xml:space="preserve">, </w:t>
      </w:r>
      <w:r w:rsidRPr="000D4379">
        <w:rPr>
          <w:rStyle w:val="StyleUnderline"/>
          <w:highlight w:val="cyan"/>
        </w:rPr>
        <w:t xml:space="preserve">through the </w:t>
      </w:r>
      <w:r w:rsidRPr="000D4379">
        <w:rPr>
          <w:rStyle w:val="Emphasis"/>
          <w:highlight w:val="cyan"/>
        </w:rPr>
        <w:t>struggles of pessimism and despair,</w:t>
      </w:r>
      <w:r w:rsidRPr="000D4379">
        <w:rPr>
          <w:sz w:val="16"/>
          <w:highlight w:val="cyan"/>
        </w:rPr>
        <w:t xml:space="preserve"> </w:t>
      </w:r>
      <w:r w:rsidRPr="000D4379">
        <w:rPr>
          <w:rStyle w:val="StyleUnderline"/>
          <w:highlight w:val="cyan"/>
        </w:rPr>
        <w:t xml:space="preserve">is the way to </w:t>
      </w:r>
      <w:r w:rsidRPr="000D4379">
        <w:rPr>
          <w:rStyle w:val="Emphasis"/>
          <w:highlight w:val="cyan"/>
        </w:rPr>
        <w:t>healthily move beyond tradition</w:t>
      </w:r>
      <w:r w:rsidRPr="003A56BD">
        <w:rPr>
          <w:sz w:val="16"/>
        </w:rPr>
        <w:t xml:space="preserve"> </w:t>
      </w:r>
      <w:r w:rsidRPr="003A56BD">
        <w:rPr>
          <w:rStyle w:val="StyleUnderline"/>
        </w:rPr>
        <w:t xml:space="preserve">in attempts </w:t>
      </w:r>
      <w:r w:rsidRPr="000D4379">
        <w:rPr>
          <w:rStyle w:val="StyleUnderline"/>
          <w:highlight w:val="cyan"/>
        </w:rPr>
        <w:t xml:space="preserve">to do </w:t>
      </w:r>
      <w:r w:rsidRPr="000D4379">
        <w:rPr>
          <w:rStyle w:val="Emphasis"/>
          <w:highlight w:val="cyan"/>
        </w:rPr>
        <w:t>more than cope</w:t>
      </w:r>
      <w:r w:rsidRPr="003A56BD">
        <w:rPr>
          <w:rStyle w:val="StyleUnderline"/>
        </w:rPr>
        <w:t xml:space="preserve"> and/</w:t>
      </w:r>
      <w:r w:rsidRPr="000D4379">
        <w:rPr>
          <w:rStyle w:val="StyleUnderline"/>
          <w:highlight w:val="cyan"/>
        </w:rPr>
        <w:t xml:space="preserve">or </w:t>
      </w:r>
      <w:r w:rsidRPr="000D4379">
        <w:rPr>
          <w:rStyle w:val="Emphasis"/>
          <w:highlight w:val="cyan"/>
        </w:rPr>
        <w:t>make the insufferable sufferable</w:t>
      </w:r>
      <w:r w:rsidRPr="003A56BD">
        <w:rPr>
          <w:rStyle w:val="StyleUnderline"/>
        </w:rPr>
        <w:t xml:space="preserve">. </w:t>
      </w:r>
      <w:r w:rsidRPr="003A56BD">
        <w:rPr>
          <w:sz w:val="16"/>
        </w:rPr>
        <w:t xml:space="preserve">It may be the case that we have reached a point in Western world history where increased colonial confrontations with “others” have created dimensions unprecedented and utterly exhaustive of the limitations of traditionalist anti-Black racist, as well as anti-racist, Western humanistic traditions. </w:t>
      </w:r>
      <w:r w:rsidRPr="003A56BD">
        <w:rPr>
          <w:rStyle w:val="StyleUnderline"/>
        </w:rPr>
        <w:t xml:space="preserve">The question of </w:t>
      </w:r>
      <w:r w:rsidRPr="003A56BD">
        <w:rPr>
          <w:rStyle w:val="Emphasis"/>
        </w:rPr>
        <w:t>moving forward</w:t>
      </w:r>
      <w:r w:rsidRPr="003A56BD">
        <w:rPr>
          <w:rStyle w:val="StyleUnderline"/>
        </w:rPr>
        <w:t>,</w:t>
      </w:r>
      <w:r w:rsidRPr="003A56BD">
        <w:rPr>
          <w:sz w:val="16"/>
        </w:rPr>
        <w:t xml:space="preserve"> realized through discussions of Black nihilism and anti-Black racism, at least in the ways in which I have framed the discussion, </w:t>
      </w:r>
      <w:r w:rsidRPr="003A56BD">
        <w:rPr>
          <w:rStyle w:val="StyleUnderline"/>
        </w:rPr>
        <w:t xml:space="preserve">can provide a powerful lens for what it may mean to </w:t>
      </w:r>
      <w:r w:rsidRPr="003A56BD">
        <w:rPr>
          <w:rStyle w:val="Emphasis"/>
        </w:rPr>
        <w:t>value humanity anew</w:t>
      </w:r>
      <w:r w:rsidRPr="003A56BD">
        <w:rPr>
          <w:sz w:val="16"/>
        </w:rPr>
        <w:t xml:space="preserve"> </w:t>
      </w:r>
      <w:r w:rsidRPr="003A56BD">
        <w:rPr>
          <w:rStyle w:val="StyleUnderline"/>
        </w:rPr>
        <w:t>in the twenty-first century and beyond</w:t>
      </w:r>
      <w:r w:rsidRPr="003A56BD">
        <w:rPr>
          <w:sz w:val="16"/>
        </w:rPr>
        <w:t>. I hope my subsequent work alongside this short essay serves as a call for thought around the subject of developing critical theoretical frameworks within Africana philosophy and Black nihilism contributing to a forward-looking, nondecadent, global articulation of what it means to fight for the freedom and resp</w:t>
      </w:r>
      <w:r>
        <w:rPr>
          <w:sz w:val="16"/>
        </w:rPr>
        <w:t>onsibility of all human beings.</w:t>
      </w:r>
    </w:p>
    <w:p w14:paraId="0A7F8A7D" w14:textId="77777777" w:rsidR="007C50A3" w:rsidRPr="00001969" w:rsidRDefault="007C50A3" w:rsidP="007C50A3"/>
    <w:p w14:paraId="59F08C17" w14:textId="77777777" w:rsidR="007C50A3" w:rsidRDefault="007C50A3" w:rsidP="007C50A3"/>
    <w:p w14:paraId="7C3B2E69" w14:textId="77777777" w:rsidR="007C50A3" w:rsidRPr="00FD0D94" w:rsidRDefault="007C50A3" w:rsidP="007C50A3"/>
    <w:p w14:paraId="05706D1B" w14:textId="77777777" w:rsidR="007C50A3" w:rsidRPr="00AA27CC" w:rsidRDefault="007C50A3" w:rsidP="007C50A3"/>
    <w:p w14:paraId="45165B22" w14:textId="77777777" w:rsidR="007C50A3" w:rsidRPr="004E0F10" w:rsidRDefault="007C50A3" w:rsidP="007C50A3"/>
    <w:p w14:paraId="05B2F548" w14:textId="77777777" w:rsidR="007C50A3" w:rsidRDefault="004F107C" w:rsidP="007C50A3">
      <w:pPr>
        <w:pStyle w:val="Heading3"/>
      </w:pPr>
      <w:r>
        <w:t>Theory---</w:t>
      </w:r>
      <w:r w:rsidR="007C50A3">
        <w:t>AT: Gillepsie---2AC</w:t>
      </w:r>
    </w:p>
    <w:p w14:paraId="3D787B09" w14:textId="77777777" w:rsidR="007C50A3" w:rsidRDefault="007C50A3" w:rsidP="007C50A3">
      <w:pPr>
        <w:pStyle w:val="Heading4"/>
      </w:pPr>
      <w:r>
        <w:t xml:space="preserve">Black life is </w:t>
      </w:r>
      <w:r>
        <w:rPr>
          <w:u w:val="single"/>
        </w:rPr>
        <w:t>not</w:t>
      </w:r>
      <w:r>
        <w:t xml:space="preserve"> lived in hyperreality. </w:t>
      </w:r>
    </w:p>
    <w:p w14:paraId="5214E4BB" w14:textId="77777777" w:rsidR="007C50A3" w:rsidRDefault="007C50A3" w:rsidP="007C50A3">
      <w:r w:rsidRPr="00B45A9B">
        <w:rPr>
          <w:rStyle w:val="Style13ptBold"/>
        </w:rPr>
        <w:t>Joseph, 22</w:t>
      </w:r>
      <w:r>
        <w:t xml:space="preserve">—Barbara Jordan Chair in Ethics and Political Values, founding director of the Center for the Study of Race and Democracy, associate dean for justice, equity, diversity, and inclusion at the LBJ School of Public Affairs, and professor of history at the University of Texas at Austin (Peniel, “LEADERSHIP,” </w:t>
      </w:r>
      <w:r w:rsidRPr="00B45A9B">
        <w:rPr>
          <w:i/>
          <w:iCs/>
        </w:rPr>
        <w:t>The Third Reconstruction: America's Struggle for Racial Justice in the Twenty-First Century</w:t>
      </w:r>
      <w:r>
        <w:t>, Chapter 4, pp. 129-152, language modifications denoted by brackets, dml)</w:t>
      </w:r>
    </w:p>
    <w:p w14:paraId="0697B952" w14:textId="77777777" w:rsidR="007C50A3" w:rsidRPr="00EC7941" w:rsidRDefault="007C50A3" w:rsidP="007C50A3">
      <w:pPr>
        <w:rPr>
          <w:sz w:val="14"/>
        </w:rPr>
      </w:pPr>
      <w:r w:rsidRPr="00EC7941">
        <w:rPr>
          <w:sz w:val="14"/>
        </w:rPr>
        <w:t xml:space="preserve">As 2020 unfolded, I found daily inspiration in </w:t>
      </w:r>
      <w:r w:rsidRPr="00B45A9B">
        <w:rPr>
          <w:rStyle w:val="StyleUnderline"/>
        </w:rPr>
        <w:t xml:space="preserve">a </w:t>
      </w:r>
      <w:r w:rsidRPr="00371965">
        <w:rPr>
          <w:rStyle w:val="Emphasis"/>
          <w:highlight w:val="cyan"/>
        </w:rPr>
        <w:t>new</w:t>
      </w:r>
      <w:r w:rsidRPr="00460F80">
        <w:rPr>
          <w:rStyle w:val="Emphasis"/>
        </w:rPr>
        <w:t xml:space="preserve"> generation</w:t>
      </w:r>
      <w:r w:rsidRPr="00B45A9B">
        <w:rPr>
          <w:rStyle w:val="StyleUnderline"/>
        </w:rPr>
        <w:t xml:space="preserve"> of </w:t>
      </w:r>
      <w:r w:rsidRPr="00371965">
        <w:rPr>
          <w:rStyle w:val="StyleUnderline"/>
          <w:highlight w:val="cyan"/>
        </w:rPr>
        <w:t>leaders</w:t>
      </w:r>
      <w:r w:rsidRPr="00EC7941">
        <w:rPr>
          <w:sz w:val="14"/>
        </w:rPr>
        <w:t xml:space="preserve"> who </w:t>
      </w:r>
      <w:r w:rsidRPr="00B45A9B">
        <w:rPr>
          <w:rStyle w:val="StyleUnderline"/>
        </w:rPr>
        <w:t>seized America’s attention</w:t>
      </w:r>
      <w:r w:rsidRPr="00EC7941">
        <w:rPr>
          <w:sz w:val="14"/>
        </w:rPr>
        <w:t xml:space="preserve">—often </w:t>
      </w:r>
      <w:r w:rsidRPr="00B45A9B">
        <w:rPr>
          <w:rStyle w:val="StyleUnderline"/>
        </w:rPr>
        <w:t>young Black women</w:t>
      </w:r>
      <w:r w:rsidRPr="00EC7941">
        <w:rPr>
          <w:sz w:val="14"/>
        </w:rPr>
        <w:t xml:space="preserve"> who </w:t>
      </w:r>
      <w:r w:rsidRPr="00B45A9B">
        <w:rPr>
          <w:rStyle w:val="StyleUnderline"/>
        </w:rPr>
        <w:t xml:space="preserve">practiced a </w:t>
      </w:r>
      <w:r w:rsidRPr="00460F80">
        <w:rPr>
          <w:rStyle w:val="Emphasis"/>
        </w:rPr>
        <w:t>synthesis</w:t>
      </w:r>
      <w:r w:rsidRPr="00B45A9B">
        <w:rPr>
          <w:rStyle w:val="StyleUnderline"/>
        </w:rPr>
        <w:t xml:space="preserve"> of</w:t>
      </w:r>
      <w:r w:rsidRPr="00EC7941">
        <w:rPr>
          <w:sz w:val="14"/>
        </w:rPr>
        <w:t xml:space="preserve"> educational, journalistic, policy, legal, and artistic social justice </w:t>
      </w:r>
      <w:r w:rsidRPr="00B45A9B">
        <w:rPr>
          <w:rStyle w:val="StyleUnderline"/>
        </w:rPr>
        <w:t>activism</w:t>
      </w:r>
      <w:r w:rsidRPr="00EC7941">
        <w:rPr>
          <w:sz w:val="14"/>
        </w:rPr>
        <w:t xml:space="preserve">, </w:t>
      </w:r>
      <w:r w:rsidRPr="00B45A9B">
        <w:rPr>
          <w:rStyle w:val="StyleUnderline"/>
        </w:rPr>
        <w:t>and</w:t>
      </w:r>
      <w:r w:rsidRPr="00EC7941">
        <w:rPr>
          <w:sz w:val="14"/>
        </w:rPr>
        <w:t xml:space="preserve"> who </w:t>
      </w:r>
      <w:r w:rsidRPr="00371965">
        <w:rPr>
          <w:rStyle w:val="StyleUnderline"/>
          <w:highlight w:val="cyan"/>
        </w:rPr>
        <w:t>were</w:t>
      </w:r>
      <w:r w:rsidRPr="00B45A9B">
        <w:rPr>
          <w:rStyle w:val="StyleUnderline"/>
        </w:rPr>
        <w:t xml:space="preserve"> as interested in </w:t>
      </w:r>
      <w:r w:rsidRPr="00371965">
        <w:rPr>
          <w:rStyle w:val="Emphasis"/>
          <w:highlight w:val="cyan"/>
        </w:rPr>
        <w:t>scaling</w:t>
      </w:r>
      <w:r w:rsidRPr="00B45A9B">
        <w:rPr>
          <w:rStyle w:val="StyleUnderline"/>
        </w:rPr>
        <w:t xml:space="preserve"> radical </w:t>
      </w:r>
      <w:r w:rsidRPr="00371965">
        <w:rPr>
          <w:rStyle w:val="StyleUnderline"/>
          <w:highlight w:val="cyan"/>
        </w:rPr>
        <w:t>knowledge production</w:t>
      </w:r>
      <w:r w:rsidRPr="00EC7941">
        <w:rPr>
          <w:sz w:val="14"/>
        </w:rPr>
        <w:t xml:space="preserve"> for masses of Black and multiracial people </w:t>
      </w:r>
      <w:r w:rsidRPr="00371965">
        <w:rPr>
          <w:rStyle w:val="StyleUnderline"/>
          <w:highlight w:val="cyan"/>
        </w:rPr>
        <w:t>as they were</w:t>
      </w:r>
      <w:r w:rsidRPr="00B45A9B">
        <w:rPr>
          <w:rStyle w:val="StyleUnderline"/>
        </w:rPr>
        <w:t xml:space="preserve"> in </w:t>
      </w:r>
      <w:r w:rsidRPr="00371965">
        <w:rPr>
          <w:rStyle w:val="Emphasis"/>
          <w:highlight w:val="cyan"/>
        </w:rPr>
        <w:t>mastering conventional</w:t>
      </w:r>
      <w:r w:rsidRPr="00EC7941">
        <w:rPr>
          <w:sz w:val="14"/>
        </w:rPr>
        <w:t xml:space="preserve"> electoral </w:t>
      </w:r>
      <w:r w:rsidRPr="00371965">
        <w:rPr>
          <w:rStyle w:val="Emphasis"/>
          <w:highlight w:val="cyan"/>
        </w:rPr>
        <w:t>politics</w:t>
      </w:r>
      <w:r w:rsidRPr="00EC7941">
        <w:rPr>
          <w:sz w:val="14"/>
        </w:rPr>
        <w:t xml:space="preserve">. The journalist Nikole Hannah-Jones’s intellectual leadership in creating </w:t>
      </w:r>
      <w:r w:rsidRPr="00371965">
        <w:rPr>
          <w:rStyle w:val="StyleUnderline"/>
          <w:highlight w:val="cyan"/>
        </w:rPr>
        <w:t xml:space="preserve">the </w:t>
      </w:r>
      <w:r w:rsidRPr="00371965">
        <w:rPr>
          <w:rStyle w:val="Emphasis"/>
          <w:highlight w:val="cyan"/>
        </w:rPr>
        <w:t>1619 Project</w:t>
      </w:r>
      <w:r w:rsidRPr="00EC7941">
        <w:rPr>
          <w:sz w:val="14"/>
        </w:rPr>
        <w:t>—a multimedia exploration of racial slavery and its legacies, initially published by The New York Times Magazine in August 2019 and awarded a Pulitzer Prize in May 2020—</w:t>
      </w:r>
      <w:r w:rsidRPr="00371965">
        <w:rPr>
          <w:rStyle w:val="StyleUnderline"/>
          <w:highlight w:val="cyan"/>
        </w:rPr>
        <w:t xml:space="preserve">inspired a </w:t>
      </w:r>
      <w:r w:rsidRPr="00371965">
        <w:rPr>
          <w:rStyle w:val="Emphasis"/>
          <w:highlight w:val="cyan"/>
        </w:rPr>
        <w:t>national debate</w:t>
      </w:r>
      <w:r w:rsidRPr="00EC7941">
        <w:rPr>
          <w:sz w:val="14"/>
        </w:rPr>
        <w:t xml:space="preserve"> on the uses </w:t>
      </w:r>
      <w:r w:rsidRPr="00B45A9B">
        <w:rPr>
          <w:rStyle w:val="StyleUnderline"/>
        </w:rPr>
        <w:t>and</w:t>
      </w:r>
      <w:r w:rsidRPr="00EC7941">
        <w:rPr>
          <w:sz w:val="14"/>
        </w:rPr>
        <w:t xml:space="preserve"> abuses of history in crafting American conceptions of race, identity, citizenship, and democracy. It also </w:t>
      </w:r>
      <w:r w:rsidRPr="00B45A9B">
        <w:rPr>
          <w:rStyle w:val="StyleUnderline"/>
        </w:rPr>
        <w:t xml:space="preserve">helped to </w:t>
      </w:r>
      <w:r w:rsidRPr="00460F80">
        <w:rPr>
          <w:rStyle w:val="Emphasis"/>
        </w:rPr>
        <w:t>expansively reimagine</w:t>
      </w:r>
      <w:r w:rsidRPr="00B45A9B">
        <w:rPr>
          <w:rStyle w:val="StyleUnderline"/>
        </w:rPr>
        <w:t xml:space="preserve"> what leadership in service to Black dignity and citizenship looked like</w:t>
      </w:r>
      <w:r w:rsidRPr="00EC7941">
        <w:rPr>
          <w:sz w:val="14"/>
        </w:rPr>
        <w:t>.</w:t>
      </w:r>
    </w:p>
    <w:p w14:paraId="05AD3B09" w14:textId="77777777" w:rsidR="007C50A3" w:rsidRPr="00EC7941" w:rsidRDefault="007C50A3" w:rsidP="007C50A3">
      <w:pPr>
        <w:rPr>
          <w:sz w:val="14"/>
        </w:rPr>
      </w:pPr>
      <w:r w:rsidRPr="00EC7941">
        <w:rPr>
          <w:sz w:val="14"/>
        </w:rPr>
        <w:t xml:space="preserve">Black history is not immune from historical blinders of patriarchy; nor from an overreliance on documenting the activities of famous, wealthy, and credentialed figures; nor from a reticence to see the world through the eyes of those residing in America’s lower frequencies. Stories of prisoners and poor people, of Black LGBTQIA+ communities, and of the disabled and neurodivergent rarely figure into our heroic models of civil rights leadership. Turning once again to history as a political guide, cultural weathervane, and emotional resource, I dug deeper into the past. I became particularly interested in how </w:t>
      </w:r>
      <w:r w:rsidRPr="00CB4BBF">
        <w:rPr>
          <w:rStyle w:val="StyleUnderline"/>
        </w:rPr>
        <w:t>parts of the Black community unable to run for elected office</w:t>
      </w:r>
      <w:r w:rsidRPr="00EC7941">
        <w:rPr>
          <w:sz w:val="14"/>
        </w:rPr>
        <w:t xml:space="preserve">, </w:t>
      </w:r>
      <w:r w:rsidRPr="00CB4BBF">
        <w:rPr>
          <w:rStyle w:val="StyleUnderline"/>
        </w:rPr>
        <w:t>raised in challenging circumstances</w:t>
      </w:r>
      <w:r w:rsidRPr="00EC7941">
        <w:rPr>
          <w:sz w:val="14"/>
        </w:rPr>
        <w:t xml:space="preserve">, </w:t>
      </w:r>
      <w:r w:rsidRPr="00CB4BBF">
        <w:rPr>
          <w:rStyle w:val="StyleUnderline"/>
        </w:rPr>
        <w:t xml:space="preserve">and faced with the brutality of racial terror had become </w:t>
      </w:r>
      <w:r w:rsidRPr="00460F80">
        <w:rPr>
          <w:rStyle w:val="Emphasis"/>
        </w:rPr>
        <w:t>leaders</w:t>
      </w:r>
      <w:r w:rsidRPr="00EC7941">
        <w:rPr>
          <w:sz w:val="14"/>
        </w:rPr>
        <w:t xml:space="preserve"> in earlier periods. Most intriguing during the nineteenth century were the </w:t>
      </w:r>
      <w:r w:rsidRPr="00CB4BBF">
        <w:rPr>
          <w:rStyle w:val="StyleUnderline"/>
        </w:rPr>
        <w:t>Black women</w:t>
      </w:r>
      <w:r w:rsidRPr="00EC7941">
        <w:rPr>
          <w:sz w:val="14"/>
        </w:rPr>
        <w:t xml:space="preserve">, many of them born during the era of racial slavery to parents living in bondage, who </w:t>
      </w:r>
      <w:r w:rsidRPr="00CB4BBF">
        <w:rPr>
          <w:rStyle w:val="StyleUnderline"/>
        </w:rPr>
        <w:t xml:space="preserve">assumed a mantle of </w:t>
      </w:r>
      <w:r w:rsidRPr="00460F80">
        <w:rPr>
          <w:rStyle w:val="Emphasis"/>
        </w:rPr>
        <w:t>transformational leadership</w:t>
      </w:r>
      <w:r w:rsidRPr="00CB4BBF">
        <w:rPr>
          <w:rStyle w:val="StyleUnderline"/>
        </w:rPr>
        <w:t xml:space="preserve"> by sharing parts of our national history</w:t>
      </w:r>
      <w:r w:rsidRPr="00EC7941">
        <w:rPr>
          <w:sz w:val="14"/>
        </w:rPr>
        <w:t>— including America’s long practice of gender-based sexual violence, exploitation, and incarceration—</w:t>
      </w:r>
      <w:r w:rsidRPr="00CB4BBF">
        <w:rPr>
          <w:rStyle w:val="StyleUnderline"/>
        </w:rPr>
        <w:t>that many others preferred to be left unspoken</w:t>
      </w:r>
      <w:r w:rsidRPr="00EC7941">
        <w:rPr>
          <w:sz w:val="14"/>
        </w:rPr>
        <w:t>.</w:t>
      </w:r>
    </w:p>
    <w:p w14:paraId="61BE7D3E" w14:textId="77777777" w:rsidR="007C50A3" w:rsidRPr="00EC7941" w:rsidRDefault="007C50A3" w:rsidP="007C50A3">
      <w:pPr>
        <w:rPr>
          <w:sz w:val="14"/>
        </w:rPr>
      </w:pPr>
      <w:r w:rsidRPr="00EC7941">
        <w:rPr>
          <w:sz w:val="14"/>
        </w:rPr>
        <w:t xml:space="preserve">I heard echoes of the pioneering journalist and activist Ida B. Wells, for example, in the </w:t>
      </w:r>
      <w:r w:rsidRPr="001C1C75">
        <w:rPr>
          <w:rStyle w:val="StyleUnderline"/>
        </w:rPr>
        <w:t xml:space="preserve">dynamic </w:t>
      </w:r>
      <w:r w:rsidRPr="00371965">
        <w:rPr>
          <w:rStyle w:val="StyleUnderline"/>
          <w:highlight w:val="cyan"/>
        </w:rPr>
        <w:t>Black women organizers</w:t>
      </w:r>
      <w:r w:rsidRPr="00EC7941">
        <w:rPr>
          <w:sz w:val="14"/>
        </w:rPr>
        <w:t xml:space="preserve"> who </w:t>
      </w:r>
      <w:r w:rsidRPr="00371965">
        <w:rPr>
          <w:rStyle w:val="StyleUnderline"/>
          <w:highlight w:val="cyan"/>
        </w:rPr>
        <w:t>turned</w:t>
      </w:r>
      <w:r w:rsidRPr="001C1C75">
        <w:rPr>
          <w:rStyle w:val="StyleUnderline"/>
        </w:rPr>
        <w:t xml:space="preserve"> the </w:t>
      </w:r>
      <w:r w:rsidRPr="00371965">
        <w:rPr>
          <w:rStyle w:val="StyleUnderline"/>
          <w:highlight w:val="cyan"/>
        </w:rPr>
        <w:t>M</w:t>
      </w:r>
      <w:r w:rsidRPr="00371965">
        <w:rPr>
          <w:rStyle w:val="StyleUnderline"/>
        </w:rPr>
        <w:t xml:space="preserve">ovement for </w:t>
      </w:r>
      <w:r w:rsidRPr="00371965">
        <w:rPr>
          <w:rStyle w:val="StyleUnderline"/>
          <w:highlight w:val="cyan"/>
        </w:rPr>
        <w:t>B</w:t>
      </w:r>
      <w:r w:rsidRPr="00371965">
        <w:rPr>
          <w:rStyle w:val="StyleUnderline"/>
        </w:rPr>
        <w:t xml:space="preserve">lack </w:t>
      </w:r>
      <w:r w:rsidRPr="00371965">
        <w:rPr>
          <w:rStyle w:val="StyleUnderline"/>
          <w:highlight w:val="cyan"/>
        </w:rPr>
        <w:t>L</w:t>
      </w:r>
      <w:r w:rsidRPr="00371965">
        <w:rPr>
          <w:rStyle w:val="StyleUnderline"/>
        </w:rPr>
        <w:t xml:space="preserve">ives into a </w:t>
      </w:r>
      <w:r w:rsidRPr="00371965">
        <w:rPr>
          <w:rStyle w:val="Emphasis"/>
          <w:highlight w:val="cyan"/>
        </w:rPr>
        <w:t>global</w:t>
      </w:r>
      <w:r w:rsidRPr="00371965">
        <w:rPr>
          <w:rStyle w:val="Emphasis"/>
        </w:rPr>
        <w:t xml:space="preserve"> phenomenon</w:t>
      </w:r>
      <w:r w:rsidRPr="00371965">
        <w:rPr>
          <w:sz w:val="14"/>
        </w:rPr>
        <w:t xml:space="preserve">. Like her, </w:t>
      </w:r>
      <w:r w:rsidRPr="00371965">
        <w:rPr>
          <w:rStyle w:val="StyleUnderline"/>
        </w:rPr>
        <w:t xml:space="preserve">they were deeply invested in narrating the </w:t>
      </w:r>
      <w:r w:rsidRPr="00371965">
        <w:rPr>
          <w:rStyle w:val="Emphasis"/>
        </w:rPr>
        <w:t>full spectrum</w:t>
      </w:r>
      <w:r w:rsidRPr="00371965">
        <w:rPr>
          <w:rStyle w:val="StyleUnderline"/>
        </w:rPr>
        <w:t xml:space="preserve"> of Black life</w:t>
      </w:r>
      <w:r w:rsidRPr="00371965">
        <w:rPr>
          <w:sz w:val="14"/>
        </w:rPr>
        <w:t xml:space="preserve">, </w:t>
      </w:r>
      <w:r w:rsidRPr="00371965">
        <w:rPr>
          <w:rStyle w:val="StyleUnderline"/>
        </w:rPr>
        <w:t>both to one another and for the world</w:t>
      </w:r>
      <w:r w:rsidRPr="00371965">
        <w:rPr>
          <w:sz w:val="14"/>
        </w:rPr>
        <w:t>. In her heroic fieldwork as</w:t>
      </w:r>
      <w:r w:rsidRPr="00EC7941">
        <w:rPr>
          <w:sz w:val="14"/>
        </w:rPr>
        <w:t xml:space="preserve"> an investigative journalist, Wells had documented horrific scenes of lynching, seeking to personalize victims who were doubly massacred: first by the brutality of racial violence, and second in bitterly unfeeling narratives by white journalists that justified their tragic ends by depicting them as violent rapists. After local whites burned her office and threatened her life, Wells fled north and continued her work. She was primarily based in Chicago, where she married Ferdinand L. Barnett, an attorney, in 1895 (thereafter becoming Ida B. Wells- Barnett). But she also traveled widely and had an international impact. There is poetic symmetry in the fact that it was a young Black woman, Darnella Frazier, who filmed George Floyd’s death for the world to see.</w:t>
      </w:r>
    </w:p>
    <w:p w14:paraId="63D79D78" w14:textId="77777777" w:rsidR="007C50A3" w:rsidRPr="00EC7941" w:rsidRDefault="007C50A3" w:rsidP="007C50A3">
      <w:pPr>
        <w:rPr>
          <w:sz w:val="14"/>
        </w:rPr>
      </w:pPr>
      <w:r w:rsidRPr="00EC7941">
        <w:rPr>
          <w:sz w:val="14"/>
        </w:rPr>
        <w:t xml:space="preserve">Frazier was part of a vast and rising Black Lives Matter generation who captured the world’s imagination in 2020. After Floyd’s death I watched in awe as </w:t>
      </w:r>
      <w:r w:rsidRPr="001C1C75">
        <w:rPr>
          <w:rStyle w:val="StyleUnderline"/>
        </w:rPr>
        <w:t>brave Black women leaders</w:t>
      </w:r>
      <w:r w:rsidRPr="00EC7941">
        <w:rPr>
          <w:sz w:val="14"/>
        </w:rPr>
        <w:t>—</w:t>
      </w:r>
      <w:r w:rsidRPr="001C1C75">
        <w:rPr>
          <w:rStyle w:val="StyleUnderline"/>
        </w:rPr>
        <w:t>such as</w:t>
      </w:r>
      <w:r w:rsidRPr="00EC7941">
        <w:rPr>
          <w:sz w:val="14"/>
        </w:rPr>
        <w:t xml:space="preserve"> Tamika </w:t>
      </w:r>
      <w:r w:rsidRPr="001C1C75">
        <w:rPr>
          <w:rStyle w:val="Emphasis"/>
        </w:rPr>
        <w:t>Mallory</w:t>
      </w:r>
      <w:r w:rsidRPr="00EC7941">
        <w:rPr>
          <w:sz w:val="14"/>
        </w:rPr>
        <w:t xml:space="preserve">, </w:t>
      </w:r>
      <w:r w:rsidRPr="001C1C75">
        <w:rPr>
          <w:rStyle w:val="StyleUnderline"/>
        </w:rPr>
        <w:t xml:space="preserve">an organizer of the </w:t>
      </w:r>
      <w:r w:rsidRPr="001C1C75">
        <w:rPr>
          <w:rStyle w:val="Emphasis"/>
        </w:rPr>
        <w:t>2017 Women’s March</w:t>
      </w:r>
      <w:r w:rsidRPr="00EC7941">
        <w:rPr>
          <w:sz w:val="14"/>
        </w:rPr>
        <w:t>—</w:t>
      </w:r>
      <w:r w:rsidRPr="001C1C75">
        <w:rPr>
          <w:rStyle w:val="StyleUnderline"/>
        </w:rPr>
        <w:t>spoke unvarnished truth to power</w:t>
      </w:r>
      <w:r w:rsidRPr="00EC7941">
        <w:rPr>
          <w:sz w:val="14"/>
        </w:rPr>
        <w:t xml:space="preserve"> with a furious eloquence recognizing the fierce urgency of now. Black people had been “in a state of emergency” even before Floyd’s death, Mallory declared at a press conference a few days after his May 25, 2020, public lynching in Minneapolis. </w:t>
      </w:r>
      <w:r w:rsidRPr="00371965">
        <w:rPr>
          <w:rStyle w:val="StyleUnderline"/>
          <w:highlight w:val="cyan"/>
        </w:rPr>
        <w:t>Language</w:t>
      </w:r>
      <w:r w:rsidRPr="001C1C75">
        <w:rPr>
          <w:rStyle w:val="StyleUnderline"/>
        </w:rPr>
        <w:t xml:space="preserve"> about prison abolition and defunding the police once commonly </w:t>
      </w:r>
      <w:r w:rsidRPr="00371965">
        <w:rPr>
          <w:rStyle w:val="StyleUnderline"/>
          <w:highlight w:val="cyan"/>
        </w:rPr>
        <w:t>heard only in grassroots</w:t>
      </w:r>
      <w:r w:rsidRPr="00EC7941">
        <w:rPr>
          <w:sz w:val="14"/>
        </w:rPr>
        <w:t xml:space="preserve">, Black-led social justice </w:t>
      </w:r>
      <w:r w:rsidRPr="001C1C75">
        <w:rPr>
          <w:rStyle w:val="StyleUnderline"/>
        </w:rPr>
        <w:t xml:space="preserve">organizations suddenly </w:t>
      </w:r>
      <w:r w:rsidRPr="00371965">
        <w:rPr>
          <w:rStyle w:val="StyleUnderline"/>
          <w:highlight w:val="cyan"/>
        </w:rPr>
        <w:t>became part of the</w:t>
      </w:r>
      <w:r w:rsidRPr="00EC7941">
        <w:rPr>
          <w:sz w:val="14"/>
        </w:rPr>
        <w:t xml:space="preserve"> realest and rawest </w:t>
      </w:r>
      <w:r w:rsidRPr="00371965">
        <w:rPr>
          <w:rStyle w:val="Emphasis"/>
          <w:highlight w:val="cyan"/>
        </w:rPr>
        <w:t>national conversation</w:t>
      </w:r>
      <w:r w:rsidRPr="00EC7941">
        <w:rPr>
          <w:sz w:val="14"/>
        </w:rPr>
        <w:t xml:space="preserve"> about Black dignity and citizenship in American history. I watched in pride as </w:t>
      </w:r>
      <w:r w:rsidRPr="001C1C75">
        <w:rPr>
          <w:rStyle w:val="StyleUnderline"/>
        </w:rPr>
        <w:t>a new generation carried on the Black freedom struggle</w:t>
      </w:r>
      <w:r w:rsidRPr="00EC7941">
        <w:rPr>
          <w:sz w:val="14"/>
        </w:rPr>
        <w:t xml:space="preserve">. They did so not by seeking new answers to old questions, but by asking new questions, in the process </w:t>
      </w:r>
      <w:r w:rsidRPr="001C1C75">
        <w:rPr>
          <w:rStyle w:val="Emphasis"/>
        </w:rPr>
        <w:t>transforming the entire framework</w:t>
      </w:r>
      <w:r w:rsidRPr="001C1C75">
        <w:rPr>
          <w:rStyle w:val="StyleUnderline"/>
        </w:rPr>
        <w:t xml:space="preserve"> for discussions</w:t>
      </w:r>
      <w:r w:rsidRPr="00EC7941">
        <w:rPr>
          <w:sz w:val="14"/>
        </w:rPr>
        <w:t xml:space="preserve"> of Black history, freedom, </w:t>
      </w:r>
      <w:r w:rsidRPr="001C1C75">
        <w:rPr>
          <w:rStyle w:val="StyleUnderline"/>
        </w:rPr>
        <w:t>and</w:t>
      </w:r>
      <w:r w:rsidRPr="00EC7941">
        <w:rPr>
          <w:sz w:val="14"/>
        </w:rPr>
        <w:t xml:space="preserve"> democracy. This new generation—Black women; Queer, feminist, cis, and trans people; activist students and scholars; prisoners and the formerly incarcerated; writers, poets, singers, artists, and mothers—was </w:t>
      </w:r>
      <w:r w:rsidRPr="00460F80">
        <w:rPr>
          <w:rStyle w:val="Emphasis"/>
        </w:rPr>
        <w:t>redefining</w:t>
      </w:r>
      <w:r w:rsidRPr="001C1C75">
        <w:rPr>
          <w:rStyle w:val="StyleUnderline"/>
        </w:rPr>
        <w:t xml:space="preserve"> the parameters of leadership</w:t>
      </w:r>
      <w:r w:rsidRPr="00EC7941">
        <w:rPr>
          <w:sz w:val="14"/>
        </w:rPr>
        <w:t xml:space="preserve"> within our community, at the national level, and around the world.</w:t>
      </w:r>
    </w:p>
    <w:p w14:paraId="61C0FEA6" w14:textId="77777777" w:rsidR="007C50A3" w:rsidRPr="00EC7941" w:rsidRDefault="007C50A3" w:rsidP="007C50A3">
      <w:pPr>
        <w:rPr>
          <w:sz w:val="14"/>
        </w:rPr>
      </w:pPr>
      <w:r w:rsidRPr="00EC7941">
        <w:rPr>
          <w:sz w:val="14"/>
        </w:rPr>
        <w:t xml:space="preserve">These leaders did not simply resurrect your grandmother’s civil rights movement. Instead, </w:t>
      </w:r>
      <w:r w:rsidRPr="001C1C75">
        <w:rPr>
          <w:rStyle w:val="StyleUnderline"/>
        </w:rPr>
        <w:t>they updated the radical journalism of</w:t>
      </w:r>
      <w:r w:rsidRPr="00EC7941">
        <w:rPr>
          <w:sz w:val="14"/>
        </w:rPr>
        <w:t xml:space="preserve"> Frederick </w:t>
      </w:r>
      <w:r w:rsidRPr="001C1C75">
        <w:rPr>
          <w:rStyle w:val="Emphasis"/>
        </w:rPr>
        <w:t>Douglass</w:t>
      </w:r>
      <w:r w:rsidRPr="001C1C75">
        <w:rPr>
          <w:rStyle w:val="StyleUnderline"/>
        </w:rPr>
        <w:t xml:space="preserve"> and</w:t>
      </w:r>
      <w:r w:rsidRPr="00EC7941">
        <w:rPr>
          <w:sz w:val="14"/>
        </w:rPr>
        <w:t xml:space="preserve"> Ida B. </w:t>
      </w:r>
      <w:r w:rsidRPr="001C1C75">
        <w:rPr>
          <w:rStyle w:val="Emphasis"/>
        </w:rPr>
        <w:t>Wells</w:t>
      </w:r>
      <w:r w:rsidRPr="00EC7941">
        <w:rPr>
          <w:sz w:val="14"/>
        </w:rPr>
        <w:t xml:space="preserve"> </w:t>
      </w:r>
      <w:r w:rsidRPr="001C1C75">
        <w:rPr>
          <w:rStyle w:val="StyleUnderline"/>
        </w:rPr>
        <w:t>and blended it with the</w:t>
      </w:r>
      <w:r w:rsidRPr="00EC7941">
        <w:rPr>
          <w:sz w:val="14"/>
        </w:rPr>
        <w:t xml:space="preserve"> prophetic </w:t>
      </w:r>
      <w:r w:rsidRPr="001C1C75">
        <w:rPr>
          <w:rStyle w:val="Emphasis"/>
        </w:rPr>
        <w:t>teachings of</w:t>
      </w:r>
      <w:r w:rsidRPr="00EC7941">
        <w:rPr>
          <w:sz w:val="14"/>
        </w:rPr>
        <w:t xml:space="preserve"> Martin Luther </w:t>
      </w:r>
      <w:r w:rsidRPr="001C1C75">
        <w:rPr>
          <w:rStyle w:val="Emphasis"/>
        </w:rPr>
        <w:t>King</w:t>
      </w:r>
      <w:r w:rsidRPr="00EC7941">
        <w:rPr>
          <w:sz w:val="14"/>
        </w:rPr>
        <w:t xml:space="preserve"> Jr. </w:t>
      </w:r>
      <w:r w:rsidRPr="00D12C96">
        <w:rPr>
          <w:rStyle w:val="StyleUnderline"/>
        </w:rPr>
        <w:t>and</w:t>
      </w:r>
      <w:r w:rsidRPr="00EC7941">
        <w:rPr>
          <w:sz w:val="14"/>
        </w:rPr>
        <w:t xml:space="preserve"> </w:t>
      </w:r>
      <w:r w:rsidRPr="00D12C96">
        <w:rPr>
          <w:rStyle w:val="Emphasis"/>
        </w:rPr>
        <w:t>Malcolm</w:t>
      </w:r>
      <w:r w:rsidRPr="00EC7941">
        <w:rPr>
          <w:sz w:val="14"/>
        </w:rPr>
        <w:t xml:space="preserve"> X, </w:t>
      </w:r>
      <w:r w:rsidRPr="00D12C96">
        <w:rPr>
          <w:rStyle w:val="StyleUnderline"/>
        </w:rPr>
        <w:t>with the</w:t>
      </w:r>
      <w:r w:rsidRPr="00EC7941">
        <w:rPr>
          <w:sz w:val="14"/>
        </w:rPr>
        <w:t xml:space="preserve"> sacred </w:t>
      </w:r>
      <w:r w:rsidRPr="00D12C96">
        <w:rPr>
          <w:rStyle w:val="StyleUnderline"/>
        </w:rPr>
        <w:t>witness of</w:t>
      </w:r>
      <w:r w:rsidRPr="00EC7941">
        <w:rPr>
          <w:sz w:val="14"/>
        </w:rPr>
        <w:t xml:space="preserve"> Fannie Lou </w:t>
      </w:r>
      <w:r w:rsidRPr="00D12C96">
        <w:rPr>
          <w:rStyle w:val="Emphasis"/>
        </w:rPr>
        <w:t>Hamer</w:t>
      </w:r>
      <w:r w:rsidRPr="00D12C96">
        <w:rPr>
          <w:rStyle w:val="StyleUnderline"/>
        </w:rPr>
        <w:t xml:space="preserve"> and</w:t>
      </w:r>
      <w:r w:rsidRPr="00EC7941">
        <w:rPr>
          <w:sz w:val="14"/>
        </w:rPr>
        <w:t xml:space="preserve"> Ella </w:t>
      </w:r>
      <w:r w:rsidRPr="00D12C96">
        <w:rPr>
          <w:rStyle w:val="Emphasis"/>
        </w:rPr>
        <w:t>Baker</w:t>
      </w:r>
      <w:r w:rsidRPr="00EC7941">
        <w:rPr>
          <w:sz w:val="14"/>
        </w:rPr>
        <w:t xml:space="preserve">, </w:t>
      </w:r>
      <w:r w:rsidRPr="00D12C96">
        <w:rPr>
          <w:rStyle w:val="StyleUnderline"/>
        </w:rPr>
        <w:t>and</w:t>
      </w:r>
      <w:r w:rsidRPr="00EC7941">
        <w:rPr>
          <w:sz w:val="14"/>
        </w:rPr>
        <w:t xml:space="preserve"> with </w:t>
      </w:r>
      <w:r w:rsidRPr="00D12C96">
        <w:rPr>
          <w:rStyle w:val="StyleUnderline"/>
        </w:rPr>
        <w:t>the abolition democracy of</w:t>
      </w:r>
      <w:r w:rsidRPr="00EC7941">
        <w:rPr>
          <w:sz w:val="14"/>
        </w:rPr>
        <w:t xml:space="preserve"> Angela </w:t>
      </w:r>
      <w:r w:rsidRPr="00D12C96">
        <w:rPr>
          <w:rStyle w:val="Emphasis"/>
        </w:rPr>
        <w:t>Davis</w:t>
      </w:r>
      <w:r w:rsidRPr="00EC7941">
        <w:rPr>
          <w:sz w:val="14"/>
        </w:rPr>
        <w:t xml:space="preserve">, </w:t>
      </w:r>
      <w:r w:rsidRPr="00D12C96">
        <w:rPr>
          <w:rStyle w:val="StyleUnderline"/>
        </w:rPr>
        <w:t xml:space="preserve">creating a </w:t>
      </w:r>
      <w:r w:rsidRPr="00D12C96">
        <w:rPr>
          <w:rStyle w:val="Emphasis"/>
        </w:rPr>
        <w:t>revolutionary new synthesis</w:t>
      </w:r>
      <w:r w:rsidRPr="00D12C96">
        <w:rPr>
          <w:rStyle w:val="StyleUnderline"/>
        </w:rPr>
        <w:t xml:space="preserve"> that matched the scale of the crisis facing the nation</w:t>
      </w:r>
      <w:r w:rsidRPr="00EC7941">
        <w:rPr>
          <w:sz w:val="14"/>
        </w:rPr>
        <w:t xml:space="preserve">. A year of pandemic, protest, and prophetic witness of Black America’s sacrificial dignity in the face of unmitigated suffering produced </w:t>
      </w:r>
      <w:r w:rsidRPr="00D12C96">
        <w:rPr>
          <w:rStyle w:val="StyleUnderline"/>
        </w:rPr>
        <w:t>new models of service-oriented leaders</w:t>
      </w:r>
      <w:r w:rsidRPr="00EC7941">
        <w:rPr>
          <w:sz w:val="14"/>
        </w:rPr>
        <w:t xml:space="preserve"> who at once </w:t>
      </w:r>
      <w:r w:rsidRPr="00D12C96">
        <w:rPr>
          <w:rStyle w:val="StyleUnderline"/>
        </w:rPr>
        <w:t xml:space="preserve">reflected the best within the Black radical tradition and broke </w:t>
      </w:r>
      <w:r w:rsidRPr="00D12C96">
        <w:rPr>
          <w:rStyle w:val="Emphasis"/>
        </w:rPr>
        <w:t>generative new ground</w:t>
      </w:r>
      <w:r w:rsidRPr="00EC7941">
        <w:rPr>
          <w:sz w:val="14"/>
        </w:rPr>
        <w:t xml:space="preserve">. BLM </w:t>
      </w:r>
      <w:r w:rsidRPr="00371965">
        <w:rPr>
          <w:rStyle w:val="StyleUnderline"/>
          <w:highlight w:val="cyan"/>
        </w:rPr>
        <w:t xml:space="preserve">activists deployed </w:t>
      </w:r>
      <w:r w:rsidRPr="00371965">
        <w:rPr>
          <w:rStyle w:val="Emphasis"/>
          <w:highlight w:val="cyan"/>
        </w:rPr>
        <w:t>social media</w:t>
      </w:r>
      <w:r w:rsidRPr="00EC7941">
        <w:rPr>
          <w:sz w:val="14"/>
        </w:rPr>
        <w:t xml:space="preserve"> as an organizing tool, effectively </w:t>
      </w:r>
      <w:r w:rsidRPr="00D12C96">
        <w:rPr>
          <w:rStyle w:val="StyleUnderline"/>
        </w:rPr>
        <w:t>publicizing the breadth and depth of</w:t>
      </w:r>
      <w:r w:rsidRPr="00EC7941">
        <w:rPr>
          <w:sz w:val="14"/>
        </w:rPr>
        <w:t xml:space="preserve"> the </w:t>
      </w:r>
      <w:r w:rsidRPr="00D12C96">
        <w:rPr>
          <w:rStyle w:val="StyleUnderline"/>
        </w:rPr>
        <w:t>structural violence and systemic racism</w:t>
      </w:r>
      <w:r w:rsidRPr="00EC7941">
        <w:rPr>
          <w:sz w:val="14"/>
        </w:rPr>
        <w:t xml:space="preserve"> damaging Black communities. </w:t>
      </w:r>
      <w:r w:rsidRPr="00371965">
        <w:rPr>
          <w:rStyle w:val="StyleUnderline"/>
          <w:highlight w:val="cyan"/>
        </w:rPr>
        <w:t xml:space="preserve">They mobilized </w:t>
      </w:r>
      <w:r w:rsidRPr="00371965">
        <w:rPr>
          <w:rStyle w:val="Emphasis"/>
          <w:highlight w:val="cyan"/>
        </w:rPr>
        <w:t>large swaths</w:t>
      </w:r>
      <w:r w:rsidRPr="00371965">
        <w:rPr>
          <w:rStyle w:val="StyleUnderline"/>
          <w:highlight w:val="cyan"/>
        </w:rPr>
        <w:t xml:space="preserve"> of the nation</w:t>
      </w:r>
      <w:r w:rsidRPr="00EC7941">
        <w:rPr>
          <w:sz w:val="14"/>
        </w:rPr>
        <w:t xml:space="preserve"> during the protests of the spring and summer, simultaneously </w:t>
      </w:r>
      <w:r w:rsidRPr="00D12C96">
        <w:rPr>
          <w:rStyle w:val="StyleUnderline"/>
        </w:rPr>
        <w:t xml:space="preserve">strategizing around </w:t>
      </w:r>
      <w:r w:rsidRPr="00D12C96">
        <w:rPr>
          <w:rStyle w:val="Emphasis"/>
        </w:rPr>
        <w:t>policy solutions</w:t>
      </w:r>
      <w:r w:rsidRPr="00D12C96">
        <w:rPr>
          <w:rStyle w:val="StyleUnderline"/>
        </w:rPr>
        <w:t xml:space="preserve"> that </w:t>
      </w:r>
      <w:r w:rsidRPr="00D12C96">
        <w:rPr>
          <w:rStyle w:val="Emphasis"/>
        </w:rPr>
        <w:t>profoundly changed</w:t>
      </w:r>
      <w:r w:rsidRPr="00D12C96">
        <w:rPr>
          <w:rStyle w:val="StyleUnderline"/>
        </w:rPr>
        <w:t xml:space="preserve"> the national conversation</w:t>
      </w:r>
      <w:r w:rsidRPr="00EC7941">
        <w:rPr>
          <w:sz w:val="14"/>
        </w:rPr>
        <w:t xml:space="preserve"> about criminal punishment reform.</w:t>
      </w:r>
    </w:p>
    <w:p w14:paraId="43F62263" w14:textId="77777777" w:rsidR="007C50A3" w:rsidRPr="00EC7941" w:rsidRDefault="007C50A3" w:rsidP="007C50A3">
      <w:pPr>
        <w:rPr>
          <w:sz w:val="14"/>
        </w:rPr>
      </w:pPr>
      <w:r w:rsidRPr="00D12C96">
        <w:rPr>
          <w:rStyle w:val="StyleUnderline"/>
        </w:rPr>
        <w:t>The</w:t>
      </w:r>
      <w:r w:rsidRPr="00EC7941">
        <w:rPr>
          <w:sz w:val="14"/>
        </w:rPr>
        <w:t xml:space="preserve"> George </w:t>
      </w:r>
      <w:r w:rsidRPr="00D12C96">
        <w:rPr>
          <w:rStyle w:val="StyleUnderline"/>
        </w:rPr>
        <w:t xml:space="preserve">Floyd </w:t>
      </w:r>
      <w:r w:rsidRPr="00371965">
        <w:rPr>
          <w:rStyle w:val="StyleUnderline"/>
          <w:highlight w:val="cyan"/>
        </w:rPr>
        <w:t>protests</w:t>
      </w:r>
      <w:r w:rsidRPr="00D12C96">
        <w:rPr>
          <w:rStyle w:val="StyleUnderline"/>
        </w:rPr>
        <w:t xml:space="preserve"> created a justice effect that </w:t>
      </w:r>
      <w:r w:rsidRPr="00371965">
        <w:rPr>
          <w:rStyle w:val="Emphasis"/>
          <w:highlight w:val="cyan"/>
        </w:rPr>
        <w:t>reverberated</w:t>
      </w:r>
      <w:r w:rsidRPr="00371965">
        <w:rPr>
          <w:rStyle w:val="StyleUnderline"/>
          <w:highlight w:val="cyan"/>
        </w:rPr>
        <w:t xml:space="preserve"> through</w:t>
      </w:r>
      <w:r w:rsidRPr="00D12C96">
        <w:rPr>
          <w:rStyle w:val="StyleUnderline"/>
        </w:rPr>
        <w:t xml:space="preserve"> major American institutions</w:t>
      </w:r>
      <w:r w:rsidRPr="00EC7941">
        <w:rPr>
          <w:sz w:val="14"/>
        </w:rPr>
        <w:t xml:space="preserve"> and at the core of the nation’s unfolding racial and political reckoning. </w:t>
      </w:r>
      <w:r w:rsidRPr="00D12C96">
        <w:rPr>
          <w:rStyle w:val="StyleUnderline"/>
        </w:rPr>
        <w:t>Demands for the eradication of racism</w:t>
      </w:r>
      <w:r w:rsidRPr="00EC7941">
        <w:rPr>
          <w:sz w:val="14"/>
        </w:rPr>
        <w:t xml:space="preserve"> and its supply chains of inequality, poverty, segregation, misery, and death </w:t>
      </w:r>
      <w:r w:rsidRPr="00D12C96">
        <w:rPr>
          <w:rStyle w:val="StyleUnderline"/>
        </w:rPr>
        <w:t xml:space="preserve">became a </w:t>
      </w:r>
      <w:r w:rsidRPr="00460F80">
        <w:rPr>
          <w:rStyle w:val="Emphasis"/>
        </w:rPr>
        <w:t>focal point</w:t>
      </w:r>
      <w:r w:rsidRPr="00D12C96">
        <w:rPr>
          <w:rStyle w:val="StyleUnderline"/>
        </w:rPr>
        <w:t xml:space="preserve"> of</w:t>
      </w:r>
      <w:r w:rsidRPr="00EC7941">
        <w:rPr>
          <w:sz w:val="14"/>
        </w:rPr>
        <w:t xml:space="preserve"> national and even global </w:t>
      </w:r>
      <w:r w:rsidRPr="00D12C96">
        <w:rPr>
          <w:rStyle w:val="StyleUnderline"/>
        </w:rPr>
        <w:t>attention</w:t>
      </w:r>
      <w:r w:rsidRPr="00EC7941">
        <w:rPr>
          <w:sz w:val="14"/>
        </w:rPr>
        <w:t xml:space="preserve">. Racism’s uncanny impact on every facet of American life became the subject of national protests, controversy, and soul searching. Prompted by this new generation of leaders, </w:t>
      </w:r>
      <w:r w:rsidRPr="00D12C96">
        <w:rPr>
          <w:rStyle w:val="StyleUnderline"/>
        </w:rPr>
        <w:t xml:space="preserve">Americans wrestled with the complicity of </w:t>
      </w:r>
      <w:r w:rsidRPr="00371965">
        <w:rPr>
          <w:rStyle w:val="StyleUnderline"/>
          <w:highlight w:val="cyan"/>
        </w:rPr>
        <w:t xml:space="preserve">a </w:t>
      </w:r>
      <w:r w:rsidRPr="00371965">
        <w:rPr>
          <w:rStyle w:val="Emphasis"/>
          <w:highlight w:val="cyan"/>
        </w:rPr>
        <w:t>wide range</w:t>
      </w:r>
      <w:r w:rsidRPr="00371965">
        <w:rPr>
          <w:rStyle w:val="StyleUnderline"/>
          <w:highlight w:val="cyan"/>
        </w:rPr>
        <w:t xml:space="preserve"> of institutions</w:t>
      </w:r>
      <w:r w:rsidRPr="00EC7941">
        <w:rPr>
          <w:sz w:val="14"/>
        </w:rPr>
        <w:t xml:space="preserve">, </w:t>
      </w:r>
      <w:r w:rsidRPr="00D12C96">
        <w:rPr>
          <w:rStyle w:val="StyleUnderline"/>
        </w:rPr>
        <w:t xml:space="preserve">political </w:t>
      </w:r>
      <w:r w:rsidRPr="00371965">
        <w:rPr>
          <w:rStyle w:val="StyleUnderline"/>
          <w:highlight w:val="cyan"/>
        </w:rPr>
        <w:t>actors</w:t>
      </w:r>
      <w:r w:rsidRPr="00EC7941">
        <w:rPr>
          <w:sz w:val="14"/>
        </w:rPr>
        <w:t xml:space="preserve">, </w:t>
      </w:r>
      <w:r w:rsidRPr="00371965">
        <w:rPr>
          <w:rStyle w:val="StyleUnderline"/>
          <w:highlight w:val="cyan"/>
        </w:rPr>
        <w:t>and</w:t>
      </w:r>
      <w:r w:rsidRPr="00D12C96">
        <w:rPr>
          <w:rStyle w:val="StyleUnderline"/>
        </w:rPr>
        <w:t xml:space="preserve"> ordinary </w:t>
      </w:r>
      <w:r w:rsidRPr="00371965">
        <w:rPr>
          <w:rStyle w:val="StyleUnderline"/>
          <w:highlight w:val="cyan"/>
        </w:rPr>
        <w:t>citizens</w:t>
      </w:r>
      <w:r w:rsidRPr="00D12C96">
        <w:rPr>
          <w:rStyle w:val="StyleUnderline"/>
        </w:rPr>
        <w:t xml:space="preserve"> in reinforcing the denigration of Black humanity </w:t>
      </w:r>
      <w:r w:rsidRPr="00EC7941">
        <w:rPr>
          <w:sz w:val="14"/>
        </w:rPr>
        <w:t xml:space="preserve">in small and large ways: </w:t>
      </w:r>
      <w:r w:rsidRPr="00371965">
        <w:rPr>
          <w:rStyle w:val="StyleUnderline"/>
          <w:highlight w:val="cyan"/>
        </w:rPr>
        <w:t>from</w:t>
      </w:r>
      <w:r w:rsidRPr="00EC7941">
        <w:rPr>
          <w:sz w:val="14"/>
        </w:rPr>
        <w:t xml:space="preserve"> </w:t>
      </w:r>
      <w:r w:rsidRPr="00371965">
        <w:rPr>
          <w:rStyle w:val="Emphasis"/>
          <w:highlight w:val="cyan"/>
        </w:rPr>
        <w:t>N</w:t>
      </w:r>
      <w:r w:rsidRPr="00EC7941">
        <w:rPr>
          <w:sz w:val="14"/>
        </w:rPr>
        <w:t xml:space="preserve">ational </w:t>
      </w:r>
      <w:r w:rsidRPr="00371965">
        <w:rPr>
          <w:rStyle w:val="Emphasis"/>
          <w:highlight w:val="cyan"/>
        </w:rPr>
        <w:t>F</w:t>
      </w:r>
      <w:r w:rsidRPr="00EC7941">
        <w:rPr>
          <w:sz w:val="14"/>
        </w:rPr>
        <w:t xml:space="preserve">ootball </w:t>
      </w:r>
      <w:r w:rsidRPr="00371965">
        <w:rPr>
          <w:rStyle w:val="Emphasis"/>
          <w:highlight w:val="cyan"/>
        </w:rPr>
        <w:t>L</w:t>
      </w:r>
      <w:r w:rsidRPr="00371965">
        <w:rPr>
          <w:sz w:val="14"/>
        </w:rPr>
        <w:t>e</w:t>
      </w:r>
      <w:r w:rsidRPr="00EC7941">
        <w:rPr>
          <w:sz w:val="14"/>
        </w:rPr>
        <w:t xml:space="preserve">ague </w:t>
      </w:r>
      <w:r w:rsidRPr="00371965">
        <w:rPr>
          <w:rStyle w:val="StyleUnderline"/>
          <w:highlight w:val="cyan"/>
        </w:rPr>
        <w:t>players</w:t>
      </w:r>
      <w:r w:rsidRPr="00EC7941">
        <w:rPr>
          <w:sz w:val="14"/>
        </w:rPr>
        <w:t xml:space="preserve"> being punished for taking the knee during the national anthem in protest of police brutality; </w:t>
      </w:r>
      <w:r w:rsidRPr="00371965">
        <w:rPr>
          <w:rStyle w:val="StyleUnderline"/>
          <w:highlight w:val="cyan"/>
        </w:rPr>
        <w:t>to</w:t>
      </w:r>
      <w:r w:rsidRPr="00EC7941">
        <w:rPr>
          <w:sz w:val="14"/>
        </w:rPr>
        <w:t xml:space="preserve"> the </w:t>
      </w:r>
      <w:r w:rsidRPr="00371965">
        <w:rPr>
          <w:rStyle w:val="Emphasis"/>
          <w:highlight w:val="cyan"/>
        </w:rPr>
        <w:t>Confederate</w:t>
      </w:r>
      <w:r w:rsidRPr="00D12C96">
        <w:rPr>
          <w:rStyle w:val="Emphasis"/>
        </w:rPr>
        <w:t xml:space="preserve"> flags</w:t>
      </w:r>
      <w:r w:rsidRPr="00D12C96">
        <w:rPr>
          <w:rStyle w:val="StyleUnderline"/>
        </w:rPr>
        <w:t xml:space="preserve"> and </w:t>
      </w:r>
      <w:r w:rsidRPr="00371965">
        <w:rPr>
          <w:rStyle w:val="Emphasis"/>
          <w:highlight w:val="cyan"/>
        </w:rPr>
        <w:t>monuments</w:t>
      </w:r>
      <w:r w:rsidRPr="00EC7941">
        <w:rPr>
          <w:sz w:val="14"/>
        </w:rPr>
        <w:t xml:space="preserve"> that still formed a built landscape memorializing white supremacy; </w:t>
      </w:r>
      <w:r w:rsidRPr="00371965">
        <w:rPr>
          <w:rStyle w:val="StyleUnderline"/>
          <w:highlight w:val="cyan"/>
        </w:rPr>
        <w:t>to</w:t>
      </w:r>
      <w:r w:rsidRPr="00D12C96">
        <w:rPr>
          <w:rStyle w:val="StyleUnderline"/>
        </w:rPr>
        <w:t xml:space="preserve"> the failure of </w:t>
      </w:r>
      <w:r w:rsidRPr="00371965">
        <w:rPr>
          <w:rStyle w:val="Emphasis"/>
          <w:highlight w:val="cyan"/>
        </w:rPr>
        <w:t>corporate America</w:t>
      </w:r>
      <w:r w:rsidRPr="00EC7941">
        <w:rPr>
          <w:sz w:val="14"/>
        </w:rPr>
        <w:t xml:space="preserve"> to leverage economic power in support of racial justice.</w:t>
      </w:r>
    </w:p>
    <w:p w14:paraId="54920203" w14:textId="77777777" w:rsidR="007C50A3" w:rsidRPr="00EC7941" w:rsidRDefault="007C50A3" w:rsidP="007C50A3">
      <w:pPr>
        <w:rPr>
          <w:sz w:val="14"/>
        </w:rPr>
      </w:pPr>
      <w:r w:rsidRPr="00EC7941">
        <w:rPr>
          <w:sz w:val="14"/>
        </w:rPr>
        <w:t xml:space="preserve">Something magical unfolded during 2020. </w:t>
      </w:r>
      <w:r w:rsidRPr="00371965">
        <w:rPr>
          <w:rStyle w:val="StyleUnderline"/>
          <w:highlight w:val="cyan"/>
        </w:rPr>
        <w:t>Making</w:t>
      </w:r>
      <w:r w:rsidRPr="00D12C96">
        <w:rPr>
          <w:rStyle w:val="StyleUnderline"/>
        </w:rPr>
        <w:t xml:space="preserve"> all </w:t>
      </w:r>
      <w:r w:rsidRPr="00371965">
        <w:rPr>
          <w:rStyle w:val="StyleUnderline"/>
          <w:highlight w:val="cyan"/>
        </w:rPr>
        <w:t>Black lives matter</w:t>
      </w:r>
      <w:r w:rsidRPr="00EC7941">
        <w:rPr>
          <w:sz w:val="14"/>
        </w:rPr>
        <w:t xml:space="preserve"> in theory and in practice </w:t>
      </w:r>
      <w:r w:rsidRPr="00371965">
        <w:rPr>
          <w:rStyle w:val="StyleUnderline"/>
          <w:highlight w:val="cyan"/>
        </w:rPr>
        <w:t>seemed</w:t>
      </w:r>
      <w:r w:rsidRPr="00D12C96">
        <w:rPr>
          <w:rStyle w:val="StyleUnderline"/>
        </w:rPr>
        <w:t xml:space="preserve"> </w:t>
      </w:r>
      <w:r w:rsidRPr="00D12C96">
        <w:rPr>
          <w:rStyle w:val="Emphasis"/>
        </w:rPr>
        <w:t>possible</w:t>
      </w:r>
      <w:r w:rsidRPr="00EC7941">
        <w:rPr>
          <w:sz w:val="14"/>
        </w:rPr>
        <w:t xml:space="preserve">, </w:t>
      </w:r>
      <w:r w:rsidRPr="00D12C96">
        <w:rPr>
          <w:rStyle w:val="StyleUnderline"/>
        </w:rPr>
        <w:t xml:space="preserve">even </w:t>
      </w:r>
      <w:r w:rsidRPr="00371965">
        <w:rPr>
          <w:rStyle w:val="Emphasis"/>
          <w:highlight w:val="cyan"/>
        </w:rPr>
        <w:t>achievable</w:t>
      </w:r>
      <w:r w:rsidRPr="00EC7941">
        <w:rPr>
          <w:sz w:val="14"/>
        </w:rPr>
        <w:t xml:space="preserve">, </w:t>
      </w:r>
      <w:r w:rsidRPr="00D12C96">
        <w:rPr>
          <w:rStyle w:val="StyleUnderline"/>
        </w:rPr>
        <w:t>in our lifetime</w:t>
      </w:r>
      <w:r w:rsidRPr="00EC7941">
        <w:rPr>
          <w:sz w:val="14"/>
        </w:rPr>
        <w:t xml:space="preserve">. And </w:t>
      </w:r>
      <w:r w:rsidRPr="00371965">
        <w:rPr>
          <w:rStyle w:val="StyleUnderline"/>
          <w:highlight w:val="cyan"/>
        </w:rPr>
        <w:t>Black women’s stories became</w:t>
      </w:r>
      <w:r w:rsidRPr="00EC7941">
        <w:rPr>
          <w:sz w:val="14"/>
        </w:rPr>
        <w:t xml:space="preserve">, if only for a moment, </w:t>
      </w:r>
      <w:r w:rsidRPr="00371965">
        <w:rPr>
          <w:rStyle w:val="Emphasis"/>
          <w:highlight w:val="cyan"/>
        </w:rPr>
        <w:t>universal</w:t>
      </w:r>
      <w:r w:rsidRPr="00EC7941">
        <w:rPr>
          <w:sz w:val="14"/>
        </w:rPr>
        <w:t xml:space="preserve">, </w:t>
      </w:r>
      <w:r w:rsidRPr="00371965">
        <w:rPr>
          <w:rStyle w:val="StyleUnderline"/>
          <w:highlight w:val="cyan"/>
        </w:rPr>
        <w:t xml:space="preserve">taking on </w:t>
      </w:r>
      <w:r w:rsidRPr="00371965">
        <w:rPr>
          <w:rStyle w:val="Emphasis"/>
          <w:highlight w:val="cyan"/>
        </w:rPr>
        <w:t>resonance</w:t>
      </w:r>
      <w:r w:rsidRPr="00D12C96">
        <w:rPr>
          <w:rStyle w:val="StyleUnderline"/>
        </w:rPr>
        <w:t xml:space="preserve"> on a scale </w:t>
      </w:r>
      <w:r w:rsidRPr="00D12C96">
        <w:rPr>
          <w:rStyle w:val="Emphasis"/>
        </w:rPr>
        <w:t>unimaginable</w:t>
      </w:r>
      <w:r w:rsidRPr="00D12C96">
        <w:rPr>
          <w:rStyle w:val="StyleUnderline"/>
        </w:rPr>
        <w:t xml:space="preserve"> just a year earlier</w:t>
      </w:r>
      <w:r w:rsidRPr="00EC7941">
        <w:rPr>
          <w:sz w:val="14"/>
        </w:rPr>
        <w:t xml:space="preserve">. </w:t>
      </w:r>
      <w:r w:rsidRPr="00D12C96">
        <w:rPr>
          <w:rStyle w:val="StyleUnderline"/>
        </w:rPr>
        <w:t>Narratives centering Black women’s experiences</w:t>
      </w:r>
      <w:r w:rsidRPr="00EC7941">
        <w:rPr>
          <w:sz w:val="14"/>
        </w:rPr>
        <w:t xml:space="preserve">, their joys as well as their traumas, </w:t>
      </w:r>
      <w:r w:rsidRPr="00D12C96">
        <w:rPr>
          <w:rStyle w:val="StyleUnderline"/>
        </w:rPr>
        <w:t xml:space="preserve">became part of the </w:t>
      </w:r>
      <w:r w:rsidRPr="00460F80">
        <w:rPr>
          <w:rStyle w:val="Emphasis"/>
        </w:rPr>
        <w:t>national discourse</w:t>
      </w:r>
      <w:r w:rsidRPr="00EC7941">
        <w:rPr>
          <w:sz w:val="14"/>
        </w:rPr>
        <w:t xml:space="preserve">. Suddenly, </w:t>
      </w:r>
      <w:r w:rsidRPr="00D12C96">
        <w:rPr>
          <w:rStyle w:val="StyleUnderline"/>
        </w:rPr>
        <w:t>Americans proclaimed the names of martyrs killed by unjustified police violence</w:t>
      </w:r>
      <w:r w:rsidRPr="00EC7941">
        <w:rPr>
          <w:sz w:val="14"/>
        </w:rPr>
        <w:t xml:space="preserve">, </w:t>
      </w:r>
      <w:r w:rsidRPr="00D12C96">
        <w:rPr>
          <w:rStyle w:val="StyleUnderline"/>
        </w:rPr>
        <w:t xml:space="preserve">such as </w:t>
      </w:r>
      <w:r w:rsidRPr="00D12C96">
        <w:rPr>
          <w:rStyle w:val="Emphasis"/>
        </w:rPr>
        <w:t>Breonna Taylor</w:t>
      </w:r>
      <w:r w:rsidRPr="00EC7941">
        <w:rPr>
          <w:sz w:val="14"/>
        </w:rPr>
        <w:t xml:space="preserve">. </w:t>
      </w:r>
      <w:r w:rsidRPr="0071433B">
        <w:rPr>
          <w:rStyle w:val="StyleUnderline"/>
        </w:rPr>
        <w:t>They reckoned with evidence indicating that young Black girls are</w:t>
      </w:r>
      <w:r w:rsidRPr="00EC7941">
        <w:rPr>
          <w:sz w:val="14"/>
        </w:rPr>
        <w:t xml:space="preserve"> punished, policed, and </w:t>
      </w:r>
      <w:r w:rsidRPr="00460F80">
        <w:rPr>
          <w:rStyle w:val="Emphasis"/>
        </w:rPr>
        <w:t>marginalized</w:t>
      </w:r>
      <w:r w:rsidRPr="0071433B">
        <w:rPr>
          <w:rStyle w:val="StyleUnderline"/>
        </w:rPr>
        <w:t xml:space="preserve"> in public schools</w:t>
      </w:r>
      <w:r w:rsidRPr="00EC7941">
        <w:rPr>
          <w:sz w:val="14"/>
        </w:rPr>
        <w:t>. In 2020, parts of the American past usually disregarded and abandoned collapsed in on a nation that had long been unaware of the extent of the problem and unprepared to do the hard work required to build and sustain multiracial democracy. Fortunately for America, Black women were prepared to do that work— the work of building the “Beloved Community”—through the same models of grassroots collective leadership that Black women like my mother had embraced for generations, and that now appeared as a guiding light to a country plunged into the shadows of racial discord. Even as one version of the story America had told itself for centuries was shattered, Black women introduced another, more powerful narrative that could possibly suture our wounded souls.4</w:t>
      </w:r>
    </w:p>
    <w:p w14:paraId="006402F6" w14:textId="77777777" w:rsidR="007C50A3" w:rsidRPr="00EC7941" w:rsidRDefault="007C50A3" w:rsidP="007C50A3">
      <w:pPr>
        <w:rPr>
          <w:sz w:val="14"/>
        </w:rPr>
      </w:pPr>
      <w:r w:rsidRPr="00EC7941">
        <w:rPr>
          <w:sz w:val="14"/>
        </w:rPr>
        <w:t xml:space="preserve">Journalists, pundits, and even historians frequently compared the unfolding racial crisis of 2020 to 1968 and the aftermath of the King assassination. But starting the search for historical analogies a century earlier is more fruitful, because the First Reconstruction is the American origin story that refuses to go away.5 Even as generations of Black activism in support of citizenship and dignity came together in new ways in the face of new threats in 2020, one could see striking parallels between the present day and both the First and Second Reconstructions. Just as in the years after the Civil War, for example, 2020 changed the aesthetics of Black leadership from the ground up. As Black women crafted new stories of Black dignity and citizenship, they helped to expansively redefine what leadership means and how it looks. The Black women leaders in the age of Black Lives Matter told America a transformational story about itself. </w:t>
      </w:r>
      <w:r w:rsidRPr="0071433B">
        <w:rPr>
          <w:rStyle w:val="StyleUnderline"/>
        </w:rPr>
        <w:t xml:space="preserve">If Malcolm X rightly characterized the nation as a </w:t>
      </w:r>
      <w:r w:rsidRPr="0018482C">
        <w:rPr>
          <w:rStyle w:val="Emphasis"/>
        </w:rPr>
        <w:t>prison</w:t>
      </w:r>
      <w:r w:rsidRPr="0071433B">
        <w:rPr>
          <w:rStyle w:val="StyleUnderline"/>
        </w:rPr>
        <w:t xml:space="preserve"> for Black people</w:t>
      </w:r>
      <w:r w:rsidRPr="00EC7941">
        <w:rPr>
          <w:sz w:val="14"/>
        </w:rPr>
        <w:t xml:space="preserve">, </w:t>
      </w:r>
      <w:r w:rsidRPr="00371965">
        <w:rPr>
          <w:rStyle w:val="StyleUnderline"/>
          <w:highlight w:val="cyan"/>
        </w:rPr>
        <w:t>Black women organizers</w:t>
      </w:r>
      <w:r w:rsidRPr="00EC7941">
        <w:rPr>
          <w:sz w:val="14"/>
        </w:rPr>
        <w:t xml:space="preserve">, strategists, activists, and thought leaders </w:t>
      </w:r>
      <w:r w:rsidRPr="00371965">
        <w:rPr>
          <w:rStyle w:val="StyleUnderline"/>
          <w:highlight w:val="cyan"/>
        </w:rPr>
        <w:t>offered</w:t>
      </w:r>
      <w:r w:rsidRPr="0071433B">
        <w:rPr>
          <w:rStyle w:val="StyleUnderline"/>
        </w:rPr>
        <w:t xml:space="preserve"> tools of both </w:t>
      </w:r>
      <w:r w:rsidRPr="0018482C">
        <w:rPr>
          <w:rStyle w:val="Emphasis"/>
        </w:rPr>
        <w:t>decarceration</w:t>
      </w:r>
      <w:r w:rsidRPr="0071433B">
        <w:rPr>
          <w:rStyle w:val="StyleUnderline"/>
        </w:rPr>
        <w:t xml:space="preserve"> and </w:t>
      </w:r>
      <w:r w:rsidRPr="0018482C">
        <w:rPr>
          <w:rStyle w:val="Emphasis"/>
        </w:rPr>
        <w:t>liberation</w:t>
      </w:r>
      <w:r w:rsidRPr="00EC7941">
        <w:rPr>
          <w:sz w:val="14"/>
        </w:rPr>
        <w:t xml:space="preserve">. </w:t>
      </w:r>
      <w:r w:rsidRPr="0071433B">
        <w:rPr>
          <w:rStyle w:val="StyleUnderline"/>
        </w:rPr>
        <w:t>The most exhilarating aspect of Black women’s leadership</w:t>
      </w:r>
      <w:r w:rsidRPr="00EC7941">
        <w:rPr>
          <w:sz w:val="14"/>
        </w:rPr>
        <w:t xml:space="preserve">, for me, </w:t>
      </w:r>
      <w:r w:rsidRPr="0071433B">
        <w:rPr>
          <w:rStyle w:val="StyleUnderline"/>
        </w:rPr>
        <w:t xml:space="preserve">proved to be its </w:t>
      </w:r>
      <w:r w:rsidRPr="00371965">
        <w:rPr>
          <w:rStyle w:val="Emphasis"/>
          <w:highlight w:val="cyan"/>
        </w:rPr>
        <w:t>radical racial optimism</w:t>
      </w:r>
      <w:r w:rsidRPr="0071433B">
        <w:rPr>
          <w:rStyle w:val="StyleUnderline"/>
        </w:rPr>
        <w:t xml:space="preserve"> in the face of withering assaults</w:t>
      </w:r>
      <w:r w:rsidRPr="00EC7941">
        <w:rPr>
          <w:sz w:val="14"/>
        </w:rPr>
        <w:t xml:space="preserve"> against our collective humanity. These leaders found hope in sharing stories of resilience in the face of violence, of speaking truth to power while resisting shame, of searching for physical and spiritual wellness and healing in the fertile political gardens of generations past.</w:t>
      </w:r>
    </w:p>
    <w:p w14:paraId="17D250FD" w14:textId="77777777" w:rsidR="007C50A3" w:rsidRPr="00EC7941" w:rsidRDefault="007C50A3" w:rsidP="007C50A3">
      <w:pPr>
        <w:rPr>
          <w:sz w:val="14"/>
        </w:rPr>
      </w:pPr>
      <w:r w:rsidRPr="00EC7941">
        <w:rPr>
          <w:sz w:val="14"/>
        </w:rPr>
        <w:t>The women of Black Lives Matter imagined a world where their stories were considered universal: where they were American stories. They told us about the thousands of school suspensions on the road to juvenile facilities, the hazards of domestic and partner violence, the sexual trafficking of Black girls, the violence against trans women, and the unspoken police brutality that had led to the #SayHerName campaign. Meanwhile, Black women’s emergence as the most reliable Democratic Party voters told another story, one too often narrated only from above, about the power, ambition, and strength of grassroots Black women’s civic and political vision. The storytellers mattered just as much as the story they told.6</w:t>
      </w:r>
    </w:p>
    <w:p w14:paraId="7A79C789" w14:textId="77777777" w:rsidR="007C50A3" w:rsidRPr="00EC7941" w:rsidRDefault="007C50A3" w:rsidP="007C50A3">
      <w:pPr>
        <w:rPr>
          <w:sz w:val="14"/>
        </w:rPr>
      </w:pPr>
      <w:r w:rsidRPr="00EC7941">
        <w:rPr>
          <w:sz w:val="14"/>
        </w:rPr>
        <w:t xml:space="preserve">The COVID-19 pandemic and the racial justice uprisings in 2020 America recalled biblical depictions of God’s wrath taking the form of pestilence, famine, and despair. The Book of Exodus—featuring the most famous of these depictions—resonates powerfully within Black religious, political, and cultural traditions. The story of the Israelites fleeing slavery’s bondage in Egypt for the land of Canaan, promised to them by God through the prophet Moses, fueled the freedom dreams of enslaved Black people. During the First Reconstruction, in the wake of racial terror, violence, and cruelty, </w:t>
      </w:r>
      <w:r>
        <w:rPr>
          <w:sz w:val="14"/>
        </w:rPr>
        <w:t>[Black people]</w:t>
      </w:r>
      <w:r w:rsidRPr="00EC7941">
        <w:rPr>
          <w:sz w:val="14"/>
        </w:rPr>
        <w:t xml:space="preserve"> migrated west to presumably more forgiving territories and states. Black nationalists, pan-Africanists, and a range of other Black political actors debated the ideas about nation-building, migration, and escape to a new land that Exodus evoked.</w:t>
      </w:r>
    </w:p>
    <w:p w14:paraId="2CE8C1DF" w14:textId="77777777" w:rsidR="007C50A3" w:rsidRPr="00EC7941" w:rsidRDefault="007C50A3" w:rsidP="007C50A3">
      <w:pPr>
        <w:rPr>
          <w:sz w:val="14"/>
        </w:rPr>
      </w:pPr>
      <w:r w:rsidRPr="00EC7941">
        <w:rPr>
          <w:sz w:val="14"/>
        </w:rPr>
        <w:t>Later, in the Great Migrations that began after World War I and lasted into the late 1960s, millions of Black folk moved from the South into the North and West, injecting southern Black culture into the political veins of the entire nation. These demographic changes paved the way for a national American cultural milieu forever indebted to the genius of Black folk. The civil rights and Black Power eras sought to turn the idea of Exodus inside out, pursuing a future where America itself was reimagined as a welcoming space for Black communities, a new “promised land” of Black citizenship and dignity.</w:t>
      </w:r>
    </w:p>
    <w:p w14:paraId="786251AA" w14:textId="77777777" w:rsidR="007C50A3" w:rsidRPr="00EC7941" w:rsidRDefault="007C50A3" w:rsidP="007C50A3">
      <w:pPr>
        <w:rPr>
          <w:sz w:val="14"/>
        </w:rPr>
      </w:pPr>
      <w:r w:rsidRPr="00EC7941">
        <w:rPr>
          <w:sz w:val="14"/>
        </w:rPr>
        <w:t>Black activists also renewed a historical interest in an African continent undergoing rapid decolonization, traveling to African nations and collaborating with their leaders and citizens. In the Black Power era, Du Boisian “double consciousness” became synthesized within a holistic Black identity. The African diaspora provided inspiration and ballast for reimagining the Black past, present, and future. Malcolm X became one of the avatars of this Black Nationalist vision of Exodus when he spent time in Africa during his last year; his quest was to pick up the continent’s revolutionary fire and return it, like Prometheus, to the domestic arena of civil rights struggles. And Martin Luther King Jr.’s prophetic role in the civil rights movement made him a modern-day analogue to Moses as well, a spiritual and moral leader who, as he suggested in his final speech, had “seen the promised land,” even though he might not reach it.7</w:t>
      </w:r>
    </w:p>
    <w:p w14:paraId="6EE3D5CD" w14:textId="77777777" w:rsidR="007C50A3" w:rsidRPr="00EC7941" w:rsidRDefault="007C50A3" w:rsidP="007C50A3">
      <w:pPr>
        <w:rPr>
          <w:sz w:val="14"/>
        </w:rPr>
      </w:pPr>
      <w:r w:rsidRPr="00EC7941">
        <w:rPr>
          <w:sz w:val="14"/>
        </w:rPr>
        <w:t>The idea of Exodus again came to the fore in 2020 against the backdrop of a national racial justice movement that drew perhaps more than twenty-five million people into the streets.8 Exodus is a story of flight and a reckoning with evil. Both occurred in America during 2020. The flight took place metaphorically, in the form of America’s potential departure—its deliverance at last—from its history of comfort with the death of Black people, whether from brutality or hardship, and its arrival to the borders of a new era where it could start the process of becoming a new nation: the one that our ancestors dreamed of, hoped for, and fervently struggled to attain. This reckoning played out in violent struggles over whose narratives would shape the public interpretation of America’s past and present, over institutional resources, and over political power, even as the nation seemed to begin that process of transformation before our very eyes.</w:t>
      </w:r>
    </w:p>
    <w:p w14:paraId="358DFACE" w14:textId="77777777" w:rsidR="007C50A3" w:rsidRPr="00EC7941" w:rsidRDefault="007C50A3" w:rsidP="007C50A3">
      <w:pPr>
        <w:rPr>
          <w:sz w:val="14"/>
        </w:rPr>
      </w:pPr>
      <w:r w:rsidRPr="00EC7941">
        <w:rPr>
          <w:sz w:val="14"/>
        </w:rPr>
        <w:t xml:space="preserve">As protesters gathered the day after George Floyd’s murder, first in Minneapolis and then in dozens of other cities, something changed. </w:t>
      </w:r>
      <w:r w:rsidRPr="00371965">
        <w:rPr>
          <w:rStyle w:val="StyleUnderline"/>
          <w:highlight w:val="cyan"/>
        </w:rPr>
        <w:t>Demonstrations organized and inspired</w:t>
      </w:r>
      <w:r w:rsidRPr="00EC7941">
        <w:rPr>
          <w:sz w:val="14"/>
        </w:rPr>
        <w:t xml:space="preserve"> not by charismatic male leaders but instead </w:t>
      </w:r>
      <w:r w:rsidRPr="00371965">
        <w:rPr>
          <w:rStyle w:val="StyleUnderline"/>
          <w:highlight w:val="cyan"/>
        </w:rPr>
        <w:t>by Queer</w:t>
      </w:r>
      <w:r w:rsidRPr="00EC7941">
        <w:rPr>
          <w:sz w:val="14"/>
        </w:rPr>
        <w:t xml:space="preserve">, </w:t>
      </w:r>
      <w:r w:rsidRPr="00371965">
        <w:rPr>
          <w:rStyle w:val="StyleUnderline"/>
          <w:highlight w:val="cyan"/>
        </w:rPr>
        <w:t>feminist</w:t>
      </w:r>
      <w:r w:rsidRPr="00EC7941">
        <w:rPr>
          <w:sz w:val="14"/>
        </w:rPr>
        <w:t xml:space="preserve">, </w:t>
      </w:r>
      <w:r w:rsidRPr="00371965">
        <w:rPr>
          <w:rStyle w:val="StyleUnderline"/>
          <w:highlight w:val="cyan"/>
        </w:rPr>
        <w:t>and radical Black women</w:t>
      </w:r>
      <w:r w:rsidRPr="005E7E55">
        <w:rPr>
          <w:rStyle w:val="StyleUnderline"/>
        </w:rPr>
        <w:t xml:space="preserve"> inspired a</w:t>
      </w:r>
      <w:r w:rsidRPr="00EC7941">
        <w:rPr>
          <w:sz w:val="14"/>
        </w:rPr>
        <w:t xml:space="preserve"> large, multiracial, and multigenerational </w:t>
      </w:r>
      <w:r w:rsidRPr="005E7E55">
        <w:rPr>
          <w:rStyle w:val="StyleUnderline"/>
        </w:rPr>
        <w:t xml:space="preserve">movement that sought not to </w:t>
      </w:r>
      <w:r w:rsidRPr="0018482C">
        <w:rPr>
          <w:rStyle w:val="Emphasis"/>
        </w:rPr>
        <w:t>escape</w:t>
      </w:r>
      <w:r w:rsidRPr="005E7E55">
        <w:rPr>
          <w:rStyle w:val="StyleUnderline"/>
        </w:rPr>
        <w:t xml:space="preserve"> the nation but instead to </w:t>
      </w:r>
      <w:r w:rsidRPr="0018482C">
        <w:rPr>
          <w:rStyle w:val="Emphasis"/>
        </w:rPr>
        <w:t>remake</w:t>
      </w:r>
      <w:r w:rsidRPr="005E7E55">
        <w:rPr>
          <w:rStyle w:val="StyleUnderline"/>
        </w:rPr>
        <w:t xml:space="preserve"> it</w:t>
      </w:r>
      <w:r w:rsidRPr="00EC7941">
        <w:rPr>
          <w:sz w:val="14"/>
        </w:rPr>
        <w:t xml:space="preserve"> from root to stem. More than ever before, large numbers of whites were taking to the streets, too, perhaps inspired by a combination of outrage over Floyd’s death, political awareness raised by Black Lives Matter protests since 2013, and exhilaration over the easing of shelter-in-place orders brought on by the pandemic. </w:t>
      </w:r>
      <w:r w:rsidRPr="005E7E55">
        <w:rPr>
          <w:rStyle w:val="StyleUnderline"/>
        </w:rPr>
        <w:t xml:space="preserve">In their </w:t>
      </w:r>
      <w:r w:rsidRPr="0018482C">
        <w:rPr>
          <w:rStyle w:val="Emphasis"/>
        </w:rPr>
        <w:t>number</w:t>
      </w:r>
      <w:r w:rsidRPr="005E7E55">
        <w:rPr>
          <w:rStyle w:val="StyleUnderline"/>
        </w:rPr>
        <w:t xml:space="preserve"> and their </w:t>
      </w:r>
      <w:r w:rsidRPr="0018482C">
        <w:rPr>
          <w:rStyle w:val="Emphasis"/>
        </w:rPr>
        <w:t>size</w:t>
      </w:r>
      <w:r w:rsidRPr="00EC7941">
        <w:rPr>
          <w:sz w:val="14"/>
        </w:rPr>
        <w:t xml:space="preserve">, </w:t>
      </w:r>
      <w:r w:rsidRPr="005E7E55">
        <w:rPr>
          <w:rStyle w:val="StyleUnderline"/>
        </w:rPr>
        <w:t xml:space="preserve">the demonstrations soon </w:t>
      </w:r>
      <w:r w:rsidRPr="00371965">
        <w:rPr>
          <w:rStyle w:val="Emphasis"/>
          <w:highlight w:val="cyan"/>
        </w:rPr>
        <w:t>surpassed</w:t>
      </w:r>
      <w:r w:rsidRPr="00371965">
        <w:rPr>
          <w:rStyle w:val="StyleUnderline"/>
          <w:highlight w:val="cyan"/>
        </w:rPr>
        <w:t xml:space="preserve"> </w:t>
      </w:r>
      <w:r w:rsidRPr="00371965">
        <w:rPr>
          <w:rStyle w:val="StyleUnderline"/>
        </w:rPr>
        <w:t>the high tide of</w:t>
      </w:r>
      <w:r w:rsidRPr="005E7E55">
        <w:rPr>
          <w:rStyle w:val="StyleUnderline"/>
        </w:rPr>
        <w:t xml:space="preserve"> </w:t>
      </w:r>
      <w:r w:rsidRPr="00371965">
        <w:rPr>
          <w:rStyle w:val="StyleUnderline"/>
          <w:highlight w:val="cyan"/>
        </w:rPr>
        <w:t>the civil rights movement</w:t>
      </w:r>
      <w:r w:rsidRPr="005E7E55">
        <w:rPr>
          <w:rStyle w:val="StyleUnderline"/>
        </w:rPr>
        <w:t>’s heroic period</w:t>
      </w:r>
      <w:r w:rsidRPr="00EC7941">
        <w:rPr>
          <w:sz w:val="14"/>
        </w:rPr>
        <w:t>. And police violence against demonstrators was just as extensive.9</w:t>
      </w:r>
    </w:p>
    <w:p w14:paraId="22DB88E1" w14:textId="77777777" w:rsidR="007C50A3" w:rsidRPr="00EC7941" w:rsidRDefault="007C50A3" w:rsidP="007C50A3">
      <w:pPr>
        <w:rPr>
          <w:sz w:val="14"/>
        </w:rPr>
      </w:pPr>
      <w:r w:rsidRPr="00EC7941">
        <w:rPr>
          <w:sz w:val="14"/>
        </w:rPr>
        <w:t>A winter of discontent featuring a deadly pandemic, mass unemployment, and Black suffering became a revolutionary moment of biblical reckoning that witnessed the largest multiracial demonstrations promoting Black dignity in history. Many observers compared the protests—and the violence—to 1968, when 125 American cities burned in mourning, grief, and anger in the wake of Martin Luther King Jr.’s assassination.</w:t>
      </w:r>
    </w:p>
    <w:p w14:paraId="5B1EE39F" w14:textId="77777777" w:rsidR="007C50A3" w:rsidRPr="00EC7941" w:rsidRDefault="007C50A3" w:rsidP="007C50A3">
      <w:pPr>
        <w:rPr>
          <w:sz w:val="14"/>
        </w:rPr>
      </w:pPr>
      <w:r w:rsidRPr="00EC7941">
        <w:rPr>
          <w:sz w:val="14"/>
        </w:rPr>
        <w:t>To be sure, there were certain parallels. King’s death marked a tipping point in American racial politics, as did Floyd’s. But 1968 also marked the denouement of America’s Second Reconstruction. Shortly before King’s murder, the Kerner Commission Report, published in March 1968, provided a sober analysis of the roots of that era’s racial and political unrest, and particularly the 1967 uprisings in Newark and Detroit. Commissioned by President Johnson, the report diagnosed America’s urban crisis as being rooted in structures of white supremacy, institutional racism, violence, and economic injustice, which together formed a feedback loop of unrelenting tragedy. The Kerner Commission became a best-seller and an unheeded warning; it offered the nation a path forward to the multiracial democracy that had been delayed since Reconstruction, but its prescient distillation of the structural violence targeting Black communities was destined to become an artifact of history—though one ready to be taken up by a new generation during the Third Reconstruction.10</w:t>
      </w:r>
    </w:p>
    <w:p w14:paraId="4B0F3A54" w14:textId="77777777" w:rsidR="007C50A3" w:rsidRPr="00EC7941" w:rsidRDefault="007C50A3" w:rsidP="007C50A3">
      <w:pPr>
        <w:rPr>
          <w:sz w:val="14"/>
        </w:rPr>
      </w:pPr>
      <w:r w:rsidRPr="00EC7941">
        <w:rPr>
          <w:sz w:val="14"/>
        </w:rPr>
        <w:t>There were good reasons that the fires this time prompted comparisons to 1968. But at the time of his assassination and the uprisings in its wake, King was a Nobel Prize–winning social justice movement leader, the American Apostle of nonviolence, and the most famous and celebrated Black leader of the era. George Floyd was not, and it is precisely this anonymity that made the uprisings in his memory unique. Compared to King’s assassination, Floyd’s death moved larger numbers of white Americans to acknowledge systemic racism and the existence of white supremacy. The role of Black women and their allies at the forefront of the Black Lives Matter movement in shaping public consciousness and policy debates over the preceding seven years had been behind this. They had done the work beforehand, helping to influence the way in which Floyd’s death was understood and perceived, and especially how it was part of a larger tapestry of structural violence and historical racism against Black bodies.11</w:t>
      </w:r>
    </w:p>
    <w:p w14:paraId="223D941D" w14:textId="77777777" w:rsidR="007C50A3" w:rsidRPr="00EC7941" w:rsidRDefault="007C50A3" w:rsidP="007C50A3">
      <w:pPr>
        <w:rPr>
          <w:sz w:val="14"/>
        </w:rPr>
      </w:pPr>
      <w:r w:rsidRPr="00EC7941">
        <w:rPr>
          <w:sz w:val="14"/>
        </w:rPr>
        <w:t>By June 2020, demonstrations in support of Black dignity had spread to more than two thousand cities, including dozens where the populations were more than 95 percent white. Thousands gathered in predominantly white states such as Utah and Oregon. Hundreds of thousands of protesters swelled into millions who marched across bridges, flooded downtown city centers, and swarmed rural hamlets and small towns calling for an end to structural racism, violence, police brutality, and white supremacy. “Black Lives Matter” signs were accompanied by messages to defund the police, eliminate white privilege, and end racial injustice and economic inequality through radical policy proposals that the Movement for Black Lives had developed and promoted over the previous seven years. Black equality as the beating heart of American democracy proved to be the central message behind the largest social justice mobilization in American history.12</w:t>
      </w:r>
    </w:p>
    <w:p w14:paraId="2F67F015" w14:textId="77777777" w:rsidR="007C50A3" w:rsidRPr="00EC7941" w:rsidRDefault="007C50A3" w:rsidP="007C50A3">
      <w:pPr>
        <w:rPr>
          <w:sz w:val="14"/>
        </w:rPr>
      </w:pPr>
      <w:r w:rsidRPr="00EC7941">
        <w:rPr>
          <w:sz w:val="14"/>
        </w:rPr>
        <w:t>The vision that animated this mobilization was a deeply reconstructionist one. That is, it sought to reimagine America as a multiracial democracy through the kind of bold policy advocacy rooted in Reconstruction-era Black politics. In 2020, this reconstructionist vision included calling out the Lost Cause—the redemptionist view of America that has thrived, even during moments of racial progress and the two previous eras of Reconstruction—as a phenomenon that needed to be acknowledged, confronted, and then eradicated. This new era of protest recognized the Trump presidency and the MAGA movement as symptoms of a larger national illness, a disorder deeply embedded in a history of racial injustice that touches every facet of American life and its scarred institutions, policies, and politics in ways that both transcended ideology and amplified partisan political divides. And for several months, support of Black Lives Matter as a group, concept, and movement grew nationally—even as the forces of redemption began to muster a counterassault.13</w:t>
      </w:r>
    </w:p>
    <w:p w14:paraId="41721D69" w14:textId="77777777" w:rsidR="007C50A3" w:rsidRPr="00EC7941" w:rsidRDefault="007C50A3" w:rsidP="007C50A3">
      <w:pPr>
        <w:rPr>
          <w:sz w:val="14"/>
        </w:rPr>
      </w:pPr>
      <w:r w:rsidRPr="00EC7941">
        <w:rPr>
          <w:sz w:val="14"/>
        </w:rPr>
        <w:t>All the while, BLM marked a changing of the guard within Black leadership. America’s election of Barack Obama could be seen as the pinnacle of a vision of Black politics that viewed citizenship as something defined by middle-class, upwardly mobile, elite strivers.14</w:t>
      </w:r>
    </w:p>
    <w:p w14:paraId="51DF1F6F" w14:textId="77777777" w:rsidR="007C50A3" w:rsidRPr="00EC7941" w:rsidRDefault="007C50A3" w:rsidP="007C50A3">
      <w:pPr>
        <w:rPr>
          <w:sz w:val="14"/>
        </w:rPr>
      </w:pPr>
      <w:r w:rsidRPr="00EC7941">
        <w:rPr>
          <w:sz w:val="14"/>
        </w:rPr>
        <w:t xml:space="preserve">The killing of George Floyd telescoped 150 years of American history into just over nine minutes of grueling footage. Thousands of grassroots activists and hundreds of nonprofits, community organizers, and young strategists were prepared for the moment. Many of them had come of age within a dizzying political milieu, one featuring a Black president but where police killings of unarmed Black people were increasing in visibility. Groups like the Movement for Black Lives—a coalition of political, legal, and </w:t>
      </w:r>
      <w:r w:rsidRPr="00E963A7">
        <w:rPr>
          <w:rStyle w:val="StyleUnderline"/>
        </w:rPr>
        <w:t xml:space="preserve">grassroots organizations seeking to make </w:t>
      </w:r>
      <w:r w:rsidRPr="00E70285">
        <w:rPr>
          <w:rStyle w:val="Emphasis"/>
        </w:rPr>
        <w:t>transformational changes</w:t>
      </w:r>
      <w:r w:rsidRPr="00EC7941">
        <w:rPr>
          <w:sz w:val="14"/>
        </w:rPr>
        <w:t xml:space="preserve"> in the criminal justice system, </w:t>
      </w:r>
      <w:r w:rsidRPr="00E963A7">
        <w:rPr>
          <w:rStyle w:val="StyleUnderline"/>
        </w:rPr>
        <w:t xml:space="preserve">and armed with </w:t>
      </w:r>
      <w:r w:rsidRPr="00E70285">
        <w:rPr>
          <w:rStyle w:val="Emphasis"/>
        </w:rPr>
        <w:t>detailed</w:t>
      </w:r>
      <w:r w:rsidRPr="00EC7941">
        <w:rPr>
          <w:sz w:val="14"/>
        </w:rPr>
        <w:t xml:space="preserve">, </w:t>
      </w:r>
      <w:r w:rsidRPr="00E70285">
        <w:rPr>
          <w:rStyle w:val="Emphasis"/>
        </w:rPr>
        <w:t>transformative policy initiatives</w:t>
      </w:r>
      <w:r w:rsidRPr="00EC7941">
        <w:rPr>
          <w:sz w:val="14"/>
        </w:rPr>
        <w:t>—</w:t>
      </w:r>
      <w:r w:rsidRPr="00E963A7">
        <w:rPr>
          <w:rStyle w:val="StyleUnderline"/>
        </w:rPr>
        <w:t>entered the national debate</w:t>
      </w:r>
      <w:r w:rsidRPr="00EC7941">
        <w:rPr>
          <w:sz w:val="14"/>
        </w:rPr>
        <w:t xml:space="preserve"> over police brutality and mass incarceration </w:t>
      </w:r>
      <w:r w:rsidRPr="00E963A7">
        <w:rPr>
          <w:rStyle w:val="StyleUnderline"/>
        </w:rPr>
        <w:t xml:space="preserve">in </w:t>
      </w:r>
      <w:r w:rsidRPr="00E70285">
        <w:rPr>
          <w:rStyle w:val="Emphasis"/>
        </w:rPr>
        <w:t>new</w:t>
      </w:r>
      <w:r w:rsidRPr="00E963A7">
        <w:rPr>
          <w:rStyle w:val="StyleUnderline"/>
        </w:rPr>
        <w:t xml:space="preserve"> and </w:t>
      </w:r>
      <w:r w:rsidRPr="00E70285">
        <w:rPr>
          <w:rStyle w:val="Emphasis"/>
        </w:rPr>
        <w:t>impactful</w:t>
      </w:r>
      <w:r w:rsidRPr="00E963A7">
        <w:rPr>
          <w:rStyle w:val="StyleUnderline"/>
        </w:rPr>
        <w:t xml:space="preserve"> ways</w:t>
      </w:r>
      <w:r w:rsidRPr="00EC7941">
        <w:rPr>
          <w:sz w:val="14"/>
        </w:rPr>
        <w:t>. Just as important, they stood ready with a radical new reconstructionist outlook.</w:t>
      </w:r>
    </w:p>
    <w:p w14:paraId="77C5BA71" w14:textId="77777777" w:rsidR="007C50A3" w:rsidRPr="00EC7941" w:rsidRDefault="007C50A3" w:rsidP="007C50A3">
      <w:pPr>
        <w:rPr>
          <w:sz w:val="14"/>
        </w:rPr>
      </w:pPr>
      <w:r w:rsidRPr="00EC7941">
        <w:rPr>
          <w:sz w:val="14"/>
        </w:rPr>
        <w:t xml:space="preserve">The face of Black politics in 2020 moved forward while looking back. It was as if the radical spirit of Ida B. Wells had laid hands on the entire nation, moving the plight of Black bodies from the margins of American political life to its very center. Reconstruction’s aspirational legacy of multiracial democracy suddenly gripped large parts of America’s democratic imagination, culminating in November in Joe Biden’s presidential election in perhaps the most racially charged campaign in American history. And as the year wore on, </w:t>
      </w:r>
      <w:r w:rsidRPr="00E003C6">
        <w:rPr>
          <w:rStyle w:val="StyleUnderline"/>
        </w:rPr>
        <w:t xml:space="preserve">Black women </w:t>
      </w:r>
      <w:r w:rsidRPr="00E003C6">
        <w:rPr>
          <w:rStyle w:val="Emphasis"/>
        </w:rPr>
        <w:t>saved democracy</w:t>
      </w:r>
      <w:r w:rsidRPr="00E003C6">
        <w:rPr>
          <w:rStyle w:val="StyleUnderline"/>
        </w:rPr>
        <w:t xml:space="preserve"> through storytelling that simultaneously </w:t>
      </w:r>
      <w:r w:rsidRPr="00E70285">
        <w:rPr>
          <w:rStyle w:val="Emphasis"/>
        </w:rPr>
        <w:t>critiqued</w:t>
      </w:r>
      <w:r w:rsidRPr="00E003C6">
        <w:rPr>
          <w:rStyle w:val="StyleUnderline"/>
        </w:rPr>
        <w:t xml:space="preserve"> and </w:t>
      </w:r>
      <w:r w:rsidRPr="00E70285">
        <w:rPr>
          <w:rStyle w:val="Emphasis"/>
        </w:rPr>
        <w:t>created</w:t>
      </w:r>
      <w:r w:rsidRPr="00EC7941">
        <w:rPr>
          <w:sz w:val="14"/>
        </w:rPr>
        <w:t xml:space="preserve">. They pointed to long-forgotten wounds as well as newly festering ones, and </w:t>
      </w:r>
      <w:r w:rsidRPr="00E003C6">
        <w:rPr>
          <w:rStyle w:val="StyleUnderline"/>
        </w:rPr>
        <w:t xml:space="preserve">they exalted </w:t>
      </w:r>
      <w:r w:rsidRPr="00E70285">
        <w:rPr>
          <w:rStyle w:val="Emphasis"/>
        </w:rPr>
        <w:t>fugitive democratic spaces</w:t>
      </w:r>
      <w:r w:rsidRPr="00E003C6">
        <w:rPr>
          <w:rStyle w:val="StyleUnderline"/>
        </w:rPr>
        <w:t xml:space="preserve"> and </w:t>
      </w:r>
      <w:r w:rsidRPr="00E70285">
        <w:rPr>
          <w:rStyle w:val="Emphasis"/>
        </w:rPr>
        <w:t>places</w:t>
      </w:r>
      <w:r w:rsidRPr="00EC7941">
        <w:rPr>
          <w:sz w:val="14"/>
        </w:rPr>
        <w:t xml:space="preserve">, in the process </w:t>
      </w:r>
      <w:r w:rsidRPr="00E003C6">
        <w:rPr>
          <w:rStyle w:val="StyleUnderline"/>
        </w:rPr>
        <w:t>recasting models of Black leadership</w:t>
      </w:r>
      <w:r w:rsidRPr="00EC7941">
        <w:rPr>
          <w:sz w:val="14"/>
        </w:rPr>
        <w:t>.</w:t>
      </w:r>
    </w:p>
    <w:p w14:paraId="778E6813" w14:textId="77777777" w:rsidR="007C50A3" w:rsidRPr="00EC7941" w:rsidRDefault="007C50A3" w:rsidP="007C50A3">
      <w:pPr>
        <w:rPr>
          <w:sz w:val="14"/>
        </w:rPr>
      </w:pPr>
      <w:r w:rsidRPr="00EC7941">
        <w:rPr>
          <w:sz w:val="14"/>
        </w:rPr>
        <w:t>Ida B. Wells’s legacy cannot be overstated. A native of Holly Springs, Mississippi, she was born into slavery in 1862 and lived through the triumphs and tragedies of Reconstruction-era America. Her parents, Elizabeth and James Wells, a cook and a carpenter, were born into bondage in Virginia and Mississippi, respectively. They died of yellow fever when Ida was just sixteen. Holly Springs became a site of Civil War battles and later had a Freedmen’s Bureau headquarters, and Wells’s experiences there shaped her future advocacy of abolition democracy.</w:t>
      </w:r>
    </w:p>
    <w:p w14:paraId="2D3B97D1" w14:textId="77777777" w:rsidR="007C50A3" w:rsidRPr="00EC7941" w:rsidRDefault="007C50A3" w:rsidP="007C50A3">
      <w:pPr>
        <w:rPr>
          <w:sz w:val="14"/>
        </w:rPr>
      </w:pPr>
      <w:r w:rsidRPr="00EC7941">
        <w:rPr>
          <w:sz w:val="14"/>
        </w:rPr>
        <w:t>Wells had grown up surrounded by images of Black dignity. She had watched men and women march in support of the Republican Party– backed Loyal League, declarations of Black political power and citizenship in the face of white paternalism and the Ku Klux Klan’s murderous rage. From Holly Springs, she witnessed a world undergoing a profound, even miraculous transformation. White supporters of Black equality rose to the governorship of Mississippi, and forty Black men were elected to the state’s Reconstruction legislature. By 1873, Black men had served as the state’s superintendent of education, Speaker of the House, and secretary of state. Two Black men from the state, Hiram Revels and later Blanche K. Bruce, became US senators.15 Wells attended the first “colored” school in Holly Springs, and her father supported Reconstruction policies.</w:t>
      </w:r>
    </w:p>
    <w:p w14:paraId="623BEA97" w14:textId="77777777" w:rsidR="007C50A3" w:rsidRPr="00EC7941" w:rsidRDefault="007C50A3" w:rsidP="007C50A3">
      <w:pPr>
        <w:rPr>
          <w:sz w:val="14"/>
        </w:rPr>
      </w:pPr>
      <w:r w:rsidRPr="00EC7941">
        <w:rPr>
          <w:sz w:val="14"/>
        </w:rPr>
        <w:t>After her parents’ death, to take care of her six brothers and sisters, Wells abandoned her studies at Rust University to become a teacher. Two years later, in 1880, she moved with her two younger sisters to Memphis to live with her Aunt Fanny. There she discovered her vocational identity as a crusading journalist for racial justice and abolition democracy in support of Black dignity and citizenship. In 1883, she objected to an effort to remove her from the Ladies’ Car to the “Colored Section” of a train in Mississippi. She sued the railroad and won, her $500 award in damages making newspaper headlines, including some that she wrote herself. The 1892 lynching of three Black men in Memphis inspired Wells to launch what would come to be known as her “anti-lynching” campaign. This was in fact America’s first organized movement for criminal justice reform in the face of systemic anti-Black racism and violence.16</w:t>
      </w:r>
    </w:p>
    <w:p w14:paraId="2FA38F81" w14:textId="77777777" w:rsidR="007C50A3" w:rsidRPr="00EC7941" w:rsidRDefault="007C50A3" w:rsidP="007C50A3">
      <w:pPr>
        <w:rPr>
          <w:sz w:val="14"/>
        </w:rPr>
      </w:pPr>
      <w:r w:rsidRPr="00EC7941">
        <w:rPr>
          <w:sz w:val="14"/>
        </w:rPr>
        <w:t>In her anti-lynching campaign, Wells pioneered new forms of policy activism, investigative journalism, and social science research. She visited the sites of lynchings, made these scenes of unspeakable racial violence the focus of fact-finding missions, and shared the results with her increasing numbers of Black readers. Long before the founding of the NAACP and Black Lives Matter, Wells cataloged the brutality of her time for readers in such newspapers as Free Speech. “Eight Negroes lynched since last issue of Free Speech,” began one forensic accounting of racial terror. Her reportage spanned a wide geographical area, from Little Rock, Arkansas, to Anniston, Alabama, and from New Orleans, Louisiana, to Clarksville, Georgia. Wells insisted that the rape allegations commonly used to justify lynchings of Black men hid a far less sinister truth about consensual interracial sex, a fact that would “be very damaging to the moral reputation” of white women if widely understood. Wells fled Memphis in fear of white retaliation in 1892 as a result of the ire such words stirred up. She became one of her generation’s most vocal Black leaders, helping to organize opposition to white supremacy over the next thirty years.17</w:t>
      </w:r>
    </w:p>
    <w:p w14:paraId="30C509E0" w14:textId="77777777" w:rsidR="007C50A3" w:rsidRPr="00EC7941" w:rsidRDefault="007C50A3" w:rsidP="007C50A3">
      <w:pPr>
        <w:rPr>
          <w:sz w:val="14"/>
        </w:rPr>
      </w:pPr>
      <w:r w:rsidRPr="00EC7941">
        <w:rPr>
          <w:sz w:val="14"/>
        </w:rPr>
        <w:t xml:space="preserve">In New York City, writing for the New York Age, Wells penned an editorial titled “The Truth About Lynching” on June 25, 1892, that distilled the predicament in which Black people found themselves. The “lynch laws,” she said, showed that the well-crafted image of the “best men” in the country was a sham; their allegiance was to white supremacy and their lives rested on a foundation of greed, cowardice, and an unwillingness to recognize the shared humanity of </w:t>
      </w:r>
      <w:r>
        <w:rPr>
          <w:sz w:val="14"/>
        </w:rPr>
        <w:t>[Black people]</w:t>
      </w:r>
      <w:r w:rsidRPr="00EC7941">
        <w:rPr>
          <w:sz w:val="14"/>
        </w:rPr>
        <w:t xml:space="preserve"> and whites. Wells’s editorial exposed the fundamental lie behind redemptionist logic: the reality of this shared humanity could be seen in the mixed-race children—products of rape and sexual assault and of consensual relationships—who populated the entire southern landscape. White men lusted after Black women, Wells asserted, their well-known “preference for Afro-American women” adding a further layer of hypocrisy to grotesque and unjustified assaults against the Black family in American policy and culture.</w:t>
      </w:r>
    </w:p>
    <w:p w14:paraId="1218B131" w14:textId="77777777" w:rsidR="007C50A3" w:rsidRPr="00EC7941" w:rsidRDefault="007C50A3" w:rsidP="007C50A3">
      <w:pPr>
        <w:rPr>
          <w:sz w:val="14"/>
        </w:rPr>
      </w:pPr>
      <w:r w:rsidRPr="00EC7941">
        <w:rPr>
          <w:sz w:val="14"/>
        </w:rPr>
        <w:t>Myths of Black rape, Wells said, were bound up in efforts to organize racial terror, support white political domination, and prolong the abuse of Black lives. Lynching created a feedback loop in which preconceived notions of Black criminality justified widespread racial violence, which was designed not to protect white womanhood, but to maintain white political domination. That domination was threatened by dreams of a new South governed as a multiracial democracy, where even Black women like Wells herself could lead. The editorial laid down a moral gauntlet powerful enough to shake the nation to its foundations. Beyond its initial ten-thousand-copy print run in the New York Age, it would be published as a fifteen-cent pamphlet, Southern Horrors, using money raised from a New York City benefit organized in Wells’s honor. The benefit event attracted hundreds of Black women and led to the establishment of the organizations that would eventually evolve into the National Association of Colored Women.18</w:t>
      </w:r>
    </w:p>
    <w:p w14:paraId="58525DF8" w14:textId="77777777" w:rsidR="007C50A3" w:rsidRPr="00EC7941" w:rsidRDefault="007C50A3" w:rsidP="007C50A3">
      <w:pPr>
        <w:rPr>
          <w:sz w:val="14"/>
        </w:rPr>
      </w:pPr>
      <w:r w:rsidRPr="00EC7941">
        <w:rPr>
          <w:sz w:val="14"/>
        </w:rPr>
        <w:t>Wells’s advocacy of abolition democracy won the approval of Frederick Douglass, the aging lion of Black citizenship, who lauded her public truth-telling about lynching as an outstanding “service which can never be weighed nor measured.” Douglass’s compliment anticipated Wells’s enormously powerful legacy. Her model of leadership proved to be generative: over the years she has inspired and galvanized networks of both new and seasoned Black women activists. Yet Wells also battled patriarchal assumptions regarding Black leadership. She chafed against the top-down approach to leadership exemplified by W. E. B. Du Bois, whose bravura activism in support of Black equality nonetheless exhibited blind spots when it came to women. Six years Wells’s junior, and a newcomer to racial militancy by Wells’s standard, the Fisk- and Harvard-educated Du Bois positioned himself as the progressive alternative to Booker T. Washington’s politics of racial accommodation. And yet Wells’s militancy, determination, relatively humble educational background, and outspoken fearlessness made the urbane Du Bois uncomfortable. He sidelined her in the NAACP when it was established in 1909 even though her work had made the organization’s very existence possible.19</w:t>
      </w:r>
    </w:p>
    <w:p w14:paraId="6AEBE3A2" w14:textId="77777777" w:rsidR="007C50A3" w:rsidRPr="00EC7941" w:rsidRDefault="007C50A3" w:rsidP="007C50A3">
      <w:pPr>
        <w:rPr>
          <w:sz w:val="14"/>
        </w:rPr>
      </w:pPr>
      <w:r w:rsidRPr="00371965">
        <w:rPr>
          <w:rStyle w:val="Emphasis"/>
        </w:rPr>
        <w:t>Wells</w:t>
      </w:r>
      <w:r w:rsidRPr="00371965">
        <w:rPr>
          <w:sz w:val="14"/>
        </w:rPr>
        <w:t xml:space="preserve"> was a trailblazer: a feminist, wife, mother, citizen, and activist who explained why Black life mattered during an era that violently repudiated this notion every day. She </w:t>
      </w:r>
      <w:r w:rsidRPr="00371965">
        <w:rPr>
          <w:rStyle w:val="StyleUnderline"/>
        </w:rPr>
        <w:t>engaged in a political struggle to reimagine democracy by advocating</w:t>
      </w:r>
      <w:r w:rsidRPr="00683BAB">
        <w:rPr>
          <w:rStyle w:val="StyleUnderline"/>
        </w:rPr>
        <w:t xml:space="preserve"> for </w:t>
      </w:r>
      <w:r w:rsidRPr="00683BAB">
        <w:rPr>
          <w:rStyle w:val="Emphasis"/>
        </w:rPr>
        <w:t>federal anti-lynching legislation</w:t>
      </w:r>
      <w:r w:rsidRPr="00EC7941">
        <w:rPr>
          <w:sz w:val="14"/>
        </w:rPr>
        <w:t xml:space="preserve">. In the process, </w:t>
      </w:r>
      <w:r w:rsidRPr="00683BAB">
        <w:rPr>
          <w:rStyle w:val="StyleUnderline"/>
        </w:rPr>
        <w:t xml:space="preserve">she amassed one of the </w:t>
      </w:r>
      <w:r w:rsidRPr="00683BAB">
        <w:rPr>
          <w:rStyle w:val="Emphasis"/>
        </w:rPr>
        <w:t>largest databases</w:t>
      </w:r>
      <w:r w:rsidRPr="00683BAB">
        <w:rPr>
          <w:rStyle w:val="StyleUnderline"/>
        </w:rPr>
        <w:t xml:space="preserve"> of anti-Black violence ever collected</w:t>
      </w:r>
      <w:r w:rsidRPr="00EC7941">
        <w:rPr>
          <w:sz w:val="14"/>
        </w:rPr>
        <w:t xml:space="preserve">. Ultimately, </w:t>
      </w:r>
      <w:r w:rsidRPr="00683BAB">
        <w:rPr>
          <w:rStyle w:val="StyleUnderline"/>
        </w:rPr>
        <w:t xml:space="preserve">she turned journalism into both a </w:t>
      </w:r>
      <w:r w:rsidRPr="00683BAB">
        <w:rPr>
          <w:rStyle w:val="Emphasis"/>
        </w:rPr>
        <w:t>sword</w:t>
      </w:r>
      <w:r w:rsidRPr="00EC7941">
        <w:rPr>
          <w:sz w:val="14"/>
        </w:rPr>
        <w:t xml:space="preserve">, cutting through the lies of the Lost Cause, </w:t>
      </w:r>
      <w:r w:rsidRPr="00683BAB">
        <w:rPr>
          <w:rStyle w:val="StyleUnderline"/>
        </w:rPr>
        <w:t xml:space="preserve">and a </w:t>
      </w:r>
      <w:r w:rsidRPr="00683BAB">
        <w:rPr>
          <w:rStyle w:val="Emphasis"/>
        </w:rPr>
        <w:t>shield</w:t>
      </w:r>
      <w:r w:rsidRPr="00EC7941">
        <w:rPr>
          <w:sz w:val="14"/>
        </w:rPr>
        <w:t xml:space="preserve">, defending Black lives from the dual indignity of lynch law and the falsehoods that justified it. Through her investigative surveys of the racial violence of the Reconstruction era and beyond, </w:t>
      </w:r>
      <w:r w:rsidRPr="00683BAB">
        <w:rPr>
          <w:rStyle w:val="StyleUnderline"/>
        </w:rPr>
        <w:t>Wells modeled the political and activist energies that have characterized subsequent generations of Black feminist</w:t>
      </w:r>
      <w:r w:rsidRPr="00EC7941">
        <w:rPr>
          <w:sz w:val="14"/>
        </w:rPr>
        <w:t xml:space="preserve"> organizers, writers, and thought </w:t>
      </w:r>
      <w:r w:rsidRPr="00683BAB">
        <w:rPr>
          <w:rStyle w:val="StyleUnderline"/>
        </w:rPr>
        <w:t>leaders as they</w:t>
      </w:r>
      <w:r w:rsidRPr="00EC7941">
        <w:rPr>
          <w:sz w:val="14"/>
        </w:rPr>
        <w:t xml:space="preserve"> have sought to </w:t>
      </w:r>
      <w:r w:rsidRPr="00683BAB">
        <w:rPr>
          <w:rStyle w:val="StyleUnderline"/>
        </w:rPr>
        <w:t xml:space="preserve">transform the </w:t>
      </w:r>
      <w:r w:rsidRPr="00371965">
        <w:rPr>
          <w:rStyle w:val="Emphasis"/>
        </w:rPr>
        <w:t>scope</w:t>
      </w:r>
      <w:r w:rsidRPr="00683BAB">
        <w:rPr>
          <w:rStyle w:val="StyleUnderline"/>
        </w:rPr>
        <w:t xml:space="preserve"> and </w:t>
      </w:r>
      <w:r w:rsidRPr="00371965">
        <w:rPr>
          <w:rStyle w:val="Emphasis"/>
        </w:rPr>
        <w:t>scale</w:t>
      </w:r>
      <w:r w:rsidRPr="00683BAB">
        <w:rPr>
          <w:rStyle w:val="StyleUnderline"/>
        </w:rPr>
        <w:t xml:space="preserve"> of Black politics</w:t>
      </w:r>
      <w:r w:rsidRPr="00EC7941">
        <w:rPr>
          <w:sz w:val="14"/>
        </w:rPr>
        <w:t>.</w:t>
      </w:r>
    </w:p>
    <w:p w14:paraId="7688B74F" w14:textId="77777777" w:rsidR="007C50A3" w:rsidRPr="00EC7941" w:rsidRDefault="007C50A3" w:rsidP="007C50A3">
      <w:pPr>
        <w:rPr>
          <w:sz w:val="14"/>
        </w:rPr>
      </w:pPr>
      <w:r w:rsidRPr="00EC7941">
        <w:rPr>
          <w:sz w:val="14"/>
        </w:rPr>
        <w:t>Ida B. Wells sought not only to defend Black lives jeopardized by white supremacist violence and terror but also to reimagine the American project as a multiracial democracy expansive enough to recognize Black women’s practical, theoretical, and political contributions to the nation. As such, her voice has echoed through history.</w:t>
      </w:r>
    </w:p>
    <w:p w14:paraId="75ED3C78" w14:textId="77777777" w:rsidR="007C50A3" w:rsidRPr="00EC7941" w:rsidRDefault="007C50A3" w:rsidP="007C50A3">
      <w:pPr>
        <w:rPr>
          <w:sz w:val="14"/>
        </w:rPr>
      </w:pPr>
      <w:r w:rsidRPr="00EC7941">
        <w:rPr>
          <w:sz w:val="14"/>
        </w:rPr>
        <w:t xml:space="preserve">This echo reached the Second Reconstruction, when Black activism both consciously and unconsciously drew from Wells’s radical legacy as it bore witness both to the depth of racial oppression and to the possibilities of multiracial democracy. Ella </w:t>
      </w:r>
      <w:r w:rsidRPr="00683BAB">
        <w:rPr>
          <w:rStyle w:val="Emphasis"/>
        </w:rPr>
        <w:t>Baker</w:t>
      </w:r>
      <w:r w:rsidRPr="00EC7941">
        <w:rPr>
          <w:sz w:val="14"/>
        </w:rPr>
        <w:t xml:space="preserve">, </w:t>
      </w:r>
      <w:r w:rsidRPr="00683BAB">
        <w:rPr>
          <w:rStyle w:val="StyleUnderline"/>
        </w:rPr>
        <w:t>the organizer of the</w:t>
      </w:r>
      <w:r w:rsidRPr="00EC7941">
        <w:rPr>
          <w:sz w:val="14"/>
        </w:rPr>
        <w:t xml:space="preserve"> </w:t>
      </w:r>
      <w:r w:rsidRPr="00683BAB">
        <w:rPr>
          <w:rStyle w:val="Emphasis"/>
        </w:rPr>
        <w:t>S</w:t>
      </w:r>
      <w:r w:rsidRPr="00EC7941">
        <w:rPr>
          <w:sz w:val="14"/>
        </w:rPr>
        <w:t xml:space="preserve">tudent </w:t>
      </w:r>
      <w:r w:rsidRPr="00683BAB">
        <w:rPr>
          <w:rStyle w:val="Emphasis"/>
        </w:rPr>
        <w:t>N</w:t>
      </w:r>
      <w:r w:rsidRPr="00EC7941">
        <w:rPr>
          <w:sz w:val="14"/>
        </w:rPr>
        <w:t xml:space="preserve">onviolent </w:t>
      </w:r>
      <w:r w:rsidRPr="00683BAB">
        <w:rPr>
          <w:rStyle w:val="Emphasis"/>
        </w:rPr>
        <w:t>C</w:t>
      </w:r>
      <w:r w:rsidRPr="00EC7941">
        <w:rPr>
          <w:sz w:val="14"/>
        </w:rPr>
        <w:t xml:space="preserve">oordinating </w:t>
      </w:r>
      <w:r w:rsidRPr="00683BAB">
        <w:rPr>
          <w:rStyle w:val="Emphasis"/>
        </w:rPr>
        <w:t>C</w:t>
      </w:r>
      <w:r w:rsidRPr="00EC7941">
        <w:rPr>
          <w:sz w:val="14"/>
        </w:rPr>
        <w:t xml:space="preserve">ommittee, </w:t>
      </w:r>
      <w:r w:rsidRPr="00683BAB">
        <w:rPr>
          <w:rStyle w:val="StyleUnderline"/>
        </w:rPr>
        <w:t>carried on Wells’s tradition of generative political thought and activism</w:t>
      </w:r>
      <w:r w:rsidRPr="00EC7941">
        <w:rPr>
          <w:sz w:val="14"/>
        </w:rPr>
        <w:t xml:space="preserve"> in the face of white racial violence and Black patriarchal assumptions concerning the makeup, character, and purpose of leadership. In her admonishment of the sit-in movement, when she said that civil rights was about more than just a hamburger, Baker sought to highlight the sacred work of radical democracy in which the students were engaged. Black activists were placing their bodies on the front lines against systems of white supremacy that were more deeply entrenched in the civil rights era than they had been even in Wells’s time.</w:t>
      </w:r>
    </w:p>
    <w:p w14:paraId="2935C1A7" w14:textId="77777777" w:rsidR="007C50A3" w:rsidRPr="00EC7941" w:rsidRDefault="007C50A3" w:rsidP="007C50A3">
      <w:pPr>
        <w:rPr>
          <w:sz w:val="14"/>
        </w:rPr>
      </w:pPr>
      <w:r w:rsidRPr="00EC7941">
        <w:rPr>
          <w:sz w:val="14"/>
        </w:rPr>
        <w:t xml:space="preserve">Meanwhile, Fannie Lou </w:t>
      </w:r>
      <w:r w:rsidRPr="00683BAB">
        <w:rPr>
          <w:rStyle w:val="Emphasis"/>
        </w:rPr>
        <w:t>Hamer</w:t>
      </w:r>
      <w:r w:rsidRPr="00EC7941">
        <w:rPr>
          <w:sz w:val="14"/>
        </w:rPr>
        <w:t xml:space="preserve">, from Montgomery County, Mississippi, less than one hundred miles south of Wells’s hometown of Holly Springs, also followed Wells’s example. Hamer, born into a sharecropping family in Mississippi in 1917, worked as a sharecropper herself until 1962. But by 1962 she was a voting rights activist, and over the next few years she became a grassroots leader and </w:t>
      </w:r>
      <w:r w:rsidRPr="00683BAB">
        <w:rPr>
          <w:rStyle w:val="StyleUnderline"/>
        </w:rPr>
        <w:t xml:space="preserve">helped to found the </w:t>
      </w:r>
      <w:r w:rsidRPr="00683BAB">
        <w:rPr>
          <w:rStyle w:val="Emphasis"/>
        </w:rPr>
        <w:t>Mississippi Freedom Democratic Party</w:t>
      </w:r>
      <w:r w:rsidRPr="00EC7941">
        <w:rPr>
          <w:sz w:val="14"/>
        </w:rPr>
        <w:t xml:space="preserve">. </w:t>
      </w:r>
      <w:r w:rsidRPr="00683BAB">
        <w:rPr>
          <w:rStyle w:val="StyleUnderline"/>
        </w:rPr>
        <w:t xml:space="preserve">She gave riveting testimony before the </w:t>
      </w:r>
      <w:r w:rsidRPr="00683BAB">
        <w:rPr>
          <w:rStyle w:val="Emphasis"/>
        </w:rPr>
        <w:t>Credentials Committee</w:t>
      </w:r>
      <w:r w:rsidRPr="00683BAB">
        <w:rPr>
          <w:rStyle w:val="StyleUnderline"/>
        </w:rPr>
        <w:t xml:space="preserve"> of the</w:t>
      </w:r>
      <w:r w:rsidRPr="00EC7941">
        <w:rPr>
          <w:sz w:val="14"/>
        </w:rPr>
        <w:t xml:space="preserve"> </w:t>
      </w:r>
      <w:r w:rsidRPr="00683BAB">
        <w:rPr>
          <w:rStyle w:val="Emphasis"/>
        </w:rPr>
        <w:t>D</w:t>
      </w:r>
      <w:r w:rsidRPr="00EC7941">
        <w:rPr>
          <w:sz w:val="14"/>
        </w:rPr>
        <w:t xml:space="preserve">emocratic </w:t>
      </w:r>
      <w:r w:rsidRPr="00683BAB">
        <w:rPr>
          <w:rStyle w:val="Emphasis"/>
        </w:rPr>
        <w:t>N</w:t>
      </w:r>
      <w:r w:rsidRPr="00EC7941">
        <w:rPr>
          <w:sz w:val="14"/>
        </w:rPr>
        <w:t xml:space="preserve">ational </w:t>
      </w:r>
      <w:r w:rsidRPr="00683BAB">
        <w:rPr>
          <w:rStyle w:val="Emphasis"/>
        </w:rPr>
        <w:t>C</w:t>
      </w:r>
      <w:r w:rsidRPr="00EC7941">
        <w:rPr>
          <w:sz w:val="14"/>
        </w:rPr>
        <w:t xml:space="preserve">onvention in 1964. Hamer, like Wells and Baker, offered an example of leadership that, in both style and substance, challenged middle-class, patriarchal, church-based power dynamics within the Black community. </w:t>
      </w:r>
      <w:r w:rsidRPr="00683BAB">
        <w:rPr>
          <w:rStyle w:val="StyleUnderline"/>
        </w:rPr>
        <w:t xml:space="preserve">She understood Black liberation as </w:t>
      </w:r>
      <w:r w:rsidRPr="00683BAB">
        <w:rPr>
          <w:rStyle w:val="Emphasis"/>
        </w:rPr>
        <w:t>embedded</w:t>
      </w:r>
      <w:r w:rsidRPr="00683BAB">
        <w:rPr>
          <w:rStyle w:val="StyleUnderline"/>
        </w:rPr>
        <w:t xml:space="preserve"> in a larger social justice movement</w:t>
      </w:r>
      <w:r w:rsidRPr="00EC7941">
        <w:rPr>
          <w:sz w:val="14"/>
        </w:rPr>
        <w:t>. Recognizing that “You are not free, whether you are white or black, until I am free,” Hamer expressed reconstructionist sentiments that aspired, ultimately, to the creation of multiracial democracy in America. She went from merely surviving within a violent Jim Crow system, maintained through ritualized lynchings, to becoming one of the best-known faces of the Second Reconstruction.20 Baker and Hamer, working in the tradition of Wells, and in order to preserve Black lives, made the world think differently about Black bodies.</w:t>
      </w:r>
    </w:p>
    <w:p w14:paraId="0E52F977" w14:textId="77777777" w:rsidR="007C50A3" w:rsidRPr="00EC7941" w:rsidRDefault="007C50A3" w:rsidP="007C50A3">
      <w:pPr>
        <w:rPr>
          <w:sz w:val="14"/>
        </w:rPr>
      </w:pPr>
      <w:r w:rsidRPr="00EC7941">
        <w:rPr>
          <w:sz w:val="14"/>
        </w:rPr>
        <w:t xml:space="preserve">More than any other activist, Angela Davis’s commitment to abolition democracy makes her a living bridge between the Reconstruction-era Black politics that Wells embodied and the Black Lives Matter movement of the twenty-first century.21 </w:t>
      </w:r>
      <w:r w:rsidRPr="00683BAB">
        <w:rPr>
          <w:rStyle w:val="Emphasis"/>
        </w:rPr>
        <w:t>Davis’s</w:t>
      </w:r>
      <w:r w:rsidRPr="00683BAB">
        <w:rPr>
          <w:rStyle w:val="StyleUnderline"/>
        </w:rPr>
        <w:t xml:space="preserve"> advocacy</w:t>
      </w:r>
      <w:r w:rsidRPr="00EC7941">
        <w:rPr>
          <w:sz w:val="14"/>
        </w:rPr>
        <w:t xml:space="preserve"> of abolition democracy was evident in both her prisoner rights activism, from the late 1960s onward, and her groundbreaking theoretical contributions to concepts of Black dignity, citizenship, freedom, and democracy. The “Free Angela Davis” campaign, which began after her arrest in 1970 and culminated in her acquittal on all charges by the summer of 1972, </w:t>
      </w:r>
      <w:r w:rsidRPr="00683BAB">
        <w:rPr>
          <w:rStyle w:val="StyleUnderline"/>
        </w:rPr>
        <w:t>helped to ignite a radical movement for</w:t>
      </w:r>
      <w:r w:rsidRPr="00EC7941">
        <w:rPr>
          <w:sz w:val="14"/>
        </w:rPr>
        <w:t xml:space="preserve"> prison reform, and then </w:t>
      </w:r>
      <w:r w:rsidRPr="00683BAB">
        <w:rPr>
          <w:rStyle w:val="StyleUnderline"/>
        </w:rPr>
        <w:t>prison abolition</w:t>
      </w:r>
      <w:r w:rsidRPr="00EC7941">
        <w:rPr>
          <w:sz w:val="14"/>
        </w:rPr>
        <w:t xml:space="preserve">, </w:t>
      </w:r>
      <w:r w:rsidRPr="00683BAB">
        <w:rPr>
          <w:rStyle w:val="StyleUnderline"/>
        </w:rPr>
        <w:t>that was at once international in scope and local in focus</w:t>
      </w:r>
      <w:r w:rsidRPr="00EC7941">
        <w:rPr>
          <w:sz w:val="14"/>
        </w:rPr>
        <w:t>. As they fought for Davis’s release and for justice for other incarcerated people, Black women organizers at the grass roots carried Ida B. Wells’s torch, spreading the cause of radical struggle for Black humanity, democracy, and citizenship in communities quickly forgotten after the heyday of civil rights victories.22</w:t>
      </w:r>
    </w:p>
    <w:p w14:paraId="2038FCE2" w14:textId="77777777" w:rsidR="007C50A3" w:rsidRPr="00EC7941" w:rsidRDefault="007C50A3" w:rsidP="007C50A3">
      <w:pPr>
        <w:rPr>
          <w:sz w:val="14"/>
        </w:rPr>
      </w:pPr>
      <w:r w:rsidRPr="00EC7941">
        <w:rPr>
          <w:sz w:val="14"/>
        </w:rPr>
        <w:t xml:space="preserve">Davis’s notion of abolition—of slavery, prison, racism, imperialism, war, sexism, and intersectional injustice—took root within a wider Black radical tradition. Black feminism, as practiced by nineteenth- century reconstructionists such as Wells, would prove key to this tradition. </w:t>
      </w:r>
      <w:r w:rsidRPr="00683BAB">
        <w:rPr>
          <w:rStyle w:val="StyleUnderline"/>
        </w:rPr>
        <w:t>The Second Reconstruction included</w:t>
      </w:r>
      <w:r w:rsidRPr="00EC7941">
        <w:rPr>
          <w:sz w:val="14"/>
        </w:rPr>
        <w:t xml:space="preserve"> second-wave </w:t>
      </w:r>
      <w:r w:rsidRPr="00683BAB">
        <w:rPr>
          <w:rStyle w:val="StyleUnderline"/>
        </w:rPr>
        <w:t xml:space="preserve">Black feminist </w:t>
      </w:r>
      <w:r w:rsidRPr="00371965">
        <w:rPr>
          <w:rStyle w:val="StyleUnderline"/>
          <w:highlight w:val="cyan"/>
        </w:rPr>
        <w:t>activists</w:t>
      </w:r>
      <w:r w:rsidRPr="00683BAB">
        <w:rPr>
          <w:rStyle w:val="StyleUnderline"/>
        </w:rPr>
        <w:t xml:space="preserve"> who sought to </w:t>
      </w:r>
      <w:r w:rsidRPr="00371965">
        <w:rPr>
          <w:rStyle w:val="StyleUnderline"/>
          <w:highlight w:val="cyan"/>
        </w:rPr>
        <w:t>reimagine Black freedom</w:t>
      </w:r>
      <w:r w:rsidRPr="00683BAB">
        <w:rPr>
          <w:rStyle w:val="StyleUnderline"/>
        </w:rPr>
        <w:t xml:space="preserve"> struggles</w:t>
      </w:r>
      <w:r w:rsidRPr="00EC7941">
        <w:rPr>
          <w:sz w:val="14"/>
        </w:rPr>
        <w:t xml:space="preserve"> at the local, national, and global levels. They did this </w:t>
      </w:r>
      <w:r w:rsidRPr="00371965">
        <w:rPr>
          <w:rStyle w:val="StyleUnderline"/>
          <w:highlight w:val="cyan"/>
        </w:rPr>
        <w:t xml:space="preserve">through organizations such as the </w:t>
      </w:r>
      <w:r w:rsidRPr="00371965">
        <w:rPr>
          <w:rStyle w:val="Emphasis"/>
          <w:highlight w:val="cyan"/>
        </w:rPr>
        <w:t>Third World Women’s Alliance</w:t>
      </w:r>
      <w:r w:rsidRPr="00EC7941">
        <w:rPr>
          <w:sz w:val="14"/>
        </w:rPr>
        <w:t xml:space="preserve">, </w:t>
      </w:r>
      <w:r w:rsidRPr="00371965">
        <w:rPr>
          <w:rStyle w:val="StyleUnderline"/>
          <w:highlight w:val="cyan"/>
        </w:rPr>
        <w:t>the</w:t>
      </w:r>
      <w:r w:rsidRPr="00EC7941">
        <w:rPr>
          <w:sz w:val="14"/>
        </w:rPr>
        <w:t xml:space="preserve"> </w:t>
      </w:r>
      <w:r w:rsidRPr="00371965">
        <w:rPr>
          <w:rStyle w:val="Emphasis"/>
          <w:highlight w:val="cyan"/>
        </w:rPr>
        <w:t>N</w:t>
      </w:r>
      <w:r w:rsidRPr="00EC7941">
        <w:rPr>
          <w:sz w:val="14"/>
        </w:rPr>
        <w:t xml:space="preserve">ational </w:t>
      </w:r>
      <w:r w:rsidRPr="00371965">
        <w:rPr>
          <w:rStyle w:val="Emphasis"/>
          <w:highlight w:val="cyan"/>
        </w:rPr>
        <w:t>B</w:t>
      </w:r>
      <w:r w:rsidRPr="00EC7941">
        <w:rPr>
          <w:sz w:val="14"/>
        </w:rPr>
        <w:t xml:space="preserve">lack </w:t>
      </w:r>
      <w:r w:rsidRPr="00371965">
        <w:rPr>
          <w:rStyle w:val="Emphasis"/>
          <w:highlight w:val="cyan"/>
        </w:rPr>
        <w:t>F</w:t>
      </w:r>
      <w:r w:rsidRPr="00EC7941">
        <w:rPr>
          <w:sz w:val="14"/>
        </w:rPr>
        <w:t xml:space="preserve">eminist </w:t>
      </w:r>
      <w:r w:rsidRPr="00371965">
        <w:rPr>
          <w:rStyle w:val="Emphasis"/>
          <w:highlight w:val="cyan"/>
        </w:rPr>
        <w:t>O</w:t>
      </w:r>
      <w:r w:rsidRPr="00EC7941">
        <w:rPr>
          <w:sz w:val="14"/>
        </w:rPr>
        <w:t xml:space="preserve">rganization, </w:t>
      </w:r>
      <w:r w:rsidRPr="00371965">
        <w:rPr>
          <w:rStyle w:val="StyleUnderline"/>
          <w:highlight w:val="cyan"/>
        </w:rPr>
        <w:t>and</w:t>
      </w:r>
      <w:r w:rsidRPr="00683BAB">
        <w:rPr>
          <w:rStyle w:val="StyleUnderline"/>
        </w:rPr>
        <w:t xml:space="preserve"> the </w:t>
      </w:r>
      <w:r w:rsidRPr="00371965">
        <w:rPr>
          <w:rStyle w:val="Emphasis"/>
          <w:highlight w:val="cyan"/>
        </w:rPr>
        <w:t>Combahee</w:t>
      </w:r>
      <w:r w:rsidRPr="00683BAB">
        <w:rPr>
          <w:rStyle w:val="Emphasis"/>
        </w:rPr>
        <w:t xml:space="preserve"> River Collective</w:t>
      </w:r>
      <w:r w:rsidRPr="00EC7941">
        <w:rPr>
          <w:sz w:val="14"/>
        </w:rPr>
        <w:t xml:space="preserve">. Black feminist activists, writers, and </w:t>
      </w:r>
      <w:r w:rsidRPr="00683BAB">
        <w:rPr>
          <w:rStyle w:val="StyleUnderline"/>
        </w:rPr>
        <w:t>theorists such as</w:t>
      </w:r>
      <w:r w:rsidRPr="00EC7941">
        <w:rPr>
          <w:sz w:val="14"/>
        </w:rPr>
        <w:t xml:space="preserve"> Audre </w:t>
      </w:r>
      <w:r w:rsidRPr="00683BAB">
        <w:rPr>
          <w:rStyle w:val="Emphasis"/>
        </w:rPr>
        <w:t>Lorde</w:t>
      </w:r>
      <w:r w:rsidRPr="00EC7941">
        <w:rPr>
          <w:sz w:val="14"/>
        </w:rPr>
        <w:t xml:space="preserve">, Barbara </w:t>
      </w:r>
      <w:r w:rsidRPr="00683BAB">
        <w:rPr>
          <w:rStyle w:val="Emphasis"/>
        </w:rPr>
        <w:t>Smith</w:t>
      </w:r>
      <w:r w:rsidRPr="00EC7941">
        <w:rPr>
          <w:sz w:val="14"/>
        </w:rPr>
        <w:t xml:space="preserve">, </w:t>
      </w:r>
      <w:r w:rsidRPr="00683BAB">
        <w:rPr>
          <w:rStyle w:val="StyleUnderline"/>
        </w:rPr>
        <w:t>and</w:t>
      </w:r>
      <w:r w:rsidRPr="00EC7941">
        <w:rPr>
          <w:sz w:val="14"/>
        </w:rPr>
        <w:t xml:space="preserve"> Fran </w:t>
      </w:r>
      <w:r w:rsidRPr="00683BAB">
        <w:rPr>
          <w:rStyle w:val="Emphasis"/>
        </w:rPr>
        <w:t>Beal</w:t>
      </w:r>
      <w:r w:rsidRPr="00683BAB">
        <w:rPr>
          <w:rStyle w:val="StyleUnderline"/>
        </w:rPr>
        <w:t xml:space="preserve"> updated and expanded the works of their forebearers</w:t>
      </w:r>
      <w:r w:rsidRPr="00EC7941">
        <w:rPr>
          <w:sz w:val="14"/>
        </w:rPr>
        <w:t xml:space="preserve"> through searing discussions of racism and white supremacy; of rape, domestic violence, and sexual assault, both within the Black community and as committed historically by white men; of the racism of white feminist movements; and much more.</w:t>
      </w:r>
    </w:p>
    <w:p w14:paraId="454A3BD9" w14:textId="77777777" w:rsidR="007C50A3" w:rsidRPr="00EC7941" w:rsidRDefault="007C50A3" w:rsidP="007C50A3">
      <w:pPr>
        <w:rPr>
          <w:sz w:val="14"/>
        </w:rPr>
      </w:pPr>
      <w:r w:rsidRPr="00EC7941">
        <w:rPr>
          <w:sz w:val="14"/>
        </w:rPr>
        <w:t>Black feminism in the decades after the heyday of the civil rights and Black Power era flourished in fugitive spaces. Universities, churches, community centers, private homes, playgrounds, and prisons became sites for debates and discussions about leadership that rejected definitions of freedom that marginalized the fullness and complexity of Black women’s humanity. Lorde, an icon of Black lesbian feminist thought, challenged Black people to define freedom in a way that refused to hide parts of our individual and collective identities deemed unworthy by ancient patriarchal hierarchies, contemporary heterosexual norms, and neoliberal capitalist frameworks. “My fullest concentration of energy is available to me only when I integrate all the parts of who I am, openly,” Lorde wrote, “allowing power from particular sources of my living to flow back and forth freely through all my different selves, without the restrictions of externally imposed definition.” Black feminism’s search for a leadership model capable of honoring all the “different selves” of Black women—and in doing so, honoring the entire spectrum of the Black community—became one of the focal points of the Black radical tradition by the twenty-first century.23</w:t>
      </w:r>
    </w:p>
    <w:p w14:paraId="4BE6D430" w14:textId="77777777" w:rsidR="007C50A3" w:rsidRPr="00EC7941" w:rsidRDefault="007C50A3" w:rsidP="007C50A3">
      <w:pPr>
        <w:rPr>
          <w:sz w:val="14"/>
        </w:rPr>
      </w:pPr>
      <w:r w:rsidRPr="00EC7941">
        <w:rPr>
          <w:sz w:val="14"/>
        </w:rPr>
        <w:t xml:space="preserve">Indeed, the rise of twenty-first-century Black women’s leadership is rooted in </w:t>
      </w:r>
      <w:r w:rsidRPr="00683BAB">
        <w:rPr>
          <w:rStyle w:val="StyleUnderline"/>
        </w:rPr>
        <w:t>traditions of radical Black activism</w:t>
      </w:r>
      <w:r w:rsidRPr="00EC7941">
        <w:rPr>
          <w:sz w:val="14"/>
        </w:rPr>
        <w:t xml:space="preserve"> cultivated during the First Reconstruction, updated and refined during the Second Reconstruction, and fundamentally transformed during the Third Reconstruction. Black feminist politics in the 1980s and 1990s operated on multiple levels, all of which would coalesce in the intersectional impulses that characterize the Black Lives Matter movement. Grassroots activists operating amid the overlapping crises of poverty, structural and domestic violence, the AIDS epidemic, the War on Drugs, and mass incarceration </w:t>
      </w:r>
      <w:r w:rsidRPr="00683BAB">
        <w:rPr>
          <w:rStyle w:val="StyleUnderline"/>
        </w:rPr>
        <w:t xml:space="preserve">brought together </w:t>
      </w:r>
      <w:r w:rsidRPr="00371965">
        <w:rPr>
          <w:rStyle w:val="Emphasis"/>
        </w:rPr>
        <w:t>hundreds</w:t>
      </w:r>
      <w:r w:rsidRPr="00683BAB">
        <w:rPr>
          <w:rStyle w:val="StyleUnderline"/>
        </w:rPr>
        <w:t xml:space="preserve"> of organizations that rejected the models</w:t>
      </w:r>
      <w:r w:rsidRPr="00EC7941">
        <w:rPr>
          <w:sz w:val="14"/>
        </w:rPr>
        <w:t xml:space="preserve"> of charismatic leadership </w:t>
      </w:r>
      <w:r w:rsidRPr="00683BAB">
        <w:rPr>
          <w:rStyle w:val="StyleUnderline"/>
        </w:rPr>
        <w:t>celebrated in history textbooks</w:t>
      </w:r>
      <w:r w:rsidRPr="00EC7941">
        <w:rPr>
          <w:sz w:val="14"/>
        </w:rPr>
        <w:t xml:space="preserve"> and popular culture. During the Age of Ronald Reagan—an era marked by potent stereotypes that cast Black women as “welfare queens,” by the criminalization of Black neighborhoods as crack dens, and by the diversion of resources away from the remnants of the Great Society and into the largest prison system in the world—</w:t>
      </w:r>
      <w:r w:rsidRPr="00683BAB">
        <w:rPr>
          <w:rStyle w:val="StyleUnderline"/>
        </w:rPr>
        <w:t>Black women cultivated political</w:t>
      </w:r>
      <w:r w:rsidRPr="00EC7941">
        <w:rPr>
          <w:sz w:val="14"/>
        </w:rPr>
        <w:t xml:space="preserve">, </w:t>
      </w:r>
      <w:r w:rsidRPr="00683BAB">
        <w:rPr>
          <w:rStyle w:val="StyleUnderline"/>
        </w:rPr>
        <w:t>mutual-aid</w:t>
      </w:r>
      <w:r w:rsidRPr="00EC7941">
        <w:rPr>
          <w:sz w:val="14"/>
        </w:rPr>
        <w:t xml:space="preserve">, </w:t>
      </w:r>
      <w:r w:rsidRPr="00683BAB">
        <w:rPr>
          <w:rStyle w:val="StyleUnderline"/>
        </w:rPr>
        <w:t>and collaborative local groups and networks</w:t>
      </w:r>
      <w:r w:rsidRPr="00EC7941">
        <w:rPr>
          <w:sz w:val="14"/>
        </w:rPr>
        <w:t>.</w:t>
      </w:r>
    </w:p>
    <w:p w14:paraId="716725E7" w14:textId="77777777" w:rsidR="007C50A3" w:rsidRPr="00EC7941" w:rsidRDefault="007C50A3" w:rsidP="007C50A3">
      <w:pPr>
        <w:rPr>
          <w:sz w:val="14"/>
        </w:rPr>
      </w:pPr>
      <w:r w:rsidRPr="00EC7941">
        <w:rPr>
          <w:sz w:val="14"/>
        </w:rPr>
        <w:t xml:space="preserve">Some of these organizers had heard of Ella Baker, and many had not, but they all carried on in her tradition. They were aware of the disconnect between even the most radically outspoken Black male political leaders (for example, Jesse Jackson, during his bravura 1984 and 1988 campaigns for president) and their own quotidian struggles. </w:t>
      </w:r>
      <w:r w:rsidRPr="00683BAB">
        <w:rPr>
          <w:rStyle w:val="StyleUnderline"/>
        </w:rPr>
        <w:t xml:space="preserve">Activists created organizations that </w:t>
      </w:r>
      <w:r w:rsidRPr="00371965">
        <w:rPr>
          <w:rStyle w:val="Emphasis"/>
        </w:rPr>
        <w:t>prioritized</w:t>
      </w:r>
      <w:r w:rsidRPr="00683BAB">
        <w:rPr>
          <w:rStyle w:val="StyleUnderline"/>
        </w:rPr>
        <w:t xml:space="preserve"> the struggles of poor Black women</w:t>
      </w:r>
      <w:r w:rsidRPr="00EC7941">
        <w:rPr>
          <w:sz w:val="14"/>
        </w:rPr>
        <w:t xml:space="preserve">, especially those experiencing domestic violence—for example, </w:t>
      </w:r>
      <w:r w:rsidRPr="00683BAB">
        <w:rPr>
          <w:rStyle w:val="StyleUnderline"/>
        </w:rPr>
        <w:t>the</w:t>
      </w:r>
      <w:r w:rsidRPr="00EC7941">
        <w:rPr>
          <w:sz w:val="14"/>
        </w:rPr>
        <w:t xml:space="preserve"> National Coalition Against Domestic Violence (</w:t>
      </w:r>
      <w:r w:rsidRPr="00371965">
        <w:rPr>
          <w:rStyle w:val="Emphasis"/>
          <w:highlight w:val="cyan"/>
        </w:rPr>
        <w:t>NCADV</w:t>
      </w:r>
      <w:r w:rsidRPr="00EC7941">
        <w:rPr>
          <w:sz w:val="14"/>
        </w:rPr>
        <w:t xml:space="preserve">) </w:t>
      </w:r>
      <w:r w:rsidRPr="00371965">
        <w:rPr>
          <w:rStyle w:val="StyleUnderline"/>
          <w:highlight w:val="cyan"/>
        </w:rPr>
        <w:t>and</w:t>
      </w:r>
      <w:r w:rsidRPr="00683BAB">
        <w:rPr>
          <w:rStyle w:val="StyleUnderline"/>
        </w:rPr>
        <w:t xml:space="preserve"> </w:t>
      </w:r>
      <w:r w:rsidRPr="00371965">
        <w:rPr>
          <w:rStyle w:val="StyleUnderline"/>
          <w:highlight w:val="cyan"/>
        </w:rPr>
        <w:t>the</w:t>
      </w:r>
      <w:r w:rsidRPr="00EC7941">
        <w:rPr>
          <w:sz w:val="14"/>
        </w:rPr>
        <w:t xml:space="preserve"> National Coalition Against Sexual Assault (</w:t>
      </w:r>
      <w:r w:rsidRPr="00371965">
        <w:rPr>
          <w:rStyle w:val="Emphasis"/>
          <w:highlight w:val="cyan"/>
        </w:rPr>
        <w:t>NCASA</w:t>
      </w:r>
      <w:r w:rsidRPr="00EC7941">
        <w:rPr>
          <w:sz w:val="14"/>
        </w:rPr>
        <w:t xml:space="preserve">), which </w:t>
      </w:r>
      <w:r w:rsidRPr="00371965">
        <w:rPr>
          <w:rStyle w:val="StyleUnderline"/>
          <w:highlight w:val="cyan"/>
        </w:rPr>
        <w:t xml:space="preserve">broke </w:t>
      </w:r>
      <w:r w:rsidRPr="00371965">
        <w:rPr>
          <w:rStyle w:val="Emphasis"/>
          <w:highlight w:val="cyan"/>
        </w:rPr>
        <w:t>new ground</w:t>
      </w:r>
      <w:r w:rsidRPr="00683BAB">
        <w:rPr>
          <w:rStyle w:val="StyleUnderline"/>
        </w:rPr>
        <w:t xml:space="preserve"> in creating spaces for radical Black women organizing</w:t>
      </w:r>
      <w:r w:rsidRPr="00EC7941">
        <w:rPr>
          <w:sz w:val="14"/>
        </w:rPr>
        <w:t xml:space="preserve"> against sexual assault, domestic violence, and marginalization during the racially cruel Reagan era.24 </w:t>
      </w:r>
      <w:r w:rsidRPr="00371965">
        <w:rPr>
          <w:rStyle w:val="StyleUnderline"/>
          <w:highlight w:val="cyan"/>
        </w:rPr>
        <w:t xml:space="preserve">Black Queer activists played an </w:t>
      </w:r>
      <w:r w:rsidRPr="00371965">
        <w:rPr>
          <w:rStyle w:val="Emphasis"/>
          <w:highlight w:val="cyan"/>
        </w:rPr>
        <w:t>integral role</w:t>
      </w:r>
      <w:r w:rsidRPr="00683BAB">
        <w:rPr>
          <w:rStyle w:val="StyleUnderline"/>
        </w:rPr>
        <w:t xml:space="preserve"> in the post-civil-rights era</w:t>
      </w:r>
      <w:r w:rsidRPr="00EC7941">
        <w:rPr>
          <w:sz w:val="14"/>
        </w:rPr>
        <w:t xml:space="preserve">, </w:t>
      </w:r>
      <w:r w:rsidRPr="00371965">
        <w:rPr>
          <w:rStyle w:val="StyleUnderline"/>
          <w:highlight w:val="cyan"/>
        </w:rPr>
        <w:t>organizing groups such as</w:t>
      </w:r>
      <w:r w:rsidRPr="00EC7941">
        <w:rPr>
          <w:sz w:val="14"/>
        </w:rPr>
        <w:t xml:space="preserve"> Black AIDS Mobilization (</w:t>
      </w:r>
      <w:r w:rsidRPr="00371965">
        <w:rPr>
          <w:rStyle w:val="Emphasis"/>
          <w:highlight w:val="cyan"/>
        </w:rPr>
        <w:t>BAM</w:t>
      </w:r>
      <w:r w:rsidRPr="00EC7941">
        <w:rPr>
          <w:sz w:val="14"/>
        </w:rPr>
        <w:t xml:space="preserve">), </w:t>
      </w:r>
      <w:r w:rsidRPr="00683BAB">
        <w:rPr>
          <w:rStyle w:val="StyleUnderline"/>
        </w:rPr>
        <w:t>where scholar-activists such as</w:t>
      </w:r>
      <w:r w:rsidRPr="00EC7941">
        <w:rPr>
          <w:sz w:val="14"/>
        </w:rPr>
        <w:t xml:space="preserve"> Cathy </w:t>
      </w:r>
      <w:r w:rsidRPr="00683BAB">
        <w:rPr>
          <w:rStyle w:val="Emphasis"/>
        </w:rPr>
        <w:t>Cohen</w:t>
      </w:r>
      <w:r w:rsidRPr="00683BAB">
        <w:rPr>
          <w:rStyle w:val="StyleUnderline"/>
        </w:rPr>
        <w:t xml:space="preserve"> helped to place Black Queer leaders and activists squarely within a radical tradition</w:t>
      </w:r>
      <w:r w:rsidRPr="00EC7941">
        <w:rPr>
          <w:sz w:val="14"/>
        </w:rPr>
        <w:t xml:space="preserve"> engaged in a painstaking struggle to recognize all aspects of Black humanity.25</w:t>
      </w:r>
    </w:p>
    <w:p w14:paraId="1D260169" w14:textId="77777777" w:rsidR="007C50A3" w:rsidRPr="00EC7941" w:rsidRDefault="007C50A3" w:rsidP="007C50A3">
      <w:pPr>
        <w:rPr>
          <w:sz w:val="14"/>
        </w:rPr>
      </w:pPr>
      <w:r w:rsidRPr="00EC7941">
        <w:rPr>
          <w:sz w:val="14"/>
        </w:rPr>
        <w:t>Simultaneously, Black feminists engaged in an Ida B. Wells type of narrative war from both above and below. In the quarter century between Angela Davis’s 1972 release from prison and her founding— alongside activists Rose Braz and Ruth Gilmore—of Critical Resistance, a radical organization devoted to eradicating systems and structures of anti-Black punishment, incarceration, and violence, Black feminists created transformative intellectual and theoretical frameworks that reimagined the American project. Their words helped popularize radical new narratives of Black liberation and introduced Wells’s legacy to new generations. These narrative wars took place in academic, political, nonprofit, legal, corporate, and public policy spaces. They influenced, and were influenced by, radical grassroots community organizers, violence disrupters, neighborhood griots, and local keepers of history— Black feminists, Queer people, and at times progressive cisgender Black men.26</w:t>
      </w:r>
    </w:p>
    <w:p w14:paraId="5610E199" w14:textId="77777777" w:rsidR="007C50A3" w:rsidRPr="00EC7941" w:rsidRDefault="007C50A3" w:rsidP="007C50A3">
      <w:pPr>
        <w:rPr>
          <w:sz w:val="14"/>
        </w:rPr>
      </w:pPr>
      <w:r w:rsidRPr="0018482C">
        <w:rPr>
          <w:rStyle w:val="StyleUnderline"/>
        </w:rPr>
        <w:t>The twenty-first-century rise in Black women’s leadership</w:t>
      </w:r>
      <w:r w:rsidRPr="00EC7941">
        <w:rPr>
          <w:sz w:val="14"/>
        </w:rPr>
        <w:t>—</w:t>
      </w:r>
      <w:r w:rsidRPr="0018482C">
        <w:rPr>
          <w:rStyle w:val="StyleUnderline"/>
        </w:rPr>
        <w:t>including</w:t>
      </w:r>
      <w:r w:rsidRPr="00EC7941">
        <w:rPr>
          <w:sz w:val="14"/>
        </w:rPr>
        <w:t xml:space="preserve"> Black feminist public intellectuals such as Kimberlé Williams </w:t>
      </w:r>
      <w:r w:rsidRPr="0018482C">
        <w:rPr>
          <w:rStyle w:val="Emphasis"/>
        </w:rPr>
        <w:t>Crenshaw</w:t>
      </w:r>
      <w:r w:rsidRPr="0018482C">
        <w:rPr>
          <w:rStyle w:val="StyleUnderline"/>
        </w:rPr>
        <w:t xml:space="preserve"> and</w:t>
      </w:r>
      <w:r w:rsidRPr="00EC7941">
        <w:rPr>
          <w:sz w:val="14"/>
        </w:rPr>
        <w:t xml:space="preserve"> Heather </w:t>
      </w:r>
      <w:r w:rsidRPr="0018482C">
        <w:rPr>
          <w:rStyle w:val="Emphasis"/>
        </w:rPr>
        <w:t>McGhee</w:t>
      </w:r>
      <w:r w:rsidRPr="00EC7941">
        <w:rPr>
          <w:sz w:val="14"/>
        </w:rPr>
        <w:t xml:space="preserve">; the investigative journalist Nikole </w:t>
      </w:r>
      <w:r w:rsidRPr="0018482C">
        <w:rPr>
          <w:rStyle w:val="Emphasis"/>
        </w:rPr>
        <w:t>Hannah-Jones</w:t>
      </w:r>
      <w:r w:rsidRPr="00EC7941">
        <w:rPr>
          <w:sz w:val="14"/>
        </w:rPr>
        <w:t xml:space="preserve">; engaged scholar activists such as Barbara </w:t>
      </w:r>
      <w:r w:rsidRPr="0018482C">
        <w:rPr>
          <w:rStyle w:val="Emphasis"/>
        </w:rPr>
        <w:t>Ransby</w:t>
      </w:r>
      <w:r w:rsidRPr="00EC7941">
        <w:rPr>
          <w:sz w:val="14"/>
        </w:rPr>
        <w:t xml:space="preserve">, Keisha </w:t>
      </w:r>
      <w:r w:rsidRPr="0018482C">
        <w:rPr>
          <w:rStyle w:val="Emphasis"/>
        </w:rPr>
        <w:t>Blain</w:t>
      </w:r>
      <w:r w:rsidRPr="00EC7941">
        <w:rPr>
          <w:sz w:val="14"/>
        </w:rPr>
        <w:t xml:space="preserve">, </w:t>
      </w:r>
      <w:r w:rsidRPr="0018482C">
        <w:rPr>
          <w:rStyle w:val="StyleUnderline"/>
        </w:rPr>
        <w:t>and</w:t>
      </w:r>
      <w:r w:rsidRPr="00EC7941">
        <w:rPr>
          <w:sz w:val="14"/>
        </w:rPr>
        <w:t xml:space="preserve"> Keeanga-Yamahtta </w:t>
      </w:r>
      <w:r w:rsidRPr="0018482C">
        <w:rPr>
          <w:rStyle w:val="Emphasis"/>
        </w:rPr>
        <w:t>Taylor</w:t>
      </w:r>
      <w:r w:rsidRPr="00EC7941">
        <w:rPr>
          <w:sz w:val="14"/>
        </w:rPr>
        <w:t xml:space="preserve">; civil rights leaders such as Sherrilyn </w:t>
      </w:r>
      <w:r w:rsidRPr="0018482C">
        <w:rPr>
          <w:rStyle w:val="Emphasis"/>
        </w:rPr>
        <w:t>Ifill</w:t>
      </w:r>
      <w:r w:rsidRPr="00EC7941">
        <w:rPr>
          <w:sz w:val="14"/>
        </w:rPr>
        <w:t xml:space="preserve"> </w:t>
      </w:r>
      <w:r w:rsidRPr="0018482C">
        <w:rPr>
          <w:rStyle w:val="StyleUnderline"/>
        </w:rPr>
        <w:t>and</w:t>
      </w:r>
      <w:r w:rsidRPr="00EC7941">
        <w:rPr>
          <w:sz w:val="14"/>
        </w:rPr>
        <w:t xml:space="preserve"> Stacey </w:t>
      </w:r>
      <w:r w:rsidRPr="0018482C">
        <w:rPr>
          <w:rStyle w:val="Emphasis"/>
        </w:rPr>
        <w:t>Abrams</w:t>
      </w:r>
      <w:r w:rsidRPr="00EC7941">
        <w:rPr>
          <w:sz w:val="14"/>
        </w:rPr>
        <w:t xml:space="preserve">; and social movement leaders such as Alicia </w:t>
      </w:r>
      <w:r w:rsidRPr="0018482C">
        <w:rPr>
          <w:rStyle w:val="Emphasis"/>
        </w:rPr>
        <w:t>Garza</w:t>
      </w:r>
      <w:r w:rsidRPr="00EC7941">
        <w:rPr>
          <w:sz w:val="14"/>
        </w:rPr>
        <w:t>, Ay</w:t>
      </w:r>
      <w:r w:rsidRPr="00EC7941">
        <w:rPr>
          <w:rFonts w:ascii="Cambria" w:hAnsi="Cambria" w:cs="Cambria"/>
          <w:sz w:val="14"/>
        </w:rPr>
        <w:t>ọ</w:t>
      </w:r>
      <w:r w:rsidRPr="00EC7941">
        <w:rPr>
          <w:sz w:val="14"/>
        </w:rPr>
        <w:t xml:space="preserve"> (Opal) </w:t>
      </w:r>
      <w:r w:rsidRPr="0018482C">
        <w:rPr>
          <w:rStyle w:val="Emphasis"/>
        </w:rPr>
        <w:t>Tometi</w:t>
      </w:r>
      <w:r w:rsidRPr="00EC7941">
        <w:rPr>
          <w:sz w:val="14"/>
        </w:rPr>
        <w:t xml:space="preserve">, </w:t>
      </w:r>
      <w:r w:rsidRPr="0018482C">
        <w:rPr>
          <w:rStyle w:val="StyleUnderline"/>
        </w:rPr>
        <w:t>and</w:t>
      </w:r>
      <w:r w:rsidRPr="00EC7941">
        <w:rPr>
          <w:sz w:val="14"/>
        </w:rPr>
        <w:t xml:space="preserve"> Patrisse </w:t>
      </w:r>
      <w:r w:rsidRPr="0018482C">
        <w:rPr>
          <w:rStyle w:val="Emphasis"/>
        </w:rPr>
        <w:t>Cullors</w:t>
      </w:r>
      <w:r w:rsidRPr="00EC7941">
        <w:rPr>
          <w:sz w:val="14"/>
        </w:rPr>
        <w:t xml:space="preserve">—took place against this backdrop. Crenshaw, for instance, became well known nationally through her work as a critical race theory scholar and her popularization of the term “intersectionality.” Her work </w:t>
      </w:r>
      <w:r w:rsidRPr="0018482C">
        <w:rPr>
          <w:rStyle w:val="StyleUnderline"/>
        </w:rPr>
        <w:t>expanded upon the</w:t>
      </w:r>
      <w:r w:rsidRPr="00EC7941">
        <w:rPr>
          <w:sz w:val="14"/>
        </w:rPr>
        <w:t xml:space="preserve"> political, intellectual, and theoretical </w:t>
      </w:r>
      <w:r w:rsidRPr="0018482C">
        <w:rPr>
          <w:rStyle w:val="StyleUnderline"/>
        </w:rPr>
        <w:t xml:space="preserve">thinking of </w:t>
      </w:r>
      <w:r w:rsidRPr="0018482C">
        <w:rPr>
          <w:rStyle w:val="Emphasis"/>
        </w:rPr>
        <w:t>generations</w:t>
      </w:r>
      <w:r w:rsidRPr="0018482C">
        <w:rPr>
          <w:rStyle w:val="StyleUnderline"/>
        </w:rPr>
        <w:t xml:space="preserve"> of Black feminists</w:t>
      </w:r>
      <w:r w:rsidRPr="00EC7941">
        <w:rPr>
          <w:sz w:val="14"/>
        </w:rPr>
        <w:t xml:space="preserve"> who grappled with how Black women’s multiple identities were impacted by systemic racism, violence, and economic inequality.</w:t>
      </w:r>
    </w:p>
    <w:p w14:paraId="60AB9D38" w14:textId="77777777" w:rsidR="007C50A3" w:rsidRPr="00EC7941" w:rsidRDefault="007C50A3" w:rsidP="007C50A3">
      <w:pPr>
        <w:rPr>
          <w:sz w:val="14"/>
        </w:rPr>
      </w:pPr>
      <w:r w:rsidRPr="00EC7941">
        <w:rPr>
          <w:sz w:val="14"/>
        </w:rPr>
        <w:t xml:space="preserve">The </w:t>
      </w:r>
      <w:r w:rsidRPr="00371965">
        <w:rPr>
          <w:rStyle w:val="StyleUnderline"/>
          <w:highlight w:val="cyan"/>
        </w:rPr>
        <w:t>Black</w:t>
      </w:r>
      <w:r w:rsidRPr="0018482C">
        <w:rPr>
          <w:rStyle w:val="StyleUnderline"/>
        </w:rPr>
        <w:t xml:space="preserve"> millennial </w:t>
      </w:r>
      <w:r w:rsidRPr="00371965">
        <w:rPr>
          <w:rStyle w:val="StyleUnderline"/>
          <w:highlight w:val="cyan"/>
        </w:rPr>
        <w:t>feminist and Queer activists</w:t>
      </w:r>
      <w:r w:rsidRPr="00EC7941">
        <w:rPr>
          <w:sz w:val="14"/>
        </w:rPr>
        <w:t xml:space="preserve"> who </w:t>
      </w:r>
      <w:r w:rsidRPr="00371965">
        <w:rPr>
          <w:rStyle w:val="StyleUnderline"/>
          <w:highlight w:val="cyan"/>
        </w:rPr>
        <w:t>launched</w:t>
      </w:r>
      <w:r w:rsidRPr="00EC7941">
        <w:rPr>
          <w:sz w:val="14"/>
        </w:rPr>
        <w:t xml:space="preserve"> the #BlackLivesMatter hashtag stood on the shoulders of their forerunners from the Reconstruction, civil rights, and Black Power eras, but they simultaneously innovated new ways of seeing and being. Garza, Tometi, and Cullors turned outrage over Trayvon Martin’s 2012 death into the fuel for </w:t>
      </w:r>
      <w:r w:rsidRPr="00371965">
        <w:rPr>
          <w:rStyle w:val="StyleUnderline"/>
          <w:highlight w:val="cyan"/>
        </w:rPr>
        <w:t xml:space="preserve">a </w:t>
      </w:r>
      <w:r w:rsidRPr="00371965">
        <w:rPr>
          <w:rStyle w:val="Emphasis"/>
          <w:highlight w:val="cyan"/>
        </w:rPr>
        <w:t>new social movement</w:t>
      </w:r>
      <w:r w:rsidRPr="00371965">
        <w:rPr>
          <w:rStyle w:val="StyleUnderline"/>
          <w:highlight w:val="cyan"/>
        </w:rPr>
        <w:t xml:space="preserve"> that</w:t>
      </w:r>
      <w:r w:rsidRPr="0018482C">
        <w:rPr>
          <w:rStyle w:val="StyleUnderline"/>
        </w:rPr>
        <w:t xml:space="preserve"> tapped into networks</w:t>
      </w:r>
      <w:r w:rsidRPr="00EC7941">
        <w:rPr>
          <w:sz w:val="14"/>
        </w:rPr>
        <w:t xml:space="preserve">, </w:t>
      </w:r>
      <w:r w:rsidRPr="0018482C">
        <w:rPr>
          <w:rStyle w:val="StyleUnderline"/>
        </w:rPr>
        <w:t>political language</w:t>
      </w:r>
      <w:r w:rsidRPr="00EC7941">
        <w:rPr>
          <w:sz w:val="14"/>
        </w:rPr>
        <w:t xml:space="preserve">, </w:t>
      </w:r>
      <w:r w:rsidRPr="0018482C">
        <w:rPr>
          <w:rStyle w:val="StyleUnderline"/>
        </w:rPr>
        <w:t>organizing sensibilities</w:t>
      </w:r>
      <w:r w:rsidRPr="00EC7941">
        <w:rPr>
          <w:sz w:val="14"/>
        </w:rPr>
        <w:t xml:space="preserve">, </w:t>
      </w:r>
      <w:r w:rsidRPr="0018482C">
        <w:rPr>
          <w:rStyle w:val="StyleUnderline"/>
        </w:rPr>
        <w:t>and political visions rooted in the</w:t>
      </w:r>
      <w:r w:rsidRPr="00EC7941">
        <w:rPr>
          <w:sz w:val="14"/>
        </w:rPr>
        <w:t xml:space="preserve"> same </w:t>
      </w:r>
      <w:r w:rsidRPr="0018482C">
        <w:rPr>
          <w:rStyle w:val="StyleUnderline"/>
        </w:rPr>
        <w:t>Black radical tradition</w:t>
      </w:r>
      <w:r w:rsidRPr="00EC7941">
        <w:rPr>
          <w:sz w:val="14"/>
        </w:rPr>
        <w:t xml:space="preserve"> that had nurtured Ida B. Wells </w:t>
      </w:r>
      <w:r w:rsidRPr="0018482C">
        <w:rPr>
          <w:rStyle w:val="StyleUnderline"/>
        </w:rPr>
        <w:t>and</w:t>
      </w:r>
      <w:r w:rsidRPr="00EC7941">
        <w:rPr>
          <w:sz w:val="14"/>
        </w:rPr>
        <w:t xml:space="preserve"> Angela Davis. At the same time, Black Lives Matter </w:t>
      </w:r>
      <w:r w:rsidRPr="0018482C">
        <w:rPr>
          <w:rStyle w:val="StyleUnderline"/>
        </w:rPr>
        <w:t>brought new intellectual clarity</w:t>
      </w:r>
      <w:r w:rsidRPr="00EC7941">
        <w:rPr>
          <w:sz w:val="14"/>
        </w:rPr>
        <w:t xml:space="preserve">, </w:t>
      </w:r>
      <w:r w:rsidRPr="0018482C">
        <w:rPr>
          <w:rStyle w:val="StyleUnderline"/>
        </w:rPr>
        <w:t>moral urgency</w:t>
      </w:r>
      <w:r w:rsidRPr="00EC7941">
        <w:rPr>
          <w:sz w:val="14"/>
        </w:rPr>
        <w:t xml:space="preserve">, </w:t>
      </w:r>
      <w:r w:rsidRPr="0018482C">
        <w:rPr>
          <w:rStyle w:val="StyleUnderline"/>
        </w:rPr>
        <w:t xml:space="preserve">and policy specificity to the </w:t>
      </w:r>
      <w:r w:rsidRPr="0018482C">
        <w:rPr>
          <w:rStyle w:val="Emphasis"/>
        </w:rPr>
        <w:t>fore</w:t>
      </w:r>
      <w:r w:rsidRPr="00EC7941">
        <w:rPr>
          <w:sz w:val="14"/>
        </w:rPr>
        <w:t xml:space="preserve"> as it amplified reconstructionist sentiments regarding the value of Black life in the face of racial terror and violence.27</w:t>
      </w:r>
    </w:p>
    <w:p w14:paraId="32BB6A1A" w14:textId="77777777" w:rsidR="007C50A3" w:rsidRPr="00EC7941" w:rsidRDefault="007C50A3" w:rsidP="007C50A3">
      <w:pPr>
        <w:rPr>
          <w:sz w:val="14"/>
        </w:rPr>
      </w:pPr>
      <w:r w:rsidRPr="00EC7941">
        <w:rPr>
          <w:sz w:val="14"/>
        </w:rPr>
        <w:t xml:space="preserve">BLM </w:t>
      </w:r>
      <w:r w:rsidRPr="005138D4">
        <w:rPr>
          <w:rStyle w:val="StyleUnderline"/>
        </w:rPr>
        <w:t>protests</w:t>
      </w:r>
      <w:r w:rsidRPr="00EC7941">
        <w:rPr>
          <w:sz w:val="14"/>
        </w:rPr>
        <w:t xml:space="preserve"> in the aftermath of the deaths of Michael Brown, Eric Garner, and Freddie Gray </w:t>
      </w:r>
      <w:r w:rsidRPr="00371965">
        <w:rPr>
          <w:rStyle w:val="StyleUnderline"/>
          <w:highlight w:val="cyan"/>
        </w:rPr>
        <w:t>drew on</w:t>
      </w:r>
      <w:r w:rsidRPr="005138D4">
        <w:rPr>
          <w:rStyle w:val="StyleUnderline"/>
        </w:rPr>
        <w:t xml:space="preserve"> the language of </w:t>
      </w:r>
      <w:r w:rsidRPr="00371965">
        <w:rPr>
          <w:rStyle w:val="Emphasis"/>
          <w:highlight w:val="cyan"/>
        </w:rPr>
        <w:t>intersectional justice</w:t>
      </w:r>
      <w:r w:rsidRPr="00EC7941">
        <w:rPr>
          <w:sz w:val="14"/>
        </w:rPr>
        <w:t xml:space="preserve"> rooted in second-wave Black feminism; </w:t>
      </w:r>
      <w:r w:rsidRPr="005138D4">
        <w:rPr>
          <w:rStyle w:val="StyleUnderline"/>
        </w:rPr>
        <w:t xml:space="preserve">the </w:t>
      </w:r>
      <w:r w:rsidRPr="00371965">
        <w:rPr>
          <w:rStyle w:val="Emphasis"/>
          <w:highlight w:val="cyan"/>
        </w:rPr>
        <w:t>grassroots activism</w:t>
      </w:r>
      <w:r w:rsidRPr="005138D4">
        <w:rPr>
          <w:rStyle w:val="StyleUnderline"/>
        </w:rPr>
        <w:t xml:space="preserve"> of Black women</w:t>
      </w:r>
      <w:r w:rsidRPr="00EC7941">
        <w:rPr>
          <w:sz w:val="14"/>
        </w:rPr>
        <w:t xml:space="preserve">, </w:t>
      </w:r>
      <w:r w:rsidRPr="005138D4">
        <w:rPr>
          <w:rStyle w:val="StyleUnderline"/>
        </w:rPr>
        <w:t>Queer people</w:t>
      </w:r>
      <w:r w:rsidRPr="00EC7941">
        <w:rPr>
          <w:sz w:val="14"/>
        </w:rPr>
        <w:t xml:space="preserve">, </w:t>
      </w:r>
      <w:r w:rsidRPr="005138D4">
        <w:rPr>
          <w:rStyle w:val="StyleUnderline"/>
        </w:rPr>
        <w:t>and anti-poverty and anti-domestic-violence workers</w:t>
      </w:r>
      <w:r w:rsidRPr="00EC7941">
        <w:rPr>
          <w:sz w:val="14"/>
        </w:rPr>
        <w:t xml:space="preserve">; </w:t>
      </w:r>
      <w:r w:rsidRPr="00371965">
        <w:rPr>
          <w:rStyle w:val="StyleUnderline"/>
          <w:highlight w:val="cyan"/>
        </w:rPr>
        <w:t>and</w:t>
      </w:r>
      <w:r w:rsidRPr="005138D4">
        <w:rPr>
          <w:rStyle w:val="StyleUnderline"/>
        </w:rPr>
        <w:t xml:space="preserve"> the </w:t>
      </w:r>
      <w:r w:rsidRPr="00371965">
        <w:rPr>
          <w:rStyle w:val="Emphasis"/>
          <w:highlight w:val="cyan"/>
        </w:rPr>
        <w:t>policy advocacy</w:t>
      </w:r>
      <w:r w:rsidRPr="005138D4">
        <w:rPr>
          <w:rStyle w:val="StyleUnderline"/>
        </w:rPr>
        <w:t xml:space="preserve"> of Black legal scholars</w:t>
      </w:r>
      <w:r w:rsidRPr="00EC7941">
        <w:rPr>
          <w:sz w:val="14"/>
        </w:rPr>
        <w:t xml:space="preserve">, </w:t>
      </w:r>
      <w:r w:rsidRPr="005138D4">
        <w:rPr>
          <w:rStyle w:val="StyleUnderline"/>
        </w:rPr>
        <w:t>public defenders</w:t>
      </w:r>
      <w:r w:rsidRPr="00EC7941">
        <w:rPr>
          <w:sz w:val="14"/>
        </w:rPr>
        <w:t xml:space="preserve">, </w:t>
      </w:r>
      <w:r w:rsidRPr="005138D4">
        <w:rPr>
          <w:rStyle w:val="StyleUnderline"/>
        </w:rPr>
        <w:t>and social movement leaders</w:t>
      </w:r>
      <w:r w:rsidRPr="00EC7941">
        <w:rPr>
          <w:sz w:val="14"/>
        </w:rPr>
        <w:t xml:space="preserve"> who continued to agitate in the decades before Barack Obama’s election and during his time in the White House. Exemplifying a commitment to intersectional justice, the Movement for Black Lives activists argued that Black people can only achieve citizenship and dignity by centering the most vulnerable parts of the community, especially women and children; those who are poor or who are facing housing and food insecurity; those in the LGBTQIA+ communities; and the mentally and physically disabled.</w:t>
      </w:r>
    </w:p>
    <w:p w14:paraId="5AE22B7B" w14:textId="77777777" w:rsidR="007C50A3" w:rsidRPr="00EC7941" w:rsidRDefault="007C50A3" w:rsidP="007C50A3">
      <w:pPr>
        <w:rPr>
          <w:sz w:val="14"/>
        </w:rPr>
      </w:pPr>
      <w:r w:rsidRPr="00EC7941">
        <w:rPr>
          <w:sz w:val="14"/>
        </w:rPr>
        <w:t xml:space="preserve">By 2020, </w:t>
      </w:r>
      <w:r w:rsidRPr="005138D4">
        <w:rPr>
          <w:rStyle w:val="StyleUnderline"/>
        </w:rPr>
        <w:t>the extent of the transformation wrought by this new generation became stunningly clear when</w:t>
      </w:r>
      <w:r w:rsidRPr="00EC7941">
        <w:rPr>
          <w:sz w:val="14"/>
        </w:rPr>
        <w:t xml:space="preserve">, on Sunday, June 14, five days before Juneteenth, </w:t>
      </w:r>
      <w:r w:rsidRPr="00371965">
        <w:rPr>
          <w:rStyle w:val="StyleUnderline"/>
          <w:highlight w:val="cyan"/>
        </w:rPr>
        <w:t>thousands</w:t>
      </w:r>
      <w:r w:rsidRPr="00EC7941">
        <w:rPr>
          <w:sz w:val="14"/>
        </w:rPr>
        <w:t xml:space="preserve"> of demonstrators </w:t>
      </w:r>
      <w:r w:rsidRPr="00371965">
        <w:rPr>
          <w:rStyle w:val="StyleUnderline"/>
          <w:highlight w:val="cyan"/>
        </w:rPr>
        <w:t>converged</w:t>
      </w:r>
      <w:r w:rsidRPr="00EC7941">
        <w:rPr>
          <w:sz w:val="14"/>
        </w:rPr>
        <w:t xml:space="preserve"> in Brooklyn </w:t>
      </w:r>
      <w:r w:rsidRPr="00371965">
        <w:rPr>
          <w:rStyle w:val="StyleUnderline"/>
          <w:highlight w:val="cyan"/>
        </w:rPr>
        <w:t>for</w:t>
      </w:r>
      <w:r w:rsidRPr="00EC7941">
        <w:rPr>
          <w:sz w:val="14"/>
        </w:rPr>
        <w:t xml:space="preserve"> a Black Trans Lives Matter rally, also called </w:t>
      </w:r>
      <w:r w:rsidRPr="005138D4">
        <w:rPr>
          <w:rStyle w:val="StyleUnderline"/>
        </w:rPr>
        <w:t xml:space="preserve">the </w:t>
      </w:r>
      <w:r w:rsidRPr="005138D4">
        <w:rPr>
          <w:rStyle w:val="Emphasis"/>
        </w:rPr>
        <w:t>Brooklyn Liberation March</w:t>
      </w:r>
      <w:r w:rsidRPr="00EC7941">
        <w:rPr>
          <w:sz w:val="14"/>
        </w:rPr>
        <w:t>. The silent demonstration recalled the ten-thousand- strong NAACP march in 1917—the Silent Parade—held to protest a mean season of racial violence in East St. Louis that had killed hundreds of Black people. The Brooklyn protest highlighted the fact that Black transgender people were disproportionately victims of police violence. In the 2020 event a multiracial crowd of fifteen thousand marched from Grand Army Plaza to Fort Green Park before making their way to the Brooklyn Museum. The protest represented one of the most radically democratic moments in American history.28</w:t>
      </w:r>
    </w:p>
    <w:p w14:paraId="31AAE4D4" w14:textId="77777777" w:rsidR="007C50A3" w:rsidRPr="00EC7941" w:rsidRDefault="007C50A3" w:rsidP="007C50A3">
      <w:pPr>
        <w:rPr>
          <w:sz w:val="14"/>
        </w:rPr>
      </w:pPr>
      <w:r w:rsidRPr="00371965">
        <w:rPr>
          <w:rStyle w:val="StyleUnderline"/>
          <w:highlight w:val="cyan"/>
        </w:rPr>
        <w:t xml:space="preserve">The </w:t>
      </w:r>
      <w:r w:rsidRPr="00371965">
        <w:rPr>
          <w:rStyle w:val="Emphasis"/>
          <w:highlight w:val="cyan"/>
        </w:rPr>
        <w:t>Black Trans Lives Matter march</w:t>
      </w:r>
      <w:r w:rsidRPr="005138D4">
        <w:rPr>
          <w:rStyle w:val="StyleUnderline"/>
        </w:rPr>
        <w:t xml:space="preserve"> reflected the profound reimagining of Black politics</w:t>
      </w:r>
      <w:r w:rsidRPr="00EC7941">
        <w:rPr>
          <w:sz w:val="14"/>
        </w:rPr>
        <w:t xml:space="preserve">, decades in the making, </w:t>
      </w:r>
      <w:r w:rsidRPr="005138D4">
        <w:rPr>
          <w:rStyle w:val="StyleUnderline"/>
        </w:rPr>
        <w:t>that had taken shape</w:t>
      </w:r>
      <w:r w:rsidRPr="00EC7941">
        <w:rPr>
          <w:sz w:val="14"/>
        </w:rPr>
        <w:t xml:space="preserve"> in the neighborhoods, prisons, communities, and streets of America. The idea that all Black lives matter, including the lives of members of the Black LGBTQIA+ communities, had been a cornerstone of BLM’s organizing strategy and political philosophy from its 2013 founding. Much of this theorizing had drawn from the practical intellectual and political work that Black women had done between the end of racial slavery and the present. Over many decades, Black women’s activism helped to shape Black politics even as the women themselves were often relegated to serving behind the scenes, whether as organizers, agitators, or thought leaders. The term “intersectionality” reflects that work and the long road that Black feminist thinkers, activists, and organizers, from Ida B. Wells to the present, traveled to formulate their ideas. If the civil rights movement sought, through the 1963 March on Washington, to turn America into a mass movement meeting, in 2020 </w:t>
      </w:r>
      <w:r w:rsidRPr="005138D4">
        <w:rPr>
          <w:rStyle w:val="StyleUnderline"/>
        </w:rPr>
        <w:t>BLM succeeded</w:t>
      </w:r>
      <w:r w:rsidRPr="00EC7941">
        <w:rPr>
          <w:sz w:val="14"/>
        </w:rPr>
        <w:t xml:space="preserve">, for the first time in American history, </w:t>
      </w:r>
      <w:r w:rsidRPr="005138D4">
        <w:rPr>
          <w:rStyle w:val="StyleUnderline"/>
        </w:rPr>
        <w:t xml:space="preserve">in transforming the </w:t>
      </w:r>
      <w:r w:rsidRPr="005138D4">
        <w:rPr>
          <w:rStyle w:val="Emphasis"/>
        </w:rPr>
        <w:t>entire nation</w:t>
      </w:r>
      <w:r w:rsidRPr="005138D4">
        <w:rPr>
          <w:rStyle w:val="StyleUnderline"/>
        </w:rPr>
        <w:t xml:space="preserve"> into a </w:t>
      </w:r>
      <w:r w:rsidRPr="005138D4">
        <w:rPr>
          <w:rStyle w:val="Emphasis"/>
        </w:rPr>
        <w:t>classroom</w:t>
      </w:r>
      <w:r w:rsidRPr="00EC7941">
        <w:rPr>
          <w:sz w:val="14"/>
        </w:rPr>
        <w:t>.29</w:t>
      </w:r>
    </w:p>
    <w:p w14:paraId="04195603" w14:textId="77777777" w:rsidR="007C50A3" w:rsidRPr="00EC7941" w:rsidRDefault="007C50A3" w:rsidP="007C50A3">
      <w:pPr>
        <w:rPr>
          <w:sz w:val="14"/>
        </w:rPr>
      </w:pPr>
      <w:r w:rsidRPr="00EC7941">
        <w:rPr>
          <w:sz w:val="14"/>
        </w:rPr>
        <w:t>Black feminism’s search for liberation paralleled wider currents in American life in 2020, especially those sparked by the New York Times 1619 Project. The initiative was the brainchild of journalist Nikole Hannah-Jones, who consciously channeled the legacy of anti-lynching crusader Ida B. Wells into the twenty-first century. Challenging America’s origin story, the 1619 Project opened up new worlds of social, political, and intellectual inquiry. Like many breakthroughs, it also elicited both hearty praise and vicious condemnation. Racial slavery, the wealth it produced, the moral compromises it engendered, and the lies that concealed painful and ugly aspects of the nation’s history all suddenly took center stage. The project’s debut on the four- hundredth anniversary of the arrival of the first enslaved Africans on the shores of Virginia at Jamestown served as a prelude to everything that happened in 2020.</w:t>
      </w:r>
    </w:p>
    <w:p w14:paraId="5B055F05" w14:textId="77777777" w:rsidR="007C50A3" w:rsidRPr="00EC7941" w:rsidRDefault="007C50A3" w:rsidP="007C50A3">
      <w:pPr>
        <w:rPr>
          <w:sz w:val="14"/>
        </w:rPr>
      </w:pPr>
      <w:r w:rsidRPr="00EC7941">
        <w:rPr>
          <w:sz w:val="14"/>
        </w:rPr>
        <w:t>The 1619 Project started as long-form journalism in the August 14, 2019, issue of The New York Times Magazine; eventually it would include a podcast, live events, and a best-selling book. Reactions to this potent entrée into the narrative wars over the meaning of American citizenship, identity, freedom, and democracy continued to unfold as partisan bickering divided the nation during campaign season and thereafter. Reconstructionists embraced the 1619 Project as a long overdue corrective to Lost Cause mythology and narratives of American exceptionalism. Public school educators around the nation used its multimedia resources in their efforts to tell their students a deeper history of America. But the more the accolades grew, the greater the backlash became. Redemptionists challenged the 1619 Project’s historical validity and scholarly rigor. Eventually, they successfully passed legislation, including in my own adopted home state of Texas, to bar the teaching of American history in ways that touched upon racism, slavery, and white supremacy.30</w:t>
      </w:r>
    </w:p>
    <w:p w14:paraId="781B29EA" w14:textId="77777777" w:rsidR="007C50A3" w:rsidRPr="00EC7941" w:rsidRDefault="007C50A3" w:rsidP="007C50A3">
      <w:pPr>
        <w:rPr>
          <w:sz w:val="14"/>
        </w:rPr>
      </w:pPr>
      <w:r w:rsidRPr="00EC7941">
        <w:rPr>
          <w:sz w:val="14"/>
        </w:rPr>
        <w:t>Hannah-Jones’s work updated Wells’s heroic political and intellectual crusade against lynching into a state-of-the-art vivisection of racial slavery’s afterlife in the twenty-first century. Her journalism, like Wells’s, turned one of W. E. B. Du Bois’s observations on its head. Du Bois had described a question that had constantly confronted him but that went unasked: How does it feel to be a problem? In Hannah-Jones’s historical excavation of our national origin story, echoing Wells, Black people not only were not the problem, but they also might be, against all odds, our only hope for salvaging the American democratic project. By arguing that the year 1619 represented the nation’s birth just as well as 1776 did, since racial slavery proved to be the greatest economic engine for all that came after, the 1619 Project became perhaps the most powerful popular distillation of reconstructionist sentiment ever conceived.</w:t>
      </w:r>
    </w:p>
    <w:p w14:paraId="4523F3D0" w14:textId="77777777" w:rsidR="007C50A3" w:rsidRPr="00EC7941" w:rsidRDefault="007C50A3" w:rsidP="007C50A3">
      <w:pPr>
        <w:rPr>
          <w:sz w:val="14"/>
        </w:rPr>
      </w:pPr>
      <w:r w:rsidRPr="00EC7941">
        <w:rPr>
          <w:sz w:val="14"/>
        </w:rPr>
        <w:t>As the project told it, in the series of essays in The New York Times Magazine by an all-star team of journalists and scholars, drawing on cutting-edge research on the history and afterlife of slavery, the economics of slavery implicated more than southern plantation owners. Racial slavery was also central to debates over the Constitution and to the language of the Declaration of Independence; it shaped the creation of supply chains of power and privilege that allowed for economic innovation in domestic banking and international finance; and it provided the foundation for the expansion of the continental United States and the growth of its hemispheric and global political and economic ambitions. It also institutionalized the supply chains of misery and inequality in the form of racial segregation, economic theft, violence, and unequal treatment that still touch virtually every aspect of contemporary American life. As the essays implicitly and explicitly argued, these forces continue to shape our national destiny. The 1619 Project held up an unblinking mirror to a nation that had steadily refused to undertake self-examination on the subject of race.</w:t>
      </w:r>
    </w:p>
    <w:p w14:paraId="0F4D4B81" w14:textId="77777777" w:rsidR="007C50A3" w:rsidRPr="00EC7941" w:rsidRDefault="007C50A3" w:rsidP="007C50A3">
      <w:pPr>
        <w:rPr>
          <w:sz w:val="14"/>
        </w:rPr>
      </w:pPr>
      <w:r w:rsidRPr="00EC7941">
        <w:rPr>
          <w:sz w:val="14"/>
        </w:rPr>
        <w:t>The pushback came immediately, and it only grew over the course of 2020 as teachers began to draw upon or adopt the 1619 Project’s resources. Senator Tom Cotton of Arkansas, a Republican, characterized the Founding Fathers as viewing slavery as a “necessary evil,” and seemed to suggest that he agreed with that assessment (a charge he later denied). In the Senate, he proceeded to introduce the Saving American History Act, legislation to ban federal funding for the teaching of the 1619 Project in public schools. These efforts were similar to many others in the history of political backlash against reconstructionist attempts to confront America’s long and brutal history of anti-Black racism. The attacks on the 1619 Project paralleled the GOP voter suppression efforts that were taking place at the same time, and both would reach frightening new levels of legislative effectiveness the next year.31</w:t>
      </w:r>
    </w:p>
    <w:p w14:paraId="23565EA5" w14:textId="77777777" w:rsidR="007C50A3" w:rsidRPr="00EC7941" w:rsidRDefault="007C50A3" w:rsidP="007C50A3">
      <w:pPr>
        <w:rPr>
          <w:sz w:val="14"/>
        </w:rPr>
      </w:pPr>
      <w:r w:rsidRPr="00EC7941">
        <w:rPr>
          <w:sz w:val="14"/>
        </w:rPr>
        <w:t xml:space="preserve">The pushback was so fierce in part because </w:t>
      </w:r>
      <w:r w:rsidRPr="005138D4">
        <w:rPr>
          <w:rStyle w:val="StyleUnderline"/>
        </w:rPr>
        <w:t xml:space="preserve">the </w:t>
      </w:r>
      <w:r w:rsidRPr="00EC7941">
        <w:rPr>
          <w:rStyle w:val="Emphasis"/>
        </w:rPr>
        <w:t>1619 Project</w:t>
      </w:r>
      <w:r w:rsidRPr="005138D4">
        <w:rPr>
          <w:rStyle w:val="StyleUnderline"/>
        </w:rPr>
        <w:t xml:space="preserve"> was</w:t>
      </w:r>
      <w:r w:rsidRPr="00EC7941">
        <w:rPr>
          <w:sz w:val="14"/>
        </w:rPr>
        <w:t xml:space="preserve"> only </w:t>
      </w:r>
      <w:r w:rsidRPr="005138D4">
        <w:rPr>
          <w:rStyle w:val="StyleUnderline"/>
        </w:rPr>
        <w:t xml:space="preserve">the </w:t>
      </w:r>
      <w:r w:rsidRPr="005138D4">
        <w:rPr>
          <w:rStyle w:val="Emphasis"/>
        </w:rPr>
        <w:t>leading edge</w:t>
      </w:r>
      <w:r w:rsidRPr="005138D4">
        <w:rPr>
          <w:rStyle w:val="StyleUnderline"/>
        </w:rPr>
        <w:t xml:space="preserve"> of the efforts to </w:t>
      </w:r>
      <w:r w:rsidRPr="005138D4">
        <w:rPr>
          <w:rStyle w:val="Emphasis"/>
        </w:rPr>
        <w:t>reckon honestly</w:t>
      </w:r>
      <w:r w:rsidRPr="005138D4">
        <w:rPr>
          <w:rStyle w:val="StyleUnderline"/>
        </w:rPr>
        <w:t xml:space="preserve"> with America’s history that were playing out in </w:t>
      </w:r>
      <w:r w:rsidRPr="005138D4">
        <w:rPr>
          <w:rStyle w:val="Emphasis"/>
        </w:rPr>
        <w:t>full view</w:t>
      </w:r>
      <w:r w:rsidRPr="005138D4">
        <w:rPr>
          <w:rStyle w:val="StyleUnderline"/>
        </w:rPr>
        <w:t xml:space="preserve"> of the public</w:t>
      </w:r>
      <w:r w:rsidRPr="00EC7941">
        <w:rPr>
          <w:sz w:val="14"/>
        </w:rPr>
        <w:t xml:space="preserve"> in the spring and summer of 2020. </w:t>
      </w:r>
      <w:r w:rsidRPr="005138D4">
        <w:rPr>
          <w:rStyle w:val="Emphasis"/>
        </w:rPr>
        <w:t>Confederate monuments</w:t>
      </w:r>
      <w:r w:rsidRPr="005138D4">
        <w:rPr>
          <w:rStyle w:val="StyleUnderline"/>
        </w:rPr>
        <w:t xml:space="preserve"> came tumbling down</w:t>
      </w:r>
      <w:r w:rsidRPr="00EC7941">
        <w:rPr>
          <w:sz w:val="14"/>
        </w:rPr>
        <w:t xml:space="preserve"> (while monuments celebrating those who profited from slavery were toppled in England and beyond). And it was not just Confederate generals, politicians, and other sympathizers who came under scrutiny. President </w:t>
      </w:r>
      <w:r w:rsidRPr="005138D4">
        <w:rPr>
          <w:rStyle w:val="StyleUnderline"/>
        </w:rPr>
        <w:t xml:space="preserve">Theodore </w:t>
      </w:r>
      <w:r w:rsidRPr="005138D4">
        <w:rPr>
          <w:rStyle w:val="Emphasis"/>
        </w:rPr>
        <w:t>Roosevelt’s</w:t>
      </w:r>
      <w:r w:rsidRPr="00EC7941">
        <w:rPr>
          <w:sz w:val="14"/>
        </w:rPr>
        <w:t xml:space="preserve"> support for biological </w:t>
      </w:r>
      <w:r w:rsidRPr="005138D4">
        <w:rPr>
          <w:rStyle w:val="StyleUnderline"/>
        </w:rPr>
        <w:t>racism</w:t>
      </w:r>
      <w:r w:rsidRPr="00EC7941">
        <w:rPr>
          <w:sz w:val="14"/>
        </w:rPr>
        <w:t xml:space="preserve"> against </w:t>
      </w:r>
      <w:r>
        <w:rPr>
          <w:sz w:val="14"/>
        </w:rPr>
        <w:t>[Black people]</w:t>
      </w:r>
      <w:r w:rsidRPr="00EC7941">
        <w:rPr>
          <w:sz w:val="14"/>
        </w:rPr>
        <w:t xml:space="preserve"> and other nonwhite people </w:t>
      </w:r>
      <w:r w:rsidRPr="005138D4">
        <w:rPr>
          <w:rStyle w:val="StyleUnderline"/>
        </w:rPr>
        <w:t>inspired new rounds of criticism</w:t>
      </w:r>
      <w:r w:rsidRPr="00EC7941">
        <w:rPr>
          <w:sz w:val="14"/>
        </w:rPr>
        <w:t xml:space="preserve">. </w:t>
      </w:r>
      <w:r w:rsidRPr="005138D4">
        <w:rPr>
          <w:rStyle w:val="StyleUnderline"/>
        </w:rPr>
        <w:t>So did</w:t>
      </w:r>
      <w:r w:rsidRPr="00EC7941">
        <w:rPr>
          <w:sz w:val="14"/>
        </w:rPr>
        <w:t xml:space="preserve"> Thomas </w:t>
      </w:r>
      <w:r w:rsidRPr="005138D4">
        <w:rPr>
          <w:rStyle w:val="Emphasis"/>
        </w:rPr>
        <w:t>Jefferson’s</w:t>
      </w:r>
      <w:r w:rsidRPr="00EC7941">
        <w:rPr>
          <w:sz w:val="14"/>
        </w:rPr>
        <w:t xml:space="preserve"> notoriously </w:t>
      </w:r>
      <w:r w:rsidRPr="005138D4">
        <w:rPr>
          <w:rStyle w:val="StyleUnderline"/>
        </w:rPr>
        <w:t>racist views</w:t>
      </w:r>
      <w:r w:rsidRPr="00EC7941">
        <w:rPr>
          <w:sz w:val="14"/>
        </w:rPr>
        <w:t xml:space="preserve"> on Black intelligence. </w:t>
      </w:r>
      <w:r w:rsidRPr="005138D4">
        <w:rPr>
          <w:rStyle w:val="StyleUnderline"/>
        </w:rPr>
        <w:t>History museums</w:t>
      </w:r>
      <w:r w:rsidRPr="00EC7941">
        <w:rPr>
          <w:sz w:val="14"/>
        </w:rPr>
        <w:t xml:space="preserve">, </w:t>
      </w:r>
      <w:r w:rsidRPr="005138D4">
        <w:rPr>
          <w:rStyle w:val="StyleUnderline"/>
        </w:rPr>
        <w:t>art galleries</w:t>
      </w:r>
      <w:r w:rsidRPr="00EC7941">
        <w:rPr>
          <w:sz w:val="14"/>
        </w:rPr>
        <w:t xml:space="preserve">, </w:t>
      </w:r>
      <w:r w:rsidRPr="005138D4">
        <w:rPr>
          <w:rStyle w:val="StyleUnderline"/>
        </w:rPr>
        <w:t>and other sites of commemoration of American history</w:t>
      </w:r>
      <w:r w:rsidRPr="00EC7941">
        <w:rPr>
          <w:sz w:val="14"/>
        </w:rPr>
        <w:t xml:space="preserve"> that had been shaped more by redemptionists than reconstructionists </w:t>
      </w:r>
      <w:r w:rsidRPr="005138D4">
        <w:rPr>
          <w:rStyle w:val="StyleUnderline"/>
        </w:rPr>
        <w:t xml:space="preserve">came under </w:t>
      </w:r>
      <w:r w:rsidRPr="005138D4">
        <w:rPr>
          <w:rStyle w:val="Emphasis"/>
        </w:rPr>
        <w:t>new</w:t>
      </w:r>
      <w:r w:rsidRPr="005138D4">
        <w:rPr>
          <w:rStyle w:val="StyleUnderline"/>
        </w:rPr>
        <w:t xml:space="preserve"> and </w:t>
      </w:r>
      <w:r w:rsidRPr="005138D4">
        <w:rPr>
          <w:rStyle w:val="Emphasis"/>
        </w:rPr>
        <w:t>unprecedented</w:t>
      </w:r>
      <w:r w:rsidRPr="005138D4">
        <w:rPr>
          <w:rStyle w:val="StyleUnderline"/>
        </w:rPr>
        <w:t xml:space="preserve"> pressure</w:t>
      </w:r>
      <w:r w:rsidRPr="00EC7941">
        <w:rPr>
          <w:sz w:val="14"/>
        </w:rPr>
        <w:t>.32</w:t>
      </w:r>
    </w:p>
    <w:p w14:paraId="43799E0F" w14:textId="77777777" w:rsidR="007C50A3" w:rsidRPr="00EC7941" w:rsidRDefault="007C50A3" w:rsidP="007C50A3">
      <w:pPr>
        <w:rPr>
          <w:sz w:val="14"/>
        </w:rPr>
      </w:pPr>
      <w:r w:rsidRPr="00EC7941">
        <w:rPr>
          <w:sz w:val="14"/>
        </w:rPr>
        <w:t xml:space="preserve">Nearly a century ago, W. E. B. Du Bois’s Black Reconstruction offered a powerful salvo against Lost Cause narratives depicting Reconstruction’s failures as the self-inflicted wounds of </w:t>
      </w:r>
      <w:r>
        <w:rPr>
          <w:sz w:val="14"/>
        </w:rPr>
        <w:t>[Black people]</w:t>
      </w:r>
      <w:r w:rsidRPr="00EC7941">
        <w:rPr>
          <w:sz w:val="14"/>
        </w:rPr>
        <w:t xml:space="preserve"> unable to handle the responsibilities of citizenship and unwilling to carry themselves with human dignity. Du Bois instead described efforts by free Black people, alongside anti-racist whites, to forge a new birth of American freedom —to secure the abolition democracy that was the cutting edge of the nation’s democratic experiment. And in 2020, the Movement for Black Lives pushed the struggle for abolition democracy to the very center of American life, expanding its meaning to include movements to abolish mass incarceration, the death penalty, and other structures of anti-Black racial violence. BLM’s vision of an American democracy that prioritizes the most historically marginalized members of the Black community represented a bold and radical effort to make this newest period of Reconstruction the nation’s last.33</w:t>
      </w:r>
    </w:p>
    <w:p w14:paraId="2BB16F2E" w14:textId="77777777" w:rsidR="007C50A3" w:rsidRPr="00EC7941" w:rsidRDefault="007C50A3" w:rsidP="007C50A3">
      <w:pPr>
        <w:rPr>
          <w:sz w:val="14"/>
        </w:rPr>
      </w:pPr>
      <w:r w:rsidRPr="00EC7941">
        <w:rPr>
          <w:sz w:val="14"/>
        </w:rPr>
        <w:t>Black communities experienced institutional racism and economic impoverishment long before George Floyd’s death. Racial segregation is rooted in a long history of racial terror and violence in America and a corresponding history of this reality being silenced by the forces of white supremacy. In the early months of 2020, COVID-19 amplified widespread preexisting racial inequities that threatened both the legacy of the civil rights movement and the strength and resilience of American democracy. Structural racism and white supremacy, as embodied in the presidency of Donald J. Trump, played out in the federal response to the pandemic. Black workers were more likely to be in jobs that made them particularly vulnerable both to getting sick and dying and to being subject to layoffs and closures that led to economic ruin. Black prisoners—including many in local jails, such as New York City’s notorious Rikers Island, who were awaiting trial and unable to afford bail—faced a high risk of exposure by virtue of their cramped living quarters. Black small business owners found themselves overwhelmingly excluded from government bailouts that instead directed financial payouts to some of the nation’s largest corporations.</w:t>
      </w:r>
    </w:p>
    <w:p w14:paraId="5103075C" w14:textId="77777777" w:rsidR="007C50A3" w:rsidRPr="00EC7941" w:rsidRDefault="007C50A3" w:rsidP="007C50A3">
      <w:pPr>
        <w:rPr>
          <w:sz w:val="14"/>
        </w:rPr>
      </w:pPr>
      <w:r w:rsidRPr="00EC7941">
        <w:rPr>
          <w:sz w:val="14"/>
        </w:rPr>
        <w:t>It was against this backdrop that George Floyd’s death reinvigorated the Black Lives Matter protests that had first erupted in 2013. Within twenty-four hours of George Floyd’s death, protesters gathered in Minneapolis, turning the site of his murder into a living memorial filled with expressions of love, grief, and rage. Three days later, a protest targeting the Third Precinct, where the four police officers complicit in Floyd’s death worked, turned violent and left the building in ashes. Within a week, hundreds of demonstrations in cities as diverse as Atlanta, Anchorage, Los Angeles, and Salt Lake City erupted.</w:t>
      </w:r>
    </w:p>
    <w:p w14:paraId="7C3E317B" w14:textId="77777777" w:rsidR="007C50A3" w:rsidRPr="00EC7941" w:rsidRDefault="007C50A3" w:rsidP="007C50A3">
      <w:pPr>
        <w:rPr>
          <w:sz w:val="14"/>
        </w:rPr>
      </w:pPr>
      <w:r w:rsidRPr="00EC7941">
        <w:rPr>
          <w:sz w:val="14"/>
        </w:rPr>
        <w:t>The multiracial nature of the protests astonished the nation, exhilarating supporters and appalling critics. The overwhelming majority of protests—93 percent, by one estimate—were peaceful. Some drifted into sporadic looting and theft, and in a few cases, the determination to express rage, anger, and grief—not simply over Floyd’s death, but over the larger structures of racial and economic inequality that made such killings routine—devolved into chaos. But the most disturbing displays of violence came from the police, who were deployed not just against Black demonstrators but white ones as well. The image of police in Buffalo, New York, knocking an elderly white protester onto the sidewalk, causing serious injury, went viral. The scene offered the nation a small hint of the kind of state-sanctioned, profoundly unjust punishment and brutality that Black people have routinely experienced since their arrival on the nation’s shores.34</w:t>
      </w:r>
    </w:p>
    <w:p w14:paraId="78FD2C73" w14:textId="77777777" w:rsidR="007C50A3" w:rsidRPr="00EC7941" w:rsidRDefault="007C50A3" w:rsidP="007C50A3">
      <w:pPr>
        <w:rPr>
          <w:sz w:val="14"/>
        </w:rPr>
      </w:pPr>
      <w:r w:rsidRPr="001D4475">
        <w:rPr>
          <w:rStyle w:val="StyleUnderline"/>
        </w:rPr>
        <w:t xml:space="preserve">BLM inspired </w:t>
      </w:r>
      <w:r w:rsidRPr="00371965">
        <w:rPr>
          <w:rStyle w:val="Emphasis"/>
          <w:highlight w:val="cyan"/>
        </w:rPr>
        <w:t>reconstructionist politics from below</w:t>
      </w:r>
      <w:r w:rsidRPr="00EC7941">
        <w:rPr>
          <w:sz w:val="14"/>
        </w:rPr>
        <w:t xml:space="preserve">. The movement’s demands were both particular and general. Its particular </w:t>
      </w:r>
      <w:r w:rsidRPr="001D4475">
        <w:rPr>
          <w:rStyle w:val="StyleUnderline"/>
        </w:rPr>
        <w:t xml:space="preserve">goals centered on a massive set of </w:t>
      </w:r>
      <w:r w:rsidRPr="00EC7941">
        <w:rPr>
          <w:rStyle w:val="Emphasis"/>
        </w:rPr>
        <w:t>radical policy reforms</w:t>
      </w:r>
      <w:r w:rsidRPr="001D4475">
        <w:rPr>
          <w:rStyle w:val="StyleUnderline"/>
        </w:rPr>
        <w:t xml:space="preserve"> seeking</w:t>
      </w:r>
      <w:r w:rsidRPr="00EC7941">
        <w:rPr>
          <w:sz w:val="14"/>
        </w:rPr>
        <w:t xml:space="preserve"> the transformation of America’s criminal punishment system and the far-flung ecosystem that nourished it. This agenda called for </w:t>
      </w:r>
      <w:r w:rsidRPr="001D4475">
        <w:rPr>
          <w:rStyle w:val="StyleUnderline"/>
        </w:rPr>
        <w:t xml:space="preserve">a </w:t>
      </w:r>
      <w:r w:rsidRPr="00EC7941">
        <w:rPr>
          <w:rStyle w:val="Emphasis"/>
        </w:rPr>
        <w:t>radical redistribution</w:t>
      </w:r>
      <w:r w:rsidRPr="001D4475">
        <w:rPr>
          <w:rStyle w:val="StyleUnderline"/>
        </w:rPr>
        <w:t xml:space="preserve"> of</w:t>
      </w:r>
      <w:r w:rsidRPr="00EC7941">
        <w:rPr>
          <w:sz w:val="14"/>
        </w:rPr>
        <w:t xml:space="preserve"> local, state, and national </w:t>
      </w:r>
      <w:r w:rsidRPr="001D4475">
        <w:rPr>
          <w:rStyle w:val="StyleUnderline"/>
        </w:rPr>
        <w:t>resources away from punishment and incarceration to investment</w:t>
      </w:r>
      <w:r w:rsidRPr="00EC7941">
        <w:rPr>
          <w:sz w:val="14"/>
        </w:rPr>
        <w:t xml:space="preserve">, </w:t>
      </w:r>
      <w:r w:rsidRPr="001D4475">
        <w:rPr>
          <w:rStyle w:val="StyleUnderline"/>
        </w:rPr>
        <w:t>restorative justice</w:t>
      </w:r>
      <w:r w:rsidRPr="00EC7941">
        <w:rPr>
          <w:sz w:val="14"/>
        </w:rPr>
        <w:t xml:space="preserve">, </w:t>
      </w:r>
      <w:r w:rsidRPr="001D4475">
        <w:rPr>
          <w:rStyle w:val="StyleUnderline"/>
        </w:rPr>
        <w:t>and anti-racism</w:t>
      </w:r>
      <w:r w:rsidRPr="00EC7941">
        <w:rPr>
          <w:sz w:val="14"/>
        </w:rPr>
        <w:t>. Practically speaking, this meant shifting funding from law enforcement into mental health, drug rehabilitation, housing, education, and other investments designed to promote Black health and wellness rather than incarceration and death.35</w:t>
      </w:r>
    </w:p>
    <w:p w14:paraId="239F1FDB" w14:textId="77777777" w:rsidR="007C50A3" w:rsidRPr="00EC7941" w:rsidRDefault="007C50A3" w:rsidP="007C50A3">
      <w:pPr>
        <w:rPr>
          <w:sz w:val="14"/>
        </w:rPr>
      </w:pPr>
      <w:r w:rsidRPr="00EC7941">
        <w:rPr>
          <w:sz w:val="14"/>
        </w:rPr>
        <w:t>BLM’s general impulses were in certain ways even more revolutionary than its specific proposals. Organizers identified police violence as the central spoke in the wheel of American exceptionalism. Eradicating the nation’s sprawling punishment system, they argued, could end the structures of violence, poverty, and death that have historically denigrated Black bodies. This framework was the necessary response to the nation’s long and catastrophic history of using the police to enforce a color line that prevents Black Americans not only from achieving citizenship and dignity, but from even aspiring to do so through political organizing and movement building. The struggle for Black equality as defined by BLM meant defeating the ancient regime of white supremacy and replacing it with a new political reality wherein all Black lives mattered. This aim could only be achieved through a focus on the particular struggle of Black people and by defeating the political and narrative frameworks that supported America’s racial status quo.</w:t>
      </w:r>
    </w:p>
    <w:p w14:paraId="2A95D393" w14:textId="77777777" w:rsidR="007C50A3" w:rsidRPr="00EC7941" w:rsidRDefault="007C50A3" w:rsidP="007C50A3">
      <w:pPr>
        <w:rPr>
          <w:sz w:val="14"/>
        </w:rPr>
      </w:pPr>
      <w:r w:rsidRPr="00EC7941">
        <w:rPr>
          <w:sz w:val="14"/>
        </w:rPr>
        <w:t xml:space="preserve">Their deceptively simple argument since 2013 had been that the criminal justice system extended its tentacles of racial and economic oppression into social welfare, education, housing, and employment. And after Floyd’s death, </w:t>
      </w:r>
      <w:r w:rsidRPr="001D4475">
        <w:rPr>
          <w:rStyle w:val="StyleUnderline"/>
        </w:rPr>
        <w:t xml:space="preserve">that argument </w:t>
      </w:r>
      <w:r w:rsidRPr="00371965">
        <w:rPr>
          <w:rStyle w:val="StyleUnderline"/>
          <w:highlight w:val="cyan"/>
        </w:rPr>
        <w:t xml:space="preserve">went </w:t>
      </w:r>
      <w:r w:rsidRPr="00371965">
        <w:rPr>
          <w:rStyle w:val="Emphasis"/>
          <w:highlight w:val="cyan"/>
        </w:rPr>
        <w:t>mainstream</w:t>
      </w:r>
      <w:r w:rsidRPr="00EC7941">
        <w:rPr>
          <w:sz w:val="14"/>
        </w:rPr>
        <w:t xml:space="preserve">. </w:t>
      </w:r>
      <w:r w:rsidRPr="001D4475">
        <w:rPr>
          <w:rStyle w:val="StyleUnderline"/>
        </w:rPr>
        <w:t>Calls to reimagine public safety by</w:t>
      </w:r>
      <w:r w:rsidRPr="00EC7941">
        <w:rPr>
          <w:sz w:val="14"/>
        </w:rPr>
        <w:t xml:space="preserve"> “</w:t>
      </w:r>
      <w:r w:rsidRPr="001D4475">
        <w:rPr>
          <w:rStyle w:val="Emphasis"/>
        </w:rPr>
        <w:t>defunding</w:t>
      </w:r>
      <w:r w:rsidRPr="00EC7941">
        <w:rPr>
          <w:sz w:val="14"/>
        </w:rPr>
        <w:t xml:space="preserve">” </w:t>
      </w:r>
      <w:r w:rsidRPr="001D4475">
        <w:rPr>
          <w:rStyle w:val="StyleUnderline"/>
        </w:rPr>
        <w:t xml:space="preserve">the police injected </w:t>
      </w:r>
      <w:r w:rsidRPr="001D4475">
        <w:rPr>
          <w:rStyle w:val="Emphasis"/>
        </w:rPr>
        <w:t>urgent new language</w:t>
      </w:r>
      <w:r w:rsidRPr="001D4475">
        <w:rPr>
          <w:rStyle w:val="StyleUnderline"/>
        </w:rPr>
        <w:t xml:space="preserve"> into the wider public debate</w:t>
      </w:r>
      <w:r w:rsidRPr="00EC7941">
        <w:rPr>
          <w:sz w:val="14"/>
        </w:rPr>
        <w:t xml:space="preserve"> about the value of Black lives in America. Grassroots Black Reconstructionists turned “Defund the Police” into a radical political axiom, making it the focus of posters and signs and even painting it in gigantic yellow letters on a street near the White House. The phrase’s narrative power could be seen both by the passionate nationwide support it received and by the ferocity of the opposition it evoked. “Defund the Police” derived its political impact, its policy influence, and its controversy from its narrative power. Like the phrase “Black Lives Matter,” it told the nation an important story— not the one it wanted to hear but the one it needed to.36</w:t>
      </w:r>
    </w:p>
    <w:p w14:paraId="50E27F06" w14:textId="77777777" w:rsidR="007C50A3" w:rsidRPr="00EC7941" w:rsidRDefault="007C50A3" w:rsidP="007C50A3">
      <w:pPr>
        <w:rPr>
          <w:sz w:val="14"/>
        </w:rPr>
      </w:pPr>
      <w:r w:rsidRPr="00EC7941">
        <w:rPr>
          <w:sz w:val="14"/>
        </w:rPr>
        <w:t>As “Defund the Police” went mainstream, so, too, did calls for intersectional justice, attentive to the myriad ways that different identities—racial, class, sexual orientation and gender identification, mental health, and citizenship status—interacted in the policies and politics that shaped the lives of Americans. As a new era of Black Reconstruction transformed American democracy amid a global pandemic, a plague of police brutality, and the scourge of poverty, racism, and violence, the search for Black humanity became a metaphor for multiracial groups of Americans burdened by the weight of structural violence and oppression. With its call for intersectional justice, BLM extended and amplified both Martin Luther King Jr.’s vision of radical Black citizenship and Malcolm X’s vision of radical Black dignity.</w:t>
      </w:r>
    </w:p>
    <w:p w14:paraId="1C2FF41B" w14:textId="77777777" w:rsidR="007C50A3" w:rsidRPr="00EC7941" w:rsidRDefault="007C50A3" w:rsidP="007C50A3">
      <w:pPr>
        <w:rPr>
          <w:sz w:val="14"/>
        </w:rPr>
      </w:pPr>
      <w:r w:rsidRPr="00EC7941">
        <w:rPr>
          <w:sz w:val="14"/>
        </w:rPr>
        <w:t>The pandemic, police brutality, racial segregation, and mass unemployment affected the entire country, but their impacts differed based on wealth, geography, family and kinship networks, housing access, social media and Internet availability, and the environment. Access to twenty-first-century citizenship revolved around deeply entrenched racial divides that in turn affected economic status and varied depending on gender, disability, sexual orientation, and gender identification. What critics dismissed as “identity politics” in fact reflected the most widespread public acknowledgment in the nation’s history of the true complexity of white supremacy in all its myriad forms. In a year filled with historical moments, the national reckoning on race and democracy that identified white supremacy as a disease eating away at the body politic proved to be the most significant.</w:t>
      </w:r>
    </w:p>
    <w:p w14:paraId="76B46B00" w14:textId="77777777" w:rsidR="007C50A3" w:rsidRPr="00EC7941" w:rsidRDefault="007C50A3" w:rsidP="007C50A3">
      <w:pPr>
        <w:rPr>
          <w:sz w:val="14"/>
        </w:rPr>
      </w:pPr>
      <w:r w:rsidRPr="00EC7941">
        <w:rPr>
          <w:sz w:val="14"/>
        </w:rPr>
        <w:t xml:space="preserve">George Floyd’s death opened up new political worlds. The political fires that flared in American cities during the spring and summer of 2020 represented the power of a Black Lives Matter movement that had been preparing for the arrival of a hinge moment in American history since 2013. Once, police violence, brutality, and even murder had been seen as disconnected from the political structures that allowed some people and not others access to excellent schools, clean air and water, safe neighborhoods, good jobs, and thriving futures. Within the crucible of 2020’s national and political reckoning on racial injustice, economic inequality, and the ever-present threat of violence from local, state, and federal authorities against peaceful demonstrators, and illuminated by history, these connections now came into sharp relief. </w:t>
      </w:r>
      <w:r w:rsidRPr="00371965">
        <w:rPr>
          <w:rStyle w:val="StyleUnderline"/>
          <w:highlight w:val="cyan"/>
        </w:rPr>
        <w:t xml:space="preserve">The result was a </w:t>
      </w:r>
      <w:r w:rsidRPr="00371965">
        <w:rPr>
          <w:rStyle w:val="Emphasis"/>
          <w:highlight w:val="cyan"/>
        </w:rPr>
        <w:t>national conversation</w:t>
      </w:r>
      <w:r w:rsidRPr="00EC7941">
        <w:rPr>
          <w:rStyle w:val="StyleUnderline"/>
        </w:rPr>
        <w:t xml:space="preserve"> not only about criminal justice and policing</w:t>
      </w:r>
      <w:r w:rsidRPr="00EC7941">
        <w:rPr>
          <w:sz w:val="14"/>
        </w:rPr>
        <w:t xml:space="preserve">, </w:t>
      </w:r>
      <w:r w:rsidRPr="00EC7941">
        <w:rPr>
          <w:rStyle w:val="StyleUnderline"/>
        </w:rPr>
        <w:t xml:space="preserve">but also </w:t>
      </w:r>
      <w:r w:rsidRPr="00371965">
        <w:rPr>
          <w:rStyle w:val="StyleUnderline"/>
          <w:highlight w:val="cyan"/>
        </w:rPr>
        <w:t>about</w:t>
      </w:r>
      <w:r w:rsidRPr="00EC7941">
        <w:rPr>
          <w:rStyle w:val="StyleUnderline"/>
        </w:rPr>
        <w:t xml:space="preserve"> democratic </w:t>
      </w:r>
      <w:r w:rsidRPr="00371965">
        <w:rPr>
          <w:rStyle w:val="StyleUnderline"/>
          <w:highlight w:val="cyan"/>
        </w:rPr>
        <w:t>institutions</w:t>
      </w:r>
      <w:r w:rsidRPr="00EC7941">
        <w:rPr>
          <w:sz w:val="14"/>
        </w:rPr>
        <w:t xml:space="preserve"> in American society </w:t>
      </w:r>
      <w:r w:rsidRPr="00371965">
        <w:rPr>
          <w:rStyle w:val="Emphasis"/>
          <w:highlight w:val="cyan"/>
        </w:rPr>
        <w:t>writ large</w:t>
      </w:r>
      <w:r w:rsidRPr="00EC7941">
        <w:rPr>
          <w:sz w:val="14"/>
        </w:rPr>
        <w:t xml:space="preserve">. (Nor were these issues of anti-Black racism, white supremacy, and systemic economic oppression only being discussed in America. </w:t>
      </w:r>
      <w:r w:rsidRPr="00371965">
        <w:rPr>
          <w:rStyle w:val="StyleUnderline"/>
          <w:highlight w:val="cyan"/>
        </w:rPr>
        <w:t>International sympathy protests</w:t>
      </w:r>
      <w:r w:rsidRPr="00EC7941">
        <w:rPr>
          <w:rStyle w:val="StyleUnderline"/>
        </w:rPr>
        <w:t xml:space="preserve"> in cities such as </w:t>
      </w:r>
      <w:r w:rsidRPr="00EC7941">
        <w:rPr>
          <w:rStyle w:val="Emphasis"/>
        </w:rPr>
        <w:t>Berlin</w:t>
      </w:r>
      <w:r w:rsidRPr="00EC7941">
        <w:rPr>
          <w:sz w:val="14"/>
        </w:rPr>
        <w:t xml:space="preserve">, </w:t>
      </w:r>
      <w:r w:rsidRPr="00EC7941">
        <w:rPr>
          <w:rStyle w:val="Emphasis"/>
        </w:rPr>
        <w:t>Munich</w:t>
      </w:r>
      <w:r w:rsidRPr="00EC7941">
        <w:rPr>
          <w:sz w:val="14"/>
        </w:rPr>
        <w:t xml:space="preserve">, </w:t>
      </w:r>
      <w:r w:rsidRPr="00EC7941">
        <w:rPr>
          <w:rStyle w:val="Emphasis"/>
        </w:rPr>
        <w:t>London</w:t>
      </w:r>
      <w:r w:rsidRPr="00EC7941">
        <w:rPr>
          <w:sz w:val="14"/>
        </w:rPr>
        <w:t xml:space="preserve">, </w:t>
      </w:r>
      <w:r w:rsidRPr="00EC7941">
        <w:rPr>
          <w:rStyle w:val="StyleUnderline"/>
        </w:rPr>
        <w:t xml:space="preserve">and </w:t>
      </w:r>
      <w:r w:rsidRPr="00EC7941">
        <w:rPr>
          <w:rStyle w:val="Emphasis"/>
        </w:rPr>
        <w:t>Oxford</w:t>
      </w:r>
      <w:r w:rsidRPr="00EC7941">
        <w:rPr>
          <w:rStyle w:val="StyleUnderline"/>
        </w:rPr>
        <w:t xml:space="preserve"> </w:t>
      </w:r>
      <w:r w:rsidRPr="00371965">
        <w:rPr>
          <w:rStyle w:val="StyleUnderline"/>
          <w:highlight w:val="cyan"/>
        </w:rPr>
        <w:t>paralleled the reckoning</w:t>
      </w:r>
      <w:r w:rsidRPr="00EC7941">
        <w:rPr>
          <w:rStyle w:val="StyleUnderline"/>
        </w:rPr>
        <w:t xml:space="preserve"> in America</w:t>
      </w:r>
      <w:r w:rsidRPr="00EC7941">
        <w:rPr>
          <w:sz w:val="14"/>
        </w:rPr>
        <w:t xml:space="preserve">, </w:t>
      </w:r>
      <w:r w:rsidRPr="00EC7941">
        <w:rPr>
          <w:rStyle w:val="StyleUnderline"/>
        </w:rPr>
        <w:t>helping to make the Movement for Black Lives</w:t>
      </w:r>
      <w:r w:rsidRPr="00EC7941">
        <w:rPr>
          <w:sz w:val="14"/>
        </w:rPr>
        <w:t xml:space="preserve"> perhaps </w:t>
      </w:r>
      <w:r w:rsidRPr="00EC7941">
        <w:rPr>
          <w:rStyle w:val="StyleUnderline"/>
        </w:rPr>
        <w:t xml:space="preserve">the largest international human rights project </w:t>
      </w:r>
      <w:r w:rsidRPr="00EC7941">
        <w:rPr>
          <w:rStyle w:val="Emphasis"/>
        </w:rPr>
        <w:t>ever conceived</w:t>
      </w:r>
      <w:r w:rsidRPr="00EC7941">
        <w:rPr>
          <w:sz w:val="14"/>
        </w:rPr>
        <w:t xml:space="preserve">.) As in the two earlier periods of Reconstruction, </w:t>
      </w:r>
      <w:r w:rsidRPr="00EC7941">
        <w:rPr>
          <w:rStyle w:val="StyleUnderline"/>
        </w:rPr>
        <w:t xml:space="preserve">in 2020 </w:t>
      </w:r>
      <w:r w:rsidRPr="00371965">
        <w:rPr>
          <w:rStyle w:val="StyleUnderline"/>
          <w:highlight w:val="cyan"/>
        </w:rPr>
        <w:t>we arrived</w:t>
      </w:r>
      <w:r w:rsidRPr="00EC7941">
        <w:rPr>
          <w:sz w:val="14"/>
        </w:rPr>
        <w:t xml:space="preserve">, </w:t>
      </w:r>
      <w:r w:rsidRPr="00EC7941">
        <w:rPr>
          <w:rStyle w:val="StyleUnderline"/>
        </w:rPr>
        <w:t>bloodied and battered</w:t>
      </w:r>
      <w:r w:rsidRPr="00EC7941">
        <w:rPr>
          <w:sz w:val="14"/>
        </w:rPr>
        <w:t xml:space="preserve">, </w:t>
      </w:r>
      <w:r w:rsidRPr="00EC7941">
        <w:rPr>
          <w:rStyle w:val="StyleUnderline"/>
        </w:rPr>
        <w:t xml:space="preserve">but still </w:t>
      </w:r>
      <w:r w:rsidRPr="00371965">
        <w:rPr>
          <w:rStyle w:val="Emphasis"/>
          <w:highlight w:val="cyan"/>
        </w:rPr>
        <w:t>hopeful</w:t>
      </w:r>
      <w:r w:rsidRPr="00EC7941">
        <w:rPr>
          <w:sz w:val="14"/>
        </w:rPr>
        <w:t xml:space="preserve">, as a new generation, </w:t>
      </w:r>
      <w:r w:rsidRPr="00371965">
        <w:rPr>
          <w:rStyle w:val="StyleUnderline"/>
        </w:rPr>
        <w:t>at</w:t>
      </w:r>
      <w:r w:rsidRPr="00EC7941">
        <w:rPr>
          <w:rStyle w:val="StyleUnderline"/>
        </w:rPr>
        <w:t xml:space="preserve"> the moment of a </w:t>
      </w:r>
      <w:r w:rsidRPr="00EC7941">
        <w:rPr>
          <w:rStyle w:val="Emphasis"/>
        </w:rPr>
        <w:t>new opportunity</w:t>
      </w:r>
      <w:r w:rsidRPr="00EC7941">
        <w:rPr>
          <w:rStyle w:val="StyleUnderline"/>
        </w:rPr>
        <w:t xml:space="preserve"> </w:t>
      </w:r>
      <w:r w:rsidRPr="00371965">
        <w:rPr>
          <w:rStyle w:val="StyleUnderline"/>
          <w:highlight w:val="cyan"/>
        </w:rPr>
        <w:t>to reach</w:t>
      </w:r>
      <w:r w:rsidRPr="00EC7941">
        <w:rPr>
          <w:rStyle w:val="StyleUnderline"/>
        </w:rPr>
        <w:t xml:space="preserve"> toward the creation of </w:t>
      </w:r>
      <w:r w:rsidRPr="00371965">
        <w:rPr>
          <w:rStyle w:val="StyleUnderline"/>
          <w:highlight w:val="cyan"/>
        </w:rPr>
        <w:t xml:space="preserve">a </w:t>
      </w:r>
      <w:r w:rsidRPr="00371965">
        <w:rPr>
          <w:rStyle w:val="Emphasis"/>
          <w:highlight w:val="cyan"/>
        </w:rPr>
        <w:t>new</w:t>
      </w:r>
      <w:r w:rsidRPr="00371965">
        <w:rPr>
          <w:rStyle w:val="StyleUnderline"/>
          <w:highlight w:val="cyan"/>
        </w:rPr>
        <w:t xml:space="preserve"> country</w:t>
      </w:r>
      <w:r w:rsidRPr="00EC7941">
        <w:rPr>
          <w:sz w:val="14"/>
        </w:rPr>
        <w:t xml:space="preserve">, </w:t>
      </w:r>
      <w:r w:rsidRPr="00EC7941">
        <w:rPr>
          <w:rStyle w:val="StyleUnderline"/>
        </w:rPr>
        <w:t xml:space="preserve">one both </w:t>
      </w:r>
      <w:r w:rsidRPr="00371965">
        <w:rPr>
          <w:rStyle w:val="Emphasis"/>
          <w:highlight w:val="cyan"/>
        </w:rPr>
        <w:t>unencumbered</w:t>
      </w:r>
      <w:r w:rsidRPr="00371965">
        <w:rPr>
          <w:rStyle w:val="StyleUnderline"/>
          <w:highlight w:val="cyan"/>
        </w:rPr>
        <w:t xml:space="preserve"> by its</w:t>
      </w:r>
      <w:r w:rsidRPr="00EC7941">
        <w:rPr>
          <w:rStyle w:val="StyleUnderline"/>
        </w:rPr>
        <w:t xml:space="preserve"> tragic racial </w:t>
      </w:r>
      <w:r w:rsidRPr="00371965">
        <w:rPr>
          <w:rStyle w:val="StyleUnderline"/>
          <w:highlight w:val="cyan"/>
        </w:rPr>
        <w:t xml:space="preserve">past and </w:t>
      </w:r>
      <w:r w:rsidRPr="00371965">
        <w:rPr>
          <w:rStyle w:val="Emphasis"/>
          <w:highlight w:val="cyan"/>
        </w:rPr>
        <w:t>strengthened</w:t>
      </w:r>
      <w:r w:rsidRPr="00371965">
        <w:rPr>
          <w:rStyle w:val="StyleUnderline"/>
          <w:highlight w:val="cyan"/>
        </w:rPr>
        <w:t xml:space="preserve"> by a</w:t>
      </w:r>
      <w:r w:rsidRPr="00EC7941">
        <w:rPr>
          <w:rStyle w:val="StyleUnderline"/>
        </w:rPr>
        <w:t xml:space="preserve"> public </w:t>
      </w:r>
      <w:r w:rsidRPr="00371965">
        <w:rPr>
          <w:rStyle w:val="StyleUnderline"/>
          <w:highlight w:val="cyan"/>
        </w:rPr>
        <w:t xml:space="preserve">commitment to </w:t>
      </w:r>
      <w:r w:rsidRPr="00371965">
        <w:rPr>
          <w:rStyle w:val="Emphasis"/>
          <w:highlight w:val="cyan"/>
        </w:rPr>
        <w:t>repairing</w:t>
      </w:r>
      <w:r w:rsidRPr="00371965">
        <w:rPr>
          <w:rStyle w:val="StyleUnderline"/>
          <w:highlight w:val="cyan"/>
        </w:rPr>
        <w:t xml:space="preserve"> and </w:t>
      </w:r>
      <w:r w:rsidRPr="00371965">
        <w:rPr>
          <w:rStyle w:val="Emphasis"/>
          <w:highlight w:val="cyan"/>
        </w:rPr>
        <w:t>healing</w:t>
      </w:r>
      <w:r w:rsidRPr="00EC7941">
        <w:rPr>
          <w:rStyle w:val="StyleUnderline"/>
        </w:rPr>
        <w:t xml:space="preserve"> racial wounds</w:t>
      </w:r>
      <w:r w:rsidRPr="00EC7941">
        <w:rPr>
          <w:sz w:val="14"/>
        </w:rPr>
        <w:t xml:space="preserve"> through the practice of justice.</w:t>
      </w:r>
    </w:p>
    <w:p w14:paraId="0279CBE0" w14:textId="77777777" w:rsidR="007C50A3" w:rsidRPr="00EC7941" w:rsidRDefault="007C50A3" w:rsidP="007C50A3">
      <w:pPr>
        <w:rPr>
          <w:sz w:val="14"/>
        </w:rPr>
      </w:pPr>
      <w:r w:rsidRPr="00EC7941">
        <w:rPr>
          <w:sz w:val="14"/>
        </w:rPr>
        <w:t xml:space="preserve">In the wake of George Floyd’s murder, </w:t>
      </w:r>
      <w:r w:rsidRPr="00EC7941">
        <w:rPr>
          <w:rStyle w:val="Emphasis"/>
        </w:rPr>
        <w:t>B</w:t>
      </w:r>
      <w:r w:rsidRPr="00EC7941">
        <w:rPr>
          <w:sz w:val="14"/>
        </w:rPr>
        <w:t xml:space="preserve">lack </w:t>
      </w:r>
      <w:r w:rsidRPr="00EC7941">
        <w:rPr>
          <w:rStyle w:val="Emphasis"/>
        </w:rPr>
        <w:t>L</w:t>
      </w:r>
      <w:r w:rsidRPr="00EC7941">
        <w:rPr>
          <w:sz w:val="14"/>
        </w:rPr>
        <w:t xml:space="preserve">ives </w:t>
      </w:r>
      <w:r w:rsidRPr="00EC7941">
        <w:rPr>
          <w:rStyle w:val="Emphasis"/>
        </w:rPr>
        <w:t>M</w:t>
      </w:r>
      <w:r w:rsidRPr="00EC7941">
        <w:rPr>
          <w:sz w:val="14"/>
        </w:rPr>
        <w:t xml:space="preserve">atter </w:t>
      </w:r>
      <w:r w:rsidRPr="00EC7941">
        <w:rPr>
          <w:rStyle w:val="StyleUnderline"/>
        </w:rPr>
        <w:t>demonstrations</w:t>
      </w:r>
      <w:r w:rsidRPr="00EC7941">
        <w:rPr>
          <w:sz w:val="14"/>
        </w:rPr>
        <w:t xml:space="preserve">, after originating as rearguard, reconstructionist efforts to advocate for Black dignity and citizenship during the Age of Obama, </w:t>
      </w:r>
      <w:r w:rsidRPr="00EC7941">
        <w:rPr>
          <w:rStyle w:val="StyleUnderline"/>
        </w:rPr>
        <w:t xml:space="preserve">evolved into a </w:t>
      </w:r>
      <w:r w:rsidRPr="00EC7941">
        <w:rPr>
          <w:rStyle w:val="Emphasis"/>
        </w:rPr>
        <w:t>frontal assault</w:t>
      </w:r>
      <w:r w:rsidRPr="00EC7941">
        <w:rPr>
          <w:rStyle w:val="StyleUnderline"/>
        </w:rPr>
        <w:t xml:space="preserve"> on the American democratic imagination</w:t>
      </w:r>
      <w:r w:rsidRPr="00EC7941">
        <w:rPr>
          <w:sz w:val="14"/>
        </w:rPr>
        <w:t xml:space="preserve">. </w:t>
      </w:r>
      <w:r w:rsidRPr="00EC7941">
        <w:rPr>
          <w:rStyle w:val="StyleUnderline"/>
        </w:rPr>
        <w:t xml:space="preserve">The protests </w:t>
      </w:r>
      <w:r w:rsidRPr="00EC7941">
        <w:rPr>
          <w:rStyle w:val="Emphasis"/>
        </w:rPr>
        <w:t>redrew</w:t>
      </w:r>
      <w:r w:rsidRPr="00EC7941">
        <w:rPr>
          <w:rStyle w:val="StyleUnderline"/>
        </w:rPr>
        <w:t xml:space="preserve"> the lines of acceptable discourse within Black politics and asserted a new kind of leadership</w:t>
      </w:r>
      <w:r w:rsidRPr="00EC7941">
        <w:rPr>
          <w:sz w:val="14"/>
        </w:rPr>
        <w:t xml:space="preserve">. Black women emerged as some of the protests’ leading architects. The dynamic role of Black feminist and Queer organizers, activists, artists, and elected officials was reflected in the growing iconography surrounding Breonna Taylor, a twenty-six-year-old emergency room technician killed after midnight on March 13, 2020 (over two months before Floyd’s murder), in a raid by Louisville, Kentucky, police who misidentified her and her boyfriend as drug dealers. Taylor became, alongside Floyd, the face of the demands for an end to anti-Black police violence and a national symbol of the BLM protests. Her countenance graced the cover of Vanity Fair and helped to expand the literal and metaphorical boundaries of Black politics. In 2020, </w:t>
      </w:r>
      <w:r w:rsidRPr="00EC7941">
        <w:rPr>
          <w:rStyle w:val="StyleUnderline"/>
        </w:rPr>
        <w:t xml:space="preserve">Black women’s long-standing efforts to reimagine Black politics moved from the </w:t>
      </w:r>
      <w:r w:rsidRPr="00EC7941">
        <w:rPr>
          <w:rStyle w:val="Emphasis"/>
        </w:rPr>
        <w:t>margins</w:t>
      </w:r>
      <w:r w:rsidRPr="00EC7941">
        <w:rPr>
          <w:rStyle w:val="StyleUnderline"/>
        </w:rPr>
        <w:t xml:space="preserve"> of political and intellectual discourse</w:t>
      </w:r>
      <w:r w:rsidRPr="00EC7941">
        <w:rPr>
          <w:sz w:val="14"/>
        </w:rPr>
        <w:t xml:space="preserve"> in America </w:t>
      </w:r>
      <w:r w:rsidRPr="00EC7941">
        <w:rPr>
          <w:rStyle w:val="StyleUnderline"/>
        </w:rPr>
        <w:t xml:space="preserve">to its </w:t>
      </w:r>
      <w:r w:rsidRPr="00EC7941">
        <w:rPr>
          <w:rStyle w:val="Emphasis"/>
        </w:rPr>
        <w:t>center</w:t>
      </w:r>
      <w:r w:rsidRPr="00EC7941">
        <w:rPr>
          <w:sz w:val="14"/>
        </w:rPr>
        <w:t>.37</w:t>
      </w:r>
    </w:p>
    <w:p w14:paraId="158F0102" w14:textId="77777777" w:rsidR="007C50A3" w:rsidRDefault="007C50A3" w:rsidP="007C50A3">
      <w:pPr>
        <w:rPr>
          <w:sz w:val="14"/>
        </w:rPr>
      </w:pPr>
      <w:r w:rsidRPr="00EC7941">
        <w:rPr>
          <w:sz w:val="14"/>
        </w:rPr>
        <w:t xml:space="preserve">In 2008, brown hands that once picked cotton helped to elect America’s first Black president. In 2020, </w:t>
      </w:r>
      <w:r w:rsidRPr="00EC7941">
        <w:rPr>
          <w:rStyle w:val="StyleUnderline"/>
        </w:rPr>
        <w:t>Black folk</w:t>
      </w:r>
      <w:r w:rsidRPr="00EC7941">
        <w:rPr>
          <w:sz w:val="14"/>
        </w:rPr>
        <w:t xml:space="preserve">, </w:t>
      </w:r>
      <w:r w:rsidRPr="00EC7941">
        <w:rPr>
          <w:rStyle w:val="StyleUnderline"/>
        </w:rPr>
        <w:t>led by unapologetically Queer and radically feminist women</w:t>
      </w:r>
      <w:r w:rsidRPr="00EC7941">
        <w:rPr>
          <w:sz w:val="14"/>
        </w:rPr>
        <w:t xml:space="preserve">, articulated the most expansive vision of Black politics in history, and in so doing </w:t>
      </w:r>
      <w:r w:rsidRPr="00EC7941">
        <w:rPr>
          <w:rStyle w:val="Emphasis"/>
        </w:rPr>
        <w:t>reimagined</w:t>
      </w:r>
      <w:r w:rsidRPr="00EC7941">
        <w:rPr>
          <w:rStyle w:val="StyleUnderline"/>
        </w:rPr>
        <w:t xml:space="preserve"> American democracy</w:t>
      </w:r>
      <w:r w:rsidRPr="00EC7941">
        <w:rPr>
          <w:sz w:val="14"/>
        </w:rPr>
        <w:t xml:space="preserve">. </w:t>
      </w:r>
      <w:r w:rsidRPr="00EC7941">
        <w:rPr>
          <w:rStyle w:val="StyleUnderline"/>
        </w:rPr>
        <w:t xml:space="preserve">This is </w:t>
      </w:r>
      <w:r w:rsidRPr="00371965">
        <w:rPr>
          <w:rStyle w:val="StyleUnderline"/>
          <w:highlight w:val="cyan"/>
        </w:rPr>
        <w:t>not to suggest that</w:t>
      </w:r>
      <w:r w:rsidRPr="00EC7941">
        <w:rPr>
          <w:sz w:val="14"/>
        </w:rPr>
        <w:t xml:space="preserve"> intraracial ideological </w:t>
      </w:r>
      <w:r w:rsidRPr="00371965">
        <w:rPr>
          <w:rStyle w:val="StyleUnderline"/>
          <w:highlight w:val="cyan"/>
        </w:rPr>
        <w:t>struggles</w:t>
      </w:r>
      <w:r w:rsidRPr="00EC7941">
        <w:rPr>
          <w:sz w:val="14"/>
        </w:rPr>
        <w:t xml:space="preserve">, conflicts, disagreements, and confrontations </w:t>
      </w:r>
      <w:r w:rsidRPr="00371965">
        <w:rPr>
          <w:rStyle w:val="Emphasis"/>
          <w:highlight w:val="cyan"/>
        </w:rPr>
        <w:t>ceased</w:t>
      </w:r>
      <w:r w:rsidRPr="00371965">
        <w:rPr>
          <w:rStyle w:val="StyleUnderline"/>
          <w:highlight w:val="cyan"/>
        </w:rPr>
        <w:t xml:space="preserve"> to exist</w:t>
      </w:r>
      <w:r w:rsidRPr="00EC7941">
        <w:rPr>
          <w:sz w:val="14"/>
        </w:rPr>
        <w:t xml:space="preserve">. </w:t>
      </w:r>
      <w:r w:rsidRPr="00371965">
        <w:rPr>
          <w:rStyle w:val="StyleUnderline"/>
          <w:highlight w:val="cyan"/>
        </w:rPr>
        <w:t xml:space="preserve">But the </w:t>
      </w:r>
      <w:r w:rsidRPr="00371965">
        <w:rPr>
          <w:rStyle w:val="Emphasis"/>
          <w:highlight w:val="cyan"/>
        </w:rPr>
        <w:t>frameworks</w:t>
      </w:r>
      <w:r w:rsidRPr="00EC7941">
        <w:rPr>
          <w:rStyle w:val="StyleUnderline"/>
        </w:rPr>
        <w:t xml:space="preserve"> for these disputes</w:t>
      </w:r>
      <w:r w:rsidRPr="00EC7941">
        <w:rPr>
          <w:sz w:val="14"/>
        </w:rPr>
        <w:t xml:space="preserve">, </w:t>
      </w:r>
      <w:r w:rsidRPr="00371965">
        <w:rPr>
          <w:rStyle w:val="StyleUnderline"/>
          <w:highlight w:val="cyan"/>
        </w:rPr>
        <w:t>as well as the basis for</w:t>
      </w:r>
      <w:r w:rsidRPr="00EC7941">
        <w:rPr>
          <w:rStyle w:val="StyleUnderline"/>
        </w:rPr>
        <w:t xml:space="preserve"> multiracial and interracial </w:t>
      </w:r>
      <w:r w:rsidRPr="00371965">
        <w:rPr>
          <w:rStyle w:val="Emphasis"/>
          <w:highlight w:val="cyan"/>
        </w:rPr>
        <w:t>coalitions</w:t>
      </w:r>
      <w:r w:rsidRPr="00EC7941">
        <w:rPr>
          <w:sz w:val="14"/>
        </w:rPr>
        <w:t xml:space="preserve">, </w:t>
      </w:r>
      <w:r w:rsidRPr="00371965">
        <w:rPr>
          <w:rStyle w:val="Emphasis"/>
          <w:highlight w:val="cyan"/>
        </w:rPr>
        <w:t>fundamentally changed</w:t>
      </w:r>
      <w:r w:rsidRPr="00EC7941">
        <w:rPr>
          <w:sz w:val="14"/>
        </w:rPr>
        <w:t>. Nowhere could this be seen more clearly than in the way that local governments scrambled to respond to the groundswell created by Black-led grassroots political movements advocating for the redistribution of wealth and the end of punishment in poor communities.</w:t>
      </w:r>
    </w:p>
    <w:p w14:paraId="2A2658C9" w14:textId="77777777" w:rsidR="007C50A3" w:rsidRPr="000D7724" w:rsidRDefault="007C50A3" w:rsidP="007C50A3">
      <w:pPr>
        <w:pStyle w:val="Heading4"/>
      </w:pPr>
      <w:r>
        <w:t>No white hyperreality---</w:t>
      </w:r>
      <w:r w:rsidRPr="00B516A3">
        <w:t>violence</w:t>
      </w:r>
      <w:r>
        <w:t xml:space="preserve"> </w:t>
      </w:r>
      <w:r w:rsidRPr="00B516A3">
        <w:rPr>
          <w:u w:val="single"/>
        </w:rPr>
        <w:t>is</w:t>
      </w:r>
      <w:r>
        <w:t xml:space="preserve"> AND </w:t>
      </w:r>
      <w:r w:rsidRPr="00B516A3">
        <w:rPr>
          <w:u w:val="single"/>
        </w:rPr>
        <w:t>should</w:t>
      </w:r>
      <w:r>
        <w:t xml:space="preserve"> be </w:t>
      </w:r>
      <w:r w:rsidRPr="00B516A3">
        <w:rPr>
          <w:u w:val="single"/>
        </w:rPr>
        <w:t>communicable</w:t>
      </w:r>
      <w:r>
        <w:t xml:space="preserve">, BUT communication is </w:t>
      </w:r>
      <w:r w:rsidRPr="00B516A3">
        <w:rPr>
          <w:u w:val="single"/>
        </w:rPr>
        <w:t>not over-coded</w:t>
      </w:r>
      <w:r>
        <w:t xml:space="preserve"> by race.</w:t>
      </w:r>
    </w:p>
    <w:p w14:paraId="1C28E433" w14:textId="77777777" w:rsidR="007C50A3" w:rsidRPr="004439C7" w:rsidRDefault="007C50A3" w:rsidP="007C50A3">
      <w:r w:rsidRPr="004439C7">
        <w:rPr>
          <w:rStyle w:val="Style13ptBold"/>
        </w:rPr>
        <w:t>Watts ’15</w:t>
      </w:r>
      <w:r w:rsidRPr="004439C7">
        <w:t xml:space="preserve"> [Eric; February 4; Ph.D. from Northwestern University, Associate Professor of Rhetorical Studies at the University of North Carolina; Quarterly Journal of Speech, “Critical Cosmopolitanism, Antagonism, and Social Suffering,” vol. 101]</w:t>
      </w:r>
    </w:p>
    <w:p w14:paraId="67C72F73" w14:textId="77777777" w:rsidR="007C50A3" w:rsidRPr="00366958" w:rsidRDefault="007C50A3" w:rsidP="007C50A3">
      <w:pPr>
        <w:rPr>
          <w:sz w:val="14"/>
        </w:rPr>
      </w:pPr>
      <w:r w:rsidRPr="00366958">
        <w:rPr>
          <w:sz w:val="14"/>
        </w:rPr>
        <w:t>A Brief Case in Point: Afro-Pessimism and the Black Non-Subject</w:t>
      </w:r>
    </w:p>
    <w:p w14:paraId="5F742E16" w14:textId="77777777" w:rsidR="007C50A3" w:rsidRPr="00366958" w:rsidRDefault="007C50A3" w:rsidP="007C50A3">
      <w:pPr>
        <w:rPr>
          <w:sz w:val="14"/>
        </w:rPr>
      </w:pPr>
      <w:r w:rsidRPr="00366958">
        <w:rPr>
          <w:sz w:val="14"/>
        </w:rPr>
        <w:t xml:space="preserve">I have been asked by more than one graduate student at more than one university how I hope to reconcile the </w:t>
      </w:r>
      <w:r w:rsidRPr="006E6F70">
        <w:rPr>
          <w:sz w:val="14"/>
        </w:rPr>
        <w:t>claims</w:t>
      </w:r>
      <w:r w:rsidRPr="00366958">
        <w:rPr>
          <w:sz w:val="14"/>
        </w:rPr>
        <w:t xml:space="preserve"> of Afro-Pessimism with my insistence that </w:t>
      </w:r>
      <w:r w:rsidRPr="006E6F70">
        <w:rPr>
          <w:rStyle w:val="Emphasis"/>
          <w:highlight w:val="cyan"/>
        </w:rPr>
        <w:t>voice</w:t>
      </w:r>
      <w:r w:rsidRPr="006E6F70">
        <w:rPr>
          <w:rStyle w:val="StyleUnderline"/>
          <w:highlight w:val="cyan"/>
        </w:rPr>
        <w:t xml:space="preserve"> is a </w:t>
      </w:r>
      <w:r w:rsidRPr="006E6F70">
        <w:rPr>
          <w:rStyle w:val="Emphasis"/>
          <w:highlight w:val="cyan"/>
        </w:rPr>
        <w:t>fundamental</w:t>
      </w:r>
      <w:r w:rsidRPr="00313B30">
        <w:rPr>
          <w:rStyle w:val="StyleUnderline"/>
        </w:rPr>
        <w:t xml:space="preserve"> human </w:t>
      </w:r>
      <w:r w:rsidRPr="006E6F70">
        <w:rPr>
          <w:rStyle w:val="Emphasis"/>
          <w:highlight w:val="cyan"/>
        </w:rPr>
        <w:t>capacity</w:t>
      </w:r>
      <w:r w:rsidRPr="00366958">
        <w:rPr>
          <w:sz w:val="14"/>
        </w:rPr>
        <w:t xml:space="preserve">. I maintain, more or less </w:t>
      </w:r>
      <w:r w:rsidRPr="005C42BE">
        <w:rPr>
          <w:sz w:val="14"/>
        </w:rPr>
        <w:t xml:space="preserve">consistently, that </w:t>
      </w:r>
      <w:r w:rsidRPr="005C42BE">
        <w:rPr>
          <w:rStyle w:val="StyleUnderline"/>
        </w:rPr>
        <w:t xml:space="preserve">voice is a </w:t>
      </w:r>
      <w:r w:rsidRPr="005C42BE">
        <w:rPr>
          <w:rStyle w:val="Emphasis"/>
        </w:rPr>
        <w:t>public occurrence</w:t>
      </w:r>
      <w:r w:rsidRPr="005C42BE">
        <w:rPr>
          <w:rStyle w:val="StyleUnderline"/>
        </w:rPr>
        <w:t xml:space="preserve"> animated by the </w:t>
      </w:r>
      <w:r w:rsidRPr="005C42BE">
        <w:rPr>
          <w:rStyle w:val="Emphasis"/>
        </w:rPr>
        <w:t>acknowledgment</w:t>
      </w:r>
      <w:r w:rsidRPr="005C42BE">
        <w:rPr>
          <w:rStyle w:val="StyleUnderline"/>
        </w:rPr>
        <w:t xml:space="preserve"> of the </w:t>
      </w:r>
      <w:r w:rsidRPr="005C42BE">
        <w:rPr>
          <w:rStyle w:val="Emphasis"/>
        </w:rPr>
        <w:t>ethical</w:t>
      </w:r>
      <w:r w:rsidRPr="005C42BE">
        <w:rPr>
          <w:rStyle w:val="StyleUnderline"/>
        </w:rPr>
        <w:t xml:space="preserve"> and </w:t>
      </w:r>
      <w:r w:rsidRPr="005C42BE">
        <w:rPr>
          <w:rStyle w:val="Emphasis"/>
        </w:rPr>
        <w:t>affective dimensions</w:t>
      </w:r>
      <w:r w:rsidRPr="005C42BE">
        <w:rPr>
          <w:rStyle w:val="StyleUnderline"/>
        </w:rPr>
        <w:t xml:space="preserve"> of speech</w:t>
      </w:r>
      <w:r w:rsidRPr="005C42BE">
        <w:rPr>
          <w:sz w:val="14"/>
        </w:rPr>
        <w:t>.16 The repetition</w:t>
      </w:r>
      <w:r w:rsidRPr="00366958">
        <w:rPr>
          <w:sz w:val="14"/>
        </w:rPr>
        <w:t xml:space="preserve"> of the inquiry is energized by the fact and mode of Afro-Pessimism being taken up in debate and argument organizations, programs, and competitions. I am not going to attempt to complete this reconciliation in this space, in part because I have not quite accomplished it. But I do have to briefly sketch out the terms of the challenge in order to try to evaluate the strengths and limits of critical cosmopolitanism as an academic practice that would ask “why and how” Communication Studies might interact with the Afro-Pessimistic enclave in Black Studies.</w:t>
      </w:r>
    </w:p>
    <w:p w14:paraId="0718DDA2" w14:textId="77777777" w:rsidR="007C50A3" w:rsidRPr="00366958" w:rsidRDefault="007C50A3" w:rsidP="007C50A3">
      <w:pPr>
        <w:rPr>
          <w:sz w:val="14"/>
        </w:rPr>
      </w:pPr>
      <w:r w:rsidRPr="00366958">
        <w:rPr>
          <w:sz w:val="14"/>
        </w:rPr>
        <w:t xml:space="preserve">While criticizing the work of Black film theory, Frank Wilderson embarks upon an ambitious and provocative campaign meant to foster an understanding of the conditions of impossibility for Black subjectivity within the contemporary ontological paradigm. The term “Afro-Pessimism” signals the work of scholars who are “theorists of structural positionality.”17 As such, Blackness and Whiteness18 are interrogated as emerging through a conjuncture with brutal modern technologies of organization and domination, and the birth of the very idea of race. Put simply, it took the modern invention of slavery and colonialism to bring about the racial ideologies that make Blackness and Whiteness intelligible. The Slave/Black, then, should not be considered exploited labor or simply oppressed. “Rather, the gratuitous violence of the Black's first ontological instance, the Middle Passage, ‘wiped out [his or her] metaphysics … his or her customs and sources on which they are based.’”19 The Black occupies a coordinate that marks a fundamental structural antagonism with the West, with Whiteness and, indeed, with the Human. It is quite easy to see why the term “Pessimism” is apt. The Black names the condition of state violence, a flesh-object brought into the world for “accumulation and fungibility.”20 The Black is essential to the production of Western subjectivity and to notions of what it means to be human. “In short, White (Human) capacity, in advance of the event of discrimination or oppression, is parasitic on Black incapacity: Without the Negro, capacity itself is incoherent, uncertain at best.” Not only is the Black incapacitated as a structural determinate, the Black is “a structural position of noncommunicability.”21 But </w:t>
      </w:r>
      <w:r w:rsidRPr="006E6F70">
        <w:rPr>
          <w:rStyle w:val="StyleUnderline"/>
          <w:highlight w:val="cyan"/>
        </w:rPr>
        <w:t>there is</w:t>
      </w:r>
      <w:r w:rsidRPr="00050096">
        <w:rPr>
          <w:rStyle w:val="StyleUnderline"/>
        </w:rPr>
        <w:t xml:space="preserve"> a form of </w:t>
      </w:r>
      <w:r w:rsidRPr="006E6F70">
        <w:rPr>
          <w:rStyle w:val="Emphasis"/>
          <w:highlight w:val="cyan"/>
        </w:rPr>
        <w:t>communication</w:t>
      </w:r>
      <w:r w:rsidRPr="005C42BE">
        <w:rPr>
          <w:rStyle w:val="StyleUnderline"/>
        </w:rPr>
        <w:t xml:space="preserve"> here </w:t>
      </w:r>
      <w:r w:rsidRPr="006E6F70">
        <w:rPr>
          <w:rStyle w:val="Emphasis"/>
          <w:highlight w:val="cyan"/>
        </w:rPr>
        <w:t>nevertheless</w:t>
      </w:r>
      <w:r w:rsidRPr="006E6F70">
        <w:rPr>
          <w:rStyle w:val="StyleUnderline"/>
          <w:highlight w:val="cyan"/>
        </w:rPr>
        <w:t xml:space="preserve"> because the Black</w:t>
      </w:r>
      <w:r w:rsidRPr="00366958">
        <w:rPr>
          <w:sz w:val="14"/>
        </w:rPr>
        <w:t xml:space="preserve"> [</w:t>
      </w:r>
      <w:r w:rsidRPr="006E6F70">
        <w:rPr>
          <w:rStyle w:val="StyleUnderline"/>
          <w:highlight w:val="cyan"/>
        </w:rPr>
        <w:t>person</w:t>
      </w:r>
      <w:r w:rsidRPr="00366958">
        <w:rPr>
          <w:sz w:val="14"/>
        </w:rPr>
        <w:t xml:space="preserve">] </w:t>
      </w:r>
      <w:r w:rsidRPr="006E6F70">
        <w:rPr>
          <w:rStyle w:val="Emphasis"/>
          <w:highlight w:val="cyan"/>
        </w:rPr>
        <w:t>paradoxically signifies</w:t>
      </w:r>
      <w:r w:rsidRPr="00050096">
        <w:rPr>
          <w:rStyle w:val="StyleUnderline"/>
        </w:rPr>
        <w:t xml:space="preserve"> the “</w:t>
      </w:r>
      <w:r w:rsidRPr="006E6F70">
        <w:rPr>
          <w:rStyle w:val="Emphasis"/>
          <w:highlight w:val="cyan"/>
        </w:rPr>
        <w:t>outside</w:t>
      </w:r>
      <w:r w:rsidRPr="00050096">
        <w:rPr>
          <w:rStyle w:val="StyleUnderline"/>
        </w:rPr>
        <w:t xml:space="preserve">” </w:t>
      </w:r>
      <w:r w:rsidRPr="006E6F70">
        <w:rPr>
          <w:rStyle w:val="StyleUnderline"/>
          <w:highlight w:val="cyan"/>
        </w:rPr>
        <w:t>that allows for</w:t>
      </w:r>
      <w:r w:rsidRPr="00050096">
        <w:rPr>
          <w:rStyle w:val="StyleUnderline"/>
        </w:rPr>
        <w:t xml:space="preserve"> the </w:t>
      </w:r>
      <w:r w:rsidRPr="006E6F70">
        <w:rPr>
          <w:rStyle w:val="Emphasis"/>
          <w:highlight w:val="cyan"/>
        </w:rPr>
        <w:t>articulation</w:t>
      </w:r>
      <w:r w:rsidRPr="006E6F70">
        <w:rPr>
          <w:rStyle w:val="StyleUnderline"/>
          <w:highlight w:val="cyan"/>
        </w:rPr>
        <w:t xml:space="preserve"> of</w:t>
      </w:r>
      <w:r w:rsidRPr="00050096">
        <w:rPr>
          <w:rStyle w:val="StyleUnderline"/>
        </w:rPr>
        <w:t xml:space="preserve"> “</w:t>
      </w:r>
      <w:r w:rsidRPr="006E6F70">
        <w:rPr>
          <w:rStyle w:val="Emphasis"/>
          <w:highlight w:val="cyan"/>
        </w:rPr>
        <w:t>anti-Black solidarity</w:t>
      </w:r>
      <w:r w:rsidRPr="00050096">
        <w:rPr>
          <w:rStyle w:val="StyleUnderline"/>
        </w:rPr>
        <w:t>.”</w:t>
      </w:r>
      <w:r w:rsidRPr="00366958">
        <w:rPr>
          <w:sz w:val="14"/>
        </w:rPr>
        <w:t>22 There is theoretical and historical support for such an analysis. For example, the early twentieth-century Americanization projects used Blackness as an exclusionary trope meant to help spur non-White immigrants from Europe and Asia toward Whiteness.23 And here is where the term “Pessimism” seems inadequate. As a structurally overdetermined body-image in the Western imaginary and symbolic field, Blackness registers near-nothingness:</w:t>
      </w:r>
    </w:p>
    <w:p w14:paraId="5FFB48F2" w14:textId="77777777" w:rsidR="007C50A3" w:rsidRPr="00366958" w:rsidRDefault="007C50A3" w:rsidP="007C50A3">
      <w:pPr>
        <w:ind w:left="720"/>
        <w:rPr>
          <w:sz w:val="14"/>
        </w:rPr>
      </w:pPr>
      <w:r w:rsidRPr="00366958">
        <w:rPr>
          <w:sz w:val="14"/>
        </w:rPr>
        <w:t>In perceiving Black folk as being alive, or at least having the potential to live in the world, the same potential that any subaltern might have, the politics of Black film theorists' aesthetic methodology and desire disavowed the fact that “[Black folk] are always already dead wherever you find them.”24</w:t>
      </w:r>
    </w:p>
    <w:p w14:paraId="462A557D" w14:textId="77777777" w:rsidR="007C50A3" w:rsidRPr="00366958" w:rsidRDefault="007C50A3" w:rsidP="007C50A3">
      <w:pPr>
        <w:rPr>
          <w:sz w:val="14"/>
        </w:rPr>
      </w:pPr>
      <w:r w:rsidRPr="00DF4D4C">
        <w:rPr>
          <w:rStyle w:val="StyleUnderline"/>
        </w:rPr>
        <w:t xml:space="preserve">Given this </w:t>
      </w:r>
      <w:r w:rsidRPr="00DF4D4C">
        <w:rPr>
          <w:rStyle w:val="Emphasis"/>
        </w:rPr>
        <w:t>dire diagnosis</w:t>
      </w:r>
      <w:r w:rsidRPr="00366958">
        <w:rPr>
          <w:sz w:val="14"/>
        </w:rPr>
        <w:t xml:space="preserve">, why and how might we interact with Afro-Pessimism? Speaking from the point of view of a Black rhetorical scholar (and a scholar of Blackness), the answer to why is virtually self-evident: </w:t>
      </w:r>
      <w:r w:rsidRPr="007B5914">
        <w:rPr>
          <w:rStyle w:val="Emphasis"/>
          <w:highlight w:val="cyan"/>
        </w:rPr>
        <w:t>thinking</w:t>
      </w:r>
      <w:r w:rsidRPr="007B5914">
        <w:rPr>
          <w:rStyle w:val="StyleUnderline"/>
          <w:highlight w:val="cyan"/>
        </w:rPr>
        <w:t xml:space="preserve"> through Blackness as a </w:t>
      </w:r>
      <w:r w:rsidRPr="007B5914">
        <w:rPr>
          <w:rStyle w:val="Emphasis"/>
          <w:highlight w:val="cyan"/>
        </w:rPr>
        <w:t>condition</w:t>
      </w:r>
      <w:r w:rsidRPr="007B5914">
        <w:rPr>
          <w:rStyle w:val="StyleUnderline"/>
          <w:highlight w:val="cyan"/>
        </w:rPr>
        <w:t xml:space="preserve"> of </w:t>
      </w:r>
      <w:r w:rsidRPr="007B5914">
        <w:rPr>
          <w:rStyle w:val="Emphasis"/>
          <w:highlight w:val="cyan"/>
        </w:rPr>
        <w:t>possibility</w:t>
      </w:r>
      <w:r w:rsidRPr="007B5914">
        <w:rPr>
          <w:rStyle w:val="StyleUnderline"/>
          <w:highlight w:val="cyan"/>
        </w:rPr>
        <w:t xml:space="preserve"> for</w:t>
      </w:r>
      <w:r w:rsidRPr="00DF4D4C">
        <w:rPr>
          <w:rStyle w:val="StyleUnderline"/>
        </w:rPr>
        <w:t xml:space="preserve"> </w:t>
      </w:r>
      <w:r w:rsidRPr="00A8404F">
        <w:rPr>
          <w:rStyle w:val="Emphasis"/>
        </w:rPr>
        <w:t xml:space="preserve">rhetorical </w:t>
      </w:r>
      <w:r w:rsidRPr="007B5914">
        <w:rPr>
          <w:rStyle w:val="Emphasis"/>
          <w:highlight w:val="cyan"/>
        </w:rPr>
        <w:t>action</w:t>
      </w:r>
      <w:r w:rsidRPr="007B5914">
        <w:rPr>
          <w:rStyle w:val="StyleUnderline"/>
          <w:highlight w:val="cyan"/>
        </w:rPr>
        <w:t xml:space="preserve"> and</w:t>
      </w:r>
      <w:r w:rsidRPr="00DF4D4C">
        <w:rPr>
          <w:rStyle w:val="StyleUnderline"/>
        </w:rPr>
        <w:t xml:space="preserve"> </w:t>
      </w:r>
      <w:r w:rsidRPr="00A8404F">
        <w:rPr>
          <w:rStyle w:val="Emphasis"/>
        </w:rPr>
        <w:t xml:space="preserve">social </w:t>
      </w:r>
      <w:r w:rsidRPr="007B5914">
        <w:rPr>
          <w:rStyle w:val="Emphasis"/>
          <w:highlight w:val="cyan"/>
        </w:rPr>
        <w:t>justice</w:t>
      </w:r>
      <w:r w:rsidRPr="007B5914">
        <w:rPr>
          <w:rStyle w:val="StyleUnderline"/>
          <w:highlight w:val="cyan"/>
        </w:rPr>
        <w:t xml:space="preserve"> is a </w:t>
      </w:r>
      <w:r w:rsidRPr="007B5914">
        <w:rPr>
          <w:rStyle w:val="Emphasis"/>
          <w:highlight w:val="cyan"/>
        </w:rPr>
        <w:t>life-long pursuit</w:t>
      </w:r>
      <w:r w:rsidRPr="00366958">
        <w:rPr>
          <w:sz w:val="14"/>
        </w:rPr>
        <w:t xml:space="preserve"> that, given the tragic killing of Michael Brown in Ferguson, Missouri in August 2014, feels especially burning.25 </w:t>
      </w:r>
      <w:r w:rsidRPr="007B5914">
        <w:rPr>
          <w:rStyle w:val="StyleUnderline"/>
          <w:highlight w:val="cyan"/>
        </w:rPr>
        <w:t>Given</w:t>
      </w:r>
      <w:r w:rsidRPr="00342383">
        <w:rPr>
          <w:rStyle w:val="StyleUnderline"/>
        </w:rPr>
        <w:t xml:space="preserve"> the </w:t>
      </w:r>
      <w:r w:rsidRPr="007B5914">
        <w:rPr>
          <w:rStyle w:val="Emphasis"/>
          <w:highlight w:val="cyan"/>
        </w:rPr>
        <w:t>affective intensity</w:t>
      </w:r>
      <w:r w:rsidRPr="007B5914">
        <w:rPr>
          <w:rStyle w:val="StyleUnderline"/>
          <w:highlight w:val="cyan"/>
        </w:rPr>
        <w:t xml:space="preserve"> of</w:t>
      </w:r>
      <w:r w:rsidRPr="00342383">
        <w:rPr>
          <w:rStyle w:val="StyleUnderline"/>
        </w:rPr>
        <w:t xml:space="preserve"> the charge of </w:t>
      </w:r>
      <w:r w:rsidRPr="007B5914">
        <w:rPr>
          <w:rStyle w:val="StyleUnderline"/>
          <w:highlight w:val="cyan"/>
        </w:rPr>
        <w:t xml:space="preserve">Black </w:t>
      </w:r>
      <w:r w:rsidRPr="007B5914">
        <w:rPr>
          <w:rStyle w:val="Emphasis"/>
          <w:highlight w:val="cyan"/>
        </w:rPr>
        <w:t>noncommunicability</w:t>
      </w:r>
      <w:r w:rsidRPr="007B5914">
        <w:rPr>
          <w:rStyle w:val="StyleUnderline"/>
          <w:highlight w:val="cyan"/>
        </w:rPr>
        <w:t xml:space="preserve">, a failure to </w:t>
      </w:r>
      <w:r w:rsidRPr="007B5914">
        <w:rPr>
          <w:rStyle w:val="Emphasis"/>
          <w:highlight w:val="cyan"/>
        </w:rPr>
        <w:t>meaningfully interact</w:t>
      </w:r>
      <w:r w:rsidRPr="007B5914">
        <w:rPr>
          <w:rStyle w:val="StyleUnderline"/>
          <w:highlight w:val="cyan"/>
        </w:rPr>
        <w:t xml:space="preserve"> would engender</w:t>
      </w:r>
      <w:r w:rsidRPr="00342383">
        <w:rPr>
          <w:rStyle w:val="StyleUnderline"/>
        </w:rPr>
        <w:t xml:space="preserve"> a </w:t>
      </w:r>
      <w:r w:rsidRPr="00743558">
        <w:rPr>
          <w:rStyle w:val="Emphasis"/>
        </w:rPr>
        <w:t>different kind</w:t>
      </w:r>
      <w:r w:rsidRPr="00342383">
        <w:rPr>
          <w:rStyle w:val="StyleUnderline"/>
        </w:rPr>
        <w:t xml:space="preserve"> of “</w:t>
      </w:r>
      <w:r w:rsidRPr="007B5914">
        <w:rPr>
          <w:rStyle w:val="Emphasis"/>
          <w:highlight w:val="cyan"/>
        </w:rPr>
        <w:t>violence</w:t>
      </w:r>
      <w:r w:rsidRPr="00342383">
        <w:rPr>
          <w:rStyle w:val="StyleUnderline"/>
        </w:rPr>
        <w:t xml:space="preserve">”; in this case </w:t>
      </w:r>
      <w:r w:rsidRPr="007B5914">
        <w:rPr>
          <w:rStyle w:val="StyleUnderline"/>
          <w:highlight w:val="cyan"/>
        </w:rPr>
        <w:t xml:space="preserve">a </w:t>
      </w:r>
      <w:r w:rsidRPr="007B5914">
        <w:rPr>
          <w:rStyle w:val="Emphasis"/>
          <w:highlight w:val="cyan"/>
        </w:rPr>
        <w:t>structural injunction</w:t>
      </w:r>
      <w:r w:rsidRPr="007B5914">
        <w:rPr>
          <w:rStyle w:val="StyleUnderline"/>
          <w:highlight w:val="cyan"/>
        </w:rPr>
        <w:t xml:space="preserve"> sponsored by</w:t>
      </w:r>
      <w:r w:rsidRPr="00342383">
        <w:rPr>
          <w:rStyle w:val="StyleUnderline"/>
        </w:rPr>
        <w:t xml:space="preserve"> a</w:t>
      </w:r>
      <w:r w:rsidRPr="00366958">
        <w:rPr>
          <w:sz w:val="14"/>
        </w:rPr>
        <w:t xml:space="preserve"> lingering and </w:t>
      </w:r>
      <w:r w:rsidRPr="007B5914">
        <w:rPr>
          <w:rStyle w:val="Emphasis"/>
          <w:highlight w:val="cyan"/>
        </w:rPr>
        <w:t>recurring anxiety</w:t>
      </w:r>
      <w:r w:rsidRPr="007B5914">
        <w:rPr>
          <w:rStyle w:val="StyleUnderline"/>
          <w:highlight w:val="cyan"/>
        </w:rPr>
        <w:t xml:space="preserve"> regarding</w:t>
      </w:r>
      <w:r w:rsidRPr="00342383">
        <w:rPr>
          <w:rStyle w:val="StyleUnderline"/>
        </w:rPr>
        <w:t xml:space="preserve"> the </w:t>
      </w:r>
      <w:r w:rsidRPr="00342383">
        <w:rPr>
          <w:rStyle w:val="Emphasis"/>
        </w:rPr>
        <w:t>authority</w:t>
      </w:r>
      <w:r w:rsidRPr="00342383">
        <w:rPr>
          <w:rStyle w:val="StyleUnderline"/>
        </w:rPr>
        <w:t xml:space="preserve"> of </w:t>
      </w:r>
      <w:r w:rsidRPr="007B5914">
        <w:rPr>
          <w:rStyle w:val="Emphasis"/>
          <w:highlight w:val="cyan"/>
        </w:rPr>
        <w:t>Communication</w:t>
      </w:r>
      <w:r w:rsidRPr="00366958">
        <w:rPr>
          <w:sz w:val="14"/>
        </w:rPr>
        <w:t xml:space="preserve"> Studies. And so how might we interact? If I take up the orientation of critical cosmopolitanism, I need to recognize immediately that my efforts can be dismissed by the Afro-Pessimist as colonial; that is, as a reiteration of the sort of practices that presume that one's epistemologies can translate other's bodies of knowledge into comprehensible and useful concepts and constructs. And yet, </w:t>
      </w:r>
      <w:r w:rsidRPr="00535F7A">
        <w:rPr>
          <w:rStyle w:val="StyleUnderline"/>
          <w:highlight w:val="cyan"/>
        </w:rPr>
        <w:t xml:space="preserve">we must </w:t>
      </w:r>
      <w:r w:rsidRPr="00535F7A">
        <w:rPr>
          <w:rStyle w:val="Emphasis"/>
          <w:highlight w:val="cyan"/>
        </w:rPr>
        <w:t>begin</w:t>
      </w:r>
      <w:r w:rsidRPr="00535F7A">
        <w:rPr>
          <w:rStyle w:val="StyleUnderline"/>
          <w:highlight w:val="cyan"/>
        </w:rPr>
        <w:t xml:space="preserve"> where we </w:t>
      </w:r>
      <w:r w:rsidRPr="00535F7A">
        <w:rPr>
          <w:rStyle w:val="Emphasis"/>
          <w:highlight w:val="cyan"/>
        </w:rPr>
        <w:t>are</w:t>
      </w:r>
      <w:r w:rsidRPr="00535F7A">
        <w:rPr>
          <w:rStyle w:val="StyleUnderline"/>
          <w:highlight w:val="cyan"/>
        </w:rPr>
        <w:t xml:space="preserve">, not where we </w:t>
      </w:r>
      <w:r w:rsidRPr="00535F7A">
        <w:rPr>
          <w:rStyle w:val="Emphasis"/>
          <w:highlight w:val="cyan"/>
        </w:rPr>
        <w:t>hope</w:t>
      </w:r>
      <w:r w:rsidRPr="00535F7A">
        <w:rPr>
          <w:rStyle w:val="StyleUnderline"/>
          <w:highlight w:val="cyan"/>
        </w:rPr>
        <w:t xml:space="preserve"> to </w:t>
      </w:r>
      <w:r w:rsidRPr="00535F7A">
        <w:rPr>
          <w:rStyle w:val="Emphasis"/>
          <w:highlight w:val="cyan"/>
        </w:rPr>
        <w:t>be</w:t>
      </w:r>
      <w:r w:rsidRPr="00366958">
        <w:rPr>
          <w:sz w:val="14"/>
        </w:rPr>
        <w:t>. Hence, I want to make two modest and one not-so-modest suggestions for how Communication Studies in general and Rhetorical Studies in particular might interact: first, Wilderson calls for “a new language of abstraction” to elaborate “</w:t>
      </w:r>
      <w:r w:rsidRPr="00D96A1A">
        <w:rPr>
          <w:rStyle w:val="StyleUnderline"/>
        </w:rPr>
        <w:t xml:space="preserve">Blackness's </w:t>
      </w:r>
      <w:r w:rsidRPr="00535F7A">
        <w:rPr>
          <w:rStyle w:val="StyleUnderline"/>
          <w:highlight w:val="cyan"/>
        </w:rPr>
        <w:t>grammar of suffering</w:t>
      </w:r>
      <w:r w:rsidRPr="00366958">
        <w:rPr>
          <w:sz w:val="14"/>
        </w:rPr>
        <w:t xml:space="preserve">.”26 But in my reading, Afro-Pessimism </w:t>
      </w:r>
      <w:r w:rsidRPr="00535F7A">
        <w:rPr>
          <w:rStyle w:val="StyleUnderline"/>
          <w:highlight w:val="cyan"/>
        </w:rPr>
        <w:t>is</w:t>
      </w:r>
      <w:r w:rsidRPr="00D96A1A">
        <w:rPr>
          <w:rStyle w:val="StyleUnderline"/>
        </w:rPr>
        <w:t xml:space="preserve"> already </w:t>
      </w:r>
      <w:r w:rsidRPr="00535F7A">
        <w:rPr>
          <w:rStyle w:val="Emphasis"/>
          <w:highlight w:val="cyan"/>
        </w:rPr>
        <w:t>too reliant</w:t>
      </w:r>
      <w:r w:rsidRPr="00535F7A">
        <w:rPr>
          <w:rStyle w:val="StyleUnderline"/>
          <w:highlight w:val="cyan"/>
        </w:rPr>
        <w:t xml:space="preserve"> on a </w:t>
      </w:r>
      <w:r w:rsidRPr="00535F7A">
        <w:rPr>
          <w:rStyle w:val="Emphasis"/>
          <w:highlight w:val="cyan"/>
        </w:rPr>
        <w:t>language</w:t>
      </w:r>
      <w:r w:rsidRPr="00535F7A">
        <w:rPr>
          <w:rStyle w:val="StyleUnderline"/>
          <w:highlight w:val="cyan"/>
        </w:rPr>
        <w:t xml:space="preserve"> of </w:t>
      </w:r>
      <w:r w:rsidRPr="00535F7A">
        <w:rPr>
          <w:rStyle w:val="Emphasis"/>
          <w:highlight w:val="cyan"/>
        </w:rPr>
        <w:t>abstraction</w:t>
      </w:r>
      <w:r w:rsidRPr="00366958">
        <w:rPr>
          <w:sz w:val="14"/>
        </w:rPr>
        <w:t xml:space="preserve">. Lois McNay, in The </w:t>
      </w:r>
      <w:r w:rsidRPr="003D06B0">
        <w:rPr>
          <w:sz w:val="14"/>
        </w:rPr>
        <w:t>Misguided</w:t>
      </w:r>
      <w:r w:rsidRPr="00366958">
        <w:rPr>
          <w:sz w:val="14"/>
        </w:rPr>
        <w:t xml:space="preserve"> Search for the Political, recently contends that </w:t>
      </w:r>
      <w:r w:rsidRPr="00535F7A">
        <w:rPr>
          <w:rStyle w:val="StyleUnderline"/>
          <w:highlight w:val="cyan"/>
        </w:rPr>
        <w:t>theories</w:t>
      </w:r>
      <w:r w:rsidRPr="00D96A1A">
        <w:rPr>
          <w:rStyle w:val="StyleUnderline"/>
        </w:rPr>
        <w:t xml:space="preserve"> of </w:t>
      </w:r>
      <w:r w:rsidRPr="00D96A1A">
        <w:rPr>
          <w:rStyle w:val="Emphasis"/>
        </w:rPr>
        <w:t>political power</w:t>
      </w:r>
      <w:r w:rsidRPr="00D96A1A">
        <w:rPr>
          <w:rStyle w:val="StyleUnderline"/>
        </w:rPr>
        <w:t xml:space="preserve"> </w:t>
      </w:r>
      <w:r w:rsidRPr="003D06B0">
        <w:rPr>
          <w:rStyle w:val="StyleUnderline"/>
        </w:rPr>
        <w:t xml:space="preserve">are </w:t>
      </w:r>
      <w:r w:rsidRPr="003D06B0">
        <w:rPr>
          <w:rStyle w:val="Emphasis"/>
          <w:highlight w:val="cyan"/>
        </w:rPr>
        <w:t>overwrought owing</w:t>
      </w:r>
      <w:r w:rsidRPr="003D06B0">
        <w:rPr>
          <w:rStyle w:val="StyleUnderline"/>
          <w:highlight w:val="cyan"/>
        </w:rPr>
        <w:t xml:space="preserve"> to a </w:t>
      </w:r>
      <w:r w:rsidRPr="00535F7A">
        <w:rPr>
          <w:rStyle w:val="StyleUnderline"/>
          <w:highlight w:val="cyan"/>
        </w:rPr>
        <w:t xml:space="preserve">social </w:t>
      </w:r>
      <w:r w:rsidRPr="00535F7A">
        <w:rPr>
          <w:rStyle w:val="Emphasis"/>
          <w:highlight w:val="cyan"/>
        </w:rPr>
        <w:t>weightlessness</w:t>
      </w:r>
      <w:r w:rsidRPr="00535F7A">
        <w:rPr>
          <w:rStyle w:val="StyleUnderline"/>
          <w:highlight w:val="cyan"/>
        </w:rPr>
        <w:t xml:space="preserve"> brought</w:t>
      </w:r>
      <w:r w:rsidRPr="00D96A1A">
        <w:rPr>
          <w:rStyle w:val="StyleUnderline"/>
        </w:rPr>
        <w:t xml:space="preserve"> about </w:t>
      </w:r>
      <w:r w:rsidRPr="00535F7A">
        <w:rPr>
          <w:rStyle w:val="StyleUnderline"/>
          <w:highlight w:val="cyan"/>
        </w:rPr>
        <w:t xml:space="preserve">through </w:t>
      </w:r>
      <w:r w:rsidRPr="003D06B0">
        <w:rPr>
          <w:rStyle w:val="Emphasis"/>
        </w:rPr>
        <w:t xml:space="preserve">high </w:t>
      </w:r>
      <w:r w:rsidRPr="00535F7A">
        <w:rPr>
          <w:rStyle w:val="Emphasis"/>
          <w:highlight w:val="cyan"/>
        </w:rPr>
        <w:t>abstraction</w:t>
      </w:r>
      <w:r w:rsidRPr="00366958">
        <w:rPr>
          <w:sz w:val="14"/>
        </w:rPr>
        <w:t xml:space="preserve">. She recommends the reinvigoration of the concept of “social suffering”—not as an entrenched category of victimage but, rather, as </w:t>
      </w:r>
      <w:r w:rsidRPr="001B2967">
        <w:rPr>
          <w:rStyle w:val="StyleUnderline"/>
        </w:rPr>
        <w:t xml:space="preserve">the </w:t>
      </w:r>
      <w:r w:rsidRPr="001B2967">
        <w:rPr>
          <w:rStyle w:val="Emphasis"/>
        </w:rPr>
        <w:t>habitus</w:t>
      </w:r>
      <w:r w:rsidRPr="001B2967">
        <w:rPr>
          <w:rStyle w:val="StyleUnderline"/>
        </w:rPr>
        <w:t xml:space="preserve"> of </w:t>
      </w:r>
      <w:r w:rsidRPr="003D06B0">
        <w:rPr>
          <w:rStyle w:val="Emphasis"/>
        </w:rPr>
        <w:t xml:space="preserve">lived </w:t>
      </w:r>
      <w:r w:rsidRPr="00535F7A">
        <w:rPr>
          <w:rStyle w:val="Emphasis"/>
          <w:highlight w:val="cyan"/>
        </w:rPr>
        <w:t>experience</w:t>
      </w:r>
      <w:r w:rsidRPr="001B2967">
        <w:rPr>
          <w:rStyle w:val="StyleUnderline"/>
        </w:rPr>
        <w:t xml:space="preserve"> </w:t>
      </w:r>
      <w:r w:rsidRPr="00366958">
        <w:rPr>
          <w:sz w:val="14"/>
        </w:rPr>
        <w:t xml:space="preserve">that </w:t>
      </w:r>
      <w:r w:rsidRPr="00535F7A">
        <w:rPr>
          <w:rStyle w:val="Emphasis"/>
          <w:highlight w:val="cyan"/>
        </w:rPr>
        <w:t>must</w:t>
      </w:r>
      <w:r w:rsidRPr="00535F7A">
        <w:rPr>
          <w:rStyle w:val="StyleUnderline"/>
          <w:highlight w:val="cyan"/>
        </w:rPr>
        <w:t xml:space="preserve"> be </w:t>
      </w:r>
      <w:r w:rsidRPr="00535F7A">
        <w:rPr>
          <w:rStyle w:val="Emphasis"/>
          <w:highlight w:val="cyan"/>
        </w:rPr>
        <w:t>articulated</w:t>
      </w:r>
      <w:r w:rsidRPr="00535F7A">
        <w:rPr>
          <w:rStyle w:val="StyleUnderline"/>
          <w:highlight w:val="cyan"/>
        </w:rPr>
        <w:t xml:space="preserve"> to analyses of </w:t>
      </w:r>
      <w:r w:rsidRPr="00535F7A">
        <w:rPr>
          <w:rStyle w:val="Emphasis"/>
        </w:rPr>
        <w:t xml:space="preserve">structural </w:t>
      </w:r>
      <w:r w:rsidRPr="00535F7A">
        <w:rPr>
          <w:rStyle w:val="Emphasis"/>
          <w:highlight w:val="cyan"/>
        </w:rPr>
        <w:t>positionality</w:t>
      </w:r>
      <w:r w:rsidRPr="00366958">
        <w:rPr>
          <w:sz w:val="14"/>
        </w:rPr>
        <w:t>.27</w:t>
      </w:r>
    </w:p>
    <w:p w14:paraId="611E73A0" w14:textId="77777777" w:rsidR="007C50A3" w:rsidRPr="00366958" w:rsidRDefault="007C50A3" w:rsidP="007C50A3">
      <w:pPr>
        <w:rPr>
          <w:sz w:val="14"/>
        </w:rPr>
      </w:pPr>
      <w:r w:rsidRPr="00366958">
        <w:rPr>
          <w:sz w:val="14"/>
        </w:rPr>
        <w:t xml:space="preserve">Second, I agree with McNay (who says nothing about Afro-Pessimism, by the way) that </w:t>
      </w:r>
      <w:r w:rsidRPr="00AD1C6C">
        <w:rPr>
          <w:rStyle w:val="Emphasis"/>
        </w:rPr>
        <w:t xml:space="preserve">structural </w:t>
      </w:r>
      <w:r w:rsidRPr="00535F7A">
        <w:rPr>
          <w:rStyle w:val="Emphasis"/>
          <w:highlight w:val="cyan"/>
        </w:rPr>
        <w:t>antagonisms</w:t>
      </w:r>
      <w:r w:rsidRPr="00535F7A">
        <w:rPr>
          <w:rStyle w:val="StyleUnderline"/>
          <w:highlight w:val="cyan"/>
        </w:rPr>
        <w:t xml:space="preserve"> are </w:t>
      </w:r>
      <w:r w:rsidRPr="00535F7A">
        <w:rPr>
          <w:rStyle w:val="Emphasis"/>
          <w:highlight w:val="cyan"/>
        </w:rPr>
        <w:t>not static</w:t>
      </w:r>
      <w:r w:rsidRPr="00535F7A">
        <w:rPr>
          <w:rStyle w:val="StyleUnderline"/>
          <w:highlight w:val="cyan"/>
        </w:rPr>
        <w:t>, but</w:t>
      </w:r>
      <w:r w:rsidRPr="00AD1C6C">
        <w:rPr>
          <w:rStyle w:val="StyleUnderline"/>
        </w:rPr>
        <w:t xml:space="preserve"> are </w:t>
      </w:r>
      <w:r w:rsidRPr="00535F7A">
        <w:rPr>
          <w:rStyle w:val="Emphasis"/>
          <w:highlight w:val="cyan"/>
        </w:rPr>
        <w:t>movable</w:t>
      </w:r>
      <w:r w:rsidRPr="00AD1C6C">
        <w:rPr>
          <w:rStyle w:val="StyleUnderline"/>
        </w:rPr>
        <w:t xml:space="preserve"> and </w:t>
      </w:r>
      <w:r w:rsidRPr="00AD1C6C">
        <w:rPr>
          <w:rStyle w:val="Emphasis"/>
        </w:rPr>
        <w:t>moving configurations</w:t>
      </w:r>
      <w:r w:rsidRPr="00366958">
        <w:rPr>
          <w:sz w:val="14"/>
        </w:rPr>
        <w:t xml:space="preserve">. The Afro-Pessimist in Wilderson's account must agree that when a non-Black person is thrust toward the horrible condition approximating (but not identical to) the Black's structural position, that adjustment can rightfully be called a “Blackening.” As a happening—and not an event that has simply always already happened—this racialized procedure makes itself felt and knowable in the dense social fabric of the everyday. If the Black is in a structural position that delimits the impossibility of capacity, might we enjoin an analysis of the vocabulary of that impossibility itself? And since a </w:t>
      </w:r>
      <w:r w:rsidRPr="00826A90">
        <w:rPr>
          <w:rStyle w:val="StyleUnderline"/>
        </w:rPr>
        <w:t xml:space="preserve">“Blackening” receives </w:t>
      </w:r>
      <w:r w:rsidRPr="00366958">
        <w:rPr>
          <w:rStyle w:val="Emphasis"/>
        </w:rPr>
        <w:t>intelligibility</w:t>
      </w:r>
      <w:r w:rsidRPr="00826A90">
        <w:rPr>
          <w:rStyle w:val="StyleUnderline"/>
        </w:rPr>
        <w:t xml:space="preserve"> from the </w:t>
      </w:r>
      <w:r w:rsidRPr="00366958">
        <w:rPr>
          <w:rStyle w:val="Emphasis"/>
        </w:rPr>
        <w:t>structural position</w:t>
      </w:r>
      <w:r w:rsidRPr="00826A90">
        <w:rPr>
          <w:rStyle w:val="StyleUnderline"/>
        </w:rPr>
        <w:t xml:space="preserve"> of the Black</w:t>
      </w:r>
      <w:r w:rsidRPr="00366958">
        <w:rPr>
          <w:sz w:val="14"/>
        </w:rPr>
        <w:t xml:space="preserve"> [</w:t>
      </w:r>
      <w:r w:rsidRPr="00826A90">
        <w:rPr>
          <w:rStyle w:val="StyleUnderline"/>
        </w:rPr>
        <w:t>person</w:t>
      </w:r>
      <w:r w:rsidRPr="00366958">
        <w:rPr>
          <w:sz w:val="14"/>
        </w:rPr>
        <w:t xml:space="preserve">], </w:t>
      </w:r>
      <w:r w:rsidRPr="00C4414E">
        <w:rPr>
          <w:rStyle w:val="StyleUnderline"/>
        </w:rPr>
        <w:t xml:space="preserve">might we gain some </w:t>
      </w:r>
      <w:r w:rsidRPr="00C4414E">
        <w:rPr>
          <w:rStyle w:val="Emphasis"/>
        </w:rPr>
        <w:t>productive understanding</w:t>
      </w:r>
      <w:r w:rsidRPr="00366958">
        <w:rPr>
          <w:sz w:val="14"/>
        </w:rPr>
        <w:t xml:space="preserve"> from a scrutiny of key discursive and material forms of “Blackening”? Was not Michael Brown “Blackened” in and through (and not only a priori to) his bodily encounter with state violence? Given my ongoing scholarly interest in the Zombie, I am willing to concede that an Afro-Pessimist might claim that Brown was, at the moment he was shot to death, “the dead but sentient thing, the Black” struggling “to articulate in a world of living subjects.”28 This concession functions as an assertion: the Zombie is not wholly outside Western intelligibility; it haunts the nether regions between Human and Black. Its undead existence is material and social, and supplies some vital resources for inventing a new language—a grammar of (Black) suffering. Perhaps “there is no way to Africa through the Black,”29 but maybe there is a route through the Zombie. I have argued for such a project using the terminology of reanimating Zombie voices.30</w:t>
      </w:r>
    </w:p>
    <w:p w14:paraId="6846AB72" w14:textId="77777777" w:rsidR="007C50A3" w:rsidRPr="004439C7" w:rsidRDefault="007C50A3" w:rsidP="007C50A3">
      <w:pPr>
        <w:rPr>
          <w:sz w:val="14"/>
        </w:rPr>
      </w:pPr>
      <w:r w:rsidRPr="00366958">
        <w:rPr>
          <w:sz w:val="14"/>
        </w:rPr>
        <w:t xml:space="preserve">Lastly, we might think of this gloomy predicament as a tenuous point of contact with Afro-Pessimism. Wilson's intellectual history provides the basis for such a conception. Communication Studies has been (and continues to anguish over the extent that it still is) in the structural position of inferior and alienated. There should be no shame in admitting that the discipline, in relation to both the Social Sciences and the Humanities, has been and is subject to being “Blackened.” Indeed, its originary moment, as I alluded to above, meant the rejection of a set of nationalistic proprietary politics that treated Speech teachers like disposable labor. By any reasonable measure, that structural positioning—despite the fact that the people involved were White—was a racialization, a “Blackening.” Let's be perfectly clear: </w:t>
      </w:r>
      <w:r w:rsidRPr="003D06B0">
        <w:rPr>
          <w:rStyle w:val="StyleUnderline"/>
          <w:highlight w:val="cyan"/>
        </w:rPr>
        <w:t xml:space="preserve">there is </w:t>
      </w:r>
      <w:r w:rsidRPr="003D06B0">
        <w:rPr>
          <w:rStyle w:val="Emphasis"/>
          <w:highlight w:val="cyan"/>
        </w:rPr>
        <w:t>no identification</w:t>
      </w:r>
      <w:r w:rsidRPr="00C4414E">
        <w:rPr>
          <w:rStyle w:val="StyleUnderline"/>
        </w:rPr>
        <w:t xml:space="preserve"> being made here </w:t>
      </w:r>
      <w:r w:rsidRPr="003D06B0">
        <w:rPr>
          <w:rStyle w:val="StyleUnderline"/>
          <w:highlight w:val="cyan"/>
        </w:rPr>
        <w:t>with</w:t>
      </w:r>
      <w:r w:rsidRPr="00C4414E">
        <w:rPr>
          <w:rStyle w:val="StyleUnderline"/>
        </w:rPr>
        <w:t xml:space="preserve"> the </w:t>
      </w:r>
      <w:r w:rsidRPr="003D06B0">
        <w:rPr>
          <w:rStyle w:val="Emphasis"/>
          <w:highlight w:val="cyan"/>
        </w:rPr>
        <w:t>fundamental antagonism</w:t>
      </w:r>
      <w:r w:rsidRPr="003D06B0">
        <w:rPr>
          <w:rStyle w:val="StyleUnderline"/>
          <w:highlight w:val="cyan"/>
        </w:rPr>
        <w:t xml:space="preserve"> associated with</w:t>
      </w:r>
      <w:r w:rsidRPr="00C4414E">
        <w:rPr>
          <w:rStyle w:val="StyleUnderline"/>
        </w:rPr>
        <w:t xml:space="preserve"> </w:t>
      </w:r>
      <w:r w:rsidRPr="00DE254C">
        <w:rPr>
          <w:rStyle w:val="StyleUnderline"/>
        </w:rPr>
        <w:t xml:space="preserve">the </w:t>
      </w:r>
      <w:r w:rsidRPr="003D06B0">
        <w:rPr>
          <w:rStyle w:val="StyleUnderline"/>
          <w:highlight w:val="cyan"/>
        </w:rPr>
        <w:t>Black</w:t>
      </w:r>
      <w:r w:rsidRPr="00366958">
        <w:rPr>
          <w:sz w:val="14"/>
        </w:rPr>
        <w:t xml:space="preserve"> [</w:t>
      </w:r>
      <w:r w:rsidRPr="003D06B0">
        <w:rPr>
          <w:rStyle w:val="StyleUnderline"/>
          <w:highlight w:val="cyan"/>
        </w:rPr>
        <w:t>person</w:t>
      </w:r>
      <w:r w:rsidRPr="00366958">
        <w:rPr>
          <w:sz w:val="14"/>
        </w:rPr>
        <w:t xml:space="preserve">]. However, </w:t>
      </w:r>
      <w:r w:rsidRPr="003D06B0">
        <w:rPr>
          <w:rStyle w:val="StyleUnderline"/>
          <w:highlight w:val="cyan"/>
        </w:rPr>
        <w:t>this</w:t>
      </w:r>
      <w:r w:rsidRPr="00366958">
        <w:rPr>
          <w:sz w:val="14"/>
        </w:rPr>
        <w:t xml:space="preserve"> racialized politics (among other political registers) might </w:t>
      </w:r>
      <w:r w:rsidRPr="003D06B0">
        <w:rPr>
          <w:rStyle w:val="StyleUnderline"/>
          <w:highlight w:val="cyan"/>
        </w:rPr>
        <w:t xml:space="preserve">provide a </w:t>
      </w:r>
      <w:r w:rsidRPr="003D06B0">
        <w:rPr>
          <w:rStyle w:val="Emphasis"/>
          <w:highlight w:val="cyan"/>
        </w:rPr>
        <w:t>new critical vocab</w:t>
      </w:r>
      <w:r w:rsidRPr="00DE254C">
        <w:rPr>
          <w:rStyle w:val="StyleUnderline"/>
        </w:rPr>
        <w:t xml:space="preserve">ulary </w:t>
      </w:r>
      <w:r w:rsidRPr="003D06B0">
        <w:rPr>
          <w:rStyle w:val="StyleUnderline"/>
          <w:highlight w:val="cyan"/>
        </w:rPr>
        <w:t>for Communication</w:t>
      </w:r>
      <w:r w:rsidRPr="00366958">
        <w:rPr>
          <w:sz w:val="14"/>
        </w:rPr>
        <w:t xml:space="preserve"> scholars </w:t>
      </w:r>
      <w:r w:rsidRPr="00DE254C">
        <w:rPr>
          <w:rStyle w:val="StyleUnderline"/>
        </w:rPr>
        <w:t xml:space="preserve">if we do the </w:t>
      </w:r>
      <w:r w:rsidRPr="00DE254C">
        <w:rPr>
          <w:rStyle w:val="Emphasis"/>
        </w:rPr>
        <w:t>painful work</w:t>
      </w:r>
      <w:r w:rsidRPr="00DE254C">
        <w:rPr>
          <w:rStyle w:val="StyleUnderline"/>
        </w:rPr>
        <w:t xml:space="preserve"> of </w:t>
      </w:r>
      <w:r w:rsidRPr="00DE254C">
        <w:rPr>
          <w:rStyle w:val="Emphasis"/>
        </w:rPr>
        <w:t>coming</w:t>
      </w:r>
      <w:r w:rsidRPr="00DE254C">
        <w:rPr>
          <w:rStyle w:val="StyleUnderline"/>
        </w:rPr>
        <w:t xml:space="preserve"> to </w:t>
      </w:r>
      <w:r w:rsidRPr="00DE254C">
        <w:rPr>
          <w:rStyle w:val="Emphasis"/>
        </w:rPr>
        <w:t>grips</w:t>
      </w:r>
      <w:r w:rsidRPr="00DE254C">
        <w:rPr>
          <w:rStyle w:val="StyleUnderline"/>
        </w:rPr>
        <w:t xml:space="preserve"> </w:t>
      </w:r>
      <w:r w:rsidRPr="003D06B0">
        <w:rPr>
          <w:rStyle w:val="StyleUnderline"/>
          <w:highlight w:val="cyan"/>
        </w:rPr>
        <w:t>with</w:t>
      </w:r>
      <w:r w:rsidRPr="00DE254C">
        <w:rPr>
          <w:rStyle w:val="StyleUnderline"/>
        </w:rPr>
        <w:t xml:space="preserve"> the </w:t>
      </w:r>
      <w:r w:rsidRPr="003D06B0">
        <w:rPr>
          <w:rStyle w:val="Emphasis"/>
          <w:highlight w:val="cyan"/>
        </w:rPr>
        <w:t>discursive</w:t>
      </w:r>
      <w:r w:rsidRPr="003D06B0">
        <w:rPr>
          <w:rStyle w:val="StyleUnderline"/>
          <w:highlight w:val="cyan"/>
        </w:rPr>
        <w:t xml:space="preserve"> and </w:t>
      </w:r>
      <w:r w:rsidRPr="003D06B0">
        <w:rPr>
          <w:rStyle w:val="Emphasis"/>
          <w:highlight w:val="cyan"/>
        </w:rPr>
        <w:t>material practices</w:t>
      </w:r>
      <w:r w:rsidRPr="003D06B0">
        <w:rPr>
          <w:rStyle w:val="StyleUnderline"/>
          <w:highlight w:val="cyan"/>
        </w:rPr>
        <w:t xml:space="preserve"> of</w:t>
      </w:r>
      <w:r w:rsidRPr="00DE254C">
        <w:rPr>
          <w:rStyle w:val="StyleUnderline"/>
        </w:rPr>
        <w:t xml:space="preserve"> “</w:t>
      </w:r>
      <w:r w:rsidRPr="003D06B0">
        <w:rPr>
          <w:rStyle w:val="Emphasis"/>
          <w:highlight w:val="cyan"/>
        </w:rPr>
        <w:t>Blackening</w:t>
      </w:r>
      <w:r w:rsidRPr="00DE254C">
        <w:rPr>
          <w:rStyle w:val="StyleUnderline"/>
        </w:rPr>
        <w:t>.</w:t>
      </w:r>
      <w:r w:rsidRPr="00A30B66">
        <w:rPr>
          <w:rStyle w:val="StyleUnderline"/>
        </w:rPr>
        <w:t xml:space="preserve">” There are </w:t>
      </w:r>
      <w:r w:rsidRPr="003D06B0">
        <w:rPr>
          <w:rStyle w:val="Emphasis"/>
          <w:highlight w:val="cyan"/>
        </w:rPr>
        <w:t>structures</w:t>
      </w:r>
      <w:r w:rsidRPr="003D06B0">
        <w:rPr>
          <w:rStyle w:val="StyleUnderline"/>
          <w:highlight w:val="cyan"/>
        </w:rPr>
        <w:t xml:space="preserve"> of </w:t>
      </w:r>
      <w:r w:rsidRPr="003D06B0">
        <w:rPr>
          <w:rStyle w:val="Emphasis"/>
          <w:highlight w:val="cyan"/>
        </w:rPr>
        <w:t>different scales</w:t>
      </w:r>
      <w:r w:rsidRPr="00366958">
        <w:rPr>
          <w:sz w:val="14"/>
        </w:rPr>
        <w:t xml:space="preserve">. Academic structural dynamics are not dissociated from the identity ideologies implicated in nationalism and cosmopolitanism, citizenship and exile, privilege and destitution, Whiteness and Blackness. Indeed, Wilderson's </w:t>
      </w:r>
      <w:r w:rsidRPr="003D06B0">
        <w:rPr>
          <w:rStyle w:val="StyleUnderline"/>
          <w:highlight w:val="cyan"/>
        </w:rPr>
        <w:t xml:space="preserve">critique is </w:t>
      </w:r>
      <w:r w:rsidRPr="003D06B0">
        <w:rPr>
          <w:rStyle w:val="Emphasis"/>
          <w:highlight w:val="cyan"/>
        </w:rPr>
        <w:t>launched from</w:t>
      </w:r>
      <w:r w:rsidRPr="003D06B0">
        <w:rPr>
          <w:rStyle w:val="StyleUnderline"/>
          <w:highlight w:val="cyan"/>
        </w:rPr>
        <w:t xml:space="preserve"> and </w:t>
      </w:r>
      <w:r w:rsidRPr="003D06B0">
        <w:rPr>
          <w:rStyle w:val="Emphasis"/>
          <w:highlight w:val="cyan"/>
        </w:rPr>
        <w:t>resides within</w:t>
      </w:r>
      <w:r w:rsidRPr="00A30B66">
        <w:rPr>
          <w:rStyle w:val="StyleUnderline"/>
        </w:rPr>
        <w:t xml:space="preserve"> those </w:t>
      </w:r>
      <w:r w:rsidRPr="00A30B66">
        <w:rPr>
          <w:rStyle w:val="Emphasis"/>
        </w:rPr>
        <w:t xml:space="preserve">very </w:t>
      </w:r>
      <w:r w:rsidRPr="003D06B0">
        <w:rPr>
          <w:rStyle w:val="Emphasis"/>
          <w:highlight w:val="cyan"/>
        </w:rPr>
        <w:t>same structural dynamics</w:t>
      </w:r>
      <w:r w:rsidRPr="00366958">
        <w:rPr>
          <w:sz w:val="14"/>
        </w:rPr>
        <w:t xml:space="preserve">. It seems to me then that, at the very least, </w:t>
      </w:r>
      <w:r w:rsidRPr="00F34DFF">
        <w:rPr>
          <w:rStyle w:val="StyleUnderline"/>
        </w:rPr>
        <w:t xml:space="preserve">our </w:t>
      </w:r>
      <w:r w:rsidRPr="003D06B0">
        <w:rPr>
          <w:rStyle w:val="Emphasis"/>
          <w:highlight w:val="cyan"/>
        </w:rPr>
        <w:t>shared social suffering</w:t>
      </w:r>
      <w:r w:rsidRPr="00366958">
        <w:rPr>
          <w:sz w:val="14"/>
        </w:rPr>
        <w:t xml:space="preserve"> with Afro-Pessimism—</w:t>
      </w:r>
      <w:r w:rsidRPr="00F34DFF">
        <w:rPr>
          <w:rStyle w:val="StyleUnderline"/>
        </w:rPr>
        <w:t xml:space="preserve">although </w:t>
      </w:r>
      <w:r w:rsidRPr="003D06B0">
        <w:rPr>
          <w:rStyle w:val="StyleUnderline"/>
          <w:highlight w:val="cyan"/>
        </w:rPr>
        <w:t>of</w:t>
      </w:r>
      <w:r w:rsidRPr="00F34DFF">
        <w:rPr>
          <w:rStyle w:val="StyleUnderline"/>
        </w:rPr>
        <w:t xml:space="preserve"> </w:t>
      </w:r>
      <w:r w:rsidRPr="00F34DFF">
        <w:rPr>
          <w:rStyle w:val="Emphasis"/>
        </w:rPr>
        <w:t xml:space="preserve">vastly </w:t>
      </w:r>
      <w:r w:rsidRPr="003D06B0">
        <w:rPr>
          <w:rStyle w:val="Emphasis"/>
          <w:highlight w:val="cyan"/>
        </w:rPr>
        <w:t>different magnitudes</w:t>
      </w:r>
      <w:r w:rsidRPr="00F34DFF">
        <w:rPr>
          <w:rStyle w:val="StyleUnderline"/>
        </w:rPr>
        <w:t xml:space="preserve"> and qualities</w:t>
      </w:r>
      <w:r w:rsidRPr="00366958">
        <w:rPr>
          <w:sz w:val="14"/>
        </w:rPr>
        <w:t>—</w:t>
      </w:r>
      <w:r w:rsidRPr="003D06B0">
        <w:rPr>
          <w:rStyle w:val="StyleUnderline"/>
          <w:highlight w:val="cyan"/>
        </w:rPr>
        <w:t xml:space="preserve">should be </w:t>
      </w:r>
      <w:r w:rsidRPr="003D06B0">
        <w:rPr>
          <w:rStyle w:val="Emphasis"/>
          <w:highlight w:val="cyan"/>
        </w:rPr>
        <w:t>asserted</w:t>
      </w:r>
      <w:r w:rsidRPr="003D06B0">
        <w:rPr>
          <w:rStyle w:val="StyleUnderline"/>
          <w:highlight w:val="cyan"/>
        </w:rPr>
        <w:t xml:space="preserve"> as</w:t>
      </w:r>
      <w:r w:rsidRPr="00F34DFF">
        <w:rPr>
          <w:rStyle w:val="StyleUnderline"/>
        </w:rPr>
        <w:t xml:space="preserve"> a mode of </w:t>
      </w:r>
      <w:r w:rsidRPr="003D06B0">
        <w:rPr>
          <w:rStyle w:val="Emphasis"/>
          <w:highlight w:val="cyan"/>
        </w:rPr>
        <w:t>transnational fidelity</w:t>
      </w:r>
      <w:r w:rsidRPr="00366958">
        <w:rPr>
          <w:sz w:val="14"/>
        </w:rPr>
        <w:t>.</w:t>
      </w:r>
    </w:p>
    <w:p w14:paraId="7A2C2AF3" w14:textId="77777777" w:rsidR="007C50A3" w:rsidRDefault="007C50A3" w:rsidP="007C50A3">
      <w:pPr>
        <w:pStyle w:val="Heading4"/>
      </w:pPr>
      <w:r>
        <w:t xml:space="preserve">Their theory of hyperreality is </w:t>
      </w:r>
      <w:r w:rsidRPr="0079551E">
        <w:rPr>
          <w:u w:val="single"/>
        </w:rPr>
        <w:t>wrong</w:t>
      </w:r>
      <w:r>
        <w:t>.</w:t>
      </w:r>
    </w:p>
    <w:p w14:paraId="0B7893C2" w14:textId="77777777" w:rsidR="007C50A3" w:rsidRPr="004439C7" w:rsidRDefault="007C50A3" w:rsidP="007C50A3">
      <w:r w:rsidRPr="004439C7">
        <w:rPr>
          <w:rStyle w:val="Style13ptBold"/>
        </w:rPr>
        <w:t>King ’98</w:t>
      </w:r>
      <w:r w:rsidRPr="004439C7">
        <w:t xml:space="preserve"> [Anthony; November 1998; Ph.D. from Salford University, Professor at the University of Exeter; Philosophy &amp; Social Criticism, “A critique of Baudrillard’s hyperreality: towards a sociology of postmodernism,” vol. 24, no. 6]</w:t>
      </w:r>
    </w:p>
    <w:p w14:paraId="2BC9271C" w14:textId="77777777" w:rsidR="007C50A3" w:rsidRPr="00532FB5" w:rsidRDefault="007C50A3" w:rsidP="007C50A3">
      <w:pPr>
        <w:rPr>
          <w:sz w:val="14"/>
          <w:szCs w:val="14"/>
        </w:rPr>
      </w:pPr>
      <w:r w:rsidRPr="00532FB5">
        <w:rPr>
          <w:sz w:val="14"/>
          <w:szCs w:val="14"/>
        </w:rPr>
        <w:t>(ii) The poverty of Cartesianism</w:t>
      </w:r>
    </w:p>
    <w:p w14:paraId="5EEE2866" w14:textId="77777777" w:rsidR="007C50A3" w:rsidRPr="00532FB5" w:rsidRDefault="007C50A3" w:rsidP="007C50A3">
      <w:pPr>
        <w:rPr>
          <w:sz w:val="14"/>
        </w:rPr>
      </w:pPr>
      <w:r w:rsidRPr="00AD5C74">
        <w:rPr>
          <w:rStyle w:val="StyleUnderline"/>
        </w:rPr>
        <w:t xml:space="preserve">The notion of </w:t>
      </w:r>
      <w:r w:rsidRPr="00532FB5">
        <w:rPr>
          <w:rStyle w:val="Emphasis"/>
          <w:highlight w:val="cyan"/>
        </w:rPr>
        <w:t>hyperreality</w:t>
      </w:r>
      <w:r w:rsidRPr="00532FB5">
        <w:rPr>
          <w:rStyle w:val="StyleUnderline"/>
          <w:highlight w:val="cyan"/>
        </w:rPr>
        <w:t xml:space="preserve"> is</w:t>
      </w:r>
      <w:r w:rsidRPr="00532FB5">
        <w:rPr>
          <w:sz w:val="14"/>
        </w:rPr>
        <w:t xml:space="preserve"> a </w:t>
      </w:r>
      <w:r w:rsidRPr="00532FB5">
        <w:rPr>
          <w:rStyle w:val="Emphasis"/>
        </w:rPr>
        <w:t xml:space="preserve">deeply </w:t>
      </w:r>
      <w:r w:rsidRPr="00532FB5">
        <w:rPr>
          <w:rStyle w:val="Emphasis"/>
          <w:highlight w:val="cyan"/>
        </w:rPr>
        <w:t>flawed</w:t>
      </w:r>
      <w:r w:rsidRPr="00532FB5">
        <w:rPr>
          <w:sz w:val="14"/>
        </w:rPr>
        <w:t xml:space="preserve"> concept. Even before considering its dubious Cartesian foundations, </w:t>
      </w:r>
      <w:r w:rsidRPr="00532FB5">
        <w:rPr>
          <w:rStyle w:val="StyleUnderline"/>
          <w:highlight w:val="cyan"/>
        </w:rPr>
        <w:t xml:space="preserve">it is </w:t>
      </w:r>
      <w:r w:rsidRPr="00532FB5">
        <w:rPr>
          <w:rStyle w:val="Emphasis"/>
          <w:highlight w:val="cyan"/>
        </w:rPr>
        <w:t xml:space="preserve">epistemologically </w:t>
      </w:r>
      <w:r w:rsidRPr="00842DD5">
        <w:rPr>
          <w:rStyle w:val="Emphasis"/>
          <w:highlight w:val="cyan"/>
        </w:rPr>
        <w:t>oxymoronic</w:t>
      </w:r>
      <w:r w:rsidRPr="00842DD5">
        <w:rPr>
          <w:rStyle w:val="StyleUnderline"/>
          <w:highlight w:val="cyan"/>
        </w:rPr>
        <w:t>. Baudrillard</w:t>
      </w:r>
      <w:r w:rsidRPr="00D734E4">
        <w:rPr>
          <w:rStyle w:val="StyleUnderline"/>
        </w:rPr>
        <w:t xml:space="preserve"> might </w:t>
      </w:r>
      <w:r w:rsidRPr="00842DD5">
        <w:rPr>
          <w:rStyle w:val="StyleUnderline"/>
          <w:highlight w:val="cyan"/>
        </w:rPr>
        <w:t>argue</w:t>
      </w:r>
      <w:r w:rsidRPr="00D734E4">
        <w:rPr>
          <w:rStyle w:val="StyleUnderline"/>
        </w:rPr>
        <w:t xml:space="preserve"> that the </w:t>
      </w:r>
      <w:r w:rsidRPr="00842DD5">
        <w:rPr>
          <w:rStyle w:val="StyleUnderline"/>
          <w:highlight w:val="cyan"/>
        </w:rPr>
        <w:t>signifier</w:t>
      </w:r>
      <w:r w:rsidRPr="00D734E4">
        <w:rPr>
          <w:rStyle w:val="StyleUnderline"/>
        </w:rPr>
        <w:t xml:space="preserve"> has been </w:t>
      </w:r>
      <w:r w:rsidRPr="00842DD5">
        <w:rPr>
          <w:rStyle w:val="StyleUnderline"/>
          <w:highlight w:val="cyan"/>
        </w:rPr>
        <w:t>freed from</w:t>
      </w:r>
      <w:r w:rsidRPr="00D734E4">
        <w:rPr>
          <w:rStyle w:val="StyleUnderline"/>
        </w:rPr>
        <w:t xml:space="preserve"> the </w:t>
      </w:r>
      <w:r w:rsidRPr="00842DD5">
        <w:rPr>
          <w:rStyle w:val="StyleUnderline"/>
          <w:highlight w:val="cyan"/>
        </w:rPr>
        <w:t>signified but this</w:t>
      </w:r>
      <w:r w:rsidRPr="00532FB5">
        <w:rPr>
          <w:sz w:val="14"/>
        </w:rPr>
        <w:t xml:space="preserve"> notion of separation </w:t>
      </w:r>
      <w:r w:rsidRPr="00842DD5">
        <w:rPr>
          <w:rStyle w:val="StyleUnderline"/>
          <w:highlight w:val="cyan"/>
        </w:rPr>
        <w:t>presupposes</w:t>
      </w:r>
      <w:r w:rsidRPr="00F32268">
        <w:rPr>
          <w:rStyle w:val="StyleUnderline"/>
        </w:rPr>
        <w:t xml:space="preserve"> that </w:t>
      </w:r>
      <w:r w:rsidRPr="00842DD5">
        <w:rPr>
          <w:rStyle w:val="StyleUnderline"/>
          <w:highlight w:val="cyan"/>
        </w:rPr>
        <w:t xml:space="preserve">we </w:t>
      </w:r>
      <w:r w:rsidRPr="00842DD5">
        <w:rPr>
          <w:rStyle w:val="Emphasis"/>
          <w:highlight w:val="cyan"/>
        </w:rPr>
        <w:t>already</w:t>
      </w:r>
      <w:r w:rsidRPr="00842DD5">
        <w:rPr>
          <w:rStyle w:val="StyleUnderline"/>
          <w:highlight w:val="cyan"/>
        </w:rPr>
        <w:t xml:space="preserve"> have an </w:t>
      </w:r>
      <w:r w:rsidRPr="00842DD5">
        <w:rPr>
          <w:rStyle w:val="Emphasis"/>
          <w:highlight w:val="cyan"/>
        </w:rPr>
        <w:t>idea</w:t>
      </w:r>
      <w:r w:rsidRPr="00842DD5">
        <w:rPr>
          <w:rStyle w:val="StyleUnderline"/>
          <w:highlight w:val="cyan"/>
        </w:rPr>
        <w:t xml:space="preserve"> of</w:t>
      </w:r>
      <w:r w:rsidRPr="00F32268">
        <w:rPr>
          <w:rStyle w:val="StyleUnderline"/>
        </w:rPr>
        <w:t xml:space="preserve"> the </w:t>
      </w:r>
      <w:r w:rsidRPr="00842DD5">
        <w:rPr>
          <w:rStyle w:val="Emphasis"/>
          <w:highlight w:val="cyan"/>
        </w:rPr>
        <w:t>connection</w:t>
      </w:r>
      <w:r w:rsidRPr="00842DD5">
        <w:rPr>
          <w:rStyle w:val="StyleUnderline"/>
          <w:highlight w:val="cyan"/>
        </w:rPr>
        <w:t xml:space="preserve"> between the two</w:t>
      </w:r>
      <w:r w:rsidRPr="00F32268">
        <w:rPr>
          <w:rStyle w:val="StyleUnderline"/>
        </w:rPr>
        <w:t xml:space="preserve"> elements</w:t>
      </w:r>
      <w:r w:rsidRPr="00532FB5">
        <w:rPr>
          <w:sz w:val="14"/>
        </w:rPr>
        <w:t xml:space="preserve">. In order </w:t>
      </w:r>
      <w:r w:rsidRPr="00842DD5">
        <w:rPr>
          <w:rStyle w:val="StyleUnderline"/>
          <w:highlight w:val="cyan"/>
        </w:rPr>
        <w:t xml:space="preserve">to </w:t>
      </w:r>
      <w:r w:rsidRPr="00842DD5">
        <w:rPr>
          <w:rStyle w:val="Emphasis"/>
          <w:highlight w:val="cyan"/>
        </w:rPr>
        <w:t>recognize</w:t>
      </w:r>
      <w:r w:rsidRPr="00D734E4">
        <w:rPr>
          <w:rStyle w:val="StyleUnderline"/>
        </w:rPr>
        <w:t xml:space="preserve"> that </w:t>
      </w:r>
      <w:r w:rsidRPr="00842DD5">
        <w:rPr>
          <w:rStyle w:val="StyleUnderline"/>
          <w:highlight w:val="cyan"/>
        </w:rPr>
        <w:t xml:space="preserve">the </w:t>
      </w:r>
      <w:r w:rsidRPr="00842DD5">
        <w:rPr>
          <w:rStyle w:val="Emphasis"/>
          <w:highlight w:val="cyan"/>
        </w:rPr>
        <w:t>simulation</w:t>
      </w:r>
      <w:r w:rsidRPr="00D734E4">
        <w:rPr>
          <w:rStyle w:val="StyleUnderline"/>
        </w:rPr>
        <w:t xml:space="preserve"> now </w:t>
      </w:r>
      <w:r w:rsidRPr="00D734E4">
        <w:rPr>
          <w:rStyle w:val="Emphasis"/>
        </w:rPr>
        <w:t>floats free</w:t>
      </w:r>
      <w:r w:rsidRPr="00D734E4">
        <w:rPr>
          <w:rStyle w:val="StyleUnderline"/>
        </w:rPr>
        <w:t xml:space="preserve"> </w:t>
      </w:r>
      <w:r w:rsidRPr="00842DD5">
        <w:rPr>
          <w:rStyle w:val="StyleUnderline"/>
          <w:highlight w:val="cyan"/>
        </w:rPr>
        <w:t xml:space="preserve">we have to be </w:t>
      </w:r>
      <w:r w:rsidRPr="00842DD5">
        <w:rPr>
          <w:rStyle w:val="Emphasis"/>
          <w:highlight w:val="cyan"/>
        </w:rPr>
        <w:t>aware</w:t>
      </w:r>
      <w:r w:rsidRPr="00842DD5">
        <w:rPr>
          <w:rStyle w:val="StyleUnderline"/>
          <w:highlight w:val="cyan"/>
        </w:rPr>
        <w:t xml:space="preserve"> of the</w:t>
      </w:r>
      <w:r w:rsidRPr="00D734E4">
        <w:rPr>
          <w:rStyle w:val="StyleUnderline"/>
        </w:rPr>
        <w:t xml:space="preserve"> fact that </w:t>
      </w:r>
      <w:r w:rsidRPr="00842DD5">
        <w:rPr>
          <w:rStyle w:val="Emphasis"/>
          <w:highlight w:val="cyan"/>
        </w:rPr>
        <w:t>rep</w:t>
      </w:r>
      <w:r w:rsidRPr="00D734E4">
        <w:rPr>
          <w:rStyle w:val="StyleUnderline"/>
        </w:rPr>
        <w:t>resentation</w:t>
      </w:r>
      <w:r w:rsidRPr="00842DD5">
        <w:rPr>
          <w:rStyle w:val="Emphasis"/>
          <w:highlight w:val="cyan"/>
        </w:rPr>
        <w:t>s</w:t>
      </w:r>
      <w:r w:rsidRPr="00D734E4">
        <w:rPr>
          <w:rStyle w:val="StyleUnderline"/>
        </w:rPr>
        <w:t xml:space="preserve"> were </w:t>
      </w:r>
      <w:r w:rsidRPr="00842DD5">
        <w:rPr>
          <w:rStyle w:val="Emphasis"/>
          <w:highlight w:val="cyan"/>
        </w:rPr>
        <w:t>once tied</w:t>
      </w:r>
      <w:r w:rsidRPr="00842DD5">
        <w:rPr>
          <w:rStyle w:val="StyleUnderline"/>
          <w:highlight w:val="cyan"/>
        </w:rPr>
        <w:t xml:space="preserve"> to </w:t>
      </w:r>
      <w:r w:rsidRPr="00842DD5">
        <w:rPr>
          <w:rStyle w:val="Emphasis"/>
          <w:highlight w:val="cyan"/>
        </w:rPr>
        <w:t>reality</w:t>
      </w:r>
      <w:r w:rsidRPr="00D734E4">
        <w:rPr>
          <w:rStyle w:val="StyleUnderline"/>
        </w:rPr>
        <w:t xml:space="preserve">. The acknowledgement of </w:t>
      </w:r>
      <w:r w:rsidRPr="00842DD5">
        <w:rPr>
          <w:rStyle w:val="StyleUnderline"/>
          <w:highlight w:val="cyan"/>
        </w:rPr>
        <w:t>this</w:t>
      </w:r>
      <w:r w:rsidRPr="00532FB5">
        <w:rPr>
          <w:sz w:val="14"/>
        </w:rPr>
        <w:t xml:space="preserve"> epistemological irruption </w:t>
      </w:r>
      <w:r w:rsidRPr="00842DD5">
        <w:rPr>
          <w:rStyle w:val="StyleUnderline"/>
          <w:highlight w:val="cyan"/>
        </w:rPr>
        <w:t>presupposes</w:t>
      </w:r>
      <w:r w:rsidRPr="00D734E4">
        <w:rPr>
          <w:rStyle w:val="StyleUnderline"/>
        </w:rPr>
        <w:t xml:space="preserve"> a </w:t>
      </w:r>
      <w:r w:rsidRPr="00842DD5">
        <w:rPr>
          <w:rStyle w:val="Emphasis"/>
          <w:highlight w:val="cyan"/>
        </w:rPr>
        <w:t>continuing acceptance</w:t>
      </w:r>
      <w:r w:rsidRPr="00842DD5">
        <w:rPr>
          <w:rStyle w:val="StyleUnderline"/>
          <w:highlight w:val="cyan"/>
        </w:rPr>
        <w:t xml:space="preserve"> of</w:t>
      </w:r>
      <w:r w:rsidRPr="00D734E4">
        <w:rPr>
          <w:rStyle w:val="StyleUnderline"/>
        </w:rPr>
        <w:t xml:space="preserve"> the </w:t>
      </w:r>
      <w:r w:rsidRPr="00842DD5">
        <w:rPr>
          <w:rStyle w:val="StyleUnderline"/>
          <w:highlight w:val="cyan"/>
        </w:rPr>
        <w:t>connection</w:t>
      </w:r>
      <w:r w:rsidRPr="00D734E4">
        <w:rPr>
          <w:rStyle w:val="StyleUnderline"/>
        </w:rPr>
        <w:t xml:space="preserve"> between signified and signifier</w:t>
      </w:r>
      <w:r w:rsidRPr="00532FB5">
        <w:rPr>
          <w:sz w:val="14"/>
        </w:rPr>
        <w:t xml:space="preserve">. Indeed, </w:t>
      </w:r>
      <w:r w:rsidRPr="00FB0FC4">
        <w:rPr>
          <w:rStyle w:val="StyleUnderline"/>
        </w:rPr>
        <w:t xml:space="preserve">to know that a representation is now autonomous, we must recognize from what that reference is autonomous and that finally brings us to the </w:t>
      </w:r>
      <w:r w:rsidRPr="00FB0FC4">
        <w:rPr>
          <w:rStyle w:val="Emphasis"/>
        </w:rPr>
        <w:t>realization</w:t>
      </w:r>
      <w:r w:rsidRPr="00FB0FC4">
        <w:rPr>
          <w:rStyle w:val="StyleUnderline"/>
        </w:rPr>
        <w:t xml:space="preserve"> that </w:t>
      </w:r>
      <w:r w:rsidRPr="00842DD5">
        <w:rPr>
          <w:rStyle w:val="StyleUnderline"/>
          <w:highlight w:val="cyan"/>
        </w:rPr>
        <w:t>in fact we only imagine</w:t>
      </w:r>
      <w:r w:rsidRPr="00FB0FC4">
        <w:rPr>
          <w:rStyle w:val="StyleUnderline"/>
        </w:rPr>
        <w:t xml:space="preserve"> an </w:t>
      </w:r>
      <w:r w:rsidRPr="00842DD5">
        <w:rPr>
          <w:rStyle w:val="Emphasis"/>
          <w:highlight w:val="cyan"/>
        </w:rPr>
        <w:t>epistemological irruption</w:t>
      </w:r>
      <w:r w:rsidRPr="002419FB">
        <w:rPr>
          <w:rStyle w:val="StyleUnderline"/>
        </w:rPr>
        <w:t xml:space="preserve">; the </w:t>
      </w:r>
      <w:r w:rsidRPr="00842DD5">
        <w:rPr>
          <w:rStyle w:val="StyleUnderline"/>
          <w:highlight w:val="cyan"/>
        </w:rPr>
        <w:t>freed</w:t>
      </w:r>
      <w:r w:rsidRPr="002419FB">
        <w:rPr>
          <w:rStyle w:val="StyleUnderline"/>
        </w:rPr>
        <w:t xml:space="preserve"> referent </w:t>
      </w:r>
      <w:r w:rsidRPr="00842DD5">
        <w:rPr>
          <w:rStyle w:val="Emphasis"/>
          <w:highlight w:val="cyan"/>
        </w:rPr>
        <w:t>still needs</w:t>
      </w:r>
      <w:r w:rsidRPr="00842DD5">
        <w:rPr>
          <w:rStyle w:val="StyleUnderline"/>
          <w:highlight w:val="cyan"/>
        </w:rPr>
        <w:t xml:space="preserve"> its object</w:t>
      </w:r>
      <w:r w:rsidRPr="002419FB">
        <w:rPr>
          <w:rStyle w:val="StyleUnderline"/>
        </w:rPr>
        <w:t xml:space="preserve"> but it just likes to </w:t>
      </w:r>
      <w:r w:rsidRPr="002419FB">
        <w:rPr>
          <w:rStyle w:val="Emphasis"/>
        </w:rPr>
        <w:t>pretend</w:t>
      </w:r>
      <w:r w:rsidRPr="002419FB">
        <w:rPr>
          <w:rStyle w:val="StyleUnderline"/>
        </w:rPr>
        <w:t xml:space="preserve"> that it is free. </w:t>
      </w:r>
      <w:r w:rsidRPr="00842DD5">
        <w:rPr>
          <w:rStyle w:val="StyleUnderline"/>
          <w:highlight w:val="cyan"/>
        </w:rPr>
        <w:t>Hyperreality is just</w:t>
      </w:r>
      <w:r w:rsidRPr="002419FB">
        <w:rPr>
          <w:rStyle w:val="StyleUnderline"/>
        </w:rPr>
        <w:t xml:space="preserve"> a form of </w:t>
      </w:r>
      <w:r w:rsidRPr="00842DD5">
        <w:rPr>
          <w:rStyle w:val="Emphasis"/>
          <w:highlight w:val="cyan"/>
        </w:rPr>
        <w:t>modern representation</w:t>
      </w:r>
      <w:r w:rsidRPr="00532FB5">
        <w:rPr>
          <w:sz w:val="14"/>
        </w:rPr>
        <w:t xml:space="preserve"> but one which dare not speak its name.</w:t>
      </w:r>
    </w:p>
    <w:p w14:paraId="7190B8FA" w14:textId="77777777" w:rsidR="007C50A3" w:rsidRPr="004439C7" w:rsidRDefault="007C50A3" w:rsidP="007C50A3">
      <w:pPr>
        <w:rPr>
          <w:sz w:val="14"/>
        </w:rPr>
      </w:pPr>
      <w:r w:rsidRPr="00532FB5">
        <w:rPr>
          <w:sz w:val="14"/>
        </w:rPr>
        <w:t xml:space="preserve">However, it is not just that </w:t>
      </w:r>
      <w:r w:rsidRPr="002419FB">
        <w:rPr>
          <w:rStyle w:val="StyleUnderline"/>
        </w:rPr>
        <w:t xml:space="preserve">hyperreality is </w:t>
      </w:r>
      <w:r w:rsidRPr="00842DD5">
        <w:rPr>
          <w:rStyle w:val="Emphasis"/>
          <w:highlight w:val="cyan"/>
        </w:rPr>
        <w:t>self-deluded</w:t>
      </w:r>
      <w:r w:rsidRPr="00842DD5">
        <w:rPr>
          <w:rStyle w:val="StyleUnderline"/>
          <w:highlight w:val="cyan"/>
        </w:rPr>
        <w:t>, but</w:t>
      </w:r>
      <w:r w:rsidRPr="002419FB">
        <w:rPr>
          <w:rStyle w:val="StyleUnderline"/>
        </w:rPr>
        <w:t xml:space="preserve"> it is also </w:t>
      </w:r>
      <w:r w:rsidRPr="00842DD5">
        <w:rPr>
          <w:rStyle w:val="Emphasis"/>
          <w:highlight w:val="cyan"/>
        </w:rPr>
        <w:t>dependent</w:t>
      </w:r>
      <w:r w:rsidRPr="00842DD5">
        <w:rPr>
          <w:rStyle w:val="StyleUnderline"/>
          <w:highlight w:val="cyan"/>
        </w:rPr>
        <w:t xml:space="preserve"> upon</w:t>
      </w:r>
      <w:r w:rsidRPr="002419FB">
        <w:rPr>
          <w:rStyle w:val="StyleUnderline"/>
        </w:rPr>
        <w:t xml:space="preserve"> a </w:t>
      </w:r>
      <w:r w:rsidRPr="00842DD5">
        <w:rPr>
          <w:rStyle w:val="Emphasis"/>
          <w:highlight w:val="cyan"/>
        </w:rPr>
        <w:t>Cartesian</w:t>
      </w:r>
      <w:r w:rsidRPr="002419FB">
        <w:rPr>
          <w:rStyle w:val="StyleUnderline"/>
        </w:rPr>
        <w:t xml:space="preserve"> epistemological </w:t>
      </w:r>
      <w:r w:rsidRPr="00842DD5">
        <w:rPr>
          <w:rStyle w:val="StyleUnderline"/>
          <w:highlight w:val="cyan"/>
        </w:rPr>
        <w:t xml:space="preserve">paradigm which is </w:t>
      </w:r>
      <w:r w:rsidRPr="00842DD5">
        <w:rPr>
          <w:rStyle w:val="Emphasis"/>
        </w:rPr>
        <w:t>deeply</w:t>
      </w:r>
      <w:r w:rsidRPr="002419FB">
        <w:rPr>
          <w:rStyle w:val="StyleUnderline"/>
        </w:rPr>
        <w:t xml:space="preserve"> and </w:t>
      </w:r>
      <w:r w:rsidRPr="002419FB">
        <w:rPr>
          <w:rStyle w:val="Emphasis"/>
        </w:rPr>
        <w:t xml:space="preserve">seriously </w:t>
      </w:r>
      <w:r w:rsidRPr="00842DD5">
        <w:rPr>
          <w:rStyle w:val="Emphasis"/>
          <w:highlight w:val="cyan"/>
        </w:rPr>
        <w:t>flawed</w:t>
      </w:r>
      <w:r w:rsidRPr="00532FB5">
        <w:rPr>
          <w:sz w:val="14"/>
        </w:rPr>
        <w:t xml:space="preserve">. Heidegger’s Being and Time has been a crucial philosophical resource for highlighting the inadequacies of Cartesian-ism. One of the fundamental aims of that work was </w:t>
      </w:r>
      <w:r w:rsidRPr="00842DD5">
        <w:rPr>
          <w:rStyle w:val="StyleUnderline"/>
          <w:highlight w:val="cyan"/>
        </w:rPr>
        <w:t>to</w:t>
      </w:r>
      <w:r w:rsidRPr="00532FB5">
        <w:rPr>
          <w:sz w:val="14"/>
        </w:rPr>
        <w:t xml:space="preserve"> highlight the </w:t>
      </w:r>
      <w:r w:rsidRPr="00943E00">
        <w:rPr>
          <w:rStyle w:val="Emphasis"/>
        </w:rPr>
        <w:t xml:space="preserve">unacceptably </w:t>
      </w:r>
      <w:r w:rsidRPr="00842DD5">
        <w:rPr>
          <w:rStyle w:val="Emphasis"/>
          <w:highlight w:val="cyan"/>
        </w:rPr>
        <w:t>narrow</w:t>
      </w:r>
      <w:r w:rsidRPr="00842DD5">
        <w:rPr>
          <w:rStyle w:val="StyleUnderline"/>
          <w:highlight w:val="cyan"/>
        </w:rPr>
        <w:t xml:space="preserve"> human </w:t>
      </w:r>
      <w:r w:rsidRPr="00842DD5">
        <w:rPr>
          <w:rStyle w:val="Emphasis"/>
          <w:highlight w:val="cyan"/>
        </w:rPr>
        <w:t>experience</w:t>
      </w:r>
      <w:r w:rsidRPr="00532FB5">
        <w:rPr>
          <w:sz w:val="14"/>
        </w:rPr>
        <w:t xml:space="preserve"> on which Cartesian epistemology based itself. The Cogito was invented on the back of one very small, academic experience of the world: the self-conscious contemplation of the way humans see objects. Not only did Heidegger argue that this experience was far too narrow and specialized a one on which to found a total epistemology but the Cogito presupposed (and ignored) the pre-contemplative relations which humans have with their world (Guignon,1993: 5). Heidegger famously employed the example of a craftsman’s relation to his hammer to demonstrate the kind of pre-contemplative experience which undercut Descartes’ argument of the priority of the Cogito (1967: 98). The craftsman does not learn about the hammer in the way that Descartes envisages the rational creation of the external world by the Cogito but rather he learns to use the hammer in a practical way.</w:t>
      </w:r>
    </w:p>
    <w:p w14:paraId="58154C8D" w14:textId="77777777" w:rsidR="007C50A3" w:rsidRPr="008D143B" w:rsidRDefault="007C50A3" w:rsidP="007C50A3">
      <w:pPr>
        <w:pStyle w:val="Heading4"/>
      </w:pPr>
      <w:r>
        <w:t xml:space="preserve">Fixing blackness into the </w:t>
      </w:r>
      <w:r w:rsidRPr="008D143B">
        <w:rPr>
          <w:u w:val="single"/>
        </w:rPr>
        <w:t>symbolic order</w:t>
      </w:r>
      <w:r>
        <w:t xml:space="preserve"> enacts </w:t>
      </w:r>
      <w:r w:rsidRPr="008D143B">
        <w:rPr>
          <w:u w:val="single"/>
        </w:rPr>
        <w:t>material violence</w:t>
      </w:r>
      <w:r>
        <w:t>.</w:t>
      </w:r>
    </w:p>
    <w:p w14:paraId="44268F45" w14:textId="77777777" w:rsidR="007C50A3" w:rsidRPr="004439C7" w:rsidRDefault="007C50A3" w:rsidP="007C50A3">
      <w:r w:rsidRPr="004439C7">
        <w:rPr>
          <w:rStyle w:val="Style13ptBold"/>
        </w:rPr>
        <w:t>Ingram ’8</w:t>
      </w:r>
      <w:r w:rsidRPr="004439C7">
        <w:t xml:space="preserve"> [Penelope; 2008; Distinguished Teaching Professor and Associate Professor in the Department of English at the University of Texas at Arlington; The Signifying Body: Toward an Ethics of Sexual and Racial Difference, “Introduction: Making Metaphysics Matter,” Ch. 1]</w:t>
      </w:r>
    </w:p>
    <w:p w14:paraId="16531FF0" w14:textId="77777777" w:rsidR="007C50A3" w:rsidRPr="008D143B" w:rsidRDefault="007C50A3" w:rsidP="007C50A3">
      <w:pPr>
        <w:rPr>
          <w:sz w:val="16"/>
        </w:rPr>
      </w:pPr>
      <w:r w:rsidRPr="008D143B">
        <w:rPr>
          <w:sz w:val="16"/>
        </w:rPr>
        <w:t xml:space="preserve">All of these texts demonstrate how identity formation is always a foreclosing of other potential subjectivities. Identity formation both relies on and secures a representational economy and the metaphysics of presence that that economy employs. The Crying Game, Foe, Paradise, and The Body Artist highlight the connection between identity and representation, and at the same time make visible the exclusion that these depend on by revealing a realm beyond representational limits—difference and signification. Each text reveals how </w:t>
      </w:r>
      <w:r w:rsidRPr="00CF5371">
        <w:rPr>
          <w:rStyle w:val="Emphasis"/>
        </w:rPr>
        <w:t xml:space="preserve">any </w:t>
      </w:r>
      <w:r w:rsidRPr="00682F53">
        <w:rPr>
          <w:rStyle w:val="Emphasis"/>
          <w:highlight w:val="cyan"/>
        </w:rPr>
        <w:t>attempt</w:t>
      </w:r>
      <w:r w:rsidRPr="00682F53">
        <w:rPr>
          <w:rStyle w:val="StyleUnderline"/>
          <w:highlight w:val="cyan"/>
        </w:rPr>
        <w:t xml:space="preserve"> to </w:t>
      </w:r>
      <w:r w:rsidRPr="00682F53">
        <w:rPr>
          <w:rStyle w:val="Emphasis"/>
          <w:highlight w:val="cyan"/>
        </w:rPr>
        <w:t>fix</w:t>
      </w:r>
      <w:r w:rsidRPr="00682F53">
        <w:rPr>
          <w:rStyle w:val="StyleUnderline"/>
          <w:highlight w:val="cyan"/>
        </w:rPr>
        <w:t xml:space="preserve"> identity in </w:t>
      </w:r>
      <w:r w:rsidRPr="00682F53">
        <w:rPr>
          <w:rStyle w:val="StyleUnderline"/>
        </w:rPr>
        <w:t>the</w:t>
      </w:r>
      <w:r w:rsidRPr="00CF5371">
        <w:rPr>
          <w:rStyle w:val="StyleUnderline"/>
        </w:rPr>
        <w:t xml:space="preserve"> </w:t>
      </w:r>
      <w:r w:rsidRPr="00682F53">
        <w:rPr>
          <w:rStyle w:val="Emphasis"/>
          <w:highlight w:val="cyan"/>
        </w:rPr>
        <w:t>representational frame</w:t>
      </w:r>
      <w:r w:rsidRPr="00682F53">
        <w:rPr>
          <w:rStyle w:val="StyleUnderline"/>
          <w:highlight w:val="cyan"/>
        </w:rPr>
        <w:t xml:space="preserve"> of</w:t>
      </w:r>
      <w:r w:rsidRPr="00CF5371">
        <w:rPr>
          <w:rStyle w:val="StyleUnderline"/>
        </w:rPr>
        <w:t xml:space="preserve"> the </w:t>
      </w:r>
      <w:r w:rsidRPr="00682F53">
        <w:rPr>
          <w:rStyle w:val="Emphasis"/>
          <w:highlight w:val="cyan"/>
        </w:rPr>
        <w:t>Symbolic</w:t>
      </w:r>
      <w:r w:rsidRPr="00CF5371">
        <w:rPr>
          <w:rStyle w:val="StyleUnderline"/>
        </w:rPr>
        <w:t xml:space="preserve"> always </w:t>
      </w:r>
      <w:r w:rsidRPr="00682F53">
        <w:rPr>
          <w:rStyle w:val="Emphasis"/>
          <w:highlight w:val="cyan"/>
        </w:rPr>
        <w:t>enacts</w:t>
      </w:r>
      <w:r w:rsidRPr="00682F53">
        <w:rPr>
          <w:rStyle w:val="StyleUnderline"/>
          <w:highlight w:val="cyan"/>
        </w:rPr>
        <w:t xml:space="preserve"> a </w:t>
      </w:r>
      <w:r w:rsidRPr="00682F53">
        <w:rPr>
          <w:rStyle w:val="Emphasis"/>
          <w:highlight w:val="cyan"/>
        </w:rPr>
        <w:t>violence</w:t>
      </w:r>
      <w:r w:rsidRPr="00682F53">
        <w:rPr>
          <w:rStyle w:val="StyleUnderline"/>
          <w:highlight w:val="cyan"/>
        </w:rPr>
        <w:t xml:space="preserve"> at a </w:t>
      </w:r>
      <w:r w:rsidRPr="00682F53">
        <w:rPr>
          <w:rStyle w:val="Emphasis"/>
          <w:highlight w:val="cyan"/>
        </w:rPr>
        <w:t>material</w:t>
      </w:r>
      <w:r w:rsidRPr="00682F53">
        <w:rPr>
          <w:rStyle w:val="StyleUnderline"/>
          <w:highlight w:val="cyan"/>
        </w:rPr>
        <w:t xml:space="preserve"> level, a </w:t>
      </w:r>
      <w:r w:rsidRPr="00682F53">
        <w:rPr>
          <w:rStyle w:val="Emphasis"/>
          <w:highlight w:val="cyan"/>
        </w:rPr>
        <w:t>foreclosure</w:t>
      </w:r>
      <w:r w:rsidRPr="00682F53">
        <w:rPr>
          <w:rStyle w:val="StyleUnderline"/>
          <w:highlight w:val="cyan"/>
        </w:rPr>
        <w:t xml:space="preserve"> of</w:t>
      </w:r>
      <w:r w:rsidRPr="00CF5371">
        <w:rPr>
          <w:rStyle w:val="StyleUnderline"/>
        </w:rPr>
        <w:t xml:space="preserve"> the </w:t>
      </w:r>
      <w:r w:rsidRPr="00682F53">
        <w:rPr>
          <w:rStyle w:val="StyleUnderline"/>
          <w:highlight w:val="cyan"/>
        </w:rPr>
        <w:t xml:space="preserve">potential for </w:t>
      </w:r>
      <w:r w:rsidRPr="00682F53">
        <w:rPr>
          <w:rStyle w:val="Emphasis"/>
          <w:highlight w:val="cyan"/>
        </w:rPr>
        <w:t>Being</w:t>
      </w:r>
      <w:r w:rsidRPr="00682F53">
        <w:rPr>
          <w:rStyle w:val="StyleUnderline"/>
          <w:highlight w:val="cyan"/>
        </w:rPr>
        <w:t>-in-the-</w:t>
      </w:r>
      <w:r w:rsidRPr="00682F53">
        <w:rPr>
          <w:rStyle w:val="Emphasis"/>
          <w:highlight w:val="cyan"/>
        </w:rPr>
        <w:t>world</w:t>
      </w:r>
      <w:r w:rsidRPr="008D143B">
        <w:rPr>
          <w:sz w:val="16"/>
        </w:rPr>
        <w:t xml:space="preserve">. These texts </w:t>
      </w:r>
      <w:r w:rsidRPr="00682F53">
        <w:rPr>
          <w:rStyle w:val="StyleUnderline"/>
          <w:highlight w:val="cyan"/>
        </w:rPr>
        <w:t>challenge</w:t>
      </w:r>
      <w:r w:rsidRPr="00CF5371">
        <w:rPr>
          <w:rStyle w:val="StyleUnderline"/>
        </w:rPr>
        <w:t xml:space="preserve"> the </w:t>
      </w:r>
      <w:r w:rsidRPr="00682F53">
        <w:rPr>
          <w:rStyle w:val="StyleUnderline"/>
          <w:highlight w:val="cyan"/>
        </w:rPr>
        <w:t xml:space="preserve">idea that </w:t>
      </w:r>
      <w:r w:rsidRPr="00682F53">
        <w:rPr>
          <w:rStyle w:val="Emphasis"/>
          <w:highlight w:val="cyan"/>
        </w:rPr>
        <w:t>abjected</w:t>
      </w:r>
      <w:r w:rsidRPr="00682F53">
        <w:rPr>
          <w:rStyle w:val="StyleUnderline"/>
          <w:highlight w:val="cyan"/>
        </w:rPr>
        <w:t xml:space="preserve"> bodies </w:t>
      </w:r>
      <w:r w:rsidRPr="00682F53">
        <w:rPr>
          <w:rStyle w:val="Emphasis"/>
          <w:highlight w:val="cyan"/>
        </w:rPr>
        <w:t>remain</w:t>
      </w:r>
      <w:r w:rsidRPr="00682F53">
        <w:rPr>
          <w:rStyle w:val="StyleUnderline"/>
          <w:highlight w:val="cyan"/>
        </w:rPr>
        <w:t xml:space="preserve"> part of</w:t>
      </w:r>
      <w:r w:rsidRPr="00CF5371">
        <w:rPr>
          <w:rStyle w:val="StyleUnderline"/>
        </w:rPr>
        <w:t xml:space="preserve"> a </w:t>
      </w:r>
      <w:r w:rsidRPr="00682F53">
        <w:rPr>
          <w:rStyle w:val="Emphasis"/>
          <w:highlight w:val="cyan"/>
        </w:rPr>
        <w:t>representational economy</w:t>
      </w:r>
      <w:r w:rsidRPr="00682F53">
        <w:rPr>
          <w:rStyle w:val="StyleUnderline"/>
          <w:highlight w:val="cyan"/>
        </w:rPr>
        <w:t xml:space="preserve"> as its </w:t>
      </w:r>
      <w:r w:rsidRPr="00682F53">
        <w:rPr>
          <w:rStyle w:val="Emphasis"/>
          <w:highlight w:val="cyan"/>
        </w:rPr>
        <w:t>constitutive outside</w:t>
      </w:r>
      <w:r w:rsidRPr="008D143B">
        <w:rPr>
          <w:sz w:val="16"/>
        </w:rPr>
        <w:t xml:space="preserve">; rather, </w:t>
      </w:r>
      <w:r w:rsidRPr="00682F53">
        <w:rPr>
          <w:rStyle w:val="StyleUnderline"/>
          <w:highlight w:val="cyan"/>
        </w:rPr>
        <w:t>they demonstrate how</w:t>
      </w:r>
      <w:r w:rsidRPr="008D143B">
        <w:rPr>
          <w:rStyle w:val="StyleUnderline"/>
        </w:rPr>
        <w:t xml:space="preserve"> these other </w:t>
      </w:r>
      <w:r w:rsidRPr="00682F53">
        <w:rPr>
          <w:rStyle w:val="StyleUnderline"/>
          <w:highlight w:val="cyan"/>
        </w:rPr>
        <w:t>bodies participate in</w:t>
      </w:r>
      <w:r w:rsidRPr="008D143B">
        <w:rPr>
          <w:rStyle w:val="StyleUnderline"/>
        </w:rPr>
        <w:t xml:space="preserve"> an </w:t>
      </w:r>
      <w:r w:rsidRPr="00682F53">
        <w:rPr>
          <w:rStyle w:val="Emphasis"/>
          <w:highlight w:val="cyan"/>
        </w:rPr>
        <w:t>alterior form</w:t>
      </w:r>
      <w:r w:rsidRPr="00682F53">
        <w:rPr>
          <w:rStyle w:val="StyleUnderline"/>
          <w:highlight w:val="cyan"/>
        </w:rPr>
        <w:t xml:space="preserve"> of </w:t>
      </w:r>
      <w:r w:rsidRPr="00682F53">
        <w:rPr>
          <w:rStyle w:val="Emphasis"/>
          <w:highlight w:val="cyan"/>
        </w:rPr>
        <w:t>signification</w:t>
      </w:r>
      <w:r w:rsidRPr="008D143B">
        <w:rPr>
          <w:sz w:val="16"/>
        </w:rPr>
        <w:t xml:space="preserve">, beyond identity, </w:t>
      </w:r>
      <w:r w:rsidRPr="00682F53">
        <w:rPr>
          <w:rStyle w:val="Emphasis"/>
          <w:highlight w:val="cyan"/>
        </w:rPr>
        <w:t>beyond</w:t>
      </w:r>
      <w:r w:rsidRPr="008D143B">
        <w:rPr>
          <w:rStyle w:val="StyleUnderline"/>
        </w:rPr>
        <w:t xml:space="preserve"> the </w:t>
      </w:r>
      <w:r w:rsidRPr="00682F53">
        <w:rPr>
          <w:rStyle w:val="Emphasis"/>
          <w:highlight w:val="cyan"/>
        </w:rPr>
        <w:t>Symbolic</w:t>
      </w:r>
      <w:r w:rsidRPr="008D143B">
        <w:rPr>
          <w:rStyle w:val="StyleUnderline"/>
        </w:rPr>
        <w:t xml:space="preserve"> Order</w:t>
      </w:r>
      <w:r w:rsidRPr="008D143B">
        <w:rPr>
          <w:sz w:val="16"/>
        </w:rPr>
        <w:t xml:space="preserve">. Furthermore, they reveal how these </w:t>
      </w:r>
      <w:r w:rsidRPr="00682F53">
        <w:rPr>
          <w:rStyle w:val="Emphasis"/>
          <w:highlight w:val="cyan"/>
        </w:rPr>
        <w:t>alt</w:t>
      </w:r>
      <w:r w:rsidRPr="008D143B">
        <w:rPr>
          <w:rStyle w:val="StyleUnderline"/>
        </w:rPr>
        <w:t xml:space="preserve">ernate </w:t>
      </w:r>
      <w:r w:rsidRPr="00682F53">
        <w:rPr>
          <w:rStyle w:val="Emphasis"/>
          <w:highlight w:val="cyan"/>
        </w:rPr>
        <w:t>material possibilities</w:t>
      </w:r>
      <w:r w:rsidRPr="00682F53">
        <w:rPr>
          <w:rStyle w:val="StyleUnderline"/>
          <w:highlight w:val="cyan"/>
        </w:rPr>
        <w:t xml:space="preserve"> open</w:t>
      </w:r>
      <w:r w:rsidRPr="008D143B">
        <w:rPr>
          <w:rStyle w:val="StyleUnderline"/>
        </w:rPr>
        <w:t xml:space="preserve"> these </w:t>
      </w:r>
      <w:r w:rsidRPr="00682F53">
        <w:rPr>
          <w:rStyle w:val="StyleUnderline"/>
          <w:highlight w:val="cyan"/>
        </w:rPr>
        <w:t xml:space="preserve">bodies to </w:t>
      </w:r>
      <w:r w:rsidRPr="00682F53">
        <w:rPr>
          <w:rStyle w:val="Emphasis"/>
          <w:highlight w:val="cyan"/>
        </w:rPr>
        <w:t>authentic Being</w:t>
      </w:r>
      <w:r w:rsidRPr="008D143B">
        <w:rPr>
          <w:rStyle w:val="StyleUnderline"/>
        </w:rPr>
        <w:t>-in</w:t>
      </w:r>
      <w:r>
        <w:rPr>
          <w:rStyle w:val="StyleUnderline"/>
        </w:rPr>
        <w:t>-</w:t>
      </w:r>
      <w:r w:rsidRPr="008D143B">
        <w:rPr>
          <w:rStyle w:val="StyleUnderline"/>
        </w:rPr>
        <w:t>the-world</w:t>
      </w:r>
      <w:r w:rsidRPr="008D143B">
        <w:rPr>
          <w:sz w:val="16"/>
        </w:rPr>
        <w:t>, which is expressed in and through an ethical relation with the Other. The Crying Game, Foe, Paradise, and The Body Artist force us to ask us what specific conditions give rise to certain representations. How is subjectivity different depending on the political, social, historic environment that brings it into being, or to use Heidegger’s term, into which that being is “thrown?” But, finally, these signifying bodies reveal that ontological becoming and the ethical relation are inseparable and that both depend on a new relation between language and the world. The artistic text is crucial to such an investigation of ontology and ethics because it is only in the work of art, Heidegger argues, that we can find a model for the kind of language we seek at the “end of philosophy.”</w:t>
      </w:r>
    </w:p>
    <w:p w14:paraId="0DFCF3D0" w14:textId="77777777" w:rsidR="007C50A3" w:rsidRPr="008D143B" w:rsidRDefault="007C50A3" w:rsidP="007C50A3">
      <w:pPr>
        <w:rPr>
          <w:sz w:val="16"/>
        </w:rPr>
      </w:pPr>
    </w:p>
    <w:p w14:paraId="3C2219D3" w14:textId="77777777" w:rsidR="007C50A3" w:rsidRPr="008D143B" w:rsidRDefault="007C50A3" w:rsidP="007C50A3">
      <w:pPr>
        <w:rPr>
          <w:sz w:val="16"/>
        </w:rPr>
      </w:pPr>
    </w:p>
    <w:p w14:paraId="03459464" w14:textId="77777777" w:rsidR="007C50A3" w:rsidRPr="008D143B" w:rsidRDefault="007C50A3" w:rsidP="007C50A3">
      <w:pPr>
        <w:rPr>
          <w:sz w:val="16"/>
        </w:rPr>
      </w:pPr>
    </w:p>
    <w:p w14:paraId="1F5A608D" w14:textId="77777777" w:rsidR="00147C0C" w:rsidRDefault="00147C0C" w:rsidP="00147C0C">
      <w:pPr>
        <w:pStyle w:val="Heading3"/>
      </w:pPr>
      <w:r>
        <w:t>Theory---White Hyperreality Wrong---2AC</w:t>
      </w:r>
    </w:p>
    <w:p w14:paraId="6936B8BF" w14:textId="77777777" w:rsidR="00147C0C" w:rsidRPr="002F1630" w:rsidRDefault="00147C0C" w:rsidP="00147C0C">
      <w:pPr>
        <w:pStyle w:val="Heading4"/>
      </w:pPr>
      <w:r>
        <w:t xml:space="preserve">White hyperreality thesis is </w:t>
      </w:r>
      <w:r>
        <w:rPr>
          <w:u w:val="single"/>
        </w:rPr>
        <w:t>wrong</w:t>
      </w:r>
      <w:r>
        <w:t xml:space="preserve">. Race is </w:t>
      </w:r>
      <w:r>
        <w:rPr>
          <w:u w:val="single"/>
        </w:rPr>
        <w:t>multimodal</w:t>
      </w:r>
      <w:r>
        <w:t xml:space="preserve">, not just </w:t>
      </w:r>
      <w:r>
        <w:rPr>
          <w:u w:val="single"/>
        </w:rPr>
        <w:t>semiotic</w:t>
      </w:r>
      <w:r>
        <w:t>.</w:t>
      </w:r>
    </w:p>
    <w:p w14:paraId="735A58B7" w14:textId="77777777" w:rsidR="00147C0C" w:rsidRDefault="00147C0C" w:rsidP="00147C0C">
      <w:r w:rsidRPr="006528FE">
        <w:rPr>
          <w:rStyle w:val="Style13ptBold"/>
        </w:rPr>
        <w:t>Brown and Sekimoto, 23</w:t>
      </w:r>
      <w:r>
        <w:t>—Dean of the College of Humanities &amp; Social Sciences, Minnesota State University, Mankato; Professor in the Department of Communication Studies, Minnesota State University, Mankato (Christopher and Sachi, “Race and multimodality: An introduction to the special issue,” Multimodality &amp; Society, Volume 3, Issue 3, dml)</w:t>
      </w:r>
    </w:p>
    <w:p w14:paraId="6C0A62CF" w14:textId="77777777" w:rsidR="00147C0C" w:rsidRPr="00513640" w:rsidRDefault="00147C0C" w:rsidP="00147C0C">
      <w:pPr>
        <w:rPr>
          <w:sz w:val="14"/>
        </w:rPr>
      </w:pPr>
      <w:r w:rsidRPr="00513640">
        <w:rPr>
          <w:sz w:val="14"/>
        </w:rPr>
        <w:t xml:space="preserve">Hall’s </w:t>
      </w:r>
      <w:r w:rsidRPr="00513640">
        <w:rPr>
          <w:rStyle w:val="Emphasis"/>
        </w:rPr>
        <w:t>structuralist</w:t>
      </w:r>
      <w:r w:rsidRPr="006528FE">
        <w:rPr>
          <w:rStyle w:val="StyleUnderline"/>
        </w:rPr>
        <w:t xml:space="preserve"> orientation to race</w:t>
      </w:r>
      <w:r w:rsidRPr="00513640">
        <w:rPr>
          <w:sz w:val="14"/>
        </w:rPr>
        <w:t xml:space="preserve">, while groundbreaking and profoundly important, reinforced some of the biases and preferences of the Western thought. First, in arguing that racial meanings are coded into visible physical differences, Hall’s conceptualization of race emphasized the predominance of vision in the construction of racial differences. That is, seeing is believing—we see different skin color, hair texture, and body shape to confirm some underlining, presumably biological and innate, differences. Then again, as expressed in colorblind racism—not seeing is believing—dismissing the cultural practices of race and realities of racism extends and carries on inequalities, prejudice, discrimination, and violence (Doane and Bonilla-Silva, 2003). While it is still commonly assumed that racial differences are visually self-evident, various scholarship has addressed that the construction of racial differences involves more than vision and the role of other intersecting senses cannot be underestimated (Boswell, 2017; Fretwell, 2020; Obasogie, 2014; Sekimoto and Brown, 2020; Smith, 2006). Second, Hall’s approach to race as a language </w:t>
      </w:r>
      <w:r w:rsidRPr="006528FE">
        <w:rPr>
          <w:rStyle w:val="StyleUnderline"/>
        </w:rPr>
        <w:t xml:space="preserve">resulted in treating the human body as </w:t>
      </w:r>
      <w:r w:rsidRPr="00513640">
        <w:rPr>
          <w:rStyle w:val="Emphasis"/>
        </w:rPr>
        <w:t>text</w:t>
      </w:r>
      <w:r w:rsidRPr="00513640">
        <w:rPr>
          <w:sz w:val="14"/>
        </w:rPr>
        <w:t xml:space="preserve"> to be inscribed, read, and interpreted. The idea is that racial difference is an “inscription” on the body, or a text written on the surface of the body, which can be “read” and “decoded.” Yet, if we turn our eyes—and other sense organs—to the lived experiences of racialized subjects, we realize </w:t>
      </w:r>
      <w:r w:rsidRPr="006528FE">
        <w:rPr>
          <w:rStyle w:val="StyleUnderline"/>
        </w:rPr>
        <w:t xml:space="preserve">race is lived as </w:t>
      </w:r>
      <w:r w:rsidRPr="00513640">
        <w:rPr>
          <w:rStyle w:val="Emphasis"/>
        </w:rPr>
        <w:t>more</w:t>
      </w:r>
      <w:r w:rsidRPr="006528FE">
        <w:rPr>
          <w:rStyle w:val="StyleUnderline"/>
        </w:rPr>
        <w:t xml:space="preserve"> than</w:t>
      </w:r>
      <w:r w:rsidRPr="00513640">
        <w:rPr>
          <w:sz w:val="14"/>
        </w:rPr>
        <w:t xml:space="preserve"> a surficial </w:t>
      </w:r>
      <w:r w:rsidRPr="00513640">
        <w:rPr>
          <w:rStyle w:val="Emphasis"/>
        </w:rPr>
        <w:t>inscription</w:t>
      </w:r>
      <w:r w:rsidRPr="00513640">
        <w:rPr>
          <w:sz w:val="14"/>
        </w:rPr>
        <w:t xml:space="preserve"> on one’s body. The impact of </w:t>
      </w:r>
      <w:r w:rsidRPr="00513640">
        <w:rPr>
          <w:rStyle w:val="StyleUnderline"/>
          <w:highlight w:val="cyan"/>
        </w:rPr>
        <w:t xml:space="preserve">racialization is </w:t>
      </w:r>
      <w:r w:rsidRPr="00C744CF">
        <w:rPr>
          <w:rStyle w:val="Emphasis"/>
          <w:sz w:val="30"/>
          <w:szCs w:val="30"/>
          <w:highlight w:val="cyan"/>
        </w:rPr>
        <w:t>more than symbolic</w:t>
      </w:r>
      <w:r w:rsidRPr="00513640">
        <w:rPr>
          <w:rStyle w:val="StyleUnderline"/>
          <w:highlight w:val="cyan"/>
        </w:rPr>
        <w:t xml:space="preserve"> or </w:t>
      </w:r>
      <w:r w:rsidRPr="00C744CF">
        <w:rPr>
          <w:rStyle w:val="Emphasis"/>
          <w:sz w:val="30"/>
          <w:szCs w:val="30"/>
          <w:highlight w:val="cyan"/>
        </w:rPr>
        <w:t>ideological</w:t>
      </w:r>
      <w:r w:rsidRPr="00513640">
        <w:rPr>
          <w:sz w:val="14"/>
        </w:rPr>
        <w:t xml:space="preserve">, </w:t>
      </w:r>
      <w:r w:rsidRPr="00513640">
        <w:rPr>
          <w:rStyle w:val="StyleUnderline"/>
        </w:rPr>
        <w:t xml:space="preserve">but </w:t>
      </w:r>
      <w:r w:rsidRPr="00513640">
        <w:rPr>
          <w:rStyle w:val="Emphasis"/>
        </w:rPr>
        <w:t>corporeal</w:t>
      </w:r>
      <w:r w:rsidRPr="00513640">
        <w:rPr>
          <w:rStyle w:val="StyleUnderline"/>
        </w:rPr>
        <w:t xml:space="preserve"> and </w:t>
      </w:r>
      <w:r w:rsidRPr="00513640">
        <w:rPr>
          <w:rStyle w:val="Emphasis"/>
        </w:rPr>
        <w:t>visceral</w:t>
      </w:r>
      <w:r w:rsidRPr="00513640">
        <w:rPr>
          <w:sz w:val="14"/>
        </w:rPr>
        <w:t xml:space="preserve"> (Ahmed, 2007; Fanon, 1967; Lee, 2014; Menakem, 2017; Samatar, 2015; Yancy, 2012). </w:t>
      </w:r>
      <w:r w:rsidRPr="00513640">
        <w:rPr>
          <w:rStyle w:val="StyleUnderline"/>
        </w:rPr>
        <w:t>Race inhabits the racialized body and mind as</w:t>
      </w:r>
      <w:r w:rsidRPr="00513640">
        <w:rPr>
          <w:sz w:val="14"/>
        </w:rPr>
        <w:t xml:space="preserve"> something </w:t>
      </w:r>
      <w:r w:rsidRPr="00513640">
        <w:rPr>
          <w:rStyle w:val="Emphasis"/>
        </w:rPr>
        <w:t>more</w:t>
      </w:r>
      <w:r w:rsidRPr="00513640">
        <w:rPr>
          <w:rStyle w:val="StyleUnderline"/>
        </w:rPr>
        <w:t xml:space="preserve"> than a </w:t>
      </w:r>
      <w:r w:rsidRPr="00513640">
        <w:rPr>
          <w:rStyle w:val="Emphasis"/>
        </w:rPr>
        <w:t>language</w:t>
      </w:r>
      <w:r w:rsidRPr="00513640">
        <w:rPr>
          <w:sz w:val="14"/>
        </w:rPr>
        <w:t xml:space="preserve"> that can be systematically interpreted (and potentially re-written), </w:t>
      </w:r>
      <w:r w:rsidRPr="00513640">
        <w:rPr>
          <w:rStyle w:val="StyleUnderline"/>
          <w:highlight w:val="cyan"/>
        </w:rPr>
        <w:t>but</w:t>
      </w:r>
      <w:r w:rsidRPr="00513640">
        <w:rPr>
          <w:rStyle w:val="StyleUnderline"/>
        </w:rPr>
        <w:t xml:space="preserve"> as something more </w:t>
      </w:r>
      <w:r w:rsidRPr="00513640">
        <w:rPr>
          <w:rStyle w:val="Emphasis"/>
          <w:highlight w:val="cyan"/>
        </w:rPr>
        <w:t>material</w:t>
      </w:r>
      <w:r w:rsidRPr="00513640">
        <w:rPr>
          <w:rStyle w:val="StyleUnderline"/>
          <w:highlight w:val="cyan"/>
        </w:rPr>
        <w:t xml:space="preserve"> and </w:t>
      </w:r>
      <w:r w:rsidRPr="00513640">
        <w:rPr>
          <w:rStyle w:val="Emphasis"/>
          <w:highlight w:val="cyan"/>
        </w:rPr>
        <w:t>concrete</w:t>
      </w:r>
      <w:r w:rsidRPr="00513640">
        <w:rPr>
          <w:sz w:val="14"/>
        </w:rPr>
        <w:t>, physically installed and habituated (Bourdieu, 1977; Ngo, 2017; Saldanha, 2007). In his lecture, Hall (1997) said:</w:t>
      </w:r>
    </w:p>
    <w:p w14:paraId="657D82A1" w14:textId="77777777" w:rsidR="00147C0C" w:rsidRPr="00513640" w:rsidRDefault="00147C0C" w:rsidP="00147C0C">
      <w:pPr>
        <w:rPr>
          <w:sz w:val="14"/>
        </w:rPr>
      </w:pPr>
      <w:r w:rsidRPr="00513640">
        <w:rPr>
          <w:sz w:val="14"/>
        </w:rPr>
        <w:t>The body is a text. And we are all readers of it. And we go around, looking at this text, inspecting it like literary critics…We are readers of race, that what we are doing, we are readers of social difference. And the body hair, which you know is sighted as if, this is what terminates the argument. When you say race is a signifier. No it is not! See the folks out there they are different! You can tell they are different. Well, that very obviousness, the very obviousness of the visibility of race is what persuades me that it functions because it is signifying something; it is a text, which we can read (15)</w:t>
      </w:r>
    </w:p>
    <w:p w14:paraId="1B0935D4" w14:textId="77777777" w:rsidR="00147C0C" w:rsidRPr="00513640" w:rsidRDefault="00147C0C" w:rsidP="00147C0C">
      <w:pPr>
        <w:rPr>
          <w:sz w:val="14"/>
        </w:rPr>
      </w:pPr>
      <w:r w:rsidRPr="00513640">
        <w:rPr>
          <w:sz w:val="14"/>
        </w:rPr>
        <w:t xml:space="preserve">While Hall used the metaphor of body-as-text as a way of critiquing the primacy of vision that fools our perception of visible differences as biologically meaningful (and thus justifies its political application), his </w:t>
      </w:r>
      <w:r w:rsidRPr="00C744CF">
        <w:rPr>
          <w:rStyle w:val="StyleUnderline"/>
          <w:highlight w:val="cyan"/>
        </w:rPr>
        <w:t>theorizing</w:t>
      </w:r>
      <w:r w:rsidRPr="00513640">
        <w:rPr>
          <w:rStyle w:val="StyleUnderline"/>
        </w:rPr>
        <w:t xml:space="preserve"> </w:t>
      </w:r>
      <w:r w:rsidRPr="00513640">
        <w:rPr>
          <w:rStyle w:val="Emphasis"/>
        </w:rPr>
        <w:t>did not go far enough</w:t>
      </w:r>
      <w:r w:rsidRPr="00513640">
        <w:rPr>
          <w:rStyle w:val="StyleUnderline"/>
        </w:rPr>
        <w:t xml:space="preserve"> to interrogate the role of the living</w:t>
      </w:r>
      <w:r w:rsidRPr="00513640">
        <w:rPr>
          <w:sz w:val="14"/>
        </w:rPr>
        <w:t xml:space="preserve">, </w:t>
      </w:r>
      <w:r w:rsidRPr="00513640">
        <w:rPr>
          <w:rStyle w:val="StyleUnderline"/>
        </w:rPr>
        <w:t>feeling body</w:t>
      </w:r>
      <w:r w:rsidRPr="00513640">
        <w:rPr>
          <w:sz w:val="14"/>
        </w:rPr>
        <w:t xml:space="preserve"> that always does more than reading a metaphorical racial text. “Reading” connotes a linear activity rather than a dynamic, fluid, and mutual interaction; “text” inevitably connotes a static object to be decoded, rather than an emergent phenomenon that materializes in time and space. While the metaphor of body-as-text speaks some truth to the politics of racialization, </w:t>
      </w:r>
      <w:r w:rsidRPr="00513640">
        <w:rPr>
          <w:rStyle w:val="StyleUnderline"/>
        </w:rPr>
        <w:t xml:space="preserve">it </w:t>
      </w:r>
      <w:r w:rsidRPr="00513640">
        <w:rPr>
          <w:rStyle w:val="Emphasis"/>
        </w:rPr>
        <w:t>inadvertently fixes</w:t>
      </w:r>
      <w:r w:rsidRPr="00513640">
        <w:rPr>
          <w:rStyle w:val="StyleUnderline"/>
        </w:rPr>
        <w:t xml:space="preserve"> the analytic lens</w:t>
      </w:r>
      <w:r w:rsidRPr="00513640">
        <w:rPr>
          <w:sz w:val="14"/>
        </w:rPr>
        <w:t xml:space="preserve"> intended for understanding the “floating” nature of race as a signifier. The metaphor of text, reading, </w:t>
      </w:r>
      <w:r w:rsidRPr="00513640">
        <w:rPr>
          <w:rStyle w:val="StyleUnderline"/>
        </w:rPr>
        <w:t>and</w:t>
      </w:r>
      <w:r w:rsidRPr="00513640">
        <w:rPr>
          <w:sz w:val="14"/>
        </w:rPr>
        <w:t xml:space="preserve"> language </w:t>
      </w:r>
      <w:r w:rsidRPr="00C744CF">
        <w:rPr>
          <w:rStyle w:val="Emphasis"/>
          <w:highlight w:val="cyan"/>
        </w:rPr>
        <w:t>falls short</w:t>
      </w:r>
      <w:r w:rsidRPr="00C744CF">
        <w:rPr>
          <w:rStyle w:val="StyleUnderline"/>
          <w:highlight w:val="cyan"/>
        </w:rPr>
        <w:t xml:space="preserve"> of grasping the </w:t>
      </w:r>
      <w:r w:rsidRPr="00C744CF">
        <w:rPr>
          <w:rStyle w:val="Emphasis"/>
          <w:highlight w:val="cyan"/>
        </w:rPr>
        <w:t>materiality</w:t>
      </w:r>
      <w:r w:rsidRPr="00C744CF">
        <w:rPr>
          <w:sz w:val="14"/>
          <w:highlight w:val="cyan"/>
        </w:rPr>
        <w:t xml:space="preserve"> </w:t>
      </w:r>
      <w:r w:rsidRPr="00C744CF">
        <w:rPr>
          <w:sz w:val="14"/>
        </w:rPr>
        <w:t xml:space="preserve">and movement </w:t>
      </w:r>
      <w:r w:rsidRPr="00C744CF">
        <w:rPr>
          <w:rStyle w:val="StyleUnderline"/>
          <w:highlight w:val="cyan"/>
        </w:rPr>
        <w:t>of</w:t>
      </w:r>
      <w:r w:rsidRPr="00C744CF">
        <w:rPr>
          <w:sz w:val="14"/>
        </w:rPr>
        <w:t xml:space="preserve"> lived human bodies that participate in </w:t>
      </w:r>
      <w:r w:rsidRPr="00C744CF">
        <w:rPr>
          <w:rStyle w:val="StyleUnderline"/>
        </w:rPr>
        <w:t xml:space="preserve">the process of </w:t>
      </w:r>
      <w:r w:rsidRPr="00C744CF">
        <w:rPr>
          <w:rStyle w:val="StyleUnderline"/>
          <w:highlight w:val="cyan"/>
        </w:rPr>
        <w:t>meaning making</w:t>
      </w:r>
      <w:r w:rsidRPr="00C744CF">
        <w:rPr>
          <w:rStyle w:val="StyleUnderline"/>
        </w:rPr>
        <w:t xml:space="preserve"> about race</w:t>
      </w:r>
      <w:r w:rsidRPr="00C744CF">
        <w:rPr>
          <w:sz w:val="14"/>
        </w:rPr>
        <w:t>.</w:t>
      </w:r>
    </w:p>
    <w:p w14:paraId="4B62C99A" w14:textId="77777777" w:rsidR="00147C0C" w:rsidRPr="00513640" w:rsidRDefault="00147C0C" w:rsidP="00147C0C">
      <w:pPr>
        <w:rPr>
          <w:sz w:val="14"/>
        </w:rPr>
      </w:pPr>
      <w:r w:rsidRPr="00513640">
        <w:rPr>
          <w:sz w:val="14"/>
        </w:rPr>
        <w:t xml:space="preserve">Finally, the body-as-text metaphor also emphasizes the act of reading as a mode of comprehension and meaning making, and thus privileges cognition, mind, and thinking while subordinating emotion, body, and feeling (De Souza Santos, 2018). Reading, which relies predominantly on vision, is possible because of the distance between the subject (a reader) and the object (text); it requires the body to be still and stationed; and it presupposes some kind of rationality. Reading connotes a linear cognitive activity that takes place in the internal space of one’s mind. Reading, as a metaphor of how we make sense of race, overlooks the fact that racial meaning is communicated beyond the visible signs and conscious cognitive interpretation. What makes race so hegemonic and enduring as a social construct is its impact on the more subconscious, yet felt and material, process of meaning making that is not as intelligible as reading a text. In everyday experiences, we produce racial differences through active perception, participation, and sense-making. We co-create and co-participate in the act of racialization as mobile, feeling, and sentient subjects. Hall’s metaphor does not capture the nuances of such embodied, more-than-representational participation in the world of race. Furthermore, </w:t>
      </w:r>
      <w:r w:rsidRPr="00C744CF">
        <w:rPr>
          <w:rStyle w:val="StyleUnderline"/>
          <w:highlight w:val="cyan"/>
        </w:rPr>
        <w:t>the</w:t>
      </w:r>
      <w:r w:rsidRPr="00513640">
        <w:rPr>
          <w:sz w:val="14"/>
        </w:rPr>
        <w:t xml:space="preserve"> race-as-language or race-as-text </w:t>
      </w:r>
      <w:r w:rsidRPr="00C744CF">
        <w:rPr>
          <w:rStyle w:val="StyleUnderline"/>
          <w:highlight w:val="cyan"/>
        </w:rPr>
        <w:t xml:space="preserve">model </w:t>
      </w:r>
      <w:r w:rsidRPr="00C744CF">
        <w:rPr>
          <w:rStyle w:val="Emphasis"/>
          <w:highlight w:val="cyan"/>
        </w:rPr>
        <w:t>perpetuates</w:t>
      </w:r>
      <w:r w:rsidRPr="00C744CF">
        <w:rPr>
          <w:rStyle w:val="StyleUnderline"/>
          <w:highlight w:val="cyan"/>
        </w:rPr>
        <w:t xml:space="preserve"> the binary between </w:t>
      </w:r>
      <w:r w:rsidRPr="00C744CF">
        <w:rPr>
          <w:rStyle w:val="Emphasis"/>
          <w:highlight w:val="cyan"/>
        </w:rPr>
        <w:t>subject</w:t>
      </w:r>
      <w:r w:rsidRPr="00513640">
        <w:rPr>
          <w:sz w:val="14"/>
        </w:rPr>
        <w:t xml:space="preserve"> (the one who reads race as text) </w:t>
      </w:r>
      <w:r w:rsidRPr="00C744CF">
        <w:rPr>
          <w:rStyle w:val="StyleUnderline"/>
          <w:highlight w:val="cyan"/>
        </w:rPr>
        <w:t xml:space="preserve">and </w:t>
      </w:r>
      <w:r w:rsidRPr="00C744CF">
        <w:rPr>
          <w:rStyle w:val="Emphasis"/>
          <w:highlight w:val="cyan"/>
        </w:rPr>
        <w:t>object</w:t>
      </w:r>
      <w:r w:rsidRPr="00513640">
        <w:rPr>
          <w:sz w:val="14"/>
        </w:rPr>
        <w:t xml:space="preserve"> (the racialized body that is read as text) in addressing issues of race. </w:t>
      </w:r>
      <w:r w:rsidRPr="00C744CF">
        <w:rPr>
          <w:rStyle w:val="StyleUnderline"/>
        </w:rPr>
        <w:t>This</w:t>
      </w:r>
      <w:r w:rsidRPr="00513640">
        <w:rPr>
          <w:sz w:val="14"/>
        </w:rPr>
        <w:t xml:space="preserve"> subject-object dichotomy </w:t>
      </w:r>
      <w:r w:rsidRPr="00C744CF">
        <w:rPr>
          <w:rStyle w:val="StyleUnderline"/>
        </w:rPr>
        <w:t>makes it</w:t>
      </w:r>
      <w:r w:rsidRPr="00513640">
        <w:rPr>
          <w:rStyle w:val="StyleUnderline"/>
        </w:rPr>
        <w:t xml:space="preserve"> </w:t>
      </w:r>
      <w:r w:rsidRPr="00513640">
        <w:rPr>
          <w:rStyle w:val="Emphasis"/>
        </w:rPr>
        <w:t>extremely difficult</w:t>
      </w:r>
      <w:r w:rsidRPr="00513640">
        <w:rPr>
          <w:rStyle w:val="StyleUnderline"/>
        </w:rPr>
        <w:t xml:space="preserve"> to centralize and humanize the subjectivity of racialized Other because</w:t>
      </w:r>
      <w:r w:rsidRPr="00513640">
        <w:rPr>
          <w:sz w:val="14"/>
        </w:rPr>
        <w:t xml:space="preserve">, </w:t>
      </w:r>
      <w:r w:rsidRPr="00513640">
        <w:rPr>
          <w:rStyle w:val="Emphasis"/>
        </w:rPr>
        <w:t>by definition</w:t>
      </w:r>
      <w:r w:rsidRPr="00513640">
        <w:rPr>
          <w:sz w:val="14"/>
        </w:rPr>
        <w:t xml:space="preserve">, </w:t>
      </w:r>
      <w:r w:rsidRPr="00513640">
        <w:rPr>
          <w:rStyle w:val="StyleUnderline"/>
        </w:rPr>
        <w:t xml:space="preserve">to be racialized means to assume the position of an </w:t>
      </w:r>
      <w:r w:rsidRPr="00513640">
        <w:rPr>
          <w:rStyle w:val="Emphasis"/>
        </w:rPr>
        <w:t>object</w:t>
      </w:r>
      <w:r w:rsidRPr="00513640">
        <w:rPr>
          <w:sz w:val="14"/>
        </w:rPr>
        <w:t>/text. Such approach evades a deeply existential and phenomenological question of how race and racism infiltrate one’s sense of self.</w:t>
      </w:r>
    </w:p>
    <w:p w14:paraId="27DCECA4" w14:textId="77777777" w:rsidR="00147C0C" w:rsidRPr="00513640" w:rsidRDefault="00147C0C" w:rsidP="00147C0C">
      <w:pPr>
        <w:rPr>
          <w:sz w:val="14"/>
        </w:rPr>
      </w:pPr>
      <w:r w:rsidRPr="00513640">
        <w:rPr>
          <w:sz w:val="14"/>
        </w:rPr>
        <w:t>Race as multimodal assemblage</w:t>
      </w:r>
    </w:p>
    <w:p w14:paraId="616F254B" w14:textId="77777777" w:rsidR="00147C0C" w:rsidRPr="00513640" w:rsidRDefault="00147C0C" w:rsidP="00147C0C">
      <w:pPr>
        <w:rPr>
          <w:sz w:val="14"/>
        </w:rPr>
      </w:pPr>
      <w:r w:rsidRPr="00513640">
        <w:rPr>
          <w:rStyle w:val="Emphasis"/>
        </w:rPr>
        <w:t>Multimodality</w:t>
      </w:r>
      <w:r w:rsidRPr="00513640">
        <w:rPr>
          <w:sz w:val="14"/>
        </w:rPr>
        <w:t xml:space="preserve">, as a theoretical concept and pedagogical tool </w:t>
      </w:r>
      <w:r w:rsidRPr="00513640">
        <w:rPr>
          <w:rStyle w:val="StyleUnderline"/>
        </w:rPr>
        <w:t xml:space="preserve">that attends to the </w:t>
      </w:r>
      <w:r w:rsidRPr="00513640">
        <w:rPr>
          <w:rStyle w:val="Emphasis"/>
        </w:rPr>
        <w:t>multiple ways</w:t>
      </w:r>
      <w:r w:rsidRPr="00513640">
        <w:rPr>
          <w:rStyle w:val="StyleUnderline"/>
        </w:rPr>
        <w:t xml:space="preserve"> in which meaning comes together and is held together</w:t>
      </w:r>
      <w:r w:rsidRPr="00513640">
        <w:rPr>
          <w:sz w:val="14"/>
        </w:rPr>
        <w:t xml:space="preserve">, </w:t>
      </w:r>
      <w:r w:rsidRPr="00513640">
        <w:rPr>
          <w:rStyle w:val="StyleUnderline"/>
        </w:rPr>
        <w:t>allows scholars to examine race</w:t>
      </w:r>
      <w:r w:rsidRPr="00513640">
        <w:rPr>
          <w:sz w:val="14"/>
        </w:rPr>
        <w:t xml:space="preserve"> as more than a language or text, but </w:t>
      </w:r>
      <w:r w:rsidRPr="00513640">
        <w:rPr>
          <w:rStyle w:val="StyleUnderline"/>
        </w:rPr>
        <w:t xml:space="preserve">as a dynamic and hegemonic </w:t>
      </w:r>
      <w:r w:rsidRPr="00513640">
        <w:rPr>
          <w:rStyle w:val="Emphasis"/>
        </w:rPr>
        <w:t>assemblage</w:t>
      </w:r>
      <w:r w:rsidRPr="00513640">
        <w:rPr>
          <w:rStyle w:val="StyleUnderline"/>
        </w:rPr>
        <w:t xml:space="preserve"> of</w:t>
      </w:r>
      <w:r w:rsidRPr="00513640">
        <w:t xml:space="preserve"> </w:t>
      </w:r>
      <w:r w:rsidRPr="00513640">
        <w:rPr>
          <w:sz w:val="14"/>
        </w:rPr>
        <w:t xml:space="preserve">visible and invisible </w:t>
      </w:r>
      <w:r w:rsidRPr="00513640">
        <w:rPr>
          <w:rStyle w:val="StyleUnderline"/>
        </w:rPr>
        <w:t>communicative action and resources</w:t>
      </w:r>
      <w:r w:rsidRPr="00513640">
        <w:rPr>
          <w:sz w:val="14"/>
        </w:rPr>
        <w:t xml:space="preserve">. Multimodality, at its core, is an epistemological orientation that goes beyond purely textual, visual, and representational modes of knowing. It encompasses embodied, emplaced, dynamic, and felt dimensions of social interaction and communication. The theoretical exigency that drove the development of multimodal scholarship in the past several decades coincides with the axiological urgency to address the lived experiences of racialized subjects as they are lived—not just read as text. That is, </w:t>
      </w:r>
      <w:r w:rsidRPr="00513640">
        <w:rPr>
          <w:rStyle w:val="StyleUnderline"/>
        </w:rPr>
        <w:t>the work of</w:t>
      </w:r>
      <w:r w:rsidRPr="00513640">
        <w:rPr>
          <w:sz w:val="14"/>
        </w:rPr>
        <w:t xml:space="preserve"> “</w:t>
      </w:r>
      <w:r w:rsidRPr="00513640">
        <w:rPr>
          <w:rStyle w:val="StyleUnderline"/>
        </w:rPr>
        <w:t>fixing</w:t>
      </w:r>
      <w:r w:rsidRPr="00513640">
        <w:rPr>
          <w:sz w:val="14"/>
        </w:rPr>
        <w:t xml:space="preserve">” </w:t>
      </w:r>
      <w:r w:rsidRPr="00513640">
        <w:rPr>
          <w:rStyle w:val="StyleUnderline"/>
        </w:rPr>
        <w:t xml:space="preserve">race is done </w:t>
      </w:r>
      <w:r w:rsidRPr="00513640">
        <w:rPr>
          <w:rStyle w:val="Emphasis"/>
        </w:rPr>
        <w:t>multimodally</w:t>
      </w:r>
      <w:r w:rsidRPr="00513640">
        <w:rPr>
          <w:sz w:val="14"/>
        </w:rPr>
        <w:t>, just like other forms of meaning making and communicative practices.</w:t>
      </w:r>
    </w:p>
    <w:p w14:paraId="7FF6A6A7" w14:textId="77777777" w:rsidR="00147C0C" w:rsidRPr="00513640" w:rsidRDefault="00147C0C" w:rsidP="00147C0C">
      <w:pPr>
        <w:rPr>
          <w:sz w:val="14"/>
        </w:rPr>
      </w:pPr>
      <w:r w:rsidRPr="00513640">
        <w:rPr>
          <w:sz w:val="14"/>
        </w:rPr>
        <w:t>The turn to multimodality in addressing race joins the ongoing struggle to bring the otherwise unintelligible voices and sensations of the marginalized Other into the scope of analysis and knowledge production. As co-editors of this special issue, we came to the term multimodality with an intellectual impulse to go beyond the representational way of knowing (Sekimoto, 2012; Sekimoto and Brown, 2020). As racial minorities and speakers of American English as a second language/dialect in the United States, our senses of otherness (or alterity) materialize in the space where conventional linguistic expressions fail to capture our lived experiences and sensations. We took a detour to the world of senses – our senses seem to be making meaning of everything we perceive, in ways that are not brought to our cognitive awareness or linguistic articulation. Multimodality, as a philosophical orientation, calls us to attend not only to things that are “more than words,” but rather to extend our imagination to conditions and experiences that have no (intelligible or legitimate) words, labels, or categories to describe. In fact, the depth of racialization and the impact of racism reside in this unnamed and unintelligible space.</w:t>
      </w:r>
    </w:p>
    <w:p w14:paraId="346450E6" w14:textId="77777777" w:rsidR="00147C0C" w:rsidRPr="00513640" w:rsidRDefault="00147C0C" w:rsidP="00147C0C">
      <w:pPr>
        <w:rPr>
          <w:sz w:val="14"/>
        </w:rPr>
      </w:pPr>
      <w:r w:rsidRPr="00513640">
        <w:rPr>
          <w:sz w:val="14"/>
        </w:rPr>
        <w:t>Multimodality allows for a different conceptualization of race – it is not a text written with the arbitrary and slippery language of race, but an assemblage of multiple modes that constitutes a racial world that is not only “read” but also “lived” and “felt” by those who live in it. It is not only a text, but an entirety of the environment—an ecosystem of differences—that is built according to the narratives, benefits, and logics of the powerful. In response to some of the limitations of the race-as-language model, multimodality challenges the privileging of vision as a primary mode of knowledge production about race. Multimodality allows for a re-conceptualization of the “body-as-text” into the body-as-sentient, body-as-kinesthetic, body-as-emplaced, and body-as-interactive. We no longer need to rely on a metaphor to describe the body, because the body is a tangible, material, and breathing presence that actively participates in communication. Finally, multimodality goes beyond “reading” as a primary metaphor of racialized interactions by allowing for other modes of engagement as part of constitution of meaning. Communicative modes such as space, body, gaze, gestures, colors, images, sounds, and fonts necessitate mobilizing the verbs like moving, walking, looking, listening, touching, and feeling, beyond the act of reading in stillness.</w:t>
      </w:r>
    </w:p>
    <w:p w14:paraId="078067B1" w14:textId="77777777" w:rsidR="00147C0C" w:rsidRPr="00513640" w:rsidRDefault="00147C0C" w:rsidP="00147C0C">
      <w:pPr>
        <w:rPr>
          <w:sz w:val="14"/>
        </w:rPr>
      </w:pPr>
      <w:r w:rsidRPr="00513640">
        <w:rPr>
          <w:sz w:val="14"/>
        </w:rPr>
        <w:t>Racializing multimodality: A methodological consideration</w:t>
      </w:r>
    </w:p>
    <w:p w14:paraId="6416A67F" w14:textId="77777777" w:rsidR="00147C0C" w:rsidRPr="00513640" w:rsidRDefault="00147C0C" w:rsidP="00147C0C">
      <w:pPr>
        <w:rPr>
          <w:sz w:val="14"/>
        </w:rPr>
      </w:pPr>
      <w:r w:rsidRPr="00513640">
        <w:rPr>
          <w:sz w:val="14"/>
        </w:rPr>
        <w:t>The turn to multimodality as a kaleidoscopic and dynamic lens through which we examine race in communication poses a set of methodological questions. As Kress, et al. (2001) asks, “what are the affordances of each mode”? (1, original emphasis) and how does each mode combine with other modes to construct a social world that continues to grant race its legitimacy and power? How is what we conceive of as a “mode” and its affordance racially charged or associated with racialized meanings? For example, gaze is a mode of communication that is often used to analyze the gendered and racialized relations of power—because the gaze constructs the relations of power between the one that looks (subject), and the one that is looked at (object). A researcher would lose a lot of insight if they only focused on what is verbalized in words and not what is communicated by the act of looking. Racialized subjects both speak and are spoken through the gaze—there is a different kind of affordance in gaze, in comparison with, for instance, spoken words or written text. Spoken words or written text, however, have been traditionally more prioritized as a site of meaning making as opposed to more silent, subtle, and embodied forms of communication. That is, what counts as a “mode of communication” worthy of analysis and comprehension is a political question that may render certain racialized experiences unacknowledged and unintelligible. Furthermore, gaze’s communicative affordance is experienced quite differently by those who are marginalized in society. The act of looking (back) may give them a space of resistance against the dominant gaze, but also it may risk their safety and incite retaliation. Simply put, not all modes provide the same kind of affordance for all people.</w:t>
      </w:r>
    </w:p>
    <w:p w14:paraId="53FE54FD" w14:textId="77777777" w:rsidR="00147C0C" w:rsidRPr="00513640" w:rsidRDefault="00147C0C" w:rsidP="00147C0C">
      <w:pPr>
        <w:rPr>
          <w:sz w:val="14"/>
        </w:rPr>
      </w:pPr>
      <w:r w:rsidRPr="00513640">
        <w:rPr>
          <w:sz w:val="14"/>
        </w:rPr>
        <w:t xml:space="preserve">The attention to race through </w:t>
      </w:r>
      <w:r w:rsidRPr="00C744CF">
        <w:rPr>
          <w:rStyle w:val="StyleUnderline"/>
          <w:highlight w:val="cyan"/>
        </w:rPr>
        <w:t>multimodality presents</w:t>
      </w:r>
      <w:r w:rsidRPr="00513640">
        <w:rPr>
          <w:sz w:val="14"/>
        </w:rPr>
        <w:t xml:space="preserve"> an important shift from “the what to the how of perceiving, which is where ‘ways of sensing’ or ‘techniques of perception’ comes in” (Howes, 2022: p. 169, original emphasis). That is, analyzing race must come with a careful </w:t>
      </w:r>
      <w:r w:rsidRPr="00C744CF">
        <w:rPr>
          <w:rStyle w:val="StyleUnderline"/>
          <w:highlight w:val="cyan"/>
        </w:rPr>
        <w:t>consideration of not only</w:t>
      </w:r>
      <w:r w:rsidRPr="00513640">
        <w:rPr>
          <w:sz w:val="14"/>
        </w:rPr>
        <w:t xml:space="preserve"> the material object produced by </w:t>
      </w:r>
      <w:r w:rsidRPr="00C744CF">
        <w:rPr>
          <w:rStyle w:val="Emphasis"/>
        </w:rPr>
        <w:t>symbolic practice</w:t>
      </w:r>
      <w:r w:rsidRPr="00C744CF">
        <w:rPr>
          <w:sz w:val="14"/>
        </w:rPr>
        <w:t xml:space="preserve"> (words, speech, images, sounds, etc.) </w:t>
      </w:r>
      <w:r w:rsidRPr="00C744CF">
        <w:rPr>
          <w:rStyle w:val="StyleUnderline"/>
        </w:rPr>
        <w:t>but also</w:t>
      </w:r>
      <w:r w:rsidRPr="00C744CF">
        <w:rPr>
          <w:sz w:val="14"/>
        </w:rPr>
        <w:t xml:space="preserve"> the perspectives, values, and ideologies that inform </w:t>
      </w:r>
      <w:r w:rsidRPr="00C744CF">
        <w:rPr>
          <w:rStyle w:val="StyleUnderline"/>
        </w:rPr>
        <w:t xml:space="preserve">how symbolic practice is </w:t>
      </w:r>
      <w:r w:rsidRPr="00C744CF">
        <w:rPr>
          <w:rStyle w:val="Emphasis"/>
        </w:rPr>
        <w:t>engaged</w:t>
      </w:r>
      <w:r w:rsidRPr="00C744CF">
        <w:rPr>
          <w:rStyle w:val="StyleUnderline"/>
        </w:rPr>
        <w:t xml:space="preserve"> and </w:t>
      </w:r>
      <w:r w:rsidRPr="00C744CF">
        <w:rPr>
          <w:rStyle w:val="Emphasis"/>
        </w:rPr>
        <w:t>interpreted</w:t>
      </w:r>
      <w:r w:rsidRPr="00C744CF">
        <w:rPr>
          <w:sz w:val="14"/>
        </w:rPr>
        <w:t>. The recent publication of White Sight: Visual Politics and Practices</w:t>
      </w:r>
      <w:r w:rsidRPr="00513640">
        <w:rPr>
          <w:sz w:val="14"/>
        </w:rPr>
        <w:t xml:space="preserve"> of Whiteness by Nicholas Mirzoeff (2023) (see the book review by Sobande in this special issue) shows the intricate role of visual culture and ways of seeing in the historical construction of white supremacy. That is, </w:t>
      </w:r>
      <w:r w:rsidRPr="00513640">
        <w:rPr>
          <w:rStyle w:val="StyleUnderline"/>
        </w:rPr>
        <w:t xml:space="preserve">perceiving race is not merely a matter of </w:t>
      </w:r>
      <w:r w:rsidRPr="00C744CF">
        <w:rPr>
          <w:rStyle w:val="Emphasis"/>
          <w:highlight w:val="cyan"/>
        </w:rPr>
        <w:t>signifiers</w:t>
      </w:r>
      <w:r w:rsidRPr="00513640">
        <w:rPr>
          <w:sz w:val="14"/>
        </w:rPr>
        <w:t xml:space="preserve"> (skin color, hair, etc.) </w:t>
      </w:r>
      <w:r w:rsidRPr="00C744CF">
        <w:rPr>
          <w:rStyle w:val="StyleUnderline"/>
          <w:highlight w:val="cyan"/>
        </w:rPr>
        <w:t xml:space="preserve">and </w:t>
      </w:r>
      <w:r w:rsidRPr="00C744CF">
        <w:rPr>
          <w:rStyle w:val="Emphasis"/>
          <w:highlight w:val="cyan"/>
        </w:rPr>
        <w:t>signified</w:t>
      </w:r>
      <w:r w:rsidRPr="00513640">
        <w:rPr>
          <w:sz w:val="14"/>
        </w:rPr>
        <w:t xml:space="preserve"> (superior, inferior, etc.), </w:t>
      </w:r>
      <w:r w:rsidRPr="00C744CF">
        <w:rPr>
          <w:rStyle w:val="StyleUnderline"/>
          <w:highlight w:val="cyan"/>
        </w:rPr>
        <w:t>but</w:t>
      </w:r>
      <w:r w:rsidRPr="00513640">
        <w:rPr>
          <w:sz w:val="14"/>
        </w:rPr>
        <w:t xml:space="preserve"> more fundamentally about the </w:t>
      </w:r>
      <w:r w:rsidRPr="00C744CF">
        <w:rPr>
          <w:rStyle w:val="Emphasis"/>
          <w:highlight w:val="cyan"/>
        </w:rPr>
        <w:t>situated perspective</w:t>
      </w:r>
      <w:r w:rsidRPr="00513640">
        <w:rPr>
          <w:sz w:val="14"/>
        </w:rPr>
        <w:t xml:space="preserve"> that produces what Mirzoeff calls “white sight.” If every mode presents a certain affordance, such affordance is not a neutral or open-ended space of possibility in which any meaning production can be explored; rather, the affordance of a mode is shaped by a situated perspective of people who deploy it.</w:t>
      </w:r>
    </w:p>
    <w:p w14:paraId="5F0F5B9B" w14:textId="77777777" w:rsidR="00147C0C" w:rsidRPr="00513640" w:rsidRDefault="00147C0C" w:rsidP="00147C0C">
      <w:pPr>
        <w:rPr>
          <w:sz w:val="14"/>
        </w:rPr>
      </w:pPr>
      <w:r w:rsidRPr="00513640">
        <w:rPr>
          <w:sz w:val="14"/>
        </w:rPr>
        <w:t>The affordance of gaze, for example, has been deployed by the Western subjects to establish a perspective that divides the world into the self (the West) and the other (the Rest) (Said, 1979). In multimodal theorizing of race, we must attend to how a communicative mode takes on a racialized filter, or how a mode works as a racializing filter. We encourage our readers to attend to how the way multimodality is conceptualized in various contexts may racialize certain bodies, knowledge, and practices—as a mechanism that establishes normative ways of communicating that implicitly or directly supports the hegemony of whiteness. In considering the methodological implications of integrating multimodality in addressing race and racism, we ask what counts as “modes,” what constitutes a “meaning,” as well as whose perspective is assumed in the act of signification.</w:t>
      </w:r>
    </w:p>
    <w:p w14:paraId="6B3A2026" w14:textId="77777777" w:rsidR="00147C0C" w:rsidRPr="00513640" w:rsidRDefault="00147C0C" w:rsidP="00147C0C">
      <w:pPr>
        <w:rPr>
          <w:sz w:val="14"/>
        </w:rPr>
      </w:pPr>
      <w:r w:rsidRPr="00513640">
        <w:rPr>
          <w:sz w:val="14"/>
        </w:rPr>
        <w:t>Overview of the contributions</w:t>
      </w:r>
    </w:p>
    <w:p w14:paraId="2FF03FA7" w14:textId="77777777" w:rsidR="00147C0C" w:rsidRDefault="00147C0C" w:rsidP="00147C0C">
      <w:pPr>
        <w:rPr>
          <w:sz w:val="14"/>
        </w:rPr>
      </w:pPr>
      <w:r w:rsidRPr="00513640">
        <w:rPr>
          <w:sz w:val="14"/>
        </w:rPr>
        <w:t>This special issue recognizes the attempts made by scholars and practitioners to expand the ways in which we understand the nature of race and racism beyond the metaphors of text, language, and reading. The contributions draw the reader’s attention to the modes of meaning making about race that may conventionally be ignored or overlooked. If “</w:t>
      </w:r>
      <w:r w:rsidRPr="00513640">
        <w:rPr>
          <w:rStyle w:val="StyleUnderline"/>
        </w:rPr>
        <w:t xml:space="preserve">communication is </w:t>
      </w:r>
      <w:r w:rsidRPr="00513640">
        <w:rPr>
          <w:rStyle w:val="Emphasis"/>
        </w:rPr>
        <w:t>inevitably</w:t>
      </w:r>
      <w:r w:rsidRPr="00513640">
        <w:rPr>
          <w:rStyle w:val="StyleUnderline"/>
        </w:rPr>
        <w:t xml:space="preserve"> multimodal</w:t>
      </w:r>
      <w:r w:rsidRPr="00513640">
        <w:rPr>
          <w:sz w:val="14"/>
        </w:rPr>
        <w:t xml:space="preserve">,” communicating about race is also a multimodal accomplishment (Kress, et al., 2001: 3). </w:t>
      </w:r>
      <w:r w:rsidRPr="00513640">
        <w:rPr>
          <w:rStyle w:val="StyleUnderline"/>
        </w:rPr>
        <w:t xml:space="preserve">It is important to </w:t>
      </w:r>
      <w:r w:rsidRPr="00C744CF">
        <w:rPr>
          <w:rStyle w:val="StyleUnderline"/>
          <w:highlight w:val="cyan"/>
        </w:rPr>
        <w:t>examine</w:t>
      </w:r>
      <w:r w:rsidRPr="00513640">
        <w:rPr>
          <w:rStyle w:val="StyleUnderline"/>
        </w:rPr>
        <w:t xml:space="preserve"> the affordances of </w:t>
      </w:r>
      <w:r w:rsidRPr="00C744CF">
        <w:rPr>
          <w:rStyle w:val="Emphasis"/>
          <w:highlight w:val="cyan"/>
        </w:rPr>
        <w:t>each mode</w:t>
      </w:r>
      <w:r w:rsidRPr="00513640">
        <w:rPr>
          <w:rStyle w:val="StyleUnderline"/>
        </w:rPr>
        <w:t xml:space="preserve"> used in the social construction of race</w:t>
      </w:r>
      <w:r w:rsidRPr="00513640">
        <w:rPr>
          <w:sz w:val="14"/>
        </w:rPr>
        <w:t xml:space="preserve">, </w:t>
      </w:r>
      <w:r w:rsidRPr="00C744CF">
        <w:rPr>
          <w:rStyle w:val="StyleUnderline"/>
          <w:highlight w:val="cyan"/>
        </w:rPr>
        <w:t>while understanding how each</w:t>
      </w:r>
      <w:r w:rsidRPr="00513640">
        <w:rPr>
          <w:rStyle w:val="StyleUnderline"/>
        </w:rPr>
        <w:t xml:space="preserve"> mode </w:t>
      </w:r>
      <w:r w:rsidRPr="00C744CF">
        <w:rPr>
          <w:rStyle w:val="Emphasis"/>
          <w:highlight w:val="cyan"/>
        </w:rPr>
        <w:t>interacts</w:t>
      </w:r>
      <w:r w:rsidRPr="00C744CF">
        <w:rPr>
          <w:rStyle w:val="StyleUnderline"/>
          <w:highlight w:val="cyan"/>
        </w:rPr>
        <w:t xml:space="preserve"> with</w:t>
      </w:r>
      <w:r w:rsidRPr="00513640">
        <w:rPr>
          <w:sz w:val="14"/>
        </w:rPr>
        <w:t xml:space="preserve">, </w:t>
      </w:r>
      <w:r w:rsidRPr="00C744CF">
        <w:rPr>
          <w:rStyle w:val="StyleUnderline"/>
          <w:highlight w:val="cyan"/>
        </w:rPr>
        <w:t xml:space="preserve">and </w:t>
      </w:r>
      <w:r w:rsidRPr="00C744CF">
        <w:rPr>
          <w:rStyle w:val="Emphasis"/>
          <w:highlight w:val="cyan"/>
        </w:rPr>
        <w:t>traverses</w:t>
      </w:r>
      <w:r w:rsidRPr="00C744CF">
        <w:rPr>
          <w:rStyle w:val="StyleUnderline"/>
          <w:highlight w:val="cyan"/>
        </w:rPr>
        <w:t xml:space="preserve"> across</w:t>
      </w:r>
      <w:r w:rsidRPr="00513640">
        <w:rPr>
          <w:sz w:val="14"/>
        </w:rPr>
        <w:t xml:space="preserve">, </w:t>
      </w:r>
      <w:r w:rsidRPr="00513640">
        <w:rPr>
          <w:rStyle w:val="StyleUnderline"/>
        </w:rPr>
        <w:t xml:space="preserve">multiple </w:t>
      </w:r>
      <w:r w:rsidRPr="00C744CF">
        <w:rPr>
          <w:rStyle w:val="StyleUnderline"/>
          <w:highlight w:val="cyan"/>
        </w:rPr>
        <w:t>other modes</w:t>
      </w:r>
      <w:r w:rsidRPr="00513640">
        <w:rPr>
          <w:sz w:val="14"/>
        </w:rPr>
        <w:t xml:space="preserve">. Developing </w:t>
      </w:r>
      <w:r w:rsidRPr="00C744CF">
        <w:rPr>
          <w:rStyle w:val="StyleUnderline"/>
          <w:highlight w:val="cyan"/>
        </w:rPr>
        <w:t>a multimodal understanding</w:t>
      </w:r>
      <w:r w:rsidRPr="00513640">
        <w:rPr>
          <w:rStyle w:val="StyleUnderline"/>
        </w:rPr>
        <w:t xml:space="preserve"> of race </w:t>
      </w:r>
      <w:r w:rsidRPr="00C744CF">
        <w:rPr>
          <w:rStyle w:val="StyleUnderline"/>
          <w:highlight w:val="cyan"/>
        </w:rPr>
        <w:t xml:space="preserve">is </w:t>
      </w:r>
      <w:r w:rsidRPr="00C744CF">
        <w:rPr>
          <w:rStyle w:val="Emphasis"/>
          <w:sz w:val="30"/>
          <w:szCs w:val="30"/>
          <w:highlight w:val="cyan"/>
        </w:rPr>
        <w:t>crucial for</w:t>
      </w:r>
      <w:r w:rsidRPr="00C744CF">
        <w:rPr>
          <w:rStyle w:val="Emphasis"/>
          <w:sz w:val="30"/>
          <w:szCs w:val="30"/>
        </w:rPr>
        <w:t xml:space="preserve"> any </w:t>
      </w:r>
      <w:r w:rsidRPr="00C744CF">
        <w:rPr>
          <w:rStyle w:val="Emphasis"/>
          <w:sz w:val="30"/>
          <w:szCs w:val="30"/>
          <w:highlight w:val="cyan"/>
        </w:rPr>
        <w:t>anti-racist efforts</w:t>
      </w:r>
      <w:r w:rsidRPr="00513640">
        <w:rPr>
          <w:sz w:val="14"/>
        </w:rPr>
        <w:t>—</w:t>
      </w:r>
      <w:r w:rsidRPr="00513640">
        <w:rPr>
          <w:rStyle w:val="StyleUnderline"/>
        </w:rPr>
        <w:t xml:space="preserve">our </w:t>
      </w:r>
      <w:r w:rsidRPr="00C744CF">
        <w:rPr>
          <w:rStyle w:val="StyleUnderline"/>
          <w:highlight w:val="cyan"/>
        </w:rPr>
        <w:t xml:space="preserve">attention </w:t>
      </w:r>
      <w:r w:rsidRPr="00C744CF">
        <w:rPr>
          <w:rStyle w:val="Emphasis"/>
          <w:sz w:val="30"/>
          <w:szCs w:val="30"/>
          <w:highlight w:val="cyan"/>
        </w:rPr>
        <w:t>cannot be isolated to any single battle</w:t>
      </w:r>
      <w:r w:rsidRPr="00C744CF">
        <w:rPr>
          <w:rStyle w:val="StyleUnderline"/>
          <w:highlight w:val="cyan"/>
        </w:rPr>
        <w:t xml:space="preserve"> against</w:t>
      </w:r>
      <w:r w:rsidRPr="00513640">
        <w:rPr>
          <w:sz w:val="14"/>
        </w:rPr>
        <w:t xml:space="preserve"> certain kind of</w:t>
      </w:r>
      <w:r w:rsidRPr="00513640">
        <w:rPr>
          <w:rStyle w:val="StyleUnderline"/>
        </w:rPr>
        <w:t xml:space="preserve"> </w:t>
      </w:r>
      <w:r w:rsidRPr="00513640">
        <w:rPr>
          <w:sz w:val="14"/>
        </w:rPr>
        <w:t xml:space="preserve">language, images, law, or </w:t>
      </w:r>
      <w:r w:rsidRPr="00C744CF">
        <w:rPr>
          <w:rStyle w:val="Emphasis"/>
          <w:highlight w:val="cyan"/>
        </w:rPr>
        <w:t>representation</w:t>
      </w:r>
      <w:r w:rsidRPr="00513640">
        <w:rPr>
          <w:sz w:val="14"/>
        </w:rPr>
        <w:t>. The contributions in this special issue reveal how race exists in the multiplicity of modes.</w:t>
      </w:r>
    </w:p>
    <w:p w14:paraId="2EC6A83C" w14:textId="77777777" w:rsidR="007C50A3" w:rsidRDefault="007C50A3" w:rsidP="007C50A3">
      <w:pPr>
        <w:pStyle w:val="Heading3"/>
        <w:ind w:firstLine="720"/>
      </w:pPr>
      <w:r>
        <w:t>Theory---2AC</w:t>
      </w:r>
    </w:p>
    <w:p w14:paraId="1630D2FA" w14:textId="77777777" w:rsidR="007C50A3" w:rsidRPr="0097367D" w:rsidRDefault="007C50A3" w:rsidP="007C50A3">
      <w:pPr>
        <w:pStyle w:val="Heading4"/>
      </w:pPr>
      <w:bookmarkStart w:id="1" w:name="_Hlk193369282"/>
      <w:r>
        <w:t xml:space="preserve">Structuralism’s not </w:t>
      </w:r>
      <w:r>
        <w:rPr>
          <w:u w:val="single"/>
        </w:rPr>
        <w:t>determinative</w:t>
      </w:r>
      <w:r>
        <w:t xml:space="preserve">—progress is </w:t>
      </w:r>
      <w:r>
        <w:rPr>
          <w:u w:val="single"/>
        </w:rPr>
        <w:t>possible</w:t>
      </w:r>
      <w:r>
        <w:t>.</w:t>
      </w:r>
    </w:p>
    <w:p w14:paraId="6A1A77BE" w14:textId="77777777" w:rsidR="007C50A3" w:rsidRDefault="007C50A3" w:rsidP="007C50A3">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4709356" w14:textId="77777777" w:rsidR="007C50A3" w:rsidRPr="006F5358" w:rsidRDefault="007C50A3" w:rsidP="007C50A3">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3DD0FF84" w14:textId="77777777" w:rsidR="007C50A3" w:rsidRPr="006F5358" w:rsidRDefault="007C50A3" w:rsidP="007C50A3">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15E74A6A" w14:textId="77777777" w:rsidR="007C50A3" w:rsidRPr="006F5358" w:rsidRDefault="007C50A3" w:rsidP="007C50A3">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651E87B7" w14:textId="77777777" w:rsidR="007C50A3" w:rsidRPr="006F5358" w:rsidRDefault="007C50A3" w:rsidP="007C50A3">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F49750F" w14:textId="77777777" w:rsidR="007C50A3" w:rsidRPr="006F5358" w:rsidRDefault="007C50A3" w:rsidP="007C50A3">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201CAAC6" w14:textId="77777777" w:rsidR="007C50A3" w:rsidRPr="006F5358" w:rsidRDefault="007C50A3" w:rsidP="007C50A3">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06D03E1B" w14:textId="77777777" w:rsidR="007C50A3" w:rsidRPr="006F5358" w:rsidRDefault="007C50A3" w:rsidP="007C50A3">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7DEB52EB" w14:textId="77777777" w:rsidR="007C50A3" w:rsidRPr="006F5358" w:rsidRDefault="007C50A3" w:rsidP="007C50A3">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7D8FBA7" w14:textId="77777777" w:rsidR="007C50A3" w:rsidRPr="006F5358" w:rsidRDefault="007C50A3" w:rsidP="007C50A3">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1"/>
    <w:p w14:paraId="6A3B204A" w14:textId="77777777" w:rsidR="007C50A3" w:rsidRDefault="007C50A3" w:rsidP="007C50A3">
      <w:pPr>
        <w:pStyle w:val="Heading4"/>
      </w:pPr>
      <w:r>
        <w:t xml:space="preserve">Reject theories of race that posit </w:t>
      </w:r>
      <w:r>
        <w:rPr>
          <w:u w:val="single"/>
        </w:rPr>
        <w:t>complete explanatory power</w:t>
      </w:r>
      <w:r>
        <w:rPr>
          <w:b w:val="0"/>
          <w:bCs/>
        </w:rPr>
        <w:t>.</w:t>
      </w:r>
      <w:r>
        <w:t xml:space="preserve"> Racism is </w:t>
      </w:r>
      <w:r>
        <w:rPr>
          <w:u w:val="single"/>
        </w:rPr>
        <w:t>complex</w:t>
      </w:r>
      <w:r>
        <w:t xml:space="preserve"> and </w:t>
      </w:r>
      <w:r>
        <w:rPr>
          <w:u w:val="single"/>
        </w:rPr>
        <w:t>contingent</w:t>
      </w:r>
      <w:r>
        <w:t xml:space="preserve">. </w:t>
      </w:r>
    </w:p>
    <w:p w14:paraId="7952A2ED" w14:textId="77777777" w:rsidR="007C50A3" w:rsidRDefault="007C50A3" w:rsidP="007C50A3">
      <w:r w:rsidRPr="00E03C34">
        <w:rPr>
          <w:rStyle w:val="Style13ptBold"/>
        </w:rPr>
        <w:t>Lee, 24</w:t>
      </w:r>
      <w: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72415B73" w14:textId="77777777" w:rsidR="007C50A3" w:rsidRPr="0032611D" w:rsidRDefault="007C50A3" w:rsidP="007C50A3">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505E46A2" w14:textId="77777777" w:rsidR="007C50A3" w:rsidRPr="0032611D" w:rsidRDefault="007C50A3" w:rsidP="007C50A3">
      <w:pPr>
        <w:rPr>
          <w:sz w:val="14"/>
        </w:rPr>
      </w:pPr>
      <w:r w:rsidRPr="0032611D">
        <w:rPr>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4BC8986E" w14:textId="77777777" w:rsidR="007C50A3" w:rsidRPr="0032611D" w:rsidRDefault="007C50A3" w:rsidP="007C50A3">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698C9D28" w14:textId="77777777" w:rsidR="007C50A3" w:rsidRPr="0032611D" w:rsidRDefault="007C50A3" w:rsidP="007C50A3">
      <w:pPr>
        <w:rPr>
          <w:sz w:val="14"/>
        </w:rPr>
      </w:pPr>
      <w:r w:rsidRPr="0032611D">
        <w:rPr>
          <w:sz w:val="14"/>
        </w:rPr>
        <w:t xml:space="preserve">[t]he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r w:rsidRPr="00AE0683">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527608A2" w14:textId="77777777" w:rsidR="007C50A3" w:rsidRPr="0032611D" w:rsidRDefault="007C50A3" w:rsidP="007C50A3">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1536076B" w14:textId="77777777" w:rsidR="007C50A3" w:rsidRPr="0032611D" w:rsidRDefault="007C50A3" w:rsidP="007C50A3">
      <w:pPr>
        <w:rPr>
          <w:sz w:val="14"/>
        </w:rPr>
      </w:pPr>
      <w:r w:rsidRPr="0032611D">
        <w:rPr>
          <w:sz w:val="14"/>
        </w:rPr>
        <w:t xml:space="preserve">2. An assemblage approach. Mindful of the caveats regarding incompleteness of social theories, eCRT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54C7622C" w14:textId="77777777" w:rsidR="007C50A3" w:rsidRPr="0032611D" w:rsidRDefault="007C50A3" w:rsidP="007C50A3">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000E04B6" w14:textId="77777777" w:rsidR="007C50A3" w:rsidRPr="0032611D" w:rsidRDefault="007C50A3" w:rsidP="007C50A3">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34D75B9C" w14:textId="77777777" w:rsidR="007C50A3" w:rsidRPr="0032611D" w:rsidRDefault="007C50A3" w:rsidP="007C50A3">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44E250EE" w14:textId="77777777" w:rsidR="007C50A3" w:rsidRPr="0032611D" w:rsidRDefault="007C50A3" w:rsidP="007C50A3">
      <w:pPr>
        <w:rPr>
          <w:sz w:val="14"/>
        </w:rPr>
      </w:pPr>
      <w:r w:rsidRPr="0032611D">
        <w:rPr>
          <w:sz w:val="14"/>
        </w:rPr>
        <w:t>CONCLUSION</w:t>
      </w:r>
    </w:p>
    <w:p w14:paraId="39479919" w14:textId="77777777" w:rsidR="007C50A3" w:rsidRPr="0032611D" w:rsidRDefault="007C50A3" w:rsidP="007C50A3">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0AC9175F" w14:textId="77777777" w:rsidR="007C50A3" w:rsidRPr="0032611D" w:rsidRDefault="007C50A3" w:rsidP="007C50A3">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5F924F55" w14:textId="77777777" w:rsidR="007C50A3" w:rsidRPr="0032611D" w:rsidRDefault="007C50A3" w:rsidP="007C50A3">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0AFA5616" w14:textId="77777777" w:rsidR="007C50A3" w:rsidRPr="00706553" w:rsidRDefault="007C50A3" w:rsidP="007C50A3"/>
    <w:p w14:paraId="40C5342D" w14:textId="77777777" w:rsidR="007C50A3" w:rsidRDefault="007C50A3" w:rsidP="007C50A3">
      <w:pPr>
        <w:rPr>
          <w:rFonts w:asciiTheme="minorHAnsi" w:hAnsiTheme="minorHAnsi" w:cstheme="minorBidi"/>
        </w:rPr>
      </w:pPr>
    </w:p>
    <w:p w14:paraId="686F864D" w14:textId="77777777" w:rsidR="007C50A3" w:rsidRDefault="007C50A3" w:rsidP="007C50A3">
      <w:pPr>
        <w:pStyle w:val="Heading3"/>
      </w:pPr>
      <w:r>
        <w:t>Link---</w:t>
      </w:r>
      <w:r w:rsidR="00541A21">
        <w:t>Labor</w:t>
      </w:r>
      <w:r>
        <w:t>---2AC</w:t>
      </w:r>
    </w:p>
    <w:p w14:paraId="19801DA7" w14:textId="77777777" w:rsidR="007C50A3" w:rsidRPr="008C6E4E" w:rsidRDefault="007C50A3" w:rsidP="007C50A3">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62FE55CD" w14:textId="77777777" w:rsidR="007C50A3" w:rsidRPr="00713530" w:rsidRDefault="007C50A3" w:rsidP="007C50A3">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522E73E9" w14:textId="77777777" w:rsidR="007C50A3" w:rsidRPr="00713530" w:rsidRDefault="007C50A3" w:rsidP="007C50A3">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5B2194B3" w14:textId="77777777" w:rsidR="007C50A3" w:rsidRPr="00713530" w:rsidRDefault="007C50A3" w:rsidP="007C50A3">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325275D0" w14:textId="77777777" w:rsidR="007C50A3" w:rsidRPr="00713530" w:rsidRDefault="007C50A3" w:rsidP="007C50A3">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207E7DC9" w14:textId="77777777" w:rsidR="007C50A3" w:rsidRPr="00713530" w:rsidRDefault="007C50A3" w:rsidP="007C50A3">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2FAC5DF7" w14:textId="77777777" w:rsidR="007C50A3" w:rsidRPr="00713530" w:rsidRDefault="007C50A3" w:rsidP="007C50A3">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029D8D53" w14:textId="77777777" w:rsidR="007C50A3" w:rsidRPr="00713530" w:rsidRDefault="007C50A3" w:rsidP="007C50A3">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71434C4B" w14:textId="77777777" w:rsidR="007C50A3" w:rsidRPr="00713530" w:rsidRDefault="007C50A3" w:rsidP="007C50A3">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3DD2BA5B" w14:textId="77777777" w:rsidR="007C50A3" w:rsidRDefault="007C50A3" w:rsidP="007C50A3">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58440F32" w14:textId="77777777" w:rsidR="007C50A3" w:rsidRDefault="002B2123" w:rsidP="007C50A3">
      <w:pPr>
        <w:pStyle w:val="Heading4"/>
      </w:pPr>
      <w:r>
        <w:t>*</w:t>
      </w:r>
      <w:r w:rsidR="007C50A3">
        <w:t xml:space="preserve">Engagement with unions </w:t>
      </w:r>
      <w:r w:rsidR="007C50A3" w:rsidRPr="00E06F14">
        <w:rPr>
          <w:u w:val="single"/>
        </w:rPr>
        <w:t>promotes</w:t>
      </w:r>
      <w:r w:rsidR="007C50A3">
        <w:t xml:space="preserve"> black freedom struggle and wins </w:t>
      </w:r>
      <w:r w:rsidR="007C50A3" w:rsidRPr="00E06F14">
        <w:rPr>
          <w:u w:val="single"/>
        </w:rPr>
        <w:t>concrete victories</w:t>
      </w:r>
      <w:r w:rsidR="007C50A3" w:rsidRPr="00E06F14">
        <w:t>.</w:t>
      </w:r>
      <w:r w:rsidR="007C50A3">
        <w:rPr>
          <w:u w:val="single"/>
        </w:rPr>
        <w:t xml:space="preserve"> </w:t>
      </w:r>
    </w:p>
    <w:p w14:paraId="4607DEB6" w14:textId="77777777" w:rsidR="007C50A3" w:rsidRPr="00C775C8" w:rsidRDefault="007C50A3" w:rsidP="007C50A3">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36F7B506" w14:textId="77777777" w:rsidR="007C50A3" w:rsidRPr="00845FCF" w:rsidRDefault="007C50A3" w:rsidP="007C50A3">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57E876E7" w14:textId="77777777" w:rsidR="007C50A3" w:rsidRPr="00E06F14" w:rsidRDefault="007C50A3" w:rsidP="007C50A3">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0C265FF3" w14:textId="77777777" w:rsidR="007C50A3" w:rsidRPr="001B296B" w:rsidRDefault="007C50A3" w:rsidP="007C50A3"/>
    <w:p w14:paraId="373BB390" w14:textId="77777777" w:rsidR="007C50A3" w:rsidRPr="00391066" w:rsidRDefault="007C50A3" w:rsidP="007C50A3"/>
    <w:p w14:paraId="08645D54" w14:textId="77777777" w:rsidR="007C50A3" w:rsidRPr="00CD65CF" w:rsidRDefault="007C50A3" w:rsidP="007C50A3">
      <w:pPr>
        <w:pStyle w:val="Heading4"/>
      </w:pPr>
      <w:r>
        <w:t xml:space="preserve">3. </w:t>
      </w:r>
      <w:r w:rsidRPr="002C1CD1">
        <w:t>The ‘worker frame’ is not inaccessible.</w:t>
      </w:r>
      <w:r>
        <w:t xml:space="preserve"> They presume a </w:t>
      </w:r>
      <w:r>
        <w:rPr>
          <w:u w:val="single"/>
        </w:rPr>
        <w:t>singular history</w:t>
      </w:r>
      <w:r>
        <w:t xml:space="preserve"> of slavery that </w:t>
      </w:r>
      <w:r>
        <w:rPr>
          <w:u w:val="single"/>
        </w:rPr>
        <w:t>flattens history</w:t>
      </w:r>
      <w:r>
        <w:t xml:space="preserve"> and </w:t>
      </w:r>
      <w:r>
        <w:rPr>
          <w:u w:val="single"/>
        </w:rPr>
        <w:t>global variance</w:t>
      </w:r>
      <w:r>
        <w:t>.</w:t>
      </w:r>
    </w:p>
    <w:p w14:paraId="0D5D13F8" w14:textId="77777777" w:rsidR="007C50A3" w:rsidRDefault="007C50A3" w:rsidP="007C50A3">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50-53, dml)</w:t>
      </w:r>
    </w:p>
    <w:p w14:paraId="46D3CA44" w14:textId="77777777" w:rsidR="007C50A3" w:rsidRPr="00745BE1" w:rsidRDefault="007C50A3" w:rsidP="007C50A3">
      <w:pPr>
        <w:rPr>
          <w:sz w:val="14"/>
        </w:rPr>
      </w:pPr>
      <w:r w:rsidRPr="00CD65CF">
        <w:rPr>
          <w:rStyle w:val="StyleUnderline"/>
          <w:highlight w:val="cyan"/>
        </w:rPr>
        <w:t xml:space="preserve">In </w:t>
      </w:r>
      <w:r w:rsidRPr="00CD65CF">
        <w:rPr>
          <w:rStyle w:val="Emphasis"/>
          <w:highlight w:val="cyan"/>
        </w:rPr>
        <w:t>Nigeria</w:t>
      </w:r>
      <w:r w:rsidRPr="00745BE1">
        <w:rPr>
          <w:sz w:val="14"/>
        </w:rPr>
        <w:t xml:space="preserve">, the country with the world’s largest Black population, </w:t>
      </w:r>
      <w:r w:rsidRPr="00CD65CF">
        <w:rPr>
          <w:rStyle w:val="StyleUnderline"/>
          <w:highlight w:val="cyan"/>
        </w:rPr>
        <w:t>the</w:t>
      </w:r>
      <w:r w:rsidRPr="00745BE1">
        <w:rPr>
          <w:sz w:val="14"/>
        </w:rPr>
        <w:t xml:space="preserve"> ‘</w:t>
      </w:r>
      <w:r w:rsidRPr="00CD65CF">
        <w:rPr>
          <w:rStyle w:val="Emphasis"/>
          <w:highlight w:val="cyan"/>
        </w:rPr>
        <w:t>afterlife of slavery</w:t>
      </w:r>
      <w:r w:rsidRPr="00CD65CF">
        <w:rPr>
          <w:sz w:val="14"/>
          <w:highlight w:val="cyan"/>
        </w:rPr>
        <w:t>’</w:t>
      </w:r>
      <w:r w:rsidRPr="00745BE1">
        <w:rPr>
          <w:sz w:val="14"/>
        </w:rPr>
        <w:t xml:space="preserve"> </w:t>
      </w:r>
      <w:r w:rsidRPr="00CD65CF">
        <w:rPr>
          <w:rStyle w:val="StyleUnderline"/>
          <w:highlight w:val="cyan"/>
        </w:rPr>
        <w:t>takes on a</w:t>
      </w:r>
      <w:r w:rsidRPr="00316F6F">
        <w:rPr>
          <w:rStyle w:val="StyleUnderline"/>
        </w:rPr>
        <w:t xml:space="preserve"> </w:t>
      </w:r>
      <w:r w:rsidRPr="00CD65CF">
        <w:rPr>
          <w:rStyle w:val="Emphasis"/>
        </w:rPr>
        <w:t xml:space="preserve">completely </w:t>
      </w:r>
      <w:r w:rsidRPr="00CD65CF">
        <w:rPr>
          <w:rStyle w:val="Emphasis"/>
          <w:highlight w:val="cyan"/>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CD65CF">
        <w:rPr>
          <w:rStyle w:val="StyleUnderline"/>
          <w:highlight w:val="cyan"/>
        </w:rPr>
        <w:t xml:space="preserve">Igbo discrimination is </w:t>
      </w:r>
      <w:r w:rsidRPr="00CD65CF">
        <w:rPr>
          <w:rStyle w:val="Emphasis"/>
          <w:highlight w:val="cyan"/>
        </w:rPr>
        <w:t>not based on race</w:t>
      </w:r>
      <w:r w:rsidRPr="00CD65CF">
        <w:rPr>
          <w:sz w:val="14"/>
          <w:highlight w:val="cyan"/>
        </w:rPr>
        <w:t xml:space="preserve">, </w:t>
      </w:r>
      <w:r w:rsidRPr="00CD65CF">
        <w:rPr>
          <w:rStyle w:val="StyleUnderline"/>
          <w:highlight w:val="cyan"/>
        </w:rPr>
        <w:t xml:space="preserve">and there are </w:t>
      </w:r>
      <w:r w:rsidRPr="00CD65CF">
        <w:rPr>
          <w:rStyle w:val="Emphasis"/>
          <w:highlight w:val="cyan"/>
        </w:rPr>
        <w:t>no visual markers</w:t>
      </w:r>
      <w:r w:rsidRPr="00745BE1">
        <w:rPr>
          <w:rStyle w:val="StyleUnderline"/>
        </w:rPr>
        <w:t xml:space="preserve"> to differentiate slave descendants from freeborn</w:t>
      </w:r>
      <w:r w:rsidRPr="00745BE1">
        <w:rPr>
          <w:sz w:val="14"/>
        </w:rPr>
        <w:t xml:space="preserve">. Instead, </w:t>
      </w:r>
      <w:r w:rsidRPr="00CD65CF">
        <w:rPr>
          <w:rStyle w:val="StyleUnderline"/>
          <w:highlight w:val="cyan"/>
        </w:rPr>
        <w:t xml:space="preserve">it trades on </w:t>
      </w:r>
      <w:r w:rsidRPr="00CD65CF">
        <w:rPr>
          <w:rStyle w:val="Emphasis"/>
          <w:highlight w:val="cyan"/>
        </w:rPr>
        <w:t>cultural beliefs</w:t>
      </w:r>
      <w:r w:rsidRPr="00745BE1">
        <w:rPr>
          <w:rStyle w:val="StyleUnderline"/>
        </w:rPr>
        <w:t xml:space="preserve"> about lineage and spirituality</w:t>
      </w:r>
      <w:r w:rsidRPr="00745BE1">
        <w:rPr>
          <w:sz w:val="14"/>
        </w:rPr>
        <w:t>’.52</w:t>
      </w:r>
    </w:p>
    <w:p w14:paraId="46035CE2" w14:textId="77777777" w:rsidR="007C50A3" w:rsidRPr="00745BE1" w:rsidRDefault="007C50A3" w:rsidP="007C50A3">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CD65CF">
        <w:rPr>
          <w:rStyle w:val="StyleUnderline"/>
          <w:highlight w:val="cyan"/>
        </w:rPr>
        <w:t xml:space="preserve">the afterlife of slavery is </w:t>
      </w:r>
      <w:r w:rsidRPr="00CD65CF">
        <w:rPr>
          <w:rStyle w:val="Emphasis"/>
          <w:highlight w:val="cyan"/>
        </w:rPr>
        <w:t>not</w:t>
      </w:r>
      <w:r w:rsidRPr="00CD65CF">
        <w:rPr>
          <w:rStyle w:val="StyleUnderline"/>
          <w:highlight w:val="cyan"/>
        </w:rPr>
        <w:t xml:space="preserve"> characterised by the</w:t>
      </w:r>
      <w:r w:rsidRPr="00745BE1">
        <w:rPr>
          <w:rStyle w:val="StyleUnderline"/>
        </w:rPr>
        <w:t xml:space="preserve"> </w:t>
      </w:r>
      <w:r w:rsidRPr="00CD65CF">
        <w:rPr>
          <w:rStyle w:val="StyleUnderline"/>
          <w:highlight w:val="cyan"/>
        </w:rPr>
        <w:t>condition of the Black/Slave</w:t>
      </w:r>
      <w:r w:rsidRPr="00745BE1">
        <w:rPr>
          <w:sz w:val="14"/>
        </w:rPr>
        <w:t xml:space="preserve">, as Wilderson and Sexton suggest, </w:t>
      </w:r>
      <w:r w:rsidRPr="00CD65CF">
        <w:rPr>
          <w:rStyle w:val="StyleUnderline"/>
          <w:highlight w:val="cyan"/>
        </w:rPr>
        <w:t>but</w:t>
      </w:r>
      <w:r w:rsidRPr="00745BE1">
        <w:rPr>
          <w:rStyle w:val="StyleUnderline"/>
        </w:rPr>
        <w:t xml:space="preserve"> by </w:t>
      </w:r>
      <w:r w:rsidRPr="00CD65CF">
        <w:rPr>
          <w:rStyle w:val="Emphasis"/>
          <w:highlight w:val="cyan"/>
        </w:rPr>
        <w:t>something</w:t>
      </w:r>
      <w:r w:rsidRPr="00CD65CF">
        <w:rPr>
          <w:rStyle w:val="Emphasis"/>
        </w:rPr>
        <w:t xml:space="preserve"> quite </w:t>
      </w:r>
      <w:r w:rsidRPr="00CD65CF">
        <w:rPr>
          <w:rStyle w:val="Emphasis"/>
          <w:highlight w:val="cyan"/>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CD65CF">
        <w:rPr>
          <w:rStyle w:val="StyleUnderline"/>
          <w:highlight w:val="cyan"/>
        </w:rPr>
        <w:t xml:space="preserve">that </w:t>
      </w:r>
      <w:r w:rsidRPr="00CD65CF">
        <w:rPr>
          <w:rStyle w:val="Emphasis"/>
          <w:highlight w:val="cyan"/>
        </w:rPr>
        <w:t>does not fit</w:t>
      </w:r>
      <w:r w:rsidRPr="00CD65CF">
        <w:rPr>
          <w:rStyle w:val="Emphasis"/>
        </w:rPr>
        <w:t xml:space="preserve"> neatly</w:t>
      </w:r>
      <w:r w:rsidRPr="00745BE1">
        <w:rPr>
          <w:rStyle w:val="StyleUnderline"/>
        </w:rPr>
        <w:t xml:space="preserve"> </w:t>
      </w:r>
      <w:r w:rsidRPr="00CD65CF">
        <w:rPr>
          <w:rStyle w:val="StyleUnderline"/>
          <w:highlight w:val="cyan"/>
        </w:rPr>
        <w:t>within</w:t>
      </w:r>
      <w:r w:rsidRPr="00745BE1">
        <w:rPr>
          <w:sz w:val="14"/>
        </w:rPr>
        <w:t xml:space="preserve"> the genealogy of </w:t>
      </w:r>
      <w:r w:rsidRPr="00745BE1">
        <w:rPr>
          <w:rStyle w:val="StyleUnderline"/>
        </w:rPr>
        <w:t xml:space="preserve">North </w:t>
      </w:r>
      <w:r w:rsidRPr="00CD65CF">
        <w:rPr>
          <w:rStyle w:val="StyleUnderline"/>
          <w:highlight w:val="cyan"/>
        </w:rPr>
        <w:t>American racial categories</w:t>
      </w:r>
      <w:r w:rsidRPr="00745BE1">
        <w:rPr>
          <w:sz w:val="14"/>
        </w:rPr>
        <w:t>.</w:t>
      </w:r>
    </w:p>
    <w:p w14:paraId="0A0F1D33" w14:textId="77777777" w:rsidR="007C50A3" w:rsidRPr="00745BE1" w:rsidRDefault="007C50A3" w:rsidP="007C50A3">
      <w:pPr>
        <w:rPr>
          <w:sz w:val="14"/>
        </w:rPr>
      </w:pPr>
      <w:r w:rsidRPr="00CD65CF">
        <w:rPr>
          <w:rStyle w:val="StyleUnderline"/>
          <w:highlight w:val="cyan"/>
        </w:rPr>
        <w:t xml:space="preserve">The </w:t>
      </w:r>
      <w:r w:rsidRPr="00CD65CF">
        <w:rPr>
          <w:rStyle w:val="Emphasis"/>
          <w:highlight w:val="cyan"/>
        </w:rPr>
        <w:t>Indian Ocean</w:t>
      </w:r>
      <w:r w:rsidRPr="00CD65CF">
        <w:rPr>
          <w:rStyle w:val="StyleUnderline"/>
          <w:highlight w:val="cyan"/>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00DFF1DE" w14:textId="77777777" w:rsidR="007C50A3" w:rsidRPr="00745BE1" w:rsidRDefault="007C50A3" w:rsidP="007C50A3">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2A4E77F0" w14:textId="77777777" w:rsidR="007C50A3" w:rsidRPr="00745BE1" w:rsidRDefault="007C50A3" w:rsidP="007C50A3">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CD65CF">
        <w:rPr>
          <w:rStyle w:val="StyleUnderline"/>
          <w:highlight w:val="cyan"/>
        </w:rPr>
        <w:t xml:space="preserve">it </w:t>
      </w:r>
      <w:r w:rsidRPr="00CD65CF">
        <w:rPr>
          <w:rStyle w:val="Emphasis"/>
          <w:highlight w:val="cyan"/>
        </w:rPr>
        <w:t>differed</w:t>
      </w:r>
      <w:r w:rsidRPr="00CD65CF">
        <w:rPr>
          <w:rStyle w:val="StyleUnderline"/>
          <w:highlight w:val="cyan"/>
        </w:rPr>
        <w:t xml:space="preserve"> in both </w:t>
      </w:r>
      <w:r w:rsidRPr="00CD65CF">
        <w:rPr>
          <w:rStyle w:val="Emphasis"/>
          <w:highlight w:val="cyan"/>
        </w:rPr>
        <w:t>kind</w:t>
      </w:r>
      <w:r w:rsidRPr="00CD65CF">
        <w:rPr>
          <w:rStyle w:val="StyleUnderline"/>
          <w:highlight w:val="cyan"/>
        </w:rPr>
        <w:t xml:space="preserve"> and </w:t>
      </w:r>
      <w:r w:rsidRPr="00CD65CF">
        <w:rPr>
          <w:rStyle w:val="Emphasis"/>
          <w:highlight w:val="cyan"/>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CD65CF">
        <w:rPr>
          <w:rStyle w:val="Emphasis"/>
          <w:highlight w:val="cyan"/>
        </w:rPr>
        <w:t>never transformed</w:t>
      </w:r>
      <w:r w:rsidRPr="00CD65CF">
        <w:rPr>
          <w:rStyle w:val="StyleUnderline"/>
          <w:highlight w:val="cyan"/>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1F5C0510" w14:textId="77777777" w:rsidR="007C50A3" w:rsidRPr="00745BE1" w:rsidRDefault="007C50A3" w:rsidP="007C50A3">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283AF1BF" w14:textId="77777777" w:rsidR="007C50A3" w:rsidRPr="00745BE1" w:rsidRDefault="007C50A3" w:rsidP="007C50A3">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7858EDAF" w14:textId="77777777" w:rsidR="007C50A3" w:rsidRPr="00745BE1" w:rsidRDefault="007C50A3" w:rsidP="007C50A3">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06A34B1A" w14:textId="77777777" w:rsidR="007C50A3" w:rsidRPr="00745BE1" w:rsidRDefault="007C50A3" w:rsidP="007C50A3">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global historical 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p w14:paraId="4184CB55" w14:textId="77777777" w:rsidR="007C50A3" w:rsidRPr="005D388F" w:rsidRDefault="007C50A3" w:rsidP="007C50A3"/>
    <w:p w14:paraId="1E796023" w14:textId="77777777" w:rsidR="007C50A3" w:rsidRPr="00881CDC" w:rsidRDefault="007C50A3" w:rsidP="007C50A3"/>
    <w:p w14:paraId="3169D38A" w14:textId="77777777" w:rsidR="004515B3" w:rsidRPr="00437766" w:rsidRDefault="004515B3" w:rsidP="004515B3">
      <w:pPr>
        <w:pStyle w:val="Heading4"/>
      </w:pPr>
      <w:r>
        <w:t xml:space="preserve">US-centric ontologies </w:t>
      </w:r>
      <w:r>
        <w:rPr>
          <w:u w:val="single"/>
        </w:rPr>
        <w:t>obscure</w:t>
      </w:r>
      <w:r>
        <w:t xml:space="preserve"> the </w:t>
      </w:r>
      <w:r>
        <w:rPr>
          <w:u w:val="single"/>
        </w:rPr>
        <w:t>many</w:t>
      </w:r>
      <w:r>
        <w:t xml:space="preserve"> afterlives of slavery.</w:t>
      </w:r>
    </w:p>
    <w:p w14:paraId="43E53125" w14:textId="77777777" w:rsidR="004515B3" w:rsidRDefault="004515B3" w:rsidP="004515B3">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52-53, dml)</w:t>
      </w:r>
    </w:p>
    <w:p w14:paraId="4A9B3461" w14:textId="77777777" w:rsidR="004515B3" w:rsidRPr="00745BE1" w:rsidRDefault="004515B3" w:rsidP="004515B3">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3F354235" w14:textId="77777777" w:rsidR="004515B3" w:rsidRPr="00745BE1" w:rsidRDefault="004515B3" w:rsidP="004515B3">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7939C457" w14:textId="77777777" w:rsidR="004515B3" w:rsidRPr="00745BE1" w:rsidRDefault="004515B3" w:rsidP="004515B3">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382E3CAF" w14:textId="77777777" w:rsidR="004515B3" w:rsidRPr="00745BE1" w:rsidRDefault="004515B3" w:rsidP="004515B3">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 xml:space="preserve">global </w:t>
      </w:r>
      <w:r w:rsidRPr="00437766">
        <w:rPr>
          <w:rStyle w:val="Emphasis"/>
        </w:rPr>
        <w:t xml:space="preserve">historical </w:t>
      </w:r>
      <w:r w:rsidRPr="00CD65CF">
        <w:rPr>
          <w:rStyle w:val="Emphasis"/>
          <w:highlight w:val="cyan"/>
        </w:rPr>
        <w:t>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p w14:paraId="60DAE1CF" w14:textId="77777777" w:rsidR="004515B3" w:rsidRPr="00686D94" w:rsidRDefault="004515B3" w:rsidP="004515B3">
      <w:pPr>
        <w:rPr>
          <w:sz w:val="14"/>
          <w:szCs w:val="14"/>
        </w:rPr>
      </w:pPr>
    </w:p>
    <w:p w14:paraId="4815B30B" w14:textId="77777777" w:rsidR="00541A21" w:rsidRDefault="00541A21" w:rsidP="00541A21">
      <w:pPr>
        <w:pStyle w:val="Heading3"/>
      </w:pPr>
      <w:r>
        <w:t>Theory---AT: Libidinal Economy---2AC</w:t>
      </w:r>
    </w:p>
    <w:p w14:paraId="0382759B" w14:textId="77777777" w:rsidR="00541A21" w:rsidRDefault="00541A21" w:rsidP="00541A21">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3EE66F29" w14:textId="77777777" w:rsidR="00541A21" w:rsidRPr="00E85A83" w:rsidRDefault="00541A21" w:rsidP="00541A21">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2943460C" w14:textId="77777777" w:rsidR="00541A21" w:rsidRPr="00A82626" w:rsidRDefault="00541A21" w:rsidP="00541A21">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14E2FF26" w14:textId="77777777" w:rsidR="00541A21" w:rsidRPr="00A82626" w:rsidRDefault="00541A21" w:rsidP="00541A21">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6362FE8A" w14:textId="77777777" w:rsidR="00541A21" w:rsidRPr="00A82626" w:rsidRDefault="00541A21" w:rsidP="00541A21">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67CBD4A3" w14:textId="77777777" w:rsidR="00541A21" w:rsidRPr="00A82626" w:rsidRDefault="00541A21" w:rsidP="00541A21">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11A96F9F" w14:textId="77777777" w:rsidR="00541A21" w:rsidRPr="00A82626" w:rsidRDefault="00541A21" w:rsidP="00541A21">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2C2BEAA6" w14:textId="77777777" w:rsidR="00541A21" w:rsidRPr="00A82626" w:rsidRDefault="00541A21" w:rsidP="00541A21">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2BD5AB83" w14:textId="77777777" w:rsidR="00541A21" w:rsidRPr="00A82626" w:rsidRDefault="00541A21" w:rsidP="00541A21">
      <w:pPr>
        <w:rPr>
          <w:sz w:val="14"/>
        </w:rPr>
      </w:pPr>
      <w:r w:rsidRPr="00A82626">
        <w:rPr>
          <w:sz w:val="14"/>
        </w:rPr>
        <w:t>Conclusion</w:t>
      </w:r>
    </w:p>
    <w:p w14:paraId="3F2185D3" w14:textId="77777777" w:rsidR="00541A21" w:rsidRPr="00A82626" w:rsidRDefault="00541A21" w:rsidP="00541A21">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0417C334" w14:textId="77777777" w:rsidR="00541A21" w:rsidRPr="00A82626" w:rsidRDefault="00541A21" w:rsidP="00541A21">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1EA84350" w14:textId="77777777" w:rsidR="00541A21" w:rsidRPr="00566F08" w:rsidRDefault="00541A21" w:rsidP="00541A21">
      <w:pPr>
        <w:pStyle w:val="Heading4"/>
        <w:rPr>
          <w:b w:val="0"/>
          <w:bCs/>
        </w:rPr>
      </w:pPr>
      <w:r>
        <w:t xml:space="preserve">Institutions shape bias, so the plan </w:t>
      </w:r>
      <w:r>
        <w:rPr>
          <w:u w:val="single"/>
        </w:rPr>
        <w:t>solves</w:t>
      </w:r>
      <w:r>
        <w:t xml:space="preserve"> but discourse </w:t>
      </w:r>
      <w:r>
        <w:rPr>
          <w:u w:val="single"/>
        </w:rPr>
        <w:t>fails</w:t>
      </w:r>
      <w:r>
        <w:t>.</w:t>
      </w:r>
    </w:p>
    <w:p w14:paraId="382B07FD" w14:textId="77777777" w:rsidR="00541A21" w:rsidRPr="00403D4C" w:rsidRDefault="00541A21" w:rsidP="00541A21">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65DE4A07" w14:textId="77777777" w:rsidR="00541A21" w:rsidRPr="00403D4C" w:rsidRDefault="00541A21" w:rsidP="00541A21">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1BCAD592" w14:textId="77777777" w:rsidR="00541A21" w:rsidRPr="00403D4C" w:rsidRDefault="00541A21" w:rsidP="00541A21">
      <w:pPr>
        <w:rPr>
          <w:sz w:val="16"/>
        </w:rPr>
      </w:pPr>
      <w:r w:rsidRPr="00403D4C">
        <w:rPr>
          <w:sz w:val="16"/>
        </w:rPr>
        <w:t xml:space="preserve">We argue that the </w:t>
      </w:r>
      <w:r w:rsidRPr="003726D7">
        <w:rPr>
          <w:rStyle w:val="StyleUnderline"/>
        </w:rPr>
        <w:t xml:space="preserve">human </w:t>
      </w:r>
      <w:r w:rsidRPr="00E330F1">
        <w:rPr>
          <w:rStyle w:val="StyleUnderline"/>
          <w:highlight w:val="cyan"/>
        </w:rPr>
        <w:t>mind</w:t>
      </w:r>
      <w:r w:rsidRPr="00403D4C">
        <w:rPr>
          <w:sz w:val="16"/>
        </w:rPr>
        <w:t xml:space="preserve">, like artificial intelligence, </w:t>
      </w:r>
      <w:r w:rsidRPr="00E330F1">
        <w:rPr>
          <w:rStyle w:val="StyleUnderline"/>
          <w:highlight w:val="cyan"/>
        </w:rPr>
        <w:t xml:space="preserve">tracks </w:t>
      </w:r>
      <w:r w:rsidRPr="00E330F1">
        <w:rPr>
          <w:rStyle w:val="Emphasis"/>
          <w:highlight w:val="cyan"/>
        </w:rPr>
        <w:t>statistical regularities</w:t>
      </w:r>
      <w:r w:rsidRPr="00E330F1">
        <w:rPr>
          <w:rStyle w:val="StyleUnderline"/>
          <w:highlight w:val="cyan"/>
        </w:rPr>
        <w:t xml:space="preserve"> in the </w:t>
      </w:r>
      <w:r w:rsidRPr="00E330F1">
        <w:rPr>
          <w:rStyle w:val="Emphasis"/>
          <w:highlight w:val="cyan"/>
        </w:rPr>
        <w:t>social environment</w:t>
      </w:r>
      <w:r w:rsidRPr="00403D4C">
        <w:rPr>
          <w:sz w:val="16"/>
        </w:rPr>
        <w:t xml:space="preserve">. When the mind is </w:t>
      </w:r>
      <w:r w:rsidRPr="00E330F1">
        <w:rPr>
          <w:rStyle w:val="Emphasis"/>
          <w:highlight w:val="cyan"/>
        </w:rPr>
        <w:t>immersed</w:t>
      </w:r>
      <w:r w:rsidRPr="00E330F1">
        <w:rPr>
          <w:rStyle w:val="StyleUnderline"/>
          <w:highlight w:val="cyan"/>
        </w:rPr>
        <w:t xml:space="preserve"> in</w:t>
      </w:r>
      <w:r w:rsidRPr="003726D7">
        <w:rPr>
          <w:rStyle w:val="StyleUnderline"/>
        </w:rPr>
        <w:t xml:space="preserve"> an environment of </w:t>
      </w:r>
      <w:r w:rsidRPr="00E330F1">
        <w:rPr>
          <w:rStyle w:val="Emphasis"/>
          <w:highlight w:val="cyan"/>
        </w:rPr>
        <w:t>systemic racism</w:t>
      </w:r>
      <w:r w:rsidRPr="003726D7">
        <w:rPr>
          <w:rStyle w:val="StyleUnderline"/>
        </w:rPr>
        <w:t xml:space="preserve">, it tends to </w:t>
      </w:r>
      <w:r w:rsidRPr="00E330F1">
        <w:rPr>
          <w:rStyle w:val="StyleUnderline"/>
          <w:highlight w:val="cyan"/>
        </w:rPr>
        <w:t xml:space="preserve">form </w:t>
      </w:r>
      <w:r w:rsidRPr="00E330F1">
        <w:rPr>
          <w:rStyle w:val="Emphasis"/>
          <w:highlight w:val="cya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4F701283" w14:textId="77777777" w:rsidR="00541A21" w:rsidRPr="00403D4C" w:rsidRDefault="00541A21" w:rsidP="00541A21">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19830894" w14:textId="77777777" w:rsidR="00541A21" w:rsidRPr="00403D4C" w:rsidRDefault="00541A21" w:rsidP="00541A21">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52ECD933" w14:textId="77777777" w:rsidR="00541A21" w:rsidRPr="00403D4C" w:rsidRDefault="00541A21" w:rsidP="00541A21">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635565A6" w14:textId="77777777" w:rsidR="00541A21" w:rsidRPr="00403D4C" w:rsidRDefault="00541A21" w:rsidP="00541A21">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2F3139">
        <w:rPr>
          <w:rStyle w:val="Emphasis"/>
          <w:highlight w:val="cyan"/>
        </w:rPr>
        <w:t>individual actors</w:t>
      </w:r>
      <w:r w:rsidRPr="003726D7">
        <w:rPr>
          <w:rStyle w:val="StyleUnderline"/>
        </w:rPr>
        <w:t xml:space="preserve"> do </w:t>
      </w:r>
      <w:r w:rsidRPr="002F3139">
        <w:rPr>
          <w:rStyle w:val="Emphasis"/>
          <w:highlight w:val="cyan"/>
        </w:rPr>
        <w:t>not simply</w:t>
      </w:r>
      <w:r w:rsidRPr="002F3139">
        <w:rPr>
          <w:rStyle w:val="StyleUnderline"/>
          <w:highlight w:val="cyan"/>
        </w:rPr>
        <w:t xml:space="preserve"> act as</w:t>
      </w:r>
      <w:r w:rsidRPr="003726D7">
        <w:rPr>
          <w:rStyle w:val="StyleUnderline"/>
        </w:rPr>
        <w:t xml:space="preserve"> racists or </w:t>
      </w:r>
      <w:r w:rsidRPr="002F3139">
        <w:rPr>
          <w:rStyle w:val="Emphasis"/>
          <w:highlight w:val="cyan"/>
        </w:rPr>
        <w:t>nonracists</w:t>
      </w:r>
      <w:r w:rsidRPr="00403D4C">
        <w:rPr>
          <w:sz w:val="16"/>
        </w:rPr>
        <w:t xml:space="preserve">. For example, </w:t>
      </w:r>
      <w:r w:rsidRPr="002F3139">
        <w:rPr>
          <w:rStyle w:val="StyleUnderline"/>
          <w:highlight w:val="cyan"/>
        </w:rPr>
        <w:t xml:space="preserve">even if all discriminatory </w:t>
      </w:r>
      <w:r w:rsidRPr="002F3139">
        <w:rPr>
          <w:rStyle w:val="Emphasis"/>
          <w:highlight w:val="cyan"/>
        </w:rPr>
        <w:t>behavior stopped</w:t>
      </w:r>
      <w:r w:rsidRPr="002F3139">
        <w:rPr>
          <w:rStyle w:val="StyleUnderline"/>
          <w:highlight w:val="cyan"/>
        </w:rPr>
        <w:t xml:space="preserve"> today, preexisting </w:t>
      </w:r>
      <w:r w:rsidRPr="002F3139">
        <w:rPr>
          <w:rStyle w:val="Emphasis"/>
          <w:highlight w:val="cya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2F3139">
        <w:rPr>
          <w:rStyle w:val="StyleUnderline"/>
          <w:highlight w:val="cyan"/>
        </w:rPr>
        <w:t xml:space="preserve">ensure that </w:t>
      </w:r>
      <w:r w:rsidRPr="002F3139">
        <w:rPr>
          <w:rStyle w:val="Emphasis"/>
          <w:highlight w:val="cyan"/>
        </w:rPr>
        <w:t>racial inequalities</w:t>
      </w:r>
      <w:r w:rsidRPr="002F3139">
        <w:rPr>
          <w:rStyle w:val="StyleUnderline"/>
          <w:highlight w:val="cya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5E296F43" w14:textId="77777777" w:rsidR="00541A21" w:rsidRPr="00403D4C" w:rsidRDefault="00541A21" w:rsidP="00541A21">
      <w:pPr>
        <w:rPr>
          <w:sz w:val="16"/>
        </w:rPr>
      </w:pPr>
      <w:r w:rsidRPr="00403D4C">
        <w:rPr>
          <w:sz w:val="16"/>
        </w:rPr>
        <w:t xml:space="preserve">Psychologists grappled with the </w:t>
      </w:r>
      <w:r w:rsidRPr="002F3139">
        <w:rPr>
          <w:rStyle w:val="Emphasis"/>
          <w:highlight w:val="cyan"/>
        </w:rPr>
        <w:t>puzzle</w:t>
      </w:r>
      <w:r w:rsidRPr="002F3139">
        <w:rPr>
          <w:rStyle w:val="StyleUnderline"/>
          <w:highlight w:val="cyan"/>
        </w:rPr>
        <w:t xml:space="preserve"> of</w:t>
      </w:r>
      <w:r w:rsidRPr="00113615">
        <w:rPr>
          <w:rStyle w:val="StyleUnderline"/>
        </w:rPr>
        <w:t xml:space="preserve"> persistent </w:t>
      </w:r>
      <w:r w:rsidRPr="002F3139">
        <w:rPr>
          <w:rStyle w:val="Emphasis"/>
          <w:highlight w:val="cyan"/>
        </w:rPr>
        <w:t>discrimination</w:t>
      </w:r>
      <w:r w:rsidRPr="00113615">
        <w:rPr>
          <w:rStyle w:val="StyleUnderline"/>
        </w:rPr>
        <w:t xml:space="preserve"> and disparities </w:t>
      </w:r>
      <w:r w:rsidRPr="002F3139">
        <w:rPr>
          <w:rStyle w:val="StyleUnderline"/>
          <w:highlight w:val="cyan"/>
        </w:rPr>
        <w:t xml:space="preserve">amid </w:t>
      </w:r>
      <w:r w:rsidRPr="002F3139">
        <w:rPr>
          <w:rStyle w:val="Emphasis"/>
          <w:highlight w:val="cyan"/>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769E54FF" w14:textId="77777777" w:rsidR="00541A21" w:rsidRPr="00403D4C" w:rsidRDefault="00541A21" w:rsidP="00541A21">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332FBDEA" w14:textId="77777777" w:rsidR="00541A21" w:rsidRPr="00403D4C" w:rsidRDefault="00541A21" w:rsidP="00541A21">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4995767A" w14:textId="77777777" w:rsidR="00541A21" w:rsidRPr="00403D4C" w:rsidRDefault="00541A21" w:rsidP="00541A21">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05EEF034" w14:textId="77777777" w:rsidR="00541A21" w:rsidRPr="00403D4C" w:rsidRDefault="00541A21" w:rsidP="00541A21">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3A81B21D" w14:textId="77777777" w:rsidR="00541A21" w:rsidRPr="00403D4C" w:rsidRDefault="00541A21" w:rsidP="00541A21">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1C9AD75B" w14:textId="77777777" w:rsidR="00541A21" w:rsidRPr="00403D4C" w:rsidRDefault="00541A21" w:rsidP="00541A21">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7B448935" w14:textId="77777777" w:rsidR="00541A21" w:rsidRPr="00403D4C" w:rsidRDefault="00541A21" w:rsidP="00541A21">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0F50BD94" w14:textId="77777777" w:rsidR="00541A21" w:rsidRPr="00403D4C" w:rsidRDefault="00541A21" w:rsidP="00541A21">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27858C0B" w14:textId="77777777" w:rsidR="00541A21" w:rsidRPr="00403D4C" w:rsidRDefault="00541A21" w:rsidP="00541A21">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495A3B17" w14:textId="77777777" w:rsidR="00541A21" w:rsidRPr="00403D4C" w:rsidRDefault="00541A21" w:rsidP="00541A21">
      <w:pPr>
        <w:rPr>
          <w:sz w:val="16"/>
        </w:rPr>
      </w:pPr>
      <w:r w:rsidRPr="00403D4C">
        <w:rPr>
          <w:sz w:val="16"/>
        </w:rPr>
        <w:t xml:space="preserve">Because </w:t>
      </w:r>
      <w:r w:rsidRPr="002F3139">
        <w:rPr>
          <w:rStyle w:val="Emphasis"/>
          <w:highlight w:val="cyan"/>
        </w:rPr>
        <w:t>implicit bias</w:t>
      </w:r>
      <w:r w:rsidRPr="00113615">
        <w:rPr>
          <w:rStyle w:val="StyleUnderline"/>
        </w:rPr>
        <w:t xml:space="preserve"> is unstable and </w:t>
      </w:r>
      <w:r w:rsidRPr="002F3139">
        <w:rPr>
          <w:rStyle w:val="StyleUnderline"/>
          <w:highlight w:val="cyan"/>
        </w:rPr>
        <w:t xml:space="preserve">highly </w:t>
      </w:r>
      <w:r w:rsidRPr="002F3139">
        <w:rPr>
          <w:rStyle w:val="Emphasis"/>
          <w:highlight w:val="cya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2599CAEE" w14:textId="77777777" w:rsidR="00541A21" w:rsidRPr="00403D4C" w:rsidRDefault="00541A21" w:rsidP="00541A21">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180AE3AE" w14:textId="77777777" w:rsidR="00541A21" w:rsidRPr="00403D4C" w:rsidRDefault="00541A21" w:rsidP="00541A21">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74CD4E2B" w14:textId="77777777" w:rsidR="00541A21" w:rsidRPr="00403D4C" w:rsidRDefault="00541A21" w:rsidP="00541A21">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033CBE29" w14:textId="77777777" w:rsidR="00541A21" w:rsidRPr="00403D4C" w:rsidRDefault="00541A21" w:rsidP="00541A21">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4C57EC28" w14:textId="77777777" w:rsidR="00541A21" w:rsidRPr="00403D4C" w:rsidRDefault="00541A21" w:rsidP="00541A21">
      <w:pPr>
        <w:rPr>
          <w:sz w:val="16"/>
        </w:rPr>
      </w:pPr>
      <w:r w:rsidRPr="00403D4C">
        <w:rPr>
          <w:sz w:val="16"/>
        </w:rPr>
        <w:t xml:space="preserve">These studies present </w:t>
      </w:r>
      <w:r w:rsidRPr="00FC327E">
        <w:rPr>
          <w:rStyle w:val="StyleUnderline"/>
          <w:highlight w:val="cyan"/>
        </w:rPr>
        <w:t xml:space="preserve">strong </w:t>
      </w:r>
      <w:r w:rsidRPr="00FC327E">
        <w:rPr>
          <w:rStyle w:val="Emphasis"/>
          <w:highlight w:val="cyan"/>
        </w:rPr>
        <w:t>empirical ev</w:t>
      </w:r>
      <w:r w:rsidRPr="00113615">
        <w:rPr>
          <w:rStyle w:val="StyleUnderline"/>
        </w:rPr>
        <w:t xml:space="preserve">idence that </w:t>
      </w:r>
      <w:r w:rsidRPr="00FC327E">
        <w:rPr>
          <w:rStyle w:val="Emphasis"/>
          <w:highlight w:val="cya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FC327E">
        <w:rPr>
          <w:rStyle w:val="Emphasis"/>
          <w:highlight w:val="cyan"/>
        </w:rPr>
        <w:t>statistical regularities</w:t>
      </w:r>
      <w:r w:rsidRPr="00113615">
        <w:rPr>
          <w:rStyle w:val="StyleUnderline"/>
        </w:rPr>
        <w:t xml:space="preserve"> in our society </w:t>
      </w:r>
      <w:r w:rsidRPr="00FC327E">
        <w:rPr>
          <w:rStyle w:val="StyleUnderline"/>
          <w:highlight w:val="cyan"/>
        </w:rPr>
        <w:t xml:space="preserve">are </w:t>
      </w:r>
      <w:r w:rsidRPr="00FC327E">
        <w:rPr>
          <w:rStyle w:val="Emphasis"/>
          <w:highlight w:val="cya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FC327E">
        <w:rPr>
          <w:rStyle w:val="Emphasis"/>
          <w:highlight w:val="cyan"/>
        </w:rPr>
        <w:t>underlies</w:t>
      </w:r>
      <w:r w:rsidRPr="00113615">
        <w:rPr>
          <w:rStyle w:val="StyleUnderline"/>
        </w:rPr>
        <w:t xml:space="preserve"> the </w:t>
      </w:r>
      <w:r w:rsidRPr="00FC327E">
        <w:rPr>
          <w:rStyle w:val="Emphasis"/>
          <w:highlight w:val="cya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640B9C63" w14:textId="77777777" w:rsidR="00541A21" w:rsidRPr="00403D4C" w:rsidRDefault="00541A21" w:rsidP="00541A21">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2C7B7B5A" w14:textId="77777777" w:rsidR="00541A21" w:rsidRPr="00403D4C" w:rsidRDefault="00541A21" w:rsidP="00541A21">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1837E910" w14:textId="77777777" w:rsidR="00541A21" w:rsidRPr="00403D4C" w:rsidRDefault="00541A21" w:rsidP="00541A21">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33F4DB96" w14:textId="77777777" w:rsidR="00541A21" w:rsidRPr="00403D4C" w:rsidRDefault="00541A21" w:rsidP="00541A21">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5398DBFD" w14:textId="77777777" w:rsidR="00541A21" w:rsidRPr="00403D4C" w:rsidRDefault="00541A21" w:rsidP="00541A21">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2A3C523A" w14:textId="77777777" w:rsidR="00541A21" w:rsidRPr="00403D4C" w:rsidRDefault="00541A21" w:rsidP="00541A21">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672B4253" w14:textId="77777777" w:rsidR="00541A21" w:rsidRPr="00403D4C" w:rsidRDefault="00541A21" w:rsidP="00541A21">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019C6065" w14:textId="77777777" w:rsidR="00541A21" w:rsidRPr="00403D4C" w:rsidRDefault="00541A21" w:rsidP="00541A21">
      <w:pPr>
        <w:rPr>
          <w:sz w:val="16"/>
        </w:rPr>
      </w:pPr>
      <w:r w:rsidRPr="00403D4C">
        <w:rPr>
          <w:sz w:val="16"/>
        </w:rPr>
        <w:t xml:space="preserve">By </w:t>
      </w:r>
      <w:r w:rsidRPr="00FC327E">
        <w:rPr>
          <w:rStyle w:val="Emphasis"/>
          <w:highlight w:val="cyan"/>
        </w:rPr>
        <w:t>recognizing</w:t>
      </w:r>
      <w:r w:rsidRPr="00403D4C">
        <w:rPr>
          <w:rStyle w:val="StyleUnderline"/>
        </w:rPr>
        <w:t xml:space="preserve"> that </w:t>
      </w:r>
      <w:r w:rsidRPr="00FC327E">
        <w:rPr>
          <w:rStyle w:val="Emphasis"/>
          <w:highlight w:val="cyan"/>
        </w:rPr>
        <w:t>context shapes</w:t>
      </w:r>
      <w:r w:rsidRPr="00FC327E">
        <w:rPr>
          <w:rStyle w:val="StyleUnderline"/>
          <w:highlight w:val="cya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FC327E">
        <w:rPr>
          <w:rStyle w:val="Emphasis"/>
          <w:highlight w:val="cyan"/>
        </w:rPr>
        <w:t>consider changing</w:t>
      </w:r>
      <w:r w:rsidRPr="00403D4C">
        <w:rPr>
          <w:rStyle w:val="StyleUnderline"/>
        </w:rPr>
        <w:t xml:space="preserve"> the </w:t>
      </w:r>
      <w:r w:rsidRPr="00FC327E">
        <w:rPr>
          <w:rStyle w:val="StyleUnderline"/>
          <w:highlight w:val="cyan"/>
        </w:rPr>
        <w:t>context to reduce implicit bias</w:t>
      </w:r>
      <w:r w:rsidRPr="00403D4C">
        <w:rPr>
          <w:sz w:val="16"/>
        </w:rPr>
        <w:t xml:space="preserve">.46 At the highest level are </w:t>
      </w:r>
      <w:r w:rsidRPr="00FC327E">
        <w:rPr>
          <w:rStyle w:val="Emphasis"/>
          <w:highlight w:val="cyan"/>
        </w:rPr>
        <w:t>societal-scale interventions</w:t>
      </w:r>
      <w:r w:rsidRPr="00403D4C">
        <w:rPr>
          <w:rStyle w:val="StyleUnderline"/>
        </w:rPr>
        <w:t xml:space="preserve"> that would </w:t>
      </w:r>
      <w:r w:rsidRPr="00FC327E">
        <w:rPr>
          <w:rStyle w:val="Emphasis"/>
          <w:highlight w:val="cyan"/>
        </w:rPr>
        <w:t>redress</w:t>
      </w:r>
      <w:r w:rsidRPr="00403D4C">
        <w:rPr>
          <w:rStyle w:val="StyleUnderline"/>
        </w:rPr>
        <w:t xml:space="preserve"> historical and current </w:t>
      </w:r>
      <w:r w:rsidRPr="00FC327E">
        <w:rPr>
          <w:rStyle w:val="Emphasis"/>
          <w:highlight w:val="cya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FC327E">
        <w:rPr>
          <w:rStyle w:val="StyleUnderline"/>
          <w:highlight w:val="cyan"/>
        </w:rPr>
        <w:t>improving</w:t>
      </w:r>
      <w:r w:rsidRPr="00403D4C">
        <w:rPr>
          <w:rStyle w:val="StyleUnderline"/>
        </w:rPr>
        <w:t xml:space="preserve"> educational and </w:t>
      </w:r>
      <w:r w:rsidRPr="00FC327E">
        <w:rPr>
          <w:rStyle w:val="Emphasis"/>
          <w:highlight w:val="cya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672AA7EE" w14:textId="77777777" w:rsidR="00541A21" w:rsidRPr="00403D4C" w:rsidRDefault="00541A21" w:rsidP="00541A21">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6A7939DD" w14:textId="77777777" w:rsidR="00541A21" w:rsidRDefault="00541A21" w:rsidP="00541A21">
      <w:pPr>
        <w:rPr>
          <w:sz w:val="16"/>
        </w:rPr>
      </w:pPr>
      <w:r w:rsidRPr="00403D4C">
        <w:rPr>
          <w:sz w:val="16"/>
        </w:rPr>
        <w:t xml:space="preserve">Shifts in governmental, social, and workplace policies may be more challenging to implement compared with providing an implicit bias training, but </w:t>
      </w:r>
      <w:r w:rsidRPr="00FC327E">
        <w:rPr>
          <w:rStyle w:val="Emphasis"/>
          <w:highlight w:val="cyan"/>
        </w:rPr>
        <w:t>policy</w:t>
      </w:r>
      <w:r w:rsidRPr="00403D4C">
        <w:rPr>
          <w:rStyle w:val="StyleUnderline"/>
        </w:rPr>
        <w:t xml:space="preserve"> changes may </w:t>
      </w:r>
      <w:r w:rsidRPr="00FC327E">
        <w:rPr>
          <w:rStyle w:val="Emphasis"/>
          <w:highlight w:val="cyan"/>
        </w:rPr>
        <w:t>address</w:t>
      </w:r>
      <w:r w:rsidRPr="00403D4C">
        <w:rPr>
          <w:rStyle w:val="StyleUnderline"/>
        </w:rPr>
        <w:t xml:space="preserve"> the </w:t>
      </w:r>
      <w:r w:rsidRPr="00FC327E">
        <w:rPr>
          <w:rStyle w:val="StyleUnderline"/>
          <w:highlight w:val="cyan"/>
        </w:rPr>
        <w:t>roots of</w:t>
      </w:r>
      <w:r w:rsidRPr="00403D4C">
        <w:rPr>
          <w:rStyle w:val="StyleUnderline"/>
        </w:rPr>
        <w:t xml:space="preserve"> the </w:t>
      </w:r>
      <w:r w:rsidRPr="00FC327E">
        <w:rPr>
          <w:rStyle w:val="StyleUnderline"/>
          <w:highlight w:val="cyan"/>
        </w:rPr>
        <w:t>problem</w:t>
      </w:r>
      <w:r w:rsidRPr="00403D4C">
        <w:rPr>
          <w:rStyle w:val="StyleUnderline"/>
        </w:rPr>
        <w:t xml:space="preserve"> in ways </w:t>
      </w:r>
      <w:r w:rsidRPr="00FC327E">
        <w:rPr>
          <w:rStyle w:val="StyleUnderline"/>
          <w:highlight w:val="cyan"/>
        </w:rPr>
        <w:t>that</w:t>
      </w:r>
      <w:r w:rsidRPr="00403D4C">
        <w:rPr>
          <w:rStyle w:val="StyleUnderline"/>
        </w:rPr>
        <w:t xml:space="preserve"> simple </w:t>
      </w:r>
      <w:r w:rsidRPr="00FC327E">
        <w:rPr>
          <w:rStyle w:val="Emphasis"/>
          <w:highlight w:val="cyan"/>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47ADC7E0" w14:textId="77777777" w:rsidR="00541A21" w:rsidRPr="00CC0A6B" w:rsidRDefault="00541A21" w:rsidP="00541A21">
      <w:pPr>
        <w:pStyle w:val="Heading4"/>
      </w:pPr>
      <w:r>
        <w:t xml:space="preserve">Err AFF. Any risk we’re right means you should </w:t>
      </w:r>
      <w:r>
        <w:rPr>
          <w:u w:val="single"/>
        </w:rPr>
        <w:t>adopt</w:t>
      </w:r>
      <w:r>
        <w:t xml:space="preserve"> the frame of malleability to </w:t>
      </w:r>
      <w:r>
        <w:rPr>
          <w:u w:val="single"/>
        </w:rPr>
        <w:t>encourage</w:t>
      </w:r>
      <w:r>
        <w:t xml:space="preserve"> debaters to seek </w:t>
      </w:r>
      <w:r>
        <w:rPr>
          <w:u w:val="single"/>
        </w:rPr>
        <w:t>learning</w:t>
      </w:r>
      <w:r>
        <w:t xml:space="preserve"> opportunities over </w:t>
      </w:r>
      <w:r w:rsidRPr="00A13F08">
        <w:rPr>
          <w:u w:val="single"/>
        </w:rPr>
        <w:t>hollow performances</w:t>
      </w:r>
      <w:r>
        <w:t>.</w:t>
      </w:r>
    </w:p>
    <w:p w14:paraId="70D9A820" w14:textId="77777777" w:rsidR="00541A21" w:rsidRPr="00C17C18" w:rsidRDefault="00541A21" w:rsidP="00541A21">
      <w:r w:rsidRPr="00CC0A6B">
        <w:rPr>
          <w:rStyle w:val="Style13ptBold"/>
        </w:rPr>
        <w:t>Neel ’12</w:t>
      </w:r>
      <w:r>
        <w:t xml:space="preserve"> [Rebecca and Jenessa R. Shapiro; 2012; B.A. in English from Carleton College, M.A. and Ph.D. in Psychology from Arizona State University, Associate Professor in Psychology at the University of Toronto; B.A. Psychology from Rice University, Ph.D. Social Psychology from Arizona State University; Journal of Personality and Social Psychology, “</w:t>
      </w:r>
      <w:r w:rsidRPr="00CC0A6B">
        <w:t>Is Racial Bias Malleable? Whites’ Lay Theories of Racial Bias Predict Divergent Strategies for Interracial Interactions</w:t>
      </w:r>
      <w:r>
        <w:t>,” vol. 103]</w:t>
      </w:r>
    </w:p>
    <w:p w14:paraId="6913C5F7" w14:textId="77777777" w:rsidR="00541A21" w:rsidRPr="00C17C18" w:rsidRDefault="00541A21" w:rsidP="00541A21">
      <w:pPr>
        <w:rPr>
          <w:sz w:val="16"/>
        </w:rPr>
      </w:pPr>
      <w:r w:rsidRPr="00C17C18">
        <w:rPr>
          <w:sz w:val="16"/>
        </w:rPr>
        <w:t xml:space="preserve">Across four studies, </w:t>
      </w:r>
      <w:r w:rsidRPr="00C17C18">
        <w:rPr>
          <w:rStyle w:val="StyleUnderline"/>
        </w:rPr>
        <w:t xml:space="preserve">Whites’ </w:t>
      </w:r>
      <w:r w:rsidRPr="00FC327E">
        <w:rPr>
          <w:rStyle w:val="Emphasis"/>
          <w:highlight w:val="cyan"/>
        </w:rPr>
        <w:t>beliefs</w:t>
      </w:r>
      <w:r w:rsidRPr="00FC327E">
        <w:rPr>
          <w:rStyle w:val="StyleUnderline"/>
          <w:highlight w:val="cyan"/>
        </w:rPr>
        <w:t xml:space="preserve"> regarding</w:t>
      </w:r>
      <w:r w:rsidRPr="00C17C18">
        <w:rPr>
          <w:rStyle w:val="StyleUnderline"/>
        </w:rPr>
        <w:t xml:space="preserve"> the </w:t>
      </w:r>
      <w:r w:rsidRPr="00FC327E">
        <w:rPr>
          <w:rStyle w:val="Emphasis"/>
          <w:highlight w:val="cyan"/>
        </w:rPr>
        <w:t>malleability</w:t>
      </w:r>
      <w:r w:rsidRPr="00C17C18">
        <w:rPr>
          <w:rStyle w:val="StyleUnderline"/>
        </w:rPr>
        <w:t xml:space="preserve"> of racial bias </w:t>
      </w:r>
      <w:r w:rsidRPr="00FC327E">
        <w:rPr>
          <w:rStyle w:val="Emphasis"/>
          <w:highlight w:val="cyan"/>
        </w:rPr>
        <w:t>predicted</w:t>
      </w:r>
      <w:r w:rsidRPr="00C17C18">
        <w:rPr>
          <w:rStyle w:val="StyleUnderline"/>
        </w:rPr>
        <w:t xml:space="preserve"> their </w:t>
      </w:r>
      <w:r w:rsidRPr="00FC327E">
        <w:rPr>
          <w:rStyle w:val="StyleUnderline"/>
          <w:highlight w:val="cyan"/>
        </w:rPr>
        <w:t>preference</w:t>
      </w:r>
      <w:r w:rsidRPr="00C17C18">
        <w:rPr>
          <w:rStyle w:val="StyleUnderline"/>
        </w:rPr>
        <w:t xml:space="preserve"> for learning and performance strategies </w:t>
      </w:r>
      <w:r w:rsidRPr="00FC327E">
        <w:rPr>
          <w:rStyle w:val="StyleUnderline"/>
          <w:highlight w:val="cyan"/>
        </w:rPr>
        <w:t xml:space="preserve">in difficult </w:t>
      </w:r>
      <w:r w:rsidRPr="00FC327E">
        <w:rPr>
          <w:rStyle w:val="Emphasis"/>
          <w:highlight w:val="cyan"/>
        </w:rPr>
        <w:t>interracial interactions</w:t>
      </w:r>
      <w:r w:rsidRPr="00C17C18">
        <w:rPr>
          <w:sz w:val="16"/>
        </w:rPr>
        <w:t xml:space="preserve"> above and beyond related constructs, such as prejudice and motivations to respond without prejudice. Studies 1 and 2 demonstrated that, whether measured or manipulated, Whites who </w:t>
      </w:r>
      <w:r w:rsidRPr="00FC327E">
        <w:rPr>
          <w:rStyle w:val="StyleUnderline"/>
          <w:highlight w:val="cyan"/>
        </w:rPr>
        <w:t>believed</w:t>
      </w:r>
      <w:r w:rsidRPr="00C17C18">
        <w:rPr>
          <w:rStyle w:val="StyleUnderline"/>
        </w:rPr>
        <w:t xml:space="preserve"> racial bias was </w:t>
      </w:r>
      <w:r w:rsidRPr="00FC327E">
        <w:rPr>
          <w:rStyle w:val="StyleUnderline"/>
          <w:highlight w:val="cyan"/>
        </w:rPr>
        <w:t xml:space="preserve">malleable </w:t>
      </w:r>
      <w:r w:rsidRPr="00FC327E">
        <w:rPr>
          <w:rStyle w:val="Emphasis"/>
          <w:highlight w:val="cyan"/>
        </w:rPr>
        <w:t>preferred</w:t>
      </w:r>
      <w:r w:rsidRPr="00C17C18">
        <w:rPr>
          <w:rStyle w:val="StyleUnderline"/>
        </w:rPr>
        <w:t xml:space="preserve"> learning strategies</w:t>
      </w:r>
      <w:r w:rsidRPr="00C17C18">
        <w:rPr>
          <w:sz w:val="16"/>
        </w:rPr>
        <w:t xml:space="preserve"> (e.g., </w:t>
      </w:r>
      <w:r w:rsidRPr="00FC327E">
        <w:rPr>
          <w:rStyle w:val="Emphasis"/>
          <w:highlight w:val="cyan"/>
        </w:rPr>
        <w:t>perspective taking</w:t>
      </w:r>
      <w:r w:rsidRPr="00C17C18">
        <w:rPr>
          <w:rStyle w:val="StyleUnderline"/>
        </w:rPr>
        <w:t>, learning what went wrong</w:t>
      </w:r>
      <w:r w:rsidRPr="00C17C18">
        <w:rPr>
          <w:sz w:val="16"/>
        </w:rPr>
        <w:t xml:space="preserve">) for managing a difficult interracial interaction, whereas Whites who </w:t>
      </w:r>
      <w:r w:rsidRPr="00FC327E">
        <w:rPr>
          <w:rStyle w:val="StyleUnderline"/>
          <w:highlight w:val="cyan"/>
        </w:rPr>
        <w:t>believed</w:t>
      </w:r>
      <w:r w:rsidRPr="00C17C18">
        <w:rPr>
          <w:rStyle w:val="StyleUnderline"/>
        </w:rPr>
        <w:t xml:space="preserve"> racial bias was </w:t>
      </w:r>
      <w:r w:rsidRPr="00FC327E">
        <w:rPr>
          <w:rStyle w:val="Emphasis"/>
          <w:highlight w:val="cyan"/>
        </w:rPr>
        <w:t>fixed</w:t>
      </w:r>
      <w:r w:rsidRPr="00FC327E">
        <w:rPr>
          <w:rStyle w:val="StyleUnderline"/>
          <w:highlight w:val="cyan"/>
        </w:rPr>
        <w:t xml:space="preserve"> preferred</w:t>
      </w:r>
      <w:r w:rsidRPr="00C17C18">
        <w:rPr>
          <w:rStyle w:val="StyleUnderline"/>
        </w:rPr>
        <w:t xml:space="preserve"> performance strategies</w:t>
      </w:r>
      <w:r w:rsidRPr="00C17C18">
        <w:rPr>
          <w:sz w:val="16"/>
        </w:rPr>
        <w:t xml:space="preserve"> (e.g., </w:t>
      </w:r>
      <w:r w:rsidRPr="00FC327E">
        <w:rPr>
          <w:rStyle w:val="Emphasis"/>
          <w:highlight w:val="cyan"/>
        </w:rPr>
        <w:t>escaping the situation</w:t>
      </w:r>
      <w:r w:rsidRPr="00C17C18">
        <w:rPr>
          <w:sz w:val="16"/>
        </w:rPr>
        <w:t xml:space="preserve">, being overly nice). Study 3 showed that </w:t>
      </w:r>
      <w:r w:rsidRPr="00C17C18">
        <w:rPr>
          <w:rStyle w:val="StyleUnderline"/>
        </w:rPr>
        <w:t xml:space="preserve">these </w:t>
      </w:r>
      <w:r w:rsidRPr="00C17C18">
        <w:rPr>
          <w:rStyle w:val="Emphasis"/>
        </w:rPr>
        <w:t>preferences persisted</w:t>
      </w:r>
      <w:r w:rsidRPr="00C17C18">
        <w:rPr>
          <w:rStyle w:val="StyleUnderline"/>
        </w:rPr>
        <w:t xml:space="preserve"> in a real interracial interaction</w:t>
      </w:r>
      <w:r w:rsidRPr="00C17C18">
        <w:rPr>
          <w:sz w:val="16"/>
        </w:rPr>
        <w:t xml:space="preserve"> and illustrated an important boundary condition: Consistent with previous research, lay theories of racial bias differentially predicted strategy preferences in difficult (not neutral) interracial interactions.</w:t>
      </w:r>
    </w:p>
    <w:p w14:paraId="369E75C3" w14:textId="77777777" w:rsidR="00541A21" w:rsidRPr="00C17C18" w:rsidRDefault="00541A21" w:rsidP="00541A21">
      <w:pPr>
        <w:rPr>
          <w:sz w:val="16"/>
        </w:rPr>
      </w:pPr>
      <w:r w:rsidRPr="00C17C18">
        <w:rPr>
          <w:sz w:val="16"/>
        </w:rPr>
        <w:t>And finally, in Study 4, White entity theorists reported that they used learning strategies to a lesser extent and performance strategies to a greater extent in a difficult face-to-face race-related interaction with a Black, compared with a White, interaction partner. Moreover, the Black (compared with the White) confederate interaction partners reported that although entity theorists were explicitly engaged, they were less nonverbally engaged (a discrepancy that was not reported regarding the behavior of incremental theorists). Mediation analyses revealed that the observed discrepancy in nonverbal and explicit engagement reported by Black and White confederate partners interacting with entity theorists was accounted for by entity theorists’ greater use of performance strategies in this interaction. It is important to note that the Black confederates’ ability to distinguish between entity and incremental theorists’ behaviors provides evidence that lay theories of racial bias do meaningfully influence Whites’ behavioral strategies and the quality of the interaction. That is, confederates had no knowledge of the study hypotheses and no way to know participants’ lay theories of racial bias, yet Black confederate interaction partners were able to detect subtle differences in White participants’ behaviors.</w:t>
      </w:r>
    </w:p>
    <w:p w14:paraId="78189C4B" w14:textId="77777777" w:rsidR="00541A21" w:rsidRPr="00C17C18" w:rsidRDefault="00541A21" w:rsidP="00541A21">
      <w:pPr>
        <w:rPr>
          <w:sz w:val="16"/>
        </w:rPr>
      </w:pPr>
      <w:r w:rsidRPr="00C17C18">
        <w:rPr>
          <w:sz w:val="16"/>
        </w:rPr>
        <w:t>Implications for Interracial Interactions</w:t>
      </w:r>
    </w:p>
    <w:p w14:paraId="6330DD02" w14:textId="77777777" w:rsidR="00541A21" w:rsidRPr="00C17C18" w:rsidRDefault="00541A21" w:rsidP="00541A21">
      <w:pPr>
        <w:rPr>
          <w:sz w:val="16"/>
        </w:rPr>
      </w:pPr>
      <w:r w:rsidRPr="00C17C18">
        <w:rPr>
          <w:sz w:val="16"/>
        </w:rPr>
        <w:t xml:space="preserve">The present findings highlight that </w:t>
      </w:r>
      <w:r w:rsidRPr="00FC327E">
        <w:rPr>
          <w:rStyle w:val="Emphasis"/>
          <w:highlight w:val="cyan"/>
        </w:rPr>
        <w:t>majority group</w:t>
      </w:r>
      <w:r w:rsidRPr="00C17C18">
        <w:rPr>
          <w:rStyle w:val="StyleUnderline"/>
        </w:rPr>
        <w:t xml:space="preserve"> members </w:t>
      </w:r>
      <w:r w:rsidRPr="00FC327E">
        <w:rPr>
          <w:rStyle w:val="Emphasis"/>
          <w:highlight w:val="cyan"/>
        </w:rPr>
        <w:t>approach</w:t>
      </w:r>
      <w:r w:rsidRPr="00FC327E">
        <w:rPr>
          <w:rStyle w:val="StyleUnderline"/>
          <w:highlight w:val="cyan"/>
        </w:rPr>
        <w:t xml:space="preserve"> difficult</w:t>
      </w:r>
      <w:r w:rsidRPr="00C17C18">
        <w:rPr>
          <w:rStyle w:val="StyleUnderline"/>
        </w:rPr>
        <w:t xml:space="preserve"> interracial </w:t>
      </w:r>
      <w:r w:rsidRPr="00FC327E">
        <w:rPr>
          <w:rStyle w:val="StyleUnderline"/>
          <w:highlight w:val="cyan"/>
        </w:rPr>
        <w:t xml:space="preserve">interactions with </w:t>
      </w:r>
      <w:r w:rsidRPr="00FC327E">
        <w:rPr>
          <w:rStyle w:val="Emphasis"/>
          <w:highlight w:val="cyan"/>
        </w:rPr>
        <w:t>different strategies</w:t>
      </w:r>
      <w:r w:rsidRPr="00C17C18">
        <w:rPr>
          <w:sz w:val="16"/>
        </w:rPr>
        <w:t xml:space="preserve"> (see also Plant et al., 2010; Trawalter &amp; Richeson, 2006). Although the increasing diversity in the United States enhances the likelihood that individuals will engage in interracial interactions, the </w:t>
      </w:r>
      <w:r w:rsidRPr="00FC327E">
        <w:rPr>
          <w:rStyle w:val="StyleUnderline"/>
          <w:highlight w:val="cyan"/>
        </w:rPr>
        <w:t>strategies</w:t>
      </w:r>
      <w:r w:rsidRPr="00C17C18">
        <w:rPr>
          <w:rStyle w:val="StyleUnderline"/>
        </w:rPr>
        <w:t xml:space="preserve"> that majority group members use in interracial interactions</w:t>
      </w:r>
      <w:r w:rsidRPr="00C17C18">
        <w:rPr>
          <w:sz w:val="16"/>
        </w:rPr>
        <w:t xml:space="preserve"> that are not going well may </w:t>
      </w:r>
      <w:r w:rsidRPr="00FC327E">
        <w:rPr>
          <w:rStyle w:val="Emphasis"/>
          <w:highlight w:val="cyan"/>
        </w:rPr>
        <w:t>differ</w:t>
      </w:r>
      <w:r w:rsidRPr="00C17C18">
        <w:rPr>
          <w:rStyle w:val="StyleUnderline"/>
        </w:rPr>
        <w:t xml:space="preserve"> as a function of </w:t>
      </w:r>
      <w:r w:rsidRPr="00FC327E">
        <w:rPr>
          <w:rStyle w:val="StyleUnderline"/>
          <w:highlight w:val="cyan"/>
        </w:rPr>
        <w:t>whether they see</w:t>
      </w:r>
      <w:r w:rsidRPr="00C17C18">
        <w:rPr>
          <w:rStyle w:val="StyleUnderline"/>
        </w:rPr>
        <w:t xml:space="preserve"> racial </w:t>
      </w:r>
      <w:r w:rsidRPr="00FC327E">
        <w:rPr>
          <w:rStyle w:val="StyleUnderline"/>
          <w:highlight w:val="cyan"/>
        </w:rPr>
        <w:t xml:space="preserve">bias as </w:t>
      </w:r>
      <w:r w:rsidRPr="00FC327E">
        <w:rPr>
          <w:rStyle w:val="Emphasis"/>
          <w:highlight w:val="cyan"/>
        </w:rPr>
        <w:t>malleable</w:t>
      </w:r>
      <w:r w:rsidRPr="00FC327E">
        <w:rPr>
          <w:rStyle w:val="StyleUnderline"/>
          <w:highlight w:val="cyan"/>
        </w:rPr>
        <w:t xml:space="preserve"> or </w:t>
      </w:r>
      <w:r w:rsidRPr="00FC327E">
        <w:rPr>
          <w:rStyle w:val="Emphasis"/>
          <w:highlight w:val="cyan"/>
        </w:rPr>
        <w:t>fixed</w:t>
      </w:r>
      <w:r w:rsidRPr="00C17C18">
        <w:rPr>
          <w:sz w:val="16"/>
        </w:rPr>
        <w:t xml:space="preserve">. That is, if </w:t>
      </w:r>
      <w:r w:rsidRPr="00FC327E">
        <w:rPr>
          <w:rStyle w:val="Emphasis"/>
        </w:rPr>
        <w:t>incremental</w:t>
      </w:r>
      <w:r w:rsidRPr="00C17C18">
        <w:rPr>
          <w:rStyle w:val="StyleUnderline"/>
        </w:rPr>
        <w:t xml:space="preserve"> theorists—those who believe racial bias is malleable—tend to </w:t>
      </w:r>
      <w:r w:rsidRPr="00FC327E">
        <w:rPr>
          <w:rStyle w:val="StyleUnderline"/>
          <w:highlight w:val="cyan"/>
        </w:rPr>
        <w:t xml:space="preserve">engage in more </w:t>
      </w:r>
      <w:r w:rsidRPr="00FC327E">
        <w:rPr>
          <w:rStyle w:val="Emphasis"/>
          <w:highlight w:val="cyan"/>
        </w:rPr>
        <w:t>learning-oriented</w:t>
      </w:r>
      <w:r w:rsidRPr="00FC327E">
        <w:rPr>
          <w:rStyle w:val="StyleUnderline"/>
          <w:highlight w:val="cyan"/>
        </w:rPr>
        <w:t xml:space="preserve"> behaviors</w:t>
      </w:r>
      <w:r w:rsidRPr="00C17C18">
        <w:rPr>
          <w:sz w:val="16"/>
        </w:rPr>
        <w:t xml:space="preserve">, they are likely gaining the experience and practice that previous research has cited as being </w:t>
      </w:r>
      <w:r w:rsidRPr="00FC327E">
        <w:rPr>
          <w:rStyle w:val="StyleUnderline"/>
        </w:rPr>
        <w:t xml:space="preserve">valuable to </w:t>
      </w:r>
      <w:r w:rsidRPr="00FC327E">
        <w:rPr>
          <w:rStyle w:val="Emphasis"/>
          <w:highlight w:val="cyan"/>
        </w:rPr>
        <w:t>improving intergroup</w:t>
      </w:r>
      <w:r w:rsidRPr="00FC327E">
        <w:rPr>
          <w:rStyle w:val="StyleUnderline"/>
          <w:highlight w:val="cyan"/>
        </w:rPr>
        <w:t xml:space="preserve"> interactions</w:t>
      </w:r>
      <w:r w:rsidRPr="00C17C18">
        <w:rPr>
          <w:sz w:val="16"/>
        </w:rPr>
        <w:t xml:space="preserve"> (e.g., Johnson, Mitchell, Bean, Richeson, &amp; Shelton, 2010; Johnson &amp; Richeson, 2009). In contrast, if </w:t>
      </w:r>
      <w:r w:rsidRPr="00FC327E">
        <w:rPr>
          <w:rStyle w:val="Emphasis"/>
          <w:highlight w:val="cyan"/>
        </w:rPr>
        <w:t>entity</w:t>
      </w:r>
      <w:r w:rsidRPr="00FC327E">
        <w:rPr>
          <w:rStyle w:val="StyleUnderline"/>
          <w:highlight w:val="cyan"/>
        </w:rPr>
        <w:t xml:space="preserve"> theorists</w:t>
      </w:r>
      <w:r w:rsidRPr="00C17C18">
        <w:rPr>
          <w:rStyle w:val="StyleUnderline"/>
        </w:rPr>
        <w:t xml:space="preserve">—those who </w:t>
      </w:r>
      <w:r w:rsidRPr="00FC327E">
        <w:rPr>
          <w:rStyle w:val="StyleUnderline"/>
        </w:rPr>
        <w:t>believe racial bias is fixed</w:t>
      </w:r>
      <w:r w:rsidRPr="00C17C18">
        <w:rPr>
          <w:sz w:val="16"/>
        </w:rPr>
        <w:t xml:space="preserve">—tend to engage in more performanceoriented behaviors, they are likely to be focused on hiding any appearance of bias and </w:t>
      </w:r>
      <w:r w:rsidRPr="00C17C18">
        <w:rPr>
          <w:rStyle w:val="StyleUnderline"/>
        </w:rPr>
        <w:t xml:space="preserve">looking for opportunities to </w:t>
      </w:r>
      <w:r w:rsidRPr="00C17C18">
        <w:rPr>
          <w:rStyle w:val="Emphasis"/>
        </w:rPr>
        <w:t>escape</w:t>
      </w:r>
      <w:r w:rsidRPr="00C17C18">
        <w:rPr>
          <w:rStyle w:val="StyleUnderline"/>
        </w:rPr>
        <w:t xml:space="preserve">, thereby </w:t>
      </w:r>
      <w:r w:rsidRPr="00FC327E">
        <w:rPr>
          <w:rStyle w:val="Emphasis"/>
          <w:highlight w:val="cyan"/>
        </w:rPr>
        <w:t>not gaining</w:t>
      </w:r>
      <w:r w:rsidRPr="00C17C18">
        <w:rPr>
          <w:rStyle w:val="StyleUnderline"/>
        </w:rPr>
        <w:t xml:space="preserve"> the </w:t>
      </w:r>
      <w:r w:rsidRPr="00FC327E">
        <w:rPr>
          <w:rStyle w:val="StyleUnderline"/>
          <w:highlight w:val="cyan"/>
        </w:rPr>
        <w:t>benefits of</w:t>
      </w:r>
      <w:r w:rsidRPr="00C17C18">
        <w:rPr>
          <w:rStyle w:val="StyleUnderline"/>
        </w:rPr>
        <w:t xml:space="preserve"> the </w:t>
      </w:r>
      <w:r w:rsidRPr="00FC327E">
        <w:rPr>
          <w:rStyle w:val="Emphasis"/>
          <w:highlight w:val="cyan"/>
        </w:rPr>
        <w:t>experience</w:t>
      </w:r>
      <w:r w:rsidRPr="00C17C18">
        <w:rPr>
          <w:rStyle w:val="StyleUnderline"/>
        </w:rPr>
        <w:t xml:space="preserve"> for future interracial encounters</w:t>
      </w:r>
      <w:r w:rsidRPr="00C17C18">
        <w:rPr>
          <w:sz w:val="16"/>
        </w:rPr>
        <w:t>.</w:t>
      </w:r>
    </w:p>
    <w:p w14:paraId="649B87FE" w14:textId="77777777" w:rsidR="00541A21" w:rsidRDefault="00541A21" w:rsidP="00541A21">
      <w:pPr>
        <w:pStyle w:val="Heading4"/>
      </w:pPr>
      <w:r w:rsidRPr="004D335B">
        <w:t>Sweeping unconscious drives are wrong—particularity is key</w:t>
      </w:r>
    </w:p>
    <w:p w14:paraId="3DBCF530" w14:textId="77777777" w:rsidR="00541A21" w:rsidRPr="00397E5C" w:rsidRDefault="00541A21" w:rsidP="00541A21">
      <w:r w:rsidRPr="00EE3530">
        <w:rPr>
          <w:rStyle w:val="Style13ptBold"/>
        </w:rPr>
        <w:t>Lichtenstein ’18</w:t>
      </w:r>
      <w:r>
        <w:t xml:space="preserve"> [David; 2018; NYU Postdoctoral Program in Psychoanalysis and Psychotherapy and is a Clinical Supervisor at the Graduate Program in Clinical Psychology; Psychoanalytic Dialogue, “</w:t>
      </w:r>
      <w:r w:rsidRPr="004D335B">
        <w:t>Object</w:t>
      </w:r>
      <w:r>
        <w:t xml:space="preserve"> </w:t>
      </w:r>
      <w:r w:rsidRPr="004D335B">
        <w:t>Relations and Cultural Narratives in the Analysis of Racism</w:t>
      </w:r>
      <w:r>
        <w:t>,” vol. 28]</w:t>
      </w:r>
    </w:p>
    <w:p w14:paraId="15170B15" w14:textId="77777777" w:rsidR="00541A21" w:rsidRPr="004D335B" w:rsidRDefault="00541A21" w:rsidP="00541A21">
      <w:pPr>
        <w:rPr>
          <w:sz w:val="16"/>
        </w:rPr>
      </w:pPr>
      <w:r w:rsidRPr="004D335B">
        <w:rPr>
          <w:sz w:val="16"/>
        </w:rPr>
        <w:t xml:space="preserve">The argument that any clinical psychoanalytic practice must have a profound regard for the importance of the actual social link should not be taken lightly. </w:t>
      </w:r>
      <w:r w:rsidRPr="004D335B">
        <w:rPr>
          <w:rStyle w:val="StyleUnderline"/>
        </w:rPr>
        <w:t>The</w:t>
      </w:r>
      <w:r w:rsidRPr="004D335B">
        <w:rPr>
          <w:sz w:val="16"/>
        </w:rPr>
        <w:t xml:space="preserve"> clinical </w:t>
      </w:r>
      <w:r w:rsidRPr="004D335B">
        <w:rPr>
          <w:rStyle w:val="StyleUnderline"/>
        </w:rPr>
        <w:t>question</w:t>
      </w:r>
      <w:r w:rsidRPr="004D335B">
        <w:rPr>
          <w:sz w:val="16"/>
        </w:rPr>
        <w:t xml:space="preserve"> from the Kleinian perspective </w:t>
      </w:r>
      <w:r w:rsidRPr="004D335B">
        <w:rPr>
          <w:rStyle w:val="StyleUnderline"/>
        </w:rPr>
        <w:t xml:space="preserve">is how the analyst can </w:t>
      </w:r>
      <w:r w:rsidRPr="004D335B">
        <w:rPr>
          <w:rStyle w:val="Emphasis"/>
        </w:rPr>
        <w:t xml:space="preserve">effectively </w:t>
      </w:r>
      <w:r w:rsidRPr="00397E5C">
        <w:rPr>
          <w:rStyle w:val="Emphasis"/>
        </w:rPr>
        <w:t>call attention</w:t>
      </w:r>
      <w:r w:rsidRPr="00397E5C">
        <w:rPr>
          <w:rStyle w:val="StyleUnderline"/>
        </w:rPr>
        <w:t xml:space="preserve"> to the</w:t>
      </w:r>
      <w:r w:rsidRPr="004D335B">
        <w:rPr>
          <w:rStyle w:val="StyleUnderline"/>
        </w:rPr>
        <w:t xml:space="preserve"> operation of </w:t>
      </w:r>
      <w:r w:rsidRPr="004D335B">
        <w:rPr>
          <w:rStyle w:val="StyleUnderline"/>
          <w:highlight w:val="cyan"/>
        </w:rPr>
        <w:t>unconscious</w:t>
      </w:r>
      <w:r w:rsidRPr="004D335B">
        <w:rPr>
          <w:rStyle w:val="StyleUnderline"/>
        </w:rPr>
        <w:t xml:space="preserve"> phantasy </w:t>
      </w:r>
      <w:r w:rsidRPr="00397E5C">
        <w:rPr>
          <w:rStyle w:val="StyleUnderline"/>
        </w:rPr>
        <w:t>in</w:t>
      </w:r>
      <w:r w:rsidRPr="004D335B">
        <w:rPr>
          <w:sz w:val="16"/>
        </w:rPr>
        <w:t xml:space="preserve"> the </w:t>
      </w:r>
      <w:r w:rsidRPr="00397E5C">
        <w:rPr>
          <w:rStyle w:val="Emphasis"/>
        </w:rPr>
        <w:t>present interactions</w:t>
      </w:r>
      <w:r w:rsidRPr="004D335B">
        <w:rPr>
          <w:sz w:val="16"/>
        </w:rPr>
        <w:t xml:space="preserve"> between analysand and analyst, </w:t>
      </w:r>
      <w:r w:rsidRPr="004D335B">
        <w:rPr>
          <w:rStyle w:val="Emphasis"/>
          <w:highlight w:val="cyan"/>
        </w:rPr>
        <w:t>not simply</w:t>
      </w:r>
      <w:r w:rsidRPr="004D335B">
        <w:rPr>
          <w:rStyle w:val="Emphasis"/>
        </w:rPr>
        <w:t xml:space="preserve"> call attention to it</w:t>
      </w:r>
      <w:r w:rsidRPr="004D335B">
        <w:rPr>
          <w:rStyle w:val="StyleUnderline"/>
        </w:rPr>
        <w:t xml:space="preserve"> </w:t>
      </w:r>
      <w:r w:rsidRPr="00397E5C">
        <w:rPr>
          <w:rStyle w:val="StyleUnderline"/>
        </w:rPr>
        <w:t xml:space="preserve">as a </w:t>
      </w:r>
      <w:r w:rsidRPr="00397E5C">
        <w:rPr>
          <w:rStyle w:val="Emphasis"/>
        </w:rPr>
        <w:t xml:space="preserve">timeless given </w:t>
      </w:r>
      <w:r w:rsidRPr="004D335B">
        <w:rPr>
          <w:rStyle w:val="Emphasis"/>
          <w:highlight w:val="cyan"/>
        </w:rPr>
        <w:t>underlying all psychic life</w:t>
      </w:r>
      <w:r w:rsidRPr="00397E5C">
        <w:rPr>
          <w:rStyle w:val="StyleUnderline"/>
        </w:rPr>
        <w:t xml:space="preserve">. The latter is </w:t>
      </w:r>
      <w:r w:rsidRPr="004D335B">
        <w:rPr>
          <w:rStyle w:val="Emphasis"/>
          <w:highlight w:val="cyan"/>
        </w:rPr>
        <w:t>purely academic</w:t>
      </w:r>
      <w:r w:rsidRPr="00397E5C">
        <w:rPr>
          <w:rStyle w:val="StyleUnderline"/>
        </w:rPr>
        <w:t xml:space="preserve">. The former is </w:t>
      </w:r>
      <w:r w:rsidRPr="004D335B">
        <w:rPr>
          <w:rStyle w:val="StyleUnderline"/>
        </w:rPr>
        <w:t xml:space="preserve">the </w:t>
      </w:r>
      <w:r w:rsidRPr="004D335B">
        <w:rPr>
          <w:rStyle w:val="Emphasis"/>
        </w:rPr>
        <w:t>work of clinical psychoanalysis</w:t>
      </w:r>
      <w:r w:rsidRPr="004D335B">
        <w:rPr>
          <w:rStyle w:val="StyleUnderline"/>
        </w:rPr>
        <w:t xml:space="preserve">. Something similar is </w:t>
      </w:r>
      <w:r w:rsidRPr="00397E5C">
        <w:rPr>
          <w:rStyle w:val="Emphasis"/>
        </w:rPr>
        <w:t>necessary</w:t>
      </w:r>
      <w:r w:rsidRPr="004D335B">
        <w:rPr>
          <w:sz w:val="16"/>
        </w:rPr>
        <w:t xml:space="preserve"> if Kleinian theory were </w:t>
      </w:r>
      <w:r w:rsidRPr="004D335B">
        <w:rPr>
          <w:rStyle w:val="StyleUnderline"/>
        </w:rPr>
        <w:t xml:space="preserve">to be </w:t>
      </w:r>
      <w:r w:rsidRPr="004D335B">
        <w:rPr>
          <w:rStyle w:val="Emphasis"/>
        </w:rPr>
        <w:t xml:space="preserve">successfully </w:t>
      </w:r>
      <w:r w:rsidRPr="00397E5C">
        <w:rPr>
          <w:rStyle w:val="Emphasis"/>
        </w:rPr>
        <w:t>deployed</w:t>
      </w:r>
      <w:r w:rsidRPr="00397E5C">
        <w:rPr>
          <w:rStyle w:val="StyleUnderline"/>
        </w:rPr>
        <w:t xml:space="preserve"> in an account of</w:t>
      </w:r>
      <w:r w:rsidRPr="004D335B">
        <w:rPr>
          <w:rStyle w:val="StyleUnderline"/>
        </w:rPr>
        <w:t xml:space="preserve"> </w:t>
      </w:r>
      <w:r w:rsidRPr="004D335B">
        <w:rPr>
          <w:rStyle w:val="Emphasis"/>
        </w:rPr>
        <w:t xml:space="preserve">social expressions of </w:t>
      </w:r>
      <w:r w:rsidRPr="00397E5C">
        <w:rPr>
          <w:rStyle w:val="Emphasis"/>
        </w:rPr>
        <w:t>racism</w:t>
      </w:r>
      <w:r w:rsidRPr="004D335B">
        <w:rPr>
          <w:rStyle w:val="StyleUnderline"/>
        </w:rPr>
        <w:t xml:space="preserve">. The </w:t>
      </w:r>
      <w:r w:rsidRPr="004D335B">
        <w:rPr>
          <w:rStyle w:val="Emphasis"/>
        </w:rPr>
        <w:t>general presence</w:t>
      </w:r>
      <w:r w:rsidRPr="004D335B">
        <w:rPr>
          <w:rStyle w:val="StyleUnderline"/>
        </w:rPr>
        <w:t xml:space="preserve"> of certain unconscious mechanisms would be </w:t>
      </w:r>
      <w:r w:rsidRPr="004D335B">
        <w:rPr>
          <w:rStyle w:val="Emphasis"/>
        </w:rPr>
        <w:t>purely academic</w:t>
      </w:r>
      <w:r w:rsidRPr="004D335B">
        <w:rPr>
          <w:rStyle w:val="StyleUnderline"/>
        </w:rPr>
        <w:t xml:space="preserve">. The </w:t>
      </w:r>
      <w:r w:rsidRPr="00397E5C">
        <w:rPr>
          <w:rStyle w:val="Emphasis"/>
        </w:rPr>
        <w:t xml:space="preserve">historically </w:t>
      </w:r>
      <w:r w:rsidRPr="00397E5C">
        <w:rPr>
          <w:rStyle w:val="Emphasis"/>
          <w:highlight w:val="cyan"/>
        </w:rPr>
        <w:t>specific expressions</w:t>
      </w:r>
      <w:r w:rsidRPr="00397E5C">
        <w:rPr>
          <w:rStyle w:val="StyleUnderline"/>
        </w:rPr>
        <w:t xml:space="preserve"> of</w:t>
      </w:r>
      <w:r w:rsidRPr="004D335B">
        <w:rPr>
          <w:rStyle w:val="StyleUnderline"/>
        </w:rPr>
        <w:t xml:space="preserve"> those </w:t>
      </w:r>
      <w:r w:rsidRPr="00397E5C">
        <w:rPr>
          <w:rStyle w:val="StyleUnderline"/>
        </w:rPr>
        <w:t xml:space="preserve">mechanisms </w:t>
      </w:r>
      <w:r w:rsidRPr="00397E5C">
        <w:rPr>
          <w:rStyle w:val="StyleUnderline"/>
          <w:highlight w:val="cyan"/>
        </w:rPr>
        <w:t>in</w:t>
      </w:r>
      <w:r w:rsidRPr="00397E5C">
        <w:rPr>
          <w:rStyle w:val="StyleUnderline"/>
        </w:rPr>
        <w:t xml:space="preserve"> their </w:t>
      </w:r>
      <w:r w:rsidRPr="00397E5C">
        <w:rPr>
          <w:rStyle w:val="Emphasis"/>
          <w:highlight w:val="cyan"/>
        </w:rPr>
        <w:t>unique cultural moment</w:t>
      </w:r>
      <w:r w:rsidRPr="00397E5C">
        <w:rPr>
          <w:rStyle w:val="StyleUnderline"/>
        </w:rPr>
        <w:t xml:space="preserve"> would be the </w:t>
      </w:r>
      <w:r w:rsidRPr="004D335B">
        <w:rPr>
          <w:rStyle w:val="Emphasis"/>
          <w:highlight w:val="cyan"/>
        </w:rPr>
        <w:t>only effective way</w:t>
      </w:r>
      <w:r w:rsidRPr="004D335B">
        <w:rPr>
          <w:rStyle w:val="StyleUnderline"/>
          <w:highlight w:val="cyan"/>
        </w:rPr>
        <w:t xml:space="preserve"> to conduct</w:t>
      </w:r>
      <w:r w:rsidRPr="004D335B">
        <w:rPr>
          <w:rStyle w:val="StyleUnderline"/>
        </w:rPr>
        <w:t xml:space="preserve"> a cultural </w:t>
      </w:r>
      <w:r w:rsidRPr="004D335B">
        <w:rPr>
          <w:rStyle w:val="StyleUnderline"/>
          <w:highlight w:val="cyan"/>
        </w:rPr>
        <w:t>analysis</w:t>
      </w:r>
      <w:r w:rsidRPr="004D335B">
        <w:rPr>
          <w:rStyle w:val="StyleUnderline"/>
        </w:rPr>
        <w:t xml:space="preserve"> that </w:t>
      </w:r>
      <w:r w:rsidRPr="004D335B">
        <w:rPr>
          <w:rStyle w:val="Emphasis"/>
        </w:rPr>
        <w:t>respects the rigor of clinical practice</w:t>
      </w:r>
      <w:r w:rsidRPr="004D335B">
        <w:rPr>
          <w:rStyle w:val="StyleUnderline"/>
        </w:rPr>
        <w:t xml:space="preserve">. The </w:t>
      </w:r>
      <w:r w:rsidRPr="004D335B">
        <w:rPr>
          <w:rStyle w:val="Emphasis"/>
        </w:rPr>
        <w:t>moment in its specificity is all</w:t>
      </w:r>
      <w:r w:rsidRPr="004D335B">
        <w:rPr>
          <w:sz w:val="16"/>
        </w:rPr>
        <w:t xml:space="preserve">. This would include the analysis of racism. </w:t>
      </w:r>
      <w:r w:rsidRPr="00397E5C">
        <w:rPr>
          <w:rStyle w:val="StyleUnderline"/>
        </w:rPr>
        <w:t xml:space="preserve">There is </w:t>
      </w:r>
      <w:r w:rsidRPr="004D335B">
        <w:rPr>
          <w:rStyle w:val="Emphasis"/>
          <w:highlight w:val="cyan"/>
        </w:rPr>
        <w:t>not one racism</w:t>
      </w:r>
      <w:r w:rsidRPr="004D335B">
        <w:rPr>
          <w:rStyle w:val="StyleUnderline"/>
        </w:rPr>
        <w:t xml:space="preserve"> to be considered, </w:t>
      </w:r>
      <w:r w:rsidRPr="004D335B">
        <w:rPr>
          <w:rStyle w:val="StyleUnderline"/>
          <w:highlight w:val="cyan"/>
        </w:rPr>
        <w:t>but</w:t>
      </w:r>
      <w:r w:rsidRPr="004D335B">
        <w:rPr>
          <w:rStyle w:val="StyleUnderline"/>
        </w:rPr>
        <w:t xml:space="preserve"> the </w:t>
      </w:r>
      <w:r w:rsidRPr="004D335B">
        <w:rPr>
          <w:rStyle w:val="Emphasis"/>
          <w:highlight w:val="cyan"/>
        </w:rPr>
        <w:t>particular racisms</w:t>
      </w:r>
      <w:r w:rsidRPr="004D335B">
        <w:rPr>
          <w:rStyle w:val="StyleUnderline"/>
          <w:highlight w:val="cyan"/>
        </w:rPr>
        <w:t xml:space="preserve"> of the </w:t>
      </w:r>
      <w:r w:rsidRPr="004D335B">
        <w:rPr>
          <w:rStyle w:val="Emphasis"/>
          <w:highlight w:val="cyan"/>
        </w:rPr>
        <w:t>historical moment</w:t>
      </w:r>
      <w:r w:rsidRPr="004D335B">
        <w:rPr>
          <w:rStyle w:val="StyleUnderline"/>
          <w:highlight w:val="cyan"/>
        </w:rPr>
        <w:t xml:space="preserve"> and their </w:t>
      </w:r>
      <w:r w:rsidRPr="004D335B">
        <w:rPr>
          <w:rStyle w:val="Emphasis"/>
          <w:highlight w:val="cyan"/>
        </w:rPr>
        <w:t>particular</w:t>
      </w:r>
      <w:r w:rsidRPr="004D335B">
        <w:rPr>
          <w:rStyle w:val="Emphasis"/>
        </w:rPr>
        <w:t xml:space="preserve"> psychic </w:t>
      </w:r>
      <w:r w:rsidRPr="004D335B">
        <w:rPr>
          <w:rStyle w:val="Emphasis"/>
          <w:highlight w:val="cyan"/>
        </w:rPr>
        <w:t>functions</w:t>
      </w:r>
      <w:r w:rsidRPr="004D335B">
        <w:rPr>
          <w:sz w:val="16"/>
        </w:rPr>
        <w:t>.</w:t>
      </w:r>
    </w:p>
    <w:p w14:paraId="3010D389" w14:textId="77777777" w:rsidR="00541A21" w:rsidRDefault="00541A21" w:rsidP="00541A21">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108FFD5F" w14:textId="77777777" w:rsidR="00541A21" w:rsidRPr="000B4DB8" w:rsidRDefault="00541A21" w:rsidP="00541A21">
      <w:r w:rsidRPr="00334D2C">
        <w:rPr>
          <w:rStyle w:val="Style13ptBold"/>
        </w:rPr>
        <w:t>Payne ’21</w:t>
      </w:r>
      <w:r>
        <w:t xml:space="preserve"> [B. Keith; November; Associate Professor, Department of Psychology, University of North Carolina at Chapel Hill; Trends in Cognitive Sciences “Implicit bias reflects systemic racism,” vol. 25]</w:t>
      </w:r>
    </w:p>
    <w:p w14:paraId="7EF7EDBD" w14:textId="77777777" w:rsidR="00541A21" w:rsidRPr="00640526" w:rsidRDefault="00541A21" w:rsidP="00541A21">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08686FC3" w14:textId="77777777" w:rsidR="00541A21" w:rsidRPr="00640526" w:rsidRDefault="00541A21" w:rsidP="00541A21">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2994484F" w14:textId="77777777" w:rsidR="00541A21" w:rsidRPr="00640526" w:rsidRDefault="00541A21" w:rsidP="00541A21">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38A6C894" w14:textId="77777777" w:rsidR="00541A21" w:rsidRPr="00640526" w:rsidRDefault="00541A21" w:rsidP="00541A21">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7169B359" w14:textId="77777777" w:rsidR="00541A21" w:rsidRPr="00640526" w:rsidRDefault="00541A21" w:rsidP="00541A21">
      <w:pPr>
        <w:rPr>
          <w:sz w:val="14"/>
        </w:rPr>
      </w:pPr>
      <w:r w:rsidRPr="00640526">
        <w:rPr>
          <w:sz w:val="14"/>
        </w:rPr>
        <w:t>The Bias of Crowds</w:t>
      </w:r>
    </w:p>
    <w:p w14:paraId="7F125883" w14:textId="77777777" w:rsidR="00541A21" w:rsidRPr="00640526" w:rsidRDefault="00541A21" w:rsidP="00541A21">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7DDA8B1A" w14:textId="77777777" w:rsidR="00541A21" w:rsidRPr="00640526" w:rsidRDefault="00541A21" w:rsidP="00541A21">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44176BD7" w14:textId="77777777" w:rsidR="00541A21" w:rsidRPr="00640526" w:rsidRDefault="00541A21" w:rsidP="00541A21">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5190F9A3" w14:textId="77777777" w:rsidR="00541A21" w:rsidRPr="00640526" w:rsidRDefault="00541A21" w:rsidP="00541A21">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41C5B696" w14:textId="77777777" w:rsidR="00541A21" w:rsidRPr="00640526" w:rsidRDefault="00541A21" w:rsidP="00541A21">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58FA6033" w14:textId="77777777" w:rsidR="00541A21" w:rsidRPr="00640526" w:rsidRDefault="00541A21" w:rsidP="00541A21">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184957DA" w14:textId="77777777" w:rsidR="00541A21" w:rsidRPr="00640526" w:rsidRDefault="00541A21" w:rsidP="00541A21">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50BBF912" w14:textId="77777777" w:rsidR="00541A21" w:rsidRPr="00640526" w:rsidRDefault="00541A21" w:rsidP="00541A21">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564F0E31" w14:textId="77777777" w:rsidR="00541A21" w:rsidRPr="00640526" w:rsidRDefault="00541A21" w:rsidP="00541A21">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31E041CC" w14:textId="77777777" w:rsidR="00541A21" w:rsidRPr="00640526" w:rsidRDefault="00541A21" w:rsidP="00541A21">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0348FA57" w14:textId="77777777" w:rsidR="00541A21" w:rsidRPr="00640526" w:rsidRDefault="00541A21" w:rsidP="00541A21">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21B89D2B" w14:textId="77777777" w:rsidR="00541A21" w:rsidRPr="00640526" w:rsidRDefault="00541A21" w:rsidP="00541A21">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427251FD" w14:textId="77777777" w:rsidR="00541A21" w:rsidRPr="00640526" w:rsidRDefault="00541A21" w:rsidP="00541A21">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36C03FD0" w14:textId="77777777" w:rsidR="00541A21" w:rsidRPr="00640526" w:rsidRDefault="00541A21" w:rsidP="00541A21">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085CCD6E" w14:textId="77777777" w:rsidR="00541A21" w:rsidRPr="00640526" w:rsidRDefault="00541A21" w:rsidP="00541A21">
      <w:pPr>
        <w:rPr>
          <w:sz w:val="14"/>
        </w:rPr>
      </w:pPr>
      <w:r w:rsidRPr="00640526">
        <w:rPr>
          <w:sz w:val="14"/>
        </w:rPr>
        <w:t>Implications for measurement</w:t>
      </w:r>
    </w:p>
    <w:p w14:paraId="6B41B7A5" w14:textId="77777777" w:rsidR="00541A21" w:rsidRPr="00640526" w:rsidRDefault="00541A21" w:rsidP="00541A21">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532F281B" w14:textId="77777777" w:rsidR="00541A21" w:rsidRPr="00640526" w:rsidRDefault="00541A21" w:rsidP="00541A21">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532274B1" w14:textId="77777777" w:rsidR="00541A21" w:rsidRPr="00640526" w:rsidRDefault="00541A21" w:rsidP="00541A21">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6BE37ED1" w14:textId="77777777" w:rsidR="00541A21" w:rsidRPr="00640526" w:rsidRDefault="00541A21" w:rsidP="00541A21">
      <w:pPr>
        <w:rPr>
          <w:sz w:val="14"/>
        </w:rPr>
      </w:pPr>
      <w:r w:rsidRPr="00640526">
        <w:rPr>
          <w:sz w:val="14"/>
        </w:rPr>
        <w:t>Implications for the psychology of implicit bias</w:t>
      </w:r>
    </w:p>
    <w:p w14:paraId="118513EF" w14:textId="77777777" w:rsidR="00541A21" w:rsidRPr="00640526" w:rsidRDefault="00541A21" w:rsidP="00541A21">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395A82FA" w14:textId="77777777" w:rsidR="00541A21" w:rsidRPr="00640526" w:rsidRDefault="00541A21" w:rsidP="00541A21">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605F91C7" w14:textId="77777777" w:rsidR="00541A21" w:rsidRPr="00640526" w:rsidRDefault="00541A21" w:rsidP="00541A21">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4D685AC8" w14:textId="77777777" w:rsidR="00541A21" w:rsidRPr="00640526" w:rsidRDefault="00541A21" w:rsidP="00541A21">
      <w:pPr>
        <w:rPr>
          <w:sz w:val="14"/>
        </w:rPr>
      </w:pPr>
      <w:r w:rsidRPr="00640526">
        <w:rPr>
          <w:sz w:val="14"/>
        </w:rPr>
        <w:t>Implications for systemic racism and systemic change</w:t>
      </w:r>
    </w:p>
    <w:p w14:paraId="376F7C2E" w14:textId="77777777" w:rsidR="00541A21" w:rsidRPr="00640526" w:rsidRDefault="00541A21" w:rsidP="00541A21">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4AFBBC2A" w14:textId="77777777" w:rsidR="00541A21" w:rsidRPr="00640526" w:rsidRDefault="00541A21" w:rsidP="00541A21">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366E6DBA" w14:textId="77777777" w:rsidR="00541A21" w:rsidRPr="00640526" w:rsidRDefault="00541A21" w:rsidP="00541A21">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45744393" w14:textId="77777777" w:rsidR="00541A21" w:rsidRPr="00640526" w:rsidRDefault="00541A21" w:rsidP="00541A21">
      <w:pPr>
        <w:rPr>
          <w:sz w:val="14"/>
          <w:szCs w:val="14"/>
        </w:rPr>
      </w:pPr>
      <w:r w:rsidRPr="00640526">
        <w:rPr>
          <w:sz w:val="14"/>
          <w:szCs w:val="14"/>
        </w:rPr>
        <w:t>Novel predictions from the Bias of Crowds model</w:t>
      </w:r>
    </w:p>
    <w:p w14:paraId="1851316D" w14:textId="77777777" w:rsidR="00541A21" w:rsidRPr="00640526" w:rsidRDefault="00541A21" w:rsidP="00541A21">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7DE1DFF6" w14:textId="77777777" w:rsidR="00541A21" w:rsidRPr="00640526" w:rsidRDefault="00541A21" w:rsidP="00541A21">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5D59D780" w14:textId="77777777" w:rsidR="00541A21" w:rsidRPr="00640526" w:rsidRDefault="00541A21" w:rsidP="00541A21">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5AAD4282" w14:textId="77777777" w:rsidR="00541A21" w:rsidRPr="00640526" w:rsidRDefault="00541A21" w:rsidP="00541A21">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43DD5C7A" w14:textId="77777777" w:rsidR="00541A21" w:rsidRDefault="00541A21" w:rsidP="00541A21">
      <w:pPr>
        <w:pStyle w:val="Heading4"/>
      </w:pPr>
      <w:r>
        <w:t xml:space="preserve">Psychic explanations of racism are </w:t>
      </w:r>
      <w:r>
        <w:rPr>
          <w:u w:val="single"/>
        </w:rPr>
        <w:t>reductive</w:t>
      </w:r>
      <w:r>
        <w:t xml:space="preserve"> and </w:t>
      </w:r>
      <w:r>
        <w:rPr>
          <w:u w:val="single"/>
        </w:rPr>
        <w:t>aren’t solved</w:t>
      </w:r>
      <w:r>
        <w:t xml:space="preserve"> by the alt.</w:t>
      </w:r>
    </w:p>
    <w:p w14:paraId="1E3199B3" w14:textId="77777777" w:rsidR="00541A21" w:rsidRPr="00097984" w:rsidRDefault="00541A21" w:rsidP="00541A21">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6FE238A6" w14:textId="77777777" w:rsidR="00541A21" w:rsidRPr="00E95552" w:rsidRDefault="00541A21" w:rsidP="00541A21">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686D94">
        <w:rPr>
          <w:rStyle w:val="StyleUnderline"/>
          <w:highlight w:val="cyan"/>
        </w:rPr>
        <w:t>Psychological</w:t>
      </w:r>
      <w:r w:rsidRPr="00E95552">
        <w:rPr>
          <w:rStyle w:val="StyleUnderline"/>
        </w:rPr>
        <w:t xml:space="preserve"> </w:t>
      </w:r>
      <w:r w:rsidRPr="00686D94">
        <w:rPr>
          <w:rStyle w:val="StyleUnderline"/>
          <w:highlight w:val="cyan"/>
        </w:rPr>
        <w:t>research</w:t>
      </w:r>
      <w:r w:rsidRPr="00E95552">
        <w:rPr>
          <w:sz w:val="14"/>
        </w:rPr>
        <w:t xml:space="preserve">—with its focus on individuals— </w:t>
      </w:r>
      <w:r w:rsidRPr="00E95552">
        <w:rPr>
          <w:rStyle w:val="StyleUnderline"/>
        </w:rPr>
        <w:t xml:space="preserve">can </w:t>
      </w:r>
      <w:r w:rsidRPr="00686D94">
        <w:rPr>
          <w:rStyle w:val="StyleUnderline"/>
          <w:highlight w:val="cyan"/>
        </w:rPr>
        <w:t xml:space="preserve">speak to </w:t>
      </w:r>
      <w:r w:rsidRPr="00686D94">
        <w:rPr>
          <w:rStyle w:val="Emphasis"/>
          <w:highlight w:val="cyan"/>
        </w:rPr>
        <w:t>individual</w:t>
      </w:r>
      <w:r w:rsidRPr="00E95552">
        <w:rPr>
          <w:rStyle w:val="StyleUnderline"/>
        </w:rPr>
        <w:t xml:space="preserve"> and </w:t>
      </w:r>
      <w:r w:rsidRPr="00E95552">
        <w:rPr>
          <w:rStyle w:val="Emphasis"/>
        </w:rPr>
        <w:t>interpersonal</w:t>
      </w:r>
      <w:r w:rsidRPr="00E95552">
        <w:rPr>
          <w:rStyle w:val="StyleUnderline"/>
        </w:rPr>
        <w:t xml:space="preserve"> </w:t>
      </w:r>
      <w:r w:rsidRPr="00686D94">
        <w:rPr>
          <w:rStyle w:val="StyleUnderline"/>
          <w:highlight w:val="cyan"/>
        </w:rPr>
        <w:t>redress</w:t>
      </w:r>
      <w:r w:rsidRPr="00E95552">
        <w:rPr>
          <w:sz w:val="14"/>
        </w:rPr>
        <w:t xml:space="preserve">. </w:t>
      </w:r>
      <w:r w:rsidRPr="00E95552">
        <w:rPr>
          <w:rStyle w:val="StyleUnderline"/>
        </w:rPr>
        <w:t xml:space="preserve">But </w:t>
      </w:r>
      <w:r w:rsidRPr="00686D94">
        <w:rPr>
          <w:rStyle w:val="StyleUnderline"/>
          <w:highlight w:val="cyan"/>
        </w:rPr>
        <w:t>this</w:t>
      </w:r>
      <w:r w:rsidRPr="00E95552">
        <w:rPr>
          <w:rStyle w:val="StyleUnderline"/>
        </w:rPr>
        <w:t xml:space="preserve"> </w:t>
      </w:r>
      <w:r w:rsidRPr="00686D94">
        <w:rPr>
          <w:rStyle w:val="StyleUnderline"/>
        </w:rPr>
        <w:t>focus</w:t>
      </w:r>
      <w:r w:rsidRPr="00E95552">
        <w:rPr>
          <w:rStyle w:val="StyleUnderline"/>
        </w:rPr>
        <w:t xml:space="preserve"> </w:t>
      </w:r>
      <w:r w:rsidRPr="00686D94">
        <w:rPr>
          <w:rStyle w:val="StyleUnderline"/>
          <w:highlight w:val="cyan"/>
        </w:rPr>
        <w:t>can</w:t>
      </w:r>
      <w:r w:rsidRPr="00E95552">
        <w:rPr>
          <w:rStyle w:val="StyleUnderline"/>
        </w:rPr>
        <w:t xml:space="preserve"> also </w:t>
      </w:r>
      <w:r w:rsidRPr="00686D94">
        <w:rPr>
          <w:rStyle w:val="StyleUnderline"/>
          <w:highlight w:val="cyan"/>
        </w:rPr>
        <w:t xml:space="preserve">provide a </w:t>
      </w:r>
      <w:r w:rsidRPr="00686D94">
        <w:rPr>
          <w:rStyle w:val="Emphasis"/>
          <w:highlight w:val="cyan"/>
        </w:rPr>
        <w:t>narrow</w:t>
      </w:r>
      <w:r w:rsidRPr="00E95552">
        <w:rPr>
          <w:rStyle w:val="Emphasis"/>
        </w:rPr>
        <w:t xml:space="preserve"> </w:t>
      </w:r>
      <w:r w:rsidRPr="00686D94">
        <w:rPr>
          <w:rStyle w:val="Emphasis"/>
          <w:highlight w:val="cyan"/>
        </w:rPr>
        <w:t>lens</w:t>
      </w:r>
      <w:r w:rsidRPr="00E95552">
        <w:rPr>
          <w:sz w:val="14"/>
        </w:rPr>
        <w:t xml:space="preserve">. </w:t>
      </w:r>
      <w:r w:rsidRPr="00686D94">
        <w:rPr>
          <w:rStyle w:val="StyleUnderline"/>
          <w:highlight w:val="cyan"/>
        </w:rPr>
        <w:t xml:space="preserve">A </w:t>
      </w:r>
      <w:r w:rsidRPr="00686D94">
        <w:rPr>
          <w:rStyle w:val="Emphasis"/>
          <w:highlight w:val="cyan"/>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686D94">
        <w:rPr>
          <w:rStyle w:val="StyleUnderline"/>
          <w:highlight w:val="cyan"/>
        </w:rPr>
        <w:t>could</w:t>
      </w:r>
      <w:r w:rsidRPr="00686D94">
        <w:rPr>
          <w:sz w:val="14"/>
        </w:rPr>
        <w:t xml:space="preserve"> also </w:t>
      </w:r>
      <w:r w:rsidRPr="00686D94">
        <w:rPr>
          <w:rStyle w:val="StyleUnderline"/>
          <w:highlight w:val="cyan"/>
        </w:rPr>
        <w:t xml:space="preserve">come away with the impression that </w:t>
      </w:r>
      <w:r w:rsidRPr="00686D94">
        <w:rPr>
          <w:rStyle w:val="Emphasis"/>
          <w:highlight w:val="cyan"/>
        </w:rPr>
        <w:t>debates</w:t>
      </w:r>
      <w:r w:rsidRPr="00686D94">
        <w:rPr>
          <w:sz w:val="14"/>
          <w:highlight w:val="cyan"/>
        </w:rPr>
        <w:t xml:space="preserve"> </w:t>
      </w:r>
      <w:r w:rsidRPr="00686D94">
        <w:rPr>
          <w:rStyle w:val="StyleUnderline"/>
          <w:highlight w:val="cyan"/>
        </w:rPr>
        <w:t>over</w:t>
      </w:r>
      <w:r w:rsidRPr="00E95552">
        <w:rPr>
          <w:sz w:val="14"/>
        </w:rPr>
        <w:t xml:space="preserve"> Confederate monuments, guns, health-care </w:t>
      </w:r>
      <w:r w:rsidRPr="00686D94">
        <w:rPr>
          <w:rStyle w:val="StyleUnderline"/>
          <w:highlight w:val="cyan"/>
        </w:rPr>
        <w:t>disparities</w:t>
      </w:r>
      <w:r w:rsidRPr="00E95552">
        <w:rPr>
          <w:sz w:val="14"/>
        </w:rPr>
        <w:t xml:space="preserve">, and pandemics </w:t>
      </w:r>
      <w:r w:rsidRPr="00686D94">
        <w:rPr>
          <w:rStyle w:val="StyleUnderline"/>
          <w:highlight w:val="cyan"/>
        </w:rPr>
        <w:t xml:space="preserve">are </w:t>
      </w:r>
      <w:r w:rsidRPr="00686D94">
        <w:rPr>
          <w:rStyle w:val="Emphasis"/>
          <w:highlight w:val="cyan"/>
        </w:rPr>
        <w:t>overblown</w:t>
      </w:r>
      <w:r w:rsidRPr="00686D94">
        <w:rPr>
          <w:rStyle w:val="StyleUnderline"/>
          <w:highlight w:val="cyan"/>
        </w:rPr>
        <w:t xml:space="preserve"> and </w:t>
      </w:r>
      <w:r w:rsidRPr="00686D94">
        <w:rPr>
          <w:rStyle w:val="Emphasis"/>
          <w:highlight w:val="cyan"/>
        </w:rPr>
        <w:t>simply require individual</w:t>
      </w:r>
      <w:r w:rsidRPr="00E95552">
        <w:rPr>
          <w:rStyle w:val="Emphasis"/>
        </w:rPr>
        <w:t>-</w:t>
      </w:r>
      <w:r w:rsidRPr="00686D94">
        <w:rPr>
          <w:rStyle w:val="Emphasis"/>
        </w:rPr>
        <w:t>level</w:t>
      </w:r>
      <w:r w:rsidRPr="00E95552">
        <w:rPr>
          <w:rStyle w:val="Emphasis"/>
        </w:rPr>
        <w:t xml:space="preserve"> </w:t>
      </w:r>
      <w:r w:rsidRPr="00686D94">
        <w:rPr>
          <w:rStyle w:val="Emphasis"/>
          <w:highlight w:val="cya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54A4233A" w14:textId="77777777" w:rsidR="00541A21" w:rsidRPr="00E95552" w:rsidRDefault="00541A21" w:rsidP="00541A21">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686D94">
        <w:rPr>
          <w:rStyle w:val="StyleUnderline"/>
          <w:highlight w:val="cyan"/>
        </w:rPr>
        <w:t>context</w:t>
      </w:r>
      <w:r w:rsidRPr="00E95552">
        <w:rPr>
          <w:rStyle w:val="StyleUnderline"/>
        </w:rPr>
        <w:t xml:space="preserve"> and measures </w:t>
      </w:r>
      <w:r w:rsidRPr="00686D94">
        <w:rPr>
          <w:rStyle w:val="Emphasis"/>
          <w:highlight w:val="cyan"/>
        </w:rPr>
        <w:t>may not always fit</w:t>
      </w:r>
      <w:r w:rsidRPr="00E95552">
        <w:rPr>
          <w:rStyle w:val="StyleUnderline"/>
        </w:rPr>
        <w:t xml:space="preserve"> experimental </w:t>
      </w:r>
      <w:r w:rsidRPr="00686D94">
        <w:rPr>
          <w:rStyle w:val="StyleUnderline"/>
          <w:highlight w:val="cyan"/>
        </w:rPr>
        <w:t>paradigms</w:t>
      </w:r>
      <w:r w:rsidRPr="00E95552">
        <w:rPr>
          <w:sz w:val="14"/>
        </w:rPr>
        <w:t>.</w:t>
      </w:r>
    </w:p>
    <w:p w14:paraId="37E849B4" w14:textId="77777777" w:rsidR="00541A21" w:rsidRDefault="00541A21" w:rsidP="00541A21">
      <w:pPr>
        <w:rPr>
          <w:sz w:val="14"/>
          <w:szCs w:val="14"/>
        </w:rPr>
      </w:pPr>
      <w:r w:rsidRPr="00E95552">
        <w:rPr>
          <w:sz w:val="14"/>
        </w:rPr>
        <w:t xml:space="preserve">Psychologists can do this. </w:t>
      </w:r>
      <w:r w:rsidRPr="00686D94">
        <w:rPr>
          <w:rStyle w:val="StyleUnderline"/>
          <w:highlight w:val="cyan"/>
        </w:rPr>
        <w:t xml:space="preserve">Psychological research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686D94">
        <w:rPr>
          <w:rStyle w:val="StyleUnderline"/>
          <w:highlight w:val="cyan"/>
        </w:rPr>
        <w:t>to incorporate</w:t>
      </w:r>
      <w:r w:rsidRPr="00E95552">
        <w:rPr>
          <w:rStyle w:val="StyleUnderline"/>
        </w:rPr>
        <w:t xml:space="preserve"> historical </w:t>
      </w:r>
      <w:r w:rsidRPr="00686D94">
        <w:rPr>
          <w:rStyle w:val="StyleUnderline"/>
          <w:highlight w:val="cyan"/>
        </w:rPr>
        <w:t>context</w:t>
      </w:r>
      <w:r w:rsidRPr="00E95552">
        <w:rPr>
          <w:sz w:val="14"/>
        </w:rPr>
        <w:t xml:space="preserve">. </w:t>
      </w:r>
      <w:r w:rsidRPr="00E95552">
        <w:rPr>
          <w:rStyle w:val="StyleUnderline"/>
        </w:rPr>
        <w:t xml:space="preserve">This kind of research </w:t>
      </w:r>
      <w:r w:rsidRPr="00686D94">
        <w:rPr>
          <w:rStyle w:val="StyleUnderline"/>
          <w:highlight w:val="cyan"/>
        </w:rPr>
        <w:t>could</w:t>
      </w:r>
      <w:r w:rsidRPr="00E95552">
        <w:rPr>
          <w:rStyle w:val="StyleUnderline"/>
        </w:rPr>
        <w:t xml:space="preserve"> then </w:t>
      </w:r>
      <w:r w:rsidRPr="00686D94">
        <w:rPr>
          <w:rStyle w:val="StyleUnderline"/>
          <w:highlight w:val="cya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686D94">
        <w:rPr>
          <w:rStyle w:val="Emphasis"/>
          <w:highlight w:val="cyan"/>
        </w:rPr>
        <w:t>when</w:t>
      </w:r>
      <w:r w:rsidRPr="00686D94">
        <w:rPr>
          <w:rStyle w:val="StyleUnderline"/>
          <w:highlight w:val="cyan"/>
        </w:rPr>
        <w:t xml:space="preserve"> and </w:t>
      </w:r>
      <w:r w:rsidRPr="00686D94">
        <w:rPr>
          <w:rStyle w:val="Emphasis"/>
          <w:highlight w:val="cyan"/>
        </w:rPr>
        <w:t>why</w:t>
      </w:r>
      <w:r w:rsidRPr="00686D94">
        <w:rPr>
          <w:rStyle w:val="StyleUnderline"/>
          <w:highlight w:val="cyan"/>
        </w:rPr>
        <w:t xml:space="preserve"> people </w:t>
      </w:r>
      <w:r w:rsidRPr="00686D94">
        <w:rPr>
          <w:rStyle w:val="Emphasis"/>
          <w:highlight w:val="cyan"/>
        </w:rPr>
        <w:t>oppose</w:t>
      </w:r>
      <w:r w:rsidRPr="00686D94">
        <w:rPr>
          <w:rStyle w:val="StyleUnderline"/>
          <w:highlight w:val="cyan"/>
        </w:rPr>
        <w:t xml:space="preserve"> </w:t>
      </w:r>
      <w:r w:rsidRPr="00686D94">
        <w:rPr>
          <w:rStyle w:val="StyleUnderline"/>
        </w:rPr>
        <w:t xml:space="preserve">systemic change </w:t>
      </w:r>
      <w:r w:rsidRPr="00686D94">
        <w:rPr>
          <w:rStyle w:val="StyleUnderline"/>
          <w:highlight w:val="cyan"/>
        </w:rPr>
        <w:t xml:space="preserve">and how to </w:t>
      </w:r>
      <w:r w:rsidRPr="00686D94">
        <w:rPr>
          <w:rStyle w:val="Emphasis"/>
          <w:highlight w:val="cyan"/>
        </w:rPr>
        <w:t>overcome</w:t>
      </w:r>
      <w:r w:rsidRPr="00E95552">
        <w:rPr>
          <w:rStyle w:val="StyleUnderline"/>
        </w:rPr>
        <w:t xml:space="preserve"> such opposition</w:t>
      </w:r>
      <w:r w:rsidRPr="00E95552">
        <w:rPr>
          <w:sz w:val="14"/>
        </w:rPr>
        <w:t xml:space="preserve">; </w:t>
      </w:r>
      <w:r w:rsidRPr="00686D94">
        <w:rPr>
          <w:rStyle w:val="StyleUnderline"/>
          <w:highlight w:val="cyan"/>
        </w:rPr>
        <w:t>and</w:t>
      </w:r>
      <w:r w:rsidRPr="00E95552">
        <w:rPr>
          <w:sz w:val="14"/>
        </w:rPr>
        <w:t xml:space="preserve"> ultimately, </w:t>
      </w:r>
      <w:r w:rsidRPr="00E95552">
        <w:rPr>
          <w:rStyle w:val="StyleUnderline"/>
        </w:rPr>
        <w:t xml:space="preserve">it </w:t>
      </w:r>
      <w:r w:rsidRPr="00686D94">
        <w:rPr>
          <w:rStyle w:val="StyleUnderline"/>
          <w:highlight w:val="cyan"/>
        </w:rPr>
        <w:t xml:space="preserve">could </w:t>
      </w:r>
      <w:r w:rsidRPr="00686D94">
        <w:rPr>
          <w:rStyle w:val="Emphasis"/>
          <w:highlight w:val="cyan"/>
        </w:rPr>
        <w:t>reveal the imprint</w:t>
      </w:r>
      <w:r w:rsidRPr="00686D94">
        <w:rPr>
          <w:rStyle w:val="StyleUnderline"/>
          <w:highlight w:val="cyan"/>
        </w:rPr>
        <w:t xml:space="preserve"> of</w:t>
      </w:r>
      <w:r w:rsidRPr="00E95552">
        <w:rPr>
          <w:rStyle w:val="StyleUnderline"/>
        </w:rPr>
        <w:t xml:space="preserve"> historical </w:t>
      </w:r>
      <w:r w:rsidRPr="00686D94">
        <w:rPr>
          <w:rStyle w:val="StyleUnderline"/>
          <w:highlight w:val="cyan"/>
        </w:rPr>
        <w:t>racism</w:t>
      </w:r>
      <w:r w:rsidRPr="00E95552">
        <w:rPr>
          <w:rStyle w:val="StyleUnderline"/>
        </w:rPr>
        <w:t xml:space="preserve"> on cultures and individuals</w:t>
      </w:r>
      <w:r w:rsidRPr="00E95552">
        <w:rPr>
          <w:sz w:val="14"/>
        </w:rPr>
        <w:t xml:space="preserve">, </w:t>
      </w:r>
      <w:r w:rsidRPr="00686D94">
        <w:rPr>
          <w:rStyle w:val="StyleUnderline"/>
          <w:highlight w:val="cyan"/>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686D94">
        <w:rPr>
          <w:rStyle w:val="Emphasis"/>
          <w:highlight w:val="cyan"/>
        </w:rPr>
        <w:t>reduce harm</w:t>
      </w:r>
      <w:r w:rsidRPr="00686D94">
        <w:rPr>
          <w:rStyle w:val="StyleUnderline"/>
          <w:highlight w:val="cyan"/>
        </w:rPr>
        <w:t xml:space="preserve"> and </w:t>
      </w:r>
      <w:r w:rsidRPr="00686D94">
        <w:rPr>
          <w:rStyle w:val="Emphasis"/>
          <w:highlight w:val="cyan"/>
        </w:rPr>
        <w:t>empower</w:t>
      </w:r>
      <w:r w:rsidRPr="00F0566C">
        <w:rPr>
          <w:rStyle w:val="Emphasis"/>
        </w:rPr>
        <w:t xml:space="preserve"> racially marginalized </w:t>
      </w:r>
      <w:r w:rsidRPr="00686D94">
        <w:rPr>
          <w:rStyle w:val="Emphasis"/>
          <w:highlight w:val="cyan"/>
        </w:rPr>
        <w:t>groups</w:t>
      </w:r>
      <w:r w:rsidRPr="00E95552">
        <w:rPr>
          <w:sz w:val="14"/>
        </w:rPr>
        <w:t xml:space="preserve">. We think it is </w:t>
      </w:r>
      <w:r w:rsidRPr="00686D94">
        <w:rPr>
          <w:sz w:val="14"/>
          <w:szCs w:val="14"/>
        </w:rPr>
        <w:t>that kind of research that will bring psychologists to the policymakers’ table, as it should.</w:t>
      </w:r>
    </w:p>
    <w:p w14:paraId="65604BDD" w14:textId="77777777" w:rsidR="00147C0C" w:rsidRDefault="00F0393B" w:rsidP="00147C0C">
      <w:pPr>
        <w:pStyle w:val="Heading3"/>
      </w:pPr>
      <w:r>
        <w:t>Alt---</w:t>
      </w:r>
      <w:r w:rsidR="00147C0C">
        <w:t>AT: Stealing the Ballot---2AC</w:t>
      </w:r>
    </w:p>
    <w:p w14:paraId="3A4B5672" w14:textId="77777777" w:rsidR="00147C0C" w:rsidRPr="006A6AC5" w:rsidRDefault="00147C0C" w:rsidP="00147C0C">
      <w:pPr>
        <w:pStyle w:val="Heading4"/>
      </w:pPr>
      <w:r>
        <w:t xml:space="preserve">Treating </w:t>
      </w:r>
      <w:r>
        <w:rPr>
          <w:u w:val="single"/>
        </w:rPr>
        <w:t>possession of the ballot</w:t>
      </w:r>
      <w:r>
        <w:t xml:space="preserve"> as a </w:t>
      </w:r>
      <w:r>
        <w:rPr>
          <w:u w:val="single"/>
        </w:rPr>
        <w:t>politically significant</w:t>
      </w:r>
      <w:r>
        <w:t xml:space="preserve"> act cedes material politics and is </w:t>
      </w:r>
      <w:r>
        <w:rPr>
          <w:u w:val="single"/>
        </w:rPr>
        <w:t>coopted</w:t>
      </w:r>
      <w:r>
        <w:t xml:space="preserve"> by conservative forces in the academy. </w:t>
      </w:r>
    </w:p>
    <w:p w14:paraId="7740223C" w14:textId="77777777" w:rsidR="00147C0C" w:rsidRPr="0001017B" w:rsidRDefault="00147C0C" w:rsidP="00147C0C">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726E5B4B" w14:textId="77777777" w:rsidR="00147C0C" w:rsidRPr="00DD2E13" w:rsidRDefault="00147C0C" w:rsidP="00147C0C">
      <w:pPr>
        <w:rPr>
          <w:sz w:val="16"/>
        </w:rPr>
      </w:pPr>
      <w:r w:rsidRPr="0001017B">
        <w:rPr>
          <w:rStyle w:val="StyleUnderline"/>
        </w:rPr>
        <w:t xml:space="preserve">My </w:t>
      </w:r>
      <w:r w:rsidRPr="00B22F18">
        <w:rPr>
          <w:rStyle w:val="StyleUnderline"/>
          <w:highlight w:val="cyan"/>
        </w:rPr>
        <w:t>concern</w:t>
      </w:r>
      <w:r w:rsidRPr="0001017B">
        <w:rPr>
          <w:rStyle w:val="StyleUnderline"/>
        </w:rPr>
        <w:t xml:space="preserve"> with this movement </w:t>
      </w:r>
      <w:r w:rsidRPr="00B22F18">
        <w:rPr>
          <w:rStyle w:val="StyleUnderline"/>
          <w:highlight w:val="cyan"/>
        </w:rPr>
        <w:t>centers around</w:t>
      </w:r>
      <w:r w:rsidRPr="00DD2E13">
        <w:rPr>
          <w:sz w:val="16"/>
        </w:rPr>
        <w:t xml:space="preserve"> an issue that Sloop and Ono seem to take as a given, namely, </w:t>
      </w:r>
      <w:r w:rsidRPr="00B22F18">
        <w:rPr>
          <w:rStyle w:val="StyleUnderline"/>
          <w:highlight w:val="cyan"/>
        </w:rPr>
        <w:t xml:space="preserve">the </w:t>
      </w:r>
      <w:r w:rsidRPr="00B22F18">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EB1440F" w14:textId="77777777" w:rsidR="00147C0C" w:rsidRPr="00DD2E13" w:rsidRDefault="00147C0C" w:rsidP="00147C0C">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B22F18">
        <w:rPr>
          <w:rStyle w:val="Emphasis"/>
          <w:highlight w:val="cyan"/>
        </w:rPr>
        <w:t>positioning</w:t>
      </w:r>
      <w:r w:rsidRPr="00DD2E13">
        <w:rPr>
          <w:sz w:val="16"/>
        </w:rPr>
        <w:t xml:space="preserve"> covert outlaw </w:t>
      </w:r>
      <w:r w:rsidRPr="00B22F18">
        <w:rPr>
          <w:rStyle w:val="StyleUnderline"/>
          <w:highlight w:val="cyan"/>
        </w:rPr>
        <w:t xml:space="preserve">communities as </w:t>
      </w:r>
      <w:r w:rsidRPr="00B22F18">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B22F18">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B22F18">
        <w:rPr>
          <w:rStyle w:val="StyleUnderline"/>
          <w:highlight w:val="cyan"/>
        </w:rPr>
        <w:t xml:space="preserve">the </w:t>
      </w:r>
      <w:r w:rsidRPr="00B22F18">
        <w:rPr>
          <w:rStyle w:val="Emphasis"/>
          <w:highlight w:val="cyan"/>
        </w:rPr>
        <w:t>active agent</w:t>
      </w:r>
      <w:r w:rsidRPr="00B22F18">
        <w:rPr>
          <w:rStyle w:val="StyleUnderline"/>
          <w:highlight w:val="cyan"/>
        </w:rPr>
        <w:t xml:space="preserve"> of change and</w:t>
      </w:r>
      <w:r w:rsidRPr="0001017B">
        <w:rPr>
          <w:rStyle w:val="StyleUnderline"/>
        </w:rPr>
        <w:t xml:space="preserve"> the out-law </w:t>
      </w:r>
      <w:r w:rsidRPr="00B22F18">
        <w:rPr>
          <w:rStyle w:val="StyleUnderline"/>
          <w:highlight w:val="cyan"/>
        </w:rPr>
        <w:t>discourse becomes</w:t>
      </w:r>
      <w:r w:rsidRPr="0001017B">
        <w:rPr>
          <w:rStyle w:val="StyleUnderline"/>
        </w:rPr>
        <w:t xml:space="preserve"> merely </w:t>
      </w:r>
      <w:r w:rsidRPr="00B22F18">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418CB802" w14:textId="77777777" w:rsidR="00147C0C" w:rsidRPr="00DD2E13" w:rsidRDefault="00147C0C" w:rsidP="00147C0C">
      <w:pPr>
        <w:rPr>
          <w:sz w:val="16"/>
        </w:rPr>
      </w:pPr>
      <w:r w:rsidRPr="00DD2E13">
        <w:rPr>
          <w:sz w:val="16"/>
        </w:rPr>
        <w:t>Rhetorical resistance</w:t>
      </w:r>
    </w:p>
    <w:p w14:paraId="4E7C0648" w14:textId="77777777" w:rsidR="00147C0C" w:rsidRPr="00DD2E13" w:rsidRDefault="00147C0C" w:rsidP="00147C0C">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709E508" w14:textId="77777777" w:rsidR="00147C0C" w:rsidRPr="00DD2E13" w:rsidRDefault="00147C0C" w:rsidP="00147C0C">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1A41476" w14:textId="77777777" w:rsidR="00147C0C" w:rsidRPr="00DD2E13" w:rsidRDefault="00147C0C" w:rsidP="00147C0C">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2EB1C152" w14:textId="77777777" w:rsidR="00147C0C" w:rsidRPr="00DD2E13" w:rsidRDefault="00147C0C" w:rsidP="00147C0C">
      <w:pPr>
        <w:rPr>
          <w:sz w:val="16"/>
        </w:rPr>
      </w:pPr>
      <w:r w:rsidRPr="00DD2E13">
        <w:rPr>
          <w:sz w:val="16"/>
        </w:rPr>
        <w:t>Resistance criticism</w:t>
      </w:r>
    </w:p>
    <w:p w14:paraId="74522115" w14:textId="77777777" w:rsidR="00147C0C" w:rsidRPr="00DD2E13" w:rsidRDefault="00147C0C" w:rsidP="00147C0C">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DCC089C" w14:textId="77777777" w:rsidR="00147C0C" w:rsidRPr="00DD2E13" w:rsidRDefault="00147C0C" w:rsidP="00147C0C">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B22F18">
        <w:rPr>
          <w:rStyle w:val="StyleUnderline"/>
          <w:highlight w:val="cyan"/>
        </w:rPr>
        <w:t xml:space="preserve">Their </w:t>
      </w:r>
      <w:r w:rsidRPr="00B22F18">
        <w:rPr>
          <w:rStyle w:val="Emphasis"/>
          <w:highlight w:val="cyan"/>
        </w:rPr>
        <w:t>suggestion</w:t>
      </w:r>
      <w:r w:rsidRPr="00B22F18">
        <w:rPr>
          <w:rStyle w:val="StyleUnderline"/>
          <w:highlight w:val="cyan"/>
        </w:rPr>
        <w:t xml:space="preserve"> that </w:t>
      </w:r>
      <w:r w:rsidRPr="00B22F18">
        <w:rPr>
          <w:rStyle w:val="Emphasis"/>
          <w:highlight w:val="cyan"/>
        </w:rPr>
        <w:t>out-law</w:t>
      </w:r>
      <w:r w:rsidRPr="00B22F18">
        <w:rPr>
          <w:rStyle w:val="StyleUnderline"/>
          <w:highlight w:val="cyan"/>
        </w:rPr>
        <w:t xml:space="preserve"> communitie</w:t>
      </w:r>
      <w:r w:rsidRPr="00B22F18">
        <w:rPr>
          <w:rStyle w:val="Emphasis"/>
          <w:highlight w:val="cyan"/>
        </w:rPr>
        <w:t>s</w:t>
      </w:r>
      <w:r w:rsidRPr="0001017B">
        <w:rPr>
          <w:rStyle w:val="StyleUnderline"/>
        </w:rPr>
        <w:t xml:space="preserve"> are in </w:t>
      </w:r>
      <w:r w:rsidRPr="00B22F18">
        <w:rPr>
          <w:rStyle w:val="StyleUnderline"/>
          <w:highlight w:val="cyan"/>
        </w:rPr>
        <w:t>need</w:t>
      </w:r>
      <w:r w:rsidRPr="0001017B">
        <w:rPr>
          <w:rStyle w:val="StyleUnderline"/>
        </w:rPr>
        <w:t xml:space="preserve"> of </w:t>
      </w:r>
      <w:r w:rsidRPr="00B22F18">
        <w:rPr>
          <w:rStyle w:val="StyleUnderline"/>
          <w:highlight w:val="cyan"/>
        </w:rPr>
        <w:t xml:space="preserve">the </w:t>
      </w:r>
      <w:r w:rsidRPr="00B22F18">
        <w:rPr>
          <w:rStyle w:val="Emphasis"/>
          <w:highlight w:val="cyan"/>
        </w:rPr>
        <w:t>academic</w:t>
      </w:r>
      <w:r w:rsidRPr="00B22F18">
        <w:rPr>
          <w:rStyle w:val="StyleUnderline"/>
          <w:highlight w:val="cyan"/>
        </w:rPr>
        <w:t xml:space="preserve"> critic </w:t>
      </w:r>
      <w:r w:rsidRPr="00B22F18">
        <w:rPr>
          <w:rStyle w:val="Emphasis"/>
          <w:highlight w:val="cyan"/>
        </w:rPr>
        <w:t>contradicts</w:t>
      </w:r>
      <w:r w:rsidRPr="0001017B">
        <w:rPr>
          <w:rStyle w:val="StyleUnderline"/>
        </w:rPr>
        <w:t xml:space="preserve"> not only </w:t>
      </w:r>
      <w:r w:rsidRPr="00B22F18">
        <w:rPr>
          <w:rStyle w:val="StyleUnderline"/>
          <w:highlight w:val="cyan"/>
        </w:rPr>
        <w:t>the</w:t>
      </w:r>
      <w:r w:rsidRPr="0001017B">
        <w:rPr>
          <w:rStyle w:val="StyleUnderline"/>
        </w:rPr>
        <w:t xml:space="preserve"> </w:t>
      </w:r>
      <w:r w:rsidRPr="0001017B">
        <w:rPr>
          <w:rStyle w:val="Emphasis"/>
        </w:rPr>
        <w:t xml:space="preserve">already </w:t>
      </w:r>
      <w:r w:rsidRPr="00B22F18">
        <w:rPr>
          <w:rStyle w:val="Emphasis"/>
          <w:highlight w:val="cyan"/>
        </w:rPr>
        <w:t>disruptive</w:t>
      </w:r>
      <w:r w:rsidRPr="00B22F18">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67730463" w14:textId="77777777" w:rsidR="00147C0C" w:rsidRPr="00DD2E13" w:rsidRDefault="00147C0C" w:rsidP="00147C0C">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27C4140" w14:textId="77777777" w:rsidR="00147C0C" w:rsidRPr="00DD2E13" w:rsidRDefault="00147C0C" w:rsidP="00147C0C">
      <w:pPr>
        <w:rPr>
          <w:sz w:val="16"/>
        </w:rPr>
      </w:pPr>
      <w:r w:rsidRPr="00DD2E13">
        <w:rPr>
          <w:sz w:val="16"/>
        </w:rPr>
        <w:t xml:space="preserve">What Sloop and </w:t>
      </w:r>
      <w:r w:rsidRPr="00B22F18">
        <w:rPr>
          <w:rStyle w:val="StyleUnderline"/>
          <w:highlight w:val="cyan"/>
        </w:rPr>
        <w:t xml:space="preserve">Ono </w:t>
      </w:r>
      <w:r w:rsidRPr="00B22F18">
        <w:rPr>
          <w:rStyle w:val="Emphasis"/>
          <w:highlight w:val="cyan"/>
        </w:rPr>
        <w:t>fail to offer</w:t>
      </w:r>
      <w:r w:rsidRPr="00DD2E13">
        <w:rPr>
          <w:rStyle w:val="StyleUnderline"/>
        </w:rPr>
        <w:t xml:space="preserve"> is </w:t>
      </w:r>
      <w:r w:rsidRPr="00B22F18">
        <w:rPr>
          <w:rStyle w:val="StyleUnderline"/>
          <w:highlight w:val="cyan"/>
        </w:rPr>
        <w:t xml:space="preserve">an </w:t>
      </w:r>
      <w:r w:rsidRPr="00B22F18">
        <w:rPr>
          <w:rStyle w:val="Emphasis"/>
          <w:highlight w:val="cyan"/>
        </w:rPr>
        <w:t>adequate arg</w:t>
      </w:r>
      <w:r w:rsidRPr="00DD2E13">
        <w:rPr>
          <w:rStyle w:val="StyleUnderline"/>
        </w:rPr>
        <w:t xml:space="preserve">ument </w:t>
      </w:r>
      <w:r w:rsidRPr="00B22F18">
        <w:rPr>
          <w:rStyle w:val="StyleUnderline"/>
          <w:highlight w:val="cyan"/>
        </w:rPr>
        <w:t>for "taking</w:t>
      </w:r>
      <w:r w:rsidRPr="00DD2E13">
        <w:rPr>
          <w:rStyle w:val="StyleUnderline"/>
        </w:rPr>
        <w:t xml:space="preserve"> </w:t>
      </w:r>
      <w:r w:rsidRPr="00DD2E13">
        <w:rPr>
          <w:rStyle w:val="Emphasis"/>
        </w:rPr>
        <w:t xml:space="preserve">public </w:t>
      </w:r>
      <w:r w:rsidRPr="00B22F18">
        <w:rPr>
          <w:rStyle w:val="Emphasis"/>
          <w:highlight w:val="cyan"/>
        </w:rPr>
        <w:t>speaking</w:t>
      </w:r>
      <w:r w:rsidRPr="00B22F18">
        <w:rPr>
          <w:rStyle w:val="StyleUnderline"/>
          <w:highlight w:val="cyan"/>
        </w:rPr>
        <w:t xml:space="preserve"> out of the </w:t>
      </w:r>
      <w:r w:rsidRPr="00B22F18">
        <w:rPr>
          <w:rStyle w:val="Emphasis"/>
          <w:highlight w:val="cyan"/>
        </w:rPr>
        <w:t>streets</w:t>
      </w:r>
      <w:r w:rsidRPr="00B22F18">
        <w:rPr>
          <w:rStyle w:val="StyleUnderline"/>
          <w:highlight w:val="cyan"/>
        </w:rPr>
        <w:t xml:space="preserve"> and studying it in the </w:t>
      </w:r>
      <w:r w:rsidRPr="00B22F18">
        <w:rPr>
          <w:rStyle w:val="Emphasis"/>
          <w:highlight w:val="cyan"/>
        </w:rPr>
        <w:t>classroom</w:t>
      </w:r>
      <w:r w:rsidRPr="00DD2E13">
        <w:rPr>
          <w:rStyle w:val="StyleUnderline"/>
        </w:rPr>
        <w:t xml:space="preserve">, for </w:t>
      </w:r>
      <w:r w:rsidRPr="00B22F18">
        <w:rPr>
          <w:rStyle w:val="StyleUnderline"/>
          <w:highlight w:val="cyan"/>
        </w:rPr>
        <w:t>treating it less as</w:t>
      </w:r>
      <w:r w:rsidRPr="00DD2E13">
        <w:rPr>
          <w:rStyle w:val="StyleUnderline"/>
        </w:rPr>
        <w:t xml:space="preserve"> an </w:t>
      </w:r>
      <w:r w:rsidRPr="00DD2E13">
        <w:rPr>
          <w:rStyle w:val="Emphasis"/>
        </w:rPr>
        <w:t xml:space="preserve">expression of </w:t>
      </w:r>
      <w:r w:rsidRPr="00B22F18">
        <w:rPr>
          <w:rStyle w:val="Emphasis"/>
          <w:highlight w:val="cyan"/>
        </w:rPr>
        <w:t>protest</w:t>
      </w:r>
      <w:r w:rsidRPr="00B22F18">
        <w:rPr>
          <w:rStyle w:val="StyleUnderline"/>
          <w:highlight w:val="cyan"/>
        </w:rPr>
        <w:t>"</w:t>
      </w:r>
      <w:r w:rsidRPr="00DD2E13">
        <w:rPr>
          <w:sz w:val="16"/>
        </w:rPr>
        <w:t xml:space="preserve"> (Wander 1983, 3) </w:t>
      </w:r>
      <w:r w:rsidRPr="00B22F18">
        <w:rPr>
          <w:rStyle w:val="StyleUnderline"/>
          <w:highlight w:val="cyan"/>
        </w:rPr>
        <w:t>and</w:t>
      </w:r>
      <w:r w:rsidRPr="00DD2E13">
        <w:rPr>
          <w:rStyle w:val="StyleUnderline"/>
        </w:rPr>
        <w:t xml:space="preserve"> more </w:t>
      </w:r>
      <w:r w:rsidRPr="00B22F18">
        <w:rPr>
          <w:rStyle w:val="StyleUnderline"/>
          <w:highlight w:val="cyan"/>
        </w:rPr>
        <w:t xml:space="preserve">as an </w:t>
      </w:r>
      <w:r w:rsidRPr="00B22F18">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B22F18">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B22F18">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B22F18">
        <w:rPr>
          <w:rStyle w:val="Emphasis"/>
          <w:highlight w:val="cyan"/>
        </w:rPr>
        <w:t>without</w:t>
      </w:r>
      <w:r w:rsidRPr="00B22F18">
        <w:rPr>
          <w:rStyle w:val="StyleUnderline"/>
          <w:highlight w:val="cyan"/>
        </w:rPr>
        <w:t xml:space="preserve"> addressing whether the critic should be </w:t>
      </w:r>
      <w:r w:rsidRPr="00B22F18">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B22F18">
        <w:rPr>
          <w:rStyle w:val="StyleUnderline"/>
          <w:highlight w:val="cyan"/>
        </w:rPr>
        <w:t xml:space="preserve">in the </w:t>
      </w:r>
      <w:r w:rsidRPr="00B22F18">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33E014AF" w14:textId="77777777" w:rsidR="00147C0C" w:rsidRPr="00DD2E13" w:rsidRDefault="00147C0C" w:rsidP="00147C0C">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B22F18">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B22F18">
        <w:rPr>
          <w:rStyle w:val="StyleUnderline"/>
          <w:highlight w:val="cyan"/>
        </w:rPr>
        <w:t>members</w:t>
      </w:r>
      <w:r w:rsidRPr="00DD2E13">
        <w:rPr>
          <w:rStyle w:val="StyleUnderline"/>
        </w:rPr>
        <w:t xml:space="preserve"> of out-law communities </w:t>
      </w:r>
      <w:r w:rsidRPr="00B22F18">
        <w:rPr>
          <w:rStyle w:val="StyleUnderline"/>
          <w:highlight w:val="cyan"/>
        </w:rPr>
        <w:t xml:space="preserve">are </w:t>
      </w:r>
      <w:r w:rsidRPr="00B22F18">
        <w:rPr>
          <w:rStyle w:val="Emphasis"/>
          <w:highlight w:val="cyan"/>
        </w:rPr>
        <w:t>prepared</w:t>
      </w:r>
      <w:r w:rsidRPr="00B22F18">
        <w:rPr>
          <w:rStyle w:val="StyleUnderline"/>
          <w:highlight w:val="cyan"/>
        </w:rPr>
        <w:t xml:space="preserve"> to be brought </w:t>
      </w:r>
      <w:r w:rsidRPr="00B22F18">
        <w:rPr>
          <w:rStyle w:val="Emphasis"/>
          <w:highlight w:val="cyan"/>
        </w:rPr>
        <w:t>into the arena</w:t>
      </w:r>
      <w:r w:rsidRPr="00B22F18">
        <w:rPr>
          <w:rStyle w:val="StyleUnderline"/>
          <w:highlight w:val="cyan"/>
        </w:rPr>
        <w:t xml:space="preserve"> of</w:t>
      </w:r>
      <w:r w:rsidRPr="00DD2E13">
        <w:rPr>
          <w:rStyle w:val="StyleUnderline"/>
        </w:rPr>
        <w:t xml:space="preserve"> </w:t>
      </w:r>
      <w:r w:rsidRPr="00DD2E13">
        <w:rPr>
          <w:rStyle w:val="Emphasis"/>
        </w:rPr>
        <w:t xml:space="preserve">public </w:t>
      </w:r>
      <w:r w:rsidRPr="00B22F18">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6864EA6" w14:textId="77777777" w:rsidR="00147C0C" w:rsidRPr="00DD2E13" w:rsidRDefault="00147C0C" w:rsidP="00147C0C">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983FE4F" w14:textId="77777777" w:rsidR="00147C0C" w:rsidRPr="00DD2E13" w:rsidRDefault="00147C0C" w:rsidP="00147C0C">
      <w:pPr>
        <w:rPr>
          <w:sz w:val="16"/>
        </w:rPr>
      </w:pPr>
      <w:r w:rsidRPr="00DD2E13">
        <w:rPr>
          <w:sz w:val="16"/>
        </w:rPr>
        <w:t xml:space="preserve">(3) Perhaps the academic translation of out-law discourse could be true to the internal logic of the out-law community. And, </w:t>
      </w:r>
      <w:r w:rsidRPr="00B22F18">
        <w:rPr>
          <w:rStyle w:val="StyleUnderline"/>
          <w:highlight w:val="cyan"/>
        </w:rPr>
        <w:t>perhaps</w:t>
      </w:r>
      <w:r w:rsidRPr="00DD2E13">
        <w:rPr>
          <w:rStyle w:val="StyleUnderline"/>
        </w:rPr>
        <w:t xml:space="preserve"> the </w:t>
      </w:r>
      <w:r w:rsidRPr="00B22F18">
        <w:rPr>
          <w:rStyle w:val="StyleUnderline"/>
          <w:highlight w:val="cyan"/>
        </w:rPr>
        <w:t>re-presentation</w:t>
      </w:r>
      <w:r w:rsidRPr="00DD2E13">
        <w:rPr>
          <w:rStyle w:val="StyleUnderline"/>
        </w:rPr>
        <w:t xml:space="preserve"> of out-law logic within the academic community </w:t>
      </w:r>
      <w:r w:rsidRPr="00B22F18">
        <w:rPr>
          <w:rStyle w:val="StyleUnderline"/>
          <w:highlight w:val="cyan"/>
        </w:rPr>
        <w:t>will bestow</w:t>
      </w:r>
      <w:r w:rsidRPr="00DD2E13">
        <w:rPr>
          <w:rStyle w:val="StyleUnderline"/>
        </w:rPr>
        <w:t xml:space="preserve"> a </w:t>
      </w:r>
      <w:r w:rsidRPr="00DD2E13">
        <w:rPr>
          <w:rStyle w:val="Emphasis"/>
        </w:rPr>
        <w:t xml:space="preserve">degree of </w:t>
      </w:r>
      <w:r w:rsidRPr="00B22F18">
        <w:rPr>
          <w:rStyle w:val="Emphasis"/>
          <w:highlight w:val="cyan"/>
        </w:rPr>
        <w:t>legitimacy</w:t>
      </w:r>
      <w:r w:rsidRPr="00DD2E13">
        <w:rPr>
          <w:rStyle w:val="StyleUnderline"/>
        </w:rPr>
        <w:t xml:space="preserve"> on the out-law community. </w:t>
      </w:r>
      <w:r w:rsidRPr="00B22F18">
        <w:rPr>
          <w:rStyle w:val="Emphasis"/>
          <w:highlight w:val="cyan"/>
        </w:rPr>
        <w:t>Nonetheless</w:t>
      </w:r>
      <w:r w:rsidRPr="00B22F18">
        <w:rPr>
          <w:rStyle w:val="StyleUnderline"/>
          <w:highlight w:val="cyan"/>
        </w:rPr>
        <w:t xml:space="preserve">, the </w:t>
      </w:r>
      <w:r w:rsidRPr="00B22F18">
        <w:rPr>
          <w:rStyle w:val="Emphasis"/>
          <w:highlight w:val="cyan"/>
        </w:rPr>
        <w:t>effect</w:t>
      </w:r>
      <w:r w:rsidRPr="00DD2E13">
        <w:rPr>
          <w:rStyle w:val="StyleUnderline"/>
        </w:rPr>
        <w:t xml:space="preserve"> of legitimizing</w:t>
      </w:r>
      <w:r w:rsidRPr="00DD2E13">
        <w:rPr>
          <w:sz w:val="16"/>
        </w:rPr>
        <w:t xml:space="preserve"> out-law discourse </w:t>
      </w:r>
      <w:r w:rsidRPr="00B22F18">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B22F18">
        <w:rPr>
          <w:rStyle w:val="Emphasis"/>
          <w:highlight w:val="cyan"/>
        </w:rPr>
        <w:t>destructive</w:t>
      </w:r>
      <w:r w:rsidRPr="00DD2E13">
        <w:rPr>
          <w:rStyle w:val="StyleUnderline"/>
        </w:rPr>
        <w:t xml:space="preserve">. In an effort </w:t>
      </w:r>
      <w:r w:rsidRPr="00B22F18">
        <w:rPr>
          <w:rStyle w:val="StyleUnderline"/>
          <w:highlight w:val="cyan"/>
        </w:rPr>
        <w:t xml:space="preserve">to </w:t>
      </w:r>
      <w:r w:rsidRPr="00B22F18">
        <w:rPr>
          <w:rStyle w:val="Emphasis"/>
          <w:highlight w:val="cyan"/>
        </w:rPr>
        <w:t>siphon</w:t>
      </w:r>
      <w:r w:rsidRPr="00DD2E13">
        <w:rPr>
          <w:rStyle w:val="Emphasis"/>
        </w:rPr>
        <w:t xml:space="preserve"> the political </w:t>
      </w:r>
      <w:r w:rsidRPr="00B22F18">
        <w:rPr>
          <w:rStyle w:val="Emphasis"/>
          <w:highlight w:val="cyan"/>
        </w:rPr>
        <w:t>energy</w:t>
      </w:r>
      <w:r w:rsidRPr="00DD2E13">
        <w:rPr>
          <w:rStyle w:val="StyleUnderline"/>
        </w:rPr>
        <w:t xml:space="preserve"> of out-law discourse </w:t>
      </w:r>
      <w:r w:rsidRPr="00B22F18">
        <w:rPr>
          <w:rStyle w:val="StyleUnderline"/>
          <w:highlight w:val="cyan"/>
        </w:rPr>
        <w:t xml:space="preserve">into </w:t>
      </w:r>
      <w:r w:rsidRPr="00B22F18">
        <w:rPr>
          <w:rStyle w:val="Emphasis"/>
          <w:highlight w:val="cyan"/>
        </w:rPr>
        <w:t>academic</w:t>
      </w:r>
      <w:r w:rsidRPr="00B22F18">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B22F18">
        <w:rPr>
          <w:rStyle w:val="Emphasis"/>
          <w:highlight w:val="cyan"/>
        </w:rPr>
        <w:t>destroy</w:t>
      </w:r>
      <w:r w:rsidRPr="00B22F18">
        <w:rPr>
          <w:rStyle w:val="StyleUnderline"/>
          <w:highlight w:val="cyan"/>
        </w:rPr>
        <w:t xml:space="preserve"> the</w:t>
      </w:r>
      <w:r w:rsidRPr="00DD2E13">
        <w:rPr>
          <w:sz w:val="16"/>
        </w:rPr>
        <w:t xml:space="preserve"> dissatisfaction that serves as a </w:t>
      </w:r>
      <w:r w:rsidRPr="00B22F18">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B22F18">
        <w:rPr>
          <w:rStyle w:val="Emphasis"/>
          <w:highlight w:val="cyan"/>
        </w:rPr>
        <w:t>recognition</w:t>
      </w:r>
      <w:r w:rsidRPr="00DD2E13">
        <w:rPr>
          <w:rStyle w:val="StyleUnderline"/>
        </w:rPr>
        <w:t xml:space="preserve"> might </w:t>
      </w:r>
      <w:r w:rsidRPr="00B22F18">
        <w:rPr>
          <w:rStyle w:val="Emphasis"/>
          <w:highlight w:val="cyan"/>
        </w:rPr>
        <w:t>take the place</w:t>
      </w:r>
      <w:r w:rsidRPr="00B22F18">
        <w:rPr>
          <w:rStyle w:val="StyleUnderline"/>
          <w:highlight w:val="cyan"/>
        </w:rPr>
        <w:t xml:space="preserve"> of</w:t>
      </w:r>
      <w:r w:rsidRPr="00DD2E13">
        <w:rPr>
          <w:rStyle w:val="StyleUnderline"/>
        </w:rPr>
        <w:t xml:space="preserve"> struggle for </w:t>
      </w:r>
      <w:r w:rsidRPr="00B22F18">
        <w:rPr>
          <w:rStyle w:val="Emphasis"/>
          <w:highlight w:val="cyan"/>
        </w:rPr>
        <w:t>material opportunities</w:t>
      </w:r>
      <w:r w:rsidRPr="00DD2E13">
        <w:rPr>
          <w:rStyle w:val="StyleUnderline"/>
        </w:rPr>
        <w:t xml:space="preserve"> </w:t>
      </w:r>
      <w:r w:rsidRPr="00DD2E13">
        <w:rPr>
          <w:sz w:val="16"/>
        </w:rPr>
        <w:t xml:space="preserve">(see Fraser 1997). </w:t>
      </w:r>
      <w:r w:rsidRPr="00B22F18">
        <w:rPr>
          <w:rStyle w:val="StyleUnderline"/>
          <w:highlight w:val="cyan"/>
        </w:rPr>
        <w:t>But, will</w:t>
      </w:r>
      <w:r w:rsidRPr="00DD2E13">
        <w:rPr>
          <w:rStyle w:val="StyleUnderline"/>
        </w:rPr>
        <w:t xml:space="preserve"> academic </w:t>
      </w:r>
      <w:r w:rsidRPr="00B22F18">
        <w:rPr>
          <w:rStyle w:val="Emphasis"/>
          <w:highlight w:val="cyan"/>
        </w:rPr>
        <w:t>legitimation</w:t>
      </w:r>
      <w:r w:rsidRPr="00B22F18">
        <w:rPr>
          <w:rStyle w:val="StyleUnderline"/>
          <w:highlight w:val="cyan"/>
        </w:rPr>
        <w:t xml:space="preserve"> create </w:t>
      </w:r>
      <w:r w:rsidRPr="00B22F18">
        <w:rPr>
          <w:rStyle w:val="Emphasis"/>
          <w:highlight w:val="cyan"/>
        </w:rPr>
        <w:t>any</w:t>
      </w:r>
      <w:r w:rsidRPr="00DD2E13">
        <w:rPr>
          <w:rStyle w:val="Emphasis"/>
        </w:rPr>
        <w:t xml:space="preserve"> material </w:t>
      </w:r>
      <w:r w:rsidRPr="00B22F18">
        <w:rPr>
          <w:rStyle w:val="Emphasis"/>
          <w:highlight w:val="cyan"/>
        </w:rPr>
        <w:t>changes</w:t>
      </w:r>
      <w:r w:rsidRPr="00B22F18">
        <w:rPr>
          <w:rStyle w:val="StyleUnderline"/>
          <w:highlight w:val="cyan"/>
        </w:rPr>
        <w:t xml:space="preserve"> in</w:t>
      </w:r>
      <w:r w:rsidRPr="00DD2E13">
        <w:rPr>
          <w:rStyle w:val="StyleUnderline"/>
        </w:rPr>
        <w:t xml:space="preserve"> the </w:t>
      </w:r>
      <w:r w:rsidRPr="00B22F18">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7C00BE5" w14:textId="77777777" w:rsidR="00147C0C" w:rsidRPr="00DD2E13" w:rsidRDefault="00147C0C" w:rsidP="00147C0C">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D9518F2" w14:textId="77777777" w:rsidR="00147C0C" w:rsidRPr="00DD2E13" w:rsidRDefault="00147C0C" w:rsidP="00147C0C">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3BEAE411" w14:textId="77777777" w:rsidR="00147C0C" w:rsidRPr="00DD2E13" w:rsidRDefault="00147C0C" w:rsidP="00147C0C">
      <w:pPr>
        <w:rPr>
          <w:sz w:val="16"/>
        </w:rPr>
      </w:pPr>
      <w:r w:rsidRPr="00DD2E13">
        <w:rPr>
          <w:sz w:val="16"/>
        </w:rPr>
        <w:t>Rhetorical criticism</w:t>
      </w:r>
    </w:p>
    <w:p w14:paraId="3D3C2616" w14:textId="77777777" w:rsidR="00147C0C" w:rsidRPr="00DD2E13" w:rsidRDefault="00147C0C" w:rsidP="00147C0C">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478DDF87" w14:textId="77777777" w:rsidR="00147C0C" w:rsidRDefault="00147C0C" w:rsidP="00147C0C">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B22F18">
        <w:rPr>
          <w:rStyle w:val="StyleUnderline"/>
          <w:highlight w:val="cyan"/>
        </w:rPr>
        <w:t>the</w:t>
      </w:r>
      <w:r w:rsidRPr="00DD2E13">
        <w:rPr>
          <w:rStyle w:val="StyleUnderline"/>
        </w:rPr>
        <w:t xml:space="preserve"> out-law discourse </w:t>
      </w:r>
      <w:r w:rsidRPr="00B22F18">
        <w:rPr>
          <w:rStyle w:val="StyleUnderline"/>
          <w:highlight w:val="cyan"/>
        </w:rPr>
        <w:t>critic is</w:t>
      </w:r>
      <w:r w:rsidRPr="00DD2E13">
        <w:rPr>
          <w:rStyle w:val="StyleUnderline"/>
        </w:rPr>
        <w:t xml:space="preserve"> an analyst </w:t>
      </w:r>
      <w:r w:rsidRPr="00B22F18">
        <w:rPr>
          <w:rStyle w:val="StyleUnderline"/>
          <w:highlight w:val="cyan"/>
        </w:rPr>
        <w:t>focusing on</w:t>
      </w:r>
      <w:r w:rsidRPr="00DD2E13">
        <w:rPr>
          <w:rStyle w:val="StyleUnderline"/>
        </w:rPr>
        <w:t xml:space="preserve"> the </w:t>
      </w:r>
      <w:r w:rsidRPr="00B22F18">
        <w:rPr>
          <w:rStyle w:val="Emphasis"/>
          <w:highlight w:val="cyan"/>
        </w:rPr>
        <w:t>hidden</w:t>
      </w:r>
      <w:r w:rsidRPr="00DD2E13">
        <w:rPr>
          <w:rStyle w:val="StyleUnderline"/>
        </w:rPr>
        <w:t xml:space="preserve">, </w:t>
      </w:r>
      <w:r w:rsidRPr="00DD2E13">
        <w:rPr>
          <w:rStyle w:val="Emphasis"/>
        </w:rPr>
        <w:t xml:space="preserve">aberrant </w:t>
      </w:r>
      <w:r w:rsidRPr="00B22F18">
        <w:rPr>
          <w:rStyle w:val="Emphasis"/>
          <w:highlight w:val="cyan"/>
        </w:rPr>
        <w:t>texts</w:t>
      </w:r>
      <w:r w:rsidRPr="00DD2E13">
        <w:rPr>
          <w:rStyle w:val="StyleUnderline"/>
        </w:rPr>
        <w:t xml:space="preserve"> of the out-law </w:t>
      </w:r>
      <w:r w:rsidRPr="00B22F18">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B22F18">
        <w:rPr>
          <w:rStyle w:val="Emphasis"/>
          <w:highlight w:val="cyan"/>
        </w:rPr>
        <w:t>comprehensible</w:t>
      </w:r>
      <w:r w:rsidRPr="00B22F18">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B22F18">
        <w:rPr>
          <w:rStyle w:val="StyleUnderline"/>
          <w:highlight w:val="cyan"/>
        </w:rPr>
        <w:t xml:space="preserve">Turning </w:t>
      </w:r>
      <w:r w:rsidRPr="00B22F18">
        <w:rPr>
          <w:rStyle w:val="Emphasis"/>
          <w:highlight w:val="cyan"/>
        </w:rPr>
        <w:t>covert</w:t>
      </w:r>
      <w:r w:rsidRPr="00DD2E13">
        <w:rPr>
          <w:rStyle w:val="StyleUnderline"/>
        </w:rPr>
        <w:t xml:space="preserve"> out-law </w:t>
      </w:r>
      <w:r w:rsidRPr="00B22F18">
        <w:rPr>
          <w:rStyle w:val="StyleUnderline"/>
          <w:highlight w:val="cyan"/>
        </w:rPr>
        <w:t xml:space="preserve">discourses into </w:t>
      </w:r>
      <w:r w:rsidRPr="00B22F18">
        <w:rPr>
          <w:rStyle w:val="Emphasis"/>
          <w:highlight w:val="cyan"/>
        </w:rPr>
        <w:t>objects of</w:t>
      </w:r>
      <w:r w:rsidRPr="00DD2E13">
        <w:rPr>
          <w:rStyle w:val="Emphasis"/>
        </w:rPr>
        <w:t xml:space="preserve"> our </w:t>
      </w:r>
      <w:r w:rsidRPr="00B22F18">
        <w:rPr>
          <w:rStyle w:val="Emphasis"/>
          <w:highlight w:val="cyan"/>
        </w:rPr>
        <w:t>analyses</w:t>
      </w:r>
      <w:r w:rsidRPr="00DD2E13">
        <w:rPr>
          <w:rStyle w:val="StyleUnderline"/>
        </w:rPr>
        <w:t xml:space="preserve"> runs the </w:t>
      </w:r>
      <w:r w:rsidRPr="00B22F18">
        <w:rPr>
          <w:rStyle w:val="StyleUnderline"/>
          <w:highlight w:val="cyan"/>
        </w:rPr>
        <w:t>risk</w:t>
      </w:r>
      <w:r w:rsidRPr="00DD2E13">
        <w:rPr>
          <w:rStyle w:val="StyleUnderline"/>
        </w:rPr>
        <w:t xml:space="preserve"> of </w:t>
      </w:r>
      <w:r w:rsidRPr="00B22F18">
        <w:rPr>
          <w:rStyle w:val="Emphasis"/>
          <w:highlight w:val="cyan"/>
        </w:rPr>
        <w:t>subjecting them</w:t>
      </w:r>
      <w:r w:rsidRPr="00DD2E13">
        <w:rPr>
          <w:rStyle w:val="StyleUnderline"/>
        </w:rPr>
        <w:t xml:space="preserve"> both </w:t>
      </w:r>
      <w:r w:rsidRPr="00B22F18">
        <w:rPr>
          <w:rStyle w:val="StyleUnderline"/>
          <w:highlight w:val="cyan"/>
        </w:rPr>
        <w:t xml:space="preserve">to the </w:t>
      </w:r>
      <w:r w:rsidRPr="00B22F18">
        <w:rPr>
          <w:rStyle w:val="Emphasis"/>
          <w:highlight w:val="cyan"/>
        </w:rPr>
        <w:t>gaze of the dominant</w:t>
      </w:r>
      <w:r w:rsidRPr="00B22F18">
        <w:rPr>
          <w:rStyle w:val="StyleUnderline"/>
          <w:highlight w:val="cyan"/>
        </w:rPr>
        <w:t xml:space="preserve"> and</w:t>
      </w:r>
      <w:r w:rsidRPr="00DD2E13">
        <w:rPr>
          <w:rStyle w:val="StyleUnderline"/>
        </w:rPr>
        <w:t xml:space="preserve"> to </w:t>
      </w:r>
      <w:r w:rsidRPr="00B22F18">
        <w:rPr>
          <w:rStyle w:val="StyleUnderline"/>
          <w:highlight w:val="cyan"/>
        </w:rPr>
        <w:t xml:space="preserve">the </w:t>
      </w:r>
      <w:r w:rsidRPr="00B22F18">
        <w:rPr>
          <w:rStyle w:val="Emphasis"/>
          <w:highlight w:val="cyan"/>
        </w:rPr>
        <w:t>power relations</w:t>
      </w:r>
      <w:r w:rsidRPr="00B22F18">
        <w:rPr>
          <w:rStyle w:val="StyleUnderline"/>
          <w:highlight w:val="cyan"/>
        </w:rPr>
        <w:t xml:space="preserve"> of the </w:t>
      </w:r>
      <w:r w:rsidRPr="00B22F18">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8C5071A" w14:textId="77777777" w:rsidR="00147C0C" w:rsidRPr="006A2725" w:rsidRDefault="00147C0C" w:rsidP="00147C0C">
      <w:pPr>
        <w:pStyle w:val="Heading4"/>
      </w:pPr>
      <w:r>
        <w:t xml:space="preserve">Deference reifies </w:t>
      </w:r>
      <w:r>
        <w:rPr>
          <w:u w:val="single"/>
        </w:rPr>
        <w:t>elite capture</w:t>
      </w:r>
      <w:r>
        <w:t xml:space="preserve"> and cements </w:t>
      </w:r>
      <w:r>
        <w:rPr>
          <w:u w:val="single"/>
        </w:rPr>
        <w:t>oppression</w:t>
      </w:r>
      <w:r>
        <w:t>.</w:t>
      </w:r>
    </w:p>
    <w:p w14:paraId="29AE27BE" w14:textId="77777777" w:rsidR="00147C0C" w:rsidRDefault="00147C0C" w:rsidP="00147C0C">
      <w:r w:rsidRPr="0009144F">
        <w:rPr>
          <w:rStyle w:val="Style13ptBold"/>
        </w:rPr>
        <w:t>Táíwò, 20</w:t>
      </w:r>
      <w:r>
        <w:t>—assistant professor of philosophy at Georgetown University (Olúfémi, “Being-in-the-Room Privilege: Elite Capture and Epistemic Deference,” The Philosopher, vol. 108, no. 4, dml)</w:t>
      </w:r>
    </w:p>
    <w:p w14:paraId="19377FD0" w14:textId="77777777" w:rsidR="00147C0C" w:rsidRPr="00116747" w:rsidRDefault="00147C0C" w:rsidP="00147C0C">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70578C">
        <w:rPr>
          <w:rStyle w:val="Emphasis"/>
          <w:highlight w:val="cyan"/>
        </w:rPr>
        <w:t>listen 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w:t>
      </w:r>
      <w:r>
        <w:rPr>
          <w:rStyle w:val="StyleUnderline"/>
        </w:rPr>
        <w:t>0</w:t>
      </w:r>
      <w:r w:rsidRPr="0009144F">
        <w:rPr>
          <w:rStyle w:val="StyleUnderline"/>
        </w:rPr>
        <w:t xml:space="preserve">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012F1599" w14:textId="77777777" w:rsidR="00147C0C" w:rsidRPr="00116747" w:rsidRDefault="00147C0C" w:rsidP="00147C0C">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065C498E" w14:textId="77777777" w:rsidR="00147C0C" w:rsidRPr="00116747" w:rsidRDefault="00147C0C" w:rsidP="00147C0C">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xml:space="preserve">: the Situation Room, the newsroom, the bargaining table, the conference room. </w:t>
      </w:r>
      <w:r w:rsidRPr="0070578C">
        <w:rPr>
          <w:rStyle w:val="StyleUnderline"/>
          <w:highlight w:val="cyan"/>
        </w:rPr>
        <w:t xml:space="preserve">Being in these rooms means being in a position to </w:t>
      </w:r>
      <w:r w:rsidRPr="0070578C">
        <w:rPr>
          <w:rStyle w:val="Emphasis"/>
          <w:highlight w:val="cyan"/>
        </w:rPr>
        <w:t>affect institutions</w:t>
      </w:r>
      <w:r w:rsidRPr="0009144F">
        <w:rPr>
          <w:rStyle w:val="StyleUnderline"/>
        </w:rPr>
        <w:t xml:space="preserve"> and </w:t>
      </w:r>
      <w:r w:rsidRPr="003C26EF">
        <w:rPr>
          <w:rStyle w:val="Emphasis"/>
        </w:rPr>
        <w:t>broader social dynamics</w:t>
      </w:r>
      <w:r w:rsidRPr="0009144F">
        <w:rPr>
          <w:rStyle w:val="StyleUnderline"/>
        </w:rPr>
        <w:t xml:space="preserve"> by way of deciding what one is to say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in the rooms of power</w:t>
      </w:r>
      <w:r w:rsidRPr="00116747">
        <w:rPr>
          <w:sz w:val="16"/>
        </w:rPr>
        <w:t xml:space="preserve">. </w:t>
      </w:r>
      <w:r w:rsidRPr="0070578C">
        <w:rPr>
          <w:rStyle w:val="StyleUnderline"/>
          <w:highlight w:val="cyan"/>
        </w:rPr>
        <w:t>Individuals</w:t>
      </w:r>
      <w:r w:rsidRPr="003C26EF">
        <w:rPr>
          <w:rStyle w:val="StyleUnderline"/>
        </w:rPr>
        <w:t xml:space="preserve"> who make it past</w:t>
      </w:r>
      <w:r w:rsidRPr="00116747">
        <w:rPr>
          <w:sz w:val="16"/>
        </w:rPr>
        <w:t xml:space="preserve"> the various </w:t>
      </w:r>
      <w:r w:rsidRPr="003C26EF">
        <w:rPr>
          <w:rStyle w:val="Emphasis"/>
        </w:rPr>
        <w:t>social selection pressures</w:t>
      </w:r>
      <w:r w:rsidRPr="00116747">
        <w:rPr>
          <w:sz w:val="16"/>
        </w:rPr>
        <w:t xml:space="preserve"> that filter out those social identities associated with these negative outcomes are most likely to be in the room. That is, </w:t>
      </w:r>
      <w:r w:rsidRPr="0009144F">
        <w:rPr>
          <w:rStyle w:val="StyleUnderline"/>
        </w:rPr>
        <w:t xml:space="preserve">they </w:t>
      </w:r>
      <w:r w:rsidRPr="0070578C">
        <w:rPr>
          <w:rStyle w:val="StyleUnderline"/>
          <w:highlight w:val="cyan"/>
        </w:rPr>
        <w:t>are most likely to be in the</w:t>
      </w:r>
      <w:r w:rsidRPr="0009144F">
        <w:rPr>
          <w:rStyle w:val="StyleUnderline"/>
        </w:rPr>
        <w:t xml:space="preserve"> </w:t>
      </w:r>
      <w:r w:rsidRPr="0070578C">
        <w:rPr>
          <w:rStyle w:val="StyleUnderline"/>
          <w:highlight w:val="cyan"/>
        </w:rPr>
        <w:t>room</w:t>
      </w:r>
      <w:r w:rsidRPr="0009144F">
        <w:rPr>
          <w:rStyle w:val="StyleUnderline"/>
        </w:rPr>
        <w:t xml:space="preserve"> precisely </w:t>
      </w:r>
      <w:r w:rsidRPr="0070578C">
        <w:rPr>
          <w:rStyle w:val="StyleUnderline"/>
          <w:highlight w:val="cyan"/>
        </w:rPr>
        <w:t>because of ways</w:t>
      </w:r>
      <w:r w:rsidRPr="0009144F">
        <w:rPr>
          <w:rStyle w:val="StyleUnderline"/>
        </w:rPr>
        <w:t xml:space="preserve"> in which </w:t>
      </w:r>
      <w:r w:rsidRPr="0070578C">
        <w:rPr>
          <w:rStyle w:val="StyleUnderline"/>
          <w:highlight w:val="cyan"/>
        </w:rPr>
        <w:t>they are</w:t>
      </w:r>
      <w:r w:rsidRPr="0009144F">
        <w:rPr>
          <w:rStyle w:val="StyleUnderline"/>
        </w:rPr>
        <w:t xml:space="preserve"> </w:t>
      </w:r>
      <w:r w:rsidRPr="0070578C">
        <w:rPr>
          <w:rStyle w:val="Emphasis"/>
          <w:highlight w:val="cyan"/>
        </w:rPr>
        <w:t>systematically different</w:t>
      </w:r>
      <w:r w:rsidRPr="0070578C">
        <w:rPr>
          <w:rStyle w:val="StyleUnderline"/>
          <w:highlight w:val="cyan"/>
        </w:rPr>
        <w:t xml:space="preserve"> from</w:t>
      </w:r>
      <w:r w:rsidRPr="0009144F">
        <w:rPr>
          <w:rStyle w:val="StyleUnderline"/>
        </w:rPr>
        <w:t xml:space="preserve"> (and </w:t>
      </w:r>
      <w:r w:rsidRPr="003C26EF">
        <w:rPr>
          <w:rStyle w:val="StyleUnderline"/>
        </w:rPr>
        <w:t xml:space="preserve">thus potentially </w:t>
      </w:r>
      <w:r w:rsidRPr="003C26EF">
        <w:rPr>
          <w:rStyle w:val="Emphasis"/>
        </w:rPr>
        <w:t>unrepresentative</w:t>
      </w:r>
      <w:r w:rsidRPr="0009144F">
        <w:rPr>
          <w:rStyle w:val="StyleUnderline"/>
        </w:rPr>
        <w:t xml:space="preserve"> of) </w:t>
      </w:r>
      <w:r w:rsidRPr="0070578C">
        <w:rPr>
          <w:rStyle w:val="StyleUnderline"/>
          <w:highlight w:val="cyan"/>
        </w:rPr>
        <w:t>the</w:t>
      </w:r>
      <w:r w:rsidRPr="0009144F">
        <w:rPr>
          <w:rStyle w:val="StyleUnderline"/>
        </w:rPr>
        <w:t xml:space="preserve"> very </w:t>
      </w:r>
      <w:r w:rsidRPr="0070578C">
        <w:rPr>
          <w:rStyle w:val="StyleUnderline"/>
          <w:highlight w:val="cyan"/>
        </w:rPr>
        <w:t>people they</w:t>
      </w:r>
      <w:r w:rsidRPr="0009144F">
        <w:rPr>
          <w:rStyle w:val="StyleUnderline"/>
        </w:rPr>
        <w:t xml:space="preserve"> are then </w:t>
      </w:r>
      <w:r w:rsidRPr="0070578C">
        <w:rPr>
          <w:rStyle w:val="Emphasis"/>
        </w:rPr>
        <w:t xml:space="preserve">asked to </w:t>
      </w:r>
      <w:r w:rsidRPr="0070578C">
        <w:rPr>
          <w:rStyle w:val="Emphasis"/>
          <w:highlight w:val="cyan"/>
        </w:rPr>
        <w:t>represent</w:t>
      </w:r>
      <w:r w:rsidRPr="0009144F">
        <w:rPr>
          <w:rStyle w:val="StyleUnderline"/>
        </w:rPr>
        <w:t xml:space="preserve"> in the room</w:t>
      </w:r>
      <w:r w:rsidRPr="00116747">
        <w:rPr>
          <w:sz w:val="16"/>
        </w:rPr>
        <w:t>.</w:t>
      </w:r>
    </w:p>
    <w:p w14:paraId="1D7E7E31" w14:textId="77777777" w:rsidR="00147C0C" w:rsidRPr="00116747" w:rsidRDefault="00147C0C" w:rsidP="00147C0C">
      <w:pPr>
        <w:rPr>
          <w:sz w:val="16"/>
        </w:rPr>
      </w:pPr>
      <w:r w:rsidRPr="0011674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StyleUnderline"/>
        </w:rPr>
        <w:t xml:space="preserve">the forms of </w:t>
      </w:r>
      <w:r w:rsidRPr="0070578C">
        <w:rPr>
          <w:rStyle w:val="StyleUnderline"/>
          <w:highlight w:val="cyan"/>
        </w:rPr>
        <w:t>deference</w:t>
      </w:r>
      <w:r w:rsidRPr="00116747">
        <w:rPr>
          <w:sz w:val="16"/>
        </w:rPr>
        <w:t xml:space="preserve"> that often follow </w:t>
      </w:r>
      <w:r w:rsidRPr="0009144F">
        <w:rPr>
          <w:rStyle w:val="StyleUnderline"/>
        </w:rPr>
        <w:t xml:space="preserve">are ultimately </w:t>
      </w:r>
      <w:r w:rsidRPr="003C26EF">
        <w:rPr>
          <w:rStyle w:val="Emphasis"/>
        </w:rPr>
        <w:t>self-undermining</w:t>
      </w:r>
      <w:r w:rsidRPr="0009144F">
        <w:rPr>
          <w:rStyle w:val="StyleUnderline"/>
        </w:rPr>
        <w:t xml:space="preserve"> and only reliably </w:t>
      </w:r>
      <w:r w:rsidRPr="00BF64C1">
        <w:rPr>
          <w:rStyle w:val="StyleUnderline"/>
          <w:highlight w:val="cyan"/>
        </w:rPr>
        <w:t>serve “</w:t>
      </w:r>
      <w:r w:rsidRPr="00BF64C1">
        <w:rPr>
          <w:rStyle w:val="Emphasis"/>
          <w:highlight w:val="cyan"/>
        </w:rPr>
        <w:t>elite capture</w:t>
      </w:r>
      <w:r w:rsidRPr="0009144F">
        <w:rPr>
          <w:rStyle w:val="StyleUnderline"/>
        </w:rPr>
        <w:t xml:space="preserve">”: the </w:t>
      </w:r>
      <w:r w:rsidRPr="00BF64C1">
        <w:rPr>
          <w:rStyle w:val="StyleUnderline"/>
        </w:rPr>
        <w:t>control over</w:t>
      </w:r>
      <w:r w:rsidRPr="0009144F">
        <w:rPr>
          <w:rStyle w:val="StyleUnderline"/>
        </w:rPr>
        <w:t xml:space="preserve"> </w:t>
      </w:r>
      <w:r w:rsidRPr="003C26EF">
        <w:rPr>
          <w:rStyle w:val="Emphasis"/>
        </w:rPr>
        <w:t xml:space="preserve">political </w:t>
      </w:r>
      <w:r w:rsidRPr="00BF64C1">
        <w:rPr>
          <w:rStyle w:val="Emphasis"/>
        </w:rPr>
        <w:t>agendas</w:t>
      </w:r>
      <w:r w:rsidRPr="00BF64C1">
        <w:rPr>
          <w:rStyle w:val="StyleUnderline"/>
        </w:rPr>
        <w:t xml:space="preserve"> and</w:t>
      </w:r>
      <w:r w:rsidRPr="0009144F">
        <w:rPr>
          <w:rStyle w:val="StyleUnderline"/>
        </w:rPr>
        <w:t xml:space="preserve"> </w:t>
      </w:r>
      <w:r w:rsidRPr="003C26EF">
        <w:rPr>
          <w:rStyle w:val="Emphasis"/>
        </w:rPr>
        <w:t>resources</w:t>
      </w:r>
      <w:r w:rsidRPr="0009144F">
        <w:rPr>
          <w:rStyle w:val="StyleUnderline"/>
        </w:rPr>
        <w:t xml:space="preserve"> </w:t>
      </w:r>
      <w:r w:rsidRPr="00BF64C1">
        <w:rPr>
          <w:rStyle w:val="StyleUnderline"/>
        </w:rPr>
        <w:t>by</w:t>
      </w:r>
      <w:r w:rsidRPr="0009144F">
        <w:rPr>
          <w:rStyle w:val="StyleUnderline"/>
        </w:rPr>
        <w:t xml:space="preserve"> a group’s </w:t>
      </w:r>
      <w:r w:rsidRPr="003C26EF">
        <w:rPr>
          <w:rStyle w:val="Emphasis"/>
        </w:rPr>
        <w:t xml:space="preserve">most </w:t>
      </w:r>
      <w:r w:rsidRPr="00BF64C1">
        <w:rPr>
          <w:rStyle w:val="Emphasis"/>
        </w:rPr>
        <w:t>advantaged</w:t>
      </w:r>
      <w:r w:rsidRPr="00BF64C1">
        <w:rPr>
          <w:rStyle w:val="StyleUnderline"/>
        </w:rPr>
        <w:t xml:space="preserve"> people. </w:t>
      </w:r>
      <w:r w:rsidRPr="0070578C">
        <w:rPr>
          <w:rStyle w:val="StyleUnderline"/>
        </w:rPr>
        <w:t xml:space="preserve">If we want </w:t>
      </w:r>
      <w:r w:rsidRPr="0070578C">
        <w:rPr>
          <w:rStyle w:val="StyleUnderline"/>
          <w:highlight w:val="cyan"/>
        </w:rPr>
        <w:t>to</w:t>
      </w:r>
      <w:r w:rsidRPr="00116747">
        <w:rPr>
          <w:sz w:val="16"/>
        </w:rPr>
        <w:t xml:space="preserve"> use standpoint epistemology to </w:t>
      </w:r>
      <w:r w:rsidRPr="0070578C">
        <w:rPr>
          <w:rStyle w:val="Emphasis"/>
          <w:highlight w:val="cyan"/>
        </w:rPr>
        <w:t>challenge</w:t>
      </w:r>
      <w:r w:rsidRPr="0009144F">
        <w:rPr>
          <w:rStyle w:val="StyleUnderline"/>
        </w:rPr>
        <w:t xml:space="preserve"> </w:t>
      </w:r>
      <w:r w:rsidRPr="0070578C">
        <w:rPr>
          <w:rStyle w:val="StyleUnderline"/>
          <w:highlight w:val="cyan"/>
        </w:rPr>
        <w:t>unjust</w:t>
      </w:r>
      <w:r w:rsidRPr="0009144F">
        <w:rPr>
          <w:rStyle w:val="StyleUnderline"/>
        </w:rPr>
        <w:t xml:space="preserve"> power </w:t>
      </w:r>
      <w:r w:rsidRPr="0070578C">
        <w:rPr>
          <w:rStyle w:val="StyleUnderline"/>
          <w:highlight w:val="cyan"/>
        </w:rPr>
        <w:t xml:space="preserve">arrangements, it’s </w:t>
      </w:r>
      <w:r w:rsidRPr="0070578C">
        <w:rPr>
          <w:rStyle w:val="Emphasis"/>
          <w:highlight w:val="cyan"/>
        </w:rPr>
        <w:t>hard to imagine</w:t>
      </w:r>
      <w:r w:rsidRPr="0070578C">
        <w:rPr>
          <w:rStyle w:val="StyleUnderline"/>
          <w:highlight w:val="cyan"/>
        </w:rPr>
        <w:t xml:space="preserve"> how we could do </w:t>
      </w:r>
      <w:r w:rsidRPr="0070578C">
        <w:rPr>
          <w:rStyle w:val="Emphasis"/>
          <w:highlight w:val="cyan"/>
        </w:rPr>
        <w:t>worse</w:t>
      </w:r>
      <w:r w:rsidRPr="00116747">
        <w:rPr>
          <w:sz w:val="16"/>
        </w:rPr>
        <w:t>.</w:t>
      </w:r>
    </w:p>
    <w:p w14:paraId="18BBE638" w14:textId="77777777" w:rsidR="00147C0C" w:rsidRPr="00116747" w:rsidRDefault="00147C0C" w:rsidP="00147C0C">
      <w:pPr>
        <w:rPr>
          <w:sz w:val="16"/>
        </w:rPr>
      </w:pPr>
      <w:r w:rsidRPr="00116747">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B7BA04F" w14:textId="77777777" w:rsidR="00147C0C" w:rsidRPr="00116747" w:rsidRDefault="00147C0C" w:rsidP="00147C0C">
      <w:pPr>
        <w:rPr>
          <w:sz w:val="16"/>
        </w:rPr>
      </w:pPr>
      <w:r w:rsidRPr="00116747">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50C1F477" w14:textId="77777777" w:rsidR="00147C0C" w:rsidRPr="00116747" w:rsidRDefault="00147C0C" w:rsidP="00147C0C">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3BCC61E8" w14:textId="77777777" w:rsidR="00147C0C" w:rsidRPr="00116747" w:rsidRDefault="00147C0C" w:rsidP="00147C0C">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2AD4D19B" w14:textId="77777777" w:rsidR="00147C0C" w:rsidRPr="00116747" w:rsidRDefault="00147C0C" w:rsidP="00147C0C">
      <w:pPr>
        <w:rPr>
          <w:sz w:val="16"/>
        </w:rPr>
      </w:pPr>
      <w:r w:rsidRPr="00116747">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4179F65C" w14:textId="77777777" w:rsidR="00147C0C" w:rsidRPr="00116747" w:rsidRDefault="00147C0C" w:rsidP="00147C0C">
      <w:pPr>
        <w:rPr>
          <w:sz w:val="16"/>
        </w:rPr>
      </w:pPr>
      <w:r w:rsidRPr="00116747">
        <w:rPr>
          <w:sz w:val="16"/>
        </w:rPr>
        <w:t xml:space="preserve">It is easy, then, to see how </w:t>
      </w:r>
      <w:r w:rsidRPr="0009144F">
        <w:rPr>
          <w:rStyle w:val="StyleUnderline"/>
        </w:rPr>
        <w:t>this deferential form</w:t>
      </w:r>
      <w:r w:rsidRPr="00116747">
        <w:rPr>
          <w:sz w:val="16"/>
        </w:rPr>
        <w:t xml:space="preserve"> of standpoint epistemology </w:t>
      </w:r>
      <w:r w:rsidRPr="0009144F">
        <w:rPr>
          <w:rStyle w:val="StyleUnderline"/>
        </w:rPr>
        <w:t xml:space="preserve">contributes to elite capture at </w:t>
      </w:r>
      <w:r w:rsidRPr="003C26EF">
        <w:rPr>
          <w:rStyle w:val="Emphasis"/>
        </w:rPr>
        <w:t>scale</w:t>
      </w:r>
      <w:r w:rsidRPr="0009144F">
        <w:rPr>
          <w:rStyle w:val="StyleUnderline"/>
        </w:rPr>
        <w:t xml:space="preserve">. The rooms of power and influence are at the end of causal chains that have </w:t>
      </w:r>
      <w:r w:rsidRPr="003C26EF">
        <w:rPr>
          <w:rStyle w:val="Emphasis"/>
        </w:rPr>
        <w:t>selection effects</w:t>
      </w:r>
      <w:r w:rsidRPr="0009144F">
        <w:rPr>
          <w:rStyle w:val="StyleUnderline"/>
        </w:rPr>
        <w:t xml:space="preserve">. </w:t>
      </w:r>
      <w:r w:rsidRPr="0070578C">
        <w:rPr>
          <w:rStyle w:val="StyleUnderline"/>
          <w:highlight w:val="cyan"/>
        </w:rPr>
        <w:t>As you get</w:t>
      </w:r>
      <w:r w:rsidRPr="0009144F">
        <w:rPr>
          <w:rStyle w:val="StyleUnderline"/>
        </w:rPr>
        <w:t xml:space="preserve"> higher and </w:t>
      </w:r>
      <w:r w:rsidRPr="0070578C">
        <w:rPr>
          <w:rStyle w:val="StyleUnderline"/>
          <w:highlight w:val="cyan"/>
        </w:rPr>
        <w:t>higher</w:t>
      </w:r>
      <w:r w:rsidRPr="0009144F">
        <w:rPr>
          <w:rStyle w:val="StyleUnderline"/>
        </w:rPr>
        <w:t xml:space="preserve"> forms of </w:t>
      </w:r>
      <w:r w:rsidRPr="0070578C">
        <w:rPr>
          <w:rStyle w:val="StyleUnderline"/>
          <w:highlight w:val="cyan"/>
        </w:rPr>
        <w:t>education</w:t>
      </w:r>
      <w:r w:rsidRPr="0009144F">
        <w:rPr>
          <w:rStyle w:val="StyleUnderline"/>
        </w:rPr>
        <w:t xml:space="preserve">, </w:t>
      </w:r>
      <w:r w:rsidRPr="0070578C">
        <w:rPr>
          <w:rStyle w:val="StyleUnderline"/>
          <w:highlight w:val="cyan"/>
        </w:rPr>
        <w:t xml:space="preserve">social experiences </w:t>
      </w:r>
      <w:r w:rsidRPr="0070578C">
        <w:rPr>
          <w:rStyle w:val="Emphasis"/>
          <w:highlight w:val="cyan"/>
        </w:rPr>
        <w:t>narrow</w:t>
      </w:r>
      <w:r w:rsidRPr="0009144F">
        <w:rPr>
          <w:rStyle w:val="StyleUnderline"/>
        </w:rPr>
        <w:t xml:space="preserve"> – </w:t>
      </w:r>
      <w:r w:rsidRPr="0070578C">
        <w:rPr>
          <w:rStyle w:val="StyleUnderline"/>
          <w:highlight w:val="cyan"/>
        </w:rPr>
        <w:t xml:space="preserve">some students are pipelined to </w:t>
      </w:r>
      <w:r w:rsidRPr="0070578C">
        <w:rPr>
          <w:rStyle w:val="Emphasis"/>
          <w:highlight w:val="cyan"/>
        </w:rPr>
        <w:t>PhDs</w:t>
      </w:r>
      <w:r w:rsidRPr="0070578C">
        <w:rPr>
          <w:rStyle w:val="StyleUnderline"/>
          <w:highlight w:val="cyan"/>
        </w:rPr>
        <w:t xml:space="preserve"> and others to </w:t>
      </w:r>
      <w:r w:rsidRPr="0070578C">
        <w:rPr>
          <w:rStyle w:val="Emphasis"/>
          <w:highlight w:val="cyan"/>
        </w:rPr>
        <w:t>prisons</w:t>
      </w:r>
      <w:r w:rsidRPr="0009144F">
        <w:rPr>
          <w:rStyle w:val="StyleUnderline"/>
        </w:rPr>
        <w:t xml:space="preserve">. Deferential ways of dealing with identity can </w:t>
      </w:r>
      <w:r w:rsidRPr="003C26EF">
        <w:rPr>
          <w:rStyle w:val="Emphasis"/>
        </w:rPr>
        <w:t>inherit</w:t>
      </w:r>
      <w:r w:rsidRPr="0009144F">
        <w:rPr>
          <w:rStyle w:val="StyleUnderline"/>
        </w:rPr>
        <w:t xml:space="preserve"> the distortions caused by these selection processes</w:t>
      </w:r>
      <w:r w:rsidRPr="00116747">
        <w:rPr>
          <w:sz w:val="16"/>
        </w:rPr>
        <w:t xml:space="preserve">. </w:t>
      </w:r>
    </w:p>
    <w:p w14:paraId="7EECF319" w14:textId="77777777" w:rsidR="00147C0C" w:rsidRPr="00116747" w:rsidRDefault="00147C0C" w:rsidP="00147C0C">
      <w:pPr>
        <w:rPr>
          <w:sz w:val="16"/>
        </w:rPr>
      </w:pPr>
      <w:r w:rsidRPr="00116747">
        <w:rPr>
          <w:rFonts w:ascii="Times New Roman" w:hAnsi="Times New Roman" w:cs="Times New Roman"/>
          <w:sz w:val="16"/>
        </w:rPr>
        <w:t>​</w:t>
      </w:r>
      <w:r w:rsidRPr="0009144F">
        <w:rPr>
          <w:rStyle w:val="StyleUnderline"/>
        </w:rPr>
        <w:t>But it’s equally easy to see locally</w:t>
      </w:r>
      <w:r w:rsidRPr="00116747">
        <w:rPr>
          <w:sz w:val="16"/>
        </w:rPr>
        <w:t xml:space="preserve"> – in this room, in this academic literature or field, in this conversation – why </w:t>
      </w:r>
      <w:r w:rsidRPr="0009144F">
        <w:rPr>
          <w:rStyle w:val="StyleUnderline"/>
        </w:rPr>
        <w:t>this deference</w:t>
      </w:r>
      <w:r w:rsidRPr="00116747">
        <w:rPr>
          <w:sz w:val="16"/>
        </w:rPr>
        <w:t xml:space="preserve"> seems to make sense. It is often an improvement on the epistemic procedure that preceded it: the person deferred to may well be better epistemically positioned than the others in the room. It </w:t>
      </w:r>
      <w:r w:rsidRPr="0009144F">
        <w:rPr>
          <w:rStyle w:val="StyleUnderline"/>
        </w:rPr>
        <w:t xml:space="preserve">may well be the </w:t>
      </w:r>
      <w:r w:rsidRPr="003C26EF">
        <w:rPr>
          <w:rStyle w:val="Emphasis"/>
        </w:rPr>
        <w:t>best we can do</w:t>
      </w:r>
      <w:r w:rsidRPr="0009144F">
        <w:rPr>
          <w:rStyle w:val="StyleUnderline"/>
        </w:rPr>
        <w:t xml:space="preserve"> while holding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6336F174" w14:textId="77777777" w:rsidR="00147C0C" w:rsidRPr="00116747" w:rsidRDefault="00147C0C" w:rsidP="00147C0C">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more 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4DD9D438" w14:textId="77777777" w:rsidR="00147C0C" w:rsidRPr="0009144F" w:rsidRDefault="00147C0C" w:rsidP="00147C0C">
      <w:pPr>
        <w:rPr>
          <w:rStyle w:val="StyleUnderline"/>
        </w:rPr>
      </w:pPr>
      <w:r w:rsidRPr="0070578C">
        <w:rPr>
          <w:rStyle w:val="StyleUnderline"/>
          <w:highlight w:val="cyan"/>
        </w:rPr>
        <w:t>Deference epistemology</w:t>
      </w:r>
      <w:r w:rsidRPr="0009144F">
        <w:rPr>
          <w:rStyle w:val="StyleUnderline"/>
        </w:rPr>
        <w:t xml:space="preserve"> marks itself as a </w:t>
      </w:r>
      <w:r w:rsidRPr="003C26EF">
        <w:rPr>
          <w:rStyle w:val="Emphasis"/>
        </w:rPr>
        <w:t>solution</w:t>
      </w:r>
      <w:r w:rsidRPr="0009144F">
        <w:rPr>
          <w:rStyle w:val="StyleUnderline"/>
        </w:rPr>
        <w:t xml:space="preserve"> to an epistemic and political problem. But not only does it </w:t>
      </w:r>
      <w:r w:rsidRPr="0070578C">
        <w:rPr>
          <w:rStyle w:val="Emphasis"/>
          <w:highlight w:val="cyan"/>
        </w:rPr>
        <w:t>fail</w:t>
      </w:r>
      <w:r w:rsidRPr="0070578C">
        <w:rPr>
          <w:rStyle w:val="StyleUnderline"/>
          <w:highlight w:val="cyan"/>
        </w:rPr>
        <w:t xml:space="preserve"> to solve these problems, </w:t>
      </w:r>
      <w:r w:rsidRPr="0070578C">
        <w:rPr>
          <w:rStyle w:val="StyleUnderline"/>
        </w:rPr>
        <w:t xml:space="preserve">it </w:t>
      </w:r>
      <w:r w:rsidRPr="0070578C">
        <w:rPr>
          <w:rStyle w:val="Emphasis"/>
        </w:rPr>
        <w:t>adds new ones</w:t>
      </w:r>
      <w:r w:rsidRPr="00116747">
        <w:rPr>
          <w:sz w:val="16"/>
        </w:rPr>
        <w:t xml:space="preserve">. One might think </w:t>
      </w:r>
      <w:r w:rsidRPr="0009144F">
        <w:rPr>
          <w:rStyle w:val="StyleUnderline"/>
        </w:rPr>
        <w:t xml:space="preserve">questions </w:t>
      </w:r>
      <w:r w:rsidRPr="00BF64C1">
        <w:rPr>
          <w:rStyle w:val="StyleUnderline"/>
        </w:rPr>
        <w:t xml:space="preserve">of justice ought to be primarily concerned with fixing disparities around </w:t>
      </w:r>
      <w:r w:rsidRPr="00BF64C1">
        <w:rPr>
          <w:rStyle w:val="Emphasis"/>
        </w:rPr>
        <w:t>health care</w:t>
      </w:r>
      <w:r w:rsidRPr="00BF64C1">
        <w:rPr>
          <w:rStyle w:val="StyleUnderline"/>
        </w:rPr>
        <w:t xml:space="preserve">, </w:t>
      </w:r>
      <w:r w:rsidRPr="00BF64C1">
        <w:rPr>
          <w:rStyle w:val="Emphasis"/>
        </w:rPr>
        <w:t>working conditions</w:t>
      </w:r>
      <w:r w:rsidRPr="00BF64C1">
        <w:rPr>
          <w:rStyle w:val="StyleUnderline"/>
        </w:rPr>
        <w:t xml:space="preserve">, and </w:t>
      </w:r>
      <w:r w:rsidRPr="00BF64C1">
        <w:rPr>
          <w:rStyle w:val="Emphasis"/>
        </w:rPr>
        <w:t>basic material</w:t>
      </w:r>
      <w:r w:rsidRPr="00BF64C1">
        <w:rPr>
          <w:rStyle w:val="StyleUnderline"/>
        </w:rPr>
        <w:t xml:space="preserve"> and </w:t>
      </w:r>
      <w:r w:rsidRPr="00BF64C1">
        <w:rPr>
          <w:rStyle w:val="Emphasis"/>
        </w:rPr>
        <w:t>interpersonal security</w:t>
      </w:r>
      <w:r w:rsidRPr="00BF64C1">
        <w:rPr>
          <w:rStyle w:val="StyleUnderline"/>
        </w:rPr>
        <w:t>. Yet conversations</w:t>
      </w:r>
      <w:r w:rsidRPr="00BF64C1">
        <w:rPr>
          <w:sz w:val="16"/>
        </w:rPr>
        <w:t xml:space="preserve"> about justice </w:t>
      </w:r>
      <w:r w:rsidRPr="00BF64C1">
        <w:rPr>
          <w:rStyle w:val="StyleUnderline"/>
        </w:rPr>
        <w:t>have come to be sha</w:t>
      </w:r>
      <w:r w:rsidRPr="0009144F">
        <w:rPr>
          <w:rStyle w:val="StyleUnderline"/>
        </w:rPr>
        <w:t xml:space="preserve">ped by people who have </w:t>
      </w:r>
      <w:r w:rsidRPr="003C26EF">
        <w:rPr>
          <w:rStyle w:val="Emphasis"/>
        </w:rPr>
        <w:t>ever more specific practical advice</w:t>
      </w:r>
      <w:r w:rsidRPr="0009144F">
        <w:rPr>
          <w:rStyle w:val="StyleUnderline"/>
        </w:rPr>
        <w:t xml:space="preserve"> about fixing the </w:t>
      </w:r>
      <w:r w:rsidRPr="003C26EF">
        <w:rPr>
          <w:rStyle w:val="Emphasis"/>
        </w:rPr>
        <w:t>distribution of attention</w:t>
      </w:r>
      <w:r w:rsidRPr="0009144F">
        <w:rPr>
          <w:rStyle w:val="StyleUnderline"/>
        </w:rPr>
        <w:t xml:space="preserve"> and </w:t>
      </w:r>
      <w:r w:rsidRPr="003C26EF">
        <w:rPr>
          <w:rStyle w:val="Emphasis"/>
        </w:rPr>
        <w:t>conversational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38AF4375" w14:textId="77777777" w:rsidR="00147C0C" w:rsidRPr="00116747" w:rsidRDefault="00147C0C" w:rsidP="00147C0C">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3C26EF">
        <w:rPr>
          <w:rStyle w:val="Emphasis"/>
        </w:rPr>
        <w:t>compatible</w:t>
      </w:r>
      <w:r w:rsidRPr="0009144F">
        <w:rPr>
          <w:rStyle w:val="StyleUnderline"/>
        </w:rPr>
        <w:t xml:space="preserve"> with social progress. But treating group elites’ interests as </w:t>
      </w:r>
      <w:r w:rsidRPr="003C26EF">
        <w:rPr>
          <w:rStyle w:val="Emphasis"/>
        </w:rPr>
        <w:t>necessarily</w:t>
      </w:r>
      <w:r w:rsidRPr="0009144F">
        <w:rPr>
          <w:rStyle w:val="StyleUnderline"/>
        </w:rPr>
        <w:t xml:space="preserve"> or even </w:t>
      </w:r>
      <w:r w:rsidRPr="003C26EF">
        <w:rPr>
          <w:rStyle w:val="Emphasis"/>
        </w:rPr>
        <w:t>presumptively aligned</w:t>
      </w:r>
      <w:r w:rsidRPr="0009144F">
        <w:rPr>
          <w:rStyle w:val="StyleUnderline"/>
        </w:rPr>
        <w:t xml:space="preserve"> with full group interests involves a </w:t>
      </w:r>
      <w:r w:rsidRPr="003C26EF">
        <w:rPr>
          <w:rStyle w:val="Emphasis"/>
        </w:rPr>
        <w:t>political naiveté</w:t>
      </w:r>
      <w:r w:rsidRPr="0009144F">
        <w:rPr>
          <w:rStyle w:val="StyleUnderline"/>
        </w:rPr>
        <w:t xml:space="preserve"> we cannot afford. </w:t>
      </w:r>
      <w:r w:rsidRPr="0070578C">
        <w:rPr>
          <w:rStyle w:val="StyleUnderline"/>
          <w:highlight w:val="cyan"/>
        </w:rPr>
        <w:t xml:space="preserve">Such treatment of elite interests functions as a </w:t>
      </w:r>
      <w:r w:rsidRPr="0070578C">
        <w:rPr>
          <w:rStyle w:val="Emphasis"/>
          <w:highlight w:val="cyan"/>
        </w:rPr>
        <w:t>racial Reaganomics</w:t>
      </w:r>
      <w:r w:rsidRPr="0009144F">
        <w:rPr>
          <w:rStyle w:val="StyleUnderline"/>
        </w:rPr>
        <w:t xml:space="preserve">: a strategy </w:t>
      </w:r>
      <w:r w:rsidRPr="0070578C">
        <w:rPr>
          <w:rStyle w:val="StyleUnderline"/>
          <w:highlight w:val="cyan"/>
        </w:rPr>
        <w:t xml:space="preserve">reliant on </w:t>
      </w:r>
      <w:r w:rsidRPr="0070578C">
        <w:rPr>
          <w:rStyle w:val="Emphasis"/>
          <w:highlight w:val="cyan"/>
        </w:rPr>
        <w:t>fantasies</w:t>
      </w:r>
      <w:r w:rsidRPr="0009144F">
        <w:rPr>
          <w:rStyle w:val="StyleUnderline"/>
        </w:rPr>
        <w:t xml:space="preserve"> </w:t>
      </w:r>
      <w:r w:rsidRPr="0070578C">
        <w:rPr>
          <w:rStyle w:val="StyleUnderline"/>
          <w:highlight w:val="cyan"/>
        </w:rPr>
        <w:t>about</w:t>
      </w:r>
      <w:r w:rsidRPr="0009144F">
        <w:rPr>
          <w:rStyle w:val="StyleUnderline"/>
        </w:rPr>
        <w:t xml:space="preserve"> the </w:t>
      </w:r>
      <w:r w:rsidRPr="0070578C">
        <w:rPr>
          <w:rStyle w:val="StyleUnderline"/>
          <w:highlight w:val="cyan"/>
        </w:rPr>
        <w:t>exchange</w:t>
      </w:r>
      <w:r w:rsidRPr="0009144F">
        <w:rPr>
          <w:rStyle w:val="StyleUnderline"/>
        </w:rPr>
        <w:t xml:space="preserve"> rate </w:t>
      </w:r>
      <w:r w:rsidRPr="0070578C">
        <w:rPr>
          <w:rStyle w:val="StyleUnderline"/>
          <w:highlight w:val="cyan"/>
        </w:rPr>
        <w:t>between</w:t>
      </w:r>
      <w:r w:rsidRPr="0009144F">
        <w:rPr>
          <w:rStyle w:val="StyleUnderline"/>
        </w:rPr>
        <w:t xml:space="preserve"> the </w:t>
      </w:r>
      <w:r w:rsidRPr="0070578C">
        <w:rPr>
          <w:rStyle w:val="StyleUnderline"/>
          <w:highlight w:val="cyan"/>
        </w:rPr>
        <w:t>attention</w:t>
      </w:r>
      <w:r w:rsidRPr="0009144F">
        <w:rPr>
          <w:rStyle w:val="StyleUnderline"/>
        </w:rPr>
        <w:t xml:space="preserve"> economy </w:t>
      </w:r>
      <w:r w:rsidRPr="0070578C">
        <w:rPr>
          <w:rStyle w:val="StyleUnderline"/>
          <w:highlight w:val="cyan"/>
        </w:rPr>
        <w:t>and</w:t>
      </w:r>
      <w:r w:rsidRPr="0009144F">
        <w:rPr>
          <w:rStyle w:val="StyleUnderline"/>
        </w:rPr>
        <w:t xml:space="preserve"> the </w:t>
      </w:r>
      <w:r w:rsidRPr="0070578C">
        <w:rPr>
          <w:rStyle w:val="StyleUnderline"/>
          <w:highlight w:val="cyan"/>
        </w:rPr>
        <w:t>material economy</w:t>
      </w:r>
      <w:r w:rsidRPr="00116747">
        <w:rPr>
          <w:sz w:val="16"/>
        </w:rPr>
        <w:t>.</w:t>
      </w:r>
    </w:p>
    <w:p w14:paraId="36BBB48C" w14:textId="77777777" w:rsidR="00147C0C" w:rsidRPr="00116747" w:rsidRDefault="00147C0C" w:rsidP="00147C0C">
      <w:pPr>
        <w:rPr>
          <w:rStyle w:val="StyleUnderline"/>
        </w:rPr>
      </w:pPr>
      <w:r w:rsidRPr="0070578C">
        <w:rPr>
          <w:rStyle w:val="StyleUnderline"/>
          <w:highlight w:val="cyan"/>
        </w:rPr>
        <w:t xml:space="preserve">Perhaps </w:t>
      </w:r>
      <w:r w:rsidRPr="00BF64C1">
        <w:rPr>
          <w:rStyle w:val="StyleUnderline"/>
          <w:highlight w:val="cyan"/>
        </w:rPr>
        <w:t>the lucky few</w:t>
      </w:r>
      <w:r w:rsidRPr="00116747">
        <w:rPr>
          <w:rStyle w:val="StyleUnderline"/>
        </w:rPr>
        <w:t xml:space="preserve"> who get jobs finding the </w:t>
      </w:r>
      <w:r w:rsidRPr="003C26EF">
        <w:rPr>
          <w:rStyle w:val="Emphasis"/>
        </w:rPr>
        <w:t>most culturally authentic</w:t>
      </w:r>
      <w:r w:rsidRPr="00116747">
        <w:rPr>
          <w:rStyle w:val="StyleUnderline"/>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StyleUnderline"/>
        </w:rPr>
        <w:t xml:space="preserve"> of the continuing carnage </w:t>
      </w:r>
      <w:r w:rsidRPr="0070578C">
        <w:rPr>
          <w:rStyle w:val="StyleUnderline"/>
          <w:highlight w:val="cyan"/>
        </w:rPr>
        <w:t>are</w:t>
      </w:r>
      <w:r w:rsidRPr="00116747">
        <w:rPr>
          <w:rStyle w:val="StyleUnderline"/>
        </w:rPr>
        <w:t xml:space="preserve"> really </w:t>
      </w:r>
      <w:r w:rsidRPr="0070578C">
        <w:rPr>
          <w:rStyle w:val="Emphasis"/>
          <w:highlight w:val="cyan"/>
        </w:rPr>
        <w:t>winning one for the culture</w:t>
      </w:r>
      <w:r w:rsidRPr="00116747">
        <w:rPr>
          <w:sz w:val="16"/>
        </w:rPr>
        <w:t xml:space="preserve">. </w:t>
      </w:r>
      <w:r w:rsidRPr="0070578C">
        <w:rPr>
          <w:rStyle w:val="StyleUnderline"/>
        </w:rPr>
        <w:t>Then</w:t>
      </w:r>
      <w:r w:rsidRPr="0070578C">
        <w:rPr>
          <w:rStyle w:val="StyleUnderline"/>
          <w:highlight w:val="cyan"/>
        </w:rPr>
        <w:t>, after we</w:t>
      </w:r>
      <w:r w:rsidRPr="00116747">
        <w:rPr>
          <w:rStyle w:val="StyleUnderline"/>
        </w:rPr>
        <w:t xml:space="preserve"> in the chattering class get the </w:t>
      </w:r>
      <w:r w:rsidRPr="003C26EF">
        <w:rPr>
          <w:rStyle w:val="Emphasis"/>
        </w:rPr>
        <w:t>clout we deserve</w:t>
      </w:r>
      <w:r w:rsidRPr="00116747">
        <w:rPr>
          <w:rStyle w:val="StyleUnderline"/>
        </w:rPr>
        <w:t xml:space="preserve"> and </w:t>
      </w:r>
      <w:r w:rsidRPr="0070578C">
        <w:rPr>
          <w:rStyle w:val="Emphasis"/>
          <w:highlight w:val="cyan"/>
        </w:rPr>
        <w:t>secure the bag</w:t>
      </w:r>
      <w:r w:rsidRPr="0070578C">
        <w:rPr>
          <w:rStyle w:val="StyleUnderline"/>
          <w:highlight w:val="cyan"/>
        </w:rPr>
        <w:t>, it</w:t>
      </w:r>
      <w:r w:rsidRPr="0070578C">
        <w:rPr>
          <w:rStyle w:val="StyleUnderline"/>
        </w:rPr>
        <w:t>s</w:t>
      </w:r>
      <w:r w:rsidRPr="00BF64C1">
        <w:rPr>
          <w:rStyle w:val="StyleUnderline"/>
        </w:rPr>
        <w:t xml:space="preserve"> </w:t>
      </w:r>
      <w:r w:rsidRPr="0070578C">
        <w:rPr>
          <w:rStyle w:val="StyleUnderline"/>
        </w:rPr>
        <w:t xml:space="preserve">contents </w:t>
      </w:r>
      <w:r w:rsidRPr="0070578C">
        <w:rPr>
          <w:rStyle w:val="StyleUnderline"/>
          <w:highlight w:val="cyan"/>
        </w:rPr>
        <w:t xml:space="preserve">will eventually </w:t>
      </w:r>
      <w:r w:rsidRPr="0070578C">
        <w:rPr>
          <w:rStyle w:val="Emphasis"/>
          <w:highlight w:val="cyan"/>
        </w:rPr>
        <w:t>trickle down</w:t>
      </w:r>
      <w:r w:rsidRPr="0070578C">
        <w:rPr>
          <w:rStyle w:val="StyleUnderline"/>
          <w:highlight w:val="cyan"/>
        </w:rPr>
        <w:t xml:space="preserve"> to</w:t>
      </w:r>
      <w:r w:rsidRPr="00116747">
        <w:rPr>
          <w:rStyle w:val="StyleUnderline"/>
        </w:rPr>
        <w:t xml:space="preserve"> the </w:t>
      </w:r>
      <w:r w:rsidRPr="0070578C">
        <w:rPr>
          <w:rStyle w:val="StyleUnderline"/>
          <w:highlight w:val="cyan"/>
        </w:rPr>
        <w:t xml:space="preserve">workers who </w:t>
      </w:r>
      <w:r w:rsidRPr="0070578C">
        <w:rPr>
          <w:rStyle w:val="Emphasis"/>
          <w:highlight w:val="cyan"/>
        </w:rPr>
        <w:t>clean up after our conferences</w:t>
      </w:r>
      <w:r w:rsidRPr="00116747">
        <w:rPr>
          <w:rStyle w:val="StyleUnderline"/>
        </w:rPr>
        <w:t xml:space="preserve">, to </w:t>
      </w:r>
      <w:r w:rsidRPr="003C26EF">
        <w:rPr>
          <w:rStyle w:val="Emphasis"/>
        </w:rPr>
        <w:t>slums of the Global South’s megacities</w:t>
      </w:r>
      <w:r w:rsidRPr="00116747">
        <w:rPr>
          <w:rStyle w:val="StyleUnderline"/>
        </w:rPr>
        <w:t xml:space="preserve">, to its </w:t>
      </w:r>
      <w:r w:rsidRPr="003C26EF">
        <w:rPr>
          <w:rStyle w:val="Emphasis"/>
        </w:rPr>
        <w:t>countryside</w:t>
      </w:r>
      <w:r w:rsidRPr="00116747">
        <w:rPr>
          <w:rStyle w:val="StyleUnderline"/>
        </w:rPr>
        <w:t xml:space="preserve">. </w:t>
      </w:r>
    </w:p>
    <w:p w14:paraId="5A0A3EEB" w14:textId="77777777" w:rsidR="00147C0C" w:rsidRPr="00116747" w:rsidRDefault="00147C0C" w:rsidP="00147C0C">
      <w:pPr>
        <w:rPr>
          <w:sz w:val="16"/>
        </w:rPr>
      </w:pPr>
      <w:r w:rsidRPr="00BF64C1">
        <w:rPr>
          <w:rStyle w:val="Emphasis"/>
          <w:highlight w:val="cyan"/>
        </w:rPr>
        <w:t>But probably not</w:t>
      </w:r>
      <w:r w:rsidRPr="00116747">
        <w:rPr>
          <w:sz w:val="16"/>
        </w:rPr>
        <w:t>.</w:t>
      </w:r>
    </w:p>
    <w:p w14:paraId="561C91F7" w14:textId="77777777" w:rsidR="00147C0C" w:rsidRPr="00116747" w:rsidRDefault="00147C0C" w:rsidP="00147C0C">
      <w:pPr>
        <w:rPr>
          <w:sz w:val="16"/>
        </w:rPr>
      </w:pPr>
      <w:r w:rsidRPr="00116747">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16747">
        <w:rPr>
          <w:rStyle w:val="StyleUnderline"/>
        </w:rPr>
        <w:t>Deference epistemology</w:t>
      </w:r>
      <w:r w:rsidRPr="00116747">
        <w:rPr>
          <w:sz w:val="16"/>
        </w:rPr>
        <w:t xml:space="preserve"> responds to real, morally weighty experiences of being put down, ignored, sidelined, or silenced. It thus </w:t>
      </w:r>
      <w:r w:rsidRPr="00116747">
        <w:rPr>
          <w:rStyle w:val="StyleUnderline"/>
        </w:rPr>
        <w:t>has an important non-epistemic appeal to members of</w:t>
      </w:r>
      <w:r w:rsidRPr="00116747">
        <w:rPr>
          <w:sz w:val="16"/>
        </w:rPr>
        <w:t xml:space="preserve"> stigmatized </w:t>
      </w:r>
      <w:r w:rsidRPr="00116747">
        <w:rPr>
          <w:rStyle w:val="StyleUnderline"/>
        </w:rPr>
        <w:t xml:space="preserve">or marginalized groups: it </w:t>
      </w:r>
      <w:r w:rsidRPr="003C26EF">
        <w:rPr>
          <w:rStyle w:val="Emphasis"/>
        </w:rPr>
        <w:t>intervenes directly</w:t>
      </w:r>
      <w:r w:rsidRPr="00116747">
        <w:rPr>
          <w:rStyle w:val="StyleUnderline"/>
        </w:rPr>
        <w:t xml:space="preserve"> in morally consequential practices of giving attention and respect</w:t>
      </w:r>
      <w:r w:rsidRPr="00116747">
        <w:rPr>
          <w:sz w:val="16"/>
        </w:rPr>
        <w:t xml:space="preserve">. </w:t>
      </w:r>
    </w:p>
    <w:p w14:paraId="21188D58" w14:textId="77777777" w:rsidR="00147C0C" w:rsidRPr="00116747" w:rsidRDefault="00147C0C" w:rsidP="00147C0C">
      <w:pPr>
        <w:rPr>
          <w:sz w:val="16"/>
        </w:rPr>
      </w:pPr>
      <w:r w:rsidRPr="00116747">
        <w:rPr>
          <w:sz w:val="16"/>
        </w:rPr>
        <w:t xml:space="preserve">The social dynamics we experience have an outsize role in developing and refining our political subjectivity, and our sense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 </w:t>
      </w:r>
      <w:r w:rsidRPr="00BF64C1">
        <w:rPr>
          <w:rStyle w:val="StyleUnderline"/>
          <w:highlight w:val="cyan"/>
        </w:rPr>
        <w:t>the deferential approach</w:t>
      </w:r>
      <w:r w:rsidRPr="00116747">
        <w:rPr>
          <w:rStyle w:val="StyleUnderline"/>
        </w:rPr>
        <w:t xml:space="preserve"> to standpoint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r w:rsidRPr="00BF64C1">
        <w:rPr>
          <w:rStyle w:val="Emphasis"/>
          <w:highlight w:val="cyan"/>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5F32FED" w14:textId="77777777" w:rsidR="00147C0C" w:rsidRPr="00116747" w:rsidRDefault="00147C0C" w:rsidP="00147C0C">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behavioural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r w:rsidRPr="00BF64C1">
        <w:rPr>
          <w:rStyle w:val="Emphasis"/>
          <w:highlight w:val="cyan"/>
        </w:rPr>
        <w:t>centre</w:t>
      </w:r>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1D827177" w14:textId="77777777" w:rsidR="00147C0C" w:rsidRPr="00116747" w:rsidRDefault="00147C0C" w:rsidP="00147C0C">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304797F5" w14:textId="77777777" w:rsidR="00147C0C" w:rsidRPr="00116747" w:rsidRDefault="00147C0C" w:rsidP="00147C0C">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459D4E8C" w14:textId="77777777" w:rsidR="00147C0C" w:rsidRPr="00116747" w:rsidRDefault="00147C0C" w:rsidP="00147C0C">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3EDB21B5" w14:textId="77777777" w:rsidR="00147C0C" w:rsidRPr="00116747" w:rsidRDefault="00147C0C" w:rsidP="00147C0C">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7C13C7">
        <w:rPr>
          <w:rStyle w:val="StyleUnderline"/>
          <w:highlight w:val="cyan"/>
        </w:rPr>
        <w:t>focus on</w:t>
      </w:r>
      <w:r w:rsidRPr="00116747">
        <w:rPr>
          <w:rStyle w:val="StyleUnderline"/>
        </w:rPr>
        <w:t xml:space="preserve"> the pursuit of </w:t>
      </w:r>
      <w:r w:rsidRPr="007C13C7">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7C13C7">
        <w:rPr>
          <w:rStyle w:val="StyleUnderline"/>
          <w:highlight w:val="cyan"/>
        </w:rPr>
        <w:t>rather than avoiding “</w:t>
      </w:r>
      <w:r w:rsidRPr="007C13C7">
        <w:rPr>
          <w:rStyle w:val="Emphasis"/>
          <w:highlight w:val="cyan"/>
        </w:rPr>
        <w:t>complicity</w:t>
      </w:r>
      <w:r w:rsidRPr="00116747">
        <w:rPr>
          <w:rStyle w:val="StyleUnderline"/>
        </w:rPr>
        <w:t xml:space="preserve">” in injustice </w:t>
      </w:r>
      <w:r w:rsidRPr="007C13C7">
        <w:rPr>
          <w:rStyle w:val="StyleUnderline"/>
          <w:highlight w:val="cyan"/>
        </w:rPr>
        <w:t>or</w:t>
      </w:r>
      <w:r w:rsidRPr="00116747">
        <w:rPr>
          <w:rStyle w:val="StyleUnderline"/>
        </w:rPr>
        <w:t xml:space="preserve"> adhering to </w:t>
      </w:r>
      <w:r w:rsidRPr="007C13C7">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in terms </w:t>
      </w:r>
      <w:r w:rsidRPr="007C13C7">
        <w:rPr>
          <w:rStyle w:val="StyleUnderline"/>
          <w:highlight w:val="cyan"/>
        </w:rPr>
        <w:t xml:space="preserve">of </w:t>
      </w:r>
      <w:r w:rsidRPr="007C13C7">
        <w:rPr>
          <w:rStyle w:val="Emphasis"/>
          <w:highlight w:val="cyan"/>
        </w:rPr>
        <w:t>pedestals</w:t>
      </w:r>
      <w:r w:rsidRPr="007C13C7">
        <w:rPr>
          <w:rStyle w:val="StyleUnderline"/>
          <w:highlight w:val="cyan"/>
        </w:rPr>
        <w:t xml:space="preserve"> or </w:t>
      </w:r>
      <w:r w:rsidRPr="007C13C7">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77A8F637" w14:textId="77777777" w:rsidR="00147C0C" w:rsidRPr="00116747" w:rsidRDefault="00147C0C" w:rsidP="00147C0C">
      <w:pPr>
        <w:rPr>
          <w:sz w:val="16"/>
        </w:rPr>
      </w:pPr>
      <w:r w:rsidRPr="00116747">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27FA978A" w14:textId="77777777" w:rsidR="00147C0C" w:rsidRPr="00116747" w:rsidRDefault="00147C0C" w:rsidP="00147C0C">
      <w:pPr>
        <w:rPr>
          <w:sz w:val="16"/>
        </w:rPr>
      </w:pPr>
      <w:r w:rsidRPr="00116747">
        <w:rPr>
          <w:sz w:val="16"/>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539450D7" w14:textId="77777777" w:rsidR="00147C0C" w:rsidRPr="00116747" w:rsidRDefault="00147C0C" w:rsidP="00147C0C">
      <w:pPr>
        <w:rPr>
          <w:sz w:val="16"/>
        </w:rPr>
      </w:pPr>
      <w:r w:rsidRPr="00116747">
        <w:rPr>
          <w:sz w:val="16"/>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7BEE1B6C" w14:textId="77777777" w:rsidR="00147C0C" w:rsidRPr="00116747" w:rsidRDefault="00147C0C" w:rsidP="00147C0C">
      <w:pPr>
        <w:rPr>
          <w:sz w:val="16"/>
        </w:rPr>
      </w:pPr>
      <w:r w:rsidRPr="00116747">
        <w:rPr>
          <w:sz w:val="16"/>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789EFDD6" w14:textId="77777777" w:rsidR="00147C0C" w:rsidRPr="00116747" w:rsidRDefault="00147C0C" w:rsidP="00147C0C">
      <w:pPr>
        <w:rPr>
          <w:sz w:val="16"/>
        </w:rPr>
      </w:pPr>
      <w:r w:rsidRPr="00116747">
        <w:rPr>
          <w:sz w:val="16"/>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067CE179" w14:textId="77777777" w:rsidR="00147C0C" w:rsidRPr="00116747" w:rsidRDefault="00147C0C" w:rsidP="00147C0C">
      <w:pPr>
        <w:rPr>
          <w:sz w:val="16"/>
        </w:rPr>
      </w:pPr>
      <w:r w:rsidRPr="00116747">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7FE293A1" w14:textId="77777777" w:rsidR="00147C0C" w:rsidRPr="00116747" w:rsidRDefault="00147C0C" w:rsidP="00147C0C">
      <w:pPr>
        <w:rPr>
          <w:sz w:val="16"/>
        </w:rPr>
      </w:pPr>
      <w:r w:rsidRPr="00BF64C1">
        <w:rPr>
          <w:rStyle w:val="StyleUnderline"/>
        </w:rPr>
        <w:t xml:space="preserve">The </w:t>
      </w:r>
      <w:r w:rsidRPr="00BF64C1">
        <w:rPr>
          <w:rStyle w:val="Emphasis"/>
        </w:rPr>
        <w:t>biggest threats</w:t>
      </w:r>
      <w:r w:rsidRPr="00BF64C1">
        <w:rPr>
          <w:rStyle w:val="StyleUnderline"/>
        </w:rPr>
        <w:t xml:space="preserve"> to social justice</w:t>
      </w:r>
      <w:r w:rsidRPr="00116747">
        <w:rPr>
          <w:rStyle w:val="StyleUnderline"/>
        </w:rPr>
        <w:t xml:space="preserve"> attention and informational economies are </w:t>
      </w:r>
      <w:r w:rsidRPr="003C26EF">
        <w:rPr>
          <w:rStyle w:val="Emphasis"/>
        </w:rPr>
        <w:t>not the absence of yet more jargon</w:t>
      </w:r>
      <w:r w:rsidRPr="00116747">
        <w:rPr>
          <w:rStyle w:val="StyleUnderline"/>
        </w:rPr>
        <w:t xml:space="preserve"> to describe, ever more precisely or incisively, the</w:t>
      </w:r>
      <w:r w:rsidRPr="00116747">
        <w:rPr>
          <w:sz w:val="16"/>
        </w:rPr>
        <w:t xml:space="preserve"> epistemic, attentional, or interpersonal </w:t>
      </w:r>
      <w:r w:rsidRPr="003C26EF">
        <w:rPr>
          <w:rStyle w:val="Emphasis"/>
        </w:rPr>
        <w:t>afflictions</w:t>
      </w:r>
      <w:r w:rsidRPr="00116747">
        <w:rPr>
          <w:rStyle w:val="StyleUnderline"/>
        </w:rPr>
        <w:t xml:space="preserve"> of the disempowered. The biggest threats are the </w:t>
      </w:r>
      <w:r w:rsidRPr="003C26EF">
        <w:rPr>
          <w:rStyle w:val="Emphasis"/>
        </w:rPr>
        <w:t>erosion</w:t>
      </w:r>
      <w:r w:rsidRPr="00116747">
        <w:rPr>
          <w:rStyle w:val="StyleUnderline"/>
        </w:rPr>
        <w:t xml:space="preserve"> of the </w:t>
      </w:r>
      <w:r w:rsidRPr="003C26EF">
        <w:rPr>
          <w:rStyle w:val="Emphasis"/>
        </w:rPr>
        <w:t>practical</w:t>
      </w:r>
      <w:r w:rsidRPr="00116747">
        <w:rPr>
          <w:rStyle w:val="StyleUnderline"/>
        </w:rPr>
        <w:t xml:space="preserve"> and </w:t>
      </w:r>
      <w:r w:rsidRPr="003C26EF">
        <w:rPr>
          <w:rStyle w:val="Emphasis"/>
        </w:rPr>
        <w:t>material bases</w:t>
      </w:r>
      <w:r w:rsidRPr="00116747">
        <w:rPr>
          <w:rStyle w:val="StyleUnderline"/>
        </w:rPr>
        <w:t xml:space="preserve"> for popular power</w:t>
      </w:r>
      <w:r w:rsidRPr="00116747">
        <w:rPr>
          <w:sz w:val="16"/>
        </w:rPr>
        <w:t xml:space="preserve"> over knowledge production and distribution, particularly that </w:t>
      </w:r>
      <w:r w:rsidRPr="00116747">
        <w:rPr>
          <w:rStyle w:val="StyleUnderline"/>
        </w:rPr>
        <w:t xml:space="preserve">which could </w:t>
      </w:r>
      <w:r w:rsidRPr="003C26EF">
        <w:rPr>
          <w:rStyle w:val="Emphasis"/>
        </w:rPr>
        <w:t>aid effective political action</w:t>
      </w:r>
      <w:r w:rsidRPr="00116747">
        <w:rPr>
          <w:rStyle w:val="StyleUnderline"/>
        </w:rPr>
        <w:t xml:space="preserve"> and </w:t>
      </w:r>
      <w:r w:rsidRPr="003C26EF">
        <w:rPr>
          <w:rStyle w:val="Emphasis"/>
        </w:rPr>
        <w:t>constrain</w:t>
      </w:r>
      <w:r w:rsidRPr="00116747">
        <w:rPr>
          <w:rStyle w:val="StyleUnderline"/>
        </w:rPr>
        <w:t xml:space="preserve"> or </w:t>
      </w:r>
      <w:r w:rsidRPr="003C26EF">
        <w:rPr>
          <w:rStyle w:val="Emphasis"/>
        </w:rPr>
        <w:t>eliminate predation</w:t>
      </w:r>
      <w:r w:rsidRPr="00116747">
        <w:rPr>
          <w:rStyle w:val="StyleUnderline"/>
        </w:rPr>
        <w:t xml:space="preserve"> by elites. The </w:t>
      </w:r>
      <w:r w:rsidRPr="003C26EF">
        <w:rPr>
          <w:rStyle w:val="Emphasis"/>
        </w:rPr>
        <w:t>capture</w:t>
      </w:r>
      <w:r w:rsidRPr="00116747">
        <w:rPr>
          <w:rStyle w:val="StyleUnderline"/>
        </w:rPr>
        <w:t xml:space="preserve"> and </w:t>
      </w:r>
      <w:r w:rsidRPr="003C26EF">
        <w:rPr>
          <w:rStyle w:val="Emphasis"/>
        </w:rPr>
        <w:t>corruption</w:t>
      </w:r>
      <w:r w:rsidRPr="00116747">
        <w:rPr>
          <w:rStyle w:val="StyleUnderline"/>
        </w:rPr>
        <w:t xml:space="preserve"> of these bases by well-positioned elites</w:t>
      </w:r>
      <w:r w:rsidRPr="00116747">
        <w:rPr>
          <w:sz w:val="16"/>
        </w:rPr>
        <w:t xml:space="preserve">, especially tech corporations, </w:t>
      </w:r>
      <w:r w:rsidRPr="00116747">
        <w:rPr>
          <w:rStyle w:val="StyleUnderline"/>
        </w:rPr>
        <w:t xml:space="preserve">goes on </w:t>
      </w:r>
      <w:r w:rsidRPr="003C26EF">
        <w:rPr>
          <w:rStyle w:val="Emphasis"/>
        </w:rPr>
        <w:t>unabated</w:t>
      </w:r>
      <w:r w:rsidRPr="00116747">
        <w:rPr>
          <w:rStyle w:val="StyleUnderline"/>
        </w:rPr>
        <w:t xml:space="preserve"> and largely </w:t>
      </w:r>
      <w:r w:rsidRPr="003C26EF">
        <w:rPr>
          <w:rStyle w:val="Emphasis"/>
        </w:rPr>
        <w:t>unchallenged</w:t>
      </w:r>
      <w:r w:rsidRPr="00116747">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32467BEE" w14:textId="77777777" w:rsidR="00147C0C" w:rsidRPr="00116747" w:rsidRDefault="00147C0C" w:rsidP="00147C0C">
      <w:pPr>
        <w:rPr>
          <w:sz w:val="16"/>
        </w:rPr>
      </w:pPr>
      <w:r w:rsidRPr="00116747">
        <w:rPr>
          <w:sz w:val="16"/>
        </w:rPr>
        <w:t>Confronting these threats requires leaving some rooms – and building new ones.</w:t>
      </w:r>
    </w:p>
    <w:p w14:paraId="550D176D" w14:textId="77777777" w:rsidR="00147C0C" w:rsidRPr="00116747" w:rsidRDefault="00147C0C" w:rsidP="00147C0C">
      <w:pPr>
        <w:rPr>
          <w:sz w:val="16"/>
        </w:rPr>
      </w:pPr>
      <w:r w:rsidRPr="00BF64C1">
        <w:rPr>
          <w:rStyle w:val="StyleUnderline"/>
          <w:highlight w:val="cyan"/>
        </w:rPr>
        <w:t>The constructive approach</w:t>
      </w:r>
      <w:r w:rsidRPr="00116747">
        <w:rPr>
          <w:sz w:val="16"/>
        </w:rPr>
        <w:t xml:space="preserve"> to standpoint epistemology is demanding. It </w:t>
      </w:r>
      <w:r w:rsidRPr="00BF64C1">
        <w:rPr>
          <w:rStyle w:val="StyleUnderline"/>
          <w:highlight w:val="cyan"/>
        </w:rPr>
        <w:t>asks</w:t>
      </w:r>
      <w:r w:rsidRPr="00116747">
        <w:rPr>
          <w:rStyle w:val="StyleUnderline"/>
        </w:rPr>
        <w:t xml:space="preserve"> that </w:t>
      </w:r>
      <w:r w:rsidRPr="00BF64C1">
        <w:rPr>
          <w:rStyle w:val="StyleUnderline"/>
          <w:highlight w:val="cyan"/>
        </w:rPr>
        <w:t>we</w:t>
      </w:r>
      <w:r w:rsidRPr="00116747">
        <w:rPr>
          <w:rStyle w:val="StyleUnderline"/>
        </w:rPr>
        <w:t xml:space="preserve"> </w:t>
      </w:r>
      <w:r w:rsidRPr="003C26EF">
        <w:rPr>
          <w:rStyle w:val="Emphasis"/>
        </w:rPr>
        <w:t>swim upstream</w:t>
      </w:r>
      <w:r w:rsidRPr="00116747">
        <w:rPr>
          <w:rStyle w:val="StyleUnderline"/>
        </w:rPr>
        <w:t xml:space="preserve">: to </w:t>
      </w:r>
      <w:r w:rsidRPr="00BF64C1">
        <w:rPr>
          <w:rStyle w:val="StyleUnderline"/>
          <w:highlight w:val="cyan"/>
        </w:rPr>
        <w:t>be</w:t>
      </w:r>
      <w:r w:rsidRPr="00116747">
        <w:rPr>
          <w:rStyle w:val="StyleUnderline"/>
        </w:rPr>
        <w:t xml:space="preserve"> </w:t>
      </w:r>
      <w:r w:rsidRPr="00BF64C1">
        <w:rPr>
          <w:rStyle w:val="Emphasis"/>
          <w:highlight w:val="cyan"/>
        </w:rPr>
        <w:t>accountable</w:t>
      </w:r>
      <w:r w:rsidRPr="00116747">
        <w:rPr>
          <w:rStyle w:val="StyleUnderline"/>
        </w:rPr>
        <w:t xml:space="preserve"> and </w:t>
      </w:r>
      <w:r w:rsidRPr="003C26EF">
        <w:rPr>
          <w:rStyle w:val="Emphasis"/>
        </w:rPr>
        <w:t>responsive</w:t>
      </w:r>
      <w:r w:rsidRPr="00116747">
        <w:rPr>
          <w:rStyle w:val="StyleUnderline"/>
        </w:rPr>
        <w:t xml:space="preserve"> </w:t>
      </w:r>
      <w:r w:rsidRPr="00BF64C1">
        <w:rPr>
          <w:rStyle w:val="StyleUnderline"/>
          <w:highlight w:val="cyan"/>
        </w:rPr>
        <w:t xml:space="preserve">to people who </w:t>
      </w:r>
      <w:r w:rsidRPr="00BF64C1">
        <w:rPr>
          <w:rStyle w:val="Emphasis"/>
          <w:highlight w:val="cyan"/>
        </w:rPr>
        <w:t>aren’t yet in the room</w:t>
      </w:r>
      <w:r w:rsidRPr="00116747">
        <w:rPr>
          <w:rStyle w:val="StyleUnderline"/>
        </w:rPr>
        <w:t xml:space="preserve">, to build the kinds of rooms we could </w:t>
      </w:r>
      <w:r w:rsidRPr="003C26EF">
        <w:rPr>
          <w:rStyle w:val="Emphasis"/>
        </w:rPr>
        <w:t>sit in together</w:t>
      </w:r>
      <w:r w:rsidRPr="00116747">
        <w:rPr>
          <w:sz w:val="16"/>
        </w:rPr>
        <w:t>,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724892C0" w14:textId="77777777" w:rsidR="00147C0C" w:rsidRPr="00116747" w:rsidRDefault="00147C0C" w:rsidP="00147C0C">
      <w:pPr>
        <w:rPr>
          <w:sz w:val="16"/>
        </w:rPr>
      </w:pPr>
      <w:r w:rsidRPr="00116747">
        <w:rPr>
          <w:sz w:val="16"/>
        </w:rPr>
        <w:t xml:space="preserve">But one important topic stands unaddressed. </w:t>
      </w:r>
      <w:r w:rsidRPr="00BF64C1">
        <w:rPr>
          <w:rStyle w:val="StyleUnderline"/>
          <w:highlight w:val="cyan"/>
        </w:rPr>
        <w:t>The deferential approach</w:t>
      </w:r>
      <w:r w:rsidRPr="00116747">
        <w:rPr>
          <w:sz w:val="16"/>
        </w:rPr>
        <w:t xml:space="preserve"> to standpoint epistemology </w:t>
      </w:r>
      <w:r w:rsidRPr="00BF64C1">
        <w:rPr>
          <w:rStyle w:val="StyleUnderline"/>
          <w:highlight w:val="cyan"/>
        </w:rPr>
        <w:t>often comes packaged</w:t>
      </w:r>
      <w:r w:rsidRPr="00116747">
        <w:rPr>
          <w:rStyle w:val="StyleUnderline"/>
        </w:rPr>
        <w:t xml:space="preserve"> </w:t>
      </w:r>
      <w:r w:rsidRPr="00BF64C1">
        <w:rPr>
          <w:rStyle w:val="StyleUnderline"/>
          <w:highlight w:val="cyan"/>
        </w:rPr>
        <w:t>with</w:t>
      </w:r>
      <w:r w:rsidRPr="00116747">
        <w:rPr>
          <w:rStyle w:val="StyleUnderline"/>
        </w:rPr>
        <w:t xml:space="preserve"> concern and attention to the importance of </w:t>
      </w:r>
      <w:r w:rsidRPr="00E61D32">
        <w:rPr>
          <w:rStyle w:val="Emphasis"/>
        </w:rPr>
        <w:t>lived experience</w:t>
      </w:r>
      <w:r w:rsidRPr="00116747">
        <w:rPr>
          <w:sz w:val="16"/>
        </w:rPr>
        <w:t xml:space="preserve">. Among these, </w:t>
      </w:r>
      <w:r w:rsidRPr="00BF64C1">
        <w:rPr>
          <w:rStyle w:val="Emphasis"/>
          <w:highlight w:val="cyan"/>
        </w:rPr>
        <w:t>traumatic experiences</w:t>
      </w:r>
      <w:r w:rsidRPr="00116747">
        <w:rPr>
          <w:rStyle w:val="StyleUnderline"/>
        </w:rPr>
        <w:t xml:space="preserve"> are especially foregrounded</w:t>
      </w:r>
      <w:r w:rsidRPr="00116747">
        <w:rPr>
          <w:sz w:val="16"/>
        </w:rPr>
        <w:t>.</w:t>
      </w:r>
    </w:p>
    <w:p w14:paraId="6532CE01" w14:textId="77777777" w:rsidR="00147C0C" w:rsidRPr="00116747" w:rsidRDefault="00147C0C" w:rsidP="00147C0C">
      <w:pPr>
        <w:rPr>
          <w:sz w:val="16"/>
        </w:rPr>
      </w:pPr>
      <w:r w:rsidRPr="00116747">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6915D8BF" w14:textId="77777777" w:rsidR="00147C0C" w:rsidRPr="00116747" w:rsidRDefault="00147C0C" w:rsidP="00147C0C">
      <w:pPr>
        <w:rPr>
          <w:sz w:val="16"/>
        </w:rPr>
      </w:pPr>
      <w:r w:rsidRPr="00BF64C1">
        <w:rPr>
          <w:rStyle w:val="StyleUnderline"/>
          <w:highlight w:val="cyan"/>
        </w:rPr>
        <w:t>I take</w:t>
      </w:r>
      <w:r w:rsidRPr="00116747">
        <w:rPr>
          <w:rStyle w:val="StyleUnderline"/>
        </w:rPr>
        <w:t xml:space="preserve"> concerns about </w:t>
      </w:r>
      <w:r w:rsidRPr="00BF64C1">
        <w:rPr>
          <w:rStyle w:val="StyleUnderline"/>
        </w:rPr>
        <w:t>trauma</w:t>
      </w:r>
      <w:r w:rsidRPr="00116747">
        <w:rPr>
          <w:rStyle w:val="StyleUnderline"/>
        </w:rPr>
        <w:t xml:space="preserve"> </w:t>
      </w:r>
      <w:r w:rsidRPr="00E61D32">
        <w:rPr>
          <w:rStyle w:val="Emphasis"/>
        </w:rPr>
        <w:t xml:space="preserve">especially </w:t>
      </w:r>
      <w:r w:rsidRPr="00BF64C1">
        <w:rPr>
          <w:rStyle w:val="Emphasis"/>
          <w:highlight w:val="cyan"/>
        </w:rPr>
        <w:t>seriously</w:t>
      </w:r>
      <w:r w:rsidRPr="00116747">
        <w:rPr>
          <w:rStyle w:val="StyleUnderline"/>
        </w:rPr>
        <w:t xml:space="preserve">. I grew up in the United States, a nation structured by </w:t>
      </w:r>
      <w:r w:rsidRPr="00BF64C1">
        <w:rPr>
          <w:rStyle w:val="Emphasis"/>
          <w:highlight w:val="cyan"/>
        </w:rPr>
        <w:t>settler colonialism</w:t>
      </w:r>
      <w:r w:rsidRPr="00BF64C1">
        <w:rPr>
          <w:rStyle w:val="StyleUnderline"/>
          <w:highlight w:val="cyan"/>
        </w:rPr>
        <w:t xml:space="preserve">, </w:t>
      </w:r>
      <w:r w:rsidRPr="00BF64C1">
        <w:rPr>
          <w:rStyle w:val="Emphasis"/>
          <w:highlight w:val="cyan"/>
        </w:rPr>
        <w:t>racial slavery</w:t>
      </w:r>
      <w:r w:rsidRPr="00BF64C1">
        <w:rPr>
          <w:rStyle w:val="StyleUnderline"/>
          <w:highlight w:val="cyan"/>
        </w:rPr>
        <w:t>, and their aftermath</w:t>
      </w:r>
      <w:r w:rsidRPr="00116747">
        <w:rPr>
          <w:sz w:val="16"/>
        </w:rPr>
        <w:t xml:space="preserve">, with enough collective and historical trauma to go round. </w:t>
      </w:r>
      <w:r w:rsidRPr="00116747">
        <w:rPr>
          <w:rStyle w:val="StyleUnderline"/>
        </w:rPr>
        <w:t xml:space="preserve">I also grew up in a Nigerian diasporic community, populated by many who had </w:t>
      </w:r>
      <w:r w:rsidRPr="00E61D32">
        <w:rPr>
          <w:rStyle w:val="Emphasis"/>
        </w:rPr>
        <w:t>genocide in living memory</w:t>
      </w:r>
      <w:r w:rsidRPr="00116747">
        <w:rPr>
          <w:sz w:val="16"/>
        </w:rPr>
        <w:t xml:space="preserve">. At the national and community level, I have seen a lot of traits of norms, personality, quirks of habit and action that I’ve suspected were downstream of these facts. At the level of individual experience, </w:t>
      </w:r>
      <w:r w:rsidRPr="00116747">
        <w:rPr>
          <w:rStyle w:val="StyleUnderline"/>
        </w:rPr>
        <w:t xml:space="preserve">I’ve watched and felt myself change in reaction to fearing for my dignity or life, to crushing pain and humiliation. </w:t>
      </w:r>
      <w:r w:rsidRPr="00BF64C1">
        <w:rPr>
          <w:rStyle w:val="StyleUnderline"/>
          <w:highlight w:val="cyan"/>
        </w:rPr>
        <w:t>I reflect on</w:t>
      </w:r>
      <w:r w:rsidRPr="00116747">
        <w:rPr>
          <w:rStyle w:val="StyleUnderline"/>
        </w:rPr>
        <w:t xml:space="preserve"> these </w:t>
      </w:r>
      <w:r w:rsidRPr="00BF64C1">
        <w:rPr>
          <w:rStyle w:val="StyleUnderline"/>
          <w:highlight w:val="cyan"/>
        </w:rPr>
        <w:t>traumatic</w:t>
      </w:r>
      <w:r w:rsidRPr="00116747">
        <w:rPr>
          <w:rStyle w:val="StyleUnderline"/>
        </w:rPr>
        <w:t xml:space="preserve"> </w:t>
      </w:r>
      <w:r w:rsidRPr="00BF64C1">
        <w:rPr>
          <w:rStyle w:val="StyleUnderline"/>
          <w:highlight w:val="cyan"/>
        </w:rPr>
        <w:t xml:space="preserve">moments </w:t>
      </w:r>
      <w:r w:rsidRPr="00BF64C1">
        <w:rPr>
          <w:rStyle w:val="Emphasis"/>
        </w:rPr>
        <w:t>often</w:t>
      </w:r>
      <w:r w:rsidRPr="00116747">
        <w:rPr>
          <w:rStyle w:val="StyleUnderline"/>
        </w:rPr>
        <w:t xml:space="preserve">, </w:t>
      </w:r>
      <w:r w:rsidRPr="00BF64C1">
        <w:rPr>
          <w:rStyle w:val="StyleUnderline"/>
          <w:highlight w:val="cyan"/>
        </w:rPr>
        <w:t xml:space="preserve">and </w:t>
      </w:r>
      <w:r w:rsidRPr="00BF64C1">
        <w:rPr>
          <w:rStyle w:val="Emphasis"/>
          <w:highlight w:val="cyan"/>
        </w:rPr>
        <w:t>very seldom think</w:t>
      </w:r>
      <w:r w:rsidRPr="00BF64C1">
        <w:rPr>
          <w:rStyle w:val="StyleUnderline"/>
          <w:highlight w:val="cyan"/>
        </w:rPr>
        <w:t>: “</w:t>
      </w:r>
      <w:r w:rsidRPr="00BF64C1">
        <w:rPr>
          <w:rStyle w:val="Emphasis"/>
          <w:highlight w:val="cyan"/>
        </w:rPr>
        <w:t>That was educational</w:t>
      </w:r>
      <w:r w:rsidRPr="00116747">
        <w:rPr>
          <w:rStyle w:val="StyleUnderline"/>
        </w:rPr>
        <w:t>”.</w:t>
      </w:r>
    </w:p>
    <w:p w14:paraId="0629162B" w14:textId="77777777" w:rsidR="00147C0C" w:rsidRPr="00116747" w:rsidRDefault="00147C0C" w:rsidP="00147C0C">
      <w:pPr>
        <w:rPr>
          <w:sz w:val="16"/>
        </w:rPr>
      </w:pPr>
      <w:r w:rsidRPr="00116747">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71442FFB" w14:textId="77777777" w:rsidR="00147C0C" w:rsidRPr="00116747" w:rsidRDefault="00147C0C" w:rsidP="00147C0C">
      <w:pPr>
        <w:rPr>
          <w:sz w:val="16"/>
        </w:rPr>
      </w:pPr>
      <w:r w:rsidRPr="00116747">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5FF1B182" w14:textId="77777777" w:rsidR="00147C0C" w:rsidRPr="00116747" w:rsidRDefault="00147C0C" w:rsidP="00147C0C">
      <w:pPr>
        <w:rPr>
          <w:sz w:val="16"/>
        </w:rPr>
      </w:pPr>
      <w:r w:rsidRPr="00116747">
        <w:rPr>
          <w:sz w:val="16"/>
        </w:rPr>
        <w:t>Contra the old expression, pain – whether borne of oppression or not – is a poor teacher. Suffering is partial, short-sighted, and self-absorbed. We shouldn’t have a politics that expects different: oppression is not a prep school.</w:t>
      </w:r>
    </w:p>
    <w:p w14:paraId="5633B5D8" w14:textId="77777777" w:rsidR="00147C0C" w:rsidRPr="00116747" w:rsidRDefault="00147C0C" w:rsidP="00147C0C">
      <w:pPr>
        <w:rPr>
          <w:sz w:val="16"/>
        </w:rPr>
      </w:pPr>
      <w:r w:rsidRPr="00116747">
        <w:rPr>
          <w:sz w:val="16"/>
        </w:rPr>
        <w:t xml:space="preserve">When it comes down to it, the thing I believe most deeply about </w:t>
      </w:r>
      <w:r w:rsidRPr="00BF64C1">
        <w:rPr>
          <w:rStyle w:val="StyleUnderline"/>
          <w:highlight w:val="cyan"/>
        </w:rPr>
        <w:t>deference epistemology</w:t>
      </w:r>
      <w:r w:rsidRPr="00BF64C1">
        <w:rPr>
          <w:sz w:val="16"/>
          <w:highlight w:val="cyan"/>
        </w:rPr>
        <w:t xml:space="preserve"> </w:t>
      </w:r>
      <w:r w:rsidRPr="00BF64C1">
        <w:rPr>
          <w:sz w:val="16"/>
        </w:rPr>
        <w:t>is</w:t>
      </w:r>
      <w:r w:rsidRPr="00116747">
        <w:rPr>
          <w:sz w:val="16"/>
        </w:rPr>
        <w:t xml:space="preserve"> that it </w:t>
      </w:r>
      <w:r w:rsidRPr="00116747">
        <w:rPr>
          <w:rStyle w:val="StyleUnderline"/>
        </w:rPr>
        <w:t xml:space="preserve">asks something of trauma that it </w:t>
      </w:r>
      <w:r w:rsidRPr="00E61D32">
        <w:rPr>
          <w:rStyle w:val="Emphasis"/>
        </w:rPr>
        <w:t>cannot give</w:t>
      </w:r>
      <w:r w:rsidRPr="00116747">
        <w:rPr>
          <w:sz w:val="16"/>
        </w:rPr>
        <w:t xml:space="preserve">. Demanding as the constructive approach may be, </w:t>
      </w:r>
      <w:r w:rsidRPr="00116747">
        <w:rPr>
          <w:rStyle w:val="StyleUnderline"/>
        </w:rPr>
        <w:t>the deferential approach</w:t>
      </w:r>
      <w:r w:rsidRPr="00116747">
        <w:rPr>
          <w:sz w:val="16"/>
        </w:rPr>
        <w:t xml:space="preserve"> is far more demanding and in a far more unfair way: it </w:t>
      </w:r>
      <w:r w:rsidRPr="00BF64C1">
        <w:rPr>
          <w:rStyle w:val="StyleUnderline"/>
        </w:rPr>
        <w:t>asks the traumatized to shoulder burdens</w:t>
      </w:r>
      <w:r w:rsidRPr="00116747">
        <w:rPr>
          <w:rStyle w:val="StyleUnderline"/>
        </w:rPr>
        <w:t xml:space="preserve"> </w:t>
      </w:r>
      <w:r w:rsidRPr="00E61D32">
        <w:rPr>
          <w:rStyle w:val="Emphasis"/>
        </w:rPr>
        <w:t>alone</w:t>
      </w:r>
      <w:r w:rsidRPr="00E61D32">
        <w:rPr>
          <w:rStyle w:val="StyleUnderline"/>
        </w:rPr>
        <w:t xml:space="preserve"> </w:t>
      </w:r>
      <w:r w:rsidRPr="00116747">
        <w:rPr>
          <w:rStyle w:val="StyleUnderline"/>
        </w:rPr>
        <w:t xml:space="preserve">that we ought to share </w:t>
      </w:r>
      <w:r w:rsidRPr="00E61D32">
        <w:rPr>
          <w:rStyle w:val="Emphasis"/>
        </w:rPr>
        <w:t>collectively</w:t>
      </w:r>
      <w:r w:rsidRPr="00116747">
        <w:rPr>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18D415B5" w14:textId="77777777" w:rsidR="00147C0C" w:rsidRPr="00116747" w:rsidRDefault="00147C0C" w:rsidP="00147C0C">
      <w:pPr>
        <w:rPr>
          <w:sz w:val="16"/>
        </w:rPr>
      </w:pPr>
      <w:r w:rsidRPr="00116747">
        <w:rPr>
          <w:rStyle w:val="StyleUnderline"/>
        </w:rPr>
        <w:t xml:space="preserve">Deference epistemology asks us to be </w:t>
      </w:r>
      <w:r w:rsidRPr="00E61D32">
        <w:rPr>
          <w:rStyle w:val="Emphasis"/>
        </w:rPr>
        <w:t>less</w:t>
      </w:r>
      <w:r w:rsidRPr="00E61D32">
        <w:rPr>
          <w:rStyle w:val="StyleUnderline"/>
        </w:rPr>
        <w:t xml:space="preserve"> </w:t>
      </w:r>
      <w:r w:rsidRPr="00116747">
        <w:rPr>
          <w:rStyle w:val="StyleUnderline"/>
        </w:rPr>
        <w:t xml:space="preserve">than we are – and not even for our </w:t>
      </w:r>
      <w:r w:rsidRPr="00E61D32">
        <w:rPr>
          <w:rStyle w:val="Emphasis"/>
        </w:rPr>
        <w:t>own</w:t>
      </w:r>
      <w:r w:rsidRPr="00E61D32">
        <w:rPr>
          <w:rStyle w:val="StyleUnderline"/>
        </w:rPr>
        <w:t xml:space="preserve"> </w:t>
      </w:r>
      <w:r w:rsidRPr="00116747">
        <w:rPr>
          <w:rStyle w:val="StyleUnderline"/>
        </w:rPr>
        <w:t>benefit</w:t>
      </w:r>
      <w:r w:rsidRPr="00116747">
        <w:rPr>
          <w:sz w:val="16"/>
        </w:rPr>
        <w:t>. As Nick Estes explains in the context of Indigenous politics: “</w:t>
      </w:r>
      <w:r w:rsidRPr="00116747">
        <w:rPr>
          <w:rStyle w:val="StyleUnderline"/>
        </w:rPr>
        <w:t xml:space="preserve">The </w:t>
      </w:r>
      <w:r w:rsidRPr="00E61D32">
        <w:rPr>
          <w:rStyle w:val="Emphasis"/>
        </w:rPr>
        <w:t>cunning</w:t>
      </w:r>
      <w:r w:rsidRPr="00E61D32">
        <w:rPr>
          <w:rStyle w:val="StyleUnderline"/>
        </w:rPr>
        <w:t xml:space="preserve"> </w:t>
      </w:r>
      <w:r w:rsidRPr="00116747">
        <w:rPr>
          <w:rStyle w:val="StyleUnderline"/>
        </w:rPr>
        <w:t xml:space="preserve">of trauma politics is that it turns </w:t>
      </w:r>
      <w:r w:rsidRPr="00E61D32">
        <w:rPr>
          <w:rStyle w:val="Emphasis"/>
        </w:rPr>
        <w:t>actual people</w:t>
      </w:r>
      <w:r w:rsidRPr="00E61D32">
        <w:rPr>
          <w:rStyle w:val="StyleUnderline"/>
        </w:rPr>
        <w:t xml:space="preserve"> </w:t>
      </w:r>
      <w:r w:rsidRPr="00116747">
        <w:rPr>
          <w:rStyle w:val="StyleUnderline"/>
        </w:rPr>
        <w:t xml:space="preserve">and </w:t>
      </w:r>
      <w:r w:rsidRPr="00E61D32">
        <w:rPr>
          <w:rStyle w:val="Emphasis"/>
        </w:rPr>
        <w:t>struggles</w:t>
      </w:r>
      <w:r w:rsidRPr="00116747">
        <w:rPr>
          <w:sz w:val="16"/>
        </w:rPr>
        <w:t xml:space="preserve">, whether racial or Indigenous citizenship and belonging, </w:t>
      </w:r>
      <w:r w:rsidRPr="00116747">
        <w:rPr>
          <w:rStyle w:val="StyleUnderline"/>
        </w:rPr>
        <w:t xml:space="preserve">into matters of </w:t>
      </w:r>
      <w:r w:rsidRPr="00E61D32">
        <w:rPr>
          <w:rStyle w:val="Emphasis"/>
        </w:rPr>
        <w:t>injury</w:t>
      </w:r>
      <w:r w:rsidRPr="00116747">
        <w:rPr>
          <w:rStyle w:val="StyleUnderline"/>
        </w:rPr>
        <w:t xml:space="preserve">. It </w:t>
      </w:r>
      <w:r w:rsidRPr="00BF64C1">
        <w:rPr>
          <w:rStyle w:val="Emphasis"/>
          <w:highlight w:val="cyan"/>
        </w:rPr>
        <w:t>defines an entire people</w:t>
      </w:r>
      <w:r w:rsidRPr="00BF64C1">
        <w:rPr>
          <w:rStyle w:val="StyleUnderline"/>
          <w:highlight w:val="cyan"/>
        </w:rPr>
        <w:t xml:space="preserve"> </w:t>
      </w:r>
      <w:r w:rsidRPr="00BF64C1">
        <w:rPr>
          <w:rStyle w:val="StyleUnderline"/>
        </w:rPr>
        <w:t xml:space="preserve">mostly </w:t>
      </w:r>
      <w:r w:rsidRPr="00BF64C1">
        <w:rPr>
          <w:rStyle w:val="StyleUnderline"/>
          <w:highlight w:val="cyan"/>
        </w:rPr>
        <w:t xml:space="preserve">on their </w:t>
      </w:r>
      <w:r w:rsidRPr="00BF64C1">
        <w:rPr>
          <w:rStyle w:val="Emphasis"/>
          <w:highlight w:val="cyan"/>
        </w:rPr>
        <w:t>trauma</w:t>
      </w:r>
      <w:r w:rsidRPr="00E61D32">
        <w:rPr>
          <w:rStyle w:val="StyleUnderline"/>
        </w:rPr>
        <w:t xml:space="preserve"> </w:t>
      </w:r>
      <w:r w:rsidRPr="00116747">
        <w:rPr>
          <w:rStyle w:val="StyleUnderline"/>
        </w:rPr>
        <w:t xml:space="preserve">and not by their </w:t>
      </w:r>
      <w:r w:rsidRPr="00E61D32">
        <w:rPr>
          <w:rStyle w:val="Emphasis"/>
        </w:rPr>
        <w:t>aspirations</w:t>
      </w:r>
      <w:r w:rsidRPr="00116747">
        <w:rPr>
          <w:rStyle w:val="StyleUnderline"/>
        </w:rPr>
        <w:t xml:space="preserve"> or </w:t>
      </w:r>
      <w:r w:rsidRPr="00E61D32">
        <w:rPr>
          <w:rStyle w:val="Emphasis"/>
        </w:rPr>
        <w:t>sheer humanity</w:t>
      </w:r>
      <w:r w:rsidRPr="00116747">
        <w:rPr>
          <w:sz w:val="16"/>
        </w:rPr>
        <w:t xml:space="preserve">”. </w:t>
      </w:r>
      <w:r w:rsidRPr="00116747">
        <w:rPr>
          <w:rStyle w:val="StyleUnderline"/>
        </w:rPr>
        <w:t>This performance is</w:t>
      </w:r>
      <w:r w:rsidRPr="00116747">
        <w:rPr>
          <w:sz w:val="16"/>
        </w:rPr>
        <w:t xml:space="preserve"> not for the benefit of Indigenous people, but “</w:t>
      </w:r>
      <w:r w:rsidRPr="00BF64C1">
        <w:rPr>
          <w:rStyle w:val="StyleUnderline"/>
          <w:highlight w:val="cyan"/>
        </w:rPr>
        <w:t xml:space="preserve">for </w:t>
      </w:r>
      <w:r w:rsidRPr="00BF64C1">
        <w:rPr>
          <w:rStyle w:val="Emphasis"/>
          <w:highlight w:val="cyan"/>
        </w:rPr>
        <w:t>white audiences</w:t>
      </w:r>
      <w:r w:rsidRPr="00116747">
        <w:rPr>
          <w:rStyle w:val="StyleUnderline"/>
        </w:rPr>
        <w:t xml:space="preserve"> or </w:t>
      </w:r>
      <w:r w:rsidRPr="00E61D32">
        <w:rPr>
          <w:rStyle w:val="Emphasis"/>
        </w:rPr>
        <w:t>institutions of power</w:t>
      </w:r>
      <w:r w:rsidRPr="00116747">
        <w:rPr>
          <w:sz w:val="16"/>
        </w:rPr>
        <w:t>”.</w:t>
      </w:r>
    </w:p>
    <w:p w14:paraId="1B518C5C" w14:textId="77777777" w:rsidR="00147C0C" w:rsidRPr="007070AC" w:rsidRDefault="00147C0C" w:rsidP="00147C0C">
      <w:pPr>
        <w:rPr>
          <w:sz w:val="16"/>
        </w:rPr>
      </w:pPr>
      <w:r w:rsidRPr="00116747">
        <w:rPr>
          <w:sz w:val="16"/>
        </w:rPr>
        <w:t xml:space="preserve">I also think about James Baldwin’s realization that the things that tormented him the most were “the very things that connected me with all the people who were alive, who had ever been alive”. </w:t>
      </w:r>
      <w:r w:rsidRPr="00116747">
        <w:rPr>
          <w:rStyle w:val="StyleUnderline"/>
        </w:rPr>
        <w:t xml:space="preserve">That I have </w:t>
      </w:r>
      <w:r w:rsidRPr="00E61D32">
        <w:rPr>
          <w:rStyle w:val="Emphasis"/>
        </w:rPr>
        <w:t>survived abuse</w:t>
      </w:r>
      <w:r w:rsidRPr="00116747">
        <w:rPr>
          <w:rStyle w:val="StyleUnderline"/>
        </w:rPr>
        <w:t xml:space="preserve"> of various kinds, have faced </w:t>
      </w:r>
      <w:r w:rsidRPr="00E61D32">
        <w:rPr>
          <w:rStyle w:val="Emphasis"/>
        </w:rPr>
        <w:t>near-death</w:t>
      </w:r>
      <w:r w:rsidRPr="00116747">
        <w:rPr>
          <w:rStyle w:val="StyleUnderline"/>
        </w:rPr>
        <w:t xml:space="preserve"> from both accidental circumstance and violence</w:t>
      </w:r>
      <w:r w:rsidRPr="00116747">
        <w:rPr>
          <w:sz w:val="16"/>
        </w:rPr>
        <w:t xml:space="preserve"> (different as the particulars of these may be from those around me) </w:t>
      </w:r>
      <w:r w:rsidRPr="00116747">
        <w:rPr>
          <w:rStyle w:val="StyleUnderline"/>
        </w:rPr>
        <w:t xml:space="preserve">is </w:t>
      </w:r>
      <w:r w:rsidRPr="00BF64C1">
        <w:rPr>
          <w:rStyle w:val="Emphasis"/>
          <w:highlight w:val="cyan"/>
        </w:rPr>
        <w:t>not a card to play</w:t>
      </w:r>
      <w:r w:rsidRPr="00E61D32">
        <w:rPr>
          <w:rStyle w:val="Emphasis"/>
        </w:rPr>
        <w:t xml:space="preserve"> in gamified social interaction</w:t>
      </w:r>
      <w:r w:rsidRPr="00116747">
        <w:rPr>
          <w:rStyle w:val="StyleUnderline"/>
        </w:rPr>
        <w:t xml:space="preserve"> or a </w:t>
      </w:r>
      <w:r w:rsidRPr="00E61D32">
        <w:rPr>
          <w:rStyle w:val="Emphasis"/>
        </w:rPr>
        <w:t xml:space="preserve">weapon to wield in </w:t>
      </w:r>
      <w:r w:rsidRPr="00BF64C1">
        <w:rPr>
          <w:rStyle w:val="Emphasis"/>
          <w:highlight w:val="cyan"/>
        </w:rPr>
        <w:t>battles over prestige</w:t>
      </w:r>
      <w:r w:rsidRPr="00116747">
        <w:rPr>
          <w:rStyle w:val="StyleUnderline"/>
        </w:rPr>
        <w:t xml:space="preserve">. It is </w:t>
      </w:r>
      <w:r w:rsidRPr="00E61D32">
        <w:rPr>
          <w:rStyle w:val="Emphasis"/>
        </w:rPr>
        <w:t>not</w:t>
      </w:r>
      <w:r w:rsidRPr="00116747">
        <w:rPr>
          <w:rStyle w:val="StyleUnderline"/>
        </w:rPr>
        <w:t xml:space="preserve"> what gives me a </w:t>
      </w:r>
      <w:r w:rsidRPr="00E61D32">
        <w:rPr>
          <w:rStyle w:val="Emphasis"/>
        </w:rPr>
        <w:t>special right to speak</w:t>
      </w:r>
      <w:r w:rsidRPr="00116747">
        <w:rPr>
          <w:rStyle w:val="StyleUnderline"/>
        </w:rPr>
        <w:t xml:space="preserve">, to </w:t>
      </w:r>
      <w:r w:rsidRPr="00E61D32">
        <w:rPr>
          <w:rStyle w:val="Emphasis"/>
        </w:rPr>
        <w:t>evaluate</w:t>
      </w:r>
      <w:r w:rsidRPr="00116747">
        <w:rPr>
          <w:rStyle w:val="StyleUnderline"/>
        </w:rPr>
        <w:t xml:space="preserve">, or to </w:t>
      </w:r>
      <w:r w:rsidRPr="00E61D32">
        <w:rPr>
          <w:rStyle w:val="Emphasis"/>
        </w:rPr>
        <w:t>decide for a group</w:t>
      </w:r>
      <w:r w:rsidRPr="00116747">
        <w:rPr>
          <w:rStyle w:val="StyleUnderline"/>
        </w:rPr>
        <w:t xml:space="preserve">. It is a concrete, experiential manifestation of the </w:t>
      </w:r>
      <w:r w:rsidRPr="00E61D32">
        <w:rPr>
          <w:rStyle w:val="Emphasis"/>
        </w:rPr>
        <w:t>vulnerability</w:t>
      </w:r>
      <w:r w:rsidRPr="00116747">
        <w:rPr>
          <w:rStyle w:val="StyleUnderline"/>
        </w:rPr>
        <w:t xml:space="preserve"> that connects me to most of the people on this Earth. It comes between me and other people not as a </w:t>
      </w:r>
      <w:r w:rsidRPr="00E61D32">
        <w:rPr>
          <w:rStyle w:val="Emphasis"/>
        </w:rPr>
        <w:t>wall</w:t>
      </w:r>
      <w:r w:rsidRPr="00116747">
        <w:rPr>
          <w:rStyle w:val="StyleUnderline"/>
        </w:rPr>
        <w:t xml:space="preserve">, but as a </w:t>
      </w:r>
      <w:r w:rsidRPr="00E61D32">
        <w:rPr>
          <w:rStyle w:val="Emphasis"/>
        </w:rPr>
        <w:t>bridge</w:t>
      </w:r>
      <w:r w:rsidRPr="00116747">
        <w:rPr>
          <w:sz w:val="16"/>
        </w:rPr>
        <w:t>.</w:t>
      </w:r>
    </w:p>
    <w:p w14:paraId="22826377" w14:textId="77777777" w:rsidR="00147C0C" w:rsidRPr="00B44998" w:rsidRDefault="00147C0C" w:rsidP="00147C0C">
      <w:pPr>
        <w:pStyle w:val="Heading4"/>
      </w:pPr>
      <w:r>
        <w:t xml:space="preserve">The ballot as a </w:t>
      </w:r>
      <w:r>
        <w:rPr>
          <w:u w:val="single"/>
        </w:rPr>
        <w:t>fugitive strategy</w:t>
      </w:r>
      <w:r>
        <w:t xml:space="preserve"> fails. </w:t>
      </w:r>
      <w:r w:rsidRPr="00B44998">
        <w:rPr>
          <w:u w:val="single"/>
        </w:rPr>
        <w:t>Effective</w:t>
      </w:r>
      <w:r>
        <w:t xml:space="preserve"> resistance requires </w:t>
      </w:r>
      <w:r>
        <w:rPr>
          <w:u w:val="single"/>
        </w:rPr>
        <w:t>disagreement</w:t>
      </w:r>
      <w:r>
        <w:t xml:space="preserve"> with the </w:t>
      </w:r>
      <w:r>
        <w:rPr>
          <w:u w:val="single"/>
        </w:rPr>
        <w:t>substance</w:t>
      </w:r>
      <w:r>
        <w:t xml:space="preserve"> of the 1AC speech act, </w:t>
      </w:r>
    </w:p>
    <w:p w14:paraId="7F2E8EFD" w14:textId="77777777" w:rsidR="00147C0C" w:rsidRDefault="00147C0C" w:rsidP="00147C0C">
      <w:r w:rsidRPr="00324975">
        <w:rPr>
          <w:rStyle w:val="Style13ptBold"/>
        </w:rPr>
        <w:t>Whittaker, 22</w:t>
      </w:r>
      <w:r>
        <w:t>—PhD candidate at the City University of New York Graduate Center (Nicholas, “Elite Capture,” The Point Magazine, Issue 28, October 18, 2022, dml)</w:t>
      </w:r>
    </w:p>
    <w:p w14:paraId="38307A0B" w14:textId="77777777" w:rsidR="00147C0C" w:rsidRPr="00A44699" w:rsidRDefault="00147C0C" w:rsidP="00147C0C">
      <w:pPr>
        <w:rPr>
          <w:sz w:val="14"/>
        </w:rPr>
      </w:pPr>
      <w:r w:rsidRPr="00A44699">
        <w:rPr>
          <w:sz w:val="14"/>
        </w:rPr>
        <w:t>One review of Táíwò’s book has accused it of suggesting that “bad decisions and choices on the part of individuals are to blame” for elite capture. This is odd, when Táíwò writes, over and over again, that “</w:t>
      </w:r>
      <w:r w:rsidRPr="00EB0848">
        <w:rPr>
          <w:rStyle w:val="StyleUnderline"/>
          <w:highlight w:val="cyan"/>
        </w:rPr>
        <w:t>to blame</w:t>
      </w:r>
      <w:r w:rsidRPr="00324975">
        <w:rPr>
          <w:rStyle w:val="StyleUnderline"/>
        </w:rPr>
        <w:t xml:space="preserve"> the problems of elite capture entirely on</w:t>
      </w:r>
      <w:r w:rsidRPr="00A44699">
        <w:rPr>
          <w:sz w:val="14"/>
        </w:rPr>
        <w:t xml:space="preserve"> [elites’] </w:t>
      </w:r>
      <w:r w:rsidRPr="00EB0848">
        <w:rPr>
          <w:rStyle w:val="StyleUnderline"/>
          <w:highlight w:val="cyan"/>
        </w:rPr>
        <w:t>moral</w:t>
      </w:r>
      <w:r w:rsidRPr="00324975">
        <w:rPr>
          <w:rStyle w:val="StyleUnderline"/>
        </w:rPr>
        <w:t xml:space="preserve"> success and </w:t>
      </w:r>
      <w:r w:rsidRPr="00EB0848">
        <w:rPr>
          <w:rStyle w:val="StyleUnderline"/>
          <w:highlight w:val="cyan"/>
        </w:rPr>
        <w:t>failures</w:t>
      </w:r>
      <w:r w:rsidRPr="00324975">
        <w:rPr>
          <w:rStyle w:val="StyleUnderline"/>
        </w:rPr>
        <w:t xml:space="preserve"> is to confuse effect for cause</w:t>
      </w:r>
      <w:r w:rsidRPr="00A44699">
        <w:rPr>
          <w:sz w:val="14"/>
        </w:rPr>
        <w:t xml:space="preserve">.” </w:t>
      </w:r>
      <w:r w:rsidRPr="00324975">
        <w:rPr>
          <w:rStyle w:val="StyleUnderline"/>
        </w:rPr>
        <w:t>This</w:t>
      </w:r>
      <w:r w:rsidRPr="00A44699">
        <w:rPr>
          <w:sz w:val="14"/>
        </w:rPr>
        <w:t xml:space="preserve"> misreading </w:t>
      </w:r>
      <w:r w:rsidRPr="00324975">
        <w:rPr>
          <w:rStyle w:val="StyleUnderline"/>
        </w:rPr>
        <w:t xml:space="preserve">is demonstrative of the way systematicity has become a </w:t>
      </w:r>
      <w:r w:rsidRPr="00A44699">
        <w:rPr>
          <w:rStyle w:val="Emphasis"/>
        </w:rPr>
        <w:t>leftist bogeyman</w:t>
      </w:r>
      <w:r w:rsidRPr="00A44699">
        <w:rPr>
          <w:sz w:val="14"/>
        </w:rPr>
        <w:t xml:space="preserve">, </w:t>
      </w:r>
      <w:r w:rsidRPr="00324975">
        <w:rPr>
          <w:rStyle w:val="StyleUnderline"/>
        </w:rPr>
        <w:t>summoned to scare</w:t>
      </w:r>
      <w:r w:rsidRPr="00A44699">
        <w:rPr>
          <w:sz w:val="14"/>
        </w:rPr>
        <w:t xml:space="preserve"> straight naïve </w:t>
      </w:r>
      <w:r w:rsidRPr="00324975">
        <w:rPr>
          <w:rStyle w:val="StyleUnderline"/>
        </w:rPr>
        <w:t>radicals itching to do something</w:t>
      </w:r>
      <w:r w:rsidRPr="00A44699">
        <w:rPr>
          <w:sz w:val="14"/>
        </w:rPr>
        <w:t xml:space="preserve"> about the world (</w:t>
      </w:r>
      <w:r w:rsidRPr="00324975">
        <w:rPr>
          <w:rStyle w:val="StyleUnderline"/>
        </w:rPr>
        <w:t xml:space="preserve">and </w:t>
      </w:r>
      <w:r w:rsidRPr="00EB0848">
        <w:rPr>
          <w:rStyle w:val="StyleUnderline"/>
          <w:highlight w:val="cyan"/>
        </w:rPr>
        <w:t>inadvertently convincing</w:t>
      </w:r>
      <w:r w:rsidRPr="00324975">
        <w:rPr>
          <w:rStyle w:val="StyleUnderline"/>
        </w:rPr>
        <w:t xml:space="preserve"> them</w:t>
      </w:r>
      <w:r w:rsidRPr="00A44699">
        <w:rPr>
          <w:sz w:val="14"/>
        </w:rPr>
        <w:t xml:space="preserve"> that </w:t>
      </w:r>
      <w:r w:rsidRPr="00EB0848">
        <w:rPr>
          <w:rStyle w:val="Emphasis"/>
          <w:highlight w:val="cyan"/>
        </w:rPr>
        <w:t>there’s nothing they can do</w:t>
      </w:r>
      <w:r w:rsidRPr="00A44699">
        <w:rPr>
          <w:sz w:val="14"/>
        </w:rPr>
        <w:t xml:space="preserve">). In such a misreading, </w:t>
      </w:r>
      <w:r w:rsidRPr="00324975">
        <w:rPr>
          <w:rStyle w:val="StyleUnderline"/>
        </w:rPr>
        <w:t>the necessary cohesion of systematic analysis and individual action is erased by a</w:t>
      </w:r>
      <w:r w:rsidRPr="00A44699">
        <w:rPr>
          <w:sz w:val="14"/>
        </w:rPr>
        <w:t xml:space="preserve"> rewired, now </w:t>
      </w:r>
      <w:r w:rsidRPr="00A44699">
        <w:rPr>
          <w:rStyle w:val="Emphasis"/>
        </w:rPr>
        <w:t>fatalistic</w:t>
      </w:r>
      <w:r w:rsidRPr="00A44699">
        <w:rPr>
          <w:sz w:val="14"/>
        </w:rPr>
        <w:t xml:space="preserve">, </w:t>
      </w:r>
      <w:r w:rsidRPr="00A44699">
        <w:rPr>
          <w:rStyle w:val="Emphasis"/>
        </w:rPr>
        <w:t>causal story</w:t>
      </w:r>
      <w:r w:rsidRPr="00A44699">
        <w:rPr>
          <w:sz w:val="14"/>
        </w:rPr>
        <w:t xml:space="preserve">. </w:t>
      </w:r>
      <w:r w:rsidRPr="00324975">
        <w:rPr>
          <w:rStyle w:val="StyleUnderline"/>
        </w:rPr>
        <w:t xml:space="preserve">The work of </w:t>
      </w:r>
      <w:r w:rsidRPr="00EB0848">
        <w:rPr>
          <w:rStyle w:val="StyleUnderline"/>
          <w:highlight w:val="cyan"/>
        </w:rPr>
        <w:t>world-building becomes</w:t>
      </w:r>
      <w:r w:rsidRPr="00324975">
        <w:rPr>
          <w:rStyle w:val="StyleUnderline"/>
        </w:rPr>
        <w:t xml:space="preserve"> a </w:t>
      </w:r>
      <w:r w:rsidRPr="00EB0848">
        <w:rPr>
          <w:rStyle w:val="Emphasis"/>
          <w:highlight w:val="cyan"/>
        </w:rPr>
        <w:t>theoretical null space</w:t>
      </w:r>
      <w:r w:rsidRPr="00A44699">
        <w:rPr>
          <w:sz w:val="14"/>
        </w:rPr>
        <w:t xml:space="preserve">. Táíwò’s book, if attended to, is an opportunity for modern leftists to </w:t>
      </w:r>
      <w:r w:rsidRPr="00324975">
        <w:rPr>
          <w:rStyle w:val="StyleUnderline"/>
        </w:rPr>
        <w:t xml:space="preserve">unlearn this </w:t>
      </w:r>
      <w:r w:rsidRPr="00A44699">
        <w:rPr>
          <w:rStyle w:val="Emphasis"/>
        </w:rPr>
        <w:t>entrenched pessimism</w:t>
      </w:r>
      <w:r w:rsidRPr="00A44699">
        <w:rPr>
          <w:sz w:val="14"/>
        </w:rPr>
        <w:t xml:space="preserve">, </w:t>
      </w:r>
      <w:r w:rsidRPr="00324975">
        <w:rPr>
          <w:rStyle w:val="StyleUnderline"/>
        </w:rPr>
        <w:t>with</w:t>
      </w:r>
      <w:r w:rsidRPr="00A44699">
        <w:rPr>
          <w:sz w:val="14"/>
        </w:rPr>
        <w:t xml:space="preserve"> what the philosopher William Paris might call </w:t>
      </w:r>
      <w:r w:rsidRPr="00324975">
        <w:rPr>
          <w:rStyle w:val="StyleUnderline"/>
        </w:rPr>
        <w:t xml:space="preserve">a </w:t>
      </w:r>
      <w:r w:rsidRPr="00A44699">
        <w:rPr>
          <w:rStyle w:val="Emphasis"/>
        </w:rPr>
        <w:t>hope beyond optimism</w:t>
      </w:r>
      <w:r w:rsidRPr="00A44699">
        <w:rPr>
          <w:sz w:val="14"/>
        </w:rPr>
        <w:t xml:space="preserve">: a hope </w:t>
      </w:r>
      <w:r w:rsidRPr="00324975">
        <w:rPr>
          <w:rStyle w:val="StyleUnderline"/>
        </w:rPr>
        <w:t>built</w:t>
      </w:r>
      <w:r w:rsidRPr="00A44699">
        <w:rPr>
          <w:sz w:val="14"/>
        </w:rPr>
        <w:t xml:space="preserve"> not on scientific predictions or heaven-sent faith, but </w:t>
      </w:r>
      <w:r w:rsidRPr="00324975">
        <w:rPr>
          <w:rStyle w:val="StyleUnderline"/>
        </w:rPr>
        <w:t>on a dogged persistence in the relentless</w:t>
      </w:r>
      <w:r w:rsidRPr="00A44699">
        <w:rPr>
          <w:sz w:val="14"/>
        </w:rPr>
        <w:t xml:space="preserve">, </w:t>
      </w:r>
      <w:r w:rsidRPr="00324975">
        <w:rPr>
          <w:rStyle w:val="StyleUnderline"/>
        </w:rPr>
        <w:t xml:space="preserve">everyday work of </w:t>
      </w:r>
      <w:r w:rsidRPr="00A44699">
        <w:rPr>
          <w:rStyle w:val="Emphasis"/>
        </w:rPr>
        <w:t>getting shit done</w:t>
      </w:r>
      <w:r w:rsidRPr="00A44699">
        <w:rPr>
          <w:sz w:val="14"/>
        </w:rPr>
        <w:t>.</w:t>
      </w:r>
    </w:p>
    <w:p w14:paraId="36C6D4D5" w14:textId="77777777" w:rsidR="00147C0C" w:rsidRPr="00A44699" w:rsidRDefault="00147C0C" w:rsidP="00147C0C">
      <w:pPr>
        <w:rPr>
          <w:sz w:val="14"/>
        </w:rPr>
      </w:pPr>
      <w:r w:rsidRPr="00A44699">
        <w:rPr>
          <w:sz w:val="14"/>
        </w:rPr>
        <w:t xml:space="preserve">To be sure, this kind of hope lacks the sweeping grandiosity of leftist dogma. Very well. </w:t>
      </w:r>
      <w:r w:rsidRPr="00324975">
        <w:rPr>
          <w:rStyle w:val="StyleUnderline"/>
        </w:rPr>
        <w:t>Grandiosity</w:t>
      </w:r>
      <w:r w:rsidRPr="00A44699">
        <w:rPr>
          <w:sz w:val="14"/>
        </w:rPr>
        <w:t xml:space="preserve">, Táíwò would remind us, </w:t>
      </w:r>
      <w:r w:rsidRPr="00324975">
        <w:rPr>
          <w:rStyle w:val="StyleUnderline"/>
        </w:rPr>
        <w:t xml:space="preserve">is </w:t>
      </w:r>
      <w:r w:rsidRPr="00A44699">
        <w:rPr>
          <w:rStyle w:val="Emphasis"/>
        </w:rPr>
        <w:t>not the litmus test</w:t>
      </w:r>
      <w:r w:rsidRPr="00324975">
        <w:rPr>
          <w:rStyle w:val="StyleUnderline"/>
        </w:rPr>
        <w:t xml:space="preserve"> of a political strategy</w:t>
      </w:r>
      <w:r w:rsidRPr="00A44699">
        <w:rPr>
          <w:sz w:val="14"/>
        </w:rPr>
        <w:t xml:space="preserve">. Its </w:t>
      </w:r>
      <w:r w:rsidRPr="00A44699">
        <w:rPr>
          <w:rStyle w:val="Emphasis"/>
        </w:rPr>
        <w:t>usefulness</w:t>
      </w:r>
      <w:r w:rsidRPr="00324975">
        <w:rPr>
          <w:rStyle w:val="StyleUnderline"/>
        </w:rPr>
        <w:t xml:space="preserve"> is what matters</w:t>
      </w:r>
      <w:r w:rsidRPr="00A44699">
        <w:rPr>
          <w:sz w:val="14"/>
        </w:rPr>
        <w:t xml:space="preserve">. </w:t>
      </w:r>
    </w:p>
    <w:p w14:paraId="04DFCB3F" w14:textId="77777777" w:rsidR="00147C0C" w:rsidRPr="00A44699" w:rsidRDefault="00147C0C" w:rsidP="00147C0C">
      <w:pPr>
        <w:rPr>
          <w:sz w:val="14"/>
        </w:rPr>
      </w:pPr>
      <w:r w:rsidRPr="00A44699">
        <w:rPr>
          <w:sz w:val="14"/>
        </w:rPr>
        <w:t xml:space="preserve">Does the undercommons satisfy this test? </w:t>
      </w:r>
      <w:r w:rsidRPr="00324975">
        <w:rPr>
          <w:rStyle w:val="StyleUnderline"/>
        </w:rPr>
        <w:t>How can studying</w:t>
      </w:r>
      <w:r w:rsidRPr="00A44699">
        <w:rPr>
          <w:sz w:val="14"/>
        </w:rPr>
        <w:t xml:space="preserve">, </w:t>
      </w:r>
      <w:r w:rsidRPr="00324975">
        <w:rPr>
          <w:rStyle w:val="StyleUnderline"/>
        </w:rPr>
        <w:t>thinking</w:t>
      </w:r>
      <w:r w:rsidRPr="00A44699">
        <w:rPr>
          <w:sz w:val="14"/>
        </w:rPr>
        <w:t xml:space="preserve">, </w:t>
      </w:r>
      <w:r w:rsidRPr="00324975">
        <w:rPr>
          <w:rStyle w:val="StyleUnderline"/>
        </w:rPr>
        <w:t xml:space="preserve">reading and writing </w:t>
      </w:r>
      <w:r w:rsidRPr="00A44699">
        <w:rPr>
          <w:rStyle w:val="Emphasis"/>
        </w:rPr>
        <w:t>change the world</w:t>
      </w:r>
      <w:r w:rsidRPr="00324975">
        <w:rPr>
          <w:rStyle w:val="StyleUnderline"/>
        </w:rPr>
        <w:t>?</w:t>
      </w:r>
    </w:p>
    <w:p w14:paraId="1884D787" w14:textId="77777777" w:rsidR="00147C0C" w:rsidRPr="00A44699" w:rsidRDefault="00147C0C" w:rsidP="00147C0C">
      <w:pPr>
        <w:rPr>
          <w:sz w:val="14"/>
        </w:rPr>
      </w:pPr>
      <w:r w:rsidRPr="00324975">
        <w:rPr>
          <w:rStyle w:val="StyleUnderline"/>
        </w:rPr>
        <w:t>This is no mere academic question</w:t>
      </w:r>
      <w:r w:rsidRPr="00A44699">
        <w:rPr>
          <w:sz w:val="14"/>
        </w:rPr>
        <w:t xml:space="preserve">. After all, Elite Capture itself is undercommons work. It is the project of a fugitive intellectual, one unwilling to accept the mode of study called “knowledge production” and one invested in a radical politics ostensibly unacceptable to the systems within which he resides. But, like Moten and Harney themselves, Táíwò’s </w:t>
      </w:r>
      <w:r w:rsidRPr="00EB0848">
        <w:rPr>
          <w:rStyle w:val="StyleUnderline"/>
          <w:highlight w:val="cyan"/>
        </w:rPr>
        <w:t>fugitive work</w:t>
      </w:r>
      <w:r w:rsidRPr="00324975">
        <w:rPr>
          <w:rStyle w:val="StyleUnderline"/>
        </w:rPr>
        <w:t xml:space="preserve"> remains </w:t>
      </w:r>
      <w:r w:rsidRPr="00EB0848">
        <w:rPr>
          <w:rStyle w:val="Emphasis"/>
          <w:highlight w:val="cyan"/>
        </w:rPr>
        <w:t>dangerously close</w:t>
      </w:r>
      <w:r w:rsidRPr="00EB0848">
        <w:rPr>
          <w:rStyle w:val="StyleUnderline"/>
          <w:highlight w:val="cyan"/>
        </w:rPr>
        <w:t xml:space="preserve"> to</w:t>
      </w:r>
      <w:r w:rsidRPr="00A44699">
        <w:rPr>
          <w:sz w:val="14"/>
        </w:rPr>
        <w:t xml:space="preserve"> the very systems that worry him. A university professor and professional philosopher, Táíwò’s previous book, Reconsidering Reparations, was written firmly in </w:t>
      </w:r>
      <w:r w:rsidRPr="00EB0848">
        <w:rPr>
          <w:rStyle w:val="StyleUnderline"/>
          <w:highlight w:val="cyan"/>
        </w:rPr>
        <w:t xml:space="preserve">the </w:t>
      </w:r>
      <w:r w:rsidRPr="00EB0848">
        <w:rPr>
          <w:rStyle w:val="Emphasis"/>
          <w:highlight w:val="cyan"/>
        </w:rPr>
        <w:t>specialist language</w:t>
      </w:r>
      <w:r w:rsidRPr="00EB0848">
        <w:rPr>
          <w:rStyle w:val="StyleUnderline"/>
          <w:highlight w:val="cyan"/>
        </w:rPr>
        <w:t xml:space="preserve"> of</w:t>
      </w:r>
      <w:r w:rsidRPr="00A44699">
        <w:rPr>
          <w:sz w:val="14"/>
        </w:rPr>
        <w:t xml:space="preserve"> academic philosophy and has been lauded by the </w:t>
      </w:r>
      <w:r w:rsidRPr="00EB0848">
        <w:rPr>
          <w:rStyle w:val="Emphasis"/>
          <w:highlight w:val="cyan"/>
        </w:rPr>
        <w:t>elites</w:t>
      </w:r>
      <w:r w:rsidRPr="00A44699">
        <w:rPr>
          <w:sz w:val="14"/>
        </w:rPr>
        <w:t xml:space="preserve"> who populate that space. Elite Capture has done quite well for itself too. It’s been reviewed and profiled, with almost universal acclaim, by the writers at the bastions of the chattering classes, from the Nation to the New York Times and, now, The Point. It will doubtless be read in many university classrooms; indeed, one can morbidly imagine corporate antiracist trainings passing out excerpts alongside Robin DiAngelo’s White Fragility. Given the book’s descriptions of, well, elite capture, the irony is unmistakable.</w:t>
      </w:r>
    </w:p>
    <w:p w14:paraId="3B4D0CE4" w14:textId="77777777" w:rsidR="00147C0C" w:rsidRPr="00A44699" w:rsidRDefault="00147C0C" w:rsidP="00147C0C">
      <w:pPr>
        <w:rPr>
          <w:sz w:val="14"/>
        </w:rPr>
      </w:pPr>
      <w:r w:rsidRPr="00A44699">
        <w:rPr>
          <w:sz w:val="14"/>
        </w:rPr>
        <w:t xml:space="preserve">The question of the undercommons’ radicalism, then, applies to Elite Capture too. And </w:t>
      </w:r>
      <w:r w:rsidRPr="00324975">
        <w:rPr>
          <w:rStyle w:val="StyleUnderline"/>
        </w:rPr>
        <w:t>this</w:t>
      </w:r>
      <w:r w:rsidRPr="00A44699">
        <w:rPr>
          <w:sz w:val="14"/>
        </w:rPr>
        <w:t xml:space="preserve">, if we heed Táíwò’s own warnings, </w:t>
      </w:r>
      <w:r w:rsidRPr="00EB0848">
        <w:rPr>
          <w:rStyle w:val="StyleUnderline"/>
          <w:highlight w:val="cyan"/>
        </w:rPr>
        <w:t xml:space="preserve">cannot be treated as a matter of </w:t>
      </w:r>
      <w:r w:rsidRPr="00EB0848">
        <w:rPr>
          <w:rStyle w:val="Emphasis"/>
          <w:highlight w:val="cyan"/>
        </w:rPr>
        <w:t>moral purity</w:t>
      </w:r>
      <w:r w:rsidRPr="00A44699">
        <w:rPr>
          <w:sz w:val="14"/>
        </w:rPr>
        <w:t xml:space="preserve">. </w:t>
      </w:r>
      <w:r w:rsidRPr="00324975">
        <w:rPr>
          <w:rStyle w:val="StyleUnderline"/>
        </w:rPr>
        <w:t xml:space="preserve">The </w:t>
      </w:r>
      <w:r w:rsidRPr="00EB0848">
        <w:rPr>
          <w:rStyle w:val="StyleUnderline"/>
          <w:highlight w:val="cyan"/>
        </w:rPr>
        <w:t>question</w:t>
      </w:r>
      <w:r w:rsidRPr="00324975">
        <w:rPr>
          <w:rStyle w:val="StyleUnderline"/>
        </w:rPr>
        <w:t xml:space="preserve"> worth asking is</w:t>
      </w:r>
      <w:r w:rsidRPr="00A44699">
        <w:rPr>
          <w:sz w:val="14"/>
        </w:rPr>
        <w:t xml:space="preserve">: </w:t>
      </w:r>
      <w:r w:rsidRPr="00EB0848">
        <w:rPr>
          <w:rStyle w:val="StyleUnderline"/>
          <w:highlight w:val="cyan"/>
        </w:rPr>
        <w:t>How can the undercommons</w:t>
      </w:r>
      <w:r w:rsidRPr="00A44699">
        <w:rPr>
          <w:sz w:val="14"/>
        </w:rPr>
        <w:t xml:space="preserve">, in which Elite Capture endeavors to participate, </w:t>
      </w:r>
      <w:r w:rsidRPr="00EB0848">
        <w:rPr>
          <w:rStyle w:val="Emphasis"/>
          <w:highlight w:val="cyan"/>
        </w:rPr>
        <w:t>change the world</w:t>
      </w:r>
      <w:r w:rsidRPr="00324975">
        <w:rPr>
          <w:rStyle w:val="StyleUnderline"/>
        </w:rPr>
        <w:t>?</w:t>
      </w:r>
    </w:p>
    <w:p w14:paraId="15F45F2C" w14:textId="77777777" w:rsidR="00147C0C" w:rsidRPr="00A44699" w:rsidRDefault="00147C0C" w:rsidP="00147C0C">
      <w:pPr>
        <w:rPr>
          <w:sz w:val="14"/>
        </w:rPr>
      </w:pPr>
      <w:r w:rsidRPr="00A44699">
        <w:rPr>
          <w:sz w:val="14"/>
        </w:rPr>
        <w:t xml:space="preserve">Moten and Harney locate </w:t>
      </w:r>
      <w:r w:rsidRPr="00324975">
        <w:rPr>
          <w:rStyle w:val="StyleUnderline"/>
        </w:rPr>
        <w:t>the radicalism of the undercommons</w:t>
      </w:r>
      <w:r w:rsidRPr="00A44699">
        <w:rPr>
          <w:sz w:val="14"/>
        </w:rPr>
        <w:t xml:space="preserve"> in its approach to social life. They believe:</w:t>
      </w:r>
    </w:p>
    <w:p w14:paraId="5AF3D461" w14:textId="77777777" w:rsidR="00147C0C" w:rsidRPr="00A44699" w:rsidRDefault="00147C0C" w:rsidP="00147C0C">
      <w:pPr>
        <w:rPr>
          <w:sz w:val="14"/>
        </w:rPr>
      </w:pPr>
      <w:r w:rsidRPr="00A44699">
        <w:rPr>
          <w:sz w:val="14"/>
        </w:rPr>
        <w:t xml:space="preserve">Study </w:t>
      </w:r>
      <w:r w:rsidRPr="00324975">
        <w:rPr>
          <w:rStyle w:val="StyleUnderline"/>
        </w:rPr>
        <w:t>is</w:t>
      </w:r>
      <w:r w:rsidRPr="00A44699">
        <w:rPr>
          <w:sz w:val="14"/>
        </w:rPr>
        <w:t xml:space="preserve"> what you do </w:t>
      </w:r>
      <w:r w:rsidRPr="00324975">
        <w:rPr>
          <w:rStyle w:val="StyleUnderline"/>
        </w:rPr>
        <w:t xml:space="preserve">with </w:t>
      </w:r>
      <w:r w:rsidRPr="00A44699">
        <w:rPr>
          <w:rStyle w:val="Emphasis"/>
        </w:rPr>
        <w:t>other people</w:t>
      </w:r>
      <w:r w:rsidRPr="00A44699">
        <w:rPr>
          <w:sz w:val="14"/>
        </w:rPr>
        <w:t xml:space="preserve">. It’s talking and walking around with other people, working, dancing, suffering, some irreducible </w:t>
      </w:r>
      <w:r w:rsidRPr="00A44699">
        <w:rPr>
          <w:rStyle w:val="Emphasis"/>
        </w:rPr>
        <w:t>convergence</w:t>
      </w:r>
      <w:r w:rsidRPr="00A44699">
        <w:rPr>
          <w:sz w:val="14"/>
        </w:rPr>
        <w:t xml:space="preserve"> of all three, held </w:t>
      </w:r>
      <w:r w:rsidRPr="00324975">
        <w:rPr>
          <w:rStyle w:val="StyleUnderline"/>
        </w:rPr>
        <w:t>under the name of speculative practice</w:t>
      </w:r>
      <w:r w:rsidRPr="00A44699">
        <w:rPr>
          <w:sz w:val="14"/>
        </w:rPr>
        <w:t>.</w:t>
      </w:r>
    </w:p>
    <w:p w14:paraId="57276C52" w14:textId="77777777" w:rsidR="00147C0C" w:rsidRPr="00A44699" w:rsidRDefault="00147C0C" w:rsidP="00147C0C">
      <w:pPr>
        <w:rPr>
          <w:sz w:val="14"/>
        </w:rPr>
      </w:pPr>
      <w:r w:rsidRPr="00A44699">
        <w:rPr>
          <w:sz w:val="14"/>
        </w:rPr>
        <w:t xml:space="preserve">Summoned out of themselves, the undercommons theorists are driven to speak when a human being sends something their way; they are pulled into social orbit by the unnamable gravity that every human being exudes and by which every human being is drawn to one another. </w:t>
      </w:r>
      <w:r w:rsidRPr="00A44699">
        <w:rPr>
          <w:rStyle w:val="StyleUnderline"/>
        </w:rPr>
        <w:t xml:space="preserve">The fugitive intellectual is a </w:t>
      </w:r>
      <w:r w:rsidRPr="00A44699">
        <w:rPr>
          <w:rStyle w:val="Emphasis"/>
        </w:rPr>
        <w:t>fugitive</w:t>
      </w:r>
      <w:r w:rsidRPr="00A44699">
        <w:rPr>
          <w:rStyle w:val="StyleUnderline"/>
        </w:rPr>
        <w:t xml:space="preserve"> from the way of relating to other people that</w:t>
      </w:r>
      <w:r w:rsidRPr="00A44699">
        <w:rPr>
          <w:sz w:val="14"/>
        </w:rPr>
        <w:t xml:space="preserve"> objectifies them, alienates them, </w:t>
      </w:r>
      <w:r w:rsidRPr="00A44699">
        <w:rPr>
          <w:rStyle w:val="StyleUnderline"/>
        </w:rPr>
        <w:t xml:space="preserve">treats their utterances as </w:t>
      </w:r>
      <w:r w:rsidRPr="00A44699">
        <w:rPr>
          <w:rStyle w:val="Emphasis"/>
        </w:rPr>
        <w:t>hypotheses to test</w:t>
      </w:r>
      <w:r w:rsidRPr="00A44699">
        <w:rPr>
          <w:sz w:val="14"/>
        </w:rPr>
        <w:t xml:space="preserve"> or attacks to defend against. This thinker, this speaker and hearer, performs the ultimate act of love: attending carefully to what others have to say, because they care that the other cares enough to say it. They receive an invitation: not an invitation to retreat to a monastic refuge and think the universe in order, but to turn toward the one who has made an unsalvageable, blissful debtor out of them and speak back, with feeling, and an ear open for an altered echo.</w:t>
      </w:r>
    </w:p>
    <w:p w14:paraId="1E7372E3" w14:textId="77777777" w:rsidR="00147C0C" w:rsidRPr="00A44699" w:rsidRDefault="00147C0C" w:rsidP="00147C0C">
      <w:pPr>
        <w:rPr>
          <w:sz w:val="14"/>
        </w:rPr>
      </w:pPr>
      <w:r w:rsidRPr="00A44699">
        <w:rPr>
          <w:sz w:val="14"/>
        </w:rPr>
        <w:t xml:space="preserve">Táíwò has reminded us of the stakes of radical work. </w:t>
      </w:r>
      <w:r w:rsidRPr="00A44699">
        <w:rPr>
          <w:rStyle w:val="StyleUnderline"/>
        </w:rPr>
        <w:t xml:space="preserve">A constructive politics must deliver </w:t>
      </w:r>
      <w:r w:rsidRPr="00A44699">
        <w:rPr>
          <w:rStyle w:val="Emphasis"/>
        </w:rPr>
        <w:t>more</w:t>
      </w:r>
      <w:r w:rsidRPr="00A44699">
        <w:rPr>
          <w:rStyle w:val="StyleUnderline"/>
        </w:rPr>
        <w:t xml:space="preserve"> than </w:t>
      </w:r>
      <w:r w:rsidRPr="00A44699">
        <w:rPr>
          <w:rStyle w:val="Emphasis"/>
        </w:rPr>
        <w:t>tenure</w:t>
      </w:r>
      <w:r w:rsidRPr="00A44699">
        <w:rPr>
          <w:rStyle w:val="StyleUnderline"/>
        </w:rPr>
        <w:t xml:space="preserve"> for elites</w:t>
      </w:r>
      <w:r w:rsidRPr="00A44699">
        <w:rPr>
          <w:sz w:val="14"/>
        </w:rPr>
        <w:t xml:space="preserve">, </w:t>
      </w:r>
      <w:r w:rsidRPr="00A44699">
        <w:rPr>
          <w:rStyle w:val="Emphasis"/>
        </w:rPr>
        <w:t>pay raises</w:t>
      </w:r>
      <w:r w:rsidRPr="00A44699">
        <w:rPr>
          <w:rStyle w:val="StyleUnderline"/>
        </w:rPr>
        <w:t xml:space="preserve"> for elites</w:t>
      </w:r>
      <w:r w:rsidRPr="00A44699">
        <w:rPr>
          <w:sz w:val="14"/>
        </w:rPr>
        <w:t xml:space="preserve">, </w:t>
      </w:r>
      <w:r w:rsidRPr="00A44699">
        <w:rPr>
          <w:rStyle w:val="Emphasis"/>
        </w:rPr>
        <w:t>state apologies</w:t>
      </w:r>
      <w:r w:rsidRPr="00A44699">
        <w:rPr>
          <w:rStyle w:val="StyleUnderline"/>
        </w:rPr>
        <w:t xml:space="preserve"> for elites</w:t>
      </w:r>
      <w:r w:rsidRPr="00A44699">
        <w:rPr>
          <w:sz w:val="14"/>
        </w:rPr>
        <w:t xml:space="preserve">. </w:t>
      </w:r>
      <w:r w:rsidRPr="00A44699">
        <w:rPr>
          <w:rStyle w:val="Emphasis"/>
          <w:sz w:val="30"/>
          <w:szCs w:val="30"/>
        </w:rPr>
        <w:t>The university is not abolished when Moten gets a MacArthur</w:t>
      </w:r>
      <w:r w:rsidRPr="00A44699">
        <w:rPr>
          <w:sz w:val="14"/>
        </w:rPr>
        <w:t xml:space="preserve">. </w:t>
      </w:r>
      <w:r w:rsidRPr="00A44699">
        <w:rPr>
          <w:rStyle w:val="StyleUnderline"/>
        </w:rPr>
        <w:t xml:space="preserve">It is abolished when universities </w:t>
      </w:r>
      <w:r w:rsidRPr="00A44699">
        <w:rPr>
          <w:rStyle w:val="Emphasis"/>
        </w:rPr>
        <w:t>no longer exist</w:t>
      </w:r>
      <w:r w:rsidRPr="00A44699">
        <w:rPr>
          <w:sz w:val="14"/>
        </w:rPr>
        <w:t xml:space="preserve"> to fund fossil-fuel extraction and private prisons, or funnel elites into state-surveillance branches and global banks. </w:t>
      </w:r>
      <w:r w:rsidRPr="00EB0848">
        <w:rPr>
          <w:rStyle w:val="StyleUnderline"/>
          <w:highlight w:val="cyan"/>
        </w:rPr>
        <w:t>How does</w:t>
      </w:r>
      <w:r w:rsidRPr="00A44699">
        <w:rPr>
          <w:sz w:val="14"/>
        </w:rPr>
        <w:t xml:space="preserve"> study—even </w:t>
      </w:r>
      <w:r w:rsidRPr="00EB0848">
        <w:rPr>
          <w:rStyle w:val="StyleUnderline"/>
          <w:highlight w:val="cyan"/>
        </w:rPr>
        <w:t>study</w:t>
      </w:r>
      <w:r w:rsidRPr="00A44699">
        <w:rPr>
          <w:rStyle w:val="StyleUnderline"/>
        </w:rPr>
        <w:t xml:space="preserve"> </w:t>
      </w:r>
      <w:r w:rsidRPr="00A44699">
        <w:rPr>
          <w:rStyle w:val="Emphasis"/>
        </w:rPr>
        <w:t>steeped in sociality</w:t>
      </w:r>
      <w:r w:rsidRPr="00A44699">
        <w:rPr>
          <w:sz w:val="14"/>
        </w:rPr>
        <w:t>—</w:t>
      </w:r>
      <w:r w:rsidRPr="00EB0848">
        <w:rPr>
          <w:rStyle w:val="StyleUnderline"/>
          <w:highlight w:val="cyan"/>
        </w:rPr>
        <w:t xml:space="preserve">get us </w:t>
      </w:r>
      <w:r w:rsidRPr="00EB0848">
        <w:rPr>
          <w:rStyle w:val="Emphasis"/>
          <w:highlight w:val="cyan"/>
        </w:rPr>
        <w:t>closer</w:t>
      </w:r>
      <w:r w:rsidRPr="00A44699">
        <w:rPr>
          <w:rStyle w:val="StyleUnderline"/>
        </w:rPr>
        <w:t xml:space="preserve"> to that world</w:t>
      </w:r>
      <w:r w:rsidRPr="00A44699">
        <w:rPr>
          <w:sz w:val="14"/>
        </w:rPr>
        <w:t xml:space="preserve">, </w:t>
      </w:r>
      <w:r w:rsidRPr="00A44699">
        <w:rPr>
          <w:rStyle w:val="StyleUnderline"/>
        </w:rPr>
        <w:t xml:space="preserve">or the world of any </w:t>
      </w:r>
      <w:r w:rsidRPr="00A44699">
        <w:rPr>
          <w:rStyle w:val="Emphasis"/>
        </w:rPr>
        <w:t>genuinely radical</w:t>
      </w:r>
      <w:r w:rsidRPr="00A44699">
        <w:rPr>
          <w:sz w:val="14"/>
        </w:rPr>
        <w:t xml:space="preserve">, </w:t>
      </w:r>
      <w:r w:rsidRPr="00A44699">
        <w:rPr>
          <w:rStyle w:val="Emphasis"/>
        </w:rPr>
        <w:t>genuinely transformative</w:t>
      </w:r>
      <w:r w:rsidRPr="00A44699">
        <w:rPr>
          <w:rStyle w:val="StyleUnderline"/>
        </w:rPr>
        <w:t xml:space="preserve"> politics?</w:t>
      </w:r>
      <w:r w:rsidRPr="00A44699">
        <w:rPr>
          <w:sz w:val="14"/>
        </w:rPr>
        <w:t xml:space="preserve"> Can the politics of the undercommons be genuinely constructive? Can the undercommons escape elite capture? Can Elite Capture?</w:t>
      </w:r>
    </w:p>
    <w:p w14:paraId="4E0B33EC" w14:textId="77777777" w:rsidR="00147C0C" w:rsidRPr="00A44699" w:rsidRDefault="00147C0C" w:rsidP="00147C0C">
      <w:pPr>
        <w:rPr>
          <w:sz w:val="14"/>
        </w:rPr>
      </w:pPr>
      <w:r w:rsidRPr="00A44699">
        <w:rPr>
          <w:sz w:val="14"/>
        </w:rPr>
        <w:t xml:space="preserve">Can this review? What does it matter if I manage to convince the graduate students and journal editors who read The Point that Táíwò is an accomplished writer or a gifted rhetorician? </w:t>
      </w:r>
      <w:r w:rsidRPr="00A44699">
        <w:rPr>
          <w:rStyle w:val="StyleUnderline"/>
        </w:rPr>
        <w:t xml:space="preserve">What does it matter if I </w:t>
      </w:r>
      <w:r w:rsidRPr="00A44699">
        <w:rPr>
          <w:rStyle w:val="Emphasis"/>
        </w:rPr>
        <w:t>successfully litigate</w:t>
      </w:r>
      <w:r w:rsidRPr="00A44699">
        <w:rPr>
          <w:sz w:val="14"/>
        </w:rPr>
        <w:t xml:space="preserve"> Táíwò’s </w:t>
      </w:r>
      <w:r w:rsidRPr="00A44699">
        <w:rPr>
          <w:rStyle w:val="StyleUnderline"/>
        </w:rPr>
        <w:t xml:space="preserve">correct or </w:t>
      </w:r>
      <w:r w:rsidRPr="00A44699">
        <w:rPr>
          <w:rStyle w:val="Emphasis"/>
        </w:rPr>
        <w:t>incorrect applications</w:t>
      </w:r>
      <w:r w:rsidRPr="00A44699">
        <w:rPr>
          <w:rStyle w:val="StyleUnderline"/>
        </w:rPr>
        <w:t xml:space="preserve"> of</w:t>
      </w:r>
      <w:r w:rsidRPr="00A44699">
        <w:rPr>
          <w:sz w:val="14"/>
        </w:rPr>
        <w:t xml:space="preserve"> Marxist or decolonial </w:t>
      </w:r>
      <w:r w:rsidRPr="00A44699">
        <w:rPr>
          <w:rStyle w:val="StyleUnderline"/>
        </w:rPr>
        <w:t>analysis?</w:t>
      </w:r>
      <w:r w:rsidRPr="00A44699">
        <w:rPr>
          <w:sz w:val="14"/>
        </w:rPr>
        <w:t xml:space="preserve"> </w:t>
      </w:r>
      <w:r w:rsidRPr="00A44699">
        <w:rPr>
          <w:rStyle w:val="StyleUnderline"/>
        </w:rPr>
        <w:t xml:space="preserve">Are such concerns not </w:t>
      </w:r>
      <w:r w:rsidRPr="00A44699">
        <w:rPr>
          <w:rStyle w:val="Emphasis"/>
        </w:rPr>
        <w:t>further proof</w:t>
      </w:r>
      <w:r w:rsidRPr="00A44699">
        <w:rPr>
          <w:rStyle w:val="StyleUnderline"/>
        </w:rPr>
        <w:t xml:space="preserve"> of the </w:t>
      </w:r>
      <w:r w:rsidRPr="00A44699">
        <w:rPr>
          <w:rStyle w:val="Emphasis"/>
        </w:rPr>
        <w:t>absorption</w:t>
      </w:r>
      <w:r w:rsidRPr="00A44699">
        <w:rPr>
          <w:rStyle w:val="StyleUnderline"/>
        </w:rPr>
        <w:t xml:space="preserve"> of</w:t>
      </w:r>
      <w:r w:rsidRPr="00A44699">
        <w:rPr>
          <w:sz w:val="14"/>
        </w:rPr>
        <w:t xml:space="preserve"> Táíwò’s project, of my </w:t>
      </w:r>
      <w:r w:rsidRPr="00A44699">
        <w:rPr>
          <w:rStyle w:val="StyleUnderline"/>
        </w:rPr>
        <w:t>commitments</w:t>
      </w:r>
      <w:r w:rsidRPr="00A44699">
        <w:rPr>
          <w:sz w:val="14"/>
        </w:rPr>
        <w:t xml:space="preserve">, </w:t>
      </w:r>
      <w:r w:rsidRPr="00A44699">
        <w:rPr>
          <w:rStyle w:val="StyleUnderline"/>
        </w:rPr>
        <w:t>into the circulatory system of racial capitalism</w:t>
      </w:r>
      <w:r w:rsidRPr="00A44699">
        <w:rPr>
          <w:sz w:val="14"/>
        </w:rPr>
        <w:t xml:space="preserve"> laying waste to the world beyond your laptop screen? </w:t>
      </w:r>
    </w:p>
    <w:p w14:paraId="1ED3CD30" w14:textId="77777777" w:rsidR="00147C0C" w:rsidRPr="00A44699" w:rsidRDefault="00147C0C" w:rsidP="00147C0C">
      <w:pPr>
        <w:rPr>
          <w:sz w:val="14"/>
        </w:rPr>
      </w:pPr>
      <w:r w:rsidRPr="00A44699">
        <w:rPr>
          <w:rStyle w:val="StyleUnderline"/>
        </w:rPr>
        <w:t xml:space="preserve">If all criticism is capable of performing are such </w:t>
      </w:r>
      <w:r w:rsidRPr="00A44699">
        <w:rPr>
          <w:rStyle w:val="Emphasis"/>
        </w:rPr>
        <w:t>adjudications</w:t>
      </w:r>
      <w:r w:rsidRPr="00A44699">
        <w:rPr>
          <w:sz w:val="14"/>
        </w:rPr>
        <w:t>—</w:t>
      </w:r>
      <w:r w:rsidRPr="00A44699">
        <w:rPr>
          <w:rStyle w:val="StyleUnderline"/>
        </w:rPr>
        <w:t xml:space="preserve">attributions of </w:t>
      </w:r>
      <w:r w:rsidRPr="00A44699">
        <w:rPr>
          <w:rStyle w:val="Emphasis"/>
        </w:rPr>
        <w:t>symbolic totems</w:t>
      </w:r>
      <w:r w:rsidRPr="00A44699">
        <w:rPr>
          <w:rStyle w:val="StyleUnderline"/>
        </w:rPr>
        <w:t xml:space="preserve"> of praise or disapproval</w:t>
      </w:r>
      <w:r w:rsidRPr="00A44699">
        <w:rPr>
          <w:sz w:val="14"/>
        </w:rPr>
        <w:t>—</w:t>
      </w:r>
      <w:r w:rsidRPr="00A44699">
        <w:rPr>
          <w:rStyle w:val="StyleUnderline"/>
        </w:rPr>
        <w:t xml:space="preserve">then the answer is </w:t>
      </w:r>
      <w:r w:rsidRPr="00A44699">
        <w:rPr>
          <w:rStyle w:val="Emphasis"/>
        </w:rPr>
        <w:t>simple</w:t>
      </w:r>
      <w:r w:rsidRPr="00A44699">
        <w:rPr>
          <w:sz w:val="14"/>
        </w:rPr>
        <w:t xml:space="preserve">. </w:t>
      </w:r>
      <w:r w:rsidRPr="00EB0848">
        <w:rPr>
          <w:rStyle w:val="StyleUnderline"/>
          <w:highlight w:val="cyan"/>
        </w:rPr>
        <w:t xml:space="preserve">Criticism is </w:t>
      </w:r>
      <w:r w:rsidRPr="00EB0848">
        <w:rPr>
          <w:rStyle w:val="Emphasis"/>
          <w:highlight w:val="cyan"/>
        </w:rPr>
        <w:t>elite capture</w:t>
      </w:r>
      <w:r w:rsidRPr="00A44699">
        <w:rPr>
          <w:sz w:val="14"/>
        </w:rPr>
        <w:t xml:space="preserve">; </w:t>
      </w:r>
      <w:r w:rsidRPr="00A44699">
        <w:rPr>
          <w:rStyle w:val="StyleUnderline"/>
        </w:rPr>
        <w:t xml:space="preserve">criticism is the </w:t>
      </w:r>
      <w:r w:rsidRPr="00A44699">
        <w:rPr>
          <w:rStyle w:val="Emphasis"/>
        </w:rPr>
        <w:t>death of abolition</w:t>
      </w:r>
      <w:r w:rsidRPr="00A44699">
        <w:rPr>
          <w:sz w:val="14"/>
        </w:rPr>
        <w:t xml:space="preserve">; </w:t>
      </w:r>
      <w:r w:rsidRPr="00A44699">
        <w:rPr>
          <w:rStyle w:val="StyleUnderline"/>
        </w:rPr>
        <w:t xml:space="preserve">criticism is </w:t>
      </w:r>
      <w:r w:rsidRPr="00EB0848">
        <w:rPr>
          <w:rStyle w:val="StyleUnderline"/>
          <w:highlight w:val="cyan"/>
        </w:rPr>
        <w:t xml:space="preserve">the </w:t>
      </w:r>
      <w:r w:rsidRPr="00EB0848">
        <w:rPr>
          <w:rStyle w:val="Emphasis"/>
          <w:highlight w:val="cyan"/>
        </w:rPr>
        <w:t>death of politics</w:t>
      </w:r>
      <w:r w:rsidRPr="00A44699">
        <w:rPr>
          <w:sz w:val="14"/>
        </w:rPr>
        <w:t>.</w:t>
      </w:r>
    </w:p>
    <w:p w14:paraId="3E7365DB" w14:textId="77777777" w:rsidR="00147C0C" w:rsidRPr="00A44699" w:rsidRDefault="00147C0C" w:rsidP="00147C0C">
      <w:pPr>
        <w:rPr>
          <w:sz w:val="14"/>
        </w:rPr>
      </w:pPr>
      <w:r w:rsidRPr="00A44699">
        <w:rPr>
          <w:sz w:val="14"/>
        </w:rPr>
        <w:t xml:space="preserve">But </w:t>
      </w:r>
      <w:r w:rsidRPr="00334B0C">
        <w:rPr>
          <w:rStyle w:val="StyleUnderline"/>
          <w:highlight w:val="cyan"/>
        </w:rPr>
        <w:t>what if we did</w:t>
      </w:r>
      <w:r w:rsidRPr="00A44699">
        <w:rPr>
          <w:rStyle w:val="StyleUnderline"/>
        </w:rPr>
        <w:t xml:space="preserve"> an </w:t>
      </w:r>
      <w:r w:rsidRPr="00334B0C">
        <w:rPr>
          <w:rStyle w:val="Emphasis"/>
          <w:highlight w:val="cyan"/>
        </w:rPr>
        <w:t>undercommons</w:t>
      </w:r>
      <w:r w:rsidRPr="00F24EBC">
        <w:rPr>
          <w:rStyle w:val="Emphasis"/>
        </w:rPr>
        <w:t xml:space="preserve"> kind of </w:t>
      </w:r>
      <w:r w:rsidRPr="00334B0C">
        <w:rPr>
          <w:rStyle w:val="Emphasis"/>
          <w:highlight w:val="cyan"/>
        </w:rPr>
        <w:t>criticism</w:t>
      </w:r>
      <w:r w:rsidRPr="00A44699">
        <w:rPr>
          <w:rStyle w:val="StyleUnderline"/>
        </w:rPr>
        <w:t>?</w:t>
      </w:r>
      <w:r w:rsidRPr="00A44699">
        <w:rPr>
          <w:sz w:val="14"/>
        </w:rPr>
        <w:t xml:space="preserve"> </w:t>
      </w:r>
      <w:r w:rsidRPr="00A44699">
        <w:rPr>
          <w:rStyle w:val="StyleUnderline"/>
        </w:rPr>
        <w:t>How might criticism</w:t>
      </w:r>
      <w:r w:rsidRPr="00A44699">
        <w:rPr>
          <w:sz w:val="14"/>
        </w:rPr>
        <w:t xml:space="preserve">—the act of </w:t>
      </w:r>
      <w:r w:rsidRPr="00334B0C">
        <w:rPr>
          <w:rStyle w:val="Emphasis"/>
          <w:sz w:val="30"/>
          <w:szCs w:val="30"/>
          <w:highlight w:val="cyan"/>
        </w:rPr>
        <w:t>speaking about another’s speech</w:t>
      </w:r>
      <w:r w:rsidRPr="00A44699">
        <w:rPr>
          <w:sz w:val="14"/>
        </w:rPr>
        <w:t xml:space="preserve">, the act of </w:t>
      </w:r>
      <w:r w:rsidRPr="00334B0C">
        <w:rPr>
          <w:rStyle w:val="Emphasis"/>
          <w:sz w:val="30"/>
          <w:szCs w:val="30"/>
          <w:highlight w:val="cyan"/>
        </w:rPr>
        <w:t>thinking aloud</w:t>
      </w:r>
      <w:r w:rsidRPr="00A44699">
        <w:rPr>
          <w:sz w:val="14"/>
        </w:rPr>
        <w:t xml:space="preserve">, in the public, </w:t>
      </w:r>
      <w:r w:rsidRPr="00334B0C">
        <w:rPr>
          <w:rStyle w:val="Emphasis"/>
          <w:sz w:val="30"/>
          <w:szCs w:val="30"/>
          <w:highlight w:val="cyan"/>
        </w:rPr>
        <w:t>about what another has thought</w:t>
      </w:r>
      <w:r w:rsidRPr="00A44699">
        <w:rPr>
          <w:sz w:val="14"/>
        </w:rPr>
        <w:t>—</w:t>
      </w:r>
      <w:r w:rsidRPr="00A44699">
        <w:rPr>
          <w:rStyle w:val="StyleUnderline"/>
        </w:rPr>
        <w:t xml:space="preserve">become a </w:t>
      </w:r>
      <w:r w:rsidRPr="00F24EBC">
        <w:rPr>
          <w:rStyle w:val="Emphasis"/>
        </w:rPr>
        <w:t>social gesture</w:t>
      </w:r>
      <w:r w:rsidRPr="00A44699">
        <w:rPr>
          <w:rStyle w:val="StyleUnderline"/>
        </w:rPr>
        <w:t>?</w:t>
      </w:r>
      <w:r w:rsidRPr="00A44699">
        <w:rPr>
          <w:sz w:val="14"/>
        </w:rPr>
        <w:t xml:space="preserve"> Or, I misspeak. </w:t>
      </w:r>
      <w:r w:rsidRPr="003D0940">
        <w:rPr>
          <w:rStyle w:val="StyleUnderline"/>
        </w:rPr>
        <w:t xml:space="preserve">This is an invitation to see criticism as the act not of speaking </w:t>
      </w:r>
      <w:r w:rsidRPr="003D0940">
        <w:rPr>
          <w:rStyle w:val="Emphasis"/>
        </w:rPr>
        <w:t>about</w:t>
      </w:r>
      <w:r w:rsidRPr="00A44699">
        <w:rPr>
          <w:sz w:val="14"/>
        </w:rPr>
        <w:t xml:space="preserve">, </w:t>
      </w:r>
      <w:r w:rsidRPr="003D0940">
        <w:rPr>
          <w:rStyle w:val="StyleUnderline"/>
        </w:rPr>
        <w:t>but speaking with</w:t>
      </w:r>
      <w:r w:rsidRPr="00A44699">
        <w:rPr>
          <w:sz w:val="14"/>
        </w:rPr>
        <w:t>.</w:t>
      </w:r>
    </w:p>
    <w:p w14:paraId="6C175DF8" w14:textId="77777777" w:rsidR="00147C0C" w:rsidRDefault="00147C0C" w:rsidP="00147C0C">
      <w:pPr>
        <w:rPr>
          <w:sz w:val="14"/>
        </w:rPr>
      </w:pPr>
      <w:r w:rsidRPr="00334B0C">
        <w:rPr>
          <w:rStyle w:val="StyleUnderline"/>
          <w:highlight w:val="cyan"/>
        </w:rPr>
        <w:t xml:space="preserve">When critics </w:t>
      </w:r>
      <w:r w:rsidRPr="00334B0C">
        <w:rPr>
          <w:rStyle w:val="Emphasis"/>
          <w:highlight w:val="cyan"/>
        </w:rPr>
        <w:t>fail</w:t>
      </w:r>
      <w:r w:rsidRPr="00334B0C">
        <w:rPr>
          <w:rStyle w:val="StyleUnderline"/>
          <w:highlight w:val="cyan"/>
        </w:rPr>
        <w:t xml:space="preserve"> to embrace this</w:t>
      </w:r>
      <w:r w:rsidRPr="00A44699">
        <w:rPr>
          <w:rStyle w:val="StyleUnderline"/>
        </w:rPr>
        <w:t xml:space="preserve"> undercommons possibility</w:t>
      </w:r>
      <w:r w:rsidRPr="00A44699">
        <w:rPr>
          <w:sz w:val="14"/>
        </w:rPr>
        <w:t xml:space="preserve">, </w:t>
      </w:r>
      <w:r w:rsidRPr="00A44699">
        <w:rPr>
          <w:rStyle w:val="StyleUnderline"/>
        </w:rPr>
        <w:t xml:space="preserve">both </w:t>
      </w:r>
      <w:r w:rsidRPr="00334B0C">
        <w:rPr>
          <w:rStyle w:val="Emphasis"/>
          <w:highlight w:val="cyan"/>
        </w:rPr>
        <w:t>disagreement</w:t>
      </w:r>
      <w:r w:rsidRPr="00A44699">
        <w:rPr>
          <w:rStyle w:val="StyleUnderline"/>
        </w:rPr>
        <w:t xml:space="preserve"> and </w:t>
      </w:r>
      <w:r w:rsidRPr="00F24EBC">
        <w:rPr>
          <w:rStyle w:val="Emphasis"/>
        </w:rPr>
        <w:t>agreement</w:t>
      </w:r>
      <w:r w:rsidRPr="00A44699">
        <w:rPr>
          <w:sz w:val="14"/>
        </w:rPr>
        <w:t>—with the artist, with the reader—</w:t>
      </w:r>
      <w:r w:rsidRPr="00334B0C">
        <w:rPr>
          <w:rStyle w:val="StyleUnderline"/>
        </w:rPr>
        <w:t>fail</w:t>
      </w:r>
      <w:r w:rsidRPr="00A44699">
        <w:rPr>
          <w:rStyle w:val="StyleUnderline"/>
        </w:rPr>
        <w:t xml:space="preserve"> to be opportunities for </w:t>
      </w:r>
      <w:r w:rsidRPr="00F24EBC">
        <w:rPr>
          <w:rStyle w:val="Emphasis"/>
        </w:rPr>
        <w:t>connection</w:t>
      </w:r>
      <w:r w:rsidRPr="00A44699">
        <w:rPr>
          <w:sz w:val="14"/>
        </w:rPr>
        <w:t xml:space="preserve">. </w:t>
      </w:r>
      <w:r w:rsidRPr="00A44699">
        <w:rPr>
          <w:rStyle w:val="StyleUnderline"/>
        </w:rPr>
        <w:t xml:space="preserve">They </w:t>
      </w:r>
      <w:r w:rsidRPr="00334B0C">
        <w:rPr>
          <w:rStyle w:val="StyleUnderline"/>
          <w:highlight w:val="cyan"/>
        </w:rPr>
        <w:t>become nothing but</w:t>
      </w:r>
      <w:r w:rsidRPr="00A44699">
        <w:rPr>
          <w:rStyle w:val="StyleUnderline"/>
        </w:rPr>
        <w:t xml:space="preserve"> opportunities for a </w:t>
      </w:r>
      <w:r w:rsidRPr="00F24EBC">
        <w:rPr>
          <w:rStyle w:val="Emphasis"/>
        </w:rPr>
        <w:t>declaration</w:t>
      </w:r>
      <w:r w:rsidRPr="00A44699">
        <w:rPr>
          <w:sz w:val="14"/>
        </w:rPr>
        <w:t xml:space="preserve">, </w:t>
      </w:r>
      <w:r w:rsidRPr="00A44699">
        <w:rPr>
          <w:rStyle w:val="StyleUnderline"/>
        </w:rPr>
        <w:t xml:space="preserve">a </w:t>
      </w:r>
      <w:r w:rsidRPr="00F24EBC">
        <w:rPr>
          <w:rStyle w:val="Emphasis"/>
        </w:rPr>
        <w:t>decision</w:t>
      </w:r>
      <w:r w:rsidRPr="00A44699">
        <w:rPr>
          <w:sz w:val="14"/>
        </w:rPr>
        <w:t xml:space="preserve">, </w:t>
      </w:r>
      <w:r w:rsidRPr="00A44699">
        <w:rPr>
          <w:rStyle w:val="StyleUnderline"/>
        </w:rPr>
        <w:t xml:space="preserve">an </w:t>
      </w:r>
      <w:r w:rsidRPr="00334B0C">
        <w:rPr>
          <w:rStyle w:val="Emphasis"/>
          <w:highlight w:val="cyan"/>
        </w:rPr>
        <w:t>assertion</w:t>
      </w:r>
      <w:r w:rsidRPr="00A44699">
        <w:rPr>
          <w:sz w:val="14"/>
        </w:rPr>
        <w:t xml:space="preserve">. </w:t>
      </w:r>
      <w:r w:rsidRPr="00334B0C">
        <w:rPr>
          <w:rStyle w:val="StyleUnderline"/>
          <w:highlight w:val="cyan"/>
        </w:rPr>
        <w:t>The other</w:t>
      </w:r>
      <w:r w:rsidRPr="00A44699">
        <w:rPr>
          <w:sz w:val="14"/>
        </w:rPr>
        <w:t xml:space="preserve">, in their difference, </w:t>
      </w:r>
      <w:r w:rsidRPr="00334B0C">
        <w:rPr>
          <w:rStyle w:val="StyleUnderline"/>
          <w:highlight w:val="cyan"/>
        </w:rPr>
        <w:t xml:space="preserve">is not someone to </w:t>
      </w:r>
      <w:r w:rsidRPr="00334B0C">
        <w:rPr>
          <w:rStyle w:val="Emphasis"/>
          <w:highlight w:val="cyan"/>
        </w:rPr>
        <w:t>hear</w:t>
      </w:r>
      <w:r w:rsidRPr="00334B0C">
        <w:rPr>
          <w:rStyle w:val="StyleUnderline"/>
          <w:highlight w:val="cyan"/>
        </w:rPr>
        <w:t xml:space="preserve"> and </w:t>
      </w:r>
      <w:r w:rsidRPr="00334B0C">
        <w:rPr>
          <w:rStyle w:val="Emphasis"/>
          <w:highlight w:val="cyan"/>
        </w:rPr>
        <w:t>be changed by</w:t>
      </w:r>
      <w:r w:rsidRPr="00334B0C">
        <w:rPr>
          <w:rStyle w:val="StyleUnderline"/>
          <w:highlight w:val="cyan"/>
        </w:rPr>
        <w:t xml:space="preserve"> but someone to talk</w:t>
      </w:r>
      <w:r w:rsidRPr="00A44699">
        <w:rPr>
          <w:rStyle w:val="StyleUnderline"/>
        </w:rPr>
        <w:t xml:space="preserve"> </w:t>
      </w:r>
      <w:r w:rsidRPr="00F24EBC">
        <w:rPr>
          <w:rStyle w:val="Emphasis"/>
        </w:rPr>
        <w:t>to</w:t>
      </w:r>
      <w:r w:rsidRPr="00A44699">
        <w:rPr>
          <w:sz w:val="14"/>
        </w:rPr>
        <w:t xml:space="preserve">, </w:t>
      </w:r>
      <w:r w:rsidRPr="00A44699">
        <w:rPr>
          <w:rStyle w:val="StyleUnderline"/>
        </w:rPr>
        <w:t xml:space="preserve">or even </w:t>
      </w:r>
      <w:r w:rsidRPr="00334B0C">
        <w:rPr>
          <w:rStyle w:val="Emphasis"/>
          <w:highlight w:val="cyan"/>
        </w:rPr>
        <w:t>toward</w:t>
      </w:r>
      <w:r w:rsidRPr="00A44699">
        <w:rPr>
          <w:sz w:val="14"/>
        </w:rPr>
        <w:t xml:space="preserve">. </w:t>
      </w:r>
      <w:r w:rsidRPr="00A44699">
        <w:rPr>
          <w:rStyle w:val="StyleUnderline"/>
        </w:rPr>
        <w:t xml:space="preserve">Call </w:t>
      </w:r>
      <w:r w:rsidRPr="003D0940">
        <w:rPr>
          <w:rStyle w:val="StyleUnderline"/>
          <w:highlight w:val="cyan"/>
        </w:rPr>
        <w:t>this</w:t>
      </w:r>
      <w:r w:rsidRPr="00334B0C">
        <w:rPr>
          <w:rStyle w:val="StyleUnderline"/>
        </w:rPr>
        <w:t xml:space="preserve"> </w:t>
      </w:r>
      <w:r w:rsidRPr="00334B0C">
        <w:rPr>
          <w:rStyle w:val="Emphasis"/>
        </w:rPr>
        <w:t>adjudicatory criticism</w:t>
      </w:r>
      <w:r w:rsidRPr="00334B0C">
        <w:rPr>
          <w:sz w:val="14"/>
        </w:rPr>
        <w:t xml:space="preserve">: </w:t>
      </w:r>
      <w:r w:rsidRPr="00334B0C">
        <w:rPr>
          <w:rStyle w:val="StyleUnderline"/>
        </w:rPr>
        <w:t xml:space="preserve">a criticism that </w:t>
      </w:r>
      <w:r w:rsidRPr="003D0940">
        <w:rPr>
          <w:rStyle w:val="StyleUnderline"/>
          <w:highlight w:val="cyan"/>
        </w:rPr>
        <w:t xml:space="preserve">cares about </w:t>
      </w:r>
      <w:r w:rsidRPr="003D0940">
        <w:rPr>
          <w:rStyle w:val="Emphasis"/>
          <w:highlight w:val="cyan"/>
        </w:rPr>
        <w:t>nothing but evaluation</w:t>
      </w:r>
      <w:r w:rsidRPr="00334B0C">
        <w:rPr>
          <w:sz w:val="14"/>
        </w:rPr>
        <w:t xml:space="preserve">, </w:t>
      </w:r>
      <w:r w:rsidRPr="00334B0C">
        <w:rPr>
          <w:rStyle w:val="StyleUnderline"/>
        </w:rPr>
        <w:t xml:space="preserve">a criticism that </w:t>
      </w:r>
      <w:r w:rsidRPr="003D0940">
        <w:rPr>
          <w:rStyle w:val="Emphasis"/>
          <w:highlight w:val="cyan"/>
        </w:rPr>
        <w:t>does not care about care</w:t>
      </w:r>
      <w:r w:rsidRPr="00101A1E">
        <w:rPr>
          <w:sz w:val="14"/>
        </w:rPr>
        <w:t>.</w:t>
      </w:r>
    </w:p>
    <w:p w14:paraId="577CE402" w14:textId="77777777" w:rsidR="00FF6E8C" w:rsidRDefault="00FF6E8C" w:rsidP="00FF6E8C">
      <w:pPr>
        <w:pStyle w:val="Heading4"/>
        <w:rPr>
          <w:u w:val="single"/>
        </w:rPr>
      </w:pPr>
      <w:r>
        <w:t xml:space="preserve">Symbolic terrorism isn’t </w:t>
      </w:r>
      <w:r>
        <w:rPr>
          <w:u w:val="single"/>
        </w:rPr>
        <w:t>literal</w:t>
      </w:r>
      <w:r>
        <w:t xml:space="preserve"> terrorism—embracing biological death </w:t>
      </w:r>
      <w:r>
        <w:rPr>
          <w:u w:val="single"/>
        </w:rPr>
        <w:t>fails</w:t>
      </w:r>
      <w:r>
        <w:t xml:space="preserve"> and is </w:t>
      </w:r>
      <w:r>
        <w:rPr>
          <w:u w:val="single"/>
        </w:rPr>
        <w:t>less ethical</w:t>
      </w:r>
    </w:p>
    <w:p w14:paraId="6D4416BC" w14:textId="77777777" w:rsidR="00FF6E8C" w:rsidRDefault="00FF6E8C" w:rsidP="00FF6E8C">
      <w:r w:rsidRPr="001F27A9">
        <w:rPr>
          <w:rStyle w:val="Style13ptBold"/>
        </w:rPr>
        <w:t>Butterfield, 2</w:t>
      </w:r>
      <w:r>
        <w:t xml:space="preserve">—Department of English, University of Wisconsin, La Crosse (Bradley, “The Baudrillardian Symbolic, 9/11, and the War of Good and Evil,” Postmodern Culture Volume 13, Number 1, September 2002, dml) </w:t>
      </w:r>
    </w:p>
    <w:p w14:paraId="68292DB8" w14:textId="77777777" w:rsidR="00FF6E8C" w:rsidRDefault="00FF6E8C" w:rsidP="00FF6E8C"/>
    <w:p w14:paraId="0ECBDCC4" w14:textId="77777777" w:rsidR="00FF6E8C" w:rsidRPr="001F27A9" w:rsidRDefault="00FF6E8C" w:rsidP="00FF6E8C">
      <w:pPr>
        <w:rPr>
          <w:sz w:val="16"/>
        </w:rPr>
      </w:pPr>
      <w:r w:rsidRPr="001F27A9">
        <w:rPr>
          <w:rStyle w:val="StyleUnderline"/>
        </w:rPr>
        <w:t xml:space="preserve">So </w:t>
      </w:r>
      <w:r w:rsidRPr="00CC39DA">
        <w:rPr>
          <w:rStyle w:val="StyleUnderline"/>
          <w:highlight w:val="cyan"/>
        </w:rPr>
        <w:t>does</w:t>
      </w:r>
      <w:r w:rsidRPr="001F27A9">
        <w:rPr>
          <w:rStyle w:val="StyleUnderline"/>
        </w:rPr>
        <w:t xml:space="preserve"> </w:t>
      </w:r>
      <w:r w:rsidRPr="00CC39DA">
        <w:rPr>
          <w:rStyle w:val="StyleUnderline"/>
          <w:highlight w:val="cyan"/>
        </w:rPr>
        <w:t xml:space="preserve">Baudrillard </w:t>
      </w:r>
      <w:r w:rsidRPr="00CC39DA">
        <w:rPr>
          <w:rStyle w:val="Emphasis"/>
          <w:highlight w:val="cyan"/>
        </w:rPr>
        <w:t>really support terrorism</w:t>
      </w:r>
      <w:r w:rsidRPr="001F27A9">
        <w:rPr>
          <w:rStyle w:val="StyleUnderline"/>
        </w:rPr>
        <w:t>?</w:t>
      </w:r>
      <w:r w:rsidRPr="001F27A9">
        <w:rPr>
          <w:sz w:val="16"/>
        </w:rPr>
        <w:t xml:space="preserve"> Do we? </w:t>
      </w:r>
      <w:r w:rsidRPr="001F27A9">
        <w:rPr>
          <w:rStyle w:val="StyleUnderline"/>
        </w:rPr>
        <w:t xml:space="preserve">Once again </w:t>
      </w:r>
      <w:r w:rsidRPr="002471C1">
        <w:rPr>
          <w:rStyle w:val="Emphasis"/>
        </w:rPr>
        <w:t>playing the devil's hand</w:t>
      </w:r>
      <w:r w:rsidRPr="001F27A9">
        <w:rPr>
          <w:rStyle w:val="StyleUnderline"/>
        </w:rPr>
        <w:t xml:space="preserve">, he </w:t>
      </w:r>
      <w:r w:rsidRPr="002471C1">
        <w:rPr>
          <w:rStyle w:val="Emphasis"/>
        </w:rPr>
        <w:t>seduces us</w:t>
      </w:r>
      <w:r w:rsidRPr="001F27A9">
        <w:rPr>
          <w:rStyle w:val="StyleUnderline"/>
        </w:rPr>
        <w:t xml:space="preserve"> to play the avenging angel by taking a moral stand. But suppose we</w:t>
      </w:r>
      <w:r w:rsidRPr="002471C1">
        <w:rPr>
          <w:sz w:val="16"/>
        </w:rPr>
        <w:t xml:space="preserve"> take the Nietzschean turn, with Baudrillard, and </w:t>
      </w:r>
      <w:r w:rsidRPr="001F27A9">
        <w:rPr>
          <w:rStyle w:val="StyleUnderline"/>
        </w:rPr>
        <w:t xml:space="preserve">view the issue in </w:t>
      </w:r>
      <w:r w:rsidRPr="002471C1">
        <w:rPr>
          <w:rStyle w:val="Emphasis"/>
        </w:rPr>
        <w:t>aesthetic terms</w:t>
      </w:r>
      <w:r w:rsidRPr="001F27A9">
        <w:rPr>
          <w:rStyle w:val="StyleUnderline"/>
        </w:rPr>
        <w:t xml:space="preserve">: can moral goodness </w:t>
      </w:r>
      <w:r w:rsidRPr="002471C1">
        <w:rPr>
          <w:rStyle w:val="Emphasis"/>
        </w:rPr>
        <w:t>not still succeed in being beautiful</w:t>
      </w:r>
      <w:r w:rsidRPr="001F27A9">
        <w:rPr>
          <w:rStyle w:val="StyleUnderline"/>
        </w:rPr>
        <w:t xml:space="preserve"> if it avoids making metaphysical claims? When morality is </w:t>
      </w:r>
      <w:r w:rsidRPr="002471C1">
        <w:rPr>
          <w:rStyle w:val="Emphasis"/>
        </w:rPr>
        <w:t>conceived in aesthetic terms</w:t>
      </w:r>
      <w:r w:rsidRPr="001F27A9">
        <w:rPr>
          <w:rStyle w:val="StyleUnderline"/>
        </w:rPr>
        <w:t xml:space="preserve">, </w:t>
      </w:r>
      <w:r w:rsidRPr="002471C1">
        <w:rPr>
          <w:rStyle w:val="StyleUnderline"/>
        </w:rPr>
        <w:t xml:space="preserve">it loses its </w:t>
      </w:r>
      <w:r w:rsidRPr="002471C1">
        <w:rPr>
          <w:rStyle w:val="Emphasis"/>
        </w:rPr>
        <w:t>guarantee of universality</w:t>
      </w:r>
      <w:r w:rsidRPr="002471C1">
        <w:rPr>
          <w:rStyle w:val="StyleUnderline"/>
        </w:rPr>
        <w:t xml:space="preserve">, but not its </w:t>
      </w:r>
      <w:r w:rsidRPr="002471C1">
        <w:rPr>
          <w:rStyle w:val="Emphasis"/>
        </w:rPr>
        <w:t>symbolic force</w:t>
      </w:r>
      <w:r w:rsidRPr="001F27A9">
        <w:rPr>
          <w:rStyle w:val="StyleUnderline"/>
        </w:rPr>
        <w:t xml:space="preserve">. And yet by </w:t>
      </w:r>
      <w:r w:rsidRPr="002471C1">
        <w:rPr>
          <w:rStyle w:val="Emphasis"/>
        </w:rPr>
        <w:t>forcing Good</w:t>
      </w:r>
      <w:r w:rsidRPr="001F27A9">
        <w:rPr>
          <w:rStyle w:val="StyleUnderline"/>
        </w:rPr>
        <w:t xml:space="preserve"> on the world, the U.S. only </w:t>
      </w:r>
      <w:r w:rsidRPr="002471C1">
        <w:rPr>
          <w:rStyle w:val="Emphasis"/>
        </w:rPr>
        <w:t>forces Evil to gain strength</w:t>
      </w:r>
      <w:r w:rsidRPr="001F27A9">
        <w:rPr>
          <w:sz w:val="16"/>
        </w:rPr>
        <w:t>. "Terrorism," Baudrillard tells us, "is immoral," but it is a</w:t>
      </w:r>
    </w:p>
    <w:p w14:paraId="3DE0F46A" w14:textId="77777777" w:rsidR="00FF6E8C" w:rsidRPr="001F27A9" w:rsidRDefault="00FF6E8C" w:rsidP="00FF6E8C">
      <w:pPr>
        <w:rPr>
          <w:sz w:val="16"/>
        </w:rPr>
      </w:pPr>
      <w:r w:rsidRPr="001F27A9">
        <w:rPr>
          <w:sz w:val="16"/>
        </w:rPr>
        <w:t xml:space="preserve">response to globalization, which is itself immoral. We are therefore immoral ourselves, so if we hope to understand anything we will need to get beyond Good and Evil. . . . In the end, </w:t>
      </w:r>
      <w:r w:rsidRPr="00CC39DA">
        <w:rPr>
          <w:rStyle w:val="StyleUnderline"/>
          <w:highlight w:val="cyan"/>
        </w:rPr>
        <w:t xml:space="preserve">Good </w:t>
      </w:r>
      <w:r w:rsidRPr="00CC39DA">
        <w:rPr>
          <w:rStyle w:val="Emphasis"/>
          <w:highlight w:val="cyan"/>
        </w:rPr>
        <w:t>cannot vanquish Evil</w:t>
      </w:r>
      <w:r w:rsidRPr="00CC39DA">
        <w:rPr>
          <w:rStyle w:val="StyleUnderline"/>
          <w:highlight w:val="cyan"/>
        </w:rPr>
        <w:t xml:space="preserve"> except by </w:t>
      </w:r>
      <w:r w:rsidRPr="00CC39DA">
        <w:rPr>
          <w:rStyle w:val="Emphasis"/>
          <w:highlight w:val="cyan"/>
        </w:rPr>
        <w:t>declining to be Good</w:t>
      </w:r>
      <w:r w:rsidRPr="00CC39DA">
        <w:rPr>
          <w:rStyle w:val="StyleUnderline"/>
          <w:highlight w:val="cyan"/>
        </w:rPr>
        <w:t>, since</w:t>
      </w:r>
      <w:r w:rsidRPr="002471C1">
        <w:rPr>
          <w:rStyle w:val="StyleUnderline"/>
        </w:rPr>
        <w:t xml:space="preserve">, in </w:t>
      </w:r>
      <w:r w:rsidRPr="00CC39DA">
        <w:rPr>
          <w:rStyle w:val="Emphasis"/>
          <w:highlight w:val="cyan"/>
        </w:rPr>
        <w:t>monopolizing global power</w:t>
      </w:r>
      <w:r w:rsidRPr="002471C1">
        <w:rPr>
          <w:rStyle w:val="StyleUnderline"/>
        </w:rPr>
        <w:t xml:space="preserve">, it </w:t>
      </w:r>
      <w:r w:rsidRPr="00CC39DA">
        <w:rPr>
          <w:rStyle w:val="StyleUnderline"/>
          <w:highlight w:val="cyan"/>
        </w:rPr>
        <w:t>entails</w:t>
      </w:r>
      <w:r w:rsidRPr="002471C1">
        <w:rPr>
          <w:rStyle w:val="StyleUnderline"/>
        </w:rPr>
        <w:t xml:space="preserve"> a </w:t>
      </w:r>
      <w:r w:rsidRPr="00CC39DA">
        <w:rPr>
          <w:rStyle w:val="Emphasis"/>
          <w:highlight w:val="cyan"/>
        </w:rPr>
        <w:t>backfire</w:t>
      </w:r>
      <w:r w:rsidRPr="002471C1">
        <w:rPr>
          <w:rStyle w:val="Emphasis"/>
        </w:rPr>
        <w:t xml:space="preserve"> of proportional violence</w:t>
      </w:r>
      <w:r w:rsidRPr="002471C1">
        <w:rPr>
          <w:rStyle w:val="StyleUnderline"/>
        </w:rPr>
        <w:t>.</w:t>
      </w:r>
      <w:r w:rsidRPr="001F27A9">
        <w:rPr>
          <w:sz w:val="16"/>
        </w:rPr>
        <w:t xml:space="preserve"> (Simulacra 15)</w:t>
      </w:r>
    </w:p>
    <w:p w14:paraId="7A0D5C99" w14:textId="77777777" w:rsidR="00FF6E8C" w:rsidRPr="002471C1" w:rsidRDefault="00FF6E8C" w:rsidP="00FF6E8C">
      <w:pPr>
        <w:rPr>
          <w:rStyle w:val="StyleUnderline"/>
        </w:rPr>
      </w:pPr>
      <w:r w:rsidRPr="001F27A9">
        <w:rPr>
          <w:rStyle w:val="StyleUnderline"/>
        </w:rPr>
        <w:t xml:space="preserve">The U.S., if it </w:t>
      </w:r>
      <w:r w:rsidRPr="002471C1">
        <w:rPr>
          <w:rStyle w:val="Emphasis"/>
        </w:rPr>
        <w:t>wishes to be Good</w:t>
      </w:r>
      <w:r w:rsidRPr="002471C1">
        <w:rPr>
          <w:rStyle w:val="StyleUnderline"/>
        </w:rPr>
        <w:t xml:space="preserve">, </w:t>
      </w:r>
      <w:r w:rsidRPr="002471C1">
        <w:rPr>
          <w:rStyle w:val="Emphasis"/>
        </w:rPr>
        <w:t>can only win</w:t>
      </w:r>
      <w:r w:rsidRPr="002471C1">
        <w:rPr>
          <w:rStyle w:val="StyleUnderline"/>
        </w:rPr>
        <w:t xml:space="preserve">, in symbolic terms, by </w:t>
      </w:r>
      <w:r w:rsidRPr="002471C1">
        <w:rPr>
          <w:rStyle w:val="Emphasis"/>
        </w:rPr>
        <w:t>refusing to play</w:t>
      </w:r>
      <w:r w:rsidRPr="002471C1">
        <w:rPr>
          <w:rStyle w:val="StyleUnderline"/>
        </w:rPr>
        <w:t xml:space="preserve">, by </w:t>
      </w:r>
      <w:r w:rsidRPr="002471C1">
        <w:rPr>
          <w:rStyle w:val="Emphasis"/>
        </w:rPr>
        <w:t>refusing to be Good</w:t>
      </w:r>
      <w:r w:rsidRPr="002471C1">
        <w:rPr>
          <w:rStyle w:val="StyleUnderline"/>
        </w:rPr>
        <w:t xml:space="preserve">. </w:t>
      </w:r>
      <w:r w:rsidRPr="00CC39DA">
        <w:rPr>
          <w:rStyle w:val="StyleUnderline"/>
          <w:highlight w:val="cyan"/>
        </w:rPr>
        <w:t>Baudrillard</w:t>
      </w:r>
      <w:r w:rsidRPr="001F27A9">
        <w:rPr>
          <w:rStyle w:val="StyleUnderline"/>
        </w:rPr>
        <w:t xml:space="preserve"> </w:t>
      </w:r>
      <w:r w:rsidRPr="002471C1">
        <w:rPr>
          <w:rStyle w:val="Emphasis"/>
        </w:rPr>
        <w:t xml:space="preserve">certainly </w:t>
      </w:r>
      <w:r w:rsidRPr="00CC39DA">
        <w:rPr>
          <w:rStyle w:val="Emphasis"/>
          <w:highlight w:val="cyan"/>
        </w:rPr>
        <w:t>does not proffer war</w:t>
      </w:r>
      <w:r w:rsidRPr="001F27A9">
        <w:rPr>
          <w:sz w:val="16"/>
        </w:rPr>
        <w:t xml:space="preserve">, which he concludes is simply "a continuation of the absence of politics by other means" (18). </w:t>
      </w:r>
      <w:r w:rsidRPr="002471C1">
        <w:rPr>
          <w:rStyle w:val="StyleUnderline"/>
        </w:rPr>
        <w:t xml:space="preserve">What </w:t>
      </w:r>
      <w:r w:rsidRPr="00CC39DA">
        <w:rPr>
          <w:rStyle w:val="StyleUnderline"/>
          <w:highlight w:val="cyan"/>
        </w:rPr>
        <w:t xml:space="preserve">he </w:t>
      </w:r>
      <w:r w:rsidRPr="00CC39DA">
        <w:rPr>
          <w:rStyle w:val="Emphasis"/>
          <w:highlight w:val="cyan"/>
        </w:rPr>
        <w:t>recommends</w:t>
      </w:r>
      <w:r w:rsidRPr="002471C1">
        <w:rPr>
          <w:rStyle w:val="StyleUnderline"/>
        </w:rPr>
        <w:t xml:space="preserve">, without naming it, is </w:t>
      </w:r>
      <w:r w:rsidRPr="00CC39DA">
        <w:rPr>
          <w:rStyle w:val="StyleUnderline"/>
          <w:highlight w:val="cyan"/>
        </w:rPr>
        <w:t xml:space="preserve">the </w:t>
      </w:r>
      <w:r w:rsidRPr="00CC39DA">
        <w:rPr>
          <w:rStyle w:val="Emphasis"/>
          <w:highlight w:val="cyan"/>
        </w:rPr>
        <w:t>forgiveness of debt</w:t>
      </w:r>
      <w:r w:rsidRPr="00CC39DA">
        <w:rPr>
          <w:rStyle w:val="StyleUnderline"/>
          <w:highlight w:val="cyan"/>
        </w:rPr>
        <w:t xml:space="preserve">, the </w:t>
      </w:r>
      <w:r w:rsidRPr="00CC39DA">
        <w:rPr>
          <w:rStyle w:val="Emphasis"/>
          <w:highlight w:val="cyan"/>
        </w:rPr>
        <w:t>redemption</w:t>
      </w:r>
      <w:r w:rsidRPr="00CC39DA">
        <w:rPr>
          <w:rStyle w:val="StyleUnderline"/>
          <w:highlight w:val="cyan"/>
        </w:rPr>
        <w:t xml:space="preserve"> of "Evil."</w:t>
      </w:r>
    </w:p>
    <w:p w14:paraId="6DA64E78" w14:textId="77777777" w:rsidR="00FF6E8C" w:rsidRPr="001F27A9" w:rsidRDefault="00FF6E8C" w:rsidP="00FF6E8C">
      <w:pPr>
        <w:rPr>
          <w:sz w:val="16"/>
        </w:rPr>
      </w:pPr>
      <w:r w:rsidRPr="001F27A9">
        <w:rPr>
          <w:rStyle w:val="StyleUnderline"/>
        </w:rPr>
        <w:t>Compare this</w:t>
      </w:r>
      <w:r w:rsidRPr="001F27A9">
        <w:rPr>
          <w:sz w:val="16"/>
        </w:rPr>
        <w:t xml:space="preserve">, then, </w:t>
      </w:r>
      <w:r w:rsidRPr="001F27A9">
        <w:rPr>
          <w:rStyle w:val="StyleUnderline"/>
        </w:rPr>
        <w:t xml:space="preserve">to Nietzsche's advice, which might have been directed at a future world power such as </w:t>
      </w:r>
      <w:r w:rsidRPr="00CC39DA">
        <w:rPr>
          <w:rStyle w:val="StyleUnderline"/>
          <w:highlight w:val="cyan"/>
        </w:rPr>
        <w:t>the U.S.:</w:t>
      </w:r>
    </w:p>
    <w:p w14:paraId="201D3939" w14:textId="77777777" w:rsidR="00FF6E8C" w:rsidRPr="001F27A9" w:rsidRDefault="00FF6E8C" w:rsidP="00FF6E8C">
      <w:pPr>
        <w:rPr>
          <w:sz w:val="16"/>
        </w:rPr>
      </w:pPr>
      <w:r w:rsidRPr="001F27A9">
        <w:rPr>
          <w:rStyle w:val="StyleUnderline"/>
        </w:rPr>
        <w:t xml:space="preserve">It is not unthinkable that a society might </w:t>
      </w:r>
      <w:r w:rsidRPr="002471C1">
        <w:rPr>
          <w:rStyle w:val="Emphasis"/>
        </w:rPr>
        <w:t>attain such a consciousness of power</w:t>
      </w:r>
      <w:r w:rsidRPr="001F27A9">
        <w:rPr>
          <w:rStyle w:val="StyleUnderline"/>
        </w:rPr>
        <w:t xml:space="preserve"> that it </w:t>
      </w:r>
      <w:r w:rsidRPr="00CC39DA">
        <w:rPr>
          <w:rStyle w:val="StyleUnderline"/>
          <w:highlight w:val="cyan"/>
        </w:rPr>
        <w:t xml:space="preserve">could </w:t>
      </w:r>
      <w:r w:rsidRPr="00CC39DA">
        <w:rPr>
          <w:rStyle w:val="Emphasis"/>
          <w:highlight w:val="cyan"/>
        </w:rPr>
        <w:t>allow</w:t>
      </w:r>
      <w:r w:rsidRPr="002471C1">
        <w:rPr>
          <w:rStyle w:val="Emphasis"/>
        </w:rPr>
        <w:t xml:space="preserve"> itself </w:t>
      </w:r>
      <w:r w:rsidRPr="00CC39DA">
        <w:rPr>
          <w:rStyle w:val="Emphasis"/>
          <w:highlight w:val="cyan"/>
        </w:rPr>
        <w:t>the noblest luxury possible</w:t>
      </w:r>
      <w:r w:rsidRPr="002471C1">
        <w:rPr>
          <w:rStyle w:val="StyleUnderline"/>
        </w:rPr>
        <w:t xml:space="preserve"> to it--</w:t>
      </w:r>
      <w:r w:rsidRPr="00CC39DA">
        <w:rPr>
          <w:rStyle w:val="StyleUnderline"/>
          <w:highlight w:val="cyan"/>
        </w:rPr>
        <w:t xml:space="preserve">letting those who harm it </w:t>
      </w:r>
      <w:r w:rsidRPr="00CC39DA">
        <w:rPr>
          <w:rStyle w:val="Emphasis"/>
          <w:highlight w:val="cyan"/>
        </w:rPr>
        <w:t>go unpunished</w:t>
      </w:r>
      <w:r w:rsidRPr="001F27A9">
        <w:rPr>
          <w:sz w:val="16"/>
        </w:rPr>
        <w:t>. "What are my parasites to me?:" it might say. "May they live and prosper: I am strong enough for that!"</w:t>
      </w:r>
    </w:p>
    <w:p w14:paraId="1C28FB47" w14:textId="77777777" w:rsidR="00FF6E8C" w:rsidRPr="001F27A9" w:rsidRDefault="00FF6E8C" w:rsidP="00FF6E8C">
      <w:pPr>
        <w:rPr>
          <w:sz w:val="16"/>
        </w:rPr>
      </w:pPr>
      <w:r w:rsidRPr="001F27A9">
        <w:rPr>
          <w:rStyle w:val="StyleUnderline"/>
        </w:rPr>
        <w:t xml:space="preserve">The justice which began with, "everything is dischargeable, everything must be </w:t>
      </w:r>
      <w:r w:rsidRPr="002471C1">
        <w:rPr>
          <w:rStyle w:val="StyleUnderline"/>
        </w:rPr>
        <w:t xml:space="preserve">discharged," ends by </w:t>
      </w:r>
      <w:r w:rsidRPr="002471C1">
        <w:rPr>
          <w:rStyle w:val="Emphasis"/>
        </w:rPr>
        <w:t>winking</w:t>
      </w:r>
      <w:r w:rsidRPr="002471C1">
        <w:rPr>
          <w:rStyle w:val="StyleUnderline"/>
        </w:rPr>
        <w:t xml:space="preserve"> and </w:t>
      </w:r>
      <w:r w:rsidRPr="002471C1">
        <w:rPr>
          <w:rStyle w:val="Emphasis"/>
        </w:rPr>
        <w:t>letting those incapable of discharging their debt go free</w:t>
      </w:r>
      <w:r w:rsidRPr="001F27A9">
        <w:rPr>
          <w:sz w:val="16"/>
        </w:rPr>
        <w:t>: it ends, as does every good thing on earth, by overcoming itself. This self-overcoming of justice: one knows the beautiful name it has given itself--mercy; it goes without saying that mercy remains the privilege of the most powerful man, or better, his--beyond the law. (Genealogy 72-73)</w:t>
      </w:r>
    </w:p>
    <w:p w14:paraId="6B3C95C7" w14:textId="77777777" w:rsidR="00FF6E8C" w:rsidRPr="002471C1" w:rsidRDefault="00FF6E8C" w:rsidP="00FF6E8C">
      <w:pPr>
        <w:rPr>
          <w:rStyle w:val="StyleUnderline"/>
        </w:rPr>
      </w:pPr>
      <w:r w:rsidRPr="001F27A9">
        <w:rPr>
          <w:rStyle w:val="StyleUnderline"/>
        </w:rPr>
        <w:t>The triumph of justice</w:t>
      </w:r>
      <w:r w:rsidRPr="001F27A9">
        <w:rPr>
          <w:sz w:val="16"/>
        </w:rPr>
        <w:t xml:space="preserve">, according to Nietzsche, </w:t>
      </w:r>
      <w:r w:rsidRPr="001F27A9">
        <w:rPr>
          <w:rStyle w:val="StyleUnderline"/>
        </w:rPr>
        <w:t xml:space="preserve">is its </w:t>
      </w:r>
      <w:r w:rsidRPr="002471C1">
        <w:rPr>
          <w:rStyle w:val="Emphasis"/>
        </w:rPr>
        <w:t>self-overcoming</w:t>
      </w:r>
      <w:r w:rsidRPr="001F27A9">
        <w:rPr>
          <w:rStyle w:val="StyleUnderline"/>
        </w:rPr>
        <w:t xml:space="preserve">; the most moral is the </w:t>
      </w:r>
      <w:r w:rsidRPr="002471C1">
        <w:rPr>
          <w:rStyle w:val="Emphasis"/>
        </w:rPr>
        <w:t>extra-moral</w:t>
      </w:r>
      <w:r w:rsidRPr="001F27A9">
        <w:rPr>
          <w:rStyle w:val="StyleUnderline"/>
        </w:rPr>
        <w:t>, beyond the war of Good and Evil</w:t>
      </w:r>
      <w:r w:rsidRPr="001F27A9">
        <w:rPr>
          <w:sz w:val="16"/>
        </w:rPr>
        <w:t xml:space="preserve">. If the U.S. had gone with its first name for its new war effort--"Operation Infinite Justice"--would Americans have become more readily aware of the ironic fact that their country had in many ways served injustice in the Middle East for a great many years? Would some have been quicker to see that "infinite justice" can only amount to infinite forgiveness? In this passage, Nietzsche taunts America's wealth and dignity, seducing us with an image of ourselves more befitting our vanity than the image of a vengeful America. </w:t>
      </w:r>
      <w:r w:rsidRPr="00CC39DA">
        <w:rPr>
          <w:rStyle w:val="Emphasis"/>
          <w:highlight w:val="cyan"/>
        </w:rPr>
        <w:t>Vengeance</w:t>
      </w:r>
      <w:r w:rsidRPr="001F27A9">
        <w:rPr>
          <w:rStyle w:val="StyleUnderline"/>
        </w:rPr>
        <w:t xml:space="preserve">, </w:t>
      </w:r>
      <w:r w:rsidRPr="002471C1">
        <w:rPr>
          <w:rStyle w:val="Emphasis"/>
        </w:rPr>
        <w:t>ressentiment</w:t>
      </w:r>
      <w:r w:rsidRPr="001F27A9">
        <w:rPr>
          <w:rStyle w:val="StyleUnderline"/>
        </w:rPr>
        <w:t xml:space="preserve">, always </w:t>
      </w:r>
      <w:r w:rsidRPr="00CC39DA">
        <w:rPr>
          <w:rStyle w:val="Emphasis"/>
          <w:highlight w:val="cyan"/>
        </w:rPr>
        <w:t>claims morality</w:t>
      </w:r>
      <w:r w:rsidRPr="00CC39DA">
        <w:rPr>
          <w:rStyle w:val="StyleUnderline"/>
          <w:highlight w:val="cyan"/>
        </w:rPr>
        <w:t xml:space="preserve"> as its cause, but forgiveness </w:t>
      </w:r>
      <w:r w:rsidRPr="00CC39DA">
        <w:rPr>
          <w:rStyle w:val="Emphasis"/>
          <w:highlight w:val="cyan"/>
        </w:rPr>
        <w:t>does not have to</w:t>
      </w:r>
      <w:r w:rsidRPr="002471C1">
        <w:rPr>
          <w:rStyle w:val="StyleUnderline"/>
        </w:rPr>
        <w:t xml:space="preserve">, because it is a </w:t>
      </w:r>
      <w:r w:rsidRPr="002471C1">
        <w:rPr>
          <w:rStyle w:val="Emphasis"/>
        </w:rPr>
        <w:t>washing away of guilt/debt</w:t>
      </w:r>
      <w:r w:rsidRPr="002471C1">
        <w:rPr>
          <w:rStyle w:val="StyleUnderline"/>
        </w:rPr>
        <w:t xml:space="preserve">, because it is a </w:t>
      </w:r>
      <w:r w:rsidRPr="002471C1">
        <w:rPr>
          <w:rStyle w:val="Emphasis"/>
        </w:rPr>
        <w:t>gift</w:t>
      </w:r>
      <w:r w:rsidRPr="002471C1">
        <w:rPr>
          <w:rStyle w:val="StyleUnderline"/>
        </w:rPr>
        <w:t xml:space="preserve">. </w:t>
      </w:r>
      <w:r w:rsidRPr="00CC39DA">
        <w:rPr>
          <w:rStyle w:val="StyleUnderline"/>
          <w:highlight w:val="cyan"/>
        </w:rPr>
        <w:t xml:space="preserve">Rather than </w:t>
      </w:r>
      <w:r w:rsidRPr="00CC39DA">
        <w:rPr>
          <w:rStyle w:val="Emphasis"/>
          <w:highlight w:val="cyan"/>
        </w:rPr>
        <w:t>make claims</w:t>
      </w:r>
      <w:r w:rsidRPr="00CC39DA">
        <w:rPr>
          <w:rStyle w:val="StyleUnderline"/>
          <w:highlight w:val="cyan"/>
        </w:rPr>
        <w:t xml:space="preserve">, it </w:t>
      </w:r>
      <w:r w:rsidRPr="00CC39DA">
        <w:rPr>
          <w:rStyle w:val="Emphasis"/>
          <w:highlight w:val="cyan"/>
        </w:rPr>
        <w:t>gives them away</w:t>
      </w:r>
      <w:r w:rsidRPr="00CC39DA">
        <w:rPr>
          <w:rStyle w:val="StyleUnderline"/>
          <w:highlight w:val="cyan"/>
        </w:rPr>
        <w:t>, which</w:t>
      </w:r>
      <w:r w:rsidRPr="001F27A9">
        <w:rPr>
          <w:rStyle w:val="StyleUnderline"/>
        </w:rPr>
        <w:t xml:space="preserve"> </w:t>
      </w:r>
      <w:r w:rsidRPr="002471C1">
        <w:rPr>
          <w:rStyle w:val="Emphasis"/>
        </w:rPr>
        <w:t xml:space="preserve">nevertheless </w:t>
      </w:r>
      <w:r w:rsidRPr="00CC39DA">
        <w:rPr>
          <w:rStyle w:val="Emphasis"/>
          <w:highlight w:val="cyan"/>
        </w:rPr>
        <w:t>poses a challenge</w:t>
      </w:r>
      <w:r w:rsidRPr="001F27A9">
        <w:rPr>
          <w:rStyle w:val="StyleUnderline"/>
        </w:rPr>
        <w:t xml:space="preserve"> to the other to </w:t>
      </w:r>
      <w:r w:rsidRPr="002471C1">
        <w:rPr>
          <w:rStyle w:val="Emphasis"/>
        </w:rPr>
        <w:t>counter-give</w:t>
      </w:r>
      <w:r w:rsidRPr="001F27A9">
        <w:rPr>
          <w:rStyle w:val="StyleUnderline"/>
        </w:rPr>
        <w:t xml:space="preserve"> with a symbolic response. </w:t>
      </w:r>
      <w:r w:rsidRPr="002471C1">
        <w:rPr>
          <w:rStyle w:val="StyleUnderline"/>
        </w:rPr>
        <w:t>This is</w:t>
      </w:r>
      <w:r w:rsidRPr="002471C1">
        <w:rPr>
          <w:sz w:val="16"/>
        </w:rPr>
        <w:t xml:space="preserve"> for Nietzsche, as for Baudrillard, one would gather, </w:t>
      </w:r>
      <w:r w:rsidRPr="00CC39DA">
        <w:rPr>
          <w:rStyle w:val="StyleUnderline"/>
          <w:highlight w:val="cyan"/>
        </w:rPr>
        <w:t xml:space="preserve">the </w:t>
      </w:r>
      <w:r w:rsidRPr="00CC39DA">
        <w:rPr>
          <w:rStyle w:val="Emphasis"/>
          <w:highlight w:val="cyan"/>
        </w:rPr>
        <w:t>most</w:t>
      </w:r>
      <w:r w:rsidRPr="002471C1">
        <w:rPr>
          <w:rStyle w:val="Emphasis"/>
        </w:rPr>
        <w:t xml:space="preserve"> beautiful aesthetic/</w:t>
      </w:r>
      <w:r w:rsidRPr="00CC39DA">
        <w:rPr>
          <w:rStyle w:val="Emphasis"/>
          <w:highlight w:val="cyan"/>
        </w:rPr>
        <w:t>symbolic gesture</w:t>
      </w:r>
      <w:r w:rsidRPr="002471C1">
        <w:rPr>
          <w:rStyle w:val="StyleUnderline"/>
        </w:rPr>
        <w:t xml:space="preserve">, an </w:t>
      </w:r>
      <w:r w:rsidRPr="002471C1">
        <w:rPr>
          <w:rStyle w:val="Emphasis"/>
        </w:rPr>
        <w:t>extra-moral gesture</w:t>
      </w:r>
      <w:r w:rsidRPr="002471C1">
        <w:rPr>
          <w:rStyle w:val="StyleUnderline"/>
        </w:rPr>
        <w:t xml:space="preserve">, </w:t>
      </w:r>
      <w:r w:rsidRPr="002471C1">
        <w:rPr>
          <w:rStyle w:val="Emphasis"/>
        </w:rPr>
        <w:t>beyond Good</w:t>
      </w:r>
      <w:r w:rsidRPr="002471C1">
        <w:rPr>
          <w:rStyle w:val="StyleUnderline"/>
        </w:rPr>
        <w:t xml:space="preserve"> and </w:t>
      </w:r>
      <w:r w:rsidRPr="002471C1">
        <w:rPr>
          <w:rStyle w:val="Emphasis"/>
        </w:rPr>
        <w:t>Evil</w:t>
      </w:r>
      <w:r w:rsidRPr="002471C1">
        <w:rPr>
          <w:rStyle w:val="StyleUnderline"/>
        </w:rPr>
        <w:t xml:space="preserve">. It is also the </w:t>
      </w:r>
      <w:r w:rsidRPr="002471C1">
        <w:rPr>
          <w:rStyle w:val="Emphasis"/>
        </w:rPr>
        <w:t>only means to peace</w:t>
      </w:r>
      <w:r w:rsidRPr="002471C1">
        <w:rPr>
          <w:rStyle w:val="StyleUnderline"/>
        </w:rPr>
        <w:t xml:space="preserve"> short of the </w:t>
      </w:r>
      <w:r w:rsidRPr="002471C1">
        <w:rPr>
          <w:rStyle w:val="Emphasis"/>
        </w:rPr>
        <w:t>total annihilation</w:t>
      </w:r>
      <w:r w:rsidRPr="002471C1">
        <w:rPr>
          <w:rStyle w:val="StyleUnderline"/>
        </w:rPr>
        <w:t xml:space="preserve"> of a virtually invisible enemy. Would</w:t>
      </w:r>
      <w:r w:rsidRPr="001F27A9">
        <w:rPr>
          <w:sz w:val="16"/>
        </w:rPr>
        <w:t xml:space="preserve"> a Nietzschean-style </w:t>
      </w:r>
      <w:r w:rsidRPr="002471C1">
        <w:rPr>
          <w:rStyle w:val="StyleUnderline"/>
        </w:rPr>
        <w:t xml:space="preserve">forgiveness of debt </w:t>
      </w:r>
      <w:r w:rsidRPr="002471C1">
        <w:rPr>
          <w:rStyle w:val="Emphasis"/>
        </w:rPr>
        <w:t xml:space="preserve">not </w:t>
      </w:r>
      <w:r w:rsidRPr="00CC39DA">
        <w:rPr>
          <w:rStyle w:val="Emphasis"/>
          <w:highlight w:val="cyan"/>
        </w:rPr>
        <w:t>entail</w:t>
      </w:r>
      <w:r w:rsidRPr="002471C1">
        <w:rPr>
          <w:rStyle w:val="Emphasis"/>
        </w:rPr>
        <w:t xml:space="preserve"> gestures</w:t>
      </w:r>
      <w:r w:rsidRPr="002471C1">
        <w:rPr>
          <w:rStyle w:val="StyleUnderline"/>
        </w:rPr>
        <w:t xml:space="preserve"> like </w:t>
      </w:r>
      <w:r w:rsidRPr="00CC39DA">
        <w:rPr>
          <w:rStyle w:val="StyleUnderline"/>
          <w:highlight w:val="cyan"/>
        </w:rPr>
        <w:t xml:space="preserve">the </w:t>
      </w:r>
      <w:r w:rsidRPr="00CC39DA">
        <w:rPr>
          <w:rStyle w:val="Emphasis"/>
          <w:highlight w:val="cyan"/>
        </w:rPr>
        <w:t>removal of</w:t>
      </w:r>
      <w:r w:rsidRPr="002471C1">
        <w:rPr>
          <w:rStyle w:val="Emphasis"/>
        </w:rPr>
        <w:t xml:space="preserve"> U.S. </w:t>
      </w:r>
      <w:r w:rsidRPr="00CC39DA">
        <w:rPr>
          <w:rStyle w:val="Emphasis"/>
          <w:highlight w:val="cyan"/>
        </w:rPr>
        <w:t>military bases</w:t>
      </w:r>
      <w:r w:rsidRPr="002471C1">
        <w:rPr>
          <w:sz w:val="16"/>
        </w:rPr>
        <w:t xml:space="preserve"> from the Middle East</w:t>
      </w:r>
      <w:r w:rsidRPr="001F27A9">
        <w:rPr>
          <w:sz w:val="16"/>
        </w:rPr>
        <w:t xml:space="preserve">, the nationalization of Arab oil assets, the discontinuation of all support for dictatorships in the area and around the world, and the promotion of a Palestinian nation? </w:t>
      </w:r>
      <w:r w:rsidRPr="002471C1">
        <w:rPr>
          <w:sz w:val="16"/>
        </w:rPr>
        <w:t>And if such tokens of "forgiveness" were offered, does anyone doubt that a more livable peace would soon be at hand, and that the U.S. would incur its greatest possible symbolic honor?</w:t>
      </w:r>
    </w:p>
    <w:p w14:paraId="0E4ADBF9" w14:textId="77777777" w:rsidR="00FF6E8C" w:rsidRPr="001F27A9" w:rsidRDefault="00FF6E8C" w:rsidP="00FF6E8C">
      <w:pPr>
        <w:rPr>
          <w:sz w:val="16"/>
        </w:rPr>
      </w:pPr>
      <w:r w:rsidRPr="001F27A9">
        <w:rPr>
          <w:rStyle w:val="StyleUnderline"/>
        </w:rPr>
        <w:t xml:space="preserve">If we assume, with Baudrillard, that there is a </w:t>
      </w:r>
      <w:r w:rsidRPr="002471C1">
        <w:rPr>
          <w:rStyle w:val="Emphasis"/>
        </w:rPr>
        <w:t>rule of reciprocity</w:t>
      </w:r>
      <w:r w:rsidRPr="001F27A9">
        <w:rPr>
          <w:rStyle w:val="StyleUnderline"/>
        </w:rPr>
        <w:t xml:space="preserve"> between conscious beings, wherein their </w:t>
      </w:r>
      <w:r w:rsidRPr="002471C1">
        <w:rPr>
          <w:rStyle w:val="Emphasis"/>
        </w:rPr>
        <w:t>symbolic standing</w:t>
      </w:r>
      <w:r w:rsidRPr="001F27A9">
        <w:rPr>
          <w:rStyle w:val="StyleUnderline"/>
        </w:rPr>
        <w:t xml:space="preserve"> vis à vis one another depends on </w:t>
      </w:r>
      <w:r w:rsidRPr="002471C1">
        <w:rPr>
          <w:rStyle w:val="Emphasis"/>
        </w:rPr>
        <w:t>what they give in exchange</w:t>
      </w:r>
      <w:r w:rsidRPr="001F27A9">
        <w:rPr>
          <w:sz w:val="16"/>
        </w:rPr>
        <w:t xml:space="preserve">, and if we assume that the recognition of this rule of value runs deeper in humans everywhere than does the recognition of the rule of value imposed by capitalism, </w:t>
      </w:r>
      <w:r w:rsidRPr="001F27A9">
        <w:rPr>
          <w:rStyle w:val="StyleUnderline"/>
        </w:rPr>
        <w:t xml:space="preserve">and </w:t>
      </w:r>
      <w:r w:rsidRPr="00CC39DA">
        <w:rPr>
          <w:rStyle w:val="StyleUnderline"/>
          <w:highlight w:val="cyan"/>
        </w:rPr>
        <w:t>if</w:t>
      </w:r>
      <w:r w:rsidRPr="001F27A9">
        <w:rPr>
          <w:rStyle w:val="StyleUnderline"/>
        </w:rPr>
        <w:t xml:space="preserve"> we assume that the </w:t>
      </w:r>
      <w:r w:rsidRPr="00CC39DA">
        <w:rPr>
          <w:rStyle w:val="Emphasis"/>
          <w:highlight w:val="cyan"/>
        </w:rPr>
        <w:t>terrorists have appealed to this rule</w:t>
      </w:r>
      <w:r w:rsidRPr="001F27A9">
        <w:rPr>
          <w:rStyle w:val="StyleUnderline"/>
        </w:rPr>
        <w:t xml:space="preserve"> before the world, do we choose to </w:t>
      </w:r>
      <w:r w:rsidRPr="002471C1">
        <w:rPr>
          <w:rStyle w:val="Emphasis"/>
        </w:rPr>
        <w:t>play by the rule</w:t>
      </w:r>
      <w:r w:rsidRPr="001F27A9">
        <w:rPr>
          <w:rStyle w:val="StyleUnderline"/>
        </w:rPr>
        <w:t xml:space="preserve">, or to </w:t>
      </w:r>
      <w:r w:rsidRPr="002471C1">
        <w:rPr>
          <w:rStyle w:val="Emphasis"/>
        </w:rPr>
        <w:t>ignore it</w:t>
      </w:r>
      <w:r w:rsidRPr="002471C1">
        <w:rPr>
          <w:rStyle w:val="StyleUnderline"/>
        </w:rPr>
        <w:t xml:space="preserve">? So far </w:t>
      </w:r>
      <w:r w:rsidRPr="00CC39DA">
        <w:rPr>
          <w:rStyle w:val="StyleUnderline"/>
          <w:highlight w:val="cyan"/>
        </w:rPr>
        <w:t xml:space="preserve">the U.S. has </w:t>
      </w:r>
      <w:r w:rsidRPr="00CC39DA">
        <w:rPr>
          <w:rStyle w:val="Emphasis"/>
          <w:highlight w:val="cyan"/>
        </w:rPr>
        <w:t>ignored</w:t>
      </w:r>
      <w:r w:rsidRPr="002471C1">
        <w:rPr>
          <w:rStyle w:val="Emphasis"/>
        </w:rPr>
        <w:t xml:space="preserve"> it</w:t>
      </w:r>
      <w:r w:rsidRPr="002471C1">
        <w:rPr>
          <w:rStyle w:val="StyleUnderline"/>
        </w:rPr>
        <w:t xml:space="preserve"> </w:t>
      </w:r>
      <w:r w:rsidRPr="00CC39DA">
        <w:rPr>
          <w:rStyle w:val="StyleUnderline"/>
          <w:highlight w:val="cyan"/>
        </w:rPr>
        <w:t xml:space="preserve">by </w:t>
      </w:r>
      <w:r w:rsidRPr="00CC39DA">
        <w:rPr>
          <w:rStyle w:val="Emphasis"/>
          <w:highlight w:val="cyan"/>
        </w:rPr>
        <w:t>refusing to answer</w:t>
      </w:r>
      <w:r w:rsidRPr="002471C1">
        <w:rPr>
          <w:rStyle w:val="StyleUnderline"/>
        </w:rPr>
        <w:t xml:space="preserve"> the implicit questions: </w:t>
      </w:r>
      <w:r w:rsidRPr="002471C1">
        <w:rPr>
          <w:rStyle w:val="Emphasis"/>
        </w:rPr>
        <w:t>Why do they hate us</w:t>
      </w:r>
      <w:r w:rsidRPr="002471C1">
        <w:rPr>
          <w:rStyle w:val="StyleUnderline"/>
        </w:rPr>
        <w:t xml:space="preserve">? </w:t>
      </w:r>
      <w:r w:rsidRPr="00CC39DA">
        <w:rPr>
          <w:rStyle w:val="Emphasis"/>
          <w:highlight w:val="cyan"/>
        </w:rPr>
        <w:t>Why is our military there</w:t>
      </w:r>
      <w:r w:rsidRPr="00CC39DA">
        <w:rPr>
          <w:rStyle w:val="StyleUnderline"/>
          <w:highlight w:val="cyan"/>
        </w:rPr>
        <w:t>?</w:t>
      </w:r>
      <w:r w:rsidRPr="00CC39DA">
        <w:rPr>
          <w:sz w:val="16"/>
          <w:highlight w:val="cyan"/>
        </w:rPr>
        <w:t xml:space="preserve"> </w:t>
      </w:r>
      <w:r w:rsidRPr="00CC39DA">
        <w:rPr>
          <w:rStyle w:val="StyleUnderline"/>
          <w:highlight w:val="cyan"/>
        </w:rPr>
        <w:t xml:space="preserve">By </w:t>
      </w:r>
      <w:r w:rsidRPr="00CC39DA">
        <w:rPr>
          <w:rStyle w:val="Emphasis"/>
          <w:highlight w:val="cyan"/>
        </w:rPr>
        <w:t>what right</w:t>
      </w:r>
      <w:r w:rsidRPr="00CC39DA">
        <w:rPr>
          <w:rStyle w:val="StyleUnderline"/>
          <w:highlight w:val="cyan"/>
        </w:rPr>
        <w:t xml:space="preserve"> do we </w:t>
      </w:r>
      <w:r w:rsidRPr="00CC39DA">
        <w:rPr>
          <w:rStyle w:val="Emphasis"/>
          <w:highlight w:val="cyan"/>
        </w:rPr>
        <w:t>exploit</w:t>
      </w:r>
      <w:r w:rsidRPr="002471C1">
        <w:rPr>
          <w:rStyle w:val="Emphasis"/>
        </w:rPr>
        <w:t xml:space="preserve"> their resources</w:t>
      </w:r>
      <w:r w:rsidRPr="002471C1">
        <w:rPr>
          <w:rStyle w:val="StyleUnderline"/>
        </w:rPr>
        <w:t xml:space="preserve">, </w:t>
      </w:r>
      <w:r w:rsidRPr="00CC39DA">
        <w:rPr>
          <w:rStyle w:val="Emphasis"/>
          <w:highlight w:val="cyan"/>
        </w:rPr>
        <w:t>overthrow</w:t>
      </w:r>
      <w:r w:rsidRPr="002471C1">
        <w:rPr>
          <w:rStyle w:val="Emphasis"/>
        </w:rPr>
        <w:t xml:space="preserve"> their elected leaders</w:t>
      </w:r>
      <w:r w:rsidRPr="002471C1">
        <w:rPr>
          <w:rStyle w:val="StyleUnderline"/>
        </w:rPr>
        <w:t xml:space="preserve">, </w:t>
      </w:r>
      <w:r w:rsidRPr="00CC39DA">
        <w:rPr>
          <w:rStyle w:val="StyleUnderline"/>
          <w:highlight w:val="cyan"/>
        </w:rPr>
        <w:t xml:space="preserve">and </w:t>
      </w:r>
      <w:r w:rsidRPr="00CC39DA">
        <w:rPr>
          <w:rStyle w:val="Emphasis"/>
          <w:highlight w:val="cyan"/>
        </w:rPr>
        <w:t>drop bombs</w:t>
      </w:r>
      <w:r w:rsidRPr="002471C1">
        <w:rPr>
          <w:rStyle w:val="Emphasis"/>
        </w:rPr>
        <w:t xml:space="preserve"> on their people</w:t>
      </w:r>
      <w:r w:rsidRPr="002471C1">
        <w:rPr>
          <w:rStyle w:val="StyleUnderline"/>
        </w:rPr>
        <w:t>?</w:t>
      </w:r>
      <w:r w:rsidRPr="001F27A9">
        <w:rPr>
          <w:sz w:val="16"/>
        </w:rPr>
        <w:t xml:space="preserve"> </w:t>
      </w:r>
      <w:r w:rsidRPr="001F27A9">
        <w:rPr>
          <w:rStyle w:val="StyleUnderline"/>
        </w:rPr>
        <w:t xml:space="preserve">But </w:t>
      </w:r>
      <w:r w:rsidRPr="00CC39DA">
        <w:rPr>
          <w:rStyle w:val="Emphasis"/>
          <w:highlight w:val="cyan"/>
        </w:rPr>
        <w:t>no response</w:t>
      </w:r>
      <w:r w:rsidRPr="00CC39DA">
        <w:rPr>
          <w:rStyle w:val="StyleUnderline"/>
          <w:highlight w:val="cyan"/>
        </w:rPr>
        <w:t xml:space="preserve"> is </w:t>
      </w:r>
      <w:r w:rsidRPr="00CC39DA">
        <w:rPr>
          <w:rStyle w:val="Emphasis"/>
          <w:highlight w:val="cyan"/>
        </w:rPr>
        <w:t>still a response</w:t>
      </w:r>
      <w:r w:rsidRPr="001F27A9">
        <w:rPr>
          <w:rStyle w:val="StyleUnderline"/>
        </w:rPr>
        <w:t xml:space="preserve">, symbolically speaking, and the </w:t>
      </w:r>
      <w:r w:rsidRPr="002471C1">
        <w:rPr>
          <w:rStyle w:val="Emphasis"/>
        </w:rPr>
        <w:t>world is listening</w:t>
      </w:r>
      <w:r w:rsidRPr="001F27A9">
        <w:rPr>
          <w:rStyle w:val="StyleUnderline"/>
        </w:rPr>
        <w:t xml:space="preserve">. What the system did in </w:t>
      </w:r>
      <w:r w:rsidRPr="008B42B5">
        <w:rPr>
          <w:rStyle w:val="Emphasis"/>
        </w:rPr>
        <w:t>response</w:t>
      </w:r>
      <w:r w:rsidRPr="001F27A9">
        <w:rPr>
          <w:rStyle w:val="StyleUnderline"/>
        </w:rPr>
        <w:t xml:space="preserve"> to 9/11, or </w:t>
      </w:r>
      <w:r w:rsidRPr="008B42B5">
        <w:rPr>
          <w:rStyle w:val="Emphasis"/>
        </w:rPr>
        <w:t>instead of responding</w:t>
      </w:r>
      <w:r w:rsidRPr="001F27A9">
        <w:rPr>
          <w:rStyle w:val="StyleUnderline"/>
        </w:rPr>
        <w:t xml:space="preserve"> to it, was to </w:t>
      </w:r>
      <w:r w:rsidRPr="002471C1">
        <w:rPr>
          <w:rStyle w:val="Emphasis"/>
        </w:rPr>
        <w:t>re-absorb its symbolic violence</w:t>
      </w:r>
      <w:r w:rsidRPr="001F27A9">
        <w:rPr>
          <w:rStyle w:val="StyleUnderline"/>
        </w:rPr>
        <w:t xml:space="preserve"> back into the never ending flow of anesthetized simulation</w:t>
      </w:r>
      <w:r w:rsidRPr="001F27A9">
        <w:rPr>
          <w:sz w:val="16"/>
        </w:rPr>
        <w:t xml:space="preserve">, i.e., </w:t>
      </w:r>
      <w:r w:rsidRPr="001F27A9">
        <w:rPr>
          <w:rStyle w:val="StyleUnderline"/>
        </w:rPr>
        <w:t xml:space="preserve">it has attempted "to </w:t>
      </w:r>
      <w:r w:rsidRPr="008B42B5">
        <w:rPr>
          <w:rStyle w:val="Emphasis"/>
        </w:rPr>
        <w:t>replace a truly formidable event</w:t>
      </w:r>
      <w:r w:rsidRPr="001F27A9">
        <w:rPr>
          <w:rStyle w:val="StyleUnderline"/>
        </w:rPr>
        <w:t xml:space="preserve">, unique and unforseen, with a </w:t>
      </w:r>
      <w:r w:rsidRPr="008B42B5">
        <w:rPr>
          <w:rStyle w:val="Emphasis"/>
        </w:rPr>
        <w:t>pseudo-event</w:t>
      </w:r>
      <w:r w:rsidRPr="001F27A9">
        <w:rPr>
          <w:rStyle w:val="StyleUnderline"/>
        </w:rPr>
        <w:t xml:space="preserve"> that is as repetitive as it is familiar"</w:t>
      </w:r>
      <w:r w:rsidRPr="001F27A9">
        <w:rPr>
          <w:sz w:val="16"/>
        </w:rPr>
        <w:t xml:space="preserve"> (Harper's 18). This is exactly what Baudrillard predicted would happen in "On Nihilism," this neutralizing of the terrorist event by the system. In "L'Esprit," he notes that:</w:t>
      </w:r>
    </w:p>
    <w:p w14:paraId="68E5897D" w14:textId="77777777" w:rsidR="00FF6E8C" w:rsidRPr="001F27A9" w:rsidRDefault="00FF6E8C" w:rsidP="00FF6E8C">
      <w:pPr>
        <w:rPr>
          <w:sz w:val="16"/>
        </w:rPr>
      </w:pPr>
      <w:r w:rsidRPr="001F27A9">
        <w:rPr>
          <w:sz w:val="16"/>
        </w:rPr>
        <w:t>In the terrorist attack the event eclipsed all of our interpretive models, whereas in this mindlessly military and technological war we see the opposite: the interpretive model eclipsing the event. (18)</w:t>
      </w:r>
    </w:p>
    <w:p w14:paraId="48D87CCA" w14:textId="77777777" w:rsidR="00FF6E8C" w:rsidRPr="001F27A9" w:rsidRDefault="00FF6E8C" w:rsidP="00FF6E8C">
      <w:pPr>
        <w:rPr>
          <w:rStyle w:val="StyleUnderline"/>
        </w:rPr>
      </w:pPr>
      <w:r w:rsidRPr="001F27A9">
        <w:rPr>
          <w:rStyle w:val="StyleUnderline"/>
        </w:rPr>
        <w:t xml:space="preserve">Baudrillard would have us recognize that </w:t>
      </w:r>
      <w:r w:rsidRPr="00CC39DA">
        <w:rPr>
          <w:rStyle w:val="StyleUnderline"/>
          <w:highlight w:val="cyan"/>
        </w:rPr>
        <w:t>the attack</w:t>
      </w:r>
      <w:r w:rsidRPr="001F27A9">
        <w:rPr>
          <w:rStyle w:val="StyleUnderline"/>
        </w:rPr>
        <w:t xml:space="preserve"> on 9/11 </w:t>
      </w:r>
      <w:r w:rsidRPr="00CC39DA">
        <w:rPr>
          <w:rStyle w:val="Emphasis"/>
          <w:highlight w:val="cyan"/>
        </w:rPr>
        <w:t>succeeded in poking a hole</w:t>
      </w:r>
      <w:r w:rsidRPr="00CC39DA">
        <w:rPr>
          <w:rStyle w:val="StyleUnderline"/>
          <w:highlight w:val="cyan"/>
        </w:rPr>
        <w:t xml:space="preserve"> in the U.S.'s</w:t>
      </w:r>
      <w:r w:rsidRPr="001F27A9">
        <w:rPr>
          <w:rStyle w:val="StyleUnderline"/>
        </w:rPr>
        <w:t xml:space="preserve"> </w:t>
      </w:r>
      <w:r w:rsidRPr="008B42B5">
        <w:rPr>
          <w:rStyle w:val="Emphasis"/>
        </w:rPr>
        <w:t xml:space="preserve">mighty </w:t>
      </w:r>
      <w:r w:rsidRPr="00CC39DA">
        <w:rPr>
          <w:rStyle w:val="Emphasis"/>
          <w:highlight w:val="cyan"/>
        </w:rPr>
        <w:t>shield</w:t>
      </w:r>
      <w:r w:rsidRPr="001F27A9">
        <w:rPr>
          <w:rStyle w:val="StyleUnderline"/>
        </w:rPr>
        <w:t xml:space="preserve">, thus </w:t>
      </w:r>
      <w:r w:rsidRPr="00CC39DA">
        <w:rPr>
          <w:rStyle w:val="Emphasis"/>
          <w:highlight w:val="cyan"/>
        </w:rPr>
        <w:t>opening a space</w:t>
      </w:r>
      <w:r w:rsidRPr="001F27A9">
        <w:rPr>
          <w:rStyle w:val="StyleUnderline"/>
        </w:rPr>
        <w:t xml:space="preserve"> "where seduction begins,"</w:t>
      </w:r>
      <w:r w:rsidRPr="001F27A9">
        <w:rPr>
          <w:sz w:val="16"/>
        </w:rPr>
        <w:t xml:space="preserve"> and in provoking a murderous response. </w:t>
      </w:r>
      <w:r w:rsidRPr="001F27A9">
        <w:rPr>
          <w:rStyle w:val="StyleUnderline"/>
        </w:rPr>
        <w:t>The terrorists therefore succeeded</w:t>
      </w:r>
      <w:r w:rsidRPr="001F27A9">
        <w:rPr>
          <w:sz w:val="16"/>
        </w:rPr>
        <w:t xml:space="preserve"> (are succeeding) </w:t>
      </w:r>
      <w:r w:rsidRPr="001F27A9">
        <w:rPr>
          <w:rStyle w:val="StyleUnderline"/>
        </w:rPr>
        <w:t xml:space="preserve">in </w:t>
      </w:r>
      <w:r w:rsidRPr="008B42B5">
        <w:rPr>
          <w:rStyle w:val="Emphasis"/>
        </w:rPr>
        <w:t>making the U.S. look bad</w:t>
      </w:r>
      <w:r w:rsidRPr="001F27A9">
        <w:rPr>
          <w:rStyle w:val="StyleUnderline"/>
        </w:rPr>
        <w:t xml:space="preserve"> on the symbolic battlefield, and in </w:t>
      </w:r>
      <w:r w:rsidRPr="008B42B5">
        <w:rPr>
          <w:rStyle w:val="Emphasis"/>
        </w:rPr>
        <w:t>pushing the system further toward its limit</w:t>
      </w:r>
      <w:r w:rsidRPr="001F27A9">
        <w:rPr>
          <w:rStyle w:val="StyleUnderline"/>
        </w:rPr>
        <w:t xml:space="preserve"> and its </w:t>
      </w:r>
      <w:r w:rsidRPr="008B42B5">
        <w:rPr>
          <w:rStyle w:val="Emphasis"/>
        </w:rPr>
        <w:t>implosion</w:t>
      </w:r>
      <w:r w:rsidRPr="001F27A9">
        <w:rPr>
          <w:rStyle w:val="StyleUnderline"/>
        </w:rPr>
        <w:t xml:space="preserve">, a goal Baudrillard expressly favors. </w:t>
      </w:r>
      <w:r w:rsidRPr="00CC39DA">
        <w:rPr>
          <w:rStyle w:val="StyleUnderline"/>
          <w:highlight w:val="cyan"/>
        </w:rPr>
        <w:t xml:space="preserve">It seems </w:t>
      </w:r>
      <w:r w:rsidRPr="00CC39DA">
        <w:rPr>
          <w:rStyle w:val="Emphasis"/>
          <w:highlight w:val="cyan"/>
        </w:rPr>
        <w:t>most reasonable</w:t>
      </w:r>
      <w:r w:rsidRPr="001F27A9">
        <w:rPr>
          <w:rStyle w:val="StyleUnderline"/>
        </w:rPr>
        <w:t xml:space="preserve"> to conclude, however, </w:t>
      </w:r>
      <w:r w:rsidRPr="00CC39DA">
        <w:rPr>
          <w:rStyle w:val="StyleUnderline"/>
          <w:highlight w:val="cyan"/>
        </w:rPr>
        <w:t>that</w:t>
      </w:r>
      <w:r w:rsidRPr="002471C1">
        <w:rPr>
          <w:rStyle w:val="StyleUnderline"/>
        </w:rPr>
        <w:t xml:space="preserve"> </w:t>
      </w:r>
      <w:r w:rsidRPr="008B42B5">
        <w:rPr>
          <w:rStyle w:val="Emphasis"/>
        </w:rPr>
        <w:t xml:space="preserve">such </w:t>
      </w:r>
      <w:r w:rsidRPr="00CC39DA">
        <w:rPr>
          <w:rStyle w:val="Emphasis"/>
          <w:highlight w:val="cyan"/>
        </w:rPr>
        <w:t>violent</w:t>
      </w:r>
      <w:r w:rsidRPr="002471C1">
        <w:rPr>
          <w:rStyle w:val="StyleUnderline"/>
        </w:rPr>
        <w:t xml:space="preserve">, </w:t>
      </w:r>
      <w:r w:rsidRPr="008B42B5">
        <w:rPr>
          <w:rStyle w:val="Emphasis"/>
        </w:rPr>
        <w:t xml:space="preserve">physical </w:t>
      </w:r>
      <w:r w:rsidRPr="00CC39DA">
        <w:rPr>
          <w:rStyle w:val="Emphasis"/>
          <w:highlight w:val="cyan"/>
        </w:rPr>
        <w:t>provocations serve no one</w:t>
      </w:r>
      <w:r w:rsidRPr="002471C1">
        <w:rPr>
          <w:rStyle w:val="StyleUnderline"/>
        </w:rPr>
        <w:t xml:space="preserve">, not even Baudrillard, </w:t>
      </w:r>
      <w:r w:rsidRPr="00CC39DA">
        <w:rPr>
          <w:rStyle w:val="StyleUnderline"/>
          <w:highlight w:val="cyan"/>
        </w:rPr>
        <w:t xml:space="preserve">and </w:t>
      </w:r>
      <w:r w:rsidRPr="00CC39DA">
        <w:rPr>
          <w:rStyle w:val="Emphasis"/>
          <w:highlight w:val="cyan"/>
        </w:rPr>
        <w:t>need not be equated</w:t>
      </w:r>
      <w:r w:rsidRPr="00CC39DA">
        <w:rPr>
          <w:rStyle w:val="StyleUnderline"/>
          <w:highlight w:val="cyan"/>
        </w:rPr>
        <w:t xml:space="preserve"> with</w:t>
      </w:r>
      <w:r w:rsidRPr="002471C1">
        <w:rPr>
          <w:rStyle w:val="StyleUnderline"/>
        </w:rPr>
        <w:t xml:space="preserve"> the kind of </w:t>
      </w:r>
      <w:r w:rsidRPr="00CC39DA">
        <w:rPr>
          <w:rStyle w:val="Emphasis"/>
          <w:highlight w:val="cyan"/>
        </w:rPr>
        <w:t>theoretical terrorism</w:t>
      </w:r>
      <w:r w:rsidRPr="00CC39DA">
        <w:rPr>
          <w:rStyle w:val="StyleUnderline"/>
          <w:highlight w:val="cyan"/>
        </w:rPr>
        <w:t xml:space="preserve"> and </w:t>
      </w:r>
      <w:r w:rsidRPr="00CC39DA">
        <w:rPr>
          <w:rStyle w:val="Emphasis"/>
          <w:highlight w:val="cyan"/>
        </w:rPr>
        <w:t>aesthetic violence</w:t>
      </w:r>
      <w:r w:rsidRPr="002471C1">
        <w:rPr>
          <w:rStyle w:val="StyleUnderline"/>
        </w:rPr>
        <w:t xml:space="preserve"> advocated by him</w:t>
      </w:r>
      <w:r w:rsidRPr="001F27A9">
        <w:rPr>
          <w:sz w:val="16"/>
        </w:rPr>
        <w:t xml:space="preserve"> (though one can always accuse him of being the first to blur the lines between the real and the imaginary). Given his cynicism about the system's ability to neutralize every opposition, however, </w:t>
      </w:r>
      <w:r w:rsidRPr="001F27A9">
        <w:rPr>
          <w:rStyle w:val="StyleUnderline"/>
        </w:rPr>
        <w:t xml:space="preserve">Baudrillard </w:t>
      </w:r>
      <w:r w:rsidRPr="00CC39DA">
        <w:rPr>
          <w:rStyle w:val="StyleUnderline"/>
          <w:highlight w:val="cyan"/>
        </w:rPr>
        <w:t>sees such</w:t>
      </w:r>
      <w:r w:rsidRPr="001F27A9">
        <w:rPr>
          <w:rStyle w:val="StyleUnderline"/>
        </w:rPr>
        <w:t xml:space="preserve"> dramatic gestures</w:t>
      </w:r>
      <w:r w:rsidRPr="001F27A9">
        <w:rPr>
          <w:sz w:val="16"/>
        </w:rPr>
        <w:t xml:space="preserve"> (as 9/11) </w:t>
      </w:r>
      <w:r w:rsidRPr="00CC39DA">
        <w:rPr>
          <w:rStyle w:val="StyleUnderline"/>
          <w:highlight w:val="cyan"/>
        </w:rPr>
        <w:t xml:space="preserve">as </w:t>
      </w:r>
      <w:r w:rsidRPr="00CC39DA">
        <w:rPr>
          <w:rStyle w:val="Emphasis"/>
          <w:highlight w:val="cyan"/>
        </w:rPr>
        <w:t>naïve</w:t>
      </w:r>
      <w:r w:rsidRPr="001F27A9">
        <w:rPr>
          <w:rStyle w:val="StyleUnderline"/>
        </w:rPr>
        <w:t xml:space="preserve"> in their </w:t>
      </w:r>
      <w:r w:rsidRPr="008B42B5">
        <w:rPr>
          <w:rStyle w:val="Emphasis"/>
        </w:rPr>
        <w:t>utopianism</w:t>
      </w:r>
      <w:r w:rsidRPr="002471C1">
        <w:rPr>
          <w:rStyle w:val="StyleUnderline"/>
        </w:rPr>
        <w:t xml:space="preserve">. And yet </w:t>
      </w:r>
      <w:r w:rsidRPr="008B42B5">
        <w:rPr>
          <w:rStyle w:val="Emphasis"/>
        </w:rPr>
        <w:t>he too has his utopianism</w:t>
      </w:r>
      <w:r w:rsidRPr="002471C1">
        <w:rPr>
          <w:rStyle w:val="StyleUnderline"/>
        </w:rPr>
        <w:t xml:space="preserve">, which can be found in the </w:t>
      </w:r>
      <w:r w:rsidRPr="008B42B5">
        <w:rPr>
          <w:rStyle w:val="Emphasis"/>
        </w:rPr>
        <w:t>silent evocation</w:t>
      </w:r>
      <w:r w:rsidRPr="002471C1">
        <w:rPr>
          <w:rStyle w:val="StyleUnderline"/>
        </w:rPr>
        <w:t xml:space="preserve"> of the </w:t>
      </w:r>
      <w:r w:rsidRPr="008B42B5">
        <w:rPr>
          <w:rStyle w:val="Emphasis"/>
        </w:rPr>
        <w:t>only decent</w:t>
      </w:r>
      <w:r w:rsidRPr="002471C1">
        <w:rPr>
          <w:rStyle w:val="StyleUnderline"/>
        </w:rPr>
        <w:t xml:space="preserve">, </w:t>
      </w:r>
      <w:r w:rsidRPr="008B42B5">
        <w:rPr>
          <w:rStyle w:val="Emphasis"/>
        </w:rPr>
        <w:t>beautiful solution</w:t>
      </w:r>
      <w:r w:rsidRPr="002471C1">
        <w:rPr>
          <w:rStyle w:val="StyleUnderline"/>
        </w:rPr>
        <w:t xml:space="preserve"> to the challenge of 9/11</w:t>
      </w:r>
      <w:r w:rsidRPr="001F27A9">
        <w:rPr>
          <w:sz w:val="16"/>
        </w:rPr>
        <w:t xml:space="preserve">. Unlike naïve terrorists and secondary critics, however, </w:t>
      </w:r>
      <w:r w:rsidRPr="001F27A9">
        <w:rPr>
          <w:rStyle w:val="StyleUnderline"/>
        </w:rPr>
        <w:t xml:space="preserve">Baudrillard </w:t>
      </w:r>
      <w:r w:rsidRPr="008B42B5">
        <w:rPr>
          <w:rStyle w:val="Emphasis"/>
        </w:rPr>
        <w:t>will not speak his utopia</w:t>
      </w:r>
      <w:r w:rsidRPr="001F27A9">
        <w:rPr>
          <w:sz w:val="16"/>
        </w:rPr>
        <w:t xml:space="preserve">,[8] </w:t>
      </w:r>
      <w:r w:rsidRPr="001F27A9">
        <w:rPr>
          <w:rStyle w:val="StyleUnderline"/>
        </w:rPr>
        <w:t xml:space="preserve">which in this case is the </w:t>
      </w:r>
      <w:r w:rsidRPr="008B42B5">
        <w:rPr>
          <w:rStyle w:val="Emphasis"/>
        </w:rPr>
        <w:t>possibility of forgiveness</w:t>
      </w:r>
      <w:r w:rsidRPr="001F27A9">
        <w:rPr>
          <w:rStyle w:val="StyleUnderline"/>
        </w:rPr>
        <w:t xml:space="preserve"> as a </w:t>
      </w:r>
      <w:r w:rsidRPr="008B42B5">
        <w:rPr>
          <w:rStyle w:val="Emphasis"/>
        </w:rPr>
        <w:t>world-historical symbolic event</w:t>
      </w:r>
      <w:r w:rsidRPr="001F27A9">
        <w:rPr>
          <w:rStyle w:val="StyleUnderline"/>
        </w:rPr>
        <w:t xml:space="preserve">. </w:t>
      </w:r>
      <w:r w:rsidRPr="00CC39DA">
        <w:rPr>
          <w:rStyle w:val="StyleUnderline"/>
          <w:highlight w:val="cyan"/>
        </w:rPr>
        <w:t>This utopian moment</w:t>
      </w:r>
      <w:r w:rsidRPr="001F27A9">
        <w:rPr>
          <w:rStyle w:val="StyleUnderline"/>
        </w:rPr>
        <w:t xml:space="preserve"> </w:t>
      </w:r>
      <w:r w:rsidRPr="002471C1">
        <w:rPr>
          <w:rStyle w:val="StyleUnderline"/>
        </w:rPr>
        <w:t xml:space="preserve">in Baudrillard, this idea </w:t>
      </w:r>
      <w:r w:rsidRPr="00CC39DA">
        <w:rPr>
          <w:rStyle w:val="StyleUnderline"/>
          <w:highlight w:val="cyan"/>
        </w:rPr>
        <w:t xml:space="preserve">that the </w:t>
      </w:r>
      <w:r w:rsidRPr="00CC39DA">
        <w:rPr>
          <w:rStyle w:val="Emphasis"/>
          <w:highlight w:val="cyan"/>
        </w:rPr>
        <w:t>U.S. might forgive its debtors</w:t>
      </w:r>
      <w:r w:rsidRPr="00CC39DA">
        <w:rPr>
          <w:rStyle w:val="StyleUnderline"/>
          <w:highlight w:val="cyan"/>
        </w:rPr>
        <w:t>, is</w:t>
      </w:r>
      <w:r w:rsidRPr="002471C1">
        <w:rPr>
          <w:rStyle w:val="StyleUnderline"/>
        </w:rPr>
        <w:t xml:space="preserve"> </w:t>
      </w:r>
      <w:r w:rsidRPr="008B42B5">
        <w:rPr>
          <w:rStyle w:val="Emphasis"/>
        </w:rPr>
        <w:t xml:space="preserve">obviously </w:t>
      </w:r>
      <w:r w:rsidRPr="00CC39DA">
        <w:rPr>
          <w:rStyle w:val="Emphasis"/>
          <w:highlight w:val="cyan"/>
        </w:rPr>
        <w:t>unrealistic</w:t>
      </w:r>
      <w:r w:rsidRPr="002471C1">
        <w:rPr>
          <w:rStyle w:val="StyleUnderline"/>
        </w:rPr>
        <w:t xml:space="preserve"> as yet, </w:t>
      </w:r>
      <w:r w:rsidRPr="00CC39DA">
        <w:rPr>
          <w:rStyle w:val="StyleUnderline"/>
          <w:highlight w:val="cyan"/>
        </w:rPr>
        <w:t xml:space="preserve">but </w:t>
      </w:r>
      <w:r w:rsidRPr="00CC39DA">
        <w:rPr>
          <w:rStyle w:val="Emphasis"/>
          <w:highlight w:val="cyan"/>
        </w:rPr>
        <w:t>every challenge opens up a new space</w:t>
      </w:r>
      <w:r w:rsidRPr="002471C1">
        <w:rPr>
          <w:rStyle w:val="StyleUnderline"/>
        </w:rPr>
        <w:t xml:space="preserve"> in the universe. This is </w:t>
      </w:r>
      <w:r w:rsidRPr="008B42B5">
        <w:rPr>
          <w:rStyle w:val="Emphasis"/>
        </w:rPr>
        <w:t>where seduction begins</w:t>
      </w:r>
      <w:r w:rsidRPr="001F27A9">
        <w:rPr>
          <w:rStyle w:val="StyleUnderline"/>
        </w:rPr>
        <w:t>.</w:t>
      </w:r>
    </w:p>
    <w:p w14:paraId="34383F4E" w14:textId="77777777" w:rsidR="00FF6E8C" w:rsidRPr="002471C1" w:rsidRDefault="00FF6E8C" w:rsidP="00FF6E8C">
      <w:pPr>
        <w:rPr>
          <w:sz w:val="16"/>
        </w:rPr>
      </w:pPr>
      <w:r w:rsidRPr="002471C1">
        <w:rPr>
          <w:sz w:val="16"/>
        </w:rPr>
        <w:t xml:space="preserve">Forget waiting for it, let’s have another spectacle; let’s demand death now! </w:t>
      </w:r>
      <w:r w:rsidRPr="002471C1">
        <w:rPr>
          <w:rStyle w:val="StyleUnderline"/>
        </w:rPr>
        <w:t xml:space="preserve">Is Baudrillard being </w:t>
      </w:r>
      <w:r w:rsidRPr="008B42B5">
        <w:rPr>
          <w:rStyle w:val="Emphasis"/>
        </w:rPr>
        <w:t>sinister</w:t>
      </w:r>
      <w:r w:rsidRPr="002471C1">
        <w:rPr>
          <w:rStyle w:val="StyleUnderline"/>
        </w:rPr>
        <w:t xml:space="preserve"> when he </w:t>
      </w:r>
      <w:r w:rsidRPr="008B42B5">
        <w:rPr>
          <w:rStyle w:val="Emphasis"/>
        </w:rPr>
        <w:t>tempts us</w:t>
      </w:r>
      <w:r w:rsidRPr="002471C1">
        <w:rPr>
          <w:rStyle w:val="StyleUnderline"/>
        </w:rPr>
        <w:t xml:space="preserve"> with our desire for </w:t>
      </w:r>
      <w:r w:rsidRPr="008B42B5">
        <w:rPr>
          <w:rStyle w:val="Emphasis"/>
        </w:rPr>
        <w:t>more death</w:t>
      </w:r>
      <w:r w:rsidRPr="002471C1">
        <w:rPr>
          <w:rStyle w:val="StyleUnderline"/>
        </w:rPr>
        <w:t>?</w:t>
      </w:r>
      <w:r w:rsidRPr="002471C1">
        <w:rPr>
          <w:sz w:val="16"/>
        </w:rPr>
        <w:t xml:space="preserve"> Is he death’s seducer? </w:t>
      </w:r>
      <w:r w:rsidRPr="002471C1">
        <w:rPr>
          <w:rStyle w:val="StyleUnderline"/>
        </w:rPr>
        <w:t xml:space="preserve">Not if we allow for his </w:t>
      </w:r>
      <w:r w:rsidRPr="008B42B5">
        <w:rPr>
          <w:rStyle w:val="Emphasis"/>
        </w:rPr>
        <w:t>caveat</w:t>
      </w:r>
      <w:r w:rsidRPr="002471C1">
        <w:rPr>
          <w:rStyle w:val="StyleUnderline"/>
        </w:rPr>
        <w:t xml:space="preserve"> about the term “death”</w:t>
      </w:r>
      <w:r w:rsidRPr="002471C1">
        <w:rPr>
          <w:sz w:val="16"/>
        </w:rPr>
        <w:t xml:space="preserve"> found in the book’s second footnote: “</w:t>
      </w:r>
      <w:r w:rsidRPr="00CC39DA">
        <w:rPr>
          <w:rStyle w:val="StyleUnderline"/>
          <w:highlight w:val="cyan"/>
        </w:rPr>
        <w:t xml:space="preserve">death </w:t>
      </w:r>
      <w:r w:rsidRPr="00CC39DA">
        <w:rPr>
          <w:rStyle w:val="Emphasis"/>
          <w:highlight w:val="cyan"/>
        </w:rPr>
        <w:t>ought never to be understood</w:t>
      </w:r>
      <w:r w:rsidRPr="00CC39DA">
        <w:rPr>
          <w:rStyle w:val="StyleUnderline"/>
          <w:highlight w:val="cyan"/>
        </w:rPr>
        <w:t xml:space="preserve"> as the </w:t>
      </w:r>
      <w:r w:rsidRPr="00CC39DA">
        <w:rPr>
          <w:rStyle w:val="Emphasis"/>
          <w:highlight w:val="cyan"/>
        </w:rPr>
        <w:t>real event</w:t>
      </w:r>
      <w:r w:rsidRPr="008B42B5">
        <w:rPr>
          <w:rStyle w:val="Emphasis"/>
        </w:rPr>
        <w:t xml:space="preserve"> that affects a subject</w:t>
      </w:r>
      <w:r w:rsidRPr="002471C1">
        <w:rPr>
          <w:rStyle w:val="StyleUnderline"/>
        </w:rPr>
        <w:t xml:space="preserve"> or a </w:t>
      </w:r>
      <w:r w:rsidRPr="008B42B5">
        <w:rPr>
          <w:rStyle w:val="Emphasis"/>
        </w:rPr>
        <w:t>body</w:t>
      </w:r>
      <w:r w:rsidRPr="002471C1">
        <w:rPr>
          <w:rStyle w:val="StyleUnderline"/>
        </w:rPr>
        <w:t xml:space="preserve">, </w:t>
      </w:r>
      <w:r w:rsidRPr="00CC39DA">
        <w:rPr>
          <w:rStyle w:val="StyleUnderline"/>
          <w:highlight w:val="cyan"/>
        </w:rPr>
        <w:t>but</w:t>
      </w:r>
      <w:r w:rsidRPr="002471C1">
        <w:rPr>
          <w:rStyle w:val="StyleUnderline"/>
        </w:rPr>
        <w:t xml:space="preserve"> as </w:t>
      </w:r>
      <w:r w:rsidRPr="00CC39DA">
        <w:rPr>
          <w:rStyle w:val="StyleUnderline"/>
          <w:highlight w:val="cyan"/>
        </w:rPr>
        <w:t xml:space="preserve">a </w:t>
      </w:r>
      <w:r w:rsidRPr="00CC39DA">
        <w:rPr>
          <w:rStyle w:val="Emphasis"/>
          <w:highlight w:val="cyan"/>
        </w:rPr>
        <w:t>form</w:t>
      </w:r>
      <w:r w:rsidRPr="002471C1">
        <w:rPr>
          <w:rStyle w:val="StyleUnderline"/>
        </w:rPr>
        <w:t xml:space="preserve"> in which the </w:t>
      </w:r>
      <w:r w:rsidRPr="008B42B5">
        <w:rPr>
          <w:rStyle w:val="Emphasis"/>
        </w:rPr>
        <w:t>determinacy</w:t>
      </w:r>
      <w:r w:rsidRPr="002471C1">
        <w:rPr>
          <w:rStyle w:val="StyleUnderline"/>
        </w:rPr>
        <w:t xml:space="preserve"> of the subject and of value is </w:t>
      </w:r>
      <w:r w:rsidRPr="008B42B5">
        <w:rPr>
          <w:rStyle w:val="Emphasis"/>
        </w:rPr>
        <w:t>lost</w:t>
      </w:r>
      <w:r w:rsidRPr="002471C1">
        <w:rPr>
          <w:sz w:val="16"/>
        </w:rPr>
        <w:t xml:space="preserve">” (5, n. 2). Baudrillard uses the term death to signify “the real event” throughout Symbolic Exchange and Death, and only sometimes uses it as a conceptual figure like this, but </w:t>
      </w:r>
      <w:r w:rsidRPr="002471C1">
        <w:rPr>
          <w:rStyle w:val="StyleUnderline"/>
        </w:rPr>
        <w:t xml:space="preserve">if </w:t>
      </w:r>
      <w:r w:rsidRPr="00CC39DA">
        <w:rPr>
          <w:rStyle w:val="StyleUnderline"/>
          <w:highlight w:val="cyan"/>
        </w:rPr>
        <w:t xml:space="preserve">he is </w:t>
      </w:r>
      <w:r w:rsidRPr="00CC39DA">
        <w:rPr>
          <w:rStyle w:val="Emphasis"/>
          <w:highlight w:val="cyan"/>
        </w:rPr>
        <w:t>not talking</w:t>
      </w:r>
      <w:r w:rsidRPr="002471C1">
        <w:rPr>
          <w:rStyle w:val="StyleUnderline"/>
        </w:rPr>
        <w:t xml:space="preserve"> here </w:t>
      </w:r>
      <w:r w:rsidRPr="00CC39DA">
        <w:rPr>
          <w:rStyle w:val="StyleUnderline"/>
          <w:highlight w:val="cyan"/>
        </w:rPr>
        <w:t xml:space="preserve">about </w:t>
      </w:r>
      <w:r w:rsidRPr="00CC39DA">
        <w:rPr>
          <w:rStyle w:val="Emphasis"/>
          <w:highlight w:val="cyan"/>
        </w:rPr>
        <w:t>real death</w:t>
      </w:r>
      <w:r w:rsidRPr="00CC39DA">
        <w:rPr>
          <w:rStyle w:val="StyleUnderline"/>
          <w:highlight w:val="cyan"/>
        </w:rPr>
        <w:t xml:space="preserve">, where some </w:t>
      </w:r>
      <w:r w:rsidRPr="00CC39DA">
        <w:rPr>
          <w:rStyle w:val="Emphasis"/>
          <w:highlight w:val="cyan"/>
        </w:rPr>
        <w:t>subject</w:t>
      </w:r>
      <w:r w:rsidRPr="00CC39DA">
        <w:rPr>
          <w:rStyle w:val="StyleUnderline"/>
          <w:highlight w:val="cyan"/>
        </w:rPr>
        <w:t xml:space="preserve"> and</w:t>
      </w:r>
      <w:r w:rsidRPr="002471C1">
        <w:rPr>
          <w:rStyle w:val="StyleUnderline"/>
        </w:rPr>
        <w:t xml:space="preserve"> some </w:t>
      </w:r>
      <w:r w:rsidRPr="00CC39DA">
        <w:rPr>
          <w:rStyle w:val="Emphasis"/>
          <w:highlight w:val="cyan"/>
        </w:rPr>
        <w:t>value are certainly lost</w:t>
      </w:r>
      <w:r w:rsidRPr="002471C1">
        <w:rPr>
          <w:rStyle w:val="StyleUnderline"/>
        </w:rPr>
        <w:t>, what is he talking about? Death</w:t>
      </w:r>
      <w:r w:rsidRPr="002471C1">
        <w:rPr>
          <w:sz w:val="16"/>
        </w:rPr>
        <w:t xml:space="preserve">, in Baudrillard’s specialized sense, </w:t>
      </w:r>
      <w:r w:rsidRPr="002471C1">
        <w:rPr>
          <w:rStyle w:val="StyleUnderline"/>
        </w:rPr>
        <w:t xml:space="preserve">signifies the end of “bound energies in stable oppositions,” but since the system itself is </w:t>
      </w:r>
      <w:r w:rsidRPr="008B42B5">
        <w:rPr>
          <w:rStyle w:val="Emphasis"/>
        </w:rPr>
        <w:t>also capable of imposing such deaths</w:t>
      </w:r>
      <w:r w:rsidRPr="002471C1">
        <w:rPr>
          <w:rStyle w:val="StyleUnderline"/>
        </w:rPr>
        <w:t xml:space="preserve">, he clarifies that the death of the system </w:t>
      </w:r>
      <w:r w:rsidRPr="008B42B5">
        <w:rPr>
          <w:rStyle w:val="Emphasis"/>
        </w:rPr>
        <w:t>can only be achieved</w:t>
      </w:r>
      <w:r w:rsidRPr="002471C1">
        <w:rPr>
          <w:rStyle w:val="StyleUnderline"/>
        </w:rPr>
        <w:t xml:space="preserve"> by way of its </w:t>
      </w:r>
      <w:r w:rsidRPr="008B42B5">
        <w:rPr>
          <w:rStyle w:val="Emphasis"/>
        </w:rPr>
        <w:t>strategic reversal</w:t>
      </w:r>
      <w:r w:rsidRPr="002471C1">
        <w:rPr>
          <w:sz w:val="16"/>
        </w:rPr>
        <w:t>:</w:t>
      </w:r>
    </w:p>
    <w:p w14:paraId="6CE158B8" w14:textId="77777777" w:rsidR="00FF6E8C" w:rsidRPr="002471C1" w:rsidRDefault="00FF6E8C" w:rsidP="00FF6E8C">
      <w:pPr>
        <w:rPr>
          <w:sz w:val="16"/>
        </w:rPr>
      </w:pPr>
      <w:r w:rsidRPr="002471C1">
        <w:rPr>
          <w:sz w:val="16"/>
        </w:rPr>
        <w:t xml:space="preserve">For the system is master: like God it can bind or unbind energies; what it is incapable of (and what it can no longer avoid) is reversibility. </w:t>
      </w:r>
      <w:r w:rsidRPr="002471C1">
        <w:rPr>
          <w:rStyle w:val="StyleUnderline"/>
        </w:rPr>
        <w:t xml:space="preserve">Reversibility </w:t>
      </w:r>
      <w:r w:rsidRPr="008B42B5">
        <w:rPr>
          <w:rStyle w:val="Emphasis"/>
        </w:rPr>
        <w:t>alone</w:t>
      </w:r>
      <w:r w:rsidRPr="002471C1">
        <w:rPr>
          <w:sz w:val="16"/>
        </w:rPr>
        <w:t xml:space="preserve"> therefore, </w:t>
      </w:r>
      <w:r w:rsidRPr="002471C1">
        <w:rPr>
          <w:rStyle w:val="StyleUnderline"/>
        </w:rPr>
        <w:t xml:space="preserve">rather than </w:t>
      </w:r>
      <w:r w:rsidRPr="008B42B5">
        <w:rPr>
          <w:rStyle w:val="Emphasis"/>
        </w:rPr>
        <w:t>unbinding</w:t>
      </w:r>
      <w:r w:rsidRPr="002471C1">
        <w:rPr>
          <w:rStyle w:val="StyleUnderline"/>
        </w:rPr>
        <w:t xml:space="preserve"> or </w:t>
      </w:r>
      <w:r w:rsidRPr="008B42B5">
        <w:rPr>
          <w:rStyle w:val="Emphasis"/>
        </w:rPr>
        <w:t>drifting</w:t>
      </w:r>
      <w:r w:rsidRPr="002471C1">
        <w:rPr>
          <w:rStyle w:val="StyleUnderline"/>
        </w:rPr>
        <w:t xml:space="preserve">, is </w:t>
      </w:r>
      <w:r w:rsidRPr="008B42B5">
        <w:rPr>
          <w:rStyle w:val="Emphasis"/>
        </w:rPr>
        <w:t>fatal</w:t>
      </w:r>
      <w:r w:rsidRPr="002471C1">
        <w:rPr>
          <w:rStyle w:val="StyleUnderline"/>
        </w:rPr>
        <w:t xml:space="preserve"> to it</w:t>
      </w:r>
      <w:r w:rsidRPr="002471C1">
        <w:rPr>
          <w:sz w:val="16"/>
        </w:rPr>
        <w:t>. This is exactly what the term symbolic “exchange” means.</w:t>
      </w:r>
    </w:p>
    <w:p w14:paraId="1C156C54" w14:textId="77777777" w:rsidR="00FF6E8C" w:rsidRPr="00B55AD5" w:rsidRDefault="00FF6E8C" w:rsidP="00FF6E8C"/>
    <w:p w14:paraId="7CE99220" w14:textId="77777777" w:rsidR="007064DB" w:rsidRDefault="007064DB" w:rsidP="004515B3">
      <w:pPr>
        <w:pStyle w:val="Heading3"/>
      </w:pPr>
      <w:bookmarkStart w:id="2" w:name="_Hlk209854734"/>
      <w:r>
        <w:t>Theory---AT: Western Man---2AC</w:t>
      </w:r>
    </w:p>
    <w:p w14:paraId="2797DDFF" w14:textId="77777777" w:rsidR="007064DB" w:rsidRPr="00726EA0" w:rsidRDefault="007064DB" w:rsidP="007064DB">
      <w:pPr>
        <w:keepNext/>
        <w:keepLines/>
        <w:spacing w:before="40" w:after="0"/>
        <w:outlineLvl w:val="3"/>
        <w:rPr>
          <w:rFonts w:eastAsiaTheme="majorEastAsia" w:cstheme="majorBidi"/>
          <w:b/>
          <w:iCs/>
          <w:sz w:val="26"/>
        </w:rPr>
      </w:pPr>
      <w:r w:rsidRPr="00726EA0">
        <w:rPr>
          <w:rFonts w:eastAsiaTheme="majorEastAsia" w:cstheme="majorBidi"/>
          <w:b/>
          <w:iCs/>
          <w:sz w:val="26"/>
        </w:rPr>
        <w:t>1</w:t>
      </w:r>
      <w:r>
        <w:rPr>
          <w:rFonts w:eastAsiaTheme="majorEastAsia" w:cstheme="majorBidi"/>
          <w:b/>
          <w:iCs/>
          <w:sz w:val="26"/>
        </w:rPr>
        <w:t>. N</w:t>
      </w:r>
      <w:r w:rsidRPr="00726EA0">
        <w:rPr>
          <w:rFonts w:eastAsiaTheme="majorEastAsia" w:cstheme="majorBidi"/>
          <w:b/>
          <w:iCs/>
          <w:sz w:val="26"/>
        </w:rPr>
        <w:t xml:space="preserve">ot about </w:t>
      </w:r>
      <w:r w:rsidRPr="00726EA0">
        <w:rPr>
          <w:rFonts w:eastAsiaTheme="majorEastAsia" w:cstheme="majorBidi"/>
          <w:b/>
          <w:iCs/>
          <w:sz w:val="26"/>
          <w:u w:val="single"/>
        </w:rPr>
        <w:t>our</w:t>
      </w:r>
      <w:r w:rsidRPr="00726EA0">
        <w:rPr>
          <w:rFonts w:eastAsiaTheme="majorEastAsia" w:cstheme="majorBidi"/>
          <w:b/>
          <w:iCs/>
          <w:sz w:val="26"/>
        </w:rPr>
        <w:t xml:space="preserve"> </w:t>
      </w:r>
      <w:r>
        <w:rPr>
          <w:rFonts w:eastAsiaTheme="majorEastAsia" w:cstheme="majorBidi"/>
          <w:b/>
          <w:iCs/>
          <w:sz w:val="26"/>
        </w:rPr>
        <w:t>scenario</w:t>
      </w:r>
      <w:r w:rsidRPr="00726EA0">
        <w:rPr>
          <w:rFonts w:eastAsiaTheme="majorEastAsia" w:cstheme="majorBidi"/>
          <w:b/>
          <w:iCs/>
          <w:sz w:val="26"/>
        </w:rPr>
        <w:t xml:space="preserve"> </w:t>
      </w:r>
    </w:p>
    <w:p w14:paraId="082C4998" w14:textId="77777777" w:rsidR="007064DB" w:rsidRPr="00A1678A" w:rsidRDefault="007064DB" w:rsidP="007064DB">
      <w:r w:rsidRPr="00A1678A">
        <w:t xml:space="preserve">Beatrice </w:t>
      </w:r>
      <w:r w:rsidRPr="00282EB6">
        <w:rPr>
          <w:rStyle w:val="Style13ptBold"/>
        </w:rPr>
        <w:t>1NC Marovich</w:t>
      </w:r>
      <w:r w:rsidRPr="00A1678A">
        <w:rPr>
          <w:b/>
          <w:bCs/>
          <w:sz w:val="26"/>
        </w:rPr>
        <w:t xml:space="preserve"> 23</w:t>
      </w:r>
      <w:r w:rsidRPr="00A1678A">
        <w:t xml:space="preserve">—Associate professor of theological studies at Hanover College, 2023, </w:t>
      </w:r>
      <w:r w:rsidRPr="00A1678A">
        <w:rPr>
          <w:i/>
          <w:iCs/>
        </w:rPr>
        <w:t>Sister Death: Political Theologies for Living and Dying</w:t>
      </w:r>
      <w:r w:rsidRPr="00A1678A">
        <w:t xml:space="preserve">, Chapter 2: The War with Death, Columbia University Press, Accessed through the Wake Forest Library, language edited change denoted with brackets </w:t>
      </w:r>
    </w:p>
    <w:p w14:paraId="26100A69" w14:textId="77777777" w:rsidR="007064DB" w:rsidRPr="00282EB6" w:rsidRDefault="007064DB" w:rsidP="007064DB">
      <w:pPr>
        <w:rPr>
          <w:sz w:val="4"/>
          <w:szCs w:val="10"/>
        </w:rPr>
      </w:pPr>
      <w:r w:rsidRPr="00282EB6">
        <w:rPr>
          <w:sz w:val="4"/>
          <w:szCs w:val="10"/>
        </w:rPr>
        <w:t xml:space="preserve">Wyschogrod’s own analysis was, to her mind, prompted by events of the mid-twentieth century— more specifically, Auschwitz and Hiroshima. But, I would argue, the </w:t>
      </w:r>
      <w:r w:rsidRPr="00282EB6">
        <w:rPr>
          <w:sz w:val="10"/>
          <w:szCs w:val="10"/>
          <w:u w:val="single"/>
        </w:rPr>
        <w:t xml:space="preserve">phenomenon of technologically enabled </w:t>
      </w:r>
      <w:r w:rsidRPr="00282EB6">
        <w:rPr>
          <w:sz w:val="10"/>
          <w:szCs w:val="10"/>
          <w:highlight w:val="green"/>
          <w:u w:val="single"/>
        </w:rPr>
        <w:t>[hu]man-made mass death</w:t>
      </w:r>
      <w:r w:rsidRPr="00282EB6">
        <w:rPr>
          <w:sz w:val="4"/>
          <w:szCs w:val="10"/>
        </w:rPr>
        <w:t xml:space="preserve"> she refers to </w:t>
      </w:r>
      <w:r w:rsidRPr="00282EB6">
        <w:rPr>
          <w:b/>
          <w:iCs/>
          <w:sz w:val="10"/>
          <w:szCs w:val="10"/>
          <w:highlight w:val="green"/>
          <w:u w:val="single"/>
        </w:rPr>
        <w:t>extends into</w:t>
      </w:r>
      <w:r w:rsidRPr="00282EB6">
        <w:rPr>
          <w:sz w:val="10"/>
          <w:szCs w:val="10"/>
          <w:u w:val="single"/>
        </w:rPr>
        <w:t xml:space="preserve"> both </w:t>
      </w:r>
      <w:r w:rsidRPr="00282EB6">
        <w:rPr>
          <w:sz w:val="10"/>
          <w:szCs w:val="10"/>
          <w:highlight w:val="green"/>
          <w:u w:val="single"/>
        </w:rPr>
        <w:t xml:space="preserve">the </w:t>
      </w:r>
      <w:r w:rsidRPr="00282EB6">
        <w:rPr>
          <w:b/>
          <w:iCs/>
          <w:sz w:val="10"/>
          <w:szCs w:val="10"/>
          <w:highlight w:val="green"/>
          <w:u w:val="single"/>
        </w:rPr>
        <w:t>past</w:t>
      </w:r>
      <w:r w:rsidRPr="00282EB6">
        <w:rPr>
          <w:sz w:val="10"/>
          <w:szCs w:val="10"/>
          <w:highlight w:val="green"/>
          <w:u w:val="single"/>
        </w:rPr>
        <w:t xml:space="preserve"> and</w:t>
      </w:r>
      <w:r w:rsidRPr="00282EB6">
        <w:rPr>
          <w:sz w:val="10"/>
          <w:szCs w:val="10"/>
          <w:u w:val="single"/>
        </w:rPr>
        <w:t xml:space="preserve"> the </w:t>
      </w:r>
      <w:r w:rsidRPr="00282EB6">
        <w:rPr>
          <w:b/>
          <w:iCs/>
          <w:sz w:val="10"/>
          <w:szCs w:val="10"/>
          <w:highlight w:val="green"/>
          <w:u w:val="single"/>
        </w:rPr>
        <w:t>future</w:t>
      </w:r>
      <w:r w:rsidRPr="00282EB6">
        <w:rPr>
          <w:sz w:val="4"/>
          <w:szCs w:val="10"/>
        </w:rPr>
        <w:t xml:space="preserve"> of these twentiethcentury events. </w:t>
      </w:r>
      <w:r w:rsidRPr="00282EB6">
        <w:rPr>
          <w:sz w:val="10"/>
          <w:szCs w:val="10"/>
          <w:u w:val="single"/>
        </w:rPr>
        <w:t xml:space="preserve">[Hu]Man-made mass death was an </w:t>
      </w:r>
      <w:r w:rsidRPr="00282EB6">
        <w:rPr>
          <w:b/>
          <w:iCs/>
          <w:sz w:val="10"/>
          <w:szCs w:val="10"/>
          <w:u w:val="single"/>
        </w:rPr>
        <w:t>epiphenomenon</w:t>
      </w:r>
      <w:r w:rsidRPr="00282EB6">
        <w:rPr>
          <w:sz w:val="10"/>
          <w:szCs w:val="10"/>
          <w:u w:val="single"/>
        </w:rPr>
        <w:t xml:space="preserve"> </w:t>
      </w:r>
      <w:r w:rsidRPr="00282EB6">
        <w:rPr>
          <w:sz w:val="10"/>
          <w:szCs w:val="10"/>
          <w:highlight w:val="green"/>
          <w:u w:val="single"/>
        </w:rPr>
        <w:t>of</w:t>
      </w:r>
      <w:r w:rsidRPr="00282EB6">
        <w:rPr>
          <w:sz w:val="10"/>
          <w:szCs w:val="10"/>
          <w:u w:val="single"/>
        </w:rPr>
        <w:t xml:space="preserve"> both </w:t>
      </w:r>
      <w:r w:rsidRPr="00282EB6">
        <w:rPr>
          <w:b/>
          <w:iCs/>
          <w:sz w:val="10"/>
          <w:szCs w:val="10"/>
          <w:highlight w:val="green"/>
          <w:u w:val="single"/>
        </w:rPr>
        <w:t>settler colonialism</w:t>
      </w:r>
      <w:r w:rsidRPr="00282EB6">
        <w:rPr>
          <w:sz w:val="10"/>
          <w:szCs w:val="10"/>
          <w:highlight w:val="green"/>
          <w:u w:val="single"/>
        </w:rPr>
        <w:t xml:space="preserve"> and the</w:t>
      </w:r>
      <w:r w:rsidRPr="00282EB6">
        <w:rPr>
          <w:sz w:val="10"/>
          <w:szCs w:val="10"/>
          <w:u w:val="single"/>
        </w:rPr>
        <w:t xml:space="preserve"> </w:t>
      </w:r>
      <w:r w:rsidRPr="00282EB6">
        <w:rPr>
          <w:b/>
          <w:iCs/>
          <w:sz w:val="10"/>
          <w:szCs w:val="10"/>
          <w:u w:val="single"/>
        </w:rPr>
        <w:t xml:space="preserve">Atlantic </w:t>
      </w:r>
      <w:r w:rsidRPr="00282EB6">
        <w:rPr>
          <w:b/>
          <w:iCs/>
          <w:sz w:val="10"/>
          <w:szCs w:val="10"/>
          <w:highlight w:val="green"/>
          <w:u w:val="single"/>
        </w:rPr>
        <w:t>slave trade</w:t>
      </w:r>
      <w:r w:rsidRPr="00282EB6">
        <w:rPr>
          <w:sz w:val="10"/>
          <w:szCs w:val="10"/>
          <w:highlight w:val="green"/>
          <w:u w:val="single"/>
        </w:rPr>
        <w:t xml:space="preserve"> </w:t>
      </w:r>
      <w:r w:rsidRPr="00282EB6">
        <w:rPr>
          <w:sz w:val="10"/>
          <w:szCs w:val="10"/>
          <w:u w:val="single"/>
        </w:rPr>
        <w:t xml:space="preserve">and many </w:t>
      </w:r>
      <w:r w:rsidRPr="00282EB6">
        <w:rPr>
          <w:b/>
          <w:iCs/>
          <w:sz w:val="10"/>
          <w:szCs w:val="10"/>
          <w:u w:val="single"/>
        </w:rPr>
        <w:t>people are still</w:t>
      </w:r>
      <w:r w:rsidRPr="00282EB6">
        <w:rPr>
          <w:sz w:val="10"/>
          <w:szCs w:val="10"/>
          <w:u w:val="single"/>
        </w:rPr>
        <w:t xml:space="preserve">, as </w:t>
      </w:r>
      <w:r w:rsidRPr="00282EB6">
        <w:rPr>
          <w:b/>
          <w:iCs/>
          <w:sz w:val="10"/>
          <w:szCs w:val="10"/>
          <w:u w:val="single"/>
        </w:rPr>
        <w:t>Sharpe</w:t>
      </w:r>
      <w:r w:rsidRPr="00282EB6">
        <w:rPr>
          <w:sz w:val="6"/>
          <w:szCs w:val="10"/>
        </w:rPr>
        <w:t xml:space="preserve"> </w:t>
      </w:r>
      <w:r w:rsidRPr="00282EB6">
        <w:rPr>
          <w:sz w:val="4"/>
          <w:szCs w:val="10"/>
        </w:rPr>
        <w:t xml:space="preserve">has </w:t>
      </w:r>
      <w:r w:rsidRPr="00282EB6">
        <w:rPr>
          <w:sz w:val="10"/>
          <w:szCs w:val="10"/>
          <w:u w:val="single"/>
        </w:rPr>
        <w:t xml:space="preserve">put it, </w:t>
      </w:r>
      <w:r w:rsidRPr="00282EB6">
        <w:rPr>
          <w:b/>
          <w:iCs/>
          <w:sz w:val="10"/>
          <w:szCs w:val="10"/>
          <w:highlight w:val="green"/>
          <w:u w:val="single"/>
        </w:rPr>
        <w:t>living in the afterlife</w:t>
      </w:r>
      <w:r w:rsidRPr="00282EB6">
        <w:rPr>
          <w:b/>
          <w:iCs/>
          <w:sz w:val="10"/>
          <w:szCs w:val="10"/>
          <w:u w:val="single"/>
        </w:rPr>
        <w:t xml:space="preserve"> of these events</w:t>
      </w:r>
      <w:r w:rsidRPr="00282EB6">
        <w:rPr>
          <w:sz w:val="10"/>
          <w:szCs w:val="10"/>
          <w:u w:val="single"/>
        </w:rPr>
        <w:t xml:space="preserve">. And [hu]man-made mass death </w:t>
      </w:r>
      <w:r w:rsidRPr="00282EB6">
        <w:rPr>
          <w:sz w:val="10"/>
          <w:szCs w:val="10"/>
          <w:highlight w:val="green"/>
          <w:u w:val="single"/>
        </w:rPr>
        <w:t>is a</w:t>
      </w:r>
      <w:r w:rsidRPr="00282EB6">
        <w:rPr>
          <w:sz w:val="10"/>
          <w:szCs w:val="10"/>
          <w:u w:val="single"/>
        </w:rPr>
        <w:t xml:space="preserve">nother </w:t>
      </w:r>
      <w:r w:rsidRPr="00282EB6">
        <w:rPr>
          <w:sz w:val="10"/>
          <w:szCs w:val="10"/>
          <w:highlight w:val="green"/>
          <w:u w:val="single"/>
        </w:rPr>
        <w:t>way of describing</w:t>
      </w:r>
      <w:r w:rsidRPr="00282EB6">
        <w:rPr>
          <w:sz w:val="10"/>
          <w:szCs w:val="10"/>
          <w:u w:val="single"/>
        </w:rPr>
        <w:t xml:space="preserve"> the </w:t>
      </w:r>
      <w:r w:rsidRPr="00282EB6">
        <w:rPr>
          <w:b/>
          <w:iCs/>
          <w:sz w:val="10"/>
          <w:szCs w:val="10"/>
          <w:highlight w:val="green"/>
          <w:u w:val="single"/>
        </w:rPr>
        <w:t>mass extinction events</w:t>
      </w:r>
      <w:r w:rsidRPr="00282EB6">
        <w:rPr>
          <w:sz w:val="10"/>
          <w:szCs w:val="10"/>
          <w:highlight w:val="green"/>
          <w:u w:val="single"/>
        </w:rPr>
        <w:t xml:space="preserve"> </w:t>
      </w:r>
      <w:r w:rsidRPr="00282EB6">
        <w:rPr>
          <w:sz w:val="10"/>
          <w:szCs w:val="10"/>
          <w:u w:val="single"/>
        </w:rPr>
        <w:t xml:space="preserve">that are </w:t>
      </w:r>
      <w:r w:rsidRPr="00282EB6">
        <w:rPr>
          <w:b/>
          <w:iCs/>
          <w:sz w:val="14"/>
          <w:szCs w:val="14"/>
          <w:u w:val="single"/>
        </w:rPr>
        <w:t xml:space="preserve">currently </w:t>
      </w:r>
      <w:r w:rsidRPr="00282EB6">
        <w:rPr>
          <w:b/>
          <w:iCs/>
          <w:sz w:val="14"/>
          <w:szCs w:val="14"/>
          <w:highlight w:val="green"/>
          <w:u w:val="single"/>
        </w:rPr>
        <w:t>playing out</w:t>
      </w:r>
      <w:r w:rsidRPr="00282EB6">
        <w:rPr>
          <w:sz w:val="16"/>
          <w:szCs w:val="14"/>
          <w:highlight w:val="green"/>
          <w:u w:val="single"/>
        </w:rPr>
        <w:t xml:space="preserve"> </w:t>
      </w:r>
      <w:r w:rsidRPr="00282EB6">
        <w:rPr>
          <w:sz w:val="10"/>
          <w:szCs w:val="10"/>
          <w:u w:val="single"/>
        </w:rPr>
        <w:t xml:space="preserve">(and </w:t>
      </w:r>
      <w:r w:rsidRPr="00282EB6">
        <w:rPr>
          <w:b/>
          <w:iCs/>
          <w:sz w:val="14"/>
          <w:szCs w:val="14"/>
          <w:u w:val="single"/>
        </w:rPr>
        <w:t>will inevitably continue</w:t>
      </w:r>
      <w:r w:rsidRPr="00282EB6">
        <w:rPr>
          <w:sz w:val="10"/>
          <w:szCs w:val="10"/>
          <w:u w:val="single"/>
        </w:rPr>
        <w:t xml:space="preserve"> to play out) </w:t>
      </w:r>
      <w:r w:rsidRPr="00282EB6">
        <w:rPr>
          <w:b/>
          <w:iCs/>
          <w:sz w:val="14"/>
          <w:szCs w:val="14"/>
          <w:highlight w:val="green"/>
          <w:u w:val="single"/>
        </w:rPr>
        <w:t>across the globe</w:t>
      </w:r>
      <w:r w:rsidRPr="00282EB6">
        <w:rPr>
          <w:sz w:val="14"/>
          <w:szCs w:val="14"/>
          <w:highlight w:val="green"/>
          <w:u w:val="single"/>
        </w:rPr>
        <w:t>.</w:t>
      </w:r>
      <w:r w:rsidRPr="00282EB6">
        <w:rPr>
          <w:sz w:val="8"/>
          <w:szCs w:val="14"/>
        </w:rPr>
        <w:t xml:space="preserve"> </w:t>
      </w:r>
      <w:r w:rsidRPr="00282EB6">
        <w:rPr>
          <w:sz w:val="4"/>
          <w:szCs w:val="10"/>
        </w:rPr>
        <w:t xml:space="preserve">Man-made mass death has rescaled death until it has ruptured what Deborah Bird Rose has described as the “twist” that mortuary rituals developed to perform— setting up a “recursive looping between life and death.” </w:t>
      </w:r>
      <w:r w:rsidRPr="00282EB6">
        <w:rPr>
          <w:sz w:val="10"/>
          <w:szCs w:val="10"/>
          <w:highlight w:val="green"/>
          <w:u w:val="single"/>
        </w:rPr>
        <w:t>[Hu]Man-made</w:t>
      </w:r>
      <w:r w:rsidRPr="00282EB6">
        <w:rPr>
          <w:sz w:val="10"/>
          <w:szCs w:val="10"/>
          <w:u w:val="single"/>
        </w:rPr>
        <w:t xml:space="preserve"> mass death, through </w:t>
      </w:r>
      <w:r w:rsidRPr="00282EB6">
        <w:rPr>
          <w:b/>
          <w:iCs/>
          <w:sz w:val="10"/>
          <w:szCs w:val="10"/>
          <w:highlight w:val="green"/>
          <w:u w:val="single"/>
        </w:rPr>
        <w:t>annihilations</w:t>
      </w:r>
      <w:r w:rsidRPr="00282EB6">
        <w:rPr>
          <w:sz w:val="10"/>
          <w:szCs w:val="10"/>
          <w:highlight w:val="green"/>
          <w:u w:val="single"/>
        </w:rPr>
        <w:t xml:space="preserve"> and </w:t>
      </w:r>
      <w:r w:rsidRPr="00282EB6">
        <w:rPr>
          <w:b/>
          <w:iCs/>
          <w:sz w:val="10"/>
          <w:szCs w:val="10"/>
          <w:highlight w:val="green"/>
          <w:u w:val="single"/>
        </w:rPr>
        <w:t>extinctions</w:t>
      </w:r>
      <w:r w:rsidRPr="00282EB6">
        <w:rPr>
          <w:sz w:val="10"/>
          <w:szCs w:val="10"/>
          <w:highlight w:val="green"/>
          <w:u w:val="single"/>
        </w:rPr>
        <w:t>, produces</w:t>
      </w:r>
      <w:r w:rsidRPr="00282EB6">
        <w:rPr>
          <w:sz w:val="4"/>
          <w:szCs w:val="10"/>
        </w:rPr>
        <w:t xml:space="preserve"> instead what Rose called </w:t>
      </w:r>
      <w:r w:rsidRPr="00282EB6">
        <w:rPr>
          <w:sz w:val="10"/>
          <w:szCs w:val="10"/>
          <w:highlight w:val="green"/>
          <w:u w:val="single"/>
        </w:rPr>
        <w:t>“</w:t>
      </w:r>
      <w:r w:rsidRPr="00282EB6">
        <w:rPr>
          <w:b/>
          <w:iCs/>
          <w:sz w:val="10"/>
          <w:szCs w:val="10"/>
          <w:highlight w:val="green"/>
          <w:u w:val="single"/>
        </w:rPr>
        <w:t>double death</w:t>
      </w:r>
      <w:r w:rsidRPr="00282EB6">
        <w:rPr>
          <w:sz w:val="10"/>
          <w:szCs w:val="10"/>
          <w:highlight w:val="green"/>
          <w:u w:val="single"/>
        </w:rPr>
        <w:t>.”</w:t>
      </w:r>
      <w:r w:rsidRPr="00282EB6">
        <w:rPr>
          <w:sz w:val="4"/>
          <w:szCs w:val="10"/>
        </w:rPr>
        <w:t xml:space="preserve"> 36 </w:t>
      </w:r>
      <w:r w:rsidRPr="00282EB6">
        <w:rPr>
          <w:sz w:val="10"/>
          <w:szCs w:val="10"/>
          <w:highlight w:val="green"/>
          <w:u w:val="single"/>
        </w:rPr>
        <w:t>This</w:t>
      </w:r>
      <w:r w:rsidRPr="00282EB6">
        <w:rPr>
          <w:sz w:val="10"/>
          <w:szCs w:val="10"/>
          <w:u w:val="single"/>
        </w:rPr>
        <w:t xml:space="preserve"> double death</w:t>
      </w:r>
      <w:r w:rsidRPr="00282EB6">
        <w:rPr>
          <w:sz w:val="4"/>
          <w:szCs w:val="10"/>
        </w:rPr>
        <w:t xml:space="preserve">, write Eben Kirksey and Julieta Aranda, </w:t>
      </w:r>
      <w:r w:rsidRPr="00282EB6">
        <w:rPr>
          <w:sz w:val="10"/>
          <w:szCs w:val="10"/>
          <w:highlight w:val="green"/>
          <w:u w:val="single"/>
        </w:rPr>
        <w:t>“</w:t>
      </w:r>
      <w:r w:rsidRPr="00282EB6">
        <w:rPr>
          <w:b/>
          <w:iCs/>
          <w:sz w:val="10"/>
          <w:szCs w:val="10"/>
          <w:highlight w:val="green"/>
          <w:u w:val="single"/>
        </w:rPr>
        <w:t>reverberates through ecosystems</w:t>
      </w:r>
      <w:r w:rsidRPr="00282EB6">
        <w:rPr>
          <w:sz w:val="10"/>
          <w:szCs w:val="10"/>
          <w:highlight w:val="green"/>
          <w:u w:val="single"/>
        </w:rPr>
        <w:t xml:space="preserve"> as living creatures feed on poisoned carrion</w:t>
      </w:r>
      <w:r w:rsidRPr="00282EB6">
        <w:rPr>
          <w:sz w:val="10"/>
          <w:szCs w:val="10"/>
          <w:u w:val="single"/>
        </w:rPr>
        <w:t xml:space="preserve"> for sustenance. As the </w:t>
      </w:r>
      <w:r w:rsidRPr="00282EB6">
        <w:rPr>
          <w:b/>
          <w:iCs/>
          <w:sz w:val="10"/>
          <w:szCs w:val="10"/>
          <w:u w:val="single"/>
        </w:rPr>
        <w:t xml:space="preserve">poison moves </w:t>
      </w:r>
      <w:r w:rsidRPr="00282EB6">
        <w:rPr>
          <w:b/>
          <w:iCs/>
          <w:sz w:val="10"/>
          <w:szCs w:val="10"/>
          <w:highlight w:val="green"/>
          <w:u w:val="single"/>
        </w:rPr>
        <w:t>through generations</w:t>
      </w:r>
      <w:r w:rsidRPr="00282EB6">
        <w:rPr>
          <w:sz w:val="10"/>
          <w:szCs w:val="10"/>
          <w:highlight w:val="green"/>
          <w:u w:val="single"/>
        </w:rPr>
        <w:t xml:space="preserve"> and </w:t>
      </w:r>
      <w:r w:rsidRPr="00282EB6">
        <w:rPr>
          <w:b/>
          <w:iCs/>
          <w:sz w:val="10"/>
          <w:szCs w:val="10"/>
          <w:highlight w:val="green"/>
          <w:u w:val="single"/>
        </w:rPr>
        <w:t>across species</w:t>
      </w:r>
      <w:r w:rsidRPr="00282EB6">
        <w:rPr>
          <w:sz w:val="10"/>
          <w:szCs w:val="10"/>
          <w:highlight w:val="green"/>
          <w:u w:val="single"/>
        </w:rPr>
        <w:t xml:space="preserve">, </w:t>
      </w:r>
      <w:r w:rsidRPr="00282EB6">
        <w:rPr>
          <w:b/>
          <w:iCs/>
          <w:sz w:val="10"/>
          <w:szCs w:val="10"/>
          <w:highlight w:val="green"/>
          <w:u w:val="single"/>
        </w:rPr>
        <w:t>life becomes non-life</w:t>
      </w:r>
      <w:r w:rsidRPr="00282EB6">
        <w:rPr>
          <w:sz w:val="10"/>
          <w:szCs w:val="10"/>
          <w:highlight w:val="green"/>
          <w:u w:val="single"/>
        </w:rPr>
        <w:t>.”</w:t>
      </w:r>
      <w:r w:rsidRPr="00282EB6">
        <w:rPr>
          <w:sz w:val="10"/>
          <w:szCs w:val="10"/>
          <w:u w:val="single"/>
        </w:rPr>
        <w:t xml:space="preserve"> Life on the </w:t>
      </w:r>
      <w:r w:rsidRPr="00282EB6">
        <w:rPr>
          <w:b/>
          <w:iCs/>
          <w:sz w:val="14"/>
          <w:szCs w:val="10"/>
          <w:u w:val="single"/>
        </w:rPr>
        <w:t>planet is full of non-life</w:t>
      </w:r>
      <w:r w:rsidRPr="00282EB6">
        <w:rPr>
          <w:sz w:val="10"/>
          <w:szCs w:val="10"/>
          <w:u w:val="single"/>
        </w:rPr>
        <w:t xml:space="preserve">, </w:t>
      </w:r>
      <w:r w:rsidRPr="00282EB6">
        <w:rPr>
          <w:sz w:val="10"/>
          <w:szCs w:val="10"/>
          <w:highlight w:val="green"/>
          <w:u w:val="single"/>
        </w:rPr>
        <w:t xml:space="preserve">which </w:t>
      </w:r>
      <w:r w:rsidRPr="00282EB6">
        <w:rPr>
          <w:b/>
          <w:iCs/>
          <w:sz w:val="10"/>
          <w:szCs w:val="10"/>
          <w:highlight w:val="green"/>
          <w:u w:val="single"/>
        </w:rPr>
        <w:t>fails to be woven back</w:t>
      </w:r>
      <w:r w:rsidRPr="00282EB6">
        <w:rPr>
          <w:sz w:val="16"/>
          <w:szCs w:val="14"/>
          <w:highlight w:val="green"/>
          <w:u w:val="single"/>
        </w:rPr>
        <w:t xml:space="preserve"> </w:t>
      </w:r>
      <w:r w:rsidRPr="00282EB6">
        <w:rPr>
          <w:sz w:val="10"/>
          <w:szCs w:val="10"/>
          <w:highlight w:val="green"/>
          <w:u w:val="single"/>
        </w:rPr>
        <w:t>into</w:t>
      </w:r>
      <w:r w:rsidRPr="00282EB6">
        <w:rPr>
          <w:sz w:val="10"/>
          <w:szCs w:val="10"/>
          <w:u w:val="single"/>
        </w:rPr>
        <w:t xml:space="preserve"> a form of </w:t>
      </w:r>
      <w:r w:rsidRPr="00282EB6">
        <w:rPr>
          <w:sz w:val="10"/>
          <w:szCs w:val="10"/>
          <w:highlight w:val="green"/>
          <w:u w:val="single"/>
        </w:rPr>
        <w:t>death that can reintegrate the dying and</w:t>
      </w:r>
      <w:r w:rsidRPr="00282EB6">
        <w:rPr>
          <w:sz w:val="10"/>
          <w:szCs w:val="10"/>
          <w:u w:val="single"/>
        </w:rPr>
        <w:t xml:space="preserve"> the </w:t>
      </w:r>
      <w:r w:rsidRPr="00282EB6">
        <w:rPr>
          <w:sz w:val="10"/>
          <w:szCs w:val="10"/>
          <w:highlight w:val="green"/>
          <w:u w:val="single"/>
        </w:rPr>
        <w:t>living</w:t>
      </w:r>
      <w:r w:rsidRPr="00282EB6">
        <w:rPr>
          <w:sz w:val="10"/>
          <w:szCs w:val="10"/>
          <w:u w:val="single"/>
        </w:rPr>
        <w:t>.</w:t>
      </w:r>
      <w:r w:rsidRPr="00282EB6">
        <w:rPr>
          <w:sz w:val="4"/>
          <w:szCs w:val="10"/>
        </w:rPr>
        <w:t xml:space="preserve"> 37</w:t>
      </w:r>
    </w:p>
    <w:p w14:paraId="506C2ED7" w14:textId="77777777" w:rsidR="007064DB" w:rsidRPr="00282EB6" w:rsidRDefault="007064DB" w:rsidP="007064DB">
      <w:pPr>
        <w:rPr>
          <w:sz w:val="2"/>
          <w:szCs w:val="2"/>
        </w:rPr>
      </w:pPr>
      <w:r w:rsidRPr="00282EB6">
        <w:rPr>
          <w:sz w:val="2"/>
          <w:szCs w:val="2"/>
        </w:rPr>
        <w:t>Man-made mass death, in other words, is a product or side effect of what Grove has called the Eurocene.38 So it is that the war with death continues, without the promise of providing an exit from the double death of these proliferating death worlds. In these planetary conditions, surrounded by man-made mass death and the death worlds it has produced, the war with death that seeks its own evisceration seems destined to merely perform more militancy. Militant forms of life are at war with more than death—they are at war with lifedeath. While I don’t know what will bring an end to this war with death—this war with lifedeath—I do think it is necessary to stage a critique of Christian repressions of death, flights from death, or biomythical theories (political theologies) that charge death itself with evil and enmity.</w:t>
      </w:r>
    </w:p>
    <w:p w14:paraId="614DDFFF" w14:textId="77777777" w:rsidR="007064DB" w:rsidRPr="00282EB6" w:rsidRDefault="007064DB" w:rsidP="007064DB">
      <w:pPr>
        <w:rPr>
          <w:sz w:val="2"/>
          <w:szCs w:val="2"/>
        </w:rPr>
      </w:pPr>
      <w:r w:rsidRPr="00282EB6">
        <w:rPr>
          <w:sz w:val="2"/>
          <w:szCs w:val="2"/>
        </w:rPr>
        <w:t>THE WINGLESS FLIGHT FROM DEATH</w:t>
      </w:r>
    </w:p>
    <w:p w14:paraId="03971714" w14:textId="77777777" w:rsidR="007064DB" w:rsidRPr="00282EB6" w:rsidRDefault="007064DB" w:rsidP="007064DB">
      <w:pPr>
        <w:rPr>
          <w:sz w:val="2"/>
          <w:szCs w:val="2"/>
        </w:rPr>
      </w:pPr>
      <w:r w:rsidRPr="00282EB6">
        <w:rPr>
          <w:sz w:val="2"/>
          <w:szCs w:val="2"/>
        </w:rPr>
        <w:t>For a glimpse at the structures of repression, it is only natural to turn to psychoanalysis. Norman O. Brown argued that psychoanalysis was, itself, a biomythical theory. Brown admits that psychoanalysis (especially Freud’s theory of the instincts) bears what he calls a kind of “mythic” dimension,39 but he also argues that the Freudian instincts are informed by biology. Fundamentally, the psychoanalytic instincts are oriented around Freud’s observations on the biological processes of living and dying, of life and death.40 The instincts are, in this sense, a kind of biomythical theory.</w:t>
      </w:r>
    </w:p>
    <w:p w14:paraId="565CFAC9" w14:textId="77777777" w:rsidR="007064DB" w:rsidRPr="00282EB6" w:rsidRDefault="007064DB" w:rsidP="007064DB">
      <w:pPr>
        <w:rPr>
          <w:sz w:val="2"/>
          <w:szCs w:val="2"/>
        </w:rPr>
      </w:pPr>
      <w:r w:rsidRPr="00282EB6">
        <w:rPr>
          <w:sz w:val="2"/>
          <w:szCs w:val="2"/>
        </w:rPr>
        <w:t>Brown argues that Freud’s claim in Beyond the Pleasure Principle—that all living entities seek to return to the inorganic state—is simply a claim that “death is an intrinsic part of life.” It is an argument that death is not an “external accident.”41 In this sense, then, there is no materially fixed or irreducible conflict between life and death. Rather, the conflict arises as a dimension of culture. It is at the level of human culture and through the construction of history, Brown argued, that life and death are poised as “conflicting opposites.” It is through cultural discourses that the relation between life and death takes on a more mythical cast, infusing life and death with broadly sweeping biomythical narratives. So it is in this way, through grand biomythical narratives, that death assumes an accidental or unnatural character or is presented as less inevitable (at least for some). And yet, Brown argues, what these stories also do is facilitate a repression. In their flight from death, certain biomythical narratives function to repress the fact of death.</w:t>
      </w:r>
    </w:p>
    <w:p w14:paraId="480DC46A" w14:textId="77777777" w:rsidR="007064DB" w:rsidRPr="00282EB6" w:rsidRDefault="007064DB" w:rsidP="007064DB">
      <w:pPr>
        <w:rPr>
          <w:sz w:val="2"/>
          <w:szCs w:val="2"/>
        </w:rPr>
      </w:pPr>
      <w:r w:rsidRPr="00282EB6">
        <w:rPr>
          <w:sz w:val="2"/>
          <w:szCs w:val="2"/>
        </w:rPr>
        <w:t>Repression, argued Brown, is most fundamentally a repression of the body. So it is that, when the fact of death is repressed, it is also a repression of the body. It plays out within the body and has consequences for embodied realities. It is a repression that, impacts the life of the body. To repress the fact of death also involves, then, a repression of life. “If death is a part of life,” Brown argues, “if there is a death instinct as well as a life (or sexual) instinct,” then a repression of one dimension of this instinct is met by a repression of embodied complexes of instinct. The human in Brown’s view is in flight from sexuality, eros, or pleasure at the same time as he flees death.42 It is not the case, in other words, that in fleeing death (or Thanatos) one runs into the arms of life and pleasure (Eros). Instead, the flight from death (which creates an irresolvable biomythical conflict between life and death) is a flight from the complex interactions between Eros and Thanatos in lifedeath. The flight from death is a repression of the fact of death, so a repression of lifedeath, which is also a repression of the body (and its life).</w:t>
      </w:r>
    </w:p>
    <w:p w14:paraId="5334F6B7" w14:textId="77777777" w:rsidR="007064DB" w:rsidRPr="00282EB6" w:rsidRDefault="007064DB" w:rsidP="007064DB">
      <w:pPr>
        <w:rPr>
          <w:sz w:val="2"/>
          <w:szCs w:val="2"/>
        </w:rPr>
      </w:pPr>
      <w:r w:rsidRPr="00282EB6">
        <w:rPr>
          <w:sz w:val="2"/>
          <w:szCs w:val="2"/>
        </w:rPr>
        <w:t>The function of repression, Brown argues, is not simply to deny or negate. And while it may be the case that repressions, such as the repression of death, are simply repeated (neurotically) over and over again, culture also makes productive use of these repressions and their resulting neuroses. In this sense, repression serves as a transformation or a production. Repression, he argues, “turns the timeless instinctual compulsion to repeat into the forward-moving dialectic of neurosis which is history.”43 Repression produces the biomythical narrative that we call history. Brown sees, in the distinction (endlessly revisited in Western thought) between what is considered human and what is considered animal, a permanent state of flight— a flight from death, as well as a flight from sexuality. And this flight from instinct (from death, from sexuality) becomes the foundation of history. “Man aggressively builds immortal cultures and makes history in order to fight death,” as Brown puts it.44 The erection of culture out of this flight from death is what he calls an “extroversion” of the death instinct. This “extroverted” form of death—the death instinct pushed outward, directed outwardly—functions as aggression. In the flight from death, as death becomes the greatest enemy, aggression is a roused and accordant forms of desire are born. This extroversion of the death instinct is “the drive to master nature” and also “the drive to master man.” In essence, it is the fact of death, repressed and “transformed into the desire to kill, destroy, or dominate.”45</w:t>
      </w:r>
    </w:p>
    <w:p w14:paraId="31E9AD03" w14:textId="77777777" w:rsidR="007064DB" w:rsidRPr="00282EB6" w:rsidRDefault="007064DB" w:rsidP="007064DB">
      <w:pPr>
        <w:rPr>
          <w:sz w:val="2"/>
          <w:szCs w:val="2"/>
        </w:rPr>
      </w:pPr>
      <w:r w:rsidRPr="00282EB6">
        <w:rPr>
          <w:sz w:val="2"/>
          <w:szCs w:val="2"/>
        </w:rPr>
        <w:t xml:space="preserve">In keeping with numerous intellectual predecessors, Brown believed that psychoanalysis, like other intellectual byproducts of American and European culture, was articulating universal truths about human nature. For him, the flight from death was a universal symptom of civilization as such. He understood his own diagnosis of culture to be shared by much, if not all, of humankind. But formulations of the relationship between life and death are resistant to this kind of simplification or reductionism. The irreducible enmity between life and death is not a pure cultural universal, nor are there any enduring patterns in lifedeath that repeat themselves identically in all contexts. Instead, I read Brown’s diagnosis as a critique of the cultural context in which he lived and thought—a cultural context that I, at a slightly different point in its history (writing six decades after he first published these thoughts), now share. I think he provides a critical take on especially American reenactments of Western legacies of thought. </w:t>
      </w:r>
    </w:p>
    <w:p w14:paraId="6C9F2075" w14:textId="77777777" w:rsidR="007064DB" w:rsidRPr="00282EB6" w:rsidRDefault="007064DB" w:rsidP="007064DB">
      <w:pPr>
        <w:rPr>
          <w:sz w:val="2"/>
          <w:szCs w:val="2"/>
        </w:rPr>
      </w:pPr>
      <w:r w:rsidRPr="00282EB6">
        <w:rPr>
          <w:sz w:val="2"/>
          <w:szCs w:val="2"/>
        </w:rPr>
        <w:t>Over the course of many centuries, philosophical dispositions inherited from Europe, and informed by Western Christianity, have generated particular conceptual formulas for the naming or recognition of a human. A distinct form of the human—a distinct form of life, a martial form of life—has taken shape over and against the amorphous, shifting, fluid, and highly abstract figure of the animal. While the human was understood to be connected to the animal, often in problematic or degenerative ways, the formation of the human as such was understood to be that key or crucial moment of departure—his46 flight from animality. The beginning of the human was that moment when the creature who is human makes the critical cut or distinction that severs him from the animal. Rather than a creation ex nihilio this is something more like a creation ex animalis.</w:t>
      </w:r>
    </w:p>
    <w:p w14:paraId="2FAD1693" w14:textId="77777777" w:rsidR="007064DB" w:rsidRPr="00282EB6" w:rsidRDefault="007064DB" w:rsidP="007064DB">
      <w:pPr>
        <w:rPr>
          <w:sz w:val="2"/>
          <w:szCs w:val="2"/>
        </w:rPr>
      </w:pPr>
      <w:r w:rsidRPr="00282EB6">
        <w:rPr>
          <w:sz w:val="2"/>
          <w:szCs w:val="2"/>
        </w:rPr>
        <w:t>There has never been universal agreement on where, exactly, this cut is or should be made. Is it the development of language? Is it a certain dimension of cognition? Is it a form of conscious awareness? Brown himself notes that the distinction is often drawn near death. That is to say, there is a conceptual tendency to distinguish between what is human and what is animal by making the argument that the human differs from the animal because it is conscious, or aware, of the fact of death. The beginning of the human is the awareness of animal mortality—the realization that the animal dies. This recognition becomes the dream that, perhaps, the human does not have to. Brown, arguing for the insufficiency of this formula, charges that the human differs from the animal in its (wingless) flight from death. In other words, what is significant is not the awareness of animal mortality but the belief that this mortality might be escapable. That, in becoming human, one might shake off that mortality like an old coat and fly away. Because of this flight, Brown argues, the human is distinguished through a particular form of sickness or neurosis—the human is the animal who represses the fact of death, its own body, its nature. To be human is to be sick in a particular kind of way.</w:t>
      </w:r>
    </w:p>
    <w:p w14:paraId="1E47D8CD" w14:textId="77777777" w:rsidR="007064DB" w:rsidRPr="00282EB6" w:rsidRDefault="007064DB" w:rsidP="007064DB">
      <w:pPr>
        <w:rPr>
          <w:sz w:val="10"/>
          <w:szCs w:val="10"/>
          <w:u w:val="single"/>
        </w:rPr>
      </w:pPr>
      <w:r w:rsidRPr="00282EB6">
        <w:rPr>
          <w:sz w:val="4"/>
          <w:szCs w:val="10"/>
        </w:rPr>
        <w:t xml:space="preserve">Brown, I think, was making a diagnosis of this conceptual figuration of the human when its symptoms would have been considered a bit more subclinical than they are today. He was intuiting what has become increasingly clear to inheritors of the legacy this human left behind. Brown’s argument is not that the human is a grand achievement but that to be human is to suffer from a particular form of illness. He recognized that this particular form of life was aggressive, alienated, problematic. He also understood this human to be universal—present in any dimension of culture that would call itself “civilized.” He did not recognize it as a particular form of life: a martial form of life. But it is often difficult to understand how much our own vision is crafted by the water we drink. Brown was describing the human as he knew it—as he had come to live and understand it. Today it has become clear that </w:t>
      </w:r>
      <w:r w:rsidRPr="00282EB6">
        <w:rPr>
          <w:sz w:val="10"/>
          <w:szCs w:val="10"/>
          <w:u w:val="single"/>
        </w:rPr>
        <w:t xml:space="preserve">this </w:t>
      </w:r>
      <w:r w:rsidRPr="00282EB6">
        <w:rPr>
          <w:b/>
          <w:iCs/>
          <w:sz w:val="10"/>
          <w:szCs w:val="10"/>
          <w:u w:val="single"/>
        </w:rPr>
        <w:t xml:space="preserve">allegedly universal formation of the </w:t>
      </w:r>
      <w:r w:rsidRPr="00282EB6">
        <w:rPr>
          <w:b/>
          <w:iCs/>
          <w:sz w:val="10"/>
          <w:szCs w:val="10"/>
          <w:highlight w:val="green"/>
          <w:u w:val="single"/>
        </w:rPr>
        <w:t>human</w:t>
      </w:r>
      <w:r w:rsidRPr="00282EB6">
        <w:rPr>
          <w:sz w:val="10"/>
          <w:szCs w:val="10"/>
          <w:highlight w:val="green"/>
          <w:u w:val="single"/>
        </w:rPr>
        <w:t xml:space="preserve"> </w:t>
      </w:r>
      <w:r w:rsidRPr="00282EB6">
        <w:rPr>
          <w:sz w:val="10"/>
          <w:szCs w:val="10"/>
          <w:u w:val="single"/>
        </w:rPr>
        <w:t xml:space="preserve">(inherited from </w:t>
      </w:r>
      <w:r w:rsidRPr="00282EB6">
        <w:rPr>
          <w:b/>
          <w:iCs/>
          <w:sz w:val="10"/>
          <w:szCs w:val="10"/>
          <w:u w:val="single"/>
        </w:rPr>
        <w:t>European thought</w:t>
      </w:r>
      <w:r w:rsidRPr="00282EB6">
        <w:rPr>
          <w:sz w:val="10"/>
          <w:szCs w:val="10"/>
          <w:u w:val="single"/>
        </w:rPr>
        <w:t xml:space="preserve">, performed, dissected, and examined in the academic and cultured recesses of the United States of America) </w:t>
      </w:r>
      <w:r w:rsidRPr="00282EB6">
        <w:rPr>
          <w:sz w:val="10"/>
          <w:szCs w:val="10"/>
          <w:highlight w:val="green"/>
          <w:u w:val="single"/>
        </w:rPr>
        <w:t xml:space="preserve">was </w:t>
      </w:r>
      <w:r w:rsidRPr="00282EB6">
        <w:rPr>
          <w:b/>
          <w:iCs/>
          <w:sz w:val="10"/>
          <w:szCs w:val="10"/>
          <w:highlight w:val="green"/>
          <w:u w:val="single"/>
        </w:rPr>
        <w:t>designed</w:t>
      </w:r>
      <w:r w:rsidRPr="00282EB6">
        <w:rPr>
          <w:sz w:val="10"/>
          <w:szCs w:val="10"/>
          <w:u w:val="single"/>
        </w:rPr>
        <w:t xml:space="preserve">, specifically, </w:t>
      </w:r>
      <w:r w:rsidRPr="00282EB6">
        <w:rPr>
          <w:sz w:val="10"/>
          <w:szCs w:val="10"/>
          <w:highlight w:val="green"/>
          <w:u w:val="single"/>
        </w:rPr>
        <w:t xml:space="preserve">to </w:t>
      </w:r>
      <w:r w:rsidRPr="00282EB6">
        <w:rPr>
          <w:b/>
          <w:iCs/>
          <w:sz w:val="10"/>
          <w:szCs w:val="10"/>
          <w:highlight w:val="green"/>
          <w:u w:val="single"/>
        </w:rPr>
        <w:t xml:space="preserve">exclude forms </w:t>
      </w:r>
      <w:r w:rsidRPr="00282EB6">
        <w:rPr>
          <w:b/>
          <w:iCs/>
          <w:sz w:val="10"/>
          <w:szCs w:val="10"/>
          <w:u w:val="single"/>
        </w:rPr>
        <w:t xml:space="preserve">of the human </w:t>
      </w:r>
      <w:r w:rsidRPr="00282EB6">
        <w:rPr>
          <w:b/>
          <w:iCs/>
          <w:sz w:val="10"/>
          <w:szCs w:val="10"/>
          <w:highlight w:val="green"/>
          <w:u w:val="single"/>
        </w:rPr>
        <w:t xml:space="preserve">that did not fit </w:t>
      </w:r>
      <w:r w:rsidRPr="00282EB6">
        <w:rPr>
          <w:b/>
          <w:iCs/>
          <w:sz w:val="10"/>
          <w:szCs w:val="10"/>
          <w:u w:val="single"/>
        </w:rPr>
        <w:t>within its contours</w:t>
      </w:r>
      <w:r w:rsidRPr="00282EB6">
        <w:rPr>
          <w:sz w:val="10"/>
          <w:szCs w:val="10"/>
          <w:highlight w:val="green"/>
          <w:u w:val="single"/>
        </w:rPr>
        <w:t>. It was</w:t>
      </w:r>
      <w:r w:rsidRPr="00282EB6">
        <w:rPr>
          <w:sz w:val="4"/>
          <w:szCs w:val="10"/>
        </w:rPr>
        <w:t xml:space="preserve">, in its incipient dimensions, </w:t>
      </w:r>
      <w:r w:rsidRPr="00282EB6">
        <w:rPr>
          <w:b/>
          <w:iCs/>
          <w:sz w:val="10"/>
          <w:szCs w:val="10"/>
          <w:u w:val="single"/>
        </w:rPr>
        <w:t xml:space="preserve">normatively </w:t>
      </w:r>
      <w:r w:rsidRPr="00282EB6">
        <w:rPr>
          <w:b/>
          <w:iCs/>
          <w:sz w:val="10"/>
          <w:szCs w:val="10"/>
          <w:highlight w:val="green"/>
          <w:u w:val="single"/>
        </w:rPr>
        <w:t>male</w:t>
      </w:r>
      <w:r w:rsidRPr="00282EB6">
        <w:rPr>
          <w:sz w:val="10"/>
          <w:szCs w:val="10"/>
          <w:u w:val="single"/>
        </w:rPr>
        <w:t xml:space="preserve">. </w:t>
      </w:r>
      <w:r w:rsidRPr="00282EB6">
        <w:rPr>
          <w:b/>
          <w:iCs/>
          <w:sz w:val="10"/>
          <w:szCs w:val="10"/>
          <w:u w:val="single"/>
        </w:rPr>
        <w:t>More than that</w:t>
      </w:r>
      <w:r w:rsidRPr="00282EB6">
        <w:rPr>
          <w:sz w:val="10"/>
          <w:szCs w:val="10"/>
          <w:u w:val="single"/>
        </w:rPr>
        <w:t xml:space="preserve">, </w:t>
      </w:r>
      <w:r w:rsidRPr="00282EB6">
        <w:rPr>
          <w:b/>
          <w:iCs/>
          <w:sz w:val="10"/>
          <w:szCs w:val="10"/>
          <w:u w:val="single"/>
        </w:rPr>
        <w:t>it was</w:t>
      </w:r>
      <w:r w:rsidRPr="00282EB6">
        <w:rPr>
          <w:sz w:val="4"/>
          <w:szCs w:val="10"/>
        </w:rPr>
        <w:t xml:space="preserve"> white (or perhaps more to the point, </w:t>
      </w:r>
      <w:r w:rsidRPr="00282EB6">
        <w:rPr>
          <w:b/>
          <w:iCs/>
          <w:sz w:val="10"/>
          <w:szCs w:val="10"/>
          <w:highlight w:val="green"/>
          <w:u w:val="single"/>
        </w:rPr>
        <w:t>anti-Black</w:t>
      </w:r>
      <w:r w:rsidRPr="00282EB6">
        <w:rPr>
          <w:sz w:val="4"/>
          <w:szCs w:val="10"/>
        </w:rPr>
        <w:t xml:space="preserve">). </w:t>
      </w:r>
      <w:r w:rsidRPr="00282EB6">
        <w:rPr>
          <w:sz w:val="10"/>
          <w:szCs w:val="10"/>
          <w:highlight w:val="green"/>
          <w:u w:val="single"/>
        </w:rPr>
        <w:t>And</w:t>
      </w:r>
      <w:r w:rsidRPr="00282EB6">
        <w:rPr>
          <w:sz w:val="10"/>
          <w:szCs w:val="10"/>
          <w:u w:val="single"/>
        </w:rPr>
        <w:t xml:space="preserve"> the </w:t>
      </w:r>
      <w:r w:rsidRPr="00282EB6">
        <w:rPr>
          <w:b/>
          <w:iCs/>
          <w:sz w:val="10"/>
          <w:szCs w:val="10"/>
          <w:u w:val="single"/>
        </w:rPr>
        <w:t>figure of the animal</w:t>
      </w:r>
      <w:r w:rsidRPr="00282EB6">
        <w:rPr>
          <w:sz w:val="10"/>
          <w:szCs w:val="10"/>
          <w:u w:val="single"/>
        </w:rPr>
        <w:t xml:space="preserve"> on which this particular form of the human so critically depends </w:t>
      </w:r>
      <w:r w:rsidRPr="00282EB6">
        <w:rPr>
          <w:sz w:val="10"/>
          <w:szCs w:val="10"/>
          <w:highlight w:val="green"/>
          <w:u w:val="single"/>
        </w:rPr>
        <w:t>enacts</w:t>
      </w:r>
      <w:r w:rsidRPr="00282EB6">
        <w:rPr>
          <w:sz w:val="10"/>
          <w:szCs w:val="10"/>
          <w:u w:val="single"/>
        </w:rPr>
        <w:t xml:space="preserve"> and facilitates a </w:t>
      </w:r>
      <w:r w:rsidRPr="00282EB6">
        <w:rPr>
          <w:b/>
          <w:iCs/>
          <w:sz w:val="10"/>
          <w:szCs w:val="10"/>
          <w:u w:val="single"/>
        </w:rPr>
        <w:t>reductionist erasure of animate lives</w:t>
      </w:r>
      <w:r w:rsidRPr="00282EB6">
        <w:rPr>
          <w:sz w:val="10"/>
          <w:szCs w:val="10"/>
          <w:u w:val="single"/>
        </w:rPr>
        <w:t xml:space="preserve">; it is </w:t>
      </w:r>
      <w:r w:rsidRPr="00282EB6">
        <w:rPr>
          <w:sz w:val="10"/>
          <w:szCs w:val="10"/>
          <w:highlight w:val="green"/>
          <w:u w:val="single"/>
        </w:rPr>
        <w:t xml:space="preserve">a </w:t>
      </w:r>
      <w:r w:rsidRPr="00282EB6">
        <w:rPr>
          <w:b/>
          <w:iCs/>
          <w:sz w:val="10"/>
          <w:szCs w:val="10"/>
          <w:highlight w:val="green"/>
          <w:u w:val="single"/>
        </w:rPr>
        <w:t>subjective erasure</w:t>
      </w:r>
      <w:r w:rsidRPr="00282EB6">
        <w:rPr>
          <w:sz w:val="10"/>
          <w:szCs w:val="10"/>
          <w:highlight w:val="green"/>
          <w:u w:val="single"/>
        </w:rPr>
        <w:t xml:space="preserve"> </w:t>
      </w:r>
      <w:r w:rsidRPr="00282EB6">
        <w:rPr>
          <w:sz w:val="10"/>
          <w:szCs w:val="10"/>
          <w:u w:val="single"/>
        </w:rPr>
        <w:t xml:space="preserve">or </w:t>
      </w:r>
      <w:r w:rsidRPr="00282EB6">
        <w:rPr>
          <w:b/>
          <w:iCs/>
          <w:sz w:val="10"/>
          <w:szCs w:val="10"/>
          <w:u w:val="single"/>
        </w:rPr>
        <w:t xml:space="preserve">systemic collapse </w:t>
      </w:r>
      <w:r w:rsidRPr="00282EB6">
        <w:rPr>
          <w:b/>
          <w:iCs/>
          <w:sz w:val="10"/>
          <w:szCs w:val="10"/>
          <w:highlight w:val="green"/>
          <w:u w:val="single"/>
        </w:rPr>
        <w:t>of biodiverse forms</w:t>
      </w:r>
      <w:r w:rsidRPr="00282EB6">
        <w:rPr>
          <w:sz w:val="10"/>
          <w:szCs w:val="10"/>
          <w:u w:val="single"/>
        </w:rPr>
        <w:t xml:space="preserve"> and figurations.</w:t>
      </w:r>
      <w:r w:rsidRPr="00282EB6">
        <w:rPr>
          <w:sz w:val="4"/>
          <w:szCs w:val="10"/>
        </w:rPr>
        <w:t xml:space="preserve"> It is, we might say, </w:t>
      </w:r>
      <w:r w:rsidRPr="00282EB6">
        <w:rPr>
          <w:sz w:val="10"/>
          <w:szCs w:val="10"/>
          <w:u w:val="single"/>
        </w:rPr>
        <w:t xml:space="preserve">a martial form of life that has flowered in the Eurocene. </w:t>
      </w:r>
    </w:p>
    <w:p w14:paraId="4554EA51" w14:textId="77777777" w:rsidR="007064DB" w:rsidRPr="00282EB6" w:rsidRDefault="007064DB" w:rsidP="007064DB">
      <w:pPr>
        <w:rPr>
          <w:sz w:val="10"/>
          <w:szCs w:val="10"/>
          <w:u w:val="single"/>
        </w:rPr>
      </w:pPr>
      <w:r w:rsidRPr="00282EB6">
        <w:rPr>
          <w:sz w:val="4"/>
          <w:szCs w:val="10"/>
        </w:rPr>
        <w:t xml:space="preserve">The </w:t>
      </w:r>
      <w:r w:rsidRPr="00282EB6">
        <w:rPr>
          <w:sz w:val="10"/>
          <w:szCs w:val="10"/>
          <w:highlight w:val="green"/>
          <w:u w:val="single"/>
        </w:rPr>
        <w:t>formation of the human</w:t>
      </w:r>
      <w:r w:rsidRPr="00282EB6">
        <w:rPr>
          <w:sz w:val="4"/>
          <w:szCs w:val="10"/>
        </w:rPr>
        <w:t xml:space="preserve"> that Brown was diagnosing and critiquing—in his time—</w:t>
      </w:r>
      <w:r w:rsidRPr="00282EB6">
        <w:rPr>
          <w:sz w:val="10"/>
          <w:szCs w:val="10"/>
          <w:u w:val="single"/>
        </w:rPr>
        <w:t xml:space="preserve">was </w:t>
      </w:r>
      <w:r w:rsidRPr="00282EB6">
        <w:rPr>
          <w:b/>
          <w:iCs/>
          <w:sz w:val="10"/>
          <w:szCs w:val="10"/>
          <w:u w:val="single"/>
        </w:rPr>
        <w:t>beginning to show its cracks</w:t>
      </w:r>
      <w:r w:rsidRPr="00282EB6">
        <w:rPr>
          <w:sz w:val="10"/>
          <w:szCs w:val="10"/>
          <w:u w:val="single"/>
        </w:rPr>
        <w:t>.</w:t>
      </w:r>
      <w:r w:rsidRPr="00282EB6">
        <w:rPr>
          <w:sz w:val="4"/>
          <w:szCs w:val="10"/>
        </w:rPr>
        <w:t xml:space="preserve"> It had become subject to too much wear and tear. </w:t>
      </w:r>
      <w:r w:rsidRPr="00282EB6">
        <w:rPr>
          <w:b/>
          <w:iCs/>
          <w:sz w:val="10"/>
          <w:szCs w:val="10"/>
          <w:u w:val="single"/>
        </w:rPr>
        <w:t>Today</w:t>
      </w:r>
      <w:r w:rsidRPr="00282EB6">
        <w:rPr>
          <w:sz w:val="10"/>
          <w:szCs w:val="10"/>
          <w:u w:val="single"/>
        </w:rPr>
        <w:t xml:space="preserve">, </w:t>
      </w:r>
      <w:r w:rsidRPr="00282EB6">
        <w:rPr>
          <w:b/>
          <w:iCs/>
          <w:sz w:val="10"/>
          <w:szCs w:val="10"/>
          <w:u w:val="single"/>
        </w:rPr>
        <w:t xml:space="preserve">it </w:t>
      </w:r>
      <w:r w:rsidRPr="00282EB6">
        <w:rPr>
          <w:b/>
          <w:iCs/>
          <w:sz w:val="10"/>
          <w:szCs w:val="10"/>
          <w:highlight w:val="green"/>
          <w:u w:val="single"/>
        </w:rPr>
        <w:t>is</w:t>
      </w:r>
      <w:r w:rsidRPr="00282EB6">
        <w:rPr>
          <w:b/>
          <w:iCs/>
          <w:sz w:val="10"/>
          <w:szCs w:val="10"/>
          <w:u w:val="single"/>
        </w:rPr>
        <w:t xml:space="preserve"> more </w:t>
      </w:r>
      <w:r w:rsidRPr="00282EB6">
        <w:rPr>
          <w:b/>
          <w:iCs/>
          <w:sz w:val="10"/>
          <w:szCs w:val="10"/>
          <w:highlight w:val="green"/>
          <w:u w:val="single"/>
        </w:rPr>
        <w:t>clearly imploding</w:t>
      </w:r>
      <w:r w:rsidRPr="00282EB6">
        <w:rPr>
          <w:sz w:val="10"/>
          <w:szCs w:val="10"/>
          <w:u w:val="single"/>
        </w:rPr>
        <w:t>. This imploding figure is approached, reflected on, and picked apart from any number of critical angles today</w:t>
      </w:r>
      <w:r w:rsidRPr="00282EB6">
        <w:rPr>
          <w:sz w:val="4"/>
          <w:szCs w:val="10"/>
        </w:rPr>
        <w:t xml:space="preserve">: the posthumanities, animal studies and the environmental humanities, </w:t>
      </w:r>
      <w:r w:rsidRPr="00282EB6">
        <w:rPr>
          <w:b/>
          <w:iCs/>
          <w:sz w:val="10"/>
          <w:szCs w:val="10"/>
          <w:u w:val="single"/>
        </w:rPr>
        <w:t>Black studies</w:t>
      </w:r>
      <w:r w:rsidRPr="00282EB6">
        <w:rPr>
          <w:sz w:val="4"/>
          <w:szCs w:val="10"/>
        </w:rPr>
        <w:t xml:space="preserve">, African diaspora studies, </w:t>
      </w:r>
      <w:r w:rsidRPr="00282EB6">
        <w:rPr>
          <w:b/>
          <w:iCs/>
          <w:sz w:val="10"/>
          <w:szCs w:val="10"/>
          <w:u w:val="single"/>
        </w:rPr>
        <w:t>decolonial thought</w:t>
      </w:r>
      <w:r w:rsidRPr="00282EB6">
        <w:rPr>
          <w:sz w:val="4"/>
          <w:szCs w:val="10"/>
        </w:rPr>
        <w:t xml:space="preserve">, feminist theory, and queer theory </w:t>
      </w:r>
      <w:r w:rsidRPr="00282EB6">
        <w:rPr>
          <w:sz w:val="10"/>
          <w:szCs w:val="10"/>
          <w:u w:val="single"/>
        </w:rPr>
        <w:t>(to name but a few)</w:t>
      </w:r>
      <w:r w:rsidRPr="00282EB6">
        <w:rPr>
          <w:sz w:val="4"/>
          <w:szCs w:val="10"/>
        </w:rPr>
        <w:t xml:space="preserve">. Here, I am interested in this figuration of the human primarily for how it models a particular relational configuration between life and death. To follow Brown and others, this figuration of the human takes shape against the generic, abstract, figure of the animal. If the animal comes to represent, for this human, the world of nature, then part of what the animal succumbs to is the pattern of death that works within and upon nature. To take flight away from animality, for this form of the human, is also a flight away from death. It is to live—to try to live—above death. Death becomes the enemy to flee because death knows that this human has no wings and cannot fly far. Death threatens, always, to pull the human back into the confines of his own two-legged animality. </w:t>
      </w:r>
      <w:r w:rsidRPr="00282EB6">
        <w:rPr>
          <w:sz w:val="10"/>
          <w:szCs w:val="10"/>
          <w:u w:val="single"/>
        </w:rPr>
        <w:t xml:space="preserve">One of the </w:t>
      </w:r>
      <w:r w:rsidRPr="00282EB6">
        <w:rPr>
          <w:b/>
          <w:iCs/>
          <w:sz w:val="10"/>
          <w:szCs w:val="10"/>
          <w:u w:val="single"/>
        </w:rPr>
        <w:t>implications of the implosion</w:t>
      </w:r>
      <w:r w:rsidRPr="00282EB6">
        <w:rPr>
          <w:sz w:val="10"/>
          <w:szCs w:val="10"/>
          <w:u w:val="single"/>
        </w:rPr>
        <w:t xml:space="preserve"> of this figuration of the </w:t>
      </w:r>
      <w:r w:rsidRPr="00282EB6">
        <w:rPr>
          <w:sz w:val="10"/>
          <w:szCs w:val="10"/>
          <w:highlight w:val="green"/>
          <w:u w:val="single"/>
        </w:rPr>
        <w:t xml:space="preserve">human </w:t>
      </w:r>
      <w:r w:rsidRPr="00282EB6">
        <w:rPr>
          <w:sz w:val="10"/>
          <w:szCs w:val="10"/>
          <w:u w:val="single"/>
        </w:rPr>
        <w:t xml:space="preserve">(and the </w:t>
      </w:r>
      <w:r w:rsidRPr="00282EB6">
        <w:rPr>
          <w:b/>
          <w:iCs/>
          <w:sz w:val="10"/>
          <w:szCs w:val="10"/>
          <w:u w:val="single"/>
        </w:rPr>
        <w:t>lifeworlds it has created</w:t>
      </w:r>
      <w:r w:rsidRPr="00282EB6">
        <w:rPr>
          <w:sz w:val="10"/>
          <w:szCs w:val="10"/>
          <w:u w:val="single"/>
        </w:rPr>
        <w:t xml:space="preserve">, to nurture and </w:t>
      </w:r>
      <w:r w:rsidRPr="00282EB6">
        <w:rPr>
          <w:b/>
          <w:iCs/>
          <w:sz w:val="10"/>
          <w:szCs w:val="10"/>
          <w:u w:val="single"/>
        </w:rPr>
        <w:t>sustain its progeny</w:t>
      </w:r>
      <w:r w:rsidRPr="00282EB6">
        <w:rPr>
          <w:sz w:val="10"/>
          <w:szCs w:val="10"/>
          <w:u w:val="single"/>
        </w:rPr>
        <w:t xml:space="preserve">) is that it </w:t>
      </w:r>
      <w:r w:rsidRPr="00282EB6">
        <w:rPr>
          <w:sz w:val="10"/>
          <w:szCs w:val="10"/>
          <w:highlight w:val="green"/>
          <w:u w:val="single"/>
        </w:rPr>
        <w:t>is now</w:t>
      </w:r>
      <w:r w:rsidRPr="00282EB6">
        <w:rPr>
          <w:sz w:val="10"/>
          <w:szCs w:val="10"/>
          <w:u w:val="single"/>
        </w:rPr>
        <w:t xml:space="preserve"> being </w:t>
      </w:r>
      <w:r w:rsidRPr="00282EB6">
        <w:rPr>
          <w:sz w:val="10"/>
          <w:szCs w:val="10"/>
          <w:highlight w:val="green"/>
          <w:u w:val="single"/>
        </w:rPr>
        <w:t xml:space="preserve">faced with the </w:t>
      </w:r>
      <w:r w:rsidRPr="00282EB6">
        <w:rPr>
          <w:b/>
          <w:iCs/>
          <w:sz w:val="10"/>
          <w:szCs w:val="10"/>
          <w:highlight w:val="green"/>
          <w:u w:val="single"/>
        </w:rPr>
        <w:t>death it was designed to repress</w:t>
      </w:r>
      <w:r w:rsidRPr="00282EB6">
        <w:rPr>
          <w:sz w:val="10"/>
          <w:szCs w:val="10"/>
          <w:highlight w:val="green"/>
          <w:u w:val="single"/>
        </w:rPr>
        <w:t xml:space="preserve">—the </w:t>
      </w:r>
      <w:r w:rsidRPr="00282EB6">
        <w:rPr>
          <w:b/>
          <w:iCs/>
          <w:sz w:val="10"/>
          <w:szCs w:val="10"/>
          <w:highlight w:val="green"/>
          <w:u w:val="single"/>
        </w:rPr>
        <w:t>possibility of its own extinction</w:t>
      </w:r>
      <w:r w:rsidRPr="00282EB6">
        <w:rPr>
          <w:sz w:val="10"/>
          <w:szCs w:val="10"/>
          <w:highlight w:val="green"/>
          <w:u w:val="single"/>
        </w:rPr>
        <w:t>.</w:t>
      </w:r>
      <w:r w:rsidRPr="00282EB6">
        <w:rPr>
          <w:sz w:val="10"/>
          <w:szCs w:val="10"/>
          <w:u w:val="single"/>
        </w:rPr>
        <w:t xml:space="preserve"> </w:t>
      </w:r>
    </w:p>
    <w:p w14:paraId="65AE07F4" w14:textId="77777777" w:rsidR="007064DB" w:rsidRPr="00282EB6" w:rsidRDefault="007064DB" w:rsidP="007064DB">
      <w:pPr>
        <w:rPr>
          <w:sz w:val="10"/>
          <w:szCs w:val="10"/>
          <w:u w:val="single"/>
        </w:rPr>
      </w:pPr>
      <w:r w:rsidRPr="00282EB6">
        <w:rPr>
          <w:sz w:val="4"/>
          <w:szCs w:val="10"/>
        </w:rPr>
        <w:t xml:space="preserve">In the end, </w:t>
      </w:r>
      <w:r w:rsidRPr="00282EB6">
        <w:rPr>
          <w:sz w:val="10"/>
          <w:szCs w:val="10"/>
          <w:u w:val="single"/>
        </w:rPr>
        <w:t>Brown believed that it was possible to redeem this form of the human</w:t>
      </w:r>
      <w:r w:rsidRPr="00282EB6">
        <w:rPr>
          <w:sz w:val="4"/>
          <w:szCs w:val="10"/>
        </w:rPr>
        <w:t xml:space="preserve">, and the purpose of his diagnosis was to understand the cure. </w:t>
      </w:r>
      <w:r w:rsidRPr="00282EB6">
        <w:rPr>
          <w:sz w:val="10"/>
          <w:szCs w:val="10"/>
          <w:u w:val="single"/>
        </w:rPr>
        <w:t xml:space="preserve">He believed that there was a </w:t>
      </w:r>
      <w:r w:rsidRPr="00282EB6">
        <w:rPr>
          <w:b/>
          <w:iCs/>
          <w:sz w:val="10"/>
          <w:szCs w:val="10"/>
          <w:u w:val="single"/>
        </w:rPr>
        <w:t>kind of redemption</w:t>
      </w:r>
      <w:r w:rsidRPr="00282EB6">
        <w:rPr>
          <w:sz w:val="4"/>
          <w:szCs w:val="10"/>
        </w:rPr>
        <w:t xml:space="preserve"> in the return to animality, which was, of course, also a return to nature—what Spinoza called God-or-nature. What Brown called the “abolition of repression” 47 would also mark a return to what he called the “polymorphous perversity” of childhood—an experience of the erotic potentialities of the body that refuse to be restricted to the genital organs. 48 He argued that this polymorphous perversity was, in essence, identical to what Spinoza called the intellectual love of God, 49 which is also the love of Nature. It was with all of this in mind that Brown made the argument that psychoanalysis is fundamentally a part of what Alfred North Whitehead called the Romantic Reaction. 50 It harbored a redemptive potency in the return to nature and animality. I am not interested, in this particular project, in either cultivating or stifling romance. Ultimately, </w:t>
      </w:r>
      <w:r w:rsidRPr="00282EB6">
        <w:rPr>
          <w:sz w:val="10"/>
          <w:szCs w:val="10"/>
          <w:u w:val="single"/>
        </w:rPr>
        <w:t xml:space="preserve">I </w:t>
      </w:r>
      <w:r w:rsidRPr="00282EB6">
        <w:rPr>
          <w:b/>
          <w:iCs/>
          <w:sz w:val="10"/>
          <w:szCs w:val="10"/>
          <w:u w:val="single"/>
        </w:rPr>
        <w:t>do not entirely trust</w:t>
      </w:r>
      <w:r w:rsidRPr="00282EB6">
        <w:rPr>
          <w:sz w:val="10"/>
          <w:szCs w:val="10"/>
          <w:u w:val="single"/>
        </w:rPr>
        <w:t xml:space="preserve"> myself to traffic in redemption narratives.</w:t>
      </w:r>
      <w:r w:rsidRPr="00282EB6">
        <w:rPr>
          <w:sz w:val="4"/>
          <w:szCs w:val="10"/>
        </w:rPr>
        <w:t xml:space="preserve"> Perhaps I am too skeptical of them and yet also too curious about the possibilities they might harbor. But what I have observed, from my own critical context, is that the </w:t>
      </w:r>
      <w:r w:rsidRPr="00282EB6">
        <w:rPr>
          <w:sz w:val="10"/>
          <w:szCs w:val="10"/>
          <w:u w:val="single"/>
        </w:rPr>
        <w:t xml:space="preserve">figure of </w:t>
      </w:r>
      <w:r w:rsidRPr="00282EB6">
        <w:rPr>
          <w:sz w:val="10"/>
          <w:szCs w:val="10"/>
          <w:highlight w:val="green"/>
          <w:u w:val="single"/>
        </w:rPr>
        <w:t>the human</w:t>
      </w:r>
      <w:r w:rsidRPr="00282EB6">
        <w:rPr>
          <w:sz w:val="10"/>
          <w:szCs w:val="10"/>
          <w:u w:val="single"/>
        </w:rPr>
        <w:t xml:space="preserve"> I have been speaking of </w:t>
      </w:r>
      <w:r w:rsidRPr="00282EB6">
        <w:rPr>
          <w:sz w:val="10"/>
          <w:szCs w:val="10"/>
          <w:highlight w:val="green"/>
          <w:u w:val="single"/>
        </w:rPr>
        <w:t>is</w:t>
      </w:r>
      <w:r w:rsidRPr="00282EB6">
        <w:rPr>
          <w:sz w:val="10"/>
          <w:szCs w:val="10"/>
          <w:u w:val="single"/>
        </w:rPr>
        <w:t xml:space="preserve"> </w:t>
      </w:r>
      <w:r w:rsidRPr="00282EB6">
        <w:rPr>
          <w:b/>
          <w:iCs/>
          <w:sz w:val="10"/>
          <w:szCs w:val="10"/>
          <w:u w:val="single"/>
        </w:rPr>
        <w:t>imploding in ways</w:t>
      </w:r>
      <w:r w:rsidRPr="00282EB6">
        <w:rPr>
          <w:sz w:val="10"/>
          <w:szCs w:val="10"/>
          <w:u w:val="single"/>
        </w:rPr>
        <w:t xml:space="preserve"> that may ultimately </w:t>
      </w:r>
      <w:r w:rsidRPr="00282EB6">
        <w:rPr>
          <w:b/>
          <w:iCs/>
          <w:sz w:val="10"/>
          <w:szCs w:val="10"/>
          <w:u w:val="single"/>
        </w:rPr>
        <w:t xml:space="preserve">render it </w:t>
      </w:r>
      <w:r w:rsidRPr="00282EB6">
        <w:rPr>
          <w:b/>
          <w:iCs/>
          <w:sz w:val="10"/>
          <w:szCs w:val="10"/>
          <w:highlight w:val="green"/>
          <w:u w:val="single"/>
        </w:rPr>
        <w:t>beyond redemption</w:t>
      </w:r>
      <w:r w:rsidRPr="00282EB6">
        <w:rPr>
          <w:sz w:val="10"/>
          <w:szCs w:val="10"/>
          <w:u w:val="single"/>
        </w:rPr>
        <w:t xml:space="preserve">. </w:t>
      </w:r>
    </w:p>
    <w:p w14:paraId="6074165F" w14:textId="77777777" w:rsidR="007064DB" w:rsidRPr="00282EB6" w:rsidRDefault="007064DB" w:rsidP="007064DB">
      <w:pPr>
        <w:rPr>
          <w:sz w:val="8"/>
          <w:szCs w:val="14"/>
        </w:rPr>
      </w:pPr>
      <w:r w:rsidRPr="00FB09ED">
        <w:rPr>
          <w:rStyle w:val="Emphasis"/>
          <w:highlight w:val="cyan"/>
        </w:rPr>
        <w:t>I am not speaking here of the extinction of human life on earth</w:t>
      </w:r>
      <w:r w:rsidRPr="00A1678A">
        <w:rPr>
          <w:sz w:val="16"/>
        </w:rPr>
        <w:t xml:space="preserve">, although I realize that this is one of the possibilities that </w:t>
      </w:r>
      <w:r w:rsidRPr="00282EB6">
        <w:rPr>
          <w:sz w:val="8"/>
          <w:szCs w:val="14"/>
        </w:rPr>
        <w:t xml:space="preserve">circulates in the many discourses on extinction that cloud us, today. </w:t>
      </w:r>
      <w:r w:rsidRPr="00282EB6">
        <w:rPr>
          <w:b/>
          <w:iCs/>
          <w:sz w:val="14"/>
          <w:szCs w:val="14"/>
          <w:highlight w:val="green"/>
          <w:u w:val="single"/>
        </w:rPr>
        <w:t>We live in</w:t>
      </w:r>
      <w:r w:rsidRPr="00282EB6">
        <w:rPr>
          <w:b/>
          <w:iCs/>
          <w:sz w:val="14"/>
          <w:szCs w:val="14"/>
          <w:u w:val="single"/>
        </w:rPr>
        <w:t xml:space="preserve"> a time of </w:t>
      </w:r>
      <w:r w:rsidRPr="00282EB6">
        <w:rPr>
          <w:b/>
          <w:iCs/>
          <w:sz w:val="14"/>
          <w:szCs w:val="14"/>
          <w:highlight w:val="green"/>
          <w:u w:val="single"/>
        </w:rPr>
        <w:t>extinctions</w:t>
      </w:r>
      <w:r w:rsidRPr="00282EB6">
        <w:rPr>
          <w:sz w:val="14"/>
          <w:szCs w:val="14"/>
          <w:u w:val="single"/>
        </w:rPr>
        <w:t xml:space="preserve">. </w:t>
      </w:r>
      <w:r w:rsidRPr="00282EB6">
        <w:rPr>
          <w:b/>
          <w:iCs/>
          <w:sz w:val="14"/>
          <w:szCs w:val="14"/>
          <w:u w:val="single"/>
        </w:rPr>
        <w:t xml:space="preserve">Mass extinction events </w:t>
      </w:r>
      <w:r w:rsidRPr="00282EB6">
        <w:rPr>
          <w:b/>
          <w:iCs/>
          <w:sz w:val="14"/>
          <w:szCs w:val="14"/>
          <w:highlight w:val="green"/>
          <w:u w:val="single"/>
        </w:rPr>
        <w:t>in the more than human world</w:t>
      </w:r>
      <w:r w:rsidRPr="00282EB6">
        <w:rPr>
          <w:sz w:val="14"/>
          <w:szCs w:val="14"/>
          <w:u w:val="single"/>
        </w:rPr>
        <w:t xml:space="preserve"> underscore the </w:t>
      </w:r>
      <w:r w:rsidRPr="00282EB6">
        <w:rPr>
          <w:b/>
          <w:iCs/>
          <w:sz w:val="14"/>
          <w:szCs w:val="14"/>
          <w:u w:val="single"/>
        </w:rPr>
        <w:t>multiple nature</w:t>
      </w:r>
      <w:r w:rsidRPr="00282EB6">
        <w:rPr>
          <w:sz w:val="14"/>
          <w:szCs w:val="14"/>
          <w:u w:val="single"/>
        </w:rPr>
        <w:t xml:space="preserve"> of the figure of extinction, and extinction events in their full plurality cloud and haunt our conversations about living and dying.</w:t>
      </w:r>
      <w:r w:rsidRPr="00282EB6">
        <w:rPr>
          <w:sz w:val="8"/>
          <w:szCs w:val="14"/>
        </w:rPr>
        <w:t xml:space="preserve"> The fact of </w:t>
      </w:r>
      <w:r w:rsidRPr="00282EB6">
        <w:rPr>
          <w:b/>
          <w:iCs/>
          <w:sz w:val="14"/>
          <w:szCs w:val="14"/>
          <w:highlight w:val="green"/>
          <w:u w:val="single"/>
        </w:rPr>
        <w:t>extinction has become</w:t>
      </w:r>
      <w:r w:rsidRPr="00282EB6">
        <w:rPr>
          <w:b/>
          <w:iCs/>
          <w:sz w:val="14"/>
          <w:szCs w:val="14"/>
          <w:u w:val="single"/>
        </w:rPr>
        <w:t xml:space="preserve"> as </w:t>
      </w:r>
      <w:r w:rsidRPr="00282EB6">
        <w:rPr>
          <w:b/>
          <w:iCs/>
          <w:sz w:val="14"/>
          <w:szCs w:val="14"/>
          <w:highlight w:val="green"/>
          <w:u w:val="single"/>
        </w:rPr>
        <w:t>inescapable</w:t>
      </w:r>
      <w:r w:rsidRPr="00282EB6">
        <w:rPr>
          <w:sz w:val="14"/>
          <w:szCs w:val="14"/>
          <w:u w:val="single"/>
        </w:rPr>
        <w:t xml:space="preserve"> as the fact of </w:t>
      </w:r>
      <w:r w:rsidRPr="00282EB6">
        <w:rPr>
          <w:b/>
          <w:iCs/>
          <w:sz w:val="14"/>
          <w:szCs w:val="14"/>
          <w:u w:val="single"/>
        </w:rPr>
        <w:t>death</w:t>
      </w:r>
      <w:r w:rsidRPr="00282EB6">
        <w:rPr>
          <w:sz w:val="14"/>
          <w:szCs w:val="14"/>
          <w:u w:val="single"/>
        </w:rPr>
        <w:t xml:space="preserve">, and it renders the fact of </w:t>
      </w:r>
      <w:r w:rsidRPr="00282EB6">
        <w:rPr>
          <w:b/>
          <w:iCs/>
          <w:sz w:val="14"/>
          <w:szCs w:val="14"/>
          <w:u w:val="single"/>
        </w:rPr>
        <w:t>death a collective</w:t>
      </w:r>
      <w:r w:rsidRPr="00282EB6">
        <w:rPr>
          <w:sz w:val="14"/>
          <w:szCs w:val="14"/>
          <w:u w:val="single"/>
        </w:rPr>
        <w:t xml:space="preserve"> (rather than simply an individual) reality.</w:t>
      </w:r>
      <w:r w:rsidRPr="00282EB6">
        <w:rPr>
          <w:sz w:val="8"/>
          <w:szCs w:val="14"/>
        </w:rPr>
        <w:t xml:space="preserve"> In this conceptual climate </w:t>
      </w:r>
      <w:r w:rsidRPr="00282EB6">
        <w:rPr>
          <w:sz w:val="14"/>
          <w:szCs w:val="14"/>
          <w:u w:val="single"/>
        </w:rPr>
        <w:t>there is not just one form of extinction that seems to threaten but many.</w:t>
      </w:r>
      <w:r w:rsidRPr="00282EB6">
        <w:rPr>
          <w:sz w:val="8"/>
          <w:szCs w:val="14"/>
        </w:rPr>
        <w:t xml:space="preserve"> I am speaking here about a specific, contingent, and particular formation or figuration of the human that has presented itself as universal. It is becoming increasingly clear just how contingent this martial form of life is. </w:t>
      </w:r>
      <w:r w:rsidRPr="00282EB6">
        <w:rPr>
          <w:sz w:val="14"/>
          <w:szCs w:val="14"/>
          <w:u w:val="single"/>
        </w:rPr>
        <w:t xml:space="preserve">It is becoming increasingly clear just </w:t>
      </w:r>
      <w:r w:rsidRPr="00282EB6">
        <w:rPr>
          <w:b/>
          <w:iCs/>
          <w:sz w:val="14"/>
          <w:szCs w:val="14"/>
          <w:u w:val="single"/>
        </w:rPr>
        <w:t>how racialized this form of life is</w:t>
      </w:r>
      <w:r w:rsidRPr="00282EB6">
        <w:rPr>
          <w:sz w:val="14"/>
          <w:szCs w:val="14"/>
          <w:u w:val="single"/>
        </w:rPr>
        <w:t xml:space="preserve">, and just how much the line between this form of the human (on the one hand) and the animal (on the other) serves as another </w:t>
      </w:r>
      <w:r w:rsidRPr="00282EB6">
        <w:rPr>
          <w:b/>
          <w:iCs/>
          <w:sz w:val="14"/>
          <w:szCs w:val="14"/>
          <w:u w:val="single"/>
        </w:rPr>
        <w:t>racialized distinction</w:t>
      </w:r>
      <w:r w:rsidRPr="00282EB6">
        <w:rPr>
          <w:sz w:val="14"/>
          <w:szCs w:val="14"/>
          <w:u w:val="single"/>
        </w:rPr>
        <w:t xml:space="preserve"> to </w:t>
      </w:r>
      <w:r w:rsidRPr="00282EB6">
        <w:rPr>
          <w:b/>
          <w:iCs/>
          <w:sz w:val="14"/>
          <w:szCs w:val="14"/>
          <w:u w:val="single"/>
        </w:rPr>
        <w:t>secure Western superiority</w:t>
      </w:r>
      <w:r w:rsidRPr="00282EB6">
        <w:rPr>
          <w:sz w:val="14"/>
          <w:szCs w:val="14"/>
          <w:u w:val="single"/>
        </w:rPr>
        <w:t xml:space="preserve">, to </w:t>
      </w:r>
      <w:r w:rsidRPr="00282EB6">
        <w:rPr>
          <w:b/>
          <w:iCs/>
          <w:sz w:val="14"/>
          <w:szCs w:val="14"/>
          <w:u w:val="single"/>
        </w:rPr>
        <w:t>rearticulate whiteness</w:t>
      </w:r>
      <w:r w:rsidRPr="00282EB6">
        <w:rPr>
          <w:sz w:val="14"/>
          <w:szCs w:val="14"/>
          <w:u w:val="single"/>
        </w:rPr>
        <w:t>.</w:t>
      </w:r>
      <w:r w:rsidRPr="00282EB6">
        <w:rPr>
          <w:sz w:val="8"/>
          <w:szCs w:val="14"/>
        </w:rPr>
        <w:t xml:space="preserve"> And it is becoming increasingly clear just how much </w:t>
      </w:r>
      <w:r w:rsidRPr="00282EB6">
        <w:rPr>
          <w:sz w:val="14"/>
          <w:szCs w:val="14"/>
          <w:u w:val="single"/>
        </w:rPr>
        <w:t xml:space="preserve">the </w:t>
      </w:r>
      <w:r w:rsidRPr="00282EB6">
        <w:rPr>
          <w:b/>
          <w:iCs/>
          <w:sz w:val="14"/>
          <w:szCs w:val="14"/>
          <w:highlight w:val="green"/>
          <w:u w:val="single"/>
        </w:rPr>
        <w:t>weapons</w:t>
      </w:r>
      <w:r w:rsidRPr="00282EB6">
        <w:rPr>
          <w:sz w:val="14"/>
          <w:szCs w:val="14"/>
          <w:highlight w:val="green"/>
          <w:u w:val="single"/>
        </w:rPr>
        <w:t xml:space="preserve">, </w:t>
      </w:r>
      <w:r w:rsidRPr="00282EB6">
        <w:rPr>
          <w:b/>
          <w:iCs/>
          <w:sz w:val="14"/>
          <w:szCs w:val="14"/>
          <w:highlight w:val="green"/>
          <w:u w:val="single"/>
        </w:rPr>
        <w:t>tools</w:t>
      </w:r>
      <w:r w:rsidRPr="00282EB6">
        <w:rPr>
          <w:sz w:val="14"/>
          <w:szCs w:val="14"/>
          <w:highlight w:val="green"/>
          <w:u w:val="single"/>
        </w:rPr>
        <w:t xml:space="preserve">, and </w:t>
      </w:r>
      <w:r w:rsidRPr="00282EB6">
        <w:rPr>
          <w:b/>
          <w:iCs/>
          <w:sz w:val="14"/>
          <w:szCs w:val="14"/>
          <w:highlight w:val="green"/>
          <w:u w:val="single"/>
        </w:rPr>
        <w:t>technologies</w:t>
      </w:r>
      <w:r w:rsidRPr="00282EB6">
        <w:rPr>
          <w:sz w:val="14"/>
          <w:szCs w:val="14"/>
          <w:highlight w:val="green"/>
          <w:u w:val="single"/>
        </w:rPr>
        <w:t xml:space="preserve"> developed by</w:t>
      </w:r>
      <w:r w:rsidRPr="00282EB6">
        <w:rPr>
          <w:sz w:val="14"/>
          <w:szCs w:val="14"/>
          <w:u w:val="single"/>
        </w:rPr>
        <w:t xml:space="preserve"> those who lived fully into this form of </w:t>
      </w:r>
      <w:r w:rsidRPr="00282EB6">
        <w:rPr>
          <w:sz w:val="14"/>
          <w:szCs w:val="14"/>
          <w:highlight w:val="green"/>
          <w:u w:val="single"/>
        </w:rPr>
        <w:t>the human harbor</w:t>
      </w:r>
      <w:r w:rsidRPr="00282EB6">
        <w:rPr>
          <w:sz w:val="14"/>
          <w:szCs w:val="14"/>
          <w:u w:val="single"/>
        </w:rPr>
        <w:t xml:space="preserve"> the </w:t>
      </w:r>
      <w:r w:rsidRPr="00282EB6">
        <w:rPr>
          <w:sz w:val="14"/>
          <w:szCs w:val="14"/>
          <w:highlight w:val="green"/>
          <w:u w:val="single"/>
        </w:rPr>
        <w:t xml:space="preserve">potential to </w:t>
      </w:r>
      <w:r w:rsidRPr="00282EB6">
        <w:rPr>
          <w:b/>
          <w:iCs/>
          <w:szCs w:val="20"/>
          <w:highlight w:val="green"/>
          <w:u w:val="single"/>
        </w:rPr>
        <w:t>decimate planetary life</w:t>
      </w:r>
      <w:r w:rsidRPr="00282EB6">
        <w:rPr>
          <w:sz w:val="14"/>
          <w:szCs w:val="14"/>
          <w:u w:val="single"/>
        </w:rPr>
        <w:t xml:space="preserve"> as such.</w:t>
      </w:r>
      <w:r w:rsidRPr="00282EB6">
        <w:rPr>
          <w:sz w:val="8"/>
          <w:szCs w:val="14"/>
        </w:rPr>
        <w:t xml:space="preserve"> It is becoming increasingly clear that the </w:t>
      </w:r>
      <w:r w:rsidRPr="00282EB6">
        <w:rPr>
          <w:b/>
          <w:iCs/>
          <w:sz w:val="14"/>
          <w:szCs w:val="14"/>
          <w:u w:val="single"/>
        </w:rPr>
        <w:t>hunger for capital</w:t>
      </w:r>
      <w:r w:rsidRPr="00282EB6">
        <w:rPr>
          <w:sz w:val="8"/>
          <w:szCs w:val="14"/>
        </w:rPr>
        <w:t xml:space="preserve"> appropriation </w:t>
      </w:r>
      <w:r w:rsidRPr="00282EB6">
        <w:rPr>
          <w:sz w:val="14"/>
          <w:szCs w:val="14"/>
          <w:u w:val="single"/>
        </w:rPr>
        <w:t xml:space="preserve">that pulses in the belly of this form of the human is driving </w:t>
      </w:r>
      <w:r w:rsidRPr="00282EB6">
        <w:rPr>
          <w:b/>
          <w:iCs/>
          <w:sz w:val="14"/>
          <w:szCs w:val="14"/>
          <w:u w:val="single"/>
        </w:rPr>
        <w:t>species extinctions</w:t>
      </w:r>
      <w:r w:rsidRPr="00282EB6">
        <w:rPr>
          <w:sz w:val="14"/>
          <w:szCs w:val="14"/>
          <w:u w:val="single"/>
        </w:rPr>
        <w:t xml:space="preserve"> in more than human lifeworlds.</w:t>
      </w:r>
      <w:r w:rsidRPr="00282EB6">
        <w:rPr>
          <w:sz w:val="8"/>
          <w:szCs w:val="14"/>
        </w:rPr>
        <w:t xml:space="preserve"> And </w:t>
      </w:r>
      <w:r w:rsidRPr="00282EB6">
        <w:rPr>
          <w:sz w:val="14"/>
          <w:szCs w:val="14"/>
          <w:u w:val="single"/>
        </w:rPr>
        <w:t xml:space="preserve">it is becoming increasingly clear just </w:t>
      </w:r>
      <w:r w:rsidRPr="00282EB6">
        <w:rPr>
          <w:b/>
          <w:iCs/>
          <w:sz w:val="14"/>
          <w:szCs w:val="14"/>
          <w:u w:val="single"/>
        </w:rPr>
        <w:t xml:space="preserve">how intimately </w:t>
      </w:r>
      <w:r w:rsidRPr="00282EB6">
        <w:rPr>
          <w:b/>
          <w:iCs/>
          <w:sz w:val="14"/>
          <w:szCs w:val="14"/>
          <w:highlight w:val="green"/>
          <w:u w:val="single"/>
        </w:rPr>
        <w:t>our own fate</w:t>
      </w:r>
      <w:r w:rsidRPr="00282EB6">
        <w:rPr>
          <w:sz w:val="14"/>
          <w:szCs w:val="14"/>
          <w:u w:val="single"/>
        </w:rPr>
        <w:t xml:space="preserve"> (as humans) </w:t>
      </w:r>
      <w:r w:rsidRPr="00282EB6">
        <w:rPr>
          <w:sz w:val="14"/>
          <w:szCs w:val="14"/>
          <w:highlight w:val="green"/>
          <w:u w:val="single"/>
        </w:rPr>
        <w:t>is</w:t>
      </w:r>
      <w:r w:rsidRPr="00282EB6">
        <w:rPr>
          <w:sz w:val="14"/>
          <w:szCs w:val="14"/>
          <w:u w:val="single"/>
        </w:rPr>
        <w:t xml:space="preserve"> bound to and </w:t>
      </w:r>
      <w:r w:rsidRPr="00282EB6">
        <w:rPr>
          <w:b/>
          <w:iCs/>
          <w:sz w:val="14"/>
          <w:szCs w:val="14"/>
          <w:highlight w:val="green"/>
          <w:u w:val="single"/>
        </w:rPr>
        <w:t>dependent upon</w:t>
      </w:r>
      <w:r w:rsidRPr="00282EB6">
        <w:rPr>
          <w:sz w:val="14"/>
          <w:szCs w:val="14"/>
          <w:u w:val="single"/>
        </w:rPr>
        <w:t xml:space="preserve"> the </w:t>
      </w:r>
      <w:r w:rsidRPr="00282EB6">
        <w:rPr>
          <w:b/>
          <w:iCs/>
          <w:sz w:val="14"/>
          <w:szCs w:val="14"/>
          <w:highlight w:val="green"/>
          <w:u w:val="single"/>
        </w:rPr>
        <w:t>fates of these earth others</w:t>
      </w:r>
      <w:r w:rsidRPr="00282EB6">
        <w:rPr>
          <w:sz w:val="14"/>
          <w:szCs w:val="14"/>
          <w:u w:val="single"/>
        </w:rPr>
        <w:t xml:space="preserve">. This particular form of the human is hovering in a kind of </w:t>
      </w:r>
      <w:r w:rsidRPr="00282EB6">
        <w:rPr>
          <w:b/>
          <w:iCs/>
          <w:sz w:val="14"/>
          <w:szCs w:val="14"/>
          <w:u w:val="single"/>
        </w:rPr>
        <w:t>indeterminate zone</w:t>
      </w:r>
      <w:r w:rsidRPr="00282EB6">
        <w:rPr>
          <w:sz w:val="14"/>
          <w:szCs w:val="14"/>
          <w:u w:val="single"/>
        </w:rPr>
        <w:t xml:space="preserve">, and it is not yet clear whether it will </w:t>
      </w:r>
      <w:r w:rsidRPr="00282EB6">
        <w:rPr>
          <w:b/>
          <w:iCs/>
          <w:sz w:val="14"/>
          <w:szCs w:val="14"/>
          <w:u w:val="single"/>
        </w:rPr>
        <w:t>burn to the ground</w:t>
      </w:r>
      <w:r w:rsidRPr="00282EB6">
        <w:rPr>
          <w:sz w:val="14"/>
          <w:szCs w:val="14"/>
          <w:u w:val="single"/>
        </w:rPr>
        <w:t xml:space="preserve"> only to </w:t>
      </w:r>
      <w:r w:rsidRPr="00282EB6">
        <w:rPr>
          <w:b/>
          <w:iCs/>
          <w:sz w:val="14"/>
          <w:szCs w:val="14"/>
          <w:u w:val="single"/>
        </w:rPr>
        <w:t>rise up from its ashes</w:t>
      </w:r>
      <w:r w:rsidRPr="00282EB6">
        <w:rPr>
          <w:sz w:val="14"/>
          <w:szCs w:val="14"/>
          <w:u w:val="single"/>
        </w:rPr>
        <w:t xml:space="preserve"> into a </w:t>
      </w:r>
      <w:r w:rsidRPr="00282EB6">
        <w:rPr>
          <w:b/>
          <w:iCs/>
          <w:sz w:val="14"/>
          <w:szCs w:val="14"/>
          <w:u w:val="single"/>
        </w:rPr>
        <w:t>richer militancy</w:t>
      </w:r>
      <w:r w:rsidRPr="00282EB6">
        <w:rPr>
          <w:sz w:val="14"/>
          <w:szCs w:val="14"/>
          <w:u w:val="single"/>
        </w:rPr>
        <w:t xml:space="preserve"> or whether it will—instead—find itself in bed </w:t>
      </w:r>
      <w:r w:rsidRPr="00282EB6">
        <w:rPr>
          <w:b/>
          <w:iCs/>
          <w:sz w:val="14"/>
          <w:szCs w:val="14"/>
          <w:u w:val="single"/>
        </w:rPr>
        <w:t>with its own mortality</w:t>
      </w:r>
      <w:r w:rsidRPr="00282EB6">
        <w:rPr>
          <w:sz w:val="14"/>
          <w:szCs w:val="14"/>
          <w:u w:val="single"/>
        </w:rPr>
        <w:t>.</w:t>
      </w:r>
      <w:r w:rsidRPr="00282EB6">
        <w:rPr>
          <w:sz w:val="8"/>
          <w:szCs w:val="14"/>
        </w:rPr>
        <w:t xml:space="preserve"> Will this form of the human, this particular human story, continue to repress the fact of death more militantly than ever before? Or will it allow us to sit with it, as it takes its final breaths— to do a kind of palliative care?</w:t>
      </w:r>
    </w:p>
    <w:p w14:paraId="608B2894" w14:textId="77777777" w:rsidR="007064DB" w:rsidRPr="00616A1E" w:rsidRDefault="007064DB" w:rsidP="007064DB">
      <w:pPr>
        <w:pStyle w:val="Heading4"/>
      </w:pPr>
      <w:r>
        <w:t xml:space="preserve">3. </w:t>
      </w:r>
      <w:r w:rsidRPr="00616A1E">
        <w:t>Only humanist and political action can resolve Western Man’s implosion.</w:t>
      </w:r>
    </w:p>
    <w:p w14:paraId="55A0AF73" w14:textId="77777777" w:rsidR="007064DB" w:rsidRPr="00282EB6" w:rsidRDefault="007064DB" w:rsidP="007064DB">
      <w:r w:rsidRPr="00282EB6">
        <w:rPr>
          <w:rStyle w:val="Style13ptBold"/>
        </w:rPr>
        <w:t>Kamola 17</w:t>
      </w:r>
      <w:r w:rsidRPr="00282EB6">
        <w:t>, Assistant Professor, Political Science, Trinity College (Isaac Kamola, 2017, “A time for anticolonial theory,” Contemporary Political Theory, Vol. 18, No. 2, University of Kansas Libraries, EBSCO) [Language ed.]</w:t>
      </w:r>
    </w:p>
    <w:p w14:paraId="1077A805" w14:textId="77777777" w:rsidR="007064DB" w:rsidRPr="00616A1E" w:rsidRDefault="007064DB" w:rsidP="007064DB">
      <w:pPr>
        <w:rPr>
          <w:sz w:val="16"/>
        </w:rPr>
      </w:pPr>
      <w:r w:rsidRPr="00616A1E">
        <w:rPr>
          <w:rStyle w:val="StyleUnderline"/>
        </w:rPr>
        <w:t xml:space="preserve">Today </w:t>
      </w:r>
      <w:r w:rsidRPr="00616A1E">
        <w:rPr>
          <w:rStyle w:val="StyleUnderline"/>
          <w:highlight w:val="cyan"/>
        </w:rPr>
        <w:t xml:space="preserve">the </w:t>
      </w:r>
      <w:r w:rsidRPr="00616A1E">
        <w:rPr>
          <w:rStyle w:val="Emphasis"/>
          <w:highlight w:val="cyan"/>
        </w:rPr>
        <w:t>world</w:t>
      </w:r>
      <w:r w:rsidRPr="00616A1E">
        <w:rPr>
          <w:rStyle w:val="StyleUnderline"/>
          <w:highlight w:val="cyan"/>
        </w:rPr>
        <w:t xml:space="preserve"> seems</w:t>
      </w:r>
      <w:r w:rsidRPr="00616A1E">
        <w:rPr>
          <w:rStyle w:val="StyleUnderline"/>
        </w:rPr>
        <w:t xml:space="preserve"> profoundly </w:t>
      </w:r>
      <w:r w:rsidRPr="00616A1E">
        <w:rPr>
          <w:rStyle w:val="Emphasis"/>
          <w:highlight w:val="cyan"/>
        </w:rPr>
        <w:t>broken</w:t>
      </w:r>
      <w:r w:rsidRPr="00616A1E">
        <w:rPr>
          <w:sz w:val="16"/>
        </w:rPr>
        <w:t xml:space="preserve">. Decades of endemic </w:t>
      </w:r>
      <w:r w:rsidRPr="00616A1E">
        <w:rPr>
          <w:rStyle w:val="Emphasis"/>
          <w:highlight w:val="cyan"/>
        </w:rPr>
        <w:t>financial crisis</w:t>
      </w:r>
      <w:r w:rsidRPr="00616A1E">
        <w:rPr>
          <w:rStyle w:val="StyleUnderline"/>
        </w:rPr>
        <w:t xml:space="preserve"> and stagnant real </w:t>
      </w:r>
      <w:r w:rsidRPr="00616A1E">
        <w:rPr>
          <w:rStyle w:val="Emphasis"/>
        </w:rPr>
        <w:t>wages</w:t>
      </w:r>
      <w:r w:rsidRPr="00616A1E">
        <w:rPr>
          <w:sz w:val="16"/>
        </w:rPr>
        <w:t xml:space="preserve"> have produced </w:t>
      </w:r>
      <w:r w:rsidRPr="00616A1E">
        <w:rPr>
          <w:rStyle w:val="StyleUnderline"/>
        </w:rPr>
        <w:t xml:space="preserve">planetary </w:t>
      </w:r>
      <w:r w:rsidRPr="00616A1E">
        <w:rPr>
          <w:rStyle w:val="Emphasis"/>
          <w:highlight w:val="cyan"/>
        </w:rPr>
        <w:t>inequality</w:t>
      </w:r>
      <w:r w:rsidRPr="00616A1E">
        <w:rPr>
          <w:sz w:val="16"/>
        </w:rPr>
        <w:t xml:space="preserve"> of such magnitude that eight white men now own the same wealth as the poorest half of the world’s population (Oxfam, 2017). Seemingly nihilistic </w:t>
      </w:r>
      <w:r w:rsidRPr="00616A1E">
        <w:rPr>
          <w:rStyle w:val="StyleUnderline"/>
        </w:rPr>
        <w:t xml:space="preserve">armed </w:t>
      </w:r>
      <w:r w:rsidRPr="00616A1E">
        <w:rPr>
          <w:rStyle w:val="Emphasis"/>
          <w:highlight w:val="cyan"/>
        </w:rPr>
        <w:t>conflicts</w:t>
      </w:r>
      <w:r w:rsidRPr="00616A1E">
        <w:rPr>
          <w:sz w:val="16"/>
        </w:rPr>
        <w:t xml:space="preserve"> engulf many regions of world, contributing to a reality in which one in every hundred people on the planet lives as a refugee (Connor and Krogstad, 2016). It is now ninety-five percent likely that temperatures will rise above the two-degree Celsius threshold, making the most dangerous effects of </w:t>
      </w:r>
      <w:r w:rsidRPr="00616A1E">
        <w:rPr>
          <w:rStyle w:val="StyleUnderline"/>
        </w:rPr>
        <w:t xml:space="preserve">global </w:t>
      </w:r>
      <w:r w:rsidRPr="00616A1E">
        <w:rPr>
          <w:rStyle w:val="Emphasis"/>
          <w:highlight w:val="cyan"/>
        </w:rPr>
        <w:t>climate</w:t>
      </w:r>
      <w:r w:rsidRPr="00616A1E">
        <w:rPr>
          <w:rStyle w:val="Emphasis"/>
        </w:rPr>
        <w:t xml:space="preserve"> change</w:t>
      </w:r>
      <w:r w:rsidRPr="00616A1E">
        <w:rPr>
          <w:sz w:val="16"/>
        </w:rPr>
        <w:t xml:space="preserve"> largely inevitable (Raftery et al., 2017). And this does not even include the success of </w:t>
      </w:r>
      <w:r w:rsidRPr="00616A1E">
        <w:rPr>
          <w:rStyle w:val="Emphasis"/>
          <w:highlight w:val="cyan"/>
        </w:rPr>
        <w:t>racist</w:t>
      </w:r>
      <w:r w:rsidRPr="00616A1E">
        <w:rPr>
          <w:rStyle w:val="StyleUnderline"/>
          <w:highlight w:val="cyan"/>
        </w:rPr>
        <w:t>, alt-right</w:t>
      </w:r>
      <w:r w:rsidRPr="00616A1E">
        <w:rPr>
          <w:rStyle w:val="StyleUnderline"/>
        </w:rPr>
        <w:t xml:space="preserve">, and </w:t>
      </w:r>
      <w:r w:rsidRPr="00616A1E">
        <w:rPr>
          <w:rStyle w:val="Emphasis"/>
          <w:highlight w:val="cyan"/>
        </w:rPr>
        <w:t>fascist</w:t>
      </w:r>
      <w:r w:rsidRPr="00616A1E">
        <w:rPr>
          <w:rStyle w:val="StyleUnderline"/>
          <w:highlight w:val="cyan"/>
        </w:rPr>
        <w:t xml:space="preserve"> movements</w:t>
      </w:r>
      <w:r w:rsidRPr="00616A1E">
        <w:rPr>
          <w:sz w:val="16"/>
        </w:rPr>
        <w:t xml:space="preserve"> across the United States, Europe, and elsewhere. All this </w:t>
      </w:r>
      <w:r w:rsidRPr="00616A1E">
        <w:rPr>
          <w:rStyle w:val="StyleUnderline"/>
        </w:rPr>
        <w:t xml:space="preserve">at a time </w:t>
      </w:r>
      <w:r w:rsidRPr="00616A1E">
        <w:rPr>
          <w:rStyle w:val="StyleUnderline"/>
          <w:highlight w:val="cyan"/>
        </w:rPr>
        <w:t xml:space="preserve">when </w:t>
      </w:r>
      <w:r w:rsidRPr="00616A1E">
        <w:rPr>
          <w:rStyle w:val="Emphasis"/>
          <w:highlight w:val="cyan"/>
        </w:rPr>
        <w:t>governments</w:t>
      </w:r>
      <w:r w:rsidRPr="00616A1E">
        <w:rPr>
          <w:rStyle w:val="StyleUnderline"/>
        </w:rPr>
        <w:t xml:space="preserve"> and institutions around the world </w:t>
      </w:r>
      <w:r w:rsidRPr="00616A1E">
        <w:rPr>
          <w:rStyle w:val="StyleUnderline"/>
          <w:highlight w:val="cyan"/>
        </w:rPr>
        <w:t>seem</w:t>
      </w:r>
      <w:r w:rsidRPr="00616A1E">
        <w:rPr>
          <w:rStyle w:val="StyleUnderline"/>
        </w:rPr>
        <w:t xml:space="preserve"> completely </w:t>
      </w:r>
      <w:r w:rsidRPr="00616A1E">
        <w:rPr>
          <w:rStyle w:val="Emphasis"/>
          <w:highlight w:val="cyan"/>
        </w:rPr>
        <w:t>ill-equipped</w:t>
      </w:r>
      <w:r w:rsidRPr="00616A1E">
        <w:rPr>
          <w:rStyle w:val="StyleUnderline"/>
          <w:highlight w:val="cyan"/>
        </w:rPr>
        <w:t xml:space="preserve"> to</w:t>
      </w:r>
      <w:r w:rsidRPr="00616A1E">
        <w:rPr>
          <w:rStyle w:val="StyleUnderline"/>
        </w:rPr>
        <w:t xml:space="preserve"> even </w:t>
      </w:r>
      <w:r w:rsidRPr="00616A1E">
        <w:rPr>
          <w:rStyle w:val="Emphasis"/>
          <w:highlight w:val="cyan"/>
        </w:rPr>
        <w:t>begin engaging</w:t>
      </w:r>
      <w:r w:rsidRPr="00616A1E">
        <w:rPr>
          <w:rStyle w:val="StyleUnderline"/>
        </w:rPr>
        <w:t xml:space="preserve"> the </w:t>
      </w:r>
      <w:r w:rsidRPr="00616A1E">
        <w:rPr>
          <w:rStyle w:val="StyleUnderline"/>
          <w:highlight w:val="cyan"/>
        </w:rPr>
        <w:t xml:space="preserve">issues central to </w:t>
      </w:r>
      <w:r w:rsidRPr="00616A1E">
        <w:rPr>
          <w:rStyle w:val="Emphasis"/>
          <w:sz w:val="26"/>
          <w:szCs w:val="26"/>
          <w:highlight w:val="cyan"/>
        </w:rPr>
        <w:t>human</w:t>
      </w:r>
      <w:r w:rsidRPr="00616A1E">
        <w:rPr>
          <w:rStyle w:val="StyleUnderline"/>
          <w:highlight w:val="cyan"/>
        </w:rPr>
        <w:t xml:space="preserve"> </w:t>
      </w:r>
      <w:r w:rsidRPr="00616A1E">
        <w:rPr>
          <w:rStyle w:val="Emphasis"/>
          <w:highlight w:val="cyan"/>
        </w:rPr>
        <w:t>survival</w:t>
      </w:r>
      <w:r w:rsidRPr="00616A1E">
        <w:rPr>
          <w:sz w:val="16"/>
        </w:rPr>
        <w:t>.</w:t>
      </w:r>
    </w:p>
    <w:p w14:paraId="5975881B" w14:textId="77777777" w:rsidR="007064DB" w:rsidRPr="00616A1E" w:rsidRDefault="007064DB" w:rsidP="007064DB">
      <w:pPr>
        <w:rPr>
          <w:sz w:val="16"/>
        </w:rPr>
      </w:pPr>
      <w:r w:rsidRPr="00616A1E">
        <w:rPr>
          <w:sz w:val="16"/>
        </w:rPr>
        <w:t xml:space="preserve">This brave new world is not only profoundly dispiriting, it poses very serious challenges to those whose academic and political practice involves critically engaging the world with the aim of crafting the theoretical tools – or, as Amı´lcar Cabral (1979) might suggest, weapons – needed to change it. Today, </w:t>
      </w:r>
      <w:r w:rsidRPr="00616A1E">
        <w:rPr>
          <w:rStyle w:val="StyleUnderline"/>
        </w:rPr>
        <w:t xml:space="preserve">the academic </w:t>
      </w:r>
      <w:r w:rsidRPr="00616A1E">
        <w:rPr>
          <w:rStyle w:val="Emphasis"/>
        </w:rPr>
        <w:t>workbench</w:t>
      </w:r>
      <w:r w:rsidRPr="00616A1E">
        <w:rPr>
          <w:rStyle w:val="StyleUnderline"/>
        </w:rPr>
        <w:t xml:space="preserve"> of</w:t>
      </w:r>
      <w:r w:rsidRPr="00616A1E">
        <w:rPr>
          <w:sz w:val="16"/>
        </w:rPr>
        <w:t xml:space="preserve"> concepts, </w:t>
      </w:r>
      <w:r w:rsidRPr="00616A1E">
        <w:rPr>
          <w:rStyle w:val="Emphasis"/>
        </w:rPr>
        <w:t>theories</w:t>
      </w:r>
      <w:r w:rsidRPr="00616A1E">
        <w:rPr>
          <w:rStyle w:val="StyleUnderline"/>
        </w:rPr>
        <w:t xml:space="preserve">, and analysis seems </w:t>
      </w:r>
      <w:r w:rsidRPr="00616A1E">
        <w:rPr>
          <w:rStyle w:val="Emphasis"/>
        </w:rPr>
        <w:t>woefully inadequate</w:t>
      </w:r>
      <w:r w:rsidRPr="00616A1E">
        <w:rPr>
          <w:rStyle w:val="StyleUnderline"/>
        </w:rPr>
        <w:t xml:space="preserve"> to honestly </w:t>
      </w:r>
      <w:r w:rsidRPr="00616A1E">
        <w:rPr>
          <w:rStyle w:val="Emphasis"/>
        </w:rPr>
        <w:t>stare into</w:t>
      </w:r>
      <w:r w:rsidRPr="00616A1E">
        <w:rPr>
          <w:rStyle w:val="StyleUnderline"/>
        </w:rPr>
        <w:t xml:space="preserve"> the abyss before us</w:t>
      </w:r>
      <w:r w:rsidRPr="00616A1E">
        <w:rPr>
          <w:sz w:val="16"/>
        </w:rPr>
        <w:t>, much less provide meaningful guidance for systemic transformation. One reason for the considerable gulf between available theories and present political realities stems from the fact that much of the intellectual tradition structuring the academy today was built alongside imperial or liberal political and historical trajectories. Many of the cherished thinkers we draw upon to construct the contemporary political imaginaries were often coconspirators in the solidification of the European state system and Western imperialism. During the twentieth century, theorists engaged in celebrating a politics of mass demonstration and deliberation, social movements, democratization, and post-Cold War cosmopolitan civil society. The theoretical lessons learned from these historical moments now seem either complicit in, or overly stressed by, the weight of the current pressures. Similarly, many of the political and theoretical apparatuses used to critique this history pale in the face of a historical moment that seems to demand a renewed militancy of purpose, a willingness to take risks for justice, and the urgent need for even more vibrant and vital networks of human solidarity.</w:t>
      </w:r>
    </w:p>
    <w:p w14:paraId="0CF347CF" w14:textId="77777777" w:rsidR="007064DB" w:rsidRPr="00616A1E" w:rsidRDefault="007064DB" w:rsidP="007064DB">
      <w:pPr>
        <w:rPr>
          <w:sz w:val="16"/>
        </w:rPr>
      </w:pPr>
      <w:r w:rsidRPr="00616A1E">
        <w:rPr>
          <w:sz w:val="16"/>
        </w:rPr>
        <w:t xml:space="preserve">It is not surprising, therefore, that within the current conjuncture political thinkers in the Western academy have begun returning to the shelves of the African anticolonial archive (for example: el-Malik and Kamola, 2017; Pha˙ m and Shilliam, 2016; el-Malik, 2016). </w:t>
      </w:r>
      <w:r w:rsidRPr="00616A1E">
        <w:rPr>
          <w:rStyle w:val="StyleUnderline"/>
        </w:rPr>
        <w:t xml:space="preserve">The twentieth-century </w:t>
      </w:r>
      <w:r w:rsidRPr="00616A1E">
        <w:rPr>
          <w:rStyle w:val="Emphasis"/>
          <w:highlight w:val="cyan"/>
        </w:rPr>
        <w:t>struggles</w:t>
      </w:r>
      <w:r w:rsidRPr="00616A1E">
        <w:rPr>
          <w:rStyle w:val="StyleUnderline"/>
          <w:highlight w:val="cyan"/>
        </w:rPr>
        <w:t xml:space="preserve"> against </w:t>
      </w:r>
      <w:r w:rsidRPr="00616A1E">
        <w:rPr>
          <w:rStyle w:val="Emphasis"/>
          <w:highlight w:val="cyan"/>
        </w:rPr>
        <w:t>colonialism</w:t>
      </w:r>
      <w:r w:rsidRPr="00616A1E">
        <w:rPr>
          <w:sz w:val="16"/>
        </w:rPr>
        <w:t xml:space="preserve"> in Africa, the African diaspora, and </w:t>
      </w:r>
      <w:r w:rsidRPr="00616A1E">
        <w:rPr>
          <w:rStyle w:val="StyleUnderline"/>
        </w:rPr>
        <w:t xml:space="preserve">around the world, </w:t>
      </w:r>
      <w:r w:rsidRPr="00616A1E">
        <w:rPr>
          <w:rStyle w:val="StyleUnderline"/>
          <w:highlight w:val="cyan"/>
        </w:rPr>
        <w:t>seem</w:t>
      </w:r>
      <w:r w:rsidRPr="00616A1E">
        <w:rPr>
          <w:rStyle w:val="StyleUnderline"/>
        </w:rPr>
        <w:t xml:space="preserve"> to </w:t>
      </w:r>
      <w:r w:rsidRPr="00616A1E">
        <w:rPr>
          <w:rStyle w:val="Emphasis"/>
          <w:highlight w:val="cyan"/>
        </w:rPr>
        <w:t>once again</w:t>
      </w:r>
      <w:r w:rsidRPr="00616A1E">
        <w:rPr>
          <w:rStyle w:val="StyleUnderline"/>
        </w:rPr>
        <w:t xml:space="preserve"> speak in </w:t>
      </w:r>
      <w:r w:rsidRPr="00616A1E">
        <w:rPr>
          <w:rStyle w:val="StyleUnderline"/>
          <w:highlight w:val="cyan"/>
        </w:rPr>
        <w:t>instructive</w:t>
      </w:r>
      <w:r w:rsidRPr="00616A1E">
        <w:rPr>
          <w:sz w:val="16"/>
        </w:rPr>
        <w:t xml:space="preserve"> and unexpected </w:t>
      </w:r>
      <w:r w:rsidRPr="00616A1E">
        <w:rPr>
          <w:rStyle w:val="StyleUnderline"/>
        </w:rPr>
        <w:t>ways</w:t>
      </w:r>
      <w:r w:rsidRPr="00616A1E">
        <w:rPr>
          <w:sz w:val="16"/>
        </w:rPr>
        <w:t xml:space="preserve">. There is good reason for this return. These voices are poetic yet strident, theoretical but immediately practical to the particularities of struggle. </w:t>
      </w:r>
      <w:r w:rsidRPr="00616A1E">
        <w:rPr>
          <w:rStyle w:val="StyleUnderline"/>
          <w:highlight w:val="cyan"/>
        </w:rPr>
        <w:t xml:space="preserve">These </w:t>
      </w:r>
      <w:r w:rsidRPr="00616A1E">
        <w:rPr>
          <w:rStyle w:val="Emphasis"/>
          <w:highlight w:val="cyan"/>
        </w:rPr>
        <w:t>writings</w:t>
      </w:r>
      <w:r w:rsidRPr="00616A1E">
        <w:rPr>
          <w:rStyle w:val="StyleUnderline"/>
        </w:rPr>
        <w:t xml:space="preserve"> on </w:t>
      </w:r>
      <w:r w:rsidRPr="00616A1E">
        <w:rPr>
          <w:rStyle w:val="Emphasis"/>
        </w:rPr>
        <w:t>colonialism</w:t>
      </w:r>
      <w:r w:rsidRPr="00616A1E">
        <w:rPr>
          <w:rStyle w:val="StyleUnderline"/>
        </w:rPr>
        <w:t xml:space="preserve">, race, class, </w:t>
      </w:r>
      <w:r w:rsidRPr="00616A1E">
        <w:rPr>
          <w:rStyle w:val="Emphasis"/>
        </w:rPr>
        <w:t>violence</w:t>
      </w:r>
      <w:r w:rsidRPr="00616A1E">
        <w:rPr>
          <w:rStyle w:val="StyleUnderline"/>
        </w:rPr>
        <w:t xml:space="preserve">, and governance </w:t>
      </w:r>
      <w:r w:rsidRPr="00616A1E">
        <w:rPr>
          <w:rStyle w:val="Emphasis"/>
          <w:highlight w:val="cyan"/>
        </w:rPr>
        <w:t>avoid abstract</w:t>
      </w:r>
      <w:r w:rsidRPr="00616A1E">
        <w:rPr>
          <w:rStyle w:val="StyleUnderline"/>
          <w:highlight w:val="cyan"/>
        </w:rPr>
        <w:t xml:space="preserve"> musing</w:t>
      </w:r>
      <w:r w:rsidRPr="00616A1E">
        <w:rPr>
          <w:sz w:val="16"/>
        </w:rPr>
        <w:t xml:space="preserve"> – and the polish and perfection of argument that goes along with it. Instead, they are timely statements made with great urgency. The assumed audience of African anticolonial thought was often not scholars, but rather one’s immediate and intimate comrades. The horizons of these texts and arguments often contain futures filled with possibility, even if the specific outlines are not entirely discernable in the present moment.</w:t>
      </w:r>
    </w:p>
    <w:p w14:paraId="6C167510" w14:textId="77777777" w:rsidR="007064DB" w:rsidRPr="00616A1E" w:rsidRDefault="007064DB" w:rsidP="007064DB">
      <w:pPr>
        <w:rPr>
          <w:sz w:val="14"/>
          <w:szCs w:val="14"/>
        </w:rPr>
      </w:pPr>
      <w:r w:rsidRPr="00616A1E">
        <w:rPr>
          <w:sz w:val="14"/>
          <w:szCs w:val="14"/>
        </w:rPr>
        <w:t>Several recent books have argued, in different ways, that returning to thinkers of African anticolonial struggle greatly enriches the theoretical understandings and political struggles of the present. Gary Wilder’s Freedom Time: Negritude, Decolonization, and the Future of the World (2015), Robbie Shilliam’s The Black Pacific: Anti-Colonial Struggles and Oceanic Connections (2015), and Achille Mbembe’s Critique of Black Reason (2017) all make the compelling argument that the ideas, concepts, and modes of argument developed during anticolonial struggles in Africa and by the African diaspora are uniquely suited to help make sense of – and intervene into – the present. Unlike previous debates about ‘African philosophy’ or the popular turn towards ‘comparative’ or ‘global’ political theory, these three authors neither seek to ‘bring’ black and African voices ‘into’ an academic field; nor do they take anticolonial thought as confined to a location, limited to specific set of ‘problems’, or focused exclusively on the aim of national independence. Instead, Wilder, Shilliam, and Mbembe treat the work of anticolonialism as a human inheritance, one that transcends time and space. Wilder, for example, clearly states that he is less interested in ‘provincializ[ing] Europe’ than in working to ‘deprovincialize Africa and the Antilles’ (p. 10). To do so, he tackles the political and intellectual work of Aime´ Ce´saire and Le´opold Se´dar Senghor in ways that force attention to their broader commitment to articulating a postnational (and post-continental) human politics, as a radical critique of Western modernity rather than the limited plotting of national independence or a black political identity. Similarly, Shilliam foregrounds the epistemic and manifest networks through which the liberatory desires embedded within black power movements and RasTafari spiritual practices circulated among religious, activist, and youth communities in Aotearoa (New Zealand) and beyond. Mbembe also rejects the compartmentalization of ‘Africa’ from the world, demonstrating that the racialized practices and knowledges once used to justify the colonization of Africa have become widely generalized beyond race. The political and epistemic practices that used ‘Black’ and ‘Africa’ as references to concoct racialized categories have become universalized beyond race.</w:t>
      </w:r>
    </w:p>
    <w:p w14:paraId="3495CEBD" w14:textId="77777777" w:rsidR="007064DB" w:rsidRPr="00616A1E" w:rsidRDefault="007064DB" w:rsidP="007064DB">
      <w:pPr>
        <w:rPr>
          <w:sz w:val="16"/>
        </w:rPr>
      </w:pPr>
      <w:r w:rsidRPr="00616A1E">
        <w:rPr>
          <w:sz w:val="16"/>
        </w:rPr>
        <w:t xml:space="preserve">These authors share a commitment to rereading African peoples, practices, and thought – especially as they relate to </w:t>
      </w:r>
      <w:r w:rsidRPr="00616A1E">
        <w:rPr>
          <w:rStyle w:val="StyleUnderline"/>
        </w:rPr>
        <w:t xml:space="preserve">the </w:t>
      </w:r>
      <w:r w:rsidRPr="00616A1E">
        <w:rPr>
          <w:rStyle w:val="Emphasis"/>
          <w:highlight w:val="cyan"/>
        </w:rPr>
        <w:t>refusal</w:t>
      </w:r>
      <w:r w:rsidRPr="00616A1E">
        <w:rPr>
          <w:rStyle w:val="StyleUnderline"/>
          <w:highlight w:val="cyan"/>
        </w:rPr>
        <w:t xml:space="preserve"> of the</w:t>
      </w:r>
      <w:r w:rsidRPr="00616A1E">
        <w:rPr>
          <w:rStyle w:val="StyleUnderline"/>
        </w:rPr>
        <w:t xml:space="preserve"> Western </w:t>
      </w:r>
      <w:r w:rsidRPr="00616A1E">
        <w:rPr>
          <w:rStyle w:val="StyleUnderline"/>
          <w:highlight w:val="cyan"/>
        </w:rPr>
        <w:t>modern</w:t>
      </w:r>
      <w:r w:rsidRPr="00616A1E">
        <w:rPr>
          <w:rStyle w:val="StyleUnderline"/>
        </w:rPr>
        <w:t xml:space="preserve"> and </w:t>
      </w:r>
      <w:r w:rsidRPr="00616A1E">
        <w:rPr>
          <w:rStyle w:val="Emphasis"/>
          <w:highlight w:val="cyan"/>
        </w:rPr>
        <w:t>colonial project</w:t>
      </w:r>
      <w:r w:rsidRPr="00616A1E">
        <w:rPr>
          <w:sz w:val="16"/>
        </w:rPr>
        <w:t xml:space="preserve"> – as central to understanding the contemporary condition. They </w:t>
      </w:r>
      <w:r w:rsidRPr="00616A1E">
        <w:rPr>
          <w:rStyle w:val="StyleUnderline"/>
        </w:rPr>
        <w:t>contextualize</w:t>
      </w:r>
      <w:r w:rsidRPr="00616A1E">
        <w:rPr>
          <w:sz w:val="16"/>
        </w:rPr>
        <w:t xml:space="preserve"> anticolonial thinkers within </w:t>
      </w:r>
      <w:r w:rsidRPr="00616A1E">
        <w:rPr>
          <w:rStyle w:val="StyleUnderline"/>
        </w:rPr>
        <w:t xml:space="preserve">their specific conjuncture, while </w:t>
      </w:r>
      <w:r w:rsidRPr="00616A1E">
        <w:rPr>
          <w:rStyle w:val="Emphasis"/>
        </w:rPr>
        <w:t>taking care</w:t>
      </w:r>
      <w:r w:rsidRPr="00616A1E">
        <w:rPr>
          <w:rStyle w:val="StyleUnderline"/>
        </w:rPr>
        <w:t xml:space="preserve"> not to reduce their </w:t>
      </w:r>
      <w:r w:rsidRPr="00616A1E">
        <w:rPr>
          <w:rStyle w:val="Emphasis"/>
        </w:rPr>
        <w:t>arguments</w:t>
      </w:r>
      <w:r w:rsidRPr="00616A1E">
        <w:rPr>
          <w:rStyle w:val="StyleUnderline"/>
        </w:rPr>
        <w:t xml:space="preserve"> to these </w:t>
      </w:r>
      <w:r w:rsidRPr="00616A1E">
        <w:rPr>
          <w:rStyle w:val="Emphasis"/>
        </w:rPr>
        <w:t>temporal</w:t>
      </w:r>
      <w:r w:rsidRPr="00616A1E">
        <w:rPr>
          <w:rStyle w:val="StyleUnderline"/>
        </w:rPr>
        <w:t xml:space="preserve"> and spatial </w:t>
      </w:r>
      <w:r w:rsidRPr="00616A1E">
        <w:rPr>
          <w:rStyle w:val="Emphasis"/>
        </w:rPr>
        <w:t>contexts</w:t>
      </w:r>
      <w:r w:rsidRPr="00616A1E">
        <w:rPr>
          <w:rStyle w:val="StyleUnderline"/>
        </w:rPr>
        <w:t xml:space="preserve">. This work </w:t>
      </w:r>
      <w:r w:rsidRPr="00616A1E">
        <w:rPr>
          <w:rStyle w:val="Emphasis"/>
          <w:highlight w:val="cyan"/>
        </w:rPr>
        <w:t>short-circuits</w:t>
      </w:r>
      <w:r w:rsidRPr="00616A1E">
        <w:rPr>
          <w:rStyle w:val="StyleUnderline"/>
          <w:highlight w:val="cyan"/>
        </w:rPr>
        <w:t xml:space="preserve"> the</w:t>
      </w:r>
      <w:r w:rsidRPr="00616A1E">
        <w:rPr>
          <w:rStyle w:val="StyleUnderline"/>
        </w:rPr>
        <w:t xml:space="preserve"> all-to-common </w:t>
      </w:r>
      <w:r w:rsidRPr="00616A1E">
        <w:rPr>
          <w:rStyle w:val="Emphasis"/>
          <w:highlight w:val="cyan"/>
        </w:rPr>
        <w:t>assumption</w:t>
      </w:r>
      <w:r w:rsidRPr="00616A1E">
        <w:rPr>
          <w:rStyle w:val="StyleUnderline"/>
        </w:rPr>
        <w:t xml:space="preserve"> that </w:t>
      </w:r>
      <w:r w:rsidRPr="00616A1E">
        <w:rPr>
          <w:rStyle w:val="StyleUnderline"/>
          <w:highlight w:val="cyan"/>
        </w:rPr>
        <w:t xml:space="preserve">the </w:t>
      </w:r>
      <w:r w:rsidRPr="00616A1E">
        <w:rPr>
          <w:rStyle w:val="Emphasis"/>
          <w:highlight w:val="cyan"/>
        </w:rPr>
        <w:t>anticolonial</w:t>
      </w:r>
      <w:r w:rsidRPr="00616A1E">
        <w:rPr>
          <w:rStyle w:val="StyleUnderline"/>
          <w:highlight w:val="cyan"/>
        </w:rPr>
        <w:t xml:space="preserve"> project is</w:t>
      </w:r>
      <w:r w:rsidRPr="00616A1E">
        <w:rPr>
          <w:rStyle w:val="StyleUnderline"/>
        </w:rPr>
        <w:t xml:space="preserve"> a finished – or largely </w:t>
      </w:r>
      <w:r w:rsidRPr="00616A1E">
        <w:rPr>
          <w:rStyle w:val="Emphasis"/>
          <w:highlight w:val="cyan"/>
        </w:rPr>
        <w:t>failed</w:t>
      </w:r>
      <w:r w:rsidRPr="00616A1E">
        <w:rPr>
          <w:rStyle w:val="StyleUnderline"/>
        </w:rPr>
        <w:t xml:space="preserve"> – project</w:t>
      </w:r>
      <w:r w:rsidRPr="00616A1E">
        <w:rPr>
          <w:sz w:val="16"/>
        </w:rPr>
        <w:t xml:space="preserve">. However, rather than rebutting such accusations, Wilder’s Freedom Time gracefully argues that such claims are only relevant if one assumes that Ce´saire and Senghor, the two protagonists of his book, were primarily concerned with ending colonial rule within particular geographical spaces. Wilder argues that </w:t>
      </w:r>
      <w:r w:rsidRPr="00616A1E">
        <w:rPr>
          <w:rStyle w:val="StyleUnderline"/>
        </w:rPr>
        <w:t xml:space="preserve">contemporary </w:t>
      </w:r>
      <w:r w:rsidRPr="00616A1E">
        <w:rPr>
          <w:rStyle w:val="StyleUnderline"/>
          <w:highlight w:val="cyan"/>
        </w:rPr>
        <w:t xml:space="preserve">readers often </w:t>
      </w:r>
      <w:r w:rsidRPr="00616A1E">
        <w:rPr>
          <w:rStyle w:val="Emphasis"/>
          <w:highlight w:val="cyan"/>
        </w:rPr>
        <w:t>miss</w:t>
      </w:r>
      <w:r w:rsidRPr="00616A1E">
        <w:rPr>
          <w:rStyle w:val="StyleUnderline"/>
        </w:rPr>
        <w:t xml:space="preserve"> the fact that</w:t>
      </w:r>
      <w:r w:rsidRPr="00616A1E">
        <w:rPr>
          <w:sz w:val="16"/>
        </w:rPr>
        <w:t xml:space="preserve"> these two thinkers understood their complex intellectual and </w:t>
      </w:r>
      <w:r w:rsidRPr="00616A1E">
        <w:rPr>
          <w:rStyle w:val="StyleUnderline"/>
          <w:highlight w:val="cyan"/>
        </w:rPr>
        <w:t xml:space="preserve">political </w:t>
      </w:r>
      <w:r w:rsidRPr="00616A1E">
        <w:rPr>
          <w:rStyle w:val="Emphasis"/>
          <w:highlight w:val="cyan"/>
        </w:rPr>
        <w:t>projects</w:t>
      </w:r>
      <w:r w:rsidRPr="00616A1E">
        <w:rPr>
          <w:rStyle w:val="StyleUnderline"/>
        </w:rPr>
        <w:t xml:space="preserve"> as </w:t>
      </w:r>
      <w:r w:rsidRPr="00616A1E">
        <w:rPr>
          <w:rStyle w:val="StyleUnderline"/>
          <w:highlight w:val="cyan"/>
        </w:rPr>
        <w:t>engaged in a</w:t>
      </w:r>
      <w:r w:rsidRPr="00616A1E">
        <w:rPr>
          <w:rStyle w:val="StyleUnderline"/>
        </w:rPr>
        <w:t xml:space="preserve"> wholesale </w:t>
      </w:r>
      <w:r w:rsidRPr="00616A1E">
        <w:rPr>
          <w:rStyle w:val="Emphasis"/>
          <w:highlight w:val="cyan"/>
        </w:rPr>
        <w:t>rebuilding</w:t>
      </w:r>
      <w:r w:rsidRPr="00616A1E">
        <w:rPr>
          <w:rStyle w:val="StyleUnderline"/>
          <w:highlight w:val="cyan"/>
        </w:rPr>
        <w:t xml:space="preserve"> of modern </w:t>
      </w:r>
      <w:r w:rsidRPr="00616A1E">
        <w:rPr>
          <w:rStyle w:val="Emphasis"/>
          <w:highlight w:val="cyan"/>
        </w:rPr>
        <w:t>humanity</w:t>
      </w:r>
      <w:r w:rsidRPr="00616A1E">
        <w:rPr>
          <w:rStyle w:val="StyleUnderline"/>
        </w:rPr>
        <w:t xml:space="preserve"> beyond the nation-state.</w:t>
      </w:r>
      <w:r w:rsidRPr="00616A1E">
        <w:rPr>
          <w:sz w:val="16"/>
        </w:rPr>
        <w:t xml:space="preserve"> As such, the work of Ce´saire and Senghor should not be understood through the lens of national independence, but rather read for the not-yet-realized political visions they contain. Wilder writes: ‘Scholarship long promoted one-sided understandings of Ce´saire and Senghor as either essentialist nativists or naive humanists…Negritude, whether embraced or criticized, was treated as an affirmative theory of Africanity rather than a critical theory of modernity’ (p. 8). Wilder argues instead that Ce´saire and Senghor actually reject ‘the doxa that self-determination required state sovereignty’ and instead proceeded from a position that ‘colonial peoples cannot presume to know a priori which political arrangements would best allow them to pursue substantive freedom’ (p. 2). In this way, Ce´saire and Senghor were intellectuals who lived as complex and fluid thinkers </w:t>
      </w:r>
      <w:r w:rsidRPr="00616A1E">
        <w:rPr>
          <w:rStyle w:val="StyleUnderline"/>
          <w:highlight w:val="cyan"/>
        </w:rPr>
        <w:t>engaged in</w:t>
      </w:r>
      <w:r w:rsidRPr="00616A1E">
        <w:rPr>
          <w:rStyle w:val="StyleUnderline"/>
        </w:rPr>
        <w:t xml:space="preserve"> a ‘</w:t>
      </w:r>
      <w:r w:rsidRPr="00616A1E">
        <w:rPr>
          <w:rStyle w:val="Emphasis"/>
          <w:highlight w:val="cyan"/>
        </w:rPr>
        <w:t>pragmatic orientation</w:t>
      </w:r>
      <w:r w:rsidRPr="00616A1E">
        <w:rPr>
          <w:rStyle w:val="StyleUnderline"/>
        </w:rPr>
        <w:t xml:space="preserve">’ that ‘was </w:t>
      </w:r>
      <w:r w:rsidRPr="00616A1E">
        <w:rPr>
          <w:rStyle w:val="Emphasis"/>
          <w:highlight w:val="cyan"/>
        </w:rPr>
        <w:t>inseparable</w:t>
      </w:r>
      <w:r w:rsidRPr="00616A1E">
        <w:rPr>
          <w:rStyle w:val="StyleUnderline"/>
          <w:highlight w:val="cyan"/>
        </w:rPr>
        <w:t xml:space="preserve"> from</w:t>
      </w:r>
      <w:r w:rsidRPr="00616A1E">
        <w:rPr>
          <w:rStyle w:val="StyleUnderline"/>
        </w:rPr>
        <w:t xml:space="preserve"> a </w:t>
      </w:r>
      <w:r w:rsidRPr="00616A1E">
        <w:rPr>
          <w:rStyle w:val="Emphasis"/>
        </w:rPr>
        <w:t>utopian</w:t>
      </w:r>
      <w:r w:rsidRPr="00616A1E">
        <w:rPr>
          <w:rStyle w:val="StyleUnderline"/>
        </w:rPr>
        <w:t xml:space="preserve"> </w:t>
      </w:r>
      <w:r w:rsidRPr="00616A1E">
        <w:rPr>
          <w:rStyle w:val="StyleUnderline"/>
          <w:highlight w:val="cyan"/>
        </w:rPr>
        <w:t>commitment to political imagination and</w:t>
      </w:r>
      <w:r w:rsidRPr="00616A1E">
        <w:rPr>
          <w:rStyle w:val="StyleUnderline"/>
        </w:rPr>
        <w:t xml:space="preserve"> </w:t>
      </w:r>
      <w:r w:rsidRPr="00616A1E">
        <w:rPr>
          <w:rStyle w:val="Emphasis"/>
        </w:rPr>
        <w:t xml:space="preserve">anticipatory </w:t>
      </w:r>
      <w:r w:rsidRPr="00616A1E">
        <w:rPr>
          <w:rStyle w:val="Emphasis"/>
          <w:highlight w:val="cyan"/>
        </w:rPr>
        <w:t>politics</w:t>
      </w:r>
      <w:r w:rsidRPr="00616A1E">
        <w:rPr>
          <w:rStyle w:val="StyleUnderline"/>
        </w:rPr>
        <w:t xml:space="preserve"> through which they hoped </w:t>
      </w:r>
      <w:r w:rsidRPr="00616A1E">
        <w:rPr>
          <w:rStyle w:val="StyleUnderline"/>
          <w:highlight w:val="cyan"/>
        </w:rPr>
        <w:t>to</w:t>
      </w:r>
      <w:r w:rsidRPr="00616A1E">
        <w:rPr>
          <w:sz w:val="16"/>
        </w:rPr>
        <w:t xml:space="preserve"> transcend the very idea of France, </w:t>
      </w:r>
      <w:r w:rsidRPr="00616A1E">
        <w:rPr>
          <w:rStyle w:val="StyleUnderline"/>
          <w:highlight w:val="cyan"/>
        </w:rPr>
        <w:t>remake the world</w:t>
      </w:r>
      <w:r w:rsidRPr="00616A1E">
        <w:rPr>
          <w:sz w:val="16"/>
        </w:rPr>
        <w:t>, and inaugurate a new epoch of human history’ (p. 2). This requires understanding Ce´saire and Senghor as practicing a form of thinking that is simultaneously ‘strategic and principled, gradualist and revolutionary, realist and vision, timely and untimely’ (p. 2).</w:t>
      </w:r>
    </w:p>
    <w:p w14:paraId="72290019" w14:textId="77777777" w:rsidR="007064DB" w:rsidRPr="00616A1E" w:rsidRDefault="007064DB" w:rsidP="007064DB">
      <w:pPr>
        <w:rPr>
          <w:sz w:val="16"/>
        </w:rPr>
      </w:pPr>
      <w:r w:rsidRPr="00616A1E">
        <w:rPr>
          <w:sz w:val="16"/>
        </w:rPr>
        <w:t xml:space="preserve">Wilder’s book alternates chapters between Ce´saire and Senghor, tracing the evolution, exchange, and collaboration between these two intellectuals, as well as tracing how their ideas evolved over the course of their engagement with party and state politics. Reading these texts as already instantiated within a political terrain makes it possible to grasp their full nuance. For example, in a chapter on Senghor’s African socialism, Wilder writes that Senghor ‘called neither for France to decolonize Africa nor for Africa to liberate itself, but for Africans to decolonize France’ (p. 214). To this end, African socialism was not simply a political platform, or an effort to remake Marxist theory, but rather a way of imagining the world that left open the possibility that Africans were the agents of ‘planetary salvation’ and ‘human emancipation’ (p. 215). This approach helps explain the seemingly quixotic political commitment that Senghor held concerning regional federalism and his insistence on maintaining a fraternal relationship between Senegal and France (two political positions often cited as evidence of his inability to uphold the true promise of national independence). Instead, Wilder suggests that </w:t>
      </w:r>
      <w:r w:rsidRPr="00616A1E">
        <w:rPr>
          <w:rStyle w:val="StyleUnderline"/>
        </w:rPr>
        <w:t>thinking</w:t>
      </w:r>
      <w:r w:rsidRPr="00616A1E">
        <w:rPr>
          <w:sz w:val="16"/>
        </w:rPr>
        <w:t xml:space="preserve"> ‘with Ce´saire and Senghor’ </w:t>
      </w:r>
      <w:r w:rsidRPr="00616A1E">
        <w:rPr>
          <w:rStyle w:val="Emphasis"/>
          <w:highlight w:val="cyan"/>
        </w:rPr>
        <w:t>requires</w:t>
      </w:r>
      <w:r w:rsidRPr="00616A1E">
        <w:rPr>
          <w:rStyle w:val="StyleUnderline"/>
        </w:rPr>
        <w:t xml:space="preserve"> us to ‘engag[e] </w:t>
      </w:r>
      <w:r w:rsidRPr="00616A1E">
        <w:rPr>
          <w:rStyle w:val="StyleUnderline"/>
          <w:highlight w:val="cyan"/>
        </w:rPr>
        <w:t xml:space="preserve">a </w:t>
      </w:r>
      <w:r w:rsidRPr="00616A1E">
        <w:rPr>
          <w:rStyle w:val="Emphasis"/>
          <w:highlight w:val="cyan"/>
        </w:rPr>
        <w:t>future</w:t>
      </w:r>
      <w:r w:rsidRPr="00616A1E">
        <w:rPr>
          <w:rStyle w:val="StyleUnderline"/>
          <w:highlight w:val="cyan"/>
        </w:rPr>
        <w:t xml:space="preserve"> that might have been</w:t>
      </w:r>
      <w:r w:rsidRPr="00616A1E">
        <w:rPr>
          <w:rStyle w:val="StyleUnderline"/>
        </w:rPr>
        <w:t>’</w:t>
      </w:r>
      <w:r w:rsidRPr="00616A1E">
        <w:rPr>
          <w:sz w:val="16"/>
        </w:rPr>
        <w:t>. While the specific conclusions Ce´saire and Senghor arrive at might not necessarily ‘be applied to our times’, ‘</w:t>
      </w:r>
      <w:r w:rsidRPr="00616A1E">
        <w:rPr>
          <w:rStyle w:val="StyleUnderline"/>
        </w:rPr>
        <w:t xml:space="preserve">the </w:t>
      </w:r>
      <w:r w:rsidRPr="00616A1E">
        <w:rPr>
          <w:rStyle w:val="Emphasis"/>
        </w:rPr>
        <w:t>problems</w:t>
      </w:r>
      <w:r w:rsidRPr="00616A1E">
        <w:rPr>
          <w:rStyle w:val="StyleUnderline"/>
        </w:rPr>
        <w:t xml:space="preserve"> they identified’ still ‘persist’, and their ‘utopian </w:t>
      </w:r>
      <w:r w:rsidRPr="00616A1E">
        <w:rPr>
          <w:rStyle w:val="Emphasis"/>
        </w:rPr>
        <w:t>realist thinking</w:t>
      </w:r>
      <w:r w:rsidRPr="00616A1E">
        <w:rPr>
          <w:rStyle w:val="StyleUnderline"/>
        </w:rPr>
        <w:t xml:space="preserve">, at once </w:t>
      </w:r>
      <w:r w:rsidRPr="00616A1E">
        <w:rPr>
          <w:rStyle w:val="Emphasis"/>
        </w:rPr>
        <w:t>concrete</w:t>
      </w:r>
      <w:r w:rsidRPr="00616A1E">
        <w:rPr>
          <w:rStyle w:val="StyleUnderline"/>
        </w:rPr>
        <w:t xml:space="preserve"> and world-</w:t>
      </w:r>
      <w:r w:rsidRPr="00616A1E">
        <w:rPr>
          <w:rStyle w:val="Emphasis"/>
        </w:rPr>
        <w:t>historical</w:t>
      </w:r>
      <w:r w:rsidRPr="00616A1E">
        <w:rPr>
          <w:rStyle w:val="StyleUnderline"/>
        </w:rPr>
        <w:t xml:space="preserve">, still </w:t>
      </w:r>
      <w:r w:rsidRPr="00616A1E">
        <w:rPr>
          <w:rStyle w:val="Emphasis"/>
        </w:rPr>
        <w:t>resonates’</w:t>
      </w:r>
      <w:r w:rsidRPr="00616A1E">
        <w:rPr>
          <w:sz w:val="16"/>
        </w:rPr>
        <w:t xml:space="preserve"> (p. 256).</w:t>
      </w:r>
    </w:p>
    <w:p w14:paraId="29F5BE50" w14:textId="77777777" w:rsidR="007064DB" w:rsidRPr="00616A1E" w:rsidRDefault="007064DB" w:rsidP="007064DB">
      <w:pPr>
        <w:rPr>
          <w:sz w:val="14"/>
          <w:szCs w:val="14"/>
        </w:rPr>
      </w:pPr>
      <w:r w:rsidRPr="00616A1E">
        <w:rPr>
          <w:sz w:val="14"/>
          <w:szCs w:val="14"/>
        </w:rPr>
        <w:t>Shilliam’s book, The Black Pacific, similarly traces connections among anticolonial activists and intellectuals across space and time. However, rather than examining the exchange between Francophone Africa, France, and the Caribbean, Shilliam locates his study in the dense relationships between the Ma¯ori and Pasifika peoples of Aotearoa (New Zealand) and the ‘children of Legba’. Legba is a reoccurring figure from African cosmology that mediates the spiritual and physical worlds. Shilliam opens with the story of a 1979 exchange between Ma¯ori elders and their guests, a black theater troupe and a RasTafari band visiting Aotearoa NZ from England. The elder, or kaumātua, greeted the visitors, saying: ‘everyone being one people’ to which the theater director replied: ‘the ancestors are meeting because we have met’ here today (p. 1). This exchange reflects Shilliam’s larger argument about the already existing ‘deep, global infrastructure of anti-colonial connectivity’ (p. 3). He contrasts these lived and meaningful connections with the colonial ethnographic mapping practices that sought – and still seek – to firmly establish separation between colonial subjects, with a gaze remained firmly trained on Europe. Shilliam counters by offering a ‘decolonial science of “deep relation”’ (p. 13) that draws out the moments of connectivity between the spiritually synchronistic descendants of Legba, the Pacific Island figure of Ta¯ne/Ma¯ui, and the Arcadian Hermes within the Western philosophical tradition. In doing so, Shilliam provides evidence of the profound spiritual bonds that ground relations of strength and connectivity. He argues that, while the ‘manifest world is a broadly (post)colonial one, structured through imperial hierarchies that encourage the oneway transmission of political authority, social relations and knowledge’, there also exists alongside this world vast ‘hinterlands of the spiritual domains’ (p. 20). Legba, Ta¯ne/Ma¯ui, and the Arcadian Hermes continually assist in that translation and binding of the manifest and spiritual worlds and, in doing so, they eschew a ‘developmentalist understanding of time’ in favor of one that can account for ‘the reparation of ancestral ties’ (p. 21). Re-grounding anticolonialism in this shared spiritual inheritance emphasizes the dense human connections that, through their cultivation, might inform the healing of colonial wounds. Shilliam demonstrates the durability of these deep relations in chapters examining the movement and adaptation of Black Power in Aotearoa NZ, the embrace of the political concept of blackness among the Ma¯ori and Pasifika peoples, the spiritual and cultural circulation between liberation, RasTafari, and indigenous Ra¯tana theologies, and the movement of Ma¯ori and Pasifika activists between Ethiopia, South Africa, the Caribbean, and the African diaspora in England.</w:t>
      </w:r>
    </w:p>
    <w:p w14:paraId="5392C706" w14:textId="77777777" w:rsidR="007064DB" w:rsidRPr="00616A1E" w:rsidRDefault="007064DB" w:rsidP="007064DB">
      <w:pPr>
        <w:rPr>
          <w:sz w:val="16"/>
        </w:rPr>
      </w:pPr>
      <w:r w:rsidRPr="00616A1E">
        <w:rPr>
          <w:sz w:val="16"/>
        </w:rPr>
        <w:t xml:space="preserve">Unlike Wilder and Shilliam, who locate anticolonial thinking and practice within the expansive spatial, temporal, and spiritual realities of specific individuals, Mbembe’s Critique of Black Reason engages in nothing less than a rewriting of the history of modernity as the ‘mobiliz[ation]’ of ‘Africa and Blackness’ with the goal of ‘the fabrication of racial subjects’ (p. 129). As a ‘river with many tributaries’, Mbembe’s book examines the evolving nature of race and Blackness within a world in which ‘Europe is no longer the center of gravity’ (p. 1). The book moves rapidly and expansively between theoretical engagements – with Fanon, Ce´saire, Foucault, Arendt, and others – and the historical events that created both modernity and racialized partition (the slave trade, the Haitian and American Revolutions, the AlgerianWar, and others). He re-casts ‘the biography’ of the ‘assemblage that is Blackness and race’ into ‘three critical moments’: the Atlantic slave trade, the ‘birth of writing’ marked by [black people] </w:t>
      </w:r>
      <w:r w:rsidRPr="00616A1E">
        <w:rPr>
          <w:strike/>
          <w:sz w:val="16"/>
        </w:rPr>
        <w:t>Blacks</w:t>
      </w:r>
      <w:r w:rsidRPr="00616A1E">
        <w:rPr>
          <w:sz w:val="16"/>
        </w:rPr>
        <w:t xml:space="preserve"> demanding ‘the status of full subjects in the world of the living’ (spanning from the Haitian Revolution, abolition, African decolonization, American civil right movement, to the dismantling of apartheid), and concluding with the current period of ‘neoliberalism’ (p. 3). In this latest period, we now inhabit an economic and racial order defined by the ‘industries of the Silicon Valley and digital technology’, in which ‘time passes quickly’, where workers have been replaced by ‘laboring nomads’, and ‘the tragedy of the multitude’ – comprising ‘superfluous humanity’ – has become ‘that they are unable to be exploited at all’ (p. 3). Within this new epoch, race and Blackness have taken on new forms such that the colonial technologies once developed to separate and manage human beings according to racialized categories have now become replaced by a universalized Blackness that extends beyond race: ‘for the first time in human history, the term “Black” has been generalized. This new fungiblity, this solubility, institutionalized as a new norm of existence and expanded to the entire planet, is what I call the Becoming Black of the world’ (p. 6). Islamophobia, for example, operates according to the traditional logics of racism; however, the characteristics once used to describe supposedly biological races has now been applied to ‘“culture” and “religion”’ (p. 7). While Blackness has become universalized beyond race, Mbembe argues that the ‘Western consciousness of Blackness’ – which reduces humans to ‘a racial subject and site of savage exteriority’ – has always existed alongside the ‘Black consciousness of Blackness’, namely the articulation of Blackness within ‘a long history of radicalism, nourished by struggles for abolition and against capitalism’ (pp. 28, 30). Blackness therefore exists within a ‘manifest dualism’, both ‘the living crypt of capital’ through which ‘skin has been transformed into the form and spirit of merchandise’, but simultaneously ‘the symbol of a conscious desire for life, a force springing forth, buoyant and plastic, fully engaged in the act of creation and capable of living in the midst of several times and several histories at once’ (p. 6). Drawing from these ‘reserves of life’, and </w:t>
      </w:r>
      <w:r w:rsidRPr="00616A1E">
        <w:rPr>
          <w:rStyle w:val="StyleUnderline"/>
          <w:highlight w:val="cyan"/>
        </w:rPr>
        <w:t>the</w:t>
      </w:r>
      <w:r w:rsidRPr="00616A1E">
        <w:rPr>
          <w:rStyle w:val="StyleUnderline"/>
        </w:rPr>
        <w:t xml:space="preserve"> awesome </w:t>
      </w:r>
      <w:r w:rsidRPr="00616A1E">
        <w:rPr>
          <w:rStyle w:val="StyleUnderline"/>
          <w:highlight w:val="cyan"/>
        </w:rPr>
        <w:t>refusal to ‘</w:t>
      </w:r>
      <w:r w:rsidRPr="00616A1E">
        <w:rPr>
          <w:rStyle w:val="Emphasis"/>
          <w:highlight w:val="cyan"/>
        </w:rPr>
        <w:t>retreat</w:t>
      </w:r>
      <w:r w:rsidRPr="00616A1E">
        <w:rPr>
          <w:rStyle w:val="StyleUnderline"/>
          <w:highlight w:val="cyan"/>
        </w:rPr>
        <w:t xml:space="preserve"> from </w:t>
      </w:r>
      <w:r w:rsidRPr="00616A1E">
        <w:rPr>
          <w:rStyle w:val="Emphasis"/>
          <w:highlight w:val="cyan"/>
        </w:rPr>
        <w:t>humanity</w:t>
      </w:r>
      <w:r w:rsidRPr="00616A1E">
        <w:rPr>
          <w:rStyle w:val="StyleUnderline"/>
          <w:highlight w:val="cyan"/>
        </w:rPr>
        <w:t>’</w:t>
      </w:r>
      <w:r w:rsidRPr="00616A1E">
        <w:rPr>
          <w:sz w:val="16"/>
        </w:rPr>
        <w:t xml:space="preserve"> that defines Black life, </w:t>
      </w:r>
      <w:r w:rsidRPr="00616A1E">
        <w:rPr>
          <w:rStyle w:val="StyleUnderline"/>
          <w:highlight w:val="cyan"/>
        </w:rPr>
        <w:t xml:space="preserve">makes it </w:t>
      </w:r>
      <w:r w:rsidRPr="00616A1E">
        <w:rPr>
          <w:rStyle w:val="Emphasis"/>
          <w:highlight w:val="cyan"/>
        </w:rPr>
        <w:t>possible</w:t>
      </w:r>
      <w:r w:rsidRPr="00616A1E">
        <w:rPr>
          <w:rStyle w:val="StyleUnderline"/>
          <w:highlight w:val="cyan"/>
        </w:rPr>
        <w:t xml:space="preserve"> to maintain</w:t>
      </w:r>
      <w:r w:rsidRPr="00616A1E">
        <w:rPr>
          <w:rStyle w:val="StyleUnderline"/>
        </w:rPr>
        <w:t xml:space="preserve"> the ‘</w:t>
      </w:r>
      <w:r w:rsidRPr="00616A1E">
        <w:rPr>
          <w:rStyle w:val="Emphasis"/>
          <w:highlight w:val="cyan"/>
        </w:rPr>
        <w:t>possibility</w:t>
      </w:r>
      <w:r w:rsidRPr="00616A1E">
        <w:rPr>
          <w:rStyle w:val="StyleUnderline"/>
          <w:highlight w:val="cyan"/>
        </w:rPr>
        <w:t xml:space="preserve"> o</w:t>
      </w:r>
      <w:r w:rsidRPr="00616A1E">
        <w:rPr>
          <w:rStyle w:val="StyleUnderline"/>
        </w:rPr>
        <w:t xml:space="preserve">f restitution, </w:t>
      </w:r>
      <w:r w:rsidRPr="00616A1E">
        <w:rPr>
          <w:rStyle w:val="Emphasis"/>
          <w:highlight w:val="cyan"/>
        </w:rPr>
        <w:t>reparation</w:t>
      </w:r>
      <w:r w:rsidRPr="00616A1E">
        <w:rPr>
          <w:rStyle w:val="StyleUnderline"/>
          <w:highlight w:val="cyan"/>
        </w:rPr>
        <w:t>, and justice’</w:t>
      </w:r>
      <w:r w:rsidRPr="00616A1E">
        <w:rPr>
          <w:sz w:val="16"/>
        </w:rPr>
        <w:t xml:space="preserve"> (p. 179). For Mbembe, </w:t>
      </w:r>
      <w:r w:rsidRPr="00616A1E">
        <w:rPr>
          <w:rStyle w:val="StyleUnderline"/>
        </w:rPr>
        <w:t>whatever our own ‘</w:t>
      </w:r>
      <w:r w:rsidRPr="00616A1E">
        <w:rPr>
          <w:rStyle w:val="Emphasis"/>
        </w:rPr>
        <w:t>horizons</w:t>
      </w:r>
      <w:r w:rsidRPr="00616A1E">
        <w:rPr>
          <w:rStyle w:val="StyleUnderline"/>
        </w:rPr>
        <w:t xml:space="preserve"> of…struggle’ might be today, the </w:t>
      </w:r>
      <w:r w:rsidRPr="00616A1E">
        <w:rPr>
          <w:rStyle w:val="Emphasis"/>
        </w:rPr>
        <w:t>fundamental struggle</w:t>
      </w:r>
      <w:r w:rsidRPr="00616A1E">
        <w:rPr>
          <w:rStyle w:val="StyleUnderline"/>
        </w:rPr>
        <w:t xml:space="preserve"> </w:t>
      </w:r>
      <w:r w:rsidRPr="00616A1E">
        <w:rPr>
          <w:rStyle w:val="StyleUnderline"/>
          <w:highlight w:val="cyan"/>
        </w:rPr>
        <w:t xml:space="preserve">remains ‘how to </w:t>
      </w:r>
      <w:r w:rsidRPr="00616A1E">
        <w:rPr>
          <w:rStyle w:val="Emphasis"/>
          <w:highlight w:val="cyan"/>
        </w:rPr>
        <w:t>belong</w:t>
      </w:r>
      <w:r w:rsidRPr="00616A1E">
        <w:rPr>
          <w:rStyle w:val="Emphasis"/>
        </w:rPr>
        <w:t xml:space="preserve"> </w:t>
      </w:r>
      <w:r w:rsidRPr="00616A1E">
        <w:rPr>
          <w:rStyle w:val="Emphasis"/>
          <w:highlight w:val="cyan"/>
        </w:rPr>
        <w:t>fully</w:t>
      </w:r>
      <w:r w:rsidRPr="00616A1E">
        <w:rPr>
          <w:rStyle w:val="StyleUnderline"/>
          <w:highlight w:val="cyan"/>
        </w:rPr>
        <w:t xml:space="preserve"> in this world</w:t>
      </w:r>
      <w:r w:rsidRPr="00616A1E">
        <w:rPr>
          <w:rStyle w:val="StyleUnderline"/>
        </w:rPr>
        <w:t xml:space="preserve"> that is </w:t>
      </w:r>
      <w:r w:rsidRPr="00616A1E">
        <w:rPr>
          <w:rStyle w:val="Emphasis"/>
          <w:highlight w:val="cyan"/>
        </w:rPr>
        <w:t>common</w:t>
      </w:r>
      <w:r w:rsidRPr="00616A1E">
        <w:rPr>
          <w:rStyle w:val="StyleUnderline"/>
          <w:highlight w:val="cyan"/>
        </w:rPr>
        <w:t xml:space="preserve"> to all of us</w:t>
      </w:r>
      <w:r w:rsidRPr="00616A1E">
        <w:rPr>
          <w:sz w:val="16"/>
        </w:rPr>
        <w:t>, how to pass from the status of the excluded to the status of the right-holder, how to participate in the construction and the distribution of the world’ – that is, the creation of a ‘world in common’ (p. 176).</w:t>
      </w:r>
    </w:p>
    <w:p w14:paraId="40EA015A" w14:textId="77777777" w:rsidR="007064DB" w:rsidRDefault="007064DB" w:rsidP="007064DB">
      <w:pPr>
        <w:pStyle w:val="Heading4"/>
      </w:pPr>
      <w:r>
        <w:t>5. No ages of extinction.</w:t>
      </w:r>
    </w:p>
    <w:p w14:paraId="6C42C12B" w14:textId="77777777" w:rsidR="007064DB" w:rsidRPr="00E1618F" w:rsidRDefault="007064DB" w:rsidP="007064DB">
      <w:pPr>
        <w:pStyle w:val="Heading4"/>
      </w:pPr>
      <w:r>
        <w:t xml:space="preserve">Tipping points are </w:t>
      </w:r>
      <w:r w:rsidRPr="00324141">
        <w:rPr>
          <w:u w:val="single"/>
        </w:rPr>
        <w:t>wrong</w:t>
      </w:r>
      <w:r>
        <w:t xml:space="preserve"> AND humanity </w:t>
      </w:r>
      <w:r w:rsidRPr="00324141">
        <w:rPr>
          <w:u w:val="single"/>
        </w:rPr>
        <w:t>survives</w:t>
      </w:r>
      <w:r>
        <w:t xml:space="preserve"> without biodiversity.</w:t>
      </w:r>
    </w:p>
    <w:p w14:paraId="57F988E7" w14:textId="77777777" w:rsidR="007064DB" w:rsidRDefault="007064DB" w:rsidP="007064DB">
      <w:r w:rsidRPr="00282EB6">
        <w:rPr>
          <w:rStyle w:val="Style13ptBold"/>
        </w:rPr>
        <w:t>Brooks ’15</w:t>
      </w:r>
      <w:r>
        <w:t xml:space="preserve"> [Barry; January 16; Ph.D. in population viability analysis and conservation biology from Macquarie University, Professor and Chair of Environmental Sustainability at the University of Tasmania, former Director of Climate Science at the Environment Institute; Brave New Climate, “The Limits of Planetary Boundaries 2.0,” https://bravenewclimate.com/2015/01/16/the-limits-of-planetary-boundaries-2-0/]</w:t>
      </w:r>
    </w:p>
    <w:p w14:paraId="1B05F08B" w14:textId="77777777" w:rsidR="007064DB" w:rsidRPr="00E1618F" w:rsidRDefault="007064DB" w:rsidP="007064DB">
      <w:pPr>
        <w:rPr>
          <w:sz w:val="14"/>
        </w:rPr>
      </w:pPr>
      <w:r w:rsidRPr="00E1618F">
        <w:rPr>
          <w:sz w:val="14"/>
        </w:rPr>
        <w:t xml:space="preserve">Steffen et al (2015) revise the “planetary boundaries framework” initially proposed in 2009 as the “safe limits” for human alteration of Earth processes(Rockstrom et al 2009). Limiting human harm to environments is a major challenge and we applaud all efforts to increase the public utility of global-change science. Yet </w:t>
      </w:r>
      <w:r w:rsidRPr="00145174">
        <w:rPr>
          <w:rStyle w:val="StyleUnderline"/>
        </w:rPr>
        <w:t>the planetary boundaries</w:t>
      </w:r>
      <w:r w:rsidRPr="00E1618F">
        <w:rPr>
          <w:sz w:val="14"/>
        </w:rPr>
        <w:t xml:space="preserve"> (PB) </w:t>
      </w:r>
      <w:r w:rsidRPr="00145174">
        <w:rPr>
          <w:rStyle w:val="StyleUnderline"/>
        </w:rPr>
        <w:t>framework</w:t>
      </w:r>
      <w:r w:rsidRPr="00E1618F">
        <w:rPr>
          <w:sz w:val="14"/>
        </w:rPr>
        <w:t xml:space="preserve"> – in its original form and as revised by Steffen et al – </w:t>
      </w:r>
      <w:r w:rsidRPr="00145174">
        <w:rPr>
          <w:rStyle w:val="Emphasis"/>
        </w:rPr>
        <w:t>obscures</w:t>
      </w:r>
      <w:r w:rsidRPr="00145174">
        <w:rPr>
          <w:rStyle w:val="StyleUnderline"/>
        </w:rPr>
        <w:t xml:space="preserve"> rather than </w:t>
      </w:r>
      <w:r w:rsidRPr="00145174">
        <w:rPr>
          <w:rStyle w:val="Emphasis"/>
        </w:rPr>
        <w:t>clarifies</w:t>
      </w:r>
      <w:r w:rsidRPr="00145174">
        <w:rPr>
          <w:rStyle w:val="StyleUnderline"/>
        </w:rPr>
        <w:t xml:space="preserve"> the environmental and sustainability challenges faced by humanity</w:t>
      </w:r>
      <w:r w:rsidRPr="00E1618F">
        <w:rPr>
          <w:sz w:val="14"/>
        </w:rPr>
        <w:t xml:space="preserve"> this century.</w:t>
      </w:r>
    </w:p>
    <w:p w14:paraId="4DE9CA2E" w14:textId="77777777" w:rsidR="007064DB" w:rsidRPr="00E1618F" w:rsidRDefault="007064DB" w:rsidP="007064DB">
      <w:pPr>
        <w:rPr>
          <w:sz w:val="14"/>
        </w:rPr>
      </w:pPr>
      <w:r w:rsidRPr="00E1618F">
        <w:rPr>
          <w:sz w:val="14"/>
        </w:rPr>
        <w:t>Steffen et al concede that “</w:t>
      </w:r>
      <w:r w:rsidRPr="001A5E95">
        <w:rPr>
          <w:rStyle w:val="StyleUnderline"/>
          <w:highlight w:val="cyan"/>
        </w:rPr>
        <w:t xml:space="preserve">not </w:t>
      </w:r>
      <w:r w:rsidRPr="00D93151">
        <w:rPr>
          <w:rStyle w:val="Emphasis"/>
          <w:highlight w:val="cyan"/>
        </w:rPr>
        <w:t>all</w:t>
      </w:r>
      <w:r w:rsidRPr="00D93151">
        <w:rPr>
          <w:rStyle w:val="Emphasis"/>
        </w:rPr>
        <w:t xml:space="preserve"> Earth </w:t>
      </w:r>
      <w:r w:rsidRPr="003B2BCF">
        <w:rPr>
          <w:rStyle w:val="Emphasis"/>
        </w:rPr>
        <w:t>system</w:t>
      </w:r>
      <w:r w:rsidRPr="00D93151">
        <w:rPr>
          <w:rStyle w:val="Emphasis"/>
        </w:rPr>
        <w:t xml:space="preserve"> </w:t>
      </w:r>
      <w:r w:rsidRPr="003B2BCF">
        <w:rPr>
          <w:rStyle w:val="Emphasis"/>
          <w:highlight w:val="cyan"/>
        </w:rPr>
        <w:t>processes</w:t>
      </w:r>
      <w:r w:rsidRPr="00E1618F">
        <w:rPr>
          <w:sz w:val="14"/>
        </w:rPr>
        <w:t xml:space="preserve"> included in the PB </w:t>
      </w:r>
      <w:r w:rsidRPr="001A5E95">
        <w:rPr>
          <w:rStyle w:val="StyleUnderline"/>
          <w:highlight w:val="cyan"/>
        </w:rPr>
        <w:t>have</w:t>
      </w:r>
      <w:r w:rsidRPr="00145174">
        <w:rPr>
          <w:rStyle w:val="StyleUnderline"/>
        </w:rPr>
        <w:t xml:space="preserve"> </w:t>
      </w:r>
      <w:r w:rsidRPr="001A5E95">
        <w:rPr>
          <w:rStyle w:val="Emphasis"/>
        </w:rPr>
        <w:t xml:space="preserve">singular </w:t>
      </w:r>
      <w:r w:rsidRPr="001A5E95">
        <w:rPr>
          <w:rStyle w:val="Emphasis"/>
          <w:highlight w:val="cyan"/>
        </w:rPr>
        <w:t>thresholds</w:t>
      </w:r>
      <w:r w:rsidRPr="001A5E95">
        <w:rPr>
          <w:rStyle w:val="StyleUnderline"/>
          <w:highlight w:val="cyan"/>
        </w:rPr>
        <w:t xml:space="preserve"> at the global</w:t>
      </w:r>
      <w:r w:rsidRPr="00E1618F">
        <w:rPr>
          <w:sz w:val="14"/>
        </w:rPr>
        <w:t xml:space="preserve">/continental/ocean basin </w:t>
      </w:r>
      <w:r w:rsidRPr="001A5E95">
        <w:rPr>
          <w:rStyle w:val="StyleUnderline"/>
          <w:highlight w:val="cyan"/>
        </w:rPr>
        <w:t>level</w:t>
      </w:r>
      <w:r w:rsidRPr="00E1618F">
        <w:rPr>
          <w:sz w:val="14"/>
        </w:rPr>
        <w:t xml:space="preserve">.” </w:t>
      </w:r>
      <w:r w:rsidRPr="003B2BCF">
        <w:rPr>
          <w:rStyle w:val="Emphasis"/>
          <w:highlight w:val="cyan"/>
        </w:rPr>
        <w:t>Such</w:t>
      </w:r>
      <w:r w:rsidRPr="003B2BCF">
        <w:rPr>
          <w:rStyle w:val="Emphasis"/>
        </w:rPr>
        <w:t xml:space="preserve"> processes</w:t>
      </w:r>
      <w:r w:rsidRPr="003B2BCF">
        <w:rPr>
          <w:rStyle w:val="StyleUnderline"/>
        </w:rPr>
        <w:t xml:space="preserve"> </w:t>
      </w:r>
      <w:r w:rsidRPr="003B2BCF">
        <w:rPr>
          <w:rStyle w:val="StyleUnderline"/>
          <w:highlight w:val="cyan"/>
        </w:rPr>
        <w:t xml:space="preserve">include </w:t>
      </w:r>
      <w:r w:rsidRPr="003B2BCF">
        <w:rPr>
          <w:rStyle w:val="Emphasis"/>
          <w:highlight w:val="cyan"/>
        </w:rPr>
        <w:t>bio</w:t>
      </w:r>
      <w:r w:rsidRPr="003B2BCF">
        <w:rPr>
          <w:rStyle w:val="Emphasis"/>
        </w:rPr>
        <w:t xml:space="preserve">sphere </w:t>
      </w:r>
      <w:r w:rsidRPr="003B2BCF">
        <w:rPr>
          <w:rStyle w:val="Emphasis"/>
          <w:highlight w:val="cyan"/>
        </w:rPr>
        <w:t>integrity</w:t>
      </w:r>
      <w:r w:rsidRPr="00E1618F">
        <w:rPr>
          <w:sz w:val="14"/>
        </w:rPr>
        <w:t xml:space="preserve"> (see Brook et al 2013), </w:t>
      </w:r>
      <w:r w:rsidRPr="003B2BCF">
        <w:rPr>
          <w:rStyle w:val="StyleUnderline"/>
        </w:rPr>
        <w:t>biogeochemical flows, freshwater use, and land-system change</w:t>
      </w:r>
      <w:r w:rsidRPr="00E1618F">
        <w:rPr>
          <w:sz w:val="14"/>
        </w:rPr>
        <w:t xml:space="preserve">. “Nevertheless,” they continue, “it is important that boundaries be established for these processes.” Why? </w:t>
      </w:r>
      <w:r w:rsidRPr="003B2BCF">
        <w:rPr>
          <w:rStyle w:val="StyleUnderline"/>
        </w:rPr>
        <w:t>Where a global threshold is unknown</w:t>
      </w:r>
      <w:r w:rsidRPr="00E1618F">
        <w:rPr>
          <w:sz w:val="14"/>
        </w:rPr>
        <w:t xml:space="preserve"> or lacking, </w:t>
      </w:r>
      <w:r w:rsidRPr="00145174">
        <w:rPr>
          <w:rStyle w:val="StyleUnderline"/>
          <w:highlight w:val="cyan"/>
        </w:rPr>
        <w:t xml:space="preserve">there is </w:t>
      </w:r>
      <w:r w:rsidRPr="00145174">
        <w:rPr>
          <w:rStyle w:val="Emphasis"/>
          <w:highlight w:val="cyan"/>
        </w:rPr>
        <w:t>no scientific</w:t>
      </w:r>
      <w:r w:rsidRPr="00145174">
        <w:rPr>
          <w:rStyle w:val="Emphasis"/>
        </w:rPr>
        <w:t xml:space="preserve">ally robust </w:t>
      </w:r>
      <w:r w:rsidRPr="001A5E95">
        <w:rPr>
          <w:rStyle w:val="Emphasis"/>
          <w:highlight w:val="cyan"/>
        </w:rPr>
        <w:t>way</w:t>
      </w:r>
      <w:r w:rsidRPr="001A5E95">
        <w:rPr>
          <w:rStyle w:val="StyleUnderline"/>
          <w:highlight w:val="cyan"/>
        </w:rPr>
        <w:t xml:space="preserve"> of specifying</w:t>
      </w:r>
      <w:r w:rsidRPr="00145174">
        <w:rPr>
          <w:rStyle w:val="StyleUnderline"/>
        </w:rPr>
        <w:t xml:space="preserve"> such </w:t>
      </w:r>
      <w:r w:rsidRPr="001A5E95">
        <w:rPr>
          <w:rStyle w:val="StyleUnderline"/>
          <w:highlight w:val="cyan"/>
        </w:rPr>
        <w:t xml:space="preserve">a </w:t>
      </w:r>
      <w:r w:rsidRPr="003B2BCF">
        <w:rPr>
          <w:rStyle w:val="StyleUnderline"/>
          <w:highlight w:val="cyan"/>
        </w:rPr>
        <w:t xml:space="preserve">boundary – </w:t>
      </w:r>
      <w:r w:rsidRPr="003B2BCF">
        <w:rPr>
          <w:rStyle w:val="Emphasis"/>
          <w:highlight w:val="cyan"/>
        </w:rPr>
        <w:t>determining</w:t>
      </w:r>
      <w:r w:rsidRPr="003B2BCF">
        <w:rPr>
          <w:rStyle w:val="Emphasis"/>
        </w:rPr>
        <w:t xml:space="preserve"> a limit</w:t>
      </w:r>
      <w:r w:rsidRPr="00E1618F">
        <w:rPr>
          <w:sz w:val="14"/>
        </w:rPr>
        <w:t xml:space="preserve"> along a continuum of environmental change </w:t>
      </w:r>
      <w:r w:rsidRPr="001A5E95">
        <w:rPr>
          <w:rStyle w:val="StyleUnderline"/>
          <w:highlight w:val="cyan"/>
        </w:rPr>
        <w:t>becomes</w:t>
      </w:r>
      <w:r w:rsidRPr="00145174">
        <w:rPr>
          <w:rStyle w:val="StyleUnderline"/>
        </w:rPr>
        <w:t xml:space="preserve"> a matter of </w:t>
      </w:r>
      <w:r w:rsidRPr="003B2BCF">
        <w:rPr>
          <w:rStyle w:val="Emphasis"/>
          <w:highlight w:val="cyan"/>
        </w:rPr>
        <w:t>guesswork</w:t>
      </w:r>
      <w:r w:rsidRPr="00145174">
        <w:rPr>
          <w:rStyle w:val="StyleUnderline"/>
        </w:rPr>
        <w:t xml:space="preserve"> or </w:t>
      </w:r>
      <w:r w:rsidRPr="003B2BCF">
        <w:rPr>
          <w:rStyle w:val="Emphasis"/>
        </w:rPr>
        <w:t>speculation</w:t>
      </w:r>
      <w:r w:rsidRPr="00E1618F">
        <w:rPr>
          <w:sz w:val="14"/>
        </w:rPr>
        <w:t xml:space="preserve"> (see e.g. Bass 2009;Nordhaus et al 2012). For instance, the land-system boundary for temperate forest is set at 50% of forest cover remaining. </w:t>
      </w:r>
      <w:r w:rsidRPr="00FC1FC0">
        <w:rPr>
          <w:rStyle w:val="StyleUnderline"/>
        </w:rPr>
        <w:t xml:space="preserve">There is </w:t>
      </w:r>
      <w:r w:rsidRPr="00FC1FC0">
        <w:rPr>
          <w:rStyle w:val="Emphasis"/>
        </w:rPr>
        <w:t>no robust justification</w:t>
      </w:r>
      <w:r w:rsidRPr="00FC1FC0">
        <w:rPr>
          <w:rStyle w:val="StyleUnderline"/>
        </w:rPr>
        <w:t xml:space="preserve"> for why this boundary should not be</w:t>
      </w:r>
      <w:r w:rsidRPr="00E1618F">
        <w:rPr>
          <w:sz w:val="14"/>
        </w:rPr>
        <w:t xml:space="preserve"> 40%, or 70%, or </w:t>
      </w:r>
      <w:r w:rsidRPr="00FC1FC0">
        <w:rPr>
          <w:rStyle w:val="StyleUnderline"/>
        </w:rPr>
        <w:t>some other level</w:t>
      </w:r>
      <w:r w:rsidRPr="00E1618F">
        <w:rPr>
          <w:sz w:val="14"/>
        </w:rPr>
        <w:t>.</w:t>
      </w:r>
    </w:p>
    <w:p w14:paraId="1CFE1DB5" w14:textId="77777777" w:rsidR="007064DB" w:rsidRPr="00282EB6" w:rsidRDefault="007064DB" w:rsidP="007064DB">
      <w:pPr>
        <w:rPr>
          <w:sz w:val="16"/>
        </w:rPr>
      </w:pPr>
      <w:r w:rsidRPr="00282EB6">
        <w:rPr>
          <w:sz w:val="16"/>
        </w:rPr>
        <w:t xml:space="preserve">While the stated objective of the </w:t>
      </w:r>
      <w:r w:rsidRPr="00282EB6">
        <w:rPr>
          <w:rStyle w:val="Emphasis"/>
          <w:highlight w:val="cyan"/>
        </w:rPr>
        <w:t>PB</w:t>
      </w:r>
      <w:r w:rsidRPr="00282EB6">
        <w:rPr>
          <w:rStyle w:val="Emphasis"/>
        </w:rPr>
        <w:t xml:space="preserve"> framework</w:t>
      </w:r>
      <w:r w:rsidRPr="00282EB6">
        <w:rPr>
          <w:sz w:val="16"/>
        </w:rPr>
        <w:t xml:space="preserve"> is to “guide human societies” away from a state of the Earth system that is “less hospitable to the development of human societies”, </w:t>
      </w:r>
      <w:r w:rsidRPr="00282EB6">
        <w:rPr>
          <w:rStyle w:val="StyleUnderline"/>
        </w:rPr>
        <w:t xml:space="preserve">it </w:t>
      </w:r>
      <w:r w:rsidRPr="00282EB6">
        <w:rPr>
          <w:rStyle w:val="StyleUnderline"/>
          <w:highlight w:val="cyan"/>
        </w:rPr>
        <w:t xml:space="preserve">offers </w:t>
      </w:r>
      <w:r w:rsidRPr="00282EB6">
        <w:rPr>
          <w:rStyle w:val="Emphasis"/>
          <w:highlight w:val="cyan"/>
        </w:rPr>
        <w:t>little scientific ev</w:t>
      </w:r>
      <w:r w:rsidRPr="00282EB6">
        <w:rPr>
          <w:rStyle w:val="StyleUnderline"/>
        </w:rPr>
        <w:t xml:space="preserve">idence </w:t>
      </w:r>
      <w:r w:rsidRPr="00282EB6">
        <w:rPr>
          <w:rStyle w:val="StyleUnderline"/>
          <w:highlight w:val="cyan"/>
        </w:rPr>
        <w:t>to support</w:t>
      </w:r>
      <w:r w:rsidRPr="00282EB6">
        <w:rPr>
          <w:rStyle w:val="StyleUnderline"/>
        </w:rPr>
        <w:t xml:space="preserve"> the </w:t>
      </w:r>
      <w:r w:rsidRPr="00282EB6">
        <w:rPr>
          <w:rStyle w:val="Emphasis"/>
          <w:highlight w:val="cyan"/>
        </w:rPr>
        <w:t>connection</w:t>
      </w:r>
      <w:r w:rsidRPr="00282EB6">
        <w:rPr>
          <w:rStyle w:val="StyleUnderline"/>
          <w:highlight w:val="cyan"/>
        </w:rPr>
        <w:t xml:space="preserve"> between</w:t>
      </w:r>
      <w:r w:rsidRPr="00282EB6">
        <w:rPr>
          <w:rStyle w:val="StyleUnderline"/>
        </w:rPr>
        <w:t xml:space="preserve"> the </w:t>
      </w:r>
      <w:r w:rsidRPr="00282EB6">
        <w:rPr>
          <w:rStyle w:val="Emphasis"/>
          <w:highlight w:val="cyan"/>
        </w:rPr>
        <w:t>global</w:t>
      </w:r>
      <w:r w:rsidRPr="00282EB6">
        <w:rPr>
          <w:rStyle w:val="Emphasis"/>
        </w:rPr>
        <w:t xml:space="preserve"> state</w:t>
      </w:r>
      <w:r w:rsidRPr="00282EB6">
        <w:rPr>
          <w:rStyle w:val="StyleUnderline"/>
        </w:rPr>
        <w:t xml:space="preserve"> of specific Earth </w:t>
      </w:r>
      <w:r w:rsidRPr="00282EB6">
        <w:rPr>
          <w:rStyle w:val="Emphasis"/>
        </w:rPr>
        <w:t xml:space="preserve">system </w:t>
      </w:r>
      <w:r w:rsidRPr="00282EB6">
        <w:rPr>
          <w:rStyle w:val="Emphasis"/>
          <w:highlight w:val="cyan"/>
        </w:rPr>
        <w:t>processes</w:t>
      </w:r>
      <w:r w:rsidRPr="00282EB6">
        <w:rPr>
          <w:rStyle w:val="StyleUnderline"/>
          <w:highlight w:val="cyan"/>
        </w:rPr>
        <w:t xml:space="preserve"> and</w:t>
      </w:r>
      <w:r w:rsidRPr="00282EB6">
        <w:rPr>
          <w:rStyle w:val="StyleUnderline"/>
        </w:rPr>
        <w:t xml:space="preserve"> human </w:t>
      </w:r>
      <w:r w:rsidRPr="00282EB6">
        <w:rPr>
          <w:rStyle w:val="Emphasis"/>
          <w:highlight w:val="cyan"/>
        </w:rPr>
        <w:t>well-being</w:t>
      </w:r>
      <w:r w:rsidRPr="00282EB6">
        <w:rPr>
          <w:rStyle w:val="StyleUnderline"/>
        </w:rPr>
        <w:t xml:space="preserve">. Instead, </w:t>
      </w:r>
      <w:r w:rsidRPr="00282EB6">
        <w:rPr>
          <w:rStyle w:val="StyleUnderline"/>
          <w:highlight w:val="cyan"/>
        </w:rPr>
        <w:t>the</w:t>
      </w:r>
      <w:r w:rsidRPr="00282EB6">
        <w:rPr>
          <w:rStyle w:val="StyleUnderline"/>
        </w:rPr>
        <w:t xml:space="preserve"> Holocene </w:t>
      </w:r>
      <w:r w:rsidRPr="00282EB6">
        <w:rPr>
          <w:rStyle w:val="StyleUnderline"/>
          <w:highlight w:val="cyan"/>
        </w:rPr>
        <w:t>environment</w:t>
      </w:r>
      <w:r w:rsidRPr="00282EB6">
        <w:rPr>
          <w:sz w:val="16"/>
        </w:rPr>
        <w:t xml:space="preserve"> (the most recent 10,000 years) </w:t>
      </w:r>
      <w:r w:rsidRPr="00282EB6">
        <w:rPr>
          <w:rStyle w:val="StyleUnderline"/>
          <w:highlight w:val="cyan"/>
        </w:rPr>
        <w:t>is</w:t>
      </w:r>
      <w:r w:rsidRPr="00282EB6">
        <w:rPr>
          <w:rStyle w:val="StyleUnderline"/>
        </w:rPr>
        <w:t xml:space="preserve"> assumed to be </w:t>
      </w:r>
      <w:r w:rsidRPr="00282EB6">
        <w:rPr>
          <w:rStyle w:val="StyleUnderline"/>
          <w:highlight w:val="cyan"/>
        </w:rPr>
        <w:t>ideal. Yet</w:t>
      </w:r>
      <w:r w:rsidRPr="00282EB6">
        <w:rPr>
          <w:rStyle w:val="StyleUnderline"/>
        </w:rPr>
        <w:t xml:space="preserve"> most species evolved before the </w:t>
      </w:r>
      <w:r w:rsidRPr="00282EB6">
        <w:rPr>
          <w:rStyle w:val="Emphasis"/>
        </w:rPr>
        <w:t>Holocene</w:t>
      </w:r>
      <w:r w:rsidRPr="00282EB6">
        <w:rPr>
          <w:rStyle w:val="StyleUnderline"/>
        </w:rPr>
        <w:t xml:space="preserve"> and </w:t>
      </w:r>
      <w:r w:rsidRPr="00282EB6">
        <w:rPr>
          <w:rStyle w:val="StyleUnderline"/>
          <w:highlight w:val="cyan"/>
        </w:rPr>
        <w:t>the</w:t>
      </w:r>
      <w:r w:rsidRPr="00282EB6">
        <w:rPr>
          <w:rStyle w:val="StyleUnderline"/>
        </w:rPr>
        <w:t xml:space="preserve"> contemporary </w:t>
      </w:r>
      <w:r w:rsidRPr="00282EB6">
        <w:rPr>
          <w:rStyle w:val="StyleUnderline"/>
          <w:highlight w:val="cyan"/>
        </w:rPr>
        <w:t xml:space="preserve">ecosystems that </w:t>
      </w:r>
      <w:r w:rsidRPr="00282EB6">
        <w:rPr>
          <w:rStyle w:val="Emphasis"/>
          <w:highlight w:val="cyan"/>
        </w:rPr>
        <w:t>sustain humanity</w:t>
      </w:r>
      <w:r w:rsidRPr="00282EB6">
        <w:rPr>
          <w:rStyle w:val="StyleUnderline"/>
          <w:highlight w:val="cyan"/>
        </w:rPr>
        <w:t xml:space="preserve"> are agro</w:t>
      </w:r>
      <w:r w:rsidRPr="00282EB6">
        <w:rPr>
          <w:rStyle w:val="StyleUnderline"/>
        </w:rPr>
        <w:t xml:space="preserve">ecosystems, </w:t>
      </w:r>
      <w:r w:rsidRPr="00282EB6">
        <w:rPr>
          <w:rStyle w:val="StyleUnderline"/>
          <w:highlight w:val="cyan"/>
        </w:rPr>
        <w:t>urban</w:t>
      </w:r>
      <w:r w:rsidRPr="00282EB6">
        <w:rPr>
          <w:rStyle w:val="StyleUnderline"/>
        </w:rPr>
        <w:t xml:space="preserve"> ecosystems </w:t>
      </w:r>
      <w:r w:rsidRPr="00282EB6">
        <w:rPr>
          <w:rStyle w:val="StyleUnderline"/>
          <w:highlight w:val="cyan"/>
        </w:rPr>
        <w:t>and</w:t>
      </w:r>
      <w:r w:rsidRPr="00282EB6">
        <w:rPr>
          <w:rStyle w:val="StyleUnderline"/>
        </w:rPr>
        <w:t xml:space="preserve"> </w:t>
      </w:r>
      <w:r w:rsidRPr="00282EB6">
        <w:rPr>
          <w:rStyle w:val="Emphasis"/>
        </w:rPr>
        <w:t xml:space="preserve">other </w:t>
      </w:r>
      <w:r w:rsidRPr="00282EB6">
        <w:rPr>
          <w:rStyle w:val="Emphasis"/>
          <w:highlight w:val="cyan"/>
        </w:rPr>
        <w:t>human</w:t>
      </w:r>
      <w:r w:rsidRPr="00282EB6">
        <w:rPr>
          <w:rStyle w:val="StyleUnderline"/>
          <w:highlight w:val="cyan"/>
        </w:rPr>
        <w:t>-altered</w:t>
      </w:r>
      <w:r w:rsidRPr="00282EB6">
        <w:rPr>
          <w:sz w:val="16"/>
        </w:rPr>
        <w:t xml:space="preserve"> </w:t>
      </w:r>
    </w:p>
    <w:p w14:paraId="5BC657CF" w14:textId="77777777" w:rsidR="007064DB" w:rsidRPr="005D388F" w:rsidRDefault="007064DB" w:rsidP="007064DB"/>
    <w:p w14:paraId="63237CBC" w14:textId="77777777" w:rsidR="007064DB" w:rsidRPr="007064DB" w:rsidRDefault="007064DB" w:rsidP="007064DB"/>
    <w:bookmarkEnd w:id="2"/>
    <w:p w14:paraId="63751EA6" w14:textId="77777777" w:rsidR="004515B3" w:rsidRDefault="004515B3" w:rsidP="004515B3">
      <w:pPr>
        <w:pStyle w:val="Heading3"/>
      </w:pPr>
      <w:r>
        <w:t>Theory---AT: Agathangelous---2AC</w:t>
      </w:r>
    </w:p>
    <w:p w14:paraId="1F25A4CB" w14:textId="77777777" w:rsidR="004515B3" w:rsidRPr="007C480A" w:rsidRDefault="004515B3" w:rsidP="004515B3">
      <w:pPr>
        <w:pStyle w:val="Heading4"/>
      </w:pPr>
      <w:r>
        <w:t xml:space="preserve">Mainstream IR is </w:t>
      </w:r>
      <w:r>
        <w:rPr>
          <w:u w:val="single"/>
        </w:rPr>
        <w:t>anti-colonial</w:t>
      </w:r>
      <w:r>
        <w:t xml:space="preserve">. Agathangelou’s </w:t>
      </w:r>
      <w:r>
        <w:rPr>
          <w:u w:val="single"/>
        </w:rPr>
        <w:t>wrong</w:t>
      </w:r>
      <w:r>
        <w:t xml:space="preserve">. </w:t>
      </w:r>
    </w:p>
    <w:p w14:paraId="022FB519" w14:textId="77777777" w:rsidR="004515B3" w:rsidRDefault="004515B3" w:rsidP="004515B3">
      <w:r w:rsidRPr="007C480A">
        <w:rPr>
          <w:rStyle w:val="Style13ptBold"/>
        </w:rPr>
        <w:t>Beckmann and Erpul, 24</w:t>
      </w:r>
      <w:r>
        <w:t>—Faculty Member, Department of Political Science, Los Andes University; Instructor, Department of International Relations, Bilkent University (Nicolas and Onur, “Realism’s Timeless Wisdom and its Relevance for the Global South,” All Azimuth, Vol. 13, No. 1, 49-68,</w:t>
      </w:r>
      <w:r w:rsidRPr="00A00311">
        <w:t xml:space="preserve"> </w:t>
      </w:r>
      <w:r>
        <w:t xml:space="preserve">footnote iii included, language modifications denoted by brackets, other brackets in original, dml) </w:t>
      </w:r>
    </w:p>
    <w:p w14:paraId="7B434024" w14:textId="77777777" w:rsidR="004515B3" w:rsidRPr="007C480A" w:rsidRDefault="004515B3" w:rsidP="004515B3">
      <w:pPr>
        <w:rPr>
          <w:sz w:val="14"/>
        </w:rPr>
      </w:pPr>
      <w:r w:rsidRPr="007C480A">
        <w:rPr>
          <w:sz w:val="14"/>
        </w:rPr>
        <w:t xml:space="preserve">The starting point for our analysis is global IR’s difficult and unresolved relationship with the core cannon of IR literature. While Acharya’s seminal 2014 article argued that global IR “subsumes, rather than supplants, existing IR theories and methods,”[ii] other </w:t>
      </w:r>
      <w:r w:rsidRPr="007C480A">
        <w:rPr>
          <w:rStyle w:val="StyleUnderline"/>
        </w:rPr>
        <w:t>voices</w:t>
      </w:r>
      <w:r w:rsidRPr="00D335BE">
        <w:rPr>
          <w:rStyle w:val="StyleUnderline"/>
        </w:rPr>
        <w:t xml:space="preserve"> of the</w:t>
      </w:r>
      <w:r w:rsidRPr="007C480A">
        <w:rPr>
          <w:sz w:val="14"/>
        </w:rPr>
        <w:t xml:space="preserve"> global </w:t>
      </w:r>
      <w:r w:rsidRPr="00D335BE">
        <w:rPr>
          <w:rStyle w:val="StyleUnderline"/>
        </w:rPr>
        <w:t>IR debate</w:t>
      </w:r>
      <w:r w:rsidRPr="007C480A">
        <w:rPr>
          <w:sz w:val="14"/>
        </w:rPr>
        <w:t xml:space="preserve"> are more critical.[</w:t>
      </w:r>
      <w:r w:rsidRPr="00D335BE">
        <w:rPr>
          <w:rStyle w:val="Emphasis"/>
        </w:rPr>
        <w:t>iii</w:t>
      </w:r>
      <w:r w:rsidRPr="007C480A">
        <w:rPr>
          <w:sz w:val="14"/>
        </w:rPr>
        <w:t xml:space="preserve">] </w:t>
      </w:r>
    </w:p>
    <w:p w14:paraId="5E00B0E5" w14:textId="77777777" w:rsidR="004515B3" w:rsidRPr="007C480A" w:rsidRDefault="004515B3" w:rsidP="004515B3">
      <w:pPr>
        <w:rPr>
          <w:sz w:val="14"/>
        </w:rPr>
      </w:pPr>
      <w:r w:rsidRPr="007C480A">
        <w:rPr>
          <w:sz w:val="14"/>
        </w:rPr>
        <w:t>[</w:t>
      </w:r>
      <w:r w:rsidRPr="00D335BE">
        <w:rPr>
          <w:rStyle w:val="Emphasis"/>
        </w:rPr>
        <w:t>iii</w:t>
      </w:r>
      <w:r w:rsidRPr="007C480A">
        <w:rPr>
          <w:sz w:val="14"/>
        </w:rPr>
        <w:t xml:space="preserve">] </w:t>
      </w:r>
      <w:r w:rsidRPr="007C480A">
        <w:rPr>
          <w:rStyle w:val="StyleUnderline"/>
        </w:rPr>
        <w:t>E.g</w:t>
      </w:r>
      <w:r w:rsidRPr="00D335BE">
        <w:rPr>
          <w:rStyle w:val="StyleUnderline"/>
        </w:rPr>
        <w:t>.</w:t>
      </w:r>
      <w:r w:rsidRPr="007C480A">
        <w:rPr>
          <w:sz w:val="14"/>
        </w:rPr>
        <w:t xml:space="preserve">, Anna M. </w:t>
      </w:r>
      <w:r w:rsidRPr="007C480A">
        <w:rPr>
          <w:rStyle w:val="Emphasis"/>
          <w:highlight w:val="cyan"/>
        </w:rPr>
        <w:t>Agathangelou</w:t>
      </w:r>
      <w:r w:rsidRPr="007C480A">
        <w:rPr>
          <w:sz w:val="14"/>
        </w:rPr>
        <w:t xml:space="preserve"> and L. H. M. Ling, “The House of IR: From Family Power Politics to the Poesies of Worldism,” International Studies Review 6, no. 4 (2004): 21-49; Phillip Darby, “A Disabling Discipline,” in The Oxford Handbook of International Relation, eds. Christian Reus-Smit and Duncan Snidal (Oxford: Oxford University Press, 2008), 94-105; L. H. M. Ling, The Dao of World Politics: Towards a Post-Westphalian, Worldist International Relations (London &amp; New York: Routledge, 2014).</w:t>
      </w:r>
    </w:p>
    <w:p w14:paraId="5B8F2FDC" w14:textId="77777777" w:rsidR="004515B3" w:rsidRPr="007C480A" w:rsidRDefault="004515B3" w:rsidP="004515B3">
      <w:pPr>
        <w:rPr>
          <w:sz w:val="14"/>
        </w:rPr>
      </w:pPr>
      <w:r w:rsidRPr="007C480A">
        <w:rPr>
          <w:sz w:val="14"/>
        </w:rPr>
        <w:t xml:space="preserve">Many of the critiques </w:t>
      </w:r>
      <w:r w:rsidRPr="00D335BE">
        <w:rPr>
          <w:rStyle w:val="StyleUnderline"/>
        </w:rPr>
        <w:t xml:space="preserve">have pointed out the </w:t>
      </w:r>
      <w:r w:rsidRPr="007C480A">
        <w:rPr>
          <w:rStyle w:val="Emphasis"/>
        </w:rPr>
        <w:t>Western-centeredness</w:t>
      </w:r>
      <w:r w:rsidRPr="00D335BE">
        <w:rPr>
          <w:rStyle w:val="StyleUnderline"/>
        </w:rPr>
        <w:t xml:space="preserve"> of major IR theories</w:t>
      </w:r>
      <w:r w:rsidRPr="007C480A">
        <w:rPr>
          <w:sz w:val="14"/>
        </w:rPr>
        <w:t xml:space="preserve"> and their limited relevance to audiences in the global South. According to Tickner and Smith, “A typical challenge faced by professors of IR, particularly in global South classrooms, but increasingly in the North too, is how to teach theories, concepts and issues in ways that make sense to students, given the strong disconnect that exists between what we have grown accustomed to labeling the ‘ABC’ or the ‘canon’ of the discipline, on the one hand, and lived realities on the ground, on the other.”[iv]</w:t>
      </w:r>
    </w:p>
    <w:p w14:paraId="1F2BEFA1" w14:textId="77777777" w:rsidR="004515B3" w:rsidRPr="007C480A" w:rsidRDefault="004515B3" w:rsidP="004515B3">
      <w:pPr>
        <w:rPr>
          <w:sz w:val="14"/>
        </w:rPr>
      </w:pPr>
      <w:r w:rsidRPr="007C480A">
        <w:rPr>
          <w:sz w:val="14"/>
        </w:rPr>
        <w:t xml:space="preserve">The present article applauds the critical engagement with traditional IR theory as a necessary step to raise awareness about its biases and shortcomings. Yet, we argue that </w:t>
      </w:r>
      <w:r w:rsidRPr="00D335BE">
        <w:rPr>
          <w:rStyle w:val="StyleUnderline"/>
        </w:rPr>
        <w:t xml:space="preserve">many </w:t>
      </w:r>
      <w:r w:rsidRPr="007C480A">
        <w:rPr>
          <w:rStyle w:val="StyleUnderline"/>
        </w:rPr>
        <w:t>of</w:t>
      </w:r>
      <w:r w:rsidRPr="00D335BE">
        <w:rPr>
          <w:rStyle w:val="StyleUnderline"/>
        </w:rPr>
        <w:t xml:space="preserve"> the concerns raised </w:t>
      </w:r>
      <w:r w:rsidRPr="007C480A">
        <w:rPr>
          <w:rStyle w:val="Emphasis"/>
          <w:highlight w:val="cyan"/>
        </w:rPr>
        <w:t>understate</w:t>
      </w:r>
      <w:r w:rsidRPr="007C480A">
        <w:rPr>
          <w:rStyle w:val="StyleUnderline"/>
          <w:highlight w:val="cyan"/>
        </w:rPr>
        <w:t xml:space="preserve"> the</w:t>
      </w:r>
      <w:r w:rsidRPr="00D335BE">
        <w:rPr>
          <w:rStyle w:val="StyleUnderline"/>
        </w:rPr>
        <w:t xml:space="preserve"> richness and </w:t>
      </w:r>
      <w:r w:rsidRPr="007C480A">
        <w:rPr>
          <w:rStyle w:val="StyleUnderline"/>
          <w:highlight w:val="cyan"/>
        </w:rPr>
        <w:t>usefulness of</w:t>
      </w:r>
      <w:r w:rsidRPr="007C480A">
        <w:rPr>
          <w:sz w:val="14"/>
        </w:rPr>
        <w:t xml:space="preserve"> traditional contributions to </w:t>
      </w:r>
      <w:r w:rsidRPr="00D335BE">
        <w:rPr>
          <w:rStyle w:val="StyleUnderline"/>
        </w:rPr>
        <w:t>the field</w:t>
      </w:r>
      <w:r w:rsidRPr="007C480A">
        <w:rPr>
          <w:sz w:val="14"/>
        </w:rPr>
        <w:t xml:space="preserve">. To substantiate our argument, we first provide a brief summary of the most important critiques of </w:t>
      </w:r>
      <w:r w:rsidRPr="00D335BE">
        <w:rPr>
          <w:rStyle w:val="StyleUnderline"/>
        </w:rPr>
        <w:t xml:space="preserve">traditional </w:t>
      </w:r>
      <w:r w:rsidRPr="007C480A">
        <w:rPr>
          <w:rStyle w:val="StyleUnderline"/>
          <w:highlight w:val="cyan"/>
        </w:rPr>
        <w:t>IR</w:t>
      </w:r>
      <w:r w:rsidRPr="00D335BE">
        <w:rPr>
          <w:rStyle w:val="StyleUnderline"/>
        </w:rPr>
        <w:t xml:space="preserve"> theory</w:t>
      </w:r>
      <w:r w:rsidRPr="007C480A">
        <w:rPr>
          <w:sz w:val="14"/>
        </w:rPr>
        <w:t xml:space="preserve">. Second, we respond to these critiques by discussing the virtues of realism, a theory that has often been associated with hegemonic interests and is a main recipient of global IR’s critiques, for the global South. In this exercise, we seek to </w:t>
      </w:r>
      <w:r w:rsidRPr="00D335BE">
        <w:rPr>
          <w:rStyle w:val="StyleUnderline"/>
        </w:rPr>
        <w:t>build a solid case for</w:t>
      </w:r>
      <w:r w:rsidRPr="007C480A">
        <w:rPr>
          <w:sz w:val="14"/>
        </w:rPr>
        <w:t xml:space="preserve"> realism’s </w:t>
      </w:r>
      <w:r w:rsidRPr="00D335BE">
        <w:rPr>
          <w:rStyle w:val="StyleUnderline"/>
        </w:rPr>
        <w:t xml:space="preserve">relevance </w:t>
      </w:r>
      <w:r w:rsidRPr="007C480A">
        <w:rPr>
          <w:rStyle w:val="Emphasis"/>
        </w:rPr>
        <w:t>beyond</w:t>
      </w:r>
      <w:r w:rsidRPr="00D335BE">
        <w:rPr>
          <w:rStyle w:val="StyleUnderline"/>
        </w:rPr>
        <w:t xml:space="preserve"> the North</w:t>
      </w:r>
      <w:r w:rsidRPr="007C480A">
        <w:rPr>
          <w:sz w:val="14"/>
        </w:rPr>
        <w:t xml:space="preserve">, focusing first on structural realism and neoclassical realism. We then proceed to classical realism as the most promising realist framework from a global IR perspective. </w:t>
      </w:r>
      <w:r w:rsidRPr="00425096">
        <w:rPr>
          <w:rStyle w:val="StyleUnderline"/>
        </w:rPr>
        <w:t>One</w:t>
      </w:r>
      <w:r w:rsidRPr="007C480A">
        <w:rPr>
          <w:sz w:val="14"/>
        </w:rPr>
        <w:t xml:space="preserve"> of our most interesting </w:t>
      </w:r>
      <w:r w:rsidRPr="00425096">
        <w:rPr>
          <w:rStyle w:val="StyleUnderline"/>
        </w:rPr>
        <w:t>finding</w:t>
      </w:r>
      <w:r w:rsidRPr="007C480A">
        <w:rPr>
          <w:sz w:val="14"/>
        </w:rPr>
        <w:t xml:space="preserve">s </w:t>
      </w:r>
      <w:r w:rsidRPr="00425096">
        <w:rPr>
          <w:rStyle w:val="StyleUnderline"/>
        </w:rPr>
        <w:t xml:space="preserve">is a </w:t>
      </w:r>
      <w:r w:rsidRPr="007C480A">
        <w:rPr>
          <w:rStyle w:val="Emphasis"/>
        </w:rPr>
        <w:t>largely overlooked</w:t>
      </w:r>
      <w:r w:rsidRPr="00425096">
        <w:rPr>
          <w:rStyle w:val="StyleUnderline"/>
        </w:rPr>
        <w:t xml:space="preserve"> affinity between</w:t>
      </w:r>
      <w:r w:rsidRPr="007C480A">
        <w:rPr>
          <w:sz w:val="14"/>
        </w:rPr>
        <w:t xml:space="preserve"> classical </w:t>
      </w:r>
      <w:r w:rsidRPr="00425096">
        <w:rPr>
          <w:rStyle w:val="StyleUnderline"/>
        </w:rPr>
        <w:t>realism and postcolonial theory</w:t>
      </w:r>
      <w:r w:rsidRPr="007C480A">
        <w:rPr>
          <w:sz w:val="14"/>
        </w:rPr>
        <w:t xml:space="preserve">, especially </w:t>
      </w:r>
      <w:r w:rsidRPr="00425096">
        <w:rPr>
          <w:rStyle w:val="StyleUnderline"/>
        </w:rPr>
        <w:t>in the way they address power and (a)morality in world politics</w:t>
      </w:r>
      <w:r w:rsidRPr="007C480A">
        <w:rPr>
          <w:sz w:val="14"/>
        </w:rPr>
        <w:t>. The main difference is realism’s pessimism and, perhaps, resignation to contingency, injustice, and expediency over genuine normative transformation. However, the apparent lack of progress in world politics and international relations renders realism’s pessimistic and cautionary axioms valid.[v] We end our discussion by addressing valid concerns to our argument and providing a brief reflection about the benefits of a more systematic engagement between classical realism and postcolonialism.</w:t>
      </w:r>
    </w:p>
    <w:p w14:paraId="7394ABC2" w14:textId="77777777" w:rsidR="004515B3" w:rsidRPr="00425096" w:rsidRDefault="004515B3" w:rsidP="004515B3">
      <w:pPr>
        <w:rPr>
          <w:sz w:val="8"/>
          <w:szCs w:val="8"/>
        </w:rPr>
      </w:pPr>
      <w:r w:rsidRPr="00425096">
        <w:rPr>
          <w:sz w:val="8"/>
          <w:szCs w:val="8"/>
        </w:rPr>
        <w:t>Global IR’s Critique of Mainstream IR Theories</w:t>
      </w:r>
    </w:p>
    <w:p w14:paraId="298E1B21" w14:textId="77777777" w:rsidR="004515B3" w:rsidRPr="00425096" w:rsidRDefault="004515B3" w:rsidP="004515B3">
      <w:pPr>
        <w:rPr>
          <w:sz w:val="8"/>
          <w:szCs w:val="8"/>
        </w:rPr>
      </w:pPr>
      <w:r w:rsidRPr="00425096">
        <w:rPr>
          <w:sz w:val="8"/>
          <w:szCs w:val="8"/>
        </w:rPr>
        <w:t>The global IR conversation reflects the culmination of long-brewing discontent towards several issues with the mainstream discipline, related but also distinct from the extant inter-paradigmatic debates that have shaped the field. Global IR challenges mainstream theorizing through its engagement with the interrelated issues of international, substantive, and epistemic hierarchies resulting from its Eurocentrism. International because of the disproportionate influence of the Anglo-American academe and U.S. geopolitical objectives;[vi] substantive because of an inevitable concentration on subject materials rooted in the geopolitical experiences of the West; and epistemic due to the lack of genuine globality, diversity, and pluralism in the point of origins of mainstream IR theories, which are eschewed in favor of a false universalism predicated on Eurocentric assumptions about the social world.[vii] Institutional hierarchies also persist and must be a part of any conversation about the problems in the IR discipline since most of the top schools, major avenues of publication, and funding opportunities are located in the Anglo-American core and greatly incentivize the publication of paradigmatic or (neo)positivist research written in highly specialized English.[viii]</w:t>
      </w:r>
    </w:p>
    <w:p w14:paraId="4BB378F6" w14:textId="77777777" w:rsidR="004515B3" w:rsidRPr="00425096" w:rsidRDefault="004515B3" w:rsidP="004515B3">
      <w:pPr>
        <w:rPr>
          <w:sz w:val="8"/>
          <w:szCs w:val="8"/>
        </w:rPr>
      </w:pPr>
      <w:r w:rsidRPr="00425096">
        <w:rPr>
          <w:sz w:val="8"/>
          <w:szCs w:val="8"/>
        </w:rPr>
        <w:t>While the authors of this article share global IR’s concerns about the discipline’s international, substantive, epistemic, and institutional hierarchies, we also uphold that some of the critiques of mainstream IR theories go too far. This is not to say that IR’s major paradigms are free of serious problems, nor that they are the only viable theories to teach international or global politics around the world. What we try to show, instead, is that realism, a mainstream and heavily critiqued body of IR theory, contains numerous useful insights that are relevant to the global South and often overlooked by global IR scholars. Hence, the following paragraphs examine criticisms of mainstream IR in some detail.</w:t>
      </w:r>
    </w:p>
    <w:p w14:paraId="3F344325" w14:textId="77777777" w:rsidR="004515B3" w:rsidRPr="00425096" w:rsidRDefault="004515B3" w:rsidP="004515B3">
      <w:pPr>
        <w:rPr>
          <w:sz w:val="8"/>
          <w:szCs w:val="8"/>
        </w:rPr>
      </w:pPr>
      <w:r w:rsidRPr="00425096">
        <w:rPr>
          <w:sz w:val="8"/>
          <w:szCs w:val="8"/>
        </w:rPr>
        <w:t>Mainstream theories of IR are often labelled as grand theories or paradigms that present relatively coherent views about which types of actors are the most important ones in global politics (states, international organizations, social forces, multinational businesses, etc.) and the nature of their relationships (harmonious, cooperative, conflictive, etc.). These approaches occupy the intellectual heights of the discipline, enjoying a commanding position in the intellectual hierarchy despite a recent disciplinary gravitation towards publishing mid-range theories.[ix] Their dominant position is reflected in publications and bibliometric trends, as well as their presence in syllabi and other pedagogical material.[x] According to several authors within the global IR movement, mainstream theories are Eurocentric at their core, reflecting the biases of the global North, resulting not only in epistemic violence, but also in ahistorical IR research that ignores local agency outside the West. Steeped in Eurocentric assumptions and biases, such IR research then fails to capture unique local dynamics, and therefore impoverishes the discipline as a whole.[xi]</w:t>
      </w:r>
    </w:p>
    <w:p w14:paraId="5300AABF" w14:textId="77777777" w:rsidR="004515B3" w:rsidRPr="00425096" w:rsidRDefault="004515B3" w:rsidP="004515B3">
      <w:pPr>
        <w:rPr>
          <w:sz w:val="8"/>
          <w:szCs w:val="8"/>
        </w:rPr>
      </w:pPr>
      <w:r w:rsidRPr="00425096">
        <w:rPr>
          <w:sz w:val="8"/>
          <w:szCs w:val="8"/>
        </w:rPr>
        <w:t>According to global IR scholars, mainstream IR theories are Eurocentric because their research agendas are largely rooted in the fascinations of scholars from the global North concerning the origins and fundamental make-up of contemporary world politics. Firstly, the world-building of mainstream IR theories takes the Peace of Westphalia as a starting point for the modern state and international system, upon which the axioms of the major paradigms are founded.[xii] Secondly, this would not be an issue if not for the problem that mainstream theories often fashion themselves as major research paradigms and operate from a narrow perspective of epistemological positivism in which timeless and universal knowledge about world politics is accumulated through hypothesis testing.[xiii] The realist paradigm, and neorealism specifically, is considered to be particularly culpable because its conceptualizations of the state, anarchy, and the international system, among other key concepts, are rarely contextualized historically and geographically.[xiv] This is exacerbated not only by the realists’ self-professed “timeless wisdom” that envisions a world politics driven by power politics,[xv] but also by the resoluteness of its hard-nosed theorists about the “foolishness” of disregarding international anarchy and the balance of power.[xvi] For critics, realism’s “timeless wisdom” is nothing more than a reproduction of a racist caricature of a premodern anarchy.[xvii] Thirdly, regarding contemporary world politics, mainstream theories’ research agenda and assumptions are driven by the vicissitudes of American hegemony, as evidenced by the problematization of international anarchy and what can be done (by the U.S. and its allies) to transcend geopolitical inconveniences.[xviii] Finally, and as a natural consequence of their geopolitical agenda, mainstream theories are problem-solving theories to the extent that their research agenda is intractably linked to the policy goals of the hegemonic state.[xix] For these reasons, mainstream theories’ apparent commitment to an intellectual status quo and paradigmatic research render them as “imperial” scholarship.[xx]</w:t>
      </w:r>
    </w:p>
    <w:p w14:paraId="5BA34617" w14:textId="77777777" w:rsidR="004515B3" w:rsidRPr="00425096" w:rsidRDefault="004515B3" w:rsidP="004515B3">
      <w:pPr>
        <w:rPr>
          <w:sz w:val="8"/>
          <w:szCs w:val="8"/>
        </w:rPr>
      </w:pPr>
      <w:r w:rsidRPr="00425096">
        <w:rPr>
          <w:sz w:val="8"/>
          <w:szCs w:val="8"/>
        </w:rPr>
        <w:t>According to many critics, the Eurocentrism of mainstream theories also recreates international hierarchies within the discipline in the form of substantive hierarchies. One need only inquire about how the global South figures into the narratives about the core canon of IR and its relationship to the global North. Its relative distance from the lofty heights of present-day great-power politics results in the global South going unnoticed, except to the extent that its constituent states are amicable or adversarial to the hegemon. This is amply evidenced by a bloated literature on the prospects of conflict between rising and status-quo powers.[xxi] Obsession with great-power politics also distorts analytical boundaries when considering the validity of theoretical assumptions, as immortalized by Waltz’s admission that his automatic balance of power theory is predicated on great-power states alone because it would be “as ridiculous to construct a theory of international politics based on Malaysia and Costa Rica as it would be to construct an economic theory of oligopolistic competition based on the minor firms in a sector of an economy.”[xxii] By the same token, Denmark, a country from the global North, “doesn’t matter” due to its diminutive military and economic capabilities.[xxiii] Stephen Krasner, meanwhile, points out that no one “gives a damn” about Luxembourg because “Luxembourg ain’t hegemonic.”[xxiv]</w:t>
      </w:r>
    </w:p>
    <w:p w14:paraId="21C4BEFE" w14:textId="77777777" w:rsidR="004515B3" w:rsidRPr="00425096" w:rsidRDefault="004515B3" w:rsidP="004515B3">
      <w:pPr>
        <w:rPr>
          <w:sz w:val="8"/>
          <w:szCs w:val="8"/>
        </w:rPr>
      </w:pPr>
      <w:r w:rsidRPr="00425096">
        <w:rPr>
          <w:sz w:val="8"/>
          <w:szCs w:val="8"/>
        </w:rPr>
        <w:t>Critics of Eurocentrism also charge mainstream theories—particularly realism—with overlooking the rest of the international system on substantive grounds, and assert that such theories ignore important nuances in world politics since the behavioral tendencies of great-power states inter se since the 17th century hardly constitute a timeless and universal explanation of international regularities.[xxv] Substantive hierarchy is not limited to realism since many of the most widely read contributions of the liberal and constructivist paradigms reify American hegemony and assert the primacy of liberal, normative, and “Western” values on international relations.[xxvi], [xxvii] Empirical and data-driven enterprises that monitor and rate states on the virtues of their regime types and governance qualities only reinforce this notion.[xxviii]</w:t>
      </w:r>
    </w:p>
    <w:p w14:paraId="13DFD990" w14:textId="77777777" w:rsidR="004515B3" w:rsidRPr="00425096" w:rsidRDefault="004515B3" w:rsidP="004515B3">
      <w:pPr>
        <w:rPr>
          <w:sz w:val="8"/>
          <w:szCs w:val="8"/>
        </w:rPr>
      </w:pPr>
      <w:r w:rsidRPr="00425096">
        <w:rPr>
          <w:sz w:val="8"/>
          <w:szCs w:val="8"/>
        </w:rPr>
        <w:t>The global South, meanwhile, retains its substantive usefulness for mainstream IR theories as a laboratory in which mainstream theories can be honed and tested. An interesting consequence is that when this issue is considered in tandem with the institutional realities and publication trends of IR, it results in a specific genre of research, particularly produced by local scholars, that fleshes out a local case from the global South to test its (inevitable) complementarity with imperial scholarship.[xxix] This essentially consigns the non-Western theorist to the role of a technician that applies Western ideas to a local curiosity; they become native informants.[xxx] This brings us to Eurocentrism’s final consequence: that IR theories inflict epistemic violence by imposing Western-centric knowledge on other parts of the world, thereby creating hierarchies and exclusions of non-Western epistemologies.[xxxi] The fixation on a canon of IR texts originating from Anglo-American IR in the 20th century, all of which has ossified into paradigms and shares Eurocentric axioms about world politics and the nature of science, naturally creates a hierarchy in terms of which theorizing and which theorists matter more. Not only are mainstream theories considered to be the pinnacle of IR research, but all forms of distinct or homegrown theorizing are also regarded as inferior by necessity.[xxxii]</w:t>
      </w:r>
    </w:p>
    <w:p w14:paraId="0DAA2123" w14:textId="77777777" w:rsidR="004515B3" w:rsidRPr="00425096" w:rsidRDefault="004515B3" w:rsidP="004515B3">
      <w:pPr>
        <w:rPr>
          <w:sz w:val="8"/>
          <w:szCs w:val="8"/>
        </w:rPr>
      </w:pPr>
      <w:r w:rsidRPr="00425096">
        <w:rPr>
          <w:sz w:val="8"/>
          <w:szCs w:val="8"/>
        </w:rPr>
        <w:t>What results is a discipline in which the experiences of the global South rarely figure into mainstream scholarship, except in the most circumscribed of ways. The paradigmatic and problem-solving aspects of mainstream theories lead to a discipline largely shaped by the experiences of a narrow set of countries in a limited period. According to global IR scholars, we are thus confronted with severe problems, like the irrelevance of mainstream IR theories for explaining or predicting anything of consequence for the rest of the international system outside of the Anglo-American core. The epistemic hierarchy inflicted by mainstream theories and exacerbated by institutional incentives results in an impoverished IR that has much to say about the relative applicability of the IR paradigms on a range of issues around the world but is also exclusionary of genuine homegrown scholarship that can offer original insights and novel formulations.</w:t>
      </w:r>
    </w:p>
    <w:p w14:paraId="52C5FB8E" w14:textId="77777777" w:rsidR="004515B3" w:rsidRPr="00425096" w:rsidRDefault="004515B3" w:rsidP="004515B3">
      <w:pPr>
        <w:rPr>
          <w:sz w:val="8"/>
          <w:szCs w:val="8"/>
        </w:rPr>
      </w:pPr>
      <w:r w:rsidRPr="00425096">
        <w:rPr>
          <w:sz w:val="8"/>
          <w:szCs w:val="8"/>
        </w:rPr>
        <w:t>Pedagogically, mainstream theories tend to stifle creativity too. For the Anglo-American core, the narrow fixation on a Western historical experience, starting with Thucydides, advancing with Machiavelli and Hobbes, and finally arriving at modern Anglo-American and émigré scholars, presents a neat and uniform narrative linking antiquity to the modern age. Apart from neglecting the multiple points of origin of IR concepts, a narrow focus on the West prevents aspiring IR scholars in the core from achieving a deeper engagement with the rest of the world. As Colgan notes, this has resulted in a “distort[ion of] the conclusions and inferences we draw in important ways.”[xxxiii] This is because Western IR theories occupy a central position in teaching not only in the U.S., but all around the world.[xxxiv] This means that students in the global South must rely on Western theories grounded in Western histories for their IR learning, resulting in a need to interpret their own national and historical contexts through the fulcrum of Western IR. Without a well-developed corpus of local texts, instruction of theory is achieved through imported theories, often applied to local contexts by academic compradors. In fact, the ubiquity of mainstream theories in the global South, as opposed to critical and homegrown research, underscores intellectual dependency.[xxxv]</w:t>
      </w:r>
    </w:p>
    <w:p w14:paraId="10504723" w14:textId="77777777" w:rsidR="004515B3" w:rsidRPr="007C480A" w:rsidRDefault="004515B3" w:rsidP="004515B3">
      <w:pPr>
        <w:rPr>
          <w:sz w:val="14"/>
        </w:rPr>
      </w:pPr>
      <w:r w:rsidRPr="007C480A">
        <w:rPr>
          <w:sz w:val="14"/>
        </w:rPr>
        <w:t xml:space="preserve">It may appear that the present article is proceeding on a fundamentally false premise per Acharya’s statement that global IR seeks to subsume rather than supplant conventional theories.[xxxvi] Yet, the claim that “IR has largely limited itself to the study of issues of relevance to the global North” is a common theme within the global IR debate.[xxxvii] Hence, our goal is to show that </w:t>
      </w:r>
      <w:r w:rsidRPr="00425096">
        <w:rPr>
          <w:rStyle w:val="StyleUnderline"/>
        </w:rPr>
        <w:t>conventional theories</w:t>
      </w:r>
      <w:r w:rsidRPr="007C480A">
        <w:rPr>
          <w:sz w:val="14"/>
        </w:rPr>
        <w:t xml:space="preserve">, particularly realism, </w:t>
      </w:r>
      <w:r w:rsidRPr="007C480A">
        <w:rPr>
          <w:rStyle w:val="Emphasis"/>
        </w:rPr>
        <w:t>retain</w:t>
      </w:r>
      <w:r w:rsidRPr="00425096">
        <w:rPr>
          <w:rStyle w:val="StyleUnderline"/>
        </w:rPr>
        <w:t xml:space="preserve"> their analytical utility</w:t>
      </w:r>
      <w:r w:rsidRPr="007C480A">
        <w:rPr>
          <w:sz w:val="14"/>
        </w:rPr>
        <w:t xml:space="preserve">, </w:t>
      </w:r>
      <w:r w:rsidRPr="00425096">
        <w:rPr>
          <w:rStyle w:val="StyleUnderline"/>
        </w:rPr>
        <w:t xml:space="preserve">while several of </w:t>
      </w:r>
      <w:r w:rsidRPr="007C480A">
        <w:rPr>
          <w:rStyle w:val="StyleUnderline"/>
        </w:rPr>
        <w:t>IR</w:t>
      </w:r>
      <w:r w:rsidRPr="00425096">
        <w:rPr>
          <w:rStyle w:val="StyleUnderline"/>
        </w:rPr>
        <w:t xml:space="preserve">’s core readings are </w:t>
      </w:r>
      <w:r w:rsidRPr="007C480A">
        <w:rPr>
          <w:rStyle w:val="Emphasis"/>
        </w:rPr>
        <w:t>less ethnocentric</w:t>
      </w:r>
      <w:r w:rsidRPr="00425096">
        <w:rPr>
          <w:rStyle w:val="StyleUnderline"/>
        </w:rPr>
        <w:t xml:space="preserve"> than</w:t>
      </w:r>
      <w:r w:rsidRPr="007C480A">
        <w:rPr>
          <w:sz w:val="14"/>
        </w:rPr>
        <w:t xml:space="preserve"> global IR </w:t>
      </w:r>
      <w:r w:rsidRPr="00425096">
        <w:rPr>
          <w:rStyle w:val="StyleUnderline"/>
        </w:rPr>
        <w:t>scholars claim</w:t>
      </w:r>
      <w:r w:rsidRPr="007C480A">
        <w:rPr>
          <w:sz w:val="14"/>
        </w:rPr>
        <w:t xml:space="preserve">. Our focus on realism is justified by the fact that it has been at the center of the critiques of many global IR scholars, while its spread has been associated with a neocolonial or imperial project.[xxxviii] To contest this claim, we first focus on the theory’s two most recent and popular strands, structural and neoclassical realism. As we illustrate below, </w:t>
      </w:r>
      <w:r w:rsidRPr="00425096">
        <w:rPr>
          <w:rStyle w:val="StyleUnderline"/>
        </w:rPr>
        <w:t xml:space="preserve">even </w:t>
      </w:r>
      <w:r w:rsidRPr="007C480A">
        <w:rPr>
          <w:rStyle w:val="Emphasis"/>
        </w:rPr>
        <w:t>neorealists</w:t>
      </w:r>
      <w:r w:rsidRPr="007C480A">
        <w:rPr>
          <w:sz w:val="14"/>
        </w:rPr>
        <w:t xml:space="preserve"> like Kenneth Waltz and John J. Mearsheimer, whose theories are, at first sight, further detached from concerns of the global South, </w:t>
      </w:r>
      <w:r w:rsidRPr="00425096">
        <w:rPr>
          <w:rStyle w:val="StyleUnderline"/>
        </w:rPr>
        <w:t xml:space="preserve">have been at the </w:t>
      </w:r>
      <w:r w:rsidRPr="007C480A">
        <w:rPr>
          <w:rStyle w:val="Emphasis"/>
        </w:rPr>
        <w:t>forefront</w:t>
      </w:r>
      <w:r w:rsidRPr="00425096">
        <w:rPr>
          <w:rStyle w:val="StyleUnderline"/>
        </w:rPr>
        <w:t xml:space="preserve"> of criticizing excesses of U.S. foreign policy</w:t>
      </w:r>
      <w:r w:rsidRPr="007C480A">
        <w:rPr>
          <w:sz w:val="14"/>
        </w:rPr>
        <w:t xml:space="preserve">, </w:t>
      </w:r>
      <w:r w:rsidRPr="00425096">
        <w:rPr>
          <w:rStyle w:val="StyleUnderline"/>
        </w:rPr>
        <w:t>while highlighting that the U.S. is not morally superior</w:t>
      </w:r>
      <w:r w:rsidRPr="007C480A">
        <w:rPr>
          <w:sz w:val="14"/>
        </w:rPr>
        <w:t xml:space="preserve"> to other states.[xxxix] We then proceed to develop a strong case for classical realism as the most promising realist framework. We first outline ontological and epistemological affinities between classical realism and the positions defended by global IR scholars. We then identify a strong connection between classical realism’s theoretical core and postcolonialism. Overall, we seek to show that realism can be seen as less of a hard case for global IR than generally assumed.[xl]</w:t>
      </w:r>
    </w:p>
    <w:p w14:paraId="72C5C74E" w14:textId="77777777" w:rsidR="004515B3" w:rsidRPr="007C480A" w:rsidRDefault="004515B3" w:rsidP="004515B3">
      <w:pPr>
        <w:rPr>
          <w:sz w:val="14"/>
        </w:rPr>
      </w:pPr>
      <w:r w:rsidRPr="007C480A">
        <w:rPr>
          <w:sz w:val="14"/>
        </w:rPr>
        <w:t>The modest case for structural and neoclassical realism</w:t>
      </w:r>
    </w:p>
    <w:p w14:paraId="287BE104" w14:textId="77777777" w:rsidR="004515B3" w:rsidRPr="007C480A" w:rsidRDefault="004515B3" w:rsidP="004515B3">
      <w:pPr>
        <w:rPr>
          <w:sz w:val="14"/>
        </w:rPr>
      </w:pPr>
      <w:r w:rsidRPr="007C480A">
        <w:rPr>
          <w:sz w:val="14"/>
        </w:rPr>
        <w:t xml:space="preserve">Structural or neorealism is arguably the most controversial strand of the realist school of thought. To our mind, neorealism is rightly criticized for its almost irreverent dismissal of cultural and ideational factors in world politics, its rigid ontology, and its imposition of a particular and universalist understanding of science and the operation of the social world.[xli] Yet, </w:t>
      </w:r>
      <w:r w:rsidRPr="00425096">
        <w:rPr>
          <w:rStyle w:val="StyleUnderline"/>
        </w:rPr>
        <w:t>while</w:t>
      </w:r>
      <w:r w:rsidRPr="007C480A">
        <w:rPr>
          <w:sz w:val="14"/>
        </w:rPr>
        <w:t xml:space="preserve"> global IR </w:t>
      </w:r>
      <w:r w:rsidRPr="00425096">
        <w:rPr>
          <w:rStyle w:val="StyleUnderline"/>
        </w:rPr>
        <w:t xml:space="preserve">scholars often </w:t>
      </w:r>
      <w:r w:rsidRPr="007C480A">
        <w:rPr>
          <w:rStyle w:val="Emphasis"/>
        </w:rPr>
        <w:t>dismiss</w:t>
      </w:r>
      <w:r w:rsidRPr="00425096">
        <w:rPr>
          <w:rStyle w:val="StyleUnderline"/>
        </w:rPr>
        <w:t xml:space="preserve"> core theories as ethnocentric</w:t>
      </w:r>
      <w:r w:rsidRPr="007C480A">
        <w:rPr>
          <w:sz w:val="14"/>
        </w:rPr>
        <w:t xml:space="preserve">, we claim that </w:t>
      </w:r>
      <w:r w:rsidRPr="007C480A">
        <w:rPr>
          <w:rStyle w:val="StyleUnderline"/>
          <w:highlight w:val="cyan"/>
        </w:rPr>
        <w:t>it</w:t>
      </w:r>
      <w:r w:rsidRPr="00425096">
        <w:rPr>
          <w:rStyle w:val="StyleUnderline"/>
        </w:rPr>
        <w:t xml:space="preserve"> is precisely structural realism’s insistence on universality that </w:t>
      </w:r>
      <w:r w:rsidRPr="007C480A">
        <w:rPr>
          <w:rStyle w:val="StyleUnderline"/>
          <w:highlight w:val="cyan"/>
        </w:rPr>
        <w:t>offers</w:t>
      </w:r>
      <w:r w:rsidRPr="007C480A">
        <w:rPr>
          <w:sz w:val="14"/>
        </w:rPr>
        <w:t xml:space="preserve"> scholars and decision-makers </w:t>
      </w:r>
      <w:r w:rsidRPr="007C480A">
        <w:rPr>
          <w:rStyle w:val="Emphasis"/>
        </w:rPr>
        <w:t xml:space="preserve">valuable </w:t>
      </w:r>
      <w:r w:rsidRPr="007C480A">
        <w:rPr>
          <w:rStyle w:val="Emphasis"/>
          <w:highlight w:val="cyan"/>
        </w:rPr>
        <w:t>tools</w:t>
      </w:r>
      <w:r w:rsidRPr="007C480A">
        <w:rPr>
          <w:rStyle w:val="StyleUnderline"/>
          <w:highlight w:val="cyan"/>
        </w:rPr>
        <w:t xml:space="preserve"> for </w:t>
      </w:r>
      <w:r w:rsidRPr="007C480A">
        <w:rPr>
          <w:rStyle w:val="Emphasis"/>
          <w:highlight w:val="cyan"/>
        </w:rPr>
        <w:t>overcoming</w:t>
      </w:r>
      <w:r w:rsidRPr="007C480A">
        <w:rPr>
          <w:rStyle w:val="StyleUnderline"/>
          <w:highlight w:val="cyan"/>
        </w:rPr>
        <w:t xml:space="preserve"> ethnocentric thinking</w:t>
      </w:r>
      <w:r w:rsidRPr="007C480A">
        <w:rPr>
          <w:sz w:val="14"/>
        </w:rPr>
        <w:t>.</w:t>
      </w:r>
    </w:p>
    <w:p w14:paraId="33741CA9" w14:textId="77777777" w:rsidR="004515B3" w:rsidRPr="007C480A" w:rsidRDefault="004515B3" w:rsidP="004515B3">
      <w:pPr>
        <w:rPr>
          <w:sz w:val="14"/>
        </w:rPr>
      </w:pPr>
      <w:r w:rsidRPr="007C480A">
        <w:rPr>
          <w:sz w:val="14"/>
        </w:rPr>
        <w:t xml:space="preserve">For instance, by </w:t>
      </w:r>
      <w:r w:rsidRPr="00425096">
        <w:rPr>
          <w:rStyle w:val="StyleUnderline"/>
        </w:rPr>
        <w:t xml:space="preserve">invoking </w:t>
      </w:r>
      <w:r w:rsidRPr="007C480A">
        <w:rPr>
          <w:rStyle w:val="StyleUnderline"/>
          <w:highlight w:val="cyan"/>
        </w:rPr>
        <w:t xml:space="preserve">analogies like the </w:t>
      </w:r>
      <w:r w:rsidRPr="007C480A">
        <w:rPr>
          <w:rStyle w:val="Emphasis"/>
          <w:highlight w:val="cyan"/>
        </w:rPr>
        <w:t>billiard ball</w:t>
      </w:r>
      <w:r w:rsidRPr="00425096">
        <w:rPr>
          <w:rStyle w:val="Emphasis"/>
        </w:rPr>
        <w:t xml:space="preserve"> model</w:t>
      </w:r>
      <w:r w:rsidRPr="007C480A">
        <w:rPr>
          <w:sz w:val="14"/>
        </w:rPr>
        <w:t xml:space="preserve"> of international politics, neorealists envisage a framework of international politics in which military and economic capabilities define political outcomes in world politics to </w:t>
      </w:r>
      <w:r w:rsidRPr="007C480A">
        <w:rPr>
          <w:rStyle w:val="StyleUnderline"/>
          <w:highlight w:val="cyan"/>
        </w:rPr>
        <w:t xml:space="preserve">enable </w:t>
      </w:r>
      <w:r w:rsidRPr="007C480A">
        <w:rPr>
          <w:rStyle w:val="Emphasis"/>
          <w:highlight w:val="cyan"/>
        </w:rPr>
        <w:t>analytical precision</w:t>
      </w:r>
      <w:r w:rsidRPr="007C480A">
        <w:rPr>
          <w:rStyle w:val="StyleUnderline"/>
          <w:highlight w:val="cyan"/>
        </w:rPr>
        <w:t xml:space="preserve"> and </w:t>
      </w:r>
      <w:r w:rsidRPr="007C480A">
        <w:rPr>
          <w:rStyle w:val="Emphasis"/>
          <w:highlight w:val="cyan"/>
        </w:rPr>
        <w:t>predictability</w:t>
      </w:r>
      <w:r w:rsidRPr="007C480A">
        <w:rPr>
          <w:sz w:val="14"/>
        </w:rPr>
        <w:t xml:space="preserve">.[xlii] Furthermore, </w:t>
      </w:r>
      <w:r w:rsidRPr="00CA06FE">
        <w:rPr>
          <w:rStyle w:val="StyleUnderline"/>
          <w:highlight w:val="cyan"/>
        </w:rPr>
        <w:t xml:space="preserve">states’ motives are </w:t>
      </w:r>
      <w:r w:rsidRPr="007C480A">
        <w:rPr>
          <w:rStyle w:val="StyleUnderline"/>
          <w:highlight w:val="cyan"/>
        </w:rPr>
        <w:t>simplified into</w:t>
      </w:r>
      <w:r w:rsidRPr="00425096">
        <w:rPr>
          <w:rStyle w:val="StyleUnderline"/>
        </w:rPr>
        <w:t xml:space="preserve"> indistinct</w:t>
      </w:r>
      <w:r w:rsidRPr="007C480A">
        <w:rPr>
          <w:sz w:val="14"/>
        </w:rPr>
        <w:t xml:space="preserve"> “</w:t>
      </w:r>
      <w:r w:rsidRPr="00425096">
        <w:rPr>
          <w:rStyle w:val="Emphasis"/>
        </w:rPr>
        <w:t>black boxes</w:t>
      </w:r>
      <w:r w:rsidRPr="007C480A">
        <w:rPr>
          <w:sz w:val="14"/>
        </w:rPr>
        <w:t xml:space="preserve">.” While this simplification undermines the analytical utility of neorealism and similarly oriented structural theories,[xliii] it is important to note that </w:t>
      </w:r>
      <w:r w:rsidRPr="00425096">
        <w:rPr>
          <w:rStyle w:val="StyleUnderline"/>
        </w:rPr>
        <w:t xml:space="preserve">these assumptions advocate an </w:t>
      </w:r>
      <w:r w:rsidRPr="007C480A">
        <w:rPr>
          <w:rStyle w:val="Emphasis"/>
          <w:highlight w:val="cyan"/>
        </w:rPr>
        <w:t>inherent equality</w:t>
      </w:r>
      <w:r w:rsidRPr="007C480A">
        <w:rPr>
          <w:rStyle w:val="StyleUnderline"/>
        </w:rPr>
        <w:t xml:space="preserve"> and </w:t>
      </w:r>
      <w:r w:rsidRPr="007C480A">
        <w:rPr>
          <w:rStyle w:val="Emphasis"/>
        </w:rPr>
        <w:t>similarity</w:t>
      </w:r>
      <w:r w:rsidRPr="00425096">
        <w:rPr>
          <w:rStyle w:val="StyleUnderline"/>
        </w:rPr>
        <w:t xml:space="preserve"> between states</w:t>
      </w:r>
      <w:r w:rsidRPr="007C480A">
        <w:rPr>
          <w:sz w:val="14"/>
        </w:rPr>
        <w:t xml:space="preserve">, especially in terms of their motives and (a)morality. The billiard ball model, the black box of the state, and Wolfers’ analogy of the house on fire, which arguably inspires realist thinking about the immanence of survival and fear as a universal motivator, all point to a world politics in which states and their decision-makers are similar. </w:t>
      </w:r>
      <w:r w:rsidRPr="00CA06FE">
        <w:rPr>
          <w:rStyle w:val="StyleUnderline"/>
          <w:highlight w:val="cyan"/>
        </w:rPr>
        <w:t>Neither</w:t>
      </w:r>
      <w:r w:rsidRPr="00425096">
        <w:rPr>
          <w:rStyle w:val="StyleUnderline"/>
        </w:rPr>
        <w:t xml:space="preserve"> are particular states </w:t>
      </w:r>
      <w:r w:rsidRPr="00CA06FE">
        <w:rPr>
          <w:rStyle w:val="StyleUnderline"/>
          <w:highlight w:val="cyan"/>
        </w:rPr>
        <w:t xml:space="preserve">seen as </w:t>
      </w:r>
      <w:r w:rsidRPr="00CA06FE">
        <w:rPr>
          <w:rStyle w:val="Emphasis"/>
          <w:highlight w:val="cyan"/>
        </w:rPr>
        <w:t>morally inferior</w:t>
      </w:r>
      <w:r w:rsidRPr="00CA06FE">
        <w:rPr>
          <w:sz w:val="14"/>
          <w:highlight w:val="cyan"/>
        </w:rPr>
        <w:t xml:space="preserve">, </w:t>
      </w:r>
      <w:r w:rsidRPr="00CA06FE">
        <w:rPr>
          <w:rStyle w:val="StyleUnderline"/>
          <w:highlight w:val="cyan"/>
        </w:rPr>
        <w:t>nor</w:t>
      </w:r>
      <w:r w:rsidRPr="00425096">
        <w:rPr>
          <w:rStyle w:val="StyleUnderline"/>
        </w:rPr>
        <w:t xml:space="preserve"> are specific peoples seen as </w:t>
      </w:r>
      <w:r w:rsidRPr="00CA06FE">
        <w:rPr>
          <w:rStyle w:val="Emphasis"/>
          <w:highlight w:val="cyan"/>
        </w:rPr>
        <w:t>less capable</w:t>
      </w:r>
      <w:r w:rsidRPr="00425096">
        <w:rPr>
          <w:rStyle w:val="StyleUnderline"/>
        </w:rPr>
        <w:t xml:space="preserve"> in their faculties or rational because of their culture and ethnicity</w:t>
      </w:r>
      <w:r w:rsidRPr="007C480A">
        <w:rPr>
          <w:sz w:val="14"/>
        </w:rPr>
        <w:t>.</w:t>
      </w:r>
    </w:p>
    <w:p w14:paraId="087C60CE" w14:textId="77777777" w:rsidR="004515B3" w:rsidRPr="007C480A" w:rsidRDefault="004515B3" w:rsidP="004515B3">
      <w:pPr>
        <w:rPr>
          <w:sz w:val="14"/>
        </w:rPr>
      </w:pPr>
      <w:r w:rsidRPr="007C480A">
        <w:rPr>
          <w:sz w:val="14"/>
        </w:rPr>
        <w:t>These principles, of course, do not automatically result in neutral and objective thinking since a certain degree of ethnocentric biases are probably inescapable.[xliv] Structural realism’s axioms nevertheless offer a sobering view of the inherent sameness of human beings, political actors, and states operating within a heterogenous world. Such a view is valuable given the countless reinventions and rediscoveries of a core of realist thinking across human civilizations and history, as well as more contemporary applications of realist theories across the global South.[xlv]</w:t>
      </w:r>
    </w:p>
    <w:p w14:paraId="269A7769" w14:textId="77777777" w:rsidR="004515B3" w:rsidRPr="007C480A" w:rsidRDefault="004515B3" w:rsidP="004515B3">
      <w:pPr>
        <w:rPr>
          <w:sz w:val="14"/>
        </w:rPr>
      </w:pPr>
      <w:r w:rsidRPr="007C480A">
        <w:rPr>
          <w:sz w:val="14"/>
        </w:rPr>
        <w:t xml:space="preserve">Furthermore, despite its reputation for eschewing ambitious normative goals and conceptualizing the balance of power as an unintended and automatic process,[xlvi] </w:t>
      </w:r>
      <w:r w:rsidRPr="00425096">
        <w:rPr>
          <w:rStyle w:val="StyleUnderline"/>
        </w:rPr>
        <w:t>even structural realism expounds the normative objective of</w:t>
      </w:r>
      <w:r w:rsidRPr="007C480A">
        <w:rPr>
          <w:sz w:val="14"/>
        </w:rPr>
        <w:t xml:space="preserve"> upholding the balance of power in the name of </w:t>
      </w:r>
      <w:r w:rsidRPr="00425096">
        <w:rPr>
          <w:rStyle w:val="Emphasis"/>
        </w:rPr>
        <w:t>conflict avoidance</w:t>
      </w:r>
      <w:r w:rsidRPr="007C480A">
        <w:rPr>
          <w:sz w:val="14"/>
        </w:rPr>
        <w:t>, as evidenced by the attempted scholarly interventions into U.S. foreign policy.[xlvii] Two examples are worth remarking upon.</w:t>
      </w:r>
    </w:p>
    <w:p w14:paraId="0EE3AFF2" w14:textId="77777777" w:rsidR="004515B3" w:rsidRPr="007C480A" w:rsidRDefault="004515B3" w:rsidP="004515B3">
      <w:pPr>
        <w:rPr>
          <w:sz w:val="14"/>
        </w:rPr>
      </w:pPr>
      <w:r w:rsidRPr="007C480A">
        <w:rPr>
          <w:sz w:val="14"/>
        </w:rPr>
        <w:t>The first of these embodies the realist principle that the balance of power is conducive to peace. To this end, structural realism’s founding father, Kenneth Waltz, was an active proponent of nuclear proliferation, arguing that the destructive capabilities of nuclear weapons can act as equalizers to the balance of power by increasing the destructive capabilities of even weak states and enabling the stabilizing dynamics of nuclear deterrence.[xlviii] Nuclear proliferation could not only serve international peace, but also offer a bulwark for the states of the global South against Western intervention. Waltz’s notion is provocative given that the non-proliferation regime is predicated on maintaining the status quo for the powers already in possession of nuclear weapons and denying the same exclusive rights to aspiring nuclear powers.[xlix] Whatever the merits of proliferation, realist propositions aspire to a framework for thinking about balance and fairness for the sake of strategic stability and effective deterrence.</w:t>
      </w:r>
    </w:p>
    <w:p w14:paraId="4FE17E40" w14:textId="77777777" w:rsidR="004515B3" w:rsidRPr="007C480A" w:rsidRDefault="004515B3" w:rsidP="004515B3">
      <w:pPr>
        <w:rPr>
          <w:sz w:val="14"/>
        </w:rPr>
      </w:pPr>
      <w:r w:rsidRPr="007C480A">
        <w:rPr>
          <w:sz w:val="14"/>
        </w:rPr>
        <w:t xml:space="preserve">The second example concerns the scholarly reactions to the U.S.-led invasion of Iraq in 2003. </w:t>
      </w:r>
      <w:r w:rsidRPr="007C480A">
        <w:rPr>
          <w:rStyle w:val="StyleUnderline"/>
        </w:rPr>
        <w:t>Among IR scholars</w:t>
      </w:r>
      <w:r w:rsidRPr="007C480A">
        <w:rPr>
          <w:sz w:val="14"/>
        </w:rPr>
        <w:t xml:space="preserve">, </w:t>
      </w:r>
      <w:r w:rsidRPr="007C480A">
        <w:rPr>
          <w:rStyle w:val="StyleUnderline"/>
          <w:highlight w:val="cyan"/>
        </w:rPr>
        <w:t>realists were</w:t>
      </w:r>
      <w:r w:rsidRPr="00425096">
        <w:rPr>
          <w:rStyle w:val="StyleUnderline"/>
        </w:rPr>
        <w:t xml:space="preserve"> the </w:t>
      </w:r>
      <w:r w:rsidRPr="007C480A">
        <w:rPr>
          <w:rStyle w:val="Emphasis"/>
        </w:rPr>
        <w:t xml:space="preserve">most </w:t>
      </w:r>
      <w:r w:rsidRPr="007C480A">
        <w:rPr>
          <w:rStyle w:val="Emphasis"/>
          <w:highlight w:val="cyan"/>
        </w:rPr>
        <w:t>vocal critics</w:t>
      </w:r>
      <w:r w:rsidRPr="007C480A">
        <w:rPr>
          <w:rStyle w:val="StyleUnderline"/>
          <w:highlight w:val="cyan"/>
        </w:rPr>
        <w:t xml:space="preserve"> of U.S.</w:t>
      </w:r>
      <w:r w:rsidRPr="00425096">
        <w:rPr>
          <w:rStyle w:val="StyleUnderline"/>
        </w:rPr>
        <w:t xml:space="preserve"> foreign </w:t>
      </w:r>
      <w:r w:rsidRPr="007C480A">
        <w:rPr>
          <w:rStyle w:val="StyleUnderline"/>
          <w:highlight w:val="cyan"/>
        </w:rPr>
        <w:t>policy</w:t>
      </w:r>
      <w:r w:rsidRPr="00425096">
        <w:rPr>
          <w:rStyle w:val="StyleUnderline"/>
        </w:rPr>
        <w:t xml:space="preserve"> through their sustained criticism</w:t>
      </w:r>
      <w:r w:rsidRPr="007C480A">
        <w:rPr>
          <w:sz w:val="14"/>
        </w:rPr>
        <w:t xml:space="preserve"> of the nexus of Wilsonian idealism, liberal internationalism, and unilateralism.[l] According to them, U.S. foreign policy was hijacked by neoconservatives and resulted in a destructive war that could not be justified from the purview of realism, as Iraq posed no immediate threat to the U.S.[li] This invasion inspired a series of </w:t>
      </w:r>
      <w:r w:rsidRPr="00E107CE">
        <w:rPr>
          <w:rStyle w:val="StyleUnderline"/>
        </w:rPr>
        <w:t>important realist works</w:t>
      </w:r>
      <w:r w:rsidRPr="007C480A">
        <w:rPr>
          <w:sz w:val="14"/>
        </w:rPr>
        <w:t xml:space="preserve"> that </w:t>
      </w:r>
      <w:r w:rsidRPr="007C480A">
        <w:rPr>
          <w:rStyle w:val="Emphasis"/>
        </w:rPr>
        <w:t>significantly scrutinized</w:t>
      </w:r>
      <w:r w:rsidRPr="00E107CE">
        <w:rPr>
          <w:rStyle w:val="StyleUnderline"/>
        </w:rPr>
        <w:t xml:space="preserve"> U.S. grand strategy</w:t>
      </w:r>
      <w:r w:rsidRPr="007C480A">
        <w:rPr>
          <w:sz w:val="14"/>
        </w:rPr>
        <w:t xml:space="preserve">, helped to coin terms like soft-balancing, </w:t>
      </w:r>
      <w:r w:rsidRPr="00E107CE">
        <w:rPr>
          <w:rStyle w:val="StyleUnderline"/>
        </w:rPr>
        <w:t xml:space="preserve">and prompted discussion of </w:t>
      </w:r>
      <w:r w:rsidRPr="007C480A">
        <w:rPr>
          <w:rStyle w:val="Emphasis"/>
        </w:rPr>
        <w:t>strategic restraint</w:t>
      </w:r>
      <w:r w:rsidRPr="007C480A">
        <w:rPr>
          <w:sz w:val="14"/>
        </w:rPr>
        <w:t>, among other contributions.[lii]</w:t>
      </w:r>
    </w:p>
    <w:p w14:paraId="18B544F4" w14:textId="77777777" w:rsidR="004515B3" w:rsidRPr="007C480A" w:rsidRDefault="004515B3" w:rsidP="004515B3">
      <w:pPr>
        <w:rPr>
          <w:sz w:val="14"/>
        </w:rPr>
      </w:pPr>
      <w:r w:rsidRPr="007C480A">
        <w:rPr>
          <w:sz w:val="14"/>
        </w:rPr>
        <w:t xml:space="preserve">While most structural realists have not systematically engaged with the debates about global IR,[liii] Foulon and Meibauer have sought to bridge the divide by arguing that neoclassical realism in particular has much to offer to scholars from the global South.[liv] Their article upholds that, despite its perceived position as a foil to homegrown research, global IR </w:t>
      </w:r>
      <w:r w:rsidRPr="007C480A">
        <w:rPr>
          <w:rStyle w:val="StyleUnderline"/>
          <w:highlight w:val="cyan"/>
        </w:rPr>
        <w:t xml:space="preserve">scholars </w:t>
      </w:r>
      <w:r w:rsidRPr="007C480A">
        <w:rPr>
          <w:rStyle w:val="Emphasis"/>
          <w:highlight w:val="cyan"/>
        </w:rPr>
        <w:t>should not ignore</w:t>
      </w:r>
      <w:r w:rsidRPr="007C480A">
        <w:rPr>
          <w:rStyle w:val="StyleUnderline"/>
          <w:highlight w:val="cyan"/>
        </w:rPr>
        <w:t xml:space="preserve"> Western knowledge</w:t>
      </w:r>
      <w:r w:rsidRPr="00E107CE">
        <w:rPr>
          <w:rStyle w:val="StyleUnderline"/>
        </w:rPr>
        <w:t xml:space="preserve"> production and theories</w:t>
      </w:r>
      <w:r w:rsidRPr="007C480A">
        <w:rPr>
          <w:sz w:val="14"/>
        </w:rPr>
        <w:t xml:space="preserve">, </w:t>
      </w:r>
      <w:r w:rsidRPr="00E107CE">
        <w:rPr>
          <w:rStyle w:val="StyleUnderline"/>
        </w:rPr>
        <w:t xml:space="preserve">as </w:t>
      </w:r>
      <w:r w:rsidRPr="007C480A">
        <w:rPr>
          <w:rStyle w:val="StyleUnderline"/>
          <w:highlight w:val="cyan"/>
        </w:rPr>
        <w:t xml:space="preserve">this would </w:t>
      </w:r>
      <w:r w:rsidRPr="007C480A">
        <w:rPr>
          <w:rStyle w:val="Emphasis"/>
          <w:highlight w:val="cyan"/>
        </w:rPr>
        <w:t>reinforce</w:t>
      </w:r>
      <w:r w:rsidRPr="00E107CE">
        <w:rPr>
          <w:rStyle w:val="StyleUnderline"/>
        </w:rPr>
        <w:t xml:space="preserve"> the </w:t>
      </w:r>
      <w:r w:rsidRPr="007C480A">
        <w:rPr>
          <w:rStyle w:val="StyleUnderline"/>
          <w:highlight w:val="cyan"/>
        </w:rPr>
        <w:t>dichotomies</w:t>
      </w:r>
      <w:r w:rsidRPr="00E107CE">
        <w:rPr>
          <w:rStyle w:val="StyleUnderline"/>
        </w:rPr>
        <w:t xml:space="preserve"> between Western and non-Western IR </w:t>
      </w:r>
      <w:r w:rsidRPr="007C480A">
        <w:rPr>
          <w:rStyle w:val="StyleUnderline"/>
          <w:highlight w:val="cyan"/>
        </w:rPr>
        <w:t>that they challenge</w:t>
      </w:r>
      <w:r w:rsidRPr="007C480A">
        <w:rPr>
          <w:sz w:val="14"/>
        </w:rPr>
        <w:t xml:space="preserve">.[lv] They further claim that neoclassical </w:t>
      </w:r>
      <w:r w:rsidRPr="00E107CE">
        <w:rPr>
          <w:rStyle w:val="StyleUnderline"/>
        </w:rPr>
        <w:t>realism</w:t>
      </w:r>
      <w:r w:rsidRPr="007C480A">
        <w:rPr>
          <w:sz w:val="14"/>
        </w:rPr>
        <w:t xml:space="preserve"> (NCR) provides interesting avenues for global IR:</w:t>
      </w:r>
    </w:p>
    <w:p w14:paraId="7D230719" w14:textId="77777777" w:rsidR="004515B3" w:rsidRPr="007C480A" w:rsidRDefault="004515B3" w:rsidP="004515B3">
      <w:pPr>
        <w:rPr>
          <w:sz w:val="14"/>
        </w:rPr>
      </w:pPr>
      <w:r w:rsidRPr="007C480A">
        <w:rPr>
          <w:sz w:val="14"/>
        </w:rPr>
        <w:t xml:space="preserve">We argue that because NCR has a less strict understanding of paradigmatic boundaries compared to neorealism, it </w:t>
      </w:r>
      <w:r w:rsidRPr="00E107CE">
        <w:rPr>
          <w:rStyle w:val="StyleUnderline"/>
        </w:rPr>
        <w:t xml:space="preserve">can </w:t>
      </w:r>
      <w:r w:rsidRPr="007C480A">
        <w:rPr>
          <w:rStyle w:val="Emphasis"/>
        </w:rPr>
        <w:t>embrace</w:t>
      </w:r>
      <w:r w:rsidRPr="007C480A">
        <w:rPr>
          <w:sz w:val="14"/>
        </w:rPr>
        <w:t xml:space="preserve"> global questions and cases, global thought and concepts, and </w:t>
      </w:r>
      <w:r w:rsidRPr="00E107CE">
        <w:rPr>
          <w:rStyle w:val="StyleUnderline"/>
        </w:rPr>
        <w:t>global perspectives and scholarship</w:t>
      </w:r>
      <w:r w:rsidRPr="007C480A">
        <w:rPr>
          <w:sz w:val="14"/>
        </w:rPr>
        <w:t xml:space="preserve">. </w:t>
      </w:r>
      <w:r w:rsidRPr="00E107CE">
        <w:rPr>
          <w:rStyle w:val="StyleUnderline"/>
        </w:rPr>
        <w:t xml:space="preserve">Its use of unit-level intervening variables allows it to </w:t>
      </w:r>
      <w:r w:rsidRPr="007C480A">
        <w:rPr>
          <w:rStyle w:val="Emphasis"/>
        </w:rPr>
        <w:t>broaden its scope</w:t>
      </w:r>
      <w:r w:rsidRPr="00E107CE">
        <w:rPr>
          <w:rStyle w:val="StyleUnderline"/>
        </w:rPr>
        <w:t xml:space="preserve"> beyond the West and take non-Western cases seriously</w:t>
      </w:r>
      <w:r w:rsidRPr="007C480A">
        <w:rPr>
          <w:sz w:val="14"/>
        </w:rPr>
        <w:t xml:space="preserve"> in theory building (not only testing). </w:t>
      </w:r>
      <w:r w:rsidRPr="00E107CE">
        <w:rPr>
          <w:rStyle w:val="StyleUnderline"/>
        </w:rPr>
        <w:t xml:space="preserve">It is open to reconsidering a </w:t>
      </w:r>
      <w:r w:rsidRPr="007C480A">
        <w:rPr>
          <w:rStyle w:val="Emphasis"/>
        </w:rPr>
        <w:t>wider canon</w:t>
      </w:r>
      <w:r w:rsidRPr="00E107CE">
        <w:rPr>
          <w:rStyle w:val="StyleUnderline"/>
        </w:rPr>
        <w:t xml:space="preserve"> of non-Western scholarship to conceptualize</w:t>
      </w:r>
      <w:r w:rsidRPr="007C480A">
        <w:rPr>
          <w:sz w:val="14"/>
        </w:rPr>
        <w:t xml:space="preserve"> decision-making processes and </w:t>
      </w:r>
      <w:r w:rsidRPr="00E107CE">
        <w:rPr>
          <w:rStyle w:val="StyleUnderline"/>
        </w:rPr>
        <w:t>state behavior</w:t>
      </w:r>
      <w:r w:rsidRPr="007C480A">
        <w:rPr>
          <w:sz w:val="14"/>
        </w:rPr>
        <w:t>.[lvi]</w:t>
      </w:r>
    </w:p>
    <w:p w14:paraId="43D44EB5" w14:textId="77777777" w:rsidR="004515B3" w:rsidRPr="00710B0F" w:rsidRDefault="004515B3" w:rsidP="004515B3">
      <w:pPr>
        <w:rPr>
          <w:sz w:val="8"/>
          <w:szCs w:val="8"/>
        </w:rPr>
      </w:pPr>
      <w:r w:rsidRPr="00710B0F">
        <w:rPr>
          <w:sz w:val="8"/>
          <w:szCs w:val="8"/>
        </w:rPr>
        <w:t>The present article wholeheartedly agrees that neoclassical realism can contribute to global IR by virtue of its ability to weave together system-level and an assortment of unit-level variables into a transmission-belt model used for theorizing about state behavior.[lvii] Yet, three significant obstacles remain. First, despite the emphasis on an imperfect transmission belt, NCR heavily prioritizes neorealism’s system-level factors over national or regional dynamics as the main drivers of foreign policies. Second, neoclassical realism embraces a positivist epistemology, and thus privileges conventional methods, which embody IR’s Western hegemony and exclusionary practices. Finally, NCR is primarily employed as an analytical, and occasionally predictive, framework for state behavior.[lviii] Despite its obvious strengths in aiding a productive research agenda on foreign policy in global South contexts,[lix] it does not easily accommodate reflections about normative concerns and the morality of political actions.[lx] We are, therefore, convinced that classical realism offers a better framework and more pertinent questions that can aid both in developing positivist and explanatory frameworks as well as reflective and normative research. Accordingly, we develop a strong case for classical realism, which we will lay out in the following section.</w:t>
      </w:r>
    </w:p>
    <w:p w14:paraId="42DC3CB6" w14:textId="77777777" w:rsidR="004515B3" w:rsidRPr="00710B0F" w:rsidRDefault="004515B3" w:rsidP="004515B3">
      <w:pPr>
        <w:rPr>
          <w:sz w:val="8"/>
          <w:szCs w:val="8"/>
        </w:rPr>
      </w:pPr>
      <w:r w:rsidRPr="00710B0F">
        <w:rPr>
          <w:sz w:val="8"/>
          <w:szCs w:val="8"/>
        </w:rPr>
        <w:t>The strong case for classical realism</w:t>
      </w:r>
    </w:p>
    <w:p w14:paraId="1611EC7C" w14:textId="77777777" w:rsidR="004515B3" w:rsidRPr="00710B0F" w:rsidRDefault="004515B3" w:rsidP="004515B3">
      <w:pPr>
        <w:rPr>
          <w:sz w:val="8"/>
          <w:szCs w:val="8"/>
        </w:rPr>
      </w:pPr>
      <w:r w:rsidRPr="00710B0F">
        <w:rPr>
          <w:sz w:val="8"/>
          <w:szCs w:val="8"/>
        </w:rPr>
        <w:t>Similar to other branches of realism, authors like Carr, Morgenthau, and Niebuhr argue that considerations about power are the heart of international (and national) politics. However, they view human nature, desires, emotions, and intra-group dynamics, rather than the constraints imposed by the international system, as more fundamental to elucidate why political agents strive for power. While their explanations highlight the timelessness of competition over power and clashes of interests, like global IR scholars, they also assert that international politics is messy, contingent, uncertain, and complex. As Morgenthau upholds in Politics Among Nations,</w:t>
      </w:r>
    </w:p>
    <w:p w14:paraId="48AA06C5" w14:textId="77777777" w:rsidR="004515B3" w:rsidRPr="00710B0F" w:rsidRDefault="004515B3" w:rsidP="004515B3">
      <w:pPr>
        <w:rPr>
          <w:sz w:val="8"/>
          <w:szCs w:val="8"/>
        </w:rPr>
      </w:pPr>
      <w:r w:rsidRPr="00710B0F">
        <w:rPr>
          <w:sz w:val="8"/>
          <w:szCs w:val="8"/>
        </w:rPr>
        <w:t>Knowledge of the forces that determine politics among nations, and the ways in which political relations unfold, reveals the ambiguity of the facts of international politics. In every political situation contradictory tendencies are at play. One of these tendencies is more likely to prevail under certain conditions. But which tendency actually will prevail is anybody’s guess. The best the scholar can do, then, is to trace the different tendencies that, as potentialities, are inherent in a certain political situation.[lxi]</w:t>
      </w:r>
    </w:p>
    <w:p w14:paraId="3DD29679" w14:textId="77777777" w:rsidR="004515B3" w:rsidRPr="00710B0F" w:rsidRDefault="004515B3" w:rsidP="004515B3">
      <w:pPr>
        <w:rPr>
          <w:sz w:val="8"/>
          <w:szCs w:val="8"/>
        </w:rPr>
      </w:pPr>
      <w:r w:rsidRPr="00710B0F">
        <w:rPr>
          <w:sz w:val="8"/>
          <w:szCs w:val="8"/>
        </w:rPr>
        <w:t>While over the past 20 years, several scholars from Europe have rediscovered classical realism’s context-sensitive epistemologies and contributions to the field, this scholarship has not achieved the same recognition as the more recent strands of realism.[lxii] However, Jonathan Kirchner prominently claimed that classical realism continues to be relevant as the superior realist approach to reflect on the uneasy relationship between the world’s most powerful states, China and the U.S.[lxiii] For Kirshner, classical realists recognize that hubris and arrogance often drive great-power behavior. Furthermore, according to him, the approach’s “emphasis on uncertainty and contingency” is a more realistic starting point for the study of international affairs than structural realism’s determinism.[lxiv] Rathbun, meanwhile, argues that a sense of right and wrong in international politics is not only crucial to defining in and out groups, but that moral considerations take on additional gravity when states scrutinize morally bad actions of others that “wrong” them.[lxv]</w:t>
      </w:r>
    </w:p>
    <w:p w14:paraId="52E370CE" w14:textId="77777777" w:rsidR="004515B3" w:rsidRPr="00710B0F" w:rsidRDefault="004515B3" w:rsidP="004515B3">
      <w:pPr>
        <w:rPr>
          <w:sz w:val="8"/>
          <w:szCs w:val="8"/>
        </w:rPr>
      </w:pPr>
      <w:r w:rsidRPr="00710B0F">
        <w:rPr>
          <w:sz w:val="8"/>
          <w:szCs w:val="8"/>
        </w:rPr>
        <w:t>Classical realism has also contributed to the analysis of the war in Ukraine. For Ross Smith and Dawson, both neoclassical and classical realism provide more complete explanations for Russia’s invasion than its purely structural variant as both “can coherently marry material, ideational, and psychological factors into an overarching power-politics framework which can offer useful and convincing realist explanations for the Ukraine war.”[lxvi]</w:t>
      </w:r>
    </w:p>
    <w:p w14:paraId="7A6B684C" w14:textId="77777777" w:rsidR="004515B3" w:rsidRPr="007C480A" w:rsidRDefault="004515B3" w:rsidP="004515B3">
      <w:pPr>
        <w:rPr>
          <w:sz w:val="14"/>
        </w:rPr>
      </w:pPr>
      <w:r w:rsidRPr="007C480A">
        <w:rPr>
          <w:sz w:val="14"/>
        </w:rPr>
        <w:t xml:space="preserve">The dynamics of great-power competition and the Ukraine war are naturally of relevance to any IR student, expert, and practitioner around the world, including, of course, the global South. To our mind, however, classical realism holds additional potential for the analysis of inter- and transnational dynamics from a global IR perspective. </w:t>
      </w:r>
      <w:r w:rsidRPr="00E107CE">
        <w:rPr>
          <w:rStyle w:val="StyleUnderline"/>
        </w:rPr>
        <w:t>Despite the theory’s interest in great-power politics</w:t>
      </w:r>
      <w:r w:rsidRPr="007C480A">
        <w:rPr>
          <w:sz w:val="14"/>
        </w:rPr>
        <w:t xml:space="preserve">, </w:t>
      </w:r>
      <w:r w:rsidRPr="007C480A">
        <w:rPr>
          <w:rStyle w:val="StyleUnderline"/>
          <w:highlight w:val="cyan"/>
        </w:rPr>
        <w:t xml:space="preserve">its </w:t>
      </w:r>
      <w:r w:rsidRPr="007C480A">
        <w:rPr>
          <w:rStyle w:val="Emphasis"/>
          <w:highlight w:val="cyan"/>
        </w:rPr>
        <w:t>ontology</w:t>
      </w:r>
      <w:r w:rsidRPr="007C480A">
        <w:rPr>
          <w:rStyle w:val="StyleUnderline"/>
          <w:highlight w:val="cyan"/>
        </w:rPr>
        <w:t xml:space="preserve"> leaves</w:t>
      </w:r>
      <w:r w:rsidRPr="00E107CE">
        <w:rPr>
          <w:rStyle w:val="StyleUnderline"/>
        </w:rPr>
        <w:t xml:space="preserve"> a lot of </w:t>
      </w:r>
      <w:r w:rsidRPr="007C480A">
        <w:rPr>
          <w:rStyle w:val="StyleUnderline"/>
          <w:highlight w:val="cyan"/>
        </w:rPr>
        <w:t xml:space="preserve">room for </w:t>
      </w:r>
      <w:r w:rsidRPr="007C480A">
        <w:rPr>
          <w:rStyle w:val="Emphasis"/>
          <w:highlight w:val="cyan"/>
        </w:rPr>
        <w:t>human agency</w:t>
      </w:r>
      <w:r w:rsidRPr="00E107CE">
        <w:rPr>
          <w:rStyle w:val="StyleUnderline"/>
        </w:rPr>
        <w:t xml:space="preserve"> and is</w:t>
      </w:r>
      <w:r w:rsidRPr="007C480A">
        <w:rPr>
          <w:sz w:val="14"/>
        </w:rPr>
        <w:t xml:space="preserve"> more </w:t>
      </w:r>
      <w:r w:rsidRPr="00E107CE">
        <w:rPr>
          <w:rStyle w:val="Emphasis"/>
        </w:rPr>
        <w:t>flexible</w:t>
      </w:r>
      <w:r w:rsidRPr="007C480A">
        <w:rPr>
          <w:sz w:val="14"/>
        </w:rPr>
        <w:t xml:space="preserve"> than other brands of realism.[lxvii] Furthermore, while structural and neoclassical realism share a strong commitment to the dominant (neo)positivist methods and language (which many global IR scholars view with skepticism), classical </w:t>
      </w:r>
      <w:r w:rsidRPr="007C480A">
        <w:rPr>
          <w:rStyle w:val="StyleUnderline"/>
          <w:highlight w:val="cyan"/>
        </w:rPr>
        <w:t>realists have</w:t>
      </w:r>
      <w:r w:rsidRPr="00E107CE">
        <w:rPr>
          <w:rStyle w:val="StyleUnderline"/>
        </w:rPr>
        <w:t xml:space="preserve"> also expressed </w:t>
      </w:r>
      <w:r w:rsidRPr="007C480A">
        <w:rPr>
          <w:rStyle w:val="StyleUnderline"/>
          <w:highlight w:val="cyan"/>
        </w:rPr>
        <w:t xml:space="preserve">concerns about </w:t>
      </w:r>
      <w:r w:rsidRPr="00CA06FE">
        <w:rPr>
          <w:rStyle w:val="StyleUnderline"/>
        </w:rPr>
        <w:t xml:space="preserve">the </w:t>
      </w:r>
      <w:r w:rsidRPr="00CA06FE">
        <w:rPr>
          <w:rStyle w:val="Emphasis"/>
        </w:rPr>
        <w:t xml:space="preserve">excesses of </w:t>
      </w:r>
      <w:r w:rsidRPr="007C480A">
        <w:rPr>
          <w:rStyle w:val="Emphasis"/>
          <w:highlight w:val="cyan"/>
        </w:rPr>
        <w:t>positivism</w:t>
      </w:r>
      <w:r w:rsidRPr="00E107CE">
        <w:rPr>
          <w:rStyle w:val="StyleUnderline"/>
        </w:rPr>
        <w:t xml:space="preserve"> and</w:t>
      </w:r>
      <w:r w:rsidRPr="007C480A">
        <w:rPr>
          <w:sz w:val="14"/>
        </w:rPr>
        <w:t xml:space="preserve"> the behavioral revolution in </w:t>
      </w:r>
      <w:r w:rsidRPr="00E107CE">
        <w:rPr>
          <w:rStyle w:val="StyleUnderline"/>
        </w:rPr>
        <w:t xml:space="preserve">the </w:t>
      </w:r>
      <w:r w:rsidRPr="007C480A">
        <w:rPr>
          <w:rStyle w:val="Emphasis"/>
        </w:rPr>
        <w:t>social sciences</w:t>
      </w:r>
      <w:r w:rsidRPr="007C480A">
        <w:rPr>
          <w:sz w:val="14"/>
        </w:rPr>
        <w:t>.[lxviii] Their sensitivity to the contextual and contingent elements of power politics hence facilitates drawing connections and blending with important strands of political thinking from all parts of the globe.</w:t>
      </w:r>
    </w:p>
    <w:p w14:paraId="058D272C" w14:textId="77777777" w:rsidR="004515B3" w:rsidRPr="007C480A" w:rsidRDefault="004515B3" w:rsidP="004515B3">
      <w:pPr>
        <w:rPr>
          <w:sz w:val="14"/>
        </w:rPr>
      </w:pPr>
      <w:r w:rsidRPr="007C480A">
        <w:rPr>
          <w:sz w:val="14"/>
        </w:rPr>
        <w:t xml:space="preserve">Apart from the ontological and epistemological proximity, we try to show in the following paragraphs that classical realism’s theoretical core speaks directly to audiences in the global South. In fact, </w:t>
      </w:r>
      <w:r w:rsidRPr="00E107CE">
        <w:rPr>
          <w:rStyle w:val="StyleUnderline"/>
        </w:rPr>
        <w:t xml:space="preserve">there is a </w:t>
      </w:r>
      <w:r w:rsidRPr="007C480A">
        <w:rPr>
          <w:rStyle w:val="Emphasis"/>
        </w:rPr>
        <w:t>common theme</w:t>
      </w:r>
      <w:r w:rsidRPr="00E107CE">
        <w:rPr>
          <w:rStyle w:val="StyleUnderline"/>
        </w:rPr>
        <w:t xml:space="preserve"> among</w:t>
      </w:r>
      <w:r w:rsidRPr="007C480A">
        <w:rPr>
          <w:sz w:val="14"/>
        </w:rPr>
        <w:t xml:space="preserve"> classical </w:t>
      </w:r>
      <w:r w:rsidRPr="00E107CE">
        <w:rPr>
          <w:rStyle w:val="StyleUnderline"/>
        </w:rPr>
        <w:t>realists and postcolonial scholarship</w:t>
      </w:r>
      <w:r w:rsidRPr="007C480A">
        <w:rPr>
          <w:sz w:val="14"/>
        </w:rPr>
        <w:t xml:space="preserve">, </w:t>
      </w:r>
      <w:r w:rsidRPr="00E107CE">
        <w:rPr>
          <w:rStyle w:val="StyleUnderline"/>
        </w:rPr>
        <w:t xml:space="preserve">both of which argue that great powers tend to act in </w:t>
      </w:r>
      <w:r w:rsidRPr="00710B0F">
        <w:rPr>
          <w:rStyle w:val="Emphasis"/>
        </w:rPr>
        <w:t>immoral ways</w:t>
      </w:r>
      <w:r w:rsidRPr="00E107CE">
        <w:rPr>
          <w:rStyle w:val="StyleUnderline"/>
        </w:rPr>
        <w:t xml:space="preserve"> while planting universalist moral discourses to advance their </w:t>
      </w:r>
      <w:r w:rsidRPr="00710B0F">
        <w:rPr>
          <w:rStyle w:val="Emphasis"/>
        </w:rPr>
        <w:t>selfish interests</w:t>
      </w:r>
      <w:r w:rsidRPr="007C480A">
        <w:rPr>
          <w:sz w:val="14"/>
        </w:rPr>
        <w:t>. In essence, both approaches tell audiences in the global South to be skeptical about great-power intentions and discourses, which try to hide their egoistic nature in a moralist language.</w:t>
      </w:r>
    </w:p>
    <w:p w14:paraId="13246455" w14:textId="77777777" w:rsidR="004515B3" w:rsidRPr="00710B0F" w:rsidRDefault="004515B3" w:rsidP="004515B3">
      <w:pPr>
        <w:rPr>
          <w:sz w:val="8"/>
          <w:szCs w:val="8"/>
        </w:rPr>
      </w:pPr>
      <w:r w:rsidRPr="00710B0F">
        <w:rPr>
          <w:sz w:val="8"/>
          <w:szCs w:val="8"/>
        </w:rPr>
        <w:t>In E. H. Carr’s Twenty Years’ Crisis, one of IR’s most widely read foundational texts, the author delineates the conscious and unconscious mechanisms that dominant states apply to weaken other states’ economic development, welfare, and power. As is well-known, in this book, Carr develops a realist critique of inter-war liberalism, which he polemically labels as idealism or utopianism, and its detachment from facts and reality. A large part of his critique is centered around the liberal discourse of a harmony of interest. According to Carr, “the utopian, when he preaches the doctrine of the harmony of interests, is innocently and unconsciously (…) clothing his own interest in the guise of a universal interest for the purpose of imposing it on the rest of the world.”[lxix] Hence, “[t]he doctrine of the harmony of interests thus serves as an ingenious moral device invoked, in perfect sincerity, by privileged groups in order to justify and maintain their dominant position.”[lxx] For Carr, the idea of a harmony of interests was intimately tied to the liberal doctrine of free trade and laissez-faire economics, which the industrialized countries sought to impose on the rest of the world. However, “this alleged international harmony of interests seemed a mockery to those underprivileged nations whose inferior status and insignificant stake in international trade were consecrated by it.”[lxxi]</w:t>
      </w:r>
    </w:p>
    <w:p w14:paraId="7629BDD5" w14:textId="77777777" w:rsidR="004515B3" w:rsidRPr="00710B0F" w:rsidRDefault="004515B3" w:rsidP="004515B3">
      <w:pPr>
        <w:rPr>
          <w:sz w:val="8"/>
          <w:szCs w:val="8"/>
        </w:rPr>
      </w:pPr>
      <w:r w:rsidRPr="00710B0F">
        <w:rPr>
          <w:sz w:val="8"/>
          <w:szCs w:val="8"/>
        </w:rPr>
        <w:t>To substantiate the claim that the harmony of interests is not harmonious at all, Carr presents strong critiques of the laissez-faire discourse by the former Yugoslavian Foreign Minister, Vojislav Marinković[lxxii] (1924 and 1927-1932), and the Colombian President, Alfonso López Pumarejo (1934-1938 and 1942-1945). Both intelligently express the sentiment and frustration of less-developed societies with the constant pressure they faced to apply free market policies, which, according to them, primarily served the interests of industrialized states and undermined their countries’ economic and development goals.[lxxiii]</w:t>
      </w:r>
    </w:p>
    <w:p w14:paraId="3A6493FC" w14:textId="77777777" w:rsidR="004515B3" w:rsidRPr="00710B0F" w:rsidRDefault="004515B3" w:rsidP="004515B3">
      <w:pPr>
        <w:rPr>
          <w:sz w:val="8"/>
          <w:szCs w:val="8"/>
        </w:rPr>
      </w:pPr>
      <w:r w:rsidRPr="00710B0F">
        <w:rPr>
          <w:sz w:val="8"/>
          <w:szCs w:val="8"/>
        </w:rPr>
        <w:t>Moreover, although Carr does not go as far as calling out individual writers or statesmen as racist, he takes on the racist, social Darwinist, and imperialist thinking prominent in the “idealist” discourse. According to Carr, the victims of imperialism and great-power politics are systematically depicted as inferior beings through racial theories:</w:t>
      </w:r>
    </w:p>
    <w:p w14:paraId="3F8DEAE9" w14:textId="77777777" w:rsidR="004515B3" w:rsidRPr="00710B0F" w:rsidRDefault="004515B3" w:rsidP="004515B3">
      <w:pPr>
        <w:rPr>
          <w:sz w:val="8"/>
          <w:szCs w:val="8"/>
        </w:rPr>
      </w:pPr>
      <w:r w:rsidRPr="00710B0F">
        <w:rPr>
          <w:sz w:val="8"/>
          <w:szCs w:val="8"/>
        </w:rPr>
        <w:t>In such theories, sexual abnormality and sexual offences are commonly imputed to the discredited race or group. Sexual depravity is imputed by the white American to the</w:t>
      </w:r>
      <w:r>
        <w:rPr>
          <w:sz w:val="8"/>
          <w:szCs w:val="8"/>
        </w:rPr>
        <w:t xml:space="preserve"> [Black person]</w:t>
      </w:r>
      <w:r w:rsidRPr="00710B0F">
        <w:rPr>
          <w:sz w:val="8"/>
          <w:szCs w:val="8"/>
        </w:rPr>
        <w:t>; by the white South African to the Kaffir; by the Anglo-Indian to the Hindu; and by the Nazi-German to the Jew. (…) Atrocity stories, among which offenses of a sexual character predominate, are the familiar product of war.[lxxiv]</w:t>
      </w:r>
    </w:p>
    <w:p w14:paraId="4279C79C" w14:textId="77777777" w:rsidR="004515B3" w:rsidRPr="00710B0F" w:rsidRDefault="004515B3" w:rsidP="004515B3">
      <w:pPr>
        <w:rPr>
          <w:sz w:val="8"/>
          <w:szCs w:val="8"/>
        </w:rPr>
      </w:pPr>
      <w:r w:rsidRPr="00710B0F">
        <w:rPr>
          <w:sz w:val="8"/>
          <w:szCs w:val="8"/>
        </w:rPr>
        <w:t>Carr further elucidates how the “utopians” used social Darwinism and notions of racial superiority to justify imperialist policies: “The doctrine of progress through the elimination of unfit nations seemed a fair corollary of the doctrine of progress through the elimination of unfit individuals; and some such belief, though not always openly avowed, was implicit in late nineteenth-century imperialism.”[lxxv] According to him, “British writers of the past half-century have been particularly eloquent supporters of the theory that the maintenance of British supremacy is the performance of a duty to mankind.”[lxxvi] The author backs up his claim by direct quotes from Lord Garnet Wolseley, Cecil Rhodes, and Arnold Toynbee, among others.[lxxvii]</w:t>
      </w:r>
    </w:p>
    <w:p w14:paraId="54EB72C7" w14:textId="77777777" w:rsidR="004515B3" w:rsidRPr="00710B0F" w:rsidRDefault="004515B3" w:rsidP="004515B3">
      <w:pPr>
        <w:rPr>
          <w:sz w:val="8"/>
          <w:szCs w:val="8"/>
        </w:rPr>
      </w:pPr>
      <w:r w:rsidRPr="00710B0F">
        <w:rPr>
          <w:sz w:val="8"/>
          <w:szCs w:val="8"/>
        </w:rPr>
        <w:t>Carr also demonstrates how the “utopians” increasingly relied on social Darwinism to defend the harmony of interests in light of imperialism and economic policies that only benefitted a few great powers. When it became evident that imperialism and liberal economics created a few winners and many losers, the “idealists” slightly adjusted their message: “The good of the community (or, as people were now inclined to say, of the species) was still identical with the good of individual members, but only those individuals who were effective competitors in the struggle for life.”[lxxviii] Hence, as long as European great powers could thrive and expand, the harmony of interests remained intact. However, as Carr maintains, it “was established through the sacrifice of ‘unfit’ Africans and Asiatics.”[lxxix] Only after most of the world had been conquered and no additional colonies were left available to be invaded did the idea of a harmony of interests finally begin to fade.[lxxx]</w:t>
      </w:r>
    </w:p>
    <w:p w14:paraId="679F2497" w14:textId="77777777" w:rsidR="004515B3" w:rsidRPr="00710B0F" w:rsidRDefault="004515B3" w:rsidP="004515B3">
      <w:pPr>
        <w:rPr>
          <w:sz w:val="8"/>
          <w:szCs w:val="8"/>
        </w:rPr>
      </w:pPr>
      <w:r w:rsidRPr="00710B0F">
        <w:rPr>
          <w:sz w:val="8"/>
          <w:szCs w:val="8"/>
        </w:rPr>
        <w:t>The prior analysis leaves no doubt that, for Carr, the “idealist” discourse that justified imperialism was centered around racist and Darwinist ideas. Therefore, we strongly reject the claim that “E.H. Carr’s framing of the first debate invariably erases race from the disciplinary memory, giving us a racially sanitized version of IR.”[lxxxi]</w:t>
      </w:r>
    </w:p>
    <w:p w14:paraId="5F4BAF10" w14:textId="77777777" w:rsidR="004515B3" w:rsidRPr="00710B0F" w:rsidRDefault="004515B3" w:rsidP="004515B3">
      <w:pPr>
        <w:rPr>
          <w:sz w:val="8"/>
          <w:szCs w:val="8"/>
        </w:rPr>
      </w:pPr>
      <w:r w:rsidRPr="00710B0F">
        <w:rPr>
          <w:sz w:val="8"/>
          <w:szCs w:val="8"/>
        </w:rPr>
        <w:t>The relevance of early IR scholarship to audiences in the global South would be easier to dismiss if Carr were the only author exposing the hypocrisy and manipulative techniques of the powerful. Yet, other prominent scholars who laid the foundations of the discipline made similar claims. In his seminal work, Moral Man and Immoral Society, Reinhold Niebuhr goes to great lengths to expose the hypocrisy of great powers, nations, classes, and other dominant groups. Like Carr, Niebuhr characterizes laissez-faire economics as exploitative, and outlines how great powers disguise their selfish interests behind a moral discourse: “No nation has ever made a frank avowal of its real imperial motives. It always claims to be primarily concerned with the peace and prosperity of the people whom it subjugates.”[lxxxii] He is particularly critical of the Spanish-American war, which offered “some of the most striking illustrations of the hypocrisy of governments as well as of the self-deception of intellectuals.”[lxxxiii] According to Niebuhr, “Though the little junta, of which Theodore Roosevelt and Senator Lodge were the leaders, had carefully planned the campaign of war so that the Philippines would become ours, the fiction that the fortunes of war had made us the unwilling recipients and custodians of the Philippine Islands was quickly fabricated and exists to this day. We decided to keep the Philippines against their will at the conclusion of a war ostensibly begun to free the Cubans.”[lxxxiv]</w:t>
      </w:r>
    </w:p>
    <w:p w14:paraId="7587DC77" w14:textId="77777777" w:rsidR="004515B3" w:rsidRPr="00710B0F" w:rsidRDefault="004515B3" w:rsidP="004515B3">
      <w:pPr>
        <w:rPr>
          <w:sz w:val="8"/>
          <w:szCs w:val="8"/>
        </w:rPr>
      </w:pPr>
      <w:r w:rsidRPr="00710B0F">
        <w:rPr>
          <w:sz w:val="8"/>
          <w:szCs w:val="8"/>
        </w:rPr>
        <w:t>Hans Morgenthau, arguably the most renowned classical realist, has elevated Carr and Niebuhr’s claim to one of the guiding principles of his theory. According to his fifth principle of political realism, his theory “refuses to identify the moral aspirations of a particular nation with the moral laws that govern the universe.”[lxxxv] In his explanation of the principle, Morgenthau asserts that “[a]ll nations are tempted—and few have been able to resist the temptation for long— to clothe their own particular aspirations and actions in the moral purposes of the universe. (…) There is a world of difference between the belief that all nations stand under the judgment of God, inscrutable to the human mind, and the blasphemous conviction that God is always on one’s side.”[lxxxvi]</w:t>
      </w:r>
    </w:p>
    <w:p w14:paraId="7821B165" w14:textId="77777777" w:rsidR="004515B3" w:rsidRPr="007C480A" w:rsidRDefault="004515B3" w:rsidP="004515B3">
      <w:pPr>
        <w:rPr>
          <w:sz w:val="14"/>
        </w:rPr>
      </w:pPr>
      <w:r w:rsidRPr="007C480A">
        <w:rPr>
          <w:sz w:val="14"/>
        </w:rPr>
        <w:t xml:space="preserve">Hence, </w:t>
      </w:r>
      <w:r w:rsidRPr="00E107CE">
        <w:rPr>
          <w:rStyle w:val="StyleUnderline"/>
        </w:rPr>
        <w:t xml:space="preserve">in its </w:t>
      </w:r>
      <w:r w:rsidRPr="007C480A">
        <w:rPr>
          <w:rStyle w:val="Emphasis"/>
        </w:rPr>
        <w:t>very essence</w:t>
      </w:r>
      <w:r w:rsidRPr="007C480A">
        <w:rPr>
          <w:sz w:val="14"/>
        </w:rPr>
        <w:t xml:space="preserve">, classical </w:t>
      </w:r>
      <w:r w:rsidRPr="00E107CE">
        <w:rPr>
          <w:rStyle w:val="StyleUnderline"/>
        </w:rPr>
        <w:t>realism is telling audiences</w:t>
      </w:r>
      <w:r w:rsidRPr="007C480A">
        <w:rPr>
          <w:sz w:val="14"/>
        </w:rPr>
        <w:t xml:space="preserve"> in the global South </w:t>
      </w:r>
      <w:r w:rsidRPr="00E107CE">
        <w:rPr>
          <w:rStyle w:val="StyleUnderline"/>
        </w:rPr>
        <w:t xml:space="preserve">to be </w:t>
      </w:r>
      <w:r w:rsidRPr="007C480A">
        <w:rPr>
          <w:rStyle w:val="Emphasis"/>
        </w:rPr>
        <w:t>skeptical</w:t>
      </w:r>
      <w:r w:rsidRPr="00E107CE">
        <w:rPr>
          <w:rStyle w:val="StyleUnderline"/>
        </w:rPr>
        <w:t xml:space="preserve"> of great powers’ moralist discourses</w:t>
      </w:r>
      <w:r w:rsidRPr="007C480A">
        <w:rPr>
          <w:sz w:val="14"/>
        </w:rPr>
        <w:t xml:space="preserve">, </w:t>
      </w:r>
      <w:r w:rsidRPr="00E107CE">
        <w:rPr>
          <w:rStyle w:val="StyleUnderline"/>
        </w:rPr>
        <w:t>their intentions</w:t>
      </w:r>
      <w:r w:rsidRPr="007C480A">
        <w:rPr>
          <w:sz w:val="14"/>
        </w:rPr>
        <w:t xml:space="preserve">, </w:t>
      </w:r>
      <w:r w:rsidRPr="00E107CE">
        <w:rPr>
          <w:rStyle w:val="StyleUnderline"/>
        </w:rPr>
        <w:t>and the conscious and unconscious mechanisms they use to trick them into applying policies that primarily favor industrialized nations</w:t>
      </w:r>
      <w:r w:rsidRPr="007C480A">
        <w:rPr>
          <w:sz w:val="14"/>
        </w:rPr>
        <w:t xml:space="preserve">. In this sense, </w:t>
      </w:r>
      <w:r w:rsidRPr="00E107CE">
        <w:rPr>
          <w:rStyle w:val="StyleUnderline"/>
        </w:rPr>
        <w:t>the arguments</w:t>
      </w:r>
      <w:r w:rsidRPr="007C480A">
        <w:rPr>
          <w:sz w:val="14"/>
        </w:rPr>
        <w:t xml:space="preserve"> developed by classical realists </w:t>
      </w:r>
      <w:r w:rsidRPr="00E107CE">
        <w:rPr>
          <w:rStyle w:val="StyleUnderline"/>
        </w:rPr>
        <w:t xml:space="preserve">are </w:t>
      </w:r>
      <w:r w:rsidRPr="007C480A">
        <w:rPr>
          <w:rStyle w:val="Emphasis"/>
        </w:rPr>
        <w:t>strikingly similar</w:t>
      </w:r>
      <w:r w:rsidRPr="00E107CE">
        <w:rPr>
          <w:rStyle w:val="StyleUnderline"/>
        </w:rPr>
        <w:t xml:space="preserve"> to some</w:t>
      </w:r>
      <w:r w:rsidRPr="007C480A">
        <w:rPr>
          <w:sz w:val="14"/>
        </w:rPr>
        <w:t xml:space="preserve"> of the core arguments </w:t>
      </w:r>
      <w:r w:rsidRPr="00E107CE">
        <w:rPr>
          <w:rStyle w:val="StyleUnderline"/>
        </w:rPr>
        <w:t>expressed within postcolonial scholarship</w:t>
      </w:r>
      <w:r w:rsidRPr="007C480A">
        <w:rPr>
          <w:sz w:val="14"/>
        </w:rPr>
        <w:t xml:space="preserve">. For instance, in his presentation of postcolonialism as an approach to study global politics, Grovogui claims that “liberal and neoliberal institutionalist discourses often appear as rationalizations of hegemony disguised as universal humanism.”[lxxxvii] Although it is important to recognize that postcolonialism goes much further in detailing “the techniques of power that constrain self-determinations,”[lxxxviii] </w:t>
      </w:r>
      <w:r w:rsidRPr="00E107CE">
        <w:rPr>
          <w:rStyle w:val="StyleUnderline"/>
        </w:rPr>
        <w:t xml:space="preserve">the core message is </w:t>
      </w:r>
      <w:r w:rsidRPr="007C480A">
        <w:rPr>
          <w:rStyle w:val="Emphasis"/>
        </w:rPr>
        <w:t>almost identical</w:t>
      </w:r>
      <w:r w:rsidRPr="007C480A">
        <w:rPr>
          <w:sz w:val="14"/>
        </w:rPr>
        <w:t xml:space="preserve">: </w:t>
      </w:r>
      <w:r w:rsidRPr="00E107CE">
        <w:rPr>
          <w:rStyle w:val="StyleUnderline"/>
        </w:rPr>
        <w:t>great powers will do everything they can to advance their interests at the costs of others</w:t>
      </w:r>
      <w:r w:rsidRPr="007C480A">
        <w:rPr>
          <w:sz w:val="14"/>
        </w:rPr>
        <w:t xml:space="preserve">, </w:t>
      </w:r>
      <w:r w:rsidRPr="00E107CE">
        <w:rPr>
          <w:rStyle w:val="StyleUnderline"/>
        </w:rPr>
        <w:t>while disguising their interests and actions in a moralist language and scientific facade</w:t>
      </w:r>
      <w:r w:rsidRPr="007C480A">
        <w:rPr>
          <w:sz w:val="14"/>
        </w:rPr>
        <w:t xml:space="preserve">. Hence, </w:t>
      </w:r>
      <w:r w:rsidRPr="00E107CE">
        <w:rPr>
          <w:rStyle w:val="StyleUnderline"/>
        </w:rPr>
        <w:t xml:space="preserve">both bodies of scholarship </w:t>
      </w:r>
      <w:r w:rsidRPr="007C480A">
        <w:rPr>
          <w:rStyle w:val="Emphasis"/>
        </w:rPr>
        <w:t>agree</w:t>
      </w:r>
      <w:r w:rsidRPr="00E107CE">
        <w:rPr>
          <w:rStyle w:val="StyleUnderline"/>
        </w:rPr>
        <w:t xml:space="preserve"> that states</w:t>
      </w:r>
      <w:r w:rsidRPr="007C480A">
        <w:rPr>
          <w:sz w:val="14"/>
        </w:rPr>
        <w:t xml:space="preserve">, especially great powers, </w:t>
      </w:r>
      <w:r w:rsidRPr="00E107CE">
        <w:rPr>
          <w:rStyle w:val="StyleUnderline"/>
        </w:rPr>
        <w:t>often act in immoral ways</w:t>
      </w:r>
      <w:r w:rsidRPr="007C480A">
        <w:rPr>
          <w:sz w:val="14"/>
        </w:rPr>
        <w:t>, and develop institutions, laws, and discourses that help them to obtain their goals and undermine weaker powers. A major difference between the two approaches arises in their normative ambitions. While postcolonialism aspires “to transform the international order and associated notions of community, society, and morality,”[lxxxix] realists are much more skeptical about such possibilities since history, for them, is a recurring quest for survival, power, and domination.</w:t>
      </w:r>
    </w:p>
    <w:p w14:paraId="3F9F6CBF" w14:textId="77777777" w:rsidR="004515B3" w:rsidRPr="007C480A" w:rsidRDefault="004515B3" w:rsidP="004515B3">
      <w:pPr>
        <w:rPr>
          <w:sz w:val="14"/>
        </w:rPr>
      </w:pPr>
      <w:r w:rsidRPr="007C480A">
        <w:rPr>
          <w:sz w:val="14"/>
        </w:rPr>
        <w:t>Final Thoughts</w:t>
      </w:r>
    </w:p>
    <w:p w14:paraId="621BBB5E" w14:textId="77777777" w:rsidR="004515B3" w:rsidRPr="007C480A" w:rsidRDefault="004515B3" w:rsidP="004515B3">
      <w:pPr>
        <w:rPr>
          <w:sz w:val="14"/>
        </w:rPr>
      </w:pPr>
      <w:r w:rsidRPr="007C480A">
        <w:rPr>
          <w:sz w:val="14"/>
        </w:rPr>
        <w:t xml:space="preserve">Are </w:t>
      </w:r>
      <w:r w:rsidRPr="007C480A">
        <w:rPr>
          <w:rStyle w:val="StyleUnderline"/>
          <w:highlight w:val="cyan"/>
        </w:rPr>
        <w:t>mainstream</w:t>
      </w:r>
      <w:r w:rsidRPr="00E107CE">
        <w:rPr>
          <w:rStyle w:val="StyleUnderline"/>
        </w:rPr>
        <w:t xml:space="preserve"> theories of </w:t>
      </w:r>
      <w:r w:rsidRPr="007C480A">
        <w:rPr>
          <w:rStyle w:val="StyleUnderline"/>
          <w:highlight w:val="cyan"/>
        </w:rPr>
        <w:t>IR</w:t>
      </w:r>
      <w:r w:rsidRPr="007C480A">
        <w:rPr>
          <w:sz w:val="14"/>
        </w:rPr>
        <w:t xml:space="preserve">, such as realism, a dominant and much-maligned perspective that embodies much of the problems prescribed by global IR, irrelevant? Our analysis attempted to show that realist perspectives </w:t>
      </w:r>
      <w:r w:rsidRPr="00E107CE">
        <w:rPr>
          <w:rStyle w:val="StyleUnderline"/>
        </w:rPr>
        <w:t>are</w:t>
      </w:r>
      <w:r w:rsidRPr="007C480A">
        <w:rPr>
          <w:sz w:val="14"/>
        </w:rPr>
        <w:t xml:space="preserve">, in fact, </w:t>
      </w:r>
      <w:r w:rsidRPr="007C480A">
        <w:rPr>
          <w:rStyle w:val="Emphasis"/>
        </w:rPr>
        <w:t>sensitive</w:t>
      </w:r>
      <w:r w:rsidRPr="00E107CE">
        <w:rPr>
          <w:rStyle w:val="StyleUnderline"/>
        </w:rPr>
        <w:t xml:space="preserve"> to the issues of the global South</w:t>
      </w:r>
      <w:r w:rsidRPr="007C480A">
        <w:rPr>
          <w:sz w:val="14"/>
        </w:rPr>
        <w:t xml:space="preserve">, </w:t>
      </w:r>
      <w:r w:rsidRPr="00E107CE">
        <w:rPr>
          <w:rStyle w:val="StyleUnderline"/>
        </w:rPr>
        <w:t>and</w:t>
      </w:r>
      <w:r w:rsidRPr="007C480A">
        <w:rPr>
          <w:sz w:val="14"/>
        </w:rPr>
        <w:t xml:space="preserve"> that they </w:t>
      </w:r>
      <w:r w:rsidRPr="007C480A">
        <w:rPr>
          <w:rStyle w:val="StyleUnderline"/>
          <w:highlight w:val="cyan"/>
        </w:rPr>
        <w:t>hold assumptions</w:t>
      </w:r>
      <w:r w:rsidRPr="00E107CE">
        <w:rPr>
          <w:rStyle w:val="StyleUnderline"/>
        </w:rPr>
        <w:t xml:space="preserve"> about world politics </w:t>
      </w:r>
      <w:r w:rsidRPr="007C480A">
        <w:rPr>
          <w:rStyle w:val="StyleUnderline"/>
          <w:highlight w:val="cyan"/>
        </w:rPr>
        <w:t xml:space="preserve">that </w:t>
      </w:r>
      <w:r w:rsidRPr="007C480A">
        <w:rPr>
          <w:rStyle w:val="Emphasis"/>
          <w:highlight w:val="cyan"/>
        </w:rPr>
        <w:t>challenge</w:t>
      </w:r>
      <w:r w:rsidRPr="007C480A">
        <w:rPr>
          <w:rStyle w:val="StyleUnderline"/>
          <w:highlight w:val="cyan"/>
        </w:rPr>
        <w:t xml:space="preserve"> the moral righteousness of</w:t>
      </w:r>
      <w:r w:rsidRPr="00E107CE">
        <w:rPr>
          <w:rStyle w:val="StyleUnderline"/>
        </w:rPr>
        <w:t xml:space="preserve"> powerful </w:t>
      </w:r>
      <w:r w:rsidRPr="007C480A">
        <w:rPr>
          <w:rStyle w:val="StyleUnderline"/>
          <w:highlight w:val="cyan"/>
        </w:rPr>
        <w:t xml:space="preserve">states and </w:t>
      </w:r>
      <w:r w:rsidRPr="007C480A">
        <w:rPr>
          <w:rStyle w:val="Emphasis"/>
          <w:highlight w:val="cyan"/>
        </w:rPr>
        <w:t>underscore</w:t>
      </w:r>
      <w:r w:rsidRPr="00E107CE">
        <w:rPr>
          <w:rStyle w:val="StyleUnderline"/>
        </w:rPr>
        <w:t xml:space="preserve"> some of the </w:t>
      </w:r>
      <w:r w:rsidRPr="00E36682">
        <w:rPr>
          <w:rStyle w:val="StyleUnderline"/>
          <w:highlight w:val="cyan"/>
        </w:rPr>
        <w:t>difficulties</w:t>
      </w:r>
      <w:r w:rsidRPr="00E107CE">
        <w:rPr>
          <w:rStyle w:val="StyleUnderline"/>
        </w:rPr>
        <w:t xml:space="preserve"> faced</w:t>
      </w:r>
      <w:r w:rsidRPr="007C480A">
        <w:rPr>
          <w:sz w:val="14"/>
        </w:rPr>
        <w:t xml:space="preserve"> by states and peoples </w:t>
      </w:r>
      <w:r w:rsidRPr="00E36682">
        <w:rPr>
          <w:rStyle w:val="StyleUnderline"/>
          <w:highlight w:val="cyan"/>
        </w:rPr>
        <w:t>in the global South</w:t>
      </w:r>
      <w:r w:rsidRPr="00E36682">
        <w:rPr>
          <w:sz w:val="14"/>
          <w:highlight w:val="cyan"/>
        </w:rPr>
        <w:t>.</w:t>
      </w:r>
    </w:p>
    <w:p w14:paraId="5CEFF923" w14:textId="77777777" w:rsidR="004515B3" w:rsidRPr="007C480A" w:rsidRDefault="004515B3" w:rsidP="004515B3">
      <w:pPr>
        <w:rPr>
          <w:sz w:val="14"/>
        </w:rPr>
      </w:pPr>
      <w:r w:rsidRPr="007C480A">
        <w:rPr>
          <w:sz w:val="14"/>
        </w:rPr>
        <w:t xml:space="preserve">Despite realism’s tragic view of world politics, </w:t>
      </w:r>
      <w:r w:rsidRPr="00E36682">
        <w:rPr>
          <w:rStyle w:val="StyleUnderline"/>
          <w:highlight w:val="cyan"/>
        </w:rPr>
        <w:t xml:space="preserve">realist thinking has animated scholars to </w:t>
      </w:r>
      <w:r w:rsidRPr="00E36682">
        <w:rPr>
          <w:rStyle w:val="Emphasis"/>
          <w:highlight w:val="cyan"/>
        </w:rPr>
        <w:t>challenge</w:t>
      </w:r>
      <w:r w:rsidRPr="007C480A">
        <w:rPr>
          <w:rStyle w:val="Emphasis"/>
        </w:rPr>
        <w:t xml:space="preserve"> the worst excesses</w:t>
      </w:r>
      <w:r w:rsidRPr="00E107CE">
        <w:rPr>
          <w:rStyle w:val="StyleUnderline"/>
        </w:rPr>
        <w:t xml:space="preserve"> of their </w:t>
      </w:r>
      <w:r w:rsidRPr="00E36682">
        <w:rPr>
          <w:rStyle w:val="StyleUnderline"/>
          <w:highlight w:val="cyan"/>
        </w:rPr>
        <w:t>governments and</w:t>
      </w:r>
      <w:r w:rsidRPr="00E107CE">
        <w:rPr>
          <w:rStyle w:val="StyleUnderline"/>
        </w:rPr>
        <w:t xml:space="preserve"> attempt to </w:t>
      </w:r>
      <w:r w:rsidRPr="00E36682">
        <w:rPr>
          <w:rStyle w:val="StyleUnderline"/>
          <w:highlight w:val="cyan"/>
        </w:rPr>
        <w:t xml:space="preserve">envision </w:t>
      </w:r>
      <w:r w:rsidRPr="00E36682">
        <w:rPr>
          <w:rStyle w:val="Emphasis"/>
          <w:highlight w:val="cyan"/>
        </w:rPr>
        <w:t>new</w:t>
      </w:r>
      <w:r w:rsidRPr="00E36682">
        <w:rPr>
          <w:rStyle w:val="StyleUnderline"/>
          <w:highlight w:val="cyan"/>
        </w:rPr>
        <w:t xml:space="preserve"> and </w:t>
      </w:r>
      <w:r w:rsidRPr="00E36682">
        <w:rPr>
          <w:rStyle w:val="Emphasis"/>
          <w:highlight w:val="cyan"/>
        </w:rPr>
        <w:t>fairer systems</w:t>
      </w:r>
      <w:r w:rsidRPr="00E107CE">
        <w:rPr>
          <w:rStyle w:val="StyleUnderline"/>
        </w:rPr>
        <w:t xml:space="preserve"> of international peace</w:t>
      </w:r>
      <w:r w:rsidRPr="007C480A">
        <w:rPr>
          <w:sz w:val="14"/>
        </w:rPr>
        <w:t xml:space="preserve">, as in the cases of the academic resistance to the U.S. invasion of Iraq in 2003 and Waltz’s advocacy of nuclear proliferation to avoid a nuclear war. Furthermore, “Classical </w:t>
      </w:r>
      <w:r w:rsidRPr="00E36682">
        <w:rPr>
          <w:rStyle w:val="StyleUnderline"/>
          <w:highlight w:val="cyan"/>
        </w:rPr>
        <w:t>realists</w:t>
      </w:r>
      <w:r w:rsidRPr="007C480A">
        <w:rPr>
          <w:sz w:val="14"/>
        </w:rPr>
        <w:t xml:space="preserve"> for example </w:t>
      </w:r>
      <w:r w:rsidRPr="00E36682">
        <w:rPr>
          <w:rStyle w:val="StyleUnderline"/>
          <w:highlight w:val="cyan"/>
        </w:rPr>
        <w:t>highlighted</w:t>
      </w:r>
      <w:r w:rsidRPr="00E107CE">
        <w:rPr>
          <w:rStyle w:val="StyleUnderline"/>
        </w:rPr>
        <w:t xml:space="preserve"> the role of </w:t>
      </w:r>
      <w:r w:rsidRPr="00E36682">
        <w:rPr>
          <w:rStyle w:val="Emphasis"/>
          <w:highlight w:val="cyan"/>
        </w:rPr>
        <w:t>emotions</w:t>
      </w:r>
      <w:r w:rsidRPr="00E107CE">
        <w:rPr>
          <w:rStyle w:val="StyleUnderline"/>
        </w:rPr>
        <w:t xml:space="preserve"> in politics</w:t>
      </w:r>
      <w:r w:rsidRPr="007C480A">
        <w:rPr>
          <w:sz w:val="14"/>
        </w:rPr>
        <w:t xml:space="preserve">, </w:t>
      </w:r>
      <w:r w:rsidRPr="00E36682">
        <w:rPr>
          <w:rStyle w:val="StyleUnderline"/>
          <w:highlight w:val="cyan"/>
        </w:rPr>
        <w:t xml:space="preserve">warned of </w:t>
      </w:r>
      <w:r w:rsidRPr="00E36682">
        <w:rPr>
          <w:rStyle w:val="Emphasis"/>
          <w:highlight w:val="cyan"/>
        </w:rPr>
        <w:t>nationalism</w:t>
      </w:r>
      <w:r w:rsidRPr="00E36682">
        <w:rPr>
          <w:rStyle w:val="StyleUnderline"/>
          <w:highlight w:val="cyan"/>
        </w:rPr>
        <w:t xml:space="preserve"> and the </w:t>
      </w:r>
      <w:r w:rsidRPr="00E36682">
        <w:rPr>
          <w:rStyle w:val="Emphasis"/>
          <w:highlight w:val="cyan"/>
        </w:rPr>
        <w:t>nation state</w:t>
      </w:r>
      <w:r w:rsidRPr="00E107CE">
        <w:rPr>
          <w:rStyle w:val="StyleUnderline"/>
        </w:rPr>
        <w:t xml:space="preserve"> and promoted global communities</w:t>
      </w:r>
      <w:r w:rsidRPr="007C480A">
        <w:rPr>
          <w:sz w:val="14"/>
        </w:rPr>
        <w:t xml:space="preserve">, </w:t>
      </w:r>
      <w:r w:rsidRPr="00E107CE">
        <w:rPr>
          <w:rStyle w:val="StyleUnderline"/>
        </w:rPr>
        <w:t xml:space="preserve">they </w:t>
      </w:r>
      <w:r w:rsidRPr="00E36682">
        <w:rPr>
          <w:rStyle w:val="StyleUnderline"/>
          <w:highlight w:val="cyan"/>
        </w:rPr>
        <w:t>criticized</w:t>
      </w:r>
      <w:r w:rsidRPr="00E107CE">
        <w:rPr>
          <w:rStyle w:val="StyleUnderline"/>
        </w:rPr>
        <w:t xml:space="preserve"> the </w:t>
      </w:r>
      <w:r w:rsidRPr="00E36682">
        <w:rPr>
          <w:rStyle w:val="Emphasis"/>
          <w:highlight w:val="cyan"/>
        </w:rPr>
        <w:t>squandering</w:t>
      </w:r>
      <w:r w:rsidRPr="00E107CE">
        <w:rPr>
          <w:rStyle w:val="StyleUnderline"/>
        </w:rPr>
        <w:t xml:space="preserve"> of </w:t>
      </w:r>
      <w:r w:rsidRPr="00E36682">
        <w:rPr>
          <w:rStyle w:val="StyleUnderline"/>
          <w:highlight w:val="cyan"/>
        </w:rPr>
        <w:t>natural resources</w:t>
      </w:r>
      <w:r w:rsidRPr="00E107CE">
        <w:rPr>
          <w:rStyle w:val="StyleUnderline"/>
        </w:rPr>
        <w:t xml:space="preserve"> and urged to protect the </w:t>
      </w:r>
      <w:r w:rsidRPr="007C480A">
        <w:rPr>
          <w:rStyle w:val="Emphasis"/>
        </w:rPr>
        <w:t>environment</w:t>
      </w:r>
      <w:r w:rsidRPr="007C480A">
        <w:rPr>
          <w:sz w:val="14"/>
        </w:rPr>
        <w:t xml:space="preserve">, </w:t>
      </w:r>
      <w:r w:rsidRPr="00E36682">
        <w:rPr>
          <w:rStyle w:val="StyleUnderline"/>
          <w:highlight w:val="cyan"/>
        </w:rPr>
        <w:t>and</w:t>
      </w:r>
      <w:r w:rsidRPr="007C480A">
        <w:rPr>
          <w:sz w:val="14"/>
        </w:rPr>
        <w:t xml:space="preserve"> classical realists also </w:t>
      </w:r>
      <w:r w:rsidRPr="00E36682">
        <w:rPr>
          <w:rStyle w:val="StyleUnderline"/>
          <w:highlight w:val="cyan"/>
        </w:rPr>
        <w:t xml:space="preserve">dismissed </w:t>
      </w:r>
      <w:r w:rsidRPr="00E36682">
        <w:rPr>
          <w:rStyle w:val="StyleUnderline"/>
        </w:rPr>
        <w:t xml:space="preserve">modern </w:t>
      </w:r>
      <w:r w:rsidRPr="00E36682">
        <w:rPr>
          <w:rStyle w:val="StyleUnderline"/>
          <w:highlight w:val="cyan"/>
        </w:rPr>
        <w:t>economies for</w:t>
      </w:r>
      <w:r w:rsidRPr="007C480A">
        <w:rPr>
          <w:sz w:val="14"/>
        </w:rPr>
        <w:t xml:space="preserve"> their greed and for </w:t>
      </w:r>
      <w:r w:rsidRPr="00E36682">
        <w:rPr>
          <w:rStyle w:val="Emphasis"/>
          <w:highlight w:val="cyan"/>
        </w:rPr>
        <w:t>dehumanizing</w:t>
      </w:r>
      <w:r w:rsidRPr="00E107CE">
        <w:rPr>
          <w:rStyle w:val="StyleUnderline"/>
        </w:rPr>
        <w:t xml:space="preserve"> humans by seeing them simply as another resource</w:t>
      </w:r>
      <w:r w:rsidRPr="007C480A">
        <w:rPr>
          <w:sz w:val="14"/>
        </w:rPr>
        <w:t>.”[xc] Hence, as highlighted by Michael Cox, “</w:t>
      </w:r>
      <w:r w:rsidRPr="00E107CE">
        <w:rPr>
          <w:rStyle w:val="StyleUnderline"/>
        </w:rPr>
        <w:t xml:space="preserve">realism might be better understood as a way of </w:t>
      </w:r>
      <w:r w:rsidRPr="007C480A">
        <w:rPr>
          <w:rStyle w:val="Emphasis"/>
        </w:rPr>
        <w:t>criticizing</w:t>
      </w:r>
      <w:r w:rsidRPr="00E107CE">
        <w:rPr>
          <w:rStyle w:val="StyleUnderline"/>
        </w:rPr>
        <w:t xml:space="preserve"> the uses and abuses of power by the powerful</w:t>
      </w:r>
      <w:r w:rsidRPr="007C480A">
        <w:rPr>
          <w:sz w:val="14"/>
        </w:rPr>
        <w:t>.”[xci]</w:t>
      </w:r>
    </w:p>
    <w:p w14:paraId="7D359472" w14:textId="77777777" w:rsidR="004515B3" w:rsidRPr="007C480A" w:rsidRDefault="004515B3" w:rsidP="004515B3">
      <w:pPr>
        <w:rPr>
          <w:sz w:val="14"/>
        </w:rPr>
      </w:pPr>
      <w:r w:rsidRPr="00E107CE">
        <w:rPr>
          <w:rStyle w:val="StyleUnderline"/>
        </w:rPr>
        <w:t>Critics will be quick to point out</w:t>
      </w:r>
      <w:r w:rsidRPr="007C480A">
        <w:rPr>
          <w:sz w:val="14"/>
        </w:rPr>
        <w:t xml:space="preserve"> some of the recent </w:t>
      </w:r>
      <w:r w:rsidRPr="00E107CE">
        <w:rPr>
          <w:rStyle w:val="Emphasis"/>
        </w:rPr>
        <w:t>deficiencies</w:t>
      </w:r>
      <w:r w:rsidRPr="00E107CE">
        <w:rPr>
          <w:rStyle w:val="StyleUnderline"/>
        </w:rPr>
        <w:t xml:space="preserve"> in the realist perspective</w:t>
      </w:r>
      <w:r w:rsidRPr="007C480A">
        <w:rPr>
          <w:sz w:val="14"/>
        </w:rPr>
        <w:t xml:space="preserve">, as notable realists like Mearsheimer have come under intense scrutiny due to the great-power bias that appears to blight realist thinking. Yet, while a particularly narrow reading of The Tragedy of Great Power Politics may seek to conceal the most egregious expressions of naked self-interest, </w:t>
      </w:r>
      <w:r w:rsidRPr="00E107CE">
        <w:rPr>
          <w:rStyle w:val="StyleUnderline"/>
        </w:rPr>
        <w:t>a more</w:t>
      </w:r>
      <w:r w:rsidRPr="007C480A">
        <w:rPr>
          <w:sz w:val="14"/>
        </w:rPr>
        <w:t xml:space="preserve"> enlightened and </w:t>
      </w:r>
      <w:r w:rsidRPr="00E107CE">
        <w:rPr>
          <w:rStyle w:val="Emphasis"/>
        </w:rPr>
        <w:t>encompassing</w:t>
      </w:r>
      <w:r w:rsidRPr="00E107CE">
        <w:rPr>
          <w:rStyle w:val="StyleUnderline"/>
        </w:rPr>
        <w:t xml:space="preserve"> interpretation of realism can </w:t>
      </w:r>
      <w:r w:rsidRPr="00E107CE">
        <w:rPr>
          <w:rStyle w:val="Emphasis"/>
        </w:rPr>
        <w:t>equally</w:t>
      </w:r>
      <w:r w:rsidRPr="00E107CE">
        <w:rPr>
          <w:rStyle w:val="StyleUnderline"/>
        </w:rPr>
        <w:t xml:space="preserve"> expose the hypocrisy of the great powers while reminding students and practitioners around the world about the unavoidable immanence of power</w:t>
      </w:r>
      <w:r w:rsidRPr="007C480A">
        <w:rPr>
          <w:sz w:val="14"/>
        </w:rPr>
        <w:t>. Crucial for scholarly and policy ends, however, is that the practitioner of realism must exercise impartiality and moral detachment with consistency and rigor, because while it is “a dangerous thing to be a Machiavelli; it is a disastrous thing to be a Machiavelli without virtū.”[xcii]</w:t>
      </w:r>
    </w:p>
    <w:p w14:paraId="0B8CC65D" w14:textId="77777777" w:rsidR="004515B3" w:rsidRPr="007C480A" w:rsidRDefault="004515B3" w:rsidP="004515B3">
      <w:pPr>
        <w:rPr>
          <w:sz w:val="14"/>
        </w:rPr>
      </w:pPr>
      <w:r w:rsidRPr="00E107CE">
        <w:rPr>
          <w:rStyle w:val="StyleUnderline"/>
        </w:rPr>
        <w:t>Another possible critique</w:t>
      </w:r>
      <w:r w:rsidRPr="007C480A">
        <w:rPr>
          <w:sz w:val="14"/>
        </w:rPr>
        <w:t xml:space="preserve"> of our argument </w:t>
      </w:r>
      <w:r w:rsidRPr="00E107CE">
        <w:rPr>
          <w:rStyle w:val="StyleUnderline"/>
        </w:rPr>
        <w:t>may</w:t>
      </w:r>
      <w:r w:rsidRPr="007C480A">
        <w:rPr>
          <w:sz w:val="14"/>
        </w:rPr>
        <w:t xml:space="preserve"> well </w:t>
      </w:r>
      <w:r w:rsidRPr="00E107CE">
        <w:rPr>
          <w:rStyle w:val="StyleUnderline"/>
        </w:rPr>
        <w:t>point out that great-power politics remains realism’s most important focus</w:t>
      </w:r>
      <w:r w:rsidRPr="007C480A">
        <w:rPr>
          <w:sz w:val="14"/>
        </w:rPr>
        <w:t xml:space="preserve">, </w:t>
      </w:r>
      <w:r w:rsidRPr="00E107CE">
        <w:rPr>
          <w:rStyle w:val="StyleUnderline"/>
        </w:rPr>
        <w:t>and that homegrown theories</w:t>
      </w:r>
      <w:r w:rsidRPr="007C480A">
        <w:rPr>
          <w:sz w:val="14"/>
        </w:rPr>
        <w:t xml:space="preserve"> as well as postcolonial scholarship </w:t>
      </w:r>
      <w:r w:rsidRPr="00E107CE">
        <w:rPr>
          <w:rStyle w:val="StyleUnderline"/>
        </w:rPr>
        <w:t>are</w:t>
      </w:r>
      <w:r w:rsidRPr="007C480A">
        <w:rPr>
          <w:sz w:val="14"/>
        </w:rPr>
        <w:t xml:space="preserve"> ultimately </w:t>
      </w:r>
      <w:r w:rsidRPr="007C480A">
        <w:rPr>
          <w:rStyle w:val="Emphasis"/>
        </w:rPr>
        <w:t>better equipped</w:t>
      </w:r>
      <w:r w:rsidRPr="00E107CE">
        <w:rPr>
          <w:rStyle w:val="StyleUnderline"/>
        </w:rPr>
        <w:t xml:space="preserve"> to make sense of</w:t>
      </w:r>
      <w:r w:rsidRPr="007C480A">
        <w:rPr>
          <w:sz w:val="14"/>
        </w:rPr>
        <w:t xml:space="preserve"> the </w:t>
      </w:r>
      <w:r w:rsidRPr="00E107CE">
        <w:rPr>
          <w:rStyle w:val="StyleUnderline"/>
        </w:rPr>
        <w:t>diverse realities</w:t>
      </w:r>
      <w:r w:rsidRPr="007C480A">
        <w:rPr>
          <w:sz w:val="14"/>
        </w:rPr>
        <w:t xml:space="preserve"> of the global South. This is a fair point that we do not seek to dispute. Yet, it is noteworthy that strong warnings to policymakers and societies in the global South to be skeptical of great powers’ moralist discourses can be found in the discipline’s most influential foundational texts, a point that has gone largely unnoticed within the global IR community. Once again, </w:t>
      </w:r>
      <w:r w:rsidRPr="00E107CE">
        <w:rPr>
          <w:rStyle w:val="StyleUnderline"/>
        </w:rPr>
        <w:t xml:space="preserve">we are </w:t>
      </w:r>
      <w:r w:rsidRPr="007C480A">
        <w:rPr>
          <w:rStyle w:val="Emphasis"/>
        </w:rPr>
        <w:t>not</w:t>
      </w:r>
      <w:r w:rsidRPr="00E107CE">
        <w:rPr>
          <w:rStyle w:val="StyleUnderline"/>
        </w:rPr>
        <w:t xml:space="preserve"> trying to argue that</w:t>
      </w:r>
      <w:r w:rsidRPr="007C480A">
        <w:rPr>
          <w:sz w:val="14"/>
        </w:rPr>
        <w:t xml:space="preserve"> classical </w:t>
      </w:r>
      <w:r w:rsidRPr="00E107CE">
        <w:rPr>
          <w:rStyle w:val="StyleUnderline"/>
        </w:rPr>
        <w:t xml:space="preserve">realism offers a </w:t>
      </w:r>
      <w:r w:rsidRPr="007C480A">
        <w:rPr>
          <w:rStyle w:val="Emphasis"/>
        </w:rPr>
        <w:t>superior analysis</w:t>
      </w:r>
      <w:r w:rsidRPr="00E107CE">
        <w:rPr>
          <w:rStyle w:val="StyleUnderline"/>
        </w:rPr>
        <w:t xml:space="preserve"> about the receiving end of great-power politics</w:t>
      </w:r>
      <w:r w:rsidRPr="007C480A">
        <w:rPr>
          <w:sz w:val="14"/>
        </w:rPr>
        <w:t xml:space="preserve">, </w:t>
      </w:r>
      <w:r w:rsidRPr="00E107CE">
        <w:rPr>
          <w:rStyle w:val="StyleUnderline"/>
        </w:rPr>
        <w:t xml:space="preserve">but instead that </w:t>
      </w:r>
      <w:r w:rsidRPr="00E36682">
        <w:rPr>
          <w:rStyle w:val="StyleUnderline"/>
          <w:highlight w:val="cyan"/>
        </w:rPr>
        <w:t xml:space="preserve">it </w:t>
      </w:r>
      <w:r w:rsidRPr="00E36682">
        <w:rPr>
          <w:rStyle w:val="Emphasis"/>
          <w:highlight w:val="cyan"/>
        </w:rPr>
        <w:t>complements</w:t>
      </w:r>
      <w:r w:rsidRPr="00E36682">
        <w:rPr>
          <w:rStyle w:val="StyleUnderline"/>
          <w:highlight w:val="cyan"/>
        </w:rPr>
        <w:t xml:space="preserve"> and </w:t>
      </w:r>
      <w:r w:rsidRPr="00E36682">
        <w:rPr>
          <w:rStyle w:val="Emphasis"/>
          <w:highlight w:val="cyan"/>
        </w:rPr>
        <w:t>reinforces</w:t>
      </w:r>
      <w:r w:rsidRPr="007C480A">
        <w:rPr>
          <w:sz w:val="14"/>
        </w:rPr>
        <w:t xml:space="preserve"> some of postcolonialism’s </w:t>
      </w:r>
      <w:r w:rsidRPr="00E36682">
        <w:rPr>
          <w:rStyle w:val="Emphasis"/>
          <w:highlight w:val="cyan"/>
        </w:rPr>
        <w:t>key premises</w:t>
      </w:r>
      <w:r w:rsidRPr="007C480A">
        <w:rPr>
          <w:sz w:val="14"/>
        </w:rPr>
        <w:t xml:space="preserve">, </w:t>
      </w:r>
      <w:r w:rsidRPr="00E36682">
        <w:rPr>
          <w:rStyle w:val="StyleUnderline"/>
          <w:highlight w:val="cyan"/>
        </w:rPr>
        <w:t xml:space="preserve">which should make them </w:t>
      </w:r>
      <w:r w:rsidRPr="00E36682">
        <w:rPr>
          <w:rStyle w:val="Emphasis"/>
          <w:highlight w:val="cyan"/>
        </w:rPr>
        <w:t>harder to dismiss</w:t>
      </w:r>
      <w:r w:rsidRPr="007C480A">
        <w:rPr>
          <w:sz w:val="14"/>
        </w:rPr>
        <w:t>. This is not a minor detail given that it is common for students, pundits, and policymakers in the global South to side with one of the great powers and repeat their moralist discourses.</w:t>
      </w:r>
    </w:p>
    <w:p w14:paraId="32A29575" w14:textId="77777777" w:rsidR="004515B3" w:rsidRPr="007C480A" w:rsidRDefault="004515B3" w:rsidP="004515B3">
      <w:pPr>
        <w:rPr>
          <w:sz w:val="14"/>
        </w:rPr>
      </w:pPr>
      <w:r w:rsidRPr="007C480A">
        <w:rPr>
          <w:sz w:val="14"/>
        </w:rPr>
        <w:t xml:space="preserve">Furthermore, </w:t>
      </w:r>
      <w:r w:rsidRPr="00E107CE">
        <w:rPr>
          <w:rStyle w:val="StyleUnderline"/>
        </w:rPr>
        <w:t xml:space="preserve">it is likely that governments in the global South will </w:t>
      </w:r>
      <w:r w:rsidRPr="007C480A">
        <w:rPr>
          <w:rStyle w:val="Emphasis"/>
        </w:rPr>
        <w:t>increasingly be pressured</w:t>
      </w:r>
      <w:r w:rsidRPr="00E107CE">
        <w:rPr>
          <w:rStyle w:val="StyleUnderline"/>
        </w:rPr>
        <w:t xml:space="preserve"> to take sides in global power struggles and align with one of the great powers</w:t>
      </w:r>
      <w:r w:rsidRPr="007C480A">
        <w:rPr>
          <w:sz w:val="14"/>
        </w:rPr>
        <w:t xml:space="preserve">. </w:t>
      </w:r>
      <w:r w:rsidRPr="00E107CE">
        <w:rPr>
          <w:rStyle w:val="StyleUnderline"/>
        </w:rPr>
        <w:t>This has led to renewed calls for</w:t>
      </w:r>
      <w:r w:rsidRPr="007C480A">
        <w:rPr>
          <w:sz w:val="14"/>
        </w:rPr>
        <w:t xml:space="preserve"> “</w:t>
      </w:r>
      <w:r w:rsidRPr="00E107CE">
        <w:rPr>
          <w:rStyle w:val="Emphasis"/>
        </w:rPr>
        <w:t xml:space="preserve">active </w:t>
      </w:r>
      <w:r w:rsidRPr="00E36682">
        <w:rPr>
          <w:rStyle w:val="Emphasis"/>
          <w:highlight w:val="cyan"/>
        </w:rPr>
        <w:t>non-alignment</w:t>
      </w:r>
      <w:r w:rsidRPr="007C480A">
        <w:rPr>
          <w:sz w:val="14"/>
        </w:rPr>
        <w:t xml:space="preserve">”[xciii] </w:t>
      </w:r>
      <w:r w:rsidRPr="00E107CE">
        <w:rPr>
          <w:rStyle w:val="StyleUnderline"/>
        </w:rPr>
        <w:t>as a way of maintaining autonomy and sovereignty</w:t>
      </w:r>
      <w:r w:rsidRPr="007C480A">
        <w:rPr>
          <w:sz w:val="14"/>
        </w:rPr>
        <w:t xml:space="preserve"> for many small and midsize countries across the globe. However, </w:t>
      </w:r>
      <w:r w:rsidRPr="00E107CE">
        <w:rPr>
          <w:rStyle w:val="StyleUnderline"/>
        </w:rPr>
        <w:t xml:space="preserve">such strategies </w:t>
      </w:r>
      <w:r w:rsidRPr="00E36682">
        <w:rPr>
          <w:rStyle w:val="Emphasis"/>
          <w:highlight w:val="cyan"/>
        </w:rPr>
        <w:t>can only be successful</w:t>
      </w:r>
      <w:r w:rsidRPr="00E36682">
        <w:rPr>
          <w:rStyle w:val="StyleUnderline"/>
          <w:highlight w:val="cyan"/>
        </w:rPr>
        <w:t xml:space="preserve"> </w:t>
      </w:r>
      <w:r w:rsidRPr="00E36682">
        <w:rPr>
          <w:rStyle w:val="StyleUnderline"/>
        </w:rPr>
        <w:t>if</w:t>
      </w:r>
      <w:r w:rsidRPr="00E107CE">
        <w:rPr>
          <w:rStyle w:val="StyleUnderline"/>
        </w:rPr>
        <w:t xml:space="preserve"> many countries</w:t>
      </w:r>
      <w:r w:rsidRPr="007C480A">
        <w:rPr>
          <w:sz w:val="14"/>
        </w:rPr>
        <w:t xml:space="preserve"> from the global South </w:t>
      </w:r>
      <w:r w:rsidRPr="00E107CE">
        <w:rPr>
          <w:rStyle w:val="StyleUnderline"/>
        </w:rPr>
        <w:t xml:space="preserve">act </w:t>
      </w:r>
      <w:r w:rsidRPr="00E36682">
        <w:rPr>
          <w:rStyle w:val="StyleUnderline"/>
          <w:highlight w:val="cyan"/>
        </w:rPr>
        <w:t>as a coherent block</w:t>
      </w:r>
      <w:r w:rsidRPr="007C480A">
        <w:rPr>
          <w:sz w:val="14"/>
        </w:rPr>
        <w:t xml:space="preserve">. Both classical </w:t>
      </w:r>
      <w:r w:rsidRPr="00E36682">
        <w:rPr>
          <w:rStyle w:val="StyleUnderline"/>
          <w:highlight w:val="cyan"/>
        </w:rPr>
        <w:t>realism</w:t>
      </w:r>
      <w:r w:rsidRPr="007C480A">
        <w:rPr>
          <w:sz w:val="14"/>
        </w:rPr>
        <w:t xml:space="preserve"> and postcolonialism </w:t>
      </w:r>
      <w:r w:rsidRPr="00E107CE">
        <w:rPr>
          <w:rStyle w:val="StyleUnderline"/>
        </w:rPr>
        <w:t xml:space="preserve">are helpful in </w:t>
      </w:r>
      <w:r w:rsidRPr="00E36682">
        <w:rPr>
          <w:rStyle w:val="StyleUnderline"/>
          <w:highlight w:val="cyan"/>
        </w:rPr>
        <w:t>provid</w:t>
      </w:r>
      <w:r w:rsidRPr="00E107CE">
        <w:rPr>
          <w:rStyle w:val="StyleUnderline"/>
        </w:rPr>
        <w:t xml:space="preserve">ing such positions with </w:t>
      </w:r>
      <w:r w:rsidRPr="00E36682">
        <w:rPr>
          <w:rStyle w:val="StyleUnderline"/>
          <w:highlight w:val="cyan"/>
        </w:rPr>
        <w:t>a</w:t>
      </w:r>
      <w:r w:rsidRPr="00E107CE">
        <w:rPr>
          <w:rStyle w:val="StyleUnderline"/>
        </w:rPr>
        <w:t xml:space="preserve"> </w:t>
      </w:r>
      <w:r w:rsidRPr="007C480A">
        <w:rPr>
          <w:rStyle w:val="Emphasis"/>
        </w:rPr>
        <w:t xml:space="preserve">solid </w:t>
      </w:r>
      <w:r w:rsidRPr="00E36682">
        <w:rPr>
          <w:rStyle w:val="Emphasis"/>
          <w:highlight w:val="cyan"/>
        </w:rPr>
        <w:t>theoretical foundation</w:t>
      </w:r>
      <w:r w:rsidRPr="00E107CE">
        <w:rPr>
          <w:rStyle w:val="StyleUnderline"/>
        </w:rPr>
        <w:t xml:space="preserve"> and have the potential </w:t>
      </w:r>
      <w:r w:rsidRPr="00E36682">
        <w:rPr>
          <w:rStyle w:val="StyleUnderline"/>
          <w:highlight w:val="cyan"/>
        </w:rPr>
        <w:t xml:space="preserve">to </w:t>
      </w:r>
      <w:r w:rsidRPr="00E36682">
        <w:rPr>
          <w:rStyle w:val="Emphasis"/>
          <w:highlight w:val="cyan"/>
        </w:rPr>
        <w:t>connect</w:t>
      </w:r>
      <w:r w:rsidRPr="00E36682">
        <w:rPr>
          <w:rStyle w:val="StyleUnderline"/>
          <w:highlight w:val="cyan"/>
        </w:rPr>
        <w:t xml:space="preserve"> with different audiences</w:t>
      </w:r>
      <w:r w:rsidRPr="007C480A">
        <w:rPr>
          <w:sz w:val="14"/>
        </w:rPr>
        <w:t xml:space="preserve"> in the policy world.</w:t>
      </w:r>
    </w:p>
    <w:p w14:paraId="224C81C6" w14:textId="77777777" w:rsidR="004515B3" w:rsidRPr="007C480A" w:rsidRDefault="004515B3" w:rsidP="004515B3">
      <w:pPr>
        <w:rPr>
          <w:sz w:val="14"/>
        </w:rPr>
      </w:pPr>
      <w:r w:rsidRPr="007C480A">
        <w:rPr>
          <w:sz w:val="14"/>
        </w:rPr>
        <w:t xml:space="preserve">Finally, we believe that drawing more systematic connections between classical realism and postcolonialism is an enterprise that is worth exploring. Postcolonialism provides convincing answers for many of the global South’s problems by focusing on colonialism’s shameful legacies and the diverse means through which actors from the global North maintain their dominant position in world politics. At the same time, postcolonialists acknowledge that not all of the difficulties and hardships of the global South are exclusively the fault of hegemonic states, be it because of the moral bankruptcy and corruption of postcolonial elites, or because beleaguered decision-makers have to sacrifice among a variety of competing priorities, threats, and expediencies. Through their focus on human nature, psychology, emotions, and inter/intra-group dynamics, classical </w:t>
      </w:r>
      <w:r w:rsidRPr="00E107CE">
        <w:rPr>
          <w:rStyle w:val="StyleUnderline"/>
        </w:rPr>
        <w:t xml:space="preserve">realists provide additional </w:t>
      </w:r>
      <w:r w:rsidRPr="007C480A">
        <w:rPr>
          <w:rStyle w:val="Emphasis"/>
        </w:rPr>
        <w:t>introspection</w:t>
      </w:r>
      <w:r w:rsidRPr="00E107CE">
        <w:rPr>
          <w:rStyle w:val="StyleUnderline"/>
        </w:rPr>
        <w:t xml:space="preserve"> and </w:t>
      </w:r>
      <w:r w:rsidRPr="007C480A">
        <w:rPr>
          <w:rStyle w:val="Emphasis"/>
        </w:rPr>
        <w:t>clarity</w:t>
      </w:r>
      <w:r w:rsidRPr="007C480A">
        <w:rPr>
          <w:sz w:val="14"/>
        </w:rPr>
        <w:t xml:space="preserve"> when addressing the intricacies of global South politics </w:t>
      </w:r>
      <w:r w:rsidRPr="00E107CE">
        <w:rPr>
          <w:rStyle w:val="StyleUnderline"/>
        </w:rPr>
        <w:t xml:space="preserve">and offer </w:t>
      </w:r>
      <w:r w:rsidRPr="007C480A">
        <w:rPr>
          <w:rStyle w:val="Emphasis"/>
        </w:rPr>
        <w:t>interesting complementary answers</w:t>
      </w:r>
      <w:r w:rsidRPr="00E107CE">
        <w:rPr>
          <w:rStyle w:val="StyleUnderline"/>
        </w:rPr>
        <w:t xml:space="preserve"> as to why a genuine emancipation and moral transformation remains such a </w:t>
      </w:r>
      <w:r w:rsidRPr="007C480A">
        <w:rPr>
          <w:rStyle w:val="Emphasis"/>
        </w:rPr>
        <w:t>difficult endeavor</w:t>
      </w:r>
      <w:r w:rsidRPr="007C480A">
        <w:rPr>
          <w:sz w:val="14"/>
        </w:rPr>
        <w:t>. What classical realism lacks, however, is a coherent vision of how a viable future could look. As Carr has pointed out:</w:t>
      </w:r>
    </w:p>
    <w:p w14:paraId="6C1B3B5B" w14:textId="77777777" w:rsidR="004515B3" w:rsidRPr="007C480A" w:rsidRDefault="004515B3" w:rsidP="004515B3">
      <w:pPr>
        <w:rPr>
          <w:sz w:val="14"/>
        </w:rPr>
      </w:pPr>
      <w:r w:rsidRPr="007C480A">
        <w:rPr>
          <w:sz w:val="14"/>
        </w:rPr>
        <w:t>we cannot find a resting place in pure realism; for realism, though logically overwhelming, does not provide us with the springs of action which are necessary even to the pursuit of thought. (…) In politics, the belief that certain facts are unalterable or certain trends irresistible commonly reflects a lack of desire or interest to change or resist them. (…) Consistent realism excludes four things which appear to be essential ingredients of all effective political thinking: a finite goal, an emotional appeal, a right of moral judgment and a ground for action.[xciv]</w:t>
      </w:r>
    </w:p>
    <w:p w14:paraId="6BC0F543" w14:textId="77777777" w:rsidR="004515B3" w:rsidRPr="007C480A" w:rsidRDefault="004515B3" w:rsidP="004515B3">
      <w:pPr>
        <w:rPr>
          <w:sz w:val="14"/>
        </w:rPr>
      </w:pPr>
      <w:r w:rsidRPr="007C480A">
        <w:rPr>
          <w:sz w:val="14"/>
        </w:rPr>
        <w:t>To our mind, postcolonialism and other strands of political thinking from the global South are well equipped to fill this void. While classical realism addresses the inherent tensions between power politics, clashes of interests, questions of legitimacy, and normative goals, postcolonialism represents an emancipatory approach to global politics, which must be part of the discussion about any of the world’s most pressing problems.</w:t>
      </w:r>
    </w:p>
    <w:p w14:paraId="648DF80F" w14:textId="77777777" w:rsidR="004515B3" w:rsidRPr="007C480A" w:rsidRDefault="004515B3" w:rsidP="004515B3">
      <w:pPr>
        <w:rPr>
          <w:sz w:val="14"/>
        </w:rPr>
      </w:pPr>
      <w:r w:rsidRPr="007C480A">
        <w:rPr>
          <w:sz w:val="14"/>
        </w:rPr>
        <w:t xml:space="preserve">What our discussion means for how IR should be taught or introduced to new students around the world is an issue that arguably cannot be resolved in any satisfactory way. We have great sympathy for scholars that are exploring new, innovative, and more global ways of teaching IR and world politics. At the same time, we have sought to show that some of the new approaches do not acknowledge the richness, diversity, and relevance of traditional IR theory to audiences in the global South. Hence, </w:t>
      </w:r>
      <w:r w:rsidRPr="007C480A">
        <w:rPr>
          <w:rStyle w:val="StyleUnderline"/>
        </w:rPr>
        <w:t>a</w:t>
      </w:r>
      <w:r w:rsidRPr="007C480A">
        <w:rPr>
          <w:sz w:val="14"/>
        </w:rPr>
        <w:t xml:space="preserve"> global IR </w:t>
      </w:r>
      <w:r w:rsidRPr="007C480A">
        <w:rPr>
          <w:rStyle w:val="StyleUnderline"/>
        </w:rPr>
        <w:t xml:space="preserve">project that </w:t>
      </w:r>
      <w:r w:rsidRPr="007C480A">
        <w:rPr>
          <w:rStyle w:val="Emphasis"/>
        </w:rPr>
        <w:t>diminishes</w:t>
      </w:r>
      <w:r w:rsidRPr="007C480A">
        <w:rPr>
          <w:rStyle w:val="StyleUnderline"/>
        </w:rPr>
        <w:t xml:space="preserve"> classical scholarship would be an </w:t>
      </w:r>
      <w:r w:rsidRPr="007C480A">
        <w:rPr>
          <w:rStyle w:val="Emphasis"/>
        </w:rPr>
        <w:t>impoverished</w:t>
      </w:r>
      <w:r w:rsidRPr="007C480A">
        <w:rPr>
          <w:rStyle w:val="StyleUnderline"/>
        </w:rPr>
        <w:t xml:space="preserve"> IR</w:t>
      </w:r>
      <w:r w:rsidRPr="007C480A">
        <w:rPr>
          <w:sz w:val="14"/>
        </w:rPr>
        <w:t xml:space="preserve">, </w:t>
      </w:r>
      <w:r w:rsidRPr="007C480A">
        <w:rPr>
          <w:rStyle w:val="StyleUnderline"/>
        </w:rPr>
        <w:t xml:space="preserve">short of </w:t>
      </w:r>
      <w:r w:rsidRPr="007C480A">
        <w:rPr>
          <w:rStyle w:val="Emphasis"/>
        </w:rPr>
        <w:t>many valuable insights</w:t>
      </w:r>
      <w:r w:rsidRPr="007C480A">
        <w:rPr>
          <w:sz w:val="14"/>
        </w:rPr>
        <w:t>. Similarly, teaching IR without taking into consideration the numerous implications and insights of the global IR project would do a great disservice to students and professionals.</w:t>
      </w:r>
    </w:p>
    <w:p w14:paraId="357246DE" w14:textId="77777777" w:rsidR="004515B3" w:rsidRPr="007D77AC" w:rsidRDefault="004515B3" w:rsidP="004515B3"/>
    <w:p w14:paraId="7C15904E" w14:textId="77777777" w:rsidR="004515B3" w:rsidRPr="004D335B" w:rsidRDefault="004515B3" w:rsidP="004515B3">
      <w:pPr>
        <w:pStyle w:val="Heading3"/>
      </w:pPr>
      <w:r>
        <w:t>Theory---</w:t>
      </w:r>
      <w:r w:rsidRPr="004D335B">
        <w:t>Pessimism Bad/Info Isn’t Dissuasive</w:t>
      </w:r>
      <w:r>
        <w:t>—2AC</w:t>
      </w:r>
    </w:p>
    <w:p w14:paraId="624E027C" w14:textId="77777777" w:rsidR="004515B3" w:rsidRPr="004D335B" w:rsidRDefault="004515B3" w:rsidP="004515B3">
      <w:pPr>
        <w:pStyle w:val="Heading4"/>
      </w:pPr>
      <w:bookmarkStart w:id="3" w:name="_Hlk54972334"/>
      <w:r w:rsidRPr="004D335B">
        <w:t xml:space="preserve">Affective pessimism gets </w:t>
      </w:r>
      <w:r w:rsidRPr="004D335B">
        <w:rPr>
          <w:u w:val="single"/>
        </w:rPr>
        <w:t>coopted</w:t>
      </w:r>
      <w:r w:rsidRPr="004D335B">
        <w:t xml:space="preserve"> by fascism. Info’s </w:t>
      </w:r>
      <w:r w:rsidRPr="004D335B">
        <w:rPr>
          <w:u w:val="single"/>
        </w:rPr>
        <w:t>not dissuasive</w:t>
      </w:r>
      <w:r w:rsidRPr="004D335B">
        <w:t xml:space="preserve">—shared meaning-making is </w:t>
      </w:r>
      <w:r w:rsidRPr="004D335B">
        <w:rPr>
          <w:u w:val="single"/>
        </w:rPr>
        <w:t>inevitable</w:t>
      </w:r>
      <w:r w:rsidRPr="004D335B">
        <w:t xml:space="preserve"> and can generate </w:t>
      </w:r>
      <w:r w:rsidRPr="004D335B">
        <w:rPr>
          <w:u w:val="single"/>
        </w:rPr>
        <w:t>positive value</w:t>
      </w:r>
      <w:r w:rsidRPr="004D335B">
        <w:t xml:space="preserve"> and </w:t>
      </w:r>
      <w:r w:rsidRPr="004D335B">
        <w:rPr>
          <w:u w:val="single"/>
        </w:rPr>
        <w:t>political change</w:t>
      </w:r>
      <w:r w:rsidRPr="004D335B">
        <w:t>.</w:t>
      </w:r>
    </w:p>
    <w:p w14:paraId="65C23C84" w14:textId="77777777" w:rsidR="004515B3" w:rsidRPr="004D335B" w:rsidRDefault="004515B3" w:rsidP="004515B3">
      <w:r w:rsidRPr="004D335B">
        <w:rPr>
          <w:rStyle w:val="Style13ptBold"/>
        </w:rPr>
        <w:t>Bailey, 20</w:t>
      </w:r>
      <w:r w:rsidRPr="004D335B">
        <w:t xml:space="preserve">—Assistant Professor in Politics in the School of International Studies at the University of Nottingham (Mark, “Cassirer, Fatalism and Political Myth: Historical Lessons in the Consequences of Pessimism for International Relations,” </w:t>
      </w:r>
      <w:r w:rsidRPr="004D335B">
        <w:rPr>
          <w:i/>
        </w:rPr>
        <w:t>Pessimism in International Relations</w:t>
      </w:r>
      <w:r w:rsidRPr="004D335B">
        <w:t>, Chapter 4, pg 57-64, SpringerLink, dml)</w:t>
      </w:r>
    </w:p>
    <w:p w14:paraId="67987C40" w14:textId="77777777" w:rsidR="004515B3" w:rsidRPr="004D335B" w:rsidRDefault="004515B3" w:rsidP="004515B3"/>
    <w:p w14:paraId="5FE39D75" w14:textId="77777777" w:rsidR="004515B3" w:rsidRPr="004D335B" w:rsidRDefault="004515B3" w:rsidP="004515B3">
      <w:pPr>
        <w:rPr>
          <w:sz w:val="16"/>
        </w:rPr>
      </w:pPr>
      <w:r w:rsidRPr="004D335B">
        <w:rPr>
          <w:sz w:val="16"/>
        </w:rPr>
        <w:t xml:space="preserve">Specifically, Heidegger’s work was instrumental in sowing </w:t>
      </w:r>
      <w:r w:rsidRPr="004D335B">
        <w:rPr>
          <w:rStyle w:val="StyleUnderline"/>
        </w:rPr>
        <w:t xml:space="preserve">a public mood of </w:t>
      </w:r>
      <w:r w:rsidRPr="004D335B">
        <w:rPr>
          <w:rStyle w:val="Emphasis"/>
        </w:rPr>
        <w:t>deep pessimism</w:t>
      </w:r>
      <w:r w:rsidRPr="004D335B">
        <w:rPr>
          <w:sz w:val="16"/>
        </w:rPr>
        <w:t xml:space="preserve"> about the future </w:t>
      </w:r>
      <w:r w:rsidRPr="004D335B">
        <w:rPr>
          <w:rStyle w:val="StyleUnderline"/>
        </w:rPr>
        <w:t>in</w:t>
      </w:r>
      <w:r w:rsidRPr="004D335B">
        <w:rPr>
          <w:sz w:val="16"/>
        </w:rPr>
        <w:t xml:space="preserve"> its </w:t>
      </w:r>
      <w:r w:rsidRPr="004D335B">
        <w:rPr>
          <w:rStyle w:val="StyleUnderline"/>
        </w:rPr>
        <w:t>assertions that humanity is</w:t>
      </w:r>
      <w:r w:rsidRPr="004D335B">
        <w:rPr>
          <w:sz w:val="16"/>
        </w:rPr>
        <w:t xml:space="preserve"> defined by Geworfenheit, the condition of being involuntarily ‘thrown’ into the stream of time, leaving it </w:t>
      </w:r>
      <w:r w:rsidRPr="004D335B">
        <w:rPr>
          <w:rStyle w:val="Emphasis"/>
        </w:rPr>
        <w:t>permanently a prisoner</w:t>
      </w:r>
      <w:r w:rsidRPr="004D335B">
        <w:rPr>
          <w:rStyle w:val="StyleUnderline"/>
        </w:rPr>
        <w:t xml:space="preserve"> of the conditions and temporality of its existence</w:t>
      </w:r>
      <w:r w:rsidRPr="004D335B">
        <w:rPr>
          <w:sz w:val="16"/>
        </w:rPr>
        <w:t>.12 Coupled with the successive political and economic crises of the interwar period—which provided considerable apparent veracity to the principal theses of both Spengler and Heidegger)—</w:t>
      </w:r>
      <w:r w:rsidRPr="004D335B">
        <w:rPr>
          <w:rStyle w:val="StyleUnderline"/>
        </w:rPr>
        <w:t xml:space="preserve">this climate of fatalism and pessimism was </w:t>
      </w:r>
      <w:r w:rsidRPr="004D335B">
        <w:rPr>
          <w:rStyle w:val="Emphasis"/>
        </w:rPr>
        <w:t>fundamentally explosive</w:t>
      </w:r>
      <w:r w:rsidRPr="004D335B">
        <w:rPr>
          <w:sz w:val="16"/>
        </w:rPr>
        <w:t xml:space="preserve">, potentially </w:t>
      </w:r>
      <w:r w:rsidRPr="004D335B">
        <w:rPr>
          <w:rStyle w:val="StyleUnderline"/>
        </w:rPr>
        <w:t xml:space="preserve">creating ‘a </w:t>
      </w:r>
      <w:r w:rsidRPr="004D335B">
        <w:rPr>
          <w:rStyle w:val="Emphasis"/>
        </w:rPr>
        <w:t>pliable instrument</w:t>
      </w:r>
      <w:r w:rsidRPr="004D335B">
        <w:rPr>
          <w:rStyle w:val="StyleUnderline"/>
        </w:rPr>
        <w:t xml:space="preserve"> in the hands of the political leaders’</w:t>
      </w:r>
      <w:r w:rsidRPr="004D335B">
        <w:rPr>
          <w:sz w:val="16"/>
        </w:rPr>
        <w:t xml:space="preserve">.13 In making these points, Cassirer recognised that </w:t>
      </w:r>
      <w:r w:rsidRPr="001C0760">
        <w:rPr>
          <w:rStyle w:val="StyleUnderline"/>
          <w:highlight w:val="yellow"/>
        </w:rPr>
        <w:t>a culture of fatalism</w:t>
      </w:r>
      <w:r w:rsidRPr="004D335B">
        <w:rPr>
          <w:rStyle w:val="StyleUnderline"/>
        </w:rPr>
        <w:t xml:space="preserve"> also </w:t>
      </w:r>
      <w:r w:rsidRPr="001C0760">
        <w:rPr>
          <w:rStyle w:val="StyleUnderline"/>
          <w:highlight w:val="yellow"/>
        </w:rPr>
        <w:t xml:space="preserve">represented the </w:t>
      </w:r>
      <w:r w:rsidRPr="001C0760">
        <w:rPr>
          <w:rStyle w:val="Emphasis"/>
          <w:highlight w:val="yellow"/>
        </w:rPr>
        <w:t>death of politics</w:t>
      </w:r>
      <w:r w:rsidRPr="001C0760">
        <w:rPr>
          <w:sz w:val="16"/>
          <w:highlight w:val="yellow"/>
        </w:rPr>
        <w:t>.</w:t>
      </w:r>
      <w:r w:rsidRPr="004D335B">
        <w:rPr>
          <w:sz w:val="16"/>
        </w:rPr>
        <w:t xml:space="preserve"> As Colin Hay explains, ‘</w:t>
      </w:r>
      <w:r w:rsidRPr="001C0760">
        <w:rPr>
          <w:rStyle w:val="StyleUnderline"/>
          <w:highlight w:val="yellow"/>
        </w:rPr>
        <w:t xml:space="preserve">fatalism and resignation are the </w:t>
      </w:r>
      <w:r w:rsidRPr="001C0760">
        <w:rPr>
          <w:rStyle w:val="Emphasis"/>
          <w:highlight w:val="yellow"/>
        </w:rPr>
        <w:t>antithesis</w:t>
      </w:r>
      <w:r w:rsidRPr="001C0760">
        <w:rPr>
          <w:rStyle w:val="StyleUnderline"/>
          <w:highlight w:val="yellow"/>
        </w:rPr>
        <w:t xml:space="preserve"> of politics</w:t>
      </w:r>
      <w:r w:rsidRPr="004D335B">
        <w:rPr>
          <w:rStyle w:val="StyleUnderline"/>
        </w:rPr>
        <w:t xml:space="preserve">. The extent to which our destiny is determined by processes </w:t>
      </w:r>
      <w:r w:rsidRPr="004D335B">
        <w:rPr>
          <w:rStyle w:val="Emphasis"/>
        </w:rPr>
        <w:t>beyond our control</w:t>
      </w:r>
      <w:r w:rsidRPr="004D335B">
        <w:rPr>
          <w:rStyle w:val="StyleUnderline"/>
        </w:rPr>
        <w:t xml:space="preserve"> is the extent to which it is </w:t>
      </w:r>
      <w:r w:rsidRPr="004D335B">
        <w:rPr>
          <w:rStyle w:val="Emphasis"/>
        </w:rPr>
        <w:t>non-political</w:t>
      </w:r>
      <w:r w:rsidRPr="004D335B">
        <w:rPr>
          <w:sz w:val="16"/>
        </w:rPr>
        <w:t xml:space="preserve">… Similarly, </w:t>
      </w:r>
      <w:r w:rsidRPr="004D335B">
        <w:rPr>
          <w:rStyle w:val="StyleUnderline"/>
        </w:rPr>
        <w:t xml:space="preserve">the extent to which we entrust our destiny to fate is the extent to which we </w:t>
      </w:r>
      <w:r w:rsidRPr="004D335B">
        <w:rPr>
          <w:rStyle w:val="Emphasis"/>
        </w:rPr>
        <w:t>deny ourselves</w:t>
      </w:r>
      <w:r w:rsidRPr="004D335B">
        <w:rPr>
          <w:rStyle w:val="StyleUnderline"/>
        </w:rPr>
        <w:t xml:space="preserve"> the capacity to </w:t>
      </w:r>
      <w:r w:rsidRPr="004D335B">
        <w:rPr>
          <w:rStyle w:val="Emphasis"/>
        </w:rPr>
        <w:t>shape outcomes</w:t>
      </w:r>
      <w:r w:rsidRPr="004D335B">
        <w:rPr>
          <w:sz w:val="16"/>
        </w:rPr>
        <w:t xml:space="preserve">’,14 </w:t>
      </w:r>
      <w:r w:rsidRPr="004D335B">
        <w:rPr>
          <w:rStyle w:val="StyleUnderline"/>
        </w:rPr>
        <w:t xml:space="preserve">Unable to </w:t>
      </w:r>
      <w:r w:rsidRPr="004D335B">
        <w:rPr>
          <w:rStyle w:val="Emphasis"/>
        </w:rPr>
        <w:t>perceive an escape</w:t>
      </w:r>
      <w:r w:rsidRPr="004D335B">
        <w:rPr>
          <w:rStyle w:val="StyleUnderline"/>
        </w:rPr>
        <w:t xml:space="preserve"> from their present torment, </w:t>
      </w:r>
      <w:r w:rsidRPr="001C0760">
        <w:rPr>
          <w:rStyle w:val="Emphasis"/>
          <w:highlight w:val="yellow"/>
        </w:rPr>
        <w:t>millions of Germans</w:t>
      </w:r>
      <w:r w:rsidRPr="004D335B">
        <w:rPr>
          <w:sz w:val="16"/>
        </w:rPr>
        <w:t xml:space="preserve"> in the 1930s </w:t>
      </w:r>
      <w:r w:rsidRPr="001C0760">
        <w:rPr>
          <w:rStyle w:val="StyleUnderline"/>
          <w:highlight w:val="yellow"/>
        </w:rPr>
        <w:t xml:space="preserve">were prepared to </w:t>
      </w:r>
      <w:r w:rsidRPr="001C0760">
        <w:rPr>
          <w:rStyle w:val="Emphasis"/>
          <w:highlight w:val="yellow"/>
        </w:rPr>
        <w:t>surrender their political</w:t>
      </w:r>
      <w:r w:rsidRPr="001C0760">
        <w:rPr>
          <w:rStyle w:val="StyleUnderline"/>
          <w:highlight w:val="yellow"/>
        </w:rPr>
        <w:t xml:space="preserve"> and </w:t>
      </w:r>
      <w:r w:rsidRPr="001C0760">
        <w:rPr>
          <w:rStyle w:val="Emphasis"/>
          <w:highlight w:val="yellow"/>
        </w:rPr>
        <w:t>ethical freedoms</w:t>
      </w:r>
      <w:r w:rsidRPr="004D335B">
        <w:rPr>
          <w:rStyle w:val="StyleUnderline"/>
        </w:rPr>
        <w:t xml:space="preserve"> to those who proclaimed that they could</w:t>
      </w:r>
      <w:r w:rsidRPr="004D335B">
        <w:rPr>
          <w:sz w:val="16"/>
        </w:rPr>
        <w:t xml:space="preserve">. </w:t>
      </w:r>
    </w:p>
    <w:p w14:paraId="3A1C7529" w14:textId="77777777" w:rsidR="004515B3" w:rsidRPr="004D335B" w:rsidRDefault="004515B3" w:rsidP="004515B3">
      <w:pPr>
        <w:rPr>
          <w:sz w:val="16"/>
        </w:rPr>
      </w:pPr>
      <w:r w:rsidRPr="004D335B">
        <w:rPr>
          <w:sz w:val="16"/>
        </w:rPr>
        <w:t xml:space="preserve">It was an attempt to find answers to the questions raised by the rise of uniquely modern forms of political mythology that spurred Cassirer to write The Myth of the State. In answer to the crises of the time, the Nazis proved particularly adept at offering a carefully fabricated, superficially plausible and emotionally compelling account of the reasons behind the contemporary political and economic situation that made the complex and multifaceted beguilingly simple. Moreover, </w:t>
      </w:r>
      <w:r w:rsidRPr="001C0760">
        <w:rPr>
          <w:rStyle w:val="StyleUnderline"/>
          <w:highlight w:val="yellow"/>
        </w:rPr>
        <w:t xml:space="preserve">by capitalising on a </w:t>
      </w:r>
      <w:r w:rsidRPr="001C0760">
        <w:rPr>
          <w:rStyle w:val="Emphasis"/>
          <w:highlight w:val="yellow"/>
        </w:rPr>
        <w:t>deep sense of historical fatalism</w:t>
      </w:r>
      <w:r w:rsidRPr="001C0760">
        <w:rPr>
          <w:rStyle w:val="StyleUnderline"/>
          <w:highlight w:val="yellow"/>
        </w:rPr>
        <w:t xml:space="preserve"> and </w:t>
      </w:r>
      <w:r w:rsidRPr="001C0760">
        <w:rPr>
          <w:rStyle w:val="Emphasis"/>
          <w:highlight w:val="yellow"/>
        </w:rPr>
        <w:t>pessimism</w:t>
      </w:r>
      <w:r w:rsidRPr="001C0760">
        <w:rPr>
          <w:rStyle w:val="StyleUnderline"/>
          <w:highlight w:val="yellow"/>
        </w:rPr>
        <w:t xml:space="preserve">, the </w:t>
      </w:r>
      <w:r w:rsidRPr="001C0760">
        <w:rPr>
          <w:rStyle w:val="Emphasis"/>
          <w:highlight w:val="yellow"/>
        </w:rPr>
        <w:t>Nazi account</w:t>
      </w:r>
      <w:r w:rsidRPr="004D335B">
        <w:rPr>
          <w:rStyle w:val="StyleUnderline"/>
        </w:rPr>
        <w:t xml:space="preserve"> of the reasons for </w:t>
      </w:r>
      <w:r w:rsidRPr="001C0760">
        <w:rPr>
          <w:rStyle w:val="StyleUnderline"/>
          <w:highlight w:val="yellow"/>
        </w:rPr>
        <w:t xml:space="preserve">Germany’s woes effectively delivered them </w:t>
      </w:r>
      <w:r w:rsidRPr="001C0760">
        <w:rPr>
          <w:rStyle w:val="Emphasis"/>
          <w:highlight w:val="yellow"/>
        </w:rPr>
        <w:t>carte blanche</w:t>
      </w:r>
      <w:r w:rsidRPr="004D335B">
        <w:rPr>
          <w:rStyle w:val="StyleUnderline"/>
        </w:rPr>
        <w:t xml:space="preserve"> to remake German society and culture in their </w:t>
      </w:r>
      <w:r w:rsidRPr="004D335B">
        <w:rPr>
          <w:rStyle w:val="Emphasis"/>
        </w:rPr>
        <w:t>own genocidal image</w:t>
      </w:r>
      <w:r w:rsidRPr="004D335B">
        <w:rPr>
          <w:sz w:val="16"/>
        </w:rPr>
        <w:t>.</w:t>
      </w:r>
    </w:p>
    <w:p w14:paraId="70C76FB2" w14:textId="77777777" w:rsidR="004515B3" w:rsidRPr="004D335B" w:rsidRDefault="004515B3" w:rsidP="004515B3">
      <w:pPr>
        <w:rPr>
          <w:sz w:val="16"/>
        </w:rPr>
      </w:pPr>
      <w:r w:rsidRPr="004D335B">
        <w:rPr>
          <w:sz w:val="16"/>
        </w:rPr>
        <w:t xml:space="preserve">Cassirer’s Historical Context </w:t>
      </w:r>
    </w:p>
    <w:p w14:paraId="2E14FCA5" w14:textId="77777777" w:rsidR="004515B3" w:rsidRPr="004D335B" w:rsidRDefault="004515B3" w:rsidP="004515B3">
      <w:pPr>
        <w:rPr>
          <w:sz w:val="16"/>
        </w:rPr>
      </w:pPr>
      <w:r w:rsidRPr="004D335B">
        <w:rPr>
          <w:sz w:val="16"/>
        </w:rPr>
        <w:t xml:space="preserve">Cassirer was writing in response to a twin crisis in Continental philosophy and the increasing degeneration of the political situation in interwar Germany. In many respects, he was embarking on a doomed mission to save the existing liberal order, consummated in Germany in the formation of the Weimar Republic. He also sought to preserve the liberal, Kulturphilosophie tradition of figures such as Goethe, Herder and Humboldt from being consumed by </w:t>
      </w:r>
      <w:r w:rsidRPr="004D335B">
        <w:rPr>
          <w:rStyle w:val="Emphasis"/>
        </w:rPr>
        <w:t>reactionary</w:t>
      </w:r>
      <w:r w:rsidRPr="004D335B">
        <w:rPr>
          <w:rStyle w:val="StyleUnderline"/>
        </w:rPr>
        <w:t xml:space="preserve"> and </w:t>
      </w:r>
      <w:r w:rsidRPr="004D335B">
        <w:rPr>
          <w:rStyle w:val="Emphasis"/>
        </w:rPr>
        <w:t>anti-rationalist</w:t>
      </w:r>
      <w:r w:rsidRPr="004D335B">
        <w:rPr>
          <w:rStyle w:val="StyleUnderline"/>
        </w:rPr>
        <w:t xml:space="preserve"> political and cultural forces</w:t>
      </w:r>
      <w:r w:rsidRPr="004D335B">
        <w:rPr>
          <w:sz w:val="16"/>
        </w:rPr>
        <w:t xml:space="preserve"> in interwar Germany that despised the fundamental optimism that underpinned this movement’s view of culture as the source of human self-liberation. The first of these twin philosophical crises was the impact of Darwinism on philosophy, which Cassirer argued had led to ‘a complete anarchy in thought’.15 The publication of the Origin of the Species (1859) resulted in a major shift in the character of anthropological philosophy from mathematical explanations of human nature to biological ones. It similarly </w:t>
      </w:r>
      <w:r w:rsidRPr="004D335B">
        <w:rPr>
          <w:rStyle w:val="Emphasis"/>
        </w:rPr>
        <w:t>encouraged</w:t>
      </w:r>
      <w:r w:rsidRPr="004D335B">
        <w:rPr>
          <w:sz w:val="16"/>
        </w:rPr>
        <w:t xml:space="preserve"> a widespread belief that the empirical facts of evolution would similarly lead to a metaphysical revelation of the fundamental principles underpinning evolution’s dynamic processes of change. This would contribute to </w:t>
      </w:r>
      <w:r w:rsidRPr="001C0760">
        <w:rPr>
          <w:rStyle w:val="StyleUnderline"/>
          <w:highlight w:val="yellow"/>
        </w:rPr>
        <w:t xml:space="preserve">the </w:t>
      </w:r>
      <w:r w:rsidRPr="001C0760">
        <w:rPr>
          <w:rStyle w:val="Emphasis"/>
          <w:highlight w:val="yellow"/>
        </w:rPr>
        <w:t>uncritical</w:t>
      </w:r>
      <w:r w:rsidRPr="004D335B">
        <w:rPr>
          <w:sz w:val="16"/>
        </w:rPr>
        <w:t xml:space="preserve"> projection of the telos of natural evolution onto the world of culture, and the concomitant </w:t>
      </w:r>
      <w:r w:rsidRPr="001C0760">
        <w:rPr>
          <w:rStyle w:val="Emphasis"/>
          <w:highlight w:val="yellow"/>
        </w:rPr>
        <w:t>belief</w:t>
      </w:r>
      <w:r w:rsidRPr="001C0760">
        <w:rPr>
          <w:rStyle w:val="StyleUnderline"/>
          <w:highlight w:val="yellow"/>
        </w:rPr>
        <w:t xml:space="preserve"> that a </w:t>
      </w:r>
      <w:r w:rsidRPr="001C0760">
        <w:rPr>
          <w:rStyle w:val="Emphasis"/>
          <w:highlight w:val="yellow"/>
        </w:rPr>
        <w:t>cultural telos</w:t>
      </w:r>
      <w:r w:rsidRPr="001C0760">
        <w:rPr>
          <w:rStyle w:val="StyleUnderline"/>
          <w:highlight w:val="yellow"/>
        </w:rPr>
        <w:t xml:space="preserve"> could be discerne</w:t>
      </w:r>
      <w:r w:rsidRPr="004D335B">
        <w:rPr>
          <w:rStyle w:val="StyleUnderline"/>
        </w:rPr>
        <w:t xml:space="preserve">d by reference </w:t>
      </w:r>
      <w:r w:rsidRPr="001C0760">
        <w:rPr>
          <w:rStyle w:val="StyleUnderline"/>
          <w:highlight w:val="yellow"/>
        </w:rPr>
        <w:t xml:space="preserve">to the </w:t>
      </w:r>
      <w:r w:rsidRPr="001C0760">
        <w:rPr>
          <w:rStyle w:val="Emphasis"/>
          <w:highlight w:val="yellow"/>
        </w:rPr>
        <w:t>empirical facts of human cultural life</w:t>
      </w:r>
      <w:r w:rsidRPr="004D335B">
        <w:rPr>
          <w:rStyle w:val="StyleUnderline"/>
        </w:rPr>
        <w:t>. The result was a race to</w:t>
      </w:r>
      <w:r w:rsidRPr="004D335B">
        <w:rPr>
          <w:sz w:val="16"/>
        </w:rPr>
        <w:t xml:space="preserve"> reduce the evolution of human culture to a primum mobile, so as to systematise human culture along ‘scientific’ lines in a quest to </w:t>
      </w:r>
      <w:r w:rsidRPr="004D335B">
        <w:rPr>
          <w:rStyle w:val="Emphasis"/>
        </w:rPr>
        <w:t>prove conclusively the essential unity</w:t>
      </w:r>
      <w:r w:rsidRPr="004D335B">
        <w:rPr>
          <w:rStyle w:val="StyleUnderline"/>
        </w:rPr>
        <w:t xml:space="preserve"> and </w:t>
      </w:r>
      <w:r w:rsidRPr="004D335B">
        <w:rPr>
          <w:rStyle w:val="Emphasis"/>
        </w:rPr>
        <w:t>homogeneity</w:t>
      </w:r>
      <w:r w:rsidRPr="004D335B">
        <w:rPr>
          <w:rStyle w:val="StyleUnderline"/>
        </w:rPr>
        <w:t xml:space="preserve"> of human nature</w:t>
      </w:r>
      <w:r w:rsidRPr="004D335B">
        <w:rPr>
          <w:sz w:val="16"/>
        </w:rPr>
        <w:t xml:space="preserve">. However, </w:t>
      </w:r>
      <w:r w:rsidRPr="001C0760">
        <w:rPr>
          <w:rStyle w:val="StyleUnderline"/>
          <w:highlight w:val="yellow"/>
        </w:rPr>
        <w:t xml:space="preserve">this race produced multiple theories of human nature that were at once </w:t>
      </w:r>
      <w:r w:rsidRPr="001C0760">
        <w:rPr>
          <w:rStyle w:val="Emphasis"/>
          <w:highlight w:val="yellow"/>
        </w:rPr>
        <w:t>reductive</w:t>
      </w:r>
      <w:r w:rsidRPr="001C0760">
        <w:rPr>
          <w:rStyle w:val="StyleUnderline"/>
          <w:highlight w:val="yellow"/>
        </w:rPr>
        <w:t xml:space="preserve"> and </w:t>
      </w:r>
      <w:r w:rsidRPr="001C0760">
        <w:rPr>
          <w:rStyle w:val="Emphasis"/>
          <w:highlight w:val="yellow"/>
        </w:rPr>
        <w:t>utterly mutually exclusive</w:t>
      </w:r>
      <w:r w:rsidRPr="004D335B">
        <w:rPr>
          <w:rStyle w:val="StyleUnderline"/>
        </w:rPr>
        <w:t xml:space="preserve"> in their different accounts of human nature’s </w:t>
      </w:r>
      <w:r w:rsidRPr="004D335B">
        <w:rPr>
          <w:rStyle w:val="Emphasis"/>
        </w:rPr>
        <w:t>essential motivating force</w:t>
      </w:r>
      <w:r w:rsidRPr="004D335B">
        <w:rPr>
          <w:sz w:val="16"/>
        </w:rPr>
        <w:t xml:space="preserve">. Moreover, </w:t>
      </w:r>
      <w:r w:rsidRPr="001C0760">
        <w:rPr>
          <w:rStyle w:val="StyleUnderline"/>
          <w:highlight w:val="yellow"/>
        </w:rPr>
        <w:t xml:space="preserve">they each exhibited a tendency to be </w:t>
      </w:r>
      <w:r w:rsidRPr="001C0760">
        <w:rPr>
          <w:rStyle w:val="Emphasis"/>
          <w:highlight w:val="yellow"/>
        </w:rPr>
        <w:t>inflated</w:t>
      </w:r>
      <w:r w:rsidRPr="004D335B">
        <w:rPr>
          <w:sz w:val="16"/>
        </w:rPr>
        <w:t xml:space="preserve"> (deliberately or otherwise) </w:t>
      </w:r>
      <w:r w:rsidRPr="001C0760">
        <w:rPr>
          <w:rStyle w:val="StyleUnderline"/>
          <w:highlight w:val="yellow"/>
        </w:rPr>
        <w:t xml:space="preserve">into </w:t>
      </w:r>
      <w:r w:rsidRPr="001C0760">
        <w:rPr>
          <w:rStyle w:val="Emphasis"/>
          <w:highlight w:val="yellow"/>
        </w:rPr>
        <w:t>Grand Theories of everything</w:t>
      </w:r>
      <w:r w:rsidRPr="004D335B">
        <w:rPr>
          <w:rStyle w:val="StyleUnderline"/>
        </w:rPr>
        <w:t>. These exhibited tendencies</w:t>
      </w:r>
      <w:r w:rsidRPr="004D335B">
        <w:rPr>
          <w:sz w:val="16"/>
        </w:rPr>
        <w:t xml:space="preserve"> that philosopher Mary Midgley later saw as </w:t>
      </w:r>
      <w:r w:rsidRPr="001C0760">
        <w:rPr>
          <w:rStyle w:val="StyleUnderline"/>
          <w:highlight w:val="yellow"/>
        </w:rPr>
        <w:t>reflecting a symbiotic relationship between ‘</w:t>
      </w:r>
      <w:r w:rsidRPr="001C0760">
        <w:rPr>
          <w:rStyle w:val="Emphasis"/>
          <w:highlight w:val="yellow"/>
        </w:rPr>
        <w:t>reductionism</w:t>
      </w:r>
      <w:r w:rsidRPr="001C0760">
        <w:rPr>
          <w:rStyle w:val="StyleUnderline"/>
          <w:highlight w:val="yellow"/>
        </w:rPr>
        <w:t>’ and ‘</w:t>
      </w:r>
      <w:r w:rsidRPr="001C0760">
        <w:rPr>
          <w:rStyle w:val="Emphasis"/>
          <w:highlight w:val="yellow"/>
        </w:rPr>
        <w:t>payoff</w:t>
      </w:r>
      <w:r w:rsidRPr="001C0760">
        <w:rPr>
          <w:rStyle w:val="StyleUnderline"/>
          <w:highlight w:val="yellow"/>
        </w:rPr>
        <w:t>’:</w:t>
      </w:r>
      <w:r w:rsidRPr="004D335B">
        <w:rPr>
          <w:rStyle w:val="StyleUnderline"/>
        </w:rPr>
        <w:t xml:space="preserve"> the reduction of social phenomena </w:t>
      </w:r>
      <w:r w:rsidRPr="001C0760">
        <w:rPr>
          <w:rStyle w:val="StyleUnderline"/>
          <w:highlight w:val="yellow"/>
        </w:rPr>
        <w:t xml:space="preserve">to a </w:t>
      </w:r>
      <w:r w:rsidRPr="001C0760">
        <w:rPr>
          <w:rStyle w:val="Emphasis"/>
          <w:highlight w:val="yellow"/>
        </w:rPr>
        <w:t>singular cause</w:t>
      </w:r>
      <w:r w:rsidRPr="001C0760">
        <w:rPr>
          <w:rStyle w:val="StyleUnderline"/>
          <w:highlight w:val="yellow"/>
        </w:rPr>
        <w:t xml:space="preserve"> that then becomes a </w:t>
      </w:r>
      <w:r w:rsidRPr="001C0760">
        <w:rPr>
          <w:rStyle w:val="Emphasis"/>
          <w:highlight w:val="yellow"/>
        </w:rPr>
        <w:t>universal solution</w:t>
      </w:r>
      <w:r w:rsidRPr="001C0760">
        <w:rPr>
          <w:rStyle w:val="StyleUnderline"/>
          <w:highlight w:val="yellow"/>
        </w:rPr>
        <w:t xml:space="preserve"> t</w:t>
      </w:r>
      <w:r w:rsidRPr="004D335B">
        <w:rPr>
          <w:rStyle w:val="StyleUnderline"/>
        </w:rPr>
        <w:t>o all problems</w:t>
      </w:r>
      <w:r w:rsidRPr="004D335B">
        <w:rPr>
          <w:sz w:val="16"/>
        </w:rPr>
        <w:t xml:space="preserve">.16 </w:t>
      </w:r>
    </w:p>
    <w:p w14:paraId="762D1EE1" w14:textId="77777777" w:rsidR="004515B3" w:rsidRPr="004D335B" w:rsidRDefault="004515B3" w:rsidP="004515B3">
      <w:pPr>
        <w:rPr>
          <w:sz w:val="16"/>
        </w:rPr>
      </w:pPr>
      <w:r w:rsidRPr="004D335B">
        <w:rPr>
          <w:rStyle w:val="StyleUnderline"/>
        </w:rPr>
        <w:t xml:space="preserve">The appearance of this </w:t>
      </w:r>
      <w:r w:rsidRPr="004D335B">
        <w:rPr>
          <w:rStyle w:val="Emphasis"/>
        </w:rPr>
        <w:t>multitude of conflicting explanations</w:t>
      </w:r>
      <w:r w:rsidRPr="004D335B">
        <w:rPr>
          <w:rStyle w:val="StyleUnderline"/>
        </w:rPr>
        <w:t xml:space="preserve"> concerning the underlying metaphysical principles of human nature resulted in a </w:t>
      </w:r>
      <w:r w:rsidRPr="004D335B">
        <w:rPr>
          <w:rStyle w:val="Emphasis"/>
        </w:rPr>
        <w:t>complete loss</w:t>
      </w:r>
      <w:r w:rsidRPr="004D335B">
        <w:rPr>
          <w:rStyle w:val="StyleUnderline"/>
        </w:rPr>
        <w:t xml:space="preserve"> of an ‘</w:t>
      </w:r>
      <w:r w:rsidRPr="004D335B">
        <w:rPr>
          <w:rStyle w:val="Emphasis"/>
        </w:rPr>
        <w:t>intellectual centre</w:t>
      </w:r>
      <w:r w:rsidRPr="004D335B">
        <w:rPr>
          <w:rStyle w:val="StyleUnderline"/>
        </w:rPr>
        <w:t xml:space="preserve">’; an </w:t>
      </w:r>
      <w:r w:rsidRPr="004D335B">
        <w:rPr>
          <w:rStyle w:val="Emphasis"/>
        </w:rPr>
        <w:t>absence of any general frame of reference</w:t>
      </w:r>
      <w:r w:rsidRPr="004D335B">
        <w:rPr>
          <w:rStyle w:val="StyleUnderline"/>
        </w:rPr>
        <w:t xml:space="preserve"> against which philosophical claims might be </w:t>
      </w:r>
      <w:r w:rsidRPr="004D335B">
        <w:rPr>
          <w:rStyle w:val="Emphasis"/>
        </w:rPr>
        <w:t>judged for their veracity</w:t>
      </w:r>
      <w:r w:rsidRPr="004D335B">
        <w:rPr>
          <w:sz w:val="16"/>
        </w:rPr>
        <w:t xml:space="preserve">. It also contributed to a growing personalisation of intellectual disciplines and the increasing ‘barbarism of specialization’ in philosophy and the social sciences as more and more disciplines emerged, focusing on ever-more limited aspects of human activity. </w:t>
      </w:r>
      <w:r w:rsidRPr="004D335B">
        <w:rPr>
          <w:rStyle w:val="StyleUnderline"/>
        </w:rPr>
        <w:t>This narrowing of focus, together with the tendency towards the formation of ‘schools’ of thought within</w:t>
      </w:r>
      <w:r w:rsidRPr="004D335B">
        <w:rPr>
          <w:sz w:val="16"/>
        </w:rPr>
        <w:t xml:space="preserve">, between and in some cases across disciplines, </w:t>
      </w:r>
      <w:r w:rsidRPr="004D335B">
        <w:rPr>
          <w:rStyle w:val="StyleUnderline"/>
        </w:rPr>
        <w:t>centred on individual scholars whose words quickly assumed quasi-theological</w:t>
      </w:r>
      <w:r w:rsidRPr="004D335B">
        <w:rPr>
          <w:sz w:val="16"/>
        </w:rPr>
        <w:t xml:space="preserve"> and eschatological </w:t>
      </w:r>
      <w:r w:rsidRPr="004D335B">
        <w:rPr>
          <w:rStyle w:val="StyleUnderline"/>
        </w:rPr>
        <w:t>qualities</w:t>
      </w:r>
      <w:r w:rsidRPr="004D335B">
        <w:rPr>
          <w:sz w:val="16"/>
        </w:rPr>
        <w:t xml:space="preserve"> in the hands of their numerous disciples. For Cassirer, </w:t>
      </w:r>
      <w:r w:rsidRPr="004D335B">
        <w:rPr>
          <w:rStyle w:val="StyleUnderline"/>
        </w:rPr>
        <w:t>this situation was</w:t>
      </w:r>
      <w:r w:rsidRPr="004D335B">
        <w:rPr>
          <w:sz w:val="16"/>
        </w:rPr>
        <w:t xml:space="preserve"> increasingly intolerable, leading to </w:t>
      </w:r>
      <w:r w:rsidRPr="004D335B">
        <w:rPr>
          <w:rStyle w:val="StyleUnderline"/>
        </w:rPr>
        <w:t xml:space="preserve">a </w:t>
      </w:r>
      <w:r w:rsidRPr="004D335B">
        <w:rPr>
          <w:rStyle w:val="Emphasis"/>
        </w:rPr>
        <w:t>crisis</w:t>
      </w:r>
      <w:r w:rsidRPr="004D335B">
        <w:rPr>
          <w:rStyle w:val="StyleUnderline"/>
        </w:rPr>
        <w:t xml:space="preserve"> in humanity’s knowledge of itself that presented a ‘</w:t>
      </w:r>
      <w:r w:rsidRPr="004D335B">
        <w:rPr>
          <w:rStyle w:val="Emphasis"/>
        </w:rPr>
        <w:t>grave threat</w:t>
      </w:r>
      <w:r w:rsidRPr="004D335B">
        <w:rPr>
          <w:rStyle w:val="StyleUnderline"/>
        </w:rPr>
        <w:t xml:space="preserve"> to…</w:t>
      </w:r>
      <w:r w:rsidRPr="004D335B">
        <w:rPr>
          <w:rStyle w:val="Emphasis"/>
        </w:rPr>
        <w:t>ethical</w:t>
      </w:r>
      <w:r w:rsidRPr="004D335B">
        <w:rPr>
          <w:rStyle w:val="StyleUnderline"/>
        </w:rPr>
        <w:t xml:space="preserve"> and </w:t>
      </w:r>
      <w:r w:rsidRPr="004D335B">
        <w:rPr>
          <w:rStyle w:val="Emphasis"/>
        </w:rPr>
        <w:t>cultural life</w:t>
      </w:r>
      <w:r w:rsidRPr="004D335B">
        <w:rPr>
          <w:rStyle w:val="StyleUnderline"/>
        </w:rPr>
        <w:t>’</w:t>
      </w:r>
      <w:r w:rsidRPr="004D335B">
        <w:rPr>
          <w:sz w:val="16"/>
        </w:rPr>
        <w:t xml:space="preserve">.17 </w:t>
      </w:r>
    </w:p>
    <w:p w14:paraId="3C068EE1" w14:textId="77777777" w:rsidR="004515B3" w:rsidRPr="004D335B" w:rsidRDefault="004515B3" w:rsidP="004515B3">
      <w:pPr>
        <w:rPr>
          <w:sz w:val="16"/>
        </w:rPr>
      </w:pPr>
      <w:r w:rsidRPr="004D335B">
        <w:rPr>
          <w:sz w:val="16"/>
        </w:rPr>
        <w:t xml:space="preserve">The second philosophical crisis that Cassirer confronted was the growing emergence of Liebensphilosophie, the ‘Philosophy of Life’, in the early years of the twentieth century. This was a form of that fundamentally clashed with the kind of idealist philosophy of Spirit (Geist) that Cassirer’s work typifed. Closely associated with the philosophies of Kierkegaard, Bergson, Simmel, Nietzsche, Heidegger and Scheler, Liebensphilosophie completely rejected the historicist optimism omnipresent in Cassirer’s work, which placed a deep-seated faith in the progress of the human spirit in history. In contrast, Liebenphilosophie asserted </w:t>
      </w:r>
      <w:r w:rsidRPr="001C0760">
        <w:rPr>
          <w:rStyle w:val="StyleUnderline"/>
          <w:highlight w:val="yellow"/>
        </w:rPr>
        <w:t xml:space="preserve">an </w:t>
      </w:r>
      <w:r w:rsidRPr="001C0760">
        <w:rPr>
          <w:rStyle w:val="Emphasis"/>
          <w:highlight w:val="yellow"/>
        </w:rPr>
        <w:t>equally deep-seated</w:t>
      </w:r>
      <w:r w:rsidRPr="001C0760">
        <w:rPr>
          <w:rStyle w:val="StyleUnderline"/>
          <w:highlight w:val="yellow"/>
        </w:rPr>
        <w:t xml:space="preserve">, </w:t>
      </w:r>
      <w:r w:rsidRPr="001C0760">
        <w:rPr>
          <w:rStyle w:val="Emphasis"/>
          <w:highlight w:val="yellow"/>
        </w:rPr>
        <w:t>reactionary</w:t>
      </w:r>
      <w:r w:rsidRPr="001C0760">
        <w:rPr>
          <w:rStyle w:val="StyleUnderline"/>
          <w:highlight w:val="yellow"/>
        </w:rPr>
        <w:t xml:space="preserve"> and </w:t>
      </w:r>
      <w:r w:rsidRPr="001C0760">
        <w:rPr>
          <w:rStyle w:val="Emphasis"/>
          <w:highlight w:val="yellow"/>
        </w:rPr>
        <w:t>highly anti-rationalist pessimism</w:t>
      </w:r>
      <w:r w:rsidRPr="004D335B">
        <w:rPr>
          <w:sz w:val="16"/>
        </w:rPr>
        <w:t xml:space="preserve">, in which Geist ‘is seen not as a transformation of life but as alienation, an inauthentic relationship to Being’.18 Thus, Liebensphilosophie </w:t>
      </w:r>
      <w:r w:rsidRPr="001C0760">
        <w:rPr>
          <w:rStyle w:val="StyleUnderline"/>
          <w:highlight w:val="yellow"/>
        </w:rPr>
        <w:t>sought a more ‘</w:t>
      </w:r>
      <w:r w:rsidRPr="001C0760">
        <w:rPr>
          <w:rStyle w:val="Emphasis"/>
          <w:highlight w:val="yellow"/>
        </w:rPr>
        <w:t>authentic</w:t>
      </w:r>
      <w:r w:rsidRPr="001C0760">
        <w:rPr>
          <w:rStyle w:val="StyleUnderline"/>
          <w:highlight w:val="yellow"/>
        </w:rPr>
        <w:t xml:space="preserve">’ and </w:t>
      </w:r>
      <w:r w:rsidRPr="001C0760">
        <w:rPr>
          <w:rStyle w:val="Emphasis"/>
          <w:highlight w:val="yellow"/>
        </w:rPr>
        <w:t>immediate</w:t>
      </w:r>
      <w:r w:rsidRPr="001C0760">
        <w:rPr>
          <w:rStyle w:val="StyleUnderline"/>
          <w:highlight w:val="yellow"/>
        </w:rPr>
        <w:t xml:space="preserve"> mode of existence through</w:t>
      </w:r>
      <w:r w:rsidRPr="004D335B">
        <w:rPr>
          <w:rStyle w:val="StyleUnderline"/>
        </w:rPr>
        <w:t xml:space="preserve"> the </w:t>
      </w:r>
      <w:r w:rsidRPr="004D335B">
        <w:rPr>
          <w:rStyle w:val="Emphasis"/>
        </w:rPr>
        <w:t>rejection of modern rationalism</w:t>
      </w:r>
      <w:r w:rsidRPr="004D335B">
        <w:rPr>
          <w:rStyle w:val="StyleUnderline"/>
        </w:rPr>
        <w:t xml:space="preserve"> and the perceived </w:t>
      </w:r>
      <w:r w:rsidRPr="004D335B">
        <w:rPr>
          <w:rStyle w:val="Emphasis"/>
        </w:rPr>
        <w:t>arid technicism of modern</w:t>
      </w:r>
      <w:r w:rsidRPr="004D335B">
        <w:rPr>
          <w:rStyle w:val="StyleUnderline"/>
        </w:rPr>
        <w:t xml:space="preserve">, </w:t>
      </w:r>
      <w:r w:rsidRPr="004D335B">
        <w:rPr>
          <w:rStyle w:val="Emphasis"/>
        </w:rPr>
        <w:t>liberal</w:t>
      </w:r>
      <w:r w:rsidRPr="004D335B">
        <w:rPr>
          <w:rStyle w:val="StyleUnderline"/>
        </w:rPr>
        <w:t xml:space="preserve">, </w:t>
      </w:r>
      <w:r w:rsidRPr="004D335B">
        <w:rPr>
          <w:rStyle w:val="Emphasis"/>
        </w:rPr>
        <w:t>capitalist civilisation</w:t>
      </w:r>
      <w:r w:rsidRPr="004D335B">
        <w:rPr>
          <w:sz w:val="16"/>
        </w:rPr>
        <w:t xml:space="preserve">. In particular, </w:t>
      </w:r>
      <w:r w:rsidRPr="004D335B">
        <w:rPr>
          <w:rStyle w:val="StyleUnderline"/>
        </w:rPr>
        <w:t>it</w:t>
      </w:r>
      <w:r w:rsidRPr="004D335B">
        <w:rPr>
          <w:sz w:val="16"/>
        </w:rPr>
        <w:t xml:space="preserve"> encapsulated a deep disenchantment and </w:t>
      </w:r>
      <w:r w:rsidRPr="004D335B">
        <w:rPr>
          <w:rStyle w:val="StyleUnderline"/>
        </w:rPr>
        <w:t>regarded</w:t>
      </w:r>
      <w:r w:rsidRPr="004D335B">
        <w:rPr>
          <w:sz w:val="16"/>
        </w:rPr>
        <w:t xml:space="preserve"> Cassirer’s Enlightenment-based Kantian </w:t>
      </w:r>
      <w:r w:rsidRPr="001C0760">
        <w:rPr>
          <w:rStyle w:val="StyleUnderline"/>
          <w:highlight w:val="yellow"/>
        </w:rPr>
        <w:t xml:space="preserve">liberalism as being </w:t>
      </w:r>
      <w:r w:rsidRPr="001C0760">
        <w:rPr>
          <w:rStyle w:val="Emphasis"/>
          <w:highlight w:val="yellow"/>
        </w:rPr>
        <w:t>fundamentally deluded</w:t>
      </w:r>
      <w:r w:rsidRPr="001C0760">
        <w:rPr>
          <w:rStyle w:val="StyleUnderline"/>
          <w:highlight w:val="yellow"/>
        </w:rPr>
        <w:t xml:space="preserve"> in the face of</w:t>
      </w:r>
      <w:r w:rsidRPr="004D335B">
        <w:rPr>
          <w:sz w:val="16"/>
        </w:rPr>
        <w:t xml:space="preserve"> the experiences of the war and the economic and political crises that followed.19 Cassirer himself was not entirely unsympathetic to many of the arguments of the life-philosophers. He was alive to the threat to modern society presented </w:t>
      </w:r>
      <w:r w:rsidRPr="001C0760">
        <w:rPr>
          <w:sz w:val="16"/>
          <w:highlight w:val="yellow"/>
        </w:rPr>
        <w:t xml:space="preserve">by </w:t>
      </w:r>
      <w:r w:rsidRPr="001C0760">
        <w:rPr>
          <w:rStyle w:val="Emphasis"/>
          <w:highlight w:val="yellow"/>
        </w:rPr>
        <w:t>technological alienation</w:t>
      </w:r>
      <w:r w:rsidRPr="001C0760">
        <w:rPr>
          <w:rStyle w:val="StyleUnderline"/>
          <w:highlight w:val="yellow"/>
        </w:rPr>
        <w:t xml:space="preserve"> and</w:t>
      </w:r>
      <w:r w:rsidRPr="004D335B">
        <w:rPr>
          <w:sz w:val="16"/>
        </w:rPr>
        <w:t xml:space="preserve"> the manner in which </w:t>
      </w:r>
      <w:r w:rsidRPr="001C0760">
        <w:rPr>
          <w:rStyle w:val="Emphasis"/>
          <w:highlight w:val="yellow"/>
        </w:rPr>
        <w:t>consumer capitalism</w:t>
      </w:r>
      <w:r w:rsidRPr="004D335B">
        <w:rPr>
          <w:sz w:val="16"/>
        </w:rPr>
        <w:t xml:space="preserve"> portended society’s moral debasement, thanks to its reduction of life to a fruitless quest to satisfy material desires.20 Moreover, in the case of the life-philosophers’ understanding of the purely expressive nature of myth, he was in complete agreement, even as he contested their assertion that myth presented a more ‘authentic’ mode of existence than that of reason. </w:t>
      </w:r>
    </w:p>
    <w:p w14:paraId="62A4325D" w14:textId="77777777" w:rsidR="004515B3" w:rsidRPr="004D335B" w:rsidRDefault="004515B3" w:rsidP="004515B3">
      <w:pPr>
        <w:rPr>
          <w:sz w:val="16"/>
        </w:rPr>
      </w:pPr>
      <w:r w:rsidRPr="004D335B">
        <w:rPr>
          <w:sz w:val="16"/>
        </w:rPr>
        <w:t xml:space="preserve">In response to these twin crises, Cassirer offered the three volumes of The Philosophy of Symbolic Forms, and a series of later works, such as The Myth of the State and The Logic of the Cultural Sciences. The Philosophy of Symbolic Forms, in particular, can be seen as Cassirer’s attempt to provide, first, an answer to the crisis of self-knowledge that he held responsible for many of the failings of modernity and, second, to provide the general philosophical framework against which truth claims could be tested. Through all of these works, Cassirer continues to assert his fundamentally optimistic, liberal idealism. Here we learn that </w:t>
      </w:r>
      <w:r w:rsidRPr="001C0760">
        <w:rPr>
          <w:rStyle w:val="StyleUnderline"/>
          <w:highlight w:val="yellow"/>
        </w:rPr>
        <w:t xml:space="preserve">humanity is </w:t>
      </w:r>
      <w:r w:rsidRPr="001C0760">
        <w:rPr>
          <w:rStyle w:val="Emphasis"/>
          <w:highlight w:val="yellow"/>
        </w:rPr>
        <w:t>fundamentally a symbolic animal</w:t>
      </w:r>
      <w:r w:rsidRPr="001C0760">
        <w:rPr>
          <w:rStyle w:val="StyleUnderline"/>
          <w:highlight w:val="yellow"/>
        </w:rPr>
        <w:t xml:space="preserve">; it is the power to engage in the </w:t>
      </w:r>
      <w:r w:rsidRPr="001C0760">
        <w:rPr>
          <w:rStyle w:val="Emphasis"/>
          <w:highlight w:val="yellow"/>
        </w:rPr>
        <w:t>process of meaning-creation</w:t>
      </w:r>
      <w:r w:rsidRPr="001C0760">
        <w:rPr>
          <w:rStyle w:val="StyleUnderline"/>
          <w:highlight w:val="yellow"/>
        </w:rPr>
        <w:t xml:space="preserve"> through symbolisation that </w:t>
      </w:r>
      <w:r w:rsidRPr="001C0760">
        <w:rPr>
          <w:rStyle w:val="Emphasis"/>
          <w:highlight w:val="yellow"/>
        </w:rPr>
        <w:t>separates humanity</w:t>
      </w:r>
      <w:r w:rsidRPr="001C0760">
        <w:rPr>
          <w:rStyle w:val="StyleUnderline"/>
          <w:highlight w:val="yellow"/>
        </w:rPr>
        <w:t xml:space="preserve"> from other animals</w:t>
      </w:r>
      <w:r w:rsidRPr="004D335B">
        <w:rPr>
          <w:rStyle w:val="StyleUnderline"/>
        </w:rPr>
        <w:t xml:space="preserve">. No other creature has the power to </w:t>
      </w:r>
      <w:r w:rsidRPr="004D335B">
        <w:rPr>
          <w:rStyle w:val="Emphasis"/>
        </w:rPr>
        <w:t>create abstract meanings</w:t>
      </w:r>
      <w:r w:rsidRPr="004D335B">
        <w:rPr>
          <w:rStyle w:val="StyleUnderline"/>
        </w:rPr>
        <w:t xml:space="preserve"> and </w:t>
      </w:r>
      <w:r w:rsidRPr="004D335B">
        <w:rPr>
          <w:rStyle w:val="Emphasis"/>
        </w:rPr>
        <w:t>concepts</w:t>
      </w:r>
      <w:r w:rsidRPr="004D335B">
        <w:rPr>
          <w:rStyle w:val="StyleUnderline"/>
        </w:rPr>
        <w:t xml:space="preserve"> in the manner that</w:t>
      </w:r>
      <w:r w:rsidRPr="004D335B">
        <w:rPr>
          <w:sz w:val="16"/>
        </w:rPr>
        <w:t xml:space="preserve">, for instance, </w:t>
      </w:r>
      <w:r w:rsidRPr="004D335B">
        <w:rPr>
          <w:rStyle w:val="StyleUnderline"/>
        </w:rPr>
        <w:t>distinguishes humanity’s experience of time</w:t>
      </w:r>
      <w:r w:rsidRPr="004D335B">
        <w:rPr>
          <w:sz w:val="16"/>
        </w:rPr>
        <w:t xml:space="preserve"> as a concrete past, present and future </w:t>
      </w:r>
      <w:r w:rsidRPr="004D335B">
        <w:rPr>
          <w:rStyle w:val="StyleUnderline"/>
        </w:rPr>
        <w:t>from the animal world’s experience of pure immediacy</w:t>
      </w:r>
      <w:r w:rsidRPr="004D335B">
        <w:rPr>
          <w:sz w:val="16"/>
        </w:rPr>
        <w:t xml:space="preserve">.21 </w:t>
      </w:r>
    </w:p>
    <w:p w14:paraId="502D17D0" w14:textId="77777777" w:rsidR="004515B3" w:rsidRPr="004D335B" w:rsidRDefault="004515B3" w:rsidP="004515B3">
      <w:pPr>
        <w:rPr>
          <w:sz w:val="16"/>
        </w:rPr>
      </w:pPr>
      <w:r w:rsidRPr="004D335B">
        <w:rPr>
          <w:sz w:val="16"/>
        </w:rPr>
        <w:t xml:space="preserve">These works reflected Cassirer’s need to balance the relationship between the various symbolic forms, from the pure irrational expressiveness of myth to the rationalist signification of natural science.22 They allowed Cassirer to identify the significant fallacies of both Liebensphilosophie and of the logical positivists, who had narrowed the focus of philosophy to purely logical questions.23 For one thing, </w:t>
      </w:r>
      <w:r w:rsidRPr="004D335B">
        <w:rPr>
          <w:rStyle w:val="StyleUnderline"/>
        </w:rPr>
        <w:t xml:space="preserve">as a fundamentally symbolic animal, </w:t>
      </w:r>
      <w:r w:rsidRPr="001C0760">
        <w:rPr>
          <w:rStyle w:val="Emphasis"/>
          <w:highlight w:val="yellow"/>
        </w:rPr>
        <w:t>all human meaning-creation</w:t>
      </w:r>
      <w:r w:rsidRPr="001C0760">
        <w:rPr>
          <w:rStyle w:val="StyleUnderline"/>
          <w:highlight w:val="yellow"/>
        </w:rPr>
        <w:t xml:space="preserve">, even at its </w:t>
      </w:r>
      <w:r w:rsidRPr="001C0760">
        <w:rPr>
          <w:rStyle w:val="Emphasis"/>
          <w:highlight w:val="yellow"/>
        </w:rPr>
        <w:t>most primeval</w:t>
      </w:r>
      <w:r w:rsidRPr="001C0760">
        <w:rPr>
          <w:rStyle w:val="StyleUnderline"/>
          <w:highlight w:val="yellow"/>
        </w:rPr>
        <w:t xml:space="preserve"> and </w:t>
      </w:r>
      <w:r w:rsidRPr="001C0760">
        <w:rPr>
          <w:rStyle w:val="Emphasis"/>
          <w:highlight w:val="yellow"/>
        </w:rPr>
        <w:t>expressive</w:t>
      </w:r>
      <w:r w:rsidRPr="001C0760">
        <w:rPr>
          <w:rStyle w:val="StyleUnderline"/>
          <w:highlight w:val="yellow"/>
        </w:rPr>
        <w:t xml:space="preserve"> in the form of </w:t>
      </w:r>
      <w:r w:rsidRPr="001C0760">
        <w:rPr>
          <w:rStyle w:val="Emphasis"/>
          <w:highlight w:val="yellow"/>
        </w:rPr>
        <w:t>myth</w:t>
      </w:r>
      <w:r w:rsidRPr="001C0760">
        <w:rPr>
          <w:rStyle w:val="StyleUnderline"/>
          <w:highlight w:val="yellow"/>
        </w:rPr>
        <w:t xml:space="preserve">, </w:t>
      </w:r>
      <w:r w:rsidRPr="001C0760">
        <w:rPr>
          <w:rStyle w:val="Emphasis"/>
          <w:highlight w:val="yellow"/>
        </w:rPr>
        <w:t>requires mediation</w:t>
      </w:r>
      <w:r w:rsidRPr="004D335B">
        <w:rPr>
          <w:rStyle w:val="StyleUnderline"/>
        </w:rPr>
        <w:t xml:space="preserve"> </w:t>
      </w:r>
      <w:r w:rsidRPr="001C0760">
        <w:rPr>
          <w:rStyle w:val="StyleUnderline"/>
          <w:highlight w:val="yellow"/>
        </w:rPr>
        <w:t xml:space="preserve">through the process of </w:t>
      </w:r>
      <w:r w:rsidRPr="001C0760">
        <w:rPr>
          <w:rStyle w:val="Emphasis"/>
          <w:highlight w:val="yellow"/>
        </w:rPr>
        <w:t>symbolic creation</w:t>
      </w:r>
      <w:r w:rsidRPr="001C0760">
        <w:rPr>
          <w:rStyle w:val="StyleUnderline"/>
          <w:highlight w:val="yellow"/>
        </w:rPr>
        <w:t>.</w:t>
      </w:r>
      <w:r w:rsidRPr="004D335B">
        <w:rPr>
          <w:rStyle w:val="StyleUnderline"/>
        </w:rPr>
        <w:t xml:space="preserve"> We </w:t>
      </w:r>
      <w:r w:rsidRPr="004D335B">
        <w:rPr>
          <w:rStyle w:val="Emphasis"/>
        </w:rPr>
        <w:t>simply cannot recognise anything as being meaningful</w:t>
      </w:r>
      <w:r w:rsidRPr="004D335B">
        <w:rPr>
          <w:rStyle w:val="StyleUnderline"/>
        </w:rPr>
        <w:t xml:space="preserve"> without the process of </w:t>
      </w:r>
      <w:r w:rsidRPr="004D335B">
        <w:rPr>
          <w:rStyle w:val="Emphasis"/>
        </w:rPr>
        <w:t>conceptual formation</w:t>
      </w:r>
      <w:r w:rsidRPr="004D335B">
        <w:rPr>
          <w:rStyle w:val="StyleUnderline"/>
        </w:rPr>
        <w:t xml:space="preserve"> that symbolisation involves</w:t>
      </w:r>
      <w:r w:rsidRPr="004D335B">
        <w:rPr>
          <w:sz w:val="16"/>
        </w:rPr>
        <w:t xml:space="preserve">. Therefore, </w:t>
      </w:r>
      <w:r w:rsidRPr="004D335B">
        <w:rPr>
          <w:rStyle w:val="StyleUnderline"/>
        </w:rPr>
        <w:t xml:space="preserve">for humanity, a world of pure immediacy </w:t>
      </w:r>
      <w:r w:rsidRPr="004D335B">
        <w:rPr>
          <w:rStyle w:val="Emphasis"/>
        </w:rPr>
        <w:t>cannot exist</w:t>
      </w:r>
      <w:r w:rsidRPr="004D335B">
        <w:rPr>
          <w:sz w:val="16"/>
        </w:rPr>
        <w:t xml:space="preserve">.24 Further, </w:t>
      </w:r>
      <w:r w:rsidRPr="004D335B">
        <w:rPr>
          <w:rStyle w:val="StyleUnderline"/>
        </w:rPr>
        <w:t>those</w:t>
      </w:r>
      <w:r w:rsidRPr="004D335B">
        <w:rPr>
          <w:sz w:val="16"/>
        </w:rPr>
        <w:t xml:space="preserve"> such as Simmel </w:t>
      </w:r>
      <w:r w:rsidRPr="004D335B">
        <w:rPr>
          <w:rStyle w:val="StyleUnderline"/>
        </w:rPr>
        <w:t xml:space="preserve">who </w:t>
      </w:r>
      <w:r w:rsidRPr="004D335B">
        <w:rPr>
          <w:rStyle w:val="Emphasis"/>
        </w:rPr>
        <w:t>despaired</w:t>
      </w:r>
      <w:r w:rsidRPr="004D335B">
        <w:rPr>
          <w:rStyle w:val="StyleUnderline"/>
        </w:rPr>
        <w:t xml:space="preserve"> of the process of self-alienation</w:t>
      </w:r>
      <w:r w:rsidRPr="004D335B">
        <w:rPr>
          <w:sz w:val="16"/>
        </w:rPr>
        <w:t xml:space="preserve"> of creator </w:t>
      </w:r>
      <w:r w:rsidRPr="004D335B">
        <w:rPr>
          <w:rStyle w:val="StyleUnderline"/>
        </w:rPr>
        <w:t>from</w:t>
      </w:r>
      <w:r w:rsidRPr="004D335B">
        <w:rPr>
          <w:sz w:val="16"/>
        </w:rPr>
        <w:t xml:space="preserve"> object of </w:t>
      </w:r>
      <w:r w:rsidRPr="004D335B">
        <w:rPr>
          <w:rStyle w:val="StyleUnderline"/>
        </w:rPr>
        <w:t xml:space="preserve">cultural creation </w:t>
      </w:r>
      <w:r w:rsidRPr="004D335B">
        <w:rPr>
          <w:rStyle w:val="Emphasis"/>
        </w:rPr>
        <w:t>discounted the truly democratising effects</w:t>
      </w:r>
      <w:r w:rsidRPr="004D335B">
        <w:rPr>
          <w:rStyle w:val="StyleUnderline"/>
        </w:rPr>
        <w:t xml:space="preserve"> of culture. It presented a realm in which </w:t>
      </w:r>
      <w:r w:rsidRPr="004D335B">
        <w:rPr>
          <w:rStyle w:val="Emphasis"/>
        </w:rPr>
        <w:t>all could play their part</w:t>
      </w:r>
      <w:r w:rsidRPr="004D335B">
        <w:rPr>
          <w:rStyle w:val="StyleUnderline"/>
        </w:rPr>
        <w:t xml:space="preserve">, no matter </w:t>
      </w:r>
      <w:r w:rsidRPr="004D335B">
        <w:rPr>
          <w:rStyle w:val="Emphasis"/>
        </w:rPr>
        <w:t>how small</w:t>
      </w:r>
      <w:r w:rsidRPr="004D335B">
        <w:rPr>
          <w:rStyle w:val="StyleUnderline"/>
        </w:rPr>
        <w:t xml:space="preserve"> it might prove to be. Rather than see culture as a source of </w:t>
      </w:r>
      <w:r w:rsidRPr="004D335B">
        <w:rPr>
          <w:rStyle w:val="Emphasis"/>
        </w:rPr>
        <w:t>alienation</w:t>
      </w:r>
      <w:r w:rsidRPr="004D335B">
        <w:rPr>
          <w:rStyle w:val="StyleUnderline"/>
        </w:rPr>
        <w:t xml:space="preserve"> and </w:t>
      </w:r>
      <w:r w:rsidRPr="004D335B">
        <w:rPr>
          <w:rStyle w:val="Emphasis"/>
        </w:rPr>
        <w:t>pessimism</w:t>
      </w:r>
      <w:r w:rsidRPr="004D335B">
        <w:rPr>
          <w:sz w:val="16"/>
        </w:rPr>
        <w:t xml:space="preserve">, therefore, </w:t>
      </w:r>
      <w:r w:rsidRPr="001C0760">
        <w:rPr>
          <w:rStyle w:val="StyleUnderline"/>
          <w:highlight w:val="yellow"/>
        </w:rPr>
        <w:t xml:space="preserve">humanity needs to recognise that we are </w:t>
      </w:r>
      <w:r w:rsidRPr="001C0760">
        <w:rPr>
          <w:rStyle w:val="Emphasis"/>
          <w:highlight w:val="yellow"/>
        </w:rPr>
        <w:t>all participants</w:t>
      </w:r>
      <w:r w:rsidRPr="001C0760">
        <w:rPr>
          <w:rStyle w:val="StyleUnderline"/>
          <w:highlight w:val="yellow"/>
        </w:rPr>
        <w:t xml:space="preserve"> in the </w:t>
      </w:r>
      <w:r w:rsidRPr="001C0760">
        <w:rPr>
          <w:rStyle w:val="Emphasis"/>
          <w:highlight w:val="yellow"/>
        </w:rPr>
        <w:t>dance of cultural creation</w:t>
      </w:r>
      <w:r w:rsidRPr="001C0760">
        <w:rPr>
          <w:rStyle w:val="StyleUnderline"/>
          <w:highlight w:val="yellow"/>
        </w:rPr>
        <w:t xml:space="preserve">; it is </w:t>
      </w:r>
      <w:r w:rsidRPr="001C0760">
        <w:rPr>
          <w:rStyle w:val="Emphasis"/>
          <w:highlight w:val="yellow"/>
        </w:rPr>
        <w:t>fundamental</w:t>
      </w:r>
      <w:r w:rsidRPr="001C0760">
        <w:rPr>
          <w:rStyle w:val="StyleUnderline"/>
          <w:highlight w:val="yellow"/>
        </w:rPr>
        <w:t xml:space="preserve"> to our </w:t>
      </w:r>
      <w:r w:rsidRPr="001C0760">
        <w:rPr>
          <w:rStyle w:val="Emphasis"/>
          <w:highlight w:val="yellow"/>
        </w:rPr>
        <w:t>very existence</w:t>
      </w:r>
      <w:r w:rsidRPr="001C0760">
        <w:rPr>
          <w:rStyle w:val="StyleUnderline"/>
          <w:highlight w:val="yellow"/>
        </w:rPr>
        <w:t xml:space="preserve"> as human beings and is therefore </w:t>
      </w:r>
      <w:r w:rsidRPr="001C0760">
        <w:rPr>
          <w:rStyle w:val="Emphasis"/>
          <w:highlight w:val="yellow"/>
        </w:rPr>
        <w:t>inescapable</w:t>
      </w:r>
      <w:r w:rsidRPr="001C0760">
        <w:rPr>
          <w:sz w:val="16"/>
          <w:highlight w:val="yellow"/>
        </w:rPr>
        <w:t>.2</w:t>
      </w:r>
      <w:r w:rsidRPr="004D335B">
        <w:rPr>
          <w:sz w:val="16"/>
        </w:rPr>
        <w:t xml:space="preserve">5 </w:t>
      </w:r>
    </w:p>
    <w:p w14:paraId="6CF77454" w14:textId="77777777" w:rsidR="004515B3" w:rsidRPr="004D335B" w:rsidRDefault="004515B3" w:rsidP="004515B3">
      <w:pPr>
        <w:rPr>
          <w:rStyle w:val="StyleUnderline"/>
        </w:rPr>
      </w:pPr>
      <w:r w:rsidRPr="004D335B">
        <w:rPr>
          <w:sz w:val="16"/>
        </w:rPr>
        <w:t xml:space="preserve">However, perhaps the most potent critique of life-philosophy was one that Cassirer advanced only tenuously in the famous 1929 Davos debate with the figure often presented as his philosophical nemesis, Martin Heidegger. This critique can be effectively summarised in </w:t>
      </w:r>
      <w:r w:rsidRPr="004D335B">
        <w:rPr>
          <w:rStyle w:val="StyleUnderline"/>
        </w:rPr>
        <w:t>a single question: ‘</w:t>
      </w:r>
      <w:r w:rsidRPr="001C0760">
        <w:rPr>
          <w:rStyle w:val="Emphasis"/>
        </w:rPr>
        <w:t>if not this</w:t>
      </w:r>
      <w:r w:rsidRPr="001C0760">
        <w:rPr>
          <w:rStyle w:val="StyleUnderline"/>
        </w:rPr>
        <w:t xml:space="preserve">, </w:t>
      </w:r>
      <w:r w:rsidRPr="001C0760">
        <w:rPr>
          <w:rStyle w:val="Emphasis"/>
        </w:rPr>
        <w:t>then what?</w:t>
      </w:r>
      <w:r w:rsidRPr="001C0760">
        <w:rPr>
          <w:rStyle w:val="StyleUnderline"/>
        </w:rPr>
        <w:t>’</w:t>
      </w:r>
      <w:r w:rsidRPr="001C0760">
        <w:rPr>
          <w:sz w:val="16"/>
        </w:rPr>
        <w:t xml:space="preserve"> Cassirer </w:t>
      </w:r>
      <w:r w:rsidRPr="001C0760">
        <w:rPr>
          <w:rStyle w:val="Emphasis"/>
        </w:rPr>
        <w:t>challenged</w:t>
      </w:r>
      <w:r w:rsidRPr="001C0760">
        <w:rPr>
          <w:sz w:val="16"/>
        </w:rPr>
        <w:t xml:space="preserve"> Heidegger’s </w:t>
      </w:r>
      <w:r w:rsidRPr="001C0760">
        <w:rPr>
          <w:rStyle w:val="Emphasis"/>
        </w:rPr>
        <w:t>radical rejection of any form of universality</w:t>
      </w:r>
      <w:r w:rsidRPr="001C0760">
        <w:rPr>
          <w:sz w:val="16"/>
        </w:rPr>
        <w:t>,</w:t>
      </w:r>
      <w:r w:rsidRPr="004D335B">
        <w:rPr>
          <w:sz w:val="16"/>
        </w:rPr>
        <w:t xml:space="preserve"> rooted in the latter’s ontological insistence of </w:t>
      </w:r>
      <w:r w:rsidRPr="004D335B">
        <w:rPr>
          <w:rStyle w:val="StyleUnderline"/>
        </w:rPr>
        <w:t>the lonely finitude of</w:t>
      </w:r>
      <w:r w:rsidRPr="004D335B">
        <w:rPr>
          <w:sz w:val="16"/>
        </w:rPr>
        <w:t xml:space="preserve"> Dasein—human existence—and of </w:t>
      </w:r>
      <w:r w:rsidRPr="004D335B">
        <w:rPr>
          <w:rStyle w:val="StyleUnderline"/>
        </w:rPr>
        <w:t>the nature of universality</w:t>
      </w:r>
      <w:r w:rsidRPr="004D335B">
        <w:rPr>
          <w:sz w:val="16"/>
        </w:rPr>
        <w:t xml:space="preserve"> as the very expression of inauthentic existence. Similarly, for Heidegger, the temporal finitude of Dasein </w:t>
      </w:r>
      <w:r w:rsidRPr="004D335B">
        <w:rPr>
          <w:rStyle w:val="Emphasis"/>
        </w:rPr>
        <w:t>limited</w:t>
      </w:r>
      <w:r w:rsidRPr="004D335B">
        <w:rPr>
          <w:rStyle w:val="StyleUnderline"/>
        </w:rPr>
        <w:t xml:space="preserve"> all products of culture to the same impermanence as human beings themselves</w:t>
      </w:r>
      <w:r w:rsidRPr="004D335B">
        <w:rPr>
          <w:sz w:val="16"/>
        </w:rPr>
        <w:t xml:space="preserve">. Pointing to </w:t>
      </w:r>
      <w:r w:rsidRPr="004D335B">
        <w:rPr>
          <w:rStyle w:val="StyleUnderline"/>
        </w:rPr>
        <w:t xml:space="preserve">the </w:t>
      </w:r>
      <w:r w:rsidRPr="004D335B">
        <w:rPr>
          <w:rStyle w:val="Emphasis"/>
        </w:rPr>
        <w:t>fact of linguistic communication</w:t>
      </w:r>
      <w:r w:rsidRPr="004D335B">
        <w:rPr>
          <w:sz w:val="16"/>
        </w:rPr>
        <w:t xml:space="preserve">, and by extension to a situation in which he and Heidegger could conduct such a conversation, Cassirer </w:t>
      </w:r>
      <w:r w:rsidRPr="004D335B">
        <w:rPr>
          <w:rStyle w:val="Emphasis"/>
        </w:rPr>
        <w:t>challenged</w:t>
      </w:r>
      <w:r w:rsidRPr="004D335B">
        <w:rPr>
          <w:rStyle w:val="StyleUnderline"/>
        </w:rPr>
        <w:t xml:space="preserve"> this assertion</w:t>
      </w:r>
      <w:r w:rsidRPr="004D335B">
        <w:rPr>
          <w:sz w:val="16"/>
        </w:rPr>
        <w:t xml:space="preserve">. </w:t>
      </w:r>
      <w:r w:rsidRPr="004D335B">
        <w:rPr>
          <w:rStyle w:val="StyleUnderline"/>
        </w:rPr>
        <w:t xml:space="preserve">That linguistic communication was </w:t>
      </w:r>
      <w:r w:rsidRPr="004D335B">
        <w:rPr>
          <w:rStyle w:val="Emphasis"/>
        </w:rPr>
        <w:t>possible at all</w:t>
      </w:r>
      <w:r w:rsidRPr="004D335B">
        <w:rPr>
          <w:rStyle w:val="StyleUnderline"/>
        </w:rPr>
        <w:t xml:space="preserve"> pointed to the </w:t>
      </w:r>
      <w:r w:rsidRPr="004D335B">
        <w:rPr>
          <w:rStyle w:val="Emphasis"/>
        </w:rPr>
        <w:t>necessary existence of some forms of intersubjective universality</w:t>
      </w:r>
      <w:r w:rsidRPr="004D335B">
        <w:rPr>
          <w:rStyle w:val="StyleUnderline"/>
        </w:rPr>
        <w:t xml:space="preserve"> that made human social life </w:t>
      </w:r>
      <w:r w:rsidRPr="004D335B">
        <w:rPr>
          <w:rStyle w:val="Emphasis"/>
        </w:rPr>
        <w:t>possible</w:t>
      </w:r>
      <w:r w:rsidRPr="004D335B">
        <w:rPr>
          <w:rStyle w:val="StyleUnderline"/>
        </w:rPr>
        <w:t xml:space="preserve">, and which were therefore </w:t>
      </w:r>
      <w:r w:rsidRPr="004D335B">
        <w:rPr>
          <w:rStyle w:val="Emphasis"/>
        </w:rPr>
        <w:t>key</w:t>
      </w:r>
      <w:r w:rsidRPr="004D335B">
        <w:rPr>
          <w:rStyle w:val="StyleUnderline"/>
        </w:rPr>
        <w:t xml:space="preserve"> to determining the </w:t>
      </w:r>
      <w:r w:rsidRPr="004D335B">
        <w:rPr>
          <w:rStyle w:val="Emphasis"/>
        </w:rPr>
        <w:t>very nature</w:t>
      </w:r>
      <w:r w:rsidRPr="004D335B">
        <w:rPr>
          <w:rStyle w:val="StyleUnderline"/>
        </w:rPr>
        <w:t xml:space="preserve"> of our existence</w:t>
      </w:r>
      <w:r w:rsidRPr="004D335B">
        <w:rPr>
          <w:sz w:val="16"/>
        </w:rPr>
        <w:t xml:space="preserve">.26 </w:t>
      </w:r>
      <w:r w:rsidRPr="004D335B">
        <w:rPr>
          <w:rStyle w:val="StyleUnderline"/>
        </w:rPr>
        <w:t>This</w:t>
      </w:r>
      <w:r w:rsidRPr="004D335B">
        <w:rPr>
          <w:sz w:val="16"/>
        </w:rPr>
        <w:t xml:space="preserve"> critique is potentially highly illuminating. It </w:t>
      </w:r>
      <w:r w:rsidRPr="004D335B">
        <w:rPr>
          <w:rStyle w:val="StyleUnderline"/>
        </w:rPr>
        <w:t xml:space="preserve">indicates one of the </w:t>
      </w:r>
      <w:r w:rsidRPr="004D335B">
        <w:rPr>
          <w:rStyle w:val="Emphasis"/>
        </w:rPr>
        <w:t>core reasons</w:t>
      </w:r>
      <w:r w:rsidRPr="004D335B">
        <w:rPr>
          <w:sz w:val="16"/>
        </w:rPr>
        <w:t xml:space="preserve"> why Cassirer accused Heidegger and Spengler, and life-philosophy in general, of </w:t>
      </w:r>
      <w:r w:rsidRPr="004D335B">
        <w:rPr>
          <w:rStyle w:val="Emphasis"/>
        </w:rPr>
        <w:t>contributing</w:t>
      </w:r>
      <w:r w:rsidRPr="004D335B">
        <w:rPr>
          <w:rStyle w:val="StyleUnderline"/>
        </w:rPr>
        <w:t xml:space="preserve">, however </w:t>
      </w:r>
      <w:r w:rsidRPr="004D335B">
        <w:rPr>
          <w:rStyle w:val="Emphasis"/>
        </w:rPr>
        <w:t>unintentionally</w:t>
      </w:r>
      <w:r w:rsidRPr="004D335B">
        <w:rPr>
          <w:rStyle w:val="StyleUnderline"/>
        </w:rPr>
        <w:t xml:space="preserve">, to the </w:t>
      </w:r>
      <w:r w:rsidRPr="004D335B">
        <w:rPr>
          <w:rStyle w:val="Emphasis"/>
        </w:rPr>
        <w:t>climate of fatalism</w:t>
      </w:r>
      <w:r w:rsidRPr="004D335B">
        <w:rPr>
          <w:rStyle w:val="StyleUnderline"/>
        </w:rPr>
        <w:t xml:space="preserve"> and </w:t>
      </w:r>
      <w:r w:rsidRPr="004D335B">
        <w:rPr>
          <w:rStyle w:val="Emphasis"/>
        </w:rPr>
        <w:t>pessimism</w:t>
      </w:r>
      <w:r w:rsidRPr="004D335B">
        <w:rPr>
          <w:sz w:val="16"/>
        </w:rPr>
        <w:t xml:space="preserve"> in German society </w:t>
      </w:r>
      <w:r w:rsidRPr="004D335B">
        <w:rPr>
          <w:rStyle w:val="StyleUnderline"/>
        </w:rPr>
        <w:t xml:space="preserve">that afforded National Socialism the opportunity to </w:t>
      </w:r>
      <w:r w:rsidRPr="004D335B">
        <w:rPr>
          <w:rStyle w:val="Emphasis"/>
        </w:rPr>
        <w:t>occupy political</w:t>
      </w:r>
      <w:r w:rsidRPr="004D335B">
        <w:rPr>
          <w:rStyle w:val="StyleUnderline"/>
        </w:rPr>
        <w:t xml:space="preserve"> and </w:t>
      </w:r>
      <w:r w:rsidRPr="004D335B">
        <w:rPr>
          <w:rStyle w:val="Emphasis"/>
        </w:rPr>
        <w:t>cultural space</w:t>
      </w:r>
      <w:r w:rsidRPr="004D335B">
        <w:rPr>
          <w:sz w:val="16"/>
        </w:rPr>
        <w:t xml:space="preserve">. In his </w:t>
      </w:r>
      <w:r w:rsidRPr="004D335B">
        <w:rPr>
          <w:rStyle w:val="Emphasis"/>
        </w:rPr>
        <w:t>extreme ontological solipsism</w:t>
      </w:r>
      <w:r w:rsidRPr="004D335B">
        <w:rPr>
          <w:sz w:val="16"/>
        </w:rPr>
        <w:t xml:space="preserve">, Heidegger </w:t>
      </w:r>
      <w:r w:rsidRPr="004D335B">
        <w:rPr>
          <w:rStyle w:val="Emphasis"/>
        </w:rPr>
        <w:t>undermined the possibility</w:t>
      </w:r>
      <w:r w:rsidRPr="004D335B">
        <w:rPr>
          <w:rStyle w:val="StyleUnderline"/>
        </w:rPr>
        <w:t xml:space="preserve"> of a </w:t>
      </w:r>
      <w:r w:rsidRPr="004D335B">
        <w:rPr>
          <w:rStyle w:val="Emphasis"/>
        </w:rPr>
        <w:t>common morality</w:t>
      </w:r>
      <w:r w:rsidRPr="004D335B">
        <w:rPr>
          <w:rStyle w:val="StyleUnderline"/>
        </w:rPr>
        <w:t xml:space="preserve">, of a </w:t>
      </w:r>
      <w:r w:rsidRPr="004D335B">
        <w:rPr>
          <w:rStyle w:val="Emphasis"/>
        </w:rPr>
        <w:t>shared</w:t>
      </w:r>
      <w:r w:rsidRPr="004D335B">
        <w:rPr>
          <w:rStyle w:val="StyleUnderline"/>
        </w:rPr>
        <w:t xml:space="preserve">, </w:t>
      </w:r>
      <w:r w:rsidRPr="004D335B">
        <w:rPr>
          <w:rStyle w:val="Emphasis"/>
        </w:rPr>
        <w:t>intersubjective criteria</w:t>
      </w:r>
      <w:r w:rsidRPr="004D335B">
        <w:rPr>
          <w:rStyle w:val="StyleUnderline"/>
        </w:rPr>
        <w:t xml:space="preserve"> for assessing that which is </w:t>
      </w:r>
      <w:r w:rsidRPr="004D335B">
        <w:rPr>
          <w:rStyle w:val="Emphasis"/>
        </w:rPr>
        <w:t>true</w:t>
      </w:r>
      <w:r w:rsidRPr="004D335B">
        <w:rPr>
          <w:rStyle w:val="StyleUnderline"/>
        </w:rPr>
        <w:t xml:space="preserve"> and that </w:t>
      </w:r>
      <w:r w:rsidRPr="004D335B">
        <w:rPr>
          <w:rStyle w:val="Emphasis"/>
        </w:rPr>
        <w:t>otherwise</w:t>
      </w:r>
      <w:r w:rsidRPr="004D335B">
        <w:rPr>
          <w:sz w:val="16"/>
        </w:rPr>
        <w:t xml:space="preserve">. If this was Heidegger’s intention, therefore, </w:t>
      </w:r>
      <w:r w:rsidRPr="004D335B">
        <w:rPr>
          <w:rStyle w:val="StyleUnderline"/>
        </w:rPr>
        <w:t xml:space="preserve">with </w:t>
      </w:r>
      <w:r w:rsidRPr="004D335B">
        <w:rPr>
          <w:rStyle w:val="Emphasis"/>
        </w:rPr>
        <w:t>what</w:t>
      </w:r>
      <w:r w:rsidRPr="004D335B">
        <w:rPr>
          <w:sz w:val="16"/>
        </w:rPr>
        <w:t xml:space="preserve"> did he intend </w:t>
      </w:r>
      <w:r w:rsidRPr="004D335B">
        <w:rPr>
          <w:rStyle w:val="StyleUnderline"/>
        </w:rPr>
        <w:t xml:space="preserve">to </w:t>
      </w:r>
      <w:r w:rsidRPr="004D335B">
        <w:rPr>
          <w:rStyle w:val="Emphasis"/>
        </w:rPr>
        <w:t>replace</w:t>
      </w:r>
      <w:r w:rsidRPr="004D335B">
        <w:rPr>
          <w:rStyle w:val="StyleUnderline"/>
        </w:rPr>
        <w:t xml:space="preserve"> these things, other than a </w:t>
      </w:r>
      <w:r w:rsidRPr="004D335B">
        <w:rPr>
          <w:rStyle w:val="Emphasis"/>
        </w:rPr>
        <w:t>Darwinistic</w:t>
      </w:r>
      <w:r w:rsidRPr="004D335B">
        <w:rPr>
          <w:rStyle w:val="StyleUnderline"/>
        </w:rPr>
        <w:t xml:space="preserve"> ‘war of </w:t>
      </w:r>
      <w:r w:rsidRPr="004D335B">
        <w:rPr>
          <w:rStyle w:val="Emphasis"/>
        </w:rPr>
        <w:t>all against all</w:t>
      </w:r>
      <w:r w:rsidRPr="004D335B">
        <w:rPr>
          <w:rStyle w:val="StyleUnderline"/>
        </w:rPr>
        <w:t>’?</w:t>
      </w:r>
      <w:r w:rsidRPr="004D335B">
        <w:rPr>
          <w:sz w:val="16"/>
        </w:rPr>
        <w:t xml:space="preserve">27 </w:t>
      </w:r>
      <w:r w:rsidRPr="004D335B">
        <w:rPr>
          <w:rStyle w:val="StyleUnderline"/>
        </w:rPr>
        <w:t xml:space="preserve">What then were the </w:t>
      </w:r>
      <w:r w:rsidRPr="004D335B">
        <w:rPr>
          <w:rStyle w:val="Emphasis"/>
        </w:rPr>
        <w:t>prospects for human civilisation</w:t>
      </w:r>
      <w:r w:rsidRPr="004D335B">
        <w:rPr>
          <w:rStyle w:val="StyleUnderline"/>
        </w:rPr>
        <w:t xml:space="preserve"> other than a </w:t>
      </w:r>
      <w:r w:rsidRPr="004D335B">
        <w:rPr>
          <w:rStyle w:val="Emphasis"/>
        </w:rPr>
        <w:t>slide into the abyss</w:t>
      </w:r>
      <w:r w:rsidRPr="004D335B">
        <w:rPr>
          <w:rStyle w:val="StyleUnderline"/>
        </w:rPr>
        <w:t xml:space="preserve">? </w:t>
      </w:r>
    </w:p>
    <w:p w14:paraId="6C36BEB0" w14:textId="77777777" w:rsidR="004515B3" w:rsidRPr="004D335B" w:rsidRDefault="004515B3" w:rsidP="004515B3">
      <w:pPr>
        <w:rPr>
          <w:sz w:val="16"/>
        </w:rPr>
      </w:pPr>
      <w:r w:rsidRPr="001C0760">
        <w:rPr>
          <w:rStyle w:val="StyleUnderline"/>
          <w:highlight w:val="yellow"/>
        </w:rPr>
        <w:t>In</w:t>
      </w:r>
      <w:r w:rsidRPr="004D335B">
        <w:rPr>
          <w:sz w:val="16"/>
        </w:rPr>
        <w:t xml:space="preserve"> their </w:t>
      </w:r>
      <w:r w:rsidRPr="001C0760">
        <w:rPr>
          <w:rStyle w:val="StyleUnderline"/>
          <w:highlight w:val="yellow"/>
        </w:rPr>
        <w:t xml:space="preserve">cultivation of a </w:t>
      </w:r>
      <w:r w:rsidRPr="001C0760">
        <w:rPr>
          <w:rStyle w:val="Emphasis"/>
          <w:highlight w:val="yellow"/>
        </w:rPr>
        <w:t>culture of pessimism</w:t>
      </w:r>
      <w:r w:rsidRPr="004D335B">
        <w:rPr>
          <w:sz w:val="16"/>
        </w:rPr>
        <w:t xml:space="preserve"> in German life, their </w:t>
      </w:r>
      <w:r w:rsidRPr="001C0760">
        <w:rPr>
          <w:rStyle w:val="StyleUnderline"/>
          <w:highlight w:val="yellow"/>
        </w:rPr>
        <w:t>rejection of reason as ‘</w:t>
      </w:r>
      <w:r w:rsidRPr="001C0760">
        <w:rPr>
          <w:rStyle w:val="Emphasis"/>
          <w:highlight w:val="yellow"/>
        </w:rPr>
        <w:t>inauthentic</w:t>
      </w:r>
      <w:r w:rsidRPr="001C0760">
        <w:rPr>
          <w:rStyle w:val="StyleUnderline"/>
          <w:highlight w:val="yellow"/>
        </w:rPr>
        <w:t>’</w:t>
      </w:r>
      <w:r w:rsidRPr="004D335B">
        <w:rPr>
          <w:sz w:val="16"/>
        </w:rPr>
        <w:t xml:space="preserve">, their </w:t>
      </w:r>
      <w:r w:rsidRPr="001C0760">
        <w:rPr>
          <w:rStyle w:val="Emphasis"/>
          <w:highlight w:val="yellow"/>
        </w:rPr>
        <w:t>purifying elision of truth</w:t>
      </w:r>
      <w:r w:rsidRPr="001C0760">
        <w:rPr>
          <w:rStyle w:val="StyleUnderline"/>
          <w:highlight w:val="yellow"/>
        </w:rPr>
        <w:t xml:space="preserve"> in favour of the </w:t>
      </w:r>
      <w:r w:rsidRPr="001C0760">
        <w:rPr>
          <w:rStyle w:val="Emphasis"/>
          <w:highlight w:val="yellow"/>
        </w:rPr>
        <w:t>expressive irrationalities of myth</w:t>
      </w:r>
      <w:r w:rsidRPr="004D335B">
        <w:rPr>
          <w:sz w:val="16"/>
        </w:rPr>
        <w:t>, and their consequent failure to stand up to (and even, in Heidegger’s case, the acceptance of) the violent mythical fantasies of Nazism, many of the life-philosophers, and indeed the German academy in general</w:t>
      </w:r>
      <w:r w:rsidRPr="001C0760">
        <w:rPr>
          <w:sz w:val="16"/>
          <w:highlight w:val="yellow"/>
        </w:rPr>
        <w:t xml:space="preserve">, </w:t>
      </w:r>
      <w:r w:rsidRPr="001C0760">
        <w:rPr>
          <w:rStyle w:val="StyleUnderline"/>
          <w:highlight w:val="yellow"/>
        </w:rPr>
        <w:t xml:space="preserve">stood accused of a </w:t>
      </w:r>
      <w:r w:rsidRPr="001C0760">
        <w:rPr>
          <w:rStyle w:val="Emphasis"/>
          <w:highlight w:val="yellow"/>
        </w:rPr>
        <w:t>fundamental dereliction</w:t>
      </w:r>
      <w:r w:rsidRPr="001C0760">
        <w:rPr>
          <w:rStyle w:val="StyleUnderline"/>
          <w:highlight w:val="yellow"/>
        </w:rPr>
        <w:t xml:space="preserve"> of</w:t>
      </w:r>
      <w:r w:rsidRPr="004D335B">
        <w:rPr>
          <w:rStyle w:val="StyleUnderline"/>
        </w:rPr>
        <w:t xml:space="preserve"> their philosophical duty in warning of the dangers </w:t>
      </w:r>
      <w:r w:rsidRPr="001C0760">
        <w:rPr>
          <w:rStyle w:val="StyleUnderline"/>
          <w:highlight w:val="yellow"/>
        </w:rPr>
        <w:t>Nazism</w:t>
      </w:r>
      <w:r w:rsidRPr="004D335B">
        <w:rPr>
          <w:rStyle w:val="StyleUnderline"/>
        </w:rPr>
        <w:t xml:space="preserve"> presented to cultural life</w:t>
      </w:r>
      <w:r w:rsidRPr="004D335B">
        <w:rPr>
          <w:sz w:val="16"/>
        </w:rPr>
        <w:t xml:space="preserve">.28 Moreover, in their active embrace of disenchantment with Enlightenment ideals and its consequent pessimism concerning the future, the life-philosophers and their followers forgot another of the aphorisms of the Nietzsche they so venerated: that when you stare into the abyss, the abyss stares back at you. </w:t>
      </w:r>
    </w:p>
    <w:p w14:paraId="0B3E4FAA" w14:textId="77777777" w:rsidR="004515B3" w:rsidRPr="004D335B" w:rsidRDefault="004515B3" w:rsidP="004515B3">
      <w:pPr>
        <w:rPr>
          <w:sz w:val="16"/>
        </w:rPr>
      </w:pPr>
      <w:r w:rsidRPr="004D335B">
        <w:rPr>
          <w:sz w:val="16"/>
        </w:rPr>
        <w:t xml:space="preserve">Political Myth, Philosophy and Pessimism in the Present </w:t>
      </w:r>
    </w:p>
    <w:p w14:paraId="7082EB9F" w14:textId="77777777" w:rsidR="004515B3" w:rsidRPr="004D335B" w:rsidRDefault="004515B3" w:rsidP="004515B3">
      <w:pPr>
        <w:rPr>
          <w:sz w:val="16"/>
        </w:rPr>
      </w:pPr>
      <w:r w:rsidRPr="004D335B">
        <w:rPr>
          <w:sz w:val="16"/>
        </w:rPr>
        <w:t xml:space="preserve">As when Cassirer was composing his later works, </w:t>
      </w:r>
      <w:r w:rsidRPr="004D335B">
        <w:rPr>
          <w:rStyle w:val="StyleUnderline"/>
        </w:rPr>
        <w:t xml:space="preserve">our contemporary period sees a liberal world order </w:t>
      </w:r>
      <w:r w:rsidRPr="004D335B">
        <w:rPr>
          <w:rStyle w:val="Emphasis"/>
        </w:rPr>
        <w:t>threatening to collapse</w:t>
      </w:r>
      <w:r w:rsidRPr="004D335B">
        <w:rPr>
          <w:rStyle w:val="StyleUnderline"/>
        </w:rPr>
        <w:t xml:space="preserve"> under the weight of its own contradictions</w:t>
      </w:r>
      <w:r w:rsidRPr="004D335B">
        <w:rPr>
          <w:sz w:val="16"/>
        </w:rPr>
        <w:t xml:space="preserve">. A combination of near-continuous </w:t>
      </w:r>
      <w:r w:rsidRPr="004D335B">
        <w:rPr>
          <w:rStyle w:val="StyleUnderline"/>
        </w:rPr>
        <w:t>economic and financial crisis, technological alienation, ecological destruction, cultural and demographic shifts, disillusionment with and distrust of</w:t>
      </w:r>
      <w:r w:rsidRPr="004D335B">
        <w:rPr>
          <w:sz w:val="16"/>
        </w:rPr>
        <w:t xml:space="preserve"> the </w:t>
      </w:r>
      <w:r w:rsidRPr="004D335B">
        <w:rPr>
          <w:rStyle w:val="StyleUnderline"/>
        </w:rPr>
        <w:t>institutions</w:t>
      </w:r>
      <w:r w:rsidRPr="004D335B">
        <w:rPr>
          <w:sz w:val="16"/>
        </w:rPr>
        <w:t xml:space="preserve"> of liberal democracy especially, </w:t>
      </w:r>
      <w:r w:rsidRPr="004D335B">
        <w:rPr>
          <w:rStyle w:val="StyleUnderline"/>
        </w:rPr>
        <w:t>and</w:t>
      </w:r>
      <w:r w:rsidRPr="004D335B">
        <w:rPr>
          <w:sz w:val="16"/>
        </w:rPr>
        <w:t xml:space="preserve"> soaring rates of wealth and income </w:t>
      </w:r>
      <w:r w:rsidRPr="004D335B">
        <w:rPr>
          <w:rStyle w:val="StyleUnderline"/>
        </w:rPr>
        <w:t xml:space="preserve">inequality have contributed to the irruption of </w:t>
      </w:r>
      <w:r w:rsidRPr="004D335B">
        <w:rPr>
          <w:rStyle w:val="Emphasis"/>
        </w:rPr>
        <w:t>highly anti-rationalist</w:t>
      </w:r>
      <w:r w:rsidRPr="004D335B">
        <w:rPr>
          <w:rStyle w:val="StyleUnderline"/>
        </w:rPr>
        <w:t xml:space="preserve">, </w:t>
      </w:r>
      <w:r w:rsidRPr="004D335B">
        <w:rPr>
          <w:rStyle w:val="Emphasis"/>
        </w:rPr>
        <w:t>reactionary populist movements</w:t>
      </w:r>
      <w:r w:rsidRPr="004D335B">
        <w:rPr>
          <w:rStyle w:val="StyleUnderline"/>
        </w:rPr>
        <w:t xml:space="preserve"> across the world. Acc</w:t>
      </w:r>
      <w:r w:rsidRPr="001C0760">
        <w:rPr>
          <w:rStyle w:val="StyleUnderline"/>
          <w:highlight w:val="yellow"/>
        </w:rPr>
        <w:t>ompanying the rise of these movements has been the emergence of a form of ‘</w:t>
      </w:r>
      <w:r w:rsidRPr="001C0760">
        <w:rPr>
          <w:rStyle w:val="Emphasis"/>
          <w:highlight w:val="yellow"/>
        </w:rPr>
        <w:t>post-truth</w:t>
      </w:r>
      <w:r w:rsidRPr="001C0760">
        <w:rPr>
          <w:rStyle w:val="StyleUnderline"/>
          <w:highlight w:val="yellow"/>
        </w:rPr>
        <w:t xml:space="preserve">’ political discourse that </w:t>
      </w:r>
      <w:r w:rsidRPr="001C0760">
        <w:rPr>
          <w:rStyle w:val="Emphasis"/>
          <w:highlight w:val="yellow"/>
        </w:rPr>
        <w:t>shows complete indifference</w:t>
      </w:r>
      <w:r w:rsidRPr="004D335B">
        <w:rPr>
          <w:rStyle w:val="StyleUnderline"/>
        </w:rPr>
        <w:t xml:space="preserve"> to questions of truth or falsity</w:t>
      </w:r>
      <w:r w:rsidRPr="004D335B">
        <w:rPr>
          <w:sz w:val="16"/>
        </w:rPr>
        <w:t xml:space="preserve"> and exhibits many of the characteristics of the technique of the modern political myth Cassirer articulated in 1945. None of </w:t>
      </w:r>
      <w:r w:rsidRPr="001C0760">
        <w:rPr>
          <w:rStyle w:val="StyleUnderline"/>
          <w:highlight w:val="yellow"/>
        </w:rPr>
        <w:t>these movements</w:t>
      </w:r>
      <w:r w:rsidRPr="004D335B">
        <w:rPr>
          <w:sz w:val="16"/>
        </w:rPr>
        <w:t xml:space="preserve"> exhibit anything like the ambitions for global conquest and genocide of the Nazis, but nevertheless they </w:t>
      </w:r>
      <w:r w:rsidRPr="001C0760">
        <w:rPr>
          <w:rStyle w:val="StyleUnderline"/>
          <w:highlight w:val="yellow"/>
        </w:rPr>
        <w:t xml:space="preserve">reflect a </w:t>
      </w:r>
      <w:r w:rsidRPr="001C0760">
        <w:rPr>
          <w:rStyle w:val="Emphasis"/>
          <w:highlight w:val="yellow"/>
        </w:rPr>
        <w:t>profound</w:t>
      </w:r>
      <w:r w:rsidRPr="004D335B">
        <w:rPr>
          <w:rStyle w:val="StyleUnderline"/>
        </w:rPr>
        <w:t xml:space="preserve">, </w:t>
      </w:r>
      <w:r w:rsidRPr="004D335B">
        <w:rPr>
          <w:rStyle w:val="Emphasis"/>
        </w:rPr>
        <w:t>increasingly global</w:t>
      </w:r>
      <w:r w:rsidRPr="004D335B">
        <w:rPr>
          <w:rStyle w:val="StyleUnderline"/>
        </w:rPr>
        <w:t xml:space="preserve">, </w:t>
      </w:r>
      <w:r w:rsidRPr="001C0760">
        <w:rPr>
          <w:rStyle w:val="Emphasis"/>
          <w:highlight w:val="yellow"/>
        </w:rPr>
        <w:t>culture of pessimism</w:t>
      </w:r>
      <w:r w:rsidRPr="001C0760">
        <w:rPr>
          <w:rStyle w:val="StyleUnderline"/>
          <w:highlight w:val="yellow"/>
        </w:rPr>
        <w:t xml:space="preserve"> and </w:t>
      </w:r>
      <w:r w:rsidRPr="001C0760">
        <w:rPr>
          <w:rStyle w:val="Emphasis"/>
          <w:highlight w:val="yellow"/>
        </w:rPr>
        <w:t>political disenchantment</w:t>
      </w:r>
      <w:r w:rsidRPr="004D335B">
        <w:rPr>
          <w:rStyle w:val="StyleUnderline"/>
        </w:rPr>
        <w:t xml:space="preserve"> that portends </w:t>
      </w:r>
      <w:r w:rsidRPr="004D335B">
        <w:rPr>
          <w:rStyle w:val="Emphasis"/>
        </w:rPr>
        <w:t>great uncertainty</w:t>
      </w:r>
      <w:r w:rsidRPr="004D335B">
        <w:rPr>
          <w:rStyle w:val="StyleUnderline"/>
        </w:rPr>
        <w:t xml:space="preserve"> with respect to the future</w:t>
      </w:r>
      <w:r w:rsidRPr="004D335B">
        <w:rPr>
          <w:sz w:val="16"/>
        </w:rPr>
        <w:t>. Of particular concern to this chapter is one of the fundamental questions that Cassirer posed in The Myth of the State with respect to Heidegger and Spengler especially: what has been the role of scholarship in precipitating this state of affairs? This is a question that brings the problem of ‘if not this, then what?’ to the very centre of critical analysis.</w:t>
      </w:r>
    </w:p>
    <w:p w14:paraId="69961BCF" w14:textId="77777777" w:rsidR="004515B3" w:rsidRPr="004D335B" w:rsidRDefault="004515B3" w:rsidP="004515B3">
      <w:pPr>
        <w:rPr>
          <w:sz w:val="16"/>
        </w:rPr>
      </w:pPr>
      <w:r w:rsidRPr="004D335B">
        <w:rPr>
          <w:sz w:val="16"/>
        </w:rPr>
        <w:t xml:space="preserve">This question is of specific interest when considering the increasing ubiquity of post-structuralist forms of critical inquiry in the social science s. </w:t>
      </w:r>
      <w:r w:rsidRPr="004D335B">
        <w:rPr>
          <w:rStyle w:val="StyleUnderline"/>
        </w:rPr>
        <w:t>Is</w:t>
      </w:r>
      <w:r w:rsidRPr="004D335B">
        <w:rPr>
          <w:sz w:val="16"/>
        </w:rPr>
        <w:t xml:space="preserve"> perhaps </w:t>
      </w:r>
      <w:r w:rsidRPr="004D335B">
        <w:rPr>
          <w:rStyle w:val="StyleUnderline"/>
        </w:rPr>
        <w:t xml:space="preserve">the cultural legacy of post-structuralism the </w:t>
      </w:r>
      <w:r w:rsidRPr="004D335B">
        <w:rPr>
          <w:rStyle w:val="Emphasis"/>
        </w:rPr>
        <w:t>exact opposite</w:t>
      </w:r>
      <w:r w:rsidRPr="004D335B">
        <w:rPr>
          <w:rStyle w:val="StyleUnderline"/>
        </w:rPr>
        <w:t xml:space="preserve"> of what post-structuralists themselves actually intended?</w:t>
      </w:r>
      <w:r w:rsidRPr="004D335B">
        <w:rPr>
          <w:sz w:val="16"/>
        </w:rPr>
        <w:t xml:space="preserve"> In short, </w:t>
      </w:r>
      <w:r w:rsidRPr="004D335B">
        <w:rPr>
          <w:rStyle w:val="StyleUnderline"/>
        </w:rPr>
        <w:t xml:space="preserve">to what extent has the post-structuralist determination to </w:t>
      </w:r>
      <w:r w:rsidRPr="004D335B">
        <w:rPr>
          <w:rStyle w:val="Emphasis"/>
        </w:rPr>
        <w:t>problematise all forms of ontological certainty</w:t>
      </w:r>
      <w:r w:rsidRPr="004D335B">
        <w:rPr>
          <w:rStyle w:val="StyleUnderline"/>
        </w:rPr>
        <w:t xml:space="preserve">, of </w:t>
      </w:r>
      <w:r w:rsidRPr="004D335B">
        <w:rPr>
          <w:rStyle w:val="Emphasis"/>
        </w:rPr>
        <w:t>fixed identity</w:t>
      </w:r>
      <w:r w:rsidRPr="004D335B">
        <w:rPr>
          <w:rStyle w:val="StyleUnderline"/>
        </w:rPr>
        <w:t xml:space="preserve"> and </w:t>
      </w:r>
      <w:r w:rsidRPr="004D335B">
        <w:rPr>
          <w:rStyle w:val="Emphasis"/>
        </w:rPr>
        <w:t>secure foundations to knowledge</w:t>
      </w:r>
      <w:r w:rsidRPr="004D335B">
        <w:rPr>
          <w:rStyle w:val="StyleUnderline"/>
        </w:rPr>
        <w:t xml:space="preserve">, together with its often </w:t>
      </w:r>
      <w:r w:rsidRPr="004D335B">
        <w:rPr>
          <w:rStyle w:val="Emphasis"/>
        </w:rPr>
        <w:t>aggressively anti-rationalist rejection</w:t>
      </w:r>
      <w:r w:rsidRPr="004D335B">
        <w:rPr>
          <w:rStyle w:val="StyleUnderline"/>
        </w:rPr>
        <w:t xml:space="preserve"> of both liberalism and the Enlightenment (for all the considerable flaws of both), actually become part of the </w:t>
      </w:r>
      <w:r w:rsidRPr="004D335B">
        <w:rPr>
          <w:rStyle w:val="Emphasis"/>
        </w:rPr>
        <w:t>problem</w:t>
      </w:r>
      <w:r w:rsidRPr="004D335B">
        <w:rPr>
          <w:rStyle w:val="StyleUnderline"/>
        </w:rPr>
        <w:t xml:space="preserve">, as opposed to part of the </w:t>
      </w:r>
      <w:r w:rsidRPr="004D335B">
        <w:rPr>
          <w:rStyle w:val="Emphasis"/>
        </w:rPr>
        <w:t>solution</w:t>
      </w:r>
      <w:r w:rsidRPr="004D335B">
        <w:rPr>
          <w:rStyle w:val="StyleUnderline"/>
        </w:rPr>
        <w:t>?</w:t>
      </w:r>
      <w:r w:rsidRPr="004D335B">
        <w:rPr>
          <w:sz w:val="16"/>
        </w:rPr>
        <w:t xml:space="preserve">29 </w:t>
      </w:r>
    </w:p>
    <w:p w14:paraId="3EB5C784" w14:textId="77777777" w:rsidR="004515B3" w:rsidRPr="004D335B" w:rsidRDefault="004515B3" w:rsidP="004515B3">
      <w:pPr>
        <w:rPr>
          <w:sz w:val="16"/>
        </w:rPr>
      </w:pPr>
      <w:r w:rsidRPr="004D335B">
        <w:rPr>
          <w:sz w:val="16"/>
        </w:rPr>
        <w:t xml:space="preserve">For example, </w:t>
      </w:r>
      <w:r w:rsidRPr="001C0760">
        <w:rPr>
          <w:rStyle w:val="StyleUnderline"/>
          <w:highlight w:val="yellow"/>
        </w:rPr>
        <w:t xml:space="preserve">the post-structuralist claim that there are </w:t>
      </w:r>
      <w:r w:rsidRPr="001C0760">
        <w:rPr>
          <w:rStyle w:val="Emphasis"/>
          <w:highlight w:val="yellow"/>
        </w:rPr>
        <w:t>no authoritative ontological claims</w:t>
      </w:r>
      <w:r w:rsidRPr="001C0760">
        <w:rPr>
          <w:rStyle w:val="StyleUnderline"/>
          <w:highlight w:val="yellow"/>
        </w:rPr>
        <w:t xml:space="preserve"> as to what is ‘real’, only a </w:t>
      </w:r>
      <w:r w:rsidRPr="001C0760">
        <w:rPr>
          <w:rStyle w:val="Emphasis"/>
          <w:highlight w:val="yellow"/>
        </w:rPr>
        <w:t>multiplicity of interpenetrating</w:t>
      </w:r>
      <w:r w:rsidRPr="004D335B">
        <w:rPr>
          <w:rStyle w:val="StyleUnderline"/>
        </w:rPr>
        <w:t xml:space="preserve"> </w:t>
      </w:r>
      <w:r w:rsidRPr="001C0760">
        <w:rPr>
          <w:rStyle w:val="StyleUnderline"/>
          <w:highlight w:val="yellow"/>
        </w:rPr>
        <w:t xml:space="preserve">and </w:t>
      </w:r>
      <w:r w:rsidRPr="001C0760">
        <w:rPr>
          <w:rStyle w:val="Emphasis"/>
          <w:highlight w:val="yellow"/>
        </w:rPr>
        <w:t>competing interpretations</w:t>
      </w:r>
      <w:r w:rsidRPr="004D335B">
        <w:rPr>
          <w:rStyle w:val="StyleUnderline"/>
        </w:rPr>
        <w:t xml:space="preserve"> </w:t>
      </w:r>
      <w:r w:rsidRPr="001C0760">
        <w:rPr>
          <w:rStyle w:val="StyleUnderline"/>
          <w:highlight w:val="yellow"/>
        </w:rPr>
        <w:t>of the nature of existence, historical events a</w:t>
      </w:r>
      <w:r w:rsidRPr="004D335B">
        <w:rPr>
          <w:rStyle w:val="StyleUnderline"/>
        </w:rPr>
        <w:t xml:space="preserve">nd the social world is </w:t>
      </w:r>
      <w:r w:rsidRPr="004D335B">
        <w:rPr>
          <w:rStyle w:val="Emphasis"/>
        </w:rPr>
        <w:t>seriously problematic</w:t>
      </w:r>
      <w:r w:rsidRPr="004D335B">
        <w:rPr>
          <w:rStyle w:val="StyleUnderline"/>
        </w:rPr>
        <w:t xml:space="preserve">. Rather than being a source of </w:t>
      </w:r>
      <w:r w:rsidRPr="004D335B">
        <w:rPr>
          <w:rStyle w:val="Emphasis"/>
        </w:rPr>
        <w:t>political emancipation</w:t>
      </w:r>
      <w:r w:rsidRPr="004D335B">
        <w:rPr>
          <w:rStyle w:val="StyleUnderline"/>
        </w:rPr>
        <w:t xml:space="preserve">, the bleak post-structuralist assessment of modern political communities contributes to a </w:t>
      </w:r>
      <w:r w:rsidRPr="004D335B">
        <w:rPr>
          <w:rStyle w:val="Emphasis"/>
        </w:rPr>
        <w:t>profound sense of ontological disorientation</w:t>
      </w:r>
      <w:r w:rsidRPr="004D335B">
        <w:rPr>
          <w:rStyle w:val="StyleUnderline"/>
        </w:rPr>
        <w:t>, not least in its linkage of the absence of truth to the operations of political violence in the form of power and the sovereign state</w:t>
      </w:r>
      <w:r w:rsidRPr="004D335B">
        <w:rPr>
          <w:sz w:val="16"/>
        </w:rPr>
        <w:t xml:space="preserve">.30 Moreover, </w:t>
      </w:r>
      <w:r w:rsidRPr="004D335B">
        <w:rPr>
          <w:rStyle w:val="StyleUnderline"/>
        </w:rPr>
        <w:t xml:space="preserve">it </w:t>
      </w:r>
      <w:r w:rsidRPr="001C0760">
        <w:rPr>
          <w:rStyle w:val="StyleUnderline"/>
          <w:highlight w:val="yellow"/>
        </w:rPr>
        <w:t xml:space="preserve">leads to the </w:t>
      </w:r>
      <w:r w:rsidRPr="001C0760">
        <w:rPr>
          <w:rStyle w:val="Emphasis"/>
          <w:highlight w:val="yellow"/>
        </w:rPr>
        <w:t>question</w:t>
      </w:r>
      <w:r w:rsidRPr="001C0760">
        <w:rPr>
          <w:rStyle w:val="StyleUnderline"/>
          <w:highlight w:val="yellow"/>
        </w:rPr>
        <w:t xml:space="preserve"> as to whether such positions </w:t>
      </w:r>
      <w:r w:rsidRPr="001C0760">
        <w:rPr>
          <w:rStyle w:val="Emphasis"/>
          <w:highlight w:val="yellow"/>
        </w:rPr>
        <w:t>fuel the quest for ontological certainty</w:t>
      </w:r>
      <w:r w:rsidRPr="001C0760">
        <w:rPr>
          <w:rStyle w:val="StyleUnderline"/>
          <w:highlight w:val="yellow"/>
        </w:rPr>
        <w:t xml:space="preserve"> that often fuel the discourses of </w:t>
      </w:r>
      <w:r w:rsidRPr="001C0760">
        <w:rPr>
          <w:rStyle w:val="Emphasis"/>
          <w:highlight w:val="yellow"/>
        </w:rPr>
        <w:t>reactionary populist political myths</w:t>
      </w:r>
      <w:r w:rsidRPr="004D335B">
        <w:rPr>
          <w:rStyle w:val="StyleUnderline"/>
        </w:rPr>
        <w:t xml:space="preserve">, not least in the form of some notion of the ‘true’ or ‘authentic’ community of ‘the nation’. </w:t>
      </w:r>
      <w:r w:rsidRPr="004D335B">
        <w:rPr>
          <w:rStyle w:val="Emphasis"/>
        </w:rPr>
        <w:t>Questions remain</w:t>
      </w:r>
      <w:r w:rsidRPr="004D335B">
        <w:rPr>
          <w:sz w:val="16"/>
        </w:rPr>
        <w:t xml:space="preserve">, therefore, </w:t>
      </w:r>
      <w:r w:rsidRPr="004D335B">
        <w:rPr>
          <w:rStyle w:val="StyleUnderline"/>
        </w:rPr>
        <w:t xml:space="preserve">as to whether post-structuralism, for all the </w:t>
      </w:r>
      <w:r w:rsidRPr="004D335B">
        <w:rPr>
          <w:rStyle w:val="Emphasis"/>
        </w:rPr>
        <w:t>undoubtedly valuable work</w:t>
      </w:r>
      <w:r w:rsidRPr="004D335B">
        <w:rPr>
          <w:rStyle w:val="StyleUnderline"/>
        </w:rPr>
        <w:t xml:space="preserve"> it has done in identifying</w:t>
      </w:r>
      <w:r w:rsidRPr="004D335B">
        <w:rPr>
          <w:sz w:val="16"/>
        </w:rPr>
        <w:t xml:space="preserve"> cultural, political, ethnic, racial, socioeconomic and other forms of (often </w:t>
      </w:r>
      <w:r w:rsidRPr="004D335B">
        <w:rPr>
          <w:rStyle w:val="StyleUnderline"/>
        </w:rPr>
        <w:t>hidden</w:t>
      </w:r>
      <w:r w:rsidRPr="004D335B">
        <w:rPr>
          <w:sz w:val="16"/>
        </w:rPr>
        <w:t xml:space="preserve">) </w:t>
      </w:r>
      <w:r w:rsidRPr="004D335B">
        <w:rPr>
          <w:rStyle w:val="StyleUnderline"/>
        </w:rPr>
        <w:t xml:space="preserve">exclusions and acts of oppression and violence, might not have ended up doing </w:t>
      </w:r>
      <w:r w:rsidRPr="004D335B">
        <w:rPr>
          <w:rStyle w:val="Emphasis"/>
        </w:rPr>
        <w:t>more harm than good</w:t>
      </w:r>
      <w:r w:rsidRPr="004D335B">
        <w:rPr>
          <w:rStyle w:val="StyleUnderline"/>
        </w:rPr>
        <w:t xml:space="preserve"> in terms of presenting </w:t>
      </w:r>
      <w:r w:rsidRPr="004D335B">
        <w:rPr>
          <w:rStyle w:val="Emphasis"/>
        </w:rPr>
        <w:t>new forms of political possibility</w:t>
      </w:r>
      <w:r w:rsidRPr="004D335B">
        <w:rPr>
          <w:sz w:val="16"/>
        </w:rPr>
        <w:t xml:space="preserve"> (which in the case of Foucault are deemed impossible, anyway).31 </w:t>
      </w:r>
    </w:p>
    <w:p w14:paraId="5EB3DB55" w14:textId="77777777" w:rsidR="004515B3" w:rsidRPr="004D335B" w:rsidRDefault="004515B3" w:rsidP="004515B3">
      <w:pPr>
        <w:rPr>
          <w:sz w:val="16"/>
        </w:rPr>
      </w:pPr>
      <w:r w:rsidRPr="004D335B">
        <w:rPr>
          <w:rStyle w:val="StyleUnderline"/>
        </w:rPr>
        <w:t xml:space="preserve">Rather than the </w:t>
      </w:r>
      <w:r w:rsidRPr="004D335B">
        <w:rPr>
          <w:rStyle w:val="Emphasis"/>
        </w:rPr>
        <w:t>radical</w:t>
      </w:r>
      <w:r w:rsidRPr="004D335B">
        <w:rPr>
          <w:rStyle w:val="StyleUnderline"/>
        </w:rPr>
        <w:t xml:space="preserve">, </w:t>
      </w:r>
      <w:r w:rsidRPr="004D335B">
        <w:rPr>
          <w:rStyle w:val="Emphasis"/>
        </w:rPr>
        <w:t>liberatory</w:t>
      </w:r>
      <w:r w:rsidRPr="004D335B">
        <w:rPr>
          <w:rStyle w:val="StyleUnderline"/>
        </w:rPr>
        <w:t xml:space="preserve"> and </w:t>
      </w:r>
      <w:r w:rsidRPr="004D335B">
        <w:rPr>
          <w:rStyle w:val="Emphasis"/>
        </w:rPr>
        <w:t>emancipatory rethinking</w:t>
      </w:r>
      <w:r w:rsidRPr="004D335B">
        <w:rPr>
          <w:sz w:val="16"/>
        </w:rPr>
        <w:t xml:space="preserve"> of contemporary life and history its adherents have </w:t>
      </w:r>
      <w:r w:rsidRPr="004D335B">
        <w:rPr>
          <w:rStyle w:val="StyleUnderline"/>
        </w:rPr>
        <w:t>often claimed</w:t>
      </w:r>
      <w:r w:rsidRPr="004D335B">
        <w:rPr>
          <w:sz w:val="16"/>
        </w:rPr>
        <w:t xml:space="preserve">, this line of argument posits that </w:t>
      </w:r>
      <w:r w:rsidRPr="004D335B">
        <w:rPr>
          <w:rStyle w:val="StyleUnderline"/>
        </w:rPr>
        <w:t xml:space="preserve">post-structuralism has instead been </w:t>
      </w:r>
      <w:r w:rsidRPr="004D335B">
        <w:rPr>
          <w:rStyle w:val="Emphasis"/>
        </w:rPr>
        <w:t>profoundly debilitating</w:t>
      </w:r>
      <w:r w:rsidRPr="004D335B">
        <w:rPr>
          <w:rStyle w:val="StyleUnderline"/>
        </w:rPr>
        <w:t xml:space="preserve"> to the </w:t>
      </w:r>
      <w:r w:rsidRPr="004D335B">
        <w:rPr>
          <w:rStyle w:val="Emphasis"/>
        </w:rPr>
        <w:t>remaking of political life</w:t>
      </w:r>
      <w:r w:rsidRPr="004D335B">
        <w:rPr>
          <w:rStyle w:val="StyleUnderline"/>
        </w:rPr>
        <w:t xml:space="preserve"> in a manner that might address</w:t>
      </w:r>
      <w:r w:rsidRPr="004D335B">
        <w:rPr>
          <w:sz w:val="16"/>
        </w:rPr>
        <w:t xml:space="preserve"> the many </w:t>
      </w:r>
      <w:r w:rsidRPr="004D335B">
        <w:rPr>
          <w:rStyle w:val="StyleUnderline"/>
        </w:rPr>
        <w:t>issues</w:t>
      </w:r>
      <w:r w:rsidRPr="004D335B">
        <w:rPr>
          <w:sz w:val="16"/>
        </w:rPr>
        <w:t xml:space="preserve"> of the relationship between power and knowledge (especially in contemporary capitalism). </w:t>
      </w:r>
      <w:r w:rsidRPr="001C0760">
        <w:rPr>
          <w:rStyle w:val="StyleUnderline"/>
          <w:highlight w:val="yellow"/>
        </w:rPr>
        <w:t xml:space="preserve">Instead of leading to a </w:t>
      </w:r>
      <w:r w:rsidRPr="001C0760">
        <w:rPr>
          <w:rStyle w:val="Emphasis"/>
          <w:highlight w:val="yellow"/>
        </w:rPr>
        <w:t>revolution in thinking</w:t>
      </w:r>
      <w:r w:rsidRPr="001C0760">
        <w:rPr>
          <w:rStyle w:val="StyleUnderline"/>
          <w:highlight w:val="yellow"/>
        </w:rPr>
        <w:t xml:space="preserve"> and a </w:t>
      </w:r>
      <w:r w:rsidRPr="001C0760">
        <w:rPr>
          <w:rStyle w:val="Emphasis"/>
          <w:highlight w:val="yellow"/>
        </w:rPr>
        <w:t>rejuvenation of political communities</w:t>
      </w:r>
      <w:r w:rsidRPr="004D335B">
        <w:rPr>
          <w:sz w:val="16"/>
        </w:rPr>
        <w:t>, therefore</w:t>
      </w:r>
      <w:r w:rsidRPr="001C0760">
        <w:rPr>
          <w:sz w:val="16"/>
          <w:highlight w:val="yellow"/>
        </w:rPr>
        <w:t xml:space="preserve">, </w:t>
      </w:r>
      <w:r w:rsidRPr="001C0760">
        <w:rPr>
          <w:rStyle w:val="StyleUnderline"/>
          <w:highlight w:val="yellow"/>
        </w:rPr>
        <w:t xml:space="preserve">post-structuralism has served to inculcate a </w:t>
      </w:r>
      <w:r w:rsidRPr="001C0760">
        <w:rPr>
          <w:rStyle w:val="Emphasis"/>
          <w:highlight w:val="yellow"/>
        </w:rPr>
        <w:t>deep current of solipsism</w:t>
      </w:r>
      <w:r w:rsidRPr="001C0760">
        <w:rPr>
          <w:rStyle w:val="StyleUnderline"/>
          <w:highlight w:val="yellow"/>
        </w:rPr>
        <w:t xml:space="preserve">, </w:t>
      </w:r>
      <w:r w:rsidRPr="001C0760">
        <w:rPr>
          <w:rStyle w:val="Emphasis"/>
          <w:highlight w:val="yellow"/>
        </w:rPr>
        <w:t>pessimism</w:t>
      </w:r>
      <w:r w:rsidRPr="001C0760">
        <w:rPr>
          <w:rStyle w:val="StyleUnderline"/>
          <w:highlight w:val="yellow"/>
        </w:rPr>
        <w:t xml:space="preserve">, </w:t>
      </w:r>
      <w:r w:rsidRPr="001C0760">
        <w:rPr>
          <w:rStyle w:val="Emphasis"/>
          <w:highlight w:val="yellow"/>
        </w:rPr>
        <w:t>confusion</w:t>
      </w:r>
      <w:r w:rsidRPr="001C0760">
        <w:rPr>
          <w:rStyle w:val="StyleUnderline"/>
          <w:highlight w:val="yellow"/>
        </w:rPr>
        <w:t xml:space="preserve"> and </w:t>
      </w:r>
      <w:r w:rsidRPr="001C0760">
        <w:rPr>
          <w:rStyle w:val="Emphasis"/>
          <w:highlight w:val="yellow"/>
        </w:rPr>
        <w:t>nihilistic cynicism</w:t>
      </w:r>
      <w:r w:rsidRPr="004D335B">
        <w:rPr>
          <w:sz w:val="16"/>
        </w:rPr>
        <w:t xml:space="preserve"> in both popular and intellectual life </w:t>
      </w:r>
      <w:r w:rsidRPr="004D335B">
        <w:rPr>
          <w:rStyle w:val="StyleUnderline"/>
        </w:rPr>
        <w:t xml:space="preserve">that has served to open a </w:t>
      </w:r>
      <w:r w:rsidRPr="004D335B">
        <w:rPr>
          <w:rStyle w:val="Emphasis"/>
        </w:rPr>
        <w:t>considerable political space</w:t>
      </w:r>
      <w:r w:rsidRPr="004D335B">
        <w:rPr>
          <w:rStyle w:val="StyleUnderline"/>
        </w:rPr>
        <w:t xml:space="preserve"> in which the </w:t>
      </w:r>
      <w:r w:rsidRPr="004D335B">
        <w:rPr>
          <w:rStyle w:val="Emphasis"/>
        </w:rPr>
        <w:t>political myths of post-truth</w:t>
      </w:r>
      <w:r w:rsidRPr="004D335B">
        <w:rPr>
          <w:rStyle w:val="StyleUnderline"/>
        </w:rPr>
        <w:t xml:space="preserve"> have been able to </w:t>
      </w:r>
      <w:r w:rsidRPr="004D335B">
        <w:rPr>
          <w:rStyle w:val="Emphasis"/>
        </w:rPr>
        <w:t>thrive</w:t>
      </w:r>
      <w:r w:rsidRPr="004D335B">
        <w:rPr>
          <w:rStyle w:val="StyleUnderline"/>
        </w:rPr>
        <w:t xml:space="preserve"> in the absence of </w:t>
      </w:r>
      <w:r w:rsidRPr="004D335B">
        <w:rPr>
          <w:rStyle w:val="Emphasis"/>
        </w:rPr>
        <w:t>any firm counterweight</w:t>
      </w:r>
      <w:r w:rsidRPr="004D335B">
        <w:rPr>
          <w:sz w:val="16"/>
        </w:rPr>
        <w:t xml:space="preserve">.32 </w:t>
      </w:r>
    </w:p>
    <w:p w14:paraId="34F2378D" w14:textId="77777777" w:rsidR="004515B3" w:rsidRPr="004D335B" w:rsidRDefault="004515B3" w:rsidP="004515B3">
      <w:pPr>
        <w:rPr>
          <w:sz w:val="16"/>
        </w:rPr>
      </w:pPr>
      <w:r w:rsidRPr="004D335B">
        <w:rPr>
          <w:sz w:val="16"/>
        </w:rPr>
        <w:t xml:space="preserve">These problems serve to bring us back to one of the fundamental questions in Cassirer’s philosophy that post-structuralism lacks an answer to: how can a ‘crisis in self-knowledge’ and ‘what counts as truth’ be addressed in an intellectual climate in which the possibility of either has been obliterated? </w:t>
      </w:r>
      <w:r w:rsidRPr="004D335B">
        <w:rPr>
          <w:rStyle w:val="StyleUnderline"/>
        </w:rPr>
        <w:t xml:space="preserve">In denying any ethical foundation to knowledge, post-structuralism </w:t>
      </w:r>
      <w:r w:rsidRPr="004D335B">
        <w:rPr>
          <w:rStyle w:val="Emphasis"/>
        </w:rPr>
        <w:t>denies any ethical foundation to politics</w:t>
      </w:r>
      <w:r w:rsidRPr="004D335B">
        <w:rPr>
          <w:rStyle w:val="StyleUnderline"/>
        </w:rPr>
        <w:t xml:space="preserve"> and</w:t>
      </w:r>
      <w:r w:rsidRPr="004D335B">
        <w:rPr>
          <w:sz w:val="16"/>
        </w:rPr>
        <w:t xml:space="preserve">, in the process, </w:t>
      </w:r>
      <w:r w:rsidRPr="004D335B">
        <w:rPr>
          <w:rStyle w:val="Emphasis"/>
        </w:rPr>
        <w:t>negates</w:t>
      </w:r>
      <w:r w:rsidRPr="004D335B">
        <w:rPr>
          <w:rStyle w:val="StyleUnderline"/>
        </w:rPr>
        <w:t xml:space="preserve"> the possibility of </w:t>
      </w:r>
      <w:r w:rsidRPr="004D335B">
        <w:rPr>
          <w:rStyle w:val="Emphasis"/>
        </w:rPr>
        <w:t>holding to account</w:t>
      </w:r>
      <w:r w:rsidRPr="004D335B">
        <w:rPr>
          <w:rStyle w:val="StyleUnderline"/>
        </w:rPr>
        <w:t xml:space="preserve"> even the </w:t>
      </w:r>
      <w:r w:rsidRPr="004D335B">
        <w:rPr>
          <w:rStyle w:val="Emphasis"/>
        </w:rPr>
        <w:t>most ludicrously fantastical</w:t>
      </w:r>
      <w:r w:rsidRPr="004D335B">
        <w:rPr>
          <w:rStyle w:val="StyleUnderline"/>
        </w:rPr>
        <w:t xml:space="preserve">, </w:t>
      </w:r>
      <w:r w:rsidRPr="004D335B">
        <w:rPr>
          <w:rStyle w:val="Emphasis"/>
        </w:rPr>
        <w:t>outright fictional</w:t>
      </w:r>
      <w:r w:rsidRPr="004D335B">
        <w:rPr>
          <w:rStyle w:val="StyleUnderline"/>
        </w:rPr>
        <w:t xml:space="preserve"> and </w:t>
      </w:r>
      <w:r w:rsidRPr="004D335B">
        <w:rPr>
          <w:rStyle w:val="Emphasis"/>
        </w:rPr>
        <w:t>frighteningly totalising accounts</w:t>
      </w:r>
      <w:r w:rsidRPr="004D335B">
        <w:rPr>
          <w:rStyle w:val="StyleUnderline"/>
        </w:rPr>
        <w:t xml:space="preserve"> of political and historical events. This has proven </w:t>
      </w:r>
      <w:r w:rsidRPr="004D335B">
        <w:rPr>
          <w:rStyle w:val="Emphasis"/>
        </w:rPr>
        <w:t>profoundly destructive</w:t>
      </w:r>
      <w:r w:rsidRPr="004D335B">
        <w:rPr>
          <w:rStyle w:val="StyleUnderline"/>
        </w:rPr>
        <w:t xml:space="preserve"> to the ability to maintain the kind of </w:t>
      </w:r>
      <w:r w:rsidRPr="004D335B">
        <w:rPr>
          <w:rStyle w:val="Emphasis"/>
        </w:rPr>
        <w:t>pluralistic</w:t>
      </w:r>
      <w:r w:rsidRPr="004D335B">
        <w:rPr>
          <w:rStyle w:val="StyleUnderline"/>
        </w:rPr>
        <w:t xml:space="preserve"> and </w:t>
      </w:r>
      <w:r w:rsidRPr="004D335B">
        <w:rPr>
          <w:rStyle w:val="Emphasis"/>
        </w:rPr>
        <w:t>respectful dialogue</w:t>
      </w:r>
      <w:r w:rsidRPr="004D335B">
        <w:rPr>
          <w:rStyle w:val="StyleUnderline"/>
        </w:rPr>
        <w:t xml:space="preserve"> necessary to the maintenance of functional, accountable, transparent and deliberative democratic politics</w:t>
      </w:r>
      <w:r w:rsidRPr="004D335B">
        <w:rPr>
          <w:sz w:val="16"/>
        </w:rPr>
        <w:t xml:space="preserve"> advocated by Cassirer. </w:t>
      </w:r>
      <w:r w:rsidRPr="004D335B">
        <w:rPr>
          <w:rStyle w:val="StyleUnderline"/>
        </w:rPr>
        <w:t xml:space="preserve">Such a politics </w:t>
      </w:r>
      <w:r w:rsidRPr="004D335B">
        <w:rPr>
          <w:rStyle w:val="Emphasis"/>
        </w:rPr>
        <w:t>remains the starting point for any kind of emancipatory process</w:t>
      </w:r>
      <w:r w:rsidRPr="004D335B">
        <w:rPr>
          <w:rStyle w:val="StyleUnderline"/>
        </w:rPr>
        <w:t xml:space="preserve"> focused on the </w:t>
      </w:r>
      <w:r w:rsidRPr="004D335B">
        <w:rPr>
          <w:rStyle w:val="Emphasis"/>
        </w:rPr>
        <w:t>delivery of social justice</w:t>
      </w:r>
      <w:r w:rsidRPr="004D335B">
        <w:rPr>
          <w:rStyle w:val="StyleUnderline"/>
        </w:rPr>
        <w:t xml:space="preserve">, not least to those amongst the </w:t>
      </w:r>
      <w:r w:rsidRPr="004D335B">
        <w:rPr>
          <w:rStyle w:val="Emphasis"/>
        </w:rPr>
        <w:t>silenced</w:t>
      </w:r>
      <w:r w:rsidRPr="004D335B">
        <w:rPr>
          <w:rStyle w:val="StyleUnderline"/>
        </w:rPr>
        <w:t xml:space="preserve">, </w:t>
      </w:r>
      <w:r w:rsidRPr="004D335B">
        <w:rPr>
          <w:rStyle w:val="Emphasis"/>
        </w:rPr>
        <w:t>oppressed</w:t>
      </w:r>
      <w:r w:rsidRPr="004D335B">
        <w:rPr>
          <w:rStyle w:val="StyleUnderline"/>
        </w:rPr>
        <w:t xml:space="preserve"> and </w:t>
      </w:r>
      <w:r w:rsidRPr="004D335B">
        <w:rPr>
          <w:rStyle w:val="Emphasis"/>
        </w:rPr>
        <w:t>marginalised</w:t>
      </w:r>
      <w:r w:rsidRPr="004D335B">
        <w:rPr>
          <w:sz w:val="16"/>
        </w:rPr>
        <w:t xml:space="preserve">. However, </w:t>
      </w:r>
      <w:r w:rsidRPr="004D335B">
        <w:rPr>
          <w:rStyle w:val="StyleUnderline"/>
        </w:rPr>
        <w:t xml:space="preserve">it is </w:t>
      </w:r>
      <w:r w:rsidRPr="004D335B">
        <w:rPr>
          <w:rStyle w:val="Emphasis"/>
        </w:rPr>
        <w:t>difficult to see</w:t>
      </w:r>
      <w:r w:rsidRPr="004D335B">
        <w:rPr>
          <w:rStyle w:val="StyleUnderline"/>
        </w:rPr>
        <w:t xml:space="preserve"> how such a politics is </w:t>
      </w:r>
      <w:r w:rsidRPr="004D335B">
        <w:rPr>
          <w:rStyle w:val="Emphasis"/>
        </w:rPr>
        <w:t>possible</w:t>
      </w:r>
      <w:r w:rsidRPr="004D335B">
        <w:rPr>
          <w:rStyle w:val="StyleUnderline"/>
        </w:rPr>
        <w:t xml:space="preserve"> if it is </w:t>
      </w:r>
      <w:r w:rsidRPr="004D335B">
        <w:rPr>
          <w:rStyle w:val="Emphasis"/>
        </w:rPr>
        <w:t>not conceivable</w:t>
      </w:r>
      <w:r w:rsidRPr="004D335B">
        <w:rPr>
          <w:rStyle w:val="StyleUnderline"/>
        </w:rPr>
        <w:t xml:space="preserve"> to at least </w:t>
      </w:r>
      <w:r w:rsidRPr="004D335B">
        <w:rPr>
          <w:rStyle w:val="Emphasis"/>
        </w:rPr>
        <w:t>agree dialogically</w:t>
      </w:r>
      <w:r w:rsidRPr="004D335B">
        <w:rPr>
          <w:rStyle w:val="StyleUnderline"/>
        </w:rPr>
        <w:t xml:space="preserve"> on a </w:t>
      </w:r>
      <w:r w:rsidRPr="004D335B">
        <w:rPr>
          <w:rStyle w:val="Emphasis"/>
        </w:rPr>
        <w:t>set of processes</w:t>
      </w:r>
      <w:r w:rsidRPr="004D335B">
        <w:rPr>
          <w:rStyle w:val="StyleUnderline"/>
        </w:rPr>
        <w:t xml:space="preserve"> through which claims to truth and knowledge can be </w:t>
      </w:r>
      <w:r w:rsidRPr="004D335B">
        <w:rPr>
          <w:rStyle w:val="Emphasis"/>
        </w:rPr>
        <w:t>verified</w:t>
      </w:r>
      <w:r w:rsidRPr="004D335B">
        <w:rPr>
          <w:rStyle w:val="StyleUnderline"/>
        </w:rPr>
        <w:t xml:space="preserve">, </w:t>
      </w:r>
      <w:r w:rsidRPr="004D335B">
        <w:rPr>
          <w:rStyle w:val="Emphasis"/>
        </w:rPr>
        <w:t>validated</w:t>
      </w:r>
      <w:r w:rsidRPr="004D335B">
        <w:rPr>
          <w:rStyle w:val="StyleUnderline"/>
        </w:rPr>
        <w:t xml:space="preserve"> and </w:t>
      </w:r>
      <w:r w:rsidRPr="004D335B">
        <w:rPr>
          <w:rStyle w:val="Emphasis"/>
        </w:rPr>
        <w:t>accepted</w:t>
      </w:r>
      <w:r w:rsidRPr="004D335B">
        <w:rPr>
          <w:rStyle w:val="StyleUnderline"/>
        </w:rPr>
        <w:t xml:space="preserve">. This ontological dislocation begs the question as to </w:t>
      </w:r>
      <w:r w:rsidRPr="004D335B">
        <w:rPr>
          <w:rStyle w:val="Emphasis"/>
        </w:rPr>
        <w:t>how</w:t>
      </w:r>
      <w:r w:rsidRPr="004D335B">
        <w:rPr>
          <w:rStyle w:val="StyleUnderline"/>
        </w:rPr>
        <w:t xml:space="preserve">, and </w:t>
      </w:r>
      <w:r w:rsidRPr="004D335B">
        <w:rPr>
          <w:rStyle w:val="Emphasis"/>
        </w:rPr>
        <w:t>on what grounds</w:t>
      </w:r>
      <w:r w:rsidRPr="004D335B">
        <w:rPr>
          <w:rStyle w:val="StyleUnderline"/>
        </w:rPr>
        <w:t xml:space="preserve">, individuals may </w:t>
      </w:r>
      <w:r w:rsidRPr="004D335B">
        <w:rPr>
          <w:rStyle w:val="Emphasis"/>
        </w:rPr>
        <w:t>make rational</w:t>
      </w:r>
      <w:r w:rsidRPr="004D335B">
        <w:rPr>
          <w:rStyle w:val="StyleUnderline"/>
        </w:rPr>
        <w:t xml:space="preserve"> and </w:t>
      </w:r>
      <w:r w:rsidRPr="004D335B">
        <w:rPr>
          <w:rStyle w:val="Emphasis"/>
        </w:rPr>
        <w:t>morally autonomous judgements</w:t>
      </w:r>
      <w:r w:rsidRPr="004D335B">
        <w:rPr>
          <w:rStyle w:val="StyleUnderline"/>
        </w:rPr>
        <w:t xml:space="preserve"> in a polity in which the emotionally centred narratives of political myths have become dominant</w:t>
      </w:r>
      <w:r w:rsidRPr="004D335B">
        <w:rPr>
          <w:sz w:val="16"/>
        </w:rPr>
        <w:t>. Faced with this problem, the question of ‘if not this, then what?’ assumes a degree of importance that has arguably never been more acute since the time of Cassirer himself.</w:t>
      </w:r>
    </w:p>
    <w:p w14:paraId="4B49F6BC" w14:textId="77777777" w:rsidR="004515B3" w:rsidRDefault="004515B3" w:rsidP="004515B3"/>
    <w:bookmarkEnd w:id="3"/>
    <w:p w14:paraId="6F8B7451" w14:textId="77777777" w:rsidR="004515B3" w:rsidRPr="005025B3" w:rsidRDefault="004515B3" w:rsidP="004515B3"/>
    <w:p w14:paraId="53FA4874" w14:textId="77777777" w:rsidR="004515B3" w:rsidRPr="00F11AF2" w:rsidRDefault="004515B3" w:rsidP="004515B3">
      <w:pPr>
        <w:pStyle w:val="Heading4"/>
      </w:pPr>
      <w:r>
        <w:t xml:space="preserve">Hyperreality’s not </w:t>
      </w:r>
      <w:r>
        <w:rPr>
          <w:u w:val="single"/>
        </w:rPr>
        <w:t>totalizing</w:t>
      </w:r>
      <w:r>
        <w:t xml:space="preserve"> and info’s </w:t>
      </w:r>
      <w:r>
        <w:rPr>
          <w:u w:val="single"/>
        </w:rPr>
        <w:t>not</w:t>
      </w:r>
      <w:r>
        <w:t xml:space="preserve"> dissuasive.</w:t>
      </w:r>
    </w:p>
    <w:p w14:paraId="43BA5BE3" w14:textId="77777777" w:rsidR="004515B3" w:rsidRPr="00964316" w:rsidRDefault="004515B3" w:rsidP="004515B3">
      <w:r w:rsidRPr="00634F00">
        <w:rPr>
          <w:rStyle w:val="Style13ptBold"/>
        </w:rPr>
        <w:t>Moser, 21</w:t>
      </w:r>
      <w:r>
        <w:t>—professor in the Department of Classical and Modern Language and Literature at Mississippi State University (Keith, “Inoculation, Climate Change and a Post-Factual, Hyperreal World?,” Kritikos, Volume 18, Fall 2021, dml)</w:t>
      </w:r>
    </w:p>
    <w:p w14:paraId="5F63F3D2" w14:textId="77777777" w:rsidR="004515B3" w:rsidRPr="00544506" w:rsidRDefault="004515B3" w:rsidP="004515B3">
      <w:pPr>
        <w:rPr>
          <w:sz w:val="14"/>
        </w:rPr>
      </w:pPr>
      <w:r w:rsidRPr="00544506">
        <w:rPr>
          <w:sz w:val="14"/>
        </w:rPr>
        <w:t xml:space="preserve">Nevertheless, if we reject the strict version of integral reality, </w:t>
      </w:r>
      <w:r w:rsidRPr="00634F00">
        <w:rPr>
          <w:rStyle w:val="StyleUnderline"/>
        </w:rPr>
        <w:t>Baudrillard’s framework for deconstructing</w:t>
      </w:r>
      <w:r w:rsidRPr="00544506">
        <w:rPr>
          <w:sz w:val="14"/>
        </w:rPr>
        <w:t xml:space="preserve"> banal, commercial </w:t>
      </w:r>
      <w:r w:rsidRPr="00634F00">
        <w:rPr>
          <w:rStyle w:val="StyleUnderline"/>
        </w:rPr>
        <w:t>simulacra represents a point of departure for conceiving counter-hegemonic techniques connected to the erosion of reality</w:t>
      </w:r>
      <w:r w:rsidRPr="00544506">
        <w:rPr>
          <w:sz w:val="14"/>
        </w:rPr>
        <w:t xml:space="preserve"> in anti-science echo chambers. The budding field of </w:t>
      </w:r>
      <w:r w:rsidRPr="00F11AF2">
        <w:rPr>
          <w:rStyle w:val="Emphasis"/>
          <w:highlight w:val="cyan"/>
        </w:rPr>
        <w:t>inoculation theory</w:t>
      </w:r>
      <w:r w:rsidRPr="00544506">
        <w:rPr>
          <w:sz w:val="14"/>
        </w:rPr>
        <w:t xml:space="preserve"> in psychology </w:t>
      </w:r>
      <w:r w:rsidRPr="00F11AF2">
        <w:rPr>
          <w:rStyle w:val="StyleUnderline"/>
          <w:highlight w:val="cyan"/>
        </w:rPr>
        <w:t>demonstrates</w:t>
      </w:r>
      <w:r w:rsidRPr="00634F00">
        <w:rPr>
          <w:rStyle w:val="StyleUnderline"/>
        </w:rPr>
        <w:t xml:space="preserve"> that </w:t>
      </w:r>
      <w:r w:rsidRPr="00F11AF2">
        <w:rPr>
          <w:rStyle w:val="StyleUnderline"/>
          <w:highlight w:val="cyan"/>
        </w:rPr>
        <w:t>people</w:t>
      </w:r>
      <w:r w:rsidRPr="00544506">
        <w:rPr>
          <w:sz w:val="14"/>
        </w:rPr>
        <w:t xml:space="preserve"> of all ages, especially young students, </w:t>
      </w:r>
      <w:r w:rsidRPr="00F11AF2">
        <w:rPr>
          <w:rStyle w:val="StyleUnderline"/>
          <w:highlight w:val="cyan"/>
        </w:rPr>
        <w:t>can</w:t>
      </w:r>
      <w:r w:rsidRPr="00544506">
        <w:rPr>
          <w:sz w:val="14"/>
        </w:rPr>
        <w:t xml:space="preserve"> </w:t>
      </w:r>
      <w:r w:rsidRPr="00634F00">
        <w:rPr>
          <w:rStyle w:val="StyleUnderline"/>
        </w:rPr>
        <w:t xml:space="preserve">be taught to </w:t>
      </w:r>
      <w:r w:rsidRPr="00F11AF2">
        <w:rPr>
          <w:rStyle w:val="Emphasis"/>
          <w:highlight w:val="cyan"/>
        </w:rPr>
        <w:t>identify</w:t>
      </w:r>
      <w:r w:rsidRPr="00F11AF2">
        <w:rPr>
          <w:rStyle w:val="StyleUnderline"/>
          <w:highlight w:val="cyan"/>
        </w:rPr>
        <w:t xml:space="preserve"> and </w:t>
      </w:r>
      <w:r w:rsidRPr="00F11AF2">
        <w:rPr>
          <w:rStyle w:val="Emphasis"/>
          <w:highlight w:val="cyan"/>
        </w:rPr>
        <w:t>dismiss</w:t>
      </w:r>
      <w:r w:rsidRPr="00544506">
        <w:rPr>
          <w:sz w:val="14"/>
        </w:rPr>
        <w:t xml:space="preserve"> the “</w:t>
      </w:r>
      <w:r w:rsidRPr="00F11AF2">
        <w:rPr>
          <w:rStyle w:val="Emphasis"/>
          <w:highlight w:val="cyan"/>
        </w:rPr>
        <w:t>alternative facts</w:t>
      </w:r>
      <w:r w:rsidRPr="00544506">
        <w:rPr>
          <w:sz w:val="14"/>
        </w:rPr>
        <w:t>” that Baudrillard denounces. As John Cook et al. summarize, “one approach showing a great deal of potential in countering misinformation comes from inoculation theory: a branch of psychological research that adopts the vaccination metaphor-</w:t>
      </w:r>
      <w:r w:rsidRPr="00634F00">
        <w:rPr>
          <w:rStyle w:val="StyleUnderline"/>
        </w:rPr>
        <w:t xml:space="preserve">just as </w:t>
      </w:r>
      <w:r w:rsidRPr="00544506">
        <w:rPr>
          <w:rStyle w:val="Emphasis"/>
        </w:rPr>
        <w:t>biological vaccination</w:t>
      </w:r>
      <w:r w:rsidRPr="00634F00">
        <w:rPr>
          <w:rStyle w:val="StyleUnderline"/>
        </w:rPr>
        <w:t xml:space="preserve"> neutralizes viruses by exposing people to a weak form</w:t>
      </w:r>
      <w:r w:rsidRPr="00544506">
        <w:rPr>
          <w:sz w:val="14"/>
        </w:rPr>
        <w:t xml:space="preserve"> of the virus, </w:t>
      </w:r>
      <w:r w:rsidRPr="00634F00">
        <w:rPr>
          <w:rStyle w:val="StyleUnderline"/>
        </w:rPr>
        <w:t xml:space="preserve">misinformation can be </w:t>
      </w:r>
      <w:r w:rsidRPr="00544506">
        <w:rPr>
          <w:rStyle w:val="Emphasis"/>
        </w:rPr>
        <w:t>neutralized</w:t>
      </w:r>
      <w:r w:rsidRPr="00634F00">
        <w:rPr>
          <w:rStyle w:val="StyleUnderline"/>
        </w:rPr>
        <w:t xml:space="preserve"> by exposing people to a weak form</w:t>
      </w:r>
      <w:r w:rsidRPr="00544506">
        <w:rPr>
          <w:sz w:val="14"/>
        </w:rPr>
        <w:t xml:space="preserve"> of misinformation” (7). Furthermore, Cook et al. pinpoint </w:t>
      </w:r>
      <w:r w:rsidRPr="00634F00">
        <w:rPr>
          <w:rStyle w:val="StyleUnderline"/>
        </w:rPr>
        <w:t xml:space="preserve">several </w:t>
      </w:r>
      <w:r w:rsidRPr="00F11AF2">
        <w:rPr>
          <w:rStyle w:val="Emphasis"/>
          <w:highlight w:val="cyan"/>
        </w:rPr>
        <w:t>empirical studies</w:t>
      </w:r>
      <w:r w:rsidRPr="00544506">
        <w:rPr>
          <w:sz w:val="14"/>
        </w:rPr>
        <w:t xml:space="preserve"> which </w:t>
      </w:r>
      <w:r w:rsidRPr="00F11AF2">
        <w:rPr>
          <w:rStyle w:val="StyleUnderline"/>
          <w:highlight w:val="cyan"/>
        </w:rPr>
        <w:t>support the theory</w:t>
      </w:r>
      <w:r w:rsidRPr="00634F00">
        <w:rPr>
          <w:rStyle w:val="StyleUnderline"/>
        </w:rPr>
        <w:t xml:space="preserve"> that individuals can be taught to </w:t>
      </w:r>
      <w:r w:rsidRPr="00544506">
        <w:rPr>
          <w:rStyle w:val="Emphasis"/>
        </w:rPr>
        <w:t>recognize</w:t>
      </w:r>
      <w:r w:rsidRPr="00634F00">
        <w:rPr>
          <w:rStyle w:val="StyleUnderline"/>
        </w:rPr>
        <w:t xml:space="preserve"> fake news </w:t>
      </w:r>
      <w:r w:rsidRPr="008D2A96">
        <w:rPr>
          <w:rStyle w:val="StyleUnderline"/>
        </w:rPr>
        <w:t>stories about climate change through</w:t>
      </w:r>
      <w:r w:rsidRPr="00634F00">
        <w:rPr>
          <w:rStyle w:val="StyleUnderline"/>
        </w:rPr>
        <w:t xml:space="preserve"> </w:t>
      </w:r>
      <w:r w:rsidRPr="00544506">
        <w:rPr>
          <w:rStyle w:val="Emphasis"/>
        </w:rPr>
        <w:t>attitudinal inoculation</w:t>
      </w:r>
      <w:r w:rsidRPr="00544506">
        <w:rPr>
          <w:sz w:val="14"/>
        </w:rPr>
        <w:t xml:space="preserve">. These findings were replicated by Matt Williams and Christina Bond who “found that providing information about the scientific consensus on climate change increased perceptions of scientific consensus, as did an inoculation provided prior to provision of misinformation” (1). </w:t>
      </w:r>
      <w:r w:rsidRPr="00F11AF2">
        <w:rPr>
          <w:rStyle w:val="StyleUnderline"/>
          <w:highlight w:val="cyan"/>
        </w:rPr>
        <w:t xml:space="preserve">Instead of </w:t>
      </w:r>
      <w:r w:rsidRPr="00F11AF2">
        <w:rPr>
          <w:rStyle w:val="Emphasis"/>
          <w:highlight w:val="cyan"/>
        </w:rPr>
        <w:t>succumbing to despair</w:t>
      </w:r>
      <w:r w:rsidRPr="00634F00">
        <w:rPr>
          <w:rStyle w:val="StyleUnderline"/>
        </w:rPr>
        <w:t xml:space="preserve"> or </w:t>
      </w:r>
      <w:r w:rsidRPr="00544506">
        <w:rPr>
          <w:rStyle w:val="Emphasis"/>
        </w:rPr>
        <w:t>apathy</w:t>
      </w:r>
      <w:r w:rsidRPr="00544506">
        <w:rPr>
          <w:sz w:val="14"/>
        </w:rPr>
        <w:t>, “</w:t>
      </w:r>
      <w:r w:rsidRPr="00634F00">
        <w:rPr>
          <w:rStyle w:val="StyleUnderline"/>
        </w:rPr>
        <w:t xml:space="preserve">this </w:t>
      </w:r>
      <w:r w:rsidRPr="00544506">
        <w:rPr>
          <w:rStyle w:val="Emphasis"/>
        </w:rPr>
        <w:t xml:space="preserve">growing body of </w:t>
      </w:r>
      <w:r w:rsidRPr="00F11AF2">
        <w:rPr>
          <w:rStyle w:val="Emphasis"/>
          <w:highlight w:val="cyan"/>
        </w:rPr>
        <w:t>research</w:t>
      </w:r>
      <w:r w:rsidRPr="00544506">
        <w:rPr>
          <w:sz w:val="14"/>
        </w:rPr>
        <w:t xml:space="preserve">” </w:t>
      </w:r>
      <w:r w:rsidRPr="00F11AF2">
        <w:rPr>
          <w:rStyle w:val="StyleUnderline"/>
          <w:highlight w:val="cyan"/>
        </w:rPr>
        <w:t>implies</w:t>
      </w:r>
      <w:r w:rsidRPr="00544506">
        <w:rPr>
          <w:sz w:val="14"/>
        </w:rPr>
        <w:t xml:space="preserve"> that “scientists (should) </w:t>
      </w:r>
      <w:r w:rsidRPr="00F11AF2">
        <w:rPr>
          <w:rStyle w:val="Emphasis"/>
          <w:highlight w:val="cyan"/>
        </w:rPr>
        <w:t>communicate</w:t>
      </w:r>
      <w:r w:rsidRPr="00634F00">
        <w:rPr>
          <w:rStyle w:val="StyleUnderline"/>
        </w:rPr>
        <w:t xml:space="preserve"> the consensus in order </w:t>
      </w:r>
      <w:r w:rsidRPr="00F11AF2">
        <w:rPr>
          <w:rStyle w:val="StyleUnderline"/>
          <w:highlight w:val="cyan"/>
        </w:rPr>
        <w:t xml:space="preserve">to </w:t>
      </w:r>
      <w:r w:rsidRPr="00F11AF2">
        <w:rPr>
          <w:rStyle w:val="Emphasis"/>
          <w:highlight w:val="cyan"/>
        </w:rPr>
        <w:t>close</w:t>
      </w:r>
      <w:r w:rsidRPr="00F11AF2">
        <w:rPr>
          <w:rStyle w:val="StyleUnderline"/>
          <w:highlight w:val="cyan"/>
        </w:rPr>
        <w:t xml:space="preserve"> the consensus gap</w:t>
      </w:r>
      <w:r w:rsidRPr="00544506">
        <w:rPr>
          <w:sz w:val="14"/>
        </w:rPr>
        <w:t xml:space="preserve">” (Cook et al. 5; 5, my insertion). Without painting too rosy a picture of the serious infodemic, </w:t>
      </w:r>
      <w:r w:rsidRPr="00634F00">
        <w:rPr>
          <w:rStyle w:val="StyleUnderline"/>
        </w:rPr>
        <w:t xml:space="preserve">these </w:t>
      </w:r>
      <w:r w:rsidRPr="00F11AF2">
        <w:rPr>
          <w:rStyle w:val="StyleUnderline"/>
          <w:highlight w:val="cyan"/>
        </w:rPr>
        <w:t xml:space="preserve">studies </w:t>
      </w:r>
      <w:r w:rsidRPr="00F11AF2">
        <w:rPr>
          <w:rStyle w:val="Emphasis"/>
          <w:highlight w:val="cyan"/>
        </w:rPr>
        <w:t>undermine</w:t>
      </w:r>
      <w:r w:rsidRPr="00634F00">
        <w:rPr>
          <w:rStyle w:val="StyleUnderline"/>
        </w:rPr>
        <w:t xml:space="preserve"> the extreme view of </w:t>
      </w:r>
      <w:r w:rsidRPr="00F11AF2">
        <w:rPr>
          <w:rStyle w:val="StyleUnderline"/>
          <w:highlight w:val="cyan"/>
        </w:rPr>
        <w:t>integral reality by offering proof that a</w:t>
      </w:r>
      <w:r w:rsidRPr="00634F00">
        <w:rPr>
          <w:rStyle w:val="StyleUnderline"/>
        </w:rPr>
        <w:t xml:space="preserve"> </w:t>
      </w:r>
      <w:r w:rsidRPr="00544506">
        <w:rPr>
          <w:rStyle w:val="Emphasis"/>
        </w:rPr>
        <w:t xml:space="preserve">rather </w:t>
      </w:r>
      <w:r w:rsidRPr="00F11AF2">
        <w:rPr>
          <w:rStyle w:val="Emphasis"/>
          <w:highlight w:val="cyan"/>
        </w:rPr>
        <w:t>large segment</w:t>
      </w:r>
      <w:r w:rsidRPr="00634F00">
        <w:rPr>
          <w:rStyle w:val="StyleUnderline"/>
        </w:rPr>
        <w:t xml:space="preserve"> of the population </w:t>
      </w:r>
      <w:r w:rsidRPr="00F11AF2">
        <w:rPr>
          <w:rStyle w:val="StyleUnderline"/>
          <w:highlight w:val="cyan"/>
        </w:rPr>
        <w:t>can be</w:t>
      </w:r>
      <w:r w:rsidRPr="00634F00">
        <w:rPr>
          <w:rStyle w:val="StyleUnderline"/>
        </w:rPr>
        <w:t xml:space="preserve"> at least </w:t>
      </w:r>
      <w:r w:rsidRPr="00544506">
        <w:rPr>
          <w:rStyle w:val="Emphasis"/>
        </w:rPr>
        <w:t xml:space="preserve">partially </w:t>
      </w:r>
      <w:r w:rsidRPr="00F11AF2">
        <w:rPr>
          <w:rStyle w:val="Emphasis"/>
          <w:highlight w:val="cyan"/>
        </w:rPr>
        <w:t>vaccinated</w:t>
      </w:r>
      <w:r w:rsidRPr="00F11AF2">
        <w:rPr>
          <w:rStyle w:val="StyleUnderline"/>
          <w:highlight w:val="cyan"/>
        </w:rPr>
        <w:t xml:space="preserve"> against fake news</w:t>
      </w:r>
      <w:r w:rsidRPr="00544506">
        <w:rPr>
          <w:sz w:val="14"/>
        </w:rPr>
        <w:t xml:space="preserve"> and anti-science rhetoric.  </w:t>
      </w:r>
    </w:p>
    <w:p w14:paraId="188DAFC2" w14:textId="77777777" w:rsidR="004515B3" w:rsidRPr="00544506" w:rsidRDefault="004515B3" w:rsidP="004515B3">
      <w:pPr>
        <w:rPr>
          <w:sz w:val="14"/>
        </w:rPr>
      </w:pPr>
      <w:r w:rsidRPr="00F11AF2">
        <w:rPr>
          <w:rStyle w:val="StyleUnderline"/>
          <w:highlight w:val="cyan"/>
        </w:rPr>
        <w:t>Media literacy</w:t>
      </w:r>
      <w:r w:rsidRPr="00634F00">
        <w:rPr>
          <w:rStyle w:val="StyleUnderline"/>
        </w:rPr>
        <w:t xml:space="preserve"> training</w:t>
      </w:r>
      <w:r w:rsidRPr="00544506">
        <w:rPr>
          <w:sz w:val="14"/>
        </w:rPr>
        <w:t xml:space="preserve"> in elementary schools </w:t>
      </w:r>
      <w:r w:rsidRPr="00634F00">
        <w:rPr>
          <w:rStyle w:val="StyleUnderline"/>
        </w:rPr>
        <w:t xml:space="preserve">also </w:t>
      </w:r>
      <w:r w:rsidRPr="00F11AF2">
        <w:rPr>
          <w:rStyle w:val="Emphasis"/>
          <w:highlight w:val="cyan"/>
        </w:rPr>
        <w:t>demystifies</w:t>
      </w:r>
      <w:r w:rsidRPr="00634F00">
        <w:rPr>
          <w:rStyle w:val="StyleUnderline"/>
        </w:rPr>
        <w:t xml:space="preserve"> Baudrillard’s </w:t>
      </w:r>
      <w:r w:rsidRPr="00544506">
        <w:rPr>
          <w:rStyle w:val="Emphasis"/>
        </w:rPr>
        <w:t>pessimistic position</w:t>
      </w:r>
      <w:r w:rsidRPr="00634F00">
        <w:rPr>
          <w:rStyle w:val="StyleUnderline"/>
        </w:rPr>
        <w:t xml:space="preserve"> that</w:t>
      </w:r>
      <w:r w:rsidRPr="00544506">
        <w:rPr>
          <w:sz w:val="14"/>
        </w:rPr>
        <w:t xml:space="preserve"> “</w:t>
      </w:r>
      <w:r w:rsidRPr="00634F00">
        <w:rPr>
          <w:rStyle w:val="StyleUnderline"/>
        </w:rPr>
        <w:t>there is no critical distance from which to oppose</w:t>
      </w:r>
      <w:r w:rsidRPr="00544506">
        <w:rPr>
          <w:sz w:val="14"/>
        </w:rPr>
        <w:t xml:space="preserve">” </w:t>
      </w:r>
      <w:r w:rsidRPr="00F11AF2">
        <w:rPr>
          <w:rStyle w:val="StyleUnderline"/>
          <w:highlight w:val="cyan"/>
        </w:rPr>
        <w:t>the takeover of the real</w:t>
      </w:r>
      <w:r w:rsidRPr="00544506">
        <w:rPr>
          <w:sz w:val="14"/>
        </w:rPr>
        <w:t xml:space="preserve"> in online filter bubbles (Nechvatal). Similar to the field work conducted by psychologists, </w:t>
      </w:r>
      <w:r w:rsidRPr="00634F00">
        <w:rPr>
          <w:rStyle w:val="StyleUnderline"/>
        </w:rPr>
        <w:t xml:space="preserve">educational theorists have discovered that </w:t>
      </w:r>
      <w:r w:rsidRPr="00544506">
        <w:rPr>
          <w:rStyle w:val="Emphasis"/>
        </w:rPr>
        <w:t>pre-exposure</w:t>
      </w:r>
      <w:r w:rsidRPr="00634F00">
        <w:rPr>
          <w:rStyle w:val="StyleUnderline"/>
        </w:rPr>
        <w:t xml:space="preserve"> to misinformation</w:t>
      </w:r>
      <w:r w:rsidRPr="00544506">
        <w:rPr>
          <w:sz w:val="14"/>
        </w:rPr>
        <w:t>, or what is often referred to as “</w:t>
      </w:r>
      <w:r w:rsidRPr="00F11AF2">
        <w:rPr>
          <w:rStyle w:val="Emphasis"/>
          <w:highlight w:val="cyan"/>
        </w:rPr>
        <w:t>prebunking</w:t>
      </w:r>
      <w:r w:rsidRPr="00544506">
        <w:rPr>
          <w:sz w:val="14"/>
        </w:rPr>
        <w:t xml:space="preserve">,” </w:t>
      </w:r>
      <w:r w:rsidRPr="00634F00">
        <w:rPr>
          <w:rStyle w:val="StyleUnderline"/>
        </w:rPr>
        <w:t>can</w:t>
      </w:r>
      <w:r w:rsidRPr="00544506">
        <w:rPr>
          <w:sz w:val="14"/>
        </w:rPr>
        <w:t xml:space="preserve"> “</w:t>
      </w:r>
      <w:r w:rsidRPr="00F11AF2">
        <w:rPr>
          <w:rStyle w:val="StyleUnderline"/>
          <w:highlight w:val="cyan"/>
        </w:rPr>
        <w:t xml:space="preserve">trigger a cognitive process that generates </w:t>
      </w:r>
      <w:r w:rsidRPr="00F11AF2">
        <w:rPr>
          <w:rStyle w:val="Emphasis"/>
          <w:highlight w:val="cyan"/>
        </w:rPr>
        <w:t>counterarguments</w:t>
      </w:r>
      <w:r w:rsidRPr="00F11AF2">
        <w:rPr>
          <w:rStyle w:val="StyleUnderline"/>
          <w:highlight w:val="cyan"/>
        </w:rPr>
        <w:t xml:space="preserve"> to disinformation</w:t>
      </w:r>
      <w:r w:rsidRPr="00634F00">
        <w:rPr>
          <w:rStyle w:val="StyleUnderline"/>
        </w:rPr>
        <w:t xml:space="preserve"> like a form of</w:t>
      </w:r>
      <w:r w:rsidRPr="00544506">
        <w:rPr>
          <w:sz w:val="14"/>
        </w:rPr>
        <w:t xml:space="preserve"> ‘</w:t>
      </w:r>
      <w:r w:rsidRPr="00634F00">
        <w:rPr>
          <w:rStyle w:val="Emphasis"/>
        </w:rPr>
        <w:t>cognitive antibodies</w:t>
      </w:r>
      <w:r w:rsidRPr="00544506">
        <w:rPr>
          <w:sz w:val="14"/>
        </w:rPr>
        <w:t xml:space="preserve">’” (“Fact or Fake” 10). </w:t>
      </w:r>
      <w:r w:rsidRPr="00634F00">
        <w:rPr>
          <w:rStyle w:val="StyleUnderline"/>
        </w:rPr>
        <w:t xml:space="preserve">Baudrillard was correct to have </w:t>
      </w:r>
      <w:r w:rsidRPr="00544506">
        <w:rPr>
          <w:rStyle w:val="Emphasis"/>
        </w:rPr>
        <w:t>sounded the alarm</w:t>
      </w:r>
      <w:r w:rsidRPr="00544506">
        <w:rPr>
          <w:sz w:val="14"/>
        </w:rPr>
        <w:t xml:space="preserve">, </w:t>
      </w:r>
      <w:r w:rsidRPr="00634F00">
        <w:rPr>
          <w:rStyle w:val="StyleUnderline"/>
        </w:rPr>
        <w:t xml:space="preserve">but </w:t>
      </w:r>
      <w:r w:rsidRPr="00F11AF2">
        <w:rPr>
          <w:rStyle w:val="StyleUnderline"/>
          <w:highlight w:val="cyan"/>
        </w:rPr>
        <w:t xml:space="preserve">the perfect crime </w:t>
      </w:r>
      <w:r w:rsidRPr="00F11AF2">
        <w:rPr>
          <w:rStyle w:val="Emphasis"/>
          <w:highlight w:val="cyan"/>
        </w:rPr>
        <w:t>has not yet been actualized</w:t>
      </w:r>
      <w:r w:rsidRPr="00634F00">
        <w:rPr>
          <w:rStyle w:val="StyleUnderline"/>
        </w:rPr>
        <w:t xml:space="preserve"> since</w:t>
      </w:r>
      <w:r w:rsidRPr="00544506">
        <w:rPr>
          <w:sz w:val="14"/>
        </w:rPr>
        <w:t xml:space="preserve"> “</w:t>
      </w:r>
      <w:r w:rsidRPr="00634F00">
        <w:rPr>
          <w:rStyle w:val="Emphasis"/>
        </w:rPr>
        <w:t>prebunking still has value</w:t>
      </w:r>
      <w:r w:rsidRPr="00544506">
        <w:rPr>
          <w:sz w:val="14"/>
        </w:rPr>
        <w:t xml:space="preserve">” (Witze 4). </w:t>
      </w:r>
      <w:r w:rsidRPr="00634F00">
        <w:rPr>
          <w:rStyle w:val="StyleUnderline"/>
        </w:rPr>
        <w:t>Although it may seem like an uphill battle against the sea of simulacra that have hollowed out our ability to distinguish between reality and its representation</w:t>
      </w:r>
      <w:r w:rsidRPr="00544506">
        <w:rPr>
          <w:sz w:val="14"/>
        </w:rPr>
        <w:t xml:space="preserve">, </w:t>
      </w:r>
      <w:r w:rsidRPr="00634F00">
        <w:rPr>
          <w:rStyle w:val="StyleUnderline"/>
        </w:rPr>
        <w:t>research from the classroom proves that</w:t>
      </w:r>
      <w:r w:rsidRPr="00544506">
        <w:rPr>
          <w:sz w:val="14"/>
        </w:rPr>
        <w:t xml:space="preserve"> “</w:t>
      </w:r>
      <w:r w:rsidRPr="00634F00">
        <w:rPr>
          <w:rStyle w:val="StyleUnderline"/>
        </w:rPr>
        <w:t xml:space="preserve">echo chambers may be </w:t>
      </w:r>
      <w:r w:rsidRPr="00634F00">
        <w:rPr>
          <w:rStyle w:val="Emphasis"/>
        </w:rPr>
        <w:t>disrupted</w:t>
      </w:r>
      <w:r w:rsidRPr="00634F00">
        <w:rPr>
          <w:rStyle w:val="StyleUnderline"/>
        </w:rPr>
        <w:t xml:space="preserve"> through critical media literacy training</w:t>
      </w:r>
      <w:r w:rsidRPr="00544506">
        <w:rPr>
          <w:sz w:val="14"/>
        </w:rPr>
        <w:t xml:space="preserve">” (Melki et al. 2). Based on the core principle of prebunking, many public-school science teachers have started to create misconception-based lessons in which “misconceptions are first activated then immediately countered with accurate information or inoculating refutations” (Cook et al. 8). For educators who employ this approach, their students have “improved argumentative and critical thinking skills” in the digital age (Cook et al. 8). </w:t>
      </w:r>
      <w:r w:rsidRPr="00634F00">
        <w:rPr>
          <w:rStyle w:val="StyleUnderline"/>
        </w:rPr>
        <w:t>Despite Baudrillard’s stance</w:t>
      </w:r>
      <w:r w:rsidRPr="00544506">
        <w:rPr>
          <w:sz w:val="14"/>
        </w:rPr>
        <w:t xml:space="preserve"> that it is no longer possible to perform “an act that punches a hole in our artificially protected universe,” the concept of prebunking and the application of misconception-based learning illustrate that </w:t>
      </w:r>
      <w:r w:rsidRPr="00634F00">
        <w:rPr>
          <w:rStyle w:val="StyleUnderline"/>
        </w:rPr>
        <w:t xml:space="preserve">our ability to engage in </w:t>
      </w:r>
      <w:r w:rsidRPr="00F11AF2">
        <w:rPr>
          <w:rStyle w:val="StyleUnderline"/>
          <w:highlight w:val="cyan"/>
        </w:rPr>
        <w:t xml:space="preserve">critical reflection </w:t>
      </w:r>
      <w:r w:rsidRPr="00F11AF2">
        <w:rPr>
          <w:rStyle w:val="Emphasis"/>
          <w:highlight w:val="cyan"/>
        </w:rPr>
        <w:t>has not been effaced entirely</w:t>
      </w:r>
      <w:r w:rsidRPr="00F11AF2">
        <w:rPr>
          <w:rStyle w:val="StyleUnderline"/>
          <w:highlight w:val="cyan"/>
        </w:rPr>
        <w:t xml:space="preserve"> by</w:t>
      </w:r>
      <w:r w:rsidRPr="00634F00">
        <w:rPr>
          <w:rStyle w:val="StyleUnderline"/>
        </w:rPr>
        <w:t xml:space="preserve"> the simulators of </w:t>
      </w:r>
      <w:r w:rsidRPr="00F11AF2">
        <w:rPr>
          <w:rStyle w:val="StyleUnderline"/>
          <w:highlight w:val="cyan"/>
        </w:rPr>
        <w:t>hyperreality</w:t>
      </w:r>
      <w:r w:rsidRPr="00544506">
        <w:rPr>
          <w:sz w:val="14"/>
        </w:rPr>
        <w:t xml:space="preserve"> (The Transparency of Evil 95).  </w:t>
      </w:r>
    </w:p>
    <w:p w14:paraId="0E9C719B" w14:textId="77777777" w:rsidR="004515B3" w:rsidRPr="00F324D1" w:rsidRDefault="004515B3" w:rsidP="004515B3"/>
    <w:p w14:paraId="22BF0FC4" w14:textId="77777777" w:rsidR="004515B3" w:rsidRDefault="004515B3" w:rsidP="004515B3">
      <w:pPr>
        <w:pStyle w:val="Heading3"/>
      </w:pPr>
      <w:r>
        <w:t>Theory---Contingency—2AC</w:t>
      </w:r>
    </w:p>
    <w:p w14:paraId="16CC9E7C" w14:textId="77777777" w:rsidR="004515B3" w:rsidRPr="00D02E83" w:rsidRDefault="004515B3" w:rsidP="004515B3">
      <w:pPr>
        <w:pStyle w:val="Heading4"/>
        <w:rPr>
          <w:b w:val="0"/>
          <w:bCs/>
        </w:rPr>
      </w:pPr>
      <w:r>
        <w:t xml:space="preserve">Racism’s </w:t>
      </w:r>
      <w:r>
        <w:rPr>
          <w:u w:val="single"/>
        </w:rPr>
        <w:t>contingent</w:t>
      </w:r>
      <w:r>
        <w:t xml:space="preserve">, not </w:t>
      </w:r>
      <w:r>
        <w:rPr>
          <w:u w:val="single"/>
        </w:rPr>
        <w:t>structural</w:t>
      </w:r>
      <w:r>
        <w:t>.</w:t>
      </w:r>
    </w:p>
    <w:p w14:paraId="42E8AB13" w14:textId="77777777" w:rsidR="004515B3" w:rsidRDefault="004515B3" w:rsidP="004515B3">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72F7E24C" w14:textId="77777777" w:rsidR="004515B3" w:rsidRPr="00BB53AD" w:rsidRDefault="004515B3" w:rsidP="004515B3">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2AB17B1E" w14:textId="77777777" w:rsidR="004515B3" w:rsidRPr="00BB53AD" w:rsidRDefault="004515B3" w:rsidP="004515B3">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5CCEAF6" w14:textId="77777777" w:rsidR="004515B3" w:rsidRPr="00BB53AD" w:rsidRDefault="004515B3" w:rsidP="004515B3">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515EE0FE" w14:textId="77777777" w:rsidR="004515B3" w:rsidRPr="00BB53AD" w:rsidRDefault="004515B3" w:rsidP="004515B3">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3FEA5367" w14:textId="77777777" w:rsidR="004515B3" w:rsidRPr="00BB53AD" w:rsidRDefault="004515B3" w:rsidP="004515B3">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1B8E7C2C" w14:textId="77777777" w:rsidR="004515B3" w:rsidRDefault="004515B3" w:rsidP="004515B3">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443E7116" w14:textId="77777777" w:rsidR="004515B3" w:rsidRPr="0088585C" w:rsidRDefault="004515B3" w:rsidP="004515B3"/>
    <w:p w14:paraId="2A852F50" w14:textId="77777777" w:rsidR="004515B3" w:rsidRPr="005D388F" w:rsidRDefault="004515B3" w:rsidP="004515B3"/>
    <w:p w14:paraId="5274CD21" w14:textId="77777777" w:rsidR="004515B3" w:rsidRPr="00F324D1" w:rsidRDefault="004515B3" w:rsidP="004515B3"/>
    <w:sectPr w:rsidR="004515B3" w:rsidRPr="00F324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89704" w14:textId="77777777" w:rsidR="00D26BA8" w:rsidRDefault="00D26BA8" w:rsidP="00066D2C">
      <w:pPr>
        <w:spacing w:after="0" w:line="240" w:lineRule="auto"/>
      </w:pPr>
      <w:r>
        <w:separator/>
      </w:r>
    </w:p>
  </w:endnote>
  <w:endnote w:type="continuationSeparator" w:id="0">
    <w:p w14:paraId="02EDE66B" w14:textId="77777777" w:rsidR="00D26BA8" w:rsidRDefault="00D26BA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70CD5" w14:textId="77777777" w:rsidR="00D26BA8" w:rsidRDefault="00D26BA8" w:rsidP="00066D2C">
      <w:pPr>
        <w:spacing w:after="0" w:line="240" w:lineRule="auto"/>
      </w:pPr>
      <w:r>
        <w:separator/>
      </w:r>
    </w:p>
  </w:footnote>
  <w:footnote w:type="continuationSeparator" w:id="0">
    <w:p w14:paraId="42B882FB" w14:textId="77777777" w:rsidR="00D26BA8" w:rsidRDefault="00D26BA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8371573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07675107344"/>
    <w:docVar w:name="VerbatimVersion" w:val="6.0.0"/>
    <w:docVar w:name="WordVersion" w:val="16.0"/>
  </w:docVars>
  <w:rsids>
    <w:rsidRoot w:val="0072636D"/>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C0C"/>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827"/>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123"/>
    <w:rsid w:val="002B3050"/>
    <w:rsid w:val="002B5F0C"/>
    <w:rsid w:val="002C0731"/>
    <w:rsid w:val="002C0B33"/>
    <w:rsid w:val="002C1CD1"/>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39E"/>
    <w:rsid w:val="00435588"/>
    <w:rsid w:val="004433A0"/>
    <w:rsid w:val="004436F8"/>
    <w:rsid w:val="00447BAE"/>
    <w:rsid w:val="00450DA4"/>
    <w:rsid w:val="004515B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969"/>
    <w:rsid w:val="004E6CD8"/>
    <w:rsid w:val="004E6F12"/>
    <w:rsid w:val="004E746C"/>
    <w:rsid w:val="004E7533"/>
    <w:rsid w:val="004F107C"/>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0A82"/>
    <w:rsid w:val="00541A21"/>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11E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4DB"/>
    <w:rsid w:val="007072CC"/>
    <w:rsid w:val="0071254A"/>
    <w:rsid w:val="007131D2"/>
    <w:rsid w:val="00713917"/>
    <w:rsid w:val="00717AF8"/>
    <w:rsid w:val="00720F86"/>
    <w:rsid w:val="00722E77"/>
    <w:rsid w:val="007245F1"/>
    <w:rsid w:val="007247B8"/>
    <w:rsid w:val="0072636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D1E"/>
    <w:rsid w:val="007C42F3"/>
    <w:rsid w:val="007C4FA7"/>
    <w:rsid w:val="007C50A3"/>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F77"/>
    <w:rsid w:val="00BA61AF"/>
    <w:rsid w:val="00BB1630"/>
    <w:rsid w:val="00BB6860"/>
    <w:rsid w:val="00BC3256"/>
    <w:rsid w:val="00BC3592"/>
    <w:rsid w:val="00BC36DF"/>
    <w:rsid w:val="00BC4B41"/>
    <w:rsid w:val="00BC66ED"/>
    <w:rsid w:val="00BD11D3"/>
    <w:rsid w:val="00BD2B47"/>
    <w:rsid w:val="00BD2CAA"/>
    <w:rsid w:val="00BD3B65"/>
    <w:rsid w:val="00BD7318"/>
    <w:rsid w:val="00BE1C5C"/>
    <w:rsid w:val="00BE240A"/>
    <w:rsid w:val="00BE3E67"/>
    <w:rsid w:val="00BE50E6"/>
    <w:rsid w:val="00BE61B2"/>
    <w:rsid w:val="00BE7CC3"/>
    <w:rsid w:val="00BF2B0D"/>
    <w:rsid w:val="00BF4734"/>
    <w:rsid w:val="00BF4B5A"/>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BA8"/>
    <w:rsid w:val="00D321DB"/>
    <w:rsid w:val="00D32460"/>
    <w:rsid w:val="00D32EBF"/>
    <w:rsid w:val="00D343B3"/>
    <w:rsid w:val="00D35073"/>
    <w:rsid w:val="00D36085"/>
    <w:rsid w:val="00D421D9"/>
    <w:rsid w:val="00D47529"/>
    <w:rsid w:val="00D47713"/>
    <w:rsid w:val="00D51103"/>
    <w:rsid w:val="00D53B1C"/>
    <w:rsid w:val="00D54AF6"/>
    <w:rsid w:val="00D55A7A"/>
    <w:rsid w:val="00D56045"/>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616"/>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93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F21"/>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E8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C4C98"/>
  <w15:chartTrackingRefBased/>
  <w15:docId w15:val="{57AD47DC-E374-40C0-A3D3-89A46E034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5F77"/>
    <w:rPr>
      <w:rFonts w:ascii="Calibri" w:hAnsi="Calibri" w:cs="Calibri"/>
    </w:rPr>
  </w:style>
  <w:style w:type="paragraph" w:styleId="Heading1">
    <w:name w:val="heading 1"/>
    <w:aliases w:val="Pocket"/>
    <w:basedOn w:val="Normal"/>
    <w:next w:val="Normal"/>
    <w:link w:val="Heading1Char"/>
    <w:qFormat/>
    <w:rsid w:val="00BA5F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A5F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BA5F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BA5F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5F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5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5F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5F77"/>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BA5F7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BA5F77"/>
    <w:rPr>
      <w:color w:val="auto"/>
      <w:u w:val="none"/>
    </w:rPr>
  </w:style>
  <w:style w:type="character" w:customStyle="1" w:styleId="Heading1Char">
    <w:name w:val="Heading 1 Char"/>
    <w:aliases w:val="Pocket Char"/>
    <w:basedOn w:val="DefaultParagraphFont"/>
    <w:link w:val="Heading1"/>
    <w:rsid w:val="00BA5F7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A5F7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BA5F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BA5F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A5F7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S"/>
    <w:basedOn w:val="DefaultParagraphFont"/>
    <w:link w:val="CardsFont12pt"/>
    <w:uiPriority w:val="7"/>
    <w:qFormat/>
    <w:rsid w:val="00BA5F77"/>
    <w:rPr>
      <w:b w:val="0"/>
      <w:sz w:val="22"/>
      <w:u w:val="single"/>
    </w:rPr>
  </w:style>
  <w:style w:type="character" w:styleId="Strong">
    <w:name w:val="Strong"/>
    <w:basedOn w:val="DefaultParagraphFont"/>
    <w:uiPriority w:val="22"/>
    <w:qFormat/>
    <w:rsid w:val="00BA5F77"/>
    <w:rPr>
      <w:b/>
      <w:bCs/>
    </w:rPr>
  </w:style>
  <w:style w:type="character" w:styleId="BookTitle">
    <w:name w:val="Book Title"/>
    <w:basedOn w:val="DefaultParagraphFont"/>
    <w:uiPriority w:val="33"/>
    <w:qFormat/>
    <w:rsid w:val="00BA5F77"/>
    <w:rPr>
      <w:b/>
      <w:bCs/>
      <w:i/>
      <w:iCs/>
      <w:spacing w:val="5"/>
    </w:rPr>
  </w:style>
  <w:style w:type="character" w:customStyle="1" w:styleId="Heading5Char">
    <w:name w:val="Heading 5 Char"/>
    <w:basedOn w:val="DefaultParagraphFont"/>
    <w:link w:val="Heading5"/>
    <w:uiPriority w:val="9"/>
    <w:semiHidden/>
    <w:rsid w:val="00BA5F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5F77"/>
  </w:style>
  <w:style w:type="paragraph" w:styleId="Header">
    <w:name w:val="header"/>
    <w:basedOn w:val="Normal"/>
    <w:link w:val="HeaderChar"/>
    <w:uiPriority w:val="99"/>
    <w:semiHidden/>
    <w:rsid w:val="00BA5F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5F77"/>
    <w:rPr>
      <w:rFonts w:ascii="Calibri" w:hAnsi="Calibri" w:cs="Calibri"/>
    </w:rPr>
  </w:style>
  <w:style w:type="paragraph" w:styleId="Footer">
    <w:name w:val="footer"/>
    <w:basedOn w:val="Normal"/>
    <w:link w:val="FooterChar"/>
    <w:uiPriority w:val="99"/>
    <w:semiHidden/>
    <w:rsid w:val="00BA5F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5F77"/>
    <w:rPr>
      <w:rFonts w:ascii="Calibri" w:hAnsi="Calibri" w:cs="Calibri"/>
    </w:rPr>
  </w:style>
  <w:style w:type="paragraph" w:styleId="BodyText">
    <w:name w:val="Body Text"/>
    <w:basedOn w:val="Normal"/>
    <w:link w:val="BodyTextChar"/>
    <w:uiPriority w:val="99"/>
    <w:semiHidden/>
    <w:unhideWhenUsed/>
    <w:rsid w:val="00BA5F77"/>
    <w:pPr>
      <w:spacing w:after="120"/>
    </w:pPr>
  </w:style>
  <w:style w:type="character" w:customStyle="1" w:styleId="BodyTextChar">
    <w:name w:val="Body Text Char"/>
    <w:basedOn w:val="DefaultParagraphFont"/>
    <w:link w:val="BodyText"/>
    <w:uiPriority w:val="99"/>
    <w:semiHidden/>
    <w:rsid w:val="00BA5F7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BA5F77"/>
    <w:pPr>
      <w:spacing w:after="0" w:line="240" w:lineRule="auto"/>
    </w:pPr>
    <w:rPr>
      <w:rFonts w:ascii="Calibri" w:hAnsi="Calibri" w:cs="Calibri"/>
    </w:rPr>
  </w:style>
  <w:style w:type="character" w:customStyle="1" w:styleId="NoSpacingChar">
    <w:name w:val="No Spacing Char"/>
    <w:aliases w:val="Card Format Char1,ClearFormatting Char1,DDI Tag Char1,Tag Title Char1,No Spacing51 Char1,No Spacing111112 Char,No Spacing13 Char,No Spacing23 Char"/>
    <w:basedOn w:val="DefaultParagraphFont"/>
    <w:link w:val="NoSpacing"/>
    <w:uiPriority w:val="99"/>
    <w:rsid w:val="00BA5F7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BA5F77"/>
    <w:rPr>
      <w:color w:val="0563C1" w:themeColor="hyperlink"/>
      <w:u w:val="single"/>
    </w:rPr>
  </w:style>
  <w:style w:type="character" w:styleId="UnresolvedMention">
    <w:name w:val="Unresolved Mention"/>
    <w:basedOn w:val="DefaultParagraphFont"/>
    <w:uiPriority w:val="99"/>
    <w:semiHidden/>
    <w:unhideWhenUsed/>
    <w:rsid w:val="00BA5F77"/>
    <w:rPr>
      <w:color w:val="605E5C"/>
      <w:shd w:val="clear" w:color="auto" w:fill="E1DFDD"/>
    </w:rPr>
  </w:style>
  <w:style w:type="paragraph" w:customStyle="1" w:styleId="Analytics">
    <w:name w:val="Analytics"/>
    <w:link w:val="AnalyticsChar"/>
    <w:autoRedefine/>
    <w:uiPriority w:val="4"/>
    <w:qFormat/>
    <w:rsid w:val="00BA5F7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A5F77"/>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2636D"/>
    <w:pPr>
      <w:spacing w:after="0" w:line="240" w:lineRule="auto"/>
    </w:pPr>
    <w:rPr>
      <w:u w:val="single"/>
    </w:rPr>
  </w:style>
  <w:style w:type="paragraph" w:customStyle="1" w:styleId="textbold">
    <w:name w:val="text bold"/>
    <w:basedOn w:val="Normal"/>
    <w:link w:val="Emphasis"/>
    <w:uiPriority w:val="8"/>
    <w:qFormat/>
    <w:rsid w:val="0072636D"/>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72636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2636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BA5F7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A5F7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A5F7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A5F77"/>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BA5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BA5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F7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A5F77"/>
    <w:pPr>
      <w:spacing w:before="160"/>
      <w:jc w:val="center"/>
    </w:pPr>
    <w:rPr>
      <w:i/>
      <w:iCs/>
      <w:color w:val="404040" w:themeColor="text1" w:themeTint="BF"/>
    </w:rPr>
  </w:style>
  <w:style w:type="character" w:customStyle="1" w:styleId="QuoteChar">
    <w:name w:val="Quote Char"/>
    <w:basedOn w:val="DefaultParagraphFont"/>
    <w:link w:val="Quote"/>
    <w:uiPriority w:val="29"/>
    <w:rsid w:val="00BA5F77"/>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BA5F77"/>
    <w:pPr>
      <w:ind w:left="720"/>
      <w:contextualSpacing/>
    </w:pPr>
  </w:style>
  <w:style w:type="character" w:styleId="IntenseEmphasis">
    <w:name w:val="Intense Emphasis"/>
    <w:basedOn w:val="DefaultParagraphFont"/>
    <w:uiPriority w:val="21"/>
    <w:qFormat/>
    <w:rsid w:val="00BA5F77"/>
    <w:rPr>
      <w:i/>
      <w:iCs/>
      <w:color w:val="2F5496" w:themeColor="accent1" w:themeShade="BF"/>
    </w:rPr>
  </w:style>
  <w:style w:type="paragraph" w:styleId="IntenseQuote">
    <w:name w:val="Intense Quote"/>
    <w:basedOn w:val="Normal"/>
    <w:next w:val="Normal"/>
    <w:link w:val="IntenseQuoteChar"/>
    <w:uiPriority w:val="30"/>
    <w:qFormat/>
    <w:rsid w:val="00BA5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F77"/>
    <w:rPr>
      <w:rFonts w:ascii="Calibri" w:hAnsi="Calibri" w:cs="Calibri"/>
      <w:i/>
      <w:iCs/>
      <w:color w:val="2F5496" w:themeColor="accent1" w:themeShade="BF"/>
    </w:rPr>
  </w:style>
  <w:style w:type="character" w:styleId="IntenseReference">
    <w:name w:val="Intense Reference"/>
    <w:basedOn w:val="DefaultParagraphFont"/>
    <w:uiPriority w:val="32"/>
    <w:qFormat/>
    <w:rsid w:val="00BA5F77"/>
    <w:rPr>
      <w:b/>
      <w:bCs/>
      <w:smallCaps/>
      <w:color w:val="2F5496" w:themeColor="accent1" w:themeShade="BF"/>
      <w:spacing w:val="5"/>
    </w:rPr>
  </w:style>
  <w:style w:type="paragraph" w:customStyle="1" w:styleId="Analytic">
    <w:name w:val="Analytic"/>
    <w:link w:val="AnalyticChar"/>
    <w:uiPriority w:val="4"/>
    <w:rsid w:val="00BA5F77"/>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BA5F77"/>
    <w:rPr>
      <w:rFonts w:ascii="Calibri" w:eastAsiaTheme="majorEastAsia" w:hAnsi="Calibri" w:cstheme="majorBidi"/>
      <w:b/>
      <w:iCs/>
      <w:sz w:val="26"/>
      <w:szCs w:val="28"/>
    </w:rPr>
  </w:style>
  <w:style w:type="paragraph" w:customStyle="1" w:styleId="UnderlinePara">
    <w:name w:val="Underline Para"/>
    <w:basedOn w:val="Normal"/>
    <w:autoRedefine/>
    <w:uiPriority w:val="7"/>
    <w:qFormat/>
    <w:rsid w:val="00BA5F77"/>
    <w:pPr>
      <w:widowControl w:val="0"/>
      <w:suppressAutoHyphens/>
      <w:spacing w:after="200" w:line="240" w:lineRule="auto"/>
      <w:contextualSpacing/>
    </w:pPr>
    <w:rPr>
      <w:rFonts w:asciiTheme="minorHAnsi" w:eastAsiaTheme="minorEastAsia" w:hAnsiTheme="minorHAnsi" w:cstheme="minorBidi"/>
      <w:kern w:val="2"/>
      <w:szCs w:val="24"/>
      <w:u w:val="single"/>
      <w:lang w:eastAsia="ko-KR"/>
      <w14:ligatures w14:val="standardContextual"/>
    </w:rPr>
  </w:style>
  <w:style w:type="character" w:customStyle="1" w:styleId="Boxes">
    <w:name w:val="Boxes"/>
    <w:basedOn w:val="Emphasis"/>
    <w:qFormat/>
    <w:rsid w:val="00BA5F7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A5F77"/>
    <w:rPr>
      <w:b w:val="0"/>
      <w:sz w:val="22"/>
      <w:u w:val="single"/>
    </w:rPr>
  </w:style>
  <w:style w:type="paragraph" w:customStyle="1" w:styleId="Emphasize">
    <w:name w:val="Emphasize"/>
    <w:basedOn w:val="Normal"/>
    <w:uiPriority w:val="8"/>
    <w:qFormat/>
    <w:rsid w:val="00BA5F7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BA5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BA5F7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BA5F7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BA5F77"/>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BA5F7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BA5F7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BA5F77"/>
    <w:pPr>
      <w:spacing w:before="60" w:after="60"/>
    </w:pPr>
  </w:style>
  <w:style w:type="paragraph" w:customStyle="1" w:styleId="analytic0">
    <w:name w:val="analytic"/>
    <w:basedOn w:val="Normal"/>
    <w:link w:val="analyticChar0"/>
    <w:uiPriority w:val="5"/>
    <w:qFormat/>
    <w:rsid w:val="00BA5F77"/>
    <w:pPr>
      <w:spacing w:after="40"/>
      <w:outlineLvl w:val="3"/>
    </w:pPr>
    <w:rPr>
      <w:b/>
      <w:color w:val="00B050"/>
      <w:sz w:val="26"/>
    </w:rPr>
  </w:style>
  <w:style w:type="character" w:customStyle="1" w:styleId="analyticChar0">
    <w:name w:val="analytic Char"/>
    <w:basedOn w:val="DefaultParagraphFont"/>
    <w:link w:val="analytic0"/>
    <w:uiPriority w:val="5"/>
    <w:rsid w:val="00BA5F77"/>
    <w:rPr>
      <w:rFonts w:ascii="Calibri" w:hAnsi="Calibri" w:cs="Calibri"/>
      <w:b/>
      <w:color w:val="00B050"/>
      <w:sz w:val="26"/>
    </w:rPr>
  </w:style>
  <w:style w:type="character" w:customStyle="1" w:styleId="boxboxbox">
    <w:name w:val="boxboxbox"/>
    <w:basedOn w:val="DefaultParagraphFont"/>
    <w:uiPriority w:val="1"/>
    <w:qFormat/>
    <w:rsid w:val="00BA5F77"/>
    <w:rPr>
      <w:rFonts w:ascii="Calibri" w:hAnsi="Calibri"/>
      <w:b/>
      <w:sz w:val="22"/>
      <w:u w:val="single"/>
      <w:bdr w:val="single" w:sz="4" w:space="0" w:color="auto"/>
    </w:rPr>
  </w:style>
  <w:style w:type="character" w:customStyle="1" w:styleId="8-PointSmall">
    <w:name w:val="8-Point Small"/>
    <w:basedOn w:val="DefaultParagraphFont"/>
    <w:uiPriority w:val="1"/>
    <w:qFormat/>
    <w:rsid w:val="00BA5F77"/>
    <w:rPr>
      <w:rFonts w:ascii="Calibri" w:hAnsi="Calibri"/>
      <w:b/>
      <w:sz w:val="16"/>
      <w:u w:val="none"/>
    </w:rPr>
  </w:style>
  <w:style w:type="paragraph" w:customStyle="1" w:styleId="Analytics1">
    <w:name w:val="Analytics1"/>
    <w:link w:val="Analytics1Char"/>
    <w:autoRedefine/>
    <w:uiPriority w:val="5"/>
    <w:rsid w:val="00BA5F77"/>
    <w:rPr>
      <w:b/>
      <w:sz w:val="26"/>
    </w:rPr>
  </w:style>
  <w:style w:type="character" w:customStyle="1" w:styleId="Analytics1Char">
    <w:name w:val="Analytics1 Char"/>
    <w:basedOn w:val="DefaultParagraphFont"/>
    <w:link w:val="Analytics1"/>
    <w:uiPriority w:val="5"/>
    <w:rsid w:val="00BA5F77"/>
    <w:rPr>
      <w:b/>
      <w:sz w:val="26"/>
    </w:rPr>
  </w:style>
  <w:style w:type="character" w:customStyle="1" w:styleId="m-750723176661811423gmail-style13ptbold">
    <w:name w:val="m_-750723176661811423gmail-style13ptbold"/>
    <w:basedOn w:val="DefaultParagraphFont"/>
    <w:rsid w:val="00BA5F77"/>
  </w:style>
  <w:style w:type="paragraph" w:customStyle="1" w:styleId="text-xl">
    <w:name w:val="text-xl"/>
    <w:basedOn w:val="Normal"/>
    <w:rsid w:val="00BA5F77"/>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A5F7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BA5F77"/>
  </w:style>
  <w:style w:type="paragraph" w:styleId="BodyText2">
    <w:name w:val="Body Text 2"/>
    <w:basedOn w:val="Normal"/>
    <w:link w:val="BodyText2Char"/>
    <w:uiPriority w:val="99"/>
    <w:semiHidden/>
    <w:unhideWhenUsed/>
    <w:rsid w:val="00BA5F77"/>
    <w:pPr>
      <w:spacing w:after="120" w:line="480" w:lineRule="auto"/>
    </w:pPr>
  </w:style>
  <w:style w:type="character" w:customStyle="1" w:styleId="BodyText2Char">
    <w:name w:val="Body Text 2 Char"/>
    <w:basedOn w:val="DefaultParagraphFont"/>
    <w:link w:val="BodyText2"/>
    <w:uiPriority w:val="99"/>
    <w:semiHidden/>
    <w:rsid w:val="00BA5F77"/>
    <w:rPr>
      <w:rFonts w:ascii="Calibri" w:hAnsi="Calibri" w:cs="Calibri"/>
    </w:rPr>
  </w:style>
  <w:style w:type="paragraph" w:customStyle="1" w:styleId="Basic">
    <w:name w:val="Basic"/>
    <w:link w:val="BasicChar"/>
    <w:autoRedefine/>
    <w:uiPriority w:val="4"/>
    <w:qFormat/>
    <w:rsid w:val="00BA5F77"/>
    <w:rPr>
      <w:rFonts w:ascii="Calibri" w:eastAsiaTheme="majorEastAsia" w:hAnsi="Calibri" w:cstheme="majorBidi"/>
      <w:iCs/>
    </w:rPr>
  </w:style>
  <w:style w:type="character" w:customStyle="1" w:styleId="BasicChar">
    <w:name w:val="Basic Char"/>
    <w:basedOn w:val="DefaultParagraphFont"/>
    <w:link w:val="Basic"/>
    <w:uiPriority w:val="4"/>
    <w:rsid w:val="00BA5F77"/>
    <w:rPr>
      <w:rFonts w:ascii="Calibri" w:eastAsiaTheme="majorEastAsia" w:hAnsi="Calibri" w:cstheme="majorBidi"/>
      <w:iCs/>
    </w:rPr>
  </w:style>
  <w:style w:type="character" w:customStyle="1" w:styleId="u-visually-hidden">
    <w:name w:val="u-visually-hidden"/>
    <w:basedOn w:val="DefaultParagraphFont"/>
    <w:rsid w:val="00BA5F77"/>
  </w:style>
  <w:style w:type="character" w:customStyle="1" w:styleId="mi">
    <w:name w:val="mi"/>
    <w:basedOn w:val="DefaultParagraphFont"/>
    <w:rsid w:val="00BA5F77"/>
  </w:style>
  <w:style w:type="character" w:customStyle="1" w:styleId="mo">
    <w:name w:val="mo"/>
    <w:basedOn w:val="DefaultParagraphFont"/>
    <w:rsid w:val="00BA5F77"/>
  </w:style>
  <w:style w:type="character" w:customStyle="1" w:styleId="mjxassistivemathml">
    <w:name w:val="mjx_assistive_mathml"/>
    <w:basedOn w:val="DefaultParagraphFont"/>
    <w:rsid w:val="00BA5F77"/>
  </w:style>
  <w:style w:type="character" w:customStyle="1" w:styleId="html-italic">
    <w:name w:val="html-italic"/>
    <w:basedOn w:val="DefaultParagraphFont"/>
    <w:rsid w:val="00BA5F77"/>
  </w:style>
  <w:style w:type="character" w:styleId="PlaceholderText">
    <w:name w:val="Placeholder Text"/>
    <w:basedOn w:val="DefaultParagraphFont"/>
    <w:uiPriority w:val="99"/>
    <w:unhideWhenUsed/>
    <w:rsid w:val="00BA5F77"/>
    <w:rPr>
      <w:color w:val="666666"/>
    </w:rPr>
  </w:style>
  <w:style w:type="character" w:customStyle="1" w:styleId="annotation-link">
    <w:name w:val="annotation-link"/>
    <w:basedOn w:val="DefaultParagraphFont"/>
    <w:rsid w:val="00BA5F77"/>
  </w:style>
  <w:style w:type="character" w:customStyle="1" w:styleId="citetitle">
    <w:name w:val="cite_title"/>
    <w:basedOn w:val="DefaultParagraphFont"/>
    <w:rsid w:val="00BA5F77"/>
  </w:style>
  <w:style w:type="character" w:customStyle="1" w:styleId="anchor-text">
    <w:name w:val="anchor-text"/>
    <w:basedOn w:val="DefaultParagraphFont"/>
    <w:rsid w:val="00BA5F77"/>
  </w:style>
  <w:style w:type="character" w:customStyle="1" w:styleId="label">
    <w:name w:val="label"/>
    <w:basedOn w:val="DefaultParagraphFont"/>
    <w:rsid w:val="00BA5F77"/>
  </w:style>
  <w:style w:type="character" w:customStyle="1" w:styleId="screen-reader-only">
    <w:name w:val="screen-reader-only"/>
    <w:basedOn w:val="DefaultParagraphFont"/>
    <w:rsid w:val="00BA5F77"/>
  </w:style>
  <w:style w:type="character" w:customStyle="1" w:styleId="ref-lnk">
    <w:name w:val="ref-lnk"/>
    <w:basedOn w:val="DefaultParagraphFont"/>
    <w:rsid w:val="00BA5F77"/>
  </w:style>
  <w:style w:type="character" w:customStyle="1" w:styleId="off-screen">
    <w:name w:val="off-screen"/>
    <w:basedOn w:val="DefaultParagraphFont"/>
    <w:rsid w:val="00BA5F77"/>
  </w:style>
  <w:style w:type="paragraph" w:customStyle="1" w:styleId="last">
    <w:name w:val="last"/>
    <w:basedOn w:val="Normal"/>
    <w:rsid w:val="00BA5F7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BA5F77"/>
  </w:style>
  <w:style w:type="character" w:customStyle="1" w:styleId="mtext">
    <w:name w:val="mtext"/>
    <w:basedOn w:val="DefaultParagraphFont"/>
    <w:rsid w:val="00BA5F77"/>
  </w:style>
  <w:style w:type="character" w:customStyle="1" w:styleId="mn">
    <w:name w:val="mn"/>
    <w:basedOn w:val="DefaultParagraphFont"/>
    <w:rsid w:val="00BA5F77"/>
  </w:style>
  <w:style w:type="character" w:customStyle="1" w:styleId="dispformulalabeldiv">
    <w:name w:val="disp_formula_label_div"/>
    <w:basedOn w:val="DefaultParagraphFont"/>
    <w:rsid w:val="00BA5F77"/>
  </w:style>
  <w:style w:type="paragraph" w:customStyle="1" w:styleId="captiontext">
    <w:name w:val="captiontext"/>
    <w:basedOn w:val="Normal"/>
    <w:rsid w:val="00BA5F7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BA5F77"/>
  </w:style>
  <w:style w:type="paragraph" w:customStyle="1" w:styleId="Analyticss">
    <w:name w:val="Analyticss"/>
    <w:basedOn w:val="Normal"/>
    <w:link w:val="AnalyticssChar"/>
    <w:autoRedefine/>
    <w:uiPriority w:val="5"/>
    <w:qFormat/>
    <w:rsid w:val="00BA5F77"/>
    <w:pPr>
      <w:spacing w:after="0"/>
    </w:pPr>
    <w:rPr>
      <w:b/>
      <w:color w:val="000000" w:themeColor="text1"/>
      <w:sz w:val="26"/>
    </w:rPr>
  </w:style>
  <w:style w:type="character" w:customStyle="1" w:styleId="AnalyticssChar">
    <w:name w:val="Analyticss Char"/>
    <w:basedOn w:val="DefaultParagraphFont"/>
    <w:link w:val="Analyticss"/>
    <w:uiPriority w:val="5"/>
    <w:rsid w:val="00BA5F77"/>
    <w:rPr>
      <w:rFonts w:ascii="Calibri" w:hAnsi="Calibri" w:cs="Calibri"/>
      <w:b/>
      <w:color w:val="000000" w:themeColor="text1"/>
      <w:sz w:val="26"/>
    </w:rPr>
  </w:style>
  <w:style w:type="paragraph" w:customStyle="1" w:styleId="Style4">
    <w:name w:val="Style4"/>
    <w:basedOn w:val="Normal"/>
    <w:qFormat/>
    <w:rsid w:val="00BA5F77"/>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BA5F77"/>
  </w:style>
  <w:style w:type="character" w:customStyle="1" w:styleId="StyleStyle49ptChar">
    <w:name w:val="Style Style4 + 9 pt Char"/>
    <w:basedOn w:val="DefaultParagraphFont"/>
    <w:link w:val="StyleStyle49pt"/>
    <w:locked/>
    <w:rsid w:val="00BA5F77"/>
    <w:rPr>
      <w:rFonts w:ascii="Times New Roman" w:eastAsia="Times New Roman" w:hAnsi="Times New Roman" w:cs="Times New Roman"/>
      <w:sz w:val="20"/>
      <w:u w:val="single"/>
    </w:rPr>
  </w:style>
  <w:style w:type="character" w:customStyle="1" w:styleId="StyleTimesNewRoman9pt">
    <w:name w:val="Style Times New Roman 9 pt"/>
    <w:rsid w:val="00BA5F77"/>
    <w:rPr>
      <w:sz w:val="20"/>
    </w:rPr>
  </w:style>
  <w:style w:type="character" w:customStyle="1" w:styleId="Style9ptItalicUnderline">
    <w:name w:val="Style 9 pt Italic Underline"/>
    <w:rsid w:val="00BA5F77"/>
    <w:rPr>
      <w:i/>
      <w:sz w:val="20"/>
      <w:u w:val="single"/>
    </w:rPr>
  </w:style>
  <w:style w:type="paragraph" w:styleId="DocumentMap">
    <w:name w:val="Document Map"/>
    <w:basedOn w:val="Normal"/>
    <w:link w:val="DocumentMapChar"/>
    <w:uiPriority w:val="99"/>
    <w:semiHidden/>
    <w:unhideWhenUsed/>
    <w:rsid w:val="00BA5F7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A5F77"/>
    <w:rPr>
      <w:rFonts w:ascii="Lucida Grande" w:hAnsi="Lucida Grande" w:cs="Lucida Grande"/>
      <w:sz w:val="24"/>
    </w:rPr>
  </w:style>
  <w:style w:type="character" w:customStyle="1" w:styleId="m-2465724180919302213gmail-style13ptbold">
    <w:name w:val="m_-2465724180919302213gmail-style13ptbold"/>
    <w:basedOn w:val="DefaultParagraphFont"/>
    <w:rsid w:val="00BA5F77"/>
  </w:style>
  <w:style w:type="character" w:customStyle="1" w:styleId="m-2465724180919302213gmail-styleunderline">
    <w:name w:val="m_-2465724180919302213gmail-styleunderline"/>
    <w:basedOn w:val="DefaultParagraphFont"/>
    <w:rsid w:val="00BA5F77"/>
  </w:style>
  <w:style w:type="character" w:customStyle="1" w:styleId="underline">
    <w:name w:val="underline"/>
    <w:basedOn w:val="DefaultParagraphFont"/>
    <w:qFormat/>
    <w:rsid w:val="00BA5F7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BA5F77"/>
    <w:rPr>
      <w:rFonts w:ascii="Calibri" w:eastAsia="Times New Roman" w:hAnsi="Calibri" w:cs="Calibri"/>
      <w:sz w:val="24"/>
    </w:rPr>
  </w:style>
  <w:style w:type="character" w:customStyle="1" w:styleId="TitleChar1">
    <w:name w:val="Title Char1"/>
    <w:basedOn w:val="DefaultParagraphFont"/>
    <w:uiPriority w:val="99"/>
    <w:rsid w:val="00BA5F77"/>
    <w:rPr>
      <w:rFonts w:asciiTheme="majorHAnsi" w:eastAsiaTheme="majorEastAsia" w:hAnsiTheme="majorHAnsi" w:cstheme="majorBidi"/>
      <w:spacing w:val="-10"/>
      <w:kern w:val="28"/>
      <w:sz w:val="56"/>
      <w:szCs w:val="56"/>
    </w:rPr>
  </w:style>
  <w:style w:type="character" w:customStyle="1" w:styleId="Author-Date">
    <w:name w:val="Author-Date"/>
    <w:qFormat/>
    <w:rsid w:val="00BA5F77"/>
    <w:rPr>
      <w:b/>
      <w:sz w:val="24"/>
    </w:rPr>
  </w:style>
  <w:style w:type="paragraph" w:customStyle="1" w:styleId="underlined">
    <w:name w:val="underlined"/>
    <w:next w:val="Normal"/>
    <w:link w:val="underlinedChar"/>
    <w:autoRedefine/>
    <w:rsid w:val="00BA5F7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A5F77"/>
    <w:rPr>
      <w:rFonts w:ascii="Times New Roman" w:eastAsia="Malgun Gothic" w:hAnsi="Times New Roman" w:cs="Times New Roman"/>
      <w:sz w:val="24"/>
      <w:szCs w:val="24"/>
      <w:u w:val="single"/>
    </w:rPr>
  </w:style>
  <w:style w:type="character" w:customStyle="1" w:styleId="sssh">
    <w:name w:val="ss_sh"/>
    <w:basedOn w:val="DefaultParagraphFont"/>
    <w:rsid w:val="00BA5F77"/>
  </w:style>
  <w:style w:type="paragraph" w:styleId="HTMLPreformatted">
    <w:name w:val="HTML Preformatted"/>
    <w:basedOn w:val="Normal"/>
    <w:link w:val="HTMLPreformattedChar"/>
    <w:uiPriority w:val="99"/>
    <w:semiHidden/>
    <w:unhideWhenUsed/>
    <w:rsid w:val="00B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5F77"/>
    <w:rPr>
      <w:rFonts w:ascii="Courier New" w:eastAsia="Times New Roman" w:hAnsi="Courier New" w:cs="Courier New"/>
      <w:sz w:val="20"/>
      <w:szCs w:val="20"/>
    </w:rPr>
  </w:style>
  <w:style w:type="paragraph" w:customStyle="1" w:styleId="paragraph">
    <w:name w:val="paragraph"/>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BA5F77"/>
  </w:style>
  <w:style w:type="paragraph" w:customStyle="1" w:styleId="messagelistitem-zz7v6g">
    <w:name w:val="messagelistitem-zz7v6g"/>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BA5F77"/>
  </w:style>
  <w:style w:type="character" w:customStyle="1" w:styleId="easy-footnote">
    <w:name w:val="easy-footnote"/>
    <w:basedOn w:val="DefaultParagraphFont"/>
    <w:rsid w:val="00BA5F77"/>
  </w:style>
  <w:style w:type="paragraph" w:customStyle="1" w:styleId="Subtitle1">
    <w:name w:val="Subtitle1"/>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BA5F77"/>
  </w:style>
  <w:style w:type="character" w:customStyle="1" w:styleId="Quote1">
    <w:name w:val="Quote1"/>
    <w:basedOn w:val="DefaultParagraphFont"/>
    <w:rsid w:val="00BA5F77"/>
  </w:style>
  <w:style w:type="paragraph" w:customStyle="1" w:styleId="css-axufdj">
    <w:name w:val="css-axufdj"/>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BA5F77"/>
  </w:style>
  <w:style w:type="character" w:customStyle="1" w:styleId="endnotereference">
    <w:name w:val="endnotereference"/>
    <w:basedOn w:val="DefaultParagraphFont"/>
    <w:rsid w:val="00BA5F77"/>
  </w:style>
  <w:style w:type="character" w:customStyle="1" w:styleId="heading3char0">
    <w:name w:val="heading3char"/>
    <w:basedOn w:val="DefaultParagraphFont"/>
    <w:rsid w:val="00BA5F77"/>
  </w:style>
  <w:style w:type="paragraph" w:customStyle="1" w:styleId="callout">
    <w:name w:val="callout"/>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BA5F77"/>
  </w:style>
  <w:style w:type="character" w:customStyle="1" w:styleId="heading">
    <w:name w:val="heading"/>
    <w:basedOn w:val="DefaultParagraphFont"/>
    <w:rsid w:val="00BA5F77"/>
  </w:style>
  <w:style w:type="paragraph" w:customStyle="1" w:styleId="paywall">
    <w:name w:val="paywall"/>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BA5F77"/>
  </w:style>
  <w:style w:type="paragraph" w:customStyle="1" w:styleId="comp">
    <w:name w:val="comp"/>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BA5F77"/>
  </w:style>
  <w:style w:type="paragraph" w:customStyle="1" w:styleId="a">
    <w:name w:val="a"/>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BA5F77"/>
  </w:style>
  <w:style w:type="character" w:customStyle="1" w:styleId="sd">
    <w:name w:val="sd"/>
    <w:basedOn w:val="DefaultParagraphFont"/>
    <w:rsid w:val="00BA5F77"/>
  </w:style>
  <w:style w:type="character" w:customStyle="1" w:styleId="dttext">
    <w:name w:val="dttext"/>
    <w:basedOn w:val="DefaultParagraphFont"/>
    <w:rsid w:val="00BA5F77"/>
  </w:style>
  <w:style w:type="character" w:customStyle="1" w:styleId="hvr">
    <w:name w:val="hvr"/>
    <w:basedOn w:val="DefaultParagraphFont"/>
    <w:rsid w:val="00BA5F77"/>
  </w:style>
  <w:style w:type="character" w:customStyle="1" w:styleId="illustration">
    <w:name w:val="illustration"/>
    <w:basedOn w:val="DefaultParagraphFont"/>
    <w:rsid w:val="00BA5F77"/>
  </w:style>
  <w:style w:type="paragraph" w:customStyle="1" w:styleId="has-drop-cap">
    <w:name w:val="has-drop-cap"/>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BA5F77"/>
  </w:style>
  <w:style w:type="character" w:styleId="HTMLCite">
    <w:name w:val="HTML Cite"/>
    <w:basedOn w:val="DefaultParagraphFont"/>
    <w:uiPriority w:val="99"/>
    <w:semiHidden/>
    <w:unhideWhenUsed/>
    <w:rsid w:val="00BA5F77"/>
    <w:rPr>
      <w:i/>
      <w:iCs/>
    </w:rPr>
  </w:style>
  <w:style w:type="paragraph" w:customStyle="1" w:styleId="sics-componenthtml-injector">
    <w:name w:val="sics-component__html-injector"/>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BA5F77"/>
  </w:style>
  <w:style w:type="paragraph" w:customStyle="1" w:styleId="expanded">
    <w:name w:val="expanded"/>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BA5F77"/>
  </w:style>
  <w:style w:type="character" w:customStyle="1" w:styleId="result-heading">
    <w:name w:val="result-heading"/>
    <w:basedOn w:val="DefaultParagraphFont"/>
    <w:rsid w:val="00BA5F77"/>
  </w:style>
  <w:style w:type="character" w:customStyle="1" w:styleId="result-title">
    <w:name w:val="result-title"/>
    <w:basedOn w:val="DefaultParagraphFont"/>
    <w:rsid w:val="00BA5F77"/>
  </w:style>
  <w:style w:type="character" w:customStyle="1" w:styleId="result-item">
    <w:name w:val="result-item"/>
    <w:basedOn w:val="DefaultParagraphFont"/>
    <w:rsid w:val="00BA5F77"/>
  </w:style>
  <w:style w:type="paragraph" w:customStyle="1" w:styleId="hidefromsighted">
    <w:name w:val="hide_fromsighted"/>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BA5F77"/>
  </w:style>
  <w:style w:type="paragraph" w:customStyle="1" w:styleId="texttext3evx1j">
    <w:name w:val="text__text___3evx1j"/>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BA5F77"/>
  </w:style>
  <w:style w:type="paragraph" w:customStyle="1" w:styleId="c-text-paragraph">
    <w:name w:val="c-text-paragraph"/>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BA5F77"/>
  </w:style>
  <w:style w:type="character" w:customStyle="1" w:styleId="leadin">
    <w:name w:val="leadin"/>
    <w:basedOn w:val="DefaultParagraphFont"/>
    <w:rsid w:val="00BA5F77"/>
  </w:style>
  <w:style w:type="paragraph" w:customStyle="1" w:styleId="articleparagraphrootwy3ui">
    <w:name w:val="articleparagraph_root__wy3ui"/>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BA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BA5F77"/>
  </w:style>
  <w:style w:type="character" w:customStyle="1" w:styleId="company-name">
    <w:name w:val="company-name"/>
    <w:basedOn w:val="DefaultParagraphFont"/>
    <w:rsid w:val="00BA5F77"/>
  </w:style>
  <w:style w:type="character" w:customStyle="1" w:styleId="company-name-type">
    <w:name w:val="company-name-type"/>
    <w:basedOn w:val="DefaultParagraphFont"/>
    <w:rsid w:val="00BA5F77"/>
  </w:style>
  <w:style w:type="paragraph" w:customStyle="1" w:styleId="Emphasis0">
    <w:name w:val="!!_Emphasis"/>
    <w:basedOn w:val="Normal"/>
    <w:autoRedefine/>
    <w:uiPriority w:val="8"/>
    <w:qFormat/>
    <w:rsid w:val="00BA5F7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BA5F77"/>
    <w:pPr>
      <w:ind w:left="144"/>
    </w:pPr>
    <w:rPr>
      <w:rFonts w:eastAsia="Times New Roman"/>
      <w:szCs w:val="24"/>
    </w:rPr>
  </w:style>
  <w:style w:type="character" w:customStyle="1" w:styleId="HotRouteChar">
    <w:name w:val="Hot Route Char"/>
    <w:link w:val="HotRoute"/>
    <w:rsid w:val="00BA5F77"/>
    <w:rPr>
      <w:rFonts w:ascii="Calibri" w:eastAsia="Times New Roman" w:hAnsi="Calibri" w:cs="Calibri"/>
      <w:szCs w:val="24"/>
    </w:rPr>
  </w:style>
  <w:style w:type="paragraph" w:customStyle="1" w:styleId="paragraphtextygfno">
    <w:name w:val="paragraph_text__ygfno"/>
    <w:basedOn w:val="Normal"/>
    <w:rsid w:val="00BA5F77"/>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BA5F77"/>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BA5F77"/>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BA5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ymcdn.com/sites/www.apaonline.org/resource/collection/950518C1-3421-484C-8153-CDA6ED737182/BlackExperienceV16n2.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85905</Words>
  <Characters>489665</Characters>
  <Application>Microsoft Office Word</Application>
  <DocSecurity>0</DocSecurity>
  <Lines>4080</Lines>
  <Paragraphs>1148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3</cp:revision>
  <dcterms:created xsi:type="dcterms:W3CDTF">2025-09-27T14:09:00Z</dcterms:created>
  <dcterms:modified xsi:type="dcterms:W3CDTF">2025-09-27T14:09:00Z</dcterms:modified>
</cp:coreProperties>
</file>