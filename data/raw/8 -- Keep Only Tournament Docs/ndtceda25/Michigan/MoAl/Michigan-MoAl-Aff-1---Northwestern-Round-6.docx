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E698" w14:textId="77777777" w:rsidR="00073BBA" w:rsidRDefault="00073BBA" w:rsidP="00073BBA">
      <w:pPr>
        <w:pStyle w:val="Heading1"/>
      </w:pPr>
      <w:r>
        <w:t>1AC</w:t>
      </w:r>
    </w:p>
    <w:p w14:paraId="31E0302F" w14:textId="77777777" w:rsidR="00073BBA" w:rsidRDefault="00073BBA" w:rsidP="00073BBA">
      <w:pPr>
        <w:pStyle w:val="Heading3"/>
      </w:pPr>
      <w:r>
        <w:t>Democracy---1AC</w:t>
      </w:r>
    </w:p>
    <w:p w14:paraId="00A5422F" w14:textId="77777777" w:rsidR="00073BBA" w:rsidRDefault="00073BBA" w:rsidP="00073BBA">
      <w:pPr>
        <w:pStyle w:val="Analytics"/>
      </w:pPr>
      <w:r>
        <w:t>Advantage 1---</w:t>
      </w:r>
      <w:r w:rsidRPr="00362AB7">
        <w:rPr>
          <w:u w:val="single"/>
        </w:rPr>
        <w:t>LABOR LEVERAGE</w:t>
      </w:r>
      <w:r>
        <w:t>:</w:t>
      </w:r>
    </w:p>
    <w:p w14:paraId="5EE8C702" w14:textId="77777777" w:rsidR="00073BBA" w:rsidRPr="00D021BD" w:rsidRDefault="00073BBA" w:rsidP="00073BBA">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232791F0" w14:textId="77777777" w:rsidR="00073BBA" w:rsidRPr="00D021BD" w:rsidRDefault="00073BBA" w:rsidP="00073BBA">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0166CF1" w14:textId="77777777" w:rsidR="00073BBA" w:rsidRPr="00E34AB3" w:rsidRDefault="00073BBA" w:rsidP="00073BBA">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375E41B4" w14:textId="77777777" w:rsidR="00073BBA" w:rsidRPr="00E34AB3" w:rsidRDefault="00073BBA" w:rsidP="00073BBA">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360B5C4D" w14:textId="77777777" w:rsidR="00073BBA" w:rsidRPr="00E34AB3" w:rsidRDefault="00073BBA" w:rsidP="00073BBA">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CE0BB81" w14:textId="77777777" w:rsidR="00073BBA" w:rsidRDefault="00073BBA" w:rsidP="00073BBA">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04863349" w14:textId="77777777" w:rsidR="00073BBA" w:rsidRPr="00E34AB3" w:rsidRDefault="00073BBA" w:rsidP="00073BBA">
      <w:pPr>
        <w:rPr>
          <w:sz w:val="16"/>
        </w:rPr>
      </w:pPr>
      <w:r>
        <w:rPr>
          <w:sz w:val="16"/>
        </w:rPr>
        <w:t>&lt;&lt;TEXT CONDENSED, NONE OMITTED&gt;&gt;</w:t>
      </w:r>
    </w:p>
    <w:p w14:paraId="2B6A2EE5" w14:textId="77777777" w:rsidR="00073BBA" w:rsidRPr="00D021BD" w:rsidRDefault="00073BBA" w:rsidP="00073BBA">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395C396" w14:textId="77777777" w:rsidR="00073BBA" w:rsidRDefault="00073BBA" w:rsidP="00073BBA">
      <w:pPr>
        <w:rPr>
          <w:sz w:val="16"/>
        </w:rPr>
      </w:pPr>
      <w:r>
        <w:rPr>
          <w:sz w:val="16"/>
        </w:rPr>
        <w:t>&lt;&lt;PARAGRAPH BREAKS RESUME&gt;&gt;</w:t>
      </w:r>
    </w:p>
    <w:p w14:paraId="437D1467" w14:textId="77777777" w:rsidR="00073BBA" w:rsidRPr="0007763C" w:rsidRDefault="00073BBA" w:rsidP="00073BBA">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0849520" w14:textId="77777777" w:rsidR="00073BBA" w:rsidRPr="0007763C" w:rsidRDefault="00073BBA" w:rsidP="00073BBA">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959C111" w14:textId="77777777" w:rsidR="00073BBA" w:rsidRPr="0007763C" w:rsidRDefault="00073BBA" w:rsidP="00073BBA">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33509E37" w14:textId="77777777" w:rsidR="00073BBA" w:rsidRPr="0007763C" w:rsidRDefault="00073BBA" w:rsidP="00073BBA">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6D2732E" w14:textId="77777777" w:rsidR="00073BBA" w:rsidRPr="0007763C" w:rsidRDefault="00073BBA" w:rsidP="00073BBA">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2998553" w14:textId="77777777" w:rsidR="00073BBA" w:rsidRPr="0007763C" w:rsidRDefault="00073BBA" w:rsidP="00073BBA">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69CA449" w14:textId="77777777" w:rsidR="00073BBA" w:rsidRPr="0007763C" w:rsidRDefault="00073BBA" w:rsidP="00073BBA">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25743E9" w14:textId="77777777" w:rsidR="00073BBA" w:rsidRDefault="00073BBA" w:rsidP="00073BBA">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38D50EBF" w14:textId="77777777" w:rsidR="00073BBA" w:rsidRDefault="00073BBA" w:rsidP="00073BBA">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60A38BB4" w14:textId="77777777" w:rsidR="00073BBA" w:rsidRPr="00391EF2" w:rsidRDefault="00073BBA" w:rsidP="00073BBA">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D335BD1" w14:textId="77777777" w:rsidR="00073BBA" w:rsidRPr="00836618" w:rsidRDefault="00073BBA" w:rsidP="00073BBA">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656628D" w14:textId="77777777" w:rsidR="00073BBA" w:rsidRPr="00836618" w:rsidRDefault="00073BBA" w:rsidP="00073BBA">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2B0F9E5B" w14:textId="77777777" w:rsidR="00073BBA" w:rsidRPr="00836618" w:rsidRDefault="00073BBA" w:rsidP="00073BBA">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113AC873" w14:textId="77777777" w:rsidR="00073BBA" w:rsidRPr="00E203D3" w:rsidRDefault="00073BBA" w:rsidP="00073BBA">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1728B0E2" w14:textId="77777777" w:rsidR="00073BBA" w:rsidRPr="0041439C" w:rsidRDefault="00073BBA" w:rsidP="00073BBA">
      <w:pPr>
        <w:rPr>
          <w:sz w:val="16"/>
        </w:rPr>
      </w:pPr>
      <w:r w:rsidRPr="0041439C">
        <w:rPr>
          <w:sz w:val="16"/>
        </w:rPr>
        <w:t>Yet simply trying to resurrect the labor system the United States had in the 1950s will not do. The world has changed since then, exposing the labor system’s long-standing flaws.</w:t>
      </w:r>
    </w:p>
    <w:p w14:paraId="0F167E0F" w14:textId="77777777" w:rsidR="00073BBA" w:rsidRPr="0041439C" w:rsidRDefault="00073BBA" w:rsidP="00073BBA">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CEEC283" w14:textId="77777777" w:rsidR="00073BBA" w:rsidRDefault="00073BBA" w:rsidP="00073BBA">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EA91D38" w14:textId="77777777" w:rsidR="00073BBA" w:rsidRDefault="00073BBA" w:rsidP="00073BBA">
      <w:pPr>
        <w:pStyle w:val="Heading4"/>
      </w:pPr>
      <w:r>
        <w:t xml:space="preserve">Scenario one is </w:t>
      </w:r>
      <w:r w:rsidRPr="00E37AA8">
        <w:rPr>
          <w:u w:val="single"/>
        </w:rPr>
        <w:t>INEQUALITY</w:t>
      </w:r>
      <w:r>
        <w:t>:</w:t>
      </w:r>
    </w:p>
    <w:p w14:paraId="58D2AA1C" w14:textId="77777777" w:rsidR="00073BBA" w:rsidRDefault="00073BBA" w:rsidP="00073BBA">
      <w:pPr>
        <w:pStyle w:val="Heading4"/>
      </w:pPr>
      <w:r>
        <w:t>Substantive strike power reverse causally solves inequality.</w:t>
      </w:r>
    </w:p>
    <w:p w14:paraId="24D4D9ED" w14:textId="77777777" w:rsidR="00073BBA" w:rsidRPr="0031609B" w:rsidRDefault="00073BBA" w:rsidP="00073BBA">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14B92634" w14:textId="77777777" w:rsidR="00073BBA" w:rsidRPr="0031609B" w:rsidRDefault="00073BBA" w:rsidP="00073BBA">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1DFB48D9" w14:textId="77777777" w:rsidR="00073BBA" w:rsidRPr="008E7E78" w:rsidRDefault="00073BBA" w:rsidP="00073BBA">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4C2669E6" w14:textId="77777777" w:rsidR="00073BBA" w:rsidRDefault="00073BBA" w:rsidP="00073BBA">
      <w:pPr>
        <w:rPr>
          <w:sz w:val="16"/>
        </w:rPr>
      </w:pPr>
    </w:p>
    <w:p w14:paraId="78B977D0" w14:textId="77777777" w:rsidR="00073BBA" w:rsidRDefault="00073BBA" w:rsidP="00073BB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E366FE7" w14:textId="77777777" w:rsidR="00073BBA" w:rsidRPr="00442F81" w:rsidRDefault="00073BBA" w:rsidP="00073BBA">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96FEF2D" w14:textId="77777777" w:rsidR="00073BBA" w:rsidRPr="00AD6FCB" w:rsidRDefault="00073BBA" w:rsidP="00073BBA">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637475F" w14:textId="77777777" w:rsidR="00073BBA" w:rsidRPr="00AD6FCB" w:rsidRDefault="00073BBA" w:rsidP="00073BBA">
      <w:pPr>
        <w:rPr>
          <w:sz w:val="16"/>
        </w:rPr>
      </w:pPr>
      <w:r w:rsidRPr="00AD6FCB">
        <w:rPr>
          <w:sz w:val="16"/>
        </w:rPr>
        <w:t>&lt;&lt;TEXT CONDENSED, NONE OMITTED&gt;&gt;</w:t>
      </w:r>
    </w:p>
    <w:p w14:paraId="31B9DFEE" w14:textId="77777777" w:rsidR="00073BBA" w:rsidRPr="00AD6FCB" w:rsidRDefault="00073BBA" w:rsidP="00073BBA">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2D06DD3" w14:textId="77777777" w:rsidR="00073BBA" w:rsidRPr="00AD6FCB" w:rsidRDefault="00073BBA" w:rsidP="00073BBA">
      <w:pPr>
        <w:rPr>
          <w:sz w:val="16"/>
        </w:rPr>
      </w:pPr>
      <w:r w:rsidRPr="00AD6FCB">
        <w:rPr>
          <w:sz w:val="16"/>
        </w:rPr>
        <w:t>&lt;&lt;PARAGRAPH BREAKS RESUME&gt;&gt;</w:t>
      </w:r>
    </w:p>
    <w:p w14:paraId="5112129D" w14:textId="77777777" w:rsidR="00073BBA" w:rsidRPr="00AD6FCB" w:rsidRDefault="00073BBA" w:rsidP="00073BBA">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D60FE82" w14:textId="77777777" w:rsidR="00073BBA" w:rsidRPr="00AD6FCB" w:rsidRDefault="00073BBA" w:rsidP="00073BBA">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D10832A" w14:textId="77777777" w:rsidR="00073BBA" w:rsidRPr="00AD6FCB" w:rsidRDefault="00073BBA" w:rsidP="00073BB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D84B61B" w14:textId="77777777" w:rsidR="00073BBA" w:rsidRPr="00AD6FCB" w:rsidRDefault="00073BBA" w:rsidP="00073BBA">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74AE71A" w14:textId="77777777" w:rsidR="00073BBA" w:rsidRPr="00AD6FCB" w:rsidRDefault="00073BBA" w:rsidP="00073BB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F909A40" w14:textId="77777777" w:rsidR="00073BBA" w:rsidRPr="00AD6FCB" w:rsidRDefault="00073BBA" w:rsidP="00073BB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97A5FDD" w14:textId="77777777" w:rsidR="00073BBA" w:rsidRPr="00AD6FCB" w:rsidRDefault="00073BBA" w:rsidP="00073BBA">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6BCA096" w14:textId="77777777" w:rsidR="00073BBA" w:rsidRPr="00AD6FCB" w:rsidRDefault="00073BBA" w:rsidP="00073BB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D698BB5" w14:textId="77777777" w:rsidR="00073BBA" w:rsidRPr="00AD6FCB" w:rsidRDefault="00073BBA" w:rsidP="00073BBA">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5218A34" w14:textId="77777777" w:rsidR="00073BBA" w:rsidRPr="00AD6FCB" w:rsidRDefault="00073BBA" w:rsidP="00073BBA">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72BFB2A5" w14:textId="77777777" w:rsidR="00073BBA" w:rsidRPr="00AD6FCB" w:rsidRDefault="00073BBA" w:rsidP="00073BBA">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F356844" w14:textId="77777777" w:rsidR="00073BBA" w:rsidRPr="00AD6FCB" w:rsidRDefault="00073BBA" w:rsidP="00073BBA">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EEDCA26" w14:textId="77777777" w:rsidR="00073BBA" w:rsidRPr="00AD6FCB" w:rsidRDefault="00073BBA" w:rsidP="00073BB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370FEA8" w14:textId="77777777" w:rsidR="00073BBA" w:rsidRPr="00AD6FCB" w:rsidRDefault="00073BBA" w:rsidP="00073BBA">
      <w:pPr>
        <w:rPr>
          <w:sz w:val="16"/>
        </w:rPr>
      </w:pPr>
      <w:r w:rsidRPr="00AD6FCB">
        <w:rPr>
          <w:sz w:val="16"/>
        </w:rPr>
        <w:t>Differential progress</w:t>
      </w:r>
    </w:p>
    <w:p w14:paraId="20E62769" w14:textId="77777777" w:rsidR="00073BBA" w:rsidRPr="00AD6FCB" w:rsidRDefault="00073BBA" w:rsidP="00073BBA">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8829959" w14:textId="77777777" w:rsidR="00073BBA" w:rsidRPr="00AD6FCB" w:rsidRDefault="00073BBA" w:rsidP="00073BBA">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541B9A3" w14:textId="77777777" w:rsidR="00073BBA" w:rsidRPr="00AD6FCB" w:rsidRDefault="00073BBA" w:rsidP="00073BB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57B4E93" w14:textId="77777777" w:rsidR="00073BBA" w:rsidRPr="00AD6FCB" w:rsidRDefault="00073BBA" w:rsidP="00073BB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6822543" w14:textId="77777777" w:rsidR="00073BBA" w:rsidRPr="00AD6FCB" w:rsidRDefault="00073BBA" w:rsidP="00073BBA">
      <w:pPr>
        <w:rPr>
          <w:sz w:val="16"/>
        </w:rPr>
      </w:pPr>
      <w:r w:rsidRPr="00AD6FCB">
        <w:rPr>
          <w:sz w:val="16"/>
        </w:rPr>
        <w:t>Growth</w:t>
      </w:r>
    </w:p>
    <w:p w14:paraId="69DC363B" w14:textId="77777777" w:rsidR="00073BBA" w:rsidRPr="00AD6FCB" w:rsidRDefault="00073BBA" w:rsidP="00073BBA">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40196CCB" w14:textId="77777777" w:rsidR="00073BBA" w:rsidRDefault="00073BBA" w:rsidP="00073BBA">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2A6F8F26" w14:textId="77777777" w:rsidR="00073BBA" w:rsidRDefault="00073BBA" w:rsidP="00073BBA">
      <w:pPr>
        <w:pStyle w:val="Heading4"/>
      </w:pPr>
      <w:r>
        <w:t xml:space="preserve">It amplifies warming, disease, emerging tech, WMD, and nuclear war risks. </w:t>
      </w:r>
    </w:p>
    <w:p w14:paraId="14D371C2" w14:textId="77777777" w:rsidR="00073BBA" w:rsidRDefault="00073BBA" w:rsidP="00073BBA">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0EBFE7DC" w14:textId="77777777" w:rsidR="00073BBA" w:rsidRPr="005E7FF0" w:rsidRDefault="00073BBA" w:rsidP="00073BBA">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732EA83A" w14:textId="77777777" w:rsidR="00073BBA" w:rsidRPr="005E7FF0" w:rsidRDefault="00073BBA" w:rsidP="00073BBA">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5FF8B9F2" w14:textId="77777777" w:rsidR="00073BBA" w:rsidRPr="005E7FF0" w:rsidRDefault="00073BBA" w:rsidP="00073BBA">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640262F0" w14:textId="77777777" w:rsidR="00073BBA" w:rsidRPr="005E7FF0" w:rsidRDefault="00073BBA" w:rsidP="00073BBA">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4A9A6BDA" w14:textId="77777777" w:rsidR="00073BBA" w:rsidRPr="005E7FF0" w:rsidRDefault="00073BBA" w:rsidP="00073BBA">
      <w:pPr>
        <w:rPr>
          <w:sz w:val="16"/>
        </w:rPr>
      </w:pPr>
      <w:r w:rsidRPr="005E7FF0">
        <w:rPr>
          <w:sz w:val="16"/>
        </w:rPr>
        <w:t>Threat and inequality</w:t>
      </w:r>
    </w:p>
    <w:p w14:paraId="21285BCB" w14:textId="77777777" w:rsidR="00073BBA" w:rsidRPr="005E7FF0" w:rsidRDefault="00073BBA" w:rsidP="00073BBA">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24564D2B" w14:textId="77777777" w:rsidR="00073BBA" w:rsidRPr="005E7FF0" w:rsidRDefault="00073BBA" w:rsidP="00073BBA">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1DDB3CF8" w14:textId="77777777" w:rsidR="00073BBA" w:rsidRPr="005E7FF0" w:rsidRDefault="00073BBA" w:rsidP="00073BBA">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7EBEC178" w14:textId="77777777" w:rsidR="00073BBA" w:rsidRPr="005E7FF0" w:rsidRDefault="00073BBA" w:rsidP="00073BBA">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77110E74" w14:textId="77777777" w:rsidR="00073BBA" w:rsidRDefault="00073BBA" w:rsidP="00073BBA">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64646DB4" w14:textId="77777777" w:rsidR="00073BBA" w:rsidRPr="00944C32" w:rsidRDefault="00073BBA" w:rsidP="00073BBA">
      <w:pPr>
        <w:pStyle w:val="Heading4"/>
      </w:pPr>
      <w:r w:rsidRPr="00944C32">
        <w:t>Inequality causes civil war---single spark sets everything ablaze---models show the brink is now.</w:t>
      </w:r>
    </w:p>
    <w:p w14:paraId="7BD16C14" w14:textId="77777777" w:rsidR="00073BBA" w:rsidRDefault="00073BBA" w:rsidP="00073BBA">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2C2C255E" w14:textId="77777777" w:rsidR="00073BBA" w:rsidRPr="004379A8" w:rsidRDefault="00073BBA" w:rsidP="00073BBA">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w:t>
      </w:r>
      <w:r w:rsidRPr="006D11E1">
        <w:rPr>
          <w:rStyle w:val="StyleUnderline"/>
        </w:rPr>
        <w:t xml:space="preserve">and </w:t>
      </w:r>
      <w:r w:rsidRPr="00C05C35">
        <w:rPr>
          <w:rStyle w:val="StyleUnderline"/>
          <w:highlight w:val="cyan"/>
        </w:rPr>
        <w:t>elite overproduction</w:t>
      </w:r>
      <w:r w:rsidRPr="004379A8">
        <w:rPr>
          <w:sz w:val="16"/>
        </w:rPr>
        <w:t xml:space="preserve">. Both, as we now know, are </w:t>
      </w:r>
      <w:r w:rsidRPr="006D11E1">
        <w:rPr>
          <w:rStyle w:val="StyleUnderline"/>
        </w:rPr>
        <w:t xml:space="preserve">the most important drivers of </w:t>
      </w:r>
      <w:r w:rsidRPr="006D11E1">
        <w:rPr>
          <w:rStyle w:val="Emphasis"/>
        </w:rPr>
        <w:t>social</w:t>
      </w:r>
      <w:r w:rsidRPr="006D11E1">
        <w:rPr>
          <w:rStyle w:val="StyleUnderline"/>
        </w:rPr>
        <w:t xml:space="preserve"> and </w:t>
      </w:r>
      <w:r w:rsidRPr="006D11E1">
        <w:rPr>
          <w:rStyle w:val="Emphasis"/>
        </w:rPr>
        <w:t>political instability</w:t>
      </w:r>
      <w:r w:rsidRPr="006D11E1">
        <w:rPr>
          <w:sz w:val="16"/>
        </w:rPr>
        <w:t xml:space="preserve">. However, </w:t>
      </w:r>
      <w:r w:rsidRPr="006D11E1">
        <w:rPr>
          <w:rStyle w:val="StyleUnderline"/>
        </w:rPr>
        <w:t>outbreaks of instability</w:t>
      </w:r>
      <w:r w:rsidRPr="006D11E1">
        <w:rPr>
          <w:sz w:val="16"/>
        </w:rPr>
        <w:t xml:space="preserve">—violent </w:t>
      </w:r>
      <w:r w:rsidRPr="006D11E1">
        <w:rPr>
          <w:rStyle w:val="StyleUnderline"/>
        </w:rPr>
        <w:t>anti-go</w:t>
      </w:r>
      <w:r w:rsidRPr="00E86F47">
        <w:rPr>
          <w:rStyle w:val="StyleUnderline"/>
        </w:rPr>
        <w:t xml:space="preserve">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4A2426B" w14:textId="77777777" w:rsidR="00073BBA" w:rsidRPr="004379A8" w:rsidRDefault="00073BBA" w:rsidP="00073BBA">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FDAD059" w14:textId="77777777" w:rsidR="00073BBA" w:rsidRPr="00E86F47" w:rsidRDefault="00073BBA" w:rsidP="00073BBA">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877B921" w14:textId="77777777" w:rsidR="00073BBA" w:rsidRPr="006317F4" w:rsidRDefault="00073BBA" w:rsidP="00073BBA">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6D11E1">
        <w:rPr>
          <w:rStyle w:val="Emphasis"/>
        </w:rPr>
        <w:t>instability</w:t>
      </w:r>
      <w:r w:rsidRPr="006D11E1">
        <w:rPr>
          <w:rStyle w:val="StyleUnderline"/>
        </w:rPr>
        <w:t xml:space="preserve"> is also </w:t>
      </w:r>
      <w:r w:rsidRPr="006D11E1">
        <w:rPr>
          <w:rStyle w:val="Emphasis"/>
        </w:rPr>
        <w:t>high</w:t>
      </w:r>
      <w:r w:rsidRPr="006D11E1">
        <w:rPr>
          <w:rStyle w:val="StyleUnderline"/>
        </w:rPr>
        <w:t xml:space="preserve">. Riots are </w:t>
      </w:r>
      <w:r w:rsidRPr="006D11E1">
        <w:rPr>
          <w:rStyle w:val="Emphasis"/>
        </w:rPr>
        <w:t>easily triggered</w:t>
      </w:r>
      <w:r w:rsidRPr="006D11E1">
        <w:rPr>
          <w:rStyle w:val="StyleUnderline"/>
        </w:rPr>
        <w:t xml:space="preserve"> and </w:t>
      </w:r>
      <w:r w:rsidRPr="006D11E1">
        <w:rPr>
          <w:rStyle w:val="Emphasis"/>
        </w:rPr>
        <w:t>readily spread</w:t>
      </w:r>
      <w:r w:rsidRPr="006D11E1">
        <w:rPr>
          <w:sz w:val="16"/>
        </w:rPr>
        <w:t xml:space="preserve">; </w:t>
      </w:r>
      <w:r w:rsidRPr="006D11E1">
        <w:rPr>
          <w:rStyle w:val="StyleUnderline"/>
        </w:rPr>
        <w:t xml:space="preserve">terrorist and revolutionary groups </w:t>
      </w:r>
      <w:r w:rsidRPr="006D11E1">
        <w:rPr>
          <w:rStyle w:val="Emphasis"/>
        </w:rPr>
        <w:t>thrive</w:t>
      </w:r>
      <w:r w:rsidRPr="006D11E1">
        <w:rPr>
          <w:rStyle w:val="StyleUnderline"/>
        </w:rPr>
        <w:t xml:space="preserve"> and </w:t>
      </w:r>
      <w:r w:rsidRPr="006D11E1">
        <w:rPr>
          <w:rStyle w:val="Emphasis"/>
        </w:rPr>
        <w:t>receive</w:t>
      </w:r>
      <w:r w:rsidRPr="002461AD">
        <w:rPr>
          <w:rStyle w:val="Emphasis"/>
        </w:rPr>
        <w:t xml:space="preser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4405F5D0" w14:textId="77777777" w:rsidR="00073BBA" w:rsidRPr="004379A8" w:rsidRDefault="00073BBA" w:rsidP="00073BBA">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33B409B3" w14:textId="77777777" w:rsidR="00073BBA" w:rsidRPr="004379A8" w:rsidRDefault="00073BBA" w:rsidP="00073BBA">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1CE4E967" w14:textId="77777777" w:rsidR="00073BBA" w:rsidRPr="004379A8" w:rsidRDefault="00073BBA" w:rsidP="00073BBA">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4DAD1F0" w14:textId="77777777" w:rsidR="00073BBA" w:rsidRPr="004379A8" w:rsidRDefault="00073BBA" w:rsidP="00073BBA">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9B49C89" w14:textId="77777777" w:rsidR="00073BBA" w:rsidRPr="004379A8" w:rsidRDefault="00073BBA" w:rsidP="00073BBA">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0E5FE07" w14:textId="77777777" w:rsidR="00073BBA" w:rsidRPr="004379A8" w:rsidRDefault="00073BBA" w:rsidP="00073BBA">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24F063E" w14:textId="77777777" w:rsidR="00073BBA" w:rsidRPr="004379A8" w:rsidRDefault="00073BBA" w:rsidP="00073BBA">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CAF5F1B" w14:textId="77777777" w:rsidR="00073BBA" w:rsidRPr="004379A8" w:rsidRDefault="00073BBA" w:rsidP="00073BBA">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EE03579" w14:textId="77777777" w:rsidR="00073BBA" w:rsidRPr="004379A8" w:rsidRDefault="00073BBA" w:rsidP="00073BBA">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A70324F" w14:textId="77777777" w:rsidR="00073BBA" w:rsidRPr="004379A8" w:rsidRDefault="00073BBA" w:rsidP="00073BBA">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w:t>
      </w:r>
      <w:r w:rsidRPr="000B0111">
        <w:rPr>
          <w:rStyle w:val="StyleUnderline"/>
        </w:rPr>
        <w:t>and elite numbers begin to increase in an accelerating manner</w:t>
      </w:r>
      <w:r w:rsidRPr="000B0111">
        <w:rPr>
          <w:sz w:val="16"/>
        </w:rPr>
        <w:t xml:space="preserve">. By 2020, </w:t>
      </w:r>
      <w:r w:rsidRPr="000B0111">
        <w:rPr>
          <w:rStyle w:val="StyleUnderline"/>
        </w:rPr>
        <w:t xml:space="preserve">both </w:t>
      </w:r>
      <w:r w:rsidRPr="000B0111">
        <w:rPr>
          <w:rStyle w:val="Emphasis"/>
        </w:rPr>
        <w:t>immiseration</w:t>
      </w:r>
      <w:r w:rsidRPr="000B0111">
        <w:rPr>
          <w:rStyle w:val="StyleUnderline"/>
        </w:rPr>
        <w:t xml:space="preserve"> and </w:t>
      </w:r>
      <w:r w:rsidRPr="000B0111">
        <w:rPr>
          <w:rStyle w:val="Emphasis"/>
        </w:rPr>
        <w:t>elite overproduction</w:t>
      </w:r>
      <w:r w:rsidRPr="000B0111">
        <w:rPr>
          <w:rStyle w:val="StyleUnderline"/>
        </w:rPr>
        <w:t xml:space="preserve">, and thus the PSI, reach very </w:t>
      </w:r>
      <w:r w:rsidRPr="000B0111">
        <w:rPr>
          <w:rStyle w:val="Emphasis"/>
        </w:rPr>
        <w:t>high levels</w:t>
      </w:r>
      <w:r w:rsidRPr="000B0111">
        <w:rPr>
          <w:sz w:val="16"/>
        </w:rPr>
        <w:t>.</w:t>
      </w:r>
      <w:r w:rsidRPr="004379A8">
        <w:rPr>
          <w:sz w:val="16"/>
        </w:rPr>
        <w:t xml:space="preserve"> </w:t>
      </w:r>
      <w:r w:rsidRPr="006D11E1">
        <w:rPr>
          <w:sz w:val="16"/>
        </w:rPr>
        <w:t xml:space="preserve">The </w:t>
      </w:r>
      <w:r w:rsidRPr="006D11E1">
        <w:rPr>
          <w:rStyle w:val="Emphasis"/>
        </w:rPr>
        <w:t>radicalization curve</w:t>
      </w:r>
      <w:r w:rsidRPr="006D11E1">
        <w:rPr>
          <w:sz w:val="16"/>
        </w:rPr>
        <w:t xml:space="preserve">, tracking the number of radicals, which had been staying flat near zero, </w:t>
      </w:r>
      <w:r w:rsidRPr="006D11E1">
        <w:rPr>
          <w:rStyle w:val="StyleUnderline"/>
        </w:rPr>
        <w:t xml:space="preserve">starts to grow after 2010 and </w:t>
      </w:r>
      <w:r w:rsidRPr="006D11E1">
        <w:rPr>
          <w:rStyle w:val="Emphasis"/>
        </w:rPr>
        <w:t>literally explodes</w:t>
      </w:r>
      <w:r w:rsidRPr="006D11E1">
        <w:rPr>
          <w:rStyle w:val="StyleUnderline"/>
        </w:rPr>
        <w:t xml:space="preserve"> during the </w:t>
      </w:r>
      <w:r w:rsidRPr="006D11E1">
        <w:rPr>
          <w:rStyle w:val="Emphasis"/>
        </w:rPr>
        <w:t>2020s</w:t>
      </w:r>
      <w:r w:rsidRPr="006D11E1">
        <w:rPr>
          <w:sz w:val="16"/>
        </w:rPr>
        <w:t xml:space="preserve">. So does </w:t>
      </w:r>
      <w:r w:rsidRPr="006D11E1">
        <w:rPr>
          <w:rStyle w:val="StyleUnderline"/>
        </w:rPr>
        <w:t>political</w:t>
      </w:r>
      <w:r w:rsidRPr="004379A8">
        <w:rPr>
          <w:rStyle w:val="StyleUnderline"/>
        </w:rPr>
        <w:t xml:space="preserve">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7D46C1E2" w14:textId="77777777" w:rsidR="00073BBA" w:rsidRPr="004379A8" w:rsidRDefault="00073BBA" w:rsidP="00073BBA">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E88FC5B" w14:textId="77777777" w:rsidR="00073BBA" w:rsidRDefault="00073BBA" w:rsidP="00073BBA">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w:t>
      </w:r>
      <w:r w:rsidRPr="006D11E1">
        <w:rPr>
          <w:rStyle w:val="StyleUnderline"/>
        </w:rPr>
        <w:t xml:space="preserve">an 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0845EF47" w14:textId="77777777" w:rsidR="00073BBA" w:rsidRDefault="00073BBA" w:rsidP="00073BBA">
      <w:pPr>
        <w:pStyle w:val="Heading4"/>
      </w:pPr>
      <w:r>
        <w:t xml:space="preserve">Guarantees escalation in </w:t>
      </w:r>
      <w:r w:rsidRPr="00E5194A">
        <w:rPr>
          <w:u w:val="single"/>
        </w:rPr>
        <w:t>every</w:t>
      </w:r>
      <w:r>
        <w:t xml:space="preserve"> hotspot. </w:t>
      </w:r>
    </w:p>
    <w:p w14:paraId="7DF91D74" w14:textId="77777777" w:rsidR="00073BBA" w:rsidRDefault="00073BBA" w:rsidP="00073BBA">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58EBE0DA" w14:textId="77777777" w:rsidR="00073BBA" w:rsidRPr="00A5533D" w:rsidRDefault="00073BBA" w:rsidP="00073BBA">
      <w:pPr>
        <w:rPr>
          <w:sz w:val="16"/>
        </w:rPr>
      </w:pPr>
      <w:r w:rsidRPr="00A5533D">
        <w:rPr>
          <w:sz w:val="16"/>
        </w:rPr>
        <w:t xml:space="preserve">A World on Fire </w:t>
      </w:r>
    </w:p>
    <w:p w14:paraId="6C1DF2D2" w14:textId="77777777" w:rsidR="00073BBA" w:rsidRPr="00A5533D" w:rsidRDefault="00073BBA" w:rsidP="00073BBA">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w:t>
      </w:r>
      <w:r w:rsidRPr="006D11E1">
        <w:rPr>
          <w:sz w:val="16"/>
        </w:rPr>
        <w:t xml:space="preserve">security </w:t>
      </w:r>
      <w:r w:rsidRPr="006D11E1">
        <w:rPr>
          <w:rStyle w:val="StyleUnderline"/>
        </w:rPr>
        <w:t>guarantees of</w:t>
      </w:r>
      <w:r w:rsidRPr="006D11E1">
        <w:rPr>
          <w:sz w:val="16"/>
        </w:rPr>
        <w:t xml:space="preserve"> a </w:t>
      </w:r>
      <w:r w:rsidRPr="006D11E1">
        <w:rPr>
          <w:rStyle w:val="Emphasis"/>
        </w:rPr>
        <w:t>confused</w:t>
      </w:r>
      <w:r w:rsidRPr="006D11E1">
        <w:rPr>
          <w:sz w:val="16"/>
        </w:rPr>
        <w:t xml:space="preserve"> </w:t>
      </w:r>
      <w:r w:rsidRPr="006D11E1">
        <w:rPr>
          <w:rStyle w:val="StyleUnderline"/>
        </w:rPr>
        <w:t>and broken nation</w:t>
      </w:r>
      <w:r w:rsidRPr="006D11E1">
        <w:rPr>
          <w:sz w:val="16"/>
        </w:rPr>
        <w:t xml:space="preserve"> </w:t>
      </w:r>
      <w:r w:rsidRPr="006D11E1">
        <w:rPr>
          <w:rStyle w:val="Emphasis"/>
        </w:rPr>
        <w:t>mean</w:t>
      </w:r>
      <w:r w:rsidRPr="006D11E1">
        <w:rPr>
          <w:sz w:val="16"/>
        </w:rPr>
        <w:t xml:space="preserve">t </w:t>
      </w:r>
      <w:r w:rsidRPr="006D11E1">
        <w:rPr>
          <w:rStyle w:val="Emphasis"/>
        </w:rPr>
        <w:t>nothing</w:t>
      </w:r>
      <w:r w:rsidRPr="006D11E1">
        <w:rPr>
          <w:sz w:val="16"/>
        </w:rPr>
        <w:t>.</w:t>
      </w:r>
      <w:r w:rsidRPr="00A5533D">
        <w:rPr>
          <w:sz w:val="16"/>
        </w:rPr>
        <w:t xml:space="preserve"> Carrier battle groups that previously had ruled the seas sat in port while the new, opposing nations of the North American continent negotiated their fate.</w:t>
      </w:r>
    </w:p>
    <w:p w14:paraId="53F94425" w14:textId="77777777" w:rsidR="00073BBA" w:rsidRPr="00A5533D" w:rsidRDefault="00073BBA" w:rsidP="00073BBA">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CB821F9" w14:textId="77777777" w:rsidR="00073BBA" w:rsidRPr="00A5533D" w:rsidRDefault="00073BBA" w:rsidP="00073BBA">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6D11E1">
        <w:rPr>
          <w:rStyle w:val="Emphasis"/>
        </w:rPr>
        <w:t xml:space="preserve">utterly </w:t>
      </w:r>
      <w:r w:rsidRPr="00C7613E">
        <w:rPr>
          <w:rStyle w:val="Emphasis"/>
          <w:highlight w:val="cyan"/>
        </w:rPr>
        <w:t>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5EFC21D3" w14:textId="77777777" w:rsidR="00073BBA" w:rsidRPr="00A5533D" w:rsidRDefault="00073BBA" w:rsidP="00073BBA">
      <w:pPr>
        <w:rPr>
          <w:sz w:val="16"/>
        </w:rPr>
      </w:pPr>
      <w:r w:rsidRPr="00A5533D">
        <w:rPr>
          <w:sz w:val="16"/>
        </w:rPr>
        <w:t xml:space="preserve">Thus arrived a period </w:t>
      </w:r>
      <w:r w:rsidRPr="006D11E1">
        <w:rPr>
          <w:sz w:val="16"/>
        </w:rPr>
        <w:t xml:space="preserve">that </w:t>
      </w:r>
      <w:r w:rsidRPr="006D11E1">
        <w:rPr>
          <w:rStyle w:val="Emphasis"/>
        </w:rPr>
        <w:t>Russian</w:t>
      </w:r>
      <w:r w:rsidRPr="006D11E1">
        <w:rPr>
          <w:sz w:val="16"/>
        </w:rPr>
        <w:t xml:space="preserve"> </w:t>
      </w:r>
      <w:r w:rsidRPr="006D11E1">
        <w:rPr>
          <w:rStyle w:val="StyleUnderline"/>
        </w:rPr>
        <w:t>and Chinese military</w:t>
      </w:r>
      <w:r w:rsidRPr="006D11E1">
        <w:rPr>
          <w:sz w:val="16"/>
        </w:rPr>
        <w:t xml:space="preserve"> planners quickly dubbed the </w:t>
      </w:r>
      <w:r w:rsidRPr="006D11E1">
        <w:rPr>
          <w:rStyle w:val="Emphasis"/>
        </w:rPr>
        <w:t>“golden years.”</w:t>
      </w:r>
      <w:r w:rsidRPr="006D11E1">
        <w:rPr>
          <w:sz w:val="16"/>
        </w:rPr>
        <w:t xml:space="preserve"> They knew that</w:t>
      </w:r>
      <w:r w:rsidRPr="00A5533D">
        <w:rPr>
          <w:sz w:val="16"/>
        </w:rPr>
        <w:t xml:space="preserve">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09AA89BA" w14:textId="77777777" w:rsidR="00073BBA" w:rsidRPr="00A5533D" w:rsidRDefault="00073BBA" w:rsidP="00073BBA">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1B507E">
        <w:rPr>
          <w:rStyle w:val="Emphasis"/>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w:t>
      </w:r>
      <w:r w:rsidRPr="001B507E">
        <w:rPr>
          <w:sz w:val="16"/>
        </w:rPr>
        <w:t>divided</w:t>
      </w:r>
      <w:r w:rsidRPr="00A5533D">
        <w:rPr>
          <w:sz w:val="16"/>
        </w:rPr>
        <w:t xml:space="preserve">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6E725186" w14:textId="77777777" w:rsidR="00073BBA" w:rsidRPr="00A5533D" w:rsidRDefault="00073BBA" w:rsidP="00073BBA">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w:t>
      </w:r>
      <w:r w:rsidRPr="006D11E1">
        <w:rPr>
          <w:sz w:val="16"/>
        </w:rPr>
        <w:t xml:space="preserve">centers </w:t>
      </w:r>
      <w:r w:rsidRPr="006D11E1">
        <w:rPr>
          <w:rStyle w:val="StyleUnderline"/>
        </w:rPr>
        <w:t>with</w:t>
      </w:r>
      <w:r w:rsidRPr="00C7613E">
        <w:rPr>
          <w:rStyle w:val="StyleUnderline"/>
          <w:highlight w:val="cyan"/>
        </w:rPr>
        <w:t>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32AE8149" w14:textId="77777777" w:rsidR="00073BBA" w:rsidRPr="00A5533D" w:rsidRDefault="00073BBA" w:rsidP="00073BBA">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6BA28DE1" w14:textId="77777777" w:rsidR="00073BBA" w:rsidRPr="00A5533D" w:rsidRDefault="00073BBA" w:rsidP="00073BBA">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5629F210" w14:textId="77777777" w:rsidR="00073BBA" w:rsidRPr="00A5533D" w:rsidRDefault="00073BBA" w:rsidP="00073BBA">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22383D6F" w14:textId="77777777" w:rsidR="00073BBA" w:rsidRPr="00A5533D" w:rsidRDefault="00073BBA" w:rsidP="00073BBA">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2999B32" w14:textId="77777777" w:rsidR="00073BBA" w:rsidRPr="00A5533D" w:rsidRDefault="00073BBA" w:rsidP="00073BBA">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39E3BF21" w14:textId="77777777" w:rsidR="00073BBA" w:rsidRPr="00A5533D" w:rsidRDefault="00073BBA" w:rsidP="00073BBA">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71283964" w14:textId="77777777" w:rsidR="00073BBA" w:rsidRPr="00A5533D" w:rsidRDefault="00073BBA" w:rsidP="00073BBA">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F2E9A74" w14:textId="77777777" w:rsidR="00073BBA" w:rsidRPr="00A5533D" w:rsidRDefault="00073BBA" w:rsidP="00073BBA">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9E827FD" w14:textId="77777777" w:rsidR="00073BBA" w:rsidRPr="00A5533D" w:rsidRDefault="00073BBA" w:rsidP="00073BBA">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A52D234" w14:textId="77777777" w:rsidR="00073BBA" w:rsidRPr="00A5533D" w:rsidRDefault="00073BBA" w:rsidP="00073BBA">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656DEB1" w14:textId="77777777" w:rsidR="00073BBA" w:rsidRPr="00A5533D" w:rsidRDefault="00073BBA" w:rsidP="00073BBA">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DAA2948" w14:textId="77777777" w:rsidR="00073BBA" w:rsidRPr="00A5533D" w:rsidRDefault="00073BBA" w:rsidP="00073BBA">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3FE8818" w14:textId="77777777" w:rsidR="00073BBA" w:rsidRPr="00A5533D" w:rsidRDefault="00073BBA" w:rsidP="00073BBA">
      <w:pPr>
        <w:rPr>
          <w:sz w:val="16"/>
        </w:rPr>
      </w:pPr>
      <w:r w:rsidRPr="00A5533D">
        <w:rPr>
          <w:sz w:val="16"/>
        </w:rPr>
        <w:t xml:space="preserve">For months air raid warnings were routine in many of China’s and Japan’s great cities. Commercial shipping ground to a halt. </w:t>
      </w:r>
      <w:r w:rsidRPr="006D11E1">
        <w:rPr>
          <w:rStyle w:val="StyleUnderline"/>
        </w:rPr>
        <w:t>International trade</w:t>
      </w:r>
      <w:r w:rsidRPr="006D11E1">
        <w:rPr>
          <w:sz w:val="16"/>
        </w:rPr>
        <w:t xml:space="preserve"> </w:t>
      </w:r>
      <w:r w:rsidRPr="006D11E1">
        <w:rPr>
          <w:rStyle w:val="Emphasis"/>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06B7F1DD" w14:textId="77777777" w:rsidR="00073BBA" w:rsidRPr="00A5533D" w:rsidRDefault="00073BBA" w:rsidP="00073BBA">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6D11E1">
        <w:rPr>
          <w:rStyle w:val="StyleUnderline"/>
        </w:rPr>
        <w:t>nations in</w:t>
      </w:r>
      <w:r w:rsidRPr="006D11E1">
        <w:rPr>
          <w:sz w:val="16"/>
        </w:rPr>
        <w:t xml:space="preserve"> </w:t>
      </w:r>
      <w:r w:rsidRPr="006D11E1">
        <w:rPr>
          <w:rStyle w:val="Emphasis"/>
        </w:rPr>
        <w:t>multiple</w:t>
      </w:r>
      <w:r w:rsidRPr="006D11E1">
        <w:rPr>
          <w:sz w:val="16"/>
        </w:rPr>
        <w:t xml:space="preserve"> </w:t>
      </w:r>
      <w:r w:rsidRPr="006D11E1">
        <w:rPr>
          <w:rStyle w:val="StyleUnderline"/>
        </w:rPr>
        <w:t>world regions</w:t>
      </w:r>
      <w:r w:rsidRPr="006D11E1">
        <w:rPr>
          <w:sz w:val="16"/>
        </w:rPr>
        <w:t xml:space="preserve"> reached for their own arsenal</w:t>
      </w:r>
      <w:r w:rsidRPr="00A5533D">
        <w:rPr>
          <w:sz w:val="16"/>
        </w:rPr>
        <w:t xml:space="preserve"> of ultimate weapons.</w:t>
      </w:r>
    </w:p>
    <w:p w14:paraId="59C6698D" w14:textId="77777777" w:rsidR="00073BBA" w:rsidRPr="00A5533D" w:rsidRDefault="00073BBA" w:rsidP="00073BBA">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2BCC1DE4" w14:textId="77777777" w:rsidR="00073BBA" w:rsidRPr="00A5533D" w:rsidRDefault="00073BBA" w:rsidP="00073BBA">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50A37B3C" w14:textId="77777777" w:rsidR="00073BBA" w:rsidRPr="00A5533D" w:rsidRDefault="00073BBA" w:rsidP="00073BBA">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ABB8A9C" w14:textId="77777777" w:rsidR="00073BBA" w:rsidRPr="00A5533D" w:rsidRDefault="00073BBA" w:rsidP="00073BBA">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77C14608" w14:textId="77777777" w:rsidR="00073BBA" w:rsidRPr="00A5533D" w:rsidRDefault="00073BBA" w:rsidP="00073BBA">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CA8860F" w14:textId="77777777" w:rsidR="00073BBA" w:rsidRPr="00A5533D" w:rsidRDefault="00073BBA" w:rsidP="00073BBA">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782BCFAD" w14:textId="77777777" w:rsidR="00073BBA" w:rsidRPr="00A5533D" w:rsidRDefault="00073BBA" w:rsidP="00073BBA">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43CB2512" w14:textId="77777777" w:rsidR="00073BBA" w:rsidRPr="00A5533D" w:rsidRDefault="00073BBA" w:rsidP="00073BBA">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6359FBE1" w14:textId="77777777" w:rsidR="00073BBA" w:rsidRPr="00A5533D" w:rsidRDefault="00073BBA" w:rsidP="00073BBA">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E20C680" w14:textId="77777777" w:rsidR="00073BBA" w:rsidRPr="00A5533D" w:rsidRDefault="00073BBA" w:rsidP="00073BBA">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A6BD539" w14:textId="77777777" w:rsidR="00073BBA" w:rsidRPr="00A5533D" w:rsidRDefault="00073BBA" w:rsidP="00073BBA">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5DFB271" w14:textId="77777777" w:rsidR="00073BBA" w:rsidRPr="00A5533D" w:rsidRDefault="00073BBA" w:rsidP="00073BBA">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61CD5E82" w14:textId="77777777" w:rsidR="00073BBA" w:rsidRPr="00A5533D" w:rsidRDefault="00073BBA" w:rsidP="00073BBA">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EAF89AE" w14:textId="77777777" w:rsidR="00073BBA" w:rsidRPr="00A5533D" w:rsidRDefault="00073BBA" w:rsidP="00073BBA">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4F4193A1" w14:textId="77777777" w:rsidR="00073BBA" w:rsidRPr="00A5533D" w:rsidRDefault="00073BBA" w:rsidP="00073BBA">
      <w:pPr>
        <w:rPr>
          <w:sz w:val="16"/>
        </w:rPr>
      </w:pPr>
      <w:r w:rsidRPr="00A5533D">
        <w:rPr>
          <w:sz w:val="16"/>
        </w:rPr>
        <w:t xml:space="preserve">III To Save America, Chart James Madison’s Course </w:t>
      </w:r>
    </w:p>
    <w:p w14:paraId="21C962E7" w14:textId="77777777" w:rsidR="00073BBA" w:rsidRPr="00A5533D" w:rsidRDefault="00073BBA" w:rsidP="00073BBA">
      <w:pPr>
        <w:rPr>
          <w:sz w:val="16"/>
        </w:rPr>
      </w:pPr>
      <w:r w:rsidRPr="00A5533D">
        <w:rPr>
          <w:sz w:val="16"/>
        </w:rPr>
        <w:t>15 Pluralism, a Beginner’s Guide</w:t>
      </w:r>
    </w:p>
    <w:p w14:paraId="45E40279" w14:textId="77777777" w:rsidR="00073BBA" w:rsidRPr="00880ED4" w:rsidRDefault="00073BBA" w:rsidP="00073BBA">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73FAB88" w14:textId="77777777" w:rsidR="00073BBA" w:rsidRPr="00AD6FCB" w:rsidRDefault="00073BBA" w:rsidP="00073BBA">
      <w:pPr>
        <w:rPr>
          <w:sz w:val="16"/>
        </w:rPr>
      </w:pPr>
    </w:p>
    <w:p w14:paraId="40A45680" w14:textId="77777777" w:rsidR="00073BBA" w:rsidRDefault="00073BBA" w:rsidP="00073BBA">
      <w:pPr>
        <w:pStyle w:val="Heading4"/>
      </w:pPr>
      <w:r>
        <w:t xml:space="preserve">Scenario two is </w:t>
      </w:r>
      <w:r w:rsidRPr="001B3F43">
        <w:rPr>
          <w:u w:val="single"/>
        </w:rPr>
        <w:t>DEMOCRACY</w:t>
      </w:r>
      <w:r>
        <w:t>:</w:t>
      </w:r>
    </w:p>
    <w:p w14:paraId="7B973B06" w14:textId="77777777" w:rsidR="00073BBA" w:rsidRDefault="00073BBA" w:rsidP="00073BBA">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73C03CCD" w14:textId="77777777" w:rsidR="00073BBA" w:rsidRPr="00D021BD" w:rsidRDefault="00073BBA" w:rsidP="00073BBA">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0E98CC5" w14:textId="77777777" w:rsidR="00073BBA" w:rsidRPr="0007763C" w:rsidRDefault="00073BBA" w:rsidP="00073BBA">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6D11E1">
        <w:rPr>
          <w:rStyle w:val="Emphasis"/>
        </w:rPr>
        <w:t xml:space="preserve">worker </w:t>
      </w:r>
      <w:r w:rsidRPr="00AD6FCB">
        <w:rPr>
          <w:rStyle w:val="Emphasis"/>
          <w:highlight w:val="cyan"/>
        </w:rPr>
        <w:t>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6D11E1">
        <w:rPr>
          <w:rStyle w:val="StyleUnderline"/>
        </w:rPr>
        <w:t>,</w:t>
      </w:r>
      <w:r w:rsidRPr="006D11E1">
        <w:rPr>
          <w:sz w:val="16"/>
        </w:rPr>
        <w:t xml:space="preserve"> </w:t>
      </w:r>
      <w:r w:rsidRPr="006D11E1">
        <w:rPr>
          <w:rStyle w:val="Emphasis"/>
        </w:rPr>
        <w:t>runaway</w:t>
      </w:r>
      <w:r w:rsidRPr="006D11E1">
        <w:rPr>
          <w:sz w:val="16"/>
        </w:rPr>
        <w:t xml:space="preserve"> </w:t>
      </w:r>
      <w:r w:rsidRPr="006D11E1">
        <w:rPr>
          <w:rStyle w:val="StyleUnderline"/>
        </w:rPr>
        <w:t xml:space="preserve">economic </w:t>
      </w:r>
      <w:r w:rsidRPr="006D11E1">
        <w:rPr>
          <w:rStyle w:val="Emphasis"/>
        </w:rPr>
        <w:t>inequality</w:t>
      </w:r>
      <w:r w:rsidRPr="006D11E1">
        <w:rPr>
          <w:rStyle w:val="StyleUnderline"/>
        </w:rPr>
        <w:t xml:space="preserve"> and</w:t>
      </w:r>
      <w:r w:rsidRPr="0007763C">
        <w:rPr>
          <w:rStyle w:val="StyleUnderline"/>
        </w:rPr>
        <w:t xml:space="preserve">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6D11E1">
        <w:rPr>
          <w:rStyle w:val="Emphasis"/>
        </w:rPr>
        <w:t xml:space="preserve">Voter </w:t>
      </w:r>
      <w:r w:rsidRPr="008A7A18">
        <w:rPr>
          <w:rStyle w:val="Emphasis"/>
          <w:highlight w:val="cyan"/>
        </w:rPr>
        <w:t>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w:t>
      </w:r>
      <w:r w:rsidRPr="006D11E1">
        <w:rPr>
          <w:sz w:val="16"/>
        </w:rPr>
        <w:t xml:space="preserve">, </w:t>
      </w:r>
      <w:r w:rsidRPr="006D11E1">
        <w:rPr>
          <w:rStyle w:val="Emphasis"/>
        </w:rPr>
        <w:t>union membership</w:t>
      </w:r>
      <w:r w:rsidRPr="006D11E1">
        <w:rPr>
          <w:rStyle w:val="StyleUnderline"/>
        </w:rPr>
        <w:t xml:space="preserve"> threatens to dip below </w:t>
      </w:r>
      <w:r w:rsidRPr="006D11E1">
        <w:rPr>
          <w:rStyle w:val="Emphasis"/>
        </w:rPr>
        <w:t>10 percent</w:t>
      </w:r>
      <w:r w:rsidRPr="006D11E1">
        <w:rPr>
          <w:sz w:val="16"/>
        </w:rPr>
        <w:t xml:space="preserve"> of workers,</w:t>
      </w:r>
      <w:r w:rsidRPr="0007763C">
        <w:rPr>
          <w:sz w:val="16"/>
        </w:rPr>
        <w:t xml:space="preserve">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6D11E1">
        <w:rPr>
          <w:rStyle w:val="Emphasis"/>
        </w:rPr>
        <w:t>incubators</w:t>
      </w:r>
      <w:r w:rsidRPr="006D11E1">
        <w:rPr>
          <w:rStyle w:val="StyleUnderline"/>
        </w:rPr>
        <w:t xml:space="preserve"> of encroaching</w:t>
      </w:r>
      <w:r w:rsidRPr="0007763C">
        <w:rPr>
          <w:rStyle w:val="StyleUnderline"/>
        </w:rPr>
        <w:t xml:space="preserve"> </w:t>
      </w:r>
      <w:r w:rsidRPr="008A7A18">
        <w:rPr>
          <w:rStyle w:val="Emphasis"/>
          <w:highlight w:val="cyan"/>
        </w:rPr>
        <w:t>authoritarianism</w:t>
      </w:r>
      <w:r w:rsidRPr="0007763C">
        <w:rPr>
          <w:sz w:val="16"/>
        </w:rPr>
        <w:t>.</w:t>
      </w:r>
    </w:p>
    <w:p w14:paraId="0ACA24A1" w14:textId="77777777" w:rsidR="00073BBA" w:rsidRPr="00C21F46" w:rsidRDefault="00073BBA" w:rsidP="00073BBA">
      <w:pPr>
        <w:rPr>
          <w:rStyle w:val="StyleUnderline"/>
          <w:sz w:val="16"/>
        </w:rPr>
      </w:pPr>
      <w:r w:rsidRPr="006D11E1">
        <w:rPr>
          <w:rStyle w:val="StyleUnderline"/>
        </w:rPr>
        <w:t>Anyone who has recently held a job in the</w:t>
      </w:r>
      <w:r w:rsidRPr="006D11E1">
        <w:rPr>
          <w:sz w:val="16"/>
        </w:rPr>
        <w:t xml:space="preserve"> </w:t>
      </w:r>
      <w:r w:rsidRPr="006D11E1">
        <w:rPr>
          <w:rStyle w:val="Emphasis"/>
        </w:rPr>
        <w:t>U</w:t>
      </w:r>
      <w:r w:rsidRPr="006D11E1">
        <w:rPr>
          <w:sz w:val="16"/>
        </w:rPr>
        <w:t xml:space="preserve">nited </w:t>
      </w:r>
      <w:r w:rsidRPr="006D11E1">
        <w:rPr>
          <w:rStyle w:val="Emphasis"/>
        </w:rPr>
        <w:t>S</w:t>
      </w:r>
      <w:r w:rsidRPr="006D11E1">
        <w:rPr>
          <w:sz w:val="16"/>
        </w:rPr>
        <w:t xml:space="preserve">tates where they were not an executive leader </w:t>
      </w:r>
      <w:r w:rsidRPr="006D11E1">
        <w:rPr>
          <w:rStyle w:val="StyleUnderline"/>
        </w:rPr>
        <w:t xml:space="preserve">has had a </w:t>
      </w:r>
      <w:r w:rsidRPr="006D11E1">
        <w:rPr>
          <w:rStyle w:val="Emphasis"/>
        </w:rPr>
        <w:t>taste</w:t>
      </w:r>
      <w:r w:rsidRPr="006D11E1">
        <w:rPr>
          <w:rStyle w:val="StyleUnderline"/>
        </w:rPr>
        <w:t xml:space="preserve"> of life under a </w:t>
      </w:r>
      <w:r w:rsidRPr="006D11E1">
        <w:rPr>
          <w:rStyle w:val="Emphasis"/>
        </w:rPr>
        <w:t>dictatorship</w:t>
      </w:r>
      <w:r w:rsidRPr="006D11E1">
        <w:rPr>
          <w:sz w:val="16"/>
        </w:rPr>
        <w:t>.</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w:t>
      </w:r>
      <w:r w:rsidRPr="006D11E1">
        <w:rPr>
          <w:sz w:val="16"/>
        </w:rPr>
        <w:t xml:space="preserve">employment, </w:t>
      </w:r>
      <w:r w:rsidRPr="006D11E1">
        <w:rPr>
          <w:rStyle w:val="Emphasis"/>
        </w:rPr>
        <w:t>curtail</w:t>
      </w:r>
      <w:r w:rsidRPr="006D11E1">
        <w:rPr>
          <w:rStyle w:val="StyleUnderline"/>
        </w:rPr>
        <w:t xml:space="preserve"> the </w:t>
      </w:r>
      <w:r w:rsidRPr="006D11E1">
        <w:rPr>
          <w:rStyle w:val="Emphasis"/>
        </w:rPr>
        <w:t>right</w:t>
      </w:r>
      <w:r w:rsidRPr="006D11E1">
        <w:rPr>
          <w:sz w:val="16"/>
        </w:rPr>
        <w:t xml:space="preserve"> of</w:t>
      </w:r>
      <w:r w:rsidRPr="0007763C">
        <w:rPr>
          <w:sz w:val="16"/>
        </w:rPr>
        <w:t xml:space="preserve">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7EBFDC6" w14:textId="77777777" w:rsidR="00073BBA" w:rsidRPr="00C21F46" w:rsidRDefault="00073BBA" w:rsidP="00073BBA">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03733AC6" w14:textId="77777777" w:rsidR="00073BBA" w:rsidRPr="00C21F46" w:rsidRDefault="00073BBA" w:rsidP="00073BBA">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1B507E">
        <w:rPr>
          <w:rStyle w:val="Emphasis"/>
        </w:rPr>
        <w:t xml:space="preserve">daily </w:t>
      </w:r>
      <w:r w:rsidRPr="00794820">
        <w:rPr>
          <w:rStyle w:val="Emphasis"/>
          <w:highlight w:val="cyan"/>
        </w:rPr>
        <w:t>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76A266FD" w14:textId="77777777" w:rsidR="00073BBA" w:rsidRPr="00C21F46" w:rsidRDefault="00073BBA" w:rsidP="00073BBA">
      <w:pPr>
        <w:rPr>
          <w:sz w:val="16"/>
        </w:rPr>
      </w:pPr>
      <w:r w:rsidRPr="006D11E1">
        <w:rPr>
          <w:rStyle w:val="StyleUnderline"/>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6D11E1">
        <w:rPr>
          <w:rStyle w:val="StyleUnderline"/>
        </w:rPr>
        <w:t>to adopt their employers’</w:t>
      </w:r>
      <w:r w:rsidRPr="0007763C">
        <w:rPr>
          <w:rStyle w:val="StyleUnderline"/>
        </w:rPr>
        <w:t xml:space="preserve"> </w:t>
      </w:r>
      <w:r w:rsidRPr="006D11E1">
        <w:rPr>
          <w:rStyle w:val="Emphasis"/>
        </w:rPr>
        <w:t>political causes</w:t>
      </w:r>
      <w:r w:rsidRPr="006D11E1">
        <w:rPr>
          <w:sz w:val="16"/>
        </w:rPr>
        <w:t xml:space="preserve"> in ways not much</w:t>
      </w:r>
      <w:r w:rsidRPr="00C21F46">
        <w:rPr>
          <w:sz w:val="16"/>
        </w:rPr>
        <w:t xml:space="preserve">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4F55E66E" w14:textId="77777777" w:rsidR="00073BBA" w:rsidRPr="00353B1D" w:rsidRDefault="00073BBA" w:rsidP="00073BBA">
      <w:pPr>
        <w:rPr>
          <w:sz w:val="16"/>
        </w:rPr>
      </w:pPr>
      <w:r w:rsidRPr="006D11E1">
        <w:rPr>
          <w:rStyle w:val="StyleUnderline"/>
        </w:rPr>
        <w:t xml:space="preserve">Encroaching </w:t>
      </w:r>
      <w:r w:rsidRPr="006D11E1">
        <w:rPr>
          <w:rStyle w:val="Emphasis"/>
        </w:rPr>
        <w:t>authoritarianism</w:t>
      </w:r>
      <w:r w:rsidRPr="006D11E1">
        <w:rPr>
          <w:rStyle w:val="StyleUnderline"/>
        </w:rPr>
        <w:t xml:space="preserve"> in work relations has begotten in turn </w:t>
      </w:r>
      <w:r w:rsidRPr="006D11E1">
        <w:rPr>
          <w:rStyle w:val="Emphasis"/>
        </w:rPr>
        <w:t>illiberalism</w:t>
      </w:r>
      <w:r w:rsidRPr="006D11E1">
        <w:rPr>
          <w:rStyle w:val="StyleUnderline"/>
        </w:rPr>
        <w:t xml:space="preserve"> in the pub</w:t>
      </w:r>
      <w:r w:rsidRPr="00BD0C64">
        <w:rPr>
          <w:rStyle w:val="StyleUnderline"/>
        </w:rPr>
        <w:t>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2D75E0CE" w14:textId="77777777" w:rsidR="00073BBA" w:rsidRPr="00AD6FCB" w:rsidRDefault="00073BBA" w:rsidP="00073BBA">
      <w:pPr>
        <w:rPr>
          <w:sz w:val="16"/>
          <w:szCs w:val="16"/>
        </w:rPr>
      </w:pPr>
      <w:r w:rsidRPr="00353B1D">
        <w:rPr>
          <w:sz w:val="16"/>
        </w:rPr>
        <w:t xml:space="preserve">The </w:t>
      </w:r>
      <w:r w:rsidRPr="001B507E">
        <w:rPr>
          <w:rStyle w:val="StyleUnderline"/>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w:t>
      </w:r>
      <w:r w:rsidRPr="001B507E">
        <w:rPr>
          <w:rStyle w:val="StyleUnderline"/>
        </w:rPr>
        <w:t xml:space="preserve">political </w:t>
      </w:r>
      <w:r w:rsidRPr="00794820">
        <w:rPr>
          <w:rStyle w:val="StyleUnderline"/>
          <w:highlight w:val="cyan"/>
        </w:rPr>
        <w:t>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E3E0652" w14:textId="77777777" w:rsidR="00073BBA" w:rsidRPr="006D29A0" w:rsidRDefault="00073BBA" w:rsidP="00073BBA">
      <w:pPr>
        <w:rPr>
          <w:sz w:val="16"/>
        </w:rPr>
      </w:pPr>
      <w:r w:rsidRPr="006D11E1">
        <w:rPr>
          <w:sz w:val="16"/>
        </w:rPr>
        <w:t xml:space="preserve">This </w:t>
      </w:r>
      <w:r w:rsidRPr="006D11E1">
        <w:rPr>
          <w:rStyle w:val="Emphasis"/>
        </w:rPr>
        <w:t>undemocratic</w:t>
      </w:r>
      <w:r w:rsidRPr="006D11E1">
        <w:rPr>
          <w:rStyle w:val="StyleUnderline"/>
        </w:rPr>
        <w:t xml:space="preserve"> order </w:t>
      </w:r>
      <w:r w:rsidRPr="0019747D">
        <w:rPr>
          <w:rStyle w:val="StyleUnderline"/>
          <w:highlight w:val="cyan"/>
        </w:rPr>
        <w:t xml:space="preserve">gave rise to </w:t>
      </w:r>
      <w:r w:rsidRPr="006D11E1">
        <w:rPr>
          <w:rStyle w:val="StyleUnderline"/>
        </w:rPr>
        <w:t>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4C853634" w14:textId="77777777" w:rsidR="00073BBA" w:rsidRPr="006D29A0" w:rsidRDefault="00073BBA" w:rsidP="00073BBA">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w:t>
      </w:r>
      <w:r w:rsidRPr="001B507E">
        <w:rPr>
          <w:sz w:val="16"/>
        </w:rPr>
        <w:t xml:space="preserve">new </w:t>
      </w:r>
      <w:r w:rsidRPr="001B507E">
        <w:rPr>
          <w:rStyle w:val="Emphasis"/>
        </w:rPr>
        <w:t>pools</w:t>
      </w:r>
      <w:r w:rsidRPr="001B507E">
        <w:rPr>
          <w:rStyle w:val="StyleUnderline"/>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w:t>
      </w:r>
      <w:r w:rsidRPr="006D11E1">
        <w:rPr>
          <w:rStyle w:val="StyleUnderline"/>
        </w:rPr>
        <w:t>Main Street to Wall Street</w:t>
      </w:r>
      <w:r w:rsidRPr="006D11E1">
        <w:rPr>
          <w:sz w:val="16"/>
        </w:rPr>
        <w:t xml:space="preserve"> (Appelbaum &amp; Batt</w:t>
      </w:r>
      <w:r w:rsidRPr="00901512">
        <w:rPr>
          <w:sz w:val="16"/>
        </w:rPr>
        <w:t xml:space="preserve">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2D7D4E7F" w14:textId="77777777" w:rsidR="00073BBA" w:rsidRPr="000433BC" w:rsidRDefault="00073BBA" w:rsidP="00073BBA">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3B391D4D" w14:textId="77777777" w:rsidR="00073BBA" w:rsidRPr="000433BC" w:rsidRDefault="00073BBA" w:rsidP="00073BBA">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xml:space="preserve">. Whether they be in the public or the private sector, when unionized workers sit down at the bargaining table they are often negotiating </w:t>
      </w:r>
      <w:r w:rsidRPr="006D11E1">
        <w:rPr>
          <w:sz w:val="16"/>
        </w:rPr>
        <w:t>with “</w:t>
      </w:r>
      <w:r w:rsidRPr="006D11E1">
        <w:rPr>
          <w:rStyle w:val="StyleUnderline"/>
        </w:rPr>
        <w:t>employers</w:t>
      </w:r>
      <w:r w:rsidRPr="006D11E1">
        <w:rPr>
          <w:sz w:val="16"/>
        </w:rPr>
        <w:t>” who either lack the power to deliver what the workers are seeking, or whose wealth and</w:t>
      </w:r>
      <w:r w:rsidRPr="006D11E1">
        <w:t xml:space="preserve"> </w:t>
      </w:r>
      <w:r w:rsidRPr="006D11E1">
        <w:rPr>
          <w:rStyle w:val="Emphasis"/>
        </w:rPr>
        <w:t>power</w:t>
      </w:r>
      <w:r w:rsidRPr="006D11E1">
        <w:rPr>
          <w:rStyle w:val="StyleUnderline"/>
        </w:rPr>
        <w:t xml:space="preserve"> defies workers’</w:t>
      </w:r>
      <w:r w:rsidRPr="006D11E1">
        <w:rPr>
          <w:sz w:val="16"/>
        </w:rPr>
        <w:t xml:space="preserve"> existing </w:t>
      </w:r>
      <w:r w:rsidRPr="006D11E1">
        <w:rPr>
          <w:rStyle w:val="StyleUnderline"/>
        </w:rPr>
        <w:t>tools for</w:t>
      </w:r>
      <w:r w:rsidRPr="006D11E1">
        <w:rPr>
          <w:sz w:val="16"/>
        </w:rPr>
        <w:t xml:space="preserve"> </w:t>
      </w:r>
      <w:r w:rsidRPr="006D11E1">
        <w:rPr>
          <w:rStyle w:val="StyleUnderline"/>
        </w:rPr>
        <w:t>exerting leverage</w:t>
      </w:r>
      <w:r w:rsidRPr="006D11E1">
        <w:rPr>
          <w:sz w:val="16"/>
        </w:rPr>
        <w:t xml:space="preserve">. Under such conditions </w:t>
      </w:r>
      <w:r w:rsidRPr="006D11E1">
        <w:rPr>
          <w:rStyle w:val="StyleUnderline"/>
        </w:rPr>
        <w:t>even</w:t>
      </w:r>
      <w:r w:rsidRPr="000433BC">
        <w:rPr>
          <w:rStyle w:val="StyleUnderline"/>
        </w:rPr>
        <w:t xml:space="preserve">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925F189" w14:textId="77777777" w:rsidR="00073BBA" w:rsidRDefault="00073BBA" w:rsidP="00073BBA">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FAFD116" w14:textId="77777777" w:rsidR="00073BBA" w:rsidRPr="000375C0" w:rsidRDefault="00073BBA" w:rsidP="00073BBA">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6F51B4C" w14:textId="77777777" w:rsidR="00073BBA" w:rsidRPr="00885264" w:rsidRDefault="00073BBA" w:rsidP="00073BBA">
      <w:pPr>
        <w:rPr>
          <w:sz w:val="16"/>
        </w:rPr>
      </w:pPr>
      <w:r w:rsidRPr="006D11E1">
        <w:rPr>
          <w:rStyle w:val="StyleUnderline"/>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w:t>
      </w:r>
      <w:r w:rsidRPr="006D11E1">
        <w:rPr>
          <w:rStyle w:val="Emphasis"/>
          <w:highlight w:val="cyan"/>
        </w:rPr>
        <w:t>m</w:t>
      </w:r>
      <w:r w:rsidRPr="006D11E1">
        <w:rPr>
          <w:rStyle w:val="StyleUnderline"/>
          <w:highlight w:val="cyan"/>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4251870" w14:textId="77777777" w:rsidR="00073BBA" w:rsidRPr="00885264" w:rsidRDefault="00073BBA" w:rsidP="00073BBA">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0E2754D6" w14:textId="77777777" w:rsidR="00073BBA" w:rsidRPr="00885264" w:rsidRDefault="00073BBA" w:rsidP="00073BBA">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15EE488C" w14:textId="77777777" w:rsidR="00073BBA" w:rsidRPr="00885264" w:rsidRDefault="00073BBA" w:rsidP="00073BBA">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7161DC2D" w14:textId="77777777" w:rsidR="00073BBA" w:rsidRPr="00885264" w:rsidRDefault="00073BBA" w:rsidP="00073BBA">
      <w:pPr>
        <w:rPr>
          <w:sz w:val="16"/>
        </w:rPr>
      </w:pPr>
      <w:r w:rsidRPr="006D11E1">
        <w:rPr>
          <w:rStyle w:val="Emphasis"/>
        </w:rPr>
        <w:t>Democracy</w:t>
      </w:r>
      <w:r w:rsidRPr="006D11E1">
        <w:rPr>
          <w:sz w:val="16"/>
        </w:rPr>
        <w:t xml:space="preserve"> will </w:t>
      </w:r>
      <w:r w:rsidRPr="006D11E1">
        <w:rPr>
          <w:rStyle w:val="StyleUnderline"/>
        </w:rPr>
        <w:t>improve</w:t>
      </w:r>
      <w:r w:rsidRPr="006D11E1">
        <w:rPr>
          <w:sz w:val="16"/>
        </w:rPr>
        <w:t xml:space="preserve"> our </w:t>
      </w:r>
      <w:r w:rsidRPr="006D11E1">
        <w:rPr>
          <w:rStyle w:val="StyleUnderline"/>
        </w:rPr>
        <w:t>judgments in</w:t>
      </w:r>
      <w:r w:rsidRPr="006D11E1">
        <w:rPr>
          <w:sz w:val="16"/>
        </w:rPr>
        <w:t xml:space="preserve"> both the </w:t>
      </w:r>
      <w:r w:rsidRPr="006D11E1">
        <w:rPr>
          <w:rStyle w:val="Emphasis"/>
        </w:rPr>
        <w:t>governance</w:t>
      </w:r>
      <w:r w:rsidRPr="006D11E1">
        <w:rPr>
          <w:sz w:val="16"/>
        </w:rPr>
        <w:t xml:space="preserve"> and the study of existential risks. Asking how our actions today influence the long-term future is one of the most difficult intellectual tasks to unravel, </w:t>
      </w:r>
      <w:r w:rsidRPr="006D11E1">
        <w:rPr>
          <w:rStyle w:val="StyleUnderline"/>
        </w:rPr>
        <w:t>and if there is a</w:t>
      </w:r>
      <w:r w:rsidRPr="00881EE1">
        <w:rPr>
          <w:rStyle w:val="StyleUnderline"/>
        </w:rPr>
        <w:t xml:space="preserve">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6D11E1">
        <w:rPr>
          <w:rStyle w:val="StyleUnderline"/>
        </w:rPr>
        <w:t xml:space="preserve">inclusive </w:t>
      </w:r>
      <w:r w:rsidRPr="006D11E1">
        <w:rPr>
          <w:rStyle w:val="Emphasis"/>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6D11E1">
        <w:rPr>
          <w:rStyle w:val="Emphasis"/>
        </w:rPr>
        <w:t xml:space="preserve">epistemically </w:t>
      </w:r>
      <w:r w:rsidRPr="00850AB9">
        <w:rPr>
          <w:rStyle w:val="Emphasis"/>
          <w:highlight w:val="cyan"/>
        </w:rPr>
        <w:t>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w:t>
      </w:r>
      <w:r w:rsidRPr="006D11E1">
        <w:rPr>
          <w:sz w:val="16"/>
        </w:rPr>
        <w:t xml:space="preserve">should </w:t>
      </w:r>
      <w:r w:rsidRPr="006D11E1">
        <w:rPr>
          <w:rStyle w:val="StyleUnderline"/>
        </w:rPr>
        <w:t xml:space="preserve">commit </w:t>
      </w:r>
      <w:r w:rsidRPr="006D11E1">
        <w:rPr>
          <w:rStyle w:val="Emphasis"/>
        </w:rPr>
        <w:t>fewer mistakes</w:t>
      </w:r>
      <w:r w:rsidRPr="006D11E1">
        <w:rPr>
          <w:sz w:val="16"/>
        </w:rPr>
        <w:t xml:space="preserve"> than alternative decision-making procedures. If this is true, it should </w:t>
      </w:r>
      <w:r w:rsidRPr="006D11E1">
        <w:rPr>
          <w:rStyle w:val="StyleUnderline"/>
        </w:rPr>
        <w:t>improve</w:t>
      </w:r>
      <w:r w:rsidRPr="006D11E1">
        <w:rPr>
          <w:sz w:val="16"/>
        </w:rPr>
        <w:t xml:space="preserve"> the </w:t>
      </w:r>
      <w:r w:rsidRPr="006D11E1">
        <w:rPr>
          <w:rStyle w:val="Emphasis"/>
        </w:rPr>
        <w:t>accuracy</w:t>
      </w:r>
      <w:r w:rsidRPr="006D11E1">
        <w:rPr>
          <w:sz w:val="16"/>
        </w:rPr>
        <w:t xml:space="preserve"> </w:t>
      </w:r>
      <w:r w:rsidRPr="006D11E1">
        <w:rPr>
          <w:rStyle w:val="StyleUnderline"/>
        </w:rPr>
        <w:t>of</w:t>
      </w:r>
      <w:r w:rsidRPr="006D11E1">
        <w:rPr>
          <w:sz w:val="16"/>
        </w:rPr>
        <w:t xml:space="preserve"> research efforts and </w:t>
      </w:r>
      <w:r w:rsidRPr="006D11E1">
        <w:rPr>
          <w:rStyle w:val="Emphasis"/>
        </w:rPr>
        <w:t>decision-making</w:t>
      </w:r>
      <w:r w:rsidRPr="006D11E1">
        <w:rPr>
          <w:sz w:val="16"/>
        </w:rPr>
        <w:t xml:space="preserve">. </w:t>
      </w:r>
      <w:r w:rsidRPr="006D11E1">
        <w:rPr>
          <w:rStyle w:val="StyleUnderline"/>
        </w:rPr>
        <w:t>W</w:t>
      </w:r>
      <w:r w:rsidRPr="00901512">
        <w:rPr>
          <w:rStyle w:val="StyleUnderline"/>
        </w:rPr>
        <w:t xml:space="preserve">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10339C">
        <w:rPr>
          <w:rStyle w:val="Emphasis"/>
        </w:rPr>
        <w:t>futures</w:t>
      </w:r>
      <w:r w:rsidRPr="0010339C">
        <w:rPr>
          <w:rStyle w:val="StyleUnderline"/>
        </w:rPr>
        <w:t xml:space="preserve">, and </w:t>
      </w:r>
      <w:r w:rsidRPr="0010339C">
        <w:rPr>
          <w:rStyle w:val="Emphasis"/>
        </w:rPr>
        <w:t>risk prevention</w:t>
      </w:r>
      <w:r w:rsidRPr="0010339C">
        <w:rPr>
          <w:sz w:val="16"/>
        </w:rPr>
        <w:t xml:space="preserve"> if the</w:t>
      </w:r>
      <w:r w:rsidRPr="00885264">
        <w:rPr>
          <w:sz w:val="16"/>
        </w:rPr>
        <w:t xml:space="preserve"> field invites cognitive diversity, builds flat institutional structures, and avoids conflicts of interest. </w:t>
      </w:r>
    </w:p>
    <w:p w14:paraId="5248A8D3" w14:textId="77777777" w:rsidR="00073BBA" w:rsidRPr="00885264" w:rsidRDefault="00073BBA" w:rsidP="00073BBA">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488197DE" w14:textId="77777777" w:rsidR="00073BBA" w:rsidRPr="00885264" w:rsidRDefault="00073BBA" w:rsidP="00073BBA">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w:t>
      </w:r>
      <w:r w:rsidRPr="006D11E1">
        <w:rPr>
          <w:rStyle w:val="Emphasis"/>
        </w:rPr>
        <w:t>ful ideas</w:t>
      </w:r>
      <w:r w:rsidRPr="006D11E1">
        <w:rPr>
          <w:sz w:val="16"/>
        </w:rPr>
        <w:t>.</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2EAC0B19" w14:textId="77777777" w:rsidR="00073BBA" w:rsidRPr="00885264" w:rsidRDefault="00073BBA" w:rsidP="00073BBA">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93283B1" w14:textId="77777777" w:rsidR="00073BBA" w:rsidRPr="00885264" w:rsidRDefault="00073BBA" w:rsidP="00073BBA">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w:t>
      </w:r>
      <w:r w:rsidRPr="006D11E1">
        <w:rPr>
          <w:sz w:val="16"/>
        </w:rPr>
        <w:t xml:space="preserve">often </w:t>
      </w:r>
      <w:r w:rsidRPr="006D11E1">
        <w:rPr>
          <w:rStyle w:val="StyleUnderline"/>
        </w:rPr>
        <w:t xml:space="preserve">show a significant </w:t>
      </w:r>
      <w:r w:rsidRPr="006D11E1">
        <w:rPr>
          <w:rStyle w:val="Emphasis"/>
        </w:rPr>
        <w:t>risk aversion</w:t>
      </w:r>
      <w:r w:rsidRPr="006D11E1">
        <w:rPr>
          <w:rStyle w:val="StyleUnderline"/>
        </w:rPr>
        <w:t xml:space="preserve"> in com</w:t>
      </w:r>
      <w:r w:rsidRPr="00885264">
        <w:rPr>
          <w:rStyle w:val="StyleUnderline"/>
        </w:rPr>
        <w:t xml:space="preserve">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1F2ED53" w14:textId="77777777" w:rsidR="00073BBA" w:rsidRDefault="00073BBA" w:rsidP="00073BBA">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1F8762B2" w14:textId="77777777" w:rsidR="00073BBA" w:rsidRPr="0011126D" w:rsidRDefault="00073BBA" w:rsidP="00073BBA">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7E1FC77" w14:textId="77777777" w:rsidR="00073BBA" w:rsidRPr="0011126D" w:rsidRDefault="00073BBA" w:rsidP="00073BBA">
      <w:pPr>
        <w:rPr>
          <w:sz w:val="16"/>
        </w:rPr>
      </w:pPr>
      <w:r w:rsidRPr="0011126D">
        <w:rPr>
          <w:sz w:val="16"/>
        </w:rPr>
        <w:t>As Geddes et al. (2018: 1</w:t>
      </w:r>
      <w:r w:rsidRPr="006D11E1">
        <w:rPr>
          <w:sz w:val="16"/>
        </w:rPr>
        <w:t xml:space="preserve">) remark, </w:t>
      </w:r>
      <w:r w:rsidRPr="006D11E1">
        <w:rPr>
          <w:rStyle w:val="Emphasis"/>
        </w:rPr>
        <w:t>most</w:t>
      </w:r>
      <w:r w:rsidRPr="006D11E1">
        <w:rPr>
          <w:sz w:val="16"/>
        </w:rPr>
        <w:t xml:space="preserve"> political </w:t>
      </w:r>
      <w:r w:rsidRPr="006D11E1">
        <w:rPr>
          <w:rStyle w:val="Emphasis"/>
        </w:rPr>
        <w:t>violence</w:t>
      </w:r>
      <w:r w:rsidRPr="006D11E1">
        <w:rPr>
          <w:sz w:val="16"/>
        </w:rPr>
        <w:t xml:space="preserve"> </w:t>
      </w:r>
      <w:r w:rsidRPr="006D11E1">
        <w:rPr>
          <w:rStyle w:val="StyleUnderline"/>
        </w:rPr>
        <w:t>and</w:t>
      </w:r>
      <w:r w:rsidRPr="006D11E1">
        <w:rPr>
          <w:sz w:val="16"/>
        </w:rPr>
        <w:t xml:space="preserve"> civil/interstate </w:t>
      </w:r>
      <w:r w:rsidRPr="006D11E1">
        <w:rPr>
          <w:rStyle w:val="Emphasis"/>
        </w:rPr>
        <w:t>wars</w:t>
      </w:r>
      <w:r w:rsidRPr="006D11E1">
        <w:rPr>
          <w:sz w:val="16"/>
        </w:rPr>
        <w:t xml:space="preserve"> since the early 20th century </w:t>
      </w:r>
      <w:r w:rsidRPr="006D11E1">
        <w:rPr>
          <w:rStyle w:val="StyleUnderline"/>
        </w:rPr>
        <w:t xml:space="preserve">have involved </w:t>
      </w:r>
      <w:r w:rsidRPr="006D11E1">
        <w:rPr>
          <w:rStyle w:val="Emphasis"/>
        </w:rPr>
        <w:t>dictatorships</w:t>
      </w:r>
      <w:r w:rsidRPr="006D11E1">
        <w:rPr>
          <w:rStyle w:val="StyleUnderline"/>
        </w:rPr>
        <w:t xml:space="preserve">. </w:t>
      </w:r>
      <w:r w:rsidRPr="0011126D">
        <w:rPr>
          <w:rStyle w:val="StyleUnderline"/>
          <w:highlight w:val="cyan"/>
        </w:rPr>
        <w:t xml:space="preserve">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6D11E1">
        <w:rPr>
          <w:rStyle w:val="StyleUnderline"/>
        </w:rPr>
        <w:t>Domestic conflicts against minorities</w:t>
      </w:r>
      <w:r w:rsidRPr="006D11E1">
        <w:rPr>
          <w:sz w:val="16"/>
        </w:rPr>
        <w:t xml:space="preserve"> (Gagnon, 1995; Tir and Jasinski, 2008) </w:t>
      </w:r>
      <w:r w:rsidRPr="006D11E1">
        <w:rPr>
          <w:rStyle w:val="StyleUnderline"/>
        </w:rPr>
        <w:t>and interstate</w:t>
      </w:r>
      <w:r w:rsidRPr="0011126D">
        <w:rPr>
          <w:rStyle w:val="StyleUnderline"/>
          <w:highlight w:val="cyan"/>
        </w:rPr>
        <w:t xml:space="preserv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6D11E1">
        <w:rPr>
          <w:rStyle w:val="Emphasis"/>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239F24BE" w14:textId="77777777" w:rsidR="00073BBA" w:rsidRPr="0011126D" w:rsidRDefault="00073BBA" w:rsidP="00073BBA">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6D11E1">
        <w:rPr>
          <w:rStyle w:val="Emphasis"/>
        </w:rPr>
        <w:t xml:space="preserve">authoritarian </w:t>
      </w:r>
      <w:r w:rsidRPr="00850AB9">
        <w:rPr>
          <w:rStyle w:val="Emphasis"/>
          <w:highlight w:val="cyan"/>
        </w:rPr>
        <w:t>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2B5159C0" w14:textId="77777777" w:rsidR="00073BBA" w:rsidRPr="0011126D" w:rsidRDefault="00073BBA" w:rsidP="00073BBA">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w:t>
      </w:r>
      <w:r w:rsidRPr="006D11E1">
        <w:rPr>
          <w:sz w:val="16"/>
        </w:rPr>
        <w:t xml:space="preserve">the </w:t>
      </w:r>
      <w:r w:rsidRPr="006D11E1">
        <w:rPr>
          <w:rStyle w:val="Emphasis"/>
        </w:rPr>
        <w:t>propensity</w:t>
      </w:r>
      <w:r w:rsidRPr="006D11E1">
        <w:rPr>
          <w:rStyle w:val="StyleUnderline"/>
        </w:rPr>
        <w:t xml:space="preserve"> to </w:t>
      </w:r>
      <w:r w:rsidRPr="006D11E1">
        <w:rPr>
          <w:rStyle w:val="Emphasis"/>
        </w:rPr>
        <w:t>initiate war</w:t>
      </w:r>
      <w:r w:rsidRPr="006D11E1">
        <w:rPr>
          <w:rStyle w:val="StyleUnderline"/>
        </w:rPr>
        <w:t xml:space="preserve"> is high</w:t>
      </w:r>
      <w:r w:rsidRPr="006D11E1">
        <w:rPr>
          <w:sz w:val="16"/>
        </w:rPr>
        <w:t>. Advancing Weeks’</w:t>
      </w:r>
      <w:r w:rsidRPr="0011126D">
        <w:rPr>
          <w:sz w:val="16"/>
        </w:rPr>
        <w:t xml:space="preserve">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6AECF496" w14:textId="77777777" w:rsidR="00073BBA" w:rsidRPr="0011126D" w:rsidRDefault="00073BBA" w:rsidP="00073BBA">
      <w:pPr>
        <w:rPr>
          <w:sz w:val="16"/>
        </w:rPr>
      </w:pPr>
      <w:r w:rsidRPr="0011126D">
        <w:rPr>
          <w:sz w:val="16"/>
        </w:rPr>
        <w:t>The impact of wars on authoritarianism</w:t>
      </w:r>
    </w:p>
    <w:p w14:paraId="1F701688" w14:textId="77777777" w:rsidR="00073BBA" w:rsidRPr="0011126D" w:rsidRDefault="00073BBA" w:rsidP="00073BBA">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w:t>
      </w:r>
      <w:r w:rsidRPr="006D11E1">
        <w:rPr>
          <w:rStyle w:val="StyleUnderline"/>
        </w:rPr>
        <w:t xml:space="preserve">authoritarian </w:t>
      </w:r>
      <w:r w:rsidRPr="0011126D">
        <w:rPr>
          <w:rStyle w:val="StyleUnderline"/>
          <w:highlight w:val="cyan"/>
        </w:rPr>
        <w:t xml:space="preserve">attitudes, </w:t>
      </w:r>
      <w:r w:rsidRPr="006D11E1">
        <w:rPr>
          <w:rStyle w:val="StyleUnderline"/>
        </w:rPr>
        <w:t xml:space="preserve">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A40CC9">
        <w:rPr>
          <w:rStyle w:val="StyleUnderline"/>
        </w:rPr>
        <w:t>During</w:t>
      </w:r>
      <w:r w:rsidRPr="000235D5">
        <w:rPr>
          <w:rStyle w:val="StyleUnderline"/>
        </w:rPr>
        <w:t xml:space="preserve"> periods of </w:t>
      </w:r>
      <w:r w:rsidRPr="00A40CC9">
        <w:rPr>
          <w:rStyle w:val="Emphasis"/>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w:t>
      </w:r>
      <w:r w:rsidRPr="006D11E1">
        <w:rPr>
          <w:sz w:val="16"/>
        </w:rPr>
        <w:t xml:space="preserve">psychology </w:t>
      </w:r>
      <w:r w:rsidRPr="006D11E1">
        <w:rPr>
          <w:rStyle w:val="StyleUnderline"/>
        </w:rPr>
        <w:t>scholars</w:t>
      </w:r>
      <w:r w:rsidRPr="006D11E1">
        <w:rPr>
          <w:sz w:val="16"/>
        </w:rPr>
        <w:t xml:space="preserve"> have </w:t>
      </w:r>
      <w:r w:rsidRPr="006D11E1">
        <w:rPr>
          <w:rStyle w:val="StyleUnderline"/>
        </w:rPr>
        <w:t>pointed to</w:t>
      </w:r>
      <w:r w:rsidRPr="006D11E1">
        <w:rPr>
          <w:sz w:val="16"/>
        </w:rPr>
        <w:t xml:space="preserve"> a </w:t>
      </w:r>
      <w:r w:rsidRPr="006D11E1">
        <w:rPr>
          <w:rStyle w:val="Emphasis"/>
        </w:rPr>
        <w:t>remarkable relationship</w:t>
      </w:r>
      <w:r w:rsidRPr="006D11E1">
        <w:rPr>
          <w:rStyle w:val="StyleUnderline"/>
        </w:rPr>
        <w:t xml:space="preserve"> between perceptions of</w:t>
      </w:r>
      <w:r w:rsidRPr="006D11E1">
        <w:rPr>
          <w:sz w:val="16"/>
        </w:rPr>
        <w:t xml:space="preserve"> societal </w:t>
      </w:r>
      <w:r w:rsidRPr="006D11E1">
        <w:rPr>
          <w:rStyle w:val="Emphasis"/>
        </w:rPr>
        <w:t>threats</w:t>
      </w:r>
      <w:r w:rsidRPr="006D11E1">
        <w:rPr>
          <w:rStyle w:val="StyleUnderline"/>
        </w:rPr>
        <w:t xml:space="preserve"> and </w:t>
      </w:r>
      <w:r w:rsidRPr="006D11E1">
        <w:rPr>
          <w:rStyle w:val="Emphasis"/>
        </w:rPr>
        <w:t>authoritarian attitudes</w:t>
      </w:r>
      <w:r w:rsidRPr="006D11E1">
        <w:rPr>
          <w:sz w:val="16"/>
        </w:rPr>
        <w:t xml:space="preserve"> (Duckitt</w:t>
      </w:r>
      <w:r w:rsidRPr="0011126D">
        <w:rPr>
          <w:sz w:val="16"/>
        </w:rPr>
        <w:t xml:space="preserve"> and Fisher, 2003; Feldman and Stenner, 1997). </w:t>
      </w:r>
      <w:r w:rsidRPr="00A40CC9">
        <w:rPr>
          <w:rStyle w:val="StyleUnderline"/>
        </w:rPr>
        <w:t xml:space="preserve">Conflicts </w:t>
      </w:r>
      <w:r w:rsidRPr="00850AB9">
        <w:rPr>
          <w:rStyle w:val="StyleUnderline"/>
          <w:highlight w:val="cyan"/>
        </w:rPr>
        <w:t>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2A1D1295" w14:textId="77777777" w:rsidR="00073BBA" w:rsidRPr="0011126D" w:rsidRDefault="00073BBA" w:rsidP="00073BBA">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85EBA4B" w14:textId="77777777" w:rsidR="00073BBA" w:rsidRPr="0011126D" w:rsidRDefault="00073BBA" w:rsidP="00073BBA">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51D92C2" w14:textId="77777777" w:rsidR="00073BBA" w:rsidRPr="0011126D" w:rsidRDefault="00073BBA" w:rsidP="00073BBA">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A93E933" w14:textId="77777777" w:rsidR="00073BBA" w:rsidRPr="0011126D" w:rsidRDefault="00073BBA" w:rsidP="00073BBA">
      <w:pPr>
        <w:rPr>
          <w:sz w:val="16"/>
        </w:rPr>
      </w:pPr>
      <w:r w:rsidRPr="0011126D">
        <w:rPr>
          <w:sz w:val="16"/>
        </w:rPr>
        <w:t>Bearing in mind the aforementioned literature, my argument entails that the instrumentalization of warfare to enhance Putin’s legitimation is based on three assumptions:</w:t>
      </w:r>
    </w:p>
    <w:p w14:paraId="176649BC" w14:textId="77777777" w:rsidR="00073BBA" w:rsidRPr="0011126D" w:rsidRDefault="00073BBA" w:rsidP="00073BBA">
      <w:pPr>
        <w:rPr>
          <w:sz w:val="16"/>
        </w:rPr>
      </w:pPr>
      <w:r w:rsidRPr="0011126D">
        <w:rPr>
          <w:sz w:val="16"/>
        </w:rPr>
        <w:t>I. </w:t>
      </w:r>
      <w:r w:rsidRPr="006D11E1">
        <w:rPr>
          <w:rStyle w:val="StyleUnderline"/>
        </w:rPr>
        <w:t xml:space="preserve">Conflicts </w:t>
      </w:r>
      <w:r w:rsidRPr="00850AB9">
        <w:rPr>
          <w:rStyle w:val="StyleUnderline"/>
          <w:highlight w:val="cyan"/>
        </w:rPr>
        <w:t>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w:t>
      </w:r>
      <w:r w:rsidRPr="006D11E1">
        <w:rPr>
          <w:sz w:val="16"/>
        </w:rPr>
        <w:t xml:space="preserve">, </w:t>
      </w:r>
      <w:r w:rsidRPr="006D11E1">
        <w:rPr>
          <w:rStyle w:val="Emphasis"/>
        </w:rPr>
        <w:t>whip up</w:t>
      </w:r>
      <w:r w:rsidRPr="006D11E1">
        <w:rPr>
          <w:sz w:val="16"/>
        </w:rPr>
        <w:t xml:space="preserve"> </w:t>
      </w:r>
      <w:r w:rsidRPr="006D11E1">
        <w:rPr>
          <w:rStyle w:val="StyleUnderline"/>
        </w:rPr>
        <w:t xml:space="preserve">nationalist sentiment and </w:t>
      </w:r>
      <w:r w:rsidRPr="006D11E1">
        <w:rPr>
          <w:rStyle w:val="Emphasis"/>
        </w:rPr>
        <w:t>rally</w:t>
      </w:r>
      <w:r w:rsidRPr="006D11E1">
        <w:rPr>
          <w:rStyle w:val="StyleUnderline"/>
        </w:rPr>
        <w:t xml:space="preserve"> the populace</w:t>
      </w:r>
      <w:r w:rsidRPr="006D11E1">
        <w:rPr>
          <w:sz w:val="16"/>
        </w:rPr>
        <w:t xml:space="preserve"> behind th</w:t>
      </w:r>
      <w:r w:rsidRPr="0011126D">
        <w:rPr>
          <w:sz w:val="16"/>
        </w:rPr>
        <w:t xml:space="preserve">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4A275CAE" w14:textId="77777777" w:rsidR="00073BBA" w:rsidRPr="0011126D" w:rsidRDefault="00073BBA" w:rsidP="00073BBA">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31B5F91" w14:textId="77777777" w:rsidR="00073BBA" w:rsidRDefault="00073BBA" w:rsidP="00073BBA">
      <w:pPr>
        <w:rPr>
          <w:sz w:val="16"/>
        </w:rPr>
      </w:pPr>
      <w:r w:rsidRPr="0011126D">
        <w:rPr>
          <w:sz w:val="16"/>
        </w:rPr>
        <w:t>III. </w:t>
      </w:r>
      <w:r w:rsidRPr="000235D5">
        <w:rPr>
          <w:rStyle w:val="StyleUnderline"/>
        </w:rPr>
        <w:t xml:space="preserve">Political </w:t>
      </w:r>
      <w:r w:rsidRPr="00AD22C9">
        <w:rPr>
          <w:rStyle w:val="StyleUnderline"/>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2C2E2E25" w14:textId="77777777" w:rsidR="00073BBA" w:rsidRDefault="00073BBA" w:rsidP="00073BBA">
      <w:pPr>
        <w:pStyle w:val="Heading4"/>
      </w:pPr>
      <w:r>
        <w:t xml:space="preserve">Only the plan makes the right to strike substantive and overcomes legal ambiguity that impedes bargaining. </w:t>
      </w:r>
    </w:p>
    <w:p w14:paraId="02AD0D93" w14:textId="77777777" w:rsidR="00073BBA" w:rsidRPr="00803EE4" w:rsidRDefault="00073BBA" w:rsidP="00073BB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3EE627F" w14:textId="77777777" w:rsidR="00073BBA" w:rsidRPr="008821CB" w:rsidRDefault="00073BBA" w:rsidP="00073BBA">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B456E6B" w14:textId="77777777" w:rsidR="00073BBA" w:rsidRPr="008821CB" w:rsidRDefault="00073BBA" w:rsidP="00073BBA">
      <w:pPr>
        <w:rPr>
          <w:sz w:val="16"/>
          <w:szCs w:val="16"/>
        </w:rPr>
      </w:pPr>
      <w:r w:rsidRPr="008821CB">
        <w:rPr>
          <w:sz w:val="16"/>
          <w:szCs w:val="16"/>
        </w:rPr>
        <w:t>A. The “Right” to Strike</w:t>
      </w:r>
    </w:p>
    <w:p w14:paraId="21A9C5E8" w14:textId="77777777" w:rsidR="00073BBA" w:rsidRPr="008821CB" w:rsidRDefault="00073BBA" w:rsidP="00073BBA">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91A1041" w14:textId="77777777" w:rsidR="00073BBA" w:rsidRPr="008821CB" w:rsidRDefault="00073BBA" w:rsidP="00073BBA">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7EE3F37" w14:textId="77777777" w:rsidR="00073BBA" w:rsidRPr="008821CB" w:rsidRDefault="00073BBA" w:rsidP="00073BBA">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w:t>
      </w:r>
      <w:r w:rsidRPr="00AD22C9">
        <w:rPr>
          <w:rStyle w:val="StyleUnderline"/>
        </w:rPr>
        <w:t>no</w:t>
      </w:r>
      <w:r w:rsidRPr="008821CB">
        <w:rPr>
          <w:rStyle w:val="StyleUnderline"/>
          <w:highlight w:val="cyan"/>
        </w:rPr>
        <w:t>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w:t>
      </w:r>
      <w:r w:rsidRPr="006D11E1">
        <w:rPr>
          <w:sz w:val="16"/>
          <w:szCs w:val="16"/>
        </w:rPr>
        <w:t xml:space="preserve">Consequently, </w:t>
      </w:r>
      <w:r w:rsidRPr="006D11E1">
        <w:rPr>
          <w:rStyle w:val="StyleUnderline"/>
        </w:rPr>
        <w:t xml:space="preserve">under the </w:t>
      </w:r>
      <w:r w:rsidRPr="006D11E1">
        <w:rPr>
          <w:rStyle w:val="Emphasis"/>
        </w:rPr>
        <w:t>perverse incentives</w:t>
      </w:r>
      <w:r w:rsidRPr="006D11E1">
        <w:rPr>
          <w:sz w:val="16"/>
          <w:szCs w:val="16"/>
        </w:rPr>
        <w:t xml:space="preserve"> of this</w:t>
      </w:r>
      <w:r w:rsidRPr="008821CB">
        <w:rPr>
          <w:sz w:val="16"/>
          <w:szCs w:val="16"/>
        </w:rPr>
        <w:t xml:space="preserve">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19FC0443" w14:textId="77777777" w:rsidR="00073BBA" w:rsidRPr="008821CB" w:rsidRDefault="00073BBA" w:rsidP="00073BBA">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6D11E1">
        <w:rPr>
          <w:sz w:val="16"/>
          <w:szCs w:val="16"/>
        </w:rPr>
        <w:t xml:space="preserve">, </w:t>
      </w:r>
      <w:r w:rsidRPr="006D11E1">
        <w:rPr>
          <w:rStyle w:val="StyleUnderline"/>
        </w:rPr>
        <w:t>either</w:t>
      </w:r>
      <w:r w:rsidRPr="006D11E1">
        <w:rPr>
          <w:sz w:val="16"/>
          <w:szCs w:val="16"/>
        </w:rPr>
        <w:t xml:space="preserve"> </w:t>
      </w:r>
      <w:r w:rsidRPr="008821CB">
        <w:rPr>
          <w:sz w:val="16"/>
          <w:szCs w:val="16"/>
          <w:highlight w:val="cyan"/>
        </w:rPr>
        <w:t>“</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6D11E1">
        <w:rPr>
          <w:rStyle w:val="StyleUnderline"/>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6D11E1">
        <w:rPr>
          <w:rStyle w:val="StyleUnderline"/>
        </w:rPr>
        <w:t xml:space="preserve">A </w:t>
      </w:r>
      <w:r w:rsidRPr="006D11E1">
        <w:rPr>
          <w:rStyle w:val="Emphasis"/>
        </w:rPr>
        <w:t>host</w:t>
      </w:r>
      <w:r w:rsidRPr="006D11E1">
        <w:rPr>
          <w:rStyle w:val="StyleUnderline"/>
        </w:rPr>
        <w:t xml:space="preserve"> of </w:t>
      </w:r>
      <w:r w:rsidRPr="00E5021E">
        <w:rPr>
          <w:rStyle w:val="StyleUnderline"/>
          <w:highlight w:val="cyan"/>
        </w:rPr>
        <w:t xml:space="preserve">reasons </w:t>
      </w:r>
      <w:r w:rsidRPr="006D11E1">
        <w:rPr>
          <w:rStyle w:val="StyleUnderline"/>
        </w:rPr>
        <w:t xml:space="preserve">that </w:t>
      </w:r>
      <w:r w:rsidRPr="00E5021E">
        <w:rPr>
          <w:rStyle w:val="StyleUnderline"/>
          <w:highlight w:val="cyan"/>
        </w:rPr>
        <w:t xml:space="preserve">workers might </w:t>
      </w:r>
      <w:r w:rsidRPr="006D11E1">
        <w:rPr>
          <w:rStyle w:val="StyleUnderline"/>
        </w:rPr>
        <w:t>want to</w:t>
      </w:r>
      <w:r w:rsidRPr="00E5021E">
        <w:rPr>
          <w:rStyle w:val="StyleUnderline"/>
          <w:highlight w:val="cyan"/>
        </w:rPr>
        <w:t xml:space="preserve">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—Minneapolis bus drivers not wanting their labor to be used to “shut down calls for justice,” for instance</w:t>
      </w:r>
      <w:r w:rsidRPr="006D11E1">
        <w:rPr>
          <w:sz w:val="16"/>
          <w:szCs w:val="16"/>
        </w:rPr>
        <w:t xml:space="preserve">. </w:t>
      </w:r>
      <w:r w:rsidRPr="006D11E1">
        <w:rPr>
          <w:rStyle w:val="Emphasis"/>
        </w:rPr>
        <w:t>Striking employees</w:t>
      </w:r>
      <w:r w:rsidRPr="006D11E1">
        <w:rPr>
          <w:sz w:val="16"/>
          <w:szCs w:val="16"/>
        </w:rPr>
        <w:t xml:space="preserve"> also </w:t>
      </w:r>
      <w:r w:rsidRPr="006D11E1">
        <w:rPr>
          <w:rStyle w:val="Emphasis"/>
        </w:rPr>
        <w:t>lose</w:t>
      </w:r>
      <w:r w:rsidRPr="006D11E1">
        <w:rPr>
          <w:sz w:val="16"/>
          <w:szCs w:val="16"/>
        </w:rPr>
        <w:t xml:space="preserve"> </w:t>
      </w:r>
      <w:r w:rsidRPr="006D11E1">
        <w:rPr>
          <w:rStyle w:val="StyleUnderline"/>
        </w:rPr>
        <w:t>their</w:t>
      </w:r>
      <w:r w:rsidRPr="006D11E1">
        <w:rPr>
          <w:sz w:val="16"/>
          <w:szCs w:val="16"/>
        </w:rPr>
        <w:t xml:space="preserve"> </w:t>
      </w:r>
      <w:r w:rsidRPr="006D11E1">
        <w:rPr>
          <w:rStyle w:val="Emphasis"/>
        </w:rPr>
        <w:t>limited protection</w:t>
      </w:r>
      <w:r w:rsidRPr="006D11E1">
        <w:rPr>
          <w:sz w:val="16"/>
          <w:szCs w:val="16"/>
        </w:rPr>
        <w:t xml:space="preserve"> </w:t>
      </w:r>
      <w:r w:rsidRPr="006D11E1">
        <w:rPr>
          <w:rStyle w:val="StyleUnderline"/>
        </w:rPr>
        <w:t>if</w:t>
      </w:r>
      <w:r w:rsidRPr="0063177A">
        <w:rPr>
          <w:rStyle w:val="StyleUnderline"/>
        </w:rPr>
        <w:t xml:space="preserve">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6D11E1">
        <w:rPr>
          <w:rStyle w:val="StyleUnderline"/>
        </w:rPr>
        <w:t>Strikes are</w:t>
      </w:r>
      <w:r w:rsidRPr="006D11E1">
        <w:rPr>
          <w:sz w:val="16"/>
          <w:szCs w:val="16"/>
        </w:rPr>
        <w:t xml:space="preserve"> also </w:t>
      </w:r>
      <w:r w:rsidRPr="006D11E1">
        <w:rPr>
          <w:rStyle w:val="Emphasis"/>
        </w:rPr>
        <w:t>unprotected</w:t>
      </w:r>
      <w:r w:rsidRPr="006D11E1">
        <w:rPr>
          <w:sz w:val="16"/>
          <w:szCs w:val="16"/>
        </w:rPr>
        <w:t xml:space="preserve"> </w:t>
      </w:r>
      <w:r w:rsidRPr="006D11E1">
        <w:rPr>
          <w:rStyle w:val="StyleUnderline"/>
        </w:rPr>
        <w:t>if</w:t>
      </w:r>
      <w:r w:rsidRPr="006D11E1">
        <w:rPr>
          <w:sz w:val="16"/>
          <w:szCs w:val="16"/>
        </w:rPr>
        <w:t xml:space="preserve"> unionized </w:t>
      </w:r>
      <w:r w:rsidRPr="006D11E1">
        <w:rPr>
          <w:rStyle w:val="StyleUnderline"/>
        </w:rPr>
        <w:t xml:space="preserve">workers engage in them </w:t>
      </w:r>
      <w:r w:rsidRPr="006D11E1">
        <w:rPr>
          <w:rStyle w:val="Emphasis"/>
        </w:rPr>
        <w:t>without</w:t>
      </w:r>
      <w:r w:rsidRPr="006D11E1">
        <w:rPr>
          <w:sz w:val="16"/>
          <w:szCs w:val="16"/>
        </w:rPr>
        <w:t xml:space="preserve"> their union’s </w:t>
      </w:r>
      <w:r w:rsidRPr="006D11E1">
        <w:rPr>
          <w:rStyle w:val="Emphasis"/>
        </w:rPr>
        <w:t>approval</w:t>
      </w:r>
      <w:r w:rsidRPr="006D11E1">
        <w:rPr>
          <w:sz w:val="16"/>
          <w:szCs w:val="16"/>
        </w:rPr>
        <w:t xml:space="preserve">,88 </w:t>
      </w:r>
      <w:r w:rsidRPr="006D11E1">
        <w:rPr>
          <w:rStyle w:val="StyleUnderline"/>
        </w:rPr>
        <w:t>if they concern</w:t>
      </w:r>
      <w:r w:rsidRPr="006D11E1">
        <w:rPr>
          <w:sz w:val="16"/>
          <w:szCs w:val="16"/>
        </w:rPr>
        <w:t xml:space="preserve"> </w:t>
      </w:r>
      <w:r w:rsidRPr="006D11E1">
        <w:rPr>
          <w:rStyle w:val="Emphasis"/>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743C4BAA" w14:textId="77777777" w:rsidR="00073BBA" w:rsidRPr="008821CB" w:rsidRDefault="00073BBA" w:rsidP="00073BBA">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82FA3FB" w14:textId="77777777" w:rsidR="00073BBA" w:rsidRPr="008821CB" w:rsidRDefault="00073BBA" w:rsidP="00073BBA">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6B2AB53" w14:textId="77777777" w:rsidR="00073BBA" w:rsidRPr="00803EE4" w:rsidRDefault="00073BBA" w:rsidP="00073BBA">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6F637281" w14:textId="77777777" w:rsidR="00073BBA" w:rsidRPr="008821CB" w:rsidRDefault="00073BBA" w:rsidP="00073BBA">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D11E1">
        <w:rPr>
          <w:rStyle w:val="StyleUnderline"/>
        </w:rPr>
        <w:t xml:space="preserve">law </w:t>
      </w:r>
      <w:r w:rsidRPr="006D11E1">
        <w:rPr>
          <w:rStyle w:val="Emphasis"/>
        </w:rPr>
        <w:t>prohibits</w:t>
      </w:r>
      <w:r w:rsidRPr="006D11E1">
        <w:rPr>
          <w:rStyle w:val="StyleUnderline"/>
        </w:rPr>
        <w:t xml:space="preserve"> effective </w:t>
      </w:r>
      <w:r w:rsidRPr="006D11E1">
        <w:rPr>
          <w:rStyle w:val="Emphasis"/>
        </w:rPr>
        <w:t>strikes</w:t>
      </w:r>
      <w:r w:rsidRPr="006D11E1">
        <w:rPr>
          <w:sz w:val="16"/>
          <w:szCs w:val="16"/>
        </w:rPr>
        <w:t xml:space="preserve">, strikes </w:t>
      </w:r>
      <w:r w:rsidRPr="006D11E1">
        <w:rPr>
          <w:rStyle w:val="StyleUnderline"/>
        </w:rPr>
        <w:t>which</w:t>
      </w:r>
      <w:r w:rsidRPr="0063177A">
        <w:rPr>
          <w:rStyle w:val="StyleUnderline"/>
        </w:rPr>
        <w:t xml:space="preserve">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552CB985" w14:textId="77777777" w:rsidR="00073BBA" w:rsidRPr="008821CB" w:rsidRDefault="00073BBA" w:rsidP="00073BBA">
      <w:pPr>
        <w:rPr>
          <w:sz w:val="16"/>
          <w:szCs w:val="16"/>
        </w:rPr>
      </w:pPr>
      <w:r w:rsidRPr="008821CB">
        <w:rPr>
          <w:sz w:val="16"/>
          <w:szCs w:val="16"/>
        </w:rPr>
        <w:t>B. The Limits of Legal Categories</w:t>
      </w:r>
    </w:p>
    <w:p w14:paraId="2FD60A7E" w14:textId="77777777" w:rsidR="00073BBA" w:rsidRPr="008821CB" w:rsidRDefault="00073BBA" w:rsidP="00073BBA">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D11E1">
        <w:rPr>
          <w:rStyle w:val="StyleUnderline"/>
        </w:rPr>
        <w:t xml:space="preserve">it is a form of </w:t>
      </w:r>
      <w:r w:rsidRPr="006D11E1">
        <w:rPr>
          <w:rStyle w:val="Emphasis"/>
        </w:rPr>
        <w:t>protest</w:t>
      </w:r>
      <w:r w:rsidRPr="006D11E1">
        <w:rPr>
          <w:rStyle w:val="StyleUnderline"/>
        </w:rPr>
        <w:t>,</w:t>
      </w:r>
      <w:r w:rsidRPr="006D11E1">
        <w:rPr>
          <w:sz w:val="16"/>
          <w:szCs w:val="16"/>
        </w:rPr>
        <w:t xml:space="preserve"> </w:t>
      </w:r>
      <w:r w:rsidRPr="006D11E1">
        <w:rPr>
          <w:rStyle w:val="StyleUnderline"/>
        </w:rPr>
        <w:t xml:space="preserve">fundamentally normative and </w:t>
      </w:r>
      <w:r w:rsidRPr="006D11E1">
        <w:rPr>
          <w:rStyle w:val="Emphasis"/>
        </w:rPr>
        <w:t>political</w:t>
      </w:r>
      <w:r w:rsidRPr="006D11E1">
        <w:rPr>
          <w:sz w:val="16"/>
          <w:szCs w:val="16"/>
        </w:rPr>
        <w:t xml:space="preserve">. Yet, that protest takes place within an economic relationship where property and contract law reign supreme.95 To the extent a strike looks like protest, </w:t>
      </w:r>
      <w:r w:rsidRPr="006D11E1">
        <w:rPr>
          <w:rStyle w:val="StyleUnderline"/>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15D622F" w14:textId="77777777" w:rsidR="00073BBA" w:rsidRPr="008821CB" w:rsidRDefault="00073BBA" w:rsidP="00073BBA">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68C79D2" w14:textId="77777777" w:rsidR="00073BBA" w:rsidRPr="008821CB" w:rsidRDefault="00073BBA" w:rsidP="00073BBA">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62A3179" w14:textId="77777777" w:rsidR="00073BBA" w:rsidRPr="008821CB" w:rsidRDefault="00073BBA" w:rsidP="00073BBA">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BB8D409" w14:textId="77777777" w:rsidR="00073BBA" w:rsidRPr="008821CB" w:rsidRDefault="00073BBA" w:rsidP="00073BBA">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CAB3862" w14:textId="77777777" w:rsidR="00073BBA" w:rsidRPr="008821CB" w:rsidRDefault="00073BBA" w:rsidP="00073BBA">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F9EDCA6" w14:textId="77777777" w:rsidR="00073BBA" w:rsidRPr="00803EE4" w:rsidRDefault="00073BBA" w:rsidP="00073BBA">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C8385FF" w14:textId="77777777" w:rsidR="00073BBA" w:rsidRPr="00AA791A" w:rsidRDefault="00073BBA" w:rsidP="00073BBA">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CB88298" w14:textId="77777777" w:rsidR="00073BBA" w:rsidRPr="00652A80" w:rsidRDefault="00073BBA" w:rsidP="00073BBA">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D76DDE8" w14:textId="77777777" w:rsidR="00073BBA" w:rsidRPr="00AD3BE5" w:rsidRDefault="00073BBA" w:rsidP="00073BBA">
      <w:pPr>
        <w:rPr>
          <w:sz w:val="16"/>
        </w:rPr>
      </w:pPr>
      <w:r w:rsidRPr="00AD3BE5">
        <w:rPr>
          <w:sz w:val="16"/>
        </w:rPr>
        <w:t>C. Alternate Visions</w:t>
      </w:r>
    </w:p>
    <w:p w14:paraId="442BDB35" w14:textId="77777777" w:rsidR="00073BBA" w:rsidRPr="00652A80" w:rsidRDefault="00073BBA" w:rsidP="00073BBA">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185567F" w14:textId="77777777" w:rsidR="00073BBA" w:rsidRPr="00652A80" w:rsidRDefault="00073BBA" w:rsidP="00073BBA">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53542299" w14:textId="77777777" w:rsidR="00073BBA" w:rsidRPr="00652A80" w:rsidRDefault="00073BBA" w:rsidP="00073BBA">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DC026F7" w14:textId="77777777" w:rsidR="00073BBA" w:rsidRPr="003F6EEB" w:rsidRDefault="00073BBA" w:rsidP="00073BBA">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D11E1">
        <w:rPr>
          <w:rStyle w:val="StyleUnderline"/>
        </w:rPr>
        <w:t xml:space="preserve">major </w:t>
      </w:r>
      <w:r w:rsidRPr="006D11E1">
        <w:rPr>
          <w:rStyle w:val="Emphasis"/>
        </w:rPr>
        <w:t>work stoppages</w:t>
      </w:r>
      <w:r w:rsidRPr="006D11E1">
        <w:rPr>
          <w:rStyle w:val="StyleUnderline"/>
        </w:rPr>
        <w:t xml:space="preserve"> declined by </w:t>
      </w:r>
      <w:r w:rsidRPr="006D11E1">
        <w:rPr>
          <w:rStyle w:val="Emphasis"/>
        </w:rPr>
        <w:t>90%</w:t>
      </w:r>
      <w:r w:rsidRPr="006D11E1">
        <w:rPr>
          <w:rStyle w:val="StyleUnderline"/>
        </w:rPr>
        <w:t>.</w:t>
      </w:r>
      <w:r w:rsidRPr="006D11E1">
        <w:rPr>
          <w:sz w:val="16"/>
        </w:rPr>
        <w:t>122</w:t>
      </w:r>
      <w:r w:rsidRPr="00652A80">
        <w:rPr>
          <w:sz w:val="16"/>
        </w:rPr>
        <w:t xml:space="preserve">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w:t>
      </w:r>
      <w:r w:rsidRPr="006D11E1">
        <w:rPr>
          <w:sz w:val="16"/>
        </w:rPr>
        <w:t xml:space="preserve">123 </w:t>
      </w:r>
      <w:r w:rsidRPr="006D11E1">
        <w:rPr>
          <w:rStyle w:val="StyleUnderline"/>
        </w:rPr>
        <w:t xml:space="preserve">They did </w:t>
      </w:r>
      <w:r w:rsidRPr="006D11E1">
        <w:rPr>
          <w:rStyle w:val="Emphasis"/>
        </w:rPr>
        <w:t>not</w:t>
      </w:r>
      <w:r w:rsidRPr="006D11E1">
        <w:rPr>
          <w:rStyle w:val="StyleUnderline"/>
        </w:rPr>
        <w:t xml:space="preserve"> create </w:t>
      </w:r>
      <w:r w:rsidRPr="006D11E1">
        <w:rPr>
          <w:rStyle w:val="Emphasis"/>
        </w:rPr>
        <w:t>wage growth</w:t>
      </w:r>
      <w:r w:rsidRPr="006D11E1">
        <w:rPr>
          <w:rStyle w:val="StyleUnderline"/>
        </w:rPr>
        <w:t xml:space="preserve">, </w:t>
      </w:r>
      <w:r w:rsidRPr="006D11E1">
        <w:rPr>
          <w:sz w:val="16"/>
        </w:rPr>
        <w:t>the “more” that</w:t>
      </w:r>
      <w:r w:rsidRPr="00652A80">
        <w:rPr>
          <w:sz w:val="16"/>
        </w:rPr>
        <w:t xml:space="preserve">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FA3B456" w14:textId="77777777" w:rsidR="00073BBA" w:rsidRPr="003F6EEB" w:rsidRDefault="00073BBA" w:rsidP="00073BBA">
      <w:pPr>
        <w:rPr>
          <w:sz w:val="16"/>
        </w:rPr>
      </w:pPr>
      <w:r w:rsidRPr="003F6EEB">
        <w:rPr>
          <w:sz w:val="16"/>
        </w:rPr>
        <w:t>III. labor’s twenty-first century challenge to neoliberalism: striking in a new gilded age</w:t>
      </w:r>
    </w:p>
    <w:p w14:paraId="364A2295" w14:textId="77777777" w:rsidR="00073BBA" w:rsidRPr="003F6EEB" w:rsidRDefault="00073BBA" w:rsidP="00073BBA">
      <w:pPr>
        <w:rPr>
          <w:sz w:val="16"/>
        </w:rPr>
      </w:pPr>
      <w:r w:rsidRPr="003F6EEB">
        <w:rPr>
          <w:sz w:val="16"/>
        </w:rPr>
        <w:t>A. Work Law in Political Economic Context</w:t>
      </w:r>
    </w:p>
    <w:p w14:paraId="551D71B7" w14:textId="77777777" w:rsidR="00073BBA" w:rsidRPr="003F6EEB" w:rsidRDefault="00073BBA" w:rsidP="00073BBA">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65A04D2C" w14:textId="77777777" w:rsidR="00073BBA" w:rsidRDefault="00073BBA" w:rsidP="00073BBA">
      <w:pPr>
        <w:pStyle w:val="Heading4"/>
      </w:pPr>
      <w:r>
        <w:t xml:space="preserve">Secondary strikes are </w:t>
      </w:r>
      <w:r w:rsidRPr="00112AC9">
        <w:rPr>
          <w:u w:val="single"/>
        </w:rPr>
        <w:t>key</w:t>
      </w:r>
      <w:r>
        <w:t>:</w:t>
      </w:r>
    </w:p>
    <w:p w14:paraId="51BD8D11" w14:textId="77777777" w:rsidR="00073BBA" w:rsidRDefault="00073BBA" w:rsidP="00073BBA">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FD99738" w14:textId="77777777" w:rsidR="00073BBA" w:rsidRPr="00AC690B" w:rsidRDefault="00073BBA" w:rsidP="00073BBA">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98B3B94" w14:textId="77777777" w:rsidR="00073BBA" w:rsidRPr="00D95BC2" w:rsidRDefault="00073BBA" w:rsidP="00073BBA">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3D795689" w14:textId="77777777" w:rsidR="00073BBA" w:rsidRPr="00D04554" w:rsidRDefault="00073BBA" w:rsidP="00073BBA">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2F9A154" w14:textId="77777777" w:rsidR="00073BBA" w:rsidRDefault="00073BBA" w:rsidP="00073BBA">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6DAF125E" w14:textId="77777777" w:rsidR="00073BBA" w:rsidRPr="00814540" w:rsidRDefault="00073BBA" w:rsidP="00073BBA">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0608DEA" w14:textId="77777777" w:rsidR="00073BBA" w:rsidRPr="006A29F5" w:rsidRDefault="00073BBA" w:rsidP="00073BBA">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3314E42" w14:textId="77777777" w:rsidR="00073BBA" w:rsidRPr="006A29F5" w:rsidRDefault="00073BBA" w:rsidP="00073BBA">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5940461" w14:textId="77777777" w:rsidR="00073BBA" w:rsidRPr="00814540" w:rsidRDefault="00073BBA" w:rsidP="00073BBA">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2A78E53E" w14:textId="77777777" w:rsidR="00073BBA" w:rsidRPr="00BE4605" w:rsidRDefault="00073BBA" w:rsidP="00073BBA">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7AFF337E" w14:textId="77777777" w:rsidR="00073BBA" w:rsidRPr="00BE4605" w:rsidRDefault="00073BBA" w:rsidP="00073BBA">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2B675CEA" w14:textId="77777777" w:rsidR="00073BBA" w:rsidRPr="00FE4701" w:rsidRDefault="00073BBA" w:rsidP="00073BBA">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37644577" w14:textId="77777777" w:rsidR="00073BBA" w:rsidRPr="00112AC9" w:rsidRDefault="00073BBA" w:rsidP="00073BBA">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CC9B283" w14:textId="77777777" w:rsidR="00073BBA" w:rsidRDefault="00073BBA" w:rsidP="00073BBA">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00D1FBA0" w14:textId="77777777" w:rsidR="00073BBA" w:rsidRPr="00450294" w:rsidRDefault="00073BBA" w:rsidP="00073BB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2AEC6CD" w14:textId="77777777" w:rsidR="00073BBA" w:rsidRPr="00450294" w:rsidRDefault="00073BBA" w:rsidP="00073BBA">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560D5740" w14:textId="77777777" w:rsidR="00073BBA" w:rsidRPr="00A26C3F" w:rsidRDefault="00073BBA" w:rsidP="00073BBA">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58D9211B" w14:textId="77777777" w:rsidR="00073BBA" w:rsidRPr="00450294" w:rsidRDefault="00073BBA" w:rsidP="00073BBA">
      <w:pPr>
        <w:rPr>
          <w:sz w:val="16"/>
        </w:rPr>
      </w:pPr>
      <w:r w:rsidRPr="00450294">
        <w:rPr>
          <w:sz w:val="16"/>
        </w:rPr>
        <w:t>B. Striking as Political</w:t>
      </w:r>
    </w:p>
    <w:p w14:paraId="1CD7EBB7" w14:textId="77777777" w:rsidR="00073BBA" w:rsidRPr="00450294" w:rsidRDefault="00073BBA" w:rsidP="00073BBA">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27A9C55" w14:textId="77777777" w:rsidR="00073BBA" w:rsidRPr="00450294" w:rsidRDefault="00073BBA" w:rsidP="00073BBA">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54CC1BFB" w14:textId="77777777" w:rsidR="00073BBA" w:rsidRPr="005C5EF9" w:rsidRDefault="00073BBA" w:rsidP="00073BBA">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355A4161" w14:textId="77777777" w:rsidR="00073BBA" w:rsidRPr="005C5EF9" w:rsidRDefault="00073BBA" w:rsidP="00073BBA">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628AEDDE" w14:textId="77777777" w:rsidR="00073BBA" w:rsidRPr="00A26C3F" w:rsidRDefault="00073BBA" w:rsidP="00073BBA">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06D4505E" w14:textId="77777777" w:rsidR="00073BBA" w:rsidRPr="006822EA" w:rsidRDefault="00073BBA" w:rsidP="00073BBA">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1A1BDD26" w14:textId="77777777" w:rsidR="00073BBA" w:rsidRPr="006822EA" w:rsidRDefault="00073BBA" w:rsidP="00073BBA">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39FFBAB8" w14:textId="77777777" w:rsidR="00073BBA" w:rsidRPr="006822EA" w:rsidRDefault="00073BBA" w:rsidP="00073BBA">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22AAFC5D" w14:textId="77777777" w:rsidR="00073BBA" w:rsidRPr="006822EA" w:rsidRDefault="00073BBA" w:rsidP="00073BBA">
      <w:pPr>
        <w:rPr>
          <w:rStyle w:val="StyleUnderline"/>
        </w:rPr>
      </w:pPr>
    </w:p>
    <w:p w14:paraId="14A03542" w14:textId="77777777" w:rsidR="00073BBA" w:rsidRDefault="00073BBA" w:rsidP="00073BBA">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127E4AA" w14:textId="77777777" w:rsidR="00073BBA" w:rsidRDefault="00073BBA" w:rsidP="00073BB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27C36BB" w14:textId="77777777" w:rsidR="00073BBA" w:rsidRPr="00DF1EEC" w:rsidRDefault="00073BBA" w:rsidP="00073BB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24C9022" w14:textId="77777777" w:rsidR="00073BBA" w:rsidRPr="008B5047" w:rsidRDefault="00073BBA" w:rsidP="00073BB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E4226EB" w14:textId="77777777" w:rsidR="00073BBA" w:rsidRPr="008B5047" w:rsidRDefault="00073BBA" w:rsidP="00073BB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5ADBD28C" w14:textId="77777777" w:rsidR="00073BBA" w:rsidRPr="008B5047" w:rsidRDefault="00073BBA" w:rsidP="00073BB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E293926" w14:textId="77777777" w:rsidR="00073BBA" w:rsidRPr="008B5047" w:rsidRDefault="00073BBA" w:rsidP="00073BBA">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E823D0C" w14:textId="77777777" w:rsidR="00073BBA" w:rsidRPr="008B5047" w:rsidRDefault="00073BBA" w:rsidP="00073BB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56CD1D1" w14:textId="77777777" w:rsidR="00073BBA" w:rsidRPr="00DF1EEC" w:rsidRDefault="00073BBA" w:rsidP="00073BBA">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6ABA44AC" w14:textId="77777777" w:rsidR="00073BBA" w:rsidRPr="00DF1EEC" w:rsidRDefault="00073BBA" w:rsidP="00073BB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6E95D2B" w14:textId="77777777" w:rsidR="00073BBA" w:rsidRDefault="00073BBA" w:rsidP="00073BBA">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1A7F690" w14:textId="77777777" w:rsidR="00073BBA" w:rsidRDefault="00073BBA" w:rsidP="00073BBA">
      <w:pPr>
        <w:pStyle w:val="Heading3"/>
      </w:pPr>
      <w:r>
        <w:t>Plan---1AC</w:t>
      </w:r>
    </w:p>
    <w:p w14:paraId="63AAD823" w14:textId="77777777" w:rsidR="00073BBA" w:rsidRPr="005D388F" w:rsidRDefault="00073BBA" w:rsidP="00073BBA">
      <w:pPr>
        <w:pStyle w:val="Heading4"/>
      </w:pPr>
      <w:r>
        <w:t>The United States Federal Government should substantially strengthen collective bargaining rights for secondary actions.</w:t>
      </w:r>
    </w:p>
    <w:p w14:paraId="2C32B126" w14:textId="77777777" w:rsidR="00073BBA" w:rsidRDefault="00073BBA" w:rsidP="00073BBA">
      <w:pPr>
        <w:pStyle w:val="Heading3"/>
      </w:pPr>
      <w:r>
        <w:t>Remedies---1AC</w:t>
      </w:r>
    </w:p>
    <w:p w14:paraId="2FC2D101" w14:textId="77777777" w:rsidR="00073BBA" w:rsidRPr="009A02F0" w:rsidRDefault="00073BBA" w:rsidP="00073BBA">
      <w:pPr>
        <w:pStyle w:val="Heading4"/>
      </w:pPr>
      <w:r>
        <w:t>Advantage 2---</w:t>
      </w:r>
      <w:r w:rsidRPr="00362AB7">
        <w:rPr>
          <w:u w:val="single"/>
        </w:rPr>
        <w:t>REMEDIES</w:t>
      </w:r>
      <w:r>
        <w:t>:</w:t>
      </w:r>
    </w:p>
    <w:p w14:paraId="5FD8D0CE" w14:textId="77777777" w:rsidR="00073BBA" w:rsidRDefault="00073BBA" w:rsidP="00073BBA">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1BCF4694" w14:textId="77777777" w:rsidR="00073BBA" w:rsidRPr="00362AB7" w:rsidRDefault="00073BBA" w:rsidP="00073BBA">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9D36A23" w14:textId="77777777" w:rsidR="00073BBA" w:rsidRPr="0090378E" w:rsidRDefault="00073BBA" w:rsidP="00073BBA">
      <w:pPr>
        <w:rPr>
          <w:sz w:val="16"/>
        </w:rPr>
      </w:pPr>
      <w:r w:rsidRPr="00770144">
        <w:rPr>
          <w:rStyle w:val="StyleUnderline"/>
        </w:rPr>
        <w:t xml:space="preserve">The </w:t>
      </w:r>
      <w:r w:rsidRPr="0090378E">
        <w:rPr>
          <w:rStyle w:val="Emphasis"/>
          <w:highlight w:val="cyan"/>
        </w:rPr>
        <w:t>r</w:t>
      </w:r>
      <w:r w:rsidRPr="00AD22C9">
        <w:rPr>
          <w:rStyle w:val="Emphasis"/>
        </w:rPr>
        <w:t>ight</w:t>
      </w:r>
      <w:r w:rsidRPr="00770144">
        <w:rPr>
          <w:rStyle w:val="StyleUnderline"/>
          <w:highlight w:val="cyan"/>
        </w:rPr>
        <w:t xml:space="preserve"> t</w:t>
      </w:r>
      <w:r w:rsidRPr="00AD22C9">
        <w:rPr>
          <w:rStyle w:val="StyleUnderline"/>
        </w:rPr>
        <w:t xml:space="preserve">o </w:t>
      </w:r>
      <w:r w:rsidRPr="0090378E">
        <w:rPr>
          <w:rStyle w:val="Emphasis"/>
          <w:highlight w:val="cyan"/>
        </w:rPr>
        <w:t>s</w:t>
      </w:r>
      <w:r w:rsidRPr="00AD22C9">
        <w:rPr>
          <w:rStyle w:val="Emphasis"/>
        </w:rPr>
        <w:t>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AD22C9">
        <w:rPr>
          <w:rStyle w:val="Emphasis"/>
        </w:rPr>
        <w:t>legal curbs</w:t>
      </w:r>
      <w:r w:rsidRPr="00AD22C9">
        <w:rPr>
          <w:rStyle w:val="StyleUnderline"/>
        </w:rPr>
        <w:t xml:space="preserve"> and </w:t>
      </w:r>
      <w:r w:rsidRPr="0090378E">
        <w:rPr>
          <w:rStyle w:val="Emphasis"/>
          <w:highlight w:val="cyan"/>
        </w:rPr>
        <w:t>crackdowns</w:t>
      </w:r>
      <w:r w:rsidRPr="0090378E">
        <w:rPr>
          <w:sz w:val="16"/>
        </w:rPr>
        <w:t xml:space="preserve"> on this right, the world over.</w:t>
      </w:r>
    </w:p>
    <w:p w14:paraId="3E9BC0C5" w14:textId="77777777" w:rsidR="00073BBA" w:rsidRPr="0090378E" w:rsidRDefault="00073BBA" w:rsidP="00073BBA">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w:t>
      </w:r>
      <w:r w:rsidRPr="00AD22C9">
        <w:rPr>
          <w:rStyle w:val="StyleUnderline"/>
        </w:rPr>
        <w:t xml:space="preserve">can </w:t>
      </w:r>
      <w:r w:rsidRPr="0090378E">
        <w:rPr>
          <w:rStyle w:val="StyleUnderline"/>
          <w:highlight w:val="cyan"/>
        </w:rPr>
        <w:t>deploy</w:t>
      </w:r>
      <w:r w:rsidRPr="0090378E">
        <w:rPr>
          <w:sz w:val="16"/>
        </w:rPr>
        <w:t xml:space="preserve"> to defend themselves against labour rights violations, and although </w:t>
      </w:r>
      <w:r w:rsidRPr="00AD22C9">
        <w:rPr>
          <w:rStyle w:val="StyleUnderline"/>
        </w:rPr>
        <w:t xml:space="preserve">these </w:t>
      </w:r>
      <w:r w:rsidRPr="00AD22C9">
        <w:rPr>
          <w:rStyle w:val="Emphasis"/>
        </w:rPr>
        <w:t>human rights</w:t>
      </w:r>
      <w:r w:rsidRPr="00AD22C9">
        <w:rPr>
          <w:sz w:val="16"/>
        </w:rPr>
        <w:t xml:space="preserve"> u</w:t>
      </w:r>
      <w:r w:rsidRPr="0090378E">
        <w:rPr>
          <w:sz w:val="16"/>
        </w:rPr>
        <w:t xml:space="preserve">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83F0960" w14:textId="77777777" w:rsidR="00073BBA" w:rsidRPr="0090378E" w:rsidRDefault="00073BBA" w:rsidP="00073BBA">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557907A" w14:textId="77777777" w:rsidR="00073BBA" w:rsidRPr="0090378E" w:rsidRDefault="00073BBA" w:rsidP="00073BBA">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B4E61AD" w14:textId="77777777" w:rsidR="00073BBA" w:rsidRPr="0090378E" w:rsidRDefault="00073BBA" w:rsidP="00073BBA">
      <w:pPr>
        <w:rPr>
          <w:sz w:val="16"/>
        </w:rPr>
      </w:pPr>
      <w:r w:rsidRPr="0090378E">
        <w:rPr>
          <w:sz w:val="16"/>
        </w:rPr>
        <w:t>How the spirit of the right to strike is being ‘killed’ in Europe</w:t>
      </w:r>
    </w:p>
    <w:p w14:paraId="7905FD04" w14:textId="77777777" w:rsidR="00073BBA" w:rsidRPr="0090378E" w:rsidRDefault="00073BBA" w:rsidP="00073BBA">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5C8741E" w14:textId="77777777" w:rsidR="00073BBA" w:rsidRPr="0090378E" w:rsidRDefault="00073BBA" w:rsidP="00073BBA">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61B91DF" w14:textId="77777777" w:rsidR="00073BBA" w:rsidRPr="0090378E" w:rsidRDefault="00073BBA" w:rsidP="00073BBA">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AB7CBF1" w14:textId="77777777" w:rsidR="00073BBA" w:rsidRPr="0090378E" w:rsidRDefault="00073BBA" w:rsidP="00073BBA">
      <w:pPr>
        <w:rPr>
          <w:sz w:val="16"/>
        </w:rPr>
      </w:pPr>
      <w:r w:rsidRPr="0090378E">
        <w:rPr>
          <w:sz w:val="16"/>
        </w:rPr>
        <w:t>Stéphane Sirot, French historian, specialist in the sociology of strikes, trade unionism and social relations.</w:t>
      </w:r>
    </w:p>
    <w:p w14:paraId="48178B4E" w14:textId="77777777" w:rsidR="00073BBA" w:rsidRPr="0090378E" w:rsidRDefault="00073BBA" w:rsidP="00073BBA">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w:t>
      </w:r>
      <w:r w:rsidRPr="00AD22C9">
        <w:rPr>
          <w:rStyle w:val="StyleUnderline"/>
        </w:rPr>
        <w:t>is adopted</w:t>
      </w:r>
      <w:r w:rsidRPr="0090378E">
        <w:rPr>
          <w:rStyle w:val="StyleUnderline"/>
        </w:rPr>
        <w:t xml:space="preserve"> with a view to </w:t>
      </w:r>
      <w:r w:rsidRPr="0090378E">
        <w:rPr>
          <w:rStyle w:val="StyleUnderline"/>
          <w:highlight w:val="cyan"/>
        </w:rPr>
        <w:t>maki</w:t>
      </w:r>
      <w:r w:rsidRPr="00AD22C9">
        <w:rPr>
          <w:rStyle w:val="StyleUnderline"/>
        </w:rPr>
        <w:t>ng</w:t>
      </w:r>
      <w:r w:rsidRPr="0090378E">
        <w:rPr>
          <w:rStyle w:val="StyleUnderline"/>
          <w:highlight w:val="cyan"/>
        </w:rPr>
        <w:t xml:space="preserve">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w:t>
      </w:r>
      <w:r w:rsidRPr="00AD22C9">
        <w:rPr>
          <w:rStyle w:val="StyleUnderline"/>
        </w:rPr>
        <w:t>i</w:t>
      </w:r>
      <w:r w:rsidRPr="0090378E">
        <w:rPr>
          <w:rStyle w:val="StyleUnderline"/>
          <w:highlight w:val="cyan"/>
        </w:rPr>
        <w:t>s</w:t>
      </w:r>
      <w:r w:rsidRPr="00AD22C9">
        <w:rPr>
          <w:rStyle w:val="StyleUnderline"/>
        </w:rPr>
        <w:t xml:space="preserve"> </w:t>
      </w:r>
      <w:r w:rsidRPr="0090378E">
        <w:rPr>
          <w:sz w:val="16"/>
        </w:rPr>
        <w:t xml:space="preserve">basically </w:t>
      </w:r>
      <w:r w:rsidRPr="0090378E">
        <w:rPr>
          <w:rStyle w:val="StyleUnderline"/>
          <w:highlight w:val="cyan"/>
        </w:rPr>
        <w:t xml:space="preserve">as if </w:t>
      </w:r>
      <w:r w:rsidRPr="00AD22C9">
        <w:rPr>
          <w:rStyle w:val="StyleUnderline"/>
        </w:rPr>
        <w:t xml:space="preserve">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A48165D" w14:textId="77777777" w:rsidR="00073BBA" w:rsidRPr="0090378E" w:rsidRDefault="00073BBA" w:rsidP="00073BBA">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A8EBE42" w14:textId="77777777" w:rsidR="00073BBA" w:rsidRPr="0090378E" w:rsidRDefault="00073BBA" w:rsidP="00073BBA">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125C6F6" w14:textId="77777777" w:rsidR="00073BBA" w:rsidRPr="0090378E" w:rsidRDefault="00073BBA" w:rsidP="00073BBA">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AD22C9">
        <w:rPr>
          <w:rStyle w:val="StyleUnderline"/>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w:t>
      </w:r>
      <w:r w:rsidRPr="00AD22C9">
        <w:rPr>
          <w:rStyle w:val="StyleUnderline"/>
        </w:rPr>
        <w:t xml:space="preserve">cannot be expressed through mechanisms such as </w:t>
      </w:r>
      <w:r w:rsidRPr="00AD22C9">
        <w:rPr>
          <w:rStyle w:val="Emphasis"/>
        </w:rPr>
        <w:t>demonstrations</w:t>
      </w:r>
      <w:r w:rsidRPr="00AD22C9">
        <w:rPr>
          <w:rStyle w:val="StyleUnderline"/>
        </w:rPr>
        <w:t xml:space="preserve"> or </w:t>
      </w:r>
      <w:r w:rsidRPr="00AD22C9">
        <w:rPr>
          <w:rStyle w:val="Emphasis"/>
        </w:rPr>
        <w:t>strikes</w:t>
      </w:r>
      <w:r w:rsidRPr="00AD22C9">
        <w:rPr>
          <w:rStyle w:val="StyleUnderline"/>
        </w:rPr>
        <w:t xml:space="preserve">, it </w:t>
      </w:r>
      <w:r w:rsidRPr="0090378E">
        <w:rPr>
          <w:rStyle w:val="StyleUnderline"/>
          <w:highlight w:val="cyan"/>
        </w:rPr>
        <w:t xml:space="preserve">ends up being expressed through the </w:t>
      </w:r>
      <w:r w:rsidRPr="0090378E">
        <w:rPr>
          <w:rStyle w:val="Emphasis"/>
          <w:highlight w:val="cyan"/>
        </w:rPr>
        <w:t xml:space="preserve">ballot </w:t>
      </w:r>
      <w:r w:rsidRPr="00AD22C9">
        <w:rPr>
          <w:rStyle w:val="Emphasis"/>
        </w:rPr>
        <w:t>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14EB52C" w14:textId="77777777" w:rsidR="00073BBA" w:rsidRDefault="00073BBA" w:rsidP="00073BBA">
      <w:pPr>
        <w:rPr>
          <w:sz w:val="16"/>
        </w:rPr>
      </w:pPr>
      <w:r w:rsidRPr="0090378E">
        <w:rPr>
          <w:sz w:val="16"/>
        </w:rPr>
        <w:t xml:space="preserve">In the meantime, “we are seeing very marked and very strong resistance on the part of the </w:t>
      </w:r>
      <w:r w:rsidRPr="00AD22C9">
        <w:rPr>
          <w:rStyle w:val="StyleUnderline"/>
        </w:rPr>
        <w:t xml:space="preserve">power </w:t>
      </w:r>
      <w:r w:rsidRPr="0090378E">
        <w:rPr>
          <w:rStyle w:val="StyleUnderline"/>
          <w:highlight w:val="cyan"/>
        </w:rPr>
        <w:t>systems</w:t>
      </w:r>
      <w:r w:rsidRPr="0090378E">
        <w:rPr>
          <w:sz w:val="16"/>
        </w:rPr>
        <w:t xml:space="preserve"> in relation to social conflicts”, whereby they </w:t>
      </w:r>
      <w:r w:rsidRPr="00AD22C9">
        <w:rPr>
          <w:rStyle w:val="StyleUnderline"/>
        </w:rPr>
        <w:t xml:space="preserve">no longer need to use </w:t>
      </w:r>
      <w:r w:rsidRPr="00AD22C9">
        <w:rPr>
          <w:rStyle w:val="Emphasis"/>
        </w:rPr>
        <w:t>repression</w:t>
      </w:r>
      <w:r w:rsidRPr="00AD22C9">
        <w:rPr>
          <w:rStyle w:val="StyleUnderline"/>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AD22C9">
        <w:rPr>
          <w:rStyle w:val="StyleUnderline"/>
        </w:rPr>
        <w:t xml:space="preserve">They </w:t>
      </w:r>
      <w:r w:rsidRPr="00AD22C9">
        <w:rPr>
          <w:rStyle w:val="Emphasis"/>
        </w:rPr>
        <w:t>no longer</w:t>
      </w:r>
      <w:r w:rsidRPr="00AD22C9">
        <w:rPr>
          <w:rStyle w:val="StyleUnderline"/>
        </w:rPr>
        <w:t xml:space="preserve"> even </w:t>
      </w:r>
      <w:r w:rsidRPr="00AD22C9">
        <w:rPr>
          <w:rStyle w:val="Emphasis"/>
        </w:rPr>
        <w:t>negotiate</w:t>
      </w:r>
      <w:r w:rsidRPr="00AD22C9">
        <w:rPr>
          <w:sz w:val="16"/>
        </w:rPr>
        <w:t>.</w:t>
      </w:r>
      <w:r w:rsidRPr="0090378E">
        <w:rPr>
          <w:sz w:val="16"/>
        </w:rPr>
        <w:t xml:space="preserve">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388F861" w14:textId="77777777" w:rsidR="00073BBA" w:rsidRPr="00207B8E" w:rsidRDefault="00073BBA" w:rsidP="00073BBA">
      <w:pPr>
        <w:pStyle w:val="Heading4"/>
      </w:pPr>
      <w:r>
        <w:t xml:space="preserve">Far-right populism </w:t>
      </w:r>
      <w:r w:rsidRPr="00362AB7">
        <w:rPr>
          <w:u w:val="single"/>
        </w:rPr>
        <w:t>guarantees</w:t>
      </w:r>
      <w:r>
        <w:t xml:space="preserve"> nuclear use.</w:t>
      </w:r>
    </w:p>
    <w:p w14:paraId="78AD7F32" w14:textId="77777777" w:rsidR="00073BBA" w:rsidRPr="0011126D" w:rsidRDefault="00073BBA" w:rsidP="00073BBA">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2F5A44A" w14:textId="77777777" w:rsidR="00073BBA" w:rsidRPr="0011126D" w:rsidRDefault="00073BBA" w:rsidP="00073BBA">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AD22C9">
        <w:rPr>
          <w:rStyle w:val="StyleUnderline"/>
        </w:rPr>
        <w:t xml:space="preserve">deterrence </w:t>
      </w:r>
      <w:r w:rsidRPr="00AD22C9">
        <w:rPr>
          <w:rStyle w:val="Emphasis"/>
        </w:rPr>
        <w:t>instability</w:t>
      </w:r>
      <w:r w:rsidRPr="00AD22C9">
        <w:rPr>
          <w:rStyle w:val="StyleUnderline"/>
        </w:rPr>
        <w:t xml:space="preserve"> is sure to </w:t>
      </w:r>
      <w:r w:rsidRPr="00AD22C9">
        <w:rPr>
          <w:rStyle w:val="Emphasis"/>
        </w:rPr>
        <w:t>follow</w:t>
      </w:r>
      <w:r w:rsidRPr="00AD22C9">
        <w:rPr>
          <w:sz w:val="16"/>
          <w:szCs w:val="16"/>
        </w:rPr>
        <w:t>. Meier and Vieluf</w:t>
      </w:r>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4AC7FEE" w14:textId="77777777" w:rsidR="00073BBA" w:rsidRPr="0011126D" w:rsidRDefault="00073BBA" w:rsidP="00073BBA">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38B48728" w14:textId="77777777" w:rsidR="00073BBA" w:rsidRPr="0011126D" w:rsidRDefault="00073BBA" w:rsidP="00073BBA">
      <w:pPr>
        <w:rPr>
          <w:sz w:val="16"/>
          <w:szCs w:val="16"/>
        </w:rPr>
      </w:pPr>
      <w:r w:rsidRPr="0011126D">
        <w:rPr>
          <w:sz w:val="16"/>
          <w:szCs w:val="16"/>
        </w:rPr>
        <w:t>Questioning Meier and Vieluf’s faith in the establishment</w:t>
      </w:r>
    </w:p>
    <w:p w14:paraId="00B1DE21" w14:textId="77777777" w:rsidR="00073BBA" w:rsidRPr="0011126D" w:rsidRDefault="00073BBA" w:rsidP="00073BBA">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2A34E3D" w14:textId="77777777" w:rsidR="00073BBA" w:rsidRPr="0011126D" w:rsidRDefault="00073BBA" w:rsidP="00073BBA">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w:t>
      </w:r>
      <w:r w:rsidRPr="00AD22C9">
        <w:rPr>
          <w:rStyle w:val="StyleUnderline"/>
        </w:rPr>
        <w:t xml:space="preserve">if </w:t>
      </w:r>
      <w:r w:rsidRPr="00AD22C9">
        <w:rPr>
          <w:sz w:val="16"/>
          <w:szCs w:val="16"/>
        </w:rPr>
        <w:t xml:space="preserve">either John F. </w:t>
      </w:r>
      <w:r w:rsidRPr="00AD22C9">
        <w:rPr>
          <w:rStyle w:val="Emphasis"/>
        </w:rPr>
        <w:t>Kennedy</w:t>
      </w:r>
      <w:r w:rsidRPr="00AD22C9">
        <w:rPr>
          <w:rStyle w:val="StyleUnderline"/>
        </w:rPr>
        <w:t xml:space="preserve"> or</w:t>
      </w:r>
      <w:r w:rsidRPr="00AD22C9">
        <w:rPr>
          <w:sz w:val="16"/>
          <w:szCs w:val="16"/>
        </w:rPr>
        <w:t xml:space="preserve"> Nikita </w:t>
      </w:r>
      <w:r w:rsidRPr="00AD22C9">
        <w:rPr>
          <w:rStyle w:val="Emphasis"/>
        </w:rPr>
        <w:t>Khrushchev</w:t>
      </w:r>
      <w:r w:rsidRPr="00AD22C9">
        <w:rPr>
          <w:sz w:val="16"/>
          <w:szCs w:val="16"/>
        </w:rPr>
        <w:t xml:space="preserve"> had </w:t>
      </w:r>
      <w:r w:rsidRPr="00AD22C9">
        <w:rPr>
          <w:rStyle w:val="StyleUnderline"/>
        </w:rPr>
        <w:t xml:space="preserve">let the </w:t>
      </w:r>
      <w:r w:rsidRPr="00AD22C9">
        <w:rPr>
          <w:rStyle w:val="Emphasis"/>
        </w:rPr>
        <w:t>generals</w:t>
      </w:r>
      <w:r w:rsidRPr="00AD22C9">
        <w:rPr>
          <w:rStyle w:val="StyleUnderline"/>
        </w:rPr>
        <w:t xml:space="preserve"> take the lead</w:t>
      </w:r>
      <w:r w:rsidRPr="00AD22C9">
        <w:rPr>
          <w:sz w:val="16"/>
          <w:szCs w:val="16"/>
        </w:rPr>
        <w:t>.3 A variety of technical and organizational mishaps almost caused it to go nuclear anyway.4 Meanwhile, the establishments unfairly tarred their critics in the peace and disarmament movements</w:t>
      </w:r>
      <w:r w:rsidRPr="0011126D">
        <w:rPr>
          <w:sz w:val="16"/>
          <w:szCs w:val="16"/>
        </w:rPr>
        <w:t xml:space="preserve"> as “populists,” as Meier and Vieluf also point out (p. 9). Actually, those 45activists ended up greatly contributing to the peaceful end of the Cold War, an outcome that the establishments had considered unrealistic.5</w:t>
      </w:r>
    </w:p>
    <w:p w14:paraId="0DFD411F" w14:textId="77777777" w:rsidR="00073BBA" w:rsidRPr="0011126D" w:rsidRDefault="00073BBA" w:rsidP="00073BBA">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7B801BA" w14:textId="77777777" w:rsidR="00073BBA" w:rsidRPr="0011126D" w:rsidRDefault="00073BBA" w:rsidP="00073BBA">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92710A3" w14:textId="77777777" w:rsidR="00073BBA" w:rsidRPr="0011126D" w:rsidRDefault="00073BBA" w:rsidP="00073BBA">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AB635C6" w14:textId="77777777" w:rsidR="00073BBA" w:rsidRPr="0011126D" w:rsidRDefault="00073BBA" w:rsidP="00073BBA">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B39D0CF" w14:textId="77777777" w:rsidR="00073BBA" w:rsidRPr="0011126D" w:rsidRDefault="00073BBA" w:rsidP="00073BBA">
      <w:pPr>
        <w:rPr>
          <w:sz w:val="16"/>
          <w:szCs w:val="16"/>
        </w:rPr>
      </w:pPr>
      <w:r w:rsidRPr="0011126D">
        <w:rPr>
          <w:sz w:val="16"/>
          <w:szCs w:val="16"/>
        </w:rPr>
        <w:t>Building on Meier and Vieluf’s accounting of the dangers of populism</w:t>
      </w:r>
    </w:p>
    <w:p w14:paraId="240C73E9" w14:textId="77777777" w:rsidR="00073BBA" w:rsidRPr="0011126D" w:rsidRDefault="00073BBA" w:rsidP="00073BBA">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CC77BE7" w14:textId="77777777" w:rsidR="00073BBA" w:rsidRPr="0011126D" w:rsidRDefault="00073BBA" w:rsidP="00073BBA">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AD22C9">
        <w:rPr>
          <w:rStyle w:val="StyleUnderline"/>
        </w:rPr>
        <w:t xml:space="preserve">might </w:t>
      </w:r>
      <w:r w:rsidRPr="00AD22C9">
        <w:rPr>
          <w:rStyle w:val="Emphasis"/>
        </w:rPr>
        <w:t>ignore the advice</w:t>
      </w:r>
      <w:r w:rsidRPr="00AD22C9">
        <w:rPr>
          <w:rStyle w:val="StyleUnderline"/>
        </w:rPr>
        <w:t xml:space="preserve"> of traditional nuclear and defense 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AD22C9">
        <w:rPr>
          <w:rStyle w:val="StyleUnderline"/>
        </w:rPr>
        <w:t>serious</w:t>
      </w:r>
      <w:r w:rsidRPr="0011126D">
        <w:rPr>
          <w:rStyle w:val="StyleUnderline"/>
        </w:rPr>
        <w:t xml:space="preserve"> </w:t>
      </w:r>
      <w:r w:rsidRPr="00AD22C9">
        <w:rPr>
          <w:rStyle w:val="StyleUnderline"/>
        </w:rPr>
        <w:t>domestic upheaval</w:t>
      </w:r>
      <w:r w:rsidRPr="00AD22C9">
        <w:rPr>
          <w:sz w:val="16"/>
          <w:szCs w:val="16"/>
        </w:rPr>
        <w:t xml:space="preserve"> in a nuclear power also </w:t>
      </w:r>
      <w:r w:rsidRPr="00AD22C9">
        <w:rPr>
          <w:rStyle w:val="StyleUnderline"/>
        </w:rPr>
        <w:t xml:space="preserve">increases the likelihood of a </w:t>
      </w:r>
      <w:r w:rsidRPr="00AD22C9">
        <w:rPr>
          <w:rStyle w:val="Emphasis"/>
        </w:rPr>
        <w:t>nuclear incident</w:t>
      </w:r>
      <w:r w:rsidRPr="00AD22C9">
        <w:rPr>
          <w:rStyle w:val="StyleUnderline"/>
        </w:rPr>
        <w:t xml:space="preserve"> of some kind</w:t>
      </w:r>
      <w:r w:rsidRPr="00AD22C9">
        <w:rPr>
          <w:sz w:val="16"/>
          <w:szCs w:val="16"/>
        </w:rPr>
        <w:t>.</w:t>
      </w:r>
      <w:r w:rsidRPr="0011126D">
        <w:rPr>
          <w:sz w:val="16"/>
          <w:szCs w:val="16"/>
        </w:rPr>
        <w:t xml:space="preserve"> </w:t>
      </w:r>
    </w:p>
    <w:p w14:paraId="5BE9009E" w14:textId="77777777" w:rsidR="00073BBA" w:rsidRPr="0011126D" w:rsidRDefault="00073BBA" w:rsidP="00073BBA">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4C993FA" w14:textId="77777777" w:rsidR="00073BBA" w:rsidRPr="0011126D" w:rsidRDefault="00073BBA" w:rsidP="00073BBA">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43EAAD9" w14:textId="77777777" w:rsidR="00073BBA" w:rsidRPr="0011126D" w:rsidRDefault="00073BBA" w:rsidP="00073BBA">
      <w:pPr>
        <w:rPr>
          <w:sz w:val="16"/>
          <w:szCs w:val="16"/>
        </w:rPr>
      </w:pPr>
      <w:r w:rsidRPr="0011126D">
        <w:rPr>
          <w:rStyle w:val="Emphasis"/>
          <w:highlight w:val="cyan"/>
        </w:rPr>
        <w:t>Trump</w:t>
      </w:r>
      <w:r w:rsidRPr="0011126D">
        <w:rPr>
          <w:sz w:val="16"/>
          <w:szCs w:val="16"/>
        </w:rPr>
        <w:t xml:space="preserve"> did not actually want a civil war in the United States, but his </w:t>
      </w:r>
      <w:r w:rsidRPr="00AD22C9">
        <w:rPr>
          <w:sz w:val="16"/>
          <w:szCs w:val="16"/>
        </w:rPr>
        <w:t xml:space="preserve">rhetoric </w:t>
      </w:r>
      <w:r w:rsidRPr="00AD22C9">
        <w:rPr>
          <w:rStyle w:val="StyleUnderline"/>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AD22C9">
        <w:rPr>
          <w:rStyle w:val="StyleUnderline"/>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32D162E" w14:textId="77777777" w:rsidR="00073BBA" w:rsidRPr="0011126D" w:rsidRDefault="00073BBA" w:rsidP="00073BBA">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AD22C9">
        <w:rPr>
          <w:rStyle w:val="Emphasis"/>
        </w:rPr>
        <w:t xml:space="preserve">deterrence </w:t>
      </w:r>
      <w:r w:rsidRPr="0011126D">
        <w:rPr>
          <w:rStyle w:val="Emphasis"/>
          <w:highlight w:val="cyan"/>
        </w:rPr>
        <w:t>instability</w:t>
      </w:r>
      <w:r w:rsidRPr="0011126D">
        <w:rPr>
          <w:rStyle w:val="StyleUnderline"/>
          <w:highlight w:val="cyan"/>
        </w:rPr>
        <w:t xml:space="preserve"> </w:t>
      </w:r>
      <w:r w:rsidRPr="00AD22C9">
        <w:rPr>
          <w:rStyle w:val="StyleUnderline"/>
        </w:rPr>
        <w:t xml:space="preserve">and the chances of a </w:t>
      </w:r>
      <w:r w:rsidRPr="00AD22C9">
        <w:rPr>
          <w:rStyle w:val="Emphasis"/>
        </w:rPr>
        <w:t>nuclear incident</w:t>
      </w:r>
      <w:r w:rsidRPr="00AD22C9">
        <w:rPr>
          <w:sz w:val="16"/>
          <w:szCs w:val="16"/>
        </w:rPr>
        <w:t>. Below I</w:t>
      </w:r>
      <w:r w:rsidRPr="0011126D">
        <w:rPr>
          <w:sz w:val="16"/>
          <w:szCs w:val="16"/>
        </w:rPr>
        <w:t xml:space="preserve">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3B8CA43" w14:textId="77777777" w:rsidR="00073BBA" w:rsidRPr="0011126D" w:rsidRDefault="00073BBA" w:rsidP="00073BBA">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AD22C9">
        <w:rPr>
          <w:rStyle w:val="Emphasis"/>
        </w:rPr>
        <w:t xml:space="preserve">credibility </w:t>
      </w:r>
      <w:r w:rsidRPr="0011126D">
        <w:rPr>
          <w:rStyle w:val="Emphasis"/>
          <w:highlight w:val="cyan"/>
        </w:rPr>
        <w:t>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334473A" w14:textId="77777777" w:rsidR="00073BBA" w:rsidRPr="0011126D" w:rsidRDefault="00073BBA" w:rsidP="00073BBA">
      <w:pPr>
        <w:rPr>
          <w:sz w:val="16"/>
          <w:szCs w:val="16"/>
        </w:rPr>
      </w:pPr>
      <w:r w:rsidRPr="0011126D">
        <w:rPr>
          <w:sz w:val="16"/>
          <w:szCs w:val="16"/>
        </w:rPr>
        <w:t xml:space="preserve">In a country where populist leaders revel in dividing society against itself, </w:t>
      </w:r>
      <w:r w:rsidRPr="00AD22C9">
        <w:rPr>
          <w:rStyle w:val="StyleUnderline"/>
        </w:rPr>
        <w:t xml:space="preserve">deterrence theory’s </w:t>
      </w:r>
      <w:r w:rsidRPr="00AD22C9">
        <w:rPr>
          <w:rStyle w:val="Emphasis"/>
        </w:rPr>
        <w:t>standard assumption</w:t>
      </w:r>
      <w:r w:rsidRPr="00AD22C9">
        <w:rPr>
          <w:sz w:val="16"/>
          <w:szCs w:val="16"/>
        </w:rPr>
        <w:t xml:space="preserve"> that a nuclear threat to any part of the homeland will be treated as a threat to the whole homeland </w:t>
      </w:r>
      <w:r w:rsidRPr="00AD22C9">
        <w:rPr>
          <w:rStyle w:val="StyleUnderline"/>
        </w:rPr>
        <w:t xml:space="preserve">can no longer be taken for </w:t>
      </w:r>
      <w:r w:rsidRPr="00AD22C9">
        <w:rPr>
          <w:rStyle w:val="Emphasis"/>
        </w:rPr>
        <w:t>granted</w:t>
      </w:r>
      <w:r w:rsidRPr="00AD22C9">
        <w:rPr>
          <w:sz w:val="16"/>
          <w:szCs w:val="16"/>
        </w:rPr>
        <w:t>.20</w:t>
      </w:r>
      <w:r w:rsidRPr="0011126D">
        <w:rPr>
          <w:sz w:val="16"/>
          <w:szCs w:val="16"/>
        </w:rPr>
        <w:t xml:space="preserve">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79D6293" w14:textId="77777777" w:rsidR="00073BBA" w:rsidRPr="0011126D" w:rsidRDefault="00073BBA" w:rsidP="00073BBA">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BDB6777" w14:textId="77777777" w:rsidR="00073BBA" w:rsidRPr="0011126D" w:rsidRDefault="00073BBA" w:rsidP="00073BBA">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B1CED56" w14:textId="77777777" w:rsidR="00073BBA" w:rsidRPr="0011126D" w:rsidRDefault="00073BBA" w:rsidP="00073BBA">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FC9E36C" w14:textId="77777777" w:rsidR="00073BBA" w:rsidRPr="0011126D" w:rsidRDefault="00073BBA" w:rsidP="00073BBA">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F265E5C" w14:textId="77777777" w:rsidR="00073BBA" w:rsidRPr="0011126D" w:rsidRDefault="00073BBA" w:rsidP="00073BBA">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AD22C9">
        <w:rPr>
          <w:rStyle w:val="StyleUnderline"/>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w:t>
      </w:r>
      <w:r w:rsidRPr="00AD22C9">
        <w:rPr>
          <w:sz w:val="16"/>
          <w:szCs w:val="16"/>
        </w:rPr>
        <w:t xml:space="preserve">greatly </w:t>
      </w:r>
      <w:r w:rsidRPr="00AD22C9">
        <w:rPr>
          <w:rStyle w:val="StyleUnderline"/>
        </w:rPr>
        <w:t xml:space="preserve">affect the denouement of a time-sensitive </w:t>
      </w:r>
      <w:r w:rsidRPr="00AD22C9">
        <w:rPr>
          <w:rStyle w:val="Emphasis"/>
        </w:rPr>
        <w:t>nuclear crisis</w:t>
      </w:r>
      <w:r w:rsidRPr="00AD22C9">
        <w:rPr>
          <w:sz w:val="16"/>
          <w:szCs w:val="16"/>
        </w:rPr>
        <w:t xml:space="preserve">. </w:t>
      </w:r>
      <w:r w:rsidRPr="00AD22C9">
        <w:rPr>
          <w:rStyle w:val="StyleUnderline"/>
        </w:rPr>
        <w:t>Fo</w:t>
      </w:r>
      <w:r w:rsidRPr="0011126D">
        <w:rPr>
          <w:rStyle w:val="StyleUnderline"/>
        </w:rPr>
        <w:t xml:space="preserve">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DFEA4C6" w14:textId="77777777" w:rsidR="00073BBA" w:rsidRDefault="00073BBA" w:rsidP="00073BBA">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w:t>
      </w:r>
      <w:r w:rsidRPr="00AD22C9">
        <w:rPr>
          <w:rStyle w:val="StyleUnderline"/>
        </w:rPr>
        <w:t xml:space="preserve">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AD22C9">
        <w:rPr>
          <w:rStyle w:val="StyleUnderline"/>
        </w:rPr>
        <w:t xml:space="preserve">establishment’s effort to </w:t>
      </w:r>
      <w:r w:rsidRPr="00AD22C9">
        <w:rPr>
          <w:rStyle w:val="Emphasis"/>
        </w:rPr>
        <w:t>fend off</w:t>
      </w:r>
      <w:r w:rsidRPr="00AD22C9">
        <w:rPr>
          <w:rStyle w:val="StyleUnderline"/>
        </w:rPr>
        <w:t xml:space="preserve"> the populists</w:t>
      </w:r>
      <w:r w:rsidRPr="00AD22C9">
        <w:rPr>
          <w:sz w:val="16"/>
          <w:szCs w:val="16"/>
        </w:rPr>
        <w:t xml:space="preserve"> could itself dramatically </w:t>
      </w:r>
      <w:r w:rsidRPr="00AD22C9">
        <w:rPr>
          <w:rStyle w:val="StyleUnderline"/>
        </w:rPr>
        <w:t>increase deterrence instability</w:t>
      </w:r>
      <w:r w:rsidRPr="00AD22C9">
        <w:rPr>
          <w:sz w:val="16"/>
          <w:szCs w:val="16"/>
        </w:rPr>
        <w:t xml:space="preserve">, for instance </w:t>
      </w:r>
      <w:r w:rsidRPr="00AD22C9">
        <w:rPr>
          <w:rStyle w:val="StyleUnderline"/>
        </w:rPr>
        <w:t xml:space="preserve">by </w:t>
      </w:r>
      <w:r w:rsidRPr="00AD22C9">
        <w:rPr>
          <w:rStyle w:val="Emphasis"/>
        </w:rPr>
        <w:t>sowing confusion</w:t>
      </w:r>
      <w:r w:rsidRPr="00AD22C9">
        <w:rPr>
          <w:rStyle w:val="StyleUnderline"/>
        </w:rPr>
        <w:t xml:space="preserve"> about the</w:t>
      </w:r>
      <w:r w:rsidRPr="0011126D">
        <w:rPr>
          <w:rStyle w:val="StyleUnderline"/>
        </w:rPr>
        <w:t xml:space="preserv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D03FFFE" w14:textId="77777777" w:rsidR="00073BBA" w:rsidRPr="0011126D" w:rsidRDefault="00073BBA" w:rsidP="00073BBA">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D8098BA" w14:textId="77777777" w:rsidR="00073BBA" w:rsidRPr="00362AB7" w:rsidRDefault="00073BBA" w:rsidP="00073BBA">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396FEF2A" w14:textId="77777777" w:rsidR="00073BBA" w:rsidRPr="00E902BB" w:rsidRDefault="00073BBA" w:rsidP="00073BBA">
      <w:pPr>
        <w:rPr>
          <w:sz w:val="16"/>
        </w:rPr>
      </w:pPr>
      <w:bookmarkStart w:id="3" w:name="_Hlk202280209"/>
      <w:r w:rsidRPr="00AD22C9">
        <w:rPr>
          <w:rStyle w:val="StyleUnderline"/>
        </w:rPr>
        <w:t>Even though</w:t>
      </w:r>
      <w:r w:rsidRPr="00AD22C9">
        <w:rPr>
          <w:sz w:val="16"/>
        </w:rPr>
        <w:t xml:space="preserve"> </w:t>
      </w:r>
      <w:r w:rsidRPr="00AD22C9">
        <w:rPr>
          <w:rStyle w:val="StyleUnderline"/>
        </w:rPr>
        <w:t>organized labor could use a</w:t>
      </w:r>
      <w:r w:rsidRPr="00AD22C9">
        <w:rPr>
          <w:sz w:val="16"/>
        </w:rPr>
        <w:t xml:space="preserve"> potential </w:t>
      </w:r>
      <w:r w:rsidRPr="00AD22C9">
        <w:rPr>
          <w:rStyle w:val="Emphasis"/>
        </w:rPr>
        <w:t>Supreme Court</w:t>
      </w:r>
      <w:r w:rsidRPr="00AD22C9">
        <w:rPr>
          <w:sz w:val="16"/>
        </w:rPr>
        <w:t xml:space="preserve"> </w:t>
      </w:r>
      <w:r w:rsidRPr="00AD22C9">
        <w:rPr>
          <w:rStyle w:val="StyleUnderline"/>
        </w:rPr>
        <w:t xml:space="preserve">decision </w:t>
      </w:r>
      <w:r w:rsidRPr="00AD22C9">
        <w:rPr>
          <w:rStyle w:val="Emphasis"/>
        </w:rPr>
        <w:t>gutting</w:t>
      </w:r>
      <w:r w:rsidRPr="00AD22C9">
        <w:rPr>
          <w:rStyle w:val="StyleUnderline"/>
        </w:rPr>
        <w:t xml:space="preserve"> the NLRA to</w:t>
      </w:r>
      <w:r w:rsidRPr="009C30EC">
        <w:rPr>
          <w:rStyle w:val="StyleUnderline"/>
        </w:rPr>
        <w:t xml:space="preserve"> facilitate</w:t>
      </w:r>
      <w:r w:rsidRPr="00E902BB">
        <w:rPr>
          <w:sz w:val="16"/>
        </w:rPr>
        <w:t xml:space="preserve"> state-level </w:t>
      </w:r>
      <w:r w:rsidRPr="009C30EC">
        <w:rPr>
          <w:rStyle w:val="Emphasis"/>
        </w:rPr>
        <w:t>experimentation</w:t>
      </w:r>
      <w:r w:rsidRPr="00E902BB">
        <w:rPr>
          <w:sz w:val="16"/>
        </w:rPr>
        <w:t xml:space="preserve"> bolstered by the </w:t>
      </w:r>
      <w:r w:rsidRPr="00AD22C9">
        <w:rPr>
          <w:sz w:val="16"/>
        </w:rPr>
        <w:t xml:space="preserve">NLGA, </w:t>
      </w:r>
      <w:r w:rsidRPr="00AD22C9">
        <w:rPr>
          <w:rStyle w:val="StyleUnderline"/>
        </w:rPr>
        <w:t xml:space="preserve">there are </w:t>
      </w:r>
      <w:r w:rsidRPr="009C30EC">
        <w:rPr>
          <w:rStyle w:val="StyleUnderline"/>
          <w:highlight w:val="cyan"/>
        </w:rPr>
        <w:t xml:space="preserve">aspects of the </w:t>
      </w:r>
      <w:r w:rsidRPr="009C30EC">
        <w:rPr>
          <w:rStyle w:val="Emphasis"/>
          <w:highlight w:val="cyan"/>
        </w:rPr>
        <w:t>NLRA</w:t>
      </w:r>
      <w:r w:rsidRPr="009C30EC">
        <w:rPr>
          <w:sz w:val="16"/>
          <w:highlight w:val="cyan"/>
        </w:rPr>
        <w:t xml:space="preserve"> </w:t>
      </w:r>
      <w:r w:rsidRPr="00AD22C9">
        <w:rPr>
          <w:rStyle w:val="StyleUnderline"/>
        </w:rPr>
        <w:t xml:space="preserve">that </w:t>
      </w:r>
      <w:r w:rsidRPr="009C30EC">
        <w:rPr>
          <w:rStyle w:val="StyleUnderline"/>
          <w:highlight w:val="cyan"/>
        </w:rPr>
        <w:t xml:space="preserve">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AD22C9">
        <w:rPr>
          <w:rStyle w:val="StyleUnderline"/>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1636DEB3" w14:textId="77777777" w:rsidR="00073BBA" w:rsidRPr="00E902BB" w:rsidRDefault="00073BBA" w:rsidP="00073BBA">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520A3498" w14:textId="77777777" w:rsidR="00073BBA" w:rsidRPr="00E902BB" w:rsidRDefault="00073BBA" w:rsidP="00073BBA">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6C909491" w14:textId="77777777" w:rsidR="00073BBA" w:rsidRPr="00E902BB" w:rsidRDefault="00073BBA" w:rsidP="00073BBA">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01A0675B" w14:textId="77777777" w:rsidR="00073BBA" w:rsidRDefault="00073BBA" w:rsidP="00073BBA">
      <w:pPr>
        <w:pStyle w:val="Heading4"/>
      </w:pPr>
      <w:r>
        <w:t xml:space="preserve">Violating the First Amendment is </w:t>
      </w:r>
      <w:r w:rsidRPr="00362AB7">
        <w:rPr>
          <w:u w:val="single"/>
        </w:rPr>
        <w:t>existential</w:t>
      </w:r>
      <w:r>
        <w:t>.</w:t>
      </w:r>
    </w:p>
    <w:p w14:paraId="01A9B819" w14:textId="77777777" w:rsidR="00073BBA" w:rsidRDefault="00073BBA" w:rsidP="00073BBA">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670846BC" w14:textId="77777777" w:rsidR="00073BBA" w:rsidRPr="001E7739" w:rsidRDefault="00073BBA" w:rsidP="00073BBA">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w:t>
      </w:r>
      <w:r w:rsidRPr="00AD22C9">
        <w:rPr>
          <w:sz w:val="16"/>
        </w:rPr>
        <w:t xml:space="preserve">the </w:t>
      </w:r>
      <w:r w:rsidRPr="00AD22C9">
        <w:rPr>
          <w:rStyle w:val="Emphasis"/>
        </w:rPr>
        <w:t xml:space="preserve">future of </w:t>
      </w:r>
      <w:r w:rsidRPr="004C6B7F">
        <w:rPr>
          <w:rStyle w:val="Emphasis"/>
          <w:highlight w:val="cyan"/>
        </w:rPr>
        <w:t>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w:t>
      </w:r>
      <w:r w:rsidRPr="00AD22C9">
        <w:rPr>
          <w:sz w:val="16"/>
        </w:rPr>
        <w:t xml:space="preserve">and </w:t>
      </w:r>
      <w:r w:rsidRPr="00AD22C9">
        <w:rPr>
          <w:rStyle w:val="StyleUnderline"/>
        </w:rPr>
        <w:t xml:space="preserve">whether </w:t>
      </w:r>
      <w:r w:rsidRPr="00AD22C9">
        <w:rPr>
          <w:rStyle w:val="Emphasis"/>
        </w:rPr>
        <w:t>people</w:t>
      </w:r>
      <w:r w:rsidRPr="00AD22C9">
        <w:rPr>
          <w:rStyle w:val="StyleUnderline"/>
        </w:rPr>
        <w:t xml:space="preserve"> and the natural </w:t>
      </w:r>
      <w:r w:rsidRPr="00AD22C9">
        <w:rPr>
          <w:rStyle w:val="Emphasis"/>
        </w:rPr>
        <w:t>world</w:t>
      </w:r>
      <w:r w:rsidRPr="00AD22C9">
        <w:rPr>
          <w:rStyle w:val="StyleUnderline"/>
        </w:rPr>
        <w:t xml:space="preserve"> can continue to </w:t>
      </w:r>
      <w:r w:rsidRPr="00AD22C9">
        <w:rPr>
          <w:rStyle w:val="Emphasis"/>
        </w:rPr>
        <w:t>co-exist</w:t>
      </w:r>
      <w:r w:rsidRPr="00AD22C9">
        <w:rPr>
          <w:sz w:val="16"/>
        </w:rPr>
        <w:t xml:space="preserve">. The </w:t>
      </w:r>
      <w:r w:rsidRPr="00AD22C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xml:space="preserve">, </w:t>
      </w:r>
      <w:r w:rsidRPr="00AD22C9">
        <w:rPr>
          <w:rStyle w:val="StyleUnderline"/>
        </w:rPr>
        <w:t xml:space="preserve">and </w:t>
      </w:r>
      <w:r w:rsidRPr="00AD22C9">
        <w:rPr>
          <w:rStyle w:val="Emphasis"/>
        </w:rPr>
        <w:t>improving</w:t>
      </w:r>
      <w:r w:rsidRPr="00AD22C9">
        <w:rPr>
          <w:rStyle w:val="StyleUnderline"/>
        </w:rPr>
        <w:t xml:space="preserve"> the human </w:t>
      </w:r>
      <w:r w:rsidRPr="00AD22C9">
        <w:rPr>
          <w:rStyle w:val="Emphasis"/>
        </w:rPr>
        <w:t>condition</w:t>
      </w:r>
      <w:r w:rsidRPr="00AD22C9">
        <w:rPr>
          <w:rStyle w:val="StyleUnderline"/>
        </w:rPr>
        <w:t>, will</w:t>
      </w:r>
      <w:r w:rsidRPr="00AD22C9">
        <w:rPr>
          <w:sz w:val="16"/>
        </w:rPr>
        <w:t xml:space="preserve"> continue to evo</w:t>
      </w:r>
      <w:r w:rsidRPr="001E7739">
        <w:rPr>
          <w:sz w:val="16"/>
        </w:rPr>
        <w:t xml:space="preserve">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AD22C9">
        <w:rPr>
          <w:rStyle w:val="Emphasis"/>
        </w:rPr>
        <w:t xml:space="preserve">dark </w:t>
      </w:r>
      <w:r w:rsidRPr="001678DF">
        <w:rPr>
          <w:rStyle w:val="Emphasis"/>
          <w:highlight w:val="cyan"/>
        </w:rPr>
        <w:t>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xml:space="preserve">, </w:t>
      </w:r>
      <w:r w:rsidRPr="00AD22C9">
        <w:rPr>
          <w:rStyle w:val="StyleUnderline"/>
        </w:rPr>
        <w:t xml:space="preserve">we can </w:t>
      </w:r>
      <w:r w:rsidRPr="00AD22C9">
        <w:rPr>
          <w:rStyle w:val="Emphasis"/>
        </w:rPr>
        <w:t>maintain</w:t>
      </w:r>
      <w:r w:rsidRPr="00AD22C9">
        <w:rPr>
          <w:rStyle w:val="StyleUnderline"/>
        </w:rPr>
        <w:t xml:space="preserve"> our </w:t>
      </w:r>
      <w:r w:rsidRPr="00AD22C9">
        <w:rPr>
          <w:rStyle w:val="Emphasis"/>
        </w:rPr>
        <w:t>best 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438E93B7" w14:textId="77777777" w:rsidR="00073BBA" w:rsidRPr="001E7739" w:rsidRDefault="00073BBA" w:rsidP="00073BBA">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4FC5B6E9" w14:textId="77777777" w:rsidR="00073BBA" w:rsidRPr="004C6B7F" w:rsidRDefault="00073BBA" w:rsidP="00073BBA">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F06E3E8" w14:textId="77777777" w:rsidR="00073BBA" w:rsidRPr="001E7739" w:rsidRDefault="00073BBA" w:rsidP="00073BBA">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6621E42" w14:textId="77777777" w:rsidR="00073BBA" w:rsidRPr="00442F81" w:rsidRDefault="00073BBA" w:rsidP="00073BBA">
      <w:pPr>
        <w:rPr>
          <w:sz w:val="16"/>
          <w:szCs w:val="16"/>
        </w:rPr>
      </w:pPr>
      <w:r w:rsidRPr="00AD22C9">
        <w:rPr>
          <w:sz w:val="16"/>
        </w:rPr>
        <w:t xml:space="preserve">Yet </w:t>
      </w:r>
      <w:r w:rsidRPr="00AD22C9">
        <w:rPr>
          <w:rStyle w:val="Emphasis"/>
        </w:rPr>
        <w:t>extreme</w:t>
      </w:r>
      <w:r w:rsidRPr="00AD22C9">
        <w:rPr>
          <w:rStyle w:val="StyleUnderline"/>
        </w:rPr>
        <w:t xml:space="preserve"> ideas,</w:t>
      </w:r>
      <w:r w:rsidRPr="001678DF">
        <w:rPr>
          <w:rStyle w:val="StyleUnderline"/>
          <w:highlight w:val="cyan"/>
        </w:rPr>
        <w:t xml:space="preserve">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AD22C9">
        <w:rPr>
          <w:rStyle w:val="StyleUnderline"/>
        </w:rPr>
        <w:t xml:space="preserve">in the </w:t>
      </w:r>
      <w:r w:rsidRPr="00AD22C9">
        <w:rPr>
          <w:rStyle w:val="Emphasis"/>
        </w:rPr>
        <w:t>public interest</w:t>
      </w:r>
      <w:r w:rsidRPr="00AD22C9">
        <w:rPr>
          <w:sz w:val="16"/>
        </w:rPr>
        <w:t>. Archaic and flawed election mechanisms, and new, brazen techniques to suppress and discount votes when credible</w:t>
      </w:r>
      <w:r w:rsidRPr="001E7739">
        <w:rPr>
          <w:sz w:val="16"/>
        </w:rPr>
        <w:t xml:space="preserv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2D2FC83B" w14:textId="77777777" w:rsidR="00073BBA" w:rsidRPr="003D2D57" w:rsidRDefault="00073BBA" w:rsidP="00073BBA">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1D215BD3" w14:textId="77777777" w:rsidR="00073BBA" w:rsidRPr="00C2431D" w:rsidRDefault="00073BBA" w:rsidP="00073BBA">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23CC5FB5" w14:textId="77777777" w:rsidR="00073BBA" w:rsidRPr="000D2DE9" w:rsidRDefault="00073BBA" w:rsidP="00073BBA">
      <w:pPr>
        <w:rPr>
          <w:sz w:val="16"/>
        </w:rPr>
      </w:pPr>
      <w:r w:rsidRPr="000D2DE9">
        <w:rPr>
          <w:sz w:val="16"/>
        </w:rPr>
        <w:t>IV. Look Who’s Talking: Citizens United And Speaker Discrimination</w:t>
      </w:r>
    </w:p>
    <w:p w14:paraId="7280631D" w14:textId="77777777" w:rsidR="00073BBA" w:rsidRPr="009824E8" w:rsidRDefault="00073BBA" w:rsidP="00073BBA">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w:t>
      </w:r>
      <w:r w:rsidRPr="00AD22C9">
        <w:rPr>
          <w:rStyle w:val="Emphasis"/>
        </w:rPr>
        <w:t>’s</w:t>
      </w:r>
      <w:r w:rsidRPr="00AD22C9">
        <w:rPr>
          <w:sz w:val="16"/>
        </w:rPr>
        <w:t xml:space="preserve"> recent </w:t>
      </w:r>
      <w:r w:rsidRPr="00AD22C9">
        <w:rPr>
          <w:rStyle w:val="Emphasis"/>
        </w:rPr>
        <w:t>First Amendment</w:t>
      </w:r>
      <w:r w:rsidRPr="00AD22C9">
        <w:rPr>
          <w:sz w:val="16"/>
        </w:rPr>
        <w:t xml:space="preserve"> </w:t>
      </w:r>
      <w:r w:rsidRPr="00AD22C9">
        <w:rPr>
          <w:rStyle w:val="StyleUnderline"/>
        </w:rPr>
        <w:t xml:space="preserve">jurisprudence </w:t>
      </w:r>
      <w:r w:rsidRPr="00A831A3">
        <w:rPr>
          <w:rStyle w:val="StyleUnderline"/>
          <w:highlight w:val="cyan"/>
        </w:rPr>
        <w:t>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 xml:space="preserve">should be </w:t>
      </w:r>
      <w:r w:rsidRPr="001B507E">
        <w:rPr>
          <w:rStyle w:val="StyleUnderline"/>
        </w:rPr>
        <w:t>treated</w:t>
      </w:r>
      <w:r w:rsidRPr="001B507E">
        <w:rPr>
          <w:sz w:val="16"/>
        </w:rPr>
        <w:t xml:space="preserve"> </w:t>
      </w:r>
      <w:r w:rsidRPr="001C39FA">
        <w:rPr>
          <w:rStyle w:val="StyleUnderline"/>
          <w:highlight w:val="cyan"/>
        </w:rPr>
        <w:t>different</w:t>
      </w:r>
      <w:r w:rsidRPr="001B507E">
        <w:rPr>
          <w:rStyle w:val="StyleUnderline"/>
        </w:rPr>
        <w: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26750DD" w14:textId="77777777" w:rsidR="00073BBA" w:rsidRPr="009824E8" w:rsidRDefault="00073BBA" w:rsidP="00073BBA">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1095F58C" w14:textId="77777777" w:rsidR="00073BBA" w:rsidRPr="009824E8" w:rsidRDefault="00073BBA" w:rsidP="00073BBA">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w:t>
      </w:r>
      <w:r w:rsidRPr="001B507E">
        <w:rPr>
          <w:rStyle w:val="Emphasis"/>
        </w:rPr>
        <w:t>itizens</w:t>
      </w:r>
      <w:r w:rsidRPr="009824E8">
        <w:rPr>
          <w:rStyle w:val="Emphasis"/>
        </w:rPr>
        <w:t xml:space="preserve"> </w:t>
      </w:r>
      <w:r w:rsidRPr="003B7D76">
        <w:rPr>
          <w:rStyle w:val="Emphasis"/>
          <w:highlight w:val="cyan"/>
        </w:rPr>
        <w:t>U</w:t>
      </w:r>
      <w:r w:rsidRPr="001B507E">
        <w:rPr>
          <w:rStyle w:val="Emphasis"/>
        </w:rPr>
        <w:t>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can</w:t>
      </w:r>
      <w:r w:rsidRPr="001B507E">
        <w:rPr>
          <w:rStyle w:val="StyleUnderline"/>
        </w:rPr>
        <w:t>no</w:t>
      </w:r>
      <w:r w:rsidRPr="003B7D76">
        <w:rPr>
          <w:rStyle w:val="StyleUnderline"/>
          <w:highlight w:val="cyan"/>
        </w:rPr>
        <w:t xml:space="preserve">t be </w:t>
      </w:r>
      <w:r w:rsidRPr="0090436C">
        <w:rPr>
          <w:rStyle w:val="Emphasis"/>
          <w:highlight w:val="cyan"/>
        </w:rPr>
        <w:t>singled out</w:t>
      </w:r>
      <w:r w:rsidRPr="0090436C">
        <w:rPr>
          <w:rStyle w:val="StyleUnderline"/>
          <w:highlight w:val="cyan"/>
        </w:rPr>
        <w:t xml:space="preserve"> </w:t>
      </w:r>
      <w:r w:rsidRPr="001B507E">
        <w:rPr>
          <w:rStyle w:val="StyleUnderline"/>
        </w:rPr>
        <w:t xml:space="preserve">for punishment or </w:t>
      </w:r>
      <w:r w:rsidRPr="001B507E">
        <w:rPr>
          <w:rStyle w:val="Emphasis"/>
        </w:rPr>
        <w:t>ban</w:t>
      </w:r>
      <w:r w:rsidRPr="001B507E">
        <w:rPr>
          <w:rStyle w:val="StyleUnderline"/>
        </w:rPr>
        <w:t>.</w:t>
      </w:r>
      <w:r w:rsidRPr="001B507E">
        <w:rPr>
          <w:sz w:val="16"/>
        </w:rPr>
        <w:t xml:space="preserve"> </w:t>
      </w:r>
      <w:r w:rsidRPr="001B507E">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1B507E">
        <w:rPr>
          <w:rStyle w:val="Emphasis"/>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1B507E">
        <w:rPr>
          <w:rStyle w:val="StyleUnderline"/>
        </w:rPr>
        <w:t xml:space="preserve">when </w:t>
      </w:r>
      <w:r w:rsidRPr="001B507E">
        <w:rPr>
          <w:rStyle w:val="Emphasis"/>
        </w:rPr>
        <w:t>not</w:t>
      </w:r>
      <w:r w:rsidRPr="001B507E">
        <w:rPr>
          <w:rStyle w:val="StyleUnderline"/>
        </w:rPr>
        <w:t xml:space="preserve"> organized by a </w:t>
      </w:r>
      <w:r w:rsidRPr="001B507E">
        <w:rPr>
          <w:rStyle w:val="Emphasis"/>
        </w:rPr>
        <w:t>union</w:t>
      </w:r>
      <w:r w:rsidRPr="001B507E">
        <w:rPr>
          <w:rStyle w:val="StyleUnderline"/>
        </w:rPr>
        <w:t xml:space="preserve">, </w:t>
      </w:r>
      <w:r w:rsidRPr="001B507E">
        <w:rPr>
          <w:sz w:val="16"/>
        </w:rPr>
        <w:t>as</w:t>
      </w:r>
      <w:r w:rsidRPr="009824E8">
        <w:rPr>
          <w:sz w:val="16"/>
        </w:rPr>
        <w:t xml:space="preserve">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63F9A55E" w14:textId="77777777" w:rsidR="00073BBA" w:rsidRDefault="00073BBA" w:rsidP="00073BBA">
      <w:pPr>
        <w:rPr>
          <w:sz w:val="16"/>
        </w:rPr>
      </w:pPr>
      <w:r w:rsidRPr="00B12AF7">
        <w:rPr>
          <w:rStyle w:val="StyleUnderline"/>
        </w:rPr>
        <w:t>Citizens United</w:t>
      </w:r>
      <w:r w:rsidRPr="001C6F09">
        <w:rPr>
          <w:sz w:val="16"/>
        </w:rPr>
        <w:t xml:space="preserve"> </w:t>
      </w:r>
      <w:r w:rsidRPr="001B507E">
        <w:rPr>
          <w:sz w:val="16"/>
        </w:rPr>
        <w:t xml:space="preserve">also </w:t>
      </w:r>
      <w:r w:rsidRPr="001B507E">
        <w:rPr>
          <w:rStyle w:val="StyleUnderline"/>
        </w:rPr>
        <w:t>brought</w:t>
      </w:r>
      <w:r w:rsidRPr="001B507E">
        <w:rPr>
          <w:sz w:val="16"/>
        </w:rPr>
        <w:t xml:space="preserve"> the </w:t>
      </w:r>
      <w:r w:rsidRPr="001B507E">
        <w:rPr>
          <w:rStyle w:val="Emphasis"/>
        </w:rPr>
        <w:t>political-economic</w:t>
      </w:r>
      <w:r w:rsidRPr="001B507E">
        <w:rPr>
          <w:sz w:val="16"/>
        </w:rPr>
        <w:t xml:space="preserve"> </w:t>
      </w:r>
      <w:r w:rsidRPr="001B507E">
        <w:rPr>
          <w:rStyle w:val="StyleUnderline"/>
        </w:rPr>
        <w:t>speech</w:t>
      </w:r>
      <w:r w:rsidRPr="001B507E">
        <w:rPr>
          <w:sz w:val="16"/>
        </w:rPr>
        <w:t xml:space="preserve"> </w:t>
      </w:r>
      <w:r w:rsidRPr="001B507E">
        <w:rPr>
          <w:rStyle w:val="Emphasis"/>
        </w:rPr>
        <w:t>distinctions</w:t>
      </w:r>
      <w:r w:rsidRPr="001B507E">
        <w:rPr>
          <w:sz w:val="16"/>
        </w:rPr>
        <w:t xml:space="preserve"> </w:t>
      </w:r>
      <w:r w:rsidRPr="001B507E">
        <w:rPr>
          <w:rStyle w:val="StyleUnderline"/>
        </w:rPr>
        <w:t xml:space="preserve">formerly applied in the </w:t>
      </w:r>
      <w:r w:rsidRPr="001B507E">
        <w:rPr>
          <w:rStyle w:val="Emphasis"/>
        </w:rPr>
        <w:t>secondary boycott</w:t>
      </w:r>
      <w:r w:rsidRPr="001B507E">
        <w:rPr>
          <w:sz w:val="16"/>
        </w:rPr>
        <w:t xml:space="preserve"> </w:t>
      </w:r>
      <w:r w:rsidRPr="001B507E">
        <w:rPr>
          <w:rStyle w:val="StyleUnderline"/>
        </w:rPr>
        <w:t xml:space="preserve">context into </w:t>
      </w:r>
      <w:r w:rsidRPr="001B507E">
        <w:rPr>
          <w:rStyle w:val="Emphasis"/>
        </w:rPr>
        <w:t>question</w:t>
      </w:r>
      <w:r w:rsidRPr="001B507E">
        <w:rPr>
          <w:sz w:val="16"/>
        </w:rPr>
        <w:t xml:space="preserve"> in fundamental ways. </w:t>
      </w:r>
      <w:r w:rsidRPr="001B507E">
        <w:rPr>
          <w:rStyle w:val="StyleUnderline"/>
        </w:rPr>
        <w:t xml:space="preserve">Where the </w:t>
      </w:r>
      <w:r w:rsidRPr="001B507E">
        <w:rPr>
          <w:rStyle w:val="Emphasis"/>
        </w:rPr>
        <w:t>hierarchal ladder</w:t>
      </w:r>
      <w:r w:rsidRPr="001B507E">
        <w:rPr>
          <w:rStyle w:val="StyleUnderline"/>
        </w:rPr>
        <w:t xml:space="preserve"> of First Amendment protection</w:t>
      </w:r>
      <w:r w:rsidRPr="001B507E">
        <w:rPr>
          <w:sz w:val="16"/>
        </w:rPr>
        <w:t xml:space="preserve"> </w:t>
      </w:r>
      <w:r w:rsidRPr="001B507E">
        <w:rPr>
          <w:rStyle w:val="StyleUnderline"/>
        </w:rPr>
        <w:t xml:space="preserve">formerly placed </w:t>
      </w:r>
      <w:r w:rsidRPr="001B507E">
        <w:rPr>
          <w:rStyle w:val="Emphasis"/>
        </w:rPr>
        <w:t>commercial speech</w:t>
      </w:r>
      <w:r w:rsidRPr="001B507E">
        <w:rPr>
          <w:rStyle w:val="StyleUnderline"/>
        </w:rPr>
        <w:t xml:space="preserve"> “on a </w:t>
      </w:r>
      <w:r w:rsidRPr="001B507E">
        <w:rPr>
          <w:rStyle w:val="Emphasis"/>
        </w:rPr>
        <w:t>rung below</w:t>
      </w:r>
      <w:r w:rsidRPr="001B507E">
        <w:rPr>
          <w:rStyle w:val="StyleUnderline"/>
        </w:rPr>
        <w:t xml:space="preserve"> [political speech with] </w:t>
      </w:r>
      <w:r w:rsidRPr="001B507E">
        <w:rPr>
          <w:rStyle w:val="Emphasis"/>
        </w:rPr>
        <w:t>labor speech</w:t>
      </w:r>
      <w:r w:rsidRPr="001B507E">
        <w:rPr>
          <w:rStyle w:val="StyleUnderline"/>
        </w:rPr>
        <w:t xml:space="preserve"> relegated to a </w:t>
      </w:r>
      <w:r w:rsidRPr="001B507E">
        <w:rPr>
          <w:rStyle w:val="Emphasis"/>
        </w:rPr>
        <w:t>‘black hole’</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w:t>
      </w:r>
      <w:r w:rsidRPr="000B0111">
        <w:rPr>
          <w:rStyle w:val="StyleUnderline"/>
        </w:rPr>
        <w:t>even when the speech</w:t>
      </w:r>
      <w:r w:rsidRPr="000B0111">
        <w:rPr>
          <w:sz w:val="16"/>
        </w:rPr>
        <w:t xml:space="preserve"> being regulated </w:t>
      </w:r>
      <w:r w:rsidRPr="000B0111">
        <w:rPr>
          <w:rStyle w:val="StyleUnderline"/>
        </w:rPr>
        <w:t>is made by a commercial actor</w:t>
      </w:r>
      <w:r w:rsidRPr="000B0111">
        <w:rPr>
          <w:sz w:val="16"/>
        </w:rPr>
        <w:t>. While Citizens United focuses on the subject of donations to political</w:t>
      </w:r>
      <w:r w:rsidRPr="001C6F09">
        <w:rPr>
          <w:sz w:val="16"/>
        </w:rPr>
        <w:t xml:space="preserve"> campaigns, </w:t>
      </w:r>
      <w:r w:rsidRPr="001C6F09">
        <w:rPr>
          <w:rStyle w:val="StyleUnderline"/>
        </w:rPr>
        <w:t>its</w:t>
      </w:r>
      <w:r w:rsidRPr="001C6F09">
        <w:rPr>
          <w:sz w:val="16"/>
        </w:rPr>
        <w:t xml:space="preserve"> </w:t>
      </w:r>
      <w:r w:rsidRPr="001B507E">
        <w:rPr>
          <w:sz w:val="16"/>
        </w:rPr>
        <w:t xml:space="preserve">internal </w:t>
      </w:r>
      <w:r w:rsidRPr="001B507E">
        <w:rPr>
          <w:rStyle w:val="Emphasis"/>
        </w:rPr>
        <w:t>logic</w:t>
      </w:r>
      <w:r w:rsidRPr="001B507E">
        <w:rPr>
          <w:sz w:val="16"/>
        </w:rPr>
        <w:t xml:space="preserve"> </w:t>
      </w:r>
      <w:r w:rsidRPr="001B507E">
        <w:rPr>
          <w:rStyle w:val="StyleUnderline"/>
        </w:rPr>
        <w:t xml:space="preserve">blurs the </w:t>
      </w:r>
      <w:r w:rsidRPr="001B507E">
        <w:rPr>
          <w:rStyle w:val="Emphasis"/>
        </w:rPr>
        <w:t>lines</w:t>
      </w:r>
      <w:r w:rsidRPr="001B507E">
        <w:rPr>
          <w:sz w:val="16"/>
        </w:rPr>
        <w:t xml:space="preserve"> </w:t>
      </w:r>
      <w:r w:rsidRPr="001B507E">
        <w:rPr>
          <w:rStyle w:val="StyleUnderline"/>
        </w:rPr>
        <w:t>of distinction</w:t>
      </w:r>
      <w:r w:rsidRPr="001B507E">
        <w:rPr>
          <w:sz w:val="16"/>
        </w:rPr>
        <w:t xml:space="preserve"> between political and commercial speech, and at the very least it calls the old categorical distinctions</w:t>
      </w:r>
      <w:r w:rsidRPr="001C6F09">
        <w:rPr>
          <w:sz w:val="16"/>
        </w:rPr>
        <w:t xml:space="preserve"> into question.</w:t>
      </w:r>
    </w:p>
    <w:p w14:paraId="7B49F91C" w14:textId="77777777" w:rsidR="00073BBA" w:rsidRPr="00146101" w:rsidRDefault="00073BBA" w:rsidP="00073BBA">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w:t>
      </w:r>
      <w:r w:rsidRPr="001B507E">
        <w:rPr>
          <w:rStyle w:val="Emphasis"/>
        </w:rPr>
        <w:t xml:space="preserve">itizens </w:t>
      </w:r>
      <w:r w:rsidRPr="006A0518">
        <w:rPr>
          <w:rStyle w:val="Emphasis"/>
          <w:highlight w:val="cyan"/>
        </w:rPr>
        <w:t>U</w:t>
      </w:r>
      <w:r w:rsidRPr="001B507E">
        <w:rPr>
          <w:rStyle w:val="Emphasis"/>
        </w:rPr>
        <w:t>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t>
      </w:r>
      <w:r w:rsidRPr="001B507E">
        <w:rPr>
          <w:sz w:val="16"/>
        </w:rPr>
        <w:t xml:space="preserve">who </w:t>
      </w:r>
      <w:r w:rsidRPr="001B507E">
        <w:rPr>
          <w:rStyle w:val="StyleUnderline"/>
        </w:rPr>
        <w:t>raised</w:t>
      </w:r>
      <w:r w:rsidRPr="001B507E">
        <w:rPr>
          <w:sz w:val="16"/>
        </w:rPr>
        <w:t xml:space="preserve"> </w:t>
      </w:r>
      <w:r w:rsidRPr="001B507E">
        <w:rPr>
          <w:rStyle w:val="Emphasis"/>
        </w:rPr>
        <w:t>labor unions</w:t>
      </w:r>
      <w:r w:rsidRPr="001B507E">
        <w:rPr>
          <w:sz w:val="16"/>
        </w:rPr>
        <w:t xml:space="preserve"> </w:t>
      </w:r>
      <w:r w:rsidRPr="001B507E">
        <w:rPr>
          <w:rStyle w:val="StyleUnderline"/>
        </w:rPr>
        <w:t>as the</w:t>
      </w:r>
      <w:r w:rsidRPr="001B507E">
        <w:rPr>
          <w:sz w:val="16"/>
        </w:rPr>
        <w:t xml:space="preserve"> </w:t>
      </w:r>
      <w:r w:rsidRPr="001B507E">
        <w:rPr>
          <w:rStyle w:val="Emphasis"/>
        </w:rPr>
        <w:t>legal equivalent</w:t>
      </w:r>
      <w:r w:rsidRPr="001B507E">
        <w:rPr>
          <w:sz w:val="16"/>
        </w:rPr>
        <w:t xml:space="preserve"> </w:t>
      </w:r>
      <w:r w:rsidRPr="001B507E">
        <w:rPr>
          <w:rStyle w:val="StyleUnderline"/>
        </w:rPr>
        <w:t>of</w:t>
      </w:r>
      <w:r w:rsidRPr="001B507E">
        <w:rPr>
          <w:sz w:val="16"/>
        </w:rPr>
        <w:t xml:space="preserve"> </w:t>
      </w:r>
      <w:r w:rsidRPr="001B507E">
        <w:rPr>
          <w:rStyle w:val="Emphasis"/>
        </w:rPr>
        <w:t>corporations</w:t>
      </w:r>
      <w:r w:rsidRPr="001B507E">
        <w:rPr>
          <w:sz w:val="16"/>
        </w:rPr>
        <w:t xml:space="preserve">, and it was Justice Kennedy who </w:t>
      </w:r>
      <w:r w:rsidRPr="001B507E">
        <w:rPr>
          <w:rStyle w:val="Emphasis"/>
        </w:rPr>
        <w:t>phrased</w:t>
      </w:r>
      <w:r w:rsidRPr="001B507E">
        <w:rPr>
          <w:sz w:val="16"/>
        </w:rPr>
        <w:t xml:space="preserve"> his </w:t>
      </w:r>
      <w:r w:rsidRPr="001B507E">
        <w:rPr>
          <w:rStyle w:val="StyleUnderline"/>
        </w:rPr>
        <w:t>opinion in</w:t>
      </w:r>
      <w:r w:rsidRPr="001B507E">
        <w:rPr>
          <w:sz w:val="16"/>
        </w:rPr>
        <w:t xml:space="preserve"> such </w:t>
      </w:r>
      <w:r w:rsidRPr="001B507E">
        <w:rPr>
          <w:rStyle w:val="Emphasis"/>
        </w:rPr>
        <w:t>broad terms</w:t>
      </w:r>
      <w:r w:rsidRPr="001B507E">
        <w:rPr>
          <w:sz w:val="16"/>
        </w:rPr>
        <w:t>. While</w:t>
      </w:r>
      <w:r w:rsidRPr="00146101">
        <w:rPr>
          <w:sz w:val="16"/>
        </w:rPr>
        <w:t xml:space="preserv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5FE6B1F0" w14:textId="77777777" w:rsidR="00073BBA" w:rsidRPr="00146101" w:rsidRDefault="00073BBA" w:rsidP="00073BBA">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 xml:space="preserve">Court </w:t>
      </w:r>
      <w:r w:rsidRPr="001B507E">
        <w:rPr>
          <w:rStyle w:val="StyleUnderline"/>
        </w:rPr>
        <w:t>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w:t>
      </w:r>
      <w:r w:rsidRPr="001B507E">
        <w:rPr>
          <w:sz w:val="16"/>
        </w:rPr>
        <w:t xml:space="preserve">speech. </w:t>
      </w:r>
      <w:r w:rsidRPr="001B507E">
        <w:rPr>
          <w:rStyle w:val="Emphasis"/>
        </w:rPr>
        <w:t>Political</w:t>
      </w:r>
      <w:r w:rsidRPr="001B507E">
        <w:rPr>
          <w:sz w:val="16"/>
        </w:rPr>
        <w:t xml:space="preserve"> </w:t>
      </w:r>
      <w:r w:rsidRPr="001B507E">
        <w:rPr>
          <w:rStyle w:val="StyleUnderline"/>
        </w:rPr>
        <w:t>and</w:t>
      </w:r>
      <w:r w:rsidRPr="001B507E">
        <w:rPr>
          <w:sz w:val="16"/>
        </w:rPr>
        <w:t xml:space="preserve"> </w:t>
      </w:r>
      <w:r w:rsidRPr="001B507E">
        <w:rPr>
          <w:rStyle w:val="Emphasis"/>
        </w:rPr>
        <w:t>economic</w:t>
      </w:r>
      <w:r w:rsidRPr="001B507E">
        <w:rPr>
          <w:sz w:val="16"/>
        </w:rPr>
        <w:t xml:space="preserve"> </w:t>
      </w:r>
      <w:r w:rsidRPr="001B507E">
        <w:rPr>
          <w:rStyle w:val="StyleUnderline"/>
        </w:rPr>
        <w:t>issues</w:t>
      </w:r>
      <w:r w:rsidRPr="001B507E">
        <w:rPr>
          <w:sz w:val="16"/>
        </w:rPr>
        <w:t xml:space="preserve"> </w:t>
      </w:r>
      <w:r w:rsidRPr="001B507E">
        <w:rPr>
          <w:rStyle w:val="Emphasis"/>
        </w:rPr>
        <w:t>overlap</w:t>
      </w:r>
      <w:r w:rsidRPr="001B507E">
        <w:rPr>
          <w:sz w:val="16"/>
        </w:rPr>
        <w:t xml:space="preserve">. By </w:t>
      </w:r>
      <w:r w:rsidRPr="001B507E">
        <w:rPr>
          <w:rStyle w:val="Emphasis"/>
        </w:rPr>
        <w:t>ignoring</w:t>
      </w:r>
      <w:r w:rsidRPr="001B507E">
        <w:rPr>
          <w:sz w:val="16"/>
        </w:rPr>
        <w:t xml:space="preserve"> the </w:t>
      </w:r>
      <w:r w:rsidRPr="001B507E">
        <w:rPr>
          <w:rStyle w:val="StyleUnderline"/>
        </w:rPr>
        <w:t>speaker’s identity and</w:t>
      </w:r>
      <w:r w:rsidRPr="001B507E">
        <w:rPr>
          <w:sz w:val="16"/>
        </w:rPr>
        <w:t xml:space="preserve"> </w:t>
      </w:r>
      <w:r w:rsidRPr="001B507E">
        <w:rPr>
          <w:rStyle w:val="Emphasis"/>
        </w:rPr>
        <w:t>motivations</w:t>
      </w:r>
      <w:r w:rsidRPr="001B507E">
        <w:rPr>
          <w:rStyle w:val="StyleUnderline"/>
        </w:rPr>
        <w:t>, be they</w:t>
      </w:r>
      <w:r w:rsidRPr="00146101">
        <w:rPr>
          <w:rStyle w:val="StyleUnderline"/>
        </w:rPr>
        <w:t xml:space="preserve">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30452D50" w14:textId="77777777" w:rsidR="00073BBA" w:rsidRPr="009142EC" w:rsidRDefault="00073BBA" w:rsidP="00073BBA">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w:t>
      </w:r>
      <w:r w:rsidRPr="001B507E">
        <w:rPr>
          <w:rStyle w:val="StyleUnderline"/>
        </w:rPr>
        <w:t xml:space="preserve">Sorrell </w:t>
      </w:r>
      <w:r w:rsidRPr="001B507E">
        <w:rPr>
          <w:rStyle w:val="Emphasis"/>
        </w:rPr>
        <w:t>mandate</w:t>
      </w:r>
      <w:r w:rsidRPr="001B507E">
        <w:rPr>
          <w:sz w:val="16"/>
        </w:rPr>
        <w:t xml:space="preserve"> that </w:t>
      </w:r>
      <w:r w:rsidRPr="001B507E">
        <w:rPr>
          <w:rStyle w:val="StyleUnderline"/>
        </w:rPr>
        <w:t>we look only at</w:t>
      </w:r>
      <w:r w:rsidRPr="001B507E">
        <w:rPr>
          <w:sz w:val="16"/>
        </w:rPr>
        <w:t xml:space="preserve"> the </w:t>
      </w:r>
      <w:r w:rsidRPr="001B507E">
        <w:rPr>
          <w:rStyle w:val="Emphasis"/>
        </w:rPr>
        <w:t>speech</w:t>
      </w:r>
      <w:r w:rsidRPr="001B507E">
        <w:rPr>
          <w:sz w:val="16"/>
        </w:rPr>
        <w:t xml:space="preserve"> </w:t>
      </w:r>
      <w:r w:rsidRPr="001B507E">
        <w:rPr>
          <w:rStyle w:val="StyleUnderline"/>
        </w:rPr>
        <w:t>and apply</w:t>
      </w:r>
      <w:r w:rsidRPr="009142EC">
        <w:rPr>
          <w:rStyle w:val="StyleUnderline"/>
        </w:rPr>
        <w:t xml:space="preserve">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1B507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1B507E">
        <w:rPr>
          <w:rStyle w:val="StyleUnderline"/>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68E829D5" w14:textId="77777777" w:rsidR="00073BBA" w:rsidRPr="00362782" w:rsidRDefault="00073BBA" w:rsidP="00073BBA">
      <w:pPr>
        <w:rPr>
          <w:sz w:val="16"/>
        </w:rPr>
      </w:pPr>
      <w:r w:rsidRPr="00362782">
        <w:rPr>
          <w:sz w:val="16"/>
        </w:rPr>
        <w:t>V. Conclusion: A Long Road Ahead</w:t>
      </w:r>
    </w:p>
    <w:p w14:paraId="2D99AD11" w14:textId="77777777" w:rsidR="00073BBA" w:rsidRPr="00362782" w:rsidRDefault="00073BBA" w:rsidP="00073BBA">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w:t>
      </w:r>
      <w:r w:rsidRPr="001B507E">
        <w:rPr>
          <w:sz w:val="16"/>
        </w:rPr>
        <w:t xml:space="preserve">Those </w:t>
      </w:r>
      <w:r w:rsidRPr="001B507E">
        <w:rPr>
          <w:rStyle w:val="StyleUnderline"/>
        </w:rPr>
        <w:t>protections</w:t>
      </w:r>
      <w:r w:rsidRPr="001B507E">
        <w:rPr>
          <w:sz w:val="16"/>
        </w:rPr>
        <w:t xml:space="preserve">, under the Court’s doctrines, </w:t>
      </w:r>
      <w:r w:rsidRPr="001B507E">
        <w:rPr>
          <w:rStyle w:val="Emphasis"/>
        </w:rPr>
        <w:t>cannot</w:t>
      </w:r>
      <w:r w:rsidRPr="001B507E">
        <w:rPr>
          <w:sz w:val="16"/>
        </w:rPr>
        <w:t xml:space="preserve"> </w:t>
      </w:r>
      <w:r w:rsidRPr="001B507E">
        <w:rPr>
          <w:rStyle w:val="StyleUnderline"/>
        </w:rPr>
        <w:t>be</w:t>
      </w:r>
      <w:r w:rsidRPr="001B507E">
        <w:rPr>
          <w:sz w:val="16"/>
        </w:rPr>
        <w:t xml:space="preserve"> permissibly </w:t>
      </w:r>
      <w:r w:rsidRPr="001B507E">
        <w:rPr>
          <w:rStyle w:val="StyleUnderline"/>
        </w:rPr>
        <w:t>withheld based only on the speaker’s identity</w:t>
      </w:r>
      <w:r w:rsidRPr="001B507E">
        <w:rPr>
          <w:sz w:val="16"/>
        </w:rPr>
        <w:t xml:space="preserve"> or the speech’s</w:t>
      </w:r>
      <w:r w:rsidRPr="00362782">
        <w:rPr>
          <w:sz w:val="16"/>
        </w:rPr>
        <w:t xml:space="preserve">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7B913319" w14:textId="77777777" w:rsidR="00073BBA" w:rsidRDefault="00073BBA" w:rsidP="00073BBA">
      <w:pPr>
        <w:pStyle w:val="Heading4"/>
      </w:pPr>
      <w:r>
        <w:t>The plan revitalizes the First Amendment for labor rights.</w:t>
      </w:r>
    </w:p>
    <w:p w14:paraId="0C6242B1" w14:textId="77777777" w:rsidR="00073BBA" w:rsidRPr="003A7D6A" w:rsidRDefault="00073BBA" w:rsidP="00073BBA">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30A5367A" w14:textId="77777777" w:rsidR="00073BBA" w:rsidRPr="00CC5C07" w:rsidRDefault="00073BBA" w:rsidP="00073BBA">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as “</w:t>
      </w:r>
      <w:r w:rsidRPr="001B507E">
        <w:rPr>
          <w:rStyle w:val="StyleUnderline"/>
        </w:rPr>
        <w:t>anomalous</w:t>
      </w:r>
      <w:r w:rsidRPr="001169EC">
        <w:rPr>
          <w:rStyle w:val="StyleUnderline"/>
          <w:highlight w:val="cyan"/>
        </w:rPr>
        <w:t xml:space="preserve">” harms to </w:t>
      </w:r>
      <w:r w:rsidRPr="001B507E">
        <w:rPr>
          <w:rStyle w:val="StyleUnderline"/>
        </w:rPr>
        <w:t xml:space="preserve">significant </w:t>
      </w:r>
      <w:r w:rsidRPr="001169EC">
        <w:rPr>
          <w:rStyle w:val="Emphasis"/>
          <w:highlight w:val="cyan"/>
        </w:rPr>
        <w:t>First Amendment</w:t>
      </w:r>
      <w:r w:rsidRPr="001169EC">
        <w:rPr>
          <w:rStyle w:val="StyleUnderline"/>
          <w:highlight w:val="cyan"/>
        </w:rPr>
        <w:t xml:space="preserve"> </w:t>
      </w:r>
      <w:r w:rsidRPr="001B507E">
        <w:rPr>
          <w:rStyle w:val="StyleUnderline"/>
        </w:rPr>
        <w:t>interests</w:t>
      </w:r>
      <w:r w:rsidRPr="00CC5C07">
        <w:rPr>
          <w:sz w:val="16"/>
        </w:rPr>
        <w:t>.197</w:t>
      </w:r>
    </w:p>
    <w:p w14:paraId="4D27A64F" w14:textId="77777777" w:rsidR="00073BBA" w:rsidRPr="00572BA4" w:rsidRDefault="00073BBA" w:rsidP="00073BBA">
      <w:pPr>
        <w:rPr>
          <w:sz w:val="16"/>
        </w:rPr>
      </w:pPr>
      <w:r w:rsidRPr="00CC5C07">
        <w:rPr>
          <w:sz w:val="16"/>
        </w:rPr>
        <w:t xml:space="preserve">Why would they not? Referring to the </w:t>
      </w:r>
      <w:r w:rsidRPr="0080709F">
        <w:rPr>
          <w:rStyle w:val="StyleUnderline"/>
        </w:rPr>
        <w:t xml:space="preserve">phenomenon of </w:t>
      </w:r>
      <w:r w:rsidRPr="001B507E">
        <w:rPr>
          <w:rStyle w:val="StyleUnderline"/>
        </w:rPr>
        <w:t>litigants crafting</w:t>
      </w:r>
      <w:r w:rsidRPr="001B507E">
        <w:rPr>
          <w:sz w:val="16"/>
        </w:rPr>
        <w:t xml:space="preserve"> arguments as First Amendment claims whenever possible, Frederick Schauer describes the </w:t>
      </w:r>
      <w:r w:rsidRPr="001B507E">
        <w:rPr>
          <w:rStyle w:val="StyleUnderline"/>
        </w:rPr>
        <w:t>First Amendment</w:t>
      </w:r>
      <w:r w:rsidRPr="001169EC">
        <w:rPr>
          <w:rStyle w:val="StyleUnderline"/>
        </w:rPr>
        <w:t xml:space="preserve"> </w:t>
      </w:r>
      <w:r w:rsidRPr="001169EC">
        <w:rPr>
          <w:rStyle w:val="StyleUnderline"/>
          <w:highlight w:val="cyan"/>
        </w:rPr>
        <w:t>as</w:t>
      </w:r>
      <w:r w:rsidRPr="0080709F">
        <w:rPr>
          <w:rStyle w:val="StyleUnderline"/>
        </w:rPr>
        <w:t xml:space="preserve"> an “</w:t>
      </w:r>
      <w:r w:rsidRPr="001B507E">
        <w:rPr>
          <w:rStyle w:val="Emphasis"/>
        </w:rPr>
        <w:t>argumentative showstopper</w:t>
      </w:r>
      <w:r w:rsidRPr="001B507E">
        <w:rPr>
          <w:rStyle w:val="StyleUnderline"/>
        </w:rPr>
        <w:t>,” or “the</w:t>
      </w:r>
      <w:r w:rsidRPr="0080709F">
        <w:rPr>
          <w:rStyle w:val="StyleUnderline"/>
        </w:rPr>
        <w:t xml:space="preserv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05240330" w14:textId="77777777" w:rsidR="00073BBA" w:rsidRDefault="00073BBA" w:rsidP="00073BBA">
      <w:pPr>
        <w:pStyle w:val="Heading4"/>
      </w:pPr>
      <w:r>
        <w:t xml:space="preserve">Secondary strikes are </w:t>
      </w:r>
      <w:r w:rsidRPr="001B3547">
        <w:rPr>
          <w:u w:val="single"/>
        </w:rPr>
        <w:t>successful</w:t>
      </w:r>
      <w:r>
        <w:t xml:space="preserve"> and </w:t>
      </w:r>
      <w:r w:rsidRPr="001B3547">
        <w:rPr>
          <w:u w:val="single"/>
        </w:rPr>
        <w:t>spillover</w:t>
      </w:r>
      <w:r>
        <w:t>.</w:t>
      </w:r>
    </w:p>
    <w:p w14:paraId="519AFDC9" w14:textId="77777777" w:rsidR="00073BBA" w:rsidRPr="00DC7A55" w:rsidRDefault="00073BBA" w:rsidP="00073BBA">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4206EE72" w14:textId="77777777" w:rsidR="00073BBA" w:rsidRPr="00D50C6A" w:rsidRDefault="00073BBA" w:rsidP="00073BBA">
      <w:pPr>
        <w:rPr>
          <w:sz w:val="16"/>
        </w:rPr>
      </w:pPr>
      <w:r w:rsidRPr="00D50C6A">
        <w:rPr>
          <w:sz w:val="16"/>
        </w:rPr>
        <w:t>The PRO Act would broadly address the current power imbalance between workers and owners in the U.S. labor market.</w:t>
      </w:r>
    </w:p>
    <w:p w14:paraId="1EF670DF" w14:textId="77777777" w:rsidR="00073BBA" w:rsidRPr="00D50C6A" w:rsidRDefault="00073BBA" w:rsidP="00073BBA">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F54CC3D" w14:textId="77777777" w:rsidR="00073BBA" w:rsidRPr="00D50C6A" w:rsidRDefault="00073BBA" w:rsidP="00073BBA">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32C26F7" w14:textId="77777777" w:rsidR="00073BBA" w:rsidRPr="00D50C6A" w:rsidRDefault="00073BBA" w:rsidP="00073BBA">
      <w:pPr>
        <w:rPr>
          <w:sz w:val="16"/>
        </w:rPr>
      </w:pPr>
      <w:r w:rsidRPr="00D50C6A">
        <w:rPr>
          <w:sz w:val="16"/>
        </w:rPr>
        <w:t>The PRO Act clarifies that workers have a right to strike under the First Amendment of the U.S. Constitution.</w:t>
      </w:r>
    </w:p>
    <w:p w14:paraId="6FDF8D4C" w14:textId="77777777" w:rsidR="00073BBA" w:rsidRPr="00D50C6A" w:rsidRDefault="00073BBA" w:rsidP="00073BBA">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E3C85F5" w14:textId="77777777" w:rsidR="00073BBA" w:rsidRPr="00D50C6A" w:rsidRDefault="00073BBA" w:rsidP="00073BBA">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22EBF0D5" w14:textId="77777777" w:rsidR="00073BBA" w:rsidRPr="00DC7A55" w:rsidRDefault="00073BBA" w:rsidP="00073BBA">
      <w:pPr>
        <w:rPr>
          <w:sz w:val="16"/>
        </w:rPr>
      </w:pPr>
      <w:r w:rsidRPr="00DC7A55">
        <w:rPr>
          <w:sz w:val="16"/>
        </w:rPr>
        <w:t>The PRO Act makes it easier for interested workers to organize into a union through fair elections.</w:t>
      </w:r>
    </w:p>
    <w:p w14:paraId="5082D35A" w14:textId="77777777" w:rsidR="00073BBA" w:rsidRPr="00DC7A55" w:rsidRDefault="00073BBA" w:rsidP="00073BBA">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5F2F179" w14:textId="77777777" w:rsidR="00073BBA" w:rsidRPr="00DC7A55" w:rsidRDefault="00073BBA" w:rsidP="00073BBA">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4267744" w14:textId="77777777" w:rsidR="00073BBA" w:rsidRPr="00DC7A55" w:rsidRDefault="00073BBA" w:rsidP="00073BBA">
      <w:pPr>
        <w:rPr>
          <w:sz w:val="16"/>
        </w:rPr>
      </w:pPr>
      <w:r w:rsidRPr="00DC7A55">
        <w:rPr>
          <w:sz w:val="16"/>
        </w:rPr>
        <w:t>The PRO Act cracks down on employers misclassifying their workers as independent contractors and other abuses.</w:t>
      </w:r>
    </w:p>
    <w:p w14:paraId="22BA2A0C" w14:textId="77777777" w:rsidR="00073BBA" w:rsidRPr="00DC7A55" w:rsidRDefault="00073BBA" w:rsidP="00073BBA">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5AEBC6A1" w14:textId="77777777" w:rsidR="00073BBA" w:rsidRPr="00DC7A55" w:rsidRDefault="00073BBA" w:rsidP="00073BBA">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22FF824" w14:textId="77777777" w:rsidR="00073BBA" w:rsidRPr="00DC7A55" w:rsidRDefault="00073BBA" w:rsidP="00073BBA">
      <w:pPr>
        <w:rPr>
          <w:sz w:val="16"/>
        </w:rPr>
      </w:pPr>
      <w:r w:rsidRPr="00DC7A55">
        <w:rPr>
          <w:sz w:val="16"/>
        </w:rPr>
        <w:t>Measures such as the PRO Act are part of a broader movement to reform U.S. labor law so that rebalanced worker power ensures broadly shared growth.</w:t>
      </w:r>
    </w:p>
    <w:p w14:paraId="2E218577" w14:textId="34ED3A9C" w:rsidR="00073BBA" w:rsidRDefault="00073BBA" w:rsidP="00073BBA">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1697AD3D" w14:textId="748F078C" w:rsidR="00073BBA" w:rsidRPr="00073BBA" w:rsidRDefault="005762E0" w:rsidP="00073BBA">
      <w:pPr>
        <w:pStyle w:val="Heading1"/>
      </w:pPr>
      <w:r>
        <w:t>2AC</w:t>
      </w:r>
    </w:p>
    <w:p w14:paraId="1A36CD03" w14:textId="77777777" w:rsidR="005762E0" w:rsidRDefault="005762E0" w:rsidP="005762E0">
      <w:pPr>
        <w:pStyle w:val="Heading2"/>
      </w:pPr>
      <w:r>
        <w:t>Case</w:t>
      </w:r>
    </w:p>
    <w:p w14:paraId="4363AEB4" w14:textId="268C9126" w:rsidR="005762E0" w:rsidRDefault="005762E0" w:rsidP="005762E0">
      <w:pPr>
        <w:pStyle w:val="Heading3"/>
      </w:pPr>
      <w:r>
        <w:t>Democracy</w:t>
      </w:r>
      <w:r>
        <w:t>---2AC</w:t>
      </w:r>
    </w:p>
    <w:p w14:paraId="6231F539" w14:textId="77777777" w:rsidR="005762E0" w:rsidRDefault="005762E0" w:rsidP="005762E0">
      <w:pPr>
        <w:pStyle w:val="Heading4"/>
      </w:pPr>
      <w:r>
        <w:t xml:space="preserve">Democratic peace theory is </w:t>
      </w:r>
      <w:r w:rsidRPr="00B66F90">
        <w:rPr>
          <w:u w:val="single"/>
        </w:rPr>
        <w:t>statistically sound</w:t>
      </w:r>
      <w:r>
        <w:t>.</w:t>
      </w:r>
    </w:p>
    <w:p w14:paraId="319970A3" w14:textId="77777777" w:rsidR="005762E0" w:rsidRDefault="005762E0" w:rsidP="005762E0">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6682EA64" w14:textId="77777777" w:rsidR="005762E0" w:rsidRPr="00884C83" w:rsidRDefault="005762E0" w:rsidP="005762E0">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4766DB9D" w14:textId="77777777" w:rsidR="005762E0" w:rsidRPr="00884C83" w:rsidRDefault="005762E0" w:rsidP="005762E0">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5003F558" w14:textId="77777777" w:rsidR="005762E0" w:rsidRPr="00884C83" w:rsidRDefault="005762E0" w:rsidP="005762E0">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42E80C9B" w14:textId="77777777" w:rsidR="005762E0" w:rsidRPr="00884C83" w:rsidRDefault="005762E0" w:rsidP="005762E0">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5B3875C4" w14:textId="77777777" w:rsidR="005762E0" w:rsidRPr="00884C83" w:rsidRDefault="005762E0" w:rsidP="005762E0">
      <w:pPr>
        <w:rPr>
          <w:sz w:val="16"/>
        </w:rPr>
      </w:pPr>
      <w:r w:rsidRPr="00884C83">
        <w:rPr>
          <w:sz w:val="16"/>
        </w:rPr>
        <w:t>GREAT MINDS</w:t>
      </w:r>
    </w:p>
    <w:p w14:paraId="200AC9C8" w14:textId="77777777" w:rsidR="005762E0" w:rsidRPr="00884C83" w:rsidRDefault="005762E0" w:rsidP="005762E0">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58EBAE82" w14:textId="77777777" w:rsidR="005762E0" w:rsidRPr="00884C83" w:rsidRDefault="005762E0" w:rsidP="005762E0">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64929B8C" w14:textId="77777777" w:rsidR="005762E0" w:rsidRPr="00884C83" w:rsidRDefault="005762E0" w:rsidP="005762E0">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67664065" w14:textId="77777777" w:rsidR="005762E0" w:rsidRPr="00884C83" w:rsidRDefault="005762E0" w:rsidP="005762E0">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58C14A2B" w14:textId="77777777" w:rsidR="005762E0" w:rsidRPr="00884C83" w:rsidRDefault="005762E0" w:rsidP="005762E0">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0A47278B" w14:textId="77777777" w:rsidR="005762E0" w:rsidRPr="00884C83" w:rsidRDefault="005762E0" w:rsidP="005762E0">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66C4C3C1" w14:textId="77777777" w:rsidR="005762E0" w:rsidRPr="00067945" w:rsidRDefault="005762E0" w:rsidP="005762E0">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2596AF29" w14:textId="77777777" w:rsidR="005762E0" w:rsidRPr="00067945" w:rsidRDefault="005762E0" w:rsidP="005762E0">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20CA8EE3" w14:textId="77777777" w:rsidR="005762E0" w:rsidRPr="00067945" w:rsidRDefault="005762E0" w:rsidP="005762E0">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5D86FE3" w14:textId="77777777" w:rsidR="005762E0" w:rsidRPr="00067945" w:rsidRDefault="005762E0" w:rsidP="005762E0">
      <w:pPr>
        <w:rPr>
          <w:sz w:val="16"/>
        </w:rPr>
      </w:pPr>
      <w:r w:rsidRPr="00067945">
        <w:rPr>
          <w:sz w:val="16"/>
        </w:rPr>
        <w:t>TIME AFTER TIME</w:t>
      </w:r>
    </w:p>
    <w:p w14:paraId="2B490DA4" w14:textId="77777777" w:rsidR="005762E0" w:rsidRPr="00067945" w:rsidRDefault="005762E0" w:rsidP="005762E0">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2C9D0C92" w14:textId="77777777" w:rsidR="005762E0" w:rsidRPr="00884C83" w:rsidRDefault="005762E0" w:rsidP="005762E0">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1FF7F52A" w14:textId="77777777" w:rsidR="005762E0" w:rsidRPr="00067945" w:rsidRDefault="005762E0" w:rsidP="005762E0">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0685019C" w14:textId="77777777" w:rsidR="005762E0" w:rsidRPr="00067945" w:rsidRDefault="005762E0" w:rsidP="005762E0">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379B7DBD" w14:textId="77777777" w:rsidR="005762E0" w:rsidRPr="00067945" w:rsidRDefault="005762E0" w:rsidP="005762E0">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63337ABF" w14:textId="77777777" w:rsidR="005762E0" w:rsidRPr="00067945" w:rsidRDefault="005762E0" w:rsidP="005762E0">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48F8EF57" w14:textId="77777777" w:rsidR="005762E0" w:rsidRPr="00FA2685" w:rsidRDefault="005762E0" w:rsidP="005762E0">
      <w:pPr>
        <w:rPr>
          <w:sz w:val="16"/>
        </w:rPr>
      </w:pPr>
      <w:r w:rsidRPr="00FA2685">
        <w:rPr>
          <w:sz w:val="16"/>
        </w:rPr>
        <w:t>RUN IT BACK</w:t>
      </w:r>
    </w:p>
    <w:p w14:paraId="1102C369" w14:textId="77777777" w:rsidR="005762E0" w:rsidRPr="00FA2685" w:rsidRDefault="005762E0" w:rsidP="005762E0">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320F4EB7" w14:textId="77777777" w:rsidR="005762E0" w:rsidRPr="00FA2685" w:rsidRDefault="005762E0" w:rsidP="005762E0">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104B8578" w14:textId="77777777" w:rsidR="005762E0" w:rsidRPr="00FA2685" w:rsidRDefault="005762E0" w:rsidP="005762E0">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3C4C0EE8" w14:textId="77777777" w:rsidR="005762E0" w:rsidRPr="00067945" w:rsidRDefault="005762E0" w:rsidP="005762E0">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4CE4AA9B" w14:textId="77777777" w:rsidR="005762E0" w:rsidRPr="00FA2685" w:rsidRDefault="005762E0" w:rsidP="005762E0">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7B71CB5B" w14:textId="77777777" w:rsidR="005762E0" w:rsidRPr="00FA2685" w:rsidRDefault="005762E0" w:rsidP="005762E0">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57935419" w14:textId="77777777" w:rsidR="005762E0" w:rsidRDefault="005762E0" w:rsidP="005762E0">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3AD827CC" w14:textId="77777777" w:rsidR="005762E0" w:rsidRDefault="005762E0" w:rsidP="005762E0">
      <w:pPr>
        <w:rPr>
          <w:sz w:val="16"/>
        </w:rPr>
      </w:pPr>
    </w:p>
    <w:p w14:paraId="4A0E2E9B" w14:textId="77777777" w:rsidR="005762E0" w:rsidRDefault="005762E0" w:rsidP="005762E0">
      <w:pPr>
        <w:pStyle w:val="Heading4"/>
      </w:pPr>
      <w:r>
        <w:t>Democratic peace is comparatively truer.</w:t>
      </w:r>
    </w:p>
    <w:p w14:paraId="1D1EBCE3" w14:textId="77777777" w:rsidR="005762E0" w:rsidRPr="00E371DF" w:rsidRDefault="005762E0" w:rsidP="005762E0">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3F411C5E" w14:textId="77777777" w:rsidR="005762E0" w:rsidRPr="00E371DF" w:rsidRDefault="005762E0" w:rsidP="005762E0">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3FEA1C10" w14:textId="77777777" w:rsidR="005762E0" w:rsidRPr="00E371DF" w:rsidRDefault="005762E0" w:rsidP="005762E0">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13436A75" w14:textId="77777777" w:rsidR="005762E0" w:rsidRDefault="005762E0" w:rsidP="005762E0">
      <w:pPr>
        <w:rPr>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4B7D8F6B" w14:textId="77777777" w:rsidR="005762E0" w:rsidRDefault="005762E0" w:rsidP="005762E0">
      <w:pPr>
        <w:rPr>
          <w:sz w:val="16"/>
        </w:rPr>
      </w:pPr>
    </w:p>
    <w:p w14:paraId="1C57B969" w14:textId="77777777" w:rsidR="005762E0" w:rsidRDefault="005762E0" w:rsidP="005762E0">
      <w:pPr>
        <w:pStyle w:val="Heading4"/>
      </w:pPr>
      <w:r>
        <w:t xml:space="preserve">Electoral incentives minimize </w:t>
      </w:r>
      <w:r w:rsidRPr="002638FC">
        <w:rPr>
          <w:u w:val="single"/>
        </w:rPr>
        <w:t>exposure</w:t>
      </w:r>
      <w:r>
        <w:t xml:space="preserve"> and </w:t>
      </w:r>
      <w:r w:rsidRPr="002638FC">
        <w:rPr>
          <w:u w:val="single"/>
        </w:rPr>
        <w:t>casualties</w:t>
      </w:r>
      <w:r>
        <w:t xml:space="preserve">, but autocracies </w:t>
      </w:r>
      <w:r w:rsidRPr="002638FC">
        <w:rPr>
          <w:u w:val="single"/>
        </w:rPr>
        <w:t>draw out</w:t>
      </w:r>
      <w:r>
        <w:t xml:space="preserve"> bloody conflicts.</w:t>
      </w:r>
    </w:p>
    <w:p w14:paraId="6C70BFBE" w14:textId="77777777" w:rsidR="005762E0" w:rsidRPr="00942746" w:rsidRDefault="005762E0" w:rsidP="005762E0">
      <w:r w:rsidRPr="00EE43F5">
        <w:rPr>
          <w:rStyle w:val="Style13ptBold"/>
        </w:rPr>
        <w:t>Newsome ’24</w:t>
      </w:r>
      <w:r>
        <w:t xml:space="preserve"> [Bruce Oliver; March 20; PhD in International &amp; Strategic Studies from University of Reading and Masters in Political Science and Government from University of Pennsylvania; Hungarian Conservative, “How Democracies and Autocracies Fight Wars,” vol. 3]</w:t>
      </w:r>
    </w:p>
    <w:p w14:paraId="3C78CA9E" w14:textId="77777777" w:rsidR="005762E0" w:rsidRPr="00942746" w:rsidRDefault="005762E0" w:rsidP="005762E0">
      <w:pPr>
        <w:rPr>
          <w:sz w:val="16"/>
        </w:rPr>
      </w:pPr>
      <w:r w:rsidRPr="00942746">
        <w:rPr>
          <w:sz w:val="16"/>
        </w:rPr>
        <w:t>Material Power and Long, Remote Wars</w:t>
      </w:r>
    </w:p>
    <w:p w14:paraId="0101ED23" w14:textId="77777777" w:rsidR="005762E0" w:rsidRPr="00942746" w:rsidRDefault="005762E0" w:rsidP="005762E0">
      <w:pPr>
        <w:rPr>
          <w:sz w:val="16"/>
        </w:rPr>
      </w:pPr>
      <w:r w:rsidRPr="00E536FB">
        <w:rPr>
          <w:rStyle w:val="Emphasis"/>
          <w:highlight w:val="cyan"/>
        </w:rPr>
        <w:t>Democracies</w:t>
      </w:r>
      <w:r w:rsidRPr="00942746">
        <w:rPr>
          <w:rStyle w:val="StyleUnderline"/>
        </w:rPr>
        <w:t xml:space="preserve"> tend to possess </w:t>
      </w:r>
      <w:r w:rsidRPr="00E536FB">
        <w:rPr>
          <w:rStyle w:val="Emphasis"/>
          <w:highlight w:val="cyan"/>
        </w:rPr>
        <w:t>larger econ</w:t>
      </w:r>
      <w:r w:rsidRPr="00942746">
        <w:rPr>
          <w:rStyle w:val="StyleUnderline"/>
        </w:rPr>
        <w:t>omies</w:t>
      </w:r>
      <w:r w:rsidRPr="00942746">
        <w:rPr>
          <w:sz w:val="16"/>
        </w:rPr>
        <w:t xml:space="preserve">, with more wealth and technological innovation. </w:t>
      </w:r>
      <w:r w:rsidRPr="00942746">
        <w:rPr>
          <w:rStyle w:val="StyleUnderline"/>
        </w:rPr>
        <w:t xml:space="preserve">They tend to </w:t>
      </w:r>
      <w:r w:rsidRPr="00E536FB">
        <w:rPr>
          <w:rStyle w:val="StyleUnderline"/>
          <w:highlight w:val="cyan"/>
        </w:rPr>
        <w:t>convert</w:t>
      </w:r>
      <w:r w:rsidRPr="00942746">
        <w:rPr>
          <w:rStyle w:val="StyleUnderline"/>
        </w:rPr>
        <w:t xml:space="preserve"> a </w:t>
      </w:r>
      <w:r w:rsidRPr="00E536FB">
        <w:rPr>
          <w:rStyle w:val="Emphasis"/>
          <w:highlight w:val="cyan"/>
        </w:rPr>
        <w:t>lower proportion</w:t>
      </w:r>
      <w:r w:rsidRPr="00942746">
        <w:rPr>
          <w:rStyle w:val="StyleUnderline"/>
        </w:rPr>
        <w:t xml:space="preserve"> of economic capacity </w:t>
      </w:r>
      <w:r w:rsidRPr="00E536FB">
        <w:rPr>
          <w:rStyle w:val="StyleUnderline"/>
          <w:highlight w:val="cyan"/>
        </w:rPr>
        <w:t xml:space="preserve">into </w:t>
      </w:r>
      <w:r w:rsidRPr="00E536FB">
        <w:rPr>
          <w:rStyle w:val="Emphasis"/>
          <w:highlight w:val="cyan"/>
        </w:rPr>
        <w:t>military</w:t>
      </w:r>
      <w:r w:rsidRPr="00942746">
        <w:rPr>
          <w:rStyle w:val="StyleUnderline"/>
        </w:rPr>
        <w:t xml:space="preserve"> capabilities </w:t>
      </w:r>
      <w:r w:rsidRPr="00E536FB">
        <w:rPr>
          <w:rStyle w:val="StyleUnderline"/>
          <w:highlight w:val="cyan"/>
        </w:rPr>
        <w:t xml:space="preserve">during </w:t>
      </w:r>
      <w:r w:rsidRPr="00E536FB">
        <w:rPr>
          <w:rStyle w:val="Emphasis"/>
          <w:highlight w:val="cyan"/>
        </w:rPr>
        <w:t>peacetime</w:t>
      </w:r>
      <w:r w:rsidRPr="00942746">
        <w:rPr>
          <w:rStyle w:val="StyleUnderline"/>
        </w:rPr>
        <w:t xml:space="preserve">, but a </w:t>
      </w:r>
      <w:r w:rsidRPr="00E536FB">
        <w:rPr>
          <w:rStyle w:val="Emphasis"/>
          <w:highlight w:val="cyan"/>
        </w:rPr>
        <w:t>greater</w:t>
      </w:r>
      <w:r w:rsidRPr="00942746">
        <w:rPr>
          <w:rStyle w:val="StyleUnderline"/>
        </w:rPr>
        <w:t xml:space="preserve"> proportion </w:t>
      </w:r>
      <w:r w:rsidRPr="00E536FB">
        <w:rPr>
          <w:rStyle w:val="StyleUnderline"/>
          <w:highlight w:val="cyan"/>
        </w:rPr>
        <w:t xml:space="preserve">during </w:t>
      </w:r>
      <w:r w:rsidRPr="00E536FB">
        <w:rPr>
          <w:rStyle w:val="Emphasis"/>
          <w:highlight w:val="cyan"/>
        </w:rPr>
        <w:t>war</w:t>
      </w:r>
      <w:r w:rsidRPr="00E536FB">
        <w:rPr>
          <w:rStyle w:val="StyleUnderline"/>
        </w:rPr>
        <w:t>time</w:t>
      </w:r>
      <w:r w:rsidRPr="00942746">
        <w:rPr>
          <w:rStyle w:val="StyleUnderline"/>
        </w:rPr>
        <w:t xml:space="preserve">. As such, they tend to fight with </w:t>
      </w:r>
      <w:r w:rsidRPr="00942746">
        <w:rPr>
          <w:rStyle w:val="Emphasis"/>
        </w:rPr>
        <w:t>material preponderance</w:t>
      </w:r>
      <w:r w:rsidRPr="00942746">
        <w:rPr>
          <w:sz w:val="16"/>
        </w:rPr>
        <w:t>.3 An aggregate index of military personnel count, total military expenditure, and military expenditure per soldier suggests that wartime democracies are 1.35 times more powerful than wartime autocracies.4</w:t>
      </w:r>
    </w:p>
    <w:p w14:paraId="41F3141B" w14:textId="77777777" w:rsidR="005762E0" w:rsidRPr="00942746" w:rsidRDefault="005762E0" w:rsidP="005762E0">
      <w:pPr>
        <w:rPr>
          <w:sz w:val="16"/>
        </w:rPr>
      </w:pPr>
      <w:r w:rsidRPr="00942746">
        <w:rPr>
          <w:sz w:val="16"/>
        </w:rPr>
        <w:t xml:space="preserve">The commonest premise across theories for democratic peace and democratic victory is that </w:t>
      </w:r>
      <w:r w:rsidRPr="00942746">
        <w:rPr>
          <w:rStyle w:val="StyleUnderline"/>
        </w:rPr>
        <w:t xml:space="preserve">democratic leaders </w:t>
      </w:r>
      <w:r w:rsidRPr="00E536FB">
        <w:rPr>
          <w:rStyle w:val="StyleUnderline"/>
        </w:rPr>
        <w:t xml:space="preserve">fear </w:t>
      </w:r>
      <w:r w:rsidRPr="00E536FB">
        <w:rPr>
          <w:rStyle w:val="Emphasis"/>
          <w:highlight w:val="cyan"/>
        </w:rPr>
        <w:t>electoral punishment</w:t>
      </w:r>
      <w:r w:rsidRPr="00942746">
        <w:rPr>
          <w:rStyle w:val="StyleUnderline"/>
        </w:rPr>
        <w:t xml:space="preserve"> for </w:t>
      </w:r>
      <w:r w:rsidRPr="00942746">
        <w:rPr>
          <w:rStyle w:val="Emphasis"/>
        </w:rPr>
        <w:t>failure</w:t>
      </w:r>
      <w:r w:rsidRPr="00942746">
        <w:rPr>
          <w:sz w:val="16"/>
        </w:rPr>
        <w:t xml:space="preserve">. The same premise explains monadic democratic peace (democratic leaders </w:t>
      </w:r>
      <w:r w:rsidRPr="00942746">
        <w:rPr>
          <w:rStyle w:val="Emphasis"/>
        </w:rPr>
        <w:t>cannot convert</w:t>
      </w:r>
      <w:r w:rsidRPr="00942746">
        <w:rPr>
          <w:rStyle w:val="StyleUnderline"/>
        </w:rPr>
        <w:t xml:space="preserve"> enough resources to wage </w:t>
      </w:r>
      <w:r w:rsidRPr="00942746">
        <w:rPr>
          <w:rStyle w:val="Emphasis"/>
        </w:rPr>
        <w:t>unpopular wars</w:t>
      </w:r>
      <w:r w:rsidRPr="00942746">
        <w:rPr>
          <w:sz w:val="16"/>
        </w:rPr>
        <w:t>), dyadic democratic peace (</w:t>
      </w:r>
      <w:r w:rsidRPr="00942746">
        <w:rPr>
          <w:rStyle w:val="StyleUnderline"/>
        </w:rPr>
        <w:t xml:space="preserve">capacity </w:t>
      </w:r>
      <w:r w:rsidRPr="00E536FB">
        <w:rPr>
          <w:rStyle w:val="Emphasis"/>
          <w:highlight w:val="cyan"/>
        </w:rPr>
        <w:t>discourages attackers</w:t>
      </w:r>
      <w:r w:rsidRPr="00942746">
        <w:rPr>
          <w:sz w:val="16"/>
        </w:rPr>
        <w:t>), and democratic victory (once permitted by the electorate, democratic leaders convert more capacity).5</w:t>
      </w:r>
    </w:p>
    <w:p w14:paraId="25573916" w14:textId="77777777" w:rsidR="005762E0" w:rsidRPr="00942746" w:rsidRDefault="005762E0" w:rsidP="005762E0">
      <w:pPr>
        <w:rPr>
          <w:sz w:val="16"/>
        </w:rPr>
      </w:pPr>
      <w:r w:rsidRPr="00942746">
        <w:rPr>
          <w:sz w:val="16"/>
        </w:rPr>
        <w:t xml:space="preserve">Even if a democracy is not materially powerful on its own, democracies make </w:t>
      </w:r>
      <w:r w:rsidRPr="00942746">
        <w:rPr>
          <w:rStyle w:val="StyleUnderline"/>
        </w:rPr>
        <w:t xml:space="preserve">wider and </w:t>
      </w:r>
      <w:r w:rsidRPr="00E536FB">
        <w:rPr>
          <w:rStyle w:val="StyleUnderline"/>
          <w:highlight w:val="cyan"/>
        </w:rPr>
        <w:t xml:space="preserve">longer lasting </w:t>
      </w:r>
      <w:r w:rsidRPr="00E536FB">
        <w:rPr>
          <w:rStyle w:val="Emphasis"/>
          <w:highlight w:val="cyan"/>
        </w:rPr>
        <w:t>alliances</w:t>
      </w:r>
      <w:r w:rsidRPr="00E536FB">
        <w:rPr>
          <w:sz w:val="16"/>
        </w:rPr>
        <w:t>.6</w:t>
      </w:r>
      <w:r w:rsidRPr="00942746">
        <w:rPr>
          <w:sz w:val="16"/>
        </w:rPr>
        <w:t xml:space="preserve"> According to the aggregate index of military personnel count, total military expenditure, and military expenditure per soldier, democratic wartime coalitions are </w:t>
      </w:r>
      <w:r w:rsidRPr="00942746">
        <w:rPr>
          <w:rStyle w:val="Emphasis"/>
        </w:rPr>
        <w:t>1.8 times stronger</w:t>
      </w:r>
      <w:r w:rsidRPr="00942746">
        <w:rPr>
          <w:rStyle w:val="StyleUnderline"/>
        </w:rPr>
        <w:t xml:space="preserve"> than non-democratic wartime coalitions</w:t>
      </w:r>
      <w:r w:rsidRPr="00942746">
        <w:rPr>
          <w:sz w:val="16"/>
        </w:rPr>
        <w:t>.7</w:t>
      </w:r>
    </w:p>
    <w:p w14:paraId="1E35C7CD" w14:textId="77777777" w:rsidR="005762E0" w:rsidRPr="00942746" w:rsidRDefault="005762E0" w:rsidP="005762E0">
      <w:pPr>
        <w:rPr>
          <w:sz w:val="16"/>
        </w:rPr>
      </w:pPr>
      <w:r w:rsidRPr="00942746">
        <w:rPr>
          <w:sz w:val="16"/>
        </w:rPr>
        <w:t xml:space="preserve">Dan Reiter and Allan Stam counter the material explanation for democratic victory with non-material factors, such as strategy.8 Nevertheless, they prove </w:t>
      </w:r>
      <w:r w:rsidRPr="00942746">
        <w:rPr>
          <w:rStyle w:val="Emphasis"/>
        </w:rPr>
        <w:t>statistically</w:t>
      </w:r>
      <w:r w:rsidRPr="00942746">
        <w:rPr>
          <w:sz w:val="16"/>
        </w:rPr>
        <w:t xml:space="preserve"> that COW’s CINC scores (Composite Index of </w:t>
      </w:r>
      <w:r w:rsidRPr="00942746">
        <w:rPr>
          <w:rStyle w:val="Emphasis"/>
        </w:rPr>
        <w:t>National Capability</w:t>
      </w:r>
      <w:r w:rsidRPr="00942746">
        <w:rPr>
          <w:rStyle w:val="StyleUnderline"/>
        </w:rPr>
        <w:t xml:space="preserve"> scores</w:t>
      </w:r>
      <w:r w:rsidRPr="00942746">
        <w:rPr>
          <w:sz w:val="16"/>
        </w:rPr>
        <w:t xml:space="preserve">, economic and military, by state-year), both domestic and allied, </w:t>
      </w:r>
      <w:r w:rsidRPr="00942746">
        <w:rPr>
          <w:rStyle w:val="Emphasis"/>
        </w:rPr>
        <w:t>correlate significantly</w:t>
      </w:r>
      <w:r w:rsidRPr="00942746">
        <w:rPr>
          <w:rStyle w:val="StyleUnderline"/>
        </w:rPr>
        <w:t xml:space="preserve"> with </w:t>
      </w:r>
      <w:r w:rsidRPr="00942746">
        <w:rPr>
          <w:rStyle w:val="Emphasis"/>
        </w:rPr>
        <w:t>democratic</w:t>
      </w:r>
      <w:r w:rsidRPr="00942746">
        <w:rPr>
          <w:rStyle w:val="StyleUnderline"/>
        </w:rPr>
        <w:t xml:space="preserve"> victory</w:t>
      </w:r>
      <w:r w:rsidRPr="00942746">
        <w:rPr>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103ECFE7" w14:textId="77777777" w:rsidR="005762E0" w:rsidRPr="00942746" w:rsidRDefault="005762E0" w:rsidP="005762E0">
      <w:pPr>
        <w:rPr>
          <w:sz w:val="16"/>
        </w:rPr>
      </w:pPr>
      <w:r w:rsidRPr="00942746">
        <w:rPr>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942746">
        <w:rPr>
          <w:rStyle w:val="Emphasis"/>
        </w:rPr>
        <w:t>democracies</w:t>
      </w:r>
      <w:r w:rsidRPr="00942746">
        <w:rPr>
          <w:rStyle w:val="StyleUnderline"/>
        </w:rPr>
        <w:t xml:space="preserve"> </w:t>
      </w:r>
      <w:r w:rsidRPr="00E536FB">
        <w:rPr>
          <w:rStyle w:val="StyleUnderline"/>
          <w:highlight w:val="cyan"/>
        </w:rPr>
        <w:t>convert</w:t>
      </w:r>
      <w:r w:rsidRPr="00942746">
        <w:rPr>
          <w:rStyle w:val="StyleUnderline"/>
        </w:rPr>
        <w:t xml:space="preserve"> their </w:t>
      </w:r>
      <w:r w:rsidRPr="00E536FB">
        <w:rPr>
          <w:rStyle w:val="Emphasis"/>
          <w:highlight w:val="cyan"/>
        </w:rPr>
        <w:t>superior capacity</w:t>
      </w:r>
      <w:r w:rsidRPr="00E536FB">
        <w:rPr>
          <w:rStyle w:val="StyleUnderline"/>
          <w:highlight w:val="cyan"/>
        </w:rPr>
        <w:t xml:space="preserve"> into</w:t>
      </w:r>
      <w:r w:rsidRPr="00942746">
        <w:rPr>
          <w:rStyle w:val="StyleUnderline"/>
        </w:rPr>
        <w:t xml:space="preserve"> superior </w:t>
      </w:r>
      <w:r w:rsidRPr="00942746">
        <w:rPr>
          <w:rStyle w:val="Emphasis"/>
        </w:rPr>
        <w:t>capability</w:t>
      </w:r>
      <w:r w:rsidRPr="00942746">
        <w:rPr>
          <w:sz w:val="16"/>
        </w:rPr>
        <w:t xml:space="preserve">. If you are in no hurry, you can afford a </w:t>
      </w:r>
      <w:r w:rsidRPr="00942746">
        <w:rPr>
          <w:rStyle w:val="StyleUnderline"/>
        </w:rPr>
        <w:t xml:space="preserve">long, </w:t>
      </w:r>
      <w:r w:rsidRPr="001F268D">
        <w:rPr>
          <w:rStyle w:val="Emphasis"/>
          <w:highlight w:val="cyan"/>
        </w:rPr>
        <w:t>remote war</w:t>
      </w:r>
      <w:r w:rsidRPr="00942746">
        <w:rPr>
          <w:rStyle w:val="StyleUnderline"/>
        </w:rPr>
        <w:t xml:space="preserve">, with economic </w:t>
      </w:r>
      <w:r w:rsidRPr="00942746">
        <w:rPr>
          <w:rStyle w:val="Emphasis"/>
        </w:rPr>
        <w:t>sanctions</w:t>
      </w:r>
      <w:r w:rsidRPr="00942746">
        <w:rPr>
          <w:rStyle w:val="StyleUnderline"/>
        </w:rPr>
        <w:t xml:space="preserve">, </w:t>
      </w:r>
      <w:r w:rsidRPr="00942746">
        <w:rPr>
          <w:rStyle w:val="Emphasis"/>
        </w:rPr>
        <w:t>proxies</w:t>
      </w:r>
      <w:r w:rsidRPr="00942746">
        <w:rPr>
          <w:rStyle w:val="StyleUnderline"/>
        </w:rPr>
        <w:t xml:space="preserve">, and </w:t>
      </w:r>
      <w:r w:rsidRPr="00942746">
        <w:rPr>
          <w:rStyle w:val="Emphasis"/>
        </w:rPr>
        <w:t>remote strike</w:t>
      </w:r>
      <w:r w:rsidRPr="00942746">
        <w:rPr>
          <w:rStyle w:val="StyleUnderline"/>
        </w:rPr>
        <w:t xml:space="preserve"> weapons, such as cruise missiles</w:t>
      </w:r>
      <w:r w:rsidRPr="00942746">
        <w:rPr>
          <w:sz w:val="16"/>
        </w:rPr>
        <w:t xml:space="preserve">. Long-duration, remote strategies also </w:t>
      </w:r>
      <w:r w:rsidRPr="001F268D">
        <w:rPr>
          <w:rStyle w:val="Emphasis"/>
          <w:highlight w:val="cyan"/>
        </w:rPr>
        <w:t>reduce exposure</w:t>
      </w:r>
      <w:r w:rsidRPr="00942746">
        <w:rPr>
          <w:rStyle w:val="StyleUnderline"/>
        </w:rPr>
        <w:t xml:space="preserve"> of friendly personnel</w:t>
      </w:r>
      <w:r w:rsidRPr="00942746">
        <w:rPr>
          <w:sz w:val="16"/>
        </w:rPr>
        <w:t>—the focus of the section below.</w:t>
      </w:r>
    </w:p>
    <w:p w14:paraId="54BA8EE2" w14:textId="77777777" w:rsidR="005762E0" w:rsidRPr="00942746" w:rsidRDefault="005762E0" w:rsidP="005762E0">
      <w:pPr>
        <w:rPr>
          <w:sz w:val="16"/>
        </w:rPr>
      </w:pPr>
      <w:r w:rsidRPr="00942746">
        <w:rPr>
          <w:sz w:val="16"/>
        </w:rPr>
        <w:t>Casualty Sensitivity and Low-Exposure Strategies</w:t>
      </w:r>
    </w:p>
    <w:p w14:paraId="14085643" w14:textId="77777777" w:rsidR="005762E0" w:rsidRPr="00942746" w:rsidRDefault="005762E0" w:rsidP="005762E0">
      <w:pPr>
        <w:rPr>
          <w:sz w:val="16"/>
        </w:rPr>
      </w:pPr>
      <w:r w:rsidRPr="00942746">
        <w:rPr>
          <w:sz w:val="16"/>
        </w:rPr>
        <w:t xml:space="preserve">Reiter and Stam have done most to push the theory that democracies choose ‘manoeuvre strategy’ in pursuit of quick, decisive victory, for </w:t>
      </w:r>
      <w:r w:rsidRPr="00942746">
        <w:rPr>
          <w:rStyle w:val="StyleUnderline"/>
        </w:rPr>
        <w:t xml:space="preserve">fear of </w:t>
      </w:r>
      <w:r w:rsidRPr="00942746">
        <w:rPr>
          <w:rStyle w:val="Emphasis"/>
        </w:rPr>
        <w:t>electoral punishment</w:t>
      </w:r>
      <w:r w:rsidRPr="00942746">
        <w:rPr>
          <w:rStyle w:val="StyleUnderline"/>
        </w:rPr>
        <w:t xml:space="preserve"> for costly wars</w:t>
      </w:r>
      <w:r w:rsidRPr="00942746">
        <w:rPr>
          <w:sz w:val="16"/>
        </w:rPr>
        <w:t xml:space="preserve">. However, another incentive for manoeuvre is to </w:t>
      </w:r>
      <w:r w:rsidRPr="001F268D">
        <w:rPr>
          <w:rStyle w:val="Emphasis"/>
          <w:highlight w:val="cyan"/>
        </w:rPr>
        <w:t>avoid</w:t>
      </w:r>
      <w:r w:rsidRPr="00942746">
        <w:rPr>
          <w:rStyle w:val="StyleUnderline"/>
        </w:rPr>
        <w:t xml:space="preserve"> a </w:t>
      </w:r>
      <w:r w:rsidRPr="001F268D">
        <w:rPr>
          <w:rStyle w:val="StyleUnderline"/>
          <w:highlight w:val="cyan"/>
        </w:rPr>
        <w:t>decisive confrontation</w:t>
      </w:r>
      <w:r w:rsidRPr="00942746">
        <w:rPr>
          <w:rStyle w:val="StyleUnderline"/>
        </w:rPr>
        <w:t xml:space="preserve">, for fear of high </w:t>
      </w:r>
      <w:r w:rsidRPr="00942746">
        <w:rPr>
          <w:rStyle w:val="Emphasis"/>
        </w:rPr>
        <w:t>casualties</w:t>
      </w:r>
      <w:r w:rsidRPr="00942746">
        <w:rPr>
          <w:sz w:val="16"/>
        </w:rPr>
        <w:t xml:space="preserve"> and thence electoral punishment.</w:t>
      </w:r>
    </w:p>
    <w:p w14:paraId="1EE1F9DF" w14:textId="77777777" w:rsidR="005762E0" w:rsidRPr="00942746" w:rsidRDefault="005762E0" w:rsidP="005762E0">
      <w:pPr>
        <w:rPr>
          <w:sz w:val="16"/>
        </w:rPr>
      </w:pPr>
      <w:r w:rsidRPr="00942746">
        <w:rPr>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5E3B95F5" w14:textId="77777777" w:rsidR="005762E0" w:rsidRPr="00942746" w:rsidRDefault="005762E0" w:rsidP="005762E0">
      <w:pPr>
        <w:rPr>
          <w:sz w:val="16"/>
        </w:rPr>
      </w:pPr>
      <w:r w:rsidRPr="00942746">
        <w:rPr>
          <w:sz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2EF4CFD1" w14:textId="77777777" w:rsidR="005762E0" w:rsidRPr="00942746" w:rsidRDefault="005762E0" w:rsidP="005762E0">
      <w:pPr>
        <w:rPr>
          <w:sz w:val="16"/>
        </w:rPr>
      </w:pPr>
      <w:r w:rsidRPr="00942746">
        <w:rPr>
          <w:sz w:val="16"/>
        </w:rPr>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00D5496A" w14:textId="77777777" w:rsidR="005762E0" w:rsidRPr="00942746" w:rsidRDefault="005762E0" w:rsidP="005762E0">
      <w:pPr>
        <w:rPr>
          <w:sz w:val="16"/>
        </w:rPr>
      </w:pPr>
      <w:r w:rsidRPr="00942746">
        <w:rPr>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116E1BBC" w14:textId="77777777" w:rsidR="005762E0" w:rsidRPr="00942746" w:rsidRDefault="005762E0" w:rsidP="005762E0">
      <w:pPr>
        <w:rPr>
          <w:sz w:val="16"/>
        </w:rPr>
      </w:pPr>
      <w:r w:rsidRPr="00942746">
        <w:rPr>
          <w:sz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482AC5ED" w14:textId="77777777" w:rsidR="005762E0" w:rsidRPr="00942746" w:rsidRDefault="005762E0" w:rsidP="005762E0">
      <w:pPr>
        <w:rPr>
          <w:sz w:val="16"/>
        </w:rPr>
      </w:pPr>
      <w:r w:rsidRPr="00942746">
        <w:rPr>
          <w:sz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2BF7F725" w14:textId="77777777" w:rsidR="005762E0" w:rsidRPr="00942746" w:rsidRDefault="005762E0" w:rsidP="005762E0">
      <w:pPr>
        <w:rPr>
          <w:sz w:val="16"/>
        </w:rPr>
      </w:pPr>
      <w:r w:rsidRPr="00942746">
        <w:rPr>
          <w:sz w:val="16"/>
        </w:rPr>
        <w:t>‘Democracies trend towards long-duration, remote, low-exposure, naval, air, and space warfare’</w:t>
      </w:r>
    </w:p>
    <w:p w14:paraId="62D100BC" w14:textId="77777777" w:rsidR="005762E0" w:rsidRPr="00942746" w:rsidRDefault="005762E0" w:rsidP="005762E0">
      <w:pPr>
        <w:rPr>
          <w:sz w:val="16"/>
        </w:rPr>
      </w:pPr>
      <w:r w:rsidRPr="00942746">
        <w:rPr>
          <w:sz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07161247" w14:textId="77777777" w:rsidR="005762E0" w:rsidRPr="00942746" w:rsidRDefault="005762E0" w:rsidP="005762E0">
      <w:pPr>
        <w:rPr>
          <w:sz w:val="16"/>
        </w:rPr>
      </w:pPr>
      <w:r w:rsidRPr="00942746">
        <w:rPr>
          <w:sz w:val="16"/>
        </w:rPr>
        <w:t xml:space="preserve">True, democracies have </w:t>
      </w:r>
      <w:r w:rsidRPr="00942746">
        <w:rPr>
          <w:rStyle w:val="Emphasis"/>
        </w:rPr>
        <w:t>capacity</w:t>
      </w:r>
      <w:r w:rsidRPr="00942746">
        <w:rPr>
          <w:rStyle w:val="StyleUnderline"/>
        </w:rPr>
        <w:t xml:space="preserve"> and incentives to </w:t>
      </w:r>
      <w:r w:rsidRPr="00942746">
        <w:rPr>
          <w:rStyle w:val="Emphasis"/>
        </w:rPr>
        <w:t>mechanize armies</w:t>
      </w:r>
      <w:r w:rsidRPr="00942746">
        <w:rPr>
          <w:rStyle w:val="StyleUnderline"/>
        </w:rPr>
        <w:t>,</w:t>
      </w:r>
      <w:r w:rsidRPr="00942746">
        <w:rPr>
          <w:sz w:val="16"/>
        </w:rPr>
        <w:t xml:space="preserve"> but they are </w:t>
      </w:r>
      <w:r w:rsidRPr="00942746">
        <w:rPr>
          <w:rStyle w:val="StyleUnderline"/>
        </w:rPr>
        <w:t xml:space="preserve">motivated to </w:t>
      </w:r>
      <w:r w:rsidRPr="001F268D">
        <w:rPr>
          <w:rStyle w:val="Emphasis"/>
          <w:highlight w:val="cyan"/>
        </w:rPr>
        <w:t>reduce exposure</w:t>
      </w:r>
      <w:r w:rsidRPr="001F268D">
        <w:rPr>
          <w:rStyle w:val="StyleUnderline"/>
          <w:highlight w:val="cyan"/>
        </w:rPr>
        <w:t xml:space="preserve"> more than</w:t>
      </w:r>
      <w:r w:rsidRPr="00942746">
        <w:rPr>
          <w:rStyle w:val="StyleUnderline"/>
        </w:rPr>
        <w:t xml:space="preserve"> to </w:t>
      </w:r>
      <w:r w:rsidRPr="001F268D">
        <w:rPr>
          <w:rStyle w:val="StyleUnderline"/>
          <w:highlight w:val="cyan"/>
        </w:rPr>
        <w:t>hasten war</w:t>
      </w:r>
      <w:r w:rsidRPr="00942746">
        <w:rPr>
          <w:rStyle w:val="StyleUnderline"/>
        </w:rPr>
        <w:t xml:space="preserve"> outcomes</w:t>
      </w:r>
      <w:r w:rsidRPr="00942746">
        <w:rPr>
          <w:sz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345337A5" w14:textId="79A93711" w:rsidR="005762E0" w:rsidRDefault="005762E0" w:rsidP="005762E0">
      <w:r w:rsidRPr="00942746">
        <w:rPr>
          <w:sz w:val="16"/>
        </w:rPr>
        <w:t xml:space="preserve">Similarly, Todd Sechser and Elizabeth Saunders theorize that democracies favour mechanization, for three reasons: First, mechanization </w:t>
      </w:r>
      <w:r w:rsidRPr="00942746">
        <w:rPr>
          <w:rStyle w:val="Emphasis"/>
        </w:rPr>
        <w:t>reduces</w:t>
      </w:r>
      <w:r w:rsidRPr="00942746">
        <w:rPr>
          <w:rStyle w:val="StyleUnderline"/>
        </w:rPr>
        <w:t xml:space="preserve"> the number of soldiers exposed to </w:t>
      </w:r>
      <w:r w:rsidRPr="00942746">
        <w:rPr>
          <w:rStyle w:val="Emphasis"/>
        </w:rPr>
        <w:t>danger</w:t>
      </w:r>
      <w:r w:rsidRPr="00942746">
        <w:rPr>
          <w:sz w:val="16"/>
        </w:rPr>
        <w:t xml:space="preserve">. Second, </w:t>
      </w:r>
      <w:r w:rsidRPr="001F268D">
        <w:rPr>
          <w:rStyle w:val="Emphasis"/>
          <w:highlight w:val="cyan"/>
        </w:rPr>
        <w:t>electorates</w:t>
      </w:r>
      <w:r w:rsidRPr="001F268D">
        <w:rPr>
          <w:rStyle w:val="StyleUnderline"/>
        </w:rPr>
        <w:t xml:space="preserve"> support manoeuvres</w:t>
      </w:r>
      <w:r w:rsidRPr="00942746">
        <w:rPr>
          <w:rStyle w:val="StyleUnderline"/>
        </w:rPr>
        <w:t xml:space="preserve"> </w:t>
      </w:r>
      <w:r w:rsidRPr="001F268D">
        <w:rPr>
          <w:rStyle w:val="Emphasis"/>
          <w:highlight w:val="cyan"/>
        </w:rPr>
        <w:t>against aggress</w:t>
      </w:r>
      <w:r w:rsidRPr="001F268D">
        <w:rPr>
          <w:rStyle w:val="StyleUnderline"/>
          <w:highlight w:val="cyan"/>
        </w:rPr>
        <w:t>ive states</w:t>
      </w:r>
      <w:r w:rsidRPr="00942746">
        <w:rPr>
          <w:rStyle w:val="StyleUnderline"/>
        </w:rPr>
        <w:t xml:space="preserve"> </w:t>
      </w:r>
      <w:r w:rsidRPr="001F268D">
        <w:rPr>
          <w:rStyle w:val="StyleUnderline"/>
        </w:rPr>
        <w:t>over</w:t>
      </w:r>
      <w:r w:rsidRPr="00942746">
        <w:rPr>
          <w:rStyle w:val="StyleUnderline"/>
        </w:rPr>
        <w:t xml:space="preserve"> pedestrian, </w:t>
      </w:r>
      <w:r w:rsidRPr="001F268D">
        <w:rPr>
          <w:rStyle w:val="StyleUnderline"/>
        </w:rPr>
        <w:t>labour-intensive</w:t>
      </w:r>
      <w:r w:rsidRPr="00942746">
        <w:rPr>
          <w:rStyle w:val="StyleUnderline"/>
        </w:rPr>
        <w:t xml:space="preserve"> wars against insurgents and failing states</w:t>
      </w:r>
      <w:r w:rsidRPr="00942746">
        <w:rPr>
          <w:sz w:val="16"/>
        </w:rPr>
        <w:t xml:space="preserve">. Third, mechanized capabilities enable offensive strategies, which militaries favour. Sechser and Saunders theorize that full democracies, </w:t>
      </w:r>
      <w:r w:rsidRPr="00942746">
        <w:rPr>
          <w:rStyle w:val="StyleUnderline"/>
        </w:rPr>
        <w:t xml:space="preserve">military </w:t>
      </w:r>
      <w:r w:rsidRPr="00942746">
        <w:rPr>
          <w:rStyle w:val="Emphasis"/>
        </w:rPr>
        <w:t>autocracies</w:t>
      </w:r>
      <w:r w:rsidRPr="00942746">
        <w:rPr>
          <w:sz w:val="16"/>
        </w:rPr>
        <w:t xml:space="preserve">, and developing and unstable countries (where military influence tends to be strong) </w:t>
      </w:r>
      <w:r w:rsidRPr="00942746">
        <w:rPr>
          <w:rStyle w:val="Emphasis"/>
        </w:rPr>
        <w:t>trend</w:t>
      </w:r>
      <w:r w:rsidRPr="00942746">
        <w:rPr>
          <w:rStyle w:val="StyleUnderline"/>
        </w:rPr>
        <w:t xml:space="preserve"> towards mechanization, although </w:t>
      </w:r>
      <w:r w:rsidRPr="00942746">
        <w:rPr>
          <w:rStyle w:val="Emphasis"/>
        </w:rPr>
        <w:t>only democratic</w:t>
      </w:r>
      <w:r w:rsidRPr="00942746">
        <w:rPr>
          <w:rStyle w:val="StyleUnderline"/>
        </w:rPr>
        <w:t xml:space="preserve"> leaders have </w:t>
      </w:r>
      <w:r w:rsidRPr="001F268D">
        <w:rPr>
          <w:rStyle w:val="StyleUnderline"/>
          <w:highlight w:val="cyan"/>
        </w:rPr>
        <w:t xml:space="preserve">electoral incentives to </w:t>
      </w:r>
      <w:r w:rsidRPr="001F268D">
        <w:rPr>
          <w:rStyle w:val="Emphasis"/>
          <w:highlight w:val="cyan"/>
        </w:rPr>
        <w:t>minimize exposure</w:t>
      </w:r>
      <w:r w:rsidRPr="00942746">
        <w:rPr>
          <w:sz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2641BA69" w14:textId="1D97489E" w:rsidR="005762E0" w:rsidRDefault="005762E0" w:rsidP="005762E0">
      <w:pPr>
        <w:pStyle w:val="Heading2"/>
      </w:pPr>
      <w:r>
        <w:t>CP--</w:t>
      </w:r>
      <w:r>
        <w:t>-Ban</w:t>
      </w:r>
    </w:p>
    <w:p w14:paraId="063AD583" w14:textId="1E7555DF" w:rsidR="005762E0" w:rsidRPr="005762E0" w:rsidRDefault="005762E0" w:rsidP="005762E0">
      <w:pPr>
        <w:pStyle w:val="Heading3"/>
      </w:pPr>
      <w:r>
        <w:t>Ban CP---2AC</w:t>
      </w:r>
    </w:p>
    <w:p w14:paraId="15728FEC" w14:textId="77777777" w:rsidR="005762E0" w:rsidRDefault="005762E0" w:rsidP="005762E0">
      <w:pPr>
        <w:pStyle w:val="Heading4"/>
      </w:pPr>
      <w:r>
        <w:t xml:space="preserve">The counterplan is </w:t>
      </w:r>
      <w:r w:rsidRPr="00C36C95">
        <w:rPr>
          <w:u w:val="single"/>
        </w:rPr>
        <w:t>pre-empted</w:t>
      </w:r>
      <w:r>
        <w:t>.</w:t>
      </w:r>
    </w:p>
    <w:p w14:paraId="6708184A" w14:textId="77777777" w:rsidR="005762E0" w:rsidRPr="000000A7" w:rsidRDefault="005762E0" w:rsidP="005762E0">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3C98BAA1" w14:textId="77777777" w:rsidR="005762E0" w:rsidRPr="00977275" w:rsidRDefault="005762E0" w:rsidP="005762E0">
      <w:r>
        <w:t xml:space="preserve">B. </w:t>
      </w:r>
      <w:r w:rsidRPr="00D17EB8">
        <w:rPr>
          <w:rStyle w:val="StyleUnderline"/>
        </w:rPr>
        <w:t>The</w:t>
      </w:r>
      <w:r>
        <w:t xml:space="preserve"> </w:t>
      </w:r>
      <w:r w:rsidRPr="00D17EB8">
        <w:rPr>
          <w:rStyle w:val="Emphasis"/>
        </w:rPr>
        <w:t>Garmon Preemption</w:t>
      </w:r>
    </w:p>
    <w:p w14:paraId="4A3C93F8" w14:textId="77777777" w:rsidR="005762E0" w:rsidRPr="00B135CE" w:rsidRDefault="005762E0" w:rsidP="005762E0">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11057700" w14:textId="77777777" w:rsidR="005762E0" w:rsidRPr="00B135CE" w:rsidRDefault="005762E0" w:rsidP="005762E0">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9B2EFAD" w14:textId="77777777" w:rsidR="005762E0" w:rsidRPr="00B135CE" w:rsidRDefault="005762E0" w:rsidP="005762E0">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0A18DED" w14:textId="77777777" w:rsidR="005762E0" w:rsidRPr="00B135CE" w:rsidRDefault="005762E0" w:rsidP="005762E0">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50CE7AEA" w14:textId="77777777" w:rsidR="005762E0" w:rsidRPr="00B135CE" w:rsidRDefault="005762E0" w:rsidP="005762E0">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1C4E373B" w14:textId="77777777" w:rsidR="005762E0" w:rsidRPr="00B135CE" w:rsidRDefault="005762E0" w:rsidP="005762E0">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7FA997AA" w14:textId="77777777" w:rsidR="005762E0" w:rsidRPr="00977275" w:rsidRDefault="005762E0" w:rsidP="005762E0">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82C4EAB" w14:textId="77777777" w:rsidR="005762E0" w:rsidRPr="00A9309E" w:rsidRDefault="005762E0" w:rsidP="005762E0"/>
    <w:p w14:paraId="46D2BDFA" w14:textId="77777777" w:rsidR="005762E0" w:rsidRDefault="005762E0" w:rsidP="005762E0">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1DCF0114" w14:textId="77777777" w:rsidR="005762E0" w:rsidRPr="00DD776E" w:rsidRDefault="005762E0" w:rsidP="005762E0">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29692D44" w14:textId="77777777" w:rsidR="005762E0" w:rsidRPr="00797D39" w:rsidRDefault="005762E0" w:rsidP="005762E0">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42FA4ABE" w14:textId="77777777" w:rsidR="005762E0" w:rsidRPr="00797D39" w:rsidRDefault="005762E0" w:rsidP="005762E0">
      <w:pPr>
        <w:rPr>
          <w:sz w:val="14"/>
        </w:rPr>
      </w:pPr>
      <w:r w:rsidRPr="00797D39">
        <w:rPr>
          <w:sz w:val="14"/>
        </w:rPr>
        <w:t>[Footnote 6]</w:t>
      </w:r>
    </w:p>
    <w:p w14:paraId="171227FA" w14:textId="77777777" w:rsidR="005762E0" w:rsidRPr="00797D39" w:rsidRDefault="005762E0" w:rsidP="005762E0">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2E946A34" w14:textId="77777777" w:rsidR="005762E0" w:rsidRPr="00797D39" w:rsidRDefault="005762E0" w:rsidP="005762E0">
      <w:pPr>
        <w:rPr>
          <w:sz w:val="14"/>
        </w:rPr>
      </w:pPr>
      <w:r w:rsidRPr="00797D39">
        <w:rPr>
          <w:sz w:val="14"/>
        </w:rPr>
        <w:t>[</w:t>
      </w:r>
      <w:r>
        <w:rPr>
          <w:sz w:val="14"/>
        </w:rPr>
        <w:t>Paragraph</w:t>
      </w:r>
      <w:r w:rsidRPr="00797D39">
        <w:rPr>
          <w:sz w:val="14"/>
        </w:rPr>
        <w:t xml:space="preserve"> Continues]</w:t>
      </w:r>
    </w:p>
    <w:p w14:paraId="0EBB1234" w14:textId="77777777" w:rsidR="005762E0" w:rsidRPr="00797D39" w:rsidRDefault="005762E0" w:rsidP="005762E0">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39B6090B" w14:textId="77777777" w:rsidR="005762E0" w:rsidRDefault="005762E0" w:rsidP="005762E0">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1785AEA9" w14:textId="77777777" w:rsidR="005762E0" w:rsidRPr="000311AB" w:rsidRDefault="005762E0" w:rsidP="005762E0"/>
    <w:p w14:paraId="7E8A3DB1" w14:textId="14071BC2" w:rsidR="005762E0" w:rsidRDefault="005762E0" w:rsidP="005762E0">
      <w:pPr>
        <w:pStyle w:val="Heading2"/>
      </w:pPr>
      <w:r>
        <w:t>DA---</w:t>
      </w:r>
      <w:r>
        <w:t>Econ</w:t>
      </w:r>
    </w:p>
    <w:p w14:paraId="186DA744" w14:textId="77777777" w:rsidR="005762E0" w:rsidRPr="006513D3" w:rsidRDefault="005762E0" w:rsidP="005762E0">
      <w:pPr>
        <w:pStyle w:val="Heading3"/>
      </w:pPr>
      <w:r>
        <w:t>Econ DA---2AC</w:t>
      </w:r>
    </w:p>
    <w:p w14:paraId="41B687D6" w14:textId="77777777" w:rsidR="005762E0" w:rsidRPr="006177E8" w:rsidRDefault="005762E0" w:rsidP="005762E0">
      <w:pPr>
        <w:pStyle w:val="Heading4"/>
      </w:pPr>
      <w:r>
        <w:t xml:space="preserve">It’s a </w:t>
      </w:r>
      <w:r>
        <w:rPr>
          <w:u w:val="single"/>
        </w:rPr>
        <w:t>perfect</w:t>
      </w:r>
      <w:r>
        <w:t xml:space="preserve"> storm for </w:t>
      </w:r>
      <w:r>
        <w:rPr>
          <w:u w:val="single"/>
        </w:rPr>
        <w:t>recession</w:t>
      </w:r>
      <w:r>
        <w:t xml:space="preserve">---supply chain disruptions and </w:t>
      </w:r>
      <w:r>
        <w:rPr>
          <w:u w:val="single"/>
        </w:rPr>
        <w:t>market volatility</w:t>
      </w:r>
      <w:r>
        <w:t xml:space="preserve"> spark recession. Prices in AI, postdates by a month.</w:t>
      </w:r>
    </w:p>
    <w:p w14:paraId="1285F60F" w14:textId="77777777" w:rsidR="005762E0" w:rsidRPr="006177E8" w:rsidRDefault="005762E0" w:rsidP="005762E0">
      <w:r w:rsidRPr="00DA2A02">
        <w:rPr>
          <w:rStyle w:val="Style13ptBold"/>
        </w:rPr>
        <w:t xml:space="preserve">MM </w:t>
      </w:r>
      <w:r>
        <w:rPr>
          <w:rStyle w:val="Style13ptBold"/>
        </w:rPr>
        <w:t>’9-4</w:t>
      </w:r>
      <w:r w:rsidRPr="006177E8">
        <w:t xml:space="preserve"> [MarketMinute; </w:t>
      </w:r>
      <w:r>
        <w:t>September 4; Investment Analysis Company; Financial Content, “</w:t>
      </w:r>
      <w:r w:rsidRPr="005301AF">
        <w:t>Stagflationary Storm Brewing: OECD Warns of Dual Threat to US Economy in Late 2025</w:t>
      </w:r>
      <w:r>
        <w:t xml:space="preserve">,” </w:t>
      </w:r>
      <w:r w:rsidRPr="00534751">
        <w:t>https://markets.financialcontent.com/stocks/article/marketminute-2025-9-4-stagflationary-storm-brewing-oecd-warns-of-dual-threat-to-us-economy-in-late-2025</w:t>
      </w:r>
      <w:r>
        <w:t>]</w:t>
      </w:r>
    </w:p>
    <w:p w14:paraId="383D64B5" w14:textId="77777777" w:rsidR="005762E0" w:rsidRPr="006177E8" w:rsidRDefault="005762E0" w:rsidP="005762E0">
      <w:pPr>
        <w:rPr>
          <w:sz w:val="16"/>
        </w:rPr>
      </w:pPr>
      <w:r w:rsidRPr="006177E8">
        <w:rPr>
          <w:rStyle w:val="StyleUnderline"/>
        </w:rPr>
        <w:t xml:space="preserve">The </w:t>
      </w:r>
      <w:r w:rsidRPr="006177E8">
        <w:rPr>
          <w:rStyle w:val="Emphasis"/>
        </w:rPr>
        <w:t xml:space="preserve">U.S. </w:t>
      </w:r>
      <w:r w:rsidRPr="006177E8">
        <w:rPr>
          <w:rStyle w:val="Emphasis"/>
          <w:highlight w:val="cyan"/>
        </w:rPr>
        <w:t>economy</w:t>
      </w:r>
      <w:r w:rsidRPr="006177E8">
        <w:rPr>
          <w:rStyle w:val="StyleUnderline"/>
        </w:rPr>
        <w:t xml:space="preserve"> is </w:t>
      </w:r>
      <w:r w:rsidRPr="006177E8">
        <w:rPr>
          <w:rStyle w:val="StyleUnderline"/>
          <w:highlight w:val="cyan"/>
        </w:rPr>
        <w:t>facing</w:t>
      </w:r>
      <w:r w:rsidRPr="006177E8">
        <w:rPr>
          <w:sz w:val="16"/>
        </w:rPr>
        <w:t xml:space="preserve"> a </w:t>
      </w:r>
      <w:r w:rsidRPr="006177E8">
        <w:rPr>
          <w:rStyle w:val="Emphasis"/>
          <w:highlight w:val="cyan"/>
        </w:rPr>
        <w:t>concerning outlook</w:t>
      </w:r>
      <w:r w:rsidRPr="006177E8">
        <w:rPr>
          <w:sz w:val="16"/>
        </w:rPr>
        <w:t xml:space="preserve"> for late 2025, </w:t>
      </w:r>
      <w:r w:rsidRPr="006177E8">
        <w:rPr>
          <w:rStyle w:val="StyleUnderline"/>
        </w:rPr>
        <w:t>with the</w:t>
      </w:r>
      <w:r w:rsidRPr="006177E8">
        <w:rPr>
          <w:sz w:val="16"/>
        </w:rPr>
        <w:t xml:space="preserve"> Organisation for Economic Co-operation and Development (</w:t>
      </w:r>
      <w:r w:rsidRPr="006177E8">
        <w:rPr>
          <w:rStyle w:val="Emphasis"/>
          <w:highlight w:val="cyan"/>
        </w:rPr>
        <w:t>OECD</w:t>
      </w:r>
      <w:r w:rsidRPr="006177E8">
        <w:rPr>
          <w:sz w:val="16"/>
        </w:rPr>
        <w:t xml:space="preserve">) </w:t>
      </w:r>
      <w:r w:rsidRPr="006177E8">
        <w:rPr>
          <w:rStyle w:val="StyleUnderline"/>
          <w:highlight w:val="cyan"/>
        </w:rPr>
        <w:t>sounding</w:t>
      </w:r>
      <w:r w:rsidRPr="006177E8">
        <w:rPr>
          <w:sz w:val="16"/>
        </w:rPr>
        <w:t xml:space="preserve"> the </w:t>
      </w:r>
      <w:r w:rsidRPr="006177E8">
        <w:rPr>
          <w:rStyle w:val="StyleUnderline"/>
          <w:highlight w:val="cyan"/>
        </w:rPr>
        <w:t>alarm on</w:t>
      </w:r>
      <w:r w:rsidRPr="006177E8">
        <w:rPr>
          <w:sz w:val="16"/>
        </w:rPr>
        <w:t xml:space="preserve"> a potential "</w:t>
      </w:r>
      <w:r w:rsidRPr="006177E8">
        <w:rPr>
          <w:rStyle w:val="Emphasis"/>
          <w:highlight w:val="cyan"/>
        </w:rPr>
        <w:t>stagflation</w:t>
      </w:r>
      <w:r w:rsidRPr="006177E8">
        <w:rPr>
          <w:sz w:val="16"/>
        </w:rPr>
        <w:t xml:space="preserve">-lite" scenario. This </w:t>
      </w:r>
      <w:r w:rsidRPr="006177E8">
        <w:rPr>
          <w:rStyle w:val="StyleUnderline"/>
        </w:rPr>
        <w:t xml:space="preserve">dual threat of </w:t>
      </w:r>
      <w:r w:rsidRPr="006177E8">
        <w:rPr>
          <w:rStyle w:val="Emphasis"/>
        </w:rPr>
        <w:t>slowing</w:t>
      </w:r>
      <w:r w:rsidRPr="006177E8">
        <w:rPr>
          <w:sz w:val="16"/>
        </w:rPr>
        <w:t xml:space="preserve"> economic </w:t>
      </w:r>
      <w:r w:rsidRPr="006177E8">
        <w:rPr>
          <w:rStyle w:val="Emphasis"/>
        </w:rPr>
        <w:t>growth</w:t>
      </w:r>
      <w:r w:rsidRPr="006177E8">
        <w:rPr>
          <w:rStyle w:val="StyleUnderline"/>
        </w:rPr>
        <w:t xml:space="preserve"> and</w:t>
      </w:r>
      <w:r w:rsidRPr="006177E8">
        <w:rPr>
          <w:sz w:val="16"/>
        </w:rPr>
        <w:t xml:space="preserve"> persistently </w:t>
      </w:r>
      <w:r w:rsidRPr="006177E8">
        <w:rPr>
          <w:rStyle w:val="Emphasis"/>
        </w:rPr>
        <w:t>high inflation</w:t>
      </w:r>
      <w:r w:rsidRPr="006177E8">
        <w:rPr>
          <w:rStyle w:val="StyleUnderline"/>
        </w:rPr>
        <w:t xml:space="preserve"> presents a</w:t>
      </w:r>
      <w:r w:rsidRPr="006177E8">
        <w:rPr>
          <w:sz w:val="16"/>
        </w:rPr>
        <w:t xml:space="preserve"> formidable </w:t>
      </w:r>
      <w:r w:rsidRPr="006177E8">
        <w:rPr>
          <w:rStyle w:val="Emphasis"/>
        </w:rPr>
        <w:t>challenge</w:t>
      </w:r>
      <w:r w:rsidRPr="006177E8">
        <w:rPr>
          <w:rStyle w:val="StyleUnderline"/>
        </w:rPr>
        <w:t xml:space="preserve">, risking </w:t>
      </w:r>
      <w:r w:rsidRPr="006177E8">
        <w:rPr>
          <w:rStyle w:val="Emphasis"/>
        </w:rPr>
        <w:t>reduced purchasing</w:t>
      </w:r>
      <w:r w:rsidRPr="006177E8">
        <w:rPr>
          <w:rStyle w:val="StyleUnderline"/>
        </w:rPr>
        <w:t xml:space="preserve"> power</w:t>
      </w:r>
      <w:r w:rsidRPr="006177E8">
        <w:rPr>
          <w:sz w:val="16"/>
        </w:rPr>
        <w:t xml:space="preserve"> for consumers, </w:t>
      </w:r>
      <w:r w:rsidRPr="006177E8">
        <w:rPr>
          <w:rStyle w:val="Emphasis"/>
        </w:rPr>
        <w:t>increased costs</w:t>
      </w:r>
      <w:r w:rsidRPr="006177E8">
        <w:rPr>
          <w:rStyle w:val="StyleUnderline"/>
        </w:rPr>
        <w:t xml:space="preserve"> for businesses, and</w:t>
      </w:r>
      <w:r w:rsidRPr="006177E8">
        <w:rPr>
          <w:sz w:val="16"/>
        </w:rPr>
        <w:t xml:space="preserve"> significant </w:t>
      </w:r>
      <w:r w:rsidRPr="006177E8">
        <w:rPr>
          <w:rStyle w:val="Emphasis"/>
        </w:rPr>
        <w:t>instability</w:t>
      </w:r>
      <w:r w:rsidRPr="006177E8">
        <w:rPr>
          <w:rStyle w:val="StyleUnderline"/>
        </w:rPr>
        <w:t xml:space="preserve"> in </w:t>
      </w:r>
      <w:r w:rsidRPr="006177E8">
        <w:rPr>
          <w:rStyle w:val="Emphasis"/>
        </w:rPr>
        <w:t>financial markets</w:t>
      </w:r>
      <w:r w:rsidRPr="006177E8">
        <w:rPr>
          <w:sz w:val="16"/>
        </w:rPr>
        <w:t xml:space="preserve">. The immediate </w:t>
      </w:r>
      <w:r w:rsidRPr="006177E8">
        <w:rPr>
          <w:rStyle w:val="StyleUnderline"/>
        </w:rPr>
        <w:t>implications include</w:t>
      </w:r>
      <w:r w:rsidRPr="006177E8">
        <w:rPr>
          <w:sz w:val="16"/>
        </w:rPr>
        <w:t xml:space="preserve"> heightened </w:t>
      </w:r>
      <w:r w:rsidRPr="006177E8">
        <w:rPr>
          <w:rStyle w:val="Emphasis"/>
        </w:rPr>
        <w:t>market volatility</w:t>
      </w:r>
      <w:r w:rsidRPr="006177E8">
        <w:rPr>
          <w:sz w:val="16"/>
        </w:rPr>
        <w:t xml:space="preserve"> and a complex policy tightrope walk for the Federal Reserve.</w:t>
      </w:r>
    </w:p>
    <w:p w14:paraId="264D43A1" w14:textId="77777777" w:rsidR="005762E0" w:rsidRPr="006177E8" w:rsidRDefault="005762E0" w:rsidP="005762E0">
      <w:pPr>
        <w:rPr>
          <w:sz w:val="16"/>
        </w:rPr>
      </w:pPr>
      <w:r w:rsidRPr="006177E8">
        <w:rPr>
          <w:sz w:val="16"/>
        </w:rPr>
        <w:t xml:space="preserve">This looming </w:t>
      </w:r>
      <w:r w:rsidRPr="006177E8">
        <w:rPr>
          <w:rStyle w:val="StyleUnderline"/>
        </w:rPr>
        <w:t>economic storm is</w:t>
      </w:r>
      <w:r w:rsidRPr="006177E8">
        <w:rPr>
          <w:sz w:val="16"/>
        </w:rPr>
        <w:t xml:space="preserve"> primarily </w:t>
      </w:r>
      <w:r w:rsidRPr="006177E8">
        <w:rPr>
          <w:rStyle w:val="StyleUnderline"/>
          <w:highlight w:val="cyan"/>
        </w:rPr>
        <w:t>attributed to</w:t>
      </w:r>
      <w:r w:rsidRPr="006177E8">
        <w:rPr>
          <w:sz w:val="16"/>
        </w:rPr>
        <w:t xml:space="preserve"> a resurgence of aggressive </w:t>
      </w:r>
      <w:r w:rsidRPr="006177E8">
        <w:rPr>
          <w:rStyle w:val="Emphasis"/>
        </w:rPr>
        <w:t xml:space="preserve">trade </w:t>
      </w:r>
      <w:r w:rsidRPr="006177E8">
        <w:rPr>
          <w:rStyle w:val="Emphasis"/>
          <w:highlight w:val="cyan"/>
        </w:rPr>
        <w:t>protectionism</w:t>
      </w:r>
      <w:r w:rsidRPr="006177E8">
        <w:rPr>
          <w:sz w:val="16"/>
        </w:rPr>
        <w:t xml:space="preserve">, particularly the implementation of sweeping new tariffs. These </w:t>
      </w:r>
      <w:r w:rsidRPr="006177E8">
        <w:rPr>
          <w:rStyle w:val="StyleUnderline"/>
        </w:rPr>
        <w:t>duties are</w:t>
      </w:r>
      <w:r w:rsidRPr="006177E8">
        <w:rPr>
          <w:sz w:val="16"/>
        </w:rPr>
        <w:t xml:space="preserve"> directly </w:t>
      </w:r>
      <w:r w:rsidRPr="006177E8">
        <w:rPr>
          <w:rStyle w:val="StyleUnderline"/>
          <w:highlight w:val="cyan"/>
        </w:rPr>
        <w:t xml:space="preserve">contributing to </w:t>
      </w:r>
      <w:r w:rsidRPr="006177E8">
        <w:rPr>
          <w:rStyle w:val="Emphasis"/>
          <w:highlight w:val="cyan"/>
        </w:rPr>
        <w:t>inflated</w:t>
      </w:r>
      <w:r w:rsidRPr="006177E8">
        <w:rPr>
          <w:rStyle w:val="StyleUnderline"/>
          <w:highlight w:val="cyan"/>
        </w:rPr>
        <w:t xml:space="preserve"> import </w:t>
      </w:r>
      <w:r w:rsidRPr="006177E8">
        <w:rPr>
          <w:rStyle w:val="Emphasis"/>
          <w:highlight w:val="cyan"/>
        </w:rPr>
        <w:t>prices</w:t>
      </w:r>
      <w:r w:rsidRPr="006177E8">
        <w:rPr>
          <w:sz w:val="16"/>
        </w:rPr>
        <w:t xml:space="preserve">, which are then passed on to consumers, while simultaneously </w:t>
      </w:r>
      <w:r w:rsidRPr="006177E8">
        <w:rPr>
          <w:rStyle w:val="StyleUnderline"/>
        </w:rPr>
        <w:t>creating</w:t>
      </w:r>
      <w:r w:rsidRPr="006177E8">
        <w:rPr>
          <w:sz w:val="16"/>
        </w:rPr>
        <w:t xml:space="preserve"> economic and trade </w:t>
      </w:r>
      <w:r w:rsidRPr="006177E8">
        <w:rPr>
          <w:rStyle w:val="Emphasis"/>
        </w:rPr>
        <w:t>policy uncertainty</w:t>
      </w:r>
      <w:r w:rsidRPr="006177E8">
        <w:rPr>
          <w:rStyle w:val="StyleUnderline"/>
        </w:rPr>
        <w:t xml:space="preserve"> that </w:t>
      </w:r>
      <w:r w:rsidRPr="006177E8">
        <w:rPr>
          <w:rStyle w:val="StyleUnderline"/>
          <w:highlight w:val="cyan"/>
        </w:rPr>
        <w:t>dampens</w:t>
      </w:r>
      <w:r w:rsidRPr="006177E8">
        <w:rPr>
          <w:rStyle w:val="StyleUnderline"/>
        </w:rPr>
        <w:t xml:space="preserve"> </w:t>
      </w:r>
      <w:r w:rsidRPr="006177E8">
        <w:rPr>
          <w:rStyle w:val="Emphasis"/>
        </w:rPr>
        <w:t xml:space="preserve">business </w:t>
      </w:r>
      <w:r w:rsidRPr="006177E8">
        <w:rPr>
          <w:rStyle w:val="Emphasis"/>
          <w:highlight w:val="cyan"/>
        </w:rPr>
        <w:t>investment</w:t>
      </w:r>
      <w:r w:rsidRPr="006177E8">
        <w:rPr>
          <w:rStyle w:val="StyleUnderline"/>
          <w:highlight w:val="cyan"/>
        </w:rPr>
        <w:t xml:space="preserve"> and</w:t>
      </w:r>
      <w:r w:rsidRPr="006177E8">
        <w:rPr>
          <w:rStyle w:val="StyleUnderline"/>
        </w:rPr>
        <w:t xml:space="preserve"> </w:t>
      </w:r>
      <w:r w:rsidRPr="006177E8">
        <w:rPr>
          <w:rStyle w:val="Emphasis"/>
        </w:rPr>
        <w:t xml:space="preserve">consumer </w:t>
      </w:r>
      <w:r w:rsidRPr="006177E8">
        <w:rPr>
          <w:rStyle w:val="Emphasis"/>
          <w:highlight w:val="cyan"/>
        </w:rPr>
        <w:t>confidence</w:t>
      </w:r>
      <w:r w:rsidRPr="006177E8">
        <w:rPr>
          <w:sz w:val="16"/>
        </w:rPr>
        <w:t>, thereby hindering overall growth.</w:t>
      </w:r>
    </w:p>
    <w:p w14:paraId="7D284316" w14:textId="77777777" w:rsidR="005762E0" w:rsidRPr="006177E8" w:rsidRDefault="005762E0" w:rsidP="005762E0">
      <w:pPr>
        <w:rPr>
          <w:sz w:val="16"/>
        </w:rPr>
      </w:pPr>
      <w:r w:rsidRPr="006177E8">
        <w:rPr>
          <w:sz w:val="16"/>
        </w:rPr>
        <w:t>The Uncomfortable Convergence: Slowing Growth Meets Persistent Inflation</w:t>
      </w:r>
    </w:p>
    <w:p w14:paraId="0CA2ADC3" w14:textId="77777777" w:rsidR="005762E0" w:rsidRPr="006177E8" w:rsidRDefault="005762E0" w:rsidP="005762E0">
      <w:pPr>
        <w:rPr>
          <w:sz w:val="16"/>
        </w:rPr>
      </w:pPr>
      <w:r w:rsidRPr="006177E8">
        <w:rPr>
          <w:sz w:val="16"/>
        </w:rPr>
        <w:t xml:space="preserve">The OECD's </w:t>
      </w:r>
      <w:r w:rsidRPr="006177E8">
        <w:rPr>
          <w:rStyle w:val="StyleUnderline"/>
        </w:rPr>
        <w:t xml:space="preserve">latest </w:t>
      </w:r>
      <w:r w:rsidRPr="006177E8">
        <w:rPr>
          <w:rStyle w:val="Emphasis"/>
        </w:rPr>
        <w:t>projections</w:t>
      </w:r>
      <w:r w:rsidRPr="006177E8">
        <w:rPr>
          <w:rStyle w:val="StyleUnderline"/>
        </w:rPr>
        <w:t xml:space="preserve"> paint a </w:t>
      </w:r>
      <w:r w:rsidRPr="006177E8">
        <w:rPr>
          <w:rStyle w:val="Emphasis"/>
        </w:rPr>
        <w:t>stark picture</w:t>
      </w:r>
      <w:r w:rsidRPr="006177E8">
        <w:rPr>
          <w:sz w:val="16"/>
        </w:rPr>
        <w:t xml:space="preserve"> for the U.S. economy. The organization forecasts a significant </w:t>
      </w:r>
      <w:r w:rsidRPr="006177E8">
        <w:rPr>
          <w:rStyle w:val="Emphasis"/>
          <w:highlight w:val="cyan"/>
        </w:rPr>
        <w:t>deceleration</w:t>
      </w:r>
      <w:r w:rsidRPr="006177E8">
        <w:rPr>
          <w:rStyle w:val="StyleUnderline"/>
          <w:highlight w:val="cyan"/>
        </w:rPr>
        <w:t xml:space="preserve"> in</w:t>
      </w:r>
      <w:r w:rsidRPr="006177E8">
        <w:rPr>
          <w:sz w:val="16"/>
        </w:rPr>
        <w:t xml:space="preserve"> U.S. Gross Domestic Product (</w:t>
      </w:r>
      <w:r w:rsidRPr="006177E8">
        <w:rPr>
          <w:rStyle w:val="Emphasis"/>
          <w:highlight w:val="cyan"/>
        </w:rPr>
        <w:t>GDP</w:t>
      </w:r>
      <w:r w:rsidRPr="006177E8">
        <w:rPr>
          <w:sz w:val="16"/>
        </w:rPr>
        <w:t xml:space="preserve">) growth, dropping to 1.6% in 2025 from a robust 2.8% in 2024. This downward revision is a direct </w:t>
      </w:r>
      <w:r w:rsidRPr="006177E8">
        <w:rPr>
          <w:rStyle w:val="StyleUnderline"/>
          <w:highlight w:val="cyan"/>
        </w:rPr>
        <w:t>consequence of</w:t>
      </w:r>
      <w:r w:rsidRPr="006177E8">
        <w:rPr>
          <w:sz w:val="16"/>
        </w:rPr>
        <w:t xml:space="preserve"> increasing </w:t>
      </w:r>
      <w:r w:rsidRPr="006177E8">
        <w:rPr>
          <w:rStyle w:val="Emphasis"/>
        </w:rPr>
        <w:t>trade barriers</w:t>
      </w:r>
      <w:r w:rsidRPr="006177E8">
        <w:rPr>
          <w:rStyle w:val="StyleUnderline"/>
        </w:rPr>
        <w:t xml:space="preserve"> and </w:t>
      </w:r>
      <w:r w:rsidRPr="006177E8">
        <w:rPr>
          <w:rStyle w:val="Emphasis"/>
        </w:rPr>
        <w:t xml:space="preserve">policy </w:t>
      </w:r>
      <w:r w:rsidRPr="006177E8">
        <w:rPr>
          <w:rStyle w:val="Emphasis"/>
          <w:highlight w:val="cyan"/>
        </w:rPr>
        <w:t>uncertainty</w:t>
      </w:r>
      <w:r w:rsidRPr="006177E8">
        <w:rPr>
          <w:sz w:val="16"/>
        </w:rPr>
        <w:t xml:space="preserve">. Concurrently, annual headline </w:t>
      </w:r>
      <w:r w:rsidRPr="006177E8">
        <w:rPr>
          <w:rStyle w:val="Emphasis"/>
          <w:highlight w:val="cyan"/>
        </w:rPr>
        <w:t>inflation</w:t>
      </w:r>
      <w:r w:rsidRPr="006177E8">
        <w:rPr>
          <w:rStyle w:val="StyleUnderline"/>
        </w:rPr>
        <w:t xml:space="preserve"> is </w:t>
      </w:r>
      <w:r w:rsidRPr="006177E8">
        <w:rPr>
          <w:rStyle w:val="StyleUnderline"/>
          <w:highlight w:val="cyan"/>
        </w:rPr>
        <w:t xml:space="preserve">expected to </w:t>
      </w:r>
      <w:r w:rsidRPr="006177E8">
        <w:rPr>
          <w:rStyle w:val="Emphasis"/>
          <w:highlight w:val="cyan"/>
        </w:rPr>
        <w:t>spike</w:t>
      </w:r>
      <w:r w:rsidRPr="006177E8">
        <w:rPr>
          <w:sz w:val="16"/>
        </w:rPr>
        <w:t xml:space="preserve"> in mid-2025 </w:t>
      </w:r>
      <w:r w:rsidRPr="006177E8">
        <w:rPr>
          <w:rStyle w:val="StyleUnderline"/>
        </w:rPr>
        <w:t xml:space="preserve">and reach </w:t>
      </w:r>
      <w:r w:rsidRPr="006177E8">
        <w:rPr>
          <w:rStyle w:val="Emphasis"/>
        </w:rPr>
        <w:t>3.9%</w:t>
      </w:r>
      <w:r w:rsidRPr="006177E8">
        <w:rPr>
          <w:sz w:val="16"/>
        </w:rPr>
        <w:t xml:space="preserve"> by the end of the year, </w:t>
      </w:r>
      <w:r w:rsidRPr="006177E8">
        <w:rPr>
          <w:rStyle w:val="StyleUnderline"/>
        </w:rPr>
        <w:t>a</w:t>
      </w:r>
      <w:r w:rsidRPr="006177E8">
        <w:rPr>
          <w:sz w:val="16"/>
        </w:rPr>
        <w:t xml:space="preserve"> considerable </w:t>
      </w:r>
      <w:r w:rsidRPr="006177E8">
        <w:rPr>
          <w:rStyle w:val="StyleUnderline"/>
        </w:rPr>
        <w:t>jump from</w:t>
      </w:r>
      <w:r w:rsidRPr="006177E8">
        <w:rPr>
          <w:sz w:val="16"/>
        </w:rPr>
        <w:t xml:space="preserve"> the 2.3% Consumer Price Index (</w:t>
      </w:r>
      <w:r w:rsidRPr="006177E8">
        <w:rPr>
          <w:rStyle w:val="Emphasis"/>
        </w:rPr>
        <w:t>CPI</w:t>
      </w:r>
      <w:r w:rsidRPr="006177E8">
        <w:rPr>
          <w:sz w:val="16"/>
        </w:rPr>
        <w:t xml:space="preserve">) recorded in April 2025 before the full impact of the latest tariffs was realized. </w:t>
      </w:r>
      <w:r w:rsidRPr="006177E8">
        <w:rPr>
          <w:rStyle w:val="Emphasis"/>
        </w:rPr>
        <w:t>Core inflation</w:t>
      </w:r>
      <w:r w:rsidRPr="006177E8">
        <w:rPr>
          <w:sz w:val="16"/>
        </w:rPr>
        <w:t xml:space="preserve">, which excludes volatile food and energy prices, </w:t>
      </w:r>
      <w:r w:rsidRPr="006177E8">
        <w:rPr>
          <w:rStyle w:val="StyleUnderline"/>
        </w:rPr>
        <w:t xml:space="preserve">hit </w:t>
      </w:r>
      <w:r w:rsidRPr="006177E8">
        <w:rPr>
          <w:rStyle w:val="Emphasis"/>
        </w:rPr>
        <w:t>3.1%</w:t>
      </w:r>
      <w:r w:rsidRPr="006177E8">
        <w:rPr>
          <w:sz w:val="16"/>
        </w:rPr>
        <w:t xml:space="preserve"> in July 2025.</w:t>
      </w:r>
    </w:p>
    <w:p w14:paraId="57F0D49A" w14:textId="77777777" w:rsidR="005762E0" w:rsidRPr="006177E8" w:rsidRDefault="005762E0" w:rsidP="005762E0">
      <w:pPr>
        <w:rPr>
          <w:sz w:val="16"/>
        </w:rPr>
      </w:pPr>
      <w:r w:rsidRPr="006177E8">
        <w:rPr>
          <w:sz w:val="16"/>
        </w:rPr>
        <w:t xml:space="preserve">The </w:t>
      </w:r>
      <w:r w:rsidRPr="006177E8">
        <w:rPr>
          <w:rStyle w:val="Emphasis"/>
        </w:rPr>
        <w:t>timeline</w:t>
      </w:r>
      <w:r w:rsidRPr="006177E8">
        <w:rPr>
          <w:sz w:val="16"/>
        </w:rPr>
        <w:t xml:space="preserve"> leading to these concerns </w:t>
      </w:r>
      <w:r w:rsidRPr="006177E8">
        <w:rPr>
          <w:rStyle w:val="StyleUnderline"/>
        </w:rPr>
        <w:t xml:space="preserve">has been punctuated by </w:t>
      </w:r>
      <w:r w:rsidRPr="006177E8">
        <w:rPr>
          <w:sz w:val="16"/>
        </w:rPr>
        <w:t xml:space="preserve">escalating </w:t>
      </w:r>
      <w:r w:rsidRPr="006177E8">
        <w:rPr>
          <w:rStyle w:val="Emphasis"/>
        </w:rPr>
        <w:t>tariff policies</w:t>
      </w:r>
      <w:r w:rsidRPr="006177E8">
        <w:rPr>
          <w:sz w:val="16"/>
        </w:rPr>
        <w:t xml:space="preserve">. Throughout late 2024 and early 2025, there was a notable increase in trade barriers, with the "Trump administration's </w:t>
      </w:r>
      <w:r w:rsidRPr="006177E8">
        <w:rPr>
          <w:rStyle w:val="Emphasis"/>
        </w:rPr>
        <w:t>tariffs</w:t>
      </w:r>
      <w:r w:rsidRPr="006177E8">
        <w:rPr>
          <w:sz w:val="16"/>
        </w:rPr>
        <w:t xml:space="preserve">" frequently </w:t>
      </w:r>
      <w:r w:rsidRPr="006177E8">
        <w:rPr>
          <w:rStyle w:val="StyleUnderline"/>
        </w:rPr>
        <w:t xml:space="preserve">cited as a </w:t>
      </w:r>
      <w:r w:rsidRPr="006177E8">
        <w:rPr>
          <w:rStyle w:val="Emphasis"/>
        </w:rPr>
        <w:t>primary driver</w:t>
      </w:r>
      <w:r w:rsidRPr="006177E8">
        <w:rPr>
          <w:sz w:val="16"/>
        </w:rPr>
        <w:t xml:space="preserve">. By April 2025, Federal Reserve Chair Jerome </w:t>
      </w:r>
      <w:r w:rsidRPr="006177E8">
        <w:rPr>
          <w:rStyle w:val="Emphasis"/>
          <w:highlight w:val="cyan"/>
        </w:rPr>
        <w:t>Powell</w:t>
      </w:r>
      <w:r w:rsidRPr="006177E8">
        <w:rPr>
          <w:sz w:val="16"/>
        </w:rPr>
        <w:t xml:space="preserve"> explicitly </w:t>
      </w:r>
      <w:r w:rsidRPr="006177E8">
        <w:rPr>
          <w:rStyle w:val="StyleUnderline"/>
          <w:highlight w:val="cyan"/>
        </w:rPr>
        <w:t>warned</w:t>
      </w:r>
      <w:r w:rsidRPr="006177E8">
        <w:rPr>
          <w:rStyle w:val="StyleUnderline"/>
        </w:rPr>
        <w:t xml:space="preserve"> that new </w:t>
      </w:r>
      <w:r w:rsidRPr="006177E8">
        <w:rPr>
          <w:rStyle w:val="StyleUnderline"/>
          <w:highlight w:val="cyan"/>
        </w:rPr>
        <w:t>tariffs were</w:t>
      </w:r>
      <w:r w:rsidRPr="006177E8">
        <w:rPr>
          <w:sz w:val="16"/>
        </w:rPr>
        <w:t xml:space="preserve"> "significantly </w:t>
      </w:r>
      <w:r w:rsidRPr="006177E8">
        <w:rPr>
          <w:rStyle w:val="Emphasis"/>
          <w:highlight w:val="cyan"/>
        </w:rPr>
        <w:t>large</w:t>
      </w:r>
      <w:r w:rsidRPr="006177E8">
        <w:rPr>
          <w:sz w:val="16"/>
          <w:szCs w:val="16"/>
        </w:rPr>
        <w:t xml:space="preserve">r </w:t>
      </w:r>
      <w:r w:rsidRPr="006177E8">
        <w:rPr>
          <w:rStyle w:val="StyleUnderline"/>
        </w:rPr>
        <w:t>than expected</w:t>
      </w:r>
      <w:r w:rsidRPr="006177E8">
        <w:rPr>
          <w:sz w:val="16"/>
        </w:rPr>
        <w:t xml:space="preserve">" </w:t>
      </w:r>
      <w:r w:rsidRPr="006177E8">
        <w:rPr>
          <w:rStyle w:val="StyleUnderline"/>
        </w:rPr>
        <w:t>and likely to result in</w:t>
      </w:r>
      <w:r w:rsidRPr="006177E8">
        <w:rPr>
          <w:sz w:val="16"/>
        </w:rPr>
        <w:t xml:space="preserve"> "higher </w:t>
      </w:r>
      <w:r w:rsidRPr="006177E8">
        <w:rPr>
          <w:rStyle w:val="Emphasis"/>
        </w:rPr>
        <w:t>inflation</w:t>
      </w:r>
      <w:r w:rsidRPr="006177E8">
        <w:rPr>
          <w:rStyle w:val="StyleUnderline"/>
        </w:rPr>
        <w:t xml:space="preserve"> and slow</w:t>
      </w:r>
      <w:r w:rsidRPr="006177E8">
        <w:rPr>
          <w:sz w:val="16"/>
        </w:rPr>
        <w:t xml:space="preserve">er </w:t>
      </w:r>
      <w:r w:rsidRPr="006177E8">
        <w:rPr>
          <w:rStyle w:val="Emphasis"/>
        </w:rPr>
        <w:t>growth</w:t>
      </w:r>
      <w:r w:rsidRPr="006177E8">
        <w:rPr>
          <w:sz w:val="16"/>
        </w:rPr>
        <w:t xml:space="preserve">." The OECD's June 2025 outlook highlighted that these policies had hiked the effective tariff rate to 15.4% from just 2% last year, marking the highest rate since 1938. By August 7, 2025, sweeping new tariffs on U.S. trade partners took effect, pushing the effective average tariff rate to 18%, the highest since 1934. Beyond tariffs, </w:t>
      </w:r>
      <w:r w:rsidRPr="006177E8">
        <w:rPr>
          <w:rStyle w:val="StyleUnderline"/>
        </w:rPr>
        <w:t xml:space="preserve">a </w:t>
      </w:r>
      <w:r w:rsidRPr="006177E8">
        <w:rPr>
          <w:rStyle w:val="StyleUnderline"/>
          <w:highlight w:val="cyan"/>
        </w:rPr>
        <w:t>slowdown in</w:t>
      </w:r>
      <w:r w:rsidRPr="006177E8">
        <w:rPr>
          <w:sz w:val="16"/>
        </w:rPr>
        <w:t xml:space="preserve"> net </w:t>
      </w:r>
      <w:r w:rsidRPr="006177E8">
        <w:rPr>
          <w:rStyle w:val="Emphasis"/>
          <w:highlight w:val="cyan"/>
        </w:rPr>
        <w:t>immigration</w:t>
      </w:r>
      <w:r w:rsidRPr="006177E8">
        <w:rPr>
          <w:rStyle w:val="StyleUnderline"/>
          <w:highlight w:val="cyan"/>
        </w:rPr>
        <w:t xml:space="preserve"> and</w:t>
      </w:r>
      <w:r w:rsidRPr="006177E8">
        <w:rPr>
          <w:rStyle w:val="StyleUnderline"/>
        </w:rPr>
        <w:t xml:space="preserve"> a </w:t>
      </w:r>
      <w:r w:rsidRPr="006177E8">
        <w:rPr>
          <w:rStyle w:val="StyleUnderline"/>
          <w:highlight w:val="cyan"/>
        </w:rPr>
        <w:t>reduction in</w:t>
      </w:r>
      <w:r w:rsidRPr="006177E8">
        <w:rPr>
          <w:sz w:val="16"/>
        </w:rPr>
        <w:t xml:space="preserve"> the </w:t>
      </w:r>
      <w:r w:rsidRPr="006177E8">
        <w:rPr>
          <w:rStyle w:val="Emphasis"/>
          <w:highlight w:val="cyan"/>
        </w:rPr>
        <w:t>federal workforce</w:t>
      </w:r>
      <w:r w:rsidRPr="006177E8">
        <w:rPr>
          <w:rStyle w:val="StyleUnderline"/>
        </w:rPr>
        <w:t xml:space="preserve"> are</w:t>
      </w:r>
      <w:r w:rsidRPr="006177E8">
        <w:rPr>
          <w:sz w:val="16"/>
        </w:rPr>
        <w:t xml:space="preserve"> also </w:t>
      </w:r>
      <w:r w:rsidRPr="006177E8">
        <w:rPr>
          <w:rStyle w:val="StyleUnderline"/>
          <w:highlight w:val="cyan"/>
        </w:rPr>
        <w:t>contributing</w:t>
      </w:r>
      <w:r w:rsidRPr="006177E8">
        <w:rPr>
          <w:rStyle w:val="StyleUnderline"/>
        </w:rPr>
        <w:t xml:space="preserve"> to</w:t>
      </w:r>
      <w:r w:rsidRPr="006177E8">
        <w:rPr>
          <w:sz w:val="16"/>
        </w:rPr>
        <w:t xml:space="preserve"> the </w:t>
      </w:r>
      <w:r w:rsidRPr="006177E8">
        <w:rPr>
          <w:rStyle w:val="Emphasis"/>
        </w:rPr>
        <w:t>subdued growth</w:t>
      </w:r>
      <w:r w:rsidRPr="006177E8">
        <w:rPr>
          <w:sz w:val="16"/>
        </w:rPr>
        <w:t xml:space="preserve"> outlook.</w:t>
      </w:r>
    </w:p>
    <w:p w14:paraId="4D18EBB7" w14:textId="77777777" w:rsidR="005762E0" w:rsidRPr="00F70D06" w:rsidRDefault="005762E0" w:rsidP="005762E0">
      <w:pPr>
        <w:rPr>
          <w:sz w:val="16"/>
        </w:rPr>
      </w:pPr>
      <w:r w:rsidRPr="006177E8">
        <w:rPr>
          <w:sz w:val="16"/>
        </w:rPr>
        <w:t>Key players navigating this intricate economic landscape include the OECD, which acts as a crucial monitor and analyzer of global economic trends, issuing warnings and projections. The U.S. Government (Executive Branch/Administration) is a direct driver through its trade policies, particularly the implementation of these tariffs. The </w:t>
      </w:r>
      <w:r w:rsidRPr="006177E8">
        <w:rPr>
          <w:rStyle w:val="Emphasis"/>
        </w:rPr>
        <w:t>Fed</w:t>
      </w:r>
      <w:r w:rsidRPr="006177E8">
        <w:rPr>
          <w:sz w:val="16"/>
        </w:rPr>
        <w:t xml:space="preserve">eral Reserve, as the nation's central bank, </w:t>
      </w:r>
      <w:r w:rsidRPr="006177E8">
        <w:rPr>
          <w:rStyle w:val="StyleUnderline"/>
        </w:rPr>
        <w:t>faces a</w:t>
      </w:r>
      <w:r w:rsidRPr="006177E8">
        <w:rPr>
          <w:sz w:val="16"/>
        </w:rPr>
        <w:t xml:space="preserve">n unenviable "policy </w:t>
      </w:r>
      <w:r w:rsidRPr="006177E8">
        <w:rPr>
          <w:rStyle w:val="Emphasis"/>
        </w:rPr>
        <w:t>tightrope act</w:t>
      </w:r>
      <w:r w:rsidRPr="006177E8">
        <w:rPr>
          <w:sz w:val="16"/>
        </w:rPr>
        <w:t xml:space="preserve">," </w:t>
      </w:r>
      <w:r w:rsidRPr="006177E8">
        <w:rPr>
          <w:rStyle w:val="StyleUnderline"/>
        </w:rPr>
        <w:t xml:space="preserve">caught between needing to </w:t>
      </w:r>
      <w:r w:rsidRPr="006177E8">
        <w:rPr>
          <w:rStyle w:val="Emphasis"/>
        </w:rPr>
        <w:t>combat inflation</w:t>
      </w:r>
      <w:r w:rsidRPr="006177E8">
        <w:rPr>
          <w:sz w:val="16"/>
        </w:rPr>
        <w:t xml:space="preserve"> with interest rate hikes (which could stifle growth) </w:t>
      </w:r>
      <w:r w:rsidRPr="006177E8">
        <w:rPr>
          <w:rStyle w:val="StyleUnderline"/>
        </w:rPr>
        <w:t xml:space="preserve">and </w:t>
      </w:r>
      <w:r w:rsidRPr="006177E8">
        <w:rPr>
          <w:rStyle w:val="Emphasis"/>
        </w:rPr>
        <w:t>supporting growth</w:t>
      </w:r>
      <w:r w:rsidRPr="006177E8">
        <w:rPr>
          <w:sz w:val="16"/>
        </w:rPr>
        <w:t xml:space="preserve"> with rate cuts (which could fuel inflation). Initial market reactions have been decidedly negative. The intensifying "</w:t>
      </w:r>
      <w:r w:rsidRPr="006177E8">
        <w:rPr>
          <w:rStyle w:val="Emphasis"/>
          <w:highlight w:val="cyan"/>
        </w:rPr>
        <w:t>stagflation</w:t>
      </w:r>
      <w:r w:rsidRPr="006177E8">
        <w:rPr>
          <w:sz w:val="16"/>
        </w:rPr>
        <w:t xml:space="preserve"> theme" </w:t>
      </w:r>
      <w:r w:rsidRPr="006177E8">
        <w:rPr>
          <w:rStyle w:val="StyleUnderline"/>
        </w:rPr>
        <w:t xml:space="preserve">has created a </w:t>
      </w:r>
      <w:r w:rsidRPr="006177E8">
        <w:rPr>
          <w:rStyle w:val="Emphasis"/>
        </w:rPr>
        <w:t>hostile environment</w:t>
      </w:r>
      <w:r w:rsidRPr="006177E8">
        <w:rPr>
          <w:sz w:val="16"/>
        </w:rPr>
        <w:t xml:space="preserve"> for most traditional asset classes, </w:t>
      </w:r>
      <w:r w:rsidRPr="006177E8">
        <w:rPr>
          <w:rStyle w:val="StyleUnderline"/>
          <w:highlight w:val="cyan"/>
        </w:rPr>
        <w:t>leading to</w:t>
      </w:r>
      <w:r w:rsidRPr="006177E8">
        <w:rPr>
          <w:sz w:val="16"/>
        </w:rPr>
        <w:t xml:space="preserve"> increased </w:t>
      </w:r>
      <w:r w:rsidRPr="006177E8">
        <w:rPr>
          <w:rStyle w:val="Emphasis"/>
          <w:highlight w:val="cyan"/>
        </w:rPr>
        <w:t>market volatility</w:t>
      </w:r>
      <w:r w:rsidRPr="006177E8">
        <w:rPr>
          <w:rStyle w:val="StyleUnderline"/>
          <w:highlight w:val="cyan"/>
        </w:rPr>
        <w:t xml:space="preserve"> and </w:t>
      </w:r>
      <w:r w:rsidRPr="006177E8">
        <w:rPr>
          <w:rStyle w:val="Emphasis"/>
          <w:highlight w:val="cyan"/>
        </w:rPr>
        <w:t>poor performance</w:t>
      </w:r>
      <w:r w:rsidRPr="006177E8">
        <w:rPr>
          <w:sz w:val="16"/>
        </w:rPr>
        <w:t xml:space="preserve"> for both stocks and bonds. The </w:t>
      </w:r>
      <w:r w:rsidRPr="006177E8">
        <w:rPr>
          <w:rStyle w:val="Emphasis"/>
        </w:rPr>
        <w:t>S&amp;P</w:t>
      </w:r>
      <w:r w:rsidRPr="006177E8">
        <w:rPr>
          <w:sz w:val="16"/>
        </w:rPr>
        <w:t xml:space="preserve"> 500 </w:t>
      </w:r>
      <w:r w:rsidRPr="006177E8">
        <w:rPr>
          <w:rStyle w:val="StyleUnderline"/>
        </w:rPr>
        <w:t xml:space="preserve">pulled back by </w:t>
      </w:r>
      <w:r w:rsidRPr="006177E8">
        <w:rPr>
          <w:rStyle w:val="Emphasis"/>
        </w:rPr>
        <w:t>10%</w:t>
      </w:r>
      <w:r w:rsidRPr="006177E8">
        <w:rPr>
          <w:sz w:val="16"/>
        </w:rPr>
        <w:t xml:space="preserve"> from its peak as investors weighed weakening growth against heightened policy uncertainty, and the U.S. dollar experienced an unusual 9% sell-off against a basket of currencies since mid-January 2025, reflecting a "vote of no confidence in American economic leadership."</w:t>
      </w:r>
    </w:p>
    <w:p w14:paraId="5017A82B" w14:textId="77777777" w:rsidR="005762E0" w:rsidRPr="006177E8" w:rsidRDefault="005762E0" w:rsidP="005762E0">
      <w:pPr>
        <w:rPr>
          <w:sz w:val="16"/>
        </w:rPr>
      </w:pPr>
      <w:r w:rsidRPr="00F70D06">
        <w:rPr>
          <w:sz w:val="16"/>
        </w:rPr>
        <w:t>&lt;&lt;TEXT CONDENSED, NONE OMITTED&gt;&gt;</w:t>
      </w:r>
    </w:p>
    <w:p w14:paraId="369B478C" w14:textId="77777777" w:rsidR="005762E0" w:rsidRDefault="005762E0" w:rsidP="005762E0">
      <w:pPr>
        <w:rPr>
          <w:sz w:val="8"/>
          <w:szCs w:val="8"/>
        </w:rPr>
      </w:pPr>
      <w:r w:rsidRPr="006177E8">
        <w:rPr>
          <w:sz w:val="8"/>
          <w:szCs w:val="8"/>
        </w:rPr>
        <w:t>The Economic Divide: Who Wins and Who Loses?</w:t>
      </w:r>
      <w:r w:rsidRPr="00675B3B">
        <w:rPr>
          <w:sz w:val="8"/>
          <w:szCs w:val="8"/>
        </w:rPr>
        <w:t xml:space="preserve"> </w:t>
      </w:r>
      <w:r w:rsidRPr="006177E8">
        <w:rPr>
          <w:sz w:val="8"/>
          <w:szCs w:val="8"/>
        </w:rPr>
        <w:t>A stagflationary environment creates a clear divide among public companies and sectors, with some better equipped to weather the storm or even thrive, while others face significant headwinds. The interplay of slowing growth, persistent inflation, and tariffs dictates who emerges victorious and who struggles.</w:t>
      </w:r>
      <w:r w:rsidRPr="00675B3B">
        <w:rPr>
          <w:sz w:val="8"/>
          <w:szCs w:val="8"/>
        </w:rPr>
        <w:t xml:space="preserve"> </w:t>
      </w:r>
      <w:r w:rsidRPr="006177E8">
        <w:rPr>
          <w:sz w:val="8"/>
          <w:szCs w:val="8"/>
        </w:rPr>
        <w:t>Potential Winners</w:t>
      </w:r>
      <w:r w:rsidRPr="00675B3B">
        <w:rPr>
          <w:sz w:val="8"/>
          <w:szCs w:val="8"/>
        </w:rPr>
        <w:t xml:space="preserve"> </w:t>
      </w:r>
      <w:r w:rsidRPr="006177E8">
        <w:rPr>
          <w:sz w:val="8"/>
          <w:szCs w:val="8"/>
        </w:rPr>
        <w:t>typically possess strong pricing power, offer essential goods or services, have robust domestic production capabilities, or provide inflation-hedging assets.</w:t>
      </w:r>
      <w:r w:rsidRPr="00675B3B">
        <w:rPr>
          <w:sz w:val="8"/>
          <w:szCs w:val="8"/>
        </w:rPr>
        <w:t xml:space="preserve"> </w:t>
      </w:r>
      <w:r w:rsidRPr="006177E8">
        <w:rPr>
          <w:sz w:val="8"/>
          <w:szCs w:val="8"/>
        </w:rPr>
        <w:t>Consumer Staples</w:t>
      </w:r>
      <w:r w:rsidRPr="00675B3B">
        <w:rPr>
          <w:sz w:val="8"/>
          <w:szCs w:val="8"/>
        </w:rPr>
        <w:t xml:space="preserve"> </w:t>
      </w:r>
      <w:r w:rsidRPr="006177E8">
        <w:rPr>
          <w:sz w:val="8"/>
          <w:szCs w:val="8"/>
        </w:rPr>
        <w:t>companies, such as</w:t>
      </w:r>
      <w:r w:rsidRPr="00675B3B">
        <w:rPr>
          <w:sz w:val="8"/>
          <w:szCs w:val="8"/>
        </w:rPr>
        <w:t xml:space="preserve"> </w:t>
      </w:r>
      <w:r w:rsidRPr="006177E8">
        <w:rPr>
          <w:sz w:val="8"/>
          <w:szCs w:val="8"/>
        </w:rPr>
        <w:t>Procter &amp; Gamble</w:t>
      </w:r>
      <w:r w:rsidRPr="00675B3B">
        <w:rPr>
          <w:sz w:val="8"/>
          <w:szCs w:val="8"/>
        </w:rPr>
        <w:t xml:space="preserve"> </w:t>
      </w:r>
      <w:r w:rsidRPr="006177E8">
        <w:rPr>
          <w:sz w:val="8"/>
          <w:szCs w:val="8"/>
        </w:rPr>
        <w:t>(NYSE: PG) and</w:t>
      </w:r>
      <w:r w:rsidRPr="00675B3B">
        <w:rPr>
          <w:sz w:val="8"/>
          <w:szCs w:val="8"/>
        </w:rPr>
        <w:t xml:space="preserve"> </w:t>
      </w:r>
      <w:r w:rsidRPr="006177E8">
        <w:rPr>
          <w:sz w:val="8"/>
          <w:szCs w:val="8"/>
        </w:rPr>
        <w:t>Walmart</w:t>
      </w:r>
      <w:r w:rsidRPr="00675B3B">
        <w:rPr>
          <w:sz w:val="8"/>
          <w:szCs w:val="8"/>
        </w:rPr>
        <w:t xml:space="preserve"> </w:t>
      </w:r>
      <w:r w:rsidRPr="006177E8">
        <w:rPr>
          <w:sz w:val="8"/>
          <w:szCs w:val="8"/>
        </w:rPr>
        <w:t>(NYSE: WMT), are generally resilient as consumers prioritize necessities regardless of economic conditions.</w:t>
      </w:r>
      <w:r w:rsidRPr="00675B3B">
        <w:rPr>
          <w:sz w:val="8"/>
          <w:szCs w:val="8"/>
        </w:rPr>
        <w:t xml:space="preserve"> </w:t>
      </w:r>
      <w:r w:rsidRPr="006177E8">
        <w:rPr>
          <w:sz w:val="8"/>
          <w:szCs w:val="8"/>
        </w:rPr>
        <w:t>The Hershey Company</w:t>
      </w:r>
      <w:r w:rsidRPr="00675B3B">
        <w:rPr>
          <w:sz w:val="8"/>
          <w:szCs w:val="8"/>
        </w:rPr>
        <w:t xml:space="preserve"> </w:t>
      </w:r>
      <w:r w:rsidRPr="006177E8">
        <w:rPr>
          <w:sz w:val="8"/>
          <w:szCs w:val="8"/>
        </w:rPr>
        <w:t>(NYSE: HSY), for instance, has demonstrated strong pricing power, allowing it to pass on increased costs. The</w:t>
      </w:r>
      <w:r w:rsidRPr="00675B3B">
        <w:rPr>
          <w:sz w:val="8"/>
          <w:szCs w:val="8"/>
        </w:rPr>
        <w:t xml:space="preserve"> </w:t>
      </w:r>
      <w:r w:rsidRPr="006177E8">
        <w:rPr>
          <w:sz w:val="8"/>
          <w:szCs w:val="8"/>
        </w:rPr>
        <w:t>Healthcare</w:t>
      </w:r>
      <w:r w:rsidRPr="00675B3B">
        <w:rPr>
          <w:sz w:val="8"/>
          <w:szCs w:val="8"/>
        </w:rPr>
        <w:t xml:space="preserve"> </w:t>
      </w:r>
      <w:r w:rsidRPr="006177E8">
        <w:rPr>
          <w:sz w:val="8"/>
          <w:szCs w:val="8"/>
        </w:rPr>
        <w:t>sector also tends to be defensive, with companies like</w:t>
      </w:r>
      <w:r w:rsidRPr="00675B3B">
        <w:rPr>
          <w:sz w:val="8"/>
          <w:szCs w:val="8"/>
        </w:rPr>
        <w:t xml:space="preserve"> </w:t>
      </w:r>
      <w:r w:rsidRPr="006177E8">
        <w:rPr>
          <w:sz w:val="8"/>
          <w:szCs w:val="8"/>
        </w:rPr>
        <w:t>Johnson &amp; Johnson</w:t>
      </w:r>
      <w:r w:rsidRPr="00675B3B">
        <w:rPr>
          <w:sz w:val="8"/>
          <w:szCs w:val="8"/>
        </w:rPr>
        <w:t xml:space="preserve"> </w:t>
      </w:r>
      <w:r w:rsidRPr="006177E8">
        <w:rPr>
          <w:sz w:val="8"/>
          <w:szCs w:val="8"/>
        </w:rPr>
        <w:t>(NYSE: JNJ) continuing to see consistent demand for medical care and pharmaceuticals.</w:t>
      </w:r>
      <w:r w:rsidRPr="00675B3B">
        <w:rPr>
          <w:sz w:val="8"/>
          <w:szCs w:val="8"/>
        </w:rPr>
        <w:t xml:space="preserve"> </w:t>
      </w:r>
      <w:r w:rsidRPr="006177E8">
        <w:rPr>
          <w:sz w:val="8"/>
          <w:szCs w:val="8"/>
        </w:rPr>
        <w:t>Utilities, like</w:t>
      </w:r>
      <w:r w:rsidRPr="00675B3B">
        <w:rPr>
          <w:sz w:val="8"/>
          <w:szCs w:val="8"/>
        </w:rPr>
        <w:t xml:space="preserve"> </w:t>
      </w:r>
      <w:r w:rsidRPr="006177E8">
        <w:rPr>
          <w:sz w:val="8"/>
          <w:szCs w:val="8"/>
        </w:rPr>
        <w:t>NextEra Energy</w:t>
      </w:r>
      <w:r w:rsidRPr="00675B3B">
        <w:rPr>
          <w:sz w:val="8"/>
          <w:szCs w:val="8"/>
        </w:rPr>
        <w:t xml:space="preserve"> </w:t>
      </w:r>
      <w:r w:rsidRPr="006177E8">
        <w:rPr>
          <w:sz w:val="8"/>
          <w:szCs w:val="8"/>
        </w:rPr>
        <w:t>(NYSE: NEE), provide essential services with stable demand and often have regulated business models that allow them to adjust rates.</w:t>
      </w:r>
      <w:r w:rsidRPr="00675B3B">
        <w:rPr>
          <w:sz w:val="8"/>
          <w:szCs w:val="8"/>
        </w:rPr>
        <w:t xml:space="preserve"> </w:t>
      </w:r>
      <w:r w:rsidRPr="006177E8">
        <w:rPr>
          <w:sz w:val="8"/>
          <w:szCs w:val="8"/>
        </w:rPr>
        <w:t>Energy</w:t>
      </w:r>
      <w:r w:rsidRPr="00675B3B">
        <w:rPr>
          <w:sz w:val="8"/>
          <w:szCs w:val="8"/>
        </w:rPr>
        <w:t xml:space="preserve"> </w:t>
      </w:r>
      <w:r w:rsidRPr="006177E8">
        <w:rPr>
          <w:sz w:val="8"/>
          <w:szCs w:val="8"/>
        </w:rPr>
        <w:t>producers and infrastructure companies, such as</w:t>
      </w:r>
      <w:r w:rsidRPr="00675B3B">
        <w:rPr>
          <w:sz w:val="8"/>
          <w:szCs w:val="8"/>
        </w:rPr>
        <w:t xml:space="preserve"> </w:t>
      </w:r>
      <w:r w:rsidRPr="006177E8">
        <w:rPr>
          <w:sz w:val="8"/>
          <w:szCs w:val="8"/>
        </w:rPr>
        <w:t>ExxonMobil</w:t>
      </w:r>
      <w:r w:rsidRPr="00675B3B">
        <w:rPr>
          <w:sz w:val="8"/>
          <w:szCs w:val="8"/>
        </w:rPr>
        <w:t xml:space="preserve"> </w:t>
      </w:r>
      <w:r w:rsidRPr="006177E8">
        <w:rPr>
          <w:sz w:val="8"/>
          <w:szCs w:val="8"/>
        </w:rPr>
        <w:t>(NYSE: XOM) and</w:t>
      </w:r>
      <w:r w:rsidRPr="00675B3B">
        <w:rPr>
          <w:sz w:val="8"/>
          <w:szCs w:val="8"/>
        </w:rPr>
        <w:t xml:space="preserve"> </w:t>
      </w:r>
      <w:r w:rsidRPr="006177E8">
        <w:rPr>
          <w:sz w:val="8"/>
          <w:szCs w:val="8"/>
        </w:rPr>
        <w:t>Chevron</w:t>
      </w:r>
      <w:r w:rsidRPr="00675B3B">
        <w:rPr>
          <w:sz w:val="8"/>
          <w:szCs w:val="8"/>
        </w:rPr>
        <w:t xml:space="preserve"> </w:t>
      </w:r>
      <w:r w:rsidRPr="006177E8">
        <w:rPr>
          <w:sz w:val="8"/>
          <w:szCs w:val="8"/>
        </w:rPr>
        <w:t>(NYSE: CVX), can benefit from rising energy prices—a common feature of inflation—and energy infrastructure firms often have inflation-linked contracts. Companies involved in</w:t>
      </w:r>
      <w:r w:rsidRPr="00675B3B">
        <w:rPr>
          <w:sz w:val="8"/>
          <w:szCs w:val="8"/>
        </w:rPr>
        <w:t xml:space="preserve"> </w:t>
      </w:r>
      <w:r w:rsidRPr="006177E8">
        <w:rPr>
          <w:sz w:val="8"/>
          <w:szCs w:val="8"/>
        </w:rPr>
        <w:t>Commodities, especially precious metals like gold, tend to outperform. Crucially,</w:t>
      </w:r>
      <w:r w:rsidRPr="00675B3B">
        <w:rPr>
          <w:sz w:val="8"/>
          <w:szCs w:val="8"/>
        </w:rPr>
        <w:t xml:space="preserve"> </w:t>
      </w:r>
      <w:r w:rsidRPr="006177E8">
        <w:rPr>
          <w:sz w:val="8"/>
          <w:szCs w:val="8"/>
        </w:rPr>
        <w:t>Domestic Manufacturing</w:t>
      </w:r>
      <w:r w:rsidRPr="00675B3B">
        <w:rPr>
          <w:sz w:val="8"/>
          <w:szCs w:val="8"/>
        </w:rPr>
        <w:t xml:space="preserve"> </w:t>
      </w:r>
      <w:r w:rsidRPr="006177E8">
        <w:rPr>
          <w:sz w:val="8"/>
          <w:szCs w:val="8"/>
        </w:rPr>
        <w:t>companies, particularly those in industries like steel and aluminum (e.g.,</w:t>
      </w:r>
      <w:r w:rsidRPr="00675B3B">
        <w:rPr>
          <w:sz w:val="8"/>
          <w:szCs w:val="8"/>
        </w:rPr>
        <w:t xml:space="preserve"> </w:t>
      </w:r>
      <w:r w:rsidRPr="006177E8">
        <w:rPr>
          <w:sz w:val="8"/>
          <w:szCs w:val="8"/>
        </w:rPr>
        <w:t>Nucor</w:t>
      </w:r>
      <w:r w:rsidRPr="00675B3B">
        <w:rPr>
          <w:sz w:val="8"/>
          <w:szCs w:val="8"/>
        </w:rPr>
        <w:t xml:space="preserve"> </w:t>
      </w:r>
      <w:r w:rsidRPr="006177E8">
        <w:rPr>
          <w:sz w:val="8"/>
          <w:szCs w:val="8"/>
        </w:rPr>
        <w:t>(NYSE: NUE),</w:t>
      </w:r>
      <w:r w:rsidRPr="00675B3B">
        <w:rPr>
          <w:sz w:val="8"/>
          <w:szCs w:val="8"/>
        </w:rPr>
        <w:t xml:space="preserve"> </w:t>
      </w:r>
      <w:r w:rsidRPr="006177E8">
        <w:rPr>
          <w:sz w:val="8"/>
          <w:szCs w:val="8"/>
        </w:rPr>
        <w:t>Steel Dynamics</w:t>
      </w:r>
      <w:r w:rsidRPr="00675B3B">
        <w:rPr>
          <w:sz w:val="8"/>
          <w:szCs w:val="8"/>
        </w:rPr>
        <w:t xml:space="preserve"> </w:t>
      </w:r>
      <w:r w:rsidRPr="006177E8">
        <w:rPr>
          <w:sz w:val="8"/>
          <w:szCs w:val="8"/>
        </w:rPr>
        <w:t>(NASDAQ: STLD)) or heavy machinery (e.g.,</w:t>
      </w:r>
      <w:r w:rsidRPr="00675B3B">
        <w:rPr>
          <w:sz w:val="8"/>
          <w:szCs w:val="8"/>
        </w:rPr>
        <w:t xml:space="preserve"> </w:t>
      </w:r>
      <w:r w:rsidRPr="006177E8">
        <w:rPr>
          <w:sz w:val="8"/>
          <w:szCs w:val="8"/>
        </w:rPr>
        <w:t>Caterpillar</w:t>
      </w:r>
      <w:r w:rsidRPr="00675B3B">
        <w:rPr>
          <w:sz w:val="8"/>
          <w:szCs w:val="8"/>
        </w:rPr>
        <w:t xml:space="preserve"> </w:t>
      </w:r>
      <w:r w:rsidRPr="006177E8">
        <w:rPr>
          <w:sz w:val="8"/>
          <w:szCs w:val="8"/>
        </w:rPr>
        <w:t>(NYSE: CAT)), may benefit from tariffs that make foreign goods more expensive, reducing competition.</w:t>
      </w:r>
      <w:r w:rsidRPr="00675B3B">
        <w:rPr>
          <w:sz w:val="8"/>
          <w:szCs w:val="8"/>
        </w:rPr>
        <w:t xml:space="preserve"> </w:t>
      </w:r>
      <w:r w:rsidRPr="006177E8">
        <w:rPr>
          <w:sz w:val="8"/>
          <w:szCs w:val="8"/>
        </w:rPr>
        <w:t>Conversely,</w:t>
      </w:r>
      <w:r w:rsidRPr="00675B3B">
        <w:rPr>
          <w:sz w:val="8"/>
          <w:szCs w:val="8"/>
        </w:rPr>
        <w:t xml:space="preserve"> </w:t>
      </w:r>
      <w:r w:rsidRPr="006177E8">
        <w:rPr>
          <w:sz w:val="8"/>
          <w:szCs w:val="8"/>
        </w:rPr>
        <w:t>Potential Losers</w:t>
      </w:r>
      <w:r w:rsidRPr="00675B3B">
        <w:rPr>
          <w:sz w:val="8"/>
          <w:szCs w:val="8"/>
        </w:rPr>
        <w:t xml:space="preserve"> </w:t>
      </w:r>
      <w:r w:rsidRPr="006177E8">
        <w:rPr>
          <w:sz w:val="8"/>
          <w:szCs w:val="8"/>
        </w:rPr>
        <w:t>are often highly sensitive to discretionary spending, rely heavily on global supply chains, carry significant debt, or lack pricing power. Companies in</w:t>
      </w:r>
      <w:r w:rsidRPr="00675B3B">
        <w:rPr>
          <w:sz w:val="8"/>
          <w:szCs w:val="8"/>
        </w:rPr>
        <w:t xml:space="preserve"> </w:t>
      </w:r>
      <w:r w:rsidRPr="006177E8">
        <w:rPr>
          <w:sz w:val="8"/>
          <w:szCs w:val="8"/>
        </w:rPr>
        <w:t>Discretionary Consumer Spending</w:t>
      </w:r>
      <w:r w:rsidRPr="00675B3B">
        <w:rPr>
          <w:sz w:val="8"/>
          <w:szCs w:val="8"/>
        </w:rPr>
        <w:t xml:space="preserve"> </w:t>
      </w:r>
      <w:r w:rsidRPr="006177E8">
        <w:rPr>
          <w:sz w:val="8"/>
          <w:szCs w:val="8"/>
        </w:rPr>
        <w:t>sectors, such as airlines (American Airlines</w:t>
      </w:r>
      <w:r w:rsidRPr="00675B3B">
        <w:rPr>
          <w:sz w:val="8"/>
          <w:szCs w:val="8"/>
        </w:rPr>
        <w:t xml:space="preserve"> </w:t>
      </w:r>
      <w:r w:rsidRPr="006177E8">
        <w:rPr>
          <w:sz w:val="8"/>
          <w:szCs w:val="8"/>
        </w:rPr>
        <w:t>(NASDAQ: AAL)), cruise operators, and luxury goods retailers, face severe cutbacks as consumer purchasing power eradicates. Many</w:t>
      </w:r>
      <w:r w:rsidRPr="00675B3B">
        <w:rPr>
          <w:sz w:val="8"/>
          <w:szCs w:val="8"/>
        </w:rPr>
        <w:t xml:space="preserve"> </w:t>
      </w:r>
      <w:r w:rsidRPr="006177E8">
        <w:rPr>
          <w:sz w:val="8"/>
          <w:szCs w:val="8"/>
        </w:rPr>
        <w:t>Manufacturing and Industrials</w:t>
      </w:r>
      <w:r w:rsidRPr="00675B3B">
        <w:rPr>
          <w:sz w:val="8"/>
          <w:szCs w:val="8"/>
        </w:rPr>
        <w:t xml:space="preserve"> </w:t>
      </w:r>
      <w:r w:rsidRPr="006177E8">
        <w:rPr>
          <w:sz w:val="8"/>
          <w:szCs w:val="8"/>
        </w:rPr>
        <w:t>companies, especially smaller ones with complex global supply chains, will struggle with rising raw material, energy, and labor costs due to inflation and tariffs, coupled with declining demand. For example,</w:t>
      </w:r>
      <w:r w:rsidRPr="00675B3B">
        <w:rPr>
          <w:sz w:val="8"/>
          <w:szCs w:val="8"/>
        </w:rPr>
        <w:t xml:space="preserve"> </w:t>
      </w:r>
      <w:r w:rsidRPr="006177E8">
        <w:rPr>
          <w:sz w:val="8"/>
          <w:szCs w:val="8"/>
        </w:rPr>
        <w:t>Whirlpool</w:t>
      </w:r>
      <w:r w:rsidRPr="00675B3B">
        <w:rPr>
          <w:sz w:val="8"/>
          <w:szCs w:val="8"/>
        </w:rPr>
        <w:t xml:space="preserve"> </w:t>
      </w:r>
      <w:r w:rsidRPr="006177E8">
        <w:rPr>
          <w:sz w:val="8"/>
          <w:szCs w:val="8"/>
        </w:rPr>
        <w:t>(NYSE: WHR), reliant on imported parts and discretionary consumer purchases, faces strong headwinds.</w:t>
      </w:r>
      <w:r w:rsidRPr="00675B3B">
        <w:rPr>
          <w:sz w:val="8"/>
          <w:szCs w:val="8"/>
        </w:rPr>
        <w:t xml:space="preserve"> </w:t>
      </w:r>
      <w:r w:rsidRPr="006177E8">
        <w:rPr>
          <w:sz w:val="8"/>
          <w:szCs w:val="8"/>
        </w:rPr>
        <w:t>Growth Stocks, particularly in the tech sector, are vulnerable to rising interest rates, which diminish the present value of their future earnings.</w:t>
      </w:r>
      <w:r w:rsidRPr="00675B3B">
        <w:rPr>
          <w:sz w:val="8"/>
          <w:szCs w:val="8"/>
        </w:rPr>
        <w:t xml:space="preserve"> </w:t>
      </w:r>
      <w:r w:rsidRPr="006177E8">
        <w:rPr>
          <w:sz w:val="8"/>
          <w:szCs w:val="8"/>
        </w:rPr>
        <w:t>Financial Services</w:t>
      </w:r>
      <w:r w:rsidRPr="00675B3B">
        <w:rPr>
          <w:sz w:val="8"/>
          <w:szCs w:val="8"/>
        </w:rPr>
        <w:t xml:space="preserve"> </w:t>
      </w:r>
      <w:r w:rsidRPr="006177E8">
        <w:rPr>
          <w:sz w:val="8"/>
          <w:szCs w:val="8"/>
        </w:rPr>
        <w:t>companies, while some large banks might benefit from higher rates, broadly face increased risks of loan defaults from rising unemployment and reduced purchasing power.</w:t>
      </w:r>
      <w:r w:rsidRPr="00675B3B">
        <w:rPr>
          <w:sz w:val="8"/>
          <w:szCs w:val="8"/>
        </w:rPr>
        <w:t xml:space="preserve"> </w:t>
      </w:r>
      <w:r w:rsidRPr="006177E8">
        <w:rPr>
          <w:sz w:val="8"/>
          <w:szCs w:val="8"/>
        </w:rPr>
        <w:t>Import-Reliant Sectors, including apparel, footwear, and household goods, are projected to face significant price surges (17-37%) due to tariffs, which will be difficult to pass on to price-sensitive consumers. Finally,</w:t>
      </w:r>
      <w:r w:rsidRPr="00675B3B">
        <w:rPr>
          <w:sz w:val="8"/>
          <w:szCs w:val="8"/>
        </w:rPr>
        <w:t xml:space="preserve"> </w:t>
      </w:r>
      <w:r w:rsidRPr="006177E8">
        <w:rPr>
          <w:sz w:val="8"/>
          <w:szCs w:val="8"/>
        </w:rPr>
        <w:t>Highly Leveraged Companies</w:t>
      </w:r>
      <w:r w:rsidRPr="00675B3B">
        <w:rPr>
          <w:sz w:val="8"/>
          <w:szCs w:val="8"/>
        </w:rPr>
        <w:t xml:space="preserve"> </w:t>
      </w:r>
      <w:r w:rsidRPr="006177E8">
        <w:rPr>
          <w:sz w:val="8"/>
          <w:szCs w:val="8"/>
        </w:rPr>
        <w:t>will face higher borrowing costs as interest rates rise, making debt servicing more challenging.</w:t>
      </w:r>
    </w:p>
    <w:p w14:paraId="7E149C19" w14:textId="77777777" w:rsidR="005762E0" w:rsidRPr="006177E8" w:rsidRDefault="005762E0" w:rsidP="005762E0">
      <w:pPr>
        <w:rPr>
          <w:sz w:val="16"/>
          <w:szCs w:val="8"/>
        </w:rPr>
      </w:pPr>
      <w:r w:rsidRPr="00F70D06">
        <w:rPr>
          <w:sz w:val="16"/>
          <w:szCs w:val="8"/>
        </w:rPr>
        <w:t>&lt;&lt;PARAGRAPH BREAKS RESUME&gt;&gt;</w:t>
      </w:r>
    </w:p>
    <w:p w14:paraId="77B56DE7" w14:textId="77777777" w:rsidR="005762E0" w:rsidRPr="006177E8" w:rsidRDefault="005762E0" w:rsidP="005762E0">
      <w:pPr>
        <w:rPr>
          <w:sz w:val="16"/>
        </w:rPr>
      </w:pPr>
      <w:r w:rsidRPr="006177E8">
        <w:rPr>
          <w:sz w:val="16"/>
        </w:rPr>
        <w:t>Industry Tectonic Shifts and Broader Global Implications</w:t>
      </w:r>
    </w:p>
    <w:p w14:paraId="06463CD2" w14:textId="77777777" w:rsidR="005762E0" w:rsidRPr="006177E8" w:rsidRDefault="005762E0" w:rsidP="005762E0">
      <w:pPr>
        <w:rPr>
          <w:sz w:val="16"/>
        </w:rPr>
      </w:pPr>
      <w:r w:rsidRPr="006177E8">
        <w:rPr>
          <w:sz w:val="16"/>
        </w:rPr>
        <w:t xml:space="preserve">The specter of </w:t>
      </w:r>
      <w:r w:rsidRPr="006177E8">
        <w:rPr>
          <w:rStyle w:val="Emphasis"/>
        </w:rPr>
        <w:t>stagflation</w:t>
      </w:r>
      <w:r w:rsidRPr="006177E8">
        <w:rPr>
          <w:sz w:val="16"/>
        </w:rPr>
        <w:t xml:space="preserve"> in the U.S. </w:t>
      </w:r>
      <w:r w:rsidRPr="006177E8">
        <w:rPr>
          <w:rStyle w:val="StyleUnderline"/>
        </w:rPr>
        <w:t xml:space="preserve">is </w:t>
      </w:r>
      <w:r w:rsidRPr="006177E8">
        <w:rPr>
          <w:rStyle w:val="StyleUnderline"/>
          <w:highlight w:val="cyan"/>
        </w:rPr>
        <w:t xml:space="preserve">not </w:t>
      </w:r>
      <w:r w:rsidRPr="006177E8">
        <w:rPr>
          <w:rStyle w:val="Emphasis"/>
          <w:highlight w:val="cyan"/>
        </w:rPr>
        <w:t>merely</w:t>
      </w:r>
      <w:r w:rsidRPr="006177E8">
        <w:rPr>
          <w:sz w:val="16"/>
        </w:rPr>
        <w:t xml:space="preserve"> a </w:t>
      </w:r>
      <w:r w:rsidRPr="006177E8">
        <w:rPr>
          <w:rStyle w:val="Emphasis"/>
          <w:highlight w:val="cyan"/>
        </w:rPr>
        <w:t>domestic</w:t>
      </w:r>
      <w:r w:rsidRPr="006177E8">
        <w:rPr>
          <w:sz w:val="16"/>
        </w:rPr>
        <w:t xml:space="preserve"> concern; </w:t>
      </w:r>
      <w:r w:rsidRPr="006177E8">
        <w:rPr>
          <w:rStyle w:val="StyleUnderline"/>
        </w:rPr>
        <w:t>it represents a</w:t>
      </w:r>
      <w:r w:rsidRPr="006177E8">
        <w:rPr>
          <w:sz w:val="16"/>
        </w:rPr>
        <w:t xml:space="preserve"> significant </w:t>
      </w:r>
      <w:r w:rsidRPr="006177E8">
        <w:rPr>
          <w:rStyle w:val="Emphasis"/>
        </w:rPr>
        <w:t>inflection point</w:t>
      </w:r>
      <w:r w:rsidRPr="006177E8">
        <w:rPr>
          <w:rStyle w:val="StyleUnderline"/>
        </w:rPr>
        <w:t xml:space="preserve"> that could trigger</w:t>
      </w:r>
      <w:r w:rsidRPr="006177E8">
        <w:rPr>
          <w:sz w:val="16"/>
        </w:rPr>
        <w:t xml:space="preserve"> substantial </w:t>
      </w:r>
      <w:r w:rsidRPr="006177E8">
        <w:rPr>
          <w:rStyle w:val="StyleUnderline"/>
        </w:rPr>
        <w:t xml:space="preserve">shifts </w:t>
      </w:r>
      <w:r w:rsidRPr="006177E8">
        <w:rPr>
          <w:rStyle w:val="Emphasis"/>
        </w:rPr>
        <w:t>across industries</w:t>
      </w:r>
      <w:r w:rsidRPr="006177E8">
        <w:rPr>
          <w:rStyle w:val="StyleUnderline"/>
        </w:rPr>
        <w:t xml:space="preserve"> and </w:t>
      </w:r>
      <w:r w:rsidRPr="006177E8">
        <w:rPr>
          <w:rStyle w:val="StyleUnderline"/>
          <w:highlight w:val="cyan"/>
        </w:rPr>
        <w:t>send ripple effects throughout</w:t>
      </w:r>
      <w:r w:rsidRPr="006177E8">
        <w:rPr>
          <w:rStyle w:val="StyleUnderline"/>
        </w:rPr>
        <w:t xml:space="preserve"> the </w:t>
      </w:r>
      <w:r w:rsidRPr="006177E8">
        <w:rPr>
          <w:rStyle w:val="Emphasis"/>
          <w:highlight w:val="cyan"/>
        </w:rPr>
        <w:t>global economy</w:t>
      </w:r>
      <w:r w:rsidRPr="006177E8">
        <w:rPr>
          <w:sz w:val="16"/>
        </w:rPr>
        <w:t>. This "</w:t>
      </w:r>
      <w:r w:rsidRPr="006177E8">
        <w:rPr>
          <w:rStyle w:val="Emphasis"/>
        </w:rPr>
        <w:t>stagflation</w:t>
      </w:r>
      <w:r w:rsidRPr="006177E8">
        <w:rPr>
          <w:sz w:val="16"/>
        </w:rPr>
        <w:t xml:space="preserve">-lite" scenario, as many economists term it, </w:t>
      </w:r>
      <w:r w:rsidRPr="006177E8">
        <w:rPr>
          <w:rStyle w:val="StyleUnderline"/>
        </w:rPr>
        <w:t>fits into</w:t>
      </w:r>
      <w:r w:rsidRPr="006177E8">
        <w:rPr>
          <w:sz w:val="16"/>
        </w:rPr>
        <w:t xml:space="preserve"> broader </w:t>
      </w:r>
      <w:r w:rsidRPr="006177E8">
        <w:rPr>
          <w:rStyle w:val="StyleUnderline"/>
        </w:rPr>
        <w:t xml:space="preserve">trends of </w:t>
      </w:r>
      <w:r w:rsidRPr="006177E8">
        <w:rPr>
          <w:rStyle w:val="Emphasis"/>
        </w:rPr>
        <w:t>deglobalization</w:t>
      </w:r>
      <w:r w:rsidRPr="006177E8">
        <w:rPr>
          <w:rStyle w:val="StyleUnderline"/>
        </w:rPr>
        <w:t xml:space="preserve"> and </w:t>
      </w:r>
      <w:r w:rsidRPr="006177E8">
        <w:rPr>
          <w:rStyle w:val="Emphasis"/>
        </w:rPr>
        <w:t>supply chain re-evaluation</w:t>
      </w:r>
      <w:r w:rsidRPr="006177E8">
        <w:rPr>
          <w:sz w:val="16"/>
        </w:rPr>
        <w:t xml:space="preserve"> that have been accelerating in recent years.</w:t>
      </w:r>
    </w:p>
    <w:p w14:paraId="4F97E82E" w14:textId="77777777" w:rsidR="005762E0" w:rsidRPr="006177E8" w:rsidRDefault="005762E0" w:rsidP="005762E0">
      <w:pPr>
        <w:rPr>
          <w:sz w:val="16"/>
        </w:rPr>
      </w:pPr>
      <w:r w:rsidRPr="006177E8">
        <w:rPr>
          <w:sz w:val="16"/>
        </w:rPr>
        <w:t>Industries are facing a uniquely challenging environment. </w:t>
      </w:r>
      <w:r w:rsidRPr="006177E8">
        <w:rPr>
          <w:rStyle w:val="Emphasis"/>
          <w:highlight w:val="cyan"/>
        </w:rPr>
        <w:t>Supply Chains</w:t>
      </w:r>
      <w:r w:rsidRPr="006177E8">
        <w:rPr>
          <w:rStyle w:val="StyleUnderline"/>
        </w:rPr>
        <w:t xml:space="preserve"> are set to </w:t>
      </w:r>
      <w:r w:rsidRPr="006177E8">
        <w:rPr>
          <w:rStyle w:val="StyleUnderline"/>
          <w:highlight w:val="cyan"/>
        </w:rPr>
        <w:t>endure</w:t>
      </w:r>
      <w:r w:rsidRPr="006177E8">
        <w:rPr>
          <w:sz w:val="16"/>
        </w:rPr>
        <w:t xml:space="preserve"> further </w:t>
      </w:r>
      <w:r w:rsidRPr="006177E8">
        <w:rPr>
          <w:rStyle w:val="Emphasis"/>
          <w:highlight w:val="cyan"/>
        </w:rPr>
        <w:t>disruptions</w:t>
      </w:r>
      <w:r w:rsidRPr="006177E8">
        <w:rPr>
          <w:rStyle w:val="StyleUnderline"/>
        </w:rPr>
        <w:t>, exacerbated by</w:t>
      </w:r>
      <w:r w:rsidRPr="006177E8">
        <w:rPr>
          <w:sz w:val="16"/>
        </w:rPr>
        <w:t xml:space="preserve"> rising </w:t>
      </w:r>
      <w:r w:rsidRPr="006177E8">
        <w:rPr>
          <w:rStyle w:val="Emphasis"/>
          <w:highlight w:val="cyan"/>
        </w:rPr>
        <w:t>fuel costs</w:t>
      </w:r>
      <w:r w:rsidRPr="006177E8">
        <w:rPr>
          <w:rStyle w:val="StyleUnderline"/>
          <w:highlight w:val="cyan"/>
        </w:rPr>
        <w:t xml:space="preserve"> and</w:t>
      </w:r>
      <w:r w:rsidRPr="006177E8">
        <w:rPr>
          <w:rStyle w:val="StyleUnderline"/>
        </w:rPr>
        <w:t xml:space="preserve"> </w:t>
      </w:r>
      <w:r w:rsidRPr="006177E8">
        <w:rPr>
          <w:rStyle w:val="Emphasis"/>
        </w:rPr>
        <w:t xml:space="preserve">labor </w:t>
      </w:r>
      <w:r w:rsidRPr="006177E8">
        <w:rPr>
          <w:rStyle w:val="Emphasis"/>
          <w:highlight w:val="cyan"/>
        </w:rPr>
        <w:t>shortages</w:t>
      </w:r>
      <w:r w:rsidRPr="006177E8">
        <w:rPr>
          <w:sz w:val="16"/>
        </w:rPr>
        <w:t xml:space="preserve">, forcing businesses to either absorb shrinking margins or increase prices. </w:t>
      </w:r>
      <w:r w:rsidRPr="006177E8">
        <w:rPr>
          <w:rStyle w:val="StyleUnderline"/>
        </w:rPr>
        <w:t>This pressure is</w:t>
      </w:r>
      <w:r w:rsidRPr="006177E8">
        <w:rPr>
          <w:sz w:val="16"/>
        </w:rPr>
        <w:t xml:space="preserve"> notably </w:t>
      </w:r>
      <w:r w:rsidRPr="006177E8">
        <w:rPr>
          <w:rStyle w:val="StyleUnderline"/>
        </w:rPr>
        <w:t>accelerating a trend towards</w:t>
      </w:r>
      <w:r w:rsidRPr="006177E8">
        <w:rPr>
          <w:sz w:val="16"/>
        </w:rPr>
        <w:t> onshoring or "</w:t>
      </w:r>
      <w:r w:rsidRPr="006177E8">
        <w:rPr>
          <w:rStyle w:val="Emphasis"/>
        </w:rPr>
        <w:t>friendshoring</w:t>
      </w:r>
      <w:r w:rsidRPr="006177E8">
        <w:rPr>
          <w:sz w:val="16"/>
        </w:rPr>
        <w:t>" of production. </w:t>
      </w:r>
      <w:r w:rsidRPr="006177E8">
        <w:rPr>
          <w:rStyle w:val="StyleUnderline"/>
        </w:rPr>
        <w:t xml:space="preserve">Labor </w:t>
      </w:r>
      <w:r w:rsidRPr="006177E8">
        <w:rPr>
          <w:rStyle w:val="StyleUnderline"/>
          <w:highlight w:val="cyan"/>
        </w:rPr>
        <w:t>Markets face</w:t>
      </w:r>
      <w:r w:rsidRPr="006177E8">
        <w:rPr>
          <w:rStyle w:val="StyleUnderline"/>
        </w:rPr>
        <w:t xml:space="preserve"> the</w:t>
      </w:r>
      <w:r w:rsidRPr="006177E8">
        <w:rPr>
          <w:sz w:val="16"/>
        </w:rPr>
        <w:t xml:space="preserve"> uncomfortable </w:t>
      </w:r>
      <w:r w:rsidRPr="006177E8">
        <w:rPr>
          <w:rStyle w:val="StyleUnderline"/>
        </w:rPr>
        <w:t>pairing of</w:t>
      </w:r>
      <w:r w:rsidRPr="006177E8">
        <w:rPr>
          <w:sz w:val="16"/>
        </w:rPr>
        <w:t xml:space="preserve"> rising </w:t>
      </w:r>
      <w:r w:rsidRPr="006177E8">
        <w:rPr>
          <w:rStyle w:val="Emphasis"/>
          <w:highlight w:val="cyan"/>
        </w:rPr>
        <w:t>unemployment</w:t>
      </w:r>
      <w:r w:rsidRPr="006177E8">
        <w:rPr>
          <w:rStyle w:val="StyleUnderline"/>
          <w:highlight w:val="cyan"/>
        </w:rPr>
        <w:t xml:space="preserve"> with </w:t>
      </w:r>
      <w:r w:rsidRPr="006177E8">
        <w:rPr>
          <w:rStyle w:val="Emphasis"/>
          <w:highlight w:val="cyan"/>
        </w:rPr>
        <w:t>declining</w:t>
      </w:r>
      <w:r w:rsidRPr="006177E8">
        <w:rPr>
          <w:sz w:val="16"/>
        </w:rPr>
        <w:t xml:space="preserve"> real </w:t>
      </w:r>
      <w:r w:rsidRPr="006177E8">
        <w:rPr>
          <w:rStyle w:val="Emphasis"/>
          <w:highlight w:val="cyan"/>
        </w:rPr>
        <w:t>wages</w:t>
      </w:r>
      <w:r w:rsidRPr="006177E8">
        <w:rPr>
          <w:sz w:val="16"/>
        </w:rPr>
        <w:t>, potentially leading to increased difficulty in retaining skilled workers. </w:t>
      </w:r>
      <w:r w:rsidRPr="006177E8">
        <w:rPr>
          <w:rStyle w:val="Emphasis"/>
        </w:rPr>
        <w:t>Consumer Spending</w:t>
      </w:r>
      <w:r w:rsidRPr="006177E8">
        <w:rPr>
          <w:rStyle w:val="StyleUnderline"/>
        </w:rPr>
        <w:t> will</w:t>
      </w:r>
      <w:r w:rsidRPr="006177E8">
        <w:rPr>
          <w:sz w:val="16"/>
        </w:rPr>
        <w:t xml:space="preserve"> likely </w:t>
      </w:r>
      <w:r w:rsidRPr="006177E8">
        <w:rPr>
          <w:rStyle w:val="StyleUnderline"/>
        </w:rPr>
        <w:t>pivot</w:t>
      </w:r>
      <w:r w:rsidRPr="006177E8">
        <w:rPr>
          <w:sz w:val="16"/>
        </w:rPr>
        <w:t xml:space="preserve"> further </w:t>
      </w:r>
      <w:r w:rsidRPr="006177E8">
        <w:rPr>
          <w:rStyle w:val="StyleUnderline"/>
        </w:rPr>
        <w:t xml:space="preserve">towards </w:t>
      </w:r>
      <w:r w:rsidRPr="006177E8">
        <w:rPr>
          <w:rStyle w:val="Emphasis"/>
        </w:rPr>
        <w:t>essential goods</w:t>
      </w:r>
      <w:r w:rsidRPr="006177E8">
        <w:rPr>
          <w:sz w:val="16"/>
        </w:rPr>
        <w:t xml:space="preserve">, severely </w:t>
      </w:r>
      <w:r w:rsidRPr="006177E8">
        <w:rPr>
          <w:rStyle w:val="StyleUnderline"/>
        </w:rPr>
        <w:t xml:space="preserve">impacting </w:t>
      </w:r>
      <w:r w:rsidRPr="006177E8">
        <w:rPr>
          <w:rStyle w:val="Emphasis"/>
        </w:rPr>
        <w:t>discretionary sectors</w:t>
      </w:r>
      <w:r w:rsidRPr="006177E8">
        <w:rPr>
          <w:sz w:val="16"/>
        </w:rPr>
        <w:t>. Beyond this, sectors sensitive to tariffs, such as apparel, footwear, and household goods, are already seeing significant price surges, while defensive sectors like healthcare and utilities are expected to demonstrate resilience.</w:t>
      </w:r>
    </w:p>
    <w:p w14:paraId="11B306C7" w14:textId="77777777" w:rsidR="005762E0" w:rsidRPr="006177E8" w:rsidRDefault="005762E0" w:rsidP="005762E0">
      <w:pPr>
        <w:rPr>
          <w:sz w:val="16"/>
        </w:rPr>
      </w:pPr>
      <w:r w:rsidRPr="006177E8">
        <w:rPr>
          <w:sz w:val="16"/>
        </w:rPr>
        <w:t xml:space="preserve">The </w:t>
      </w:r>
      <w:r w:rsidRPr="006177E8">
        <w:rPr>
          <w:rStyle w:val="Emphasis"/>
        </w:rPr>
        <w:t>ripple effects</w:t>
      </w:r>
      <w:r w:rsidRPr="006177E8">
        <w:rPr>
          <w:sz w:val="16"/>
        </w:rPr>
        <w:t xml:space="preserve"> on competitors and partners globally </w:t>
      </w:r>
      <w:r w:rsidRPr="006177E8">
        <w:rPr>
          <w:rStyle w:val="StyleUnderline"/>
        </w:rPr>
        <w:t xml:space="preserve">are </w:t>
      </w:r>
      <w:r w:rsidRPr="006177E8">
        <w:rPr>
          <w:rStyle w:val="Emphasis"/>
        </w:rPr>
        <w:t>substantial</w:t>
      </w:r>
      <w:r w:rsidRPr="006177E8">
        <w:rPr>
          <w:sz w:val="16"/>
        </w:rPr>
        <w:t xml:space="preserve">. A significant </w:t>
      </w:r>
      <w:r w:rsidRPr="006177E8">
        <w:rPr>
          <w:rStyle w:val="StyleUnderline"/>
        </w:rPr>
        <w:t xml:space="preserve">majority of </w:t>
      </w:r>
      <w:r w:rsidRPr="006177E8">
        <w:rPr>
          <w:rStyle w:val="Emphasis"/>
        </w:rPr>
        <w:t xml:space="preserve">global </w:t>
      </w:r>
      <w:r w:rsidRPr="006177E8">
        <w:rPr>
          <w:rStyle w:val="Emphasis"/>
          <w:highlight w:val="cyan"/>
        </w:rPr>
        <w:t>investors</w:t>
      </w:r>
      <w:r w:rsidRPr="006177E8">
        <w:rPr>
          <w:sz w:val="16"/>
        </w:rPr>
        <w:t xml:space="preserve"> (70% in an August 2025 survey) </w:t>
      </w:r>
      <w:r w:rsidRPr="006177E8">
        <w:rPr>
          <w:rStyle w:val="StyleUnderline"/>
          <w:highlight w:val="cyan"/>
        </w:rPr>
        <w:t xml:space="preserve">anticipate </w:t>
      </w:r>
      <w:r w:rsidRPr="006177E8">
        <w:rPr>
          <w:rStyle w:val="Emphasis"/>
          <w:highlight w:val="cyan"/>
        </w:rPr>
        <w:t>stagflation</w:t>
      </w:r>
      <w:r w:rsidRPr="006177E8">
        <w:rPr>
          <w:rStyle w:val="StyleUnderline"/>
          <w:highlight w:val="cyan"/>
        </w:rPr>
        <w:t xml:space="preserve"> as</w:t>
      </w:r>
      <w:r w:rsidRPr="006177E8">
        <w:rPr>
          <w:rStyle w:val="StyleUnderline"/>
        </w:rPr>
        <w:t xml:space="preserve"> a </w:t>
      </w:r>
      <w:r w:rsidRPr="006177E8">
        <w:rPr>
          <w:rStyle w:val="Emphasis"/>
          <w:highlight w:val="cyan"/>
        </w:rPr>
        <w:t>dominant</w:t>
      </w:r>
      <w:r w:rsidRPr="006177E8">
        <w:rPr>
          <w:rStyle w:val="StyleUnderline"/>
        </w:rPr>
        <w:t xml:space="preserve"> global </w:t>
      </w:r>
      <w:r w:rsidRPr="006177E8">
        <w:rPr>
          <w:rStyle w:val="Emphasis"/>
        </w:rPr>
        <w:t>market regime</w:t>
      </w:r>
      <w:r w:rsidRPr="006177E8">
        <w:rPr>
          <w:sz w:val="16"/>
        </w:rPr>
        <w:t>, highlighting widespread concern. </w:t>
      </w:r>
      <w:r w:rsidRPr="006177E8">
        <w:rPr>
          <w:rStyle w:val="Emphasis"/>
        </w:rPr>
        <w:t>Financial Markets</w:t>
      </w:r>
      <w:r w:rsidRPr="006177E8">
        <w:rPr>
          <w:sz w:val="16"/>
        </w:rPr>
        <w:t xml:space="preserve"> worldwide </w:t>
      </w:r>
      <w:r w:rsidRPr="006177E8">
        <w:rPr>
          <w:rStyle w:val="StyleUnderline"/>
        </w:rPr>
        <w:t xml:space="preserve">are </w:t>
      </w:r>
      <w:r w:rsidRPr="006177E8">
        <w:rPr>
          <w:rStyle w:val="Emphasis"/>
        </w:rPr>
        <w:t>vulnerable</w:t>
      </w:r>
      <w:r w:rsidRPr="006177E8">
        <w:rPr>
          <w:rStyle w:val="StyleUnderline"/>
        </w:rPr>
        <w:t>, with</w:t>
      </w:r>
      <w:r w:rsidRPr="006177E8">
        <w:rPr>
          <w:sz w:val="16"/>
        </w:rPr>
        <w:t xml:space="preserve"> global </w:t>
      </w:r>
      <w:r w:rsidRPr="006177E8">
        <w:rPr>
          <w:rStyle w:val="StyleUnderline"/>
        </w:rPr>
        <w:t xml:space="preserve">stocks likely to </w:t>
      </w:r>
      <w:r w:rsidRPr="006177E8">
        <w:rPr>
          <w:rStyle w:val="Emphasis"/>
        </w:rPr>
        <w:t>suffer</w:t>
      </w:r>
      <w:r w:rsidRPr="006177E8">
        <w:rPr>
          <w:rStyle w:val="StyleUnderline"/>
        </w:rPr>
        <w:t xml:space="preserve"> from</w:t>
      </w:r>
      <w:r w:rsidRPr="006177E8">
        <w:rPr>
          <w:sz w:val="16"/>
        </w:rPr>
        <w:t xml:space="preserve"> both </w:t>
      </w:r>
      <w:r w:rsidRPr="006177E8">
        <w:rPr>
          <w:rStyle w:val="Emphasis"/>
        </w:rPr>
        <w:t>slowing</w:t>
      </w:r>
      <w:r w:rsidRPr="006177E8">
        <w:rPr>
          <w:rStyle w:val="StyleUnderline"/>
        </w:rPr>
        <w:t xml:space="preserve"> corporate </w:t>
      </w:r>
      <w:r w:rsidRPr="006177E8">
        <w:rPr>
          <w:rStyle w:val="Emphasis"/>
        </w:rPr>
        <w:t>earnings</w:t>
      </w:r>
      <w:r w:rsidRPr="006177E8">
        <w:rPr>
          <w:rStyle w:val="StyleUnderline"/>
        </w:rPr>
        <w:t xml:space="preserve"> and </w:t>
      </w:r>
      <w:r w:rsidRPr="006177E8">
        <w:rPr>
          <w:rStyle w:val="Emphasis"/>
        </w:rPr>
        <w:t>rising</w:t>
      </w:r>
      <w:r w:rsidRPr="006177E8">
        <w:rPr>
          <w:sz w:val="16"/>
        </w:rPr>
        <w:t xml:space="preserve"> interest </w:t>
      </w:r>
      <w:r w:rsidRPr="006177E8">
        <w:rPr>
          <w:rStyle w:val="Emphasis"/>
        </w:rPr>
        <w:t>rates</w:t>
      </w:r>
      <w:r w:rsidRPr="006177E8">
        <w:rPr>
          <w:sz w:val="16"/>
        </w:rPr>
        <w:t xml:space="preserve">. Bonds, particularly longer-dated issues, will face erosion of real value due to persistent inflation. The U.S. </w:t>
      </w:r>
      <w:r w:rsidRPr="006177E8">
        <w:rPr>
          <w:rStyle w:val="Emphasis"/>
          <w:highlight w:val="cyan"/>
        </w:rPr>
        <w:t>Dollar</w:t>
      </w:r>
      <w:r w:rsidRPr="006177E8">
        <w:rPr>
          <w:rStyle w:val="StyleUnderline"/>
        </w:rPr>
        <w:t xml:space="preserve"> could </w:t>
      </w:r>
      <w:r w:rsidRPr="006177E8">
        <w:rPr>
          <w:rStyle w:val="StyleUnderline"/>
          <w:highlight w:val="cyan"/>
        </w:rPr>
        <w:t>experience</w:t>
      </w:r>
      <w:r w:rsidRPr="006177E8">
        <w:rPr>
          <w:sz w:val="16"/>
        </w:rPr>
        <w:t xml:space="preserve"> further </w:t>
      </w:r>
      <w:r w:rsidRPr="006177E8">
        <w:rPr>
          <w:rStyle w:val="Emphasis"/>
          <w:highlight w:val="cyan"/>
        </w:rPr>
        <w:t>weakness</w:t>
      </w:r>
      <w:r w:rsidRPr="006177E8">
        <w:rPr>
          <w:rStyle w:val="StyleUnderline"/>
        </w:rPr>
        <w:t>, reflecting concerns about</w:t>
      </w:r>
      <w:r w:rsidRPr="006177E8">
        <w:rPr>
          <w:sz w:val="16"/>
        </w:rPr>
        <w:t xml:space="preserve"> American </w:t>
      </w:r>
      <w:r w:rsidRPr="006177E8">
        <w:rPr>
          <w:rStyle w:val="Emphasis"/>
        </w:rPr>
        <w:t>economic leadership</w:t>
      </w:r>
      <w:r w:rsidRPr="006177E8">
        <w:rPr>
          <w:sz w:val="16"/>
        </w:rPr>
        <w:t xml:space="preserve"> under current policies. For International Trade and Emerging Markets, U.S. </w:t>
      </w:r>
      <w:r w:rsidRPr="006177E8">
        <w:rPr>
          <w:rStyle w:val="StyleUnderline"/>
          <w:highlight w:val="cyan"/>
        </w:rPr>
        <w:t>stagflation</w:t>
      </w:r>
      <w:r w:rsidRPr="006177E8">
        <w:rPr>
          <w:rStyle w:val="StyleUnderline"/>
        </w:rPr>
        <w:t xml:space="preserve"> and</w:t>
      </w:r>
      <w:r w:rsidRPr="006177E8">
        <w:rPr>
          <w:sz w:val="16"/>
        </w:rPr>
        <w:t xml:space="preserve"> its </w:t>
      </w:r>
      <w:r w:rsidRPr="006177E8">
        <w:rPr>
          <w:rStyle w:val="Emphasis"/>
        </w:rPr>
        <w:t>protectionist</w:t>
      </w:r>
      <w:r w:rsidRPr="006177E8">
        <w:rPr>
          <w:sz w:val="16"/>
        </w:rPr>
        <w:t xml:space="preserve"> trade </w:t>
      </w:r>
      <w:r w:rsidRPr="006177E8">
        <w:rPr>
          <w:rStyle w:val="StyleUnderline"/>
        </w:rPr>
        <w:t xml:space="preserve">measures </w:t>
      </w:r>
      <w:r w:rsidRPr="006177E8">
        <w:rPr>
          <w:rStyle w:val="StyleUnderline"/>
          <w:highlight w:val="cyan"/>
        </w:rPr>
        <w:t xml:space="preserve">will </w:t>
      </w:r>
      <w:r w:rsidRPr="006177E8">
        <w:rPr>
          <w:rStyle w:val="Emphasis"/>
          <w:highlight w:val="cyan"/>
        </w:rPr>
        <w:t>distort global trade</w:t>
      </w:r>
      <w:r w:rsidRPr="006177E8">
        <w:rPr>
          <w:sz w:val="16"/>
        </w:rPr>
        <w:t xml:space="preserve"> patterns, </w:t>
      </w:r>
      <w:r w:rsidRPr="006177E8">
        <w:rPr>
          <w:rStyle w:val="StyleUnderline"/>
        </w:rPr>
        <w:t xml:space="preserve">increase </w:t>
      </w:r>
      <w:r w:rsidRPr="006177E8">
        <w:rPr>
          <w:rStyle w:val="Emphasis"/>
        </w:rPr>
        <w:t>import costs</w:t>
      </w:r>
      <w:r w:rsidRPr="006177E8">
        <w:rPr>
          <w:sz w:val="16"/>
        </w:rPr>
        <w:t xml:space="preserve"> for partner nations, </w:t>
      </w:r>
      <w:r w:rsidRPr="006177E8">
        <w:rPr>
          <w:rStyle w:val="StyleUnderline"/>
          <w:highlight w:val="cyan"/>
        </w:rPr>
        <w:t xml:space="preserve">and slow </w:t>
      </w:r>
      <w:r w:rsidRPr="006177E8">
        <w:rPr>
          <w:rStyle w:val="Emphasis"/>
          <w:highlight w:val="cyan"/>
        </w:rPr>
        <w:t>overall</w:t>
      </w:r>
      <w:r w:rsidRPr="006177E8">
        <w:rPr>
          <w:rStyle w:val="Emphasis"/>
        </w:rPr>
        <w:t xml:space="preserve"> global </w:t>
      </w:r>
      <w:r w:rsidRPr="006177E8">
        <w:rPr>
          <w:rStyle w:val="Emphasis"/>
          <w:highlight w:val="cyan"/>
        </w:rPr>
        <w:t>growth</w:t>
      </w:r>
      <w:r w:rsidRPr="006177E8">
        <w:rPr>
          <w:sz w:val="16"/>
        </w:rPr>
        <w:t>, echoing historical vulnerabilities seen in the 1970s.</w:t>
      </w:r>
    </w:p>
    <w:p w14:paraId="1C17C082" w14:textId="77777777" w:rsidR="005762E0" w:rsidRPr="006177E8" w:rsidRDefault="005762E0" w:rsidP="005762E0">
      <w:pPr>
        <w:rPr>
          <w:sz w:val="16"/>
        </w:rPr>
      </w:pPr>
      <w:r w:rsidRPr="006177E8">
        <w:rPr>
          <w:sz w:val="16"/>
        </w:rPr>
        <w:t xml:space="preserve">Policymakers, especially the Federal Reserve, are caught in a profound regulatory and policy dilemma. Traditional tools designed to combat inflation (raising rates) or stimulate growth (cutting rates) risk exacerbating the other problem. </w:t>
      </w:r>
      <w:r w:rsidRPr="006177E8">
        <w:rPr>
          <w:rStyle w:val="StyleUnderline"/>
        </w:rPr>
        <w:t xml:space="preserve">The </w:t>
      </w:r>
      <w:r w:rsidRPr="006177E8">
        <w:rPr>
          <w:rStyle w:val="Emphasis"/>
        </w:rPr>
        <w:t>Fed</w:t>
      </w:r>
      <w:r w:rsidRPr="006177E8">
        <w:rPr>
          <w:sz w:val="16"/>
        </w:rPr>
        <w:t xml:space="preserve"> has maintained steady rates but </w:t>
      </w:r>
      <w:r w:rsidRPr="006177E8">
        <w:rPr>
          <w:rStyle w:val="StyleUnderline"/>
        </w:rPr>
        <w:t>faces</w:t>
      </w:r>
      <w:r w:rsidRPr="006177E8">
        <w:rPr>
          <w:sz w:val="16"/>
        </w:rPr>
        <w:t xml:space="preserve"> intense </w:t>
      </w:r>
      <w:r w:rsidRPr="006177E8">
        <w:rPr>
          <w:rStyle w:val="StyleUnderline"/>
        </w:rPr>
        <w:t xml:space="preserve">pressure for </w:t>
      </w:r>
      <w:r w:rsidRPr="006177E8">
        <w:rPr>
          <w:rStyle w:val="Emphasis"/>
        </w:rPr>
        <w:t>cuts</w:t>
      </w:r>
      <w:r w:rsidRPr="006177E8">
        <w:rPr>
          <w:rStyle w:val="StyleUnderline"/>
        </w:rPr>
        <w:t xml:space="preserve">, a move that could </w:t>
      </w:r>
      <w:r w:rsidRPr="006177E8">
        <w:rPr>
          <w:rStyle w:val="Emphasis"/>
        </w:rPr>
        <w:t>entrench inflation</w:t>
      </w:r>
      <w:r w:rsidRPr="006177E8">
        <w:rPr>
          <w:sz w:val="16"/>
        </w:rPr>
        <w:t>. Fiscal policy also walks a tightrope; while targeted tax cuts or consumer support could help, excessive government spending risks fueling inflation. Long-term strategies must focus on supply-side interventions like deregulation, infrastructure investment, and labor market reforms to boost efficiency and production. Critically, the current administration's tariffs are a direct policy choice contributing to these stagflationary concerns, highlighting a trade-off between perceived domestic protection and broader economic stability.</w:t>
      </w:r>
    </w:p>
    <w:p w14:paraId="56410840" w14:textId="77777777" w:rsidR="005762E0" w:rsidRPr="006177E8" w:rsidRDefault="005762E0" w:rsidP="005762E0">
      <w:pPr>
        <w:rPr>
          <w:sz w:val="16"/>
        </w:rPr>
      </w:pPr>
      <w:r w:rsidRPr="006177E8">
        <w:rPr>
          <w:sz w:val="16"/>
        </w:rPr>
        <w:t xml:space="preserve">Historically, comparisons to the 1970s stagflation are inevitable. </w:t>
      </w:r>
      <w:r w:rsidRPr="006177E8">
        <w:rPr>
          <w:rStyle w:val="StyleUnderline"/>
        </w:rPr>
        <w:t xml:space="preserve">Similarities include </w:t>
      </w:r>
      <w:r w:rsidRPr="006177E8">
        <w:rPr>
          <w:rStyle w:val="Emphasis"/>
        </w:rPr>
        <w:t>supply shocks</w:t>
      </w:r>
      <w:r w:rsidRPr="006177E8">
        <w:rPr>
          <w:sz w:val="16"/>
        </w:rPr>
        <w:t xml:space="preserve"> (then </w:t>
      </w:r>
      <w:r w:rsidRPr="006177E8">
        <w:rPr>
          <w:rStyle w:val="Emphasis"/>
        </w:rPr>
        <w:t>oil</w:t>
      </w:r>
      <w:r w:rsidRPr="006177E8">
        <w:rPr>
          <w:sz w:val="16"/>
        </w:rPr>
        <w:t xml:space="preserve">, now </w:t>
      </w:r>
      <w:r w:rsidRPr="006177E8">
        <w:rPr>
          <w:rStyle w:val="Emphasis"/>
        </w:rPr>
        <w:t>tariffs</w:t>
      </w:r>
      <w:r w:rsidRPr="006177E8">
        <w:rPr>
          <w:rStyle w:val="StyleUnderline"/>
        </w:rPr>
        <w:t xml:space="preserve"> and</w:t>
      </w:r>
      <w:r w:rsidRPr="006177E8">
        <w:rPr>
          <w:sz w:val="16"/>
        </w:rPr>
        <w:t xml:space="preserve"> lingering </w:t>
      </w:r>
      <w:r w:rsidRPr="006177E8">
        <w:rPr>
          <w:rStyle w:val="Emphasis"/>
        </w:rPr>
        <w:t>pandemic effects</w:t>
      </w:r>
      <w:r w:rsidRPr="006177E8">
        <w:rPr>
          <w:sz w:val="16"/>
        </w:rPr>
        <w:t xml:space="preserve">), a profound policy dilemma for central banks, and the risk of wage-price spirals. However, key differences exist: current inflation is less severe, inflation expectations are better anchored, and economies are generally more flexible. Yet, today's significantly higher </w:t>
      </w:r>
      <w:r w:rsidRPr="006177E8">
        <w:rPr>
          <w:rStyle w:val="Emphasis"/>
        </w:rPr>
        <w:t>debt</w:t>
      </w:r>
      <w:r w:rsidRPr="006177E8">
        <w:rPr>
          <w:sz w:val="16"/>
        </w:rPr>
        <w:t xml:space="preserve"> levels </w:t>
      </w:r>
      <w:r w:rsidRPr="006177E8">
        <w:rPr>
          <w:rStyle w:val="StyleUnderline"/>
        </w:rPr>
        <w:t>and lower</w:t>
      </w:r>
      <w:r w:rsidRPr="006177E8">
        <w:rPr>
          <w:sz w:val="16"/>
        </w:rPr>
        <w:t xml:space="preserve"> interest </w:t>
      </w:r>
      <w:r w:rsidRPr="006177E8">
        <w:rPr>
          <w:rStyle w:val="Emphasis"/>
        </w:rPr>
        <w:t>rates</w:t>
      </w:r>
      <w:r w:rsidRPr="006177E8">
        <w:rPr>
          <w:rStyle w:val="StyleUnderline"/>
        </w:rPr>
        <w:t xml:space="preserve"> could </w:t>
      </w:r>
      <w:r w:rsidRPr="006177E8">
        <w:rPr>
          <w:rStyle w:val="Emphasis"/>
        </w:rPr>
        <w:t>limit</w:t>
      </w:r>
      <w:r w:rsidRPr="006177E8">
        <w:rPr>
          <w:sz w:val="16"/>
        </w:rPr>
        <w:t xml:space="preserve"> the </w:t>
      </w:r>
      <w:r w:rsidRPr="006177E8">
        <w:rPr>
          <w:rStyle w:val="StyleUnderline"/>
        </w:rPr>
        <w:t>effectiveness of</w:t>
      </w:r>
      <w:r w:rsidRPr="006177E8">
        <w:rPr>
          <w:sz w:val="16"/>
        </w:rPr>
        <w:t xml:space="preserve"> traditional </w:t>
      </w:r>
      <w:r w:rsidRPr="006177E8">
        <w:rPr>
          <w:rStyle w:val="Emphasis"/>
        </w:rPr>
        <w:t>policy responses</w:t>
      </w:r>
      <w:r w:rsidRPr="006177E8">
        <w:rPr>
          <w:sz w:val="16"/>
        </w:rPr>
        <w:t>. The enduring lesson from the 1970s, particularly the aggressive actions by Federal Reserve Chairman Paul Volcker, is the critical importance of credible and resolute monetary policy focused on price stability, even if it entails short-term pain.</w:t>
      </w:r>
    </w:p>
    <w:p w14:paraId="17E674F7" w14:textId="77777777" w:rsidR="005762E0" w:rsidRPr="006177E8" w:rsidRDefault="005762E0" w:rsidP="005762E0">
      <w:pPr>
        <w:rPr>
          <w:sz w:val="16"/>
        </w:rPr>
      </w:pPr>
      <w:r w:rsidRPr="006177E8">
        <w:rPr>
          <w:sz w:val="16"/>
        </w:rPr>
        <w:t>Navigating the Uncharted Waters: What Comes Next?</w:t>
      </w:r>
    </w:p>
    <w:p w14:paraId="7F21E8EA" w14:textId="77777777" w:rsidR="005762E0" w:rsidRPr="006177E8" w:rsidRDefault="005762E0" w:rsidP="005762E0">
      <w:pPr>
        <w:rPr>
          <w:sz w:val="16"/>
        </w:rPr>
      </w:pPr>
      <w:r w:rsidRPr="006177E8">
        <w:rPr>
          <w:sz w:val="16"/>
        </w:rPr>
        <w:t xml:space="preserve">The U.S. economy's </w:t>
      </w:r>
      <w:r w:rsidRPr="006177E8">
        <w:rPr>
          <w:rStyle w:val="StyleUnderline"/>
        </w:rPr>
        <w:t xml:space="preserve">path </w:t>
      </w:r>
      <w:r w:rsidRPr="006177E8">
        <w:rPr>
          <w:rStyle w:val="Emphasis"/>
        </w:rPr>
        <w:t>forward</w:t>
      </w:r>
      <w:r w:rsidRPr="006177E8">
        <w:rPr>
          <w:sz w:val="16"/>
        </w:rPr>
        <w:t xml:space="preserve"> under the shadow of stagflation </w:t>
      </w:r>
      <w:r w:rsidRPr="006177E8">
        <w:rPr>
          <w:rStyle w:val="StyleUnderline"/>
        </w:rPr>
        <w:t xml:space="preserve">is fraught with </w:t>
      </w:r>
      <w:r w:rsidRPr="006177E8">
        <w:rPr>
          <w:rStyle w:val="Emphasis"/>
        </w:rPr>
        <w:t>uncertainty</w:t>
      </w:r>
      <w:r w:rsidRPr="006177E8">
        <w:rPr>
          <w:sz w:val="16"/>
        </w:rPr>
        <w:t>, demanding strategic pivots from both businesses and investors. In the short term, a "</w:t>
      </w:r>
      <w:r w:rsidRPr="006177E8">
        <w:rPr>
          <w:rStyle w:val="Emphasis"/>
        </w:rPr>
        <w:t>stagflation</w:t>
      </w:r>
      <w:r w:rsidRPr="006177E8">
        <w:rPr>
          <w:sz w:val="16"/>
        </w:rPr>
        <w:t xml:space="preserve">-lite" scenario </w:t>
      </w:r>
      <w:r w:rsidRPr="006177E8">
        <w:rPr>
          <w:rStyle w:val="StyleUnderline"/>
        </w:rPr>
        <w:t>appears</w:t>
      </w:r>
      <w:r w:rsidRPr="006177E8">
        <w:rPr>
          <w:sz w:val="16"/>
        </w:rPr>
        <w:t xml:space="preserve"> increasingly </w:t>
      </w:r>
      <w:r w:rsidRPr="006177E8">
        <w:rPr>
          <w:rStyle w:val="Emphasis"/>
        </w:rPr>
        <w:t>probable</w:t>
      </w:r>
      <w:r w:rsidRPr="006177E8">
        <w:rPr>
          <w:sz w:val="16"/>
        </w:rPr>
        <w:t>, while the long term presents a more divergent set of potential outcomes, ranging from persistent malaise to a hopeful rebound or an outright recession.</w:t>
      </w:r>
    </w:p>
    <w:p w14:paraId="52F15A42" w14:textId="77777777" w:rsidR="005762E0" w:rsidRPr="006177E8" w:rsidRDefault="005762E0" w:rsidP="005762E0">
      <w:pPr>
        <w:rPr>
          <w:sz w:val="16"/>
        </w:rPr>
      </w:pPr>
      <w:r w:rsidRPr="006177E8">
        <w:rPr>
          <w:sz w:val="16"/>
        </w:rPr>
        <w:t xml:space="preserve">In the short term, </w:t>
      </w:r>
      <w:r w:rsidRPr="006177E8">
        <w:rPr>
          <w:rStyle w:val="StyleUnderline"/>
        </w:rPr>
        <w:t>the U.S. economy will</w:t>
      </w:r>
      <w:r w:rsidRPr="006177E8">
        <w:rPr>
          <w:sz w:val="16"/>
        </w:rPr>
        <w:t xml:space="preserve"> likely </w:t>
      </w:r>
      <w:r w:rsidRPr="006177E8">
        <w:rPr>
          <w:rStyle w:val="StyleUnderline"/>
        </w:rPr>
        <w:t>see</w:t>
      </w:r>
      <w:r w:rsidRPr="006177E8">
        <w:rPr>
          <w:sz w:val="16"/>
        </w:rPr>
        <w:t xml:space="preserve"> continued </w:t>
      </w:r>
      <w:r w:rsidRPr="006177E8">
        <w:rPr>
          <w:rStyle w:val="Emphasis"/>
        </w:rPr>
        <w:t>inflationary pressures</w:t>
      </w:r>
      <w:r w:rsidRPr="006177E8">
        <w:rPr>
          <w:sz w:val="16"/>
        </w:rPr>
        <w:t xml:space="preserve">, fueled by tariffs, rising food prices, and a tight labor market. Economic </w:t>
      </w:r>
      <w:r w:rsidRPr="006177E8">
        <w:rPr>
          <w:rStyle w:val="StyleUnderline"/>
          <w:highlight w:val="cyan"/>
        </w:rPr>
        <w:t>growth</w:t>
      </w:r>
      <w:r w:rsidRPr="006177E8">
        <w:rPr>
          <w:rStyle w:val="StyleUnderline"/>
        </w:rPr>
        <w:t xml:space="preserve"> is </w:t>
      </w:r>
      <w:r w:rsidRPr="006177E8">
        <w:rPr>
          <w:rStyle w:val="StyleUnderline"/>
          <w:highlight w:val="cyan"/>
        </w:rPr>
        <w:t xml:space="preserve">projected to </w:t>
      </w:r>
      <w:r w:rsidRPr="006177E8">
        <w:rPr>
          <w:rStyle w:val="Emphasis"/>
          <w:highlight w:val="cyan"/>
        </w:rPr>
        <w:t>remain slow</w:t>
      </w:r>
      <w:r w:rsidRPr="006177E8">
        <w:rPr>
          <w:rStyle w:val="StyleUnderline"/>
          <w:highlight w:val="cyan"/>
        </w:rPr>
        <w:t>, constraining</w:t>
      </w:r>
      <w:r w:rsidRPr="006177E8">
        <w:rPr>
          <w:sz w:val="16"/>
        </w:rPr>
        <w:t xml:space="preserve"> consumer </w:t>
      </w:r>
      <w:r w:rsidRPr="006177E8">
        <w:rPr>
          <w:rStyle w:val="Emphasis"/>
          <w:highlight w:val="cyan"/>
        </w:rPr>
        <w:t>spending</w:t>
      </w:r>
      <w:r w:rsidRPr="006177E8">
        <w:rPr>
          <w:rStyle w:val="StyleUnderline"/>
        </w:rPr>
        <w:t xml:space="preserve"> and leading to a </w:t>
      </w:r>
      <w:r w:rsidRPr="006177E8">
        <w:rPr>
          <w:rStyle w:val="Emphasis"/>
        </w:rPr>
        <w:t>softening labor</w:t>
      </w:r>
      <w:r w:rsidRPr="006177E8">
        <w:rPr>
          <w:rStyle w:val="StyleUnderline"/>
        </w:rPr>
        <w:t xml:space="preserve"> market with a</w:t>
      </w:r>
      <w:r w:rsidRPr="006177E8">
        <w:rPr>
          <w:sz w:val="16"/>
        </w:rPr>
        <w:t xml:space="preserve"> potential </w:t>
      </w:r>
      <w:r w:rsidRPr="006177E8">
        <w:rPr>
          <w:rStyle w:val="Emphasis"/>
        </w:rPr>
        <w:t>rise</w:t>
      </w:r>
      <w:r w:rsidRPr="006177E8">
        <w:rPr>
          <w:rStyle w:val="StyleUnderline"/>
        </w:rPr>
        <w:t xml:space="preserve"> in </w:t>
      </w:r>
      <w:r w:rsidRPr="006177E8">
        <w:rPr>
          <w:rStyle w:val="Emphasis"/>
        </w:rPr>
        <w:t>unemployment</w:t>
      </w:r>
      <w:r w:rsidRPr="006177E8">
        <w:rPr>
          <w:sz w:val="16"/>
        </w:rPr>
        <w:t>. The Federal Reserve will remain in a precarious position, with its policy tightrope act expected to continue, potentially having to "look through rising prices to help support a deteriorating labor market by cutting interest rates," a move that carries significant risks.</w:t>
      </w:r>
    </w:p>
    <w:p w14:paraId="10207C8E" w14:textId="77777777" w:rsidR="005762E0" w:rsidRDefault="005762E0" w:rsidP="005762E0">
      <w:pPr>
        <w:rPr>
          <w:sz w:val="16"/>
        </w:rPr>
      </w:pPr>
      <w:r w:rsidRPr="006177E8">
        <w:rPr>
          <w:rStyle w:val="StyleUnderline"/>
        </w:rPr>
        <w:t>Long-term</w:t>
      </w:r>
      <w:r w:rsidRPr="006177E8">
        <w:rPr>
          <w:sz w:val="16"/>
        </w:rPr>
        <w:t xml:space="preserve"> possibilities are more varied. A pessimistic </w:t>
      </w:r>
      <w:r w:rsidRPr="006177E8">
        <w:rPr>
          <w:rStyle w:val="StyleUnderline"/>
        </w:rPr>
        <w:t>scenario involves </w:t>
      </w:r>
      <w:r w:rsidRPr="006177E8">
        <w:rPr>
          <w:rStyle w:val="Emphasis"/>
        </w:rPr>
        <w:t>persistent stagflation</w:t>
      </w:r>
      <w:r w:rsidRPr="006177E8">
        <w:rPr>
          <w:sz w:val="16"/>
        </w:rPr>
        <w:t xml:space="preserve">, if structural issues like ongoing supply shortages, declining productivity, or overly loose policies continue to fuel inflation. This could </w:t>
      </w:r>
      <w:r w:rsidRPr="006177E8">
        <w:rPr>
          <w:rStyle w:val="StyleUnderline"/>
        </w:rPr>
        <w:t xml:space="preserve">mean a prolonged period of </w:t>
      </w:r>
      <w:r w:rsidRPr="006177E8">
        <w:rPr>
          <w:rStyle w:val="Emphasis"/>
        </w:rPr>
        <w:t>below-trend growth</w:t>
      </w:r>
      <w:r w:rsidRPr="006177E8">
        <w:rPr>
          <w:rStyle w:val="StyleUnderline"/>
        </w:rPr>
        <w:t xml:space="preserve"> and</w:t>
      </w:r>
      <w:r w:rsidRPr="006177E8">
        <w:rPr>
          <w:sz w:val="16"/>
        </w:rPr>
        <w:t xml:space="preserve"> uncomfortable </w:t>
      </w:r>
      <w:r w:rsidRPr="006177E8">
        <w:rPr>
          <w:rStyle w:val="Emphasis"/>
        </w:rPr>
        <w:t>price pressures</w:t>
      </w:r>
      <w:r w:rsidRPr="006177E8">
        <w:rPr>
          <w:sz w:val="16"/>
        </w:rPr>
        <w:t xml:space="preserve">. Conversely, an optimistic scenario suggests an economic rebound by mid-2026, potentially driven by expansionary fiscal policies. However, </w:t>
      </w:r>
      <w:r w:rsidRPr="006177E8">
        <w:rPr>
          <w:rStyle w:val="StyleUnderline"/>
        </w:rPr>
        <w:t xml:space="preserve">the </w:t>
      </w:r>
      <w:r w:rsidRPr="006177E8">
        <w:rPr>
          <w:rStyle w:val="StyleUnderline"/>
          <w:highlight w:val="cyan"/>
        </w:rPr>
        <w:t>risk of</w:t>
      </w:r>
      <w:r w:rsidRPr="006177E8">
        <w:rPr>
          <w:rStyle w:val="StyleUnderline"/>
        </w:rPr>
        <w:t xml:space="preserve"> a</w:t>
      </w:r>
      <w:r w:rsidRPr="006177E8">
        <w:rPr>
          <w:sz w:val="16"/>
        </w:rPr>
        <w:t xml:space="preserve"> full-blown </w:t>
      </w:r>
      <w:r w:rsidRPr="006177E8">
        <w:rPr>
          <w:rStyle w:val="Emphasis"/>
          <w:highlight w:val="cyan"/>
        </w:rPr>
        <w:t>recession</w:t>
      </w:r>
      <w:r w:rsidRPr="006177E8">
        <w:rPr>
          <w:rStyle w:val="StyleUnderline"/>
          <w:highlight w:val="cyan"/>
        </w:rPr>
        <w:t xml:space="preserve"> remains </w:t>
      </w:r>
      <w:r w:rsidRPr="006177E8">
        <w:rPr>
          <w:rStyle w:val="Emphasis"/>
          <w:highlight w:val="cyan"/>
        </w:rPr>
        <w:t>significant</w:t>
      </w:r>
      <w:r w:rsidRPr="006177E8">
        <w:rPr>
          <w:sz w:val="16"/>
        </w:rPr>
        <w:t>, particularly if stagflation is not managed effectively and tariff negotiations worsen.</w:t>
      </w:r>
    </w:p>
    <w:p w14:paraId="4957209D" w14:textId="77777777" w:rsidR="005762E0" w:rsidRPr="0071672C" w:rsidRDefault="005762E0" w:rsidP="005762E0">
      <w:pPr>
        <w:pStyle w:val="Heading4"/>
      </w:pPr>
      <w:r>
        <w:t xml:space="preserve">Employment and </w:t>
      </w:r>
      <w:r>
        <w:rPr>
          <w:u w:val="single"/>
        </w:rPr>
        <w:t>state recessions</w:t>
      </w:r>
      <w:r>
        <w:t xml:space="preserve"> ensure economic </w:t>
      </w:r>
      <w:r>
        <w:rPr>
          <w:u w:val="single"/>
        </w:rPr>
        <w:t>downturn</w:t>
      </w:r>
      <w:r>
        <w:t xml:space="preserve">. </w:t>
      </w:r>
    </w:p>
    <w:p w14:paraId="2E8AF663" w14:textId="77777777" w:rsidR="005762E0" w:rsidRPr="0041056E" w:rsidRDefault="005762E0" w:rsidP="005762E0">
      <w:r w:rsidRPr="00F40572">
        <w:rPr>
          <w:rStyle w:val="Style13ptBold"/>
        </w:rPr>
        <w:t>Cameron ’</w:t>
      </w:r>
      <w:r>
        <w:rPr>
          <w:rStyle w:val="Style13ptBold"/>
        </w:rPr>
        <w:t>9-2</w:t>
      </w:r>
      <w:r>
        <w:t xml:space="preserve"> [Hugh; September 2; News Reporter, MPhil in Politics and International Affairs, Oxford University; Newsweek, “</w:t>
      </w:r>
      <w:r w:rsidRPr="00E27D44">
        <w:t>Economy 'On the Brink' of Recession by End of Year, Moody's Economist Warns</w:t>
      </w:r>
      <w:r>
        <w:t xml:space="preserve">,” </w:t>
      </w:r>
      <w:r w:rsidRPr="00536F4C">
        <w:t>https://www.newsweek.com/economy-brink-recession-mark-zandi-2122414</w:t>
      </w:r>
      <w:r>
        <w:t>]</w:t>
      </w:r>
    </w:p>
    <w:p w14:paraId="241AF528" w14:textId="77777777" w:rsidR="005762E0" w:rsidRPr="007373AC" w:rsidRDefault="005762E0" w:rsidP="005762E0">
      <w:pPr>
        <w:rPr>
          <w:sz w:val="16"/>
        </w:rPr>
      </w:pPr>
      <w:r w:rsidRPr="007373AC">
        <w:rPr>
          <w:sz w:val="16"/>
        </w:rPr>
        <w:t>President Donald Trump has rarely passed up the opportunity to tell Americans that the U.S. economy, with his hand at the wheel, is roaring.</w:t>
      </w:r>
    </w:p>
    <w:p w14:paraId="393BB40F" w14:textId="77777777" w:rsidR="005762E0" w:rsidRPr="007373AC" w:rsidRDefault="005762E0" w:rsidP="005762E0">
      <w:pPr>
        <w:rPr>
          <w:sz w:val="16"/>
        </w:rPr>
      </w:pPr>
      <w:r w:rsidRPr="007373AC">
        <w:rPr>
          <w:sz w:val="16"/>
        </w:rPr>
        <w:t>His administration has held up GDP growth rates, high levels of foreign investment and relatively benign inflation readings as evidence that tariffs have been a resounding success, and that it is only skeptical policymakers within the federal government holding back an otherwise unrivaled boom.</w:t>
      </w:r>
    </w:p>
    <w:p w14:paraId="42776397" w14:textId="77777777" w:rsidR="005762E0" w:rsidRPr="007373AC" w:rsidRDefault="005762E0" w:rsidP="005762E0">
      <w:pPr>
        <w:rPr>
          <w:sz w:val="16"/>
        </w:rPr>
      </w:pPr>
      <w:r w:rsidRPr="007373AC">
        <w:rPr>
          <w:sz w:val="16"/>
        </w:rPr>
        <w:t xml:space="preserve">But to Mark Zandi, chief economist at Moody's Analytics, </w:t>
      </w:r>
      <w:r w:rsidRPr="00CA3481">
        <w:rPr>
          <w:rStyle w:val="StyleUnderline"/>
        </w:rPr>
        <w:t xml:space="preserve">the </w:t>
      </w:r>
      <w:r w:rsidRPr="007373AC">
        <w:rPr>
          <w:rStyle w:val="Emphasis"/>
          <w:highlight w:val="cyan"/>
        </w:rPr>
        <w:t>warning signs</w:t>
      </w:r>
      <w:r w:rsidRPr="007373AC">
        <w:rPr>
          <w:sz w:val="16"/>
        </w:rPr>
        <w:t>—or "red indicators"—</w:t>
      </w:r>
      <w:r w:rsidRPr="007373AC">
        <w:rPr>
          <w:rStyle w:val="StyleUnderline"/>
          <w:highlight w:val="cyan"/>
        </w:rPr>
        <w:t>are showing up in</w:t>
      </w:r>
      <w:r w:rsidRPr="007373AC">
        <w:rPr>
          <w:sz w:val="16"/>
        </w:rPr>
        <w:t xml:space="preserve"> every corner, from </w:t>
      </w:r>
      <w:r w:rsidRPr="007373AC">
        <w:rPr>
          <w:rStyle w:val="Emphasis"/>
          <w:highlight w:val="cyan"/>
        </w:rPr>
        <w:t>housing</w:t>
      </w:r>
      <w:r w:rsidRPr="007373AC">
        <w:rPr>
          <w:sz w:val="16"/>
        </w:rPr>
        <w:t xml:space="preserve"> to </w:t>
      </w:r>
      <w:r w:rsidRPr="007373AC">
        <w:rPr>
          <w:rStyle w:val="Emphasis"/>
          <w:highlight w:val="cyan"/>
        </w:rPr>
        <w:t>employment</w:t>
      </w:r>
      <w:r w:rsidRPr="007373AC">
        <w:rPr>
          <w:sz w:val="16"/>
        </w:rPr>
        <w:t xml:space="preserve"> to </w:t>
      </w:r>
      <w:r w:rsidRPr="007373AC">
        <w:rPr>
          <w:rStyle w:val="Emphasis"/>
          <w:highlight w:val="cyan"/>
        </w:rPr>
        <w:t>consumer prices</w:t>
      </w:r>
      <w:r w:rsidRPr="007373AC">
        <w:rPr>
          <w:sz w:val="16"/>
        </w:rPr>
        <w:t xml:space="preserve">. In an interview with Newsweek, Zandi said that his monthslong </w:t>
      </w:r>
      <w:r w:rsidRPr="00CA3481">
        <w:rPr>
          <w:rStyle w:val="StyleUnderline"/>
        </w:rPr>
        <w:t xml:space="preserve">fears of a </w:t>
      </w:r>
      <w:r w:rsidRPr="007373AC">
        <w:rPr>
          <w:rStyle w:val="Emphasis"/>
          <w:highlight w:val="cyan"/>
        </w:rPr>
        <w:t>major</w:t>
      </w:r>
      <w:r w:rsidRPr="00CA3481">
        <w:rPr>
          <w:rStyle w:val="StyleUnderline"/>
        </w:rPr>
        <w:t xml:space="preserve"> economic </w:t>
      </w:r>
      <w:r w:rsidRPr="007373AC">
        <w:rPr>
          <w:rStyle w:val="Emphasis"/>
          <w:highlight w:val="cyan"/>
        </w:rPr>
        <w:t>downturn</w:t>
      </w:r>
      <w:r w:rsidRPr="007373AC">
        <w:rPr>
          <w:sz w:val="16"/>
        </w:rPr>
        <w:t xml:space="preserve"> may soon </w:t>
      </w:r>
      <w:r w:rsidRPr="007373AC">
        <w:rPr>
          <w:rStyle w:val="StyleUnderline"/>
          <w:highlight w:val="cyan"/>
        </w:rPr>
        <w:t>come to a head</w:t>
      </w:r>
      <w:r w:rsidRPr="007373AC">
        <w:rPr>
          <w:sz w:val="16"/>
        </w:rPr>
        <w:t xml:space="preserve">, and that </w:t>
      </w:r>
      <w:r w:rsidRPr="00CA3481">
        <w:rPr>
          <w:rStyle w:val="StyleUnderline"/>
        </w:rPr>
        <w:t xml:space="preserve">the U.S. </w:t>
      </w:r>
      <w:r w:rsidRPr="007373AC">
        <w:rPr>
          <w:rStyle w:val="Emphasis"/>
          <w:highlight w:val="cyan"/>
        </w:rPr>
        <w:t>economy</w:t>
      </w:r>
      <w:r w:rsidRPr="007373AC">
        <w:rPr>
          <w:sz w:val="16"/>
        </w:rPr>
        <w:t xml:space="preserve"> could </w:t>
      </w:r>
      <w:r w:rsidRPr="007373AC">
        <w:rPr>
          <w:rStyle w:val="StyleUnderline"/>
          <w:highlight w:val="cyan"/>
        </w:rPr>
        <w:t>slip into</w:t>
      </w:r>
      <w:r w:rsidRPr="007373AC">
        <w:rPr>
          <w:sz w:val="16"/>
        </w:rPr>
        <w:t xml:space="preserve"> a </w:t>
      </w:r>
      <w:r w:rsidRPr="007373AC">
        <w:rPr>
          <w:rStyle w:val="Emphasis"/>
          <w:highlight w:val="cyan"/>
        </w:rPr>
        <w:t>recession</w:t>
      </w:r>
      <w:r w:rsidRPr="00CA3481">
        <w:rPr>
          <w:rStyle w:val="StyleUnderline"/>
        </w:rPr>
        <w:t xml:space="preserve"> by</w:t>
      </w:r>
      <w:r w:rsidRPr="007373AC">
        <w:rPr>
          <w:sz w:val="16"/>
        </w:rPr>
        <w:t xml:space="preserve"> the end of </w:t>
      </w:r>
      <w:r w:rsidRPr="00CA3481">
        <w:rPr>
          <w:rStyle w:val="Emphasis"/>
        </w:rPr>
        <w:t>2025</w:t>
      </w:r>
      <w:r w:rsidRPr="007373AC">
        <w:rPr>
          <w:sz w:val="16"/>
        </w:rPr>
        <w:t>.</w:t>
      </w:r>
    </w:p>
    <w:p w14:paraId="79345DE9" w14:textId="77777777" w:rsidR="005762E0" w:rsidRPr="007373AC" w:rsidRDefault="005762E0" w:rsidP="005762E0">
      <w:pPr>
        <w:rPr>
          <w:sz w:val="16"/>
        </w:rPr>
      </w:pPr>
      <w:r w:rsidRPr="007373AC">
        <w:rPr>
          <w:sz w:val="16"/>
        </w:rPr>
        <w:t xml:space="preserve">"I don't think the economy is in a recession, at least not at this point," he said, "but it feels like </w:t>
      </w:r>
      <w:r w:rsidRPr="003B3610">
        <w:rPr>
          <w:rStyle w:val="StyleUnderline"/>
        </w:rPr>
        <w:t xml:space="preserve">it's on the </w:t>
      </w:r>
      <w:r w:rsidRPr="003B3610">
        <w:rPr>
          <w:rStyle w:val="Emphasis"/>
        </w:rPr>
        <w:t>brink</w:t>
      </w:r>
      <w:r w:rsidRPr="007373AC">
        <w:rPr>
          <w:sz w:val="16"/>
        </w:rPr>
        <w:t>, it's on the precipice of this recession."</w:t>
      </w:r>
    </w:p>
    <w:p w14:paraId="6903AD7A" w14:textId="77777777" w:rsidR="005762E0" w:rsidRPr="007373AC" w:rsidRDefault="005762E0" w:rsidP="005762E0">
      <w:pPr>
        <w:rPr>
          <w:sz w:val="16"/>
        </w:rPr>
      </w:pPr>
      <w:r w:rsidRPr="007373AC">
        <w:rPr>
          <w:sz w:val="16"/>
        </w:rPr>
        <w:t>Zandi was one of the first economists to forecast the 2008 financial crisis, and has issued numerous warnings about similar downturn over the past couple of months as the implications of the administration's policies on trade and federal job cuts came to light.</w:t>
      </w:r>
    </w:p>
    <w:p w14:paraId="4D2308A5" w14:textId="77777777" w:rsidR="005762E0" w:rsidRPr="007373AC" w:rsidRDefault="005762E0" w:rsidP="005762E0">
      <w:pPr>
        <w:rPr>
          <w:sz w:val="16"/>
        </w:rPr>
      </w:pPr>
      <w:r w:rsidRPr="007373AC">
        <w:rPr>
          <w:sz w:val="16"/>
        </w:rPr>
        <w:t>Job Growth At 'Virtual Standstill'</w:t>
      </w:r>
    </w:p>
    <w:p w14:paraId="540F8E49" w14:textId="77777777" w:rsidR="005762E0" w:rsidRPr="007373AC" w:rsidRDefault="005762E0" w:rsidP="005762E0">
      <w:pPr>
        <w:rPr>
          <w:sz w:val="16"/>
        </w:rPr>
      </w:pPr>
      <w:r w:rsidRPr="007373AC">
        <w:rPr>
          <w:sz w:val="16"/>
        </w:rPr>
        <w:t xml:space="preserve">At the top of his "long </w:t>
      </w:r>
      <w:r w:rsidRPr="003B3610">
        <w:rPr>
          <w:rStyle w:val="StyleUnderline"/>
        </w:rPr>
        <w:t xml:space="preserve">list of </w:t>
      </w:r>
      <w:r w:rsidRPr="003B3610">
        <w:rPr>
          <w:rStyle w:val="Emphasis"/>
        </w:rPr>
        <w:t>indicators</w:t>
      </w:r>
      <w:r w:rsidRPr="007373AC">
        <w:rPr>
          <w:sz w:val="16"/>
        </w:rPr>
        <w:t xml:space="preserve"> to be concerned about" </w:t>
      </w:r>
      <w:r w:rsidRPr="003B3610">
        <w:rPr>
          <w:rStyle w:val="StyleUnderline"/>
        </w:rPr>
        <w:t xml:space="preserve">is </w:t>
      </w:r>
      <w:r w:rsidRPr="00C8624B">
        <w:rPr>
          <w:rStyle w:val="Emphasis"/>
          <w:highlight w:val="cyan"/>
        </w:rPr>
        <w:t>jobs</w:t>
      </w:r>
      <w:r w:rsidRPr="007373AC">
        <w:rPr>
          <w:sz w:val="16"/>
        </w:rPr>
        <w:t xml:space="preserve">. Jobs </w:t>
      </w:r>
      <w:r w:rsidRPr="003B3610">
        <w:rPr>
          <w:rStyle w:val="Emphasis"/>
        </w:rPr>
        <w:t>growth</w:t>
      </w:r>
      <w:r w:rsidRPr="007373AC">
        <w:rPr>
          <w:sz w:val="16"/>
        </w:rPr>
        <w:t>—as revealed by recent payrolls reports—</w:t>
      </w:r>
      <w:r w:rsidRPr="003B3610">
        <w:rPr>
          <w:rStyle w:val="StyleUnderline"/>
        </w:rPr>
        <w:t xml:space="preserve">has </w:t>
      </w:r>
      <w:r w:rsidRPr="00C8624B">
        <w:rPr>
          <w:rStyle w:val="StyleUnderline"/>
          <w:highlight w:val="cyan"/>
        </w:rPr>
        <w:t>slowed to</w:t>
      </w:r>
      <w:r w:rsidRPr="007373AC">
        <w:rPr>
          <w:sz w:val="16"/>
        </w:rPr>
        <w:t xml:space="preserve"> what Zandi describes as </w:t>
      </w:r>
      <w:r w:rsidRPr="00C8624B">
        <w:rPr>
          <w:rStyle w:val="StyleUnderline"/>
          <w:highlight w:val="cyan"/>
        </w:rPr>
        <w:t>a</w:t>
      </w:r>
      <w:r w:rsidRPr="007373AC">
        <w:rPr>
          <w:sz w:val="16"/>
        </w:rPr>
        <w:t xml:space="preserve"> "</w:t>
      </w:r>
      <w:r w:rsidRPr="00C8624B">
        <w:rPr>
          <w:rStyle w:val="Emphasis"/>
          <w:highlight w:val="cyan"/>
        </w:rPr>
        <w:t>virtual standstill</w:t>
      </w:r>
      <w:r w:rsidRPr="007373AC">
        <w:rPr>
          <w:sz w:val="16"/>
        </w:rPr>
        <w:t>." However, while businesses remain reluctant to add to their payrolls, they have not begun laying workers off en masse, which Zandi considers one of the key factors preventing the economy from tipping into a full-blown downturn.</w:t>
      </w:r>
    </w:p>
    <w:p w14:paraId="73D27962" w14:textId="77777777" w:rsidR="005762E0" w:rsidRPr="007373AC" w:rsidRDefault="005762E0" w:rsidP="005762E0">
      <w:pPr>
        <w:rPr>
          <w:sz w:val="16"/>
        </w:rPr>
      </w:pPr>
      <w:r w:rsidRPr="007373AC">
        <w:rPr>
          <w:sz w:val="16"/>
        </w:rPr>
        <w:t xml:space="preserve">"That's the firewall between recession and no recession, is the low layoffs," he said. "So we're not in recession, but I'd say </w:t>
      </w:r>
      <w:r w:rsidRPr="00142580">
        <w:rPr>
          <w:rStyle w:val="StyleUnderline"/>
        </w:rPr>
        <w:t xml:space="preserve">the </w:t>
      </w:r>
      <w:r w:rsidRPr="00BC1C34">
        <w:rPr>
          <w:rStyle w:val="Emphasis"/>
        </w:rPr>
        <w:t>indicator</w:t>
      </w:r>
      <w:r w:rsidRPr="00142580">
        <w:rPr>
          <w:rStyle w:val="StyleUnderline"/>
        </w:rPr>
        <w:t xml:space="preserve"> that's </w:t>
      </w:r>
      <w:r w:rsidRPr="001A4664">
        <w:rPr>
          <w:rStyle w:val="Emphasis"/>
        </w:rPr>
        <w:t>flashing reddest</w:t>
      </w:r>
      <w:r w:rsidRPr="00142580">
        <w:rPr>
          <w:rStyle w:val="StyleUnderline"/>
        </w:rPr>
        <w:t xml:space="preserve"> is </w:t>
      </w:r>
      <w:r w:rsidRPr="00DE7084">
        <w:rPr>
          <w:rStyle w:val="Emphasis"/>
        </w:rPr>
        <w:t>jobs</w:t>
      </w:r>
      <w:r w:rsidRPr="007373AC">
        <w:rPr>
          <w:sz w:val="16"/>
        </w:rPr>
        <w:t>."</w:t>
      </w:r>
    </w:p>
    <w:p w14:paraId="6C878FE5" w14:textId="77777777" w:rsidR="005762E0" w:rsidRPr="007373AC" w:rsidRDefault="005762E0" w:rsidP="005762E0">
      <w:pPr>
        <w:rPr>
          <w:sz w:val="16"/>
        </w:rPr>
      </w:pPr>
      <w:r w:rsidRPr="007373AC">
        <w:rPr>
          <w:sz w:val="16"/>
        </w:rPr>
        <w:t>"</w:t>
      </w:r>
      <w:r w:rsidRPr="00E24D70">
        <w:rPr>
          <w:rStyle w:val="StyleUnderline"/>
        </w:rPr>
        <w:t xml:space="preserve">As soon as you see </w:t>
      </w:r>
      <w:r w:rsidRPr="00C8624B">
        <w:rPr>
          <w:rStyle w:val="Emphasis"/>
          <w:highlight w:val="cyan"/>
        </w:rPr>
        <w:t>negative employment</w:t>
      </w:r>
      <w:r w:rsidRPr="007373AC">
        <w:rPr>
          <w:sz w:val="16"/>
        </w:rPr>
        <w:t>—payroll employment decline in a month—</w:t>
      </w:r>
      <w:r w:rsidRPr="0036209E">
        <w:rPr>
          <w:rStyle w:val="StyleUnderline"/>
        </w:rPr>
        <w:t xml:space="preserve">that's </w:t>
      </w:r>
      <w:r w:rsidRPr="00C8624B">
        <w:rPr>
          <w:rStyle w:val="StyleUnderline"/>
          <w:highlight w:val="cyan"/>
        </w:rPr>
        <w:t xml:space="preserve">when </w:t>
      </w:r>
      <w:r w:rsidRPr="00C8624B">
        <w:rPr>
          <w:rStyle w:val="Emphasis"/>
          <w:highlight w:val="cyan"/>
        </w:rPr>
        <w:t>alarm bells</w:t>
      </w:r>
      <w:r w:rsidRPr="0036209E">
        <w:rPr>
          <w:rStyle w:val="StyleUnderline"/>
        </w:rPr>
        <w:t xml:space="preserve"> should </w:t>
      </w:r>
      <w:r w:rsidRPr="00C8624B">
        <w:rPr>
          <w:rStyle w:val="StyleUnderline"/>
          <w:highlight w:val="cyan"/>
        </w:rPr>
        <w:t>start going</w:t>
      </w:r>
      <w:r w:rsidRPr="0036209E">
        <w:rPr>
          <w:rStyle w:val="StyleUnderline"/>
        </w:rPr>
        <w:t xml:space="preserve"> off</w:t>
      </w:r>
      <w:r w:rsidRPr="007373AC">
        <w:rPr>
          <w:sz w:val="16"/>
        </w:rPr>
        <w:t xml:space="preserve">," he added. "And I would anticipate that </w:t>
      </w:r>
      <w:r w:rsidRPr="007C2B15">
        <w:rPr>
          <w:rStyle w:val="StyleUnderline"/>
        </w:rPr>
        <w:t xml:space="preserve">that's </w:t>
      </w:r>
      <w:r w:rsidRPr="00C8624B">
        <w:rPr>
          <w:rStyle w:val="Emphasis"/>
          <w:highlight w:val="cyan"/>
        </w:rPr>
        <w:t>going</w:t>
      </w:r>
      <w:r w:rsidRPr="00C8624B">
        <w:rPr>
          <w:rStyle w:val="StyleUnderline"/>
          <w:highlight w:val="cyan"/>
        </w:rPr>
        <w:t xml:space="preserve"> to </w:t>
      </w:r>
      <w:r w:rsidRPr="00C8624B">
        <w:rPr>
          <w:rStyle w:val="Emphasis"/>
          <w:highlight w:val="cyan"/>
        </w:rPr>
        <w:t>happen</w:t>
      </w:r>
      <w:r w:rsidRPr="007373AC">
        <w:rPr>
          <w:sz w:val="16"/>
        </w:rPr>
        <w:t xml:space="preserve">, and that's going happen </w:t>
      </w:r>
      <w:r w:rsidRPr="00C8624B">
        <w:rPr>
          <w:rStyle w:val="Emphasis"/>
          <w:highlight w:val="cyan"/>
        </w:rPr>
        <w:t>soon</w:t>
      </w:r>
      <w:r w:rsidRPr="007373AC">
        <w:rPr>
          <w:sz w:val="16"/>
        </w:rPr>
        <w:t>."</w:t>
      </w:r>
    </w:p>
    <w:p w14:paraId="27A84897" w14:textId="77777777" w:rsidR="005762E0" w:rsidRPr="007373AC" w:rsidRDefault="005762E0" w:rsidP="005762E0">
      <w:pPr>
        <w:rPr>
          <w:sz w:val="16"/>
        </w:rPr>
      </w:pPr>
      <w:r w:rsidRPr="007373AC">
        <w:rPr>
          <w:sz w:val="16"/>
        </w:rPr>
        <w:t xml:space="preserve">As data on employment continues to trickle in—with eyes on Friday's nonfarm payrolls report and any further revisions this may contain—Zandi said his other central priority will be tracking how </w:t>
      </w:r>
      <w:r w:rsidRPr="00704969">
        <w:rPr>
          <w:rStyle w:val="StyleUnderline"/>
        </w:rPr>
        <w:t>tariffs</w:t>
      </w:r>
      <w:r w:rsidRPr="007373AC">
        <w:rPr>
          <w:sz w:val="16"/>
        </w:rPr>
        <w:t xml:space="preserve"> have, any may </w:t>
      </w:r>
      <w:r w:rsidRPr="00355DE7">
        <w:rPr>
          <w:rStyle w:val="Emphasis"/>
        </w:rPr>
        <w:t>continue</w:t>
      </w:r>
      <w:r w:rsidRPr="00DA351F">
        <w:rPr>
          <w:rStyle w:val="StyleUnderline"/>
        </w:rPr>
        <w:t xml:space="preserve"> </w:t>
      </w:r>
      <w:r w:rsidRPr="000C6785">
        <w:rPr>
          <w:rStyle w:val="StyleUnderline"/>
        </w:rPr>
        <w:t xml:space="preserve">to, </w:t>
      </w:r>
      <w:r w:rsidRPr="00D772E9">
        <w:rPr>
          <w:rStyle w:val="Emphasis"/>
        </w:rPr>
        <w:t>impact</w:t>
      </w:r>
      <w:r w:rsidRPr="000C6785">
        <w:rPr>
          <w:rStyle w:val="StyleUnderline"/>
        </w:rPr>
        <w:t xml:space="preserve"> the </w:t>
      </w:r>
      <w:r w:rsidRPr="008B079F">
        <w:rPr>
          <w:rStyle w:val="Emphasis"/>
        </w:rPr>
        <w:t>American consumer</w:t>
      </w:r>
      <w:r w:rsidRPr="007373AC">
        <w:rPr>
          <w:sz w:val="16"/>
        </w:rPr>
        <w:t xml:space="preserve"> who in his words, "drives the economic train."</w:t>
      </w:r>
    </w:p>
    <w:p w14:paraId="7DF5A131" w14:textId="77777777" w:rsidR="005762E0" w:rsidRPr="007373AC" w:rsidRDefault="005762E0" w:rsidP="005762E0">
      <w:pPr>
        <w:rPr>
          <w:sz w:val="16"/>
        </w:rPr>
      </w:pPr>
      <w:r w:rsidRPr="007373AC">
        <w:rPr>
          <w:sz w:val="16"/>
        </w:rPr>
        <w:t xml:space="preserve">Trump's tariffs have not hit the American wallet as hard or as fast as Zandi initially predicted. Companies have likely held off on hikes as the eventual tariff rates remained in flux, he told Newsweek, and due to fears of "getting caught up in the political buzzsaw if they raise prices in a public way." But this </w:t>
      </w:r>
      <w:r w:rsidRPr="005F2091">
        <w:rPr>
          <w:rStyle w:val="StyleUnderline"/>
        </w:rPr>
        <w:t xml:space="preserve">reprieve may be </w:t>
      </w:r>
      <w:r w:rsidRPr="004B0959">
        <w:rPr>
          <w:rStyle w:val="Emphasis"/>
        </w:rPr>
        <w:t>short-lived</w:t>
      </w:r>
      <w:r w:rsidRPr="003E6311">
        <w:rPr>
          <w:rStyle w:val="StyleUnderline"/>
        </w:rPr>
        <w:t>, and Zandi expects</w:t>
      </w:r>
      <w:r w:rsidRPr="007373AC">
        <w:rPr>
          <w:sz w:val="16"/>
        </w:rPr>
        <w:t xml:space="preserve"> the annual </w:t>
      </w:r>
      <w:r w:rsidRPr="00C8624B">
        <w:rPr>
          <w:rStyle w:val="Emphasis"/>
          <w:highlight w:val="cyan"/>
        </w:rPr>
        <w:t>inflation</w:t>
      </w:r>
      <w:r w:rsidRPr="007B5F61">
        <w:rPr>
          <w:rStyle w:val="Emphasis"/>
        </w:rPr>
        <w:t xml:space="preserve"> rate</w:t>
      </w:r>
      <w:r w:rsidRPr="007373AC">
        <w:rPr>
          <w:sz w:val="16"/>
        </w:rPr>
        <w:t xml:space="preserve">, currently 2.7 percent, </w:t>
      </w:r>
      <w:r w:rsidRPr="005E05E8">
        <w:rPr>
          <w:rStyle w:val="StyleUnderline"/>
        </w:rPr>
        <w:t xml:space="preserve">to </w:t>
      </w:r>
      <w:r w:rsidRPr="00C8624B">
        <w:rPr>
          <w:rStyle w:val="StyleUnderline"/>
          <w:highlight w:val="cyan"/>
        </w:rPr>
        <w:t>climb past</w:t>
      </w:r>
      <w:r w:rsidRPr="005E05E8">
        <w:rPr>
          <w:rStyle w:val="StyleUnderline"/>
        </w:rPr>
        <w:t xml:space="preserve"> three and close in on </w:t>
      </w:r>
      <w:r w:rsidRPr="00C8624B">
        <w:rPr>
          <w:rStyle w:val="Emphasis"/>
          <w:highlight w:val="cyan"/>
        </w:rPr>
        <w:t>four</w:t>
      </w:r>
      <w:r w:rsidRPr="007373AC">
        <w:rPr>
          <w:sz w:val="16"/>
        </w:rPr>
        <w:t xml:space="preserve"> by this time next year.</w:t>
      </w:r>
    </w:p>
    <w:p w14:paraId="5335DAEC" w14:textId="77777777" w:rsidR="005762E0" w:rsidRPr="007373AC" w:rsidRDefault="005762E0" w:rsidP="005762E0">
      <w:pPr>
        <w:rPr>
          <w:sz w:val="16"/>
        </w:rPr>
      </w:pPr>
      <w:r w:rsidRPr="007373AC">
        <w:rPr>
          <w:sz w:val="16"/>
        </w:rPr>
        <w:t>"</w:t>
      </w:r>
      <w:r w:rsidRPr="00C8624B">
        <w:rPr>
          <w:rStyle w:val="StyleUnderline"/>
          <w:highlight w:val="cyan"/>
        </w:rPr>
        <w:t>Prices</w:t>
      </w:r>
      <w:r w:rsidRPr="003957A3">
        <w:rPr>
          <w:rStyle w:val="StyleUnderline"/>
        </w:rPr>
        <w:t xml:space="preserve"> are </w:t>
      </w:r>
      <w:r w:rsidRPr="00C8624B">
        <w:rPr>
          <w:rStyle w:val="Emphasis"/>
          <w:highlight w:val="cyan"/>
        </w:rPr>
        <w:t>already rising</w:t>
      </w:r>
      <w:r w:rsidRPr="007373AC">
        <w:rPr>
          <w:sz w:val="16"/>
        </w:rPr>
        <w:t xml:space="preserve">, you can see it in the data, but it's going to rise </w:t>
      </w:r>
      <w:r w:rsidRPr="00B14410">
        <w:rPr>
          <w:rStyle w:val="StyleUnderline"/>
        </w:rPr>
        <w:t>to a degree</w:t>
      </w:r>
      <w:r w:rsidRPr="007373AC">
        <w:rPr>
          <w:sz w:val="16"/>
        </w:rPr>
        <w:t xml:space="preserve"> that it will be </w:t>
      </w:r>
      <w:r w:rsidRPr="005426B2">
        <w:rPr>
          <w:rStyle w:val="Emphasis"/>
        </w:rPr>
        <w:t>impossible</w:t>
      </w:r>
      <w:r w:rsidRPr="007373AC">
        <w:rPr>
          <w:sz w:val="16"/>
        </w:rPr>
        <w:t xml:space="preserve"> for people </w:t>
      </w:r>
      <w:r w:rsidRPr="003069A6">
        <w:rPr>
          <w:rStyle w:val="StyleUnderline"/>
        </w:rPr>
        <w:t xml:space="preserve">to </w:t>
      </w:r>
      <w:r w:rsidRPr="00923451">
        <w:rPr>
          <w:rStyle w:val="Emphasis"/>
        </w:rPr>
        <w:t>ignore</w:t>
      </w:r>
      <w:r w:rsidRPr="007373AC">
        <w:rPr>
          <w:sz w:val="16"/>
        </w:rPr>
        <w:t>," Zandi said. "They'll see it clearly in the things that they're buying on an everyday basis."</w:t>
      </w:r>
    </w:p>
    <w:p w14:paraId="541C6EF8" w14:textId="77777777" w:rsidR="005762E0" w:rsidRPr="007373AC" w:rsidRDefault="005762E0" w:rsidP="005762E0">
      <w:pPr>
        <w:rPr>
          <w:sz w:val="16"/>
        </w:rPr>
      </w:pPr>
      <w:r w:rsidRPr="007D2D46">
        <w:rPr>
          <w:rStyle w:val="StyleUnderline"/>
        </w:rPr>
        <w:t xml:space="preserve">Rising </w:t>
      </w:r>
      <w:r w:rsidRPr="00C8624B">
        <w:rPr>
          <w:rStyle w:val="Emphasis"/>
          <w:highlight w:val="cyan"/>
        </w:rPr>
        <w:t>prices</w:t>
      </w:r>
      <w:r w:rsidRPr="00C8624B">
        <w:rPr>
          <w:rStyle w:val="StyleUnderline"/>
          <w:highlight w:val="cyan"/>
        </w:rPr>
        <w:t xml:space="preserve"> paired with</w:t>
      </w:r>
      <w:r w:rsidRPr="007373AC">
        <w:rPr>
          <w:sz w:val="16"/>
        </w:rPr>
        <w:t xml:space="preserve"> a surge in </w:t>
      </w:r>
      <w:r w:rsidRPr="00C8624B">
        <w:rPr>
          <w:rStyle w:val="Emphasis"/>
          <w:highlight w:val="cyan"/>
        </w:rPr>
        <w:t>layoffs</w:t>
      </w:r>
      <w:r w:rsidRPr="007373AC">
        <w:rPr>
          <w:sz w:val="16"/>
        </w:rPr>
        <w:t xml:space="preserve">, he warns, </w:t>
      </w:r>
      <w:r w:rsidRPr="007D2D46">
        <w:rPr>
          <w:rStyle w:val="StyleUnderline"/>
        </w:rPr>
        <w:t xml:space="preserve">could </w:t>
      </w:r>
      <w:r w:rsidRPr="00C8624B">
        <w:rPr>
          <w:rStyle w:val="StyleUnderline"/>
          <w:highlight w:val="cyan"/>
        </w:rPr>
        <w:t>trigger a</w:t>
      </w:r>
      <w:r w:rsidRPr="007373AC">
        <w:rPr>
          <w:sz w:val="16"/>
        </w:rPr>
        <w:t xml:space="preserve"> "self-reinforcing </w:t>
      </w:r>
      <w:r w:rsidRPr="00C8624B">
        <w:rPr>
          <w:rStyle w:val="Emphasis"/>
          <w:highlight w:val="cyan"/>
        </w:rPr>
        <w:t>vicious cycle</w:t>
      </w:r>
      <w:r w:rsidRPr="007373AC">
        <w:rPr>
          <w:sz w:val="16"/>
        </w:rPr>
        <w:t xml:space="preserve">": cash-strapped </w:t>
      </w:r>
      <w:r w:rsidRPr="007D2D46">
        <w:rPr>
          <w:rStyle w:val="StyleUnderline"/>
        </w:rPr>
        <w:t xml:space="preserve">consumers </w:t>
      </w:r>
      <w:r w:rsidRPr="00C8624B">
        <w:rPr>
          <w:rStyle w:val="Emphasis"/>
          <w:highlight w:val="cyan"/>
        </w:rPr>
        <w:t>cut</w:t>
      </w:r>
      <w:r w:rsidRPr="007373AC">
        <w:rPr>
          <w:sz w:val="16"/>
        </w:rPr>
        <w:t xml:space="preserve"> their </w:t>
      </w:r>
      <w:r w:rsidRPr="00C8624B">
        <w:rPr>
          <w:rStyle w:val="Emphasis"/>
          <w:highlight w:val="cyan"/>
        </w:rPr>
        <w:t>spending</w:t>
      </w:r>
      <w:r w:rsidRPr="007373AC">
        <w:rPr>
          <w:sz w:val="16"/>
        </w:rPr>
        <w:t xml:space="preserve">, margin-squeezed </w:t>
      </w:r>
      <w:r w:rsidRPr="007D2D46">
        <w:rPr>
          <w:rStyle w:val="StyleUnderline"/>
        </w:rPr>
        <w:t xml:space="preserve">businesses respond with </w:t>
      </w:r>
      <w:r w:rsidRPr="00C8624B">
        <w:rPr>
          <w:rStyle w:val="Emphasis"/>
          <w:highlight w:val="cyan"/>
        </w:rPr>
        <w:t>layoffs</w:t>
      </w:r>
      <w:r w:rsidRPr="007D2D46">
        <w:rPr>
          <w:rStyle w:val="StyleUnderline"/>
        </w:rPr>
        <w:t>, a layoff-swept economy</w:t>
      </w:r>
      <w:r w:rsidRPr="007373AC">
        <w:rPr>
          <w:sz w:val="16"/>
        </w:rPr>
        <w:t xml:space="preserve"> further </w:t>
      </w:r>
      <w:r w:rsidRPr="007D2D46">
        <w:rPr>
          <w:rStyle w:val="Emphasis"/>
        </w:rPr>
        <w:t>tightens</w:t>
      </w:r>
      <w:r w:rsidRPr="007373AC">
        <w:rPr>
          <w:sz w:val="16"/>
        </w:rPr>
        <w:t xml:space="preserve"> its </w:t>
      </w:r>
      <w:r w:rsidRPr="007D2D46">
        <w:rPr>
          <w:rStyle w:val="Emphasis"/>
        </w:rPr>
        <w:t>purse strings</w:t>
      </w:r>
      <w:r w:rsidRPr="007373AC">
        <w:rPr>
          <w:sz w:val="16"/>
        </w:rPr>
        <w:t xml:space="preserve">, and so and so on </w:t>
      </w:r>
      <w:r w:rsidRPr="007D2D46">
        <w:rPr>
          <w:rStyle w:val="StyleUnderline"/>
        </w:rPr>
        <w:t xml:space="preserve">until a </w:t>
      </w:r>
      <w:r w:rsidRPr="00C8624B">
        <w:rPr>
          <w:rStyle w:val="Emphasis"/>
          <w:highlight w:val="cyan"/>
        </w:rPr>
        <w:t>recession</w:t>
      </w:r>
      <w:r w:rsidRPr="00C8624B">
        <w:rPr>
          <w:rStyle w:val="StyleUnderline"/>
          <w:highlight w:val="cyan"/>
        </w:rPr>
        <w:t xml:space="preserve"> seems</w:t>
      </w:r>
      <w:r w:rsidRPr="007373AC">
        <w:rPr>
          <w:sz w:val="16"/>
        </w:rPr>
        <w:t xml:space="preserve"> all-but </w:t>
      </w:r>
      <w:r w:rsidRPr="00C8624B">
        <w:rPr>
          <w:rStyle w:val="Emphasis"/>
          <w:highlight w:val="cyan"/>
        </w:rPr>
        <w:t>inevitable</w:t>
      </w:r>
      <w:r w:rsidRPr="007373AC">
        <w:rPr>
          <w:sz w:val="16"/>
        </w:rPr>
        <w:t>.</w:t>
      </w:r>
    </w:p>
    <w:p w14:paraId="61D9F4C3" w14:textId="77777777" w:rsidR="005762E0" w:rsidRPr="007373AC" w:rsidRDefault="005762E0" w:rsidP="005762E0">
      <w:pPr>
        <w:rPr>
          <w:sz w:val="16"/>
        </w:rPr>
      </w:pPr>
      <w:r w:rsidRPr="007373AC">
        <w:rPr>
          <w:sz w:val="16"/>
        </w:rPr>
        <w:t>When approached for comment on Zandi's concerns, the White House told Newsweek that Americans had already heard "these same doom-and-gloom predictions during President Trump's first term—when his America First agenda ushered in historic job, wage, investment, and economic growth."</w:t>
      </w:r>
    </w:p>
    <w:p w14:paraId="018FC06C" w14:textId="77777777" w:rsidR="005762E0" w:rsidRPr="007373AC" w:rsidRDefault="005762E0" w:rsidP="005762E0">
      <w:pPr>
        <w:rPr>
          <w:sz w:val="16"/>
        </w:rPr>
      </w:pPr>
      <w:r w:rsidRPr="007373AC">
        <w:rPr>
          <w:sz w:val="16"/>
        </w:rPr>
        <w:t xml:space="preserve">All Eyes on </w:t>
      </w:r>
      <w:r w:rsidRPr="00C8624B">
        <w:rPr>
          <w:rStyle w:val="Emphasis"/>
          <w:highlight w:val="cyan"/>
        </w:rPr>
        <w:t>New York</w:t>
      </w:r>
      <w:r w:rsidRPr="00C8624B">
        <w:rPr>
          <w:rStyle w:val="StyleUnderline"/>
          <w:highlight w:val="cyan"/>
        </w:rPr>
        <w:t xml:space="preserve"> and </w:t>
      </w:r>
      <w:r w:rsidRPr="00C8624B">
        <w:rPr>
          <w:rStyle w:val="Emphasis"/>
          <w:highlight w:val="cyan"/>
        </w:rPr>
        <w:t>Cali</w:t>
      </w:r>
      <w:r w:rsidRPr="00C8624B">
        <w:rPr>
          <w:sz w:val="16"/>
          <w:szCs w:val="16"/>
        </w:rPr>
        <w:t>fornia</w:t>
      </w:r>
    </w:p>
    <w:p w14:paraId="02D5B213" w14:textId="77777777" w:rsidR="005762E0" w:rsidRPr="007373AC" w:rsidRDefault="005762E0" w:rsidP="005762E0">
      <w:pPr>
        <w:rPr>
          <w:sz w:val="16"/>
        </w:rPr>
      </w:pPr>
      <w:r w:rsidRPr="007373AC">
        <w:rPr>
          <w:sz w:val="16"/>
        </w:rPr>
        <w:t>Zandi recently estimated that states representing around one-third of the U.S. economy </w:t>
      </w:r>
      <w:r w:rsidRPr="007373AC">
        <w:rPr>
          <w:rStyle w:val="StyleUnderline"/>
        </w:rPr>
        <w:t xml:space="preserve">were </w:t>
      </w:r>
      <w:r w:rsidRPr="007373AC">
        <w:rPr>
          <w:rStyle w:val="Emphasis"/>
        </w:rPr>
        <w:t>approaching</w:t>
      </w:r>
      <w:r w:rsidRPr="007373AC">
        <w:rPr>
          <w:rStyle w:val="StyleUnderline"/>
        </w:rPr>
        <w:t xml:space="preserve"> or had already </w:t>
      </w:r>
      <w:r w:rsidRPr="00811F78">
        <w:rPr>
          <w:rStyle w:val="Emphasis"/>
          <w:highlight w:val="cyan"/>
        </w:rPr>
        <w:t>entered</w:t>
      </w:r>
      <w:r w:rsidRPr="00811F78">
        <w:rPr>
          <w:rStyle w:val="StyleUnderline"/>
          <w:highlight w:val="cyan"/>
        </w:rPr>
        <w:t xml:space="preserve"> a </w:t>
      </w:r>
      <w:r w:rsidRPr="00811F78">
        <w:rPr>
          <w:rStyle w:val="Emphasis"/>
          <w:highlight w:val="cyan"/>
        </w:rPr>
        <w:t>recession</w:t>
      </w:r>
      <w:r w:rsidRPr="007373AC">
        <w:rPr>
          <w:rStyle w:val="StyleUnderline"/>
        </w:rPr>
        <w:t>, based on</w:t>
      </w:r>
      <w:r w:rsidRPr="007373AC">
        <w:rPr>
          <w:sz w:val="16"/>
        </w:rPr>
        <w:t xml:space="preserve"> "various coincident measures of economic activity" including </w:t>
      </w:r>
      <w:r w:rsidRPr="007373AC">
        <w:rPr>
          <w:rStyle w:val="Emphasis"/>
        </w:rPr>
        <w:t>employment</w:t>
      </w:r>
      <w:r w:rsidRPr="007373AC">
        <w:rPr>
          <w:sz w:val="16"/>
        </w:rPr>
        <w:t xml:space="preserve">, industrial </w:t>
      </w:r>
      <w:r w:rsidRPr="007373AC">
        <w:rPr>
          <w:rStyle w:val="Emphasis"/>
        </w:rPr>
        <w:t>production</w:t>
      </w:r>
      <w:r w:rsidRPr="007373AC">
        <w:rPr>
          <w:rStyle w:val="StyleUnderline"/>
        </w:rPr>
        <w:t xml:space="preserve"> and </w:t>
      </w:r>
      <w:r w:rsidRPr="007373AC">
        <w:rPr>
          <w:rStyle w:val="Emphasis"/>
        </w:rPr>
        <w:t>housing</w:t>
      </w:r>
      <w:r w:rsidRPr="007373AC">
        <w:rPr>
          <w:sz w:val="16"/>
        </w:rPr>
        <w:t xml:space="preserve"> starts. The states Zandi described as "treading water" include California and New York, heavyweights who together account for over a fifth of the nation's GDP.</w:t>
      </w:r>
    </w:p>
    <w:p w14:paraId="5B1D3747" w14:textId="77777777" w:rsidR="005762E0" w:rsidRPr="007373AC" w:rsidRDefault="005762E0" w:rsidP="005762E0">
      <w:pPr>
        <w:rPr>
          <w:sz w:val="16"/>
        </w:rPr>
      </w:pPr>
      <w:r w:rsidRPr="007373AC">
        <w:rPr>
          <w:sz w:val="16"/>
        </w:rPr>
        <w:t>Everything might hinge on these bellwethers of the wider economy, Zandi believes.</w:t>
      </w:r>
    </w:p>
    <w:p w14:paraId="0ADE82DC" w14:textId="77777777" w:rsidR="005762E0" w:rsidRPr="007373AC" w:rsidRDefault="005762E0" w:rsidP="005762E0">
      <w:pPr>
        <w:rPr>
          <w:sz w:val="16"/>
        </w:rPr>
      </w:pPr>
      <w:r w:rsidRPr="007373AC">
        <w:rPr>
          <w:sz w:val="16"/>
        </w:rPr>
        <w:t xml:space="preserve">"I think what happens with California and New York may decide what happens to the nation," he said. "I mean, </w:t>
      </w:r>
      <w:r w:rsidRPr="007373AC">
        <w:rPr>
          <w:rStyle w:val="StyleUnderline"/>
        </w:rPr>
        <w:t>if California and New York</w:t>
      </w:r>
      <w:r w:rsidRPr="007373AC">
        <w:rPr>
          <w:sz w:val="16"/>
        </w:rPr>
        <w:t xml:space="preserve"> weaken and start to </w:t>
      </w:r>
      <w:r w:rsidRPr="007373AC">
        <w:rPr>
          <w:rStyle w:val="Emphasis"/>
        </w:rPr>
        <w:t>contract</w:t>
      </w:r>
      <w:r w:rsidRPr="007373AC">
        <w:rPr>
          <w:rStyle w:val="StyleUnderline"/>
        </w:rPr>
        <w:t xml:space="preserve">, the </w:t>
      </w:r>
      <w:r w:rsidRPr="00811F78">
        <w:rPr>
          <w:rStyle w:val="StyleUnderline"/>
          <w:highlight w:val="cyan"/>
        </w:rPr>
        <w:t>national economy is going</w:t>
      </w:r>
      <w:r w:rsidRPr="007373AC">
        <w:rPr>
          <w:rStyle w:val="StyleUnderline"/>
        </w:rPr>
        <w:t xml:space="preserve"> to</w:t>
      </w:r>
      <w:r w:rsidRPr="007373AC">
        <w:rPr>
          <w:sz w:val="16"/>
        </w:rPr>
        <w:t xml:space="preserve"> go into </w:t>
      </w:r>
      <w:r w:rsidRPr="007373AC">
        <w:rPr>
          <w:rStyle w:val="Emphasis"/>
        </w:rPr>
        <w:t>recession</w:t>
      </w:r>
      <w:r w:rsidRPr="007373AC">
        <w:rPr>
          <w:sz w:val="16"/>
        </w:rPr>
        <w:t>."</w:t>
      </w:r>
    </w:p>
    <w:p w14:paraId="154EF7E8" w14:textId="77777777" w:rsidR="005762E0" w:rsidRPr="007373AC" w:rsidRDefault="005762E0" w:rsidP="005762E0">
      <w:pPr>
        <w:rPr>
          <w:sz w:val="16"/>
        </w:rPr>
      </w:pPr>
      <w:r w:rsidRPr="007373AC">
        <w:rPr>
          <w:sz w:val="16"/>
        </w:rPr>
        <w:t>However, if they prove able to "hold their own," Zandi said "the economy is going to be fine and get through without recession."</w:t>
      </w:r>
    </w:p>
    <w:p w14:paraId="11894BC9" w14:textId="77777777" w:rsidR="005762E0" w:rsidRPr="007373AC" w:rsidRDefault="005762E0" w:rsidP="005762E0">
      <w:pPr>
        <w:rPr>
          <w:sz w:val="16"/>
        </w:rPr>
      </w:pPr>
      <w:r w:rsidRPr="007373AC">
        <w:rPr>
          <w:sz w:val="16"/>
        </w:rPr>
        <w:t>"So I'd say all eyes on California and New York at this point."</w:t>
      </w:r>
    </w:p>
    <w:p w14:paraId="5B2D22F4" w14:textId="77777777" w:rsidR="005762E0" w:rsidRPr="007373AC" w:rsidRDefault="005762E0" w:rsidP="005762E0">
      <w:pPr>
        <w:rPr>
          <w:sz w:val="16"/>
        </w:rPr>
      </w:pPr>
      <w:r w:rsidRPr="007373AC">
        <w:rPr>
          <w:sz w:val="16"/>
        </w:rPr>
        <w:t xml:space="preserve">Some other </w:t>
      </w:r>
      <w:r w:rsidRPr="007373AC">
        <w:rPr>
          <w:rStyle w:val="Emphasis"/>
        </w:rPr>
        <w:t>economic voices</w:t>
      </w:r>
      <w:r w:rsidRPr="007373AC">
        <w:rPr>
          <w:sz w:val="16"/>
        </w:rPr>
        <w:t xml:space="preserve">, while equally pessimistic about America's economic health and trajectory, have </w:t>
      </w:r>
      <w:r w:rsidRPr="007373AC">
        <w:rPr>
          <w:rStyle w:val="StyleUnderline"/>
        </w:rPr>
        <w:t>focus</w:t>
      </w:r>
      <w:r w:rsidRPr="007373AC">
        <w:rPr>
          <w:sz w:val="16"/>
        </w:rPr>
        <w:t xml:space="preserve">ed less </w:t>
      </w:r>
      <w:r w:rsidRPr="007373AC">
        <w:rPr>
          <w:rStyle w:val="StyleUnderline"/>
        </w:rPr>
        <w:t>on</w:t>
      </w:r>
      <w:r w:rsidRPr="007373AC">
        <w:rPr>
          <w:sz w:val="16"/>
        </w:rPr>
        <w:t xml:space="preserve"> contemporary shocks and more on the </w:t>
      </w:r>
      <w:r w:rsidRPr="00811F78">
        <w:rPr>
          <w:rStyle w:val="Emphasis"/>
          <w:highlight w:val="cyan"/>
        </w:rPr>
        <w:t>systemic stressors</w:t>
      </w:r>
      <w:r w:rsidRPr="00811F78">
        <w:rPr>
          <w:rStyle w:val="StyleUnderline"/>
          <w:highlight w:val="cyan"/>
        </w:rPr>
        <w:t>, such as</w:t>
      </w:r>
      <w:r w:rsidRPr="007373AC">
        <w:rPr>
          <w:rStyle w:val="StyleUnderline"/>
        </w:rPr>
        <w:t xml:space="preserve"> a </w:t>
      </w:r>
      <w:r w:rsidRPr="007373AC">
        <w:rPr>
          <w:rStyle w:val="Emphasis"/>
        </w:rPr>
        <w:t xml:space="preserve">contracting </w:t>
      </w:r>
      <w:r w:rsidRPr="00811F78">
        <w:rPr>
          <w:rStyle w:val="Emphasis"/>
          <w:highlight w:val="cyan"/>
        </w:rPr>
        <w:t>money supply</w:t>
      </w:r>
      <w:r w:rsidRPr="00811F78">
        <w:rPr>
          <w:rStyle w:val="StyleUnderline"/>
          <w:highlight w:val="cyan"/>
        </w:rPr>
        <w:t> and</w:t>
      </w:r>
      <w:r w:rsidRPr="007373AC">
        <w:rPr>
          <w:rStyle w:val="StyleUnderline"/>
        </w:rPr>
        <w:t xml:space="preserve"> a </w:t>
      </w:r>
      <w:r w:rsidRPr="007373AC">
        <w:rPr>
          <w:rStyle w:val="Emphasis"/>
        </w:rPr>
        <w:t xml:space="preserve">mounting </w:t>
      </w:r>
      <w:r w:rsidRPr="00811F78">
        <w:rPr>
          <w:rStyle w:val="Emphasis"/>
          <w:highlight w:val="cyan"/>
        </w:rPr>
        <w:t>national debt</w:t>
      </w:r>
      <w:r w:rsidRPr="00811F78">
        <w:rPr>
          <w:sz w:val="16"/>
          <w:highlight w:val="cyan"/>
        </w:rPr>
        <w:t>.</w:t>
      </w:r>
      <w:r w:rsidRPr="007373AC">
        <w:rPr>
          <w:sz w:val="16"/>
        </w:rPr>
        <w:t xml:space="preserve"> While Zandi believes these analyses hold merit, he nevertheless views the economy as fundamentally sound.</w:t>
      </w:r>
    </w:p>
    <w:p w14:paraId="6DA2C8AC" w14:textId="77777777" w:rsidR="005762E0" w:rsidRPr="007373AC" w:rsidRDefault="005762E0" w:rsidP="005762E0">
      <w:pPr>
        <w:rPr>
          <w:sz w:val="16"/>
        </w:rPr>
      </w:pPr>
      <w:r w:rsidRPr="007373AC">
        <w:rPr>
          <w:sz w:val="16"/>
        </w:rPr>
        <w:t>"There's a lot also structurally that's right about the U.S. economy," he said, pointing to the boom in artificial intelligence and technology more broadly, which he described as having "real and significant, very positive economic consequences."</w:t>
      </w:r>
    </w:p>
    <w:p w14:paraId="18F96D1E" w14:textId="77777777" w:rsidR="005762E0" w:rsidRPr="007373AC" w:rsidRDefault="005762E0" w:rsidP="005762E0">
      <w:pPr>
        <w:rPr>
          <w:sz w:val="16"/>
        </w:rPr>
      </w:pPr>
      <w:r w:rsidRPr="007373AC">
        <w:rPr>
          <w:sz w:val="16"/>
        </w:rPr>
        <w:t>"I do think if we can get beyond the fallout from the policies that have been put in place, those positive structural forces will ultimately win the day," he said.</w:t>
      </w:r>
    </w:p>
    <w:p w14:paraId="33DBCA7A" w14:textId="77777777" w:rsidR="005762E0" w:rsidRPr="001A2A16" w:rsidRDefault="005762E0" w:rsidP="005762E0">
      <w:pPr>
        <w:rPr>
          <w:sz w:val="16"/>
        </w:rPr>
      </w:pPr>
      <w:r w:rsidRPr="007373AC">
        <w:rPr>
          <w:sz w:val="16"/>
        </w:rPr>
        <w:t xml:space="preserve">Recession is far from a done deal—Moody's machine-learning model recently placed the probability at 49 percent—but </w:t>
      </w:r>
      <w:r w:rsidRPr="007373AC">
        <w:rPr>
          <w:rStyle w:val="StyleUnderline"/>
        </w:rPr>
        <w:t>despite near-</w:t>
      </w:r>
      <w:r w:rsidRPr="007373AC">
        <w:rPr>
          <w:rStyle w:val="Emphasis"/>
        </w:rPr>
        <w:t>even odds</w:t>
      </w:r>
      <w:r w:rsidRPr="007373AC">
        <w:rPr>
          <w:rStyle w:val="StyleUnderline"/>
        </w:rPr>
        <w:t xml:space="preserve">, Zandi sees the </w:t>
      </w:r>
      <w:r w:rsidRPr="007373AC">
        <w:rPr>
          <w:rStyle w:val="Emphasis"/>
        </w:rPr>
        <w:t>dangers closing in</w:t>
      </w:r>
      <w:r w:rsidRPr="007373AC">
        <w:rPr>
          <w:rStyle w:val="StyleUnderline"/>
        </w:rPr>
        <w:t xml:space="preserve"> fast and the </w:t>
      </w:r>
      <w:r w:rsidRPr="00811F78">
        <w:rPr>
          <w:rStyle w:val="StyleUnderline"/>
          <w:highlight w:val="cyan"/>
        </w:rPr>
        <w:t xml:space="preserve">dashboard </w:t>
      </w:r>
      <w:r w:rsidRPr="00811F78">
        <w:rPr>
          <w:rStyle w:val="Emphasis"/>
          <w:highlight w:val="cyan"/>
        </w:rPr>
        <w:t>blinking red</w:t>
      </w:r>
      <w:r w:rsidRPr="007373AC">
        <w:rPr>
          <w:sz w:val="16"/>
        </w:rPr>
        <w:t>.</w:t>
      </w:r>
    </w:p>
    <w:p w14:paraId="11F3751A" w14:textId="77777777" w:rsidR="005762E0" w:rsidRDefault="005762E0" w:rsidP="005762E0">
      <w:pPr>
        <w:pStyle w:val="Heading4"/>
      </w:pPr>
      <w:r>
        <w:t>Thumped:</w:t>
      </w:r>
    </w:p>
    <w:p w14:paraId="43E02490" w14:textId="77777777" w:rsidR="005762E0" w:rsidRDefault="005762E0" w:rsidP="005762E0">
      <w:pPr>
        <w:pStyle w:val="Heading4"/>
      </w:pPr>
      <w:r>
        <w:t xml:space="preserve">Fed independence. </w:t>
      </w:r>
    </w:p>
    <w:p w14:paraId="08E7720C" w14:textId="77777777" w:rsidR="005762E0" w:rsidRPr="00B77F5B" w:rsidRDefault="005762E0" w:rsidP="005762E0">
      <w:r w:rsidRPr="008D6874">
        <w:rPr>
          <w:rStyle w:val="Style13ptBold"/>
        </w:rPr>
        <w:t>Casselman ‘</w:t>
      </w:r>
      <w:r>
        <w:rPr>
          <w:rStyle w:val="Style13ptBold"/>
        </w:rPr>
        <w:t>25</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320EDFA5" w14:textId="77777777" w:rsidR="005762E0" w:rsidRPr="00C86A92" w:rsidRDefault="005762E0" w:rsidP="005762E0">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7FA69A00" w14:textId="77777777" w:rsidR="005762E0" w:rsidRPr="00C86A92" w:rsidRDefault="005762E0" w:rsidP="005762E0">
      <w:pPr>
        <w:rPr>
          <w:sz w:val="16"/>
        </w:rPr>
      </w:pPr>
      <w:r w:rsidRPr="00C86A92">
        <w:rPr>
          <w:sz w:val="16"/>
        </w:rPr>
        <w:t>On Monday evening, he took that leap.</w:t>
      </w:r>
    </w:p>
    <w:p w14:paraId="356EE2C5" w14:textId="77777777" w:rsidR="005762E0" w:rsidRPr="00C86A92" w:rsidRDefault="005762E0" w:rsidP="005762E0">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79FE6146" w14:textId="77777777" w:rsidR="005762E0" w:rsidRPr="00C86A92" w:rsidRDefault="005762E0" w:rsidP="005762E0">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2EE6C619" w14:textId="77777777" w:rsidR="005762E0" w:rsidRPr="00C86A92" w:rsidRDefault="005762E0" w:rsidP="005762E0">
      <w:pPr>
        <w:rPr>
          <w:sz w:val="16"/>
        </w:rPr>
      </w:pPr>
      <w:r w:rsidRPr="00C86A92">
        <w:rPr>
          <w:sz w:val="16"/>
        </w:rPr>
        <w:t>Janet L. Yellen, who was Mr. Powell’s immediate predecessor as Fed chair and later served as Treasury secretary under President Joseph R. Biden Jr., said she was “utterly alarmed” by the move.</w:t>
      </w:r>
    </w:p>
    <w:p w14:paraId="664A76BC" w14:textId="77777777" w:rsidR="005762E0" w:rsidRPr="00C86A92" w:rsidRDefault="005762E0" w:rsidP="005762E0">
      <w:pPr>
        <w:rPr>
          <w:sz w:val="16"/>
        </w:rPr>
      </w:pPr>
      <w:r w:rsidRPr="00C86A92">
        <w:rPr>
          <w:sz w:val="16"/>
        </w:rPr>
        <w:t>“I feel this is now turned into an all-out assault on the Federal Reserve and an attempt by President Trump to really gain control over decision-making at the Fed,” she said.</w:t>
      </w:r>
    </w:p>
    <w:p w14:paraId="51B9F957" w14:textId="77777777" w:rsidR="005762E0" w:rsidRPr="00C86A92" w:rsidRDefault="005762E0" w:rsidP="005762E0">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669F5FC9" w14:textId="77777777" w:rsidR="005762E0" w:rsidRPr="00C86A92" w:rsidRDefault="005762E0" w:rsidP="005762E0">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0B2A926A" w14:textId="77777777" w:rsidR="005762E0" w:rsidRPr="00C86A92" w:rsidRDefault="005762E0" w:rsidP="005762E0">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B3FB1AA" w14:textId="77777777" w:rsidR="005762E0" w:rsidRPr="00C86A92" w:rsidRDefault="005762E0" w:rsidP="005762E0">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558FB9B2" w14:textId="77777777" w:rsidR="005762E0" w:rsidRPr="00C86A92" w:rsidRDefault="005762E0" w:rsidP="005762E0">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05D3D415" w14:textId="77777777" w:rsidR="005762E0" w:rsidRPr="00C86A92" w:rsidRDefault="005762E0" w:rsidP="005762E0">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2A7BEB1E" w14:textId="77777777" w:rsidR="005762E0" w:rsidRPr="00C86A92" w:rsidRDefault="005762E0" w:rsidP="005762E0">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6EF7AE4B" w14:textId="77777777" w:rsidR="005762E0" w:rsidRPr="00C86A92" w:rsidRDefault="005762E0" w:rsidP="005762E0">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2EE66FA1" w14:textId="77777777" w:rsidR="005762E0" w:rsidRPr="00C86A92" w:rsidRDefault="005762E0" w:rsidP="005762E0">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59553B0B" w14:textId="77777777" w:rsidR="005762E0" w:rsidRPr="00C86A92" w:rsidRDefault="005762E0" w:rsidP="005762E0">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35C700BE" w14:textId="77777777" w:rsidR="005762E0" w:rsidRPr="00C86A92" w:rsidRDefault="005762E0" w:rsidP="005762E0">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2E745A82" w14:textId="77777777" w:rsidR="005762E0" w:rsidRPr="00C86A92" w:rsidRDefault="005762E0" w:rsidP="005762E0">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40C0ECC4" w14:textId="77777777" w:rsidR="005762E0" w:rsidRPr="00C86A92" w:rsidRDefault="005762E0" w:rsidP="005762E0">
      <w:pPr>
        <w:rPr>
          <w:sz w:val="16"/>
        </w:rPr>
      </w:pPr>
      <w:r w:rsidRPr="00C86A92">
        <w:rPr>
          <w:sz w:val="16"/>
        </w:rPr>
        <w:t>In a statement on Tuesday, a Fed spokesperson said the central bank would “continue to carry out its duties as established by law" and abide by any court decision on Ms. Cook’s status.</w:t>
      </w:r>
    </w:p>
    <w:p w14:paraId="4447F63E" w14:textId="77777777" w:rsidR="005762E0" w:rsidRPr="00C86A92" w:rsidRDefault="005762E0" w:rsidP="005762E0">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17BE769A" w14:textId="77777777" w:rsidR="005762E0" w:rsidRDefault="005762E0" w:rsidP="005762E0">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00D8AFC4" w14:textId="77777777" w:rsidR="005762E0" w:rsidRDefault="005762E0" w:rsidP="005762E0">
      <w:pPr>
        <w:rPr>
          <w:sz w:val="16"/>
        </w:rPr>
      </w:pPr>
    </w:p>
    <w:p w14:paraId="13DBA010" w14:textId="77777777" w:rsidR="005762E0" w:rsidRDefault="005762E0" w:rsidP="005762E0">
      <w:pPr>
        <w:pStyle w:val="Heading4"/>
      </w:pPr>
      <w:r>
        <w:t xml:space="preserve">And, tariffs. </w:t>
      </w:r>
    </w:p>
    <w:p w14:paraId="6B983F95" w14:textId="77777777" w:rsidR="005762E0" w:rsidRPr="00846190" w:rsidRDefault="005762E0" w:rsidP="005762E0">
      <w:r w:rsidRPr="002678F5">
        <w:rPr>
          <w:rStyle w:val="Style13ptBold"/>
        </w:rPr>
        <w:t>Mahoney ‘</w:t>
      </w:r>
      <w:r>
        <w:rPr>
          <w:rStyle w:val="Style13ptBold"/>
        </w:rPr>
        <w:t>25</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4ACC1E31" w14:textId="77777777" w:rsidR="005762E0" w:rsidRPr="00841E2F" w:rsidRDefault="005762E0" w:rsidP="005762E0">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13AF24FB" w14:textId="77777777" w:rsidR="005762E0" w:rsidRPr="00841E2F" w:rsidRDefault="005762E0" w:rsidP="005762E0">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412A693B" w14:textId="77777777" w:rsidR="005762E0" w:rsidRPr="00846190" w:rsidRDefault="005762E0" w:rsidP="005762E0">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1313D12E" w14:textId="77777777" w:rsidR="005762E0" w:rsidRPr="006177E8" w:rsidRDefault="005762E0" w:rsidP="005762E0"/>
    <w:p w14:paraId="7A4C95E4" w14:textId="77777777" w:rsidR="005762E0" w:rsidRDefault="005762E0" w:rsidP="005762E0">
      <w:pPr>
        <w:pStyle w:val="Heading4"/>
      </w:pPr>
      <w:r>
        <w:t>Link turn:</w:t>
      </w:r>
    </w:p>
    <w:p w14:paraId="671F5745" w14:textId="77777777" w:rsidR="005762E0" w:rsidRDefault="005762E0" w:rsidP="005762E0">
      <w:pPr>
        <w:pStyle w:val="Heading4"/>
      </w:pPr>
      <w:r>
        <w:t>1. UNIONS---They stabilize the economy.</w:t>
      </w:r>
    </w:p>
    <w:p w14:paraId="3863CD41" w14:textId="77777777" w:rsidR="005762E0" w:rsidRPr="00635AC3" w:rsidRDefault="005762E0" w:rsidP="005762E0">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67C612A0" w14:textId="77777777" w:rsidR="005762E0" w:rsidRPr="00580278" w:rsidRDefault="005762E0" w:rsidP="005762E0">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34C56010" w14:textId="77777777" w:rsidR="005762E0" w:rsidRPr="00580278" w:rsidRDefault="005762E0" w:rsidP="005762E0">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13031AC9" w14:textId="77777777" w:rsidR="005762E0" w:rsidRPr="00580278" w:rsidRDefault="005762E0" w:rsidP="005762E0">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792743BE" w14:textId="77777777" w:rsidR="005762E0" w:rsidRPr="00580278" w:rsidRDefault="005762E0" w:rsidP="005762E0">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725ECF19" w14:textId="77777777" w:rsidR="005762E0" w:rsidRPr="00580278" w:rsidRDefault="005762E0" w:rsidP="005762E0">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3A3BF4AF" w14:textId="77777777" w:rsidR="005762E0" w:rsidRDefault="005762E0" w:rsidP="005762E0"/>
    <w:p w14:paraId="2926A821" w14:textId="77777777" w:rsidR="005762E0" w:rsidRPr="0018634E" w:rsidRDefault="005762E0" w:rsidP="005762E0"/>
    <w:p w14:paraId="4B0CC990" w14:textId="77777777" w:rsidR="005762E0" w:rsidRDefault="005762E0" w:rsidP="005762E0">
      <w:pPr>
        <w:pStyle w:val="Heading4"/>
      </w:pPr>
      <w:r>
        <w:t xml:space="preserve">2. INEQUALITY---it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449D6F68" w14:textId="77777777" w:rsidR="005762E0" w:rsidRPr="002509B6" w:rsidRDefault="005762E0" w:rsidP="005762E0">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66C7B74E" w14:textId="77777777" w:rsidR="005762E0" w:rsidRPr="002509B6" w:rsidRDefault="005762E0" w:rsidP="005762E0">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16D012F7" w14:textId="77777777" w:rsidR="005762E0" w:rsidRPr="002509B6" w:rsidRDefault="005762E0" w:rsidP="005762E0">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47744939" w14:textId="77777777" w:rsidR="005762E0" w:rsidRPr="002509B6" w:rsidRDefault="005762E0" w:rsidP="005762E0">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5329F216" w14:textId="77777777" w:rsidR="005762E0" w:rsidRDefault="005762E0" w:rsidP="005762E0">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0B3922CB" w14:textId="77777777" w:rsidR="005762E0" w:rsidRDefault="005762E0" w:rsidP="005762E0">
      <w:pPr>
        <w:pStyle w:val="Heading3"/>
      </w:pPr>
      <w:r>
        <w:t>Econ DA---War---2AC</w:t>
      </w:r>
    </w:p>
    <w:p w14:paraId="29F86F55" w14:textId="77777777" w:rsidR="005762E0" w:rsidRPr="00CA38DB" w:rsidRDefault="005762E0" w:rsidP="005762E0">
      <w:pPr>
        <w:pStyle w:val="Heading4"/>
        <w:rPr>
          <w:rFonts w:cs="Calibri"/>
        </w:rPr>
      </w:pPr>
      <w:bookmarkStart w:id="4" w:name="_Hlk180972182"/>
      <w:r w:rsidRPr="00CA38DB">
        <w:rPr>
          <w:rFonts w:cs="Calibri"/>
        </w:rPr>
        <w:t xml:space="preserve">Decline doesn’t cause war. </w:t>
      </w:r>
    </w:p>
    <w:p w14:paraId="3AD3E273" w14:textId="77777777" w:rsidR="005762E0" w:rsidRPr="00CA38DB" w:rsidRDefault="005762E0" w:rsidP="005762E0">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6DA3360F" w14:textId="77777777" w:rsidR="005762E0" w:rsidRPr="00CA38DB" w:rsidRDefault="005762E0" w:rsidP="005762E0">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295DC6F3" w14:textId="77777777" w:rsidR="005762E0" w:rsidRPr="00CA38DB" w:rsidRDefault="005762E0" w:rsidP="005762E0">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DA62887" w14:textId="77777777" w:rsidR="005762E0" w:rsidRPr="00CA38DB" w:rsidRDefault="005762E0" w:rsidP="005762E0">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3A6D8B20" w14:textId="77777777" w:rsidR="005762E0" w:rsidRPr="00CA38DB" w:rsidRDefault="005762E0" w:rsidP="005762E0">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177F1A6D" w14:textId="77777777" w:rsidR="005762E0" w:rsidRPr="002509B6" w:rsidRDefault="005762E0" w:rsidP="005762E0">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4"/>
    </w:p>
    <w:p w14:paraId="02258C3C" w14:textId="77777777" w:rsidR="005762E0" w:rsidRDefault="005762E0" w:rsidP="005762E0">
      <w:pPr>
        <w:pStyle w:val="Heading2"/>
      </w:pPr>
      <w:r>
        <w:t>T---Strengthen</w:t>
      </w:r>
    </w:p>
    <w:p w14:paraId="70FC507B" w14:textId="6FC0A775" w:rsidR="005762E0" w:rsidRPr="0017111C" w:rsidRDefault="005762E0" w:rsidP="005762E0">
      <w:pPr>
        <w:pStyle w:val="Heading3"/>
        <w:rPr>
          <w:sz w:val="16"/>
        </w:rPr>
      </w:pPr>
      <w:r>
        <w:t>T---Strengthen---2AC</w:t>
      </w:r>
    </w:p>
    <w:p w14:paraId="1AA86DE1" w14:textId="77777777" w:rsidR="005762E0" w:rsidRPr="0084138E" w:rsidRDefault="005762E0" w:rsidP="005762E0">
      <w:pPr>
        <w:pStyle w:val="Heading4"/>
      </w:pPr>
      <w:r>
        <w:t>‘</w:t>
      </w:r>
      <w:r w:rsidRPr="0084138E">
        <w:t>Substantially</w:t>
      </w:r>
      <w:r>
        <w:t>’</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4A8C197E" w14:textId="77777777" w:rsidR="005762E0" w:rsidRPr="0084138E" w:rsidRDefault="005762E0" w:rsidP="005762E0">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hyperlink r:id="rId8" w:anchor="tab-opinion-3694340" w:history="1">
        <w:r w:rsidRPr="0084138E">
          <w:rPr>
            <w:rStyle w:val="Hyperlink"/>
          </w:rPr>
          <w:t>https://supreme.justia.com/cases/federal/us/580/14-1538/#tab-opinion-3694340</w:t>
        </w:r>
      </w:hyperlink>
      <w:r w:rsidRPr="0084138E">
        <w:t>]</w:t>
      </w:r>
    </w:p>
    <w:p w14:paraId="7BBADEEC" w14:textId="77777777" w:rsidR="005762E0" w:rsidRPr="009E7EA2" w:rsidRDefault="005762E0" w:rsidP="005762E0">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5C0239">
        <w:rPr>
          <w:rStyle w:val="StyleUnderline"/>
          <w:highlight w:val="cyan"/>
        </w:rPr>
        <w:t>“substantial</w:t>
      </w:r>
      <w:r w:rsidRPr="009E7EA2">
        <w:rPr>
          <w:rStyle w:val="StyleUnderline"/>
        </w:rPr>
        <w:t xml:space="preserve"> portion”</w:t>
      </w:r>
      <w:r w:rsidRPr="009E7EA2">
        <w:rPr>
          <w:sz w:val="16"/>
        </w:rPr>
        <w:t xml:space="preserve"> of the components </w:t>
      </w:r>
      <w:r w:rsidRPr="005C0239">
        <w:rPr>
          <w:rStyle w:val="Emphasis"/>
          <w:highlight w:val="cyan"/>
        </w:rPr>
        <w:t>includes</w:t>
      </w:r>
      <w:r w:rsidRPr="005C0239">
        <w:rPr>
          <w:rStyle w:val="StyleUnderline"/>
          <w:highlight w:val="cyan"/>
        </w:rPr>
        <w:t xml:space="preserve"> a </w:t>
      </w:r>
      <w:r w:rsidRPr="005C0239">
        <w:rPr>
          <w:rStyle w:val="Emphasis"/>
          <w:highlight w:val="cyan"/>
        </w:rPr>
        <w:t>single</w:t>
      </w:r>
      <w:r w:rsidRPr="005C0239">
        <w:rPr>
          <w:rStyle w:val="StyleUnderline"/>
          <w:highlight w:val="cyan"/>
        </w:rPr>
        <w:t xml:space="preserve"> component if</w:t>
      </w:r>
      <w:r w:rsidRPr="009E7EA2">
        <w:rPr>
          <w:rStyle w:val="StyleUnderline"/>
        </w:rPr>
        <w:t xml:space="preserve"> that component is </w:t>
      </w:r>
      <w:r w:rsidRPr="005C0239">
        <w:rPr>
          <w:rStyle w:val="Emphasis"/>
          <w:highlight w:val="cyan"/>
        </w:rPr>
        <w:t>sufficiently important</w:t>
      </w:r>
      <w:r w:rsidRPr="009E7EA2">
        <w:rPr>
          <w:sz w:val="16"/>
        </w:rPr>
        <w:t xml:space="preserve"> to the invention.</w:t>
      </w:r>
    </w:p>
    <w:p w14:paraId="4B06F001" w14:textId="77777777" w:rsidR="005762E0" w:rsidRPr="00F00910" w:rsidRDefault="005762E0" w:rsidP="005762E0">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5C0239">
        <w:rPr>
          <w:rStyle w:val="Emphasis"/>
          <w:highlight w:val="cyan"/>
        </w:rPr>
        <w:t>All agree</w:t>
      </w:r>
      <w:r w:rsidRPr="005C0239">
        <w:rPr>
          <w:rStyle w:val="StyleUnderline"/>
          <w:highlight w:val="cyan"/>
        </w:rPr>
        <w:t xml:space="preserve"> the term is </w:t>
      </w:r>
      <w:r w:rsidRPr="005C0239">
        <w:rPr>
          <w:rStyle w:val="Emphasis"/>
          <w:highlight w:val="cyan"/>
        </w:rPr>
        <w:t>ambiguous</w:t>
      </w:r>
      <w:r w:rsidRPr="005C0239">
        <w:rPr>
          <w:rStyle w:val="StyleUnderline"/>
          <w:highlight w:val="cyan"/>
        </w:rPr>
        <w:t xml:space="preserve"> and</w:t>
      </w:r>
      <w:r w:rsidRPr="009E7EA2">
        <w:rPr>
          <w:sz w:val="16"/>
        </w:rPr>
        <w:t xml:space="preserve">, taken in isolation, </w:t>
      </w:r>
      <w:r w:rsidRPr="009E7EA2">
        <w:rPr>
          <w:rStyle w:val="StyleUnderline"/>
        </w:rPr>
        <w:t xml:space="preserve">might </w:t>
      </w:r>
      <w:r w:rsidRPr="005C0239">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5C0239">
        <w:rPr>
          <w:rStyle w:val="StyleUnderline"/>
          <w:highlight w:val="cyan"/>
        </w:rPr>
        <w:t xml:space="preserve">a </w:t>
      </w:r>
      <w:r w:rsidRPr="005C0239">
        <w:rPr>
          <w:rStyle w:val="Emphasis"/>
          <w:highlight w:val="cyan"/>
        </w:rPr>
        <w:t>large</w:t>
      </w:r>
      <w:r w:rsidRPr="005C0239">
        <w:rPr>
          <w:rStyle w:val="StyleUnderline"/>
          <w:highlight w:val="cyan"/>
        </w:rPr>
        <w:t xml:space="preserve"> portion</w:t>
      </w:r>
      <w:r w:rsidRPr="009E7EA2">
        <w:rPr>
          <w:sz w:val="16"/>
        </w:rPr>
        <w:t xml:space="preserve">. Brief for Petitioners 16; Brief for Respondent 18; Brief for United States as Amicus Curiae 12. </w:t>
      </w:r>
      <w:r w:rsidRPr="005C0239">
        <w:rPr>
          <w:rStyle w:val="StyleUnderline"/>
          <w:highlight w:val="cyan"/>
        </w:rPr>
        <w:t>“Substantial,” as</w:t>
      </w:r>
      <w:r w:rsidRPr="009E7EA2">
        <w:rPr>
          <w:rStyle w:val="StyleUnderline"/>
        </w:rPr>
        <w:t xml:space="preserve"> it is </w:t>
      </w:r>
      <w:r w:rsidRPr="00020FBF">
        <w:rPr>
          <w:rStyle w:val="Emphasis"/>
        </w:rPr>
        <w:t xml:space="preserve">commonly </w:t>
      </w:r>
      <w:r w:rsidRPr="005C0239">
        <w:rPr>
          <w:rStyle w:val="Emphasis"/>
          <w:highlight w:val="cyan"/>
        </w:rPr>
        <w:t>understood</w:t>
      </w:r>
      <w:r w:rsidRPr="005C0239">
        <w:rPr>
          <w:rStyle w:val="StyleUnderline"/>
          <w:highlight w:val="cyan"/>
        </w:rPr>
        <w:t xml:space="preserve">, may refer </w:t>
      </w:r>
      <w:r w:rsidRPr="005C0239">
        <w:rPr>
          <w:rStyle w:val="Emphasis"/>
          <w:highlight w:val="cyan"/>
        </w:rPr>
        <w:t>either</w:t>
      </w:r>
      <w:r w:rsidRPr="005C0239">
        <w:rPr>
          <w:rStyle w:val="StyleUnderline"/>
          <w:highlight w:val="cyan"/>
        </w:rPr>
        <w:t xml:space="preserve"> to </w:t>
      </w:r>
      <w:r w:rsidRPr="005C0239">
        <w:rPr>
          <w:rStyle w:val="Emphasis"/>
          <w:highlight w:val="cyan"/>
        </w:rPr>
        <w:t>qualitative</w:t>
      </w:r>
      <w:r w:rsidRPr="009E7EA2">
        <w:rPr>
          <w:rStyle w:val="Emphasis"/>
        </w:rPr>
        <w:t xml:space="preserve"> importance</w:t>
      </w:r>
      <w:r w:rsidRPr="009E7EA2">
        <w:rPr>
          <w:rStyle w:val="StyleUnderline"/>
        </w:rPr>
        <w:t xml:space="preserve"> </w:t>
      </w:r>
      <w:r w:rsidRPr="005C0239">
        <w:rPr>
          <w:rStyle w:val="StyleUnderline"/>
          <w:highlight w:val="cyan"/>
        </w:rPr>
        <w:t>or</w:t>
      </w:r>
      <w:r w:rsidRPr="009E7EA2">
        <w:rPr>
          <w:rStyle w:val="StyleUnderline"/>
        </w:rPr>
        <w:t xml:space="preserve"> to </w:t>
      </w:r>
      <w:r w:rsidRPr="005C0239">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64324255" w14:textId="77777777" w:rsidR="005762E0" w:rsidRDefault="005762E0" w:rsidP="005762E0">
      <w:pPr>
        <w:pStyle w:val="Heading2"/>
      </w:pPr>
      <w:r>
        <w:t>DA---CISA</w:t>
      </w:r>
    </w:p>
    <w:p w14:paraId="7727AD43" w14:textId="77777777" w:rsidR="005762E0" w:rsidRDefault="005762E0" w:rsidP="005762E0">
      <w:pPr>
        <w:pStyle w:val="Heading3"/>
      </w:pPr>
      <w:r>
        <w:t>CISA DA---2AC</w:t>
      </w:r>
    </w:p>
    <w:p w14:paraId="482EE33E" w14:textId="29121198" w:rsidR="005762E0" w:rsidRPr="00CE3B34" w:rsidRDefault="005762E0" w:rsidP="005762E0">
      <w:pPr>
        <w:pStyle w:val="Heading4"/>
      </w:pPr>
      <w:r>
        <w:t>Full extension won’t pass but they won’t let it lapse</w:t>
      </w:r>
      <w:r>
        <w:t>.</w:t>
      </w:r>
    </w:p>
    <w:p w14:paraId="49D09DC3" w14:textId="77777777" w:rsidR="005762E0" w:rsidRDefault="005762E0" w:rsidP="005762E0">
      <w:r w:rsidRPr="00483030">
        <w:rPr>
          <w:rStyle w:val="Style13ptBold"/>
        </w:rPr>
        <w:t>Nossaman ’9-5</w:t>
      </w:r>
      <w:r>
        <w:t xml:space="preserve"> [Nossaman LLP; September 5; California-based law firm; “House Advances Key Cybersecurity Measures Ahead of September Deadline,” https://www.nossaman.com/newsroom-insights-house-advances-key-cybersecurity-measures-ahead-of-september-deadline]</w:t>
      </w:r>
    </w:p>
    <w:p w14:paraId="63410C51" w14:textId="77777777" w:rsidR="005762E0" w:rsidRPr="00CE3B34" w:rsidRDefault="005762E0" w:rsidP="005762E0">
      <w:pPr>
        <w:rPr>
          <w:rStyle w:val="StyleUnderline"/>
        </w:rPr>
      </w:pPr>
      <w:r w:rsidRPr="000130AF">
        <w:rPr>
          <w:sz w:val="16"/>
        </w:rPr>
        <w:t xml:space="preserve">On September 3, 2025, just weeks before key cybersecurity authorities are set to lapse, the House Homeland Security Committee voted to advance two expiring measures aimed at keeping cyber threat information flowing between government and industry while supporting state and local cyber defenses. Both authorities expire on September 30, 2025. House action keeps them moving, but </w:t>
      </w:r>
      <w:r w:rsidRPr="003B4DAF">
        <w:rPr>
          <w:rStyle w:val="StyleUnderline"/>
        </w:rPr>
        <w:t xml:space="preserve">final </w:t>
      </w:r>
      <w:r w:rsidRPr="003B4DAF">
        <w:rPr>
          <w:rStyle w:val="StyleUnderline"/>
          <w:highlight w:val="cyan"/>
        </w:rPr>
        <w:t xml:space="preserve">passage will hinge on </w:t>
      </w:r>
      <w:r w:rsidRPr="003B4DAF">
        <w:rPr>
          <w:rStyle w:val="Emphasis"/>
          <w:highlight w:val="cyan"/>
        </w:rPr>
        <w:t>Senate dynamics</w:t>
      </w:r>
      <w:r w:rsidRPr="003B4DAF">
        <w:rPr>
          <w:rStyle w:val="StyleUnderline"/>
          <w:highlight w:val="cyan"/>
        </w:rPr>
        <w:t xml:space="preserve"> and </w:t>
      </w:r>
      <w:r w:rsidRPr="003B4DAF">
        <w:rPr>
          <w:rStyle w:val="Emphasis"/>
          <w:highlight w:val="cyan"/>
        </w:rPr>
        <w:t>calendar realities</w:t>
      </w:r>
      <w:r w:rsidRPr="003B4DAF">
        <w:rPr>
          <w:rStyle w:val="StyleUnderline"/>
          <w:highlight w:val="cyan"/>
        </w:rPr>
        <w:t>. If agreement slips</w:t>
      </w:r>
      <w:r w:rsidRPr="00CE3B34">
        <w:rPr>
          <w:rStyle w:val="StyleUnderline"/>
        </w:rPr>
        <w:t xml:space="preserve"> past September 30, 2025, </w:t>
      </w:r>
      <w:r w:rsidRPr="003B4DAF">
        <w:rPr>
          <w:rStyle w:val="StyleUnderline"/>
          <w:highlight w:val="cyan"/>
        </w:rPr>
        <w:t>lawmakers</w:t>
      </w:r>
      <w:r w:rsidRPr="00CE3B34">
        <w:rPr>
          <w:rStyle w:val="StyleUnderline"/>
        </w:rPr>
        <w:t xml:space="preserve"> in both chambers are already </w:t>
      </w:r>
      <w:r w:rsidRPr="003B4DAF">
        <w:rPr>
          <w:rStyle w:val="StyleUnderline"/>
          <w:highlight w:val="cyan"/>
        </w:rPr>
        <w:t xml:space="preserve">discussing a </w:t>
      </w:r>
      <w:r w:rsidRPr="003B4DAF">
        <w:rPr>
          <w:rStyle w:val="Emphasis"/>
          <w:highlight w:val="cyan"/>
        </w:rPr>
        <w:t>short-term extension</w:t>
      </w:r>
      <w:r w:rsidRPr="00CE3B34">
        <w:rPr>
          <w:rStyle w:val="StyleUnderline"/>
        </w:rPr>
        <w:t xml:space="preserve">, potentially </w:t>
      </w:r>
      <w:r w:rsidRPr="003B4DAF">
        <w:rPr>
          <w:rStyle w:val="Emphasis"/>
          <w:highlight w:val="cyan"/>
        </w:rPr>
        <w:t>via a stopgap funding bill</w:t>
      </w:r>
      <w:r w:rsidRPr="003B4DAF">
        <w:rPr>
          <w:rStyle w:val="StyleUnderline"/>
          <w:highlight w:val="cyan"/>
        </w:rPr>
        <w:t>, to prevent</w:t>
      </w:r>
      <w:r w:rsidRPr="00CE3B34">
        <w:rPr>
          <w:rStyle w:val="StyleUnderline"/>
        </w:rPr>
        <w:t xml:space="preserve"> any </w:t>
      </w:r>
      <w:r w:rsidRPr="003B4DAF">
        <w:rPr>
          <w:rStyle w:val="StyleUnderline"/>
          <w:highlight w:val="cyan"/>
        </w:rPr>
        <w:t>interruption</w:t>
      </w:r>
      <w:r w:rsidRPr="00CE3B34">
        <w:rPr>
          <w:rStyle w:val="StyleUnderline"/>
        </w:rPr>
        <w:t xml:space="preserve"> in information-sharing protections.</w:t>
      </w:r>
    </w:p>
    <w:p w14:paraId="51826E65" w14:textId="77777777" w:rsidR="005762E0" w:rsidRPr="000130AF" w:rsidRDefault="005762E0" w:rsidP="005762E0">
      <w:pPr>
        <w:rPr>
          <w:sz w:val="16"/>
        </w:rPr>
      </w:pPr>
      <w:r w:rsidRPr="000130AF">
        <w:rPr>
          <w:sz w:val="16"/>
        </w:rPr>
        <w:t>The first bill reauthorizes the 2015 Cybersecurity Information Sharing Act (commonly called CISA 2015), which incentivizes businesses to share cyber threat information with the federal government and with each other. The new version introduced by Chairman Andrew Garbarino would rename the law and extend the authorization through 2035. H.R. 5079, the Widespread Information Management for the Welfare of Infrastructure and Government Act (WIMWIG), cleared committee unanimously, 25-0. The updated text keeps the core framework that encourages private-sector sharing of cyber threat indicators with the government and peers, while making targeted updates for today’s environment, including explicit references to the use of artificial intelligence tools and updated oversight responsibilities for the Department of Homeland Security and the Department of Justice. The bill requires the Attorney General and the Secretary of Homeland Security to jointly update and publish the policies and procedures for threat sharing, with priority on rapid dissemination to state, local, Tribal and territorial (SLTT) governments and critical-infrastructure owners and operators. Additionally, it requires DHS to develop and continuously implement an outreach plan, especially for small and rural infrastructure operators and to provide annual briefings to the House and Senate Homeland Security committees on that outreach.</w:t>
      </w:r>
    </w:p>
    <w:p w14:paraId="13D1F2E8" w14:textId="77777777" w:rsidR="005762E0" w:rsidRPr="000130AF" w:rsidRDefault="005762E0" w:rsidP="005762E0">
      <w:pPr>
        <w:rPr>
          <w:sz w:val="16"/>
        </w:rPr>
      </w:pPr>
      <w:r w:rsidRPr="000130AF">
        <w:rPr>
          <w:rStyle w:val="StyleUnderline"/>
        </w:rPr>
        <w:t xml:space="preserve">One </w:t>
      </w:r>
      <w:r w:rsidRPr="003B4DAF">
        <w:rPr>
          <w:rStyle w:val="StyleUnderline"/>
          <w:highlight w:val="cyan"/>
        </w:rPr>
        <w:t>likely point of friction</w:t>
      </w:r>
      <w:r w:rsidRPr="000130AF">
        <w:rPr>
          <w:rStyle w:val="StyleUnderline"/>
        </w:rPr>
        <w:t xml:space="preserve"> is what the bill does not include. It </w:t>
      </w:r>
      <w:r w:rsidRPr="003B4DAF">
        <w:rPr>
          <w:rStyle w:val="StyleUnderline"/>
          <w:highlight w:val="cyan"/>
        </w:rPr>
        <w:t>omits language restricting</w:t>
      </w:r>
      <w:r w:rsidRPr="000130AF">
        <w:rPr>
          <w:sz w:val="16"/>
        </w:rPr>
        <w:t xml:space="preserve"> the Cybersecurity and Infrastructure Security Agency (</w:t>
      </w:r>
      <w:r w:rsidRPr="003B4DAF">
        <w:rPr>
          <w:rStyle w:val="StyleUnderline"/>
          <w:highlight w:val="cyan"/>
        </w:rPr>
        <w:t>CISA</w:t>
      </w:r>
      <w:r w:rsidRPr="000130AF">
        <w:rPr>
          <w:sz w:val="16"/>
        </w:rPr>
        <w:t xml:space="preserve">) </w:t>
      </w:r>
      <w:r w:rsidRPr="003B4DAF">
        <w:rPr>
          <w:rStyle w:val="StyleUnderline"/>
          <w:highlight w:val="cyan"/>
        </w:rPr>
        <w:t>from</w:t>
      </w:r>
      <w:r w:rsidRPr="000130AF">
        <w:rPr>
          <w:rStyle w:val="StyleUnderline"/>
        </w:rPr>
        <w:t xml:space="preserve"> engaging in work related to </w:t>
      </w:r>
      <w:r w:rsidRPr="003B4DAF">
        <w:rPr>
          <w:rStyle w:val="StyleUnderline"/>
          <w:highlight w:val="cyan"/>
        </w:rPr>
        <w:t>countering</w:t>
      </w:r>
      <w:r w:rsidRPr="000130AF">
        <w:rPr>
          <w:rStyle w:val="StyleUnderline"/>
        </w:rPr>
        <w:t xml:space="preserve"> online </w:t>
      </w:r>
      <w:r w:rsidRPr="003B4DAF">
        <w:rPr>
          <w:rStyle w:val="StyleUnderline"/>
          <w:highlight w:val="cyan"/>
        </w:rPr>
        <w:t>disinfo</w:t>
      </w:r>
      <w:r w:rsidRPr="000130AF">
        <w:rPr>
          <w:rStyle w:val="StyleUnderline"/>
        </w:rPr>
        <w:t xml:space="preserve">rmation, </w:t>
      </w:r>
      <w:r w:rsidRPr="003B4DAF">
        <w:rPr>
          <w:rStyle w:val="StyleUnderline"/>
          <w:highlight w:val="cyan"/>
        </w:rPr>
        <w:t>a condition that</w:t>
      </w:r>
      <w:r w:rsidRPr="000130AF">
        <w:rPr>
          <w:sz w:val="16"/>
        </w:rPr>
        <w:t xml:space="preserve"> Senate Homeland Security Chair Rand </w:t>
      </w:r>
      <w:r w:rsidRPr="003B4DAF">
        <w:rPr>
          <w:rStyle w:val="StyleUnderline"/>
          <w:highlight w:val="cyan"/>
        </w:rPr>
        <w:t>Paul</w:t>
      </w:r>
      <w:r w:rsidRPr="000130AF">
        <w:rPr>
          <w:rStyle w:val="StyleUnderline"/>
        </w:rPr>
        <w:t xml:space="preserve"> has previously said he </w:t>
      </w:r>
      <w:r w:rsidRPr="003B4DAF">
        <w:rPr>
          <w:rStyle w:val="StyleUnderline"/>
          <w:highlight w:val="cyan"/>
        </w:rPr>
        <w:t>wants</w:t>
      </w:r>
      <w:r w:rsidRPr="000130AF">
        <w:rPr>
          <w:rStyle w:val="StyleUnderline"/>
        </w:rPr>
        <w:t xml:space="preserve"> attached</w:t>
      </w:r>
      <w:r w:rsidRPr="000130AF">
        <w:rPr>
          <w:sz w:val="16"/>
        </w:rPr>
        <w:t>. In the Senate, one option already on file is a “clean” 10-year extension bill (S. 1337, the Cybersecurity Information Sharing Extension Act) from Sens. Gary Peters and Mike Rounds that avoids policy changes, though their bipartisan text has not moved in committee.</w:t>
      </w:r>
    </w:p>
    <w:p w14:paraId="78607C6E" w14:textId="77777777" w:rsidR="005762E0" w:rsidRPr="000130AF" w:rsidRDefault="005762E0" w:rsidP="005762E0">
      <w:pPr>
        <w:rPr>
          <w:sz w:val="16"/>
        </w:rPr>
      </w:pPr>
      <w:r w:rsidRPr="000130AF">
        <w:rPr>
          <w:sz w:val="16"/>
        </w:rPr>
        <w:t>Cyber policy experts caution that a lapse would create uncertainty for companies that rely on the law’s liability protections, which in turn could chill real-time sharing.</w:t>
      </w:r>
    </w:p>
    <w:p w14:paraId="2892731C" w14:textId="77777777" w:rsidR="005762E0" w:rsidRPr="000130AF" w:rsidRDefault="005762E0" w:rsidP="005762E0">
      <w:pPr>
        <w:rPr>
          <w:sz w:val="16"/>
        </w:rPr>
      </w:pPr>
      <w:r w:rsidRPr="000130AF">
        <w:rPr>
          <w:sz w:val="16"/>
        </w:rPr>
        <w:t>The second bill addresses the State and Local Cybersecurity Grant Program (SLCGP). The committee advanced H.R. 5078, Rep. Andy Ogles’s Protecting Information by Local Leaders for Agency Resilience Act (PILLAR), by a vote of 21-1 to continue the program for ten years. Created by the 2021 Infrastructure Investment and Jobs Act, SLCGP has provided $1 billion over four years to help states, localities and tribal governments strengthen their networks; most funds must be passed through to local governments, with a dedicated share for rural communities. The House draft does not set an overall funding topline and it tightens cost-sharing: the federal share is generally capped at 60 percent for single-entity awards and 70 percent for multi-entity awards through fiscal year 2035, with a potential incentive bump (to 65 percent/75 percent) for states that implement certain identity and access-management controls by October 1, 2027. It further bars the use of grant dollars for software or hardware from “foreign entities of concern” and directs alignment with CISA “secure by design” guidance. The text also replaces specific references to the Multi-State Information Sharing and Analysis Center (MS-ISAC) with broader “Information Sharing and Analysis Organizations,” which could reduce MS-ISAC’s automatic role during plan development and require adjustments by program users.</w:t>
      </w:r>
    </w:p>
    <w:p w14:paraId="1556C96C" w14:textId="77777777" w:rsidR="005762E0" w:rsidRDefault="005762E0" w:rsidP="005762E0">
      <w:pPr>
        <w:rPr>
          <w:rStyle w:val="StyleUnderline"/>
        </w:rPr>
      </w:pPr>
      <w:r w:rsidRPr="000130AF">
        <w:rPr>
          <w:sz w:val="16"/>
        </w:rPr>
        <w:t xml:space="preserve">Both measures drew broad industry and state support focused on avoiding any gap in authorities before the deadline. The House committee’s votes keep the bills on track, but </w:t>
      </w:r>
      <w:r w:rsidRPr="003B4DAF">
        <w:rPr>
          <w:rStyle w:val="StyleUnderline"/>
          <w:highlight w:val="cyan"/>
        </w:rPr>
        <w:t>Senate timing is still developing</w:t>
      </w:r>
      <w:r w:rsidRPr="000130AF">
        <w:rPr>
          <w:rStyle w:val="StyleUnderline"/>
        </w:rPr>
        <w:t xml:space="preserve"> as Chair </w:t>
      </w:r>
      <w:r w:rsidRPr="003B4DAF">
        <w:rPr>
          <w:rStyle w:val="StyleUnderline"/>
          <w:highlight w:val="cyan"/>
        </w:rPr>
        <w:t xml:space="preserve">Paul has not announced a markup date. If the chambers </w:t>
      </w:r>
      <w:r w:rsidRPr="003B4DAF">
        <w:rPr>
          <w:rStyle w:val="Emphasis"/>
          <w:highlight w:val="cyan"/>
        </w:rPr>
        <w:t>cannot reconcile</w:t>
      </w:r>
      <w:r w:rsidRPr="000130AF">
        <w:rPr>
          <w:rStyle w:val="StyleUnderline"/>
        </w:rPr>
        <w:t xml:space="preserve"> their approaches quickly, a </w:t>
      </w:r>
      <w:r w:rsidRPr="003B4DAF">
        <w:rPr>
          <w:rStyle w:val="StyleUnderline"/>
          <w:highlight w:val="cyan"/>
        </w:rPr>
        <w:t>short extension</w:t>
      </w:r>
      <w:r w:rsidRPr="000130AF">
        <w:rPr>
          <w:rStyle w:val="StyleUnderline"/>
        </w:rPr>
        <w:t xml:space="preserve"> attached to a continuing resolution </w:t>
      </w:r>
      <w:r w:rsidRPr="003B4DAF">
        <w:rPr>
          <w:rStyle w:val="StyleUnderline"/>
          <w:highlight w:val="cyan"/>
        </w:rPr>
        <w:t xml:space="preserve">remains a </w:t>
      </w:r>
      <w:r w:rsidRPr="003B4DAF">
        <w:rPr>
          <w:rStyle w:val="Emphasis"/>
          <w:highlight w:val="cyan"/>
        </w:rPr>
        <w:t>plausible backstop</w:t>
      </w:r>
      <w:r w:rsidRPr="000130AF">
        <w:rPr>
          <w:rStyle w:val="StyleUnderline"/>
        </w:rPr>
        <w:t xml:space="preserve"> strategy discussed by lawmakers and stakeholders.</w:t>
      </w:r>
    </w:p>
    <w:p w14:paraId="0560CA19" w14:textId="77777777" w:rsidR="005762E0" w:rsidRPr="005762E0" w:rsidRDefault="005762E0" w:rsidP="005762E0">
      <w:pPr>
        <w:rPr>
          <w:rStyle w:val="StyleUnderline"/>
          <w:sz w:val="16"/>
          <w:szCs w:val="16"/>
          <w:u w:val="none"/>
        </w:rPr>
      </w:pPr>
    </w:p>
    <w:p w14:paraId="3D79FC51" w14:textId="6D35E62A" w:rsidR="005762E0" w:rsidRPr="00483030" w:rsidRDefault="005762E0" w:rsidP="005762E0">
      <w:pPr>
        <w:pStyle w:val="Heading4"/>
        <w:rPr>
          <w:rFonts w:eastAsia="Aptos"/>
        </w:rPr>
      </w:pPr>
      <w:r>
        <w:rPr>
          <w:rFonts w:eastAsia="Aptos"/>
        </w:rPr>
        <w:t>Won’t pass the Senate and shutdown thumps</w:t>
      </w:r>
      <w:r>
        <w:rPr>
          <w:rFonts w:eastAsia="Aptos"/>
        </w:rPr>
        <w:t>.</w:t>
      </w:r>
    </w:p>
    <w:p w14:paraId="0BD17F3A" w14:textId="77777777" w:rsidR="005762E0" w:rsidRPr="00483030" w:rsidRDefault="005762E0" w:rsidP="005762E0">
      <w:pPr>
        <w:rPr>
          <w:rFonts w:eastAsia="Aptos"/>
        </w:rPr>
      </w:pPr>
      <w:r w:rsidRPr="005F03DF">
        <w:rPr>
          <w:rStyle w:val="Style13ptBold"/>
        </w:rPr>
        <w:t>Loten ’9-5</w:t>
      </w:r>
      <w:r w:rsidRPr="00483030">
        <w:rPr>
          <w:rFonts w:eastAsia="Aptos"/>
        </w:rPr>
        <w:t xml:space="preserve"> [Angus; September 5; Reporter; The Wall Street Journal; “Federal Cyber Information-Sharing Bill Renewal Inches Forward,” https://www.wsj.com/articles/federal-cyber-information-sharing-bill-renewal-inches-forward-472b16d7]</w:t>
      </w:r>
    </w:p>
    <w:p w14:paraId="7F0A98B3" w14:textId="77777777" w:rsidR="005762E0" w:rsidRPr="00483030" w:rsidRDefault="005762E0" w:rsidP="005762E0">
      <w:pPr>
        <w:rPr>
          <w:rFonts w:eastAsia="Aptos"/>
          <w:sz w:val="16"/>
        </w:rPr>
      </w:pPr>
      <w:r w:rsidRPr="00483030">
        <w:rPr>
          <w:rFonts w:eastAsia="Aptos"/>
          <w:u w:val="single"/>
        </w:rPr>
        <w:t xml:space="preserve">The </w:t>
      </w:r>
      <w:r w:rsidRPr="00483030">
        <w:rPr>
          <w:rFonts w:eastAsia="Aptos"/>
          <w:b/>
          <w:iCs/>
          <w:highlight w:val="cyan"/>
          <w:u w:val="single"/>
          <w:bdr w:val="single" w:sz="8" w:space="0" w:color="auto"/>
        </w:rPr>
        <w:t>clock is ticking</w:t>
      </w:r>
      <w:r w:rsidRPr="00483030">
        <w:rPr>
          <w:rFonts w:eastAsia="Aptos"/>
          <w:u w:val="single"/>
        </w:rPr>
        <w:t xml:space="preserve"> on core federal cybersecurity legislation set to expire Sept. 30, </w:t>
      </w:r>
      <w:r w:rsidRPr="00483030">
        <w:rPr>
          <w:rFonts w:eastAsia="Aptos"/>
          <w:highlight w:val="cyan"/>
          <w:u w:val="single"/>
        </w:rPr>
        <w:t xml:space="preserve">as a </w:t>
      </w:r>
      <w:r w:rsidRPr="00483030">
        <w:rPr>
          <w:rFonts w:eastAsia="Aptos"/>
          <w:b/>
          <w:iCs/>
          <w:highlight w:val="cyan"/>
          <w:u w:val="single"/>
          <w:bdr w:val="single" w:sz="8" w:space="0" w:color="auto"/>
        </w:rPr>
        <w:t>divided Congress</w:t>
      </w:r>
      <w:r w:rsidRPr="00483030">
        <w:rPr>
          <w:rFonts w:eastAsia="Aptos"/>
          <w:highlight w:val="cyan"/>
          <w:u w:val="single"/>
        </w:rPr>
        <w:t xml:space="preserve"> and a </w:t>
      </w:r>
      <w:r w:rsidRPr="00483030">
        <w:rPr>
          <w:rFonts w:eastAsia="Aptos"/>
          <w:b/>
          <w:iCs/>
          <w:highlight w:val="cyan"/>
          <w:u w:val="single"/>
          <w:bdr w:val="single" w:sz="8" w:space="0" w:color="auto"/>
        </w:rPr>
        <w:t>looming government shutdown</w:t>
      </w:r>
      <w:r w:rsidRPr="00483030">
        <w:rPr>
          <w:rFonts w:eastAsia="Aptos"/>
          <w:highlight w:val="cyan"/>
          <w:u w:val="single"/>
        </w:rPr>
        <w:t xml:space="preserve"> threaten progress</w:t>
      </w:r>
      <w:r w:rsidRPr="00483030">
        <w:rPr>
          <w:rFonts w:eastAsia="Aptos"/>
          <w:u w:val="single"/>
        </w:rPr>
        <w:t xml:space="preserve"> on a new bill that seeks to extend provisions encouraging cooperation in fighting hackers</w:t>
      </w:r>
      <w:r w:rsidRPr="00483030">
        <w:rPr>
          <w:rFonts w:eastAsia="Aptos"/>
          <w:sz w:val="16"/>
        </w:rPr>
        <w:t xml:space="preserve">. </w:t>
      </w:r>
    </w:p>
    <w:p w14:paraId="549119EA" w14:textId="77777777" w:rsidR="005762E0" w:rsidRPr="00483030" w:rsidRDefault="005762E0" w:rsidP="005762E0">
      <w:pPr>
        <w:rPr>
          <w:sz w:val="16"/>
        </w:rPr>
      </w:pPr>
      <w:r w:rsidRPr="00483030">
        <w:rPr>
          <w:rFonts w:eastAsia="Aptos"/>
          <w:sz w:val="16"/>
        </w:rPr>
        <w:t>The decade-old Cybersecurity Information Sharing Act, or CISA, set the legal framework aimed at protecting companies tha</w:t>
      </w:r>
      <w:r w:rsidRPr="00483030">
        <w:rPr>
          <w:sz w:val="16"/>
        </w:rPr>
        <w:t>t voluntarily share cyber threat intelligence with other businesses and the federal government, shielding them from antitrust and liability charges.</w:t>
      </w:r>
    </w:p>
    <w:p w14:paraId="5D9C0ED5" w14:textId="77777777" w:rsidR="005762E0" w:rsidRPr="00483030" w:rsidRDefault="005762E0" w:rsidP="005762E0">
      <w:pPr>
        <w:rPr>
          <w:sz w:val="16"/>
        </w:rPr>
      </w:pPr>
      <w:r w:rsidRPr="00483030">
        <w:rPr>
          <w:sz w:val="16"/>
        </w:rPr>
        <w:t>Sunsetting the legislation risks weakening cybersecurity defenses, in both business and government, by discouraging information-sharing about hacking tactics and other cyberattacks, cybersecurity experts said.</w:t>
      </w:r>
    </w:p>
    <w:p w14:paraId="46F1DFA3" w14:textId="77777777" w:rsidR="005762E0" w:rsidRPr="00483030" w:rsidRDefault="005762E0" w:rsidP="005762E0">
      <w:pPr>
        <w:rPr>
          <w:sz w:val="16"/>
        </w:rPr>
      </w:pPr>
      <w:r w:rsidRPr="00483030">
        <w:rPr>
          <w:sz w:val="16"/>
        </w:rPr>
        <w:t>“Information sharing between the private and public sectors is a critical part of our nation’s cybersecurity defense,” said Chris Pierson, founder and chief executive of security firm BlackCloak.</w:t>
      </w:r>
    </w:p>
    <w:p w14:paraId="481D5D63" w14:textId="77777777" w:rsidR="005762E0" w:rsidRPr="00483030" w:rsidRDefault="005762E0" w:rsidP="005762E0">
      <w:pPr>
        <w:rPr>
          <w:sz w:val="16"/>
        </w:rPr>
      </w:pPr>
      <w:r w:rsidRPr="00483030">
        <w:rPr>
          <w:sz w:val="16"/>
        </w:rPr>
        <w:t>Pierson, who served for more than a decade on the Department of Homeland Security’s privacy and cybersecurity subcommittees, said CISA is needed “to ensure that there are no speed bumps that an adversary can take advantage of here, due to a knowledge gap.”</w:t>
      </w:r>
    </w:p>
    <w:p w14:paraId="29946B65" w14:textId="77777777" w:rsidR="005762E0" w:rsidRPr="00483030" w:rsidRDefault="005762E0" w:rsidP="005762E0">
      <w:pPr>
        <w:rPr>
          <w:sz w:val="16"/>
        </w:rPr>
      </w:pPr>
      <w:r w:rsidRPr="00483030">
        <w:rPr>
          <w:sz w:val="16"/>
        </w:rPr>
        <w:t>On Wednesday, the House Homeland Security Committee unanimously approved a revised version of CISA, renaming it the Widespread Information Management for the Welfare of Infrastructure and Government Act, or Wimwag.</w:t>
      </w:r>
    </w:p>
    <w:p w14:paraId="3DE8BFA8" w14:textId="77777777" w:rsidR="005762E0" w:rsidRPr="00483030" w:rsidRDefault="005762E0" w:rsidP="005762E0">
      <w:pPr>
        <w:rPr>
          <w:rFonts w:eastAsia="Aptos"/>
          <w:sz w:val="16"/>
        </w:rPr>
      </w:pPr>
      <w:r w:rsidRPr="00483030">
        <w:rPr>
          <w:rFonts w:eastAsia="Aptos"/>
          <w:sz w:val="16"/>
        </w:rPr>
        <w:t>The proposed bill, which would extend the legislation until 2035, includes updated language to reflect new hacking tactics, while boosting privacy and liability protections for companies, among other changes.</w:t>
      </w:r>
    </w:p>
    <w:p w14:paraId="250D7230" w14:textId="77777777" w:rsidR="005762E0" w:rsidRPr="00483030" w:rsidRDefault="005762E0" w:rsidP="005762E0">
      <w:pPr>
        <w:rPr>
          <w:rFonts w:eastAsia="Aptos"/>
          <w:sz w:val="16"/>
        </w:rPr>
      </w:pPr>
      <w:r w:rsidRPr="00483030">
        <w:rPr>
          <w:rFonts w:eastAsia="Aptos"/>
          <w:sz w:val="16"/>
        </w:rPr>
        <w:t>Democrats had called for an extension of the 2015 law while leaving any changes to be considered after the September deadline. “More improvements will be necessary as the legislative process moves forward,” based on input by cybersecurity experts, Rep. Bennie Thompson (D., Miss.) told the committee.</w:t>
      </w:r>
    </w:p>
    <w:p w14:paraId="0FE27355" w14:textId="77777777" w:rsidR="005762E0" w:rsidRPr="00483030" w:rsidRDefault="005762E0" w:rsidP="005762E0">
      <w:pPr>
        <w:rPr>
          <w:rFonts w:eastAsia="Aptos"/>
          <w:sz w:val="16"/>
        </w:rPr>
      </w:pPr>
      <w:r w:rsidRPr="00483030">
        <w:rPr>
          <w:rFonts w:eastAsia="Aptos"/>
          <w:sz w:val="16"/>
        </w:rPr>
        <w:t>The bill now moves to the full House for consideration.</w:t>
      </w:r>
    </w:p>
    <w:p w14:paraId="7D6F39D3" w14:textId="77777777" w:rsidR="005762E0" w:rsidRDefault="005762E0" w:rsidP="005762E0">
      <w:pPr>
        <w:rPr>
          <w:rFonts w:eastAsia="Aptos"/>
          <w:sz w:val="16"/>
        </w:rPr>
      </w:pPr>
      <w:r w:rsidRPr="00483030">
        <w:rPr>
          <w:rFonts w:eastAsia="Aptos"/>
          <w:highlight w:val="cyan"/>
          <w:u w:val="single"/>
        </w:rPr>
        <w:t xml:space="preserve">Its </w:t>
      </w:r>
      <w:r w:rsidRPr="00483030">
        <w:rPr>
          <w:rFonts w:eastAsia="Aptos"/>
          <w:b/>
          <w:iCs/>
          <w:highlight w:val="cyan"/>
          <w:u w:val="single"/>
          <w:bdr w:val="single" w:sz="8" w:space="0" w:color="auto"/>
        </w:rPr>
        <w:t>path in the Senate remains unclear</w:t>
      </w:r>
      <w:r w:rsidRPr="00483030">
        <w:rPr>
          <w:rFonts w:eastAsia="Aptos"/>
          <w:b/>
          <w:iCs/>
          <w:u w:val="single"/>
          <w:bdr w:val="single" w:sz="8" w:space="0" w:color="auto"/>
        </w:rPr>
        <w:t>.</w:t>
      </w:r>
      <w:r w:rsidRPr="00483030">
        <w:rPr>
          <w:rFonts w:eastAsia="Aptos"/>
          <w:sz w:val="16"/>
        </w:rPr>
        <w:t xml:space="preserve"> Sen. Rand </w:t>
      </w:r>
      <w:r w:rsidRPr="00483030">
        <w:rPr>
          <w:rFonts w:eastAsia="Aptos"/>
          <w:highlight w:val="cyan"/>
          <w:u w:val="single"/>
        </w:rPr>
        <w:t>Paul</w:t>
      </w:r>
      <w:r w:rsidRPr="00483030">
        <w:rPr>
          <w:rFonts w:eastAsia="Aptos"/>
          <w:sz w:val="16"/>
        </w:rPr>
        <w:t xml:space="preserve"> (R., Ky.), who will steer the new bill in the Senate as chair of the Homeland Security and Governmental Affairs Committee, has said he </w:t>
      </w:r>
      <w:r w:rsidRPr="00483030">
        <w:rPr>
          <w:rFonts w:eastAsia="Aptos"/>
          <w:highlight w:val="cyan"/>
          <w:u w:val="single"/>
        </w:rPr>
        <w:t>would push to include a provision aimed at preventing</w:t>
      </w:r>
      <w:r w:rsidRPr="00483030">
        <w:rPr>
          <w:rFonts w:eastAsia="Aptos"/>
          <w:sz w:val="16"/>
        </w:rPr>
        <w:t xml:space="preserve"> the federal Cybersecurity and Infrastructure Security Agency from </w:t>
      </w:r>
      <w:r w:rsidRPr="00483030">
        <w:rPr>
          <w:rFonts w:eastAsia="Aptos"/>
          <w:highlight w:val="cyan"/>
          <w:u w:val="single"/>
        </w:rPr>
        <w:t>censoring speech</w:t>
      </w:r>
      <w:r w:rsidRPr="00483030">
        <w:rPr>
          <w:rFonts w:eastAsia="Aptos"/>
          <w:sz w:val="16"/>
        </w:rPr>
        <w:t>. Paul has accused the agency of pressuring social-media companies to remove certain political content, a claim the agency denies.</w:t>
      </w:r>
    </w:p>
    <w:p w14:paraId="6F5A3888" w14:textId="77777777" w:rsidR="005762E0" w:rsidRPr="00F00910" w:rsidRDefault="005762E0" w:rsidP="005762E0">
      <w:pPr>
        <w:rPr>
          <w:rFonts w:eastAsia="Aptos"/>
          <w:sz w:val="16"/>
        </w:rPr>
      </w:pPr>
    </w:p>
    <w:p w14:paraId="2F0A4B77" w14:textId="77777777" w:rsidR="005762E0" w:rsidRDefault="005762E0" w:rsidP="005762E0">
      <w:pPr>
        <w:pStyle w:val="Heading4"/>
      </w:pPr>
      <w:r>
        <w:t xml:space="preserve">Union popularity is high. </w:t>
      </w:r>
    </w:p>
    <w:p w14:paraId="38FDD8CA" w14:textId="77777777" w:rsidR="005762E0" w:rsidRPr="000B340C" w:rsidRDefault="005762E0" w:rsidP="005762E0">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7D729EF0" w14:textId="77777777" w:rsidR="005762E0" w:rsidRPr="003410A3" w:rsidRDefault="005762E0" w:rsidP="005762E0">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31484A0F" w14:textId="77777777" w:rsidR="005762E0" w:rsidRPr="003410A3" w:rsidRDefault="005762E0" w:rsidP="005762E0">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3D4DF871" w14:textId="77777777" w:rsidR="005762E0" w:rsidRPr="003410A3" w:rsidRDefault="005762E0" w:rsidP="005762E0">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7340DC77" w14:textId="77777777" w:rsidR="005762E0" w:rsidRPr="003410A3" w:rsidRDefault="005762E0" w:rsidP="005762E0">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1A56C422" w14:textId="77777777" w:rsidR="005762E0" w:rsidRPr="003410A3" w:rsidRDefault="005762E0" w:rsidP="005762E0">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0DAF0C6B" w14:textId="77777777" w:rsidR="005762E0" w:rsidRDefault="005762E0" w:rsidP="005762E0">
      <w:pPr>
        <w:rPr>
          <w:rStyle w:val="StyleUnderline"/>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37187E0D" w14:textId="77777777" w:rsidR="005762E0" w:rsidRPr="005762E0" w:rsidRDefault="005762E0" w:rsidP="005762E0">
      <w:pPr>
        <w:rPr>
          <w:rStyle w:val="StyleUnderline"/>
          <w:sz w:val="16"/>
          <w:szCs w:val="16"/>
          <w:u w:val="none"/>
        </w:rPr>
      </w:pPr>
    </w:p>
    <w:p w14:paraId="0F7C23F7" w14:textId="77777777" w:rsidR="005762E0" w:rsidRPr="00AC6E5B" w:rsidRDefault="005762E0" w:rsidP="005762E0">
      <w:pPr>
        <w:pStyle w:val="Heading4"/>
      </w:pPr>
      <w:r>
        <w:t xml:space="preserve">Courts </w:t>
      </w:r>
      <w:r>
        <w:rPr>
          <w:u w:val="single"/>
        </w:rPr>
        <w:t>neutralize</w:t>
      </w:r>
      <w:r>
        <w:t xml:space="preserve"> backlash.</w:t>
      </w:r>
    </w:p>
    <w:p w14:paraId="287C6BF6" w14:textId="77777777" w:rsidR="005762E0" w:rsidRPr="007F44AE" w:rsidRDefault="005762E0" w:rsidP="005762E0">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48467CCE" w14:textId="77777777" w:rsidR="005762E0" w:rsidRPr="0095223B" w:rsidRDefault="005762E0" w:rsidP="005762E0">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532ECCC4" w14:textId="77777777" w:rsidR="005762E0" w:rsidRPr="0095223B" w:rsidRDefault="005762E0" w:rsidP="005762E0">
      <w:pPr>
        <w:rPr>
          <w:sz w:val="16"/>
        </w:rPr>
      </w:pPr>
      <w:r w:rsidRPr="0095223B">
        <w:rPr>
          <w:sz w:val="16"/>
        </w:rPr>
        <w:t xml:space="preserve">Conclusion </w:t>
      </w:r>
    </w:p>
    <w:p w14:paraId="4572648D" w14:textId="77777777" w:rsidR="005762E0" w:rsidRDefault="005762E0" w:rsidP="005762E0">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77C415BF" w14:textId="77777777" w:rsidR="005762E0" w:rsidRPr="002E47AF" w:rsidRDefault="005762E0" w:rsidP="005762E0">
      <w:pPr>
        <w:rPr>
          <w:sz w:val="16"/>
        </w:rPr>
      </w:pPr>
    </w:p>
    <w:p w14:paraId="50885DE6" w14:textId="77777777" w:rsidR="005762E0" w:rsidRDefault="005762E0" w:rsidP="005762E0">
      <w:pPr>
        <w:pStyle w:val="Heading4"/>
      </w:pPr>
      <w:r>
        <w:t xml:space="preserve">They’ll announce </w:t>
      </w:r>
      <w:r>
        <w:rPr>
          <w:u w:val="single"/>
        </w:rPr>
        <w:t>after</w:t>
      </w:r>
      <w:r>
        <w:t xml:space="preserve"> passage. </w:t>
      </w:r>
    </w:p>
    <w:p w14:paraId="1A8710E1" w14:textId="77777777" w:rsidR="005762E0" w:rsidRDefault="005762E0" w:rsidP="005762E0">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4A9F56CA" w14:textId="77777777" w:rsidR="005762E0" w:rsidRPr="0056268A" w:rsidRDefault="005762E0" w:rsidP="005762E0">
      <w:pPr>
        <w:rPr>
          <w:sz w:val="16"/>
        </w:rPr>
      </w:pPr>
      <w:r w:rsidRPr="0056268A">
        <w:rPr>
          <w:sz w:val="16"/>
        </w:rPr>
        <w:t>The Court and Its Procedures</w:t>
      </w:r>
    </w:p>
    <w:p w14:paraId="5DD14F0F" w14:textId="77777777" w:rsidR="005762E0" w:rsidRPr="0056268A" w:rsidRDefault="005762E0" w:rsidP="005762E0">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41D2DDD2" w14:textId="77777777" w:rsidR="005762E0" w:rsidRPr="0056268A" w:rsidRDefault="005762E0" w:rsidP="005762E0">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5194A64B" w14:textId="77777777" w:rsidR="005762E0" w:rsidRPr="0056268A" w:rsidRDefault="005762E0" w:rsidP="005762E0">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4EBC5F64" w14:textId="77777777" w:rsidR="005762E0" w:rsidRPr="0056268A" w:rsidRDefault="005762E0" w:rsidP="005762E0">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2BA4587F" w14:textId="77777777" w:rsidR="005762E0" w:rsidRPr="0056268A" w:rsidRDefault="005762E0" w:rsidP="005762E0">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5AE3B975" w14:textId="77777777" w:rsidR="005762E0" w:rsidRPr="0056268A" w:rsidRDefault="005762E0" w:rsidP="005762E0">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7ACEBF9D" w14:textId="388327DD" w:rsidR="005762E0" w:rsidRDefault="005762E0" w:rsidP="005762E0">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18791E63" w14:textId="77777777" w:rsidR="005762E0" w:rsidRDefault="005762E0" w:rsidP="005762E0">
      <w:pPr>
        <w:rPr>
          <w:sz w:val="16"/>
        </w:rPr>
      </w:pPr>
    </w:p>
    <w:p w14:paraId="6899D58E" w14:textId="77777777" w:rsidR="005762E0" w:rsidRPr="00F06B18" w:rsidRDefault="005762E0" w:rsidP="005762E0">
      <w:pPr>
        <w:pStyle w:val="Heading4"/>
      </w:pPr>
      <w:bookmarkStart w:id="5" w:name="_Hlk188969610"/>
      <w:bookmarkStart w:id="6" w:name="_Hlk188969656"/>
      <w:r w:rsidRPr="00F06B18">
        <w:t>No cyber impact</w:t>
      </w:r>
      <w:r>
        <w:t xml:space="preserve">---no intent, de-escalatory, empirics, and comprehensive data. </w:t>
      </w:r>
    </w:p>
    <w:p w14:paraId="70A29B99" w14:textId="77777777" w:rsidR="005762E0" w:rsidRDefault="005762E0" w:rsidP="005762E0">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293835D1" w14:textId="77777777" w:rsidR="005762E0" w:rsidRPr="0033046C" w:rsidRDefault="005762E0" w:rsidP="005762E0">
      <w:pPr>
        <w:rPr>
          <w:sz w:val="16"/>
        </w:rPr>
      </w:pPr>
      <w:bookmarkStart w:id="7"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6C7568DE" w14:textId="77777777" w:rsidR="005762E0" w:rsidRPr="0033046C" w:rsidRDefault="005762E0" w:rsidP="005762E0">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6F44F399" w14:textId="77777777" w:rsidR="005762E0" w:rsidRPr="0033046C" w:rsidRDefault="005762E0" w:rsidP="005762E0">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4342249A" w14:textId="77777777" w:rsidR="005762E0" w:rsidRPr="0033046C" w:rsidRDefault="005762E0" w:rsidP="005762E0">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B82F0B3" w14:textId="77777777" w:rsidR="005762E0" w:rsidRPr="0033046C" w:rsidRDefault="005762E0" w:rsidP="005762E0">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4958EB2D" w14:textId="77777777" w:rsidR="005762E0" w:rsidRPr="0033046C" w:rsidRDefault="005762E0" w:rsidP="005762E0">
      <w:pPr>
        <w:rPr>
          <w:sz w:val="16"/>
        </w:rPr>
      </w:pPr>
      <w:r w:rsidRPr="0033046C">
        <w:rPr>
          <w:sz w:val="16"/>
        </w:rPr>
        <w:t>[Figure omitted]</w:t>
      </w:r>
    </w:p>
    <w:p w14:paraId="7343099E" w14:textId="77777777" w:rsidR="005762E0" w:rsidRPr="0033046C" w:rsidRDefault="005762E0" w:rsidP="005762E0">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6DD4DE4B" w14:textId="77777777" w:rsidR="005762E0" w:rsidRPr="0033046C" w:rsidRDefault="005762E0" w:rsidP="005762E0">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1A60D2AB" w14:textId="77777777" w:rsidR="005762E0" w:rsidRPr="0033046C" w:rsidRDefault="005762E0" w:rsidP="005762E0">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F7EA17F" w14:textId="77777777" w:rsidR="005762E0" w:rsidRPr="0033046C" w:rsidRDefault="005762E0" w:rsidP="005762E0">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08064188" w14:textId="77777777" w:rsidR="005762E0" w:rsidRPr="0033046C" w:rsidRDefault="005762E0" w:rsidP="005762E0">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5"/>
      <w:bookmarkEnd w:id="7"/>
    </w:p>
    <w:bookmarkEnd w:id="6"/>
    <w:p w14:paraId="730CC150" w14:textId="3523F8AB" w:rsidR="005762E0" w:rsidRPr="00F00910" w:rsidRDefault="005762E0" w:rsidP="005762E0"/>
    <w:p w14:paraId="4B612222" w14:textId="32CB1CFE" w:rsidR="005C55F1" w:rsidRPr="007C328B" w:rsidRDefault="005C55F1" w:rsidP="007C328B"/>
    <w:sectPr w:rsidR="005C55F1" w:rsidRPr="007C32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4334" w14:textId="77777777" w:rsidR="001E6169" w:rsidRDefault="001E6169" w:rsidP="00066D2C">
      <w:pPr>
        <w:spacing w:after="0" w:line="240" w:lineRule="auto"/>
      </w:pPr>
      <w:r>
        <w:separator/>
      </w:r>
    </w:p>
  </w:endnote>
  <w:endnote w:type="continuationSeparator" w:id="0">
    <w:p w14:paraId="4601C56D" w14:textId="77777777" w:rsidR="001E6169" w:rsidRDefault="001E61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9473" w14:textId="77777777" w:rsidR="001E6169" w:rsidRDefault="001E6169" w:rsidP="00066D2C">
      <w:pPr>
        <w:spacing w:after="0" w:line="240" w:lineRule="auto"/>
      </w:pPr>
      <w:r>
        <w:separator/>
      </w:r>
    </w:p>
  </w:footnote>
  <w:footnote w:type="continuationSeparator" w:id="0">
    <w:p w14:paraId="10A8C512" w14:textId="77777777" w:rsidR="001E6169" w:rsidRDefault="001E61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337345354">
    <w:abstractNumId w:val="10"/>
  </w:num>
  <w:num w:numId="46" w16cid:durableId="837157362">
    <w:abstractNumId w:val="12"/>
  </w:num>
  <w:num w:numId="47" w16cid:durableId="969700227">
    <w:abstractNumId w:val="17"/>
  </w:num>
  <w:num w:numId="48" w16cid:durableId="1227297939">
    <w:abstractNumId w:val="18"/>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5762E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BBA"/>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69"/>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2E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C8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2E48B"/>
  <w15:chartTrackingRefBased/>
  <w15:docId w15:val="{97F9EE05-3F9A-4D27-8488-09E58CABD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2E0"/>
    <w:rPr>
      <w:rFonts w:ascii="Calibri" w:hAnsi="Calibri" w:cs="Calibri"/>
    </w:rPr>
  </w:style>
  <w:style w:type="paragraph" w:styleId="Heading1">
    <w:name w:val="heading 1"/>
    <w:aliases w:val="Pocket"/>
    <w:basedOn w:val="Normal"/>
    <w:next w:val="Normal"/>
    <w:link w:val="Heading1Char"/>
    <w:qFormat/>
    <w:rsid w:val="005762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762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762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762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62E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3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6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2E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762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62E0"/>
    <w:rPr>
      <w:color w:val="auto"/>
      <w:u w:val="none"/>
    </w:rPr>
  </w:style>
  <w:style w:type="character" w:customStyle="1" w:styleId="Heading1Char">
    <w:name w:val="Heading 1 Char"/>
    <w:aliases w:val="Pocket Char"/>
    <w:basedOn w:val="DefaultParagraphFont"/>
    <w:link w:val="Heading1"/>
    <w:rsid w:val="005762E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762E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762E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762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762E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5762E0"/>
    <w:rPr>
      <w:b w:val="0"/>
      <w:sz w:val="22"/>
      <w:u w:val="single"/>
    </w:rPr>
  </w:style>
  <w:style w:type="character" w:styleId="Strong">
    <w:name w:val="Strong"/>
    <w:basedOn w:val="DefaultParagraphFont"/>
    <w:uiPriority w:val="22"/>
    <w:qFormat/>
    <w:rsid w:val="005762E0"/>
    <w:rPr>
      <w:b/>
      <w:bCs/>
    </w:rPr>
  </w:style>
  <w:style w:type="character" w:styleId="BookTitle">
    <w:name w:val="Book Title"/>
    <w:basedOn w:val="DefaultParagraphFont"/>
    <w:uiPriority w:val="33"/>
    <w:qFormat/>
    <w:rsid w:val="005762E0"/>
    <w:rPr>
      <w:b/>
      <w:bCs/>
      <w:i/>
      <w:iCs/>
      <w:spacing w:val="5"/>
    </w:rPr>
  </w:style>
  <w:style w:type="character" w:customStyle="1" w:styleId="Heading5Char">
    <w:name w:val="Heading 5 Char"/>
    <w:basedOn w:val="DefaultParagraphFont"/>
    <w:link w:val="Heading5"/>
    <w:uiPriority w:val="9"/>
    <w:semiHidden/>
    <w:rsid w:val="005762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62E0"/>
  </w:style>
  <w:style w:type="paragraph" w:styleId="Header">
    <w:name w:val="header"/>
    <w:basedOn w:val="Normal"/>
    <w:link w:val="HeaderChar"/>
    <w:uiPriority w:val="99"/>
    <w:semiHidden/>
    <w:rsid w:val="005762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62E0"/>
    <w:rPr>
      <w:rFonts w:ascii="Calibri" w:hAnsi="Calibri" w:cs="Calibri"/>
    </w:rPr>
  </w:style>
  <w:style w:type="paragraph" w:styleId="Footer">
    <w:name w:val="footer"/>
    <w:basedOn w:val="Normal"/>
    <w:link w:val="FooterChar"/>
    <w:uiPriority w:val="99"/>
    <w:semiHidden/>
    <w:rsid w:val="005762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62E0"/>
    <w:rPr>
      <w:rFonts w:ascii="Calibri" w:hAnsi="Calibri" w:cs="Calibri"/>
    </w:rPr>
  </w:style>
  <w:style w:type="paragraph" w:styleId="BodyText">
    <w:name w:val="Body Text"/>
    <w:basedOn w:val="Normal"/>
    <w:link w:val="BodyTextChar"/>
    <w:uiPriority w:val="99"/>
    <w:semiHidden/>
    <w:unhideWhenUsed/>
    <w:rsid w:val="005762E0"/>
    <w:pPr>
      <w:spacing w:after="120"/>
    </w:pPr>
  </w:style>
  <w:style w:type="character" w:customStyle="1" w:styleId="BodyTextChar">
    <w:name w:val="Body Text Char"/>
    <w:basedOn w:val="DefaultParagraphFont"/>
    <w:link w:val="BodyText"/>
    <w:uiPriority w:val="99"/>
    <w:semiHidden/>
    <w:rsid w:val="005762E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5762E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762E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5762E0"/>
    <w:rPr>
      <w:color w:val="0563C1" w:themeColor="hyperlink"/>
      <w:u w:val="single"/>
    </w:rPr>
  </w:style>
  <w:style w:type="character" w:styleId="UnresolvedMention">
    <w:name w:val="Unresolved Mention"/>
    <w:basedOn w:val="DefaultParagraphFont"/>
    <w:uiPriority w:val="99"/>
    <w:semiHidden/>
    <w:unhideWhenUsed/>
    <w:rsid w:val="005762E0"/>
    <w:rPr>
      <w:color w:val="605E5C"/>
      <w:shd w:val="clear" w:color="auto" w:fill="E1DFDD"/>
    </w:rPr>
  </w:style>
  <w:style w:type="paragraph" w:customStyle="1" w:styleId="Analytic">
    <w:name w:val="Analytic"/>
    <w:basedOn w:val="Heading4"/>
    <w:link w:val="AnalyticChar"/>
    <w:autoRedefine/>
    <w:uiPriority w:val="5"/>
    <w:qFormat/>
    <w:rsid w:val="005762E0"/>
    <w:rPr>
      <w:color w:val="44546A" w:themeColor="text2"/>
    </w:rPr>
  </w:style>
  <w:style w:type="paragraph" w:customStyle="1" w:styleId="Undertag">
    <w:name w:val="Undertag"/>
    <w:basedOn w:val="Normal"/>
    <w:autoRedefine/>
    <w:uiPriority w:val="5"/>
    <w:qFormat/>
    <w:rsid w:val="005762E0"/>
    <w:rPr>
      <w:rFonts w:eastAsia="Calibri"/>
      <w:sz w:val="18"/>
      <w:szCs w:val="21"/>
    </w:rPr>
  </w:style>
  <w:style w:type="character" w:customStyle="1" w:styleId="AnalyticChar">
    <w:name w:val="Analytic Char"/>
    <w:basedOn w:val="DefaultParagraphFont"/>
    <w:link w:val="Analytic"/>
    <w:uiPriority w:val="5"/>
    <w:rsid w:val="005762E0"/>
    <w:rPr>
      <w:rFonts w:ascii="Calibri" w:eastAsiaTheme="majorEastAsia" w:hAnsi="Calibri" w:cstheme="majorBidi"/>
      <w:b/>
      <w:iCs/>
      <w:color w:val="44546A" w:themeColor="text2"/>
      <w:sz w:val="26"/>
    </w:rPr>
  </w:style>
  <w:style w:type="paragraph" w:customStyle="1" w:styleId="Analytics">
    <w:name w:val="Analytics"/>
    <w:link w:val="AnalyticsChar"/>
    <w:uiPriority w:val="5"/>
    <w:qFormat/>
    <w:rsid w:val="005762E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5762E0"/>
    <w:rPr>
      <w:rFonts w:ascii="Calibri" w:eastAsiaTheme="majorEastAsia" w:hAnsi="Calibri" w:cstheme="majorBidi"/>
      <w:b/>
      <w:iCs/>
      <w:sz w:val="26"/>
      <w:szCs w:val="28"/>
    </w:rPr>
  </w:style>
  <w:style w:type="paragraph" w:customStyle="1" w:styleId="UnderlinePara">
    <w:name w:val="Underline Para"/>
    <w:basedOn w:val="Normal"/>
    <w:link w:val="StyleUnderline"/>
    <w:autoRedefine/>
    <w:uiPriority w:val="7"/>
    <w:qFormat/>
    <w:rsid w:val="005762E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5762E0"/>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762E0"/>
    <w:pPr>
      <w:autoSpaceDE w:val="0"/>
      <w:autoSpaceDN w:val="0"/>
      <w:adjustRightInd w:val="0"/>
      <w:spacing w:before="480" w:line="254" w:lineRule="auto"/>
      <w:ind w:left="432" w:right="432"/>
      <w:jc w:val="both"/>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762E0"/>
    <w:pPr>
      <w:ind w:left="720"/>
      <w:contextualSpacing/>
    </w:pPr>
  </w:style>
  <w:style w:type="character" w:customStyle="1" w:styleId="Heading6Char">
    <w:name w:val="Heading 6 Char"/>
    <w:basedOn w:val="DefaultParagraphFont"/>
    <w:link w:val="Heading6"/>
    <w:uiPriority w:val="9"/>
    <w:semiHidden/>
    <w:rsid w:val="00073BB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73BB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73BB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73BBA"/>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073BB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073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73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B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73BBA"/>
    <w:pPr>
      <w:spacing w:before="160"/>
      <w:jc w:val="center"/>
    </w:pPr>
    <w:rPr>
      <w:i/>
      <w:iCs/>
      <w:color w:val="404040" w:themeColor="text1" w:themeTint="BF"/>
    </w:rPr>
  </w:style>
  <w:style w:type="character" w:customStyle="1" w:styleId="QuoteChar">
    <w:name w:val="Quote Char"/>
    <w:basedOn w:val="DefaultParagraphFont"/>
    <w:link w:val="Quote"/>
    <w:uiPriority w:val="29"/>
    <w:rsid w:val="00073BBA"/>
    <w:rPr>
      <w:rFonts w:ascii="Calibri" w:hAnsi="Calibri" w:cs="Calibri"/>
      <w:i/>
      <w:iCs/>
      <w:color w:val="404040" w:themeColor="text1" w:themeTint="BF"/>
    </w:rPr>
  </w:style>
  <w:style w:type="character" w:styleId="IntenseEmphasis">
    <w:name w:val="Intense Emphasis"/>
    <w:basedOn w:val="DefaultParagraphFont"/>
    <w:uiPriority w:val="21"/>
    <w:qFormat/>
    <w:rsid w:val="00073BBA"/>
    <w:rPr>
      <w:i/>
      <w:iCs/>
      <w:color w:val="2F5496" w:themeColor="accent1" w:themeShade="BF"/>
    </w:rPr>
  </w:style>
  <w:style w:type="paragraph" w:styleId="IntenseQuote">
    <w:name w:val="Intense Quote"/>
    <w:basedOn w:val="Normal"/>
    <w:next w:val="Normal"/>
    <w:link w:val="IntenseQuoteChar"/>
    <w:uiPriority w:val="30"/>
    <w:qFormat/>
    <w:rsid w:val="00073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BBA"/>
    <w:rPr>
      <w:rFonts w:ascii="Calibri" w:hAnsi="Calibri" w:cs="Calibri"/>
      <w:i/>
      <w:iCs/>
      <w:color w:val="2F5496" w:themeColor="accent1" w:themeShade="BF"/>
    </w:rPr>
  </w:style>
  <w:style w:type="character" w:styleId="IntenseReference">
    <w:name w:val="Intense Reference"/>
    <w:basedOn w:val="DefaultParagraphFont"/>
    <w:uiPriority w:val="32"/>
    <w:qFormat/>
    <w:rsid w:val="00073BBA"/>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073BB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73BB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73BBA"/>
    <w:rPr>
      <w:b w:val="0"/>
      <w:sz w:val="22"/>
      <w:u w:val="single"/>
    </w:rPr>
  </w:style>
  <w:style w:type="paragraph" w:customStyle="1" w:styleId="Emphasize">
    <w:name w:val="Emphasize"/>
    <w:basedOn w:val="Normal"/>
    <w:uiPriority w:val="8"/>
    <w:qFormat/>
    <w:rsid w:val="00073BB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73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73BB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73BB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73BB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73BB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073BB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73BBA"/>
    <w:pPr>
      <w:spacing w:before="60" w:after="60"/>
    </w:pPr>
  </w:style>
  <w:style w:type="paragraph" w:customStyle="1" w:styleId="analytic0">
    <w:name w:val="analytic"/>
    <w:basedOn w:val="Normal"/>
    <w:link w:val="analyticChar0"/>
    <w:uiPriority w:val="5"/>
    <w:qFormat/>
    <w:rsid w:val="00073BBA"/>
    <w:pPr>
      <w:spacing w:after="40"/>
      <w:outlineLvl w:val="3"/>
    </w:pPr>
    <w:rPr>
      <w:b/>
      <w:color w:val="00B050"/>
      <w:sz w:val="26"/>
    </w:rPr>
  </w:style>
  <w:style w:type="character" w:customStyle="1" w:styleId="analyticChar0">
    <w:name w:val="analytic Char"/>
    <w:basedOn w:val="DefaultParagraphFont"/>
    <w:link w:val="analytic0"/>
    <w:uiPriority w:val="5"/>
    <w:rsid w:val="00073BBA"/>
    <w:rPr>
      <w:rFonts w:ascii="Calibri" w:hAnsi="Calibri" w:cs="Calibri"/>
      <w:b/>
      <w:color w:val="00B050"/>
      <w:sz w:val="26"/>
    </w:rPr>
  </w:style>
  <w:style w:type="character" w:customStyle="1" w:styleId="boxboxbox">
    <w:name w:val="boxboxbox"/>
    <w:basedOn w:val="DefaultParagraphFont"/>
    <w:uiPriority w:val="1"/>
    <w:qFormat/>
    <w:rsid w:val="00073BBA"/>
    <w:rPr>
      <w:rFonts w:ascii="Calibri" w:hAnsi="Calibri"/>
      <w:b/>
      <w:sz w:val="22"/>
      <w:u w:val="single"/>
      <w:bdr w:val="single" w:sz="4" w:space="0" w:color="auto"/>
    </w:rPr>
  </w:style>
  <w:style w:type="character" w:customStyle="1" w:styleId="8-PointSmall">
    <w:name w:val="8-Point Small"/>
    <w:basedOn w:val="DefaultParagraphFont"/>
    <w:uiPriority w:val="1"/>
    <w:qFormat/>
    <w:rsid w:val="00073BBA"/>
    <w:rPr>
      <w:rFonts w:ascii="Calibri" w:hAnsi="Calibri"/>
      <w:b/>
      <w:sz w:val="16"/>
      <w:u w:val="none"/>
    </w:rPr>
  </w:style>
  <w:style w:type="paragraph" w:customStyle="1" w:styleId="Analytics1">
    <w:name w:val="Analytics1"/>
    <w:link w:val="Analytics1Char"/>
    <w:autoRedefine/>
    <w:uiPriority w:val="5"/>
    <w:rsid w:val="00073BBA"/>
    <w:rPr>
      <w:b/>
      <w:sz w:val="26"/>
    </w:rPr>
  </w:style>
  <w:style w:type="character" w:customStyle="1" w:styleId="Analytics1Char">
    <w:name w:val="Analytics1 Char"/>
    <w:basedOn w:val="DefaultParagraphFont"/>
    <w:link w:val="Analytics1"/>
    <w:uiPriority w:val="5"/>
    <w:rsid w:val="00073BBA"/>
    <w:rPr>
      <w:b/>
      <w:sz w:val="26"/>
    </w:rPr>
  </w:style>
  <w:style w:type="character" w:customStyle="1" w:styleId="m-750723176661811423gmail-style13ptbold">
    <w:name w:val="m_-750723176661811423gmail-style13ptbold"/>
    <w:basedOn w:val="DefaultParagraphFont"/>
    <w:rsid w:val="00073BBA"/>
  </w:style>
  <w:style w:type="paragraph" w:customStyle="1" w:styleId="text-xl">
    <w:name w:val="text-xl"/>
    <w:basedOn w:val="Normal"/>
    <w:rsid w:val="00073BB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73BB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73BBA"/>
  </w:style>
  <w:style w:type="paragraph" w:styleId="BodyText2">
    <w:name w:val="Body Text 2"/>
    <w:basedOn w:val="Normal"/>
    <w:link w:val="BodyText2Char"/>
    <w:uiPriority w:val="99"/>
    <w:semiHidden/>
    <w:unhideWhenUsed/>
    <w:rsid w:val="00073BBA"/>
    <w:pPr>
      <w:spacing w:after="120" w:line="480" w:lineRule="auto"/>
    </w:pPr>
  </w:style>
  <w:style w:type="character" w:customStyle="1" w:styleId="BodyText2Char">
    <w:name w:val="Body Text 2 Char"/>
    <w:basedOn w:val="DefaultParagraphFont"/>
    <w:link w:val="BodyText2"/>
    <w:uiPriority w:val="99"/>
    <w:semiHidden/>
    <w:rsid w:val="00073BBA"/>
    <w:rPr>
      <w:rFonts w:ascii="Calibri" w:hAnsi="Calibri" w:cs="Calibri"/>
    </w:rPr>
  </w:style>
  <w:style w:type="paragraph" w:customStyle="1" w:styleId="Basic">
    <w:name w:val="Basic"/>
    <w:link w:val="BasicChar"/>
    <w:autoRedefine/>
    <w:uiPriority w:val="4"/>
    <w:qFormat/>
    <w:rsid w:val="00073BBA"/>
    <w:rPr>
      <w:rFonts w:ascii="Calibri" w:eastAsiaTheme="majorEastAsia" w:hAnsi="Calibri" w:cstheme="majorBidi"/>
      <w:iCs/>
    </w:rPr>
  </w:style>
  <w:style w:type="character" w:customStyle="1" w:styleId="BasicChar">
    <w:name w:val="Basic Char"/>
    <w:basedOn w:val="DefaultParagraphFont"/>
    <w:link w:val="Basic"/>
    <w:uiPriority w:val="4"/>
    <w:rsid w:val="00073BBA"/>
    <w:rPr>
      <w:rFonts w:ascii="Calibri" w:eastAsiaTheme="majorEastAsia" w:hAnsi="Calibri" w:cstheme="majorBidi"/>
      <w:iCs/>
    </w:rPr>
  </w:style>
  <w:style w:type="character" w:customStyle="1" w:styleId="u-visually-hidden">
    <w:name w:val="u-visually-hidden"/>
    <w:basedOn w:val="DefaultParagraphFont"/>
    <w:rsid w:val="00073BBA"/>
  </w:style>
  <w:style w:type="character" w:customStyle="1" w:styleId="mi">
    <w:name w:val="mi"/>
    <w:basedOn w:val="DefaultParagraphFont"/>
    <w:rsid w:val="00073BBA"/>
  </w:style>
  <w:style w:type="character" w:customStyle="1" w:styleId="mo">
    <w:name w:val="mo"/>
    <w:basedOn w:val="DefaultParagraphFont"/>
    <w:rsid w:val="00073BBA"/>
  </w:style>
  <w:style w:type="character" w:customStyle="1" w:styleId="mjxassistivemathml">
    <w:name w:val="mjx_assistive_mathml"/>
    <w:basedOn w:val="DefaultParagraphFont"/>
    <w:rsid w:val="00073BBA"/>
  </w:style>
  <w:style w:type="character" w:customStyle="1" w:styleId="html-italic">
    <w:name w:val="html-italic"/>
    <w:basedOn w:val="DefaultParagraphFont"/>
    <w:rsid w:val="00073BBA"/>
  </w:style>
  <w:style w:type="character" w:styleId="PlaceholderText">
    <w:name w:val="Placeholder Text"/>
    <w:basedOn w:val="DefaultParagraphFont"/>
    <w:uiPriority w:val="99"/>
    <w:unhideWhenUsed/>
    <w:rsid w:val="00073BBA"/>
    <w:rPr>
      <w:color w:val="666666"/>
    </w:rPr>
  </w:style>
  <w:style w:type="character" w:customStyle="1" w:styleId="annotation-link">
    <w:name w:val="annotation-link"/>
    <w:basedOn w:val="DefaultParagraphFont"/>
    <w:rsid w:val="00073BBA"/>
  </w:style>
  <w:style w:type="character" w:customStyle="1" w:styleId="citetitle">
    <w:name w:val="cite_title"/>
    <w:basedOn w:val="DefaultParagraphFont"/>
    <w:rsid w:val="00073BBA"/>
  </w:style>
  <w:style w:type="character" w:customStyle="1" w:styleId="anchor-text">
    <w:name w:val="anchor-text"/>
    <w:basedOn w:val="DefaultParagraphFont"/>
    <w:rsid w:val="00073BBA"/>
  </w:style>
  <w:style w:type="character" w:customStyle="1" w:styleId="label">
    <w:name w:val="label"/>
    <w:basedOn w:val="DefaultParagraphFont"/>
    <w:rsid w:val="00073BBA"/>
  </w:style>
  <w:style w:type="character" w:customStyle="1" w:styleId="screen-reader-only">
    <w:name w:val="screen-reader-only"/>
    <w:basedOn w:val="DefaultParagraphFont"/>
    <w:rsid w:val="00073BBA"/>
  </w:style>
  <w:style w:type="character" w:customStyle="1" w:styleId="ref-lnk">
    <w:name w:val="ref-lnk"/>
    <w:basedOn w:val="DefaultParagraphFont"/>
    <w:rsid w:val="00073BBA"/>
  </w:style>
  <w:style w:type="character" w:customStyle="1" w:styleId="off-screen">
    <w:name w:val="off-screen"/>
    <w:basedOn w:val="DefaultParagraphFont"/>
    <w:rsid w:val="00073BBA"/>
  </w:style>
  <w:style w:type="paragraph" w:customStyle="1" w:styleId="last">
    <w:name w:val="last"/>
    <w:basedOn w:val="Normal"/>
    <w:rsid w:val="00073BB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73BBA"/>
  </w:style>
  <w:style w:type="character" w:customStyle="1" w:styleId="mtext">
    <w:name w:val="mtext"/>
    <w:basedOn w:val="DefaultParagraphFont"/>
    <w:rsid w:val="00073BBA"/>
  </w:style>
  <w:style w:type="character" w:customStyle="1" w:styleId="mn">
    <w:name w:val="mn"/>
    <w:basedOn w:val="DefaultParagraphFont"/>
    <w:rsid w:val="00073BBA"/>
  </w:style>
  <w:style w:type="character" w:customStyle="1" w:styleId="dispformulalabeldiv">
    <w:name w:val="disp_formula_label_div"/>
    <w:basedOn w:val="DefaultParagraphFont"/>
    <w:rsid w:val="00073BBA"/>
  </w:style>
  <w:style w:type="paragraph" w:customStyle="1" w:styleId="captiontext">
    <w:name w:val="captiontext"/>
    <w:basedOn w:val="Normal"/>
    <w:rsid w:val="00073BB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73BBA"/>
  </w:style>
  <w:style w:type="paragraph" w:customStyle="1" w:styleId="Analyticss">
    <w:name w:val="Analyticss"/>
    <w:basedOn w:val="Normal"/>
    <w:link w:val="AnalyticssChar"/>
    <w:autoRedefine/>
    <w:uiPriority w:val="5"/>
    <w:qFormat/>
    <w:rsid w:val="00073BBA"/>
    <w:pPr>
      <w:spacing w:after="0"/>
    </w:pPr>
    <w:rPr>
      <w:b/>
      <w:color w:val="000000" w:themeColor="text1"/>
      <w:sz w:val="26"/>
    </w:rPr>
  </w:style>
  <w:style w:type="character" w:customStyle="1" w:styleId="AnalyticssChar">
    <w:name w:val="Analyticss Char"/>
    <w:basedOn w:val="DefaultParagraphFont"/>
    <w:link w:val="Analyticss"/>
    <w:uiPriority w:val="5"/>
    <w:rsid w:val="00073BBA"/>
    <w:rPr>
      <w:rFonts w:ascii="Calibri" w:hAnsi="Calibri" w:cs="Calibri"/>
      <w:b/>
      <w:color w:val="000000" w:themeColor="text1"/>
      <w:sz w:val="26"/>
    </w:rPr>
  </w:style>
  <w:style w:type="paragraph" w:customStyle="1" w:styleId="Style4">
    <w:name w:val="Style4"/>
    <w:basedOn w:val="Normal"/>
    <w:qFormat/>
    <w:rsid w:val="00073BBA"/>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73BBA"/>
  </w:style>
  <w:style w:type="character" w:customStyle="1" w:styleId="StyleStyle49ptChar">
    <w:name w:val="Style Style4 + 9 pt Char"/>
    <w:basedOn w:val="DefaultParagraphFont"/>
    <w:link w:val="StyleStyle49pt"/>
    <w:locked/>
    <w:rsid w:val="00073BBA"/>
    <w:rPr>
      <w:rFonts w:ascii="Times New Roman" w:eastAsia="Times New Roman" w:hAnsi="Times New Roman" w:cs="Times New Roman"/>
      <w:sz w:val="20"/>
      <w:u w:val="single"/>
    </w:rPr>
  </w:style>
  <w:style w:type="character" w:customStyle="1" w:styleId="StyleTimesNewRoman9pt">
    <w:name w:val="Style Times New Roman 9 pt"/>
    <w:rsid w:val="00073BBA"/>
    <w:rPr>
      <w:sz w:val="20"/>
    </w:rPr>
  </w:style>
  <w:style w:type="character" w:customStyle="1" w:styleId="Style9ptItalicUnderline">
    <w:name w:val="Style 9 pt Italic Underline"/>
    <w:rsid w:val="00073BBA"/>
    <w:rPr>
      <w:i/>
      <w:sz w:val="20"/>
      <w:u w:val="single"/>
    </w:rPr>
  </w:style>
  <w:style w:type="paragraph" w:styleId="DocumentMap">
    <w:name w:val="Document Map"/>
    <w:basedOn w:val="Normal"/>
    <w:link w:val="DocumentMapChar"/>
    <w:uiPriority w:val="99"/>
    <w:semiHidden/>
    <w:unhideWhenUsed/>
    <w:rsid w:val="00073BB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73BBA"/>
    <w:rPr>
      <w:rFonts w:ascii="Lucida Grande" w:hAnsi="Lucida Grande" w:cs="Lucida Grande"/>
      <w:sz w:val="24"/>
    </w:rPr>
  </w:style>
  <w:style w:type="character" w:customStyle="1" w:styleId="m-2465724180919302213gmail-style13ptbold">
    <w:name w:val="m_-2465724180919302213gmail-style13ptbold"/>
    <w:basedOn w:val="DefaultParagraphFont"/>
    <w:rsid w:val="00073BBA"/>
  </w:style>
  <w:style w:type="character" w:customStyle="1" w:styleId="m-2465724180919302213gmail-styleunderline">
    <w:name w:val="m_-2465724180919302213gmail-styleunderline"/>
    <w:basedOn w:val="DefaultParagraphFont"/>
    <w:rsid w:val="00073BBA"/>
  </w:style>
  <w:style w:type="character" w:customStyle="1" w:styleId="underline">
    <w:name w:val="underline"/>
    <w:basedOn w:val="DefaultParagraphFont"/>
    <w:qFormat/>
    <w:rsid w:val="00073BB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73BBA"/>
    <w:rPr>
      <w:rFonts w:ascii="Calibri" w:eastAsia="Times New Roman" w:hAnsi="Calibri" w:cs="Calibri"/>
      <w:sz w:val="24"/>
    </w:rPr>
  </w:style>
  <w:style w:type="character" w:customStyle="1" w:styleId="TitleChar1">
    <w:name w:val="Title Char1"/>
    <w:basedOn w:val="DefaultParagraphFont"/>
    <w:uiPriority w:val="99"/>
    <w:rsid w:val="00073BBA"/>
    <w:rPr>
      <w:rFonts w:asciiTheme="majorHAnsi" w:eastAsiaTheme="majorEastAsia" w:hAnsiTheme="majorHAnsi" w:cstheme="majorBidi"/>
      <w:spacing w:val="-10"/>
      <w:kern w:val="28"/>
      <w:sz w:val="56"/>
      <w:szCs w:val="56"/>
    </w:rPr>
  </w:style>
  <w:style w:type="character" w:customStyle="1" w:styleId="Author-Date">
    <w:name w:val="Author-Date"/>
    <w:qFormat/>
    <w:rsid w:val="00073BBA"/>
    <w:rPr>
      <w:b/>
      <w:sz w:val="24"/>
    </w:rPr>
  </w:style>
  <w:style w:type="paragraph" w:customStyle="1" w:styleId="underlined">
    <w:name w:val="underlined"/>
    <w:next w:val="Normal"/>
    <w:link w:val="underlinedChar"/>
    <w:autoRedefine/>
    <w:rsid w:val="00073BB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73BBA"/>
    <w:rPr>
      <w:rFonts w:ascii="Times New Roman" w:eastAsia="Malgun Gothic" w:hAnsi="Times New Roman" w:cs="Times New Roman"/>
      <w:sz w:val="24"/>
      <w:szCs w:val="24"/>
      <w:u w:val="single"/>
    </w:rPr>
  </w:style>
  <w:style w:type="character" w:customStyle="1" w:styleId="sssh">
    <w:name w:val="ss_sh"/>
    <w:basedOn w:val="DefaultParagraphFont"/>
    <w:rsid w:val="00073BBA"/>
  </w:style>
  <w:style w:type="paragraph" w:styleId="HTMLPreformatted">
    <w:name w:val="HTML Preformatted"/>
    <w:basedOn w:val="Normal"/>
    <w:link w:val="HTMLPreformattedChar"/>
    <w:uiPriority w:val="99"/>
    <w:semiHidden/>
    <w:unhideWhenUsed/>
    <w:rsid w:val="0007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3BBA"/>
    <w:rPr>
      <w:rFonts w:ascii="Courier New" w:eastAsia="Times New Roman" w:hAnsi="Courier New" w:cs="Courier New"/>
      <w:sz w:val="20"/>
      <w:szCs w:val="20"/>
    </w:rPr>
  </w:style>
  <w:style w:type="paragraph" w:customStyle="1" w:styleId="paragraph">
    <w:name w:val="paragraph"/>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73BBA"/>
  </w:style>
  <w:style w:type="paragraph" w:customStyle="1" w:styleId="messagelistitem-zz7v6g">
    <w:name w:val="messagelistitem-zz7v6g"/>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073BBA"/>
  </w:style>
  <w:style w:type="character" w:customStyle="1" w:styleId="easy-footnote">
    <w:name w:val="easy-footnote"/>
    <w:basedOn w:val="DefaultParagraphFont"/>
    <w:rsid w:val="00073BBA"/>
  </w:style>
  <w:style w:type="paragraph" w:customStyle="1" w:styleId="Subtitle1">
    <w:name w:val="Subtitle1"/>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73BBA"/>
  </w:style>
  <w:style w:type="character" w:customStyle="1" w:styleId="Quote1">
    <w:name w:val="Quote1"/>
    <w:basedOn w:val="DefaultParagraphFont"/>
    <w:rsid w:val="00073BBA"/>
  </w:style>
  <w:style w:type="paragraph" w:customStyle="1" w:styleId="css-axufdj">
    <w:name w:val="css-axufdj"/>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073BBA"/>
  </w:style>
  <w:style w:type="character" w:customStyle="1" w:styleId="endnotereference">
    <w:name w:val="endnotereference"/>
    <w:basedOn w:val="DefaultParagraphFont"/>
    <w:rsid w:val="00073BBA"/>
  </w:style>
  <w:style w:type="character" w:customStyle="1" w:styleId="heading3char0">
    <w:name w:val="heading3char"/>
    <w:basedOn w:val="DefaultParagraphFont"/>
    <w:rsid w:val="00073BBA"/>
  </w:style>
  <w:style w:type="paragraph" w:customStyle="1" w:styleId="callout">
    <w:name w:val="callout"/>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073BBA"/>
  </w:style>
  <w:style w:type="character" w:customStyle="1" w:styleId="heading">
    <w:name w:val="heading"/>
    <w:basedOn w:val="DefaultParagraphFont"/>
    <w:rsid w:val="00073BBA"/>
  </w:style>
  <w:style w:type="paragraph" w:customStyle="1" w:styleId="paywall">
    <w:name w:val="paywall"/>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073BBA"/>
  </w:style>
  <w:style w:type="paragraph" w:customStyle="1" w:styleId="comp">
    <w:name w:val="comp"/>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073BBA"/>
  </w:style>
  <w:style w:type="paragraph" w:customStyle="1" w:styleId="a">
    <w:name w:val="a"/>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073BBA"/>
  </w:style>
  <w:style w:type="character" w:customStyle="1" w:styleId="sd">
    <w:name w:val="sd"/>
    <w:basedOn w:val="DefaultParagraphFont"/>
    <w:rsid w:val="00073BBA"/>
  </w:style>
  <w:style w:type="character" w:customStyle="1" w:styleId="dttext">
    <w:name w:val="dttext"/>
    <w:basedOn w:val="DefaultParagraphFont"/>
    <w:rsid w:val="00073BBA"/>
  </w:style>
  <w:style w:type="character" w:customStyle="1" w:styleId="hvr">
    <w:name w:val="hvr"/>
    <w:basedOn w:val="DefaultParagraphFont"/>
    <w:rsid w:val="00073BBA"/>
  </w:style>
  <w:style w:type="character" w:customStyle="1" w:styleId="illustration">
    <w:name w:val="illustration"/>
    <w:basedOn w:val="DefaultParagraphFont"/>
    <w:rsid w:val="00073BBA"/>
  </w:style>
  <w:style w:type="paragraph" w:customStyle="1" w:styleId="has-drop-cap">
    <w:name w:val="has-drop-cap"/>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073BBA"/>
  </w:style>
  <w:style w:type="character" w:styleId="HTMLCite">
    <w:name w:val="HTML Cite"/>
    <w:basedOn w:val="DefaultParagraphFont"/>
    <w:uiPriority w:val="99"/>
    <w:semiHidden/>
    <w:unhideWhenUsed/>
    <w:rsid w:val="00073BBA"/>
    <w:rPr>
      <w:i/>
      <w:iCs/>
    </w:rPr>
  </w:style>
  <w:style w:type="paragraph" w:customStyle="1" w:styleId="sics-componenthtml-injector">
    <w:name w:val="sics-component__html-injector"/>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073BBA"/>
  </w:style>
  <w:style w:type="paragraph" w:customStyle="1" w:styleId="expanded">
    <w:name w:val="expanded"/>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073BBA"/>
  </w:style>
  <w:style w:type="character" w:customStyle="1" w:styleId="result-heading">
    <w:name w:val="result-heading"/>
    <w:basedOn w:val="DefaultParagraphFont"/>
    <w:rsid w:val="00073BBA"/>
  </w:style>
  <w:style w:type="character" w:customStyle="1" w:styleId="result-title">
    <w:name w:val="result-title"/>
    <w:basedOn w:val="DefaultParagraphFont"/>
    <w:rsid w:val="00073BBA"/>
  </w:style>
  <w:style w:type="character" w:customStyle="1" w:styleId="result-item">
    <w:name w:val="result-item"/>
    <w:basedOn w:val="DefaultParagraphFont"/>
    <w:rsid w:val="00073BBA"/>
  </w:style>
  <w:style w:type="paragraph" w:customStyle="1" w:styleId="hidefromsighted">
    <w:name w:val="hide_fromsighted"/>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073BBA"/>
  </w:style>
  <w:style w:type="paragraph" w:customStyle="1" w:styleId="texttext3evx1j">
    <w:name w:val="text__text___3evx1j"/>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73BBA"/>
  </w:style>
  <w:style w:type="paragraph" w:customStyle="1" w:styleId="c-text-paragraph">
    <w:name w:val="c-text-paragraph"/>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073BBA"/>
  </w:style>
  <w:style w:type="character" w:customStyle="1" w:styleId="leadin">
    <w:name w:val="leadin"/>
    <w:basedOn w:val="DefaultParagraphFont"/>
    <w:rsid w:val="00073BBA"/>
  </w:style>
  <w:style w:type="paragraph" w:customStyle="1" w:styleId="articleparagraphrootwy3ui">
    <w:name w:val="articleparagraph_root__wy3ui"/>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073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73BBA"/>
  </w:style>
  <w:style w:type="character" w:customStyle="1" w:styleId="company-name">
    <w:name w:val="company-name"/>
    <w:basedOn w:val="DefaultParagraphFont"/>
    <w:rsid w:val="00073BBA"/>
  </w:style>
  <w:style w:type="character" w:customStyle="1" w:styleId="company-name-type">
    <w:name w:val="company-name-type"/>
    <w:basedOn w:val="DefaultParagraphFont"/>
    <w:rsid w:val="00073BBA"/>
  </w:style>
  <w:style w:type="paragraph" w:customStyle="1" w:styleId="Emphasis0">
    <w:name w:val="!!_Emphasis"/>
    <w:basedOn w:val="Normal"/>
    <w:autoRedefine/>
    <w:uiPriority w:val="8"/>
    <w:qFormat/>
    <w:rsid w:val="00073BB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73BBA"/>
    <w:pPr>
      <w:ind w:left="144"/>
    </w:pPr>
    <w:rPr>
      <w:rFonts w:eastAsia="Times New Roman"/>
      <w:szCs w:val="24"/>
    </w:rPr>
  </w:style>
  <w:style w:type="character" w:customStyle="1" w:styleId="HotRouteChar">
    <w:name w:val="Hot Route Char"/>
    <w:link w:val="HotRoute"/>
    <w:rsid w:val="00073BBA"/>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580/14-15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48574</Words>
  <Characters>276877</Characters>
  <Application>Microsoft Office Word</Application>
  <DocSecurity>0</DocSecurity>
  <Lines>2307</Lines>
  <Paragraphs>649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2</cp:revision>
  <dcterms:created xsi:type="dcterms:W3CDTF">2025-09-07T23:28:00Z</dcterms:created>
  <dcterms:modified xsi:type="dcterms:W3CDTF">2025-09-07T23:30:00Z</dcterms:modified>
</cp:coreProperties>
</file>