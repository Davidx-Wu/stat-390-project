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A0D29" w14:textId="77777777" w:rsidR="00C326A7" w:rsidRDefault="00C326A7" w:rsidP="00C326A7">
      <w:pPr>
        <w:pStyle w:val="Heading1"/>
      </w:pPr>
      <w:r>
        <w:t>Zombies---Wake</w:t>
      </w:r>
    </w:p>
    <w:p w14:paraId="2297B8AB" w14:textId="77777777" w:rsidR="00C326A7" w:rsidRDefault="00C326A7" w:rsidP="00C326A7">
      <w:pPr>
        <w:pStyle w:val="Heading2"/>
      </w:pPr>
      <w:r>
        <w:t>1AC</w:t>
      </w:r>
    </w:p>
    <w:p w14:paraId="319430C5" w14:textId="77777777" w:rsidR="00C326A7" w:rsidRPr="00856B1A" w:rsidRDefault="00C326A7" w:rsidP="00C326A7">
      <w:pPr>
        <w:pStyle w:val="Heading3"/>
      </w:pPr>
      <w:r>
        <w:t>1AC---Zombies</w:t>
      </w:r>
    </w:p>
    <w:p w14:paraId="1D1FB555" w14:textId="77777777" w:rsidR="00C326A7" w:rsidRPr="003A7497" w:rsidRDefault="00C326A7" w:rsidP="00C326A7">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647C4775" w14:textId="77777777" w:rsidR="00C326A7" w:rsidRPr="00583996" w:rsidRDefault="00C326A7" w:rsidP="00C326A7"/>
    <w:p w14:paraId="0ECE3B95" w14:textId="77777777" w:rsidR="00C326A7" w:rsidRPr="00866FB6" w:rsidRDefault="00C326A7" w:rsidP="00C326A7">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18D08212" w14:textId="77777777" w:rsidR="00C326A7" w:rsidRDefault="00C326A7" w:rsidP="00C326A7">
      <w:r w:rsidRPr="00D33A39">
        <w:rPr>
          <w:rStyle w:val="Style13ptBold"/>
        </w:rPr>
        <w:t>Moses 25</w:t>
      </w:r>
      <w:r>
        <w:t xml:space="preserve"> – a rootworker, educator, writer, and doctoral candidate in English at the University of Chicago who received her BA in English and Linguistics from Emory University.</w:t>
      </w:r>
    </w:p>
    <w:p w14:paraId="121AB632" w14:textId="77777777" w:rsidR="00C326A7" w:rsidRPr="00D33A39" w:rsidRDefault="00C326A7" w:rsidP="00C326A7">
      <w:r>
        <w:t>Jovon M. Moses. “Black Transfeminist Ecologies: A Litany Of Loose Objects” The University of Chicago Department of English Language and Literature. August 2025. https://knowledge.uchicago.edu/record/15827</w:t>
      </w:r>
    </w:p>
    <w:p w14:paraId="25CC64D9" w14:textId="77777777" w:rsidR="00C326A7" w:rsidRPr="00866FB6" w:rsidRDefault="00C326A7" w:rsidP="00C326A7">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2D4593A7" w14:textId="77777777" w:rsidR="00C326A7" w:rsidRPr="00D33A39" w:rsidRDefault="00C326A7" w:rsidP="00C326A7">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613E37B2" w14:textId="77777777" w:rsidR="00C326A7" w:rsidRPr="00AB5FD5" w:rsidRDefault="00C326A7" w:rsidP="00C326A7"/>
    <w:p w14:paraId="2AEB9330" w14:textId="77777777" w:rsidR="00C326A7" w:rsidRDefault="00C326A7" w:rsidP="00C326A7">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2A7A6504" w14:textId="77777777" w:rsidR="00C326A7" w:rsidRDefault="00C326A7" w:rsidP="00C326A7">
      <w:r w:rsidRPr="0039059F">
        <w:rPr>
          <w:rStyle w:val="Style13ptBold"/>
        </w:rPr>
        <w:t>Watts 24</w:t>
      </w:r>
      <w:r>
        <w:t>—Associate Professor of Rhetorical Studies UNC, Chair of the Department of Communication @ Wake Forest University, Ph.D. in Communication Studies @ Northwestern University.</w:t>
      </w:r>
    </w:p>
    <w:p w14:paraId="3482165B" w14:textId="77777777" w:rsidR="00C326A7" w:rsidRDefault="00C326A7" w:rsidP="00C326A7">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7DA07AF8" w14:textId="77777777" w:rsidR="00C326A7" w:rsidRPr="008E7722" w:rsidRDefault="00C326A7" w:rsidP="00C326A7">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xml:space="preserve">: ‘name the body part of your husband that you most want to shave.’ ”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109A7B1A" w14:textId="77777777" w:rsidR="00C326A7" w:rsidRPr="0056314A" w:rsidRDefault="00C326A7" w:rsidP="00C326A7">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1171436E" w14:textId="77777777" w:rsidR="00C326A7" w:rsidRPr="008E7722" w:rsidRDefault="00C326A7" w:rsidP="00C326A7">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right hand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4134822B" w14:textId="77777777" w:rsidR="00C326A7" w:rsidRPr="00C320E5" w:rsidRDefault="00C326A7" w:rsidP="00C326A7">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16726FBC" w14:textId="77777777" w:rsidR="00C326A7" w:rsidRPr="008E7722" w:rsidRDefault="00C326A7" w:rsidP="00C326A7">
      <w:pPr>
        <w:rPr>
          <w:sz w:val="16"/>
        </w:rPr>
      </w:pPr>
      <w:r w:rsidRPr="008E7722">
        <w:rPr>
          <w:sz w:val="16"/>
        </w:rPr>
        <w:t xml:space="preserve">HARVEY: </w:t>
      </w:r>
      <w:r w:rsidRPr="0056314A">
        <w:rPr>
          <w:u w:val="single"/>
        </w:rPr>
        <w:t>They’re Black</w:t>
      </w:r>
      <w:r w:rsidRPr="008E7722">
        <w:rPr>
          <w:sz w:val="16"/>
        </w:rPr>
        <w:t xml:space="preserve">. . . . OK. </w:t>
      </w:r>
    </w:p>
    <w:p w14:paraId="3F35370B" w14:textId="77777777" w:rsidR="00C326A7" w:rsidRPr="008E7722" w:rsidRDefault="00C326A7" w:rsidP="00C326A7">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778D803A" w14:textId="77777777" w:rsidR="00C326A7" w:rsidRPr="008E7722" w:rsidRDefault="00C326A7" w:rsidP="00C326A7">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So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0A7D2C1B" w14:textId="77777777" w:rsidR="00C326A7" w:rsidRPr="00A24598" w:rsidRDefault="00C326A7" w:rsidP="00C326A7">
      <w:pPr>
        <w:spacing w:after="0"/>
        <w:rPr>
          <w:b/>
          <w:bCs/>
          <w:sz w:val="26"/>
          <w:szCs w:val="26"/>
        </w:rPr>
      </w:pPr>
    </w:p>
    <w:p w14:paraId="7F11C506" w14:textId="77777777" w:rsidR="00C326A7" w:rsidRPr="002C7F8C" w:rsidRDefault="00C326A7" w:rsidP="00C326A7">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67C06060" w14:textId="77777777" w:rsidR="00C326A7" w:rsidRDefault="00C326A7" w:rsidP="00C326A7">
      <w:r w:rsidRPr="00F066F5">
        <w:rPr>
          <w:rStyle w:val="Style13ptBold"/>
        </w:rPr>
        <w:t>Pinn 24</w:t>
      </w:r>
      <w:r>
        <w:t xml:space="preserve"> – Professor of Humanities and Professor of Religious Studies at Rice University.</w:t>
      </w:r>
    </w:p>
    <w:p w14:paraId="5A3E43FA" w14:textId="77777777" w:rsidR="00C326A7" w:rsidRPr="003364A2" w:rsidRDefault="00C326A7" w:rsidP="00C326A7">
      <w:r>
        <w:t xml:space="preserve">Anthony Pinn, “Zombic Hunger” in </w:t>
      </w:r>
      <w:r w:rsidRPr="000B2AC5">
        <w:rPr>
          <w:i/>
          <w:iCs/>
        </w:rPr>
        <w:t>Deathlife: Hip Hop and Thanatological Narrations of Blackness</w:t>
      </w:r>
      <w:r>
        <w:t>. Duke University Press. 2024. isbn 9781478027485 (ebook).</w:t>
      </w:r>
    </w:p>
    <w:p w14:paraId="21C2A663" w14:textId="77777777" w:rsidR="00C326A7" w:rsidRPr="00B85A9C" w:rsidRDefault="00C326A7" w:rsidP="00C326A7">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4375F244" w14:textId="77777777" w:rsidR="00C326A7" w:rsidRPr="00B85A9C" w:rsidRDefault="00C326A7" w:rsidP="00C326A7">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1EDBED6D" w14:textId="77777777" w:rsidR="00C326A7" w:rsidRPr="00B85A9C" w:rsidRDefault="00C326A7" w:rsidP="00C326A7">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76303673" w14:textId="77777777" w:rsidR="00C326A7" w:rsidRPr="00B85A9C" w:rsidRDefault="00C326A7" w:rsidP="00C326A7">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32A5E166" w14:textId="77777777" w:rsidR="00C326A7" w:rsidRPr="00B85A9C" w:rsidRDefault="00C326A7" w:rsidP="00C326A7">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20C4D70E" w14:textId="77777777" w:rsidR="00C326A7" w:rsidRPr="00B85A9C" w:rsidRDefault="00C326A7" w:rsidP="00C326A7">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self-made but terrifying</w:t>
      </w:r>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in an effort to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3A7AF520" w14:textId="77777777" w:rsidR="00C326A7" w:rsidRDefault="00C326A7" w:rsidP="00C326A7">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1A1A9994" w14:textId="77777777" w:rsidR="00C326A7" w:rsidRDefault="00C326A7" w:rsidP="00C326A7">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09828B26" w14:textId="77777777" w:rsidR="00C326A7" w:rsidRDefault="00C326A7" w:rsidP="00C326A7">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7020F61C" w14:textId="77777777" w:rsidR="00C326A7" w:rsidRPr="00146491" w:rsidRDefault="00C326A7" w:rsidP="00C326A7">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3B8E910D" w14:textId="77777777" w:rsidR="00C326A7" w:rsidRPr="00146491" w:rsidRDefault="00C326A7" w:rsidP="00C326A7">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675F6361" w14:textId="77777777" w:rsidR="00C326A7" w:rsidRPr="00AB1DA3" w:rsidRDefault="00C326A7" w:rsidP="00C326A7">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51748144" w14:textId="77777777" w:rsidR="00C326A7" w:rsidRPr="00146491" w:rsidRDefault="00C326A7" w:rsidP="00C326A7">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7D8FDF4C" w14:textId="77777777" w:rsidR="00C326A7" w:rsidRPr="00AB1DA3" w:rsidRDefault="00C326A7" w:rsidP="00C326A7">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13765F66" w14:textId="77777777" w:rsidR="00C326A7" w:rsidRPr="00AB1DA3" w:rsidRDefault="00C326A7" w:rsidP="00C326A7">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3F36780A" w14:textId="77777777" w:rsidR="00C326A7" w:rsidRPr="00146491" w:rsidRDefault="00C326A7" w:rsidP="00C326A7">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r w:rsidRPr="00AB1DA3">
        <w:rPr>
          <w:rStyle w:val="Emphasis"/>
        </w:rPr>
        <w:t>necessary</w:t>
      </w:r>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same acts</w:t>
      </w:r>
      <w:r w:rsidRPr="00F47DB0">
        <w:rPr>
          <w:sz w:val="16"/>
          <w:highlight w:val="green"/>
        </w:rPr>
        <w:t xml:space="preserve">, </w:t>
      </w:r>
      <w:r w:rsidRPr="00F47DB0">
        <w:rPr>
          <w:rStyle w:val="StyleUnderline"/>
          <w:highlight w:val="green"/>
        </w:rPr>
        <w:t>but</w:t>
      </w:r>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r w:rsidRPr="00F47DB0">
        <w:rPr>
          <w:rStyle w:val="Emphasis"/>
          <w:highlight w:val="green"/>
        </w:rPr>
        <w:t>norm</w:t>
      </w:r>
      <w:r w:rsidRPr="00F47DB0">
        <w:rPr>
          <w:sz w:val="16"/>
          <w:highlight w:val="green"/>
        </w:rPr>
        <w:t>.</w:t>
      </w:r>
      <w:r w:rsidRPr="00146491">
        <w:rPr>
          <w:sz w:val="16"/>
        </w:rPr>
        <w:t>Footnote2</w:t>
      </w:r>
    </w:p>
    <w:p w14:paraId="27A7E303" w14:textId="77777777" w:rsidR="00C326A7" w:rsidRPr="00AB1DA3" w:rsidRDefault="00C326A7" w:rsidP="00C326A7">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6EBCB996" w14:textId="77777777" w:rsidR="00C326A7" w:rsidRPr="00AB1DA3" w:rsidRDefault="00C326A7" w:rsidP="00C326A7">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5928A4FB" w14:textId="77777777" w:rsidR="00C326A7" w:rsidRPr="00146491" w:rsidRDefault="00C326A7" w:rsidP="00C326A7">
      <w:pPr>
        <w:rPr>
          <w:sz w:val="16"/>
        </w:rPr>
      </w:pPr>
      <w:r w:rsidRPr="00AB1DA3">
        <w:rPr>
          <w:sz w:val="16"/>
        </w:rPr>
        <w:t>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banal ; a hyper-injustice that is reduced and dissolved in the quotidian as an aura, while it is refracted in the images of the spectacular economy itself. (Sexton and Martinot 2003, 177; my emphasis)</w:t>
      </w:r>
    </w:p>
    <w:p w14:paraId="074E03D5" w14:textId="77777777" w:rsidR="00C326A7" w:rsidRPr="00146491" w:rsidRDefault="00C326A7" w:rsidP="00C326A7">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as a result of senseless illogical automatic violence </w:t>
      </w:r>
      <w:r w:rsidRPr="00146491">
        <w:rPr>
          <w:rStyle w:val="StyleUnderline"/>
        </w:rPr>
        <w:t xml:space="preserve">can only come to form in </w:t>
      </w:r>
      <w:r w:rsidRPr="00493D6B">
        <w:rPr>
          <w:rStyle w:val="Emphasis"/>
        </w:rPr>
        <w:t>particular practices</w:t>
      </w:r>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56F5C344" w14:textId="77777777" w:rsidR="00C326A7" w:rsidRPr="00113D79" w:rsidRDefault="00C326A7" w:rsidP="00C326A7">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2D50ED15" w14:textId="77777777" w:rsidR="00C326A7" w:rsidRPr="00514644" w:rsidRDefault="00C326A7" w:rsidP="00C326A7">
      <w:pPr>
        <w:rPr>
          <w:sz w:val="14"/>
        </w:rPr>
      </w:pPr>
    </w:p>
    <w:p w14:paraId="14A40F41" w14:textId="77777777" w:rsidR="00C326A7" w:rsidRPr="003218D4" w:rsidRDefault="00C326A7" w:rsidP="00C326A7">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74E9F52B" w14:textId="77777777" w:rsidR="00C326A7" w:rsidRPr="00C87134" w:rsidRDefault="00C326A7" w:rsidP="00C326A7">
      <w:r w:rsidRPr="00C87134">
        <w:rPr>
          <w:rStyle w:val="Style13ptBold"/>
        </w:rPr>
        <w:t>Sorentino 24</w:t>
      </w:r>
      <w:r>
        <w:t xml:space="preserve"> – an Associate Professor of Gender &amp; Race Studies at the University of Alabama.</w:t>
      </w:r>
    </w:p>
    <w:p w14:paraId="4E6F7A8A" w14:textId="77777777" w:rsidR="00C326A7" w:rsidRPr="00403379" w:rsidRDefault="00C326A7" w:rsidP="00C326A7">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25BCED01" w14:textId="77777777" w:rsidR="00C326A7" w:rsidRPr="00CD24D0" w:rsidRDefault="00C326A7" w:rsidP="00C326A7">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5BDD1647" w14:textId="77777777" w:rsidR="00C326A7" w:rsidRPr="00D64511" w:rsidRDefault="00C326A7" w:rsidP="00C326A7">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4BAC969B" w14:textId="77777777" w:rsidR="00C326A7" w:rsidRDefault="00C326A7" w:rsidP="00C326A7">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371A98F8" w14:textId="77777777" w:rsidR="00C326A7" w:rsidRPr="009741AE" w:rsidRDefault="00C326A7" w:rsidP="00C326A7">
      <w:r>
        <w:t xml:space="preserve">M. Michelle Robinson, “Reverse Type” in </w:t>
      </w:r>
      <w:r w:rsidRPr="009741AE">
        <w:t>Dreams for Dead Bodies: Blackness, Labor, and the Corpus of American Detective Fiction</w:t>
      </w:r>
      <w:r>
        <w:t>. University of Michigan Press. 2016. https://www.jstor.org/stable/j.ctt1gk08c5</w:t>
      </w:r>
    </w:p>
    <w:p w14:paraId="126B21B6" w14:textId="77777777" w:rsidR="00C326A7" w:rsidRPr="009741AE" w:rsidRDefault="00C326A7" w:rsidP="00C326A7">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32F8FEC3" w14:textId="77777777" w:rsidR="00C326A7" w:rsidRPr="009741AE" w:rsidRDefault="00C326A7" w:rsidP="00C326A7">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155248CC" w14:textId="77777777" w:rsidR="00C326A7" w:rsidRPr="00DC066D" w:rsidRDefault="00C326A7" w:rsidP="00C326A7">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10BF784E" w14:textId="77777777" w:rsidR="00C326A7" w:rsidRPr="00DC066D" w:rsidRDefault="00C326A7" w:rsidP="00C326A7">
      <w:pPr>
        <w:rPr>
          <w:sz w:val="10"/>
          <w:szCs w:val="10"/>
        </w:rPr>
      </w:pPr>
      <w:r w:rsidRPr="00DC066D">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1C76F2AC" w14:textId="77777777" w:rsidR="00C326A7" w:rsidRPr="00EC05C7" w:rsidRDefault="00C326A7" w:rsidP="00C326A7">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endlessly consenting to its own lack of autonomy</w:t>
      </w:r>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1A487C04" w14:textId="77777777" w:rsidR="00C326A7" w:rsidRPr="009741AE" w:rsidRDefault="00C326A7" w:rsidP="00C326A7">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r w:rsidRPr="00EC05C7">
        <w:rPr>
          <w:rStyle w:val="StyleUnderline"/>
        </w:rPr>
        <w:t>Thus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69CA5C86" w14:textId="77777777" w:rsidR="00C326A7" w:rsidRPr="009741AE" w:rsidRDefault="00C326A7" w:rsidP="00C326A7">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and finally his masterwork, No. 44, who puppeteers each unusual event, suggest a deep ambivalence about any human capacity for consent or resistance in the face of an industrial modernity.</w:t>
      </w:r>
    </w:p>
    <w:p w14:paraId="134C6DEE" w14:textId="77777777" w:rsidR="00C326A7" w:rsidRPr="00DC066D" w:rsidRDefault="00C326A7" w:rsidP="00C326A7">
      <w:pPr>
        <w:rPr>
          <w:sz w:val="10"/>
          <w:szCs w:val="10"/>
        </w:rPr>
      </w:pPr>
      <w:r w:rsidRPr="00DC066D">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7621F07D" w14:textId="77777777" w:rsidR="00C326A7" w:rsidRPr="00DC066D" w:rsidRDefault="00C326A7" w:rsidP="00C326A7">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0F13F1FC" w14:textId="77777777" w:rsidR="00C326A7" w:rsidRPr="00DC066D" w:rsidRDefault="00C326A7" w:rsidP="00C326A7">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0B370CB8" w14:textId="77777777" w:rsidR="00C326A7" w:rsidRPr="009741AE" w:rsidRDefault="00C326A7" w:rsidP="00C326A7">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59EF9CD9" w14:textId="77777777" w:rsidR="00C326A7" w:rsidRPr="009741AE" w:rsidRDefault="00C326A7" w:rsidP="00C326A7">
      <w:pPr>
        <w:rPr>
          <w:sz w:val="14"/>
        </w:rPr>
      </w:pPr>
      <w:r w:rsidRPr="009741AE">
        <w:rPr>
          <w:sz w:val="14"/>
        </w:rPr>
        <w:t>“The black faces that had been dear to him”</w:t>
      </w:r>
    </w:p>
    <w:p w14:paraId="58611EE7" w14:textId="77777777" w:rsidR="00C326A7" w:rsidRPr="009741AE" w:rsidRDefault="00C326A7" w:rsidP="00C326A7">
      <w:pPr>
        <w:rPr>
          <w:sz w:val="14"/>
        </w:rPr>
      </w:pPr>
      <w:r w:rsidRPr="009741AE">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20EB573E" w14:textId="77777777" w:rsidR="00C326A7" w:rsidRPr="00DC066D" w:rsidRDefault="00C326A7" w:rsidP="00C326A7">
      <w:pPr>
        <w:rPr>
          <w:rStyle w:val="Style13ptBold"/>
        </w:rPr>
      </w:pPr>
      <w:r w:rsidRPr="00DC066D">
        <w:rPr>
          <w:rStyle w:val="Style13ptBold"/>
        </w:rPr>
        <w:t>&lt;Paragraph integrity paused&gt;</w:t>
      </w:r>
    </w:p>
    <w:p w14:paraId="7F7E9865" w14:textId="77777777" w:rsidR="00C326A7" w:rsidRPr="0094314B" w:rsidRDefault="00C326A7" w:rsidP="00C326A7">
      <w:pPr>
        <w:rPr>
          <w:sz w:val="6"/>
          <w:szCs w:val="6"/>
        </w:rPr>
      </w:pPr>
      <w:r w:rsidRPr="0094314B">
        <w:rPr>
          <w:sz w:val="6"/>
          <w:szCs w:val="6"/>
        </w:rPr>
        <w:t>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36A967B5" w14:textId="77777777" w:rsidR="00C326A7" w:rsidRPr="00DC066D" w:rsidRDefault="00C326A7" w:rsidP="00C326A7">
      <w:pPr>
        <w:rPr>
          <w:b/>
          <w:bCs/>
          <w:sz w:val="26"/>
        </w:rPr>
      </w:pPr>
      <w:r w:rsidRPr="00DC066D">
        <w:rPr>
          <w:rStyle w:val="Style13ptBold"/>
        </w:rPr>
        <w:t xml:space="preserve">&lt;Paragraph integrity </w:t>
      </w:r>
      <w:r>
        <w:rPr>
          <w:rStyle w:val="Style13ptBold"/>
        </w:rPr>
        <w:t>end</w:t>
      </w:r>
      <w:r w:rsidRPr="00DC066D">
        <w:rPr>
          <w:rStyle w:val="Style13ptBold"/>
        </w:rPr>
        <w:t>&gt;</w:t>
      </w:r>
    </w:p>
    <w:p w14:paraId="1BFC5EC0" w14:textId="77777777" w:rsidR="00C326A7" w:rsidRPr="009741AE" w:rsidRDefault="00C326A7" w:rsidP="00C326A7">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3BCBB6FB" w14:textId="77777777" w:rsidR="00C326A7" w:rsidRPr="003A7497" w:rsidRDefault="00C326A7" w:rsidP="00C326A7"/>
    <w:p w14:paraId="11377CC0" w14:textId="77777777" w:rsidR="00C326A7" w:rsidRPr="00AA0FED" w:rsidRDefault="00C326A7" w:rsidP="00C326A7">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18B982C1" w14:textId="77777777" w:rsidR="00C326A7" w:rsidRDefault="00C326A7" w:rsidP="00C326A7">
      <w:r w:rsidRPr="00F066F5">
        <w:rPr>
          <w:rStyle w:val="Style13ptBold"/>
        </w:rPr>
        <w:t>Pinn 24</w:t>
      </w:r>
      <w:r>
        <w:t xml:space="preserve"> – Professor of Humanities and Professor of Religious Studies at Rice University.</w:t>
      </w:r>
    </w:p>
    <w:p w14:paraId="1FD9F803" w14:textId="77777777" w:rsidR="00C326A7" w:rsidRPr="005F0A64" w:rsidRDefault="00C326A7" w:rsidP="00C326A7">
      <w:r>
        <w:t xml:space="preserve">Anthony Pinn, “Zombic Hunger” in </w:t>
      </w:r>
      <w:r w:rsidRPr="000B2AC5">
        <w:rPr>
          <w:i/>
          <w:iCs/>
        </w:rPr>
        <w:t>Deathlife: Hip Hop and Thanatological Narrations of Blackness</w:t>
      </w:r>
      <w:r>
        <w:t>. Duke University Press. 2024. isbn 9781478027485 (ebook).</w:t>
      </w:r>
    </w:p>
    <w:p w14:paraId="080C5306" w14:textId="77777777" w:rsidR="00C326A7" w:rsidRPr="00AA0FED" w:rsidRDefault="00C326A7" w:rsidP="00C326A7">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5BD9CF0A" w14:textId="77777777" w:rsidR="00C326A7" w:rsidRPr="00AA0FED" w:rsidRDefault="00C326A7" w:rsidP="00C326A7">
      <w:pPr>
        <w:spacing w:after="0"/>
        <w:rPr>
          <w:sz w:val="14"/>
        </w:rPr>
      </w:pPr>
      <w:r w:rsidRPr="00AA0FED">
        <w:rPr>
          <w:sz w:val="14"/>
        </w:rPr>
        <w:t>Bloody bodies in the yard like a zombie apocalypse</w:t>
      </w:r>
    </w:p>
    <w:p w14:paraId="4DE8A5DF" w14:textId="77777777" w:rsidR="00C326A7" w:rsidRPr="00AA0FED" w:rsidRDefault="00C326A7" w:rsidP="00C326A7">
      <w:pPr>
        <w:spacing w:after="0"/>
        <w:rPr>
          <w:sz w:val="14"/>
        </w:rPr>
      </w:pPr>
      <w:r w:rsidRPr="00AA0FED">
        <w:rPr>
          <w:sz w:val="14"/>
        </w:rPr>
        <w:t>The Walking Dead I’m so so scared</w:t>
      </w:r>
    </w:p>
    <w:p w14:paraId="713043C9" w14:textId="77777777" w:rsidR="00C326A7" w:rsidRPr="00AA0FED" w:rsidRDefault="00C326A7" w:rsidP="00C326A7">
      <w:pPr>
        <w:spacing w:after="0"/>
        <w:rPr>
          <w:sz w:val="14"/>
        </w:rPr>
      </w:pPr>
      <w:r w:rsidRPr="00AA0FED">
        <w:rPr>
          <w:sz w:val="14"/>
        </w:rPr>
        <w:t>And I don’t know how to get up out this bitch</w:t>
      </w:r>
    </w:p>
    <w:p w14:paraId="63A565D0" w14:textId="77777777" w:rsidR="00C326A7" w:rsidRPr="00AA0FED" w:rsidRDefault="00C326A7" w:rsidP="00C326A7">
      <w:pPr>
        <w:rPr>
          <w:sz w:val="14"/>
        </w:rPr>
      </w:pPr>
      <w:r w:rsidRPr="00AA0FED">
        <w:rPr>
          <w:sz w:val="14"/>
        </w:rPr>
        <w:t>as I creep these ghetto streets looking for a feast.80</w:t>
      </w:r>
    </w:p>
    <w:p w14:paraId="5B3FB6B3" w14:textId="77777777" w:rsidR="00C326A7" w:rsidRPr="00AA0FED" w:rsidRDefault="00C326A7" w:rsidP="00C326A7">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3650DE93" w14:textId="77777777" w:rsidR="00C326A7" w:rsidRPr="00AA0FED" w:rsidRDefault="00C326A7" w:rsidP="00C326A7">
      <w:pPr>
        <w:spacing w:after="0"/>
        <w:rPr>
          <w:sz w:val="14"/>
        </w:rPr>
      </w:pPr>
      <w:r w:rsidRPr="00AA0FED">
        <w:rPr>
          <w:sz w:val="14"/>
        </w:rPr>
        <w:t>Here comes the voodoo</w:t>
      </w:r>
    </w:p>
    <w:p w14:paraId="5777764E" w14:textId="77777777" w:rsidR="00C326A7" w:rsidRPr="00AA0FED" w:rsidRDefault="00C326A7" w:rsidP="00C326A7">
      <w:pPr>
        <w:spacing w:after="0"/>
        <w:rPr>
          <w:sz w:val="14"/>
        </w:rPr>
      </w:pPr>
      <w:r w:rsidRPr="00AA0FED">
        <w:rPr>
          <w:sz w:val="14"/>
        </w:rPr>
        <w:t>What you going to do when my crew</w:t>
      </w:r>
    </w:p>
    <w:p w14:paraId="1D02846D" w14:textId="77777777" w:rsidR="00C326A7" w:rsidRPr="00AA0FED" w:rsidRDefault="00C326A7" w:rsidP="00C326A7">
      <w:pPr>
        <w:spacing w:after="0"/>
        <w:rPr>
          <w:sz w:val="14"/>
        </w:rPr>
      </w:pPr>
      <w:r w:rsidRPr="00AA0FED">
        <w:rPr>
          <w:sz w:val="14"/>
        </w:rPr>
        <w:t>Back from the dead once more again</w:t>
      </w:r>
    </w:p>
    <w:p w14:paraId="049F0745" w14:textId="77777777" w:rsidR="00C326A7" w:rsidRPr="00AA0FED" w:rsidRDefault="00C326A7" w:rsidP="00C326A7">
      <w:pPr>
        <w:spacing w:after="0"/>
        <w:rPr>
          <w:sz w:val="14"/>
        </w:rPr>
      </w:pPr>
      <w:r w:rsidRPr="00AA0FED">
        <w:rPr>
          <w:sz w:val="14"/>
        </w:rPr>
        <w:t>Fucking up the flow again</w:t>
      </w:r>
    </w:p>
    <w:p w14:paraId="63E681FC" w14:textId="77777777" w:rsidR="00C326A7" w:rsidRPr="00AA0FED" w:rsidRDefault="00C326A7" w:rsidP="00C326A7">
      <w:pPr>
        <w:rPr>
          <w:sz w:val="14"/>
        </w:rPr>
      </w:pPr>
      <w:r w:rsidRPr="00AA0FED">
        <w:rPr>
          <w:sz w:val="14"/>
        </w:rPr>
        <w:t>Fuck it here we go again.81</w:t>
      </w:r>
    </w:p>
    <w:p w14:paraId="1D1588ED" w14:textId="77777777" w:rsidR="00C326A7" w:rsidRDefault="00C326A7" w:rsidP="00C326A7">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for example, in terms of horrorcore and the manner in which it rehearses death bringing death—and in this process exposes the construction and the “end” of life performed against life (i.e., rejection of death).83</w:t>
      </w:r>
    </w:p>
    <w:p w14:paraId="5E32A08C" w14:textId="77777777" w:rsidR="00C326A7" w:rsidRPr="00D871CC" w:rsidRDefault="00C326A7" w:rsidP="00C326A7">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5745FA64" w14:textId="77777777" w:rsidR="00C326A7" w:rsidRDefault="00C326A7" w:rsidP="00C326A7">
      <w:r w:rsidRPr="00D33A39">
        <w:rPr>
          <w:rStyle w:val="Style13ptBold"/>
        </w:rPr>
        <w:t>Moses 25</w:t>
      </w:r>
      <w:r>
        <w:t xml:space="preserve"> – a rootworker, educator, writer, and doctoral candidate in English at the University of Chicago who received her BA in English and Linguistics from Emory University.</w:t>
      </w:r>
    </w:p>
    <w:p w14:paraId="32A3BEDF" w14:textId="77777777" w:rsidR="00C326A7" w:rsidRPr="00F914BC" w:rsidRDefault="00C326A7" w:rsidP="00C326A7">
      <w:r>
        <w:t>Jovon M. Moses. “Black Transfeminist Ecologies: A Litany Of Loose Objects” The University of Chicago Department of English Language and Literature. August 2025. https://knowledge.uchicago.edu/record/15827</w:t>
      </w:r>
    </w:p>
    <w:p w14:paraId="4EDE441B" w14:textId="77777777" w:rsidR="00C326A7" w:rsidRPr="003364A2" w:rsidRDefault="00C326A7" w:rsidP="00C326A7">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3FE7AA82" w14:textId="77777777" w:rsidR="00C326A7" w:rsidRDefault="00C326A7" w:rsidP="00C326A7">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in order to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r w:rsidRPr="003364A2">
        <w:rPr>
          <w:rStyle w:val="Emphasis"/>
        </w:rPr>
        <w:t>refuses</w:t>
      </w:r>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358509E1" w14:textId="77777777" w:rsidR="00C326A7" w:rsidRDefault="00C326A7" w:rsidP="00C326A7">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4BD8CF9C" w14:textId="77777777" w:rsidR="00C326A7" w:rsidRDefault="00C326A7" w:rsidP="00C326A7">
      <w:r w:rsidRPr="00FF3572">
        <w:rPr>
          <w:rStyle w:val="Style13ptBold"/>
        </w:rPr>
        <w:t>Muller 18</w:t>
      </w:r>
      <w:r>
        <w:t xml:space="preserve"> – Assistant Teaching Professor of Communication Studies at Ball State University.</w:t>
      </w:r>
    </w:p>
    <w:p w14:paraId="57A16977" w14:textId="77777777" w:rsidR="00C326A7" w:rsidRPr="00FF3572" w:rsidRDefault="00C326A7" w:rsidP="00C326A7">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6657D33E" w14:textId="77777777" w:rsidR="00C326A7" w:rsidRPr="00F914BC" w:rsidRDefault="00C326A7" w:rsidP="00C326A7">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r w:rsidRPr="00516C7F">
        <w:rPr>
          <w:rStyle w:val="StyleUnderline"/>
        </w:rPr>
        <w:t xml:space="preserve">dates back to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524FE9A2" w14:textId="77777777" w:rsidR="00C326A7" w:rsidRPr="00FF3572" w:rsidRDefault="00C326A7" w:rsidP="00C326A7">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basic necessities of life </w:t>
      </w:r>
      <w:r w:rsidRPr="00F914BC">
        <w:rPr>
          <w:rStyle w:val="StyleUnderline"/>
        </w:rPr>
        <w:t>are</w:t>
      </w:r>
      <w:r w:rsidRPr="00FF3572">
        <w:rPr>
          <w:sz w:val="14"/>
        </w:rPr>
        <w:t xml:space="preserve"> not guaranteed. And,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5EC2CC35" w14:textId="77777777" w:rsidR="00C326A7" w:rsidRDefault="00C326A7" w:rsidP="00C326A7">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7220FDB8" w14:textId="77777777" w:rsidR="00C326A7" w:rsidRPr="008E009F" w:rsidRDefault="00C326A7" w:rsidP="00C326A7">
      <w:pPr>
        <w:pStyle w:val="Heading4"/>
      </w:pPr>
      <w:r>
        <w:t xml:space="preserve">Reject the unethics of anti-blackness in favor of </w:t>
      </w:r>
      <w:r w:rsidRPr="005415F0">
        <w:rPr>
          <w:u w:val="single"/>
        </w:rPr>
        <w:t>unconditional Black hospitality</w:t>
      </w:r>
      <w:r>
        <w:t>. Each DA is a slew of new zombies, new futures, more death.</w:t>
      </w:r>
    </w:p>
    <w:p w14:paraId="76B26E55" w14:textId="77777777" w:rsidR="00C326A7" w:rsidRDefault="00C326A7" w:rsidP="00C326A7">
      <w:r w:rsidRPr="00486227">
        <w:rPr>
          <w:rStyle w:val="Style13ptBold"/>
        </w:rPr>
        <w:t>Mubimurusoke 22</w:t>
      </w:r>
      <w:r>
        <w:t xml:space="preserve"> – Intercollegiate Department of Africana Studies, Claremont McKenna College. </w:t>
      </w:r>
    </w:p>
    <w:p w14:paraId="363FA1B3" w14:textId="77777777" w:rsidR="00C326A7" w:rsidRDefault="00C326A7" w:rsidP="00C326A7">
      <w:r>
        <w:t xml:space="preserve">Mukasa Mubimurusoke, “Black Hospitality” in </w:t>
      </w:r>
      <w:r>
        <w:rPr>
          <w:i/>
        </w:rPr>
        <w:t>Black Hospitality A Theoretical Framework for Black Ethical Life</w:t>
      </w:r>
      <w:r>
        <w:t xml:space="preserve">, SpringerLink, 2022. </w:t>
      </w:r>
    </w:p>
    <w:p w14:paraId="422B1C61" w14:textId="77777777" w:rsidR="00C326A7" w:rsidRPr="000B529E" w:rsidRDefault="00C326A7" w:rsidP="00C326A7">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to embrace black hospitality</w:t>
      </w:r>
      <w:r w:rsidRPr="000B529E">
        <w:rPr>
          <w:sz w:val="14"/>
        </w:rPr>
        <w:t>..</w:t>
      </w:r>
    </w:p>
    <w:p w14:paraId="0AEC929A" w14:textId="77777777" w:rsidR="00C326A7" w:rsidRPr="000B529E" w:rsidRDefault="00C326A7" w:rsidP="00C326A7">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home .</w:t>
      </w:r>
    </w:p>
    <w:p w14:paraId="30C0DDDC" w14:textId="77777777" w:rsidR="00C326A7" w:rsidRPr="00D867B9" w:rsidRDefault="00C326A7" w:rsidP="00C326A7">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home</w:t>
      </w:r>
      <w:r w:rsidRPr="000B529E">
        <w:rPr>
          <w:sz w:val="14"/>
        </w:rPr>
        <w:t xml:space="preserve"> .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720C186F" w14:textId="77777777" w:rsidR="00C326A7" w:rsidRPr="000B529E" w:rsidRDefault="00C326A7" w:rsidP="00C326A7">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55126085" w14:textId="77777777" w:rsidR="00C326A7" w:rsidRPr="000B529E" w:rsidRDefault="00C326A7" w:rsidP="00C326A7">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the black self</w:t>
      </w:r>
      <w:r w:rsidRPr="000B529E">
        <w:rPr>
          <w:sz w:val="14"/>
        </w:rPr>
        <w:t xml:space="preserve"> . (Yancy 2008, 113)</w:t>
      </w:r>
    </w:p>
    <w:p w14:paraId="3D0DB472" w14:textId="77777777" w:rsidR="00C326A7" w:rsidRPr="005F67C5" w:rsidRDefault="00C326A7" w:rsidP="00C326A7">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black home</w:t>
      </w:r>
      <w:r w:rsidRPr="000B529E">
        <w:rPr>
          <w:rStyle w:val="StyleUnderline"/>
        </w:rPr>
        <w:t xml:space="preserve"> .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51D042FE" w14:textId="77777777" w:rsidR="00C326A7" w:rsidRDefault="00C326A7" w:rsidP="00C326A7">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3DA6F259" w14:textId="77777777" w:rsidR="00C326A7" w:rsidRPr="0051648E" w:rsidRDefault="00C326A7" w:rsidP="00C326A7">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48AC25A3" w14:textId="77777777" w:rsidR="00C326A7" w:rsidRPr="001A4C71" w:rsidRDefault="00C326A7" w:rsidP="00C326A7">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issue: 1, page(s): 91-110.  Article first published online: February 7, 2018; Issue published: February 1, 2020. </w:t>
      </w:r>
      <w:r w:rsidRPr="001A4C71">
        <w:t>https://doi.org/10.1177/0263775818756079</w:t>
      </w:r>
    </w:p>
    <w:p w14:paraId="0F2CA7DF" w14:textId="77777777" w:rsidR="00C326A7" w:rsidRPr="001A4C71" w:rsidRDefault="00C326A7" w:rsidP="00C326A7">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3F30DEB1" w14:textId="77777777" w:rsidR="00C326A7" w:rsidRPr="001A4C71" w:rsidRDefault="00C326A7" w:rsidP="00C326A7">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50DC0D7B" w14:textId="77777777" w:rsidR="00C326A7" w:rsidRPr="001A4C71" w:rsidRDefault="00C326A7" w:rsidP="00C326A7">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24FE1814" w14:textId="77777777" w:rsidR="00C326A7" w:rsidRPr="001A4C71" w:rsidRDefault="00C326A7" w:rsidP="00C326A7">
      <w:pPr>
        <w:rPr>
          <w:sz w:val="8"/>
          <w:szCs w:val="8"/>
        </w:rPr>
      </w:pPr>
      <w:r w:rsidRPr="001A4C71">
        <w:rPr>
          <w:sz w:val="8"/>
          <w:szCs w:val="8"/>
        </w:rPr>
        <w:t>Anthropocene as apocalyptic futurity</w:t>
      </w:r>
    </w:p>
    <w:p w14:paraId="42EE7C6D" w14:textId="77777777" w:rsidR="00C326A7" w:rsidRPr="001A4C71" w:rsidRDefault="00C326A7" w:rsidP="00C326A7">
      <w:pPr>
        <w:rPr>
          <w:sz w:val="8"/>
          <w:szCs w:val="8"/>
        </w:rPr>
      </w:pPr>
      <w:r w:rsidRPr="001A4C71">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52282E2C" w14:textId="77777777" w:rsidR="00C326A7" w:rsidRPr="001A4C71" w:rsidRDefault="00C326A7" w:rsidP="00C326A7">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6A80403F" w14:textId="77777777" w:rsidR="00C326A7" w:rsidRPr="001A4C71" w:rsidRDefault="00C326A7" w:rsidP="00C326A7">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popular culture narratives enable particular forms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552DB12A" w14:textId="77777777" w:rsidR="00C326A7" w:rsidRPr="001A4C71" w:rsidRDefault="00C326A7" w:rsidP="00C326A7">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54F270E6" w14:textId="77777777" w:rsidR="00C326A7" w:rsidRPr="001A4C71" w:rsidRDefault="00C326A7" w:rsidP="00C326A7">
      <w:pPr>
        <w:rPr>
          <w:sz w:val="8"/>
          <w:szCs w:val="8"/>
        </w:rPr>
      </w:pPr>
      <w:r w:rsidRPr="001A4C71">
        <w:rPr>
          <w:sz w:val="8"/>
          <w:szCs w:val="8"/>
        </w:rPr>
        <w:t>Geo-historical junctures and disasters as revelation</w:t>
      </w:r>
    </w:p>
    <w:p w14:paraId="73E1FCD2" w14:textId="77777777" w:rsidR="00C326A7" w:rsidRPr="001A4C71" w:rsidRDefault="00C326A7" w:rsidP="00C326A7">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3FACF941" w14:textId="77777777" w:rsidR="00C326A7" w:rsidRPr="001A4C71" w:rsidRDefault="00C326A7" w:rsidP="00C326A7">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69E2FAEB" w14:textId="77777777" w:rsidR="00C326A7" w:rsidRPr="001A4C71" w:rsidRDefault="00C326A7" w:rsidP="00C326A7">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43C0EE13" w14:textId="77777777" w:rsidR="00C326A7" w:rsidRPr="001A4C71" w:rsidRDefault="00C326A7" w:rsidP="00C326A7">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5B7A2D89" w14:textId="77777777" w:rsidR="00C326A7" w:rsidRPr="001A4C71" w:rsidRDefault="00C326A7" w:rsidP="00C326A7">
      <w:pPr>
        <w:rPr>
          <w:sz w:val="8"/>
          <w:szCs w:val="8"/>
        </w:rPr>
      </w:pPr>
      <w:r w:rsidRPr="001A4C71">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7931CA6A" w14:textId="77777777" w:rsidR="00C326A7" w:rsidRPr="001A4C71" w:rsidRDefault="00C326A7" w:rsidP="00C326A7">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062F490F" w14:textId="77777777" w:rsidR="00C326A7" w:rsidRPr="001A4C71" w:rsidRDefault="00C326A7" w:rsidP="00C326A7">
      <w:pPr>
        <w:rPr>
          <w:sz w:val="8"/>
          <w:szCs w:val="8"/>
        </w:rPr>
      </w:pPr>
      <w:r w:rsidRPr="001A4C71">
        <w:rPr>
          <w:sz w:val="8"/>
          <w:szCs w:val="8"/>
        </w:rPr>
        <w:t>The great deluge</w:t>
      </w:r>
    </w:p>
    <w:p w14:paraId="5F12845D" w14:textId="77777777" w:rsidR="00C326A7" w:rsidRPr="001A4C71" w:rsidRDefault="00C326A7" w:rsidP="00C326A7">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646CBB4D" w14:textId="77777777" w:rsidR="00C326A7" w:rsidRPr="001A4C71" w:rsidRDefault="00C326A7" w:rsidP="00C326A7">
      <w:pPr>
        <w:rPr>
          <w:sz w:val="8"/>
          <w:szCs w:val="8"/>
        </w:rPr>
      </w:pPr>
      <w:r w:rsidRPr="001A4C71">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3A5A58CE" w14:textId="77777777" w:rsidR="00C326A7" w:rsidRPr="001A4C71" w:rsidRDefault="00C326A7" w:rsidP="00C326A7">
      <w:pPr>
        <w:rPr>
          <w:sz w:val="8"/>
          <w:szCs w:val="8"/>
        </w:rPr>
      </w:pPr>
      <w:r w:rsidRPr="001A4C71">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370DBCE4" w14:textId="77777777" w:rsidR="00C326A7" w:rsidRPr="001A4C71" w:rsidRDefault="00C326A7" w:rsidP="00C326A7">
      <w:pPr>
        <w:rPr>
          <w:sz w:val="8"/>
          <w:szCs w:val="8"/>
        </w:rPr>
      </w:pPr>
      <w:r w:rsidRPr="001A4C71">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25143971" w14:textId="77777777" w:rsidR="00C326A7" w:rsidRPr="001A4C71" w:rsidRDefault="00C326A7" w:rsidP="00C326A7">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13EC69E3" w14:textId="77777777" w:rsidR="00C326A7" w:rsidRPr="001A4C71" w:rsidRDefault="00C326A7" w:rsidP="00C326A7">
      <w:pPr>
        <w:rPr>
          <w:sz w:val="8"/>
          <w:szCs w:val="8"/>
        </w:rPr>
      </w:pPr>
      <w:r w:rsidRPr="001A4C71">
        <w:rPr>
          <w:sz w:val="8"/>
          <w:szCs w:val="8"/>
        </w:rPr>
        <w:t>Nuclear cataclysm</w:t>
      </w:r>
    </w:p>
    <w:p w14:paraId="6FA6E807" w14:textId="77777777" w:rsidR="00C326A7" w:rsidRPr="003D3A65" w:rsidRDefault="00C326A7" w:rsidP="00C326A7">
      <w:pPr>
        <w:rPr>
          <w:sz w:val="8"/>
          <w:szCs w:val="8"/>
        </w:rPr>
      </w:pPr>
      <w:r w:rsidRPr="003D3A65">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71204814" w14:textId="77777777" w:rsidR="00C326A7" w:rsidRPr="003D3A65" w:rsidRDefault="00C326A7" w:rsidP="00C326A7">
      <w:pPr>
        <w:rPr>
          <w:sz w:val="8"/>
          <w:szCs w:val="8"/>
        </w:rPr>
      </w:pPr>
      <w:r w:rsidRPr="003D3A65">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7E7A2AE9" w14:textId="77777777" w:rsidR="00C326A7" w:rsidRPr="001A4C71" w:rsidRDefault="00C326A7" w:rsidP="00C326A7">
      <w:pPr>
        <w:rPr>
          <w:sz w:val="8"/>
          <w:szCs w:val="8"/>
        </w:rPr>
      </w:pPr>
      <w:r w:rsidRPr="003D3A65">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2FCD3265" w14:textId="77777777" w:rsidR="00C326A7" w:rsidRPr="00FF261B" w:rsidRDefault="00C326A7" w:rsidP="00C326A7">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6E130902" w14:textId="77777777" w:rsidR="00C326A7" w:rsidRPr="0051648E" w:rsidRDefault="00C326A7" w:rsidP="00C326A7">
      <w:pPr>
        <w:rPr>
          <w:rStyle w:val="Emphasis"/>
        </w:rPr>
      </w:pPr>
      <w:r w:rsidRPr="0051648E">
        <w:rPr>
          <w:rStyle w:val="Emphasis"/>
        </w:rPr>
        <w:t>The population bomb</w:t>
      </w:r>
    </w:p>
    <w:p w14:paraId="6B4D7408" w14:textId="77777777" w:rsidR="00C326A7" w:rsidRPr="001A4C71" w:rsidRDefault="00C326A7" w:rsidP="00C326A7">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15693CBD" w14:textId="77777777" w:rsidR="00C326A7" w:rsidRPr="001A4C71" w:rsidRDefault="00C326A7" w:rsidP="00C326A7">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014BCC72" w14:textId="77777777" w:rsidR="00C326A7" w:rsidRPr="0051648E" w:rsidRDefault="00C326A7" w:rsidP="00C326A7">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(May,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(May,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53EEE437" w14:textId="77777777" w:rsidR="00C326A7" w:rsidRPr="0051648E" w:rsidRDefault="00C326A7" w:rsidP="00C326A7">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0EB5F1AB" w14:textId="77777777" w:rsidR="00C326A7" w:rsidRPr="0051648E" w:rsidRDefault="00C326A7" w:rsidP="00C326A7">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7504EA56" w14:textId="77777777" w:rsidR="00C326A7" w:rsidRPr="00AB61F7" w:rsidRDefault="00C326A7" w:rsidP="00C326A7">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589ECE71" w14:textId="77777777" w:rsidR="00C326A7" w:rsidRPr="00AB61F7" w:rsidRDefault="00C326A7" w:rsidP="00C326A7">
      <w:pPr>
        <w:rPr>
          <w:sz w:val="16"/>
          <w:szCs w:val="16"/>
        </w:rPr>
      </w:pPr>
      <w:r w:rsidRPr="00AB61F7">
        <w:rPr>
          <w:sz w:val="16"/>
          <w:szCs w:val="16"/>
        </w:rPr>
        <w:t>Warning signs: How not to survive an apocalypse</w:t>
      </w:r>
    </w:p>
    <w:p w14:paraId="5F629FCA" w14:textId="77777777" w:rsidR="00C326A7" w:rsidRPr="001A4C71" w:rsidRDefault="00C326A7" w:rsidP="00C326A7">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6598E0F2" w14:textId="77777777" w:rsidR="00C326A7" w:rsidRPr="001A4C71" w:rsidRDefault="00C326A7" w:rsidP="00C326A7">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34FA9894" w14:textId="77777777" w:rsidR="00C326A7" w:rsidRPr="001A4C71" w:rsidRDefault="00C326A7" w:rsidP="00C326A7">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0CBC387D" w14:textId="77777777" w:rsidR="00C326A7" w:rsidRPr="001A4C71" w:rsidRDefault="00C326A7" w:rsidP="00C326A7">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2BCFDB45" w14:textId="77777777" w:rsidR="00C326A7" w:rsidRPr="001A4C71" w:rsidRDefault="00C326A7" w:rsidP="00C326A7">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601BA0F5" w14:textId="77777777" w:rsidR="00C326A7" w:rsidRPr="001A4C71" w:rsidRDefault="00C326A7" w:rsidP="00C326A7">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1EFACE5E" w14:textId="77777777" w:rsidR="00C326A7" w:rsidRPr="001A4C71" w:rsidRDefault="00C326A7" w:rsidP="00C326A7">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16CBAD30" w14:textId="77777777" w:rsidR="00C326A7" w:rsidRPr="001A4C71" w:rsidRDefault="00C326A7" w:rsidP="00C326A7">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1EBFD764" w14:textId="77777777" w:rsidR="00C326A7" w:rsidRPr="001A4C71" w:rsidRDefault="00C326A7" w:rsidP="00C326A7">
      <w:pPr>
        <w:rPr>
          <w:sz w:val="16"/>
          <w:szCs w:val="16"/>
        </w:rPr>
      </w:pPr>
      <w:r w:rsidRPr="001A4C71">
        <w:rPr>
          <w:sz w:val="16"/>
          <w:szCs w:val="16"/>
        </w:rPr>
        <w:t>Conclusion: Social dreaming and the abundant apocalypse</w:t>
      </w:r>
    </w:p>
    <w:p w14:paraId="40B6DFB6" w14:textId="77777777" w:rsidR="00C326A7" w:rsidRPr="001A4C71" w:rsidRDefault="00C326A7" w:rsidP="00C326A7">
      <w:pPr>
        <w:rPr>
          <w:sz w:val="16"/>
          <w:szCs w:val="16"/>
        </w:rPr>
      </w:pPr>
      <w:r w:rsidRPr="001A4C71">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42B10E6D" w14:textId="77777777" w:rsidR="00C326A7" w:rsidRPr="001A4C71" w:rsidRDefault="00C326A7" w:rsidP="00C326A7">
      <w:pPr>
        <w:rPr>
          <w:sz w:val="16"/>
          <w:szCs w:val="16"/>
        </w:rPr>
      </w:pPr>
      <w:r w:rsidRPr="001A4C71">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1D83461D" w14:textId="77777777" w:rsidR="00C326A7" w:rsidRPr="001A4C71" w:rsidRDefault="00C326A7" w:rsidP="00C326A7">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50258A32" w14:textId="77777777" w:rsidR="00C326A7" w:rsidRPr="001A4C71" w:rsidRDefault="00C326A7" w:rsidP="00C326A7">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4B337AD4" w14:textId="77777777" w:rsidR="00C326A7" w:rsidRDefault="00C326A7" w:rsidP="00C326A7">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time-frame,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particular political responses: how can we intervene? </w:t>
      </w:r>
      <w:r w:rsidRPr="001A4C71">
        <w:rPr>
          <w:rStyle w:val="StyleUnderline"/>
        </w:rPr>
        <w:t>What imaginaries of the future both enable a political reckoning with the past and an embodied refusal of surrender to a white eco-apocalyptic future?</w:t>
      </w:r>
    </w:p>
    <w:p w14:paraId="10FBE89E" w14:textId="77777777" w:rsidR="00C326A7" w:rsidRPr="007D447E" w:rsidRDefault="00C326A7" w:rsidP="00C326A7">
      <w:pPr>
        <w:pStyle w:val="Heading4"/>
      </w:pPr>
      <w:r>
        <w:t>The process of “mortality” is incoherent to the positional trope of the zombie. The fear of death is grounded in a taboo economy of social logics that appeal to the nation-states project of innocence.</w:t>
      </w:r>
    </w:p>
    <w:p w14:paraId="2B17A175" w14:textId="77777777" w:rsidR="00C326A7" w:rsidRPr="009C680A" w:rsidRDefault="00C326A7" w:rsidP="00C326A7">
      <w:r w:rsidRPr="009C680A">
        <w:rPr>
          <w:rStyle w:val="Style13ptBold"/>
        </w:rPr>
        <w:t>Winters 17</w:t>
      </w:r>
      <w:r>
        <w:t xml:space="preserve"> – an Assistant Professor of Religious Studies at Duke University. </w:t>
      </w:r>
    </w:p>
    <w:p w14:paraId="4499D7DA" w14:textId="77777777" w:rsidR="00C326A7" w:rsidRPr="00942101" w:rsidRDefault="00C326A7" w:rsidP="00C326A7">
      <w:r>
        <w:t xml:space="preserve">Joseph </w:t>
      </w:r>
      <w:r w:rsidRPr="009C680A">
        <w:t>Winters</w:t>
      </w:r>
      <w:r>
        <w:t>. “Rac(e)ing from Death” Journal of Religious Ethics 45.2. 5/12/2017. P385-388. DOI: 10.1111/jore.12182</w:t>
      </w:r>
    </w:p>
    <w:p w14:paraId="5CFA9192" w14:textId="77777777" w:rsidR="00C326A7" w:rsidRPr="009C680A" w:rsidRDefault="00C326A7" w:rsidP="00C326A7">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13AF83E7" w14:textId="77777777" w:rsidR="00C326A7" w:rsidRPr="009C680A" w:rsidRDefault="00C326A7" w:rsidP="00C326A7">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4F64040B" w14:textId="77777777" w:rsidR="00C326A7" w:rsidRPr="009C680A" w:rsidRDefault="00C326A7" w:rsidP="00C326A7">
      <w:pPr>
        <w:rPr>
          <w:sz w:val="14"/>
        </w:rPr>
      </w:pPr>
      <w:r w:rsidRPr="009C680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the means </w:t>
      </w:r>
      <w:r w:rsidRPr="009C680A">
        <w:rPr>
          <w:rStyle w:val="StyleUnderline"/>
          <w:highlight w:val="green"/>
        </w:rPr>
        <w:t>by which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4AFBECA4" w14:textId="77777777" w:rsidR="00C326A7" w:rsidRPr="009C680A" w:rsidRDefault="00C326A7" w:rsidP="00C326A7">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to risk the self in the face of the Other, is constrained by pressures to hold onto one’s identity</w:t>
      </w:r>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3DB236D4" w14:textId="77777777" w:rsidR="00C326A7" w:rsidRPr="009C680A" w:rsidRDefault="00C326A7" w:rsidP="00C326A7">
      <w:pPr>
        <w:ind w:left="720"/>
        <w:rPr>
          <w:sz w:val="14"/>
        </w:rPr>
      </w:pPr>
      <w:r w:rsidRPr="009C680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78EE4864" w14:textId="77777777" w:rsidR="00C326A7" w:rsidRPr="009C680A" w:rsidRDefault="00C326A7" w:rsidP="00C326A7">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685C1B50" w14:textId="77777777" w:rsidR="00C326A7" w:rsidRPr="009C680A" w:rsidRDefault="00C326A7" w:rsidP="00C326A7">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3090B6FD" w14:textId="77777777" w:rsidR="00C326A7" w:rsidRPr="009C680A" w:rsidRDefault="00C326A7" w:rsidP="00C326A7">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in order to make life bearable and to keep the human race alive... . We become social creatures because we cannot live any other way. But </w:t>
      </w:r>
      <w:r w:rsidRPr="009C680A">
        <w:rPr>
          <w:rStyle w:val="StyleUnderline"/>
          <w:highlight w:val="green"/>
        </w:rPr>
        <w:t>in order to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3AC8C31B" w14:textId="77777777" w:rsidR="00C326A7" w:rsidRDefault="00C326A7" w:rsidP="00C326A7">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42F1A951" w14:textId="77777777" w:rsidR="00C326A7" w:rsidRPr="00BB004B" w:rsidRDefault="00C326A7" w:rsidP="00C326A7">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4BF95F58" w14:textId="77777777" w:rsidR="00C326A7" w:rsidRDefault="00C326A7" w:rsidP="00C326A7">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University; Visiting Professor, Haverford College.</w:t>
      </w:r>
    </w:p>
    <w:p w14:paraId="38CB816B" w14:textId="77777777" w:rsidR="00C326A7" w:rsidRPr="00FF6DB0" w:rsidRDefault="00C326A7" w:rsidP="00C326A7">
      <w:r>
        <w:t>“Introducing the Leroy Problem: Extending the Frequency vs. Probability Debate to Racial Stereotypes via an Evolutionary Perspective [slightly revised]” 7-2-2018. https://doi.org/10.31234/osf.io/y3hcn</w:t>
      </w:r>
    </w:p>
    <w:p w14:paraId="7230C687" w14:textId="77777777" w:rsidR="00C326A7" w:rsidRPr="00B73C22" w:rsidRDefault="00C326A7" w:rsidP="00C326A7">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543D0F05" w14:textId="77777777" w:rsidR="00C326A7" w:rsidRPr="00B73C22" w:rsidRDefault="00C326A7" w:rsidP="00C326A7">
      <w:pPr>
        <w:rPr>
          <w:sz w:val="14"/>
        </w:rPr>
      </w:pPr>
      <w:r w:rsidRPr="00B73C22">
        <w:rPr>
          <w:sz w:val="14"/>
        </w:rPr>
        <w:t>They suggested that this surprising finding reflected the representativeness heuristic in operation. However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457614E6" w14:textId="77777777" w:rsidR="00C326A7" w:rsidRPr="00B73C22" w:rsidRDefault="00C326A7" w:rsidP="00C326A7">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5E0C8C7A" w14:textId="77777777" w:rsidR="00C326A7" w:rsidRPr="000B5A03" w:rsidRDefault="00C326A7" w:rsidP="00C326A7">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based on perceiving Linda as being more similar to bank tellers who are feminists</w:t>
      </w:r>
      <w:r w:rsidRPr="00B73C22">
        <w:rPr>
          <w:sz w:val="14"/>
        </w:rPr>
        <w:t xml:space="preserve"> (thus rendering this combination very "available") </w:t>
      </w:r>
      <w:r w:rsidRPr="000B5A03">
        <w:rPr>
          <w:rStyle w:val="StyleUnderline"/>
        </w:rPr>
        <w:t>than to bank tellers in general.</w:t>
      </w:r>
    </w:p>
    <w:p w14:paraId="227604C1" w14:textId="77777777" w:rsidR="00C326A7" w:rsidRPr="00B73C22" w:rsidRDefault="00C326A7" w:rsidP="00C326A7">
      <w:pPr>
        <w:rPr>
          <w:rStyle w:val="Style13ptBold"/>
        </w:rPr>
      </w:pPr>
      <w:r w:rsidRPr="00B73C22">
        <w:rPr>
          <w:rStyle w:val="Style13ptBold"/>
        </w:rPr>
        <w:t>&lt;Paragraph integrity paused&gt;</w:t>
      </w:r>
    </w:p>
    <w:p w14:paraId="24A13130" w14:textId="77777777" w:rsidR="00C326A7" w:rsidRPr="00B73C22" w:rsidRDefault="00C326A7" w:rsidP="00C326A7">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are in disagreement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seem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instead contemporary humans' ancestors would have thought in terms of "encountered frequencies" (Cosmides &amp; Tooby, 1996).</w:t>
      </w:r>
      <w:r>
        <w:rPr>
          <w:sz w:val="4"/>
          <w:szCs w:val="4"/>
        </w:rPr>
        <w:t xml:space="preserve"> </w:t>
      </w:r>
      <w:r w:rsidRPr="00B73C22">
        <w:rPr>
          <w:sz w:val="4"/>
          <w:szCs w:val="4"/>
        </w:rPr>
        <w:t>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So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Fiedler (1988) tested the frequency hypothesis on the Linda problem. Indeed, one might wonder how there could be "more than one Linda." Frequency conditions typically state that "there are 100 people who fit the description above. How many of them are: ..." In any event, Fiedler found that the vast majority of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The stereotypes that are invoked by the description of a fairly young black male, driving an expensive car and wearing designer brand clothing are numerous and often entail the object of the description being involved with crime or drugs. Although the fact that he is a university graduate confounds this, it was decided to include the information so that "Leroy" is more comparable to Linda.</w:t>
      </w:r>
      <w:r>
        <w:rPr>
          <w:sz w:val="4"/>
          <w:szCs w:val="4"/>
        </w:rPr>
        <w:t xml:space="preserve"> </w:t>
      </w:r>
      <w:r w:rsidRPr="00B73C22">
        <w:rPr>
          <w:sz w:val="4"/>
          <w:szCs w:val="4"/>
        </w:rPr>
        <w:t>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However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Prediction. The above evidence would suggest that it can be very difficult to remedy the problem of intergroup discrimination; due to the effect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r w:rsidRPr="00B73C22">
        <w:rPr>
          <w:sz w:val="4"/>
          <w:szCs w:val="4"/>
        </w:rPr>
        <w:t>The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subjects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Another effect that is examined is that of practice. In everyday life, people participate in a variety of often inter related situations. In the present study, there is a between subjects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A prediction for the present study is that conjunction fallacies will be more common for the probability version of the Linda problem than for the frequency version and also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difference in particular.)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"Linda is 31 years old, single outspoken and very bright. She majored in philosophy. As a student she was deeply concerned with social issues of discrimination and social justice and also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56E8C671" w14:textId="77777777" w:rsidR="00C326A7" w:rsidRPr="00B73C22" w:rsidRDefault="00C326A7" w:rsidP="00C326A7">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3B11CC3F" w14:textId="77777777" w:rsidR="00C326A7" w:rsidRPr="00B73C22" w:rsidRDefault="00C326A7" w:rsidP="00C326A7">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34D555A5" w14:textId="77777777" w:rsidR="00C326A7" w:rsidRPr="00B73C22" w:rsidRDefault="00C326A7" w:rsidP="00C326A7">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77435CBA" w14:textId="77777777" w:rsidR="00C326A7" w:rsidRPr="00B73C22" w:rsidRDefault="00C326A7" w:rsidP="00C326A7">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6E4937D7" w14:textId="77777777" w:rsidR="00C326A7" w:rsidRPr="00B73C22" w:rsidRDefault="00C326A7" w:rsidP="00C326A7">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09F01F15" w14:textId="77777777" w:rsidR="00C326A7" w:rsidRPr="008853F7" w:rsidRDefault="00C326A7" w:rsidP="00C326A7">
      <w:pPr>
        <w:rPr>
          <w:sz w:val="4"/>
          <w:szCs w:val="4"/>
        </w:rPr>
      </w:pPr>
      <w:r w:rsidRPr="008853F7">
        <w:rPr>
          <w:sz w:val="4"/>
          <w:szCs w:val="4"/>
        </w:rPr>
        <w:t>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In order to account for order effects (if any), 4 sequences were used such that for either mode (frequency or probability) some participants answered a race then sex problem and others did the opposite. Mode and basis were within subjects variables with 2 levels each as already stated (see above). Procedure The experimenter approached participants in the college refectory and asked if they were willing to take part in a ten minute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completed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fact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non significant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To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subjects measures, Mode and Basis, were as follows: Probability, 7.81; Frequency, 4.93; Sex(Linda) 5.47, and Race(Leroy), 7.27. The analysis of variance revealed that there were no significant main effects but there was a significant Mode x Basis interaction, F(1,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non zero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Again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F(1,103) = 5.689, p &lt; .019. It also revealed two interactions: Mode x Basis F(1, 103) = 3.966, p &lt; .049 and Mode x Sequence F(3,103)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Sex(Linda) 5.70, and Race(Leroy),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t(106)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t(1,106) = 2.39, p &lt; .021. However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Basis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5BE5125D" w14:textId="77777777" w:rsidR="00C326A7" w:rsidRPr="00B73C22" w:rsidRDefault="00C326A7" w:rsidP="00C326A7">
      <w:pPr>
        <w:rPr>
          <w:b/>
          <w:bCs/>
          <w:sz w:val="26"/>
        </w:rPr>
      </w:pPr>
      <w:r w:rsidRPr="00B73C22">
        <w:rPr>
          <w:rStyle w:val="Style13ptBold"/>
        </w:rPr>
        <w:t>&lt;Paragraph</w:t>
      </w:r>
      <w:r>
        <w:rPr>
          <w:rStyle w:val="Style13ptBold"/>
        </w:rPr>
        <w:t xml:space="preserve"> i</w:t>
      </w:r>
      <w:r w:rsidRPr="00B73C22">
        <w:rPr>
          <w:rStyle w:val="Style13ptBold"/>
        </w:rPr>
        <w:t>ntegrity resumes&gt;</w:t>
      </w:r>
    </w:p>
    <w:p w14:paraId="7DFE5A4A" w14:textId="77777777" w:rsidR="00C326A7" w:rsidRPr="00B73C22" w:rsidRDefault="00C326A7" w:rsidP="00C326A7">
      <w:pPr>
        <w:rPr>
          <w:sz w:val="14"/>
        </w:rPr>
      </w:pPr>
      <w:r w:rsidRPr="00B73C22">
        <w:rPr>
          <w:sz w:val="14"/>
        </w:rPr>
        <w:t xml:space="preserve">The present study did not, however, replicate Tversky and Kahneman's (1982) original finding of 83% of participants committing the fallacy on the probability version of the Linda problem. Instead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21DAC74A" w14:textId="77777777" w:rsidR="00C326A7" w:rsidRPr="00B73C22" w:rsidRDefault="00C326A7" w:rsidP="00C326A7">
      <w:pPr>
        <w:rPr>
          <w:sz w:val="6"/>
          <w:szCs w:val="6"/>
        </w:rPr>
      </w:pPr>
      <w:r w:rsidRPr="00B73C22">
        <w:rPr>
          <w:sz w:val="6"/>
          <w:szCs w:val="6"/>
        </w:rPr>
        <w:t>Kahneman and Tversky (1972) drew the conclusion, which has been widely accepted, that: "In his evaluation of evidence, man is apparently not a conservative Bayesian: he is not a Bayesian at all" (p. 450). However this view may well be premature.</w:t>
      </w:r>
    </w:p>
    <w:p w14:paraId="611C25D7" w14:textId="77777777" w:rsidR="00C326A7" w:rsidRPr="00B73C22" w:rsidRDefault="00C326A7" w:rsidP="00C326A7">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0FE49FA5" w14:textId="77777777" w:rsidR="00C326A7" w:rsidRPr="00B73C22" w:rsidRDefault="00C326A7" w:rsidP="00C326A7">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50CD3E0E" w14:textId="77777777" w:rsidR="00C326A7" w:rsidRPr="00B73C22" w:rsidRDefault="00C326A7" w:rsidP="00C326A7">
      <w:pPr>
        <w:rPr>
          <w:sz w:val="6"/>
          <w:szCs w:val="6"/>
        </w:rPr>
      </w:pPr>
      <w:r w:rsidRPr="00B73C22">
        <w:rPr>
          <w:sz w:val="6"/>
          <w:szCs w:val="6"/>
        </w:rPr>
        <w:t>Surprisingly (given the history of research on the Linda problem), the frequency version of the Leroy problem actually led to a (non significant)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question and it was decided to redo the analysis with their data removed. A total of 11 participants had their data removed.</w:t>
      </w:r>
    </w:p>
    <w:p w14:paraId="6CD27301" w14:textId="77777777" w:rsidR="00C326A7" w:rsidRPr="00B73C22" w:rsidRDefault="00C326A7" w:rsidP="00C326A7">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6092D7FC" w14:textId="77777777" w:rsidR="00C326A7" w:rsidRPr="00B73C22" w:rsidRDefault="00C326A7" w:rsidP="00C326A7">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Apparently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an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7C74CAAA" w14:textId="77777777" w:rsidR="00C326A7" w:rsidRPr="00B73C22" w:rsidRDefault="00C326A7" w:rsidP="00C326A7">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278FE015" w14:textId="77777777" w:rsidR="00C326A7" w:rsidRPr="00B73C22" w:rsidRDefault="00C326A7" w:rsidP="00C326A7">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non student) may produce different findings. It is generally considered that students may be more aware of issues of gender and race discrimination, and their answers may reflect this. A different sample population might well yield even stronger effects.</w:t>
      </w:r>
    </w:p>
    <w:p w14:paraId="559456ED" w14:textId="77777777" w:rsidR="00C326A7" w:rsidRPr="00B73C22" w:rsidRDefault="00C326A7" w:rsidP="00C326A7">
      <w:pPr>
        <w:rPr>
          <w:sz w:val="14"/>
        </w:rPr>
      </w:pPr>
      <w:r w:rsidRPr="00B73C22">
        <w:rPr>
          <w:sz w:val="14"/>
        </w:rPr>
        <w:t>Additional general issues</w:t>
      </w:r>
    </w:p>
    <w:p w14:paraId="36D79F02" w14:textId="77777777" w:rsidR="00C326A7" w:rsidRPr="003867C1" w:rsidRDefault="00C326A7" w:rsidP="00C326A7">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08FBF290" w14:textId="77777777" w:rsidR="00C326A7" w:rsidRPr="00B73C22" w:rsidRDefault="00C326A7" w:rsidP="00C326A7">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with regard to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449521D4" w14:textId="77777777" w:rsidR="00C326A7" w:rsidRPr="00B73C22" w:rsidRDefault="00C326A7" w:rsidP="00C326A7">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283F9F9A" w14:textId="77777777" w:rsidR="00C326A7" w:rsidRPr="00B73C22" w:rsidRDefault="00C326A7" w:rsidP="00C326A7">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2BDAABC4" w14:textId="77777777" w:rsidR="00C326A7" w:rsidRPr="00B73C22" w:rsidRDefault="00C326A7" w:rsidP="00C326A7">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fairly smooth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7EFC495A" w14:textId="77777777" w:rsidR="00C326A7" w:rsidRPr="003867C1" w:rsidRDefault="00C326A7" w:rsidP="00C326A7">
      <w:pPr>
        <w:rPr>
          <w:rStyle w:val="StyleUnderline"/>
        </w:rPr>
      </w:pPr>
      <w:r w:rsidRPr="00B73C22">
        <w:rPr>
          <w:sz w:val="14"/>
        </w:rPr>
        <w:t xml:space="preserve">Thus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it would seem that </w:t>
      </w:r>
      <w:r w:rsidRPr="00FF6DB0">
        <w:rPr>
          <w:rStyle w:val="Emphasis"/>
        </w:rPr>
        <w:t>people</w:t>
      </w:r>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2F970904" w14:textId="77777777" w:rsidR="00C326A7" w:rsidRPr="003E507E" w:rsidRDefault="00C326A7" w:rsidP="00C326A7">
      <w:pPr>
        <w:rPr>
          <w:rStyle w:val="StyleUnderline"/>
        </w:rPr>
      </w:pPr>
    </w:p>
    <w:p w14:paraId="5041B9F1" w14:textId="77777777" w:rsidR="00C326A7" w:rsidRPr="00101EC1" w:rsidRDefault="00C326A7" w:rsidP="00C326A7"/>
    <w:p w14:paraId="04872414" w14:textId="77777777" w:rsidR="00C326A7" w:rsidRPr="00C91F0B" w:rsidRDefault="00C326A7" w:rsidP="00C326A7">
      <w:pPr>
        <w:rPr>
          <w:rStyle w:val="StyleUnderline"/>
          <w:sz w:val="14"/>
          <w:u w:val="none"/>
        </w:rPr>
      </w:pPr>
    </w:p>
    <w:p w14:paraId="4F7FB85B" w14:textId="77777777" w:rsidR="00C326A7" w:rsidRDefault="00C326A7" w:rsidP="00C326A7">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71D05186" w14:textId="77777777" w:rsidR="00C326A7" w:rsidRDefault="00C326A7" w:rsidP="00C326A7">
      <w:r w:rsidRPr="00367278">
        <w:rPr>
          <w:rStyle w:val="Style13ptBold"/>
        </w:rPr>
        <w:t>Marriott 23</w:t>
      </w:r>
      <w:r>
        <w:t xml:space="preserve"> – Professor of Philosophy at Emory University.</w:t>
      </w:r>
    </w:p>
    <w:p w14:paraId="5FD4730B" w14:textId="77777777" w:rsidR="00C326A7" w:rsidRPr="00F77174" w:rsidRDefault="00C326A7" w:rsidP="00C326A7">
      <w:r>
        <w:t>David Marriott. “Seven: On Revolution Suicide” in Of Effacement: Blackness and Non-Being. Stanford University Press. 2023. ISBN. 1503637263</w:t>
      </w:r>
    </w:p>
    <w:p w14:paraId="744E6674" w14:textId="77777777" w:rsidR="00C326A7" w:rsidRPr="00EE034C" w:rsidRDefault="00C326A7" w:rsidP="00C326A7">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7EBD5AD6" w14:textId="77777777" w:rsidR="00C326A7" w:rsidRPr="00F77174" w:rsidRDefault="00C326A7" w:rsidP="00C326A7">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4152B6C2" w14:textId="77777777" w:rsidR="00C326A7" w:rsidRPr="001C470E" w:rsidRDefault="00C326A7" w:rsidP="00C326A7">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1D3A036D" w14:textId="77777777" w:rsidR="00C326A7" w:rsidRDefault="00C326A7" w:rsidP="00C326A7">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opens up without limit.”²⁶ The subject becomes sovereign when he is no longer enslaved (Bataille’s word) by anguish, identity, laws, labor, and prohibition. Hence, the sovereign “is he who is, as if death were not.”²⁷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55A222FF" w14:textId="77777777" w:rsidR="00C326A7" w:rsidRPr="005D388F" w:rsidRDefault="00C326A7" w:rsidP="00C326A7"/>
    <w:p w14:paraId="548AFB65" w14:textId="77777777" w:rsidR="00C326A7" w:rsidRDefault="00C326A7" w:rsidP="00C326A7">
      <w:pPr>
        <w:pStyle w:val="Heading1"/>
      </w:pPr>
      <w:r>
        <w:t>2AC---Round 4---Texas</w:t>
      </w:r>
    </w:p>
    <w:p w14:paraId="72DB45FA" w14:textId="77777777" w:rsidR="00C326A7" w:rsidRDefault="00C326A7" w:rsidP="00C326A7"/>
    <w:p w14:paraId="6118846D" w14:textId="77777777" w:rsidR="00C326A7" w:rsidRDefault="00C326A7" w:rsidP="00C326A7"/>
    <w:p w14:paraId="049D2623" w14:textId="77777777" w:rsidR="00C326A7" w:rsidRDefault="00C326A7" w:rsidP="00C326A7">
      <w:pPr>
        <w:pStyle w:val="Heading2"/>
      </w:pPr>
      <w:r>
        <w:t>Zombies Adv</w:t>
      </w:r>
    </w:p>
    <w:p w14:paraId="1BCCCCB5" w14:textId="77777777" w:rsidR="00C326A7" w:rsidRDefault="00C326A7" w:rsidP="00C326A7">
      <w:pPr>
        <w:pStyle w:val="Heading3"/>
      </w:pPr>
      <w:r>
        <w:t>Overview---2AC</w:t>
      </w:r>
    </w:p>
    <w:p w14:paraId="39C4DE96" w14:textId="77777777" w:rsidR="00C326A7" w:rsidRPr="00353DCE" w:rsidRDefault="00C326A7" w:rsidP="00C326A7"/>
    <w:p w14:paraId="509BE38D" w14:textId="77777777" w:rsidR="00C326A7" w:rsidRDefault="00C326A7" w:rsidP="00C326A7">
      <w:pPr>
        <w:pStyle w:val="Heading3"/>
      </w:pPr>
      <w:r>
        <w:t>Framing---2AC</w:t>
      </w:r>
    </w:p>
    <w:p w14:paraId="004E37A9" w14:textId="77777777" w:rsidR="00C326A7" w:rsidRDefault="00C326A7" w:rsidP="00C326A7">
      <w:pPr>
        <w:pStyle w:val="Heading3"/>
      </w:pPr>
      <w:r>
        <w:t>AT: Zombies Link---2AC</w:t>
      </w:r>
    </w:p>
    <w:p w14:paraId="77E452FE" w14:textId="77777777" w:rsidR="00C326A7" w:rsidRDefault="00C326A7" w:rsidP="00C326A7">
      <w:pPr>
        <w:pStyle w:val="Heading4"/>
      </w:pPr>
      <w:r>
        <w:t xml:space="preserve">That means our </w:t>
      </w:r>
      <w:r w:rsidRPr="008D34BF">
        <w:rPr>
          <w:u w:val="single"/>
        </w:rPr>
        <w:t>genealogical reading</w:t>
      </w:r>
      <w:r>
        <w:t xml:space="preserve"> of history </w:t>
      </w:r>
      <w:r w:rsidRPr="008D34BF">
        <w:rPr>
          <w:u w:val="single"/>
        </w:rPr>
        <w:t>straight turns</w:t>
      </w:r>
      <w:r>
        <w:t xml:space="preserve"> the K.</w:t>
      </w:r>
    </w:p>
    <w:p w14:paraId="0D50CB1E" w14:textId="77777777" w:rsidR="00C326A7" w:rsidRDefault="00C326A7" w:rsidP="00C326A7">
      <w:r w:rsidRPr="00F066F5">
        <w:rPr>
          <w:rStyle w:val="Style13ptBold"/>
        </w:rPr>
        <w:t>Pinn 24</w:t>
      </w:r>
      <w:r>
        <w:t xml:space="preserve"> – Professor of Humanities and Professor of Religious Studies at Rice University.</w:t>
      </w:r>
    </w:p>
    <w:p w14:paraId="6F8D0680" w14:textId="77777777" w:rsidR="00C326A7" w:rsidRPr="008D34BF" w:rsidRDefault="00C326A7" w:rsidP="00C326A7">
      <w:r>
        <w:t xml:space="preserve">Anthony Pinn, “Zombic Hunger” in </w:t>
      </w:r>
      <w:r w:rsidRPr="000B2AC5">
        <w:rPr>
          <w:i/>
          <w:iCs/>
        </w:rPr>
        <w:t>Deathlife: Hip Hop and Thanatological Narrations of Blackness</w:t>
      </w:r>
      <w:r>
        <w:t>. Duke University Press. 2024. isbn 9781478027485 (ebook).</w:t>
      </w:r>
    </w:p>
    <w:p w14:paraId="103F5D15" w14:textId="77777777" w:rsidR="00C326A7" w:rsidRDefault="00C326A7" w:rsidP="00C326A7">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310E94">
        <w:rPr>
          <w:rStyle w:val="Emphasis"/>
          <w:highlight w:val="darkGray"/>
        </w:rPr>
        <w:t>From the incoherence of Black death</w:t>
      </w:r>
      <w:r w:rsidRPr="00B85A9C">
        <w:rPr>
          <w:rStyle w:val="Emphasis"/>
        </w:rPr>
        <w:t xml:space="preserve">, </w:t>
      </w:r>
      <w:r w:rsidRPr="00310E94">
        <w:rPr>
          <w:rStyle w:val="Emphasis"/>
          <w:highlight w:val="darkGray"/>
        </w:rPr>
        <w:t>America generates</w:t>
      </w:r>
      <w:r w:rsidRPr="00B85A9C">
        <w:rPr>
          <w:rStyle w:val="Emphasis"/>
        </w:rPr>
        <w:t xml:space="preserve"> the coherence of </w:t>
      </w:r>
      <w:r w:rsidRPr="00310E94">
        <w:rPr>
          <w:rStyle w:val="Emphasis"/>
          <w:highlight w:val="darkGray"/>
        </w:rPr>
        <w:t>white life</w:t>
      </w:r>
      <w:r w:rsidRPr="00310E94">
        <w:rPr>
          <w:sz w:val="14"/>
          <w:highlight w:val="darkGray"/>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310E94">
        <w:rPr>
          <w:rStyle w:val="StyleUnderline"/>
          <w:highlight w:val="darkGray"/>
          <w:bdr w:val="single" w:sz="8" w:space="0" w:color="auto"/>
        </w:rPr>
        <w:t xml:space="preserve">leaves </w:t>
      </w:r>
      <w:r w:rsidRPr="00310E94">
        <w:rPr>
          <w:rStyle w:val="Emphasis"/>
          <w:highlight w:val="darkGray"/>
        </w:rPr>
        <w:t>only</w:t>
      </w:r>
      <w:r w:rsidRPr="00B85A9C">
        <w:rPr>
          <w:rStyle w:val="StyleUnderline"/>
        </w:rPr>
        <w:t xml:space="preserve"> the </w:t>
      </w:r>
      <w:r w:rsidRPr="00310E94">
        <w:rPr>
          <w:rStyle w:val="Emphasis"/>
          <w:highlight w:val="darkGray"/>
        </w:rPr>
        <w:t>body</w:t>
      </w:r>
      <w:r w:rsidRPr="00310E94">
        <w:rPr>
          <w:rStyle w:val="StyleUnderline"/>
          <w:highlight w:val="darkGray"/>
          <w:bdr w:val="single" w:sz="8" w:space="0" w:color="auto"/>
        </w:rPr>
        <w:t xml:space="preserve"> </w:t>
      </w:r>
      <w:r w:rsidRPr="00310E94">
        <w:rPr>
          <w:rStyle w:val="Emphasis"/>
          <w:highlight w:val="darkGray"/>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310E94">
        <w:rPr>
          <w:rStyle w:val="Emphasis"/>
          <w:highlight w:val="green"/>
        </w:rPr>
        <w:t>decaying of flesh</w:t>
      </w:r>
      <w:r w:rsidRPr="00310E94">
        <w:rPr>
          <w:sz w:val="14"/>
          <w:highlight w:val="green"/>
        </w:rPr>
        <w:t xml:space="preserve"> </w:t>
      </w:r>
      <w:r w:rsidRPr="00310E94">
        <w:rPr>
          <w:rStyle w:val="StyleUnderline"/>
          <w:highlight w:val="green"/>
        </w:rPr>
        <w:t>through</w:t>
      </w:r>
      <w:r w:rsidRPr="00B85A9C">
        <w:rPr>
          <w:rStyle w:val="StyleUnderline"/>
        </w:rPr>
        <w:t xml:space="preserve"> a </w:t>
      </w:r>
      <w:r w:rsidRPr="00310E94">
        <w:rPr>
          <w:rStyle w:val="Emphasis"/>
          <w:highlight w:val="green"/>
        </w:rPr>
        <w:t>mysterious process</w:t>
      </w:r>
      <w:r w:rsidRPr="00310E94">
        <w:rPr>
          <w:sz w:val="14"/>
          <w:highlight w:val="green"/>
        </w:rPr>
        <w:t xml:space="preserve"> </w:t>
      </w:r>
      <w:r w:rsidRPr="00310E94">
        <w:rPr>
          <w:rStyle w:val="Emphasis"/>
          <w:highlight w:val="green"/>
        </w:rPr>
        <w:t>without</w:t>
      </w:r>
      <w:r w:rsidRPr="00B85A9C">
        <w:rPr>
          <w:rStyle w:val="StyleUnderline"/>
        </w:rPr>
        <w:t xml:space="preserve"> proper </w:t>
      </w:r>
      <w:r w:rsidRPr="00310E94">
        <w:rPr>
          <w:rStyle w:val="Emphasis"/>
          <w:highlight w:val="green"/>
        </w:rPr>
        <w:t>genealogical narrative</w:t>
      </w:r>
      <w:r w:rsidRPr="00310E94">
        <w:rPr>
          <w:rStyle w:val="StyleUnderline"/>
          <w:highlight w:val="green"/>
        </w:rPr>
        <w:t xml:space="preserve"> </w:t>
      </w:r>
      <w:r w:rsidRPr="00310E94">
        <w:rPr>
          <w:rStyle w:val="Emphasis"/>
          <w:highlight w:val="green"/>
        </w:rPr>
        <w:t>produces</w:t>
      </w:r>
      <w:r w:rsidRPr="00B85A9C">
        <w:rPr>
          <w:sz w:val="14"/>
        </w:rPr>
        <w:t xml:space="preserve">, on one hand, </w:t>
      </w:r>
      <w:r w:rsidRPr="00B85A9C">
        <w:rPr>
          <w:rStyle w:val="StyleUnderline"/>
        </w:rPr>
        <w:t xml:space="preserve">a </w:t>
      </w:r>
      <w:r w:rsidRPr="00310E94">
        <w:rPr>
          <w:rStyle w:val="Emphasis"/>
          <w:highlight w:val="green"/>
        </w:rPr>
        <w:t>body</w:t>
      </w:r>
      <w:r w:rsidRPr="00310E94">
        <w:rPr>
          <w:rStyle w:val="StyleUnderline"/>
          <w:highlight w:val="green"/>
        </w:rPr>
        <w:t xml:space="preserve"> fit for </w:t>
      </w:r>
      <w:r w:rsidRPr="00310E94">
        <w:rPr>
          <w:rStyle w:val="Emphasis"/>
          <w:highlight w:val="green"/>
        </w:rPr>
        <w:t>extreme labor</w:t>
      </w:r>
      <w:r w:rsidRPr="00310E94">
        <w:rPr>
          <w:sz w:val="14"/>
          <w:highlight w:val="green"/>
        </w:rPr>
        <w:t xml:space="preserve"> </w:t>
      </w:r>
      <w:r w:rsidRPr="00310E94">
        <w:rPr>
          <w:rStyle w:val="StyleUnderline"/>
          <w:highlight w:val="green"/>
        </w:rPr>
        <w:t xml:space="preserve">and </w:t>
      </w:r>
      <w:r w:rsidRPr="00310E94">
        <w:rPr>
          <w:rStyle w:val="Emphasis"/>
          <w:highlight w:val="green"/>
        </w:rPr>
        <w:t>other</w:t>
      </w:r>
      <w:r w:rsidRPr="00310E94">
        <w:rPr>
          <w:rStyle w:val="StyleUnderline"/>
          <w:highlight w:val="green"/>
        </w:rPr>
        <w:t xml:space="preserve"> modes</w:t>
      </w:r>
      <w:r w:rsidRPr="00B85A9C">
        <w:rPr>
          <w:rStyle w:val="StyleUnderline"/>
        </w:rPr>
        <w:t xml:space="preserve">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w:t>
      </w:r>
      <w:r w:rsidRPr="00310E94">
        <w:rPr>
          <w:rStyle w:val="StyleUnderline"/>
          <w:highlight w:val="green"/>
        </w:rPr>
        <w:t xml:space="preserve">produces the </w:t>
      </w:r>
      <w:r w:rsidRPr="00310E94">
        <w:rPr>
          <w:rStyle w:val="Emphasis"/>
          <w:highlight w:val="green"/>
        </w:rPr>
        <w:t>body</w:t>
      </w:r>
      <w:r w:rsidRPr="00310E94">
        <w:rPr>
          <w:rStyle w:val="StyleUnderline"/>
          <w:highlight w:val="green"/>
        </w:rPr>
        <w:t xml:space="preserve"> as the </w:t>
      </w:r>
      <w:r w:rsidRPr="00310E94">
        <w:rPr>
          <w:rStyle w:val="Emphasis"/>
        </w:rPr>
        <w:t>dead/</w:t>
      </w:r>
      <w:r w:rsidRPr="00310E94">
        <w:rPr>
          <w:rStyle w:val="Emphasis"/>
          <w:highlight w:val="green"/>
        </w:rPr>
        <w:t>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310E94">
        <w:rPr>
          <w:rStyle w:val="StyleUnderline"/>
          <w:highlight w:val="darkGray"/>
        </w:rPr>
        <w:t xml:space="preserve">of </w:t>
      </w:r>
      <w:r w:rsidRPr="00310E94">
        <w:rPr>
          <w:rStyle w:val="Emphasis"/>
          <w:sz w:val="28"/>
          <w:szCs w:val="28"/>
          <w:highlight w:val="darkGray"/>
        </w:rPr>
        <w:t>death performed</w:t>
      </w:r>
      <w:r w:rsidRPr="00B85A9C">
        <w:rPr>
          <w:rStyle w:val="Emphasis"/>
        </w:rPr>
        <w:t>.</w:t>
      </w:r>
      <w:r w:rsidRPr="00B85A9C">
        <w:rPr>
          <w:rStyle w:val="StyleUnderline"/>
        </w:rPr>
        <w:t xml:space="preserve"> </w:t>
      </w:r>
      <w:r w:rsidRPr="00B85A9C">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69E2966A" w14:textId="77777777" w:rsidR="00C326A7" w:rsidRDefault="00C326A7" w:rsidP="00C326A7">
      <w:pPr>
        <w:rPr>
          <w:sz w:val="14"/>
        </w:rPr>
      </w:pPr>
    </w:p>
    <w:p w14:paraId="26697B17" w14:textId="77777777" w:rsidR="00C326A7" w:rsidRDefault="00C326A7" w:rsidP="00C326A7"/>
    <w:p w14:paraId="37A3F37A" w14:textId="77777777" w:rsidR="00C326A7" w:rsidRDefault="00C326A7" w:rsidP="00C326A7">
      <w:pPr>
        <w:pStyle w:val="Heading3"/>
      </w:pPr>
      <w:r>
        <w:t>T-Subsets [Workers = Full Set]---2AC</w:t>
      </w:r>
    </w:p>
    <w:p w14:paraId="1C021665" w14:textId="77777777" w:rsidR="00C326A7" w:rsidRPr="00900BA3" w:rsidRDefault="00C326A7" w:rsidP="00C326A7"/>
    <w:p w14:paraId="1721EEB2" w14:textId="77777777" w:rsidR="00C326A7" w:rsidRPr="00FD1684" w:rsidRDefault="00C326A7" w:rsidP="00C326A7">
      <w:pPr>
        <w:pStyle w:val="Heading4"/>
      </w:pPr>
      <w:r>
        <w:t>2. “Workers” as used in this topic is a “</w:t>
      </w:r>
      <w:r>
        <w:rPr>
          <w:u w:val="single"/>
        </w:rPr>
        <w:t>kind</w:t>
      </w:r>
      <w:r w:rsidRPr="00900BA3">
        <w:t xml:space="preserve">:” </w:t>
      </w:r>
      <w:r>
        <w:t xml:space="preserve">subsetting is </w:t>
      </w:r>
      <w:r>
        <w:rPr>
          <w:u w:val="single"/>
        </w:rPr>
        <w:t>necessarily</w:t>
      </w:r>
      <w:r>
        <w:t xml:space="preserve"> topical.</w:t>
      </w:r>
    </w:p>
    <w:p w14:paraId="0BCED984" w14:textId="77777777" w:rsidR="00C326A7" w:rsidRDefault="00C326A7" w:rsidP="00C326A7">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197B4EEF" w14:textId="77777777" w:rsidR="00C326A7" w:rsidRPr="00F836EC" w:rsidRDefault="00C326A7" w:rsidP="00C326A7">
      <w:r>
        <w:t>Gregory N. Carlson, “Reference to Kinds in English,” University of Massachusetts Amherst ProQuest Dissertations &amp; Theses, 1977, accessed via ProQuest, document ID: 302863258, pp. 99-132</w:t>
      </w:r>
    </w:p>
    <w:p w14:paraId="2A8FE039" w14:textId="77777777" w:rsidR="00C326A7" w:rsidRDefault="00C326A7" w:rsidP="00C326A7">
      <w:pPr>
        <w:rPr>
          <w:b/>
          <w:iCs/>
          <w:u w:val="single"/>
          <w:bdr w:val="single" w:sz="12"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 xml:space="preserve">handle ammunition. </w:t>
      </w:r>
      <w:r w:rsidRPr="00B76651">
        <w:rPr>
          <w:rStyle w:val="Emphasis"/>
          <w:highlight w:val="green"/>
        </w:rPr>
        <w:t>In fact</w:t>
      </w:r>
      <w:r w:rsidRPr="008C1667">
        <w:rPr>
          <w:rStyle w:val="StyleUnderline"/>
        </w:rPr>
        <w:t xml:space="preserve">* if this were a real army batallion , </w:t>
      </w:r>
      <w:r w:rsidRPr="00B76651">
        <w:rPr>
          <w:rStyle w:val="Emphasis"/>
          <w:highlight w:val="green"/>
        </w:rPr>
        <w:t>only a minority</w:t>
      </w:r>
      <w:r w:rsidRPr="008C1667">
        <w:rPr>
          <w:rStyle w:val="StyleUnderline"/>
        </w:rPr>
        <w:t xml:space="preserve"> of members </w:t>
      </w:r>
      <w:r w:rsidRPr="00B76651">
        <w:rPr>
          <w:rStyle w:val="Emphasis"/>
          <w:highlight w:val="gree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B76651">
        <w:rPr>
          <w:rStyle w:val="StyleUnderline"/>
          <w:highlight w:val="green"/>
        </w:rPr>
        <w:t>The</w:t>
      </w:r>
      <w:r w:rsidRPr="009648ED">
        <w:rPr>
          <w:rStyle w:val="StyleUnderline"/>
        </w:rPr>
        <w:t xml:space="preserve"> </w:t>
      </w:r>
      <w:r w:rsidRPr="00B76651">
        <w:rPr>
          <w:rStyle w:val="StyleUnderline"/>
        </w:rPr>
        <w:t xml:space="preserve">meaning of the </w:t>
      </w:r>
      <w:r w:rsidRPr="00B76651">
        <w:rPr>
          <w:rStyle w:val="Emphasis"/>
          <w:highlight w:val="green"/>
        </w:rPr>
        <w:t>predicate</w:t>
      </w:r>
      <w:r>
        <w:rPr>
          <w:rStyle w:val="StyleUnderline"/>
        </w:rPr>
        <w:t xml:space="preserve"> </w:t>
      </w:r>
      <w:r w:rsidRPr="009648ED">
        <w:rPr>
          <w:rStyle w:val="StyleUnderline"/>
        </w:rPr>
        <w:t xml:space="preserve">of the sentence </w:t>
      </w:r>
      <w:r w:rsidRPr="00B76651">
        <w:rPr>
          <w:rStyle w:val="Emphasis"/>
          <w:highlight w:val="green"/>
        </w:rPr>
        <w:t>dictates</w:t>
      </w:r>
      <w:r w:rsidRPr="00B76651">
        <w:rPr>
          <w:rStyle w:val="StyleUnderline"/>
          <w:highlight w:val="green"/>
        </w:rPr>
        <w:t xml:space="preserve"> </w:t>
      </w:r>
      <w:r w:rsidRPr="00B76651">
        <w:rPr>
          <w:rStyle w:val="Emphasis"/>
          <w:highlight w:val="green"/>
        </w:rPr>
        <w:t>what</w:t>
      </w:r>
      <w:r w:rsidRPr="00B76651">
        <w:rPr>
          <w:rStyle w:val="Emphasis"/>
        </w:rPr>
        <w:t xml:space="preserve"> sort of </w:t>
      </w:r>
      <w:r w:rsidRPr="00B76651">
        <w:rPr>
          <w:rStyle w:val="Emphasis"/>
          <w:highlight w:val="green"/>
        </w:rPr>
        <w:t>ev</w:t>
      </w:r>
      <w:r w:rsidRPr="00B76651">
        <w:rPr>
          <w:rStyle w:val="Emphasis"/>
        </w:rPr>
        <w:t>idence</w:t>
      </w:r>
      <w:r w:rsidRPr="009648ED">
        <w:rPr>
          <w:rStyle w:val="StyleUnderline"/>
        </w:rPr>
        <w:t xml:space="preserve"> </w:t>
      </w:r>
      <w:r w:rsidRPr="00B76651">
        <w:rPr>
          <w:rStyle w:val="StyleUnderline"/>
          <w:highlight w:val="gree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B76651">
        <w:rPr>
          <w:rStyle w:val="StyleUnderline"/>
          <w:highlight w:val="green"/>
        </w:rPr>
        <w:t xml:space="preserve">to </w:t>
      </w:r>
      <w:r w:rsidRPr="00B76651">
        <w:rPr>
          <w:rStyle w:val="Emphasis"/>
          <w:highlight w:val="green"/>
        </w:rPr>
        <w:t>determine</w:t>
      </w:r>
      <w:r w:rsidRPr="00B76651">
        <w:rPr>
          <w:rStyle w:val="StyleUnderline"/>
        </w:rPr>
        <w:t xml:space="preserve"> the </w:t>
      </w:r>
      <w:r w:rsidRPr="00B76651">
        <w:rPr>
          <w:rStyle w:val="Emphasis"/>
          <w:highlight w:val="gree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00BA3">
        <w:rPr>
          <w:rStyle w:val="StyleUnderline"/>
          <w:sz w:val="15"/>
          <w:szCs w:val="15"/>
        </w:rPr>
        <w:t>If we wish to discover the truth-value of that claim, we ask ourselves first what would count as evidence for that claim. Then we go through the quite complex cognitive task of amassing the evidence pro or con.</w:t>
      </w:r>
      <w:r w:rsidRPr="00900BA3">
        <w:rPr>
          <w:sz w:val="15"/>
          <w:szCs w:val="15"/>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00BA3">
        <w:rPr>
          <w:rStyle w:val="StyleUnderline"/>
          <w:sz w:val="15"/>
          <w:szCs w:val="15"/>
        </w:rPr>
        <w:t>I am advocating a lik e approach fo r bare plural generics as w ell, where we treat bare plurals as names of individuals</w:t>
      </w:r>
      <w:r w:rsidRPr="00900BA3">
        <w:rPr>
          <w:sz w:val="15"/>
          <w:szCs w:val="15"/>
        </w:rPr>
        <w:t xml:space="preserve"> (ju st as 'John' names an individual), </w:t>
      </w:r>
      <w:r w:rsidRPr="00900BA3">
        <w:rPr>
          <w:rStyle w:val="StyleUnderline"/>
          <w:sz w:val="15"/>
          <w:szCs w:val="15"/>
        </w:rPr>
        <w:t>and this individual has certain properties associated with i t that may or may not be related to the properties of things of that kind.</w:t>
      </w:r>
      <w:r w:rsidRPr="00900BA3">
        <w:rPr>
          <w:sz w:val="15"/>
          <w:szCs w:val="15"/>
        </w:rPr>
        <w:t xml:space="preserve"> We deny that there is either a quantifier associated with the bare plural NP its e lf , or with the predicates of the various generic sentences. </w:t>
      </w:r>
      <w:r w:rsidRPr="00900BA3">
        <w:rPr>
          <w:rStyle w:val="StyleUnderline"/>
          <w:sz w:val="15"/>
          <w:szCs w:val="15"/>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sidRPr="00900BA3">
        <w:rPr>
          <w:sz w:val="15"/>
          <w:szCs w:val="15"/>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00BA3">
        <w:rPr>
          <w:rStyle w:val="StyleUnderline"/>
          <w:sz w:val="15"/>
          <w:szCs w:val="15"/>
        </w:rPr>
        <w:t>the following has been accomplished. Instead of asking the wrong question ('What is the generic q u a n tifie r? '), we are now asking the right question ('How can we infer quantification from generic sentences?').</w:t>
      </w:r>
      <w:r w:rsidRPr="00900BA3">
        <w:rPr>
          <w:sz w:val="15"/>
          <w:szCs w:val="15"/>
        </w:rPr>
        <w:t xml:space="preserve"> In no a ll fields of endeavor, </w:t>
      </w:r>
      <w:r w:rsidRPr="00900BA3">
        <w:rPr>
          <w:rStyle w:val="StyleUnderline"/>
          <w:sz w:val="15"/>
          <w:szCs w:val="15"/>
        </w:rPr>
        <w:t>distinguishing between good questions and bad questions is half the b attle.</w:t>
      </w:r>
      <w:r w:rsidRPr="00900BA3">
        <w:rPr>
          <w:sz w:val="15"/>
          <w:szCs w:val="15"/>
        </w:rPr>
        <w:t xml:space="preserv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w:t>
      </w:r>
      <w:r w:rsidRPr="00900BA3">
        <w:rPr>
          <w:rStyle w:val="StyleUnderline"/>
          <w:sz w:val="15"/>
          <w:szCs w:val="15"/>
        </w:rPr>
        <w:t xml:space="preserve">The </w:t>
      </w:r>
      <w:r w:rsidRPr="00900BA3">
        <w:rPr>
          <w:rStyle w:val="Emphasis"/>
          <w:sz w:val="15"/>
          <w:szCs w:val="15"/>
        </w:rPr>
        <w:t>doctor ordered Bill to jog</w:t>
      </w:r>
      <w:r w:rsidRPr="00900BA3">
        <w:rPr>
          <w:rStyle w:val="StyleUnderline"/>
          <w:sz w:val="15"/>
          <w:szCs w:val="15"/>
        </w:rPr>
        <w:t xml:space="preserve">. The doctor is </w:t>
      </w:r>
      <w:r w:rsidRPr="00900BA3">
        <w:rPr>
          <w:rStyle w:val="Emphasis"/>
          <w:sz w:val="15"/>
          <w:szCs w:val="15"/>
        </w:rPr>
        <w:t>either</w:t>
      </w:r>
      <w:r w:rsidRPr="00900BA3">
        <w:rPr>
          <w:rStyle w:val="StyleUnderline"/>
          <w:sz w:val="15"/>
          <w:szCs w:val="15"/>
        </w:rPr>
        <w:t xml:space="preserve"> ordering Bill to engage </w:t>
      </w:r>
      <w:r w:rsidRPr="00900BA3">
        <w:rPr>
          <w:rStyle w:val="Emphasis"/>
          <w:sz w:val="15"/>
          <w:szCs w:val="15"/>
        </w:rPr>
        <w:t>temporarily</w:t>
      </w:r>
      <w:r w:rsidRPr="00900BA3">
        <w:rPr>
          <w:rStyle w:val="StyleUnderline"/>
          <w:sz w:val="15"/>
          <w:szCs w:val="15"/>
        </w:rPr>
        <w:t xml:space="preserve"> in a happening, </w:t>
      </w:r>
      <w:r w:rsidRPr="00900BA3">
        <w:rPr>
          <w:rStyle w:val="Emphasis"/>
          <w:sz w:val="15"/>
          <w:szCs w:val="15"/>
        </w:rPr>
        <w:t>or</w:t>
      </w:r>
      <w:r w:rsidRPr="00900BA3">
        <w:rPr>
          <w:rStyle w:val="StyleUnderline"/>
          <w:sz w:val="15"/>
          <w:szCs w:val="15"/>
        </w:rPr>
        <w:t xml:space="preserve"> else to be a </w:t>
      </w:r>
      <w:r w:rsidRPr="00900BA3">
        <w:rPr>
          <w:rStyle w:val="Emphasis"/>
          <w:sz w:val="15"/>
          <w:szCs w:val="15"/>
        </w:rPr>
        <w:t>habitual</w:t>
      </w:r>
      <w:r w:rsidRPr="00900BA3">
        <w:rPr>
          <w:rStyle w:val="StyleUnderline"/>
          <w:sz w:val="15"/>
          <w:szCs w:val="15"/>
        </w:rPr>
        <w:t xml:space="preserve"> jogger.</w:t>
      </w:r>
      <w:r w:rsidRPr="00900BA3">
        <w:rPr>
          <w:sz w:val="15"/>
          <w:szCs w:val="15"/>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00BA3">
        <w:rPr>
          <w:rStyle w:val="StyleUnderline"/>
          <w:sz w:val="15"/>
          <w:szCs w:val="15"/>
        </w:rPr>
        <w:t>it is the predicate itself which</w:t>
      </w:r>
      <w:r w:rsidRPr="00900BA3">
        <w:rPr>
          <w:sz w:val="15"/>
          <w:szCs w:val="15"/>
        </w:rPr>
        <w:t xml:space="preserve"> in some way </w:t>
      </w:r>
      <w:r w:rsidRPr="00900BA3">
        <w:rPr>
          <w:rStyle w:val="StyleUnderline"/>
          <w:sz w:val="15"/>
          <w:szCs w:val="15"/>
        </w:rPr>
        <w:t>contains the ambiguity.</w:t>
      </w:r>
      <w:r w:rsidRPr="00900BA3">
        <w:rPr>
          <w:sz w:val="15"/>
          <w:szCs w:val="15"/>
        </w:rPr>
        <w:t xml:space="preserve">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w:t>
      </w:r>
      <w:r w:rsidRPr="00900BA3">
        <w:rPr>
          <w:rStyle w:val="Emphasis"/>
          <w:sz w:val="15"/>
          <w:szCs w:val="15"/>
        </w:rPr>
        <w:t>Doctors</w:t>
      </w:r>
      <w:r w:rsidRPr="00900BA3">
        <w:rPr>
          <w:rStyle w:val="StyleUnderline"/>
          <w:sz w:val="15"/>
          <w:szCs w:val="15"/>
        </w:rPr>
        <w:t xml:space="preserve"> are </w:t>
      </w:r>
      <w:r w:rsidRPr="00900BA3">
        <w:rPr>
          <w:rStyle w:val="Emphasis"/>
          <w:sz w:val="15"/>
          <w:szCs w:val="15"/>
        </w:rPr>
        <w:t>available</w:t>
      </w:r>
      <w:r w:rsidRPr="00900BA3">
        <w:rPr>
          <w:rStyle w:val="StyleUnderline"/>
          <w:sz w:val="15"/>
          <w:szCs w:val="15"/>
        </w:rPr>
        <w:t xml:space="preserve">. </w:t>
      </w:r>
      <w:r w:rsidRPr="00900BA3">
        <w:rPr>
          <w:sz w:val="15"/>
          <w:szCs w:val="15"/>
        </w:rPr>
        <w:t xml:space="preserve">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w:t>
      </w:r>
      <w:r w:rsidRPr="00900BA3">
        <w:rPr>
          <w:rStyle w:val="StyleUnderline"/>
          <w:sz w:val="15"/>
          <w:szCs w:val="15"/>
        </w:rPr>
        <w:t>happenings are those predicates that apply only to stages of things via the 'realizatio n ' function. When we turn this analysis to the bare plural, things remain</w:t>
      </w:r>
      <w:r w:rsidRPr="00900BA3">
        <w:rPr>
          <w:sz w:val="15"/>
          <w:szCs w:val="15"/>
        </w:rPr>
        <w:t xml:space="preserve"> as </w:t>
      </w:r>
      <w:r w:rsidRPr="00900BA3">
        <w:rPr>
          <w:rStyle w:val="StyleUnderline"/>
          <w:sz w:val="15"/>
          <w:szCs w:val="15"/>
        </w:rPr>
        <w:t>uncomplicated</w:t>
      </w:r>
      <w:r w:rsidRPr="00900BA3">
        <w:rPr>
          <w:sz w:val="15"/>
          <w:szCs w:val="15"/>
        </w:rPr>
        <w:t xml:space="preserve"> as above. </w:t>
      </w:r>
      <w:r w:rsidRPr="00900BA3">
        <w:rPr>
          <w:rStyle w:val="StyleUnderline"/>
          <w:sz w:val="15"/>
          <w:szCs w:val="15"/>
        </w:rPr>
        <w:t>We will treat the bare plural NP 'dogs' as an unanalyzed name, like 'John',</w:t>
      </w:r>
      <w:r w:rsidRPr="00900BA3">
        <w:rPr>
          <w:sz w:val="15"/>
          <w:szCs w:val="15"/>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900BA3">
        <w:rPr>
          <w:rStyle w:val="Emphasis"/>
          <w:sz w:val="15"/>
          <w:szCs w:val="15"/>
        </w:rPr>
        <w:t>'Dogs run'</w:t>
      </w:r>
      <w:r w:rsidRPr="00900BA3">
        <w:rPr>
          <w:sz w:val="15"/>
          <w:szCs w:val="15"/>
        </w:rPr>
        <w:t xml:space="preserve"> (generic reading--a characteristic) ? M d K ' W ' ) = ^ " ( d ) b. </w:t>
      </w:r>
      <w:r w:rsidRPr="00900BA3">
        <w:rPr>
          <w:rStyle w:val="Emphasis"/>
          <w:sz w:val="15"/>
          <w:szCs w:val="15"/>
        </w:rPr>
        <w:t>'Dogs ran'</w:t>
      </w:r>
      <w:r w:rsidRPr="00900BA3">
        <w:rPr>
          <w:sz w:val="15"/>
          <w:szCs w:val="15"/>
        </w:rPr>
        <w:t xml:space="preserve"> (existential reading—a happening) 3y [R(y,d) &amp; r ^ '( y ) ] c. 'Dogs are in te llig e n t' Kd) d. </w:t>
      </w:r>
      <w:r w:rsidRPr="00900BA3">
        <w:rPr>
          <w:rStyle w:val="Emphasis"/>
          <w:sz w:val="15"/>
          <w:szCs w:val="15"/>
        </w:rPr>
        <w:t>'Dogs are available</w:t>
      </w:r>
      <w:r w:rsidRPr="00900BA3">
        <w:rPr>
          <w:sz w:val="15"/>
          <w:szCs w:val="15"/>
        </w:rPr>
        <w:t xml:space="preserve">1 3y[R (y,d) &amp; A '(y )] e. </w:t>
      </w:r>
      <w:r w:rsidRPr="00900BA3">
        <w:rPr>
          <w:rStyle w:val="Emphasis"/>
          <w:sz w:val="15"/>
          <w:szCs w:val="15"/>
        </w:rPr>
        <w:t>'Dogs are in Boston’</w:t>
      </w:r>
      <w:r w:rsidRPr="00900BA3">
        <w:rPr>
          <w:sz w:val="15"/>
          <w:szCs w:val="15"/>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00BA3">
        <w:rPr>
          <w:rStyle w:val="StyleUnderline"/>
          <w:sz w:val="15"/>
          <w:szCs w:val="15"/>
        </w:rPr>
        <w:t>This, then, is how the existential use of the bare plural arises; whenever there is an existential claim being made about one or more of its stages.</w:t>
      </w:r>
      <w:r w:rsidRPr="00900BA3">
        <w:rPr>
          <w:sz w:val="15"/>
          <w:szCs w:val="15"/>
        </w:rPr>
        <w:t xml:space="preserve"> We note that </w:t>
      </w:r>
      <w:r w:rsidRPr="00900BA3">
        <w:rPr>
          <w:rStyle w:val="StyleUnderline"/>
          <w:sz w:val="15"/>
          <w:szCs w:val="15"/>
        </w:rPr>
        <w:t xml:space="preserve">there is an existential quantifier associated with the existential reading of the bare plural. </w:t>
      </w:r>
      <w:r w:rsidRPr="00900BA3">
        <w:rPr>
          <w:sz w:val="15"/>
          <w:szCs w:val="15"/>
        </w:rPr>
        <w:t xml:space="preserve">However, </w:t>
      </w:r>
      <w:r w:rsidRPr="00900BA3">
        <w:rPr>
          <w:rStyle w:val="StyleUnderline"/>
          <w:sz w:val="15"/>
          <w:szCs w:val="15"/>
        </w:rPr>
        <w:t xml:space="preserve">that existential quantifier is an independent part of the predicate, </w:t>
      </w:r>
      <w:r w:rsidRPr="00900BA3">
        <w:rPr>
          <w:rStyle w:val="StyleUnderline"/>
          <w:bCs/>
          <w:sz w:val="15"/>
          <w:szCs w:val="15"/>
        </w:rPr>
        <w:t>and</w:t>
      </w:r>
      <w:r w:rsidRPr="00900BA3">
        <w:rPr>
          <w:rStyle w:val="StyleUnderline"/>
          <w:sz w:val="15"/>
          <w:szCs w:val="15"/>
        </w:rPr>
        <w:t xml:space="preserve"> appears no matter what the subject of the sentence is</w:t>
      </w:r>
      <w:r w:rsidRPr="00900BA3">
        <w:rPr>
          <w:sz w:val="15"/>
          <w:szCs w:val="15"/>
        </w:rPr>
        <w:t xml:space="preserve"> , 132 be i t a proper name, a quantified NP, a pronoun, or.a bare plural. </w:t>
      </w:r>
      <w:r w:rsidRPr="00900BA3">
        <w:rPr>
          <w:rStyle w:val="StyleUnderline"/>
          <w:sz w:val="15"/>
          <w:szCs w:val="15"/>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sidRPr="00900BA3">
        <w:rPr>
          <w:sz w:val="15"/>
          <w:szCs w:val="15"/>
        </w:rPr>
        <w:t xml:space="preserve"> at a time and a place— its stages do that. Given the notion that stages are temporally and spatially bounded sorts of things, we can see how the existential interpretation of the bare plural arises</w:t>
      </w:r>
      <w:r w:rsidRPr="00900BA3">
        <w:rPr>
          <w:sz w:val="10"/>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CA0116">
        <w:rPr>
          <w:rStyle w:val="Emphasis"/>
          <w:highlight w:val="green"/>
        </w:rPr>
        <w:t>]</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r>
        <w:rPr>
          <w:rStyle w:val="Emphasis"/>
        </w:rPr>
        <w:br/>
      </w:r>
    </w:p>
    <w:p w14:paraId="6C99A36D" w14:textId="77777777" w:rsidR="00C326A7" w:rsidRPr="00802574" w:rsidRDefault="00C326A7" w:rsidP="00C326A7">
      <w:pPr>
        <w:pStyle w:val="Heading4"/>
      </w:pPr>
      <w:r w:rsidRPr="00802574">
        <w:t xml:space="preserve">Substantially means considerably.  </w:t>
      </w:r>
    </w:p>
    <w:p w14:paraId="5D1F79B1" w14:textId="77777777" w:rsidR="00C326A7" w:rsidRPr="00F70148" w:rsidRDefault="00C326A7" w:rsidP="00C326A7">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1B8C6720" w14:textId="77777777" w:rsidR="00C326A7" w:rsidRPr="00F70148" w:rsidRDefault="00C326A7" w:rsidP="00C326A7">
      <w:pPr>
        <w:spacing w:line="256" w:lineRule="auto"/>
        <w:rPr>
          <w:rFonts w:eastAsia="Calibri"/>
        </w:rPr>
      </w:pPr>
      <w:r w:rsidRPr="00F70148">
        <w:rPr>
          <w:rFonts w:eastAsia="Calibri"/>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F70148">
        <w:rPr>
          <w:rFonts w:eastAsia="Calibri"/>
          <w:highlight w:val="green"/>
          <w:u w:val="single"/>
        </w:rPr>
        <w:t xml:space="preserve">words that are not legal terms </w:t>
      </w:r>
      <w:r w:rsidRPr="00802574">
        <w:rPr>
          <w:rFonts w:eastAsia="Calibri"/>
          <w:u w:val="single"/>
        </w:rPr>
        <w:t xml:space="preserve">of art </w:t>
      </w:r>
      <w:r w:rsidRPr="00F70148">
        <w:rPr>
          <w:rFonts w:eastAsia="Calibri"/>
          <w:highlight w:val="green"/>
          <w:u w:val="single"/>
        </w:rPr>
        <w:t xml:space="preserve">should be </w:t>
      </w:r>
      <w:r w:rsidRPr="00802574">
        <w:rPr>
          <w:rFonts w:eastAsia="Calibri"/>
          <w:u w:val="single"/>
        </w:rPr>
        <w:t xml:space="preserve">accorded their </w:t>
      </w:r>
      <w:r w:rsidRPr="00F70148">
        <w:rPr>
          <w:rFonts w:eastAsia="Calibri"/>
          <w:b/>
          <w:iCs/>
          <w:highlight w:val="green"/>
          <w:u w:val="single"/>
        </w:rPr>
        <w:t>ordinary</w:t>
      </w:r>
      <w:r w:rsidRPr="00F70148">
        <w:rPr>
          <w:rFonts w:eastAsia="Calibri"/>
          <w:u w:val="single"/>
        </w:rPr>
        <w:t xml:space="preserve">, not their legal, </w:t>
      </w:r>
      <w:r w:rsidRPr="00F70148">
        <w:rPr>
          <w:rFonts w:eastAsia="Calibri"/>
          <w:highlight w:val="green"/>
          <w:u w:val="single"/>
        </w:rPr>
        <w:t>meaning</w:t>
      </w:r>
      <w:r w:rsidRPr="00F70148">
        <w:rPr>
          <w:rFonts w:eastAsia="Calibri"/>
        </w:rPr>
        <w:t xml:space="preserve">, n100 and ordinary-usage dictionaries provide FOIA fee claimants with helpful arguments. </w:t>
      </w:r>
      <w:r w:rsidRPr="00802574">
        <w:rPr>
          <w:rFonts w:eastAsia="Calibri"/>
          <w:u w:val="single"/>
        </w:rPr>
        <w:t xml:space="preserve">The </w:t>
      </w:r>
      <w:r w:rsidRPr="00F70148">
        <w:rPr>
          <w:rFonts w:eastAsia="Calibri"/>
          <w:highlight w:val="green"/>
          <w:u w:val="single"/>
        </w:rPr>
        <w:t>Supreme Court</w:t>
      </w:r>
      <w:r w:rsidRPr="00F70148">
        <w:rPr>
          <w:rFonts w:eastAsia="Calibri"/>
          <w:u w:val="single"/>
        </w:rPr>
        <w:t xml:space="preserve"> has already </w:t>
      </w:r>
      <w:r w:rsidRPr="00F70148">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F70148">
        <w:rPr>
          <w:rFonts w:eastAsia="Calibri"/>
        </w:rPr>
        <w:t>:</w:t>
      </w:r>
    </w:p>
    <w:p w14:paraId="745CF8B5" w14:textId="77777777" w:rsidR="00C326A7" w:rsidRDefault="00C326A7" w:rsidP="00C326A7">
      <w:pPr>
        <w:spacing w:line="256" w:lineRule="auto"/>
        <w:ind w:left="720"/>
        <w:rPr>
          <w:rFonts w:eastAsia="Calibri"/>
        </w:rPr>
      </w:pPr>
      <w:r w:rsidRPr="00F70148">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F70148">
        <w:rPr>
          <w:rFonts w:eastAsia="Calibri"/>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F70148">
        <w:rPr>
          <w:rFonts w:eastAsia="Calibri"/>
        </w:rPr>
        <w:t xml:space="preserve">); </w:t>
      </w:r>
      <w:r w:rsidRPr="00F70148">
        <w:rPr>
          <w:rFonts w:eastAsia="Calibri"/>
          <w:u w:val="single"/>
        </w:rPr>
        <w:t>see also</w:t>
      </w:r>
      <w:r w:rsidRPr="00F70148">
        <w:rPr>
          <w:rFonts w:eastAsia="Calibri"/>
        </w:rPr>
        <w:t xml:space="preserve"> 17 </w:t>
      </w:r>
      <w:r w:rsidRPr="00F70148">
        <w:rPr>
          <w:rFonts w:eastAsia="Calibri"/>
          <w:u w:val="single"/>
        </w:rPr>
        <w:t>Oxford English Dictionary</w:t>
      </w:r>
      <w:r w:rsidRPr="00F70148">
        <w:rPr>
          <w:rFonts w:eastAsia="Calibri"/>
        </w:rPr>
        <w:t xml:space="preserve"> 66-67 (2d ed. 1989) (</w:t>
      </w:r>
      <w:r w:rsidRPr="00F70148">
        <w:rPr>
          <w:rFonts w:eastAsia="Calibri"/>
          <w:u w:val="single"/>
        </w:rPr>
        <w:t>"substantial": "relating to or proceeding from the essence of a thing; essential"; "of ample or considerable amount, quantity or dimensions"</w:t>
      </w:r>
      <w:r w:rsidRPr="00F70148">
        <w:rPr>
          <w:rFonts w:eastAsia="Calibri"/>
        </w:rPr>
        <w:t>). n101</w:t>
      </w:r>
    </w:p>
    <w:p w14:paraId="52DFAF7F" w14:textId="77777777" w:rsidR="00C326A7" w:rsidRDefault="00C326A7" w:rsidP="00C326A7">
      <w:pPr>
        <w:pStyle w:val="Analytic"/>
      </w:pPr>
    </w:p>
    <w:p w14:paraId="6A5C7473" w14:textId="77777777" w:rsidR="00C326A7" w:rsidRDefault="00C326A7" w:rsidP="00C326A7">
      <w:pPr>
        <w:pStyle w:val="Heading2"/>
      </w:pPr>
      <w:r>
        <w:t>K</w:t>
      </w:r>
    </w:p>
    <w:p w14:paraId="77EC4D65" w14:textId="77777777" w:rsidR="00C326A7" w:rsidRPr="00206BCD" w:rsidRDefault="00C326A7" w:rsidP="00C326A7">
      <w:pPr>
        <w:pStyle w:val="Heading3"/>
      </w:pPr>
      <w:r>
        <w:t>Disability K---2AC</w:t>
      </w:r>
    </w:p>
    <w:p w14:paraId="61A5DCF2" w14:textId="77777777" w:rsidR="00C326A7" w:rsidRDefault="00C326A7" w:rsidP="00C326A7">
      <w:pPr>
        <w:pStyle w:val="Heading4"/>
      </w:pPr>
      <w:r w:rsidRPr="00774964">
        <w:t>That means Perm DO Both</w:t>
      </w:r>
      <w:r w:rsidRPr="000130DA">
        <w:rPr>
          <w:u w:val="single"/>
        </w:rPr>
        <w:t>.</w:t>
      </w:r>
      <w:r>
        <w:t xml:space="preserve"> Only the aff’s racial understanding of worth and radical humanism.</w:t>
      </w:r>
    </w:p>
    <w:p w14:paraId="331A0B41" w14:textId="77777777" w:rsidR="00C326A7" w:rsidRDefault="00C326A7" w:rsidP="00C326A7">
      <w:r w:rsidRPr="00EC27E1">
        <w:rPr>
          <w:rStyle w:val="Style13ptBold"/>
        </w:rPr>
        <w:t>Watts 24</w:t>
      </w:r>
      <w:r>
        <w:t xml:space="preserve"> – Associate Professor of Communication at Wake Forest University.</w:t>
      </w:r>
    </w:p>
    <w:p w14:paraId="092E8034" w14:textId="77777777" w:rsidR="00C326A7" w:rsidRPr="00AA0FED" w:rsidRDefault="00C326A7" w:rsidP="00C326A7">
      <w:r>
        <w:t xml:space="preserve">Eric King Watts, “Conclusion: Blackened Death and Zombie Relations” in </w:t>
      </w:r>
      <w:r w:rsidRPr="00EC27E1">
        <w:rPr>
          <w:i/>
          <w:iCs/>
        </w:rPr>
        <w:t>Postracial Fantasies and Zombies: On the Racist Apocalyptic Politics Devouring the World</w:t>
      </w:r>
      <w:r>
        <w:t>. University of California Press. 2024. isbn 9780520403796 (ebook).</w:t>
      </w:r>
    </w:p>
    <w:p w14:paraId="57F8F839" w14:textId="77777777" w:rsidR="00C326A7" w:rsidRDefault="00C326A7" w:rsidP="00C326A7">
      <w:r w:rsidRPr="00AA0FED">
        <w:rPr>
          <w:rStyle w:val="StyleUnderline"/>
        </w:rPr>
        <w:t xml:space="preserve">The </w:t>
      </w:r>
      <w:r w:rsidRPr="00BC1E4D">
        <w:rPr>
          <w:rStyle w:val="Emphasis"/>
          <w:highlight w:val="green"/>
        </w:rPr>
        <w:t>imposition</w:t>
      </w:r>
      <w:r w:rsidRPr="00BC1E4D">
        <w:rPr>
          <w:rStyle w:val="StyleUnderline"/>
          <w:highlight w:val="green"/>
        </w:rPr>
        <w:t xml:space="preserve"> of </w:t>
      </w:r>
      <w:r w:rsidRPr="00BC1E4D">
        <w:rPr>
          <w:rStyle w:val="Emphasis"/>
          <w:highlight w:val="green"/>
        </w:rPr>
        <w:t>debility</w:t>
      </w:r>
      <w:r w:rsidRPr="00BC1E4D">
        <w:rPr>
          <w:sz w:val="14"/>
          <w:highlight w:val="green"/>
        </w:rPr>
        <w:t xml:space="preserve"> </w:t>
      </w:r>
      <w:r w:rsidRPr="00BC1E4D">
        <w:rPr>
          <w:rStyle w:val="StyleUnderline"/>
          <w:highlight w:val="green"/>
        </w:rPr>
        <w:t>takes</w:t>
      </w:r>
      <w:r w:rsidRPr="00AA0FED">
        <w:rPr>
          <w:rStyle w:val="StyleUnderline"/>
        </w:rPr>
        <w:t xml:space="preserve"> a </w:t>
      </w:r>
      <w:r w:rsidRPr="00BC1E4D">
        <w:rPr>
          <w:rStyle w:val="Emphasis"/>
          <w:highlight w:val="green"/>
        </w:rPr>
        <w:t>multiplicity</w:t>
      </w:r>
      <w:r w:rsidRPr="00BC1E4D">
        <w:rPr>
          <w:rStyle w:val="StyleUnderline"/>
          <w:highlight w:val="green"/>
        </w:rPr>
        <w:t xml:space="preserve"> of </w:t>
      </w:r>
      <w:r w:rsidRPr="00BC1E4D">
        <w:rPr>
          <w:rStyle w:val="Emphasis"/>
          <w:highlight w:val="green"/>
        </w:rPr>
        <w:t>forms</w:t>
      </w:r>
      <w:r w:rsidRPr="00AA0FED">
        <w:rPr>
          <w:sz w:val="14"/>
        </w:rPr>
        <w:t xml:space="preserve">, but in our day and age, </w:t>
      </w:r>
      <w:r w:rsidRPr="00AA0FED">
        <w:rPr>
          <w:rStyle w:val="Emphasis"/>
        </w:rPr>
        <w:t xml:space="preserve">they </w:t>
      </w:r>
      <w:r w:rsidRPr="00BC1E4D">
        <w:rPr>
          <w:rStyle w:val="Emphasis"/>
          <w:highlight w:val="green"/>
        </w:rPr>
        <w:t>all</w:t>
      </w:r>
      <w:r w:rsidRPr="00AA0FED">
        <w:rPr>
          <w:rStyle w:val="Emphasis"/>
        </w:rPr>
        <w:t xml:space="preserve"> are modes</w:t>
      </w:r>
      <w:r w:rsidRPr="00AA0FED">
        <w:rPr>
          <w:rStyle w:val="StyleUnderline"/>
        </w:rPr>
        <w:t xml:space="preserve"> of </w:t>
      </w:r>
      <w:r w:rsidRPr="00BC1E4D">
        <w:rPr>
          <w:rStyle w:val="Emphasis"/>
          <w:highlight w:val="green"/>
        </w:rPr>
        <w:t>racialization</w:t>
      </w:r>
      <w:r w:rsidRPr="00AA0FED">
        <w:rPr>
          <w:sz w:val="14"/>
        </w:rPr>
        <w:t>—</w:t>
      </w:r>
      <w:r w:rsidRPr="00AA0FED">
        <w:rPr>
          <w:rStyle w:val="Emphasis"/>
        </w:rPr>
        <w:t>processes of blackening</w:t>
      </w:r>
      <w:r w:rsidRPr="00AA0FED">
        <w:rPr>
          <w:sz w:val="14"/>
        </w:rPr>
        <w:t>—</w:t>
      </w:r>
      <w:r w:rsidRPr="00BC1E4D">
        <w:rPr>
          <w:rStyle w:val="StyleUnderline"/>
          <w:highlight w:val="green"/>
        </w:rPr>
        <w:t>in which</w:t>
      </w:r>
      <w:r w:rsidRPr="00AA0FED">
        <w:rPr>
          <w:rStyle w:val="StyleUnderline"/>
        </w:rPr>
        <w:t xml:space="preserve"> the </w:t>
      </w:r>
      <w:r w:rsidRPr="00BC1E4D">
        <w:rPr>
          <w:rStyle w:val="Emphasis"/>
          <w:highlight w:val="green"/>
        </w:rPr>
        <w:t>social suffering</w:t>
      </w:r>
      <w:r w:rsidRPr="00AA0FED">
        <w:rPr>
          <w:sz w:val="14"/>
        </w:rPr>
        <w:t xml:space="preserve"> </w:t>
      </w:r>
      <w:r w:rsidRPr="00AA0FED">
        <w:rPr>
          <w:rStyle w:val="StyleUnderline"/>
        </w:rPr>
        <w:t>typical of one’s life can be</w:t>
      </w:r>
      <w:r w:rsidRPr="00AA0FED">
        <w:rPr>
          <w:sz w:val="14"/>
        </w:rPr>
        <w:t xml:space="preserve"> </w:t>
      </w:r>
      <w:r w:rsidRPr="00AA0FED">
        <w:rPr>
          <w:rStyle w:val="StyleUnderline"/>
        </w:rPr>
        <w:t>intensified by the imperatives of capital</w:t>
      </w:r>
      <w:r w:rsidRPr="00AA0FED">
        <w:rPr>
          <w:sz w:val="14"/>
        </w:rPr>
        <w:t xml:space="preserve"> </w:t>
      </w:r>
      <w:r w:rsidRPr="00AA0FED">
        <w:rPr>
          <w:rStyle w:val="StyleUnderline"/>
        </w:rPr>
        <w:t xml:space="preserve">and </w:t>
      </w:r>
      <w:r w:rsidRPr="00BC1E4D">
        <w:rPr>
          <w:rStyle w:val="Emphasis"/>
          <w:highlight w:val="green"/>
        </w:rPr>
        <w:t>normalized</w:t>
      </w:r>
      <w:r w:rsidRPr="00AA0FED">
        <w:rPr>
          <w:rStyle w:val="StyleUnderline"/>
        </w:rPr>
        <w:t xml:space="preserve"> through a </w:t>
      </w:r>
      <w:r w:rsidRPr="00AA0FED">
        <w:rPr>
          <w:rStyle w:val="Emphasis"/>
        </w:rPr>
        <w:t>painful habituation</w:t>
      </w:r>
      <w:r w:rsidRPr="00AA0FED">
        <w:rPr>
          <w:sz w:val="14"/>
        </w:rPr>
        <w:t xml:space="preserve">. The award-winning writer of Notes from an Apocalypse, Mark O’Connell, recently commented on how </w:t>
      </w:r>
      <w:r w:rsidRPr="00AA0FED">
        <w:rPr>
          <w:rStyle w:val="StyleUnderline"/>
        </w:rPr>
        <w:t>COVID-19 could vivify</w:t>
      </w:r>
      <w:r w:rsidRPr="00AA0FED">
        <w:rPr>
          <w:sz w:val="14"/>
        </w:rPr>
        <w:t xml:space="preserve"> </w:t>
      </w:r>
      <w:r w:rsidRPr="00AA0FED">
        <w:rPr>
          <w:rStyle w:val="StyleUnderline"/>
        </w:rPr>
        <w:t>the kind of meanness people generally associate with medieval times</w:t>
      </w:r>
      <w:r w:rsidRPr="00AA0FED">
        <w:rPr>
          <w:sz w:val="14"/>
        </w:rPr>
        <w:t>.22 “The coronavirus is a present-day dystopia. Unfortunately, it is not the stuff of a science fiction novel. . . . If not stopped, this pandemic threatens to become a new type of normal, one where the pain and misery are chronic, and therefore gradually seen as acceptable.”23 Acceptable to whom? Whether it was a nurse who had to go into “battle” with poor PPE while banks got bailed out (again), or teachers, students, and staff being asked (or compelled) to get back to work so that universities could protect their endowments or avoid bankruptcy, we were met with this horrifying fact: “Debility is profitable for capitalism.”24 Put differently, but just as sharply: “</w:t>
      </w:r>
      <w:r w:rsidRPr="00BC1E4D">
        <w:rPr>
          <w:rStyle w:val="StyleUnderline"/>
          <w:highlight w:val="green"/>
        </w:rPr>
        <w:t>The</w:t>
      </w:r>
      <w:r w:rsidRPr="00AA0FED">
        <w:rPr>
          <w:rStyle w:val="StyleUnderline"/>
        </w:rPr>
        <w:t xml:space="preserve"> work of </w:t>
      </w:r>
      <w:r w:rsidRPr="00BC1E4D">
        <w:rPr>
          <w:rStyle w:val="StyleUnderline"/>
          <w:highlight w:val="green"/>
        </w:rPr>
        <w:t>ethnic minorities</w:t>
      </w:r>
      <w:r w:rsidRPr="00AA0FED">
        <w:rPr>
          <w:rStyle w:val="StyleUnderline"/>
        </w:rPr>
        <w:t xml:space="preserve"> may be essential. But their lives </w:t>
      </w:r>
      <w:r w:rsidRPr="00BC1E4D">
        <w:rPr>
          <w:rStyle w:val="StyleUnderline"/>
          <w:highlight w:val="green"/>
        </w:rPr>
        <w:t>are expendable</w:t>
      </w:r>
      <w:r w:rsidRPr="00AA0FED">
        <w:rPr>
          <w:sz w:val="14"/>
        </w:rPr>
        <w:t xml:space="preserve">.”25 </w:t>
      </w:r>
      <w:r w:rsidRPr="00BC1E4D">
        <w:rPr>
          <w:rStyle w:val="Emphasis"/>
          <w:highlight w:val="green"/>
        </w:rPr>
        <w:t>This is</w:t>
      </w:r>
      <w:r w:rsidRPr="00AA0FED">
        <w:rPr>
          <w:rStyle w:val="Emphasis"/>
        </w:rPr>
        <w:t xml:space="preserve"> the essence of </w:t>
      </w:r>
      <w:r w:rsidRPr="00BC1E4D">
        <w:rPr>
          <w:rStyle w:val="Emphasis"/>
          <w:highlight w:val="green"/>
        </w:rPr>
        <w:t>zombification</w:t>
      </w:r>
      <w:r w:rsidRPr="00AA0FED">
        <w:rPr>
          <w:sz w:val="14"/>
        </w:rPr>
        <w:t xml:space="preserve">. </w:t>
      </w:r>
      <w:r w:rsidRPr="00AA0FED">
        <w:rPr>
          <w:rStyle w:val="StyleUnderline"/>
        </w:rPr>
        <w:t xml:space="preserve">If we illustrated these practices </w:t>
      </w:r>
      <w:r w:rsidRPr="00BC1E4D">
        <w:rPr>
          <w:rStyle w:val="StyleUnderline"/>
          <w:highlight w:val="green"/>
        </w:rPr>
        <w:t xml:space="preserve">as </w:t>
      </w:r>
      <w:r w:rsidRPr="00BC1E4D">
        <w:rPr>
          <w:rStyle w:val="Emphasis"/>
          <w:highlight w:val="green"/>
        </w:rPr>
        <w:t>moving images</w:t>
      </w:r>
      <w:r w:rsidRPr="00AA0FED">
        <w:rPr>
          <w:rStyle w:val="StyleUnderline"/>
        </w:rPr>
        <w:t xml:space="preserve">, we would see </w:t>
      </w:r>
      <w:r w:rsidRPr="00AA0FED">
        <w:rPr>
          <w:rStyle w:val="Emphasis"/>
        </w:rPr>
        <w:t>bodies</w:t>
      </w:r>
      <w:r w:rsidRPr="00AA0FED">
        <w:rPr>
          <w:rStyle w:val="StyleUnderline"/>
        </w:rPr>
        <w:t xml:space="preserve"> being </w:t>
      </w:r>
      <w:r w:rsidRPr="00BC1E4D">
        <w:rPr>
          <w:rStyle w:val="Emphasis"/>
          <w:highlight w:val="green"/>
        </w:rPr>
        <w:t>driven like</w:t>
      </w:r>
      <w:r w:rsidRPr="00AA0FED">
        <w:rPr>
          <w:rStyle w:val="Emphasis"/>
        </w:rPr>
        <w:t xml:space="preserve"> a </w:t>
      </w:r>
      <w:r w:rsidRPr="00BC1E4D">
        <w:rPr>
          <w:rStyle w:val="Emphasis"/>
          <w:highlight w:val="green"/>
        </w:rPr>
        <w:t>herd</w:t>
      </w:r>
      <w:r w:rsidRPr="00BC1E4D">
        <w:rPr>
          <w:rStyle w:val="StyleUnderline"/>
          <w:highlight w:val="green"/>
        </w:rPr>
        <w:t xml:space="preserve"> toward</w:t>
      </w:r>
      <w:r w:rsidRPr="00AA0FED">
        <w:rPr>
          <w:rStyle w:val="StyleUnderline"/>
        </w:rPr>
        <w:t xml:space="preserve"> “</w:t>
      </w:r>
      <w:r w:rsidRPr="00AA0FED">
        <w:rPr>
          <w:rStyle w:val="Emphasis"/>
        </w:rPr>
        <w:t xml:space="preserve">human </w:t>
      </w:r>
      <w:r w:rsidRPr="00BC1E4D">
        <w:rPr>
          <w:rStyle w:val="Emphasis"/>
          <w:highlight w:val="green"/>
        </w:rPr>
        <w:t>sacrifice</w:t>
      </w:r>
      <w:r w:rsidRPr="00AA0FED">
        <w:rPr>
          <w:rStyle w:val="StyleUnderline"/>
        </w:rPr>
        <w:t>.</w:t>
      </w:r>
      <w:r w:rsidRPr="00AA0FED">
        <w:rPr>
          <w:sz w:val="14"/>
        </w:rPr>
        <w:t xml:space="preserve">” A senior scientist for the World Health Organization criticized theories of “herd immunity,” a concept that underscores arguments to get the economy going, like this: “‘An individual animal in that sense doesn’t matter, from the perspective of the brutal economics of the decisionmaking.’”26 </w:t>
      </w:r>
      <w:r w:rsidRPr="00BC1E4D">
        <w:rPr>
          <w:rStyle w:val="Emphasis"/>
          <w:highlight w:val="green"/>
        </w:rPr>
        <w:t>Needing</w:t>
      </w:r>
      <w:r w:rsidRPr="00AA0FED">
        <w:rPr>
          <w:rStyle w:val="StyleUnderline"/>
        </w:rPr>
        <w:t xml:space="preserve"> to </w:t>
      </w:r>
      <w:r w:rsidRPr="00AA0FED">
        <w:rPr>
          <w:rStyle w:val="Emphasis"/>
        </w:rPr>
        <w:t>overexpose</w:t>
      </w:r>
      <w:r w:rsidRPr="00AA0FED">
        <w:rPr>
          <w:rStyle w:val="StyleUnderline"/>
        </w:rPr>
        <w:t xml:space="preserve"> </w:t>
      </w:r>
      <w:r w:rsidRPr="00BC1E4D">
        <w:rPr>
          <w:rStyle w:val="StyleUnderline"/>
          <w:highlight w:val="green"/>
        </w:rPr>
        <w:t xml:space="preserve">oneself to </w:t>
      </w:r>
      <w:r w:rsidRPr="00BC1E4D">
        <w:rPr>
          <w:rStyle w:val="Emphasis"/>
          <w:highlight w:val="green"/>
        </w:rPr>
        <w:t>biohazards</w:t>
      </w:r>
      <w:r w:rsidRPr="00AA0FED">
        <w:rPr>
          <w:sz w:val="14"/>
        </w:rPr>
        <w:t xml:space="preserve"> in order to buy food, pay bills, and take care of loved ones </w:t>
      </w:r>
      <w:r w:rsidRPr="00AA0FED">
        <w:rPr>
          <w:rStyle w:val="StyleUnderline"/>
        </w:rPr>
        <w:t>is not only a function of a “brutal arithmetic”</w:t>
      </w:r>
      <w:r w:rsidRPr="00AA0FED">
        <w:rPr>
          <w:sz w:val="14"/>
        </w:rPr>
        <w:t xml:space="preserve"> always at work in bio-economics; </w:t>
      </w:r>
      <w:r w:rsidRPr="00BC1E4D">
        <w:rPr>
          <w:rStyle w:val="Emphasis"/>
          <w:highlight w:val="green"/>
        </w:rPr>
        <w:t>it</w:t>
      </w:r>
      <w:r w:rsidRPr="00AA0FED">
        <w:rPr>
          <w:rStyle w:val="Emphasis"/>
        </w:rPr>
        <w:t xml:space="preserve"> is also a </w:t>
      </w:r>
      <w:r w:rsidRPr="00BC1E4D">
        <w:rPr>
          <w:rStyle w:val="Emphasis"/>
          <w:highlight w:val="green"/>
        </w:rPr>
        <w:t>basic feature</w:t>
      </w:r>
      <w:r w:rsidRPr="00AA0FED">
        <w:rPr>
          <w:rStyle w:val="Emphasis"/>
        </w:rPr>
        <w:t xml:space="preserve"> of racism</w:t>
      </w:r>
      <w:r w:rsidRPr="00AA0FED">
        <w:rPr>
          <w:sz w:val="14"/>
        </w:rPr>
        <w:t xml:space="preserve">.27 </w:t>
      </w:r>
      <w:r w:rsidRPr="00AA0FED">
        <w:rPr>
          <w:rStyle w:val="StyleUnderline"/>
        </w:rPr>
        <w:t xml:space="preserve">We are merely seeing it </w:t>
      </w:r>
      <w:r w:rsidRPr="00BC1E4D">
        <w:rPr>
          <w:rStyle w:val="StyleUnderline"/>
          <w:highlight w:val="green"/>
        </w:rPr>
        <w:t>in</w:t>
      </w:r>
      <w:r w:rsidRPr="00AA0FED">
        <w:rPr>
          <w:rStyle w:val="StyleUnderline"/>
        </w:rPr>
        <w:t xml:space="preserve"> more </w:t>
      </w:r>
      <w:r w:rsidRPr="00BC1E4D">
        <w:rPr>
          <w:rStyle w:val="Emphasis"/>
          <w:highlight w:val="green"/>
        </w:rPr>
        <w:t>stark</w:t>
      </w:r>
      <w:r w:rsidRPr="00AA0FED">
        <w:rPr>
          <w:rStyle w:val="StyleUnderline"/>
        </w:rPr>
        <w:t xml:space="preserve"> and </w:t>
      </w:r>
      <w:r w:rsidRPr="00BC1E4D">
        <w:rPr>
          <w:rStyle w:val="Emphasis"/>
          <w:highlight w:val="green"/>
        </w:rPr>
        <w:t>undeniable ways</w:t>
      </w:r>
      <w:r w:rsidRPr="00AA0FED">
        <w:rPr>
          <w:rStyle w:val="StyleUnderline"/>
        </w:rPr>
        <w:t xml:space="preserve"> in the </w:t>
      </w:r>
      <w:r w:rsidRPr="00AA0FED">
        <w:rPr>
          <w:rStyle w:val="Emphasis"/>
        </w:rPr>
        <w:t>COVID-19</w:t>
      </w:r>
      <w:r w:rsidRPr="00AA0FED">
        <w:rPr>
          <w:sz w:val="14"/>
        </w:rPr>
        <w:t xml:space="preserve"> crisis. This blackening of lives matters, and it is graphic enough to earn an “R” rating. But for the scene to be truly nauseating, </w:t>
      </w:r>
      <w:r w:rsidRPr="00AA0FED">
        <w:rPr>
          <w:rStyle w:val="Emphasis"/>
        </w:rPr>
        <w:t>blackened bodies</w:t>
      </w:r>
      <w:r w:rsidRPr="00AA0FED">
        <w:rPr>
          <w:rStyle w:val="StyleUnderline"/>
        </w:rPr>
        <w:t xml:space="preserve"> had to be turned into </w:t>
      </w:r>
      <w:r w:rsidRPr="00AA0FED">
        <w:rPr>
          <w:rStyle w:val="Emphasis"/>
        </w:rPr>
        <w:t>vile</w:t>
      </w:r>
      <w:r w:rsidRPr="00AA0FED">
        <w:rPr>
          <w:rStyle w:val="StyleUnderline"/>
        </w:rPr>
        <w:t xml:space="preserve"> and </w:t>
      </w:r>
      <w:r w:rsidRPr="00AA0FED">
        <w:rPr>
          <w:rStyle w:val="Emphasis"/>
        </w:rPr>
        <w:t>putrid flesh</w:t>
      </w:r>
      <w:r w:rsidRPr="00AA0FED">
        <w:rPr>
          <w:sz w:val="14"/>
        </w:rPr>
        <w:t xml:space="preserve">. </w:t>
      </w:r>
      <w:r w:rsidRPr="00AA0FED">
        <w:rPr>
          <w:rStyle w:val="Emphasis"/>
        </w:rPr>
        <w:t>Slow death</w:t>
      </w:r>
      <w:r w:rsidRPr="00AA0FED">
        <w:rPr>
          <w:sz w:val="14"/>
        </w:rPr>
        <w:t xml:space="preserve"> </w:t>
      </w:r>
      <w:r w:rsidRPr="00AA0FED">
        <w:rPr>
          <w:rStyle w:val="StyleUnderline"/>
        </w:rPr>
        <w:t>could no longer be an “</w:t>
      </w:r>
      <w:r w:rsidRPr="00AA0FED">
        <w:rPr>
          <w:rStyle w:val="Emphasis"/>
        </w:rPr>
        <w:t>acceptable</w:t>
      </w:r>
      <w:r w:rsidRPr="00AA0FED">
        <w:rPr>
          <w:rStyle w:val="StyleUnderline"/>
        </w:rPr>
        <w:t>” laboring condition</w:t>
      </w:r>
      <w:r w:rsidRPr="00AA0FED">
        <w:rPr>
          <w:sz w:val="14"/>
        </w:rPr>
        <w:t xml:space="preserve">; </w:t>
      </w:r>
      <w:r w:rsidRPr="00AA0FED">
        <w:rPr>
          <w:rStyle w:val="StyleUnderline"/>
        </w:rPr>
        <w:t xml:space="preserve">for some bodies, debility </w:t>
      </w:r>
      <w:r w:rsidRPr="00BC1E4D">
        <w:rPr>
          <w:rStyle w:val="StyleUnderline"/>
          <w:highlight w:val="green"/>
        </w:rPr>
        <w:t>was reimagined</w:t>
      </w:r>
      <w:r w:rsidRPr="00AA0FED">
        <w:rPr>
          <w:rStyle w:val="StyleUnderline"/>
        </w:rPr>
        <w:t xml:space="preserve"> as an incubation period of disease.</w:t>
      </w:r>
      <w:r w:rsidRPr="00AA0FED">
        <w:rPr>
          <w:sz w:val="14"/>
        </w:rPr>
        <w:t xml:space="preserve"> COVID-19 was anthropomorphized; </w:t>
      </w:r>
      <w:r w:rsidRPr="00AA0FED">
        <w:rPr>
          <w:rStyle w:val="Emphasis"/>
        </w:rPr>
        <w:t>blackened bodies</w:t>
      </w:r>
      <w:r w:rsidRPr="00AA0FED">
        <w:rPr>
          <w:rStyle w:val="StyleUnderline"/>
        </w:rPr>
        <w:t xml:space="preserve"> were</w:t>
      </w:r>
      <w:r w:rsidRPr="00AA0FED">
        <w:rPr>
          <w:sz w:val="14"/>
        </w:rPr>
        <w:t xml:space="preserve"> </w:t>
      </w:r>
      <w:r w:rsidRPr="00AA0FED">
        <w:rPr>
          <w:rStyle w:val="Emphasis"/>
        </w:rPr>
        <w:t>zombified as biothreats.</w:t>
      </w:r>
    </w:p>
    <w:p w14:paraId="15CBF2D0" w14:textId="77777777" w:rsidR="00C326A7" w:rsidRDefault="00C326A7" w:rsidP="00C326A7">
      <w:pPr>
        <w:pStyle w:val="Analytic"/>
      </w:pPr>
    </w:p>
    <w:p w14:paraId="4C2ECF2F" w14:textId="77777777" w:rsidR="00C326A7" w:rsidRPr="002F319B" w:rsidRDefault="00C326A7" w:rsidP="00C326A7">
      <w:pPr>
        <w:pStyle w:val="Heading4"/>
      </w:pPr>
      <w:r>
        <w:t>That’s bad.</w:t>
      </w:r>
    </w:p>
    <w:p w14:paraId="3ACF0BB3" w14:textId="77777777" w:rsidR="00C326A7" w:rsidRPr="0056635F" w:rsidRDefault="00C326A7" w:rsidP="00C326A7">
      <w:pPr>
        <w:rPr>
          <w:rFonts w:asciiTheme="minorHAnsi" w:eastAsia="Gungsuh" w:hAnsiTheme="minorHAnsi" w:cstheme="minorHAnsi"/>
          <w:color w:val="000000" w:themeColor="text1"/>
        </w:rPr>
      </w:pPr>
      <w:r w:rsidRPr="0056635F">
        <w:rPr>
          <w:rStyle w:val="Style13ptBold"/>
        </w:rPr>
        <w:t>Kim 13</w:t>
      </w:r>
      <w:r>
        <w:rPr>
          <w:rFonts w:ascii="Times New Roman" w:eastAsia="Gungsuh" w:hAnsi="Times New Roman" w:cs="Times New Roman"/>
          <w:color w:val="000000" w:themeColor="text1"/>
        </w:rPr>
        <w:t xml:space="preserve"> </w:t>
      </w:r>
      <w:r w:rsidRPr="0056635F">
        <w:rPr>
          <w:rFonts w:asciiTheme="minorHAnsi" w:eastAsia="Gungsuh" w:hAnsiTheme="minorHAnsi" w:cstheme="minorHAnsi"/>
          <w:color w:val="000000" w:themeColor="text1"/>
        </w:rPr>
        <w:t>– Assistant Professor of English @ Medgar College, University of New York City, Ph.D. from Stony Brook University.</w:t>
      </w:r>
    </w:p>
    <w:p w14:paraId="3400B2C3" w14:textId="77777777" w:rsidR="00C326A7" w:rsidRPr="0056635F" w:rsidRDefault="00C326A7" w:rsidP="00C326A7">
      <w:pPr>
        <w:rPr>
          <w:rFonts w:asciiTheme="minorHAnsi" w:eastAsia="Gungsuh" w:hAnsiTheme="minorHAnsi" w:cstheme="minorHAnsi"/>
          <w:color w:val="000000" w:themeColor="text1"/>
        </w:rPr>
      </w:pPr>
      <w:r w:rsidRPr="0056635F">
        <w:rPr>
          <w:rFonts w:asciiTheme="minorHAnsi" w:eastAsia="Gungsuh" w:hAnsiTheme="minorHAnsi" w:cstheme="minorHAnsi"/>
          <w:color w:val="000000" w:themeColor="text1"/>
        </w:rPr>
        <w:t>Hyo Kim, “The Ruse of Analogy” Blackness in Asuan American and Disability Studies,” Penumbra: An Interdisciplinary Journal of Critical and Creative Inquiry</w:t>
      </w:r>
    </w:p>
    <w:p w14:paraId="19D6A96D" w14:textId="77777777" w:rsidR="00C326A7" w:rsidRDefault="00C326A7" w:rsidP="00C326A7">
      <w:pPr>
        <w:rPr>
          <w:rStyle w:val="Emphasis"/>
          <w:rFonts w:asciiTheme="minorHAnsi" w:eastAsia="Gungsuh" w:hAnsiTheme="minorHAnsi" w:cstheme="minorHAnsi"/>
          <w:color w:val="000000" w:themeColor="text1"/>
        </w:rPr>
      </w:pPr>
      <w:r w:rsidRPr="0056635F">
        <w:rPr>
          <w:rFonts w:asciiTheme="minorHAnsi" w:eastAsia="Gungsuh" w:hAnsiTheme="minorHAnsi" w:cstheme="minorHAnsi"/>
          <w:color w:val="000000" w:themeColor="text1"/>
          <w:sz w:val="16"/>
        </w:rPr>
        <w:t xml:space="preserve">The problematic model of civil society as constituent of undifferentiated humans aside (a point to which I will return later), </w:t>
      </w:r>
      <w:r w:rsidRPr="0056635F">
        <w:rPr>
          <w:rStyle w:val="StyleUnderline"/>
          <w:rFonts w:asciiTheme="minorHAnsi" w:eastAsia="Gungsuh" w:hAnsiTheme="minorHAnsi" w:cstheme="minorHAnsi"/>
          <w:color w:val="000000" w:themeColor="text1"/>
        </w:rPr>
        <w:t xml:space="preserve">Davis’s critique of identity works to consolidate the idea of liberal political subject that is ideally </w:t>
      </w:r>
      <w:r w:rsidRPr="0056635F">
        <w:rPr>
          <w:rStyle w:val="Emphasis"/>
          <w:rFonts w:asciiTheme="minorHAnsi" w:eastAsia="Gungsuh" w:hAnsiTheme="minorHAnsi" w:cstheme="minorHAnsi"/>
          <w:color w:val="000000" w:themeColor="text1"/>
        </w:rPr>
        <w:t>unmarked by embodied difference</w:t>
      </w:r>
      <w:r w:rsidRPr="0056635F">
        <w:rPr>
          <w:rStyle w:val="StyleUnderline"/>
          <w:rFonts w:asciiTheme="minorHAnsi" w:eastAsia="Gungsuh" w:hAnsiTheme="minorHAnsi" w:cstheme="minorHAnsi"/>
          <w:color w:val="000000" w:themeColor="text1"/>
        </w:rPr>
        <w:t xml:space="preserve"> such as race and gender</w:t>
      </w:r>
      <w:r w:rsidRPr="0056635F">
        <w:rPr>
          <w:rFonts w:asciiTheme="minorHAnsi" w:eastAsia="Gungsuh" w:hAnsiTheme="minorHAnsi" w:cstheme="minorHAnsi"/>
          <w:color w:val="000000" w:themeColor="text1"/>
          <w:sz w:val="16"/>
        </w:rPr>
        <w:t xml:space="preserve">. According to Chris Bell, </w:t>
      </w:r>
      <w:r w:rsidRPr="0056635F">
        <w:rPr>
          <w:rStyle w:val="StyleUnderline"/>
          <w:rFonts w:asciiTheme="minorHAnsi" w:eastAsia="Gungsuh" w:hAnsiTheme="minorHAnsi" w:cstheme="minorHAnsi"/>
          <w:color w:val="000000" w:themeColor="text1"/>
        </w:rPr>
        <w:t xml:space="preserve">it is precisely such </w:t>
      </w:r>
      <w:r w:rsidRPr="0056635F">
        <w:rPr>
          <w:rStyle w:val="Emphasis"/>
          <w:rFonts w:asciiTheme="minorHAnsi" w:eastAsia="Gungsuh" w:hAnsiTheme="minorHAnsi" w:cstheme="minorHAnsi"/>
          <w:color w:val="000000" w:themeColor="text1"/>
        </w:rPr>
        <w:t>flattening of racial difference in Disability studies</w:t>
      </w:r>
      <w:r w:rsidRPr="0056635F">
        <w:rPr>
          <w:rStyle w:val="StyleUnderline"/>
          <w:rFonts w:asciiTheme="minorHAnsi" w:eastAsia="Gungsuh" w:hAnsiTheme="minorHAnsi" w:cstheme="minorHAnsi"/>
          <w:color w:val="000000" w:themeColor="text1"/>
        </w:rPr>
        <w:t xml:space="preserve"> that helps to authorize </w:t>
      </w:r>
      <w:r w:rsidRPr="0056635F">
        <w:rPr>
          <w:rStyle w:val="Emphasis"/>
          <w:rFonts w:asciiTheme="minorHAnsi" w:eastAsia="Gungsuh" w:hAnsiTheme="minorHAnsi" w:cstheme="minorHAnsi"/>
          <w:color w:val="000000" w:themeColor="text1"/>
        </w:rPr>
        <w:t>uncritical analogies such as: “Being disabled is just like being black</w:t>
      </w:r>
      <w:r w:rsidRPr="0056635F">
        <w:rPr>
          <w:rFonts w:asciiTheme="minorHAnsi" w:eastAsia="Gungsuh" w:hAnsiTheme="minorHAnsi" w:cstheme="minorHAnsi"/>
          <w:color w:val="000000" w:themeColor="text1"/>
          <w:sz w:val="16"/>
        </w:rPr>
        <w:t xml:space="preserve"> … ” (277). </w:t>
      </w:r>
      <w:r w:rsidRPr="0056635F">
        <w:rPr>
          <w:rStyle w:val="StyleUnderline"/>
          <w:rFonts w:asciiTheme="minorHAnsi" w:eastAsia="Gungsuh" w:hAnsiTheme="minorHAnsi" w:cstheme="minorHAnsi"/>
          <w:color w:val="000000" w:themeColor="text1"/>
        </w:rPr>
        <w:t xml:space="preserve">Bell’s </w:t>
      </w:r>
      <w:r w:rsidRPr="000A1FE3">
        <w:rPr>
          <w:rStyle w:val="StyleUnderline"/>
          <w:rFonts w:asciiTheme="minorHAnsi" w:eastAsia="Gungsuh" w:hAnsiTheme="minorHAnsi" w:cstheme="minorHAnsi"/>
          <w:color w:val="000000" w:themeColor="text1"/>
          <w:highlight w:val="green"/>
        </w:rPr>
        <w:t>critique</w:t>
      </w:r>
      <w:r w:rsidRPr="0056635F">
        <w:rPr>
          <w:rStyle w:val="StyleUnderline"/>
          <w:rFonts w:asciiTheme="minorHAnsi" w:eastAsia="Gungsuh" w:hAnsiTheme="minorHAnsi" w:cstheme="minorHAnsi"/>
          <w:color w:val="000000" w:themeColor="text1"/>
        </w:rPr>
        <w:t xml:space="preserve"> </w:t>
      </w:r>
      <w:r w:rsidRPr="000A1FE3">
        <w:rPr>
          <w:rStyle w:val="StyleUnderline"/>
          <w:rFonts w:asciiTheme="minorHAnsi" w:eastAsia="Gungsuh" w:hAnsiTheme="minorHAnsi" w:cstheme="minorHAnsi"/>
          <w:color w:val="000000" w:themeColor="text1"/>
          <w:highlight w:val="green"/>
        </w:rPr>
        <w:t>of Disability studies is</w:t>
      </w:r>
      <w:r w:rsidRPr="0056635F">
        <w:rPr>
          <w:rStyle w:val="StyleUnderline"/>
          <w:rFonts w:asciiTheme="minorHAnsi" w:eastAsia="Gungsuh" w:hAnsiTheme="minorHAnsi" w:cstheme="minorHAnsi"/>
          <w:color w:val="000000" w:themeColor="text1"/>
        </w:rPr>
        <w:t xml:space="preserve"> far-reaching in its consequences not simply because </w:t>
      </w:r>
      <w:r w:rsidRPr="000A1FE3">
        <w:rPr>
          <w:rStyle w:val="StyleUnderline"/>
          <w:rFonts w:asciiTheme="minorHAnsi" w:eastAsia="Gungsuh" w:hAnsiTheme="minorHAnsi" w:cstheme="minorHAnsi"/>
          <w:color w:val="000000" w:themeColor="text1"/>
          <w:highlight w:val="green"/>
        </w:rPr>
        <w:t>it points to</w:t>
      </w:r>
      <w:r w:rsidRPr="0056635F">
        <w:rPr>
          <w:rStyle w:val="StyleUnderline"/>
          <w:rFonts w:asciiTheme="minorHAnsi" w:eastAsia="Gungsuh" w:hAnsiTheme="minorHAnsi" w:cstheme="minorHAnsi"/>
          <w:color w:val="000000" w:themeColor="text1"/>
        </w:rPr>
        <w:t xml:space="preserve"> the </w:t>
      </w:r>
      <w:r w:rsidRPr="000A1FE3">
        <w:rPr>
          <w:rStyle w:val="Emphasis"/>
          <w:rFonts w:asciiTheme="minorHAnsi" w:eastAsia="Gungsuh" w:hAnsiTheme="minorHAnsi" w:cstheme="minorHAnsi"/>
          <w:color w:val="000000" w:themeColor="text1"/>
          <w:highlight w:val="green"/>
        </w:rPr>
        <w:t>structural and ontological differences between</w:t>
      </w:r>
      <w:r w:rsidRPr="000A1FE3">
        <w:rPr>
          <w:rStyle w:val="Emphasis"/>
          <w:rFonts w:asciiTheme="minorHAnsi" w:eastAsia="Gungsuh" w:hAnsiTheme="minorHAnsi" w:cstheme="minorHAnsi"/>
          <w:color w:val="000000" w:themeColor="text1"/>
        </w:rPr>
        <w:t xml:space="preserve"> being “</w:t>
      </w:r>
      <w:r w:rsidRPr="000A1FE3">
        <w:rPr>
          <w:rStyle w:val="Emphasis"/>
          <w:rFonts w:asciiTheme="minorHAnsi" w:eastAsia="Gungsuh" w:hAnsiTheme="minorHAnsi" w:cstheme="minorHAnsi"/>
          <w:color w:val="000000" w:themeColor="text1"/>
          <w:highlight w:val="green"/>
        </w:rPr>
        <w:t>disabled</w:t>
      </w:r>
      <w:r w:rsidRPr="000A1FE3">
        <w:rPr>
          <w:rStyle w:val="Emphasis"/>
          <w:rFonts w:asciiTheme="minorHAnsi" w:eastAsia="Gungsuh" w:hAnsiTheme="minorHAnsi" w:cstheme="minorHAnsi"/>
          <w:color w:val="000000" w:themeColor="text1"/>
        </w:rPr>
        <w:t xml:space="preserve">” </w:t>
      </w:r>
      <w:r w:rsidRPr="000A1FE3">
        <w:rPr>
          <w:rStyle w:val="Emphasis"/>
          <w:rFonts w:asciiTheme="minorHAnsi" w:eastAsia="Gungsuh" w:hAnsiTheme="minorHAnsi" w:cstheme="minorHAnsi"/>
          <w:color w:val="000000" w:themeColor="text1"/>
          <w:highlight w:val="green"/>
        </w:rPr>
        <w:t>and</w:t>
      </w:r>
      <w:r w:rsidRPr="000A1FE3">
        <w:rPr>
          <w:rStyle w:val="Emphasis"/>
          <w:rFonts w:asciiTheme="minorHAnsi" w:eastAsia="Gungsuh" w:hAnsiTheme="minorHAnsi" w:cstheme="minorHAnsi"/>
          <w:color w:val="000000" w:themeColor="text1"/>
        </w:rPr>
        <w:t xml:space="preserve"> being </w:t>
      </w:r>
      <w:r w:rsidRPr="000A1FE3">
        <w:rPr>
          <w:rStyle w:val="Emphasis"/>
          <w:rFonts w:asciiTheme="minorHAnsi" w:eastAsia="Gungsuh" w:hAnsiTheme="minorHAnsi" w:cstheme="minorHAnsi"/>
          <w:color w:val="000000" w:themeColor="text1"/>
          <w:highlight w:val="green"/>
        </w:rPr>
        <w:t>Black</w:t>
      </w:r>
      <w:r w:rsidRPr="000A1FE3">
        <w:rPr>
          <w:rStyle w:val="StyleUnderline"/>
          <w:rFonts w:asciiTheme="minorHAnsi" w:eastAsia="Gungsuh" w:hAnsiTheme="minorHAnsi" w:cstheme="minorHAnsi"/>
          <w:color w:val="000000" w:themeColor="text1"/>
        </w:rPr>
        <w:t xml:space="preserve"> in the U.S., but because </w:t>
      </w:r>
      <w:r w:rsidRPr="000A1FE3">
        <w:rPr>
          <w:rStyle w:val="StyleUnderline"/>
          <w:rFonts w:asciiTheme="minorHAnsi" w:eastAsia="Gungsuh" w:hAnsiTheme="minorHAnsi" w:cstheme="minorHAnsi"/>
          <w:color w:val="000000" w:themeColor="text1"/>
          <w:highlight w:val="green"/>
        </w:rPr>
        <w:t xml:space="preserve">it </w:t>
      </w:r>
      <w:r w:rsidRPr="000A1FE3">
        <w:rPr>
          <w:rStyle w:val="Emphasis"/>
          <w:rFonts w:asciiTheme="minorHAnsi" w:eastAsia="Gungsuh" w:hAnsiTheme="minorHAnsi" w:cstheme="minorHAnsi"/>
          <w:color w:val="000000" w:themeColor="text1"/>
          <w:highlight w:val="green"/>
        </w:rPr>
        <w:t>undercuts the</w:t>
      </w:r>
      <w:r w:rsidRPr="000A1FE3">
        <w:rPr>
          <w:rStyle w:val="Emphasis"/>
          <w:rFonts w:asciiTheme="minorHAnsi" w:eastAsia="Gungsuh" w:hAnsiTheme="minorHAnsi" w:cstheme="minorHAnsi"/>
          <w:color w:val="000000" w:themeColor="text1"/>
        </w:rPr>
        <w:t xml:space="preserve"> assumptive </w:t>
      </w:r>
      <w:r w:rsidRPr="000A1FE3">
        <w:rPr>
          <w:rStyle w:val="Emphasis"/>
          <w:rFonts w:asciiTheme="minorHAnsi" w:eastAsia="Gungsuh" w:hAnsiTheme="minorHAnsi" w:cstheme="minorHAnsi"/>
          <w:color w:val="000000" w:themeColor="text1"/>
          <w:highlight w:val="green"/>
        </w:rPr>
        <w:t>logic</w:t>
      </w:r>
      <w:r w:rsidRPr="000A1FE3">
        <w:rPr>
          <w:rStyle w:val="Emphasis"/>
          <w:rFonts w:asciiTheme="minorHAnsi" w:eastAsia="Gungsuh" w:hAnsiTheme="minorHAnsi" w:cstheme="minorHAnsi"/>
          <w:color w:val="000000" w:themeColor="text1"/>
        </w:rPr>
        <w:t xml:space="preserve"> </w:t>
      </w:r>
      <w:r w:rsidRPr="000A1FE3">
        <w:rPr>
          <w:rStyle w:val="Emphasis"/>
          <w:rFonts w:asciiTheme="minorHAnsi" w:eastAsia="Gungsuh" w:hAnsiTheme="minorHAnsi" w:cstheme="minorHAnsi"/>
          <w:color w:val="000000" w:themeColor="text1"/>
          <w:highlight w:val="green"/>
        </w:rPr>
        <w:t>that universalizes the concept of</w:t>
      </w:r>
      <w:r w:rsidRPr="000A1FE3">
        <w:rPr>
          <w:rStyle w:val="Emphasis"/>
          <w:rFonts w:asciiTheme="minorHAnsi" w:eastAsia="Gungsuh" w:hAnsiTheme="minorHAnsi" w:cstheme="minorHAnsi"/>
          <w:color w:val="000000" w:themeColor="text1"/>
        </w:rPr>
        <w:t xml:space="preserve"> the “</w:t>
      </w:r>
      <w:r w:rsidRPr="000A1FE3">
        <w:rPr>
          <w:rStyle w:val="Emphasis"/>
          <w:rFonts w:asciiTheme="minorHAnsi" w:eastAsia="Gungsuh" w:hAnsiTheme="minorHAnsi" w:cstheme="minorHAnsi"/>
          <w:color w:val="000000" w:themeColor="text1"/>
          <w:highlight w:val="green"/>
        </w:rPr>
        <w:t>human” itself</w:t>
      </w:r>
      <w:r w:rsidRPr="000A1FE3">
        <w:rPr>
          <w:rStyle w:val="StyleUnderline"/>
          <w:rFonts w:asciiTheme="minorHAnsi" w:eastAsia="Gungsuh" w:hAnsiTheme="minorHAnsi" w:cstheme="minorHAnsi"/>
          <w:color w:val="000000" w:themeColor="text1"/>
          <w:highlight w:val="green"/>
        </w:rPr>
        <w:t>,</w:t>
      </w:r>
      <w:r w:rsidRPr="000A1FE3">
        <w:rPr>
          <w:rStyle w:val="StyleUnderline"/>
          <w:rFonts w:asciiTheme="minorHAnsi" w:eastAsia="Gungsuh" w:hAnsiTheme="minorHAnsi" w:cstheme="minorHAnsi"/>
          <w:color w:val="000000" w:themeColor="text1"/>
        </w:rPr>
        <w:t xml:space="preserve"> without which civil society would be bereft of it moral/ethical coherence</w:t>
      </w:r>
      <w:r w:rsidRPr="000A1FE3">
        <w:rPr>
          <w:rFonts w:asciiTheme="minorHAnsi" w:eastAsia="Gungsuh" w:hAnsiTheme="minorHAnsi" w:cstheme="minorHAnsi"/>
          <w:color w:val="000000" w:themeColor="text1"/>
          <w:sz w:val="16"/>
        </w:rPr>
        <w:t xml:space="preserve">. For </w:t>
      </w:r>
      <w:r w:rsidRPr="000A1FE3">
        <w:rPr>
          <w:rStyle w:val="StyleUnderline"/>
          <w:rFonts w:asciiTheme="minorHAnsi" w:eastAsia="Gungsuh" w:hAnsiTheme="minorHAnsi" w:cstheme="minorHAnsi"/>
          <w:color w:val="000000" w:themeColor="text1"/>
        </w:rPr>
        <w:t xml:space="preserve">what Bell takes issue with is the tendency in </w:t>
      </w:r>
      <w:r w:rsidRPr="000A1FE3">
        <w:rPr>
          <w:rStyle w:val="StyleUnderline"/>
          <w:rFonts w:asciiTheme="minorHAnsi" w:eastAsia="Gungsuh" w:hAnsiTheme="minorHAnsi" w:cstheme="minorHAnsi"/>
          <w:color w:val="000000" w:themeColor="text1"/>
          <w:highlight w:val="green"/>
        </w:rPr>
        <w:t>Disability studies</w:t>
      </w:r>
      <w:r w:rsidRPr="000A1FE3">
        <w:rPr>
          <w:rStyle w:val="StyleUnderline"/>
          <w:rFonts w:asciiTheme="minorHAnsi" w:eastAsia="Gungsuh" w:hAnsiTheme="minorHAnsi" w:cstheme="minorHAnsi"/>
          <w:color w:val="000000" w:themeColor="text1"/>
        </w:rPr>
        <w:t xml:space="preserve"> to </w:t>
      </w:r>
      <w:r w:rsidRPr="000A1FE3">
        <w:rPr>
          <w:rStyle w:val="Emphasis"/>
          <w:rFonts w:asciiTheme="minorHAnsi" w:eastAsia="Gungsuh" w:hAnsiTheme="minorHAnsi" w:cstheme="minorHAnsi"/>
          <w:color w:val="000000" w:themeColor="text1"/>
          <w:highlight w:val="green"/>
        </w:rPr>
        <w:t>displace race as</w:t>
      </w:r>
      <w:r w:rsidRPr="000A1FE3">
        <w:rPr>
          <w:rStyle w:val="Emphasis"/>
          <w:rFonts w:asciiTheme="minorHAnsi" w:eastAsia="Gungsuh" w:hAnsiTheme="minorHAnsi" w:cstheme="minorHAnsi"/>
          <w:color w:val="000000" w:themeColor="text1"/>
        </w:rPr>
        <w:t xml:space="preserve"> a </w:t>
      </w:r>
      <w:r w:rsidRPr="000A1FE3">
        <w:rPr>
          <w:rStyle w:val="Emphasis"/>
          <w:rFonts w:asciiTheme="minorHAnsi" w:eastAsia="Gungsuh" w:hAnsiTheme="minorHAnsi" w:cstheme="minorHAnsi"/>
          <w:color w:val="000000" w:themeColor="text1"/>
          <w:highlight w:val="green"/>
        </w:rPr>
        <w:t>social factor</w:t>
      </w:r>
      <w:r w:rsidRPr="000A1FE3">
        <w:rPr>
          <w:rStyle w:val="StyleUnderline"/>
          <w:rFonts w:asciiTheme="minorHAnsi" w:eastAsia="Gungsuh" w:hAnsiTheme="minorHAnsi" w:cstheme="minorHAnsi"/>
          <w:color w:val="000000" w:themeColor="text1"/>
          <w:highlight w:val="green"/>
        </w:rPr>
        <w:t xml:space="preserve"> that impinges</w:t>
      </w:r>
      <w:r w:rsidRPr="000A1FE3">
        <w:rPr>
          <w:rStyle w:val="StyleUnderline"/>
          <w:rFonts w:asciiTheme="minorHAnsi" w:eastAsia="Gungsuh" w:hAnsiTheme="minorHAnsi" w:cstheme="minorHAnsi"/>
          <w:color w:val="000000" w:themeColor="text1"/>
        </w:rPr>
        <w:t xml:space="preserve"> in the </w:t>
      </w:r>
      <w:r w:rsidRPr="000A1FE3">
        <w:rPr>
          <w:rStyle w:val="StyleUnderline"/>
          <w:rFonts w:asciiTheme="minorHAnsi" w:eastAsia="Gungsuh" w:hAnsiTheme="minorHAnsi" w:cstheme="minorHAnsi"/>
          <w:color w:val="000000" w:themeColor="text1"/>
          <w:highlight w:val="green"/>
        </w:rPr>
        <w:t>materialization</w:t>
      </w:r>
      <w:r w:rsidRPr="000A1FE3">
        <w:rPr>
          <w:rStyle w:val="StyleUnderline"/>
          <w:rFonts w:asciiTheme="minorHAnsi" w:eastAsia="Gungsuh" w:hAnsiTheme="minorHAnsi" w:cstheme="minorHAnsi"/>
          <w:color w:val="000000" w:themeColor="text1"/>
        </w:rPr>
        <w:t xml:space="preserve"> of identities in contemporary United States</w:t>
      </w:r>
      <w:r w:rsidRPr="000A1FE3">
        <w:rPr>
          <w:rFonts w:asciiTheme="minorHAnsi" w:eastAsia="Gungsuh" w:hAnsiTheme="minorHAnsi" w:cstheme="minorHAnsi"/>
          <w:color w:val="000000" w:themeColor="text1"/>
          <w:sz w:val="16"/>
        </w:rPr>
        <w:t xml:space="preserve">. Put otherwise, </w:t>
      </w:r>
      <w:r w:rsidRPr="000A1FE3">
        <w:rPr>
          <w:rStyle w:val="StyleUnderline"/>
          <w:rFonts w:asciiTheme="minorHAnsi" w:eastAsia="Gungsuh" w:hAnsiTheme="minorHAnsi" w:cstheme="minorHAnsi"/>
          <w:color w:val="000000" w:themeColor="text1"/>
        </w:rPr>
        <w:t xml:space="preserve">an effect made evident in and through Davis’s call for a dismondernist/cosmopolitan ethics is the </w:t>
      </w:r>
      <w:r w:rsidRPr="000A1FE3">
        <w:rPr>
          <w:rStyle w:val="Emphasis"/>
          <w:rFonts w:asciiTheme="minorHAnsi" w:eastAsia="Gungsuh" w:hAnsiTheme="minorHAnsi" w:cstheme="minorHAnsi"/>
          <w:color w:val="000000" w:themeColor="text1"/>
          <w:highlight w:val="green"/>
        </w:rPr>
        <w:t>displacement</w:t>
      </w:r>
      <w:r w:rsidRPr="000A1FE3">
        <w:rPr>
          <w:rStyle w:val="Emphasis"/>
          <w:rFonts w:asciiTheme="minorHAnsi" w:eastAsia="Gungsuh" w:hAnsiTheme="minorHAnsi" w:cstheme="minorHAnsi"/>
          <w:color w:val="000000" w:themeColor="text1"/>
        </w:rPr>
        <w:t>, if not making light</w:t>
      </w:r>
      <w:r w:rsidRPr="000A1FE3">
        <w:rPr>
          <w:rStyle w:val="Emphasis"/>
          <w:rFonts w:asciiTheme="minorHAnsi" w:eastAsia="Gungsuh" w:hAnsiTheme="minorHAnsi" w:cstheme="minorHAnsi"/>
          <w:color w:val="000000" w:themeColor="text1"/>
          <w:highlight w:val="green"/>
        </w:rPr>
        <w:t>, of cultural (historical) particularity</w:t>
      </w:r>
      <w:r w:rsidRPr="000A1FE3">
        <w:rPr>
          <w:rFonts w:asciiTheme="minorHAnsi" w:eastAsia="Gungsuh" w:hAnsiTheme="minorHAnsi" w:cstheme="minorHAnsi"/>
          <w:color w:val="000000" w:themeColor="text1"/>
          <w:sz w:val="16"/>
        </w:rPr>
        <w:t xml:space="preserve">. Indeed, recognizing that race and by extension gender are mere fictions of social construction does not, for example, contradict Manalansan’s insight that: “While race is established through numerous institutional, cultural, quotidian practices, in all of these arenas the racialized subject’s body filters, absorbs, and deflects various interpolating forces and practices” (182). In this, the corporeality of the body (and not simply its metaphorical substitute) is imbricated in production of racialized meanings. Crucial here is how Bell’s and Manalansan’s attempts to illumine embodied realities do not necessarily result in the production of reified, transcendent forms of knowledge. Yet </w:t>
      </w:r>
      <w:r w:rsidRPr="000A1FE3">
        <w:rPr>
          <w:rStyle w:val="StyleUnderline"/>
          <w:rFonts w:asciiTheme="minorHAnsi" w:eastAsia="Gungsuh" w:hAnsiTheme="minorHAnsi" w:cstheme="minorHAnsi"/>
          <w:color w:val="000000" w:themeColor="text1"/>
        </w:rPr>
        <w:t xml:space="preserve">by </w:t>
      </w:r>
      <w:r w:rsidRPr="000A1FE3">
        <w:rPr>
          <w:rStyle w:val="StyleUnderline"/>
          <w:rFonts w:asciiTheme="minorHAnsi" w:eastAsia="Gungsuh" w:hAnsiTheme="minorHAnsi" w:cstheme="minorHAnsi"/>
          <w:color w:val="000000" w:themeColor="text1"/>
          <w:highlight w:val="green"/>
        </w:rPr>
        <w:t>attending</w:t>
      </w:r>
      <w:r w:rsidRPr="000A1FE3">
        <w:rPr>
          <w:rStyle w:val="StyleUnderline"/>
          <w:rFonts w:asciiTheme="minorHAnsi" w:eastAsia="Gungsuh" w:hAnsiTheme="minorHAnsi" w:cstheme="minorHAnsi"/>
          <w:color w:val="000000" w:themeColor="text1"/>
        </w:rPr>
        <w:t xml:space="preserve"> to </w:t>
      </w:r>
      <w:r w:rsidRPr="000A1FE3">
        <w:rPr>
          <w:rStyle w:val="StyleUnderline"/>
          <w:rFonts w:asciiTheme="minorHAnsi" w:eastAsia="Gungsuh" w:hAnsiTheme="minorHAnsi" w:cstheme="minorHAnsi"/>
          <w:color w:val="000000" w:themeColor="text1"/>
          <w:highlight w:val="green"/>
        </w:rPr>
        <w:t xml:space="preserve">how </w:t>
      </w:r>
      <w:r w:rsidRPr="000A1FE3">
        <w:rPr>
          <w:rStyle w:val="Emphasis"/>
          <w:rFonts w:asciiTheme="minorHAnsi" w:eastAsia="Gungsuh" w:hAnsiTheme="minorHAnsi" w:cstheme="minorHAnsi"/>
          <w:color w:val="000000" w:themeColor="text1"/>
          <w:highlight w:val="green"/>
        </w:rPr>
        <w:t>blackness structurally differentiates</w:t>
      </w:r>
      <w:r w:rsidRPr="000A1FE3">
        <w:rPr>
          <w:rStyle w:val="Emphasis"/>
          <w:rFonts w:asciiTheme="minorHAnsi" w:eastAsia="Gungsuh" w:hAnsiTheme="minorHAnsi" w:cstheme="minorHAnsi"/>
          <w:color w:val="000000" w:themeColor="text1"/>
        </w:rPr>
        <w:t xml:space="preserve"> the </w:t>
      </w:r>
      <w:r w:rsidRPr="000A1FE3">
        <w:rPr>
          <w:rStyle w:val="Emphasis"/>
          <w:rFonts w:asciiTheme="minorHAnsi" w:eastAsia="Gungsuh" w:hAnsiTheme="minorHAnsi" w:cstheme="minorHAnsi"/>
          <w:color w:val="000000" w:themeColor="text1"/>
          <w:highlight w:val="green"/>
        </w:rPr>
        <w:t>disabled body</w:t>
      </w:r>
      <w:r w:rsidRPr="000A1FE3">
        <w:rPr>
          <w:rStyle w:val="StyleUnderline"/>
          <w:rFonts w:asciiTheme="minorHAnsi" w:eastAsia="Gungsuh" w:hAnsiTheme="minorHAnsi" w:cstheme="minorHAnsi"/>
          <w:color w:val="000000" w:themeColor="text1"/>
        </w:rPr>
        <w:t xml:space="preserve">, Bell’s critique does localize the disabled body vis-à-vis the social, frustrating, no matter how well intended, Davis’s </w:t>
      </w:r>
      <w:r w:rsidRPr="000A1FE3">
        <w:rPr>
          <w:rStyle w:val="Emphasis"/>
          <w:rFonts w:asciiTheme="minorHAnsi" w:eastAsia="Gungsuh" w:hAnsiTheme="minorHAnsi" w:cstheme="minorHAnsi"/>
          <w:color w:val="000000" w:themeColor="text1"/>
        </w:rPr>
        <w:t>search for the universal</w:t>
      </w:r>
      <w:r w:rsidRPr="000A1FE3">
        <w:rPr>
          <w:rStyle w:val="StyleUnderline"/>
          <w:rFonts w:asciiTheme="minorHAnsi" w:eastAsia="Gungsuh" w:hAnsiTheme="minorHAnsi" w:cstheme="minorHAnsi"/>
          <w:color w:val="000000" w:themeColor="text1"/>
        </w:rPr>
        <w:t xml:space="preserve"> or more precisely</w:t>
      </w:r>
      <w:r w:rsidRPr="000A1FE3">
        <w:rPr>
          <w:rStyle w:val="StyleUnderline"/>
          <w:rFonts w:asciiTheme="minorHAnsi" w:eastAsia="Gungsuh" w:hAnsiTheme="minorHAnsi" w:cstheme="minorHAnsi"/>
          <w:color w:val="000000" w:themeColor="text1"/>
          <w:highlight w:val="green"/>
        </w:rPr>
        <w:t xml:space="preserve">, a </w:t>
      </w:r>
      <w:r w:rsidRPr="000A1FE3">
        <w:rPr>
          <w:rStyle w:val="Emphasis"/>
          <w:rFonts w:asciiTheme="minorHAnsi" w:eastAsia="Gungsuh" w:hAnsiTheme="minorHAnsi" w:cstheme="minorHAnsi"/>
          <w:color w:val="000000" w:themeColor="text1"/>
          <w:highlight w:val="green"/>
        </w:rPr>
        <w:t>point</w:t>
      </w:r>
      <w:r w:rsidRPr="000A1FE3">
        <w:rPr>
          <w:rStyle w:val="Emphasis"/>
          <w:rFonts w:asciiTheme="minorHAnsi" w:eastAsia="Gungsuh" w:hAnsiTheme="minorHAnsi" w:cstheme="minorHAnsi"/>
          <w:color w:val="000000" w:themeColor="text1"/>
        </w:rPr>
        <w:t xml:space="preserve"> of analogy</w:t>
      </w:r>
      <w:r w:rsidRPr="000A1FE3">
        <w:rPr>
          <w:rFonts w:asciiTheme="minorHAnsi" w:eastAsia="Gungsuh" w:hAnsiTheme="minorHAnsi" w:cstheme="minorHAnsi"/>
          <w:color w:val="000000" w:themeColor="text1"/>
          <w:sz w:val="16"/>
        </w:rPr>
        <w:t xml:space="preserve">. Upon closer observation, </w:t>
      </w:r>
      <w:r w:rsidRPr="000A1FE3">
        <w:rPr>
          <w:rStyle w:val="StyleUnderline"/>
          <w:rFonts w:asciiTheme="minorHAnsi" w:eastAsia="Gungsuh" w:hAnsiTheme="minorHAnsi" w:cstheme="minorHAnsi"/>
          <w:color w:val="000000" w:themeColor="text1"/>
        </w:rPr>
        <w:t xml:space="preserve">Davis’s </w:t>
      </w:r>
      <w:r w:rsidRPr="000A1FE3">
        <w:rPr>
          <w:rStyle w:val="StyleUnderline"/>
          <w:rFonts w:asciiTheme="minorHAnsi" w:eastAsia="Gungsuh" w:hAnsiTheme="minorHAnsi" w:cstheme="minorHAnsi"/>
          <w:color w:val="000000" w:themeColor="text1"/>
          <w:highlight w:val="green"/>
        </w:rPr>
        <w:t>desire for</w:t>
      </w:r>
      <w:r w:rsidRPr="000A1FE3">
        <w:rPr>
          <w:rStyle w:val="StyleUnderline"/>
          <w:rFonts w:asciiTheme="minorHAnsi" w:eastAsia="Gungsuh" w:hAnsiTheme="minorHAnsi" w:cstheme="minorHAnsi"/>
          <w:color w:val="000000" w:themeColor="text1"/>
        </w:rPr>
        <w:t xml:space="preserve"> the cosmopolitan body—the </w:t>
      </w:r>
      <w:r w:rsidRPr="000A1FE3">
        <w:rPr>
          <w:rStyle w:val="Emphasis"/>
          <w:rFonts w:asciiTheme="minorHAnsi" w:eastAsia="Gungsuh" w:hAnsiTheme="minorHAnsi" w:cstheme="minorHAnsi"/>
          <w:color w:val="000000" w:themeColor="text1"/>
        </w:rPr>
        <w:t>universally “</w:t>
      </w:r>
      <w:r w:rsidRPr="000A1FE3">
        <w:rPr>
          <w:rStyle w:val="Emphasis"/>
          <w:rFonts w:asciiTheme="minorHAnsi" w:eastAsia="Gungsuh" w:hAnsiTheme="minorHAnsi" w:cstheme="minorHAnsi"/>
          <w:color w:val="000000" w:themeColor="text1"/>
          <w:highlight w:val="green"/>
        </w:rPr>
        <w:t>wounded” body</w:t>
      </w:r>
      <w:r w:rsidRPr="000A1FE3">
        <w:rPr>
          <w:rStyle w:val="StyleUnderline"/>
          <w:rFonts w:asciiTheme="minorHAnsi" w:eastAsia="Gungsuh" w:hAnsiTheme="minorHAnsi" w:cstheme="minorHAnsi"/>
          <w:color w:val="000000" w:themeColor="text1"/>
        </w:rPr>
        <w:t xml:space="preserve"> that resists localization </w:t>
      </w:r>
      <w:r w:rsidRPr="000A1FE3">
        <w:rPr>
          <w:rStyle w:val="Emphasis"/>
          <w:rFonts w:asciiTheme="minorHAnsi" w:eastAsia="Gungsuh" w:hAnsiTheme="minorHAnsi" w:cstheme="minorHAnsi"/>
          <w:color w:val="000000" w:themeColor="text1"/>
          <w:highlight w:val="green"/>
        </w:rPr>
        <w:t>enables</w:t>
      </w:r>
      <w:r w:rsidRPr="000A1FE3">
        <w:rPr>
          <w:rStyle w:val="Emphasis"/>
          <w:rFonts w:asciiTheme="minorHAnsi" w:eastAsia="Gungsuh" w:hAnsiTheme="minorHAnsi" w:cstheme="minorHAnsi"/>
          <w:color w:val="000000" w:themeColor="text1"/>
        </w:rPr>
        <w:t xml:space="preserve"> the return of what he </w:t>
      </w:r>
      <w:r w:rsidRPr="000A1FE3">
        <w:rPr>
          <w:rStyle w:val="Emphasis"/>
          <w:rFonts w:asciiTheme="minorHAnsi" w:eastAsia="Gungsuh" w:hAnsiTheme="minorHAnsi" w:cstheme="minorHAnsi"/>
          <w:color w:val="000000" w:themeColor="text1"/>
          <w:highlight w:val="green"/>
        </w:rPr>
        <w:t>fears</w:t>
      </w:r>
      <w:r w:rsidRPr="000A1FE3">
        <w:rPr>
          <w:rStyle w:val="StyleUnderline"/>
          <w:rFonts w:asciiTheme="minorHAnsi" w:eastAsia="Gungsuh" w:hAnsiTheme="minorHAnsi" w:cstheme="minorHAnsi"/>
          <w:color w:val="000000" w:themeColor="text1"/>
        </w:rPr>
        <w:t xml:space="preserve">—the </w:t>
      </w:r>
      <w:r w:rsidRPr="000A1FE3">
        <w:rPr>
          <w:rStyle w:val="Emphasis"/>
          <w:rFonts w:asciiTheme="minorHAnsi" w:eastAsia="Gungsuh" w:hAnsiTheme="minorHAnsi" w:cstheme="minorHAnsi"/>
          <w:color w:val="000000" w:themeColor="text1"/>
          <w:highlight w:val="green"/>
        </w:rPr>
        <w:t>able-bodied white male subject</w:t>
      </w:r>
    </w:p>
    <w:p w14:paraId="5B2E721E" w14:textId="77777777" w:rsidR="00C326A7" w:rsidRDefault="00C326A7" w:rsidP="00C326A7">
      <w:pPr>
        <w:rPr>
          <w:rStyle w:val="Emphasis"/>
          <w:rFonts w:asciiTheme="minorHAnsi" w:eastAsia="Gungsuh" w:hAnsiTheme="minorHAnsi" w:cstheme="minorHAnsi"/>
          <w:color w:val="000000" w:themeColor="text1"/>
        </w:rPr>
      </w:pPr>
    </w:p>
    <w:p w14:paraId="1FDCD998" w14:textId="77777777" w:rsidR="00C326A7" w:rsidRDefault="00C326A7" w:rsidP="00C326A7">
      <w:pPr>
        <w:rPr>
          <w:rStyle w:val="Emphasis"/>
          <w:rFonts w:asciiTheme="minorHAnsi" w:eastAsia="Gungsuh" w:hAnsiTheme="minorHAnsi" w:cstheme="minorHAnsi"/>
          <w:color w:val="000000" w:themeColor="text1"/>
        </w:rPr>
      </w:pPr>
    </w:p>
    <w:p w14:paraId="769456E2" w14:textId="77777777" w:rsidR="00C326A7" w:rsidRDefault="00C326A7" w:rsidP="00C326A7">
      <w:pPr>
        <w:rPr>
          <w:rStyle w:val="Emphasis"/>
          <w:rFonts w:asciiTheme="minorHAnsi" w:eastAsia="Gungsuh" w:hAnsiTheme="minorHAnsi" w:cstheme="minorHAnsi"/>
          <w:color w:val="000000" w:themeColor="text1"/>
        </w:rPr>
      </w:pPr>
    </w:p>
    <w:p w14:paraId="33D624EC" w14:textId="77777777" w:rsidR="00C326A7" w:rsidRDefault="00C326A7" w:rsidP="00C326A7">
      <w:pPr>
        <w:rPr>
          <w:rFonts w:asciiTheme="minorHAnsi" w:eastAsia="Gungsuh" w:hAnsiTheme="minorHAnsi" w:cstheme="minorHAnsi"/>
          <w:color w:val="000000" w:themeColor="text1"/>
          <w:sz w:val="16"/>
        </w:rPr>
      </w:pPr>
      <w:r w:rsidRPr="000A1FE3">
        <w:rPr>
          <w:rStyle w:val="StyleUnderline"/>
          <w:rFonts w:asciiTheme="minorHAnsi" w:eastAsia="Gungsuh" w:hAnsiTheme="minorHAnsi" w:cstheme="minorHAnsi"/>
          <w:color w:val="000000" w:themeColor="text1"/>
        </w:rPr>
        <w:t xml:space="preserve"> as the proxy for normalcy</w:t>
      </w:r>
      <w:r w:rsidRPr="000A1FE3">
        <w:rPr>
          <w:rFonts w:asciiTheme="minorHAnsi" w:eastAsia="Gungsuh" w:hAnsiTheme="minorHAnsi" w:cstheme="minorHAnsi"/>
          <w:color w:val="000000" w:themeColor="text1"/>
          <w:sz w:val="16"/>
        </w:rPr>
        <w:t xml:space="preserve">. Incidentally, in a slightly different but nevertheless relevant context, Julia Kristeva’s ethico-political orientation toward the “stranger” has come under similar criticism. As Sara Ahmed queries, does not the model of “call[ing] ourselves (i.e. all human subjects) strangers … perform the gesture of killing the strangers it simultaneously creates, </w:t>
      </w:r>
      <w:r w:rsidRPr="000A1FE3">
        <w:rPr>
          <w:rStyle w:val="StyleUnderline"/>
          <w:rFonts w:asciiTheme="minorHAnsi" w:eastAsia="Gungsuh" w:hAnsiTheme="minorHAnsi" w:cstheme="minorHAnsi"/>
          <w:color w:val="000000" w:themeColor="text1"/>
        </w:rPr>
        <w:t>by rendering them universal: [as] a new community of the ‘we’ is implicitly created</w:t>
      </w:r>
      <w:r w:rsidRPr="000A1FE3">
        <w:rPr>
          <w:rFonts w:asciiTheme="minorHAnsi" w:eastAsia="Gungsuh" w:hAnsiTheme="minorHAnsi" w:cstheme="minorHAnsi"/>
          <w:color w:val="000000" w:themeColor="text1"/>
          <w:sz w:val="16"/>
        </w:rPr>
        <w:t>. If we are all strangers (to ourselves), then nobody is” (73).5 Or in Bell’s more scathing critique: “</w:t>
      </w:r>
      <w:r w:rsidRPr="000A1FE3">
        <w:rPr>
          <w:rStyle w:val="StyleUnderline"/>
          <w:rFonts w:asciiTheme="minorHAnsi" w:eastAsia="Gungsuh" w:hAnsiTheme="minorHAnsi" w:cstheme="minorHAnsi"/>
          <w:color w:val="000000" w:themeColor="text1"/>
        </w:rPr>
        <w:t xml:space="preserve">Far from excluding people of color, White Disability Studies </w:t>
      </w:r>
      <w:r w:rsidRPr="000A1FE3">
        <w:rPr>
          <w:rStyle w:val="Emphasis"/>
          <w:rFonts w:asciiTheme="minorHAnsi" w:eastAsia="Gungsuh" w:hAnsiTheme="minorHAnsi" w:cstheme="minorHAnsi"/>
          <w:color w:val="000000" w:themeColor="text1"/>
        </w:rPr>
        <w:t>treats people of color as if they were white people</w:t>
      </w:r>
      <w:r w:rsidRPr="000A1FE3">
        <w:rPr>
          <w:rStyle w:val="StyleUnderline"/>
          <w:rFonts w:asciiTheme="minorHAnsi" w:eastAsia="Gungsuh" w:hAnsiTheme="minorHAnsi" w:cstheme="minorHAnsi"/>
          <w:color w:val="000000" w:themeColor="text1"/>
        </w:rPr>
        <w:t xml:space="preserve">, as if there are </w:t>
      </w:r>
      <w:r w:rsidRPr="000A1FE3">
        <w:rPr>
          <w:rStyle w:val="Emphasis"/>
          <w:rFonts w:asciiTheme="minorHAnsi" w:eastAsia="Gungsuh" w:hAnsiTheme="minorHAnsi" w:cstheme="minorHAnsi"/>
          <w:color w:val="000000" w:themeColor="text1"/>
        </w:rPr>
        <w:t>no critical exigencies</w:t>
      </w:r>
      <w:r w:rsidRPr="000A1FE3">
        <w:rPr>
          <w:rStyle w:val="StyleUnderline"/>
          <w:rFonts w:asciiTheme="minorHAnsi" w:eastAsia="Gungsuh" w:hAnsiTheme="minorHAnsi" w:cstheme="minorHAnsi"/>
          <w:color w:val="000000" w:themeColor="text1"/>
        </w:rPr>
        <w:t xml:space="preserve"> involved in being people of color that might necessitate these individuals understanding and negotiating disability in a different way from their white counterparts</w:t>
      </w:r>
      <w:r w:rsidRPr="000A1FE3">
        <w:rPr>
          <w:rFonts w:asciiTheme="minorHAnsi" w:eastAsia="Gungsuh" w:hAnsiTheme="minorHAnsi" w:cstheme="minorHAnsi"/>
          <w:color w:val="000000" w:themeColor="text1"/>
          <w:sz w:val="16"/>
        </w:rPr>
        <w:t xml:space="preserve">” (282). Though Bell does not go on to explore what specific “critical exigencies” differentiate how “people of color” embody disability or suffering, it is clear from his critique that </w:t>
      </w:r>
      <w:r w:rsidRPr="000A1FE3">
        <w:rPr>
          <w:rStyle w:val="StyleUnderline"/>
          <w:rFonts w:asciiTheme="minorHAnsi" w:eastAsia="Gungsuh" w:hAnsiTheme="minorHAnsi" w:cstheme="minorHAnsi"/>
          <w:color w:val="000000" w:themeColor="text1"/>
        </w:rPr>
        <w:t>he intuits a certain “</w:t>
      </w:r>
      <w:r w:rsidRPr="000A1FE3">
        <w:rPr>
          <w:rStyle w:val="StyleUnderline"/>
          <w:rFonts w:asciiTheme="minorHAnsi" w:eastAsia="Gungsuh" w:hAnsiTheme="minorHAnsi" w:cstheme="minorHAnsi"/>
          <w:color w:val="000000" w:themeColor="text1"/>
          <w:highlight w:val="green"/>
        </w:rPr>
        <w:t>grammar” to suffering</w:t>
      </w:r>
      <w:r w:rsidRPr="000A1FE3">
        <w:rPr>
          <w:rStyle w:val="StyleUnderline"/>
          <w:rFonts w:asciiTheme="minorHAnsi" w:eastAsia="Gungsuh" w:hAnsiTheme="minorHAnsi" w:cstheme="minorHAnsi"/>
          <w:color w:val="000000" w:themeColor="text1"/>
        </w:rPr>
        <w:t xml:space="preserve"> which Davis’s “Dismodernism” </w:t>
      </w:r>
      <w:r w:rsidRPr="000A1FE3">
        <w:rPr>
          <w:rStyle w:val="Emphasis"/>
          <w:rFonts w:asciiTheme="minorHAnsi" w:eastAsia="Gungsuh" w:hAnsiTheme="minorHAnsi" w:cstheme="minorHAnsi"/>
          <w:color w:val="000000" w:themeColor="text1"/>
          <w:highlight w:val="green"/>
        </w:rPr>
        <w:t>cannot accommodate</w:t>
      </w:r>
      <w:r w:rsidRPr="000A1FE3">
        <w:rPr>
          <w:rFonts w:asciiTheme="minorHAnsi" w:eastAsia="Gungsuh" w:hAnsiTheme="minorHAnsi" w:cstheme="minorHAnsi"/>
          <w:color w:val="000000" w:themeColor="text1"/>
          <w:sz w:val="16"/>
        </w:rPr>
        <w:t xml:space="preserve">. For instance, </w:t>
      </w:r>
      <w:r w:rsidRPr="000A1FE3">
        <w:rPr>
          <w:rStyle w:val="StyleUnderline"/>
          <w:rFonts w:asciiTheme="minorHAnsi" w:eastAsia="Gungsuh" w:hAnsiTheme="minorHAnsi" w:cstheme="minorHAnsi"/>
          <w:color w:val="000000" w:themeColor="text1"/>
        </w:rPr>
        <w:t>what at first glance seems merely naïve―that is the observation that in the U.S. “[</w:t>
      </w:r>
      <w:r w:rsidRPr="000A1FE3">
        <w:rPr>
          <w:rStyle w:val="StyleUnderline"/>
          <w:rFonts w:asciiTheme="minorHAnsi" w:eastAsia="Gungsuh" w:hAnsiTheme="minorHAnsi" w:cstheme="minorHAnsi"/>
          <w:color w:val="000000" w:themeColor="text1"/>
          <w:highlight w:val="green"/>
        </w:rPr>
        <w:t>b]eing disabled is just like being black</w:t>
      </w:r>
      <w:r w:rsidRPr="000A1FE3">
        <w:rPr>
          <w:rStyle w:val="StyleUnderline"/>
          <w:rFonts w:asciiTheme="minorHAnsi" w:eastAsia="Gungsuh" w:hAnsiTheme="minorHAnsi" w:cstheme="minorHAnsi"/>
          <w:color w:val="000000" w:themeColor="text1"/>
        </w:rPr>
        <w:t xml:space="preserve">”―actually does index how </w:t>
      </w:r>
      <w:r w:rsidRPr="000A1FE3">
        <w:rPr>
          <w:rStyle w:val="Emphasis"/>
          <w:rFonts w:asciiTheme="minorHAnsi" w:eastAsia="Gungsuh" w:hAnsiTheme="minorHAnsi" w:cstheme="minorHAnsi"/>
          <w:color w:val="000000" w:themeColor="text1"/>
        </w:rPr>
        <w:t>disability cannot be synonymous with Whiteness</w:t>
      </w:r>
      <w:r w:rsidRPr="000A1FE3">
        <w:rPr>
          <w:rFonts w:asciiTheme="minorHAnsi" w:eastAsia="Gungsuh" w:hAnsiTheme="minorHAnsi" w:cstheme="minorHAnsi"/>
          <w:color w:val="000000" w:themeColor="text1"/>
          <w:sz w:val="16"/>
        </w:rPr>
        <w:t xml:space="preserve">. For what is suggested through the forced parity between the construction of blackness and disability is that the disabled body or mind cannot properly embody Whiteness in toto. And that is what Anna Stubblefield demonstrates in “‘Beyond the Pale’: Tainted Whiteness, Cognitive Disability and Eugenic Sterilization,” which iterates how disabled white persons have historically been categorized as embodying a tainted form of whiteness. She convincingly argues that beginning from the 1800s in the U.S. those who were considered feebleminded, a form of cognitive disability, lost the full privileges attendant with white citizenship. As she writes, “ … to grasp feeblemindedness fully as a signifier of tainted whiteness, it is important to understand that the state-sponsored, involuntary sterilization of tainted whites meant that they had, in effect, lost the full protection that whiteness conferred in a white supremacist society” (178; emphasis added). Not only did the so-called feebleminded whites come to embody a compromised form of whiteness but also the “ … white men [and women] labeled as criminal, sexually deviate, homosexual, … or insane … ” (Stubblefield 178). What Stubblefield emphasizes is that disability as a social construct cannot easily be detached from its imbricated positioning within a network of material forces that include not only race but sexuality, class, and gender. Her study foregrounds the need for Disability studies to attend to racialization as not a tangential focus but central to its overall theoretical and political project. Interestingly </w:t>
      </w:r>
      <w:r w:rsidRPr="000A1FE3">
        <w:rPr>
          <w:rStyle w:val="StyleUnderline"/>
          <w:rFonts w:asciiTheme="minorHAnsi" w:eastAsia="Gungsuh" w:hAnsiTheme="minorHAnsi" w:cstheme="minorHAnsi"/>
          <w:color w:val="000000" w:themeColor="text1"/>
        </w:rPr>
        <w:t xml:space="preserve">Stubblefield’s study of how </w:t>
      </w:r>
      <w:r w:rsidRPr="000A1FE3">
        <w:rPr>
          <w:rStyle w:val="StyleUnderline"/>
          <w:rFonts w:asciiTheme="minorHAnsi" w:eastAsia="Gungsuh" w:hAnsiTheme="minorHAnsi" w:cstheme="minorHAnsi"/>
          <w:color w:val="000000" w:themeColor="text1"/>
          <w:highlight w:val="green"/>
        </w:rPr>
        <w:t>disability</w:t>
      </w:r>
      <w:r w:rsidRPr="000A1FE3">
        <w:rPr>
          <w:rStyle w:val="StyleUnderline"/>
          <w:rFonts w:asciiTheme="minorHAnsi" w:eastAsia="Gungsuh" w:hAnsiTheme="minorHAnsi" w:cstheme="minorHAnsi"/>
          <w:color w:val="000000" w:themeColor="text1"/>
        </w:rPr>
        <w:t xml:space="preserve"> can </w:t>
      </w:r>
      <w:r w:rsidRPr="000A1FE3">
        <w:rPr>
          <w:rStyle w:val="StyleUnderline"/>
          <w:rFonts w:asciiTheme="minorHAnsi" w:eastAsia="Gungsuh" w:hAnsiTheme="minorHAnsi" w:cstheme="minorHAnsi"/>
          <w:color w:val="000000" w:themeColor="text1"/>
          <w:highlight w:val="green"/>
        </w:rPr>
        <w:t>dispossess whites</w:t>
      </w:r>
      <w:r w:rsidRPr="000A1FE3">
        <w:rPr>
          <w:rStyle w:val="StyleUnderline"/>
          <w:rFonts w:asciiTheme="minorHAnsi" w:eastAsia="Gungsuh" w:hAnsiTheme="minorHAnsi" w:cstheme="minorHAnsi"/>
          <w:color w:val="000000" w:themeColor="text1"/>
        </w:rPr>
        <w:t xml:space="preserve"> of their “full personhood” under U.S. law seemingly lends support to what “Dismodernism” </w:t>
      </w:r>
      <w:r w:rsidRPr="000A1FE3">
        <w:rPr>
          <w:rStyle w:val="StyleUnderline"/>
          <w:rFonts w:asciiTheme="minorHAnsi" w:eastAsia="Gungsuh" w:hAnsiTheme="minorHAnsi" w:cstheme="minorHAnsi"/>
          <w:color w:val="000000" w:themeColor="text1"/>
          <w:highlight w:val="green"/>
        </w:rPr>
        <w:t>authorizes</w:t>
      </w:r>
      <w:r w:rsidRPr="000A1FE3">
        <w:rPr>
          <w:rStyle w:val="StyleUnderline"/>
          <w:rFonts w:asciiTheme="minorHAnsi" w:eastAsia="Gungsuh" w:hAnsiTheme="minorHAnsi" w:cstheme="minorHAnsi"/>
          <w:color w:val="000000" w:themeColor="text1"/>
        </w:rPr>
        <w:t xml:space="preserve">, which is </w:t>
      </w:r>
      <w:r w:rsidRPr="000A1FE3">
        <w:rPr>
          <w:rStyle w:val="StyleUnderline"/>
          <w:rFonts w:asciiTheme="minorHAnsi" w:eastAsia="Gungsuh" w:hAnsiTheme="minorHAnsi" w:cstheme="minorHAnsi"/>
          <w:color w:val="000000" w:themeColor="text1"/>
          <w:highlight w:val="green"/>
        </w:rPr>
        <w:t>the idea that</w:t>
      </w:r>
      <w:r w:rsidRPr="000A1FE3">
        <w:rPr>
          <w:rStyle w:val="StyleUnderline"/>
          <w:rFonts w:asciiTheme="minorHAnsi" w:eastAsia="Gungsuh" w:hAnsiTheme="minorHAnsi" w:cstheme="minorHAnsi"/>
          <w:color w:val="000000" w:themeColor="text1"/>
        </w:rPr>
        <w:t xml:space="preserve"> the </w:t>
      </w:r>
      <w:r w:rsidRPr="000A1FE3">
        <w:rPr>
          <w:rStyle w:val="StyleUnderline"/>
          <w:rFonts w:asciiTheme="minorHAnsi" w:eastAsia="Gungsuh" w:hAnsiTheme="minorHAnsi" w:cstheme="minorHAnsi"/>
          <w:color w:val="000000" w:themeColor="text1"/>
          <w:highlight w:val="green"/>
        </w:rPr>
        <w:t>suffering of blacks can be</w:t>
      </w:r>
      <w:r w:rsidRPr="000A1FE3">
        <w:rPr>
          <w:rStyle w:val="StyleUnderline"/>
          <w:rFonts w:asciiTheme="minorHAnsi" w:eastAsia="Gungsuh" w:hAnsiTheme="minorHAnsi" w:cstheme="minorHAnsi"/>
          <w:color w:val="000000" w:themeColor="text1"/>
        </w:rPr>
        <w:t xml:space="preserve"> </w:t>
      </w:r>
      <w:r w:rsidRPr="000A1FE3">
        <w:rPr>
          <w:rStyle w:val="Emphasis"/>
          <w:rFonts w:asciiTheme="minorHAnsi" w:eastAsia="Gungsuh" w:hAnsiTheme="minorHAnsi" w:cstheme="minorHAnsi"/>
          <w:color w:val="000000" w:themeColor="text1"/>
        </w:rPr>
        <w:t xml:space="preserve">made </w:t>
      </w:r>
      <w:r w:rsidRPr="000A1FE3">
        <w:rPr>
          <w:rStyle w:val="Emphasis"/>
          <w:rFonts w:asciiTheme="minorHAnsi" w:eastAsia="Gungsuh" w:hAnsiTheme="minorHAnsi" w:cstheme="minorHAnsi"/>
          <w:color w:val="000000" w:themeColor="text1"/>
          <w:highlight w:val="green"/>
        </w:rPr>
        <w:t>equivalent</w:t>
      </w:r>
      <w:r w:rsidRPr="000A1FE3">
        <w:rPr>
          <w:rStyle w:val="StyleUnderline"/>
          <w:rFonts w:asciiTheme="minorHAnsi" w:eastAsia="Gungsuh" w:hAnsiTheme="minorHAnsi" w:cstheme="minorHAnsi"/>
          <w:color w:val="000000" w:themeColor="text1"/>
          <w:highlight w:val="green"/>
        </w:rPr>
        <w:t xml:space="preserve"> to</w:t>
      </w:r>
      <w:r w:rsidRPr="000A1FE3">
        <w:rPr>
          <w:rStyle w:val="StyleUnderline"/>
          <w:rFonts w:asciiTheme="minorHAnsi" w:eastAsia="Gungsuh" w:hAnsiTheme="minorHAnsi" w:cstheme="minorHAnsi"/>
          <w:color w:val="000000" w:themeColor="text1"/>
        </w:rPr>
        <w:t xml:space="preserve"> not only what </w:t>
      </w:r>
      <w:r w:rsidRPr="000A1FE3">
        <w:rPr>
          <w:rStyle w:val="StyleUnderline"/>
          <w:rFonts w:asciiTheme="minorHAnsi" w:eastAsia="Gungsuh" w:hAnsiTheme="minorHAnsi" w:cstheme="minorHAnsi"/>
          <w:color w:val="000000" w:themeColor="text1"/>
          <w:highlight w:val="green"/>
        </w:rPr>
        <w:t>disabled whites</w:t>
      </w:r>
      <w:r w:rsidRPr="000A1FE3">
        <w:rPr>
          <w:rStyle w:val="StyleUnderline"/>
          <w:rFonts w:asciiTheme="minorHAnsi" w:eastAsia="Gungsuh" w:hAnsiTheme="minorHAnsi" w:cstheme="minorHAnsi"/>
          <w:color w:val="000000" w:themeColor="text1"/>
        </w:rPr>
        <w:t xml:space="preserve"> come to </w:t>
      </w:r>
      <w:r w:rsidRPr="000A1FE3">
        <w:rPr>
          <w:rStyle w:val="StyleUnderline"/>
          <w:rFonts w:asciiTheme="minorHAnsi" w:eastAsia="Gungsuh" w:hAnsiTheme="minorHAnsi" w:cstheme="minorHAnsi"/>
          <w:color w:val="000000" w:themeColor="text1"/>
          <w:highlight w:val="green"/>
        </w:rPr>
        <w:t>embody</w:t>
      </w:r>
      <w:r w:rsidRPr="000A1FE3">
        <w:rPr>
          <w:rStyle w:val="StyleUnderline"/>
          <w:rFonts w:asciiTheme="minorHAnsi" w:eastAsia="Gungsuh" w:hAnsiTheme="minorHAnsi" w:cstheme="minorHAnsi"/>
          <w:color w:val="000000" w:themeColor="text1"/>
        </w:rPr>
        <w:t xml:space="preserve"> but also to all those other </w:t>
      </w:r>
      <w:r w:rsidRPr="000A1FE3">
        <w:rPr>
          <w:rStyle w:val="StyleUnderline"/>
          <w:rFonts w:asciiTheme="minorHAnsi" w:eastAsia="Gungsuh" w:hAnsiTheme="minorHAnsi" w:cstheme="minorHAnsi"/>
          <w:color w:val="000000" w:themeColor="text1"/>
          <w:highlight w:val="green"/>
        </w:rPr>
        <w:t>Others</w:t>
      </w:r>
      <w:r w:rsidRPr="000A1FE3">
        <w:rPr>
          <w:rStyle w:val="StyleUnderline"/>
          <w:rFonts w:asciiTheme="minorHAnsi" w:eastAsia="Gungsuh" w:hAnsiTheme="minorHAnsi" w:cstheme="minorHAnsi"/>
          <w:color w:val="000000" w:themeColor="text1"/>
        </w:rPr>
        <w:t xml:space="preserve"> represented under the category of “people of color.”</w:t>
      </w:r>
      <w:r w:rsidRPr="000A1FE3">
        <w:rPr>
          <w:rFonts w:asciiTheme="minorHAnsi" w:eastAsia="Gungsuh" w:hAnsiTheme="minorHAnsi" w:cstheme="minorHAnsi"/>
          <w:color w:val="000000" w:themeColor="text1"/>
          <w:sz w:val="16"/>
        </w:rPr>
        <w:t xml:space="preserve"> In short, </w:t>
      </w:r>
      <w:r w:rsidRPr="000A1FE3">
        <w:rPr>
          <w:rStyle w:val="StyleUnderline"/>
          <w:rFonts w:asciiTheme="minorHAnsi" w:eastAsia="Gungsuh" w:hAnsiTheme="minorHAnsi" w:cstheme="minorHAnsi"/>
          <w:color w:val="000000" w:themeColor="text1"/>
        </w:rPr>
        <w:t xml:space="preserve">disability has the potential to democratize civil society by recalling how all citizens are common in their humanity―that is, </w:t>
      </w:r>
      <w:r w:rsidRPr="000A1FE3">
        <w:rPr>
          <w:rStyle w:val="Emphasis"/>
          <w:rFonts w:asciiTheme="minorHAnsi" w:eastAsia="Gungsuh" w:hAnsiTheme="minorHAnsi" w:cstheme="minorHAnsi"/>
          <w:color w:val="000000" w:themeColor="text1"/>
        </w:rPr>
        <w:t>equally exposed to disability</w:t>
      </w:r>
      <w:r w:rsidRPr="000A1FE3">
        <w:rPr>
          <w:rStyle w:val="StyleUnderline"/>
          <w:rFonts w:asciiTheme="minorHAnsi" w:eastAsia="Gungsuh" w:hAnsiTheme="minorHAnsi" w:cstheme="minorHAnsi"/>
          <w:color w:val="000000" w:themeColor="text1"/>
        </w:rPr>
        <w:t xml:space="preserve">. Yet, if we read between the lines of Stubblefield’s summary of how “feebleminded whites” can become “tainted,” </w:t>
      </w:r>
      <w:r w:rsidRPr="000A1FE3">
        <w:rPr>
          <w:rStyle w:val="StyleUnderline"/>
          <w:rFonts w:asciiTheme="minorHAnsi" w:eastAsia="Gungsuh" w:hAnsiTheme="minorHAnsi" w:cstheme="minorHAnsi"/>
          <w:color w:val="000000" w:themeColor="text1"/>
          <w:highlight w:val="green"/>
        </w:rPr>
        <w:t xml:space="preserve">the </w:t>
      </w:r>
      <w:r w:rsidRPr="000A1FE3">
        <w:rPr>
          <w:rStyle w:val="Emphasis"/>
          <w:rFonts w:asciiTheme="minorHAnsi" w:eastAsia="Gungsuh" w:hAnsiTheme="minorHAnsi" w:cstheme="minorHAnsi"/>
          <w:color w:val="000000" w:themeColor="text1"/>
          <w:highlight w:val="green"/>
        </w:rPr>
        <w:t>singularity of “blackness’s</w:t>
      </w:r>
      <w:r w:rsidRPr="000A1FE3">
        <w:rPr>
          <w:rStyle w:val="Emphasis"/>
          <w:rFonts w:asciiTheme="minorHAnsi" w:eastAsia="Gungsuh" w:hAnsiTheme="minorHAnsi" w:cstheme="minorHAnsi"/>
          <w:color w:val="000000" w:themeColor="text1"/>
        </w:rPr>
        <w:t xml:space="preserve"> grammar of </w:t>
      </w:r>
      <w:r w:rsidRPr="000A1FE3">
        <w:rPr>
          <w:rStyle w:val="Emphasis"/>
          <w:rFonts w:asciiTheme="minorHAnsi" w:eastAsia="Gungsuh" w:hAnsiTheme="minorHAnsi" w:cstheme="minorHAnsi"/>
          <w:color w:val="000000" w:themeColor="text1"/>
          <w:highlight w:val="green"/>
        </w:rPr>
        <w:t>suffering</w:t>
      </w:r>
      <w:r w:rsidRPr="000A1FE3">
        <w:rPr>
          <w:rStyle w:val="Emphasis"/>
          <w:rFonts w:asciiTheme="minorHAnsi" w:eastAsia="Gungsuh" w:hAnsiTheme="minorHAnsi" w:cstheme="minorHAnsi"/>
          <w:color w:val="000000" w:themeColor="text1"/>
        </w:rPr>
        <w:t>”</w:t>
      </w:r>
      <w:r w:rsidRPr="000A1FE3">
        <w:rPr>
          <w:rStyle w:val="StyleUnderline"/>
          <w:rFonts w:asciiTheme="minorHAnsi" w:eastAsia="Gungsuh" w:hAnsiTheme="minorHAnsi" w:cstheme="minorHAnsi"/>
          <w:color w:val="000000" w:themeColor="text1"/>
        </w:rPr>
        <w:t xml:space="preserve"> emerges. For what </w:t>
      </w:r>
      <w:r w:rsidRPr="000A1FE3">
        <w:rPr>
          <w:rStyle w:val="StyleUnderline"/>
          <w:rFonts w:asciiTheme="minorHAnsi" w:eastAsia="Gungsuh" w:hAnsiTheme="minorHAnsi" w:cstheme="minorHAnsi"/>
          <w:color w:val="000000" w:themeColor="text1"/>
          <w:highlight w:val="green"/>
        </w:rPr>
        <w:t>distinguishes</w:t>
      </w:r>
      <w:r w:rsidRPr="000A1FE3">
        <w:rPr>
          <w:rStyle w:val="StyleUnderline"/>
          <w:rFonts w:asciiTheme="minorHAnsi" w:eastAsia="Gungsuh" w:hAnsiTheme="minorHAnsi" w:cstheme="minorHAnsi"/>
          <w:color w:val="000000" w:themeColor="text1"/>
        </w:rPr>
        <w:t xml:space="preserve"> “blackness grammar of suffering” </w:t>
      </w:r>
      <w:r w:rsidRPr="000A1FE3">
        <w:rPr>
          <w:rStyle w:val="StyleUnderline"/>
          <w:rFonts w:asciiTheme="minorHAnsi" w:eastAsia="Gungsuh" w:hAnsiTheme="minorHAnsi" w:cstheme="minorHAnsi"/>
          <w:color w:val="000000" w:themeColor="text1"/>
          <w:highlight w:val="green"/>
        </w:rPr>
        <w:t>is</w:t>
      </w:r>
      <w:r w:rsidRPr="000A1FE3">
        <w:rPr>
          <w:rStyle w:val="StyleUnderline"/>
          <w:rFonts w:asciiTheme="minorHAnsi" w:eastAsia="Gungsuh" w:hAnsiTheme="minorHAnsi" w:cstheme="minorHAnsi"/>
          <w:color w:val="000000" w:themeColor="text1"/>
        </w:rPr>
        <w:t xml:space="preserve"> how </w:t>
      </w:r>
      <w:r w:rsidRPr="000A1FE3">
        <w:rPr>
          <w:rStyle w:val="StyleUnderline"/>
          <w:rFonts w:asciiTheme="minorHAnsi" w:eastAsia="Gungsuh" w:hAnsiTheme="minorHAnsi" w:cstheme="minorHAnsi"/>
          <w:color w:val="000000" w:themeColor="text1"/>
          <w:highlight w:val="green"/>
        </w:rPr>
        <w:t xml:space="preserve">it </w:t>
      </w:r>
      <w:r w:rsidRPr="000A1FE3">
        <w:rPr>
          <w:rStyle w:val="Emphasis"/>
          <w:rFonts w:asciiTheme="minorHAnsi" w:eastAsia="Gungsuh" w:hAnsiTheme="minorHAnsi" w:cstheme="minorHAnsi"/>
          <w:color w:val="000000" w:themeColor="text1"/>
          <w:highlight w:val="green"/>
        </w:rPr>
        <w:t>does not operate according to</w:t>
      </w:r>
      <w:r w:rsidRPr="000A1FE3">
        <w:rPr>
          <w:rStyle w:val="Emphasis"/>
          <w:rFonts w:asciiTheme="minorHAnsi" w:eastAsia="Gungsuh" w:hAnsiTheme="minorHAnsi" w:cstheme="minorHAnsi"/>
          <w:color w:val="000000" w:themeColor="text1"/>
        </w:rPr>
        <w:t xml:space="preserve"> the </w:t>
      </w:r>
      <w:r w:rsidRPr="000A1FE3">
        <w:rPr>
          <w:rStyle w:val="Emphasis"/>
          <w:rFonts w:asciiTheme="minorHAnsi" w:eastAsia="Gungsuh" w:hAnsiTheme="minorHAnsi" w:cstheme="minorHAnsi"/>
          <w:color w:val="000000" w:themeColor="text1"/>
          <w:highlight w:val="green"/>
        </w:rPr>
        <w:t>assumptive logic</w:t>
      </w:r>
      <w:r w:rsidRPr="000A1FE3">
        <w:rPr>
          <w:rStyle w:val="Emphasis"/>
          <w:rFonts w:asciiTheme="minorHAnsi" w:eastAsia="Gungsuh" w:hAnsiTheme="minorHAnsi" w:cstheme="minorHAnsi"/>
          <w:color w:val="000000" w:themeColor="text1"/>
        </w:rPr>
        <w:t xml:space="preserve"> of capability</w:t>
      </w:r>
      <w:r w:rsidRPr="000A1FE3">
        <w:rPr>
          <w:rFonts w:asciiTheme="minorHAnsi" w:eastAsia="Gungsuh" w:hAnsiTheme="minorHAnsi" w:cstheme="minorHAnsi"/>
          <w:color w:val="000000" w:themeColor="text1"/>
          <w:sz w:val="16"/>
        </w:rPr>
        <w:t xml:space="preserve">. In other words, </w:t>
      </w:r>
      <w:r w:rsidRPr="000A1FE3">
        <w:rPr>
          <w:rStyle w:val="StyleUnderline"/>
          <w:rFonts w:asciiTheme="minorHAnsi" w:eastAsia="Gungsuh" w:hAnsiTheme="minorHAnsi" w:cstheme="minorHAnsi"/>
          <w:color w:val="000000" w:themeColor="text1"/>
          <w:highlight w:val="green"/>
        </w:rPr>
        <w:t>to approac</w:t>
      </w:r>
      <w:r w:rsidRPr="000A1FE3">
        <w:rPr>
          <w:rStyle w:val="StyleUnderline"/>
          <w:rFonts w:asciiTheme="minorHAnsi" w:eastAsia="Gungsuh" w:hAnsiTheme="minorHAnsi" w:cstheme="minorHAnsi"/>
          <w:color w:val="000000" w:themeColor="text1"/>
        </w:rPr>
        <w:t xml:space="preserve">h “blackness’s grammar of suffering,” Wilderson insists that one must be able to </w:t>
      </w:r>
      <w:r w:rsidRPr="000A1FE3">
        <w:rPr>
          <w:rStyle w:val="StyleUnderline"/>
          <w:rFonts w:asciiTheme="minorHAnsi" w:eastAsia="Gungsuh" w:hAnsiTheme="minorHAnsi" w:cstheme="minorHAnsi"/>
          <w:color w:val="000000" w:themeColor="text1"/>
          <w:highlight w:val="green"/>
        </w:rPr>
        <w:t xml:space="preserve">imagine “an </w:t>
      </w:r>
      <w:r w:rsidRPr="000A1FE3">
        <w:rPr>
          <w:rStyle w:val="Emphasis"/>
          <w:rFonts w:asciiTheme="minorHAnsi" w:eastAsia="Gungsuh" w:hAnsiTheme="minorHAnsi" w:cstheme="minorHAnsi"/>
          <w:color w:val="000000" w:themeColor="text1"/>
          <w:highlight w:val="green"/>
        </w:rPr>
        <w:t>ethicality</w:t>
      </w:r>
      <w:r w:rsidRPr="000A1FE3">
        <w:rPr>
          <w:rStyle w:val="StyleUnderline"/>
          <w:rFonts w:asciiTheme="minorHAnsi" w:eastAsia="Gungsuh" w:hAnsiTheme="minorHAnsi" w:cstheme="minorHAnsi"/>
          <w:color w:val="000000" w:themeColor="text1"/>
        </w:rPr>
        <w:t xml:space="preserve"> … so </w:t>
      </w:r>
      <w:r w:rsidRPr="000A1FE3">
        <w:rPr>
          <w:rStyle w:val="Emphasis"/>
          <w:rFonts w:asciiTheme="minorHAnsi" w:eastAsia="Gungsuh" w:hAnsiTheme="minorHAnsi" w:cstheme="minorHAnsi"/>
          <w:color w:val="000000" w:themeColor="text1"/>
          <w:highlight w:val="green"/>
        </w:rPr>
        <w:t>terrifying</w:t>
      </w:r>
      <w:r w:rsidRPr="000A1FE3">
        <w:rPr>
          <w:rStyle w:val="StyleUnderline"/>
          <w:rFonts w:asciiTheme="minorHAnsi" w:eastAsia="Gungsuh" w:hAnsiTheme="minorHAnsi" w:cstheme="minorHAnsi"/>
          <w:color w:val="000000" w:themeColor="text1"/>
        </w:rPr>
        <w:t xml:space="preserve"> that, as a </w:t>
      </w:r>
      <w:r w:rsidRPr="000A1FE3">
        <w:rPr>
          <w:rStyle w:val="Emphasis"/>
          <w:rFonts w:asciiTheme="minorHAnsi" w:eastAsia="Gungsuh" w:hAnsiTheme="minorHAnsi" w:cstheme="minorHAnsi"/>
          <w:color w:val="000000" w:themeColor="text1"/>
        </w:rPr>
        <w:t>space to be inhabited</w:t>
      </w:r>
      <w:r w:rsidRPr="000A1FE3">
        <w:rPr>
          <w:rStyle w:val="StyleUnderline"/>
          <w:rFonts w:asciiTheme="minorHAnsi" w:eastAsia="Gungsuh" w:hAnsiTheme="minorHAnsi" w:cstheme="minorHAnsi"/>
          <w:color w:val="000000" w:themeColor="text1"/>
        </w:rPr>
        <w:t xml:space="preserve"> and </w:t>
      </w:r>
      <w:r w:rsidRPr="000A1FE3">
        <w:rPr>
          <w:rStyle w:val="Emphasis"/>
          <w:rFonts w:asciiTheme="minorHAnsi" w:eastAsia="Gungsuh" w:hAnsiTheme="minorHAnsi" w:cstheme="minorHAnsi"/>
          <w:color w:val="000000" w:themeColor="text1"/>
          <w:highlight w:val="green"/>
        </w:rPr>
        <w:t>terror to be embraced</w:t>
      </w:r>
      <w:r w:rsidRPr="000A1FE3">
        <w:rPr>
          <w:rFonts w:asciiTheme="minorHAnsi" w:eastAsia="Gungsuh" w:hAnsiTheme="minorHAnsi" w:cstheme="minorHAnsi"/>
          <w:color w:val="000000" w:themeColor="text1"/>
          <w:sz w:val="16"/>
          <w:highlight w:val="green"/>
        </w:rPr>
        <w:t>”</w:t>
      </w:r>
      <w:r w:rsidRPr="000A1FE3">
        <w:rPr>
          <w:rFonts w:asciiTheme="minorHAnsi" w:eastAsia="Gungsuh" w:hAnsiTheme="minorHAnsi" w:cstheme="minorHAnsi"/>
          <w:color w:val="000000" w:themeColor="text1"/>
          <w:sz w:val="16"/>
        </w:rPr>
        <w:t xml:space="preserve"> (41), </w:t>
      </w:r>
      <w:r w:rsidRPr="000A1FE3">
        <w:rPr>
          <w:rStyle w:val="StyleUnderline"/>
          <w:rFonts w:asciiTheme="minorHAnsi" w:eastAsia="Gungsuh" w:hAnsiTheme="minorHAnsi" w:cstheme="minorHAnsi"/>
          <w:color w:val="000000" w:themeColor="text1"/>
        </w:rPr>
        <w:t xml:space="preserve">it </w:t>
      </w:r>
      <w:r w:rsidRPr="000A1FE3">
        <w:rPr>
          <w:rStyle w:val="Emphasis"/>
          <w:rFonts w:asciiTheme="minorHAnsi" w:eastAsia="Gungsuh" w:hAnsiTheme="minorHAnsi" w:cstheme="minorHAnsi"/>
          <w:color w:val="000000" w:themeColor="text1"/>
        </w:rPr>
        <w:t>resists language</w:t>
      </w:r>
      <w:r w:rsidRPr="000A1FE3">
        <w:rPr>
          <w:rStyle w:val="StyleUnderline"/>
          <w:rFonts w:asciiTheme="minorHAnsi" w:eastAsia="Gungsuh" w:hAnsiTheme="minorHAnsi" w:cstheme="minorHAnsi"/>
          <w:color w:val="000000" w:themeColor="text1"/>
        </w:rPr>
        <w:t xml:space="preserve">. It is a “grammar of suffering” based </w:t>
      </w:r>
      <w:r w:rsidRPr="000A1FE3">
        <w:rPr>
          <w:rStyle w:val="Emphasis"/>
          <w:rFonts w:asciiTheme="minorHAnsi" w:eastAsia="Gungsuh" w:hAnsiTheme="minorHAnsi" w:cstheme="minorHAnsi"/>
          <w:color w:val="000000" w:themeColor="text1"/>
        </w:rPr>
        <w:t>not upon the logic of a “lost” capacity</w:t>
      </w:r>
      <w:r w:rsidRPr="000A1FE3">
        <w:rPr>
          <w:rStyle w:val="StyleUnderline"/>
          <w:rFonts w:asciiTheme="minorHAnsi" w:eastAsia="Gungsuh" w:hAnsiTheme="minorHAnsi" w:cstheme="minorHAnsi"/>
          <w:color w:val="000000" w:themeColor="text1"/>
        </w:rPr>
        <w:t xml:space="preserve"> but that of a </w:t>
      </w:r>
      <w:r w:rsidRPr="000A1FE3">
        <w:rPr>
          <w:rStyle w:val="Emphasis"/>
          <w:rFonts w:asciiTheme="minorHAnsi" w:eastAsia="Gungsuh" w:hAnsiTheme="minorHAnsi" w:cstheme="minorHAnsi"/>
          <w:color w:val="000000" w:themeColor="text1"/>
        </w:rPr>
        <w:t>deontologized property</w:t>
      </w:r>
      <w:r w:rsidRPr="000A1FE3">
        <w:rPr>
          <w:rStyle w:val="StyleUnderline"/>
          <w:rFonts w:asciiTheme="minorHAnsi" w:eastAsia="Gungsuh" w:hAnsiTheme="minorHAnsi" w:cstheme="minorHAnsi"/>
          <w:color w:val="000000" w:themeColor="text1"/>
        </w:rPr>
        <w:t>, the Slave that is not “exploited and alienated” but rather “</w:t>
      </w:r>
      <w:r w:rsidRPr="000A1FE3">
        <w:rPr>
          <w:rStyle w:val="Emphasis"/>
          <w:rFonts w:asciiTheme="minorHAnsi" w:eastAsia="Gungsuh" w:hAnsiTheme="minorHAnsi" w:cstheme="minorHAnsi"/>
          <w:color w:val="000000" w:themeColor="text1"/>
        </w:rPr>
        <w:t>accumulated and fungible</w:t>
      </w:r>
      <w:r w:rsidRPr="000A1FE3">
        <w:rPr>
          <w:rStyle w:val="StyleUnderline"/>
          <w:rFonts w:asciiTheme="minorHAnsi" w:eastAsia="Gungsuh" w:hAnsiTheme="minorHAnsi" w:cstheme="minorHAnsi"/>
          <w:color w:val="000000" w:themeColor="text1"/>
        </w:rPr>
        <w:t>.” The effect of this singular grammar on</w:t>
      </w:r>
      <w:r w:rsidRPr="000A1FE3">
        <w:rPr>
          <w:rFonts w:asciiTheme="minorHAnsi" w:eastAsia="Gungsuh" w:hAnsiTheme="minorHAnsi" w:cstheme="minorHAnsi"/>
          <w:color w:val="000000" w:themeColor="text1"/>
          <w:sz w:val="16"/>
        </w:rPr>
        <w:t xml:space="preserve"> Asian American and </w:t>
      </w:r>
      <w:r w:rsidRPr="000A1FE3">
        <w:rPr>
          <w:rStyle w:val="StyleUnderline"/>
          <w:rFonts w:asciiTheme="minorHAnsi" w:eastAsia="Gungsuh" w:hAnsiTheme="minorHAnsi" w:cstheme="minorHAnsi"/>
          <w:color w:val="000000" w:themeColor="text1"/>
        </w:rPr>
        <w:t>Disability studies is significant, but the impact of Wilderson’s critique on the “scholarly and aesthetic production” of the “Black theorist” is radical by comparison</w:t>
      </w:r>
      <w:r w:rsidRPr="000A1FE3">
        <w:rPr>
          <w:rFonts w:asciiTheme="minorHAnsi" w:eastAsia="Gungsuh" w:hAnsiTheme="minorHAnsi" w:cstheme="minorHAnsi"/>
          <w:color w:val="000000" w:themeColor="text1"/>
          <w:sz w:val="16"/>
        </w:rPr>
        <w:t xml:space="preserve">. As he writes: </w:t>
      </w:r>
      <w:r w:rsidRPr="000A1FE3">
        <w:rPr>
          <w:rStyle w:val="StyleUnderline"/>
          <w:rFonts w:asciiTheme="minorHAnsi" w:eastAsia="Gungsuh" w:hAnsiTheme="minorHAnsi" w:cstheme="minorHAnsi"/>
          <w:color w:val="000000" w:themeColor="text1"/>
          <w:highlight w:val="green"/>
        </w:rPr>
        <w:t>This</w:t>
      </w:r>
      <w:r w:rsidRPr="000A1FE3">
        <w:rPr>
          <w:rStyle w:val="StyleUnderline"/>
          <w:rFonts w:asciiTheme="minorHAnsi" w:eastAsia="Gungsuh" w:hAnsiTheme="minorHAnsi" w:cstheme="minorHAnsi"/>
          <w:color w:val="000000" w:themeColor="text1"/>
        </w:rPr>
        <w:t xml:space="preserve"> [“blackness’s grammar </w:t>
      </w:r>
      <w:r w:rsidRPr="000A1FE3">
        <w:rPr>
          <w:rStyle w:val="StyleUnderline"/>
          <w:rFonts w:asciiTheme="minorHAnsi" w:eastAsia="Gungsuh" w:hAnsiTheme="minorHAnsi" w:cstheme="minorHAnsi"/>
          <w:color w:val="000000" w:themeColor="text1"/>
          <w:highlight w:val="green"/>
        </w:rPr>
        <w:t>suffering”] makes</w:t>
      </w:r>
      <w:r w:rsidRPr="000A1FE3">
        <w:rPr>
          <w:rStyle w:val="StyleUnderline"/>
          <w:rFonts w:asciiTheme="minorHAnsi" w:eastAsia="Gungsuh" w:hAnsiTheme="minorHAnsi" w:cstheme="minorHAnsi"/>
          <w:color w:val="000000" w:themeColor="text1"/>
        </w:rPr>
        <w:t xml:space="preserve"> the </w:t>
      </w:r>
      <w:r w:rsidRPr="000A1FE3">
        <w:rPr>
          <w:rStyle w:val="StyleUnderline"/>
          <w:rFonts w:asciiTheme="minorHAnsi" w:eastAsia="Gungsuh" w:hAnsiTheme="minorHAnsi" w:cstheme="minorHAnsi"/>
          <w:color w:val="000000" w:themeColor="text1"/>
          <w:highlight w:val="green"/>
        </w:rPr>
        <w:t>labor of disavowal in Black scholarly</w:t>
      </w:r>
      <w:r w:rsidRPr="000A1FE3">
        <w:rPr>
          <w:rStyle w:val="StyleUnderline"/>
          <w:rFonts w:asciiTheme="minorHAnsi" w:eastAsia="Gungsuh" w:hAnsiTheme="minorHAnsi" w:cstheme="minorHAnsi"/>
          <w:color w:val="000000" w:themeColor="text1"/>
        </w:rPr>
        <w:t xml:space="preserve"> and </w:t>
      </w:r>
      <w:r w:rsidRPr="000A1FE3">
        <w:rPr>
          <w:rStyle w:val="StyleUnderline"/>
          <w:rFonts w:asciiTheme="minorHAnsi" w:eastAsia="Gungsuh" w:hAnsiTheme="minorHAnsi" w:cstheme="minorHAnsi"/>
          <w:color w:val="000000" w:themeColor="text1"/>
          <w:highlight w:val="green"/>
        </w:rPr>
        <w:t>aesthetic</w:t>
      </w:r>
      <w:r w:rsidRPr="000A1FE3">
        <w:rPr>
          <w:rStyle w:val="StyleUnderline"/>
          <w:rFonts w:asciiTheme="minorHAnsi" w:eastAsia="Gungsuh" w:hAnsiTheme="minorHAnsi" w:cstheme="minorHAnsi"/>
          <w:color w:val="000000" w:themeColor="text1"/>
        </w:rPr>
        <w:t xml:space="preserve"> production doubly burdensome, for it is </w:t>
      </w:r>
      <w:r w:rsidRPr="000A1FE3">
        <w:rPr>
          <w:rStyle w:val="StyleUnderline"/>
          <w:rFonts w:asciiTheme="minorHAnsi" w:eastAsia="Gungsuh" w:hAnsiTheme="minorHAnsi" w:cstheme="minorHAnsi"/>
          <w:color w:val="000000" w:themeColor="text1"/>
          <w:highlight w:val="green"/>
        </w:rPr>
        <w:t>triggered by a dread of both</w:t>
      </w:r>
      <w:r w:rsidRPr="000A1FE3">
        <w:rPr>
          <w:rStyle w:val="StyleUnderline"/>
          <w:rFonts w:asciiTheme="minorHAnsi" w:eastAsia="Gungsuh" w:hAnsiTheme="minorHAnsi" w:cstheme="minorHAnsi"/>
          <w:color w:val="000000" w:themeColor="text1"/>
        </w:rPr>
        <w:t xml:space="preserve"> being ‘discovered,’ and of </w:t>
      </w:r>
      <w:r w:rsidRPr="000A1FE3">
        <w:rPr>
          <w:rStyle w:val="StyleUnderline"/>
          <w:rFonts w:asciiTheme="minorHAnsi" w:eastAsia="Gungsuh" w:hAnsiTheme="minorHAnsi" w:cstheme="minorHAnsi"/>
          <w:color w:val="000000" w:themeColor="text1"/>
          <w:highlight w:val="green"/>
        </w:rPr>
        <w:t xml:space="preserve">discovering oneself, as </w:t>
      </w:r>
      <w:r w:rsidRPr="000A1FE3">
        <w:rPr>
          <w:rStyle w:val="Emphasis"/>
          <w:rFonts w:asciiTheme="minorHAnsi" w:eastAsia="Gungsuh" w:hAnsiTheme="minorHAnsi" w:cstheme="minorHAnsi"/>
          <w:color w:val="000000" w:themeColor="text1"/>
          <w:highlight w:val="green"/>
        </w:rPr>
        <w:t>ontological incapacity</w:t>
      </w:r>
      <w:r w:rsidRPr="000A1FE3">
        <w:rPr>
          <w:rFonts w:asciiTheme="minorHAnsi" w:eastAsia="Gungsuh" w:hAnsiTheme="minorHAnsi" w:cstheme="minorHAnsi"/>
          <w:color w:val="000000" w:themeColor="text1"/>
          <w:sz w:val="16"/>
        </w:rPr>
        <w:t xml:space="preserve">. Thus, </w:t>
      </w:r>
      <w:r w:rsidRPr="000A1FE3">
        <w:rPr>
          <w:rStyle w:val="StyleUnderline"/>
          <w:rFonts w:asciiTheme="minorHAnsi" w:eastAsia="Gungsuh" w:hAnsiTheme="minorHAnsi" w:cstheme="minorHAnsi"/>
          <w:color w:val="000000" w:themeColor="text1"/>
        </w:rPr>
        <w:t xml:space="preserve">through </w:t>
      </w:r>
      <w:r w:rsidRPr="000A1FE3">
        <w:rPr>
          <w:rStyle w:val="Emphasis"/>
          <w:rFonts w:asciiTheme="minorHAnsi" w:eastAsia="Gungsuh" w:hAnsiTheme="minorHAnsi" w:cstheme="minorHAnsi"/>
          <w:color w:val="000000" w:themeColor="text1"/>
        </w:rPr>
        <w:t>borrowed institutionality</w:t>
      </w:r>
      <w:r w:rsidRPr="000A1FE3">
        <w:rPr>
          <w:rStyle w:val="StyleUnderline"/>
          <w:rFonts w:asciiTheme="minorHAnsi" w:eastAsia="Gungsuh" w:hAnsiTheme="minorHAnsi" w:cstheme="minorHAnsi"/>
          <w:color w:val="000000" w:themeColor="text1"/>
        </w:rPr>
        <w:t xml:space="preserve">―the </w:t>
      </w:r>
      <w:r w:rsidRPr="000A1FE3">
        <w:rPr>
          <w:rStyle w:val="Emphasis"/>
          <w:rFonts w:asciiTheme="minorHAnsi" w:eastAsia="Gungsuh" w:hAnsiTheme="minorHAnsi" w:cstheme="minorHAnsi"/>
          <w:color w:val="000000" w:themeColor="text1"/>
        </w:rPr>
        <w:t>feigned capacity</w:t>
      </w:r>
      <w:r w:rsidRPr="000A1FE3">
        <w:rPr>
          <w:rStyle w:val="StyleUnderline"/>
          <w:rFonts w:asciiTheme="minorHAnsi" w:eastAsia="Gungsuh" w:hAnsiTheme="minorHAnsi" w:cstheme="minorHAnsi"/>
          <w:color w:val="000000" w:themeColor="text1"/>
        </w:rPr>
        <w:t xml:space="preserve"> to be essentially exploited and alienated (rather than accumulated and fungible) in the </w:t>
      </w:r>
      <w:r w:rsidRPr="000A1FE3">
        <w:rPr>
          <w:rStyle w:val="Emphasis"/>
          <w:rFonts w:asciiTheme="minorHAnsi" w:eastAsia="Gungsuh" w:hAnsiTheme="minorHAnsi" w:cstheme="minorHAnsi"/>
          <w:color w:val="000000" w:themeColor="text1"/>
        </w:rPr>
        <w:t>first ontological instance</w:t>
      </w:r>
      <w:r w:rsidRPr="000A1FE3">
        <w:rPr>
          <w:rStyle w:val="StyleUnderline"/>
          <w:rFonts w:asciiTheme="minorHAnsi" w:eastAsia="Gungsuh" w:hAnsiTheme="minorHAnsi" w:cstheme="minorHAnsi"/>
          <w:color w:val="000000" w:themeColor="text1"/>
        </w:rPr>
        <w:t xml:space="preserve"> (in other words, a </w:t>
      </w:r>
      <w:r w:rsidRPr="000A1FE3">
        <w:rPr>
          <w:rStyle w:val="Emphasis"/>
          <w:rFonts w:asciiTheme="minorHAnsi" w:eastAsia="Gungsuh" w:hAnsiTheme="minorHAnsi" w:cstheme="minorHAnsi"/>
          <w:color w:val="000000" w:themeColor="text1"/>
        </w:rPr>
        <w:t>fantasy to be just like everyone else</w:t>
      </w:r>
      <w:r w:rsidRPr="000A1FE3">
        <w:rPr>
          <w:rStyle w:val="StyleUnderline"/>
          <w:rFonts w:asciiTheme="minorHAnsi" w:eastAsia="Gungsuh" w:hAnsiTheme="minorHAnsi" w:cstheme="minorHAnsi"/>
          <w:color w:val="000000" w:themeColor="text1"/>
        </w:rPr>
        <w:t xml:space="preserve">, which is </w:t>
      </w:r>
      <w:r w:rsidRPr="000A1FE3">
        <w:rPr>
          <w:rStyle w:val="Emphasis"/>
          <w:rFonts w:asciiTheme="minorHAnsi" w:eastAsia="Gungsuh" w:hAnsiTheme="minorHAnsi" w:cstheme="minorHAnsi"/>
          <w:color w:val="000000" w:themeColor="text1"/>
        </w:rPr>
        <w:t>a fantasy to be</w:t>
      </w:r>
      <w:r w:rsidRPr="000A1FE3">
        <w:rPr>
          <w:rFonts w:asciiTheme="minorHAnsi" w:eastAsia="Gungsuh" w:hAnsiTheme="minorHAnsi" w:cstheme="minorHAnsi"/>
          <w:color w:val="000000" w:themeColor="text1"/>
          <w:sz w:val="16"/>
        </w:rPr>
        <w:t>)―</w:t>
      </w:r>
      <w:r w:rsidRPr="000A1FE3">
        <w:rPr>
          <w:rStyle w:val="StyleUnderline"/>
          <w:rFonts w:asciiTheme="minorHAnsi" w:eastAsia="Gungsuh" w:hAnsiTheme="minorHAnsi" w:cstheme="minorHAnsi"/>
          <w:color w:val="000000" w:themeColor="text1"/>
        </w:rPr>
        <w:t xml:space="preserve">the work of Black film theory [and by extension Black studies] operates through a myriad of </w:t>
      </w:r>
      <w:r w:rsidRPr="000A1FE3">
        <w:rPr>
          <w:rStyle w:val="Emphasis"/>
          <w:rFonts w:asciiTheme="minorHAnsi" w:eastAsia="Gungsuh" w:hAnsiTheme="minorHAnsi" w:cstheme="minorHAnsi"/>
          <w:color w:val="000000" w:themeColor="text1"/>
        </w:rPr>
        <w:t>compensatory gestures</w:t>
      </w:r>
      <w:r w:rsidRPr="000A1FE3">
        <w:rPr>
          <w:rStyle w:val="StyleUnderline"/>
          <w:rFonts w:asciiTheme="minorHAnsi" w:eastAsia="Gungsuh" w:hAnsiTheme="minorHAnsi" w:cstheme="minorHAnsi"/>
          <w:color w:val="000000" w:themeColor="text1"/>
        </w:rPr>
        <w:t xml:space="preserve"> in which the Black theorists </w:t>
      </w:r>
      <w:r w:rsidRPr="000A1FE3">
        <w:rPr>
          <w:rStyle w:val="Emphasis"/>
          <w:rFonts w:asciiTheme="minorHAnsi" w:eastAsia="Gungsuh" w:hAnsiTheme="minorHAnsi" w:cstheme="minorHAnsi"/>
          <w:color w:val="000000" w:themeColor="text1"/>
        </w:rPr>
        <w:t>assumes subjective capacity to be universal</w:t>
      </w:r>
      <w:r w:rsidRPr="000A1FE3">
        <w:rPr>
          <w:rStyle w:val="StyleUnderline"/>
          <w:rFonts w:asciiTheme="minorHAnsi" w:eastAsia="Gungsuh" w:hAnsiTheme="minorHAnsi" w:cstheme="minorHAnsi"/>
          <w:color w:val="000000" w:themeColor="text1"/>
        </w:rPr>
        <w:t xml:space="preserve"> and thus ‘</w:t>
      </w:r>
      <w:r w:rsidRPr="000A1FE3">
        <w:rPr>
          <w:rStyle w:val="Emphasis"/>
          <w:rFonts w:asciiTheme="minorHAnsi" w:eastAsia="Gungsuh" w:hAnsiTheme="minorHAnsi" w:cstheme="minorHAnsi"/>
          <w:color w:val="000000" w:themeColor="text1"/>
        </w:rPr>
        <w:t>finds’ it everywhere</w:t>
      </w:r>
      <w:r w:rsidRPr="000A1FE3">
        <w:rPr>
          <w:rFonts w:asciiTheme="minorHAnsi" w:eastAsia="Gungsuh" w:hAnsiTheme="minorHAnsi" w:cstheme="minorHAnsi"/>
          <w:color w:val="000000" w:themeColor="text1"/>
          <w:sz w:val="16"/>
        </w:rPr>
        <w:t xml:space="preserve">. </w:t>
      </w:r>
    </w:p>
    <w:p w14:paraId="39533F23" w14:textId="77777777" w:rsidR="00C326A7" w:rsidRDefault="00C326A7" w:rsidP="00C326A7"/>
    <w:p w14:paraId="0A0F5170" w14:textId="77777777" w:rsidR="00C326A7" w:rsidRDefault="00C326A7" w:rsidP="00C326A7">
      <w:pPr>
        <w:pStyle w:val="Heading2"/>
      </w:pPr>
      <w:r>
        <w:t>ILO CP</w:t>
      </w:r>
    </w:p>
    <w:p w14:paraId="08B3EC8A" w14:textId="77777777" w:rsidR="00C326A7" w:rsidRDefault="00C326A7" w:rsidP="00C326A7">
      <w:pPr>
        <w:pStyle w:val="Heading3"/>
      </w:pPr>
      <w:r>
        <w:t>ILO CP</w:t>
      </w:r>
      <w:r w:rsidRPr="00741093">
        <w:t>---2AC</w:t>
      </w:r>
    </w:p>
    <w:p w14:paraId="72FE3D2A" w14:textId="77777777" w:rsidR="00C326A7" w:rsidRDefault="00C326A7" w:rsidP="00C326A7">
      <w:pPr>
        <w:pStyle w:val="Heading2"/>
      </w:pPr>
      <w:r>
        <w:t>Rights PIC</w:t>
      </w:r>
    </w:p>
    <w:p w14:paraId="1E7D6B3F" w14:textId="77777777" w:rsidR="00C326A7" w:rsidRDefault="00C326A7" w:rsidP="00C326A7">
      <w:pPr>
        <w:pStyle w:val="Heading3"/>
      </w:pPr>
      <w:r>
        <w:t>CP---T/L---2AC</w:t>
      </w:r>
    </w:p>
    <w:p w14:paraId="1A630AA2" w14:textId="77777777" w:rsidR="00C326A7" w:rsidRPr="00C477FA" w:rsidRDefault="00C326A7" w:rsidP="00C326A7">
      <w:pPr>
        <w:pStyle w:val="Heading4"/>
        <w:rPr>
          <w:rFonts w:asciiTheme="minorHAnsi" w:hAnsiTheme="minorHAnsi" w:cstheme="minorHAnsi"/>
        </w:rPr>
      </w:pPr>
      <w:r w:rsidRPr="00C477FA">
        <w:rPr>
          <w:rFonts w:asciiTheme="minorHAnsi" w:hAnsiTheme="minorHAnsi" w:cstheme="minorHAnsi"/>
        </w:rPr>
        <w:t xml:space="preserve">Individual rights are key to check authoritarian violence – only focusing on collective interests fail because that justifies any means to achieve the state’s ends </w:t>
      </w:r>
    </w:p>
    <w:p w14:paraId="649BA9F6" w14:textId="77777777" w:rsidR="00C326A7" w:rsidRPr="00C477FA" w:rsidRDefault="00C326A7" w:rsidP="00C326A7">
      <w:pPr>
        <w:rPr>
          <w:rFonts w:asciiTheme="minorHAnsi" w:hAnsiTheme="minorHAnsi" w:cstheme="minorHAnsi"/>
        </w:rPr>
      </w:pPr>
      <w:r w:rsidRPr="00C477FA">
        <w:rPr>
          <w:rStyle w:val="Style13ptBold"/>
          <w:rFonts w:asciiTheme="minorHAnsi" w:hAnsiTheme="minorHAnsi" w:cstheme="minorHAnsi"/>
        </w:rPr>
        <w:t>Cherniss 21</w:t>
      </w:r>
      <w:r w:rsidRPr="00C477FA">
        <w:rPr>
          <w:rFonts w:asciiTheme="minorHAnsi" w:hAnsiTheme="minorHAnsi" w:cstheme="minorHAnsi"/>
        </w:rPr>
        <w:t xml:space="preserve"> – Associate professor of political theory at Georgetown University. Joshua L. Cherniss, “Introduction. The Vices of Virtue: Liberalism and the Problem of Ruthlessness,” </w:t>
      </w:r>
      <w:r w:rsidRPr="00C477FA">
        <w:rPr>
          <w:rFonts w:asciiTheme="minorHAnsi" w:hAnsiTheme="minorHAnsi" w:cstheme="minorHAnsi"/>
          <w:i/>
          <w:iCs/>
        </w:rPr>
        <w:t>Liberalism in Dark Times: The Liberal Ethos in the Twentieth Century</w:t>
      </w:r>
      <w:r w:rsidRPr="00C477FA">
        <w:rPr>
          <w:rFonts w:asciiTheme="minorHAnsi" w:hAnsiTheme="minorHAnsi" w:cstheme="minorHAnsi"/>
        </w:rPr>
        <w:t>, Princeton University Press 2021, pp. 1-4.</w:t>
      </w:r>
    </w:p>
    <w:p w14:paraId="42D43CA6" w14:textId="77777777" w:rsidR="00C326A7" w:rsidRDefault="00C326A7" w:rsidP="00C326A7">
      <w:pPr>
        <w:rPr>
          <w:rStyle w:val="Emphasis"/>
          <w:rFonts w:asciiTheme="minorHAnsi" w:hAnsiTheme="minorHAnsi" w:cstheme="minorHAnsi"/>
        </w:rPr>
      </w:pPr>
      <w:r w:rsidRPr="00C477FA">
        <w:rPr>
          <w:rStyle w:val="Emphasis"/>
          <w:rFonts w:asciiTheme="minorHAnsi" w:hAnsiTheme="minorHAnsi" w:cstheme="minorHAnsi"/>
          <w:highlight w:val="cyan"/>
        </w:rPr>
        <w:t>How do humanitarian</w:t>
      </w:r>
      <w:r w:rsidRPr="00C477FA">
        <w:rPr>
          <w:rStyle w:val="Emphasis"/>
          <w:rFonts w:asciiTheme="minorHAnsi" w:hAnsiTheme="minorHAnsi" w:cstheme="minorHAnsi"/>
        </w:rPr>
        <w:t xml:space="preserve"> idealists </w:t>
      </w:r>
      <w:r w:rsidRPr="00C477FA">
        <w:rPr>
          <w:rStyle w:val="Emphasis"/>
          <w:rFonts w:asciiTheme="minorHAnsi" w:hAnsiTheme="minorHAnsi" w:cstheme="minorHAnsi"/>
          <w:highlight w:val="cyan"/>
        </w:rPr>
        <w:t>become butchers</w:t>
      </w:r>
      <w:r w:rsidRPr="00C477FA">
        <w:rPr>
          <w:rStyle w:val="Emphasis"/>
          <w:rFonts w:asciiTheme="minorHAnsi" w:hAnsiTheme="minorHAnsi" w:cstheme="minorHAnsi"/>
        </w:rPr>
        <w:t xml:space="preserve"> of human beings?</w:t>
      </w:r>
      <w:r w:rsidRPr="00C477FA">
        <w:rPr>
          <w:rStyle w:val="StyleUnderline"/>
          <w:rFonts w:asciiTheme="minorHAnsi" w:hAnsiTheme="minorHAnsi" w:cstheme="minorHAnsi"/>
        </w:rPr>
        <w:t xml:space="preserve"> How do they convince themselves that they are virtuous in their butchery?</w:t>
      </w:r>
      <w:r w:rsidRPr="00C477FA">
        <w:rPr>
          <w:rFonts w:asciiTheme="minorHAnsi" w:hAnsiTheme="minorHAnsi" w:cstheme="minorHAnsi"/>
          <w:sz w:val="16"/>
          <w:szCs w:val="16"/>
        </w:rPr>
        <w:t xml:space="preserve"> This is a question that should trouble those of us who cherish hopes of bettering the world through politics. It is the question of </w:t>
      </w:r>
      <w:r w:rsidRPr="00C477FA">
        <w:rPr>
          <w:rStyle w:val="StyleUnderline"/>
          <w:rFonts w:asciiTheme="minorHAnsi" w:hAnsiTheme="minorHAnsi" w:cstheme="minorHAnsi"/>
        </w:rPr>
        <w:t>Robespierre, the champion of the rights of man and opponent of the death penalty</w:t>
      </w:r>
      <w:r w:rsidRPr="00C477FA">
        <w:rPr>
          <w:rFonts w:asciiTheme="minorHAnsi" w:hAnsiTheme="minorHAnsi" w:cstheme="minorHAnsi"/>
          <w:sz w:val="16"/>
          <w:szCs w:val="16"/>
        </w:rPr>
        <w:t xml:space="preserve"> who </w:t>
      </w:r>
      <w:r w:rsidRPr="00C477FA">
        <w:rPr>
          <w:rStyle w:val="StyleUnderline"/>
          <w:rFonts w:asciiTheme="minorHAnsi" w:hAnsiTheme="minorHAnsi" w:cstheme="minorHAnsi"/>
        </w:rPr>
        <w:t>presided over the Reign of Terror</w:t>
      </w:r>
      <w:r w:rsidRPr="00C477FA">
        <w:rPr>
          <w:rFonts w:asciiTheme="minorHAnsi" w:hAnsiTheme="minorHAnsi" w:cstheme="minorHAnsi"/>
          <w:sz w:val="16"/>
          <w:szCs w:val="16"/>
        </w:rPr>
        <w:t xml:space="preserve">; the question of György </w:t>
      </w:r>
      <w:r w:rsidRPr="00C477FA">
        <w:rPr>
          <w:rStyle w:val="StyleUnderline"/>
          <w:rFonts w:asciiTheme="minorHAnsi" w:hAnsiTheme="minorHAnsi" w:cstheme="minorHAnsi"/>
        </w:rPr>
        <w:t>Lukács, the sensitive idealist turned commissar</w:t>
      </w:r>
      <w:r w:rsidRPr="00C477FA">
        <w:rPr>
          <w:rFonts w:asciiTheme="minorHAnsi" w:hAnsiTheme="minorHAnsi" w:cstheme="minorHAnsi"/>
          <w:sz w:val="16"/>
          <w:szCs w:val="16"/>
        </w:rPr>
        <w:t xml:space="preserve">, panegyrist of Lenin, </w:t>
      </w:r>
      <w:r w:rsidRPr="00C477FA">
        <w:rPr>
          <w:rStyle w:val="StyleUnderline"/>
          <w:rFonts w:asciiTheme="minorHAnsi" w:hAnsiTheme="minorHAnsi" w:cstheme="minorHAnsi"/>
        </w:rPr>
        <w:t>and abettor of Stalin</w:t>
      </w:r>
      <w:r w:rsidRPr="00C477FA">
        <w:rPr>
          <w:rFonts w:asciiTheme="minorHAnsi" w:hAnsiTheme="minorHAnsi" w:cstheme="minorHAnsi"/>
          <w:sz w:val="16"/>
          <w:szCs w:val="16"/>
        </w:rPr>
        <w:t xml:space="preserve">. It is a question raised by </w:t>
      </w:r>
      <w:r w:rsidRPr="00C477FA">
        <w:rPr>
          <w:rStyle w:val="Emphasis"/>
          <w:rFonts w:asciiTheme="minorHAnsi" w:hAnsiTheme="minorHAnsi" w:cstheme="minorHAnsi"/>
          <w:highlight w:val="cyan"/>
        </w:rPr>
        <w:t xml:space="preserve">countless </w:t>
      </w:r>
      <w:r w:rsidRPr="00C477FA">
        <w:rPr>
          <w:rStyle w:val="Emphasis"/>
          <w:rFonts w:asciiTheme="minorHAnsi" w:hAnsiTheme="minorHAnsi" w:cstheme="minorHAnsi"/>
        </w:rPr>
        <w:t>others</w:t>
      </w:r>
      <w:r w:rsidRPr="00C477FA">
        <w:rPr>
          <w:rFonts w:asciiTheme="minorHAnsi" w:hAnsiTheme="minorHAnsi" w:cstheme="minorHAnsi"/>
          <w:sz w:val="16"/>
          <w:szCs w:val="16"/>
        </w:rPr>
        <w:t xml:space="preserve"> who have traveled from humanism to inhumanity, who </w:t>
      </w:r>
      <w:r w:rsidRPr="00C477FA">
        <w:rPr>
          <w:rStyle w:val="Emphasis"/>
          <w:rFonts w:asciiTheme="minorHAnsi" w:hAnsiTheme="minorHAnsi" w:cstheme="minorHAnsi"/>
          <w:highlight w:val="cyan"/>
        </w:rPr>
        <w:t>have embraced murderous causes because they</w:t>
      </w:r>
      <w:r w:rsidRPr="00C477FA">
        <w:rPr>
          <w:rStyle w:val="Emphasis"/>
          <w:rFonts w:asciiTheme="minorHAnsi" w:hAnsiTheme="minorHAnsi" w:cstheme="minorHAnsi"/>
        </w:rPr>
        <w:t xml:space="preserve"> came to </w:t>
      </w:r>
      <w:r w:rsidRPr="00C477FA">
        <w:rPr>
          <w:rStyle w:val="Emphasis"/>
          <w:rFonts w:asciiTheme="minorHAnsi" w:hAnsiTheme="minorHAnsi" w:cstheme="minorHAnsi"/>
          <w:highlight w:val="cyan"/>
        </w:rPr>
        <w:t>believe it morally</w:t>
      </w:r>
      <w:r w:rsidRPr="00C477FA">
        <w:rPr>
          <w:rStyle w:val="Emphasis"/>
          <w:rFonts w:asciiTheme="minorHAnsi" w:hAnsiTheme="minorHAnsi" w:cstheme="minorHAnsi"/>
        </w:rPr>
        <w:t xml:space="preserve"> imperative and politically urgent to do so. </w:t>
      </w:r>
      <w:r w:rsidRPr="00C477FA">
        <w:rPr>
          <w:rFonts w:asciiTheme="minorHAnsi" w:hAnsiTheme="minorHAnsi" w:cstheme="minorHAnsi"/>
          <w:sz w:val="16"/>
          <w:szCs w:val="16"/>
        </w:rPr>
        <w:t xml:space="preserve">It is easy (at least for some of us) to condemn the French Revolutionary Terrorists, Stalinist secret police, or Maoist Red Guards. But a careful study of the personal roots of these horrors should be an antidote to complacency—as, perhaps, should a moment of self-examination. Few of these political murderers started out as monsters. And readiness to sacrifice individuals in the pursuit of moral causes often takes less dramatic and bloody forms, which many of us could find in ourselves, if we looked. Anyone who feels the force of revulsion against the injustice, cruelty, and oppression of this world should be alert to this temptation; so should those who believe that they have discovered the truth about how to improve human life (whether this truth is secular or religious, and identified with the political right or left). Ruthlessness—understood as both a feature of action and a quality of thought and feeling that rejects all scruples, doubts, hesitation, and remorse in pursuing some ultimate purpose or serving some paramount principle—possesses an attractive simplicity and strength. It grants a sense of direction and meaning, garrisoning the mind against the terror of uncertainty. It lends a feeling of strength, a patina of psychological power, a glamor of toughness: hence politicians seem never to tire of declaring metaphorical wars—or (for example) announcing the goal of achieving “total domination” through the use of force by “very tough, strong, powerful people.”3 Ruthlessness possesses a self-enforcing psychology: once one has set one’s heart on ruthlessness, it can be hard to escape. And the pragmatic arguments for ruthlessness are potent. Within politics—a realm of passionate, often unprincipled, struggle—how can one be effective in urgently pursuing a just cause, especially when faced with the ruthlessness of others, without hardening one’s heart, stopping one’s ears, getting one’s hands dirty?4 </w:t>
      </w:r>
      <w:r w:rsidRPr="00C477FA">
        <w:rPr>
          <w:rStyle w:val="Emphasis"/>
          <w:rFonts w:asciiTheme="minorHAnsi" w:hAnsiTheme="minorHAnsi" w:cstheme="minorHAnsi"/>
          <w:highlight w:val="cyan"/>
        </w:rPr>
        <w:t>Many</w:t>
      </w:r>
      <w:r w:rsidRPr="00C477FA">
        <w:rPr>
          <w:rStyle w:val="Emphasis"/>
          <w:rFonts w:asciiTheme="minorHAnsi" w:hAnsiTheme="minorHAnsi" w:cstheme="minorHAnsi"/>
        </w:rPr>
        <w:t xml:space="preserve"> political </w:t>
      </w:r>
      <w:r w:rsidRPr="00C477FA">
        <w:rPr>
          <w:rStyle w:val="Emphasis"/>
          <w:rFonts w:asciiTheme="minorHAnsi" w:hAnsiTheme="minorHAnsi" w:cstheme="minorHAnsi"/>
          <w:highlight w:val="cyan"/>
        </w:rPr>
        <w:t>evils</w:t>
      </w:r>
      <w:r w:rsidRPr="00C477FA">
        <w:rPr>
          <w:rFonts w:asciiTheme="minorHAnsi" w:hAnsiTheme="minorHAnsi" w:cstheme="minorHAnsi"/>
          <w:sz w:val="16"/>
          <w:szCs w:val="16"/>
        </w:rPr>
        <w:t xml:space="preserve">, of course, stem from garden variety villainy—ambition, venality, the appetite for domination or longing for submission. But righteous ruthlessness is particularly troubling, insofar as it </w:t>
      </w:r>
      <w:r w:rsidRPr="00C477FA">
        <w:rPr>
          <w:rStyle w:val="Emphasis"/>
          <w:rFonts w:asciiTheme="minorHAnsi" w:hAnsiTheme="minorHAnsi" w:cstheme="minorHAnsi"/>
          <w:highlight w:val="cyan"/>
        </w:rPr>
        <w:t>can transform</w:t>
      </w:r>
      <w:r w:rsidRPr="00C477FA">
        <w:rPr>
          <w:rStyle w:val="Emphasis"/>
          <w:rFonts w:asciiTheme="minorHAnsi" w:hAnsiTheme="minorHAnsi" w:cstheme="minorHAnsi"/>
        </w:rPr>
        <w:t xml:space="preserve"> apparent </w:t>
      </w:r>
      <w:r w:rsidRPr="00C477FA">
        <w:rPr>
          <w:rStyle w:val="Emphasis"/>
          <w:rFonts w:asciiTheme="minorHAnsi" w:hAnsiTheme="minorHAnsi" w:cstheme="minorHAnsi"/>
          <w:highlight w:val="cyan"/>
        </w:rPr>
        <w:t xml:space="preserve">virtues into </w:t>
      </w:r>
      <w:r w:rsidRPr="00C477FA">
        <w:rPr>
          <w:rStyle w:val="Emphasis"/>
          <w:rFonts w:asciiTheme="minorHAnsi" w:hAnsiTheme="minorHAnsi" w:cstheme="minorHAnsi"/>
        </w:rPr>
        <w:t xml:space="preserve">terrible </w:t>
      </w:r>
      <w:r w:rsidRPr="00C477FA">
        <w:rPr>
          <w:rStyle w:val="Emphasis"/>
          <w:rFonts w:asciiTheme="minorHAnsi" w:hAnsiTheme="minorHAnsi" w:cstheme="minorHAnsi"/>
          <w:highlight w:val="cyan"/>
        </w:rPr>
        <w:t>vices</w:t>
      </w:r>
      <w:r w:rsidRPr="00C477FA">
        <w:rPr>
          <w:rFonts w:asciiTheme="minorHAnsi" w:hAnsiTheme="minorHAnsi" w:cstheme="minorHAnsi"/>
          <w:sz w:val="16"/>
          <w:szCs w:val="16"/>
        </w:rPr>
        <w:t xml:space="preserve">. As a disillusioned Communist in Vasily Grossman’s Life and Fate reflects, </w:t>
      </w:r>
      <w:r w:rsidRPr="00C477FA">
        <w:rPr>
          <w:rStyle w:val="StyleUnderline"/>
          <w:rFonts w:asciiTheme="minorHAnsi" w:hAnsiTheme="minorHAnsi" w:cstheme="minorHAnsi"/>
        </w:rPr>
        <w:t>the terrible paradox of Communism was that it “freed people from morality in the name of morality”; for the sake of a “fine and noble” cause, it justified killing</w:t>
      </w:r>
      <w:r w:rsidRPr="00C477FA">
        <w:rPr>
          <w:rFonts w:asciiTheme="minorHAnsi" w:hAnsiTheme="minorHAnsi" w:cstheme="minorHAnsi"/>
          <w:sz w:val="16"/>
          <w:szCs w:val="16"/>
        </w:rPr>
        <w:t xml:space="preserve">, crippling, uprooting </w:t>
      </w:r>
      <w:r w:rsidRPr="00C477FA">
        <w:rPr>
          <w:rStyle w:val="StyleUnderline"/>
          <w:rFonts w:asciiTheme="minorHAnsi" w:hAnsiTheme="minorHAnsi" w:cstheme="minorHAnsi"/>
        </w:rPr>
        <w:t>and terrorizing</w:t>
      </w:r>
      <w:r w:rsidRPr="00C477FA">
        <w:rPr>
          <w:rFonts w:asciiTheme="minorHAnsi" w:hAnsiTheme="minorHAnsi" w:cstheme="minorHAnsi"/>
          <w:sz w:val="16"/>
          <w:szCs w:val="16"/>
        </w:rPr>
        <w:t xml:space="preserve">, and licensed “pharisees, hypocrites, and writers of denunciations.” This showed how “the very concept of good” can become “a scourge, a greater evil than evil itself.”5 The combination of idealism and cynicism in the </w:t>
      </w:r>
      <w:r w:rsidRPr="00C477FA">
        <w:rPr>
          <w:rStyle w:val="Emphasis"/>
          <w:rFonts w:asciiTheme="minorHAnsi" w:hAnsiTheme="minorHAnsi" w:cstheme="minorHAnsi"/>
          <w:highlight w:val="cyan"/>
        </w:rPr>
        <w:t>pursuit of noble goals through brutal means is</w:t>
      </w:r>
      <w:r w:rsidRPr="00C477FA">
        <w:rPr>
          <w:rStyle w:val="StyleUnderline"/>
          <w:rFonts w:asciiTheme="minorHAnsi" w:hAnsiTheme="minorHAnsi" w:cstheme="minorHAnsi"/>
        </w:rPr>
        <w:t xml:space="preserve"> particularly </w:t>
      </w:r>
      <w:r w:rsidRPr="00C477FA">
        <w:rPr>
          <w:rStyle w:val="Emphasis"/>
          <w:rFonts w:asciiTheme="minorHAnsi" w:hAnsiTheme="minorHAnsi" w:cstheme="minorHAnsi"/>
        </w:rPr>
        <w:t xml:space="preserve">potent in its appeal, and </w:t>
      </w:r>
      <w:r w:rsidRPr="00C477FA">
        <w:rPr>
          <w:rStyle w:val="Emphasis"/>
          <w:rFonts w:asciiTheme="minorHAnsi" w:hAnsiTheme="minorHAnsi" w:cstheme="minorHAnsi"/>
          <w:highlight w:val="cyan"/>
        </w:rPr>
        <w:t>horrific in</w:t>
      </w:r>
      <w:r w:rsidRPr="00C477FA">
        <w:rPr>
          <w:rStyle w:val="Emphasis"/>
          <w:rFonts w:asciiTheme="minorHAnsi" w:hAnsiTheme="minorHAnsi" w:cstheme="minorHAnsi"/>
        </w:rPr>
        <w:t xml:space="preserve"> its </w:t>
      </w:r>
      <w:r w:rsidRPr="00C477FA">
        <w:rPr>
          <w:rStyle w:val="Emphasis"/>
          <w:rFonts w:asciiTheme="minorHAnsi" w:hAnsiTheme="minorHAnsi" w:cstheme="minorHAnsi"/>
          <w:highlight w:val="cyan"/>
        </w:rPr>
        <w:t>consequences</w:t>
      </w:r>
      <w:r w:rsidRPr="00C477FA">
        <w:rPr>
          <w:rStyle w:val="Emphasis"/>
          <w:rFonts w:asciiTheme="minorHAnsi" w:hAnsiTheme="minorHAnsi" w:cstheme="minorHAnsi"/>
        </w:rPr>
        <w:t>.</w:t>
      </w:r>
    </w:p>
    <w:p w14:paraId="632796ED" w14:textId="77777777" w:rsidR="00C326A7" w:rsidRDefault="00C326A7" w:rsidP="00C326A7">
      <w:pPr>
        <w:rPr>
          <w:rStyle w:val="Emphasis"/>
          <w:rFonts w:asciiTheme="minorHAnsi" w:hAnsiTheme="minorHAnsi" w:cstheme="minorHAnsi"/>
        </w:rPr>
      </w:pPr>
    </w:p>
    <w:p w14:paraId="00D5EE26" w14:textId="77777777" w:rsidR="00C326A7" w:rsidRDefault="00C326A7" w:rsidP="00C326A7">
      <w:pPr>
        <w:rPr>
          <w:rStyle w:val="Emphasis"/>
          <w:rFonts w:asciiTheme="minorHAnsi" w:hAnsiTheme="minorHAnsi" w:cstheme="minorHAnsi"/>
        </w:rPr>
      </w:pPr>
    </w:p>
    <w:p w14:paraId="2A1DD86F" w14:textId="77777777" w:rsidR="00C326A7" w:rsidRDefault="00C326A7" w:rsidP="00C326A7">
      <w:pPr>
        <w:rPr>
          <w:rStyle w:val="Emphasis"/>
          <w:rFonts w:asciiTheme="minorHAnsi" w:hAnsiTheme="minorHAnsi" w:cstheme="minorHAnsi"/>
        </w:rPr>
      </w:pPr>
    </w:p>
    <w:p w14:paraId="5604EFBE" w14:textId="77777777" w:rsidR="00C326A7" w:rsidRPr="00C477FA" w:rsidRDefault="00C326A7" w:rsidP="00C326A7">
      <w:pPr>
        <w:rPr>
          <w:rFonts w:asciiTheme="minorHAnsi" w:hAnsiTheme="minorHAnsi" w:cstheme="minorHAnsi"/>
          <w:sz w:val="16"/>
          <w:szCs w:val="16"/>
        </w:rPr>
      </w:pPr>
      <w:r w:rsidRPr="00C477FA">
        <w:rPr>
          <w:rStyle w:val="Emphasis"/>
          <w:rFonts w:asciiTheme="minorHAnsi" w:hAnsiTheme="minorHAnsi" w:cstheme="minorHAnsi"/>
        </w:rPr>
        <w:t xml:space="preserve"> </w:t>
      </w:r>
      <w:r w:rsidRPr="00C477FA">
        <w:rPr>
          <w:rFonts w:asciiTheme="minorHAnsi" w:hAnsiTheme="minorHAnsi" w:cstheme="minorHAnsi"/>
          <w:sz w:val="16"/>
          <w:szCs w:val="16"/>
        </w:rPr>
        <w:t xml:space="preserve">Liberalism and the Politics of Limits </w:t>
      </w:r>
      <w:r w:rsidRPr="00C477FA">
        <w:rPr>
          <w:rStyle w:val="StyleUnderline"/>
          <w:rFonts w:asciiTheme="minorHAnsi" w:hAnsiTheme="minorHAnsi" w:cstheme="minorHAnsi"/>
        </w:rPr>
        <w:t>The tendency to pass from humanitarian idealism to ruthlessness can occur among adherents of diverse political visions and programs. No ideology or party is immune</w:t>
      </w:r>
      <w:r w:rsidRPr="00C477FA">
        <w:rPr>
          <w:rFonts w:asciiTheme="minorHAnsi" w:hAnsiTheme="minorHAnsi" w:cstheme="minorHAnsi"/>
          <w:sz w:val="16"/>
          <w:szCs w:val="16"/>
        </w:rPr>
        <w:t xml:space="preserve">; governments and movements have called for the brutal infliction of death, imprisonment, and material misery in the name of freedom or justice, capitalism or socialism, “growth” or “greatness,” and numerous other inspiring slogans. </w:t>
      </w:r>
      <w:r w:rsidRPr="00C477FA">
        <w:rPr>
          <w:rStyle w:val="StyleUnderline"/>
          <w:rFonts w:asciiTheme="minorHAnsi" w:hAnsiTheme="minorHAnsi" w:cstheme="minorHAnsi"/>
        </w:rPr>
        <w:t xml:space="preserve">Yet </w:t>
      </w:r>
      <w:r w:rsidRPr="00C477FA">
        <w:rPr>
          <w:rStyle w:val="Emphasis"/>
          <w:rFonts w:asciiTheme="minorHAnsi" w:hAnsiTheme="minorHAnsi" w:cstheme="minorHAnsi"/>
          <w:highlight w:val="cyan"/>
        </w:rPr>
        <w:t xml:space="preserve">there is </w:t>
      </w:r>
      <w:r w:rsidRPr="00C477FA">
        <w:rPr>
          <w:rStyle w:val="Emphasis"/>
          <w:rFonts w:asciiTheme="minorHAnsi" w:hAnsiTheme="minorHAnsi" w:cstheme="minorHAnsi"/>
        </w:rPr>
        <w:t xml:space="preserve">a </w:t>
      </w:r>
      <w:r w:rsidRPr="00C477FA">
        <w:rPr>
          <w:rStyle w:val="Emphasis"/>
          <w:rFonts w:asciiTheme="minorHAnsi" w:hAnsiTheme="minorHAnsi" w:cstheme="minorHAnsi"/>
          <w:highlight w:val="cyan"/>
        </w:rPr>
        <w:t>strong affinity between this tendency and antiliberal politics</w:t>
      </w:r>
      <w:r w:rsidRPr="00C477FA">
        <w:rPr>
          <w:rFonts w:asciiTheme="minorHAnsi" w:hAnsiTheme="minorHAnsi" w:cstheme="minorHAnsi"/>
          <w:sz w:val="16"/>
          <w:szCs w:val="16"/>
        </w:rPr>
        <w:t xml:space="preserve">—politics that forcefully rejects liberal principles and seeks to demolish liberal institutions. And while individuals from across the political spectrum have diagnosed, and proposed prophylactics against, political ruthlessness, </w:t>
      </w:r>
      <w:r w:rsidRPr="00C477FA">
        <w:rPr>
          <w:rStyle w:val="StyleUnderline"/>
          <w:rFonts w:asciiTheme="minorHAnsi" w:hAnsiTheme="minorHAnsi" w:cstheme="minorHAnsi"/>
        </w:rPr>
        <w:t>there is a strong affinity between liberalism and a propensity to feel horror at political ruthlessness</w:t>
      </w:r>
      <w:r w:rsidRPr="00C477FA">
        <w:rPr>
          <w:rFonts w:asciiTheme="minorHAnsi" w:hAnsiTheme="minorHAnsi" w:cstheme="minorHAnsi"/>
          <w:sz w:val="16"/>
          <w:szCs w:val="16"/>
        </w:rPr>
        <w:t xml:space="preserve">, and to regard combating it as a vital political task. Those who have been repulsed by political ruthlessness have often been driven toward liberalism, whatever their ideological starting point. Indeed, liberalism itself emerged out of reaction against the ruthlessness of the French Revolutionary Terror, and fear of answering reactionary ruthlessness.6 Not all forms of liberalism are equally concerned with ruthlessness—or able to resist impulses toward ruthlessness on behalf of liberal objectives. While recent liberal theory may not license ruthlessness, it also has little to say about it, having focused largely on questions of justification and institutional principles. Yet not long ago, the practical challenge of ruthlessness inspired a distinctive strand of liberal thinking. I reconstruct, retrieve, and develop that liberalism here. “Liberalism” covers broad, well-trodden, and contested terrain; any definition is liable to be controversial.7 It variously denotes support for a mildly redistributionist welfare state combined with significant personal liberty and commitment to the free market, or a political theory defined by the framework of the social contract, or “methodological individualism,” or affirmation of the “priority of the right over the good.” I do not use liberalism in any of these ways here. Likewise, by “anti-liberalism” I do not mean libertarian, communitarian, civic-republican, conservative, socialist, or perfectionist critics of the foregoing positions, but rather those who reject liberal principles and practices, and seek to overturn them, root-and-branch.8 </w:t>
      </w:r>
      <w:r w:rsidRPr="00C477FA">
        <w:rPr>
          <w:rStyle w:val="Emphasis"/>
          <w:rFonts w:asciiTheme="minorHAnsi" w:hAnsiTheme="minorHAnsi" w:cstheme="minorHAnsi"/>
        </w:rPr>
        <w:t>Liberal politics is limited politics</w:t>
      </w:r>
      <w:r w:rsidRPr="00C477FA">
        <w:rPr>
          <w:rFonts w:asciiTheme="minorHAnsi" w:hAnsiTheme="minorHAnsi" w:cstheme="minorHAnsi"/>
          <w:sz w:val="16"/>
          <w:szCs w:val="16"/>
        </w:rPr>
        <w:t xml:space="preserve">—institutionally, normatively, ethically.9 Institutionally, </w:t>
      </w:r>
      <w:r w:rsidRPr="00C477FA">
        <w:rPr>
          <w:rStyle w:val="Emphasis"/>
          <w:rFonts w:asciiTheme="minorHAnsi" w:hAnsiTheme="minorHAnsi" w:cstheme="minorHAnsi"/>
          <w:highlight w:val="cyan"/>
        </w:rPr>
        <w:t>liberals embrace limits such as</w:t>
      </w:r>
      <w:r w:rsidRPr="00C477FA">
        <w:rPr>
          <w:rStyle w:val="StyleUnderline"/>
          <w:rFonts w:asciiTheme="minorHAnsi" w:hAnsiTheme="minorHAnsi" w:cstheme="minorHAnsi"/>
        </w:rPr>
        <w:t xml:space="preserve"> the rule of law</w:t>
      </w:r>
      <w:r w:rsidRPr="00C477FA">
        <w:rPr>
          <w:rFonts w:asciiTheme="minorHAnsi" w:hAnsiTheme="minorHAnsi" w:cstheme="minorHAnsi"/>
          <w:sz w:val="16"/>
          <w:szCs w:val="16"/>
        </w:rPr>
        <w:t xml:space="preserve"> (enforced through an independent judiciary); </w:t>
      </w:r>
      <w:r w:rsidRPr="00C477FA">
        <w:rPr>
          <w:rStyle w:val="Emphasis"/>
          <w:rFonts w:asciiTheme="minorHAnsi" w:hAnsiTheme="minorHAnsi" w:cstheme="minorHAnsi"/>
        </w:rPr>
        <w:t xml:space="preserve">charters of guaranteed </w:t>
      </w:r>
      <w:r w:rsidRPr="00C477FA">
        <w:rPr>
          <w:rStyle w:val="Emphasis"/>
          <w:rFonts w:asciiTheme="minorHAnsi" w:hAnsiTheme="minorHAnsi" w:cstheme="minorHAnsi"/>
          <w:highlight w:val="cyan"/>
        </w:rPr>
        <w:t>individual rights</w:t>
      </w:r>
      <w:r w:rsidRPr="00C477FA">
        <w:rPr>
          <w:rStyle w:val="StyleUnderline"/>
          <w:rFonts w:asciiTheme="minorHAnsi" w:hAnsiTheme="minorHAnsi" w:cstheme="minorHAnsi"/>
        </w:rPr>
        <w:t>; the selection and removal of political officials by popular vote; a</w:t>
      </w:r>
      <w:r w:rsidRPr="00C477FA">
        <w:rPr>
          <w:rFonts w:asciiTheme="minorHAnsi" w:hAnsiTheme="minorHAnsi" w:cstheme="minorHAnsi"/>
          <w:sz w:val="16"/>
          <w:szCs w:val="16"/>
        </w:rPr>
        <w:t xml:space="preserve">n internally diverse </w:t>
      </w:r>
      <w:r w:rsidRPr="00C477FA">
        <w:rPr>
          <w:rStyle w:val="StyleUnderline"/>
          <w:rFonts w:asciiTheme="minorHAnsi" w:hAnsiTheme="minorHAnsi" w:cstheme="minorHAnsi"/>
        </w:rPr>
        <w:t>civil society, endowed with protections against the dictates of the state, and with the power to criticize or resist the state</w:t>
      </w:r>
      <w:r w:rsidRPr="00C477FA">
        <w:rPr>
          <w:rFonts w:asciiTheme="minorHAnsi" w:hAnsiTheme="minorHAnsi" w:cstheme="minorHAnsi"/>
          <w:sz w:val="16"/>
          <w:szCs w:val="16"/>
        </w:rPr>
        <w:t xml:space="preserve">. Beyond this, </w:t>
      </w:r>
      <w:r w:rsidRPr="00C477FA">
        <w:rPr>
          <w:rStyle w:val="Emphasis"/>
          <w:rFonts w:asciiTheme="minorHAnsi" w:hAnsiTheme="minorHAnsi" w:cstheme="minorHAnsi"/>
        </w:rPr>
        <w:t xml:space="preserve">liberalism </w:t>
      </w:r>
      <w:r w:rsidRPr="00C477FA">
        <w:rPr>
          <w:rStyle w:val="Emphasis"/>
          <w:rFonts w:asciiTheme="minorHAnsi" w:hAnsiTheme="minorHAnsi" w:cstheme="minorHAnsi"/>
          <w:highlight w:val="cyan"/>
        </w:rPr>
        <w:t>inculcates norms of recognizing</w:t>
      </w:r>
      <w:r w:rsidRPr="00C477FA">
        <w:rPr>
          <w:rStyle w:val="Emphasis"/>
          <w:rFonts w:asciiTheme="minorHAnsi" w:hAnsiTheme="minorHAnsi" w:cstheme="minorHAnsi"/>
        </w:rPr>
        <w:t xml:space="preserve"> such </w:t>
      </w:r>
      <w:r w:rsidRPr="00C477FA">
        <w:rPr>
          <w:rStyle w:val="Emphasis"/>
          <w:rFonts w:asciiTheme="minorHAnsi" w:hAnsiTheme="minorHAnsi" w:cstheme="minorHAnsi"/>
          <w:highlight w:val="cyan"/>
        </w:rPr>
        <w:t xml:space="preserve">limits as </w:t>
      </w:r>
      <w:r w:rsidRPr="00C477FA">
        <w:rPr>
          <w:rStyle w:val="Emphasis"/>
          <w:rFonts w:asciiTheme="minorHAnsi" w:hAnsiTheme="minorHAnsi" w:cstheme="minorHAnsi"/>
        </w:rPr>
        <w:t xml:space="preserve">legitimate and </w:t>
      </w:r>
      <w:r w:rsidRPr="00C477FA">
        <w:rPr>
          <w:rStyle w:val="Emphasis"/>
          <w:rFonts w:asciiTheme="minorHAnsi" w:hAnsiTheme="minorHAnsi" w:cstheme="minorHAnsi"/>
          <w:highlight w:val="cyan"/>
        </w:rPr>
        <w:t>desirable</w:t>
      </w:r>
      <w:r w:rsidRPr="00C477FA">
        <w:rPr>
          <w:rStyle w:val="StyleUnderline"/>
          <w:rFonts w:asciiTheme="minorHAnsi" w:hAnsiTheme="minorHAnsi" w:cstheme="minorHAnsi"/>
        </w:rPr>
        <w:t>. It</w:t>
      </w:r>
      <w:r w:rsidRPr="00C477FA">
        <w:rPr>
          <w:rFonts w:asciiTheme="minorHAnsi" w:hAnsiTheme="minorHAnsi" w:cstheme="minorHAnsi"/>
          <w:sz w:val="16"/>
          <w:szCs w:val="16"/>
        </w:rPr>
        <w:t xml:space="preserve"> may also </w:t>
      </w:r>
      <w:r w:rsidRPr="00C477FA">
        <w:rPr>
          <w:rStyle w:val="StyleUnderline"/>
          <w:rFonts w:asciiTheme="minorHAnsi" w:hAnsiTheme="minorHAnsi" w:cstheme="minorHAnsi"/>
        </w:rPr>
        <w:t xml:space="preserve">encourage internalizing acceptance of limits in undertaking political action, </w:t>
      </w:r>
      <w:r w:rsidRPr="00C477FA">
        <w:rPr>
          <w:rStyle w:val="Emphasis"/>
          <w:rFonts w:asciiTheme="minorHAnsi" w:hAnsiTheme="minorHAnsi" w:cstheme="minorHAnsi"/>
        </w:rPr>
        <w:t>even in the silence of the law</w:t>
      </w:r>
      <w:r w:rsidRPr="00C477FA">
        <w:rPr>
          <w:rStyle w:val="StyleUnderline"/>
          <w:rFonts w:asciiTheme="minorHAnsi" w:hAnsiTheme="minorHAnsi" w:cstheme="minorHAnsi"/>
        </w:rPr>
        <w:t>. This insistence on limits reflects a commitment to promoting individual liberty</w:t>
      </w:r>
      <w:r w:rsidRPr="00C477FA">
        <w:rPr>
          <w:rFonts w:asciiTheme="minorHAnsi" w:hAnsiTheme="minorHAnsi" w:cstheme="minorHAnsi"/>
          <w:sz w:val="16"/>
          <w:szCs w:val="16"/>
        </w:rPr>
        <w:t xml:space="preserve">, understood as the ability of “[e]very adult . . . to make as many effective decisions without fear or favor about as many aspects of her or his life as is compatible with the like freedom of every other adult”;10 and promoting a society marked by the diversity (and disagreement) that the practice of liberty produces. </w:t>
      </w:r>
      <w:r w:rsidRPr="00C477FA">
        <w:rPr>
          <w:rStyle w:val="Emphasis"/>
          <w:rFonts w:asciiTheme="minorHAnsi" w:hAnsiTheme="minorHAnsi" w:cstheme="minorHAnsi"/>
        </w:rPr>
        <w:t xml:space="preserve">Liberalism </w:t>
      </w:r>
      <w:r w:rsidRPr="00C477FA">
        <w:rPr>
          <w:rStyle w:val="Emphasis"/>
          <w:rFonts w:asciiTheme="minorHAnsi" w:hAnsiTheme="minorHAnsi" w:cstheme="minorHAnsi"/>
          <w:highlight w:val="cyan"/>
        </w:rPr>
        <w:t>seeks to reduce</w:t>
      </w:r>
      <w:r w:rsidRPr="00C477FA">
        <w:rPr>
          <w:rFonts w:asciiTheme="minorHAnsi" w:hAnsiTheme="minorHAnsi" w:cstheme="minorHAnsi"/>
          <w:sz w:val="16"/>
          <w:szCs w:val="16"/>
        </w:rPr>
        <w:t xml:space="preserve">, as much as possible, the fear, the frustrating sense of immobility or entrapment, the cramping of character and narrowing of horizons through deprivation or coercion, and the </w:t>
      </w:r>
      <w:r w:rsidRPr="00C477FA">
        <w:rPr>
          <w:rStyle w:val="Emphasis"/>
          <w:rFonts w:asciiTheme="minorHAnsi" w:hAnsiTheme="minorHAnsi" w:cstheme="minorHAnsi"/>
          <w:highlight w:val="cyan"/>
        </w:rPr>
        <w:t>arbitrariness and arrogance of authority</w:t>
      </w:r>
      <w:r w:rsidRPr="00C477FA">
        <w:rPr>
          <w:rStyle w:val="Emphasis"/>
          <w:rFonts w:asciiTheme="minorHAnsi" w:hAnsiTheme="minorHAnsi" w:cstheme="minorHAnsi"/>
        </w:rPr>
        <w:t xml:space="preserve">, within a society </w:t>
      </w:r>
      <w:r w:rsidRPr="00C477FA">
        <w:rPr>
          <w:rFonts w:asciiTheme="minorHAnsi" w:hAnsiTheme="minorHAnsi" w:cstheme="minorHAnsi"/>
          <w:sz w:val="16"/>
          <w:szCs w:val="16"/>
        </w:rPr>
        <w:t xml:space="preserve">Liberalism’s “negativity”—its tendency to define itself in terms of what it opposes and seeks to protect against—should not be overstated (as it often is11). Liberalism reflects not only fears, but ideals: aspirations to rich individual self-development, and a society marked by greater justice and mutual respect. It does not merely accept diversity (and even discord), but “rejoice[s]” in it, because “it is in diversity alone that freedom can be realized”—for a “free society is not one in which people are merely allowed to make effective social choices among a variety of alternatives, but one in which they are encouraged to do so.”12 Liberal politics is not only a limited, but (as the word’s origins suggest) a generous or “magnanimous politics.”13 But this generosity typically takes the form of forbearance and tolerance, which is one reason why it is not always recognized (another is liberals’ own failures to live up to their ideals). </w:t>
      </w:r>
      <w:r w:rsidRPr="00C477FA">
        <w:rPr>
          <w:rStyle w:val="Emphasis"/>
          <w:rFonts w:asciiTheme="minorHAnsi" w:hAnsiTheme="minorHAnsi" w:cstheme="minorHAnsi"/>
        </w:rPr>
        <w:t>Liberals</w:t>
      </w:r>
      <w:r w:rsidRPr="00C477FA">
        <w:rPr>
          <w:rStyle w:val="StyleUnderline"/>
          <w:rFonts w:asciiTheme="minorHAnsi" w:hAnsiTheme="minorHAnsi" w:cstheme="minorHAnsi"/>
        </w:rPr>
        <w:t xml:space="preserve"> do not</w:t>
      </w:r>
      <w:r w:rsidRPr="00C477FA">
        <w:rPr>
          <w:rFonts w:asciiTheme="minorHAnsi" w:hAnsiTheme="minorHAnsi" w:cstheme="minorHAnsi"/>
          <w:sz w:val="16"/>
          <w:szCs w:val="16"/>
        </w:rPr>
        <w:t xml:space="preserve">, like conservatives, </w:t>
      </w:r>
      <w:r w:rsidRPr="00C477FA">
        <w:rPr>
          <w:rStyle w:val="StyleUnderline"/>
          <w:rFonts w:asciiTheme="minorHAnsi" w:hAnsiTheme="minorHAnsi" w:cstheme="minorHAnsi"/>
        </w:rPr>
        <w:t>stand athwart history shouting “stop</w:t>
      </w:r>
      <w:r w:rsidRPr="00C477FA">
        <w:rPr>
          <w:rFonts w:asciiTheme="minorHAnsi" w:hAnsiTheme="minorHAnsi" w:cstheme="minorHAnsi"/>
          <w:sz w:val="16"/>
          <w:szCs w:val="16"/>
        </w:rPr>
        <w:t xml:space="preserve">.” At their best, </w:t>
      </w:r>
      <w:r w:rsidRPr="00C477FA">
        <w:rPr>
          <w:rStyle w:val="StyleUnderline"/>
          <w:rFonts w:asciiTheme="minorHAnsi" w:hAnsiTheme="minorHAnsi" w:cstheme="minorHAnsi"/>
        </w:rPr>
        <w:t xml:space="preserve">they </w:t>
      </w:r>
      <w:r w:rsidRPr="00C477FA">
        <w:rPr>
          <w:rStyle w:val="Emphasis"/>
          <w:rFonts w:asciiTheme="minorHAnsi" w:hAnsiTheme="minorHAnsi" w:cstheme="minorHAnsi"/>
          <w:highlight w:val="cyan"/>
        </w:rPr>
        <w:t>stand between</w:t>
      </w:r>
      <w:r w:rsidRPr="00C477FA">
        <w:rPr>
          <w:rStyle w:val="Emphasis"/>
          <w:rFonts w:asciiTheme="minorHAnsi" w:hAnsiTheme="minorHAnsi" w:cstheme="minorHAnsi"/>
        </w:rPr>
        <w:t xml:space="preserve"> vulnerable </w:t>
      </w:r>
      <w:r w:rsidRPr="00C477FA">
        <w:rPr>
          <w:rStyle w:val="Emphasis"/>
          <w:rFonts w:asciiTheme="minorHAnsi" w:hAnsiTheme="minorHAnsi" w:cstheme="minorHAnsi"/>
          <w:highlight w:val="cyan"/>
        </w:rPr>
        <w:t>individuals and</w:t>
      </w:r>
      <w:r w:rsidRPr="00C477FA">
        <w:rPr>
          <w:rStyle w:val="Emphasis"/>
          <w:rFonts w:asciiTheme="minorHAnsi" w:hAnsiTheme="minorHAnsi" w:cstheme="minorHAnsi"/>
        </w:rPr>
        <w:t xml:space="preserve"> the </w:t>
      </w:r>
      <w:r w:rsidRPr="00C477FA">
        <w:rPr>
          <w:rStyle w:val="Emphasis"/>
          <w:rFonts w:asciiTheme="minorHAnsi" w:hAnsiTheme="minorHAnsi" w:cstheme="minorHAnsi"/>
          <w:highlight w:val="cyan"/>
        </w:rPr>
        <w:t>predations of power</w:t>
      </w:r>
      <w:r w:rsidRPr="00C477FA">
        <w:rPr>
          <w:rFonts w:asciiTheme="minorHAnsi" w:hAnsiTheme="minorHAnsi" w:cstheme="minorHAnsi"/>
          <w:sz w:val="16"/>
          <w:szCs w:val="16"/>
        </w:rPr>
        <w:t xml:space="preserve">, and insist on limits—“so far, but no further,” as Camus had it. There is more to liberalism than this. But this is liberalism’s spine. </w:t>
      </w:r>
      <w:r w:rsidRPr="00C477FA">
        <w:rPr>
          <w:rStyle w:val="Emphasis"/>
          <w:rFonts w:asciiTheme="minorHAnsi" w:hAnsiTheme="minorHAnsi" w:cstheme="minorHAnsi"/>
          <w:highlight w:val="cyan"/>
        </w:rPr>
        <w:t>Political ruthlessness is</w:t>
      </w:r>
      <w:r w:rsidRPr="00C477FA">
        <w:rPr>
          <w:rStyle w:val="Emphasis"/>
          <w:rFonts w:asciiTheme="minorHAnsi" w:hAnsiTheme="minorHAnsi" w:cstheme="minorHAnsi"/>
        </w:rPr>
        <w:t xml:space="preserve"> naturally </w:t>
      </w:r>
      <w:r w:rsidRPr="00C477FA">
        <w:rPr>
          <w:rStyle w:val="Emphasis"/>
          <w:rFonts w:asciiTheme="minorHAnsi" w:hAnsiTheme="minorHAnsi" w:cstheme="minorHAnsi"/>
          <w:highlight w:val="cyan"/>
        </w:rPr>
        <w:t>opposed to liberalism</w:t>
      </w:r>
      <w:r w:rsidRPr="00C477FA">
        <w:rPr>
          <w:rStyle w:val="Emphasis"/>
          <w:rFonts w:asciiTheme="minorHAnsi" w:hAnsiTheme="minorHAnsi" w:cstheme="minorHAnsi"/>
        </w:rPr>
        <w:t xml:space="preserve"> thus understood. It is </w:t>
      </w:r>
      <w:r w:rsidRPr="00C477FA">
        <w:rPr>
          <w:rStyle w:val="Emphasis"/>
          <w:rFonts w:asciiTheme="minorHAnsi" w:hAnsiTheme="minorHAnsi" w:cstheme="minorHAnsi"/>
          <w:highlight w:val="cyan"/>
        </w:rPr>
        <w:t>defined by</w:t>
      </w:r>
      <w:r w:rsidRPr="00C477FA">
        <w:rPr>
          <w:rStyle w:val="Emphasis"/>
          <w:rFonts w:asciiTheme="minorHAnsi" w:hAnsiTheme="minorHAnsi" w:cstheme="minorHAnsi"/>
        </w:rPr>
        <w:t xml:space="preserve"> an </w:t>
      </w:r>
      <w:r w:rsidRPr="00C477FA">
        <w:rPr>
          <w:rStyle w:val="Emphasis"/>
          <w:rFonts w:asciiTheme="minorHAnsi" w:hAnsiTheme="minorHAnsi" w:cstheme="minorHAnsi"/>
          <w:highlight w:val="cyan"/>
        </w:rPr>
        <w:t xml:space="preserve">insistence that </w:t>
      </w:r>
      <w:r w:rsidRPr="00C477FA">
        <w:rPr>
          <w:rStyle w:val="Emphasis"/>
          <w:rFonts w:asciiTheme="minorHAnsi" w:hAnsiTheme="minorHAnsi" w:cstheme="minorHAnsi"/>
        </w:rPr>
        <w:t xml:space="preserve">certain </w:t>
      </w:r>
      <w:r w:rsidRPr="00C477FA">
        <w:rPr>
          <w:rStyle w:val="Emphasis"/>
          <w:rFonts w:asciiTheme="minorHAnsi" w:hAnsiTheme="minorHAnsi" w:cstheme="minorHAnsi"/>
          <w:highlight w:val="cyan"/>
        </w:rPr>
        <w:t>goals or principles override</w:t>
      </w:r>
      <w:r w:rsidRPr="00C477FA">
        <w:rPr>
          <w:rStyle w:val="Emphasis"/>
          <w:rFonts w:asciiTheme="minorHAnsi" w:hAnsiTheme="minorHAnsi" w:cstheme="minorHAnsi"/>
        </w:rPr>
        <w:t xml:space="preserve"> individual </w:t>
      </w:r>
      <w:r w:rsidRPr="00C477FA">
        <w:rPr>
          <w:rStyle w:val="Emphasis"/>
          <w:rFonts w:asciiTheme="minorHAnsi" w:hAnsiTheme="minorHAnsi" w:cstheme="minorHAnsi"/>
          <w:highlight w:val="cyan"/>
        </w:rPr>
        <w:t>rights</w:t>
      </w:r>
      <w:r w:rsidRPr="00C477FA">
        <w:rPr>
          <w:rFonts w:asciiTheme="minorHAnsi" w:hAnsiTheme="minorHAnsi" w:cstheme="minorHAnsi"/>
          <w:sz w:val="16"/>
          <w:szCs w:val="16"/>
        </w:rPr>
        <w:t xml:space="preserve"> or liberties </w:t>
      </w:r>
      <w:r w:rsidRPr="00C477FA">
        <w:rPr>
          <w:rStyle w:val="Emphasis"/>
          <w:rFonts w:asciiTheme="minorHAnsi" w:hAnsiTheme="minorHAnsi" w:cstheme="minorHAnsi"/>
          <w:highlight w:val="cyan"/>
        </w:rPr>
        <w:t>and justify</w:t>
      </w:r>
      <w:r w:rsidRPr="00C477FA">
        <w:rPr>
          <w:rStyle w:val="Emphasis"/>
          <w:rFonts w:asciiTheme="minorHAnsi" w:hAnsiTheme="minorHAnsi" w:cstheme="minorHAnsi"/>
        </w:rPr>
        <w:t xml:space="preserve"> the use of </w:t>
      </w:r>
      <w:r w:rsidRPr="00C477FA">
        <w:rPr>
          <w:rStyle w:val="Emphasis"/>
          <w:rFonts w:asciiTheme="minorHAnsi" w:hAnsiTheme="minorHAnsi" w:cstheme="minorHAnsi"/>
          <w:highlight w:val="cyan"/>
        </w:rPr>
        <w:t>unbridled power</w:t>
      </w:r>
      <w:r w:rsidRPr="00C477FA">
        <w:rPr>
          <w:rStyle w:val="StyleUnderline"/>
          <w:rFonts w:asciiTheme="minorHAnsi" w:hAnsiTheme="minorHAnsi" w:cstheme="minorHAnsi"/>
        </w:rPr>
        <w:t>, the infection of untold suffering, the obliteration</w:t>
      </w:r>
      <w:r w:rsidRPr="00C477FA">
        <w:rPr>
          <w:rFonts w:asciiTheme="minorHAnsi" w:hAnsiTheme="minorHAnsi" w:cstheme="minorHAnsi"/>
          <w:sz w:val="16"/>
          <w:szCs w:val="16"/>
        </w:rPr>
        <w:t xml:space="preserve"> or blighting </w:t>
      </w:r>
      <w:r w:rsidRPr="00C477FA">
        <w:rPr>
          <w:rStyle w:val="StyleUnderline"/>
          <w:rFonts w:asciiTheme="minorHAnsi" w:hAnsiTheme="minorHAnsi" w:cstheme="minorHAnsi"/>
        </w:rPr>
        <w:t>of countless individual lives</w:t>
      </w:r>
      <w:r w:rsidRPr="00C477FA">
        <w:rPr>
          <w:rFonts w:asciiTheme="minorHAnsi" w:hAnsiTheme="minorHAnsi" w:cstheme="minorHAnsi"/>
          <w:sz w:val="16"/>
          <w:szCs w:val="16"/>
        </w:rPr>
        <w:t>. Such ruthlessness poses a serious problem: how can liberals respond effectively to it without emulating it? It also challenges the seriousness and sincerity of liberalism. Is the liberal who refrains from pursuing her goals when doing so seems to require ruthless action really that committed to those goals in the first place?</w:t>
      </w:r>
    </w:p>
    <w:p w14:paraId="166E3410" w14:textId="77777777" w:rsidR="00C326A7" w:rsidRPr="00C477FA" w:rsidRDefault="00C326A7" w:rsidP="00C326A7">
      <w:pPr>
        <w:rPr>
          <w:rFonts w:asciiTheme="minorHAnsi" w:hAnsiTheme="minorHAnsi" w:cstheme="minorHAnsi"/>
        </w:rPr>
      </w:pPr>
    </w:p>
    <w:p w14:paraId="1CD0187D" w14:textId="77777777" w:rsidR="00C326A7" w:rsidRDefault="00C326A7" w:rsidP="00C326A7">
      <w:pPr>
        <w:pStyle w:val="Analytic"/>
      </w:pPr>
    </w:p>
    <w:p w14:paraId="7648429B" w14:textId="77777777" w:rsidR="00C326A7" w:rsidRDefault="00C326A7" w:rsidP="00C326A7"/>
    <w:p w14:paraId="4D303449" w14:textId="77777777" w:rsidR="00C326A7" w:rsidRDefault="00C326A7" w:rsidP="00C326A7">
      <w:pPr>
        <w:pStyle w:val="Heading2"/>
      </w:pPr>
      <w:r>
        <w:t>Con Con CP</w:t>
      </w:r>
    </w:p>
    <w:p w14:paraId="4D52B7A6" w14:textId="77777777" w:rsidR="00C326A7" w:rsidRDefault="00C326A7" w:rsidP="00C326A7"/>
    <w:p w14:paraId="795C410E" w14:textId="77777777" w:rsidR="00C326A7" w:rsidRDefault="00C326A7" w:rsidP="00C326A7">
      <w:pPr>
        <w:pStyle w:val="Heading3"/>
        <w:rPr>
          <w:lang w:val="es-ES"/>
        </w:rPr>
      </w:pPr>
      <w:r w:rsidRPr="00874F0B">
        <w:rPr>
          <w:lang w:val="es-ES"/>
        </w:rPr>
        <w:t>Con Con CP---2AC</w:t>
      </w:r>
    </w:p>
    <w:p w14:paraId="0FCD5C9E" w14:textId="77777777" w:rsidR="00C326A7" w:rsidRPr="00A01B0B" w:rsidRDefault="00C326A7" w:rsidP="00C326A7">
      <w:pPr>
        <w:pStyle w:val="Heading4"/>
      </w:pPr>
      <w:r>
        <w:t xml:space="preserve">Those state-level logics are both </w:t>
      </w:r>
      <w:r>
        <w:rPr>
          <w:u w:val="single"/>
        </w:rPr>
        <w:t>theoretically</w:t>
      </w:r>
      <w:r>
        <w:t xml:space="preserve"> and </w:t>
      </w:r>
      <w:r>
        <w:rPr>
          <w:u w:val="single"/>
        </w:rPr>
        <w:t>historically</w:t>
      </w:r>
      <w:r>
        <w:t xml:space="preserve"> antiblack.</w:t>
      </w:r>
    </w:p>
    <w:p w14:paraId="5466DD6F" w14:textId="77777777" w:rsidR="00C326A7" w:rsidRDefault="00C326A7" w:rsidP="00C326A7">
      <w:r w:rsidRPr="00CC4882">
        <w:rPr>
          <w:rStyle w:val="Style13ptBold"/>
        </w:rPr>
        <w:t>The Black Youth Project 22</w:t>
      </w:r>
      <w:r>
        <w:t xml:space="preserve"> – The Black Youth Project is a platform that highlights the voices and ideas of Black millennials. Through knowledge, voice, and action, we work to empower and uplift the lived experiences of young Black Americans today.</w:t>
      </w:r>
    </w:p>
    <w:p w14:paraId="0949C278" w14:textId="77777777" w:rsidR="00C326A7" w:rsidRDefault="00C326A7" w:rsidP="00C326A7">
      <w:r>
        <w:t>““E pluribus unum”: Federalism is a reactionary structure built on anti-Blackness” 8-31-2022. https://blackyouthproject.com/e-pluribus-unum-federalism-is-a-reactionary-structure-built-on-anti-blackness/</w:t>
      </w:r>
    </w:p>
    <w:p w14:paraId="6DB63295" w14:textId="77777777" w:rsidR="00C326A7" w:rsidRPr="00BD33A4" w:rsidRDefault="00C326A7" w:rsidP="00C326A7">
      <w:pPr>
        <w:rPr>
          <w:rStyle w:val="Emphasis"/>
        </w:rPr>
      </w:pPr>
      <w:r w:rsidRPr="00A01B0B">
        <w:rPr>
          <w:sz w:val="14"/>
        </w:rPr>
        <w:t xml:space="preserve">But the framework of “shared powers” is not quite that accurate. In </w:t>
      </w:r>
      <w:r w:rsidRPr="00216487">
        <w:rPr>
          <w:sz w:val="14"/>
        </w:rPr>
        <w:t xml:space="preserve">fact, </w:t>
      </w:r>
      <w:r w:rsidRPr="00216487">
        <w:rPr>
          <w:rStyle w:val="StyleUnderline"/>
        </w:rPr>
        <w:t xml:space="preserve">we can think of </w:t>
      </w:r>
      <w:r w:rsidRPr="008668E3">
        <w:rPr>
          <w:rStyle w:val="Emphasis"/>
          <w:highlight w:val="green"/>
        </w:rPr>
        <w:t>federalism</w:t>
      </w:r>
      <w:r w:rsidRPr="00A01B0B">
        <w:rPr>
          <w:sz w:val="14"/>
        </w:rPr>
        <w:t xml:space="preserve"> </w:t>
      </w:r>
      <w:r w:rsidRPr="00A01B0B">
        <w:rPr>
          <w:rStyle w:val="Emphasis"/>
        </w:rPr>
        <w:t>not</w:t>
      </w:r>
      <w:r w:rsidRPr="00A01B0B">
        <w:rPr>
          <w:rStyle w:val="StyleUnderline"/>
        </w:rPr>
        <w:t xml:space="preserve"> so much as </w:t>
      </w:r>
      <w:r w:rsidRPr="00A01B0B">
        <w:rPr>
          <w:rStyle w:val="Emphasis"/>
        </w:rPr>
        <w:t>shared government</w:t>
      </w:r>
      <w:r w:rsidRPr="00A01B0B">
        <w:rPr>
          <w:sz w:val="14"/>
        </w:rPr>
        <w:t xml:space="preserve">, </w:t>
      </w:r>
      <w:r w:rsidRPr="00216487">
        <w:rPr>
          <w:rStyle w:val="StyleUnderline"/>
        </w:rPr>
        <w:t xml:space="preserve">but as a </w:t>
      </w:r>
      <w:r w:rsidRPr="00216487">
        <w:rPr>
          <w:rStyle w:val="Emphasis"/>
        </w:rPr>
        <w:t>form</w:t>
      </w:r>
      <w:r w:rsidRPr="00216487">
        <w:rPr>
          <w:rStyle w:val="StyleUnderline"/>
          <w:bdr w:val="single" w:sz="8" w:space="0" w:color="auto"/>
        </w:rPr>
        <w:t xml:space="preserve"> of </w:t>
      </w:r>
      <w:r w:rsidRPr="00216487">
        <w:rPr>
          <w:rStyle w:val="Emphasis"/>
        </w:rPr>
        <w:t>government</w:t>
      </w:r>
      <w:r w:rsidRPr="00216487">
        <w:rPr>
          <w:sz w:val="14"/>
        </w:rPr>
        <w:t xml:space="preserve"> </w:t>
      </w:r>
      <w:r w:rsidRPr="00216487">
        <w:rPr>
          <w:rStyle w:val="StyleUnderline"/>
        </w:rPr>
        <w:t xml:space="preserve">which </w:t>
      </w:r>
      <w:r w:rsidRPr="00BD33A4">
        <w:rPr>
          <w:rStyle w:val="StyleUnderline"/>
        </w:rPr>
        <w:t>sees</w:t>
      </w:r>
      <w:r w:rsidRPr="00A01B0B">
        <w:rPr>
          <w:rStyle w:val="StyleUnderline"/>
        </w:rPr>
        <w:t xml:space="preserve"> </w:t>
      </w:r>
      <w:r w:rsidRPr="00BD33A4">
        <w:rPr>
          <w:rStyle w:val="Emphasis"/>
        </w:rPr>
        <w:t>different</w:t>
      </w:r>
      <w:r w:rsidRPr="00BD33A4">
        <w:rPr>
          <w:rStyle w:val="StyleUnderline"/>
        </w:rPr>
        <w:t xml:space="preserve"> political entities </w:t>
      </w:r>
      <w:r w:rsidRPr="008668E3">
        <w:rPr>
          <w:rStyle w:val="Emphasis"/>
          <w:highlight w:val="green"/>
        </w:rPr>
        <w:t>battle</w:t>
      </w:r>
      <w:r w:rsidRPr="00A01B0B">
        <w:rPr>
          <w:rStyle w:val="Emphasis"/>
        </w:rPr>
        <w:t xml:space="preserve"> against each other </w:t>
      </w:r>
      <w:r w:rsidRPr="008668E3">
        <w:rPr>
          <w:rStyle w:val="Emphasis"/>
          <w:highlight w:val="green"/>
        </w:rPr>
        <w:t>for</w:t>
      </w:r>
      <w:r w:rsidRPr="008668E3">
        <w:rPr>
          <w:rStyle w:val="StyleUnderline"/>
          <w:highlight w:val="green"/>
        </w:rPr>
        <w:t xml:space="preserve"> </w:t>
      </w:r>
      <w:r w:rsidRPr="00216487">
        <w:rPr>
          <w:rStyle w:val="StyleUnderline"/>
          <w:bdr w:val="single" w:sz="8" w:space="0" w:color="auto"/>
        </w:rPr>
        <w:t xml:space="preserve">political </w:t>
      </w:r>
      <w:r w:rsidRPr="008668E3">
        <w:rPr>
          <w:rStyle w:val="Emphasis"/>
          <w:highlight w:val="green"/>
        </w:rPr>
        <w:t>supremacy</w:t>
      </w:r>
      <w:r w:rsidRPr="00A01B0B">
        <w:rPr>
          <w:sz w:val="14"/>
        </w:rPr>
        <w:t xml:space="preserve">. </w:t>
      </w:r>
      <w:r w:rsidRPr="00A01B0B">
        <w:rPr>
          <w:rStyle w:val="StyleUnderline"/>
        </w:rPr>
        <w:t xml:space="preserve">This </w:t>
      </w:r>
      <w:r w:rsidRPr="00BD33A4">
        <w:rPr>
          <w:rStyle w:val="StyleUnderline"/>
        </w:rPr>
        <w:t xml:space="preserve">sets up </w:t>
      </w:r>
      <w:r w:rsidRPr="00BD33A4">
        <w:rPr>
          <w:rStyle w:val="Emphasis"/>
        </w:rPr>
        <w:t>unclear boundaries</w:t>
      </w:r>
      <w:r w:rsidRPr="00BD33A4">
        <w:rPr>
          <w:rStyle w:val="StyleUnderline"/>
        </w:rPr>
        <w:t xml:space="preserve"> of </w:t>
      </w:r>
      <w:r w:rsidRPr="00BD33A4">
        <w:rPr>
          <w:rStyle w:val="Emphasis"/>
        </w:rPr>
        <w:t>demarcation</w:t>
      </w:r>
      <w:r w:rsidRPr="00BD33A4">
        <w:rPr>
          <w:rStyle w:val="StyleUnderline"/>
        </w:rPr>
        <w:t xml:space="preserve"> that has led to </w:t>
      </w:r>
      <w:r w:rsidRPr="00BD33A4">
        <w:rPr>
          <w:rStyle w:val="Emphasis"/>
        </w:rPr>
        <w:t>landmark court battles</w:t>
      </w:r>
      <w:r w:rsidRPr="00BD33A4">
        <w:rPr>
          <w:rStyle w:val="StyleUnderline"/>
        </w:rPr>
        <w:t xml:space="preserve">, </w:t>
      </w:r>
      <w:r w:rsidRPr="00BD33A4">
        <w:rPr>
          <w:rStyle w:val="Emphasis"/>
        </w:rPr>
        <w:t>nullification crises</w:t>
      </w:r>
      <w:r w:rsidRPr="00BD33A4">
        <w:rPr>
          <w:rStyle w:val="StyleUnderline"/>
        </w:rPr>
        <w:t xml:space="preserve">, and </w:t>
      </w:r>
      <w:r w:rsidRPr="00BD33A4">
        <w:rPr>
          <w:rStyle w:val="Emphasis"/>
        </w:rPr>
        <w:t xml:space="preserve">open civil war. </w:t>
      </w:r>
    </w:p>
    <w:p w14:paraId="01BF78CA" w14:textId="77777777" w:rsidR="00C326A7" w:rsidRPr="00A01B0B" w:rsidRDefault="00C326A7" w:rsidP="00C326A7">
      <w:pPr>
        <w:rPr>
          <w:rStyle w:val="StyleUnderline"/>
        </w:rPr>
      </w:pPr>
      <w:r w:rsidRPr="00BD33A4">
        <w:rPr>
          <w:sz w:val="14"/>
        </w:rPr>
        <w:t xml:space="preserve">The point must be made here, however, that </w:t>
      </w:r>
      <w:r w:rsidRPr="00BD33A4">
        <w:rPr>
          <w:rStyle w:val="Emphasis"/>
        </w:rPr>
        <w:t>federalism</w:t>
      </w:r>
      <w:r w:rsidRPr="00BD33A4">
        <w:rPr>
          <w:rStyle w:val="StyleUnderline"/>
        </w:rPr>
        <w:t xml:space="preserve"> is not the reason for these battles</w:t>
      </w:r>
      <w:r w:rsidRPr="00BD33A4">
        <w:rPr>
          <w:sz w:val="14"/>
        </w:rPr>
        <w:t xml:space="preserve">, </w:t>
      </w:r>
      <w:r w:rsidRPr="00BD33A4">
        <w:rPr>
          <w:rStyle w:val="StyleUnderline"/>
        </w:rPr>
        <w:t xml:space="preserve">it </w:t>
      </w:r>
      <w:r w:rsidRPr="00BD33A4">
        <w:rPr>
          <w:rStyle w:val="Emphasis"/>
        </w:rPr>
        <w:t>is</w:t>
      </w:r>
      <w:r w:rsidRPr="00BD33A4">
        <w:rPr>
          <w:rStyle w:val="StyleUnderline"/>
        </w:rPr>
        <w:t xml:space="preserve"> the </w:t>
      </w:r>
      <w:r w:rsidRPr="00BD33A4">
        <w:rPr>
          <w:rStyle w:val="Emphasis"/>
        </w:rPr>
        <w:t>container</w:t>
      </w:r>
      <w:r w:rsidRPr="00BD33A4">
        <w:rPr>
          <w:rStyle w:val="StyleUnderline"/>
        </w:rPr>
        <w:t xml:space="preserve"> </w:t>
      </w:r>
      <w:r w:rsidRPr="00BD33A4">
        <w:rPr>
          <w:rStyle w:val="Emphasis"/>
        </w:rPr>
        <w:t>within which</w:t>
      </w:r>
      <w:r w:rsidRPr="00BD33A4">
        <w:rPr>
          <w:rStyle w:val="StyleUnderline"/>
        </w:rPr>
        <w:t xml:space="preserve"> these </w:t>
      </w:r>
      <w:r w:rsidRPr="00BD33A4">
        <w:rPr>
          <w:rStyle w:val="Emphasis"/>
        </w:rPr>
        <w:t>battles are waged</w:t>
      </w:r>
      <w:r w:rsidRPr="00BD33A4">
        <w:rPr>
          <w:rStyle w:val="StyleUnderline"/>
        </w:rPr>
        <w:t>.</w:t>
      </w:r>
      <w:r w:rsidRPr="00BD33A4">
        <w:rPr>
          <w:sz w:val="14"/>
        </w:rPr>
        <w:t xml:space="preserve"> Put another way, </w:t>
      </w:r>
      <w:r w:rsidRPr="00BD33A4">
        <w:rPr>
          <w:rStyle w:val="StyleUnderline"/>
        </w:rPr>
        <w:t>the reason states and the national government vie against each other</w:t>
      </w:r>
      <w:r w:rsidRPr="00BD33A4">
        <w:rPr>
          <w:sz w:val="14"/>
        </w:rPr>
        <w:t xml:space="preserve"> for political supremacy </w:t>
      </w:r>
      <w:r w:rsidRPr="00BD33A4">
        <w:rPr>
          <w:rStyle w:val="StyleUnderline"/>
        </w:rPr>
        <w:t>isn’t because of the “greater good” that a federalist structure</w:t>
      </w:r>
      <w:r w:rsidRPr="00BD33A4">
        <w:rPr>
          <w:sz w:val="14"/>
        </w:rPr>
        <w:t xml:space="preserve"> of government </w:t>
      </w:r>
      <w:r w:rsidRPr="00BD33A4">
        <w:rPr>
          <w:rStyle w:val="StyleUnderline"/>
        </w:rPr>
        <w:t>provides</w:t>
      </w:r>
      <w:r w:rsidRPr="00BD33A4">
        <w:rPr>
          <w:sz w:val="14"/>
        </w:rPr>
        <w:t xml:space="preserve"> the people over which it is sovereign. In fact, </w:t>
      </w:r>
      <w:r w:rsidRPr="00BD33A4">
        <w:rPr>
          <w:rStyle w:val="Emphasis"/>
        </w:rPr>
        <w:t>federalism as a structure of government</w:t>
      </w:r>
      <w:r w:rsidRPr="00BD33A4">
        <w:rPr>
          <w:rStyle w:val="StyleUnderline"/>
        </w:rPr>
        <w:t xml:space="preserve"> is </w:t>
      </w:r>
      <w:r w:rsidRPr="008668E3">
        <w:rPr>
          <w:rStyle w:val="StyleUnderline"/>
          <w:highlight w:val="green"/>
        </w:rPr>
        <w:t xml:space="preserve">a </w:t>
      </w:r>
      <w:r w:rsidRPr="008668E3">
        <w:rPr>
          <w:rStyle w:val="Emphasis"/>
          <w:highlight w:val="green"/>
        </w:rPr>
        <w:t>reactionary</w:t>
      </w:r>
      <w:r w:rsidRPr="00A01B0B">
        <w:rPr>
          <w:rStyle w:val="StyleUnderline"/>
        </w:rPr>
        <w:t xml:space="preserve"> class </w:t>
      </w:r>
      <w:r w:rsidRPr="00BD33A4">
        <w:rPr>
          <w:rStyle w:val="StyleUnderline"/>
        </w:rPr>
        <w:t xml:space="preserve">structure of </w:t>
      </w:r>
      <w:r w:rsidRPr="00BD33A4">
        <w:rPr>
          <w:rStyle w:val="Emphasis"/>
          <w:highlight w:val="green"/>
        </w:rPr>
        <w:t>racial</w:t>
      </w:r>
      <w:r w:rsidRPr="00A01B0B">
        <w:rPr>
          <w:rStyle w:val="StyleUnderline"/>
        </w:rPr>
        <w:t xml:space="preserve"> </w:t>
      </w:r>
      <w:r w:rsidRPr="00BD33A4">
        <w:rPr>
          <w:rStyle w:val="StyleUnderline"/>
        </w:rPr>
        <w:t xml:space="preserve">and gendered </w:t>
      </w:r>
      <w:r w:rsidRPr="00BD33A4">
        <w:rPr>
          <w:rStyle w:val="Emphasis"/>
        </w:rPr>
        <w:t xml:space="preserve">political </w:t>
      </w:r>
      <w:r w:rsidRPr="008668E3">
        <w:rPr>
          <w:rStyle w:val="Emphasis"/>
          <w:highlight w:val="green"/>
        </w:rPr>
        <w:t>domination</w:t>
      </w:r>
      <w:r w:rsidRPr="00A01B0B">
        <w:rPr>
          <w:rStyle w:val="StyleUnderline"/>
        </w:rPr>
        <w:t>.</w:t>
      </w:r>
    </w:p>
    <w:p w14:paraId="29899E33" w14:textId="77777777" w:rsidR="00C326A7" w:rsidRPr="00A01B0B" w:rsidRDefault="00C326A7" w:rsidP="00C326A7">
      <w:pPr>
        <w:rPr>
          <w:sz w:val="14"/>
        </w:rPr>
      </w:pPr>
      <w:r w:rsidRPr="00A01B0B">
        <w:rPr>
          <w:sz w:val="14"/>
        </w:rPr>
        <w:t xml:space="preserve">In the United States, </w:t>
      </w:r>
      <w:r w:rsidRPr="00BD33A4">
        <w:rPr>
          <w:rStyle w:val="Emphasis"/>
        </w:rPr>
        <w:t>federalism began</w:t>
      </w:r>
      <w:r w:rsidRPr="00BD33A4">
        <w:rPr>
          <w:rStyle w:val="StyleUnderline"/>
        </w:rPr>
        <w:t xml:space="preserve"> as the solution put forth by the founding colonists because of the inability of the Articles of Confederation </w:t>
      </w:r>
      <w:r w:rsidRPr="00BD33A4">
        <w:rPr>
          <w:rStyle w:val="Emphasis"/>
        </w:rPr>
        <w:t>to enforce property rights</w:t>
      </w:r>
      <w:r w:rsidRPr="00BD33A4">
        <w:rPr>
          <w:sz w:val="14"/>
        </w:rPr>
        <w:t xml:space="preserve">. </w:t>
      </w:r>
      <w:r w:rsidRPr="00BD33A4">
        <w:rPr>
          <w:rStyle w:val="Emphasis"/>
        </w:rPr>
        <w:t>The federalist</w:t>
      </w:r>
      <w:r w:rsidRPr="00A01B0B">
        <w:rPr>
          <w:rStyle w:val="Emphasis"/>
        </w:rPr>
        <w:t xml:space="preserve"> movement gained momentum</w:t>
      </w:r>
      <w:r w:rsidRPr="00A01B0B">
        <w:rPr>
          <w:rStyle w:val="StyleUnderline"/>
        </w:rPr>
        <w:t xml:space="preserve"> </w:t>
      </w:r>
      <w:r w:rsidRPr="00A01B0B">
        <w:rPr>
          <w:rStyle w:val="Emphasis"/>
        </w:rPr>
        <w:t>after</w:t>
      </w:r>
      <w:r w:rsidRPr="00A01B0B">
        <w:rPr>
          <w:rStyle w:val="StyleUnderline"/>
        </w:rPr>
        <w:t xml:space="preserve"> a yeoman farmer uprising in western Massachusetts from 1786-1787, which threatened the dominion of the white settler elite. This was named </w:t>
      </w:r>
      <w:r w:rsidRPr="00A01B0B">
        <w:rPr>
          <w:rStyle w:val="Emphasis"/>
        </w:rPr>
        <w:t>Shays’ Rebellion</w:t>
      </w:r>
      <w:r w:rsidRPr="00A01B0B">
        <w:rPr>
          <w:rStyle w:val="StyleUnderline"/>
        </w:rPr>
        <w:t xml:space="preserve"> and it put the aristocratic elite on notice.</w:t>
      </w:r>
      <w:r w:rsidRPr="00A01B0B">
        <w:rPr>
          <w:sz w:val="14"/>
        </w:rPr>
        <w:t xml:space="preserve"> </w:t>
      </w:r>
      <w:r w:rsidRPr="00A01B0B">
        <w:rPr>
          <w:rStyle w:val="StyleUnderline"/>
        </w:rPr>
        <w:t xml:space="preserve">On the other </w:t>
      </w:r>
      <w:r w:rsidRPr="00216487">
        <w:rPr>
          <w:rStyle w:val="StyleUnderline"/>
        </w:rPr>
        <w:t xml:space="preserve">side of the war for independence, </w:t>
      </w:r>
      <w:r w:rsidRPr="00BD33A4">
        <w:rPr>
          <w:rStyle w:val="StyleUnderline"/>
          <w:highlight w:val="green"/>
        </w:rPr>
        <w:t>wealthy elites</w:t>
      </w:r>
      <w:r w:rsidRPr="00216487">
        <w:rPr>
          <w:rStyle w:val="StyleUnderline"/>
        </w:rPr>
        <w:t xml:space="preserve"> were </w:t>
      </w:r>
      <w:r w:rsidRPr="00BD33A4">
        <w:rPr>
          <w:rStyle w:val="StyleUnderline"/>
          <w:highlight w:val="green"/>
        </w:rPr>
        <w:t>concerned</w:t>
      </w:r>
      <w:r w:rsidRPr="00216487">
        <w:rPr>
          <w:rStyle w:val="StyleUnderline"/>
        </w:rPr>
        <w:t xml:space="preserve"> about </w:t>
      </w:r>
      <w:r w:rsidRPr="00BD33A4">
        <w:rPr>
          <w:rStyle w:val="StyleUnderline"/>
          <w:highlight w:val="green"/>
        </w:rPr>
        <w:t>how</w:t>
      </w:r>
      <w:r w:rsidRPr="00216487">
        <w:rPr>
          <w:rStyle w:val="StyleUnderline"/>
        </w:rPr>
        <w:t xml:space="preserve"> democracy and popular </w:t>
      </w:r>
      <w:r w:rsidRPr="00BD33A4">
        <w:rPr>
          <w:rStyle w:val="StyleUnderline"/>
          <w:highlight w:val="green"/>
        </w:rPr>
        <w:t>movements</w:t>
      </w:r>
      <w:r w:rsidRPr="00216487">
        <w:rPr>
          <w:rStyle w:val="StyleUnderline"/>
        </w:rPr>
        <w:t xml:space="preserve"> would </w:t>
      </w:r>
      <w:r w:rsidRPr="00BD33A4">
        <w:rPr>
          <w:rStyle w:val="StyleUnderline"/>
          <w:highlight w:val="green"/>
        </w:rPr>
        <w:t>impact</w:t>
      </w:r>
      <w:r w:rsidRPr="00216487">
        <w:rPr>
          <w:rStyle w:val="StyleUnderline"/>
        </w:rPr>
        <w:t xml:space="preserve"> their property and </w:t>
      </w:r>
      <w:r w:rsidRPr="00BD33A4">
        <w:rPr>
          <w:rStyle w:val="StyleUnderline"/>
          <w:highlight w:val="green"/>
        </w:rPr>
        <w:t>control over enslaved</w:t>
      </w:r>
      <w:r w:rsidRPr="00216487">
        <w:rPr>
          <w:rStyle w:val="StyleUnderline"/>
        </w:rPr>
        <w:t xml:space="preserve"> Black </w:t>
      </w:r>
      <w:r w:rsidRPr="00BD33A4">
        <w:rPr>
          <w:rStyle w:val="StyleUnderline"/>
          <w:highlight w:val="green"/>
        </w:rPr>
        <w:t>people</w:t>
      </w:r>
      <w:r w:rsidRPr="00216487">
        <w:rPr>
          <w:sz w:val="14"/>
        </w:rPr>
        <w:t>. In this light, we can see the</w:t>
      </w:r>
      <w:r w:rsidRPr="00A01B0B">
        <w:rPr>
          <w:sz w:val="14"/>
        </w:rPr>
        <w:t xml:space="preserve"> U.S. Constitution for what it really was; a negotiated agreement between federalists (white propertied men) and anti-federalists (more white propertied men) designed to protect the property and power of creditors who wanted to collect debts and slave owners who wanted to preserve slavery. </w:t>
      </w:r>
    </w:p>
    <w:p w14:paraId="1F86C294" w14:textId="77777777" w:rsidR="00C326A7" w:rsidRPr="00A01B0B" w:rsidRDefault="00C326A7" w:rsidP="00C326A7">
      <w:pPr>
        <w:rPr>
          <w:sz w:val="14"/>
        </w:rPr>
      </w:pPr>
      <w:r w:rsidRPr="00A01B0B">
        <w:rPr>
          <w:rStyle w:val="Emphasis"/>
        </w:rPr>
        <w:t>Federalism</w:t>
      </w:r>
      <w:r w:rsidRPr="00A01B0B">
        <w:rPr>
          <w:sz w:val="14"/>
        </w:rPr>
        <w:t xml:space="preserve"> is a </w:t>
      </w:r>
      <w:r w:rsidRPr="00BD33A4">
        <w:rPr>
          <w:sz w:val="14"/>
        </w:rPr>
        <w:t xml:space="preserve">reactionary class structure. It </w:t>
      </w:r>
      <w:r w:rsidRPr="00BD33A4">
        <w:rPr>
          <w:rStyle w:val="Emphasis"/>
        </w:rPr>
        <w:t>exists specifically</w:t>
      </w:r>
      <w:r w:rsidRPr="00BD33A4">
        <w:rPr>
          <w:sz w:val="14"/>
        </w:rPr>
        <w:t xml:space="preserve"> </w:t>
      </w:r>
      <w:r w:rsidRPr="00BD33A4">
        <w:rPr>
          <w:rStyle w:val="StyleUnderline"/>
        </w:rPr>
        <w:t xml:space="preserve">because of the </w:t>
      </w:r>
      <w:r w:rsidRPr="00BD33A4">
        <w:rPr>
          <w:rStyle w:val="Emphasis"/>
        </w:rPr>
        <w:t>history</w:t>
      </w:r>
      <w:r w:rsidRPr="00BD33A4">
        <w:rPr>
          <w:rStyle w:val="StyleUnderline"/>
        </w:rPr>
        <w:t xml:space="preserve"> of </w:t>
      </w:r>
      <w:r w:rsidRPr="00BD33A4">
        <w:rPr>
          <w:rStyle w:val="Emphasis"/>
        </w:rPr>
        <w:t>enslavement</w:t>
      </w:r>
      <w:r w:rsidRPr="00BD33A4">
        <w:rPr>
          <w:rStyle w:val="StyleUnderline"/>
        </w:rPr>
        <w:t xml:space="preserve"> and </w:t>
      </w:r>
      <w:r w:rsidRPr="00BD33A4">
        <w:rPr>
          <w:rStyle w:val="Emphasis"/>
        </w:rPr>
        <w:t>colonization</w:t>
      </w:r>
      <w:r w:rsidRPr="00BD33A4">
        <w:rPr>
          <w:rStyle w:val="StyleUnderline"/>
        </w:rPr>
        <w:t xml:space="preserve"> that this nation is founded upon</w:t>
      </w:r>
      <w:r w:rsidRPr="00BD33A4">
        <w:rPr>
          <w:sz w:val="14"/>
        </w:rPr>
        <w:t xml:space="preserve">. </w:t>
      </w:r>
      <w:r w:rsidRPr="00BD33A4">
        <w:rPr>
          <w:rStyle w:val="StyleUnderline"/>
        </w:rPr>
        <w:t xml:space="preserve">Its </w:t>
      </w:r>
      <w:r w:rsidRPr="00BD33A4">
        <w:rPr>
          <w:rStyle w:val="Emphasis"/>
        </w:rPr>
        <w:t>creation</w:t>
      </w:r>
      <w:r w:rsidRPr="00BD33A4">
        <w:rPr>
          <w:rStyle w:val="StyleUnderline"/>
        </w:rPr>
        <w:t xml:space="preserve"> was </w:t>
      </w:r>
      <w:r w:rsidRPr="00BD33A4">
        <w:rPr>
          <w:rStyle w:val="Emphasis"/>
        </w:rPr>
        <w:t>based</w:t>
      </w:r>
      <w:r w:rsidRPr="00BD33A4">
        <w:rPr>
          <w:rStyle w:val="StyleUnderline"/>
        </w:rPr>
        <w:t xml:space="preserve"> on</w:t>
      </w:r>
      <w:r w:rsidRPr="00A01B0B">
        <w:rPr>
          <w:rStyle w:val="StyleUnderline"/>
        </w:rPr>
        <w:t xml:space="preserve"> a </w:t>
      </w:r>
      <w:r w:rsidRPr="008668E3">
        <w:rPr>
          <w:rStyle w:val="Emphasis"/>
          <w:highlight w:val="green"/>
        </w:rPr>
        <w:t>reaction against</w:t>
      </w:r>
      <w:r w:rsidRPr="008668E3">
        <w:rPr>
          <w:rStyle w:val="StyleUnderline"/>
          <w:highlight w:val="green"/>
        </w:rPr>
        <w:t xml:space="preserve"> </w:t>
      </w:r>
      <w:r w:rsidRPr="008668E3">
        <w:rPr>
          <w:rStyle w:val="Emphasis"/>
          <w:highlight w:val="green"/>
        </w:rPr>
        <w:t>popular</w:t>
      </w:r>
      <w:r w:rsidRPr="00A01B0B">
        <w:rPr>
          <w:rStyle w:val="StyleUnderline"/>
        </w:rPr>
        <w:t xml:space="preserve">, organized </w:t>
      </w:r>
      <w:r w:rsidRPr="008668E3">
        <w:rPr>
          <w:rStyle w:val="Emphasis"/>
          <w:highlight w:val="green"/>
        </w:rPr>
        <w:t>forces</w:t>
      </w:r>
      <w:r w:rsidRPr="00A01B0B">
        <w:rPr>
          <w:rStyle w:val="StyleUnderline"/>
        </w:rPr>
        <w:t>.</w:t>
      </w:r>
      <w:r w:rsidRPr="00A01B0B">
        <w:rPr>
          <w:sz w:val="14"/>
        </w:rPr>
        <w:t xml:space="preserve"> </w:t>
      </w:r>
      <w:r w:rsidRPr="00A01B0B">
        <w:rPr>
          <w:rStyle w:val="StyleUnderline"/>
        </w:rPr>
        <w:t xml:space="preserve">Its purpose is for the </w:t>
      </w:r>
      <w:r w:rsidRPr="00A01B0B">
        <w:rPr>
          <w:rStyle w:val="Emphasis"/>
        </w:rPr>
        <w:t xml:space="preserve">ruling class to </w:t>
      </w:r>
      <w:r w:rsidRPr="00311466">
        <w:rPr>
          <w:rStyle w:val="Emphasis"/>
        </w:rPr>
        <w:t>control</w:t>
      </w:r>
      <w:r w:rsidRPr="00A01B0B">
        <w:rPr>
          <w:rStyle w:val="StyleUnderline"/>
        </w:rPr>
        <w:t xml:space="preserve"> </w:t>
      </w:r>
      <w:r w:rsidRPr="008668E3">
        <w:rPr>
          <w:rStyle w:val="StyleUnderline"/>
          <w:highlight w:val="green"/>
        </w:rPr>
        <w:t xml:space="preserve">and </w:t>
      </w:r>
      <w:r w:rsidRPr="008668E3">
        <w:rPr>
          <w:rStyle w:val="Emphasis"/>
          <w:highlight w:val="green"/>
        </w:rPr>
        <w:t>maintain</w:t>
      </w:r>
      <w:r w:rsidRPr="00A01B0B">
        <w:rPr>
          <w:rStyle w:val="StyleUnderline"/>
        </w:rPr>
        <w:t xml:space="preserve"> the </w:t>
      </w:r>
      <w:r w:rsidRPr="008668E3">
        <w:rPr>
          <w:rStyle w:val="Emphasis"/>
          <w:highlight w:val="green"/>
        </w:rPr>
        <w:t>boundaries</w:t>
      </w:r>
      <w:r w:rsidRPr="008668E3">
        <w:rPr>
          <w:rStyle w:val="StyleUnderline"/>
          <w:highlight w:val="green"/>
        </w:rPr>
        <w:t xml:space="preserve"> of </w:t>
      </w:r>
      <w:r w:rsidRPr="008668E3">
        <w:rPr>
          <w:rStyle w:val="Emphasis"/>
          <w:highlight w:val="green"/>
        </w:rPr>
        <w:t>political struggl</w:t>
      </w:r>
      <w:r w:rsidRPr="00216487">
        <w:rPr>
          <w:rStyle w:val="Emphasis"/>
          <w:highlight w:val="green"/>
        </w:rPr>
        <w:t>e</w:t>
      </w:r>
      <w:r w:rsidRPr="00216487">
        <w:rPr>
          <w:rStyle w:val="Emphasis"/>
        </w:rPr>
        <w:t>.</w:t>
      </w:r>
      <w:r w:rsidRPr="00216487">
        <w:rPr>
          <w:rStyle w:val="StyleUnderline"/>
        </w:rPr>
        <w:t xml:space="preserve"> </w:t>
      </w:r>
      <w:r w:rsidRPr="00216487">
        <w:rPr>
          <w:sz w:val="14"/>
        </w:rPr>
        <w:t>This</w:t>
      </w:r>
      <w:r w:rsidRPr="00A01B0B">
        <w:rPr>
          <w:sz w:val="14"/>
        </w:rPr>
        <w:t xml:space="preserve"> control takes many forms, including the fact the President is appointed by an electoral college and not by popular vote, the use of bi-cameral legislatures that have long senate terms and high property qualifications so as to control popular majorities, and how those property qualifications are used to exclude poor and working class people from serving in office. </w:t>
      </w:r>
    </w:p>
    <w:p w14:paraId="0FE36D27" w14:textId="77777777" w:rsidR="00C326A7" w:rsidRPr="00A01B0B" w:rsidRDefault="00C326A7" w:rsidP="00C326A7">
      <w:pPr>
        <w:rPr>
          <w:rStyle w:val="StyleUnderline"/>
        </w:rPr>
      </w:pPr>
      <w:r w:rsidRPr="00A01B0B">
        <w:rPr>
          <w:rStyle w:val="StyleUnderline"/>
        </w:rPr>
        <w:t xml:space="preserve">The </w:t>
      </w:r>
      <w:r w:rsidRPr="00A01B0B">
        <w:rPr>
          <w:rStyle w:val="Emphasis"/>
        </w:rPr>
        <w:t>structure</w:t>
      </w:r>
      <w:r w:rsidRPr="00A01B0B">
        <w:rPr>
          <w:rStyle w:val="StyleUnderline"/>
        </w:rPr>
        <w:t xml:space="preserve"> of </w:t>
      </w:r>
      <w:r w:rsidRPr="00216487">
        <w:rPr>
          <w:rStyle w:val="Emphasis"/>
        </w:rPr>
        <w:t>federalism</w:t>
      </w:r>
      <w:r w:rsidRPr="00216487">
        <w:rPr>
          <w:rStyle w:val="StyleUnderline"/>
        </w:rPr>
        <w:t xml:space="preserve"> has been </w:t>
      </w:r>
      <w:r w:rsidRPr="00216487">
        <w:rPr>
          <w:rStyle w:val="Emphasis"/>
        </w:rPr>
        <w:t>incredibly</w:t>
      </w:r>
      <w:r w:rsidRPr="00311466">
        <w:rPr>
          <w:rStyle w:val="Emphasis"/>
        </w:rPr>
        <w:t xml:space="preserve"> </w:t>
      </w:r>
      <w:r w:rsidRPr="008668E3">
        <w:rPr>
          <w:rStyle w:val="Emphasis"/>
          <w:highlight w:val="green"/>
        </w:rPr>
        <w:t>effective</w:t>
      </w:r>
      <w:r w:rsidRPr="008668E3">
        <w:rPr>
          <w:rStyle w:val="StyleUnderline"/>
          <w:highlight w:val="green"/>
        </w:rPr>
        <w:t xml:space="preserve"> at </w:t>
      </w:r>
      <w:r w:rsidRPr="008668E3">
        <w:rPr>
          <w:rStyle w:val="Emphasis"/>
          <w:highlight w:val="green"/>
        </w:rPr>
        <w:t>preventing</w:t>
      </w:r>
      <w:r w:rsidRPr="00A01B0B">
        <w:rPr>
          <w:rStyle w:val="StyleUnderline"/>
        </w:rPr>
        <w:t xml:space="preserve"> the </w:t>
      </w:r>
      <w:r w:rsidRPr="008668E3">
        <w:rPr>
          <w:rStyle w:val="Emphasis"/>
          <w:highlight w:val="green"/>
        </w:rPr>
        <w:t>transformation</w:t>
      </w:r>
      <w:r w:rsidRPr="00A01B0B">
        <w:rPr>
          <w:rStyle w:val="StyleUnderline"/>
        </w:rPr>
        <w:t xml:space="preserve"> of our </w:t>
      </w:r>
      <w:r w:rsidRPr="00311466">
        <w:rPr>
          <w:rStyle w:val="Emphasis"/>
        </w:rPr>
        <w:t>society</w:t>
      </w:r>
      <w:r w:rsidRPr="00A01B0B">
        <w:rPr>
          <w:rStyle w:val="StyleUnderline"/>
        </w:rPr>
        <w:t xml:space="preserve"> over the preceding centuries</w:t>
      </w:r>
      <w:r w:rsidRPr="00A01B0B">
        <w:rPr>
          <w:sz w:val="14"/>
        </w:rPr>
        <w:t xml:space="preserve">, </w:t>
      </w:r>
      <w:r w:rsidRPr="00A01B0B">
        <w:rPr>
          <w:rStyle w:val="StyleUnderline"/>
        </w:rPr>
        <w:t>and we must always remember that it has been our social movements</w:t>
      </w:r>
      <w:r w:rsidRPr="00A01B0B">
        <w:rPr>
          <w:sz w:val="14"/>
        </w:rPr>
        <w:t xml:space="preserve">, </w:t>
      </w:r>
      <w:r w:rsidRPr="00A01B0B">
        <w:rPr>
          <w:rStyle w:val="StyleUnderline"/>
        </w:rPr>
        <w:t xml:space="preserve">the organized majorities of ordinary </w:t>
      </w:r>
      <w:r w:rsidRPr="00216487">
        <w:rPr>
          <w:rStyle w:val="StyleUnderline"/>
        </w:rPr>
        <w:t>people</w:t>
      </w:r>
      <w:r w:rsidRPr="00216487">
        <w:rPr>
          <w:sz w:val="14"/>
        </w:rPr>
        <w:t xml:space="preserve">, </w:t>
      </w:r>
      <w:r w:rsidRPr="00216487">
        <w:rPr>
          <w:rStyle w:val="StyleUnderline"/>
        </w:rPr>
        <w:t xml:space="preserve">that have challenged the </w:t>
      </w:r>
      <w:r w:rsidRPr="00216487">
        <w:rPr>
          <w:rStyle w:val="Emphasis"/>
        </w:rPr>
        <w:t>structure</w:t>
      </w:r>
      <w:r w:rsidRPr="00216487">
        <w:rPr>
          <w:rStyle w:val="StyleUnderline"/>
        </w:rPr>
        <w:t xml:space="preserve"> of </w:t>
      </w:r>
      <w:r w:rsidRPr="00216487">
        <w:rPr>
          <w:rStyle w:val="Emphasis"/>
        </w:rPr>
        <w:t>federalism</w:t>
      </w:r>
      <w:r w:rsidRPr="00216487">
        <w:rPr>
          <w:rStyle w:val="StyleUnderline"/>
        </w:rPr>
        <w:t xml:space="preserve"> and moved </w:t>
      </w:r>
      <w:r w:rsidRPr="00216487">
        <w:rPr>
          <w:rStyle w:val="Emphasis"/>
        </w:rPr>
        <w:t>structural democratic reform</w:t>
      </w:r>
      <w:r w:rsidRPr="00216487">
        <w:rPr>
          <w:rStyle w:val="StyleUnderline"/>
        </w:rPr>
        <w:t>.</w:t>
      </w:r>
    </w:p>
    <w:p w14:paraId="22DF2C4A" w14:textId="77777777" w:rsidR="00C326A7" w:rsidRPr="00A01B0B" w:rsidRDefault="00C326A7" w:rsidP="00C326A7">
      <w:pPr>
        <w:rPr>
          <w:sz w:val="14"/>
        </w:rPr>
      </w:pPr>
      <w:r w:rsidRPr="00A01B0B">
        <w:rPr>
          <w:sz w:val="14"/>
        </w:rPr>
        <w:t xml:space="preserve">Social movements have forced the structure of the U.S. government to become increasingly more democratic over time. </w:t>
      </w:r>
      <w:r w:rsidRPr="00A01B0B">
        <w:rPr>
          <w:rStyle w:val="StyleUnderline"/>
        </w:rPr>
        <w:t>The Bill of Rights</w:t>
      </w:r>
      <w:r w:rsidRPr="00A01B0B">
        <w:rPr>
          <w:sz w:val="14"/>
        </w:rPr>
        <w:t xml:space="preserve"> were added as amendments just two years after the Constitution went into effect. These amendments guarantee specific rights and personal freedoms as well as restrictions to the power of some portions of the bourgeois state in judicial proceedings. </w:t>
      </w:r>
    </w:p>
    <w:p w14:paraId="66B2D26C" w14:textId="77777777" w:rsidR="00C326A7" w:rsidRPr="00BD33A4" w:rsidRDefault="00C326A7" w:rsidP="00C326A7">
      <w:pPr>
        <w:rPr>
          <w:sz w:val="14"/>
        </w:rPr>
      </w:pPr>
      <w:r w:rsidRPr="008668E3">
        <w:rPr>
          <w:rStyle w:val="Emphasis"/>
        </w:rPr>
        <w:t>The abolition* of slavery</w:t>
      </w:r>
      <w:r w:rsidRPr="00A01B0B">
        <w:rPr>
          <w:sz w:val="14"/>
        </w:rPr>
        <w:t xml:space="preserve"> in the U.S., after centuries of fierce resistance, represented the only true hope for a real multi-racial democracy. </w:t>
      </w:r>
      <w:r w:rsidRPr="00A01B0B">
        <w:rPr>
          <w:rStyle w:val="Emphasis"/>
        </w:rPr>
        <w:t xml:space="preserve">The Reconstruction amendments </w:t>
      </w:r>
      <w:r w:rsidRPr="00A01B0B">
        <w:rPr>
          <w:sz w:val="14"/>
        </w:rPr>
        <w:t xml:space="preserve">were added to abolish slavery and involuntary servitude (except for those duly convicted of a crime), establish citizenship and equal protection under the law, and to prohibit voting rights discrimination based on race, color or prior servitude. </w:t>
      </w:r>
      <w:r w:rsidRPr="00A01B0B">
        <w:rPr>
          <w:rStyle w:val="StyleUnderline"/>
        </w:rPr>
        <w:t>The victory of the right for some women to vote</w:t>
      </w:r>
      <w:r w:rsidRPr="00A01B0B">
        <w:rPr>
          <w:sz w:val="14"/>
        </w:rPr>
        <w:t xml:space="preserve">, the direct election of senators, citizens of DC gaining the right to vote for President, the prohibition of poll taxes and the lowering of the right to vote from 21 to 18 were all victories won by organized majorities and social movements. In each of these cases, the ruling elite have fought back, attempting to </w:t>
      </w:r>
      <w:r w:rsidRPr="00BD33A4">
        <w:rPr>
          <w:sz w:val="14"/>
        </w:rPr>
        <w:t xml:space="preserve">restrict the victories won over time. </w:t>
      </w:r>
    </w:p>
    <w:p w14:paraId="753F5445" w14:textId="77777777" w:rsidR="00C326A7" w:rsidRPr="00A01B0B" w:rsidRDefault="00C326A7" w:rsidP="00C326A7">
      <w:pPr>
        <w:rPr>
          <w:rStyle w:val="Emphasis"/>
        </w:rPr>
      </w:pPr>
      <w:r w:rsidRPr="00BD33A4">
        <w:rPr>
          <w:rStyle w:val="StyleUnderline"/>
        </w:rPr>
        <w:t xml:space="preserve">The </w:t>
      </w:r>
      <w:r w:rsidRPr="00BD33A4">
        <w:rPr>
          <w:rStyle w:val="Emphasis"/>
        </w:rPr>
        <w:t>whole history</w:t>
      </w:r>
      <w:r w:rsidRPr="00BD33A4">
        <w:rPr>
          <w:rStyle w:val="StyleUnderline"/>
        </w:rPr>
        <w:t xml:space="preserve"> of </w:t>
      </w:r>
      <w:r w:rsidRPr="00BD33A4">
        <w:rPr>
          <w:rStyle w:val="Emphasis"/>
        </w:rPr>
        <w:t>federalism</w:t>
      </w:r>
      <w:r w:rsidRPr="00BD33A4">
        <w:rPr>
          <w:rStyle w:val="StyleUnderline"/>
        </w:rPr>
        <w:t xml:space="preserve"> is </w:t>
      </w:r>
      <w:r w:rsidRPr="00BD33A4">
        <w:rPr>
          <w:rStyle w:val="Emphasis"/>
        </w:rPr>
        <w:t>woven deeply</w:t>
      </w:r>
      <w:r w:rsidRPr="00BD33A4">
        <w:rPr>
          <w:sz w:val="14"/>
        </w:rPr>
        <w:t xml:space="preserve"> </w:t>
      </w:r>
      <w:r w:rsidRPr="00BD33A4">
        <w:rPr>
          <w:rStyle w:val="StyleUnderline"/>
        </w:rPr>
        <w:t xml:space="preserve">into the </w:t>
      </w:r>
      <w:r w:rsidRPr="00BD33A4">
        <w:rPr>
          <w:rStyle w:val="Emphasis"/>
        </w:rPr>
        <w:t>racialized colonial project of the U.S.</w:t>
      </w:r>
      <w:r w:rsidRPr="00BD33A4">
        <w:rPr>
          <w:sz w:val="14"/>
        </w:rPr>
        <w:t xml:space="preserve"> </w:t>
      </w:r>
      <w:r w:rsidRPr="00BD33A4">
        <w:rPr>
          <w:rStyle w:val="Emphasis"/>
          <w:sz w:val="26"/>
          <w:szCs w:val="26"/>
        </w:rPr>
        <w:t>What is at stake for Black people is not just a mechanism of government, but the very possibility of actualizing our dreams of liberation</w:t>
      </w:r>
      <w:r w:rsidRPr="00216487">
        <w:rPr>
          <w:sz w:val="14"/>
        </w:rPr>
        <w:t xml:space="preserve">. </w:t>
      </w:r>
      <w:r w:rsidRPr="00216487">
        <w:rPr>
          <w:rStyle w:val="StyleUnderline"/>
        </w:rPr>
        <w:t>Federalism acts as a preventative mode of government that inhibits deep structural transformation</w:t>
      </w:r>
      <w:r w:rsidRPr="00A01B0B">
        <w:rPr>
          <w:rStyle w:val="StyleUnderline"/>
        </w:rPr>
        <w:t xml:space="preserve"> of our political, economic, and social lives as Black people. </w:t>
      </w:r>
      <w:r w:rsidRPr="008668E3">
        <w:rPr>
          <w:rStyle w:val="Emphasis"/>
          <w:highlight w:val="green"/>
        </w:rPr>
        <w:t>There is no road to Black liberation</w:t>
      </w:r>
      <w:r w:rsidRPr="00A01B0B">
        <w:rPr>
          <w:rStyle w:val="StyleUnderline"/>
        </w:rPr>
        <w:t xml:space="preserve">, past or present, assumed or perceived, </w:t>
      </w:r>
      <w:r w:rsidRPr="00A01B0B">
        <w:rPr>
          <w:rStyle w:val="Emphasis"/>
        </w:rPr>
        <w:t xml:space="preserve">that does not </w:t>
      </w:r>
      <w:r w:rsidRPr="00311466">
        <w:rPr>
          <w:rStyle w:val="Emphasis"/>
        </w:rPr>
        <w:t>run</w:t>
      </w:r>
      <w:r w:rsidRPr="00A01B0B">
        <w:rPr>
          <w:rStyle w:val="Emphasis"/>
        </w:rPr>
        <w:t xml:space="preserve"> </w:t>
      </w:r>
      <w:r w:rsidRPr="008668E3">
        <w:rPr>
          <w:rStyle w:val="Emphasis"/>
          <w:highlight w:val="green"/>
        </w:rPr>
        <w:t>through</w:t>
      </w:r>
      <w:r w:rsidRPr="00A01B0B">
        <w:rPr>
          <w:rStyle w:val="Emphasis"/>
        </w:rPr>
        <w:t xml:space="preserve"> the </w:t>
      </w:r>
      <w:r w:rsidRPr="00311466">
        <w:rPr>
          <w:rStyle w:val="Emphasis"/>
        </w:rPr>
        <w:t>abolition</w:t>
      </w:r>
      <w:r w:rsidRPr="00A01B0B">
        <w:rPr>
          <w:rStyle w:val="Emphasis"/>
        </w:rPr>
        <w:t xml:space="preserve"> of </w:t>
      </w:r>
      <w:r w:rsidRPr="008668E3">
        <w:rPr>
          <w:rStyle w:val="Emphasis"/>
          <w:highlight w:val="green"/>
        </w:rPr>
        <w:t>federalism</w:t>
      </w:r>
      <w:r w:rsidRPr="00A01B0B">
        <w:rPr>
          <w:rStyle w:val="Emphasis"/>
        </w:rPr>
        <w:t>.</w:t>
      </w:r>
    </w:p>
    <w:p w14:paraId="1990CF82" w14:textId="77777777" w:rsidR="00C326A7" w:rsidRDefault="00C326A7" w:rsidP="00C326A7">
      <w:pPr>
        <w:rPr>
          <w:b/>
          <w:iCs/>
          <w:u w:val="single"/>
          <w:bdr w:val="single" w:sz="12" w:space="0" w:color="auto"/>
        </w:rPr>
      </w:pPr>
      <w:r w:rsidRPr="00A01B0B">
        <w:rPr>
          <w:rStyle w:val="StyleUnderline"/>
        </w:rPr>
        <w:t xml:space="preserve">The task of political </w:t>
      </w:r>
      <w:r w:rsidRPr="00BD33A4">
        <w:rPr>
          <w:rStyle w:val="StyleUnderline"/>
        </w:rPr>
        <w:t>organizations</w:t>
      </w:r>
      <w:r w:rsidRPr="00BD33A4">
        <w:rPr>
          <w:sz w:val="14"/>
        </w:rPr>
        <w:t xml:space="preserve"> and social movements </w:t>
      </w:r>
      <w:r w:rsidRPr="00BD33A4">
        <w:rPr>
          <w:rStyle w:val="StyleUnderline"/>
        </w:rPr>
        <w:t xml:space="preserve">today is to recognize that the political structure of </w:t>
      </w:r>
      <w:r w:rsidRPr="00BD33A4">
        <w:rPr>
          <w:rStyle w:val="Emphasis"/>
        </w:rPr>
        <w:t>federalism</w:t>
      </w:r>
      <w:r w:rsidRPr="00BD33A4">
        <w:rPr>
          <w:rStyle w:val="StyleUnderline"/>
        </w:rPr>
        <w:t xml:space="preserve"> that we organize under </w:t>
      </w:r>
      <w:r w:rsidRPr="00BD33A4">
        <w:rPr>
          <w:rStyle w:val="Emphasis"/>
        </w:rPr>
        <w:t>is inherently racist</w:t>
      </w:r>
      <w:r w:rsidRPr="00BD33A4">
        <w:rPr>
          <w:rStyle w:val="StyleUnderline"/>
        </w:rPr>
        <w:t xml:space="preserve"> and patriarchal</w:t>
      </w:r>
      <w:r w:rsidRPr="00BD33A4">
        <w:rPr>
          <w:sz w:val="14"/>
        </w:rPr>
        <w:t>, and puts our</w:t>
      </w:r>
      <w:r w:rsidRPr="00A01B0B">
        <w:rPr>
          <w:sz w:val="14"/>
        </w:rPr>
        <w:t xml:space="preserve"> movements and majorities at a severe disadvantage. Constitutional amendments to abolish the electoral college and proposed federal legislation to study and enforce reparations for the survivors of intergenerational enslavement are possibilities for our movements, but </w:t>
      </w:r>
      <w:r w:rsidRPr="008668E3">
        <w:rPr>
          <w:rStyle w:val="Emphasis"/>
          <w:highlight w:val="green"/>
        </w:rPr>
        <w:t>we must dream bigger</w:t>
      </w:r>
      <w:r w:rsidRPr="00A01B0B">
        <w:rPr>
          <w:rStyle w:val="Emphasis"/>
        </w:rPr>
        <w:t>.</w:t>
      </w:r>
      <w:r w:rsidRPr="00CC4882">
        <w:rPr>
          <w:rStyle w:val="Emphasis"/>
        </w:rPr>
        <w:t xml:space="preserve"> </w:t>
      </w:r>
      <w:r>
        <w:rPr>
          <w:rStyle w:val="Emphasis"/>
        </w:rPr>
        <w:br/>
      </w:r>
    </w:p>
    <w:p w14:paraId="5C3C4D87" w14:textId="77777777" w:rsidR="00C326A7" w:rsidRDefault="00C326A7" w:rsidP="00C326A7">
      <w:pPr>
        <w:pStyle w:val="Heading3"/>
      </w:pPr>
      <w:r>
        <w:t>Unconstitutional---2AC</w:t>
      </w:r>
    </w:p>
    <w:p w14:paraId="7F0B4736" w14:textId="77777777" w:rsidR="00C326A7" w:rsidRDefault="00C326A7" w:rsidP="00C326A7">
      <w:pPr>
        <w:pStyle w:val="Heading2"/>
      </w:pPr>
      <w:r>
        <w:t>Regs DA</w:t>
      </w:r>
    </w:p>
    <w:p w14:paraId="6EB7EDC2" w14:textId="77777777" w:rsidR="00C326A7" w:rsidRDefault="00C326A7" w:rsidP="00C326A7">
      <w:pPr>
        <w:pStyle w:val="Heading3"/>
      </w:pPr>
      <w:r>
        <w:t>DA---T/L---2AC</w:t>
      </w:r>
    </w:p>
    <w:p w14:paraId="348E1E24" w14:textId="77777777" w:rsidR="00C326A7" w:rsidRDefault="00C326A7" w:rsidP="00C326A7"/>
    <w:p w14:paraId="4B271781" w14:textId="77777777" w:rsidR="00C326A7" w:rsidRPr="00206BCD" w:rsidRDefault="00C326A7" w:rsidP="00C326A7"/>
    <w:p w14:paraId="35BD9431" w14:textId="77777777" w:rsidR="00C326A7" w:rsidRDefault="00C326A7" w:rsidP="00C326A7">
      <w:pPr>
        <w:pStyle w:val="Heading3"/>
      </w:pPr>
      <w:r>
        <w:t>Regs DA---2AC</w:t>
      </w:r>
    </w:p>
    <w:p w14:paraId="44EAFDF5" w14:textId="77777777" w:rsidR="00C326A7" w:rsidRDefault="00C326A7" w:rsidP="00C326A7"/>
    <w:p w14:paraId="061D77E6" w14:textId="77777777" w:rsidR="00C326A7" w:rsidRPr="00182FE0" w:rsidRDefault="00C326A7" w:rsidP="00C326A7">
      <w:pPr>
        <w:pStyle w:val="Heading4"/>
      </w:pPr>
      <w:r>
        <w:t>2. No Link --- their ev is not about the aff AND says it won’t happen</w:t>
      </w:r>
      <w:r w:rsidRPr="006D67E5">
        <w:rPr>
          <w:rFonts w:cs="Times New Roman"/>
        </w:rPr>
        <w:t>.</w:t>
      </w:r>
    </w:p>
    <w:p w14:paraId="338D6881" w14:textId="77777777" w:rsidR="00C326A7" w:rsidRPr="006D67E5" w:rsidRDefault="00C326A7" w:rsidP="00C326A7">
      <w:r w:rsidRPr="006D67E5">
        <w:t xml:space="preserve">Sophia </w:t>
      </w:r>
      <w:r w:rsidRPr="00182FE0">
        <w:rPr>
          <w:rStyle w:val="Style13ptBold"/>
        </w:rPr>
        <w:t>1NC</w:t>
      </w:r>
      <w:r>
        <w:t xml:space="preserve"> </w:t>
      </w:r>
      <w:r w:rsidRPr="006D67E5">
        <w:rPr>
          <w:rStyle w:val="Style13ptBold"/>
        </w:rPr>
        <w:t>Paslaski 24</w:t>
      </w:r>
      <w:r>
        <w:rPr>
          <w:rStyle w:val="Style13ptBold"/>
        </w:rPr>
        <w:t xml:space="preserve"> [Georgetown = Green]</w:t>
      </w:r>
      <w:r w:rsidRPr="006D67E5">
        <w:t>, JD Candidate at Maine, BA from Emerson College and an MA in Comparative and International Social Policy from the University of York, “Organized Labor Is Key to Governing Big Tech,” Lawfare, 11/18/24, https://www.lawfaremedia.org/article/organized-labor-is-key-to-governing-big-tech</w:t>
      </w:r>
    </w:p>
    <w:p w14:paraId="52EEEE4F" w14:textId="77777777" w:rsidR="00C326A7" w:rsidRPr="006D67E5" w:rsidRDefault="00C326A7" w:rsidP="00C326A7">
      <w:pPr>
        <w:rPr>
          <w:sz w:val="16"/>
        </w:rPr>
      </w:pPr>
      <w:r w:rsidRPr="00182FE0">
        <w:rPr>
          <w:rStyle w:val="Emphasis"/>
          <w:highlight w:val="green"/>
        </w:rPr>
        <w:t>Organized tech workers</w:t>
      </w:r>
      <w:r w:rsidRPr="006D67E5">
        <w:rPr>
          <w:u w:val="single"/>
        </w:rPr>
        <w:t xml:space="preserve"> </w:t>
      </w:r>
      <w:r w:rsidRPr="00182FE0">
        <w:rPr>
          <w:highlight w:val="green"/>
          <w:u w:val="single"/>
        </w:rPr>
        <w:t xml:space="preserve">can be a </w:t>
      </w:r>
      <w:r w:rsidRPr="00182FE0">
        <w:rPr>
          <w:rStyle w:val="Emphasis"/>
          <w:highlight w:val="green"/>
        </w:rPr>
        <w:t>powerful force</w:t>
      </w:r>
      <w:r w:rsidRPr="006D67E5">
        <w:rPr>
          <w:sz w:val="16"/>
        </w:rPr>
        <w:t xml:space="preserve"> for social good </w:t>
      </w:r>
      <w:r w:rsidRPr="00182FE0">
        <w:rPr>
          <w:highlight w:val="green"/>
          <w:u w:val="single"/>
        </w:rPr>
        <w:t xml:space="preserve">if </w:t>
      </w:r>
      <w:r w:rsidRPr="00182FE0">
        <w:rPr>
          <w:rStyle w:val="Emphasis"/>
          <w:highlight w:val="green"/>
        </w:rPr>
        <w:t>empowered</w:t>
      </w:r>
      <w:r w:rsidRPr="006D67E5">
        <w:rPr>
          <w:sz w:val="16"/>
        </w:rPr>
        <w:t xml:space="preserve"> to advocate on the public’s behalf. Tech unions’ </w:t>
      </w:r>
      <w:r w:rsidRPr="00182FE0">
        <w:rPr>
          <w:sz w:val="16"/>
          <w:highlight w:val="green"/>
        </w:rPr>
        <w:t xml:space="preserve">power </w:t>
      </w:r>
      <w:r w:rsidRPr="00182FE0">
        <w:rPr>
          <w:highlight w:val="green"/>
          <w:u w:val="single"/>
        </w:rPr>
        <w:t xml:space="preserve">can extend beyond the </w:t>
      </w:r>
      <w:r w:rsidRPr="00182FE0">
        <w:rPr>
          <w:rStyle w:val="Emphasis"/>
          <w:highlight w:val="green"/>
        </w:rPr>
        <w:t>confines</w:t>
      </w:r>
      <w:r w:rsidRPr="00182FE0">
        <w:rPr>
          <w:highlight w:val="green"/>
          <w:u w:val="single"/>
        </w:rPr>
        <w:t xml:space="preserve"> of the workplace and the </w:t>
      </w:r>
      <w:r w:rsidRPr="00182FE0">
        <w:rPr>
          <w:rStyle w:val="Emphasis"/>
          <w:highlight w:val="green"/>
        </w:rPr>
        <w:t>c</w:t>
      </w:r>
      <w:r w:rsidRPr="006D67E5">
        <w:rPr>
          <w:u w:val="single"/>
        </w:rPr>
        <w:t xml:space="preserve">ollective </w:t>
      </w:r>
      <w:r w:rsidRPr="00182FE0">
        <w:rPr>
          <w:rStyle w:val="Emphasis"/>
          <w:highlight w:val="green"/>
        </w:rPr>
        <w:t>b</w:t>
      </w:r>
      <w:r w:rsidRPr="006D67E5">
        <w:rPr>
          <w:u w:val="single"/>
        </w:rPr>
        <w:t xml:space="preserve">argaining </w:t>
      </w:r>
      <w:r w:rsidRPr="00182FE0">
        <w:rPr>
          <w:rStyle w:val="Emphasis"/>
          <w:highlight w:val="green"/>
        </w:rPr>
        <w:t>a</w:t>
      </w:r>
      <w:r w:rsidRPr="006D67E5">
        <w:rPr>
          <w:u w:val="single"/>
        </w:rPr>
        <w:t>greement and effect</w:t>
      </w:r>
      <w:r w:rsidRPr="006D67E5">
        <w:rPr>
          <w:sz w:val="16"/>
        </w:rPr>
        <w:t xml:space="preserve"> much-needed </w:t>
      </w:r>
      <w:r w:rsidRPr="006D67E5">
        <w:rPr>
          <w:rStyle w:val="Emphasis"/>
        </w:rPr>
        <w:t>digital social change</w:t>
      </w:r>
      <w:r w:rsidRPr="006D67E5">
        <w:rPr>
          <w:u w:val="single"/>
        </w:rPr>
        <w:t xml:space="preserve"> in an era rife with </w:t>
      </w:r>
      <w:r w:rsidRPr="006D67E5">
        <w:rPr>
          <w:rStyle w:val="Emphasis"/>
        </w:rPr>
        <w:t>misinformation</w:t>
      </w:r>
      <w:r w:rsidRPr="006D67E5">
        <w:rPr>
          <w:u w:val="single"/>
        </w:rPr>
        <w:t xml:space="preserve"> and political </w:t>
      </w:r>
      <w:r w:rsidRPr="006D67E5">
        <w:rPr>
          <w:rStyle w:val="Emphasis"/>
        </w:rPr>
        <w:t>upheaval</w:t>
      </w:r>
      <w:r w:rsidRPr="006D67E5">
        <w:rPr>
          <w:sz w:val="16"/>
        </w:rPr>
        <w:t xml:space="preserve">. In fact, </w:t>
      </w:r>
      <w:r w:rsidRPr="006D67E5">
        <w:rPr>
          <w:u w:val="single"/>
        </w:rPr>
        <w:t xml:space="preserve">unionized </w:t>
      </w:r>
      <w:r w:rsidRPr="00182FE0">
        <w:rPr>
          <w:rStyle w:val="StyleUnderline"/>
          <w:highlight w:val="green"/>
        </w:rPr>
        <w:t>workers at Big Tech companies</w:t>
      </w:r>
      <w:r w:rsidRPr="006D67E5">
        <w:rPr>
          <w:sz w:val="16"/>
        </w:rPr>
        <w:t xml:space="preserve"> </w:t>
      </w:r>
      <w:r w:rsidRPr="006D67E5">
        <w:rPr>
          <w:u w:val="single"/>
        </w:rPr>
        <w:t xml:space="preserve">may </w:t>
      </w:r>
      <w:r w:rsidRPr="00182FE0">
        <w:rPr>
          <w:highlight w:val="green"/>
          <w:u w:val="single"/>
        </w:rPr>
        <w:t xml:space="preserve">have the </w:t>
      </w:r>
      <w:r w:rsidRPr="00182FE0">
        <w:rPr>
          <w:rStyle w:val="Emphasis"/>
          <w:highlight w:val="green"/>
        </w:rPr>
        <w:t>best shot</w:t>
      </w:r>
      <w:r w:rsidRPr="006D67E5">
        <w:rPr>
          <w:u w:val="single"/>
        </w:rPr>
        <w:t xml:space="preserve"> at shaping the directions</w:t>
      </w:r>
      <w:r w:rsidRPr="006D67E5">
        <w:rPr>
          <w:sz w:val="16"/>
        </w:rPr>
        <w:t xml:space="preserve"> these </w:t>
      </w:r>
      <w:r w:rsidRPr="006D67E5">
        <w:rPr>
          <w:u w:val="single"/>
        </w:rPr>
        <w:t>companies take for</w:t>
      </w:r>
      <w:r w:rsidRPr="006D67E5">
        <w:rPr>
          <w:sz w:val="16"/>
        </w:rPr>
        <w:t xml:space="preserve"> the social and </w:t>
      </w:r>
      <w:r w:rsidRPr="006D67E5">
        <w:rPr>
          <w:u w:val="single"/>
        </w:rPr>
        <w:t>technological good</w:t>
      </w:r>
      <w:r w:rsidRPr="006D67E5">
        <w:rPr>
          <w:sz w:val="16"/>
        </w:rPr>
        <w:t>.</w:t>
      </w:r>
    </w:p>
    <w:p w14:paraId="3339378C" w14:textId="77777777" w:rsidR="00C326A7" w:rsidRPr="006D67E5" w:rsidRDefault="00C326A7" w:rsidP="00C326A7">
      <w:pPr>
        <w:rPr>
          <w:sz w:val="16"/>
        </w:rPr>
      </w:pPr>
      <w:r w:rsidRPr="006D67E5">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3514D073" w14:textId="77777777" w:rsidR="00C326A7" w:rsidRPr="006D67E5" w:rsidRDefault="00C326A7" w:rsidP="00C326A7">
      <w:pPr>
        <w:rPr>
          <w:sz w:val="16"/>
        </w:rPr>
      </w:pPr>
      <w:r w:rsidRPr="006D67E5">
        <w:rPr>
          <w:sz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7A8D9667" w14:textId="77777777" w:rsidR="00C326A7" w:rsidRPr="006D67E5" w:rsidRDefault="00C326A7" w:rsidP="00C326A7">
      <w:pPr>
        <w:rPr>
          <w:sz w:val="16"/>
        </w:rPr>
      </w:pPr>
      <w:r w:rsidRPr="006D67E5">
        <w:rPr>
          <w:sz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24CFEA53" w14:textId="77777777" w:rsidR="00C326A7" w:rsidRPr="006D67E5" w:rsidRDefault="00C326A7" w:rsidP="00C326A7">
      <w:pPr>
        <w:rPr>
          <w:sz w:val="16"/>
        </w:rPr>
      </w:pPr>
      <w:r w:rsidRPr="006D67E5">
        <w:rPr>
          <w:sz w:val="16"/>
        </w:rPr>
        <w:t>Regulating Big Tech Through Big Tech Unions</w:t>
      </w:r>
    </w:p>
    <w:p w14:paraId="575D4433" w14:textId="77777777" w:rsidR="00C326A7" w:rsidRPr="006D67E5" w:rsidRDefault="00C326A7" w:rsidP="00C326A7">
      <w:pPr>
        <w:rPr>
          <w:sz w:val="16"/>
        </w:rPr>
      </w:pPr>
      <w:r w:rsidRPr="006D67E5">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00E2E65" w14:textId="77777777" w:rsidR="00C326A7" w:rsidRPr="006D67E5" w:rsidRDefault="00C326A7" w:rsidP="00C326A7">
      <w:pPr>
        <w:rPr>
          <w:sz w:val="16"/>
        </w:rPr>
      </w:pPr>
      <w:r w:rsidRPr="006D67E5">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2B16B8AD" w14:textId="77777777" w:rsidR="00C326A7" w:rsidRPr="006D67E5" w:rsidRDefault="00C326A7" w:rsidP="00C326A7">
      <w:pPr>
        <w:rPr>
          <w:sz w:val="16"/>
        </w:rPr>
      </w:pPr>
      <w:r w:rsidRPr="006D67E5">
        <w:rPr>
          <w:sz w:val="16"/>
        </w:rPr>
        <w:t xml:space="preserve">AWU and other tech worker </w:t>
      </w:r>
      <w:r w:rsidRPr="009E42B1">
        <w:rPr>
          <w:rStyle w:val="Emphasis"/>
          <w:highlight w:val="cyan"/>
        </w:rPr>
        <w:t>unions</w:t>
      </w:r>
      <w:r w:rsidRPr="009E42B1">
        <w:rPr>
          <w:highlight w:val="cyan"/>
          <w:u w:val="single"/>
        </w:rPr>
        <w:t xml:space="preserve"> could be the </w:t>
      </w:r>
      <w:r w:rsidRPr="009E42B1">
        <w:rPr>
          <w:rStyle w:val="Emphasis"/>
          <w:highlight w:val="cyan"/>
        </w:rPr>
        <w:t>check</w:t>
      </w:r>
      <w:r w:rsidRPr="009E42B1">
        <w:rPr>
          <w:highlight w:val="cyan"/>
          <w:u w:val="single"/>
        </w:rPr>
        <w:t xml:space="preserve"> on Big Tech</w:t>
      </w:r>
      <w:r w:rsidRPr="006D67E5">
        <w:rPr>
          <w:u w:val="single"/>
        </w:rPr>
        <w:t xml:space="preserve">’s AI avalanche </w:t>
      </w:r>
      <w:r w:rsidRPr="009E42B1">
        <w:rPr>
          <w:highlight w:val="cyan"/>
          <w:u w:val="single"/>
        </w:rPr>
        <w:t>that</w:t>
      </w:r>
      <w:r w:rsidRPr="006D67E5">
        <w:rPr>
          <w:sz w:val="16"/>
        </w:rPr>
        <w:t xml:space="preserve"> American </w:t>
      </w:r>
      <w:r w:rsidRPr="006D67E5">
        <w:rPr>
          <w:rStyle w:val="Emphasis"/>
        </w:rPr>
        <w:t>lawmakers</w:t>
      </w:r>
      <w:r w:rsidRPr="006D67E5">
        <w:rPr>
          <w:u w:val="single"/>
        </w:rPr>
        <w:t xml:space="preserve"> and </w:t>
      </w:r>
      <w:r w:rsidRPr="009E42B1">
        <w:rPr>
          <w:rStyle w:val="Emphasis"/>
          <w:highlight w:val="cyan"/>
        </w:rPr>
        <w:t>regulators</w:t>
      </w:r>
      <w:r w:rsidRPr="006D67E5">
        <w:rPr>
          <w:u w:val="single"/>
        </w:rPr>
        <w:t xml:space="preserve"> have </w:t>
      </w:r>
      <w:r w:rsidRPr="009E42B1">
        <w:rPr>
          <w:rStyle w:val="Emphasis"/>
          <w:highlight w:val="cyan"/>
        </w:rPr>
        <w:t>struggled to create</w:t>
      </w:r>
      <w:r w:rsidRPr="006D67E5">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1B7927A" w14:textId="77777777" w:rsidR="00C326A7" w:rsidRPr="006D67E5" w:rsidRDefault="00C326A7" w:rsidP="00C326A7">
      <w:pPr>
        <w:rPr>
          <w:sz w:val="16"/>
        </w:rPr>
      </w:pPr>
      <w:r w:rsidRPr="006D67E5">
        <w:rPr>
          <w:sz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1A7B0CB1" w14:textId="77777777" w:rsidR="00C326A7" w:rsidRPr="006D67E5" w:rsidRDefault="00C326A7" w:rsidP="00C326A7">
      <w:pPr>
        <w:rPr>
          <w:sz w:val="16"/>
        </w:rPr>
      </w:pPr>
      <w:r w:rsidRPr="006D67E5">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7DA2A8E1" w14:textId="77777777" w:rsidR="00C326A7" w:rsidRPr="006D67E5" w:rsidRDefault="00C326A7" w:rsidP="00C326A7">
      <w:pPr>
        <w:rPr>
          <w:sz w:val="16"/>
        </w:rPr>
      </w:pPr>
      <w:r w:rsidRPr="00182FE0">
        <w:rPr>
          <w:rStyle w:val="StyleUnderline"/>
          <w:highlight w:val="green"/>
        </w:rPr>
        <w:t>If users want comprehensive federal data privacy law,</w:t>
      </w:r>
      <w:r w:rsidRPr="006D67E5">
        <w:rPr>
          <w:sz w:val="16"/>
        </w:rPr>
        <w:t xml:space="preserve"> </w:t>
      </w:r>
      <w:r w:rsidRPr="009E42B1">
        <w:rPr>
          <w:rStyle w:val="Emphasis"/>
          <w:highlight w:val="cyan"/>
        </w:rPr>
        <w:t>regulations</w:t>
      </w:r>
      <w:r w:rsidRPr="006D67E5">
        <w:rPr>
          <w:u w:val="single"/>
        </w:rPr>
        <w:t xml:space="preserve"> on genAI, </w:t>
      </w:r>
      <w:r w:rsidRPr="009E42B1">
        <w:rPr>
          <w:highlight w:val="cyan"/>
          <w:u w:val="single"/>
        </w:rPr>
        <w:t xml:space="preserve">and </w:t>
      </w:r>
      <w:r w:rsidRPr="009E42B1">
        <w:rPr>
          <w:rStyle w:val="Emphasis"/>
          <w:highlight w:val="cyan"/>
        </w:rPr>
        <w:t>accountability</w:t>
      </w:r>
      <w:r w:rsidRPr="006D67E5">
        <w:rPr>
          <w:u w:val="single"/>
        </w:rPr>
        <w:t xml:space="preserve"> in Big Tech, then </w:t>
      </w:r>
      <w:r w:rsidRPr="009E42B1">
        <w:rPr>
          <w:rStyle w:val="Emphasis"/>
          <w:highlight w:val="cyan"/>
        </w:rPr>
        <w:t>unionized</w:t>
      </w:r>
      <w:r w:rsidRPr="006D67E5">
        <w:rPr>
          <w:sz w:val="16"/>
        </w:rPr>
        <w:t xml:space="preserve"> </w:t>
      </w:r>
      <w:r w:rsidRPr="00182FE0">
        <w:rPr>
          <w:rStyle w:val="StyleUnderline"/>
          <w:highlight w:val="green"/>
        </w:rPr>
        <w:t xml:space="preserve">tech workers are key. </w:t>
      </w:r>
      <w:r w:rsidRPr="00182FE0">
        <w:t>The</w:t>
      </w:r>
      <w:r w:rsidRPr="006D67E5">
        <w:rPr>
          <w:sz w:val="16"/>
        </w:rPr>
        <w:t xml:space="preserve"> NLRA gives workers a unique iota of influence over their employers. And when your employer is a Silicon Valley behemoth like Meta, Alphabet, or X, a little bit of influence can go a long way.</w:t>
      </w:r>
    </w:p>
    <w:p w14:paraId="6435C3FC" w14:textId="77777777" w:rsidR="00C326A7" w:rsidRPr="006D67E5" w:rsidRDefault="00C326A7" w:rsidP="00C326A7">
      <w:pPr>
        <w:rPr>
          <w:sz w:val="16"/>
        </w:rPr>
      </w:pPr>
      <w:r w:rsidRPr="006D67E5">
        <w:rPr>
          <w:sz w:val="16"/>
        </w:rPr>
        <w:t>Working Within (and Without) the NLRA</w:t>
      </w:r>
    </w:p>
    <w:p w14:paraId="7DAC8B4F" w14:textId="77777777" w:rsidR="00C326A7" w:rsidRPr="006D67E5" w:rsidRDefault="00C326A7" w:rsidP="00C326A7">
      <w:pPr>
        <w:rPr>
          <w:sz w:val="16"/>
        </w:rPr>
      </w:pPr>
      <w:r w:rsidRPr="006D67E5">
        <w:rPr>
          <w:sz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5F696410" w14:textId="77777777" w:rsidR="00C326A7" w:rsidRPr="006D67E5" w:rsidRDefault="00C326A7" w:rsidP="00C326A7">
      <w:pPr>
        <w:rPr>
          <w:sz w:val="16"/>
        </w:rPr>
      </w:pPr>
      <w:r w:rsidRPr="006D67E5">
        <w:rPr>
          <w:sz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69309825" w14:textId="77777777" w:rsidR="00C326A7" w:rsidRDefault="00C326A7" w:rsidP="00C326A7">
      <w:pPr>
        <w:rPr>
          <w:sz w:val="16"/>
        </w:rPr>
      </w:pPr>
      <w:r w:rsidRPr="006D67E5">
        <w:rPr>
          <w:sz w:val="16"/>
        </w:rPr>
        <w:t xml:space="preserve">Even if Big Tech refuses to talk about issues like data privacy and AI best practices at the bargaining table, </w:t>
      </w:r>
      <w:r w:rsidRPr="009E42B1">
        <w:rPr>
          <w:highlight w:val="cyan"/>
          <w:u w:val="single"/>
        </w:rPr>
        <w:t>unions</w:t>
      </w:r>
      <w:r w:rsidRPr="006D67E5">
        <w:rPr>
          <w:u w:val="single"/>
        </w:rPr>
        <w:t xml:space="preserve"> can harness the knowledge</w:t>
      </w:r>
      <w:r w:rsidRPr="006D67E5">
        <w:rPr>
          <w:sz w:val="16"/>
        </w:rPr>
        <w:t xml:space="preserve"> (and the CBA terms) </w:t>
      </w:r>
      <w:r w:rsidRPr="006D67E5">
        <w:rPr>
          <w:u w:val="single"/>
        </w:rPr>
        <w:t xml:space="preserve">of their tech worker members to </w:t>
      </w:r>
      <w:r w:rsidRPr="009E42B1">
        <w:rPr>
          <w:rStyle w:val="Emphasis"/>
          <w:highlight w:val="cyan"/>
        </w:rPr>
        <w:t>lobby Congress</w:t>
      </w:r>
      <w:r w:rsidRPr="009E42B1">
        <w:rPr>
          <w:highlight w:val="cyan"/>
          <w:u w:val="single"/>
        </w:rPr>
        <w:t xml:space="preserve"> for change </w:t>
      </w:r>
      <w:r w:rsidRPr="009E42B1">
        <w:rPr>
          <w:rStyle w:val="Emphasis"/>
          <w:highlight w:val="cyan"/>
        </w:rPr>
        <w:t>directly</w:t>
      </w:r>
      <w:r w:rsidRPr="009E42B1">
        <w:rPr>
          <w:highlight w:val="cyan"/>
          <w:u w:val="single"/>
        </w:rPr>
        <w:t xml:space="preserve">. Unions do this </w:t>
      </w:r>
      <w:r w:rsidRPr="009E42B1">
        <w:rPr>
          <w:rStyle w:val="Emphasis"/>
          <w:highlight w:val="cyan"/>
        </w:rPr>
        <w:t>all the time</w:t>
      </w:r>
      <w:r w:rsidRPr="006D67E5">
        <w:rPr>
          <w:sz w:val="16"/>
        </w:rPr>
        <w:t xml:space="preserve">, in fact; </w:t>
      </w:r>
      <w:r w:rsidRPr="006D67E5">
        <w:rPr>
          <w:u w:val="single"/>
        </w:rPr>
        <w:t xml:space="preserve">lobbying for policies that benefit both their members and the public is a key component of the vast portfolio of </w:t>
      </w:r>
      <w:r w:rsidRPr="006D67E5">
        <w:rPr>
          <w:sz w:val="16"/>
        </w:rPr>
        <w:t xml:space="preserve">internal and external </w:t>
      </w:r>
      <w:r w:rsidRPr="006D67E5">
        <w:rPr>
          <w:u w:val="single"/>
        </w:rPr>
        <w:t>advocacy</w:t>
      </w:r>
      <w:r w:rsidRPr="006D67E5">
        <w:rPr>
          <w:sz w:val="16"/>
        </w:rPr>
        <w:t xml:space="preserve"> that </w:t>
      </w:r>
      <w:r w:rsidRPr="006D67E5">
        <w:rPr>
          <w:u w:val="single"/>
        </w:rPr>
        <w:t>unions do</w:t>
      </w:r>
      <w:r w:rsidRPr="006D67E5">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0849B795" w14:textId="77777777" w:rsidR="00C326A7" w:rsidRDefault="00C326A7" w:rsidP="00C326A7">
      <w:pPr>
        <w:rPr>
          <w:sz w:val="16"/>
        </w:rPr>
      </w:pPr>
    </w:p>
    <w:p w14:paraId="35A33788" w14:textId="77777777" w:rsidR="00C326A7" w:rsidRPr="009E3DCE" w:rsidRDefault="00C326A7" w:rsidP="00C326A7"/>
    <w:p w14:paraId="519631F9" w14:textId="77777777" w:rsidR="00C326A7" w:rsidRDefault="00C326A7" w:rsidP="00C326A7"/>
    <w:p w14:paraId="0A0807EF" w14:textId="77777777" w:rsidR="00C326A7" w:rsidRDefault="00C326A7" w:rsidP="00C326A7">
      <w:pPr>
        <w:pStyle w:val="Heading2"/>
      </w:pPr>
      <w:r>
        <w:t>Midterms DA</w:t>
      </w:r>
    </w:p>
    <w:p w14:paraId="71251391" w14:textId="77777777" w:rsidR="00C326A7" w:rsidRPr="006D14BA" w:rsidRDefault="00C326A7" w:rsidP="00C326A7">
      <w:pPr>
        <w:pStyle w:val="Heading3"/>
      </w:pPr>
      <w:r>
        <w:t>Midterms DA---AT: Dems Good---2AC</w:t>
      </w:r>
    </w:p>
    <w:p w14:paraId="6DDA6F4C" w14:textId="77777777" w:rsidR="00C326A7" w:rsidRDefault="00C326A7" w:rsidP="00C326A7">
      <w:pPr>
        <w:pStyle w:val="Heading1"/>
      </w:pPr>
      <w:r>
        <w:t>1AR---Texas---R4</w:t>
      </w:r>
    </w:p>
    <w:p w14:paraId="6FECA3DA" w14:textId="77777777" w:rsidR="00C326A7" w:rsidRDefault="00C326A7" w:rsidP="00C326A7">
      <w:pPr>
        <w:pStyle w:val="Heading2"/>
      </w:pPr>
      <w:r>
        <w:t>Case</w:t>
      </w:r>
    </w:p>
    <w:p w14:paraId="6456DBF4" w14:textId="77777777" w:rsidR="00C326A7" w:rsidRDefault="00C326A7" w:rsidP="00C326A7">
      <w:pPr>
        <w:pStyle w:val="Heading3"/>
      </w:pPr>
      <w:r>
        <w:t>O/V</w:t>
      </w:r>
    </w:p>
    <w:p w14:paraId="7340FFEC" w14:textId="77777777" w:rsidR="00C326A7" w:rsidRPr="009E5AA6" w:rsidRDefault="00C326A7" w:rsidP="00C326A7"/>
    <w:p w14:paraId="4C806053" w14:textId="04051208" w:rsidR="00C326A7" w:rsidRDefault="00C326A7" w:rsidP="00C326A7">
      <w:pPr>
        <w:pStyle w:val="Analytic"/>
      </w:pPr>
      <w:r>
        <w:t>.</w:t>
      </w:r>
    </w:p>
    <w:p w14:paraId="73FC3620" w14:textId="77777777" w:rsidR="00C326A7" w:rsidRPr="00CA2F88" w:rsidRDefault="00C326A7" w:rsidP="00C326A7"/>
    <w:p w14:paraId="2DB571FF" w14:textId="77777777" w:rsidR="00C326A7" w:rsidRDefault="00C326A7" w:rsidP="00C326A7">
      <w:pPr>
        <w:pStyle w:val="Heading3"/>
      </w:pPr>
      <w:r>
        <w:t>Grammar DA---1AR</w:t>
      </w:r>
    </w:p>
    <w:p w14:paraId="06A012D9" w14:textId="77777777" w:rsidR="00C326A7" w:rsidRDefault="00C326A7" w:rsidP="00C326A7">
      <w:pPr>
        <w:pStyle w:val="Heading4"/>
      </w:pPr>
      <w:r w:rsidRPr="00D32838">
        <w:t xml:space="preserve">Grammar. </w:t>
      </w:r>
      <w:r>
        <w:rPr>
          <w:u w:val="single"/>
        </w:rPr>
        <w:t>A</w:t>
      </w:r>
      <w:r w:rsidRPr="00D32838">
        <w:rPr>
          <w:u w:val="single"/>
        </w:rPr>
        <w:t>dverbs</w:t>
      </w:r>
      <w:r w:rsidRPr="00D32838">
        <w:t xml:space="preserve"> </w:t>
      </w:r>
      <w:r>
        <w:t xml:space="preserve">, like </w:t>
      </w:r>
      <w:r w:rsidRPr="00D32838">
        <w:rPr>
          <w:i/>
        </w:rPr>
        <w:t>substantially</w:t>
      </w:r>
      <w:r>
        <w:rPr>
          <w:i/>
        </w:rPr>
        <w:t>,</w:t>
      </w:r>
      <w:r w:rsidRPr="00D32838">
        <w:t xml:space="preserve"> modify </w:t>
      </w:r>
      <w:r w:rsidRPr="00D32838">
        <w:rPr>
          <w:u w:val="single"/>
        </w:rPr>
        <w:t>v</w:t>
      </w:r>
      <w:r>
        <w:rPr>
          <w:u w:val="single"/>
        </w:rPr>
        <w:t>erbs</w:t>
      </w:r>
      <w:r>
        <w:t xml:space="preserve"> like </w:t>
      </w:r>
      <w:r w:rsidRPr="00D32838">
        <w:rPr>
          <w:i/>
          <w:iCs w:val="0"/>
        </w:rPr>
        <w:t>strengthen</w:t>
      </w:r>
      <w:r w:rsidRPr="00D32838">
        <w:rPr>
          <w:rStyle w:val="Style13ptBold"/>
        </w:rPr>
        <w:t>, adverbs, and adjectives</w:t>
      </w:r>
      <w:r>
        <w:t xml:space="preserve">, NOT nouns like </w:t>
      </w:r>
      <w:r>
        <w:rPr>
          <w:i/>
          <w:iCs w:val="0"/>
        </w:rPr>
        <w:t>workers</w:t>
      </w:r>
      <w:r>
        <w:t xml:space="preserve">. Placement </w:t>
      </w:r>
      <w:r>
        <w:rPr>
          <w:u w:val="single"/>
        </w:rPr>
        <w:t>also</w:t>
      </w:r>
      <w:r>
        <w:t xml:space="preserve"> determines the meaning.</w:t>
      </w:r>
    </w:p>
    <w:p w14:paraId="45FFB3FF" w14:textId="77777777" w:rsidR="00C326A7" w:rsidRPr="00D32838" w:rsidRDefault="00C326A7" w:rsidP="00C326A7">
      <w:r w:rsidRPr="00D32838">
        <w:rPr>
          <w:rStyle w:val="Style13ptBold"/>
        </w:rPr>
        <w:t>myText ND</w:t>
      </w:r>
      <w:r>
        <w:t xml:space="preserve"> – Central New Mexico Community College’s Open Educational Resources.</w:t>
      </w:r>
    </w:p>
    <w:p w14:paraId="7DA91B12" w14:textId="77777777" w:rsidR="00C326A7" w:rsidRPr="00D32838" w:rsidRDefault="00C326A7" w:rsidP="00C326A7">
      <w:r>
        <w:t xml:space="preserve">© 2023 Central New Mexico Community College, “1.11 Adverbs and Adjectives,” 2023, </w:t>
      </w:r>
      <w:r w:rsidRPr="00D32838">
        <w:t>https://mytext.cnm.edu/lesson/1-11-adverbs-and-adjectives/</w:t>
      </w:r>
    </w:p>
    <w:p w14:paraId="5B806EC8" w14:textId="77777777" w:rsidR="00C326A7" w:rsidRPr="00D32838" w:rsidRDefault="00C326A7" w:rsidP="00C326A7">
      <w:pPr>
        <w:rPr>
          <w:sz w:val="14"/>
        </w:rPr>
      </w:pPr>
      <w:r w:rsidRPr="00D32838">
        <w:rPr>
          <w:sz w:val="14"/>
        </w:rPr>
        <w:t>1.11 Adverbs and Adjectives</w:t>
      </w:r>
    </w:p>
    <w:p w14:paraId="6926E86A" w14:textId="77777777" w:rsidR="00C326A7" w:rsidRPr="00D32838" w:rsidRDefault="00C326A7" w:rsidP="00C326A7">
      <w:pPr>
        <w:rPr>
          <w:sz w:val="14"/>
        </w:rPr>
      </w:pPr>
      <w:r w:rsidRPr="00D32838">
        <w:rPr>
          <w:rStyle w:val="Emphasis"/>
          <w:highlight w:val="green"/>
        </w:rPr>
        <w:t>Adverbs</w:t>
      </w:r>
    </w:p>
    <w:p w14:paraId="14AF0AB8" w14:textId="77777777" w:rsidR="00C326A7" w:rsidRPr="00D32838" w:rsidRDefault="00C326A7" w:rsidP="00C326A7">
      <w:pPr>
        <w:rPr>
          <w:sz w:val="14"/>
        </w:rPr>
      </w:pPr>
      <w:r w:rsidRPr="00D32838">
        <w:rPr>
          <w:rStyle w:val="StyleUnderline"/>
        </w:rPr>
        <w:t>Adverbs</w:t>
      </w:r>
      <w:r w:rsidRPr="00D32838">
        <w:rPr>
          <w:sz w:val="14"/>
        </w:rPr>
        <w:t xml:space="preserve"> often </w:t>
      </w:r>
      <w:r w:rsidRPr="00D32838">
        <w:rPr>
          <w:rStyle w:val="Emphasis"/>
          <w:highlight w:val="green"/>
        </w:rPr>
        <w:t>end in –ly</w:t>
      </w:r>
      <w:r w:rsidRPr="00D32838">
        <w:rPr>
          <w:sz w:val="14"/>
        </w:rPr>
        <w:t xml:space="preserve"> </w:t>
      </w:r>
      <w:r w:rsidRPr="00D32838">
        <w:rPr>
          <w:rStyle w:val="StyleUnderline"/>
          <w:highlight w:val="green"/>
        </w:rPr>
        <w:t xml:space="preserve">and modify </w:t>
      </w:r>
      <w:r w:rsidRPr="00D32838">
        <w:rPr>
          <w:rStyle w:val="Emphasis"/>
          <w:highlight w:val="green"/>
        </w:rPr>
        <w:t>verbs</w:t>
      </w:r>
      <w:r w:rsidRPr="00D32838">
        <w:rPr>
          <w:sz w:val="14"/>
        </w:rPr>
        <w:t xml:space="preserve">, other </w:t>
      </w:r>
      <w:r w:rsidRPr="00D32838">
        <w:rPr>
          <w:rStyle w:val="Emphasis"/>
          <w:highlight w:val="green"/>
        </w:rPr>
        <w:t>adverbs</w:t>
      </w:r>
      <w:r w:rsidRPr="00D32838">
        <w:rPr>
          <w:sz w:val="14"/>
        </w:rPr>
        <w:t xml:space="preserve">, </w:t>
      </w:r>
      <w:r w:rsidRPr="00D32838">
        <w:rPr>
          <w:rStyle w:val="StyleUnderline"/>
          <w:highlight w:val="green"/>
        </w:rPr>
        <w:t>and</w:t>
      </w:r>
      <w:r w:rsidRPr="00D32838">
        <w:rPr>
          <w:sz w:val="14"/>
          <w:highlight w:val="green"/>
        </w:rPr>
        <w:t xml:space="preserve"> </w:t>
      </w:r>
      <w:r w:rsidRPr="00D32838">
        <w:rPr>
          <w:rStyle w:val="Emphasis"/>
          <w:highlight w:val="green"/>
        </w:rPr>
        <w:t>adjectives</w:t>
      </w:r>
      <w:r w:rsidRPr="00D32838">
        <w:rPr>
          <w:sz w:val="14"/>
        </w:rPr>
        <w:t xml:space="preserve">. </w:t>
      </w:r>
      <w:r w:rsidRPr="00D32838">
        <w:rPr>
          <w:rStyle w:val="Emphasis"/>
          <w:highlight w:val="green"/>
        </w:rPr>
        <w:t>As a rule</w:t>
      </w:r>
      <w:r w:rsidRPr="00D32838">
        <w:rPr>
          <w:sz w:val="14"/>
        </w:rPr>
        <w:t xml:space="preserve">, you should </w:t>
      </w:r>
      <w:r w:rsidRPr="00D32838">
        <w:rPr>
          <w:rStyle w:val="Emphasis"/>
          <w:highlight w:val="green"/>
        </w:rPr>
        <w:t>place an adverb next to</w:t>
      </w:r>
      <w:r w:rsidRPr="00D32838">
        <w:rPr>
          <w:sz w:val="14"/>
        </w:rPr>
        <w:t xml:space="preserve"> or close to </w:t>
      </w:r>
      <w:r w:rsidRPr="00D32838">
        <w:rPr>
          <w:rStyle w:val="Emphasis"/>
          <w:highlight w:val="green"/>
        </w:rPr>
        <w:t>the word it modifies</w:t>
      </w:r>
      <w:r w:rsidRPr="00D32838">
        <w:rPr>
          <w:sz w:val="14"/>
        </w:rPr>
        <w:t>, although adverbs can be placed in different positions within a sentence without affecting its meaning.</w:t>
      </w:r>
    </w:p>
    <w:p w14:paraId="1A3AF104" w14:textId="77777777" w:rsidR="00C326A7" w:rsidRPr="00D32838" w:rsidRDefault="00C326A7" w:rsidP="00C326A7">
      <w:pPr>
        <w:rPr>
          <w:sz w:val="14"/>
        </w:rPr>
      </w:pPr>
      <w:r w:rsidRPr="00D32838">
        <w:rPr>
          <w:sz w:val="14"/>
        </w:rPr>
        <w:t>Example</w:t>
      </w:r>
    </w:p>
    <w:p w14:paraId="623CD475" w14:textId="77777777" w:rsidR="00C326A7" w:rsidRPr="00D32838" w:rsidRDefault="00C326A7" w:rsidP="00C326A7">
      <w:pPr>
        <w:ind w:left="720"/>
        <w:rPr>
          <w:sz w:val="14"/>
        </w:rPr>
      </w:pPr>
      <w:r w:rsidRPr="00D32838">
        <w:rPr>
          <w:sz w:val="14"/>
        </w:rPr>
        <w:t>Before the verb: “He slowly walked to the store.”</w:t>
      </w:r>
    </w:p>
    <w:p w14:paraId="52AF7A93" w14:textId="77777777" w:rsidR="00C326A7" w:rsidRPr="00D32838" w:rsidRDefault="00C326A7" w:rsidP="00C326A7">
      <w:pPr>
        <w:ind w:left="720"/>
        <w:rPr>
          <w:sz w:val="14"/>
        </w:rPr>
      </w:pPr>
      <w:r w:rsidRPr="00D32838">
        <w:rPr>
          <w:sz w:val="14"/>
        </w:rPr>
        <w:t>After the verb: “He walked slowly to the store.”</w:t>
      </w:r>
    </w:p>
    <w:p w14:paraId="30FE2CB9" w14:textId="77777777" w:rsidR="00C326A7" w:rsidRPr="00D32838" w:rsidRDefault="00C326A7" w:rsidP="00C326A7">
      <w:pPr>
        <w:ind w:left="720"/>
        <w:rPr>
          <w:sz w:val="14"/>
        </w:rPr>
      </w:pPr>
      <w:r w:rsidRPr="00D32838">
        <w:rPr>
          <w:sz w:val="14"/>
        </w:rPr>
        <w:t>At the beginning of the sentence: “Slowly, he walked to the store.”</w:t>
      </w:r>
    </w:p>
    <w:p w14:paraId="22068E73" w14:textId="77777777" w:rsidR="00C326A7" w:rsidRPr="00D32838" w:rsidRDefault="00C326A7" w:rsidP="00C326A7">
      <w:pPr>
        <w:ind w:left="720"/>
        <w:rPr>
          <w:sz w:val="14"/>
        </w:rPr>
      </w:pPr>
      <w:r w:rsidRPr="00D32838">
        <w:rPr>
          <w:sz w:val="14"/>
        </w:rPr>
        <w:t>At the end of the sentence: “He walked to the store slowly.”</w:t>
      </w:r>
    </w:p>
    <w:p w14:paraId="70939210" w14:textId="77777777" w:rsidR="00C326A7" w:rsidRPr="00D32838" w:rsidRDefault="00C326A7" w:rsidP="00C326A7">
      <w:pPr>
        <w:ind w:left="720"/>
        <w:rPr>
          <w:sz w:val="14"/>
        </w:rPr>
      </w:pPr>
      <w:r w:rsidRPr="00D32838">
        <w:rPr>
          <w:sz w:val="14"/>
        </w:rPr>
        <w:t>Between an auxiliary and main verb: “He was slowly walking to the store.”</w:t>
      </w:r>
    </w:p>
    <w:p w14:paraId="68576A2B" w14:textId="77777777" w:rsidR="00C326A7" w:rsidRPr="00D32838" w:rsidRDefault="00C326A7" w:rsidP="00C326A7">
      <w:pPr>
        <w:rPr>
          <w:rStyle w:val="StyleUnderline"/>
        </w:rPr>
      </w:pPr>
      <w:r w:rsidRPr="00D32838">
        <w:rPr>
          <w:rStyle w:val="Emphasis"/>
        </w:rPr>
        <w:t xml:space="preserve">Some </w:t>
      </w:r>
      <w:r w:rsidRPr="00D32838">
        <w:rPr>
          <w:rStyle w:val="Emphasis"/>
          <w:highlight w:val="green"/>
        </w:rPr>
        <w:t>adverbs</w:t>
      </w:r>
      <w:r w:rsidRPr="00D32838">
        <w:rPr>
          <w:sz w:val="14"/>
        </w:rPr>
        <w:t xml:space="preserve">, however, </w:t>
      </w:r>
      <w:r w:rsidRPr="00D32838">
        <w:rPr>
          <w:rStyle w:val="Emphasis"/>
          <w:highlight w:val="green"/>
        </w:rPr>
        <w:t>have a different meaning</w:t>
      </w:r>
      <w:r w:rsidRPr="00D32838">
        <w:rPr>
          <w:rStyle w:val="Emphasis"/>
        </w:rPr>
        <w:t xml:space="preserve"> </w:t>
      </w:r>
      <w:r w:rsidRPr="00D32838">
        <w:rPr>
          <w:rStyle w:val="Emphasis"/>
          <w:highlight w:val="green"/>
        </w:rPr>
        <w:t>based on where they are placed</w:t>
      </w:r>
      <w:r w:rsidRPr="00D32838">
        <w:rPr>
          <w:rStyle w:val="Emphasis"/>
        </w:rPr>
        <w:t>.</w:t>
      </w:r>
      <w:r w:rsidRPr="00D32838">
        <w:rPr>
          <w:sz w:val="14"/>
        </w:rPr>
        <w:t xml:space="preserve"> </w:t>
      </w:r>
      <w:r w:rsidRPr="00D32838">
        <w:rPr>
          <w:rStyle w:val="StyleUnderline"/>
        </w:rPr>
        <w:t>You should check to make sure that your placement carries the intended meaning.</w:t>
      </w:r>
    </w:p>
    <w:p w14:paraId="7C90E549" w14:textId="77777777" w:rsidR="00C326A7" w:rsidRPr="00D32838" w:rsidRDefault="00C326A7" w:rsidP="00C326A7">
      <w:pPr>
        <w:rPr>
          <w:sz w:val="14"/>
        </w:rPr>
      </w:pPr>
      <w:r w:rsidRPr="00D32838">
        <w:rPr>
          <w:rStyle w:val="StyleUnderline"/>
          <w:highlight w:val="green"/>
        </w:rPr>
        <w:t>Example</w:t>
      </w:r>
    </w:p>
    <w:p w14:paraId="5DB91069" w14:textId="77777777" w:rsidR="00C326A7" w:rsidRPr="00D32838" w:rsidRDefault="00C326A7" w:rsidP="00C326A7">
      <w:pPr>
        <w:ind w:left="720"/>
        <w:rPr>
          <w:rStyle w:val="Emphasis"/>
        </w:rPr>
      </w:pPr>
      <w:r w:rsidRPr="00D32838">
        <w:rPr>
          <w:rStyle w:val="Emphasis"/>
          <w:highlight w:val="green"/>
        </w:rPr>
        <w:t>“She only loved him.”</w:t>
      </w:r>
    </w:p>
    <w:p w14:paraId="1FB785C1" w14:textId="77777777" w:rsidR="00C326A7" w:rsidRPr="00D32838" w:rsidRDefault="00C326A7" w:rsidP="00C326A7">
      <w:pPr>
        <w:ind w:left="720"/>
        <w:rPr>
          <w:sz w:val="14"/>
        </w:rPr>
      </w:pPr>
      <w:r w:rsidRPr="00D32838">
        <w:rPr>
          <w:sz w:val="14"/>
        </w:rPr>
        <w:t>Translation: “</w:t>
      </w:r>
      <w:r w:rsidRPr="00D32838">
        <w:rPr>
          <w:rStyle w:val="StyleUnderline"/>
        </w:rPr>
        <w:t>The only emotion she felt</w:t>
      </w:r>
      <w:r w:rsidRPr="00D32838">
        <w:rPr>
          <w:sz w:val="14"/>
        </w:rPr>
        <w:t xml:space="preserve"> toward him </w:t>
      </w:r>
      <w:r w:rsidRPr="00D32838">
        <w:rPr>
          <w:rStyle w:val="StyleUnderline"/>
        </w:rPr>
        <w:t>was love</w:t>
      </w:r>
      <w:r w:rsidRPr="00D32838">
        <w:rPr>
          <w:sz w:val="14"/>
        </w:rPr>
        <w:t>.”</w:t>
      </w:r>
    </w:p>
    <w:p w14:paraId="5E930F62" w14:textId="77777777" w:rsidR="00C326A7" w:rsidRPr="00D32838" w:rsidRDefault="00C326A7" w:rsidP="00C326A7">
      <w:pPr>
        <w:ind w:left="720"/>
        <w:rPr>
          <w:rStyle w:val="Emphasis"/>
        </w:rPr>
      </w:pPr>
      <w:r w:rsidRPr="00D32838">
        <w:rPr>
          <w:rStyle w:val="Emphasis"/>
          <w:highlight w:val="green"/>
        </w:rPr>
        <w:t>“Only she loved him.”</w:t>
      </w:r>
    </w:p>
    <w:p w14:paraId="4AC20D60" w14:textId="77777777" w:rsidR="00C326A7" w:rsidRPr="00D32838" w:rsidRDefault="00C326A7" w:rsidP="00C326A7">
      <w:pPr>
        <w:ind w:left="720"/>
        <w:rPr>
          <w:sz w:val="14"/>
        </w:rPr>
      </w:pPr>
      <w:r w:rsidRPr="00D32838">
        <w:rPr>
          <w:sz w:val="14"/>
        </w:rPr>
        <w:t>Translation: “</w:t>
      </w:r>
      <w:r w:rsidRPr="00D32838">
        <w:rPr>
          <w:rStyle w:val="StyleUnderline"/>
        </w:rPr>
        <w:t>The only person who loved him was her.”</w:t>
      </w:r>
    </w:p>
    <w:p w14:paraId="1187EF80" w14:textId="77777777" w:rsidR="00C326A7" w:rsidRPr="00D32838" w:rsidRDefault="00C326A7" w:rsidP="00C326A7">
      <w:pPr>
        <w:ind w:left="720"/>
        <w:rPr>
          <w:sz w:val="14"/>
        </w:rPr>
      </w:pPr>
      <w:r w:rsidRPr="00D32838">
        <w:rPr>
          <w:sz w:val="14"/>
        </w:rPr>
        <w:t>“</w:t>
      </w:r>
      <w:r w:rsidRPr="00D32838">
        <w:rPr>
          <w:rStyle w:val="Emphasis"/>
          <w:highlight w:val="green"/>
        </w:rPr>
        <w:t>She loved only him</w:t>
      </w:r>
      <w:r w:rsidRPr="00D32838">
        <w:rPr>
          <w:sz w:val="14"/>
        </w:rPr>
        <w:t>.” or “She loved him only.”</w:t>
      </w:r>
    </w:p>
    <w:p w14:paraId="26FBA9E3" w14:textId="77777777" w:rsidR="00C326A7" w:rsidRPr="00D32838" w:rsidRDefault="00C326A7" w:rsidP="00C326A7">
      <w:pPr>
        <w:ind w:left="720"/>
        <w:rPr>
          <w:sz w:val="14"/>
        </w:rPr>
      </w:pPr>
      <w:r w:rsidRPr="00D32838">
        <w:rPr>
          <w:sz w:val="14"/>
        </w:rPr>
        <w:t>Translation: “The only person she loved was him.”</w:t>
      </w:r>
    </w:p>
    <w:p w14:paraId="1FB13FA2" w14:textId="77777777" w:rsidR="00C326A7" w:rsidRPr="00D32838" w:rsidRDefault="00C326A7" w:rsidP="00C326A7">
      <w:pPr>
        <w:ind w:left="720"/>
        <w:rPr>
          <w:sz w:val="14"/>
        </w:rPr>
      </w:pPr>
      <w:r w:rsidRPr="00D32838">
        <w:rPr>
          <w:sz w:val="14"/>
        </w:rPr>
        <w:t>Some adverbs simply do not work between the verb and the direct object in a sentence.</w:t>
      </w:r>
    </w:p>
    <w:p w14:paraId="6DE2FF58" w14:textId="77777777" w:rsidR="00C326A7" w:rsidRPr="00D32838" w:rsidRDefault="00C326A7" w:rsidP="00C326A7">
      <w:pPr>
        <w:rPr>
          <w:sz w:val="14"/>
        </w:rPr>
      </w:pPr>
      <w:r w:rsidRPr="00D32838">
        <w:rPr>
          <w:sz w:val="14"/>
        </w:rPr>
        <w:t>Example</w:t>
      </w:r>
    </w:p>
    <w:p w14:paraId="386AB679" w14:textId="77777777" w:rsidR="00C326A7" w:rsidRPr="00D32838" w:rsidRDefault="00C326A7" w:rsidP="00C326A7">
      <w:pPr>
        <w:rPr>
          <w:sz w:val="14"/>
        </w:rPr>
      </w:pPr>
      <w:r w:rsidRPr="00D32838">
        <w:rPr>
          <w:sz w:val="14"/>
        </w:rPr>
        <w:t>Acceptable adverb placement: She barely heard the noise.</w:t>
      </w:r>
    </w:p>
    <w:p w14:paraId="70E7222F" w14:textId="77777777" w:rsidR="00C326A7" w:rsidRPr="00D32838" w:rsidRDefault="00C326A7" w:rsidP="00C326A7">
      <w:pPr>
        <w:rPr>
          <w:sz w:val="14"/>
        </w:rPr>
      </w:pPr>
      <w:r w:rsidRPr="00D32838">
        <w:rPr>
          <w:sz w:val="14"/>
        </w:rPr>
        <w:t>Unacceptable adverb placement: She heard barely the noise.</w:t>
      </w:r>
    </w:p>
    <w:p w14:paraId="1ECA585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C034E" w14:textId="77777777" w:rsidR="00EE2A2A" w:rsidRDefault="00EE2A2A" w:rsidP="00066D2C">
      <w:r>
        <w:separator/>
      </w:r>
    </w:p>
  </w:endnote>
  <w:endnote w:type="continuationSeparator" w:id="0">
    <w:p w14:paraId="344FA45B" w14:textId="77777777" w:rsidR="00EE2A2A" w:rsidRDefault="00EE2A2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ungsuh">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3EA1" w14:textId="77777777" w:rsidR="00EE2A2A" w:rsidRDefault="00EE2A2A" w:rsidP="00066D2C">
      <w:r>
        <w:separator/>
      </w:r>
    </w:p>
  </w:footnote>
  <w:footnote w:type="continuationSeparator" w:id="0">
    <w:p w14:paraId="11550E87" w14:textId="77777777" w:rsidR="00EE2A2A" w:rsidRDefault="00EE2A2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A0A22"/>
    <w:multiLevelType w:val="hybridMultilevel"/>
    <w:tmpl w:val="192893D2"/>
    <w:lvl w:ilvl="0" w:tplc="18C22790">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14368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326A7"/>
    <w:rsid w:val="00001C7E"/>
    <w:rsid w:val="0000487C"/>
    <w:rsid w:val="00011FEF"/>
    <w:rsid w:val="00013C8B"/>
    <w:rsid w:val="00023AEF"/>
    <w:rsid w:val="000250CA"/>
    <w:rsid w:val="00032119"/>
    <w:rsid w:val="000427BD"/>
    <w:rsid w:val="00043C82"/>
    <w:rsid w:val="00046075"/>
    <w:rsid w:val="00050713"/>
    <w:rsid w:val="00053D0F"/>
    <w:rsid w:val="00053E47"/>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4F6"/>
    <w:rsid w:val="000961CD"/>
    <w:rsid w:val="00097807"/>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0AC8"/>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50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63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AB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A2A"/>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0327"/>
    <w:rsid w:val="00A035A3"/>
    <w:rsid w:val="00A1128F"/>
    <w:rsid w:val="00A16440"/>
    <w:rsid w:val="00A169AC"/>
    <w:rsid w:val="00A2231D"/>
    <w:rsid w:val="00A2334F"/>
    <w:rsid w:val="00A250AA"/>
    <w:rsid w:val="00A277E6"/>
    <w:rsid w:val="00A30A8F"/>
    <w:rsid w:val="00A3174A"/>
    <w:rsid w:val="00A35A28"/>
    <w:rsid w:val="00A368EF"/>
    <w:rsid w:val="00A377E8"/>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A7"/>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8D0"/>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A2A"/>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24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3CD8"/>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395F1"/>
  <w15:chartTrackingRefBased/>
  <w15:docId w15:val="{3A165E55-C7EC-7D45-AF9A-3B0F3865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26A7"/>
    <w:rPr>
      <w:rFonts w:ascii="Calibri" w:hAnsi="Calibri" w:cs="Calibri"/>
    </w:rPr>
  </w:style>
  <w:style w:type="paragraph" w:styleId="Heading1">
    <w:name w:val="heading 1"/>
    <w:aliases w:val="Pocket"/>
    <w:basedOn w:val="Normal"/>
    <w:next w:val="Normal"/>
    <w:link w:val="Heading1Char"/>
    <w:qFormat/>
    <w:rsid w:val="00C326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C326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C326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C326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26A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32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32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6A7"/>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C326A7"/>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C326A7"/>
    <w:rPr>
      <w:color w:val="auto"/>
      <w:u w:val="none"/>
    </w:rPr>
  </w:style>
  <w:style w:type="character" w:customStyle="1" w:styleId="Heading1Char">
    <w:name w:val="Heading 1 Char"/>
    <w:aliases w:val="Pocket Char"/>
    <w:basedOn w:val="DefaultParagraphFont"/>
    <w:link w:val="Heading1"/>
    <w:rsid w:val="00C326A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326A7"/>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n Char"/>
    <w:basedOn w:val="DefaultParagraphFont"/>
    <w:link w:val="Heading3"/>
    <w:uiPriority w:val="2"/>
    <w:rsid w:val="00C326A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326A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26A7"/>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C326A7"/>
    <w:rPr>
      <w:b/>
      <w:sz w:val="22"/>
      <w:u w:val="single"/>
    </w:rPr>
  </w:style>
  <w:style w:type="character" w:styleId="Strong">
    <w:name w:val="Strong"/>
    <w:basedOn w:val="DefaultParagraphFont"/>
    <w:uiPriority w:val="22"/>
    <w:qFormat/>
    <w:rsid w:val="00C326A7"/>
    <w:rPr>
      <w:b/>
      <w:bCs/>
    </w:rPr>
  </w:style>
  <w:style w:type="character" w:styleId="BookTitle">
    <w:name w:val="Book Title"/>
    <w:basedOn w:val="DefaultParagraphFont"/>
    <w:uiPriority w:val="33"/>
    <w:qFormat/>
    <w:rsid w:val="00C326A7"/>
    <w:rPr>
      <w:b/>
      <w:bCs/>
      <w:i/>
      <w:iCs/>
      <w:spacing w:val="5"/>
    </w:rPr>
  </w:style>
  <w:style w:type="character" w:customStyle="1" w:styleId="Heading5Char">
    <w:name w:val="Heading 5 Char"/>
    <w:basedOn w:val="DefaultParagraphFont"/>
    <w:link w:val="Heading5"/>
    <w:uiPriority w:val="9"/>
    <w:semiHidden/>
    <w:rsid w:val="00C326A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26A7"/>
  </w:style>
  <w:style w:type="paragraph" w:styleId="Header">
    <w:name w:val="header"/>
    <w:basedOn w:val="Normal"/>
    <w:link w:val="HeaderChar"/>
    <w:uiPriority w:val="99"/>
    <w:semiHidden/>
    <w:rsid w:val="00C326A7"/>
    <w:pPr>
      <w:tabs>
        <w:tab w:val="center" w:pos="4680"/>
        <w:tab w:val="right" w:pos="9360"/>
      </w:tabs>
    </w:pPr>
  </w:style>
  <w:style w:type="character" w:customStyle="1" w:styleId="HeaderChar">
    <w:name w:val="Header Char"/>
    <w:basedOn w:val="DefaultParagraphFont"/>
    <w:link w:val="Header"/>
    <w:uiPriority w:val="99"/>
    <w:semiHidden/>
    <w:rsid w:val="00C326A7"/>
    <w:rPr>
      <w:rFonts w:ascii="Calibri" w:hAnsi="Calibri" w:cs="Calibri"/>
    </w:rPr>
  </w:style>
  <w:style w:type="paragraph" w:styleId="Footer">
    <w:name w:val="footer"/>
    <w:basedOn w:val="Normal"/>
    <w:link w:val="FooterChar"/>
    <w:uiPriority w:val="99"/>
    <w:semiHidden/>
    <w:rsid w:val="00C326A7"/>
    <w:pPr>
      <w:tabs>
        <w:tab w:val="center" w:pos="4680"/>
        <w:tab w:val="right" w:pos="9360"/>
      </w:tabs>
    </w:pPr>
  </w:style>
  <w:style w:type="character" w:customStyle="1" w:styleId="FooterChar">
    <w:name w:val="Footer Char"/>
    <w:basedOn w:val="DefaultParagraphFont"/>
    <w:link w:val="Footer"/>
    <w:uiPriority w:val="99"/>
    <w:semiHidden/>
    <w:rsid w:val="00C326A7"/>
    <w:rPr>
      <w:rFonts w:ascii="Calibri" w:hAnsi="Calibri" w:cs="Calibri"/>
    </w:rPr>
  </w:style>
  <w:style w:type="paragraph" w:styleId="BodyText">
    <w:name w:val="Body Text"/>
    <w:basedOn w:val="Normal"/>
    <w:link w:val="BodyTextChar"/>
    <w:uiPriority w:val="99"/>
    <w:semiHidden/>
    <w:unhideWhenUsed/>
    <w:rsid w:val="00C326A7"/>
    <w:pPr>
      <w:spacing w:after="120"/>
    </w:pPr>
  </w:style>
  <w:style w:type="character" w:customStyle="1" w:styleId="BodyTextChar">
    <w:name w:val="Body Text Char"/>
    <w:basedOn w:val="DefaultParagraphFont"/>
    <w:link w:val="BodyText"/>
    <w:uiPriority w:val="99"/>
    <w:semiHidden/>
    <w:rsid w:val="00C326A7"/>
    <w:rPr>
      <w:rFonts w:ascii="Calibri" w:hAnsi="Calibri" w:cs="Calibri"/>
    </w:rPr>
  </w:style>
  <w:style w:type="paragraph" w:styleId="NoSpacing">
    <w:name w:val="No Spacing"/>
    <w:link w:val="NoSpacingChar"/>
    <w:uiPriority w:val="99"/>
    <w:unhideWhenUsed/>
    <w:qFormat/>
    <w:rsid w:val="00C326A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26A7"/>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C326A7"/>
    <w:rPr>
      <w:color w:val="0563C1" w:themeColor="hyperlink"/>
      <w:u w:val="single"/>
    </w:rPr>
  </w:style>
  <w:style w:type="character" w:styleId="UnresolvedMention">
    <w:name w:val="Unresolved Mention"/>
    <w:basedOn w:val="DefaultParagraphFont"/>
    <w:uiPriority w:val="99"/>
    <w:semiHidden/>
    <w:unhideWhenUsed/>
    <w:rsid w:val="00C326A7"/>
    <w:rPr>
      <w:color w:val="605E5C"/>
      <w:shd w:val="clear" w:color="auto" w:fill="E1DFDD"/>
    </w:rPr>
  </w:style>
  <w:style w:type="paragraph" w:customStyle="1" w:styleId="Undertag">
    <w:name w:val="Undertag"/>
    <w:link w:val="UndertagChar"/>
    <w:autoRedefine/>
    <w:uiPriority w:val="5"/>
    <w:qFormat/>
    <w:rsid w:val="00C326A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326A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326A7"/>
    <w:rPr>
      <w:color w:val="0070C0"/>
    </w:rPr>
  </w:style>
  <w:style w:type="character" w:customStyle="1" w:styleId="AnalyticChar">
    <w:name w:val="Analytic Char"/>
    <w:basedOn w:val="DefaultParagraphFont"/>
    <w:link w:val="Analytic"/>
    <w:uiPriority w:val="5"/>
    <w:rsid w:val="00C326A7"/>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C326A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326A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326A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326A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32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A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326A7"/>
    <w:pPr>
      <w:spacing w:before="160"/>
      <w:jc w:val="center"/>
    </w:pPr>
    <w:rPr>
      <w:i/>
      <w:iCs/>
      <w:color w:val="404040" w:themeColor="text1" w:themeTint="BF"/>
    </w:rPr>
  </w:style>
  <w:style w:type="character" w:customStyle="1" w:styleId="QuoteChar">
    <w:name w:val="Quote Char"/>
    <w:basedOn w:val="DefaultParagraphFont"/>
    <w:link w:val="Quote"/>
    <w:uiPriority w:val="29"/>
    <w:rsid w:val="00C326A7"/>
    <w:rPr>
      <w:rFonts w:ascii="Calibri" w:hAnsi="Calibri" w:cs="Calibri"/>
      <w:i/>
      <w:iCs/>
      <w:color w:val="404040" w:themeColor="text1" w:themeTint="BF"/>
    </w:rPr>
  </w:style>
  <w:style w:type="paragraph" w:styleId="ListParagraph">
    <w:name w:val="List Paragraph"/>
    <w:aliases w:val="6 font"/>
    <w:basedOn w:val="Normal"/>
    <w:uiPriority w:val="34"/>
    <w:qFormat/>
    <w:rsid w:val="00C326A7"/>
    <w:pPr>
      <w:ind w:left="720"/>
      <w:contextualSpacing/>
    </w:pPr>
  </w:style>
  <w:style w:type="character" w:styleId="IntenseEmphasis">
    <w:name w:val="Intense Emphasis"/>
    <w:basedOn w:val="DefaultParagraphFont"/>
    <w:uiPriority w:val="21"/>
    <w:qFormat/>
    <w:rsid w:val="00C326A7"/>
    <w:rPr>
      <w:i/>
      <w:iCs/>
      <w:color w:val="2F5496" w:themeColor="accent1" w:themeShade="BF"/>
    </w:rPr>
  </w:style>
  <w:style w:type="paragraph" w:styleId="IntenseQuote">
    <w:name w:val="Intense Quote"/>
    <w:basedOn w:val="Normal"/>
    <w:next w:val="Normal"/>
    <w:link w:val="IntenseQuoteChar"/>
    <w:uiPriority w:val="30"/>
    <w:qFormat/>
    <w:rsid w:val="00C32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6A7"/>
    <w:rPr>
      <w:rFonts w:ascii="Calibri" w:hAnsi="Calibri" w:cs="Calibri"/>
      <w:i/>
      <w:iCs/>
      <w:color w:val="2F5496" w:themeColor="accent1" w:themeShade="BF"/>
    </w:rPr>
  </w:style>
  <w:style w:type="character" w:styleId="IntenseReference">
    <w:name w:val="Intense Reference"/>
    <w:basedOn w:val="DefaultParagraphFont"/>
    <w:uiPriority w:val="32"/>
    <w:qFormat/>
    <w:rsid w:val="00C326A7"/>
    <w:rPr>
      <w:b/>
      <w:bCs/>
      <w:smallCaps/>
      <w:color w:val="2F5496" w:themeColor="accent1" w:themeShade="BF"/>
      <w:spacing w:val="5"/>
    </w:rPr>
  </w:style>
  <w:style w:type="paragraph" w:customStyle="1" w:styleId="textbold">
    <w:name w:val="text bold"/>
    <w:basedOn w:val="Normal"/>
    <w:link w:val="Emphasis"/>
    <w:uiPriority w:val="8"/>
    <w:qFormat/>
    <w:rsid w:val="00C326A7"/>
    <w:pPr>
      <w:ind w:left="720"/>
      <w:jc w:val="both"/>
    </w:pPr>
    <w:rPr>
      <w:b/>
      <w:iCs/>
      <w:u w:val="single"/>
      <w:bdr w:val="single" w:sz="12" w:space="0" w:color="auto"/>
    </w:rPr>
  </w:style>
  <w:style w:type="paragraph" w:customStyle="1" w:styleId="UnderlinePara">
    <w:name w:val="Underline Para"/>
    <w:basedOn w:val="Normal"/>
    <w:uiPriority w:val="7"/>
    <w:qFormat/>
    <w:rsid w:val="00C326A7"/>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C326A7"/>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326A7"/>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C326A7"/>
    <w:rPr>
      <w:color w:val="C00000"/>
    </w:rPr>
  </w:style>
  <w:style w:type="character" w:customStyle="1" w:styleId="AnalyticsChar">
    <w:name w:val="Analytics Char"/>
    <w:basedOn w:val="DefaultParagraphFont"/>
    <w:link w:val="Analytics"/>
    <w:uiPriority w:val="5"/>
    <w:rsid w:val="00C326A7"/>
    <w:rPr>
      <w:rFonts w:ascii="Calibri" w:eastAsiaTheme="majorEastAsia" w:hAnsi="Calibri" w:cstheme="majorBidi"/>
      <w:b/>
      <w:iCs/>
      <w:color w:val="C00000"/>
      <w:sz w:val="26"/>
    </w:rPr>
  </w:style>
  <w:style w:type="paragraph" w:customStyle="1" w:styleId="Emphasis1">
    <w:name w:val="Emphasis1"/>
    <w:basedOn w:val="Normal"/>
    <w:uiPriority w:val="8"/>
    <w:qFormat/>
    <w:rsid w:val="00C326A7"/>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C326A7"/>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C326A7"/>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C326A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C326A7"/>
    <w:rPr>
      <w:rFonts w:ascii="Times New Roman" w:hAnsi="Times New Roman" w:cs="Times New Roman"/>
      <w:sz w:val="24"/>
      <w:szCs w:val="24"/>
    </w:rPr>
  </w:style>
  <w:style w:type="paragraph" w:customStyle="1" w:styleId="p1">
    <w:name w:val="p1"/>
    <w:basedOn w:val="Normal"/>
    <w:rsid w:val="00C326A7"/>
    <w:pPr>
      <w:spacing w:after="0" w:line="240" w:lineRule="auto"/>
    </w:pPr>
    <w:rPr>
      <w:rFonts w:ascii="Times New Roman" w:eastAsia="Times New Roman" w:hAnsi="Times New Roman"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44741</Words>
  <Characters>255025</Characters>
  <Application>Microsoft Office Word</Application>
  <DocSecurity>0</DocSecurity>
  <Lines>2125</Lines>
  <Paragraphs>598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1</cp:revision>
  <dcterms:created xsi:type="dcterms:W3CDTF">2026-02-01T02:18:00Z</dcterms:created>
  <dcterms:modified xsi:type="dcterms:W3CDTF">2026-02-01T02:20:00Z</dcterms:modified>
</cp:coreProperties>
</file>