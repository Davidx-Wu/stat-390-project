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EA30B" w14:textId="02D8FA79" w:rsidR="00F677D7" w:rsidRDefault="00F677D7" w:rsidP="00F677D7">
      <w:pPr>
        <w:pStyle w:val="Heading2"/>
      </w:pPr>
      <w:bookmarkStart w:id="0" w:name="_Toc207789551"/>
      <w:r>
        <w:t>1AC</w:t>
      </w:r>
      <w:bookmarkEnd w:id="0"/>
    </w:p>
    <w:p w14:paraId="4491CB85" w14:textId="77777777" w:rsidR="00F677D7" w:rsidRDefault="00F677D7" w:rsidP="00F677D7"/>
    <w:p w14:paraId="283974BA" w14:textId="77777777" w:rsidR="00F677D7" w:rsidRDefault="00F677D7" w:rsidP="00F677D7">
      <w:pPr>
        <w:pStyle w:val="Heading3"/>
      </w:pPr>
      <w:bookmarkStart w:id="1" w:name="_Toc207789552"/>
      <w:r>
        <w:lastRenderedPageBreak/>
        <w:t>Contention1: (Inherency) Farm workers are excluded from federal labor protections</w:t>
      </w:r>
      <w:bookmarkEnd w:id="1"/>
    </w:p>
    <w:p w14:paraId="3F3FBB05" w14:textId="77777777" w:rsidR="00F677D7" w:rsidRDefault="00F677D7" w:rsidP="00F677D7"/>
    <w:p w14:paraId="0AF6722E" w14:textId="77777777" w:rsidR="00F677D7" w:rsidRDefault="00F677D7" w:rsidP="00F677D7">
      <w:pPr>
        <w:pStyle w:val="Heading4"/>
      </w:pPr>
      <w:r>
        <w:t>Farm workers are specifically excluded from federal labor laws</w:t>
      </w:r>
    </w:p>
    <w:p w14:paraId="2B870D81" w14:textId="77777777" w:rsidR="00F677D7" w:rsidRPr="00F136E1" w:rsidRDefault="00F677D7" w:rsidP="00F677D7">
      <w:pPr>
        <w:rPr>
          <w:rStyle w:val="Style13ptBold"/>
        </w:rPr>
      </w:pPr>
      <w:r w:rsidRPr="00F136E1">
        <w:rPr>
          <w:rStyle w:val="Style13ptBold"/>
        </w:rPr>
        <w:t>Coffman, 22</w:t>
      </w:r>
    </w:p>
    <w:p w14:paraId="771DC994" w14:textId="77777777" w:rsidR="00F677D7" w:rsidRPr="008B1BEA" w:rsidRDefault="00F677D7" w:rsidP="00F677D7">
      <w:pPr>
        <w:rPr>
          <w:lang w:val="es-ES"/>
        </w:rPr>
      </w:pPr>
      <w:r>
        <w:t xml:space="preserve">[Dustin Coffman, JD Drake University Law School, The Excluded Workers: The NLRA, Farm Laborers, and a Lineage of Exploitation, Drake Journal of Agricultural Law, Spring 2022. </w:t>
      </w:r>
      <w:r w:rsidRPr="008B1BEA">
        <w:rPr>
          <w:lang w:val="es-ES"/>
        </w:rPr>
        <w:t xml:space="preserve">(27.1) </w:t>
      </w:r>
      <w:hyperlink r:id="rId4" w:history="1">
        <w:r w:rsidRPr="008B1BEA">
          <w:rPr>
            <w:rStyle w:val="Hyperlink"/>
            <w:lang w:val="es-ES"/>
          </w:rPr>
          <w:t>https://aglawjournal.wp.drake.edu/wp-content/uploads/sites/66/2023/01/220531_Coffman_Final_Macro1.pdf] (NSB) ADA-1</w:t>
        </w:r>
      </w:hyperlink>
      <w:r w:rsidRPr="008B1BEA">
        <w:rPr>
          <w:lang w:val="es-ES"/>
        </w:rPr>
        <w:t xml:space="preserve"> </w:t>
      </w:r>
      <w:proofErr w:type="spellStart"/>
      <w:r w:rsidRPr="008B1BEA">
        <w:rPr>
          <w:lang w:val="es-ES"/>
        </w:rPr>
        <w:t>ADA-1</w:t>
      </w:r>
      <w:proofErr w:type="spellEnd"/>
    </w:p>
    <w:p w14:paraId="4CCB2A0D" w14:textId="77777777" w:rsidR="00F677D7" w:rsidRDefault="00F677D7" w:rsidP="00F677D7">
      <w:r>
        <w:t xml:space="preserve">To be afforded the employee protections contained within the NLRA, an individual must be classified as an employee for the purposes of the Act.76 The NLRA provides that “any employee” will qualify, but this “shall not include any individual employed as an agricultural worker.”77 </w:t>
      </w:r>
      <w:r w:rsidRPr="00FC32CD">
        <w:rPr>
          <w:highlight w:val="yellow"/>
        </w:rPr>
        <w:t>Agricultural laborers</w:t>
      </w:r>
      <w:r>
        <w:t xml:space="preserve"> are </w:t>
      </w:r>
      <w:r w:rsidRPr="00FC32CD">
        <w:rPr>
          <w:highlight w:val="yellow"/>
        </w:rPr>
        <w:t>excluded from</w:t>
      </w:r>
      <w:r>
        <w:t xml:space="preserve"> the </w:t>
      </w:r>
      <w:r w:rsidRPr="00FC32CD">
        <w:rPr>
          <w:highlight w:val="yellow"/>
        </w:rPr>
        <w:t>NLRA’s protections</w:t>
      </w:r>
      <w:r>
        <w:t xml:space="preserve"> not because they fail to meet some set of objective criteria common to all employees, but </w:t>
      </w:r>
      <w:r w:rsidRPr="00FC32CD">
        <w:rPr>
          <w:highlight w:val="yellow"/>
        </w:rPr>
        <w:t>because</w:t>
      </w:r>
      <w:r>
        <w:t xml:space="preserve"> </w:t>
      </w:r>
      <w:r w:rsidRPr="00FC32CD">
        <w:rPr>
          <w:highlight w:val="yellow"/>
        </w:rPr>
        <w:t>they are explicitly excluded</w:t>
      </w:r>
      <w:r>
        <w:t xml:space="preserve"> by profession.</w:t>
      </w:r>
    </w:p>
    <w:p w14:paraId="29191528" w14:textId="77777777" w:rsidR="00F677D7" w:rsidRDefault="00F677D7" w:rsidP="00F677D7"/>
    <w:p w14:paraId="424D709B" w14:textId="77777777" w:rsidR="00F677D7" w:rsidRDefault="00F677D7" w:rsidP="00F677D7">
      <w:pPr>
        <w:pStyle w:val="Heading4"/>
      </w:pPr>
      <w:r>
        <w:t>Plan: The United States Federal Government should substantially strengthen collective bargaining rights for workers in the United States by removing the agricultural worker exemption from the NLRA’s definition of employee.</w:t>
      </w:r>
    </w:p>
    <w:p w14:paraId="2FE5B251" w14:textId="77777777" w:rsidR="00F677D7" w:rsidRDefault="00F677D7" w:rsidP="00F677D7"/>
    <w:p w14:paraId="19F69642" w14:textId="77777777" w:rsidR="00F677D7" w:rsidRDefault="00F677D7" w:rsidP="00F677D7">
      <w:pPr>
        <w:pStyle w:val="Heading3"/>
      </w:pPr>
      <w:bookmarkStart w:id="2" w:name="_Toc207789553"/>
      <w:r>
        <w:lastRenderedPageBreak/>
        <w:t>Advantage: Pesticides</w:t>
      </w:r>
      <w:bookmarkEnd w:id="2"/>
    </w:p>
    <w:p w14:paraId="23EF2ABC" w14:textId="77777777" w:rsidR="00F677D7" w:rsidRDefault="00F677D7" w:rsidP="00F677D7"/>
    <w:p w14:paraId="29473016" w14:textId="77777777" w:rsidR="00F677D7" w:rsidRDefault="00F677D7" w:rsidP="00F677D7">
      <w:pPr>
        <w:pStyle w:val="Heading4"/>
      </w:pPr>
      <w:r>
        <w:t>Neonic pesticide use is widespread in the US</w:t>
      </w:r>
    </w:p>
    <w:p w14:paraId="2B0C81E7" w14:textId="77777777" w:rsidR="00F677D7" w:rsidRPr="00D37415" w:rsidRDefault="00F677D7" w:rsidP="00F677D7">
      <w:pPr>
        <w:rPr>
          <w:rStyle w:val="Style13ptBold"/>
        </w:rPr>
      </w:pPr>
      <w:r w:rsidRPr="00D37415">
        <w:rPr>
          <w:rStyle w:val="Style13ptBold"/>
        </w:rPr>
        <w:t>NRDC, 25</w:t>
      </w:r>
    </w:p>
    <w:p w14:paraId="19E04074" w14:textId="77777777" w:rsidR="00F677D7" w:rsidRDefault="00F677D7" w:rsidP="00F677D7">
      <w:r>
        <w:t xml:space="preserve">[Natural Resources Defense Council, Neonicotinoids 101: The Effects on Humans and Bees, June 11, 2025. </w:t>
      </w:r>
      <w:proofErr w:type="gramStart"/>
      <w:r>
        <w:t>https://www.nrdc.org/stories/neonicotinoids-101-effects-humans-and-bees]  (</w:t>
      </w:r>
      <w:proofErr w:type="gramEnd"/>
      <w:r>
        <w:t>NSB) ADA-2 ADA-</w:t>
      </w:r>
    </w:p>
    <w:p w14:paraId="4B156B32" w14:textId="77777777" w:rsidR="00F677D7" w:rsidRDefault="00F677D7" w:rsidP="00F677D7">
      <w:r>
        <w:t>What are neonicotinoids?</w:t>
      </w:r>
    </w:p>
    <w:p w14:paraId="0FBE3AD4" w14:textId="77777777" w:rsidR="00F677D7" w:rsidRDefault="00F677D7" w:rsidP="00F677D7">
      <w:r w:rsidRPr="0027150F">
        <w:rPr>
          <w:rStyle w:val="StyleUnderline"/>
          <w:highlight w:val="yellow"/>
        </w:rPr>
        <w:t>Neonics are</w:t>
      </w:r>
      <w:r w:rsidRPr="001D2FDD">
        <w:rPr>
          <w:rStyle w:val="StyleUnderline"/>
        </w:rPr>
        <w:t xml:space="preserve"> a class of synthetic, neurotoxic </w:t>
      </w:r>
      <w:r w:rsidRPr="0027150F">
        <w:rPr>
          <w:rStyle w:val="StyleUnderline"/>
          <w:highlight w:val="yellow"/>
        </w:rPr>
        <w:t>insecticides</w:t>
      </w:r>
      <w:r w:rsidRPr="001D2FDD">
        <w:rPr>
          <w:rStyle w:val="StyleUnderline"/>
        </w:rPr>
        <w:t xml:space="preserve"> that are </w:t>
      </w:r>
      <w:r w:rsidRPr="0027150F">
        <w:rPr>
          <w:rStyle w:val="StyleUnderline"/>
          <w:highlight w:val="yellow"/>
        </w:rPr>
        <w:t>used on</w:t>
      </w:r>
      <w:r w:rsidRPr="001D2FDD">
        <w:rPr>
          <w:rStyle w:val="StyleUnderline"/>
        </w:rPr>
        <w:t xml:space="preserve"> agricultural </w:t>
      </w:r>
      <w:r w:rsidRPr="0027150F">
        <w:rPr>
          <w:rStyle w:val="StyleUnderline"/>
          <w:highlight w:val="yellow"/>
        </w:rPr>
        <w:t>crops</w:t>
      </w:r>
      <w:r>
        <w:t>, lawns, gardens, golf courses, and in flea and tick pet treatments. Developed in the mid-1990s</w:t>
      </w:r>
      <w:r w:rsidRPr="001D2FDD">
        <w:rPr>
          <w:rStyle w:val="StyleUnderline"/>
        </w:rPr>
        <w:t xml:space="preserve">, </w:t>
      </w:r>
      <w:r w:rsidRPr="0027150F">
        <w:rPr>
          <w:rStyle w:val="StyleUnderline"/>
          <w:highlight w:val="yellow"/>
        </w:rPr>
        <w:t>they are</w:t>
      </w:r>
      <w:r w:rsidRPr="001D2FDD">
        <w:rPr>
          <w:rStyle w:val="StyleUnderline"/>
        </w:rPr>
        <w:t xml:space="preserve"> now </w:t>
      </w:r>
      <w:r w:rsidRPr="0027150F">
        <w:rPr>
          <w:rStyle w:val="StyleUnderline"/>
          <w:highlight w:val="yellow"/>
        </w:rPr>
        <w:t>the</w:t>
      </w:r>
      <w:r w:rsidRPr="001D2FDD">
        <w:rPr>
          <w:rStyle w:val="StyleUnderline"/>
        </w:rPr>
        <w:t xml:space="preserve"> single-</w:t>
      </w:r>
      <w:r w:rsidRPr="0027150F">
        <w:rPr>
          <w:rStyle w:val="StyleUnderline"/>
          <w:highlight w:val="yellow"/>
        </w:rPr>
        <w:t>most popular insecticide class in</w:t>
      </w:r>
      <w:r w:rsidRPr="001D2FDD">
        <w:rPr>
          <w:rStyle w:val="StyleUnderline"/>
        </w:rPr>
        <w:t xml:space="preserve"> the </w:t>
      </w:r>
      <w:r w:rsidRPr="0027150F">
        <w:rPr>
          <w:rStyle w:val="StyleUnderline"/>
          <w:highlight w:val="yellow"/>
        </w:rPr>
        <w:t>United States</w:t>
      </w:r>
      <w:r>
        <w:t xml:space="preserve">. </w:t>
      </w:r>
    </w:p>
    <w:p w14:paraId="0FE38C71" w14:textId="77777777" w:rsidR="00F677D7" w:rsidRDefault="00F677D7" w:rsidP="00F677D7">
      <w:r>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278F9216" w14:textId="77777777" w:rsidR="00F677D7" w:rsidRDefault="00F677D7" w:rsidP="00F677D7"/>
    <w:p w14:paraId="49E410F6" w14:textId="77777777" w:rsidR="00F677D7" w:rsidRDefault="00F677D7" w:rsidP="00F677D7">
      <w:pPr>
        <w:pStyle w:val="Heading4"/>
      </w:pPr>
      <w:r>
        <w:t xml:space="preserve">Neonics risk mass </w:t>
      </w:r>
      <w:proofErr w:type="gramStart"/>
      <w:r>
        <w:t>extinctions</w:t>
      </w:r>
      <w:proofErr w:type="gramEnd"/>
      <w:r>
        <w:t xml:space="preserve"> as well as farm and ecosystem collapse</w:t>
      </w:r>
    </w:p>
    <w:p w14:paraId="4D6B8555" w14:textId="77777777" w:rsidR="00F677D7" w:rsidRPr="00D37415" w:rsidRDefault="00F677D7" w:rsidP="00F677D7">
      <w:pPr>
        <w:rPr>
          <w:rStyle w:val="Style13ptBold"/>
        </w:rPr>
      </w:pPr>
      <w:r w:rsidRPr="00D37415">
        <w:rPr>
          <w:rStyle w:val="Style13ptBold"/>
        </w:rPr>
        <w:t>NRDC, 25</w:t>
      </w:r>
    </w:p>
    <w:p w14:paraId="30E6F129" w14:textId="77777777" w:rsidR="00F677D7" w:rsidRDefault="00F677D7" w:rsidP="00F677D7">
      <w:r>
        <w:t xml:space="preserve">[Natural Resources Defense Council, Neonicotinoids 101: The Effects on Humans and Bees, June 11, 2025. </w:t>
      </w:r>
      <w:proofErr w:type="gramStart"/>
      <w:r>
        <w:t>https://www.nrdc.org/stories/neonicotinoids-101-effects-humans-and-bees]  (</w:t>
      </w:r>
      <w:proofErr w:type="gramEnd"/>
      <w:r>
        <w:t>NSB) ADA-3 ADA-</w:t>
      </w:r>
    </w:p>
    <w:p w14:paraId="26BE7F39" w14:textId="77777777" w:rsidR="00F677D7" w:rsidRDefault="00F677D7" w:rsidP="00F677D7">
      <w:r>
        <w:t>Why are neonicotinoids so bad?</w:t>
      </w:r>
    </w:p>
    <w:p w14:paraId="75237290" w14:textId="77777777" w:rsidR="00F677D7" w:rsidRDefault="00F677D7" w:rsidP="00F677D7">
      <w:r w:rsidRPr="005131C3">
        <w:rPr>
          <w:rStyle w:val="StyleUnderline"/>
        </w:rPr>
        <w:t xml:space="preserve">The reason </w:t>
      </w:r>
      <w:r w:rsidRPr="00076E22">
        <w:rPr>
          <w:rStyle w:val="StyleUnderline"/>
          <w:highlight w:val="yellow"/>
        </w:rPr>
        <w:t>neonics are</w:t>
      </w:r>
      <w:r w:rsidRPr="005131C3">
        <w:rPr>
          <w:rStyle w:val="StyleUnderline"/>
        </w:rPr>
        <w:t xml:space="preserve"> bad is the same reason they’re used in the first place: To insects, they’re some of the </w:t>
      </w:r>
      <w:r w:rsidRPr="00076E22">
        <w:rPr>
          <w:rStyle w:val="StyleUnderline"/>
          <w:highlight w:val="yellow"/>
        </w:rPr>
        <w:t>deadliest pesticides</w:t>
      </w:r>
      <w:r w:rsidRPr="005131C3">
        <w:rPr>
          <w:rStyle w:val="StyleUnderline"/>
        </w:rPr>
        <w:t xml:space="preserve"> ever created</w:t>
      </w:r>
      <w:r w:rsidRPr="00076E22">
        <w:rPr>
          <w:rStyle w:val="StyleUnderline"/>
          <w:highlight w:val="yellow"/>
        </w:rPr>
        <w:t>. They kill indiscriminately</w:t>
      </w:r>
      <w:r w:rsidRPr="005131C3">
        <w:rPr>
          <w:rStyle w:val="StyleUnderline"/>
        </w:rPr>
        <w:t>, exterminating not only “pests” but also countless butterflies, bees, and earthworms too</w:t>
      </w:r>
      <w:r>
        <w:t xml:space="preserve">. </w:t>
      </w:r>
    </w:p>
    <w:p w14:paraId="6BEEFBBD" w14:textId="77777777" w:rsidR="00F677D7" w:rsidRDefault="00F677D7" w:rsidP="00F677D7">
      <w:r>
        <w:t xml:space="preserve">In addition, </w:t>
      </w:r>
      <w:r w:rsidRPr="005131C3">
        <w:rPr>
          <w:rStyle w:val="StyleUnderline"/>
        </w:rPr>
        <w:t>neonics are considered “systemic” pesticides</w:t>
      </w:r>
      <w:r>
        <w:t xml:space="preserve">. This means they can be applied directly to the soil (as a “drench”) around a plant’s roots or as a coating on a plant seed, which the plant then soaks up as it grows. </w:t>
      </w:r>
      <w:r w:rsidRPr="005131C3">
        <w:rPr>
          <w:rStyle w:val="StyleUnderline"/>
        </w:rPr>
        <w:t xml:space="preserve">That </w:t>
      </w:r>
      <w:r w:rsidRPr="00F94181">
        <w:rPr>
          <w:rStyle w:val="StyleUnderline"/>
          <w:highlight w:val="yellow"/>
        </w:rPr>
        <w:t>makes</w:t>
      </w:r>
      <w:r w:rsidRPr="005131C3">
        <w:rPr>
          <w:rStyle w:val="StyleUnderline"/>
        </w:rPr>
        <w:t xml:space="preserve"> the </w:t>
      </w:r>
      <w:r w:rsidRPr="00F94181">
        <w:rPr>
          <w:rStyle w:val="StyleUnderline"/>
          <w:highlight w:val="yellow"/>
        </w:rPr>
        <w:t>plant</w:t>
      </w:r>
      <w:r w:rsidRPr="005131C3">
        <w:rPr>
          <w:rStyle w:val="StyleUnderline"/>
        </w:rPr>
        <w:t xml:space="preserve"> itself</w:t>
      </w:r>
      <w:r>
        <w:t>—including its nectar, pollen, leaves, stems, and fruit—</w:t>
      </w:r>
      <w:r w:rsidRPr="00F94181">
        <w:rPr>
          <w:rStyle w:val="StyleUnderline"/>
          <w:highlight w:val="yellow"/>
        </w:rPr>
        <w:t>toxic</w:t>
      </w:r>
      <w:r>
        <w:t>. The problem is that only a small portion of the neonics make it into the target plant, leaving the vast majority in the soil.</w:t>
      </w:r>
    </w:p>
    <w:p w14:paraId="4A3C848F" w14:textId="77777777" w:rsidR="00F677D7" w:rsidRDefault="00F677D7" w:rsidP="00F677D7">
      <w:r>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0EB64861" w14:textId="77777777" w:rsidR="00F677D7" w:rsidRDefault="00F677D7" w:rsidP="00F677D7">
      <w:r w:rsidRPr="005131C3">
        <w:rPr>
          <w:rStyle w:val="StyleUnderline"/>
        </w:rPr>
        <w:t xml:space="preserve">The reality is that </w:t>
      </w:r>
      <w:r w:rsidRPr="00F94181">
        <w:rPr>
          <w:rStyle w:val="StyleUnderline"/>
          <w:highlight w:val="yellow"/>
        </w:rPr>
        <w:t>neonics</w:t>
      </w:r>
      <w:r w:rsidRPr="005131C3">
        <w:rPr>
          <w:rStyle w:val="StyleUnderline"/>
        </w:rPr>
        <w:t xml:space="preserve"> easily </w:t>
      </w:r>
      <w:r w:rsidRPr="003D18F8">
        <w:rPr>
          <w:rStyle w:val="StyleUnderline"/>
          <w:highlight w:val="yellow"/>
        </w:rPr>
        <w:t>work their way up the food chain</w:t>
      </w:r>
      <w:r w:rsidRPr="005131C3">
        <w:rPr>
          <w:rStyle w:val="StyleUnderline"/>
        </w:rPr>
        <w:t xml:space="preserve"> too</w:t>
      </w:r>
      <w:r>
        <w:t>. Studies now link neonics to mass losses of birds and the collapse of fisheries. And in 2023, the U.S. Environmental Protection Agency (</w:t>
      </w:r>
      <w:r w:rsidRPr="005131C3">
        <w:rPr>
          <w:rStyle w:val="StyleUnderline"/>
        </w:rPr>
        <w:t xml:space="preserve">EPA) made the astounding finding that </w:t>
      </w:r>
      <w:r w:rsidRPr="003D18F8">
        <w:rPr>
          <w:rStyle w:val="StyleUnderline"/>
          <w:highlight w:val="yellow"/>
        </w:rPr>
        <w:t>neonics</w:t>
      </w:r>
      <w:r w:rsidRPr="005131C3">
        <w:rPr>
          <w:rStyle w:val="StyleUnderline"/>
        </w:rPr>
        <w:t xml:space="preserve"> are </w:t>
      </w:r>
      <w:r w:rsidRPr="003D18F8">
        <w:rPr>
          <w:rStyle w:val="StyleUnderline"/>
          <w:highlight w:val="yellow"/>
        </w:rPr>
        <w:t>driving</w:t>
      </w:r>
      <w:r w:rsidRPr="005131C3">
        <w:rPr>
          <w:rStyle w:val="StyleUnderline"/>
        </w:rPr>
        <w:t xml:space="preserve"> </w:t>
      </w:r>
      <w:r w:rsidRPr="003D18F8">
        <w:rPr>
          <w:rStyle w:val="StyleUnderline"/>
          <w:highlight w:val="yellow"/>
        </w:rPr>
        <w:t>more than 200</w:t>
      </w:r>
      <w:r w:rsidRPr="005131C3">
        <w:rPr>
          <w:rStyle w:val="StyleUnderline"/>
        </w:rPr>
        <w:t xml:space="preserve"> threatened or endangered </w:t>
      </w:r>
      <w:r w:rsidRPr="003D18F8">
        <w:rPr>
          <w:rStyle w:val="StyleUnderline"/>
          <w:highlight w:val="yellow"/>
        </w:rPr>
        <w:t>species toward extinction</w:t>
      </w:r>
      <w:r w:rsidRPr="003D18F8">
        <w:rPr>
          <w:highlight w:val="yellow"/>
        </w:rPr>
        <w:t>.</w:t>
      </w:r>
      <w:r>
        <w:t xml:space="preserve"> </w:t>
      </w:r>
    </w:p>
    <w:p w14:paraId="02037055" w14:textId="77777777" w:rsidR="00F677D7" w:rsidRDefault="00F677D7" w:rsidP="00F677D7">
      <w:r w:rsidRPr="003D18F8">
        <w:rPr>
          <w:rStyle w:val="StyleUnderline"/>
          <w:highlight w:val="yellow"/>
        </w:rPr>
        <w:t>Despite</w:t>
      </w:r>
      <w:r w:rsidRPr="005131C3">
        <w:rPr>
          <w:rStyle w:val="StyleUnderline"/>
        </w:rPr>
        <w:t xml:space="preserve"> the </w:t>
      </w:r>
      <w:r w:rsidRPr="003D18F8">
        <w:rPr>
          <w:rStyle w:val="StyleUnderline"/>
          <w:highlight w:val="yellow"/>
        </w:rPr>
        <w:t>threat</w:t>
      </w:r>
      <w:r w:rsidRPr="005131C3">
        <w:rPr>
          <w:rStyle w:val="StyleUnderline"/>
        </w:rPr>
        <w:t xml:space="preserve"> to our environment, the </w:t>
      </w:r>
      <w:r w:rsidRPr="003D18F8">
        <w:rPr>
          <w:rStyle w:val="StyleUnderline"/>
          <w:highlight w:val="yellow"/>
        </w:rPr>
        <w:t>agriculture industry continues to apply neonics</w:t>
      </w:r>
      <w:r w:rsidRPr="005131C3">
        <w:rPr>
          <w:rStyle w:val="StyleUnderline"/>
        </w:rPr>
        <w:t xml:space="preserve"> to hundreds of millions of acres every year</w:t>
      </w:r>
      <w:r>
        <w:t xml:space="preserve">—in particular, to corn, soybean, and other crop seeds. But science shows these preventative applications are unnecessary, treating pest problems that don’t exist. </w:t>
      </w:r>
      <w:r w:rsidRPr="005131C3">
        <w:rPr>
          <w:rStyle w:val="StyleUnderline"/>
        </w:rPr>
        <w:t xml:space="preserve">Worse yet, they can </w:t>
      </w:r>
      <w:r w:rsidRPr="00742E43">
        <w:rPr>
          <w:rStyle w:val="StyleUnderline"/>
          <w:highlight w:val="yellow"/>
        </w:rPr>
        <w:t>set farmers back by</w:t>
      </w:r>
      <w:r w:rsidRPr="005131C3">
        <w:rPr>
          <w:rStyle w:val="StyleUnderline"/>
        </w:rPr>
        <w:t xml:space="preserve"> encouraging pest resistance; killing off pollinators, pest predators, and other beneficial bugs; and </w:t>
      </w:r>
      <w:r w:rsidRPr="00742E43">
        <w:rPr>
          <w:rStyle w:val="StyleUnderline"/>
          <w:highlight w:val="yellow"/>
        </w:rPr>
        <w:t>harming soil health</w:t>
      </w:r>
      <w:r>
        <w:t xml:space="preserve">. </w:t>
      </w:r>
    </w:p>
    <w:p w14:paraId="58F91E1B" w14:textId="77777777" w:rsidR="00F677D7" w:rsidRDefault="00F677D7" w:rsidP="00F677D7"/>
    <w:p w14:paraId="6804D89C" w14:textId="77777777" w:rsidR="00F677D7" w:rsidRDefault="00F677D7" w:rsidP="00F677D7">
      <w:pPr>
        <w:pStyle w:val="Heading4"/>
      </w:pPr>
      <w:r>
        <w:t>Biodiversity loss risks total extinction</w:t>
      </w:r>
    </w:p>
    <w:p w14:paraId="1CF6D19C" w14:textId="77777777" w:rsidR="00F677D7" w:rsidRPr="001D2FDD" w:rsidRDefault="00F677D7" w:rsidP="00F677D7">
      <w:pPr>
        <w:rPr>
          <w:rStyle w:val="Style13ptBold"/>
        </w:rPr>
      </w:pPr>
      <w:r w:rsidRPr="001D2FDD">
        <w:rPr>
          <w:rStyle w:val="Style13ptBold"/>
        </w:rPr>
        <w:t>WHO, 25</w:t>
      </w:r>
    </w:p>
    <w:p w14:paraId="43D40797" w14:textId="77777777" w:rsidR="00F677D7" w:rsidRPr="001D2FDD" w:rsidRDefault="00F677D7" w:rsidP="00F677D7">
      <w:r>
        <w:lastRenderedPageBreak/>
        <w:t xml:space="preserve">[World Health Organization, Biodiversity, 18 February 2025. </w:t>
      </w:r>
      <w:proofErr w:type="gramStart"/>
      <w:r>
        <w:t>https://www.who.int/news-room/fact-sheets/detail/biodiversity]  (</w:t>
      </w:r>
      <w:proofErr w:type="gramEnd"/>
      <w:r>
        <w:t>NSB) ADA-4 ADA-</w:t>
      </w:r>
    </w:p>
    <w:p w14:paraId="3834155B" w14:textId="77777777" w:rsidR="00F677D7" w:rsidRDefault="00F677D7" w:rsidP="00F677D7">
      <w:r>
        <w:t xml:space="preserve">Biodiversity, the variability among living organisms from all sources, underpins all life on Earth. This includes diversity </w:t>
      </w:r>
      <w:proofErr w:type="gramStart"/>
      <w:r>
        <w:t>within</w:t>
      </w:r>
      <w:proofErr w:type="gramEnd"/>
      <w:r>
        <w:t xml:space="preserve"> species, between species and across ecosystems, representing the genetic makeup of plants, animals, microorganisms and the complexity of ecosystems.</w:t>
      </w:r>
    </w:p>
    <w:p w14:paraId="4124144F" w14:textId="77777777" w:rsidR="00F677D7" w:rsidRDefault="00F677D7" w:rsidP="00F677D7">
      <w:r>
        <w:t xml:space="preserve">Healthy communities are sustained by well-functioning ecosystems, which provide critical services such as clean air, fresh water, natural medicines and food security. These ecosystems also regulate diseases and help stabilize the climate. For example, forests absorb over 2.6 billion </w:t>
      </w:r>
      <w:proofErr w:type="spellStart"/>
      <w:r>
        <w:t>tonnes</w:t>
      </w:r>
      <w:proofErr w:type="spellEnd"/>
      <w:r>
        <w:t xml:space="preserve"> of CO2 annually, contributing to climate regulation and reducing the incidence of diseases linked to pollution. However, </w:t>
      </w:r>
      <w:r w:rsidRPr="00D949CC">
        <w:rPr>
          <w:highlight w:val="yellow"/>
        </w:rPr>
        <w:t>biodiversity loss</w:t>
      </w:r>
      <w:r>
        <w:t xml:space="preserve"> is </w:t>
      </w:r>
      <w:r w:rsidRPr="00D949CC">
        <w:rPr>
          <w:highlight w:val="yellow"/>
        </w:rPr>
        <w:t>accelerating</w:t>
      </w:r>
      <w:r>
        <w:t xml:space="preserve"> at an unprecedented rate, with </w:t>
      </w:r>
      <w:r w:rsidRPr="008629C8">
        <w:rPr>
          <w:highlight w:val="yellow"/>
        </w:rPr>
        <w:t>approximately 1 million species at risk of extinction</w:t>
      </w:r>
      <w:r>
        <w:t>, threatening these vital services and exacerbating public health risks globally.</w:t>
      </w:r>
    </w:p>
    <w:p w14:paraId="202BE2C8" w14:textId="77777777" w:rsidR="00F677D7" w:rsidRDefault="00F677D7" w:rsidP="00F677D7"/>
    <w:p w14:paraId="4EA7E274" w14:textId="77777777" w:rsidR="00F677D7" w:rsidRDefault="00F677D7" w:rsidP="00F677D7">
      <w:pPr>
        <w:pStyle w:val="Heading4"/>
      </w:pPr>
      <w:r>
        <w:t>Farm worker unions are opposing neonics—they just need more support</w:t>
      </w:r>
    </w:p>
    <w:p w14:paraId="19A76724" w14:textId="77777777" w:rsidR="00F677D7" w:rsidRPr="005131C3" w:rsidRDefault="00F677D7" w:rsidP="00F677D7">
      <w:pPr>
        <w:rPr>
          <w:rStyle w:val="Style13ptBold"/>
        </w:rPr>
      </w:pPr>
      <w:r w:rsidRPr="005131C3">
        <w:rPr>
          <w:rStyle w:val="Style13ptBold"/>
        </w:rPr>
        <w:t>UFW, 2021</w:t>
      </w:r>
    </w:p>
    <w:p w14:paraId="462C923D" w14:textId="77777777" w:rsidR="00F677D7" w:rsidRDefault="00F677D7" w:rsidP="00F677D7">
      <w:r>
        <w:t xml:space="preserve">[United Farm Workers Foundation, Pesticides, 2021. </w:t>
      </w:r>
      <w:proofErr w:type="gramStart"/>
      <w:r>
        <w:t>https://www.ufwfoundation.org/pesticides]  (</w:t>
      </w:r>
      <w:proofErr w:type="gramEnd"/>
      <w:r>
        <w:t>NSB) ADA-5 ADA-</w:t>
      </w:r>
    </w:p>
    <w:p w14:paraId="36F316E9" w14:textId="77777777" w:rsidR="00F677D7" w:rsidRDefault="00F677D7" w:rsidP="00F677D7">
      <w:r>
        <w:t>Protecting Farm Workers from Pesticides</w:t>
      </w:r>
    </w:p>
    <w:p w14:paraId="26C2BFF0" w14:textId="77777777" w:rsidR="00F677D7" w:rsidRDefault="00F677D7" w:rsidP="00F677D7">
      <w:r>
        <w:t xml:space="preserve">Pesticides are toxic chemicals used to kill or control pests. Each year, the United States uses over a billion pounds of pesticides. Many </w:t>
      </w:r>
      <w:r w:rsidRPr="001A74EF">
        <w:rPr>
          <w:highlight w:val="yellow"/>
        </w:rPr>
        <w:t>pesticides</w:t>
      </w:r>
      <w:r>
        <w:t xml:space="preserve"> can </w:t>
      </w:r>
      <w:r w:rsidRPr="001A74EF">
        <w:rPr>
          <w:highlight w:val="yellow"/>
        </w:rPr>
        <w:t>pose</w:t>
      </w:r>
      <w:r>
        <w:t xml:space="preserve"> public </w:t>
      </w:r>
      <w:r w:rsidRPr="001A74EF">
        <w:rPr>
          <w:highlight w:val="yellow"/>
        </w:rPr>
        <w:t>health and environmental threats</w:t>
      </w:r>
      <w:r>
        <w:t xml:space="preserve">, but they are of particular concern for </w:t>
      </w:r>
      <w:r w:rsidRPr="001A74EF">
        <w:rPr>
          <w:highlight w:val="yellow"/>
        </w:rPr>
        <w:t>farm working families</w:t>
      </w:r>
      <w:r>
        <w:t xml:space="preserve"> who </w:t>
      </w:r>
      <w:r w:rsidRPr="001A74EF">
        <w:rPr>
          <w:highlight w:val="yellow"/>
        </w:rPr>
        <w:t>face</w:t>
      </w:r>
      <w:r>
        <w:t xml:space="preserve"> the </w:t>
      </w:r>
      <w:r w:rsidRPr="001A74EF">
        <w:rPr>
          <w:highlight w:val="yellow"/>
        </w:rPr>
        <w:t>highest levels of exposure</w:t>
      </w:r>
      <w:r>
        <w:t xml:space="preserve"> to these toxic substances. One of the largest contributors to farm workers’ </w:t>
      </w:r>
      <w:proofErr w:type="gramStart"/>
      <w:r>
        <w:t>coming into contact with</w:t>
      </w:r>
      <w:proofErr w:type="gramEnd"/>
      <w:r>
        <w:t xml:space="preserve"> pesticides is pesticide drift, which is the movement of pesticide dust or droplets through the air at the time of application or soon after in any site other than the </w:t>
      </w:r>
      <w:proofErr w:type="gramStart"/>
      <w:r>
        <w:t>area intended</w:t>
      </w:r>
      <w:proofErr w:type="gramEnd"/>
      <w:r>
        <w:t>. Studies have estimated that as much as 45% of spray misses its target and becomes drift or ground deposits, an imminent danger to farm workers laboring nearby.</w:t>
      </w:r>
    </w:p>
    <w:p w14:paraId="184A251E" w14:textId="77777777" w:rsidR="00F677D7" w:rsidRDefault="00F677D7" w:rsidP="00F677D7">
      <w:r w:rsidRPr="00E61FAA">
        <w:rPr>
          <w:rStyle w:val="StyleUnderline"/>
        </w:rPr>
        <w:t xml:space="preserve">Currently, </w:t>
      </w:r>
      <w:r w:rsidRPr="00681B25">
        <w:rPr>
          <w:rStyle w:val="StyleUnderline"/>
          <w:highlight w:val="yellow"/>
        </w:rPr>
        <w:t>we are working with</w:t>
      </w:r>
      <w:r w:rsidRPr="00E61FAA">
        <w:rPr>
          <w:rStyle w:val="StyleUnderline"/>
        </w:rPr>
        <w:t xml:space="preserve"> members of </w:t>
      </w:r>
      <w:r w:rsidRPr="00681B25">
        <w:rPr>
          <w:rStyle w:val="StyleUnderline"/>
          <w:highlight w:val="yellow"/>
        </w:rPr>
        <w:t>Congress to</w:t>
      </w:r>
      <w:r w:rsidRPr="00E61FAA">
        <w:rPr>
          <w:rStyle w:val="StyleUnderline"/>
        </w:rPr>
        <w:t xml:space="preserve"> pass</w:t>
      </w:r>
      <w:r>
        <w:t xml:space="preserve"> the Protect America’s Children from Toxic Pesticides Act of 2021 (</w:t>
      </w:r>
      <w:r w:rsidRPr="00E61FAA">
        <w:rPr>
          <w:rStyle w:val="StyleUnderline"/>
        </w:rPr>
        <w:t xml:space="preserve">PACTPA), which would </w:t>
      </w:r>
      <w:r w:rsidRPr="00681B25">
        <w:rPr>
          <w:rStyle w:val="StyleUnderline"/>
          <w:highlight w:val="yellow"/>
        </w:rPr>
        <w:t>ban pesticides</w:t>
      </w:r>
      <w:r w:rsidRPr="00E61FAA">
        <w:rPr>
          <w:rStyle w:val="StyleUnderline"/>
        </w:rPr>
        <w:t xml:space="preserve"> that have been scientifically </w:t>
      </w:r>
      <w:r w:rsidRPr="00087078">
        <w:rPr>
          <w:rStyle w:val="StyleUnderline"/>
          <w:highlight w:val="yellow"/>
        </w:rPr>
        <w:t xml:space="preserve">proven to harm people and </w:t>
      </w:r>
      <w:r w:rsidRPr="00087078">
        <w:rPr>
          <w:rStyle w:val="StyleUnderline"/>
        </w:rPr>
        <w:t>the</w:t>
      </w:r>
      <w:r w:rsidRPr="00087078">
        <w:rPr>
          <w:rStyle w:val="StyleUnderline"/>
          <w:highlight w:val="yellow"/>
        </w:rPr>
        <w:t xml:space="preserve"> environment</w:t>
      </w:r>
      <w:r w:rsidRPr="00E61FAA">
        <w:rPr>
          <w:rStyle w:val="StyleUnderline"/>
        </w:rPr>
        <w:t>. These pesticides include</w:t>
      </w:r>
      <w:r>
        <w:t xml:space="preserve"> Organophosphate insecticides, which have been linked to neurological damage in children; </w:t>
      </w:r>
      <w:r w:rsidRPr="00E61FAA">
        <w:rPr>
          <w:rStyle w:val="StyleUnderline"/>
        </w:rPr>
        <w:t>Neonicotinoid insecticides</w:t>
      </w:r>
      <w:r>
        <w:t xml:space="preserve">, which cause developmental defects, heart deformations, and muscle tremors in unborn children; and Paraquat, which has been shown to increase the risk of developing Parkinson’s disease. PACTPA would also protect farm workers by requiring employers to report all pesticide-caused injuries to the Environmental Protection Agency (EPA); direct the EPA to review pesticide injury reports and work with the pesticide manufacturers to develop better labeling to prevent future </w:t>
      </w:r>
      <w:proofErr w:type="gramStart"/>
      <w:r>
        <w:t>injury, and</w:t>
      </w:r>
      <w:proofErr w:type="gramEnd"/>
      <w:r>
        <w:t xml:space="preserve"> require that all pesticide label instructions be written in Spanish. </w:t>
      </w:r>
      <w:r w:rsidRPr="005D28B0">
        <w:rPr>
          <w:rStyle w:val="StyleUnderline"/>
        </w:rPr>
        <w:t>The UFW Foundation is proud to be one of 70+ organizations to endorse this legislation</w:t>
      </w:r>
      <w:r>
        <w:t>.</w:t>
      </w:r>
    </w:p>
    <w:p w14:paraId="6F7EBBF3" w14:textId="77777777" w:rsidR="00F677D7" w:rsidRDefault="00F677D7" w:rsidP="00F677D7">
      <w:r w:rsidRPr="00C70A2F">
        <w:rPr>
          <w:rStyle w:val="StyleUnderline"/>
          <w:highlight w:val="yellow"/>
        </w:rPr>
        <w:t>Farm workers</w:t>
      </w:r>
      <w:r w:rsidRPr="00E61FAA">
        <w:rPr>
          <w:rStyle w:val="StyleUnderline"/>
        </w:rPr>
        <w:t xml:space="preserve"> </w:t>
      </w:r>
      <w:r w:rsidRPr="00C70A2F">
        <w:rPr>
          <w:rStyle w:val="StyleUnderline"/>
          <w:highlight w:val="yellow"/>
        </w:rPr>
        <w:t>and</w:t>
      </w:r>
      <w:r w:rsidRPr="00E61FAA">
        <w:rPr>
          <w:rStyle w:val="StyleUnderline"/>
        </w:rPr>
        <w:t xml:space="preserve"> their </w:t>
      </w:r>
      <w:r w:rsidRPr="00C70A2F">
        <w:rPr>
          <w:rStyle w:val="StyleUnderline"/>
          <w:highlight w:val="yellow"/>
        </w:rPr>
        <w:t>families</w:t>
      </w:r>
      <w:r w:rsidRPr="00E61FAA">
        <w:rPr>
          <w:rStyle w:val="StyleUnderline"/>
        </w:rPr>
        <w:t xml:space="preserve"> have </w:t>
      </w:r>
      <w:r w:rsidRPr="00C70A2F">
        <w:rPr>
          <w:rStyle w:val="StyleUnderline"/>
          <w:highlight w:val="yellow"/>
        </w:rPr>
        <w:t>continuously</w:t>
      </w:r>
      <w:r w:rsidRPr="00E61FAA">
        <w:rPr>
          <w:rStyle w:val="StyleUnderline"/>
        </w:rPr>
        <w:t xml:space="preserve"> been </w:t>
      </w:r>
      <w:r w:rsidRPr="00C70A2F">
        <w:rPr>
          <w:rStyle w:val="StyleUnderline"/>
          <w:highlight w:val="yellow"/>
        </w:rPr>
        <w:t>exposed to harmful pesticides</w:t>
      </w:r>
      <w:r w:rsidRPr="00E61FAA">
        <w:rPr>
          <w:rStyle w:val="StyleUnderline"/>
        </w:rPr>
        <w:t xml:space="preserve"> for years. We must continue to work with our partners and lawmakers to protect our nation’s farm workers from toxic exposure. These are long overdue </w:t>
      </w:r>
      <w:r w:rsidRPr="0011710D">
        <w:rPr>
          <w:rStyle w:val="StyleUnderline"/>
          <w:highlight w:val="yellow"/>
        </w:rPr>
        <w:t>protections</w:t>
      </w:r>
      <w:r w:rsidRPr="00E61FAA">
        <w:rPr>
          <w:rStyle w:val="StyleUnderline"/>
        </w:rPr>
        <w:t xml:space="preserve"> that </w:t>
      </w:r>
      <w:r w:rsidRPr="0011710D">
        <w:rPr>
          <w:rStyle w:val="StyleUnderline"/>
          <w:highlight w:val="yellow"/>
        </w:rPr>
        <w:t>must be enacted now</w:t>
      </w:r>
      <w:r>
        <w:t>.</w:t>
      </w:r>
    </w:p>
    <w:p w14:paraId="6BFD4120" w14:textId="77777777" w:rsidR="00F677D7" w:rsidRDefault="00F677D7" w:rsidP="00F677D7"/>
    <w:p w14:paraId="6DB85F89" w14:textId="77777777" w:rsidR="00F677D7" w:rsidRDefault="00F677D7" w:rsidP="00F677D7">
      <w:pPr>
        <w:pStyle w:val="Heading4"/>
      </w:pPr>
      <w:r>
        <w:t>Unions empirically succeed in limiting harmful pesticides—DDT ban proves</w:t>
      </w:r>
    </w:p>
    <w:p w14:paraId="5535EECC" w14:textId="77777777" w:rsidR="00F677D7" w:rsidRPr="008269DB" w:rsidRDefault="00F677D7" w:rsidP="00F677D7">
      <w:pPr>
        <w:rPr>
          <w:rStyle w:val="Style13ptBold"/>
        </w:rPr>
      </w:pPr>
      <w:r w:rsidRPr="008269DB">
        <w:rPr>
          <w:rStyle w:val="Style13ptBold"/>
        </w:rPr>
        <w:t>Bernstein, 23</w:t>
      </w:r>
    </w:p>
    <w:p w14:paraId="1116F4D5" w14:textId="77777777" w:rsidR="00F677D7" w:rsidRDefault="00F677D7" w:rsidP="00F677D7">
      <w:r>
        <w:t xml:space="preserve">[Shana Bernstein is a historian and clinical associate professor of legal studies and American studies at Northwestern </w:t>
      </w:r>
      <w:proofErr w:type="gramStart"/>
      <w:r>
        <w:t>University,</w:t>
      </w:r>
      <w:proofErr w:type="gramEnd"/>
      <w:r>
        <w:t xml:space="preserve"> Unions can help beyond their membership. César Chávez proved it., Washington Post, January 30, 2023. </w:t>
      </w:r>
      <w:proofErr w:type="gramStart"/>
      <w:r>
        <w:t>https://css.washingtonpost.com/made-by-history/2023/01/30/history-3m-cesar-chavez-pesticides-unions/]  (</w:t>
      </w:r>
      <w:proofErr w:type="gramEnd"/>
      <w:r>
        <w:t>NSB) ADA-6 ADA-</w:t>
      </w:r>
    </w:p>
    <w:p w14:paraId="38BB585C" w14:textId="77777777" w:rsidR="00F677D7" w:rsidRDefault="00F677D7" w:rsidP="00F677D7">
      <w:r>
        <w:lastRenderedPageBreak/>
        <w:t>Last month, 3M, the conglomerate behind products like Post-it notes and Scotch tape, announced that it will stop using PFAS (polyfluoroalkyl substances), or “forever chemicals,” by late 2025. 3M joined many other companies and government agencies as diverse as McDonald’s, Target and the Environmental Protection Agency in phasing out PFAS and other chemicals like chlorpyrifos, asbestos and methyl iodide that endanger the environment and public health.</w:t>
      </w:r>
    </w:p>
    <w:p w14:paraId="0639981E" w14:textId="77777777" w:rsidR="00F677D7" w:rsidRDefault="00F677D7" w:rsidP="00F677D7">
      <w:r>
        <w:t>These decisions owe much to shareholder and public pressure — activism that follows the path blazed by the legendary Chicano activist and organizer César Chávez.</w:t>
      </w:r>
    </w:p>
    <w:p w14:paraId="6A8D7071" w14:textId="77777777" w:rsidR="00F677D7" w:rsidRDefault="00F677D7" w:rsidP="00F677D7">
      <w: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4F1F8C12" w14:textId="77777777" w:rsidR="00F677D7" w:rsidRDefault="00F677D7" w:rsidP="00F677D7">
      <w:r>
        <w:t>Sometimes these industries even worked together. Historian Elena Conis has unmasked how pesticide companies fostered public doubts about their products’ dangers — sometimes even with support from Big Tobacco, whose executives hoped that a resurgence of the DDT pesticide in the 1990s would reinforce their own story about regulatory overreach.</w:t>
      </w:r>
    </w:p>
    <w:p w14:paraId="084D7365" w14:textId="77777777" w:rsidR="00F677D7" w:rsidRDefault="00F677D7" w:rsidP="00F677D7">
      <w:r>
        <w:t xml:space="preserve">But Chávez and the United Farm Workers union he led recognized in the 1960s what was happening — long before most other Americans did. They started blowing the whistle on how the chemical industry and agribusiness manipulated the idea of scientific uncertainty to continue selling pesticides they knew were dangerous. </w:t>
      </w:r>
      <w:r w:rsidRPr="00E61FAA">
        <w:rPr>
          <w:rStyle w:val="StyleUnderline"/>
        </w:rPr>
        <w:t xml:space="preserve">The UFW’s crusade against </w:t>
      </w:r>
      <w:r w:rsidRPr="005D2670">
        <w:rPr>
          <w:rStyle w:val="StyleUnderline"/>
          <w:highlight w:val="yellow"/>
        </w:rPr>
        <w:t>toxins</w:t>
      </w:r>
      <w:r w:rsidRPr="00E61FAA">
        <w:rPr>
          <w:rStyle w:val="StyleUnderline"/>
        </w:rPr>
        <w:t xml:space="preserve"> like DDT — its 1972 </w:t>
      </w:r>
      <w:r w:rsidRPr="005D2670">
        <w:rPr>
          <w:rStyle w:val="StyleUnderline"/>
          <w:highlight w:val="yellow"/>
        </w:rPr>
        <w:t>ban was a milestone in</w:t>
      </w:r>
      <w:r w:rsidRPr="00E61FAA">
        <w:rPr>
          <w:rStyle w:val="StyleUnderline"/>
        </w:rPr>
        <w:t xml:space="preserve"> U.S. </w:t>
      </w:r>
      <w:r w:rsidRPr="005D2670">
        <w:rPr>
          <w:rStyle w:val="StyleUnderline"/>
          <w:highlight w:val="yellow"/>
        </w:rPr>
        <w:t>agriculture</w:t>
      </w:r>
      <w:r w:rsidRPr="00E61FAA">
        <w:rPr>
          <w:rStyle w:val="StyleUnderline"/>
        </w:rPr>
        <w:t xml:space="preserve"> that marked the beginning of a decade of bans — revealed how activists could triumph over big business and make American life safer</w:t>
      </w:r>
      <w:r>
        <w:t>.</w:t>
      </w:r>
    </w:p>
    <w:p w14:paraId="1E50AFE7" w14:textId="77777777" w:rsidR="00F677D7" w:rsidRDefault="00F677D7" w:rsidP="00F677D7"/>
    <w:p w14:paraId="1878EBF7" w14:textId="77777777" w:rsidR="00F677D7" w:rsidRDefault="00F677D7" w:rsidP="00F677D7">
      <w:pPr>
        <w:pStyle w:val="Heading3"/>
      </w:pPr>
      <w:bookmarkStart w:id="3" w:name="_Toc207789554"/>
      <w:r>
        <w:lastRenderedPageBreak/>
        <w:t>Advantage: Food Supply</w:t>
      </w:r>
      <w:bookmarkEnd w:id="3"/>
    </w:p>
    <w:p w14:paraId="72011B4C" w14:textId="77777777" w:rsidR="00F677D7" w:rsidRDefault="00F677D7" w:rsidP="00F677D7"/>
    <w:p w14:paraId="2F813822" w14:textId="77777777" w:rsidR="00F677D7" w:rsidRDefault="00F677D7" w:rsidP="00F677D7">
      <w:pPr>
        <w:pStyle w:val="Heading4"/>
      </w:pPr>
      <w:r>
        <w:t>Farm labor shortage threatens sustainability and security of US food system</w:t>
      </w:r>
    </w:p>
    <w:p w14:paraId="0B533E35" w14:textId="77777777" w:rsidR="00F677D7" w:rsidRPr="00523567" w:rsidRDefault="00F677D7" w:rsidP="00F677D7">
      <w:pPr>
        <w:rPr>
          <w:rStyle w:val="Style13ptBold"/>
        </w:rPr>
      </w:pPr>
      <w:r w:rsidRPr="00523567">
        <w:rPr>
          <w:rStyle w:val="Style13ptBold"/>
        </w:rPr>
        <w:t>AWC, 25</w:t>
      </w:r>
    </w:p>
    <w:p w14:paraId="1386202B" w14:textId="77777777" w:rsidR="00F677D7" w:rsidRPr="008B1BEA" w:rsidRDefault="00F677D7" w:rsidP="00F677D7">
      <w:pPr>
        <w:rPr>
          <w:lang w:val="es-ES"/>
        </w:rPr>
      </w:pPr>
      <w:r>
        <w:t>[</w:t>
      </w:r>
      <w:r w:rsidRPr="00523567">
        <w:t>Agriculture Workforce Coalition</w:t>
      </w:r>
      <w:r>
        <w:t xml:space="preserve">, Statement of the Agriculture Workforce Coalition on the Reintroduction of the Farm Workforce Modernization Act, 15 May 2025. </w:t>
      </w:r>
      <w:hyperlink r:id="rId5" w:history="1">
        <w:r w:rsidRPr="008B1BEA">
          <w:rPr>
            <w:rStyle w:val="Hyperlink"/>
            <w:lang w:val="es-ES"/>
          </w:rPr>
          <w:t>https://www.agworkforcecoalition.org/statement-agriculture-workforce-coalition-reintroduction-farm-workforce-modernization-act/]  (NSB) ADA-7 ADA-</w:t>
        </w:r>
      </w:hyperlink>
    </w:p>
    <w:p w14:paraId="1B8CCBD8" w14:textId="77777777" w:rsidR="00F677D7" w:rsidRDefault="00F677D7" w:rsidP="00F677D7">
      <w:r w:rsidRPr="00E20EAD">
        <w:rPr>
          <w:rStyle w:val="StyleUnderline"/>
        </w:rPr>
        <w:t xml:space="preserve">America’s </w:t>
      </w:r>
      <w:r w:rsidRPr="004A0F0F">
        <w:rPr>
          <w:rStyle w:val="StyleUnderline"/>
          <w:highlight w:val="yellow"/>
        </w:rPr>
        <w:t>farmers</w:t>
      </w:r>
      <w:r w:rsidRPr="00E20EAD">
        <w:rPr>
          <w:rStyle w:val="StyleUnderline"/>
        </w:rPr>
        <w:t xml:space="preserve"> are </w:t>
      </w:r>
      <w:r w:rsidRPr="004A0F0F">
        <w:rPr>
          <w:rStyle w:val="StyleUnderline"/>
          <w:highlight w:val="yellow"/>
        </w:rPr>
        <w:t>in</w:t>
      </w:r>
      <w:r w:rsidRPr="00E20EAD">
        <w:rPr>
          <w:rStyle w:val="StyleUnderline"/>
        </w:rPr>
        <w:t xml:space="preserve"> the grips of a </w:t>
      </w:r>
      <w:r w:rsidRPr="004A0F0F">
        <w:rPr>
          <w:rStyle w:val="StyleUnderline"/>
          <w:highlight w:val="yellow"/>
        </w:rPr>
        <w:t>worsening labor crisis</w:t>
      </w:r>
      <w:r w:rsidRPr="00E20EAD">
        <w:rPr>
          <w:rStyle w:val="StyleUnderline"/>
        </w:rPr>
        <w:t xml:space="preserve"> that </w:t>
      </w:r>
      <w:r w:rsidRPr="00A62035">
        <w:rPr>
          <w:rStyle w:val="StyleUnderline"/>
          <w:highlight w:val="yellow"/>
        </w:rPr>
        <w:t>threatens</w:t>
      </w:r>
      <w:r w:rsidRPr="00E20EAD">
        <w:rPr>
          <w:rStyle w:val="StyleUnderline"/>
        </w:rPr>
        <w:t xml:space="preserve"> our domestic </w:t>
      </w:r>
      <w:r w:rsidRPr="00A62035">
        <w:rPr>
          <w:rStyle w:val="StyleUnderline"/>
          <w:highlight w:val="yellow"/>
        </w:rPr>
        <w:t>food supply</w:t>
      </w:r>
      <w:r>
        <w:t xml:space="preserve">. Despite fast-rising wages and increased reliance on the H-2A guest worker program, </w:t>
      </w:r>
      <w:r w:rsidRPr="00E20EAD">
        <w:rPr>
          <w:rStyle w:val="StyleUnderline"/>
        </w:rPr>
        <w:t>growers across the country are struggling to find enough workers to plant, tend, and harvest their crops</w:t>
      </w:r>
      <w:r>
        <w:t xml:space="preserve"> and care for their animals. </w:t>
      </w:r>
      <w:r w:rsidRPr="00E20EAD">
        <w:rPr>
          <w:rStyle w:val="StyleUnderline"/>
        </w:rPr>
        <w:t>The problem is multifaceted: an aging domestic workforce, scant interest from U.S.-born workers, and a guest worker program that remains too costly, seasonal, and bureaucratic</w:t>
      </w:r>
      <w:r>
        <w:t xml:space="preserve"> for many operations.</w:t>
      </w:r>
    </w:p>
    <w:p w14:paraId="0374D61E" w14:textId="77777777" w:rsidR="00F677D7" w:rsidRDefault="00F677D7" w:rsidP="00F677D7"/>
    <w:p w14:paraId="3446FCAA" w14:textId="77777777" w:rsidR="00F677D7" w:rsidRDefault="00F677D7" w:rsidP="00F677D7">
      <w:pPr>
        <w:pStyle w:val="Heading4"/>
      </w:pPr>
      <w:bookmarkStart w:id="4" w:name="_Hlk206502356"/>
      <w:r>
        <w:t>US price increases put hundreds of millions at risk globally</w:t>
      </w:r>
    </w:p>
    <w:p w14:paraId="2257CF57" w14:textId="77777777" w:rsidR="00F677D7" w:rsidRPr="008623DA" w:rsidRDefault="00F677D7" w:rsidP="00F677D7">
      <w:pPr>
        <w:rPr>
          <w:rStyle w:val="Style13ptBold"/>
        </w:rPr>
      </w:pPr>
      <w:proofErr w:type="spellStart"/>
      <w:r w:rsidRPr="008623DA">
        <w:rPr>
          <w:rStyle w:val="Style13ptBold"/>
        </w:rPr>
        <w:t>Emediegwu</w:t>
      </w:r>
      <w:proofErr w:type="spellEnd"/>
      <w:r w:rsidRPr="008623DA">
        <w:rPr>
          <w:rStyle w:val="Style13ptBold"/>
        </w:rPr>
        <w:t>, 25</w:t>
      </w:r>
    </w:p>
    <w:p w14:paraId="1DB9FE52" w14:textId="77777777" w:rsidR="00F677D7" w:rsidRPr="008B1BEA" w:rsidRDefault="00F677D7" w:rsidP="00F677D7">
      <w:pPr>
        <w:rPr>
          <w:lang w:val="es-ES"/>
        </w:rPr>
      </w:pPr>
      <w:r>
        <w:t xml:space="preserve">[Lotanna </w:t>
      </w:r>
      <w:proofErr w:type="spellStart"/>
      <w:r>
        <w:t>Emediegwu</w:t>
      </w:r>
      <w:proofErr w:type="spellEnd"/>
      <w:r>
        <w:t xml:space="preserve"> is a senior lecturer in economics at Manchester Metropolitan University, Why Donald Trump’s trade tariffs are a threat to global food security, The Conversation, May 1, 2025. </w:t>
      </w:r>
      <w:hyperlink r:id="rId6" w:history="1">
        <w:r w:rsidRPr="008B1BEA">
          <w:rPr>
            <w:rStyle w:val="Hyperlink"/>
            <w:lang w:val="es-ES"/>
          </w:rPr>
          <w:t>https://theconversation.com/why-donald-trumps-trade-tariffs-are-a-threat-to-global-food-security-255064</w:t>
        </w:r>
      </w:hyperlink>
      <w:r w:rsidRPr="008B1BEA">
        <w:rPr>
          <w:lang w:val="es-ES"/>
        </w:rPr>
        <w:t xml:space="preserve"> ]   (NSB) ADA-8 ADA-</w:t>
      </w:r>
    </w:p>
    <w:p w14:paraId="035E4EBC" w14:textId="77777777" w:rsidR="00F677D7" w:rsidRPr="003E2873" w:rsidRDefault="00F677D7" w:rsidP="00F677D7">
      <w:pPr>
        <w:rPr>
          <w:rStyle w:val="StyleUnderline"/>
        </w:rPr>
      </w:pPr>
      <w:proofErr w:type="gramStart"/>
      <w:r>
        <w:t>So</w:t>
      </w:r>
      <w:proofErr w:type="gramEnd"/>
      <w:r>
        <w:t xml:space="preserve"> grocery bills for American families, especially for fresh produce (and processed foods dependent on foreign ingredients) will get higher. But </w:t>
      </w:r>
      <w:r w:rsidRPr="003E2873">
        <w:rPr>
          <w:rStyle w:val="StyleUnderline"/>
        </w:rPr>
        <w:t xml:space="preserve">there will also be a </w:t>
      </w:r>
      <w:r w:rsidRPr="008801F0">
        <w:rPr>
          <w:rStyle w:val="StyleUnderline"/>
          <w:highlight w:val="yellow"/>
        </w:rPr>
        <w:t>noticeable effect on food prices</w:t>
      </w:r>
      <w:r w:rsidRPr="003E2873">
        <w:rPr>
          <w:rStyle w:val="StyleUnderline"/>
        </w:rPr>
        <w:t xml:space="preserve"> outside the US.</w:t>
      </w:r>
    </w:p>
    <w:p w14:paraId="53FF2596" w14:textId="77777777" w:rsidR="00F677D7" w:rsidRDefault="00F677D7" w:rsidP="00F677D7">
      <w:r w:rsidRPr="003E2873">
        <w:rPr>
          <w:rStyle w:val="StyleUnderline"/>
        </w:rPr>
        <w:t xml:space="preserve">The </w:t>
      </w:r>
      <w:r w:rsidRPr="00042487">
        <w:rPr>
          <w:rStyle w:val="StyleUnderline"/>
          <w:highlight w:val="yellow"/>
        </w:rPr>
        <w:t>consequences</w:t>
      </w:r>
      <w:r w:rsidRPr="003E2873">
        <w:rPr>
          <w:rStyle w:val="StyleUnderline"/>
        </w:rPr>
        <w:t xml:space="preserve"> could be particularly serious </w:t>
      </w:r>
      <w:r w:rsidRPr="00042487">
        <w:rPr>
          <w:rStyle w:val="StyleUnderline"/>
          <w:highlight w:val="yellow"/>
        </w:rPr>
        <w:t xml:space="preserve">for developing </w:t>
      </w:r>
      <w:r w:rsidRPr="009E12A1">
        <w:rPr>
          <w:rStyle w:val="StyleUnderline"/>
          <w:highlight w:val="yellow"/>
        </w:rPr>
        <w:t>economies</w:t>
      </w:r>
      <w:r w:rsidRPr="009E12A1">
        <w:rPr>
          <w:highlight w:val="yellow"/>
        </w:rPr>
        <w:t xml:space="preserve"> </w:t>
      </w:r>
      <w:r w:rsidRPr="009E12A1">
        <w:rPr>
          <w:rStyle w:val="StyleUnderline"/>
          <w:highlight w:val="yellow"/>
        </w:rPr>
        <w:t>that rely on stable</w:t>
      </w:r>
      <w:r w:rsidRPr="003E2873">
        <w:rPr>
          <w:rStyle w:val="StyleUnderline"/>
        </w:rPr>
        <w:t xml:space="preserve"> international </w:t>
      </w:r>
      <w:r w:rsidRPr="009E12A1">
        <w:rPr>
          <w:rStyle w:val="StyleUnderline"/>
          <w:highlight w:val="yellow"/>
        </w:rPr>
        <w:t>prices to</w:t>
      </w:r>
      <w:r w:rsidRPr="003E2873">
        <w:rPr>
          <w:rStyle w:val="StyleUnderline"/>
        </w:rPr>
        <w:t xml:space="preserve"> secure </w:t>
      </w:r>
      <w:r w:rsidRPr="009E12A1">
        <w:rPr>
          <w:rStyle w:val="StyleUnderline"/>
          <w:highlight w:val="yellow"/>
        </w:rPr>
        <w:t>afford</w:t>
      </w:r>
      <w:r w:rsidRPr="003E2873">
        <w:rPr>
          <w:rStyle w:val="StyleUnderline"/>
        </w:rPr>
        <w:t xml:space="preserve">able </w:t>
      </w:r>
      <w:r w:rsidRPr="009E12A1">
        <w:rPr>
          <w:rStyle w:val="StyleUnderline"/>
          <w:highlight w:val="yellow"/>
        </w:rPr>
        <w:t>food imports</w:t>
      </w:r>
      <w:r w:rsidRPr="003E2873">
        <w:rPr>
          <w:rStyle w:val="StyleUnderline"/>
        </w:rPr>
        <w:t xml:space="preserve">. The </w:t>
      </w:r>
      <w:r w:rsidRPr="000821B1">
        <w:rPr>
          <w:rStyle w:val="StyleUnderline"/>
          <w:highlight w:val="yellow"/>
        </w:rPr>
        <w:t>prices of</w:t>
      </w:r>
      <w:r w:rsidRPr="003E2873">
        <w:rPr>
          <w:rStyle w:val="StyleUnderline"/>
        </w:rPr>
        <w:t xml:space="preserve"> many global </w:t>
      </w:r>
      <w:r w:rsidRPr="000821B1">
        <w:rPr>
          <w:rStyle w:val="StyleUnderline"/>
          <w:highlight w:val="yellow"/>
        </w:rPr>
        <w:t>staples</w:t>
      </w:r>
      <w:r w:rsidRPr="003E2873">
        <w:rPr>
          <w:rStyle w:val="StyleUnderline"/>
        </w:rPr>
        <w:t xml:space="preserve"> including maize, wheat and soybeans </w:t>
      </w:r>
      <w:r w:rsidRPr="00A37562">
        <w:rPr>
          <w:rStyle w:val="StyleUnderline"/>
          <w:highlight w:val="yellow"/>
        </w:rPr>
        <w:t>are benchmarked</w:t>
      </w:r>
      <w:r w:rsidRPr="003E2873">
        <w:rPr>
          <w:rStyle w:val="StyleUnderline"/>
        </w:rPr>
        <w:t xml:space="preserve"> against US markets </w:t>
      </w:r>
      <w:r w:rsidRPr="00A37562">
        <w:rPr>
          <w:rStyle w:val="StyleUnderline"/>
          <w:highlight w:val="yellow"/>
        </w:rPr>
        <w:t>so when disruptions occur, they reverberate globally</w:t>
      </w:r>
      <w:r>
        <w:t>.</w:t>
      </w:r>
    </w:p>
    <w:p w14:paraId="7E51DA88" w14:textId="77777777" w:rsidR="00F677D7" w:rsidRDefault="00F677D7" w:rsidP="00F677D7">
      <w:r>
        <w:t xml:space="preserve">Research I conducted with a colleague found that </w:t>
      </w:r>
      <w:r w:rsidRPr="003E2873">
        <w:rPr>
          <w:rStyle w:val="StyleUnderline"/>
        </w:rPr>
        <w:t xml:space="preserve">when </w:t>
      </w:r>
      <w:r w:rsidRPr="00525731">
        <w:rPr>
          <w:rStyle w:val="StyleUnderline"/>
          <w:highlight w:val="yellow"/>
        </w:rPr>
        <w:t>international prices are disturbed, local food prices</w:t>
      </w:r>
      <w:r w:rsidRPr="003E2873">
        <w:rPr>
          <w:rStyle w:val="StyleUnderline"/>
        </w:rPr>
        <w:t xml:space="preserve">, especially in developing countries, </w:t>
      </w:r>
      <w:r w:rsidRPr="00525731">
        <w:rPr>
          <w:rStyle w:val="StyleUnderline"/>
          <w:highlight w:val="yellow"/>
        </w:rPr>
        <w:t>go up</w:t>
      </w:r>
      <w:r>
        <w:t>.</w:t>
      </w:r>
    </w:p>
    <w:p w14:paraId="25399AF4" w14:textId="77777777" w:rsidR="00F677D7" w:rsidRDefault="00F677D7" w:rsidP="00F677D7">
      <w:r w:rsidRPr="003E2873">
        <w:rPr>
          <w:rStyle w:val="StyleUnderline"/>
        </w:rPr>
        <w:t>Take global maize prices</w:t>
      </w:r>
      <w:r>
        <w:t xml:space="preserve">, which this year rose by 7% between April 2 (Trump’s “liberation day”) and April 11. </w:t>
      </w:r>
      <w:r w:rsidRPr="003E2873">
        <w:rPr>
          <w:rStyle w:val="StyleUnderline"/>
        </w:rPr>
        <w:t>Our study suggests this will immediately lead to a similar increase in local maize prices in places like sub-Saharan Africa</w:t>
      </w:r>
      <w:r>
        <w:t>.</w:t>
      </w:r>
    </w:p>
    <w:p w14:paraId="2DFA4CBF" w14:textId="77777777" w:rsidR="00F677D7" w:rsidRDefault="00F677D7" w:rsidP="00F677D7">
      <w:r w:rsidRPr="003E2873">
        <w:rPr>
          <w:rStyle w:val="StyleUnderline"/>
        </w:rPr>
        <w:t>This is where many of the world’s poorest people live, with hundreds of millions in households earning below the World Bank’s poverty line</w:t>
      </w:r>
      <w:r>
        <w:t xml:space="preserve"> of US$2.15 (£1.61) per day. </w:t>
      </w:r>
      <w:r w:rsidRPr="003E2873">
        <w:rPr>
          <w:rStyle w:val="StyleUnderline"/>
        </w:rPr>
        <w:t>When much of that income is spent on food, a 7% increase in the price of maize could be devastating</w:t>
      </w:r>
      <w:r>
        <w:t>.</w:t>
      </w:r>
    </w:p>
    <w:p w14:paraId="765F0783" w14:textId="77777777" w:rsidR="00F677D7" w:rsidRDefault="00F677D7" w:rsidP="00F677D7"/>
    <w:bookmarkEnd w:id="4"/>
    <w:p w14:paraId="36B01B69" w14:textId="77777777" w:rsidR="00F677D7" w:rsidRDefault="00F677D7" w:rsidP="00F677D7">
      <w:pPr>
        <w:pStyle w:val="Heading4"/>
      </w:pPr>
      <w:r>
        <w:t xml:space="preserve">The plan solves: Removing the </w:t>
      </w:r>
      <w:proofErr w:type="gramStart"/>
      <w:r>
        <w:t>exemption</w:t>
      </w:r>
      <w:proofErr w:type="gramEnd"/>
      <w:r>
        <w:t xml:space="preserve"> improves conditions and draws more workers in</w:t>
      </w:r>
    </w:p>
    <w:p w14:paraId="1D185780" w14:textId="77777777" w:rsidR="00F677D7" w:rsidRPr="00F136E1" w:rsidRDefault="00F677D7" w:rsidP="00F677D7">
      <w:pPr>
        <w:rPr>
          <w:rStyle w:val="Style13ptBold"/>
        </w:rPr>
      </w:pPr>
      <w:r w:rsidRPr="00F136E1">
        <w:rPr>
          <w:rStyle w:val="Style13ptBold"/>
        </w:rPr>
        <w:t>Coffman, 22</w:t>
      </w:r>
    </w:p>
    <w:p w14:paraId="49E1807F" w14:textId="77777777" w:rsidR="00F677D7" w:rsidRPr="008B1BEA" w:rsidRDefault="00F677D7" w:rsidP="00F677D7">
      <w:pPr>
        <w:rPr>
          <w:lang w:val="es-ES"/>
        </w:rPr>
      </w:pPr>
      <w:r>
        <w:t xml:space="preserve">[Dustin Coffman, JD Drake University Law School, The Excluded Workers: The NLRA, Farm Laborers, and a Lineage of Exploitation, Drake Journal of Agricultural Law, Spring 2022. </w:t>
      </w:r>
      <w:r w:rsidRPr="008B1BEA">
        <w:rPr>
          <w:lang w:val="es-ES"/>
        </w:rPr>
        <w:t>(27.1) https://aglawjournal.wp.drake.edu/wp-content/uploads/sites/66/2023/01/220531_Coffman_Final_Macro1.pdf</w:t>
      </w:r>
      <w:proofErr w:type="gramStart"/>
      <w:r w:rsidRPr="008B1BEA">
        <w:rPr>
          <w:lang w:val="es-ES"/>
        </w:rPr>
        <w:t>]  (</w:t>
      </w:r>
      <w:proofErr w:type="gramEnd"/>
      <w:r w:rsidRPr="008B1BEA">
        <w:rPr>
          <w:lang w:val="es-ES"/>
        </w:rPr>
        <w:t>NSB) ADA-9 ADA-</w:t>
      </w:r>
    </w:p>
    <w:p w14:paraId="6B0B6E69" w14:textId="77777777" w:rsidR="00F677D7" w:rsidRPr="00F136E1" w:rsidRDefault="00F677D7" w:rsidP="00F677D7">
      <w:r>
        <w:lastRenderedPageBreak/>
        <w:t xml:space="preserve">While the demographics of farm laborers have shifted as time has progressed, the exploitation has persisted. </w:t>
      </w:r>
      <w:r w:rsidRPr="00F96ECA">
        <w:rPr>
          <w:rStyle w:val="StyleUnderline"/>
        </w:rPr>
        <w:t xml:space="preserve">If the exploitation of agricultural laborers is to be eradicated, the </w:t>
      </w:r>
      <w:r w:rsidRPr="00373D55">
        <w:rPr>
          <w:rStyle w:val="StyleUnderline"/>
          <w:highlight w:val="yellow"/>
        </w:rPr>
        <w:t>NLRA must</w:t>
      </w:r>
      <w:r w:rsidRPr="00F96ECA">
        <w:rPr>
          <w:rStyle w:val="StyleUnderline"/>
        </w:rPr>
        <w:t xml:space="preserve"> be amended to </w:t>
      </w:r>
      <w:r w:rsidRPr="00373D55">
        <w:rPr>
          <w:rStyle w:val="StyleUnderline"/>
          <w:highlight w:val="yellow"/>
        </w:rPr>
        <w:t>remove</w:t>
      </w:r>
      <w:r w:rsidRPr="00F96ECA">
        <w:rPr>
          <w:rStyle w:val="StyleUnderline"/>
        </w:rPr>
        <w:t xml:space="preserve"> the </w:t>
      </w:r>
      <w:r w:rsidRPr="00373D55">
        <w:rPr>
          <w:rStyle w:val="StyleUnderline"/>
          <w:highlight w:val="yellow"/>
        </w:rPr>
        <w:t>agricultural laborer exception</w:t>
      </w:r>
      <w:r>
        <w:t xml:space="preserve"> within the definition of employee. While this will not alone liberate such workers, </w:t>
      </w:r>
      <w:r w:rsidRPr="00D405E6">
        <w:rPr>
          <w:rStyle w:val="StyleUnderline"/>
          <w:highlight w:val="yellow"/>
        </w:rPr>
        <w:t>with the</w:t>
      </w:r>
      <w:r w:rsidRPr="00F96ECA">
        <w:rPr>
          <w:rStyle w:val="StyleUnderline"/>
        </w:rPr>
        <w:t xml:space="preserve"> federally protected </w:t>
      </w:r>
      <w:r w:rsidRPr="00D405E6">
        <w:rPr>
          <w:rStyle w:val="StyleUnderline"/>
          <w:highlight w:val="yellow"/>
        </w:rPr>
        <w:t xml:space="preserve">right to collectively </w:t>
      </w:r>
      <w:r w:rsidRPr="009D1708">
        <w:rPr>
          <w:rStyle w:val="StyleUnderline"/>
          <w:highlight w:val="yellow"/>
        </w:rPr>
        <w:t>bargain they will be able to</w:t>
      </w:r>
      <w:r w:rsidRPr="00F96ECA">
        <w:rPr>
          <w:rStyle w:val="StyleUnderline"/>
        </w:rPr>
        <w:t xml:space="preserve"> properly organize and </w:t>
      </w:r>
      <w:r w:rsidRPr="009D1708">
        <w:rPr>
          <w:rStyle w:val="StyleUnderline"/>
          <w:highlight w:val="yellow"/>
        </w:rPr>
        <w:t>campaign for</w:t>
      </w:r>
      <w:r w:rsidRPr="00F96ECA">
        <w:rPr>
          <w:rStyle w:val="StyleUnderline"/>
        </w:rPr>
        <w:t xml:space="preserve"> fair pay, </w:t>
      </w:r>
      <w:r w:rsidRPr="009D1708">
        <w:rPr>
          <w:rStyle w:val="StyleUnderline"/>
          <w:highlight w:val="yellow"/>
        </w:rPr>
        <w:t>healthy working</w:t>
      </w:r>
      <w:r w:rsidRPr="00F96ECA">
        <w:rPr>
          <w:rStyle w:val="StyleUnderline"/>
        </w:rPr>
        <w:t xml:space="preserve"> and living </w:t>
      </w:r>
      <w:r w:rsidRPr="009D1708">
        <w:rPr>
          <w:rStyle w:val="StyleUnderline"/>
          <w:highlight w:val="yellow"/>
        </w:rPr>
        <w:t>conditions</w:t>
      </w:r>
      <w:r w:rsidRPr="00F96ECA">
        <w:rPr>
          <w:rStyle w:val="StyleUnderline"/>
        </w:rPr>
        <w:t>, and other benefits</w:t>
      </w:r>
      <w:r>
        <w:t xml:space="preserve"> commonly enjoyed by the average worker. As legendary farm labor leader Cesar Chavez said, “[i]t’s ironic that those who till the soil, cultivate and harvest the fruits, vegetables, and other foods that fill your tables with abundance have nothing left for themselves.”</w:t>
      </w:r>
    </w:p>
    <w:p w14:paraId="3097B006" w14:textId="77777777" w:rsidR="00F677D7" w:rsidRDefault="00F677D7" w:rsidP="00F677D7"/>
    <w:p w14:paraId="4648B603" w14:textId="77777777" w:rsidR="00F677D7" w:rsidRPr="00740430" w:rsidRDefault="00F677D7" w:rsidP="00F677D7">
      <w:pPr>
        <w:pStyle w:val="Heading4"/>
      </w:pPr>
      <w:r w:rsidRPr="00740430">
        <w:t>Workers want unions</w:t>
      </w:r>
      <w:r>
        <w:t>—the plan draws more workers into the farm sector</w:t>
      </w:r>
    </w:p>
    <w:p w14:paraId="6E7B7724" w14:textId="77777777" w:rsidR="00F677D7" w:rsidRPr="007F778B" w:rsidRDefault="00F677D7" w:rsidP="00F677D7">
      <w:pPr>
        <w:rPr>
          <w:rStyle w:val="Style13ptBold"/>
        </w:rPr>
      </w:pPr>
      <w:r w:rsidRPr="007F778B">
        <w:rPr>
          <w:rStyle w:val="Style13ptBold"/>
        </w:rPr>
        <w:t>EPI, 15</w:t>
      </w:r>
    </w:p>
    <w:p w14:paraId="1196890E" w14:textId="77777777" w:rsidR="00F677D7" w:rsidRPr="008B1BEA" w:rsidRDefault="00F677D7" w:rsidP="00F677D7">
      <w:pPr>
        <w:rPr>
          <w:lang w:val="es-ES"/>
        </w:rPr>
      </w:pPr>
      <w:r>
        <w:t xml:space="preserve">[Economic Policy Institute, The Benefits of Collective Bargaining, April 14, 2015. </w:t>
      </w:r>
      <w:hyperlink r:id="rId7" w:history="1">
        <w:r w:rsidRPr="008B1BEA">
          <w:rPr>
            <w:rStyle w:val="Hyperlink"/>
            <w:lang w:val="es-ES"/>
          </w:rPr>
          <w:t>https://www.epi.org/publication/benefits-of-collective-bargaining/</w:t>
        </w:r>
      </w:hyperlink>
      <w:r w:rsidRPr="008B1BEA">
        <w:rPr>
          <w:lang w:val="es-ES"/>
        </w:rPr>
        <w:t xml:space="preserve"> ]  (NSB) ADA-10 ADA-</w:t>
      </w:r>
    </w:p>
    <w:p w14:paraId="5714A3FE" w14:textId="77777777" w:rsidR="00F677D7" w:rsidRDefault="00F677D7" w:rsidP="00F677D7">
      <w:r>
        <w:t>American workers want unions</w:t>
      </w:r>
    </w:p>
    <w:p w14:paraId="4DE4332B" w14:textId="77777777" w:rsidR="00F677D7" w:rsidRDefault="00F677D7" w:rsidP="00F677D7">
      <w:r w:rsidRPr="008F7FCB">
        <w:rPr>
          <w:rStyle w:val="StyleUnderline"/>
          <w:highlight w:val="yellow"/>
        </w:rPr>
        <w:t>We know</w:t>
      </w:r>
      <w:r w:rsidRPr="007F778B">
        <w:rPr>
          <w:rStyle w:val="StyleUnderline"/>
        </w:rPr>
        <w:t xml:space="preserve"> that many more </w:t>
      </w:r>
      <w:r w:rsidRPr="008F7FCB">
        <w:rPr>
          <w:rStyle w:val="StyleUnderline"/>
          <w:highlight w:val="yellow"/>
        </w:rPr>
        <w:t>workers want collective bargaining</w:t>
      </w:r>
      <w:r>
        <w:t xml:space="preserve"> than </w:t>
      </w:r>
      <w:proofErr w:type="gramStart"/>
      <w:r>
        <w:t>are able to</w:t>
      </w:r>
      <w:proofErr w:type="gramEnd"/>
      <w:r>
        <w:t xml:space="preserve"> benefit from it—</w:t>
      </w:r>
      <w:r w:rsidRPr="008F7FCB">
        <w:rPr>
          <w:rStyle w:val="StyleUnderline"/>
          <w:highlight w:val="yellow"/>
        </w:rPr>
        <w:t>and that</w:t>
      </w:r>
      <w:r w:rsidRPr="007F778B">
        <w:rPr>
          <w:rStyle w:val="StyleUnderline"/>
        </w:rPr>
        <w:t xml:space="preserve"> the </w:t>
      </w:r>
      <w:r w:rsidRPr="008F7FCB">
        <w:rPr>
          <w:rStyle w:val="StyleUnderline"/>
          <w:highlight w:val="yellow"/>
        </w:rPr>
        <w:t>desire</w:t>
      </w:r>
      <w:r w:rsidRPr="007F778B">
        <w:rPr>
          <w:rStyle w:val="StyleUnderline"/>
        </w:rPr>
        <w:t xml:space="preserve"> for collective bargaining </w:t>
      </w:r>
      <w:r w:rsidRPr="008F7FCB">
        <w:rPr>
          <w:rStyle w:val="StyleUnderline"/>
          <w:highlight w:val="yellow"/>
        </w:rPr>
        <w:t>has increased</w:t>
      </w:r>
      <w:r w:rsidRPr="007F778B">
        <w:rPr>
          <w:rStyle w:val="StyleUnderline"/>
        </w:rPr>
        <w:t xml:space="preserve"> greatly</w:t>
      </w:r>
      <w:r>
        <w:t xml:space="preserve"> since the 1980s.3 For instance, polling in 2005 showed that a majority of nonunion nonmanagerial workers would vote for union representation if they could. In contrast, polling in the mid-1980s suggested that roughly 30 percent of nonunion nonmanagerial workers would have voted for union representation. The bottom line is that if workers (both union and nonunion) were </w:t>
      </w:r>
      <w:proofErr w:type="gramStart"/>
      <w:r>
        <w:t>provided</w:t>
      </w:r>
      <w:proofErr w:type="gramEnd"/>
      <w:r>
        <w:t xml:space="preserve"> the union representation they desired in 2005, the nonmanagerial workers’ unionization rate would have been about 58 percent. </w:t>
      </w:r>
      <w:r w:rsidRPr="007F778B">
        <w:rPr>
          <w:rStyle w:val="StyleUnderline"/>
        </w:rPr>
        <w:t xml:space="preserve">The </w:t>
      </w:r>
      <w:r w:rsidRPr="00860E88">
        <w:rPr>
          <w:rStyle w:val="StyleUnderline"/>
          <w:highlight w:val="yellow"/>
        </w:rPr>
        <w:t xml:space="preserve">gap between actual and desired union </w:t>
      </w:r>
      <w:r w:rsidRPr="003D6F7B">
        <w:rPr>
          <w:rStyle w:val="StyleUnderline"/>
          <w:highlight w:val="yellow"/>
        </w:rPr>
        <w:t>representation is far higher in the United States than in other advanced nations</w:t>
      </w:r>
      <w:r w:rsidRPr="007F778B">
        <w:rPr>
          <w:rStyle w:val="StyleUnderline"/>
        </w:rPr>
        <w:t>.</w:t>
      </w:r>
    </w:p>
    <w:p w14:paraId="468BE80A" w14:textId="77777777" w:rsidR="00F677D7" w:rsidRDefault="00F677D7" w:rsidP="00F677D7"/>
    <w:p w14:paraId="0051A54C" w14:textId="77777777" w:rsidR="00F677D7" w:rsidRDefault="00F677D7" w:rsidP="00F677D7">
      <w:pPr>
        <w:pStyle w:val="Heading3"/>
      </w:pPr>
      <w:bookmarkStart w:id="5" w:name="_Toc207789555"/>
      <w:r>
        <w:lastRenderedPageBreak/>
        <w:t>Advantage: Farm Worker Poverty</w:t>
      </w:r>
      <w:bookmarkEnd w:id="5"/>
    </w:p>
    <w:p w14:paraId="573F0A08" w14:textId="77777777" w:rsidR="00F677D7" w:rsidRDefault="00F677D7" w:rsidP="00F677D7"/>
    <w:p w14:paraId="2870C24E" w14:textId="77777777" w:rsidR="00F677D7" w:rsidRDefault="00F677D7" w:rsidP="00F677D7">
      <w:pPr>
        <w:pStyle w:val="Heading4"/>
      </w:pPr>
      <w:r>
        <w:t>More than 2 million farm workers lack labor protections and are so poor they have trouble feeding themselves</w:t>
      </w:r>
    </w:p>
    <w:p w14:paraId="08DAF3B2" w14:textId="77777777" w:rsidR="00F677D7" w:rsidRPr="00961CA7" w:rsidRDefault="00F677D7" w:rsidP="00F677D7">
      <w:pPr>
        <w:rPr>
          <w:rStyle w:val="Style13ptBold"/>
        </w:rPr>
      </w:pPr>
      <w:r w:rsidRPr="00961CA7">
        <w:rPr>
          <w:rStyle w:val="Style13ptBold"/>
        </w:rPr>
        <w:t>Johnson, 24</w:t>
      </w:r>
    </w:p>
    <w:p w14:paraId="52C3A078" w14:textId="77777777" w:rsidR="00F677D7" w:rsidRDefault="00F677D7" w:rsidP="00F677D7">
      <w:r>
        <w:t>[Maxwell Johnson, Research Associate, Economic Opportunities Program, Aspen Institute, Essential Workers, Exploited Labor: Perspectives on Farm Work in the US, March 12, 2024. https://www.aspeninstitute.org/blog-posts/essential-workers-exploited-labor-perspectives-on-farm-work-in-the-us/?gad_source=1&amp;gad_campaignid=22337449436&amp;gbraid=0AAAAA-vx0GG84Gh_JhNj416I28WnK_AoJ&amp;gclid=CjwKCAjwkvbEBhApEiwAKUz6-wAOryo2gSZpJhWzhL63mx1Jdp9P11IBQ-SJGrgc7_nxJNC9UdZlXhoCHVMQAvD_BwE] (NSB) ADA-11</w:t>
      </w:r>
    </w:p>
    <w:p w14:paraId="35F00D43" w14:textId="77777777" w:rsidR="00F677D7" w:rsidRDefault="00F677D7" w:rsidP="00F677D7">
      <w:r>
        <w:t xml:space="preserve">At the height of the COVID-19 pandemic, </w:t>
      </w:r>
      <w:r w:rsidRPr="00671AE4">
        <w:rPr>
          <w:rStyle w:val="StyleUnderline"/>
          <w:highlight w:val="yellow"/>
        </w:rPr>
        <w:t>farm workers</w:t>
      </w:r>
      <w:r w:rsidRPr="00961CA7">
        <w:rPr>
          <w:rStyle w:val="StyleUnderline"/>
        </w:rPr>
        <w:t xml:space="preserve"> were </w:t>
      </w:r>
      <w:r w:rsidRPr="00671AE4">
        <w:rPr>
          <w:rStyle w:val="StyleUnderline"/>
          <w:highlight w:val="yellow"/>
        </w:rPr>
        <w:t>deemed essential</w:t>
      </w:r>
      <w:r w:rsidRPr="00961CA7">
        <w:rPr>
          <w:rStyle w:val="StyleUnderline"/>
        </w:rPr>
        <w:t xml:space="preserve">, a rare public acknowledgment that </w:t>
      </w:r>
      <w:r w:rsidRPr="00671AE4">
        <w:rPr>
          <w:rStyle w:val="StyleUnderline"/>
          <w:highlight w:val="yellow"/>
        </w:rPr>
        <w:t>food would not grace our tables without them</w:t>
      </w:r>
      <w:r w:rsidRPr="00961CA7">
        <w:rPr>
          <w:rStyle w:val="StyleUnderline"/>
        </w:rPr>
        <w:t xml:space="preserve">. Indeed, farm workers are the </w:t>
      </w:r>
      <w:r w:rsidRPr="000143EE">
        <w:rPr>
          <w:rStyle w:val="StyleUnderline"/>
          <w:highlight w:val="yellow"/>
        </w:rPr>
        <w:t>heart of</w:t>
      </w:r>
      <w:r w:rsidRPr="00961CA7">
        <w:rPr>
          <w:rStyle w:val="StyleUnderline"/>
        </w:rPr>
        <w:t xml:space="preserve"> the </w:t>
      </w:r>
      <w:r w:rsidRPr="000143EE">
        <w:rPr>
          <w:rStyle w:val="StyleUnderline"/>
          <w:highlight w:val="yellow"/>
        </w:rPr>
        <w:t>United States’ $1.4 trillion agricultural economy</w:t>
      </w:r>
      <w:r>
        <w:t xml:space="preserve">. They perform repetitive, wearing tasks – often while exposed to the elements – that place them at great risk of serious, sometimes fatal, injury. </w:t>
      </w:r>
      <w:r w:rsidRPr="00961CA7">
        <w:rPr>
          <w:rStyle w:val="StyleUnderline"/>
        </w:rPr>
        <w:t xml:space="preserve">Yet, the more than two million </w:t>
      </w:r>
      <w:r w:rsidRPr="00DA7506">
        <w:rPr>
          <w:rStyle w:val="StyleUnderline"/>
          <w:highlight w:val="yellow"/>
        </w:rPr>
        <w:t>people who make up</w:t>
      </w:r>
      <w:r w:rsidRPr="00961CA7">
        <w:rPr>
          <w:rStyle w:val="StyleUnderline"/>
        </w:rPr>
        <w:t xml:space="preserve"> this overwhelmingly </w:t>
      </w:r>
      <w:r w:rsidRPr="00DA7506">
        <w:rPr>
          <w:rStyle w:val="StyleUnderline"/>
          <w:highlight w:val="yellow"/>
        </w:rPr>
        <w:t>immigrant labor force lack</w:t>
      </w:r>
      <w:r w:rsidRPr="00961CA7">
        <w:rPr>
          <w:rStyle w:val="StyleUnderline"/>
        </w:rPr>
        <w:t xml:space="preserve"> federal </w:t>
      </w:r>
      <w:r w:rsidRPr="00DA7506">
        <w:rPr>
          <w:rStyle w:val="StyleUnderline"/>
          <w:highlight w:val="yellow"/>
        </w:rPr>
        <w:t>labor organizing protections</w:t>
      </w:r>
      <w:r w:rsidRPr="00961CA7">
        <w:rPr>
          <w:rStyle w:val="StyleUnderline"/>
        </w:rPr>
        <w:t xml:space="preserve">, time-and-a-half pay, and other basic guarantees of US labor law. Many </w:t>
      </w:r>
      <w:r w:rsidRPr="005C126E">
        <w:rPr>
          <w:rStyle w:val="StyleUnderline"/>
          <w:highlight w:val="yellow"/>
        </w:rPr>
        <w:t>farm workers</w:t>
      </w:r>
      <w:r w:rsidRPr="00961CA7">
        <w:rPr>
          <w:rStyle w:val="StyleUnderline"/>
        </w:rPr>
        <w:t xml:space="preserve"> are </w:t>
      </w:r>
      <w:r w:rsidRPr="005C126E">
        <w:rPr>
          <w:rStyle w:val="StyleUnderline"/>
          <w:highlight w:val="yellow"/>
        </w:rPr>
        <w:t>paid so little</w:t>
      </w:r>
      <w:r w:rsidRPr="00961CA7">
        <w:rPr>
          <w:rStyle w:val="StyleUnderline"/>
        </w:rPr>
        <w:t xml:space="preserve"> that </w:t>
      </w:r>
      <w:r w:rsidRPr="005C126E">
        <w:rPr>
          <w:rStyle w:val="StyleUnderline"/>
          <w:highlight w:val="yellow"/>
        </w:rPr>
        <w:t>they have trouble putting food on their own tables</w:t>
      </w:r>
      <w:r>
        <w:t>.</w:t>
      </w:r>
    </w:p>
    <w:p w14:paraId="55398BDF" w14:textId="77777777" w:rsidR="00F677D7" w:rsidRDefault="00F677D7" w:rsidP="00F677D7"/>
    <w:p w14:paraId="1BB7BD42" w14:textId="77777777" w:rsidR="00F677D7" w:rsidRDefault="00F677D7" w:rsidP="00F677D7">
      <w:pPr>
        <w:pStyle w:val="Heading4"/>
      </w:pPr>
      <w:r>
        <w:t>Removing the exemption is enough</w:t>
      </w:r>
    </w:p>
    <w:p w14:paraId="72E45F3F" w14:textId="77777777" w:rsidR="00F677D7" w:rsidRPr="00F136E1" w:rsidRDefault="00F677D7" w:rsidP="00F677D7">
      <w:pPr>
        <w:rPr>
          <w:rStyle w:val="Style13ptBold"/>
        </w:rPr>
      </w:pPr>
      <w:r w:rsidRPr="00F136E1">
        <w:rPr>
          <w:rStyle w:val="Style13ptBold"/>
        </w:rPr>
        <w:t>Coffman, 22</w:t>
      </w:r>
    </w:p>
    <w:p w14:paraId="3E26DEA9" w14:textId="77777777" w:rsidR="00F677D7" w:rsidRPr="008B1BEA" w:rsidRDefault="00F677D7" w:rsidP="00F677D7">
      <w:pPr>
        <w:rPr>
          <w:lang w:val="es-ES"/>
        </w:rPr>
      </w:pPr>
      <w:r>
        <w:t xml:space="preserve">[Dustin Coffman, JD Drake University Law School, The Excluded Workers: The NLRA, Farm Laborers, and a Lineage of Exploitation, Drake Journal of Agricultural Law, Spring 2022. </w:t>
      </w:r>
      <w:r w:rsidRPr="008B1BEA">
        <w:rPr>
          <w:lang w:val="es-ES"/>
        </w:rPr>
        <w:t>(27.1) https://aglawjournal.wp.drake.edu/wp-content/uploads/sites/66/2023/01/220531_Coffman_Final_Macro1.pdf] (NSB) ADA-12</w:t>
      </w:r>
    </w:p>
    <w:p w14:paraId="7438CD16" w14:textId="77777777" w:rsidR="00F677D7" w:rsidRDefault="00F677D7" w:rsidP="00F677D7">
      <w:r w:rsidRPr="00ED001D">
        <w:rPr>
          <w:rStyle w:val="StyleUnderline"/>
          <w:highlight w:val="yellow"/>
        </w:rPr>
        <w:t>If agricultural workers had</w:t>
      </w:r>
      <w:r w:rsidRPr="005C5DB8">
        <w:rPr>
          <w:rStyle w:val="StyleUnderline"/>
        </w:rPr>
        <w:t xml:space="preserve"> the federally protected </w:t>
      </w:r>
      <w:r w:rsidRPr="00ED001D">
        <w:rPr>
          <w:rStyle w:val="StyleUnderline"/>
          <w:highlight w:val="yellow"/>
        </w:rPr>
        <w:t>right to engage in union</w:t>
      </w:r>
      <w:r w:rsidRPr="005C5DB8">
        <w:rPr>
          <w:rStyle w:val="StyleUnderline"/>
        </w:rPr>
        <w:t xml:space="preserve"> activity, </w:t>
      </w:r>
      <w:r w:rsidRPr="001C1BBA">
        <w:rPr>
          <w:rStyle w:val="StyleUnderline"/>
          <w:highlight w:val="yellow"/>
        </w:rPr>
        <w:t>they could</w:t>
      </w:r>
      <w:r w:rsidRPr="005C5DB8">
        <w:rPr>
          <w:rStyle w:val="StyleUnderline"/>
        </w:rPr>
        <w:t xml:space="preserve"> more effectively coordinate </w:t>
      </w:r>
      <w:r w:rsidRPr="001C1BBA">
        <w:rPr>
          <w:rStyle w:val="StyleUnderline"/>
          <w:highlight w:val="yellow"/>
        </w:rPr>
        <w:t>campaign</w:t>
      </w:r>
      <w:r w:rsidRPr="005C5DB8">
        <w:rPr>
          <w:rStyle w:val="StyleUnderline"/>
        </w:rPr>
        <w:t xml:space="preserve">s </w:t>
      </w:r>
      <w:r w:rsidRPr="001C1BBA">
        <w:rPr>
          <w:rStyle w:val="StyleUnderline"/>
          <w:highlight w:val="yellow"/>
        </w:rPr>
        <w:t>for</w:t>
      </w:r>
      <w:r w:rsidRPr="005C5DB8">
        <w:rPr>
          <w:rStyle w:val="StyleUnderline"/>
        </w:rPr>
        <w:t xml:space="preserve"> the </w:t>
      </w:r>
      <w:r w:rsidRPr="001C1BBA">
        <w:rPr>
          <w:rStyle w:val="StyleUnderline"/>
          <w:highlight w:val="yellow"/>
        </w:rPr>
        <w:t>issues they face.</w:t>
      </w:r>
      <w:r w:rsidRPr="005C5DB8">
        <w:rPr>
          <w:rStyle w:val="StyleUnderline"/>
        </w:rPr>
        <w:t xml:space="preserve"> Such movements would help win better working and living conditions, better pay, health insurance, and would help address whatever other issues may arise.</w:t>
      </w:r>
      <w:r>
        <w:t xml:space="preserve"> </w:t>
      </w:r>
      <w:r w:rsidRPr="005C5DB8">
        <w:rPr>
          <w:rStyle w:val="StyleUnderline"/>
        </w:rPr>
        <w:t xml:space="preserve">The need for collective representation for </w:t>
      </w:r>
      <w:r w:rsidRPr="00C15125">
        <w:rPr>
          <w:rStyle w:val="StyleUnderline"/>
          <w:highlight w:val="yellow"/>
        </w:rPr>
        <w:t>agricultural workers</w:t>
      </w:r>
      <w:r w:rsidRPr="005C5DB8">
        <w:rPr>
          <w:rStyle w:val="StyleUnderline"/>
        </w:rPr>
        <w:t xml:space="preserve"> is especially heightened because so many </w:t>
      </w:r>
      <w:r w:rsidRPr="00BC508B">
        <w:rPr>
          <w:rStyle w:val="StyleUnderline"/>
          <w:highlight w:val="yellow"/>
        </w:rPr>
        <w:t>are a</w:t>
      </w:r>
      <w:r w:rsidRPr="00C15125">
        <w:rPr>
          <w:rStyle w:val="StyleUnderline"/>
          <w:highlight w:val="yellow"/>
        </w:rPr>
        <w:t>lready impoverished</w:t>
      </w:r>
      <w:r w:rsidRPr="005C5DB8">
        <w:rPr>
          <w:rStyle w:val="StyleUnderline"/>
        </w:rPr>
        <w:t xml:space="preserve">, have </w:t>
      </w:r>
      <w:proofErr w:type="gramStart"/>
      <w:r w:rsidRPr="005C5DB8">
        <w:rPr>
          <w:rStyle w:val="StyleUnderline"/>
        </w:rPr>
        <w:t>a</w:t>
      </w:r>
      <w:proofErr w:type="gramEnd"/>
      <w:r w:rsidRPr="005C5DB8">
        <w:rPr>
          <w:rStyle w:val="StyleUnderline"/>
        </w:rPr>
        <w:t xml:space="preserve"> only high school level education, or are in the United States undocumented. These factors diminish the already lowered bargaining power held by agricultural workers, </w:t>
      </w:r>
      <w:r w:rsidRPr="00706ED5">
        <w:rPr>
          <w:rStyle w:val="StyleUnderline"/>
          <w:highlight w:val="yellow"/>
        </w:rPr>
        <w:t>many</w:t>
      </w:r>
      <w:r w:rsidRPr="005C5DB8">
        <w:rPr>
          <w:rStyle w:val="StyleUnderline"/>
        </w:rPr>
        <w:t xml:space="preserve"> of whom often </w:t>
      </w:r>
      <w:r w:rsidRPr="00706ED5">
        <w:rPr>
          <w:rStyle w:val="StyleUnderline"/>
          <w:highlight w:val="yellow"/>
        </w:rPr>
        <w:t>cannot afford to look for other employment</w:t>
      </w:r>
      <w:r w:rsidRPr="005C5DB8">
        <w:rPr>
          <w:rStyle w:val="StyleUnderline"/>
        </w:rPr>
        <w:t xml:space="preserve">, are unfamiliar with the options available to them, </w:t>
      </w:r>
      <w:r w:rsidRPr="00BC508B">
        <w:rPr>
          <w:rStyle w:val="StyleUnderline"/>
          <w:highlight w:val="yellow"/>
        </w:rPr>
        <w:t>and f</w:t>
      </w:r>
      <w:r w:rsidRPr="00706ED5">
        <w:rPr>
          <w:rStyle w:val="StyleUnderline"/>
          <w:highlight w:val="yellow"/>
        </w:rPr>
        <w:t>ace the threat of deportation</w:t>
      </w:r>
      <w:r>
        <w:t>.</w:t>
      </w:r>
    </w:p>
    <w:p w14:paraId="4220C113" w14:textId="77777777" w:rsidR="00F677D7" w:rsidRDefault="00F677D7" w:rsidP="00F677D7">
      <w:r w:rsidRPr="005C5DB8">
        <w:rPr>
          <w:rStyle w:val="StyleUnderline"/>
        </w:rPr>
        <w:t>All that is</w:t>
      </w:r>
      <w:r>
        <w:t xml:space="preserve"> minimally </w:t>
      </w:r>
      <w:r w:rsidRPr="005C5DB8">
        <w:rPr>
          <w:rStyle w:val="StyleUnderline"/>
        </w:rPr>
        <w:t>necessary in terms of amending the NLRA is to remove the agricultural worker exemption from the NLRA’s definition of employee. If this amendment to the definition is accomplished, then farm laborers—as covered under the definition of employee—would have their right to unionize protected under the Act</w:t>
      </w:r>
      <w:r>
        <w:t>.</w:t>
      </w:r>
    </w:p>
    <w:p w14:paraId="7D9BC7F2" w14:textId="77777777" w:rsidR="00F677D7" w:rsidRDefault="00F677D7" w:rsidP="00F677D7"/>
    <w:p w14:paraId="5C528B25" w14:textId="77777777" w:rsidR="00F677D7" w:rsidRDefault="00F677D7" w:rsidP="00F677D7">
      <w:pPr>
        <w:pStyle w:val="Heading4"/>
      </w:pPr>
      <w:r>
        <w:t>Collective Bargaining means higher wages</w:t>
      </w:r>
    </w:p>
    <w:p w14:paraId="65B0EA93" w14:textId="77777777" w:rsidR="00F677D7" w:rsidRPr="001C5D0A" w:rsidRDefault="00F677D7" w:rsidP="00F677D7">
      <w:pPr>
        <w:rPr>
          <w:rStyle w:val="Style13ptBold"/>
        </w:rPr>
      </w:pPr>
      <w:r w:rsidRPr="001C5D0A">
        <w:rPr>
          <w:rStyle w:val="Style13ptBold"/>
        </w:rPr>
        <w:t>Reilly, 2004</w:t>
      </w:r>
    </w:p>
    <w:p w14:paraId="4F23E4F7" w14:textId="77777777" w:rsidR="00F677D7" w:rsidRDefault="00F677D7" w:rsidP="00F677D7">
      <w:r>
        <w:t xml:space="preserve">[Jaclyn Reilly, Agricultural Laborers: Their Inability to Unionize Under the National Labor Relations Act, Penn State Law Review, 2004. </w:t>
      </w:r>
      <w:proofErr w:type="gramStart"/>
      <w:r>
        <w:t>https://pennstatelaw.psu.edu/_file/aglaw/Publications_Library/Agricultural_Laborers.pdf]  (</w:t>
      </w:r>
      <w:proofErr w:type="gramEnd"/>
      <w:r>
        <w:t>NSB) ADA-13</w:t>
      </w:r>
    </w:p>
    <w:p w14:paraId="2F13B039" w14:textId="77777777" w:rsidR="00F677D7" w:rsidRDefault="00F677D7" w:rsidP="00F677D7">
      <w:r w:rsidRPr="00C77FA8">
        <w:rPr>
          <w:rStyle w:val="StyleUnderline"/>
          <w:highlight w:val="yellow"/>
        </w:rPr>
        <w:lastRenderedPageBreak/>
        <w:t>Th</w:t>
      </w:r>
      <w:r w:rsidRPr="00961CA7">
        <w:rPr>
          <w:rStyle w:val="StyleUnderline"/>
        </w:rPr>
        <w:t xml:space="preserve">e rate of </w:t>
      </w:r>
      <w:r w:rsidRPr="00C77FA8">
        <w:rPr>
          <w:rStyle w:val="StyleUnderline"/>
          <w:highlight w:val="yellow"/>
        </w:rPr>
        <w:t>pay agricultural laborers earn</w:t>
      </w:r>
      <w:r w:rsidRPr="00961CA7">
        <w:rPr>
          <w:rStyle w:val="StyleUnderline"/>
        </w:rPr>
        <w:t xml:space="preserve"> in return for their work </w:t>
      </w:r>
      <w:r w:rsidRPr="00C77FA8">
        <w:rPr>
          <w:rStyle w:val="StyleUnderline"/>
          <w:highlight w:val="yellow"/>
        </w:rPr>
        <w:t>would increase if</w:t>
      </w:r>
      <w:r w:rsidRPr="00961CA7">
        <w:rPr>
          <w:rStyle w:val="StyleUnderline"/>
        </w:rPr>
        <w:t xml:space="preserve"> these </w:t>
      </w:r>
      <w:r w:rsidRPr="00C77FA8">
        <w:rPr>
          <w:rStyle w:val="StyleUnderline"/>
          <w:highlight w:val="yellow"/>
        </w:rPr>
        <w:t>workers</w:t>
      </w:r>
      <w:r w:rsidRPr="00961CA7">
        <w:rPr>
          <w:rStyle w:val="StyleUnderline"/>
        </w:rPr>
        <w:t xml:space="preserve"> were able to </w:t>
      </w:r>
      <w:r w:rsidRPr="002743DF">
        <w:rPr>
          <w:rStyle w:val="StyleUnderline"/>
          <w:highlight w:val="yellow"/>
        </w:rPr>
        <w:t>organize and engage in collective bargaining</w:t>
      </w:r>
      <w:r w:rsidRPr="00961CA7">
        <w:rPr>
          <w:rStyle w:val="StyleUnderline"/>
        </w:rPr>
        <w:t xml:space="preserve"> with their employers</w:t>
      </w:r>
      <w:r>
        <w:t xml:space="preserve">. Agricultural workers in 2008 made between $8.64 per hour and $13.02 per hour.50 The hourly wage is relatively low, especially when compared to other occupations with the ability to unionize that require similar training and working conditions. For example, construction laborers in 2008 earned between $10.80 and $14.95 per hour51 and textile, apparel and furnishing workers earned between $9.14 and $18.15 per hour.52 While there is a wide range of earnings for anyone entering these three professions, </w:t>
      </w:r>
      <w:r w:rsidRPr="00961CA7">
        <w:rPr>
          <w:rStyle w:val="StyleUnderline"/>
        </w:rPr>
        <w:t xml:space="preserve">the two </w:t>
      </w:r>
      <w:r w:rsidRPr="007B0B5B">
        <w:rPr>
          <w:rStyle w:val="StyleUnderline"/>
          <w:highlight w:val="yellow"/>
        </w:rPr>
        <w:t>professions that</w:t>
      </w:r>
      <w:r w:rsidRPr="00961CA7">
        <w:rPr>
          <w:rStyle w:val="StyleUnderline"/>
        </w:rPr>
        <w:t xml:space="preserve"> are able to </w:t>
      </w:r>
      <w:r w:rsidRPr="007B0B5B">
        <w:rPr>
          <w:rStyle w:val="StyleUnderline"/>
          <w:highlight w:val="yellow"/>
        </w:rPr>
        <w:t>unionize earn</w:t>
      </w:r>
      <w:r w:rsidRPr="00961CA7">
        <w:rPr>
          <w:rStyle w:val="StyleUnderline"/>
        </w:rPr>
        <w:t xml:space="preserve"> </w:t>
      </w:r>
      <w:r w:rsidRPr="007B0B5B">
        <w:rPr>
          <w:rStyle w:val="StyleUnderline"/>
          <w:highlight w:val="yellow"/>
        </w:rPr>
        <w:t>more</w:t>
      </w:r>
      <w:r w:rsidRPr="00961CA7">
        <w:rPr>
          <w:rStyle w:val="StyleUnderline"/>
        </w:rPr>
        <w:t xml:space="preserve"> per hour on a national level </w:t>
      </w:r>
      <w:r w:rsidRPr="007B0B5B">
        <w:rPr>
          <w:rStyle w:val="StyleUnderline"/>
          <w:highlight w:val="yellow"/>
        </w:rPr>
        <w:t>than</w:t>
      </w:r>
      <w:r w:rsidRPr="00961CA7">
        <w:rPr>
          <w:rStyle w:val="StyleUnderline"/>
        </w:rPr>
        <w:t xml:space="preserve"> the </w:t>
      </w:r>
      <w:r w:rsidRPr="007B0B5B">
        <w:rPr>
          <w:rStyle w:val="StyleUnderline"/>
          <w:highlight w:val="yellow"/>
        </w:rPr>
        <w:t>agricultural workers</w:t>
      </w:r>
      <w:r w:rsidRPr="00961CA7">
        <w:rPr>
          <w:rStyle w:val="StyleUnderline"/>
        </w:rPr>
        <w:t xml:space="preserve"> who are exempted form organizing under the NLRA. The low earnings of agricultural laborers as compared to other laborers supports a finding that the </w:t>
      </w:r>
      <w:r w:rsidRPr="006A2ECF">
        <w:rPr>
          <w:rStyle w:val="StyleUnderline"/>
          <w:highlight w:val="yellow"/>
        </w:rPr>
        <w:t>NLRA would benefit agricultural laborers</w:t>
      </w:r>
      <w:r w:rsidRPr="00961CA7">
        <w:rPr>
          <w:rStyle w:val="StyleUnderline"/>
        </w:rPr>
        <w:t xml:space="preserve"> and are the type of workers that were meant to be extended the right to organize. If agricultural laborers were afforded protection under the NLRA to engage in collective bargaining, the likely result would be that </w:t>
      </w:r>
      <w:r w:rsidRPr="00464733">
        <w:rPr>
          <w:rStyle w:val="StyleUnderline"/>
          <w:highlight w:val="yellow"/>
        </w:rPr>
        <w:t>bargaining representatives would be able to negotiate with agricultural employers for higher wages</w:t>
      </w:r>
      <w:r w:rsidRPr="00961CA7">
        <w:rPr>
          <w:rStyle w:val="StyleUnderline"/>
        </w:rPr>
        <w:t xml:space="preserve"> that </w:t>
      </w:r>
      <w:r w:rsidRPr="00464733">
        <w:rPr>
          <w:rStyle w:val="StyleUnderline"/>
          <w:highlight w:val="yellow"/>
        </w:rPr>
        <w:t>would lead to less of an earnings gap between agricultural laborers and laborers in other industries</w:t>
      </w:r>
      <w:r>
        <w:t>.</w:t>
      </w:r>
    </w:p>
    <w:p w14:paraId="215C420A" w14:textId="77777777" w:rsidR="00F677D7" w:rsidRDefault="00F677D7" w:rsidP="00F677D7"/>
    <w:p w14:paraId="6B5E5079" w14:textId="77777777" w:rsidR="00F677D7" w:rsidRDefault="00F677D7" w:rsidP="00F677D7">
      <w:pPr>
        <w:pStyle w:val="Heading4"/>
      </w:pPr>
      <w:r>
        <w:t xml:space="preserve">Reducing poverty is an ethical imperative. You must vote </w:t>
      </w:r>
      <w:proofErr w:type="gramStart"/>
      <w:r>
        <w:t>affirmative</w:t>
      </w:r>
      <w:proofErr w:type="gramEnd"/>
      <w:r>
        <w:t>.</w:t>
      </w:r>
    </w:p>
    <w:p w14:paraId="1C421FCE" w14:textId="77777777" w:rsidR="00F677D7" w:rsidRPr="007C1263" w:rsidRDefault="00F677D7" w:rsidP="00F677D7">
      <w:pPr>
        <w:rPr>
          <w:rStyle w:val="Style13ptBold"/>
        </w:rPr>
      </w:pPr>
      <w:r w:rsidRPr="007C1263">
        <w:rPr>
          <w:rStyle w:val="Style13ptBold"/>
        </w:rPr>
        <w:t>Komatsu, 15</w:t>
      </w:r>
    </w:p>
    <w:p w14:paraId="2FCAE067" w14:textId="77777777" w:rsidR="00F677D7" w:rsidRPr="008B1BEA" w:rsidRDefault="00F677D7" w:rsidP="00F677D7">
      <w:pPr>
        <w:rPr>
          <w:lang w:val="es-ES"/>
        </w:rPr>
      </w:pPr>
      <w:r>
        <w:t xml:space="preserve">[Taro Komatsu is a professor in the Department of Education in the Faculty of Human Sciences at Sophia University in Tokyo, Japan, Poverty and Inequality: Our Ethical Challenges, Berkley Forum, Georgetown University, February 17, 2015. </w:t>
      </w:r>
      <w:hyperlink r:id="rId8" w:history="1">
        <w:r w:rsidRPr="008B1BEA">
          <w:rPr>
            <w:rStyle w:val="Hyperlink"/>
            <w:lang w:val="es-ES"/>
          </w:rPr>
          <w:t>https://berkleycenter.georgetown.edu/responses/poverty-and-inequality-our-ethical-challenges</w:t>
        </w:r>
      </w:hyperlink>
      <w:r w:rsidRPr="008B1BEA">
        <w:rPr>
          <w:lang w:val="es-ES"/>
        </w:rPr>
        <w:t xml:space="preserve"> ] (NSB) ADA-14</w:t>
      </w:r>
    </w:p>
    <w:p w14:paraId="150F9C99" w14:textId="77777777" w:rsidR="00F677D7" w:rsidRDefault="00F677D7" w:rsidP="00F677D7">
      <w:r>
        <w:t xml:space="preserve">Poverty and inequality have long been concerns of development economics. A social development paradigm with an emphasis on pro-poor growth is replacing the trickle-down industrialization model. Eradicating poverty and rectifying extreme levels of inequality go hand in hand with economic growth. It is true that a broad-based participation of people in productive activities can increase a nation’s total output of goods and </w:t>
      </w:r>
      <w:proofErr w:type="gramStart"/>
      <w:r>
        <w:t>services, and</w:t>
      </w:r>
      <w:proofErr w:type="gramEnd"/>
      <w:r>
        <w:t xml:space="preserve"> promote economic development. However, </w:t>
      </w:r>
      <w:r w:rsidRPr="008A0C94">
        <w:rPr>
          <w:rStyle w:val="StyleUnderline"/>
          <w:highlight w:val="yellow"/>
        </w:rPr>
        <w:t>poverty and inequality</w:t>
      </w:r>
      <w:r w:rsidRPr="005F1D4F">
        <w:rPr>
          <w:rStyle w:val="StyleUnderline"/>
        </w:rPr>
        <w:t xml:space="preserve"> are not just economic issues. They </w:t>
      </w:r>
      <w:r w:rsidRPr="008A0C94">
        <w:rPr>
          <w:rStyle w:val="StyleUnderline"/>
          <w:highlight w:val="yellow"/>
        </w:rPr>
        <w:t>are ethical issues</w:t>
      </w:r>
      <w:r w:rsidRPr="005F1D4F">
        <w:rPr>
          <w:rStyle w:val="StyleUnderline"/>
        </w:rPr>
        <w:t xml:space="preserve"> as well</w:t>
      </w:r>
      <w:r>
        <w:t>.</w:t>
      </w:r>
    </w:p>
    <w:p w14:paraId="12F75082" w14:textId="77777777" w:rsidR="00F677D7" w:rsidRDefault="00F677D7" w:rsidP="00F677D7">
      <w:r w:rsidRPr="003D37E0">
        <w:rPr>
          <w:rStyle w:val="StyleUnderline"/>
          <w:highlight w:val="yellow"/>
        </w:rPr>
        <w:t>When we see people suffering</w:t>
      </w:r>
      <w:r w:rsidRPr="005F1D4F">
        <w:rPr>
          <w:rStyle w:val="StyleUnderline"/>
        </w:rPr>
        <w:t xml:space="preserve"> from materially and psychologically desperate conditions, </w:t>
      </w:r>
      <w:r w:rsidRPr="003D37E0">
        <w:rPr>
          <w:rStyle w:val="StyleUnderline"/>
          <w:highlight w:val="yellow"/>
        </w:rPr>
        <w:t>we are compelled to act</w:t>
      </w:r>
      <w:r>
        <w:t xml:space="preserve">. Father Adolfo Nicolas, superior general of the Society of Jesus, has spoken about four challenges facing humankind. In his 2008 speech addressing the students </w:t>
      </w:r>
      <w:proofErr w:type="gramStart"/>
      <w:r>
        <w:t>of</w:t>
      </w:r>
      <w:proofErr w:type="gramEnd"/>
      <w:r>
        <w:t xml:space="preserve">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 These four challenges are all linked. </w:t>
      </w:r>
      <w:r w:rsidRPr="00252AD1">
        <w:rPr>
          <w:rStyle w:val="StyleUnderline"/>
          <w:highlight w:val="yellow"/>
        </w:rPr>
        <w:t>The eradication of poverty</w:t>
      </w:r>
      <w:r w:rsidRPr="005F1D4F">
        <w:rPr>
          <w:rStyle w:val="StyleUnderline"/>
        </w:rPr>
        <w:t xml:space="preserve"> </w:t>
      </w:r>
      <w:r w:rsidRPr="00252AD1">
        <w:rPr>
          <w:rStyle w:val="StyleUnderline"/>
          <w:highlight w:val="yellow"/>
        </w:rPr>
        <w:t>is</w:t>
      </w:r>
      <w:r>
        <w:t xml:space="preserve"> supported by equal access to quality education and a fairer society so that everyone who receives education can have more options in their lives and fulfill their aspirations. Universal access to education and a fair society </w:t>
      </w:r>
      <w:proofErr w:type="gramStart"/>
      <w:r>
        <w:t>are</w:t>
      </w:r>
      <w:proofErr w:type="gramEnd"/>
      <w:r>
        <w:t xml:space="preserve"> </w:t>
      </w:r>
      <w:r w:rsidRPr="005F1D4F">
        <w:rPr>
          <w:rStyle w:val="StyleUnderline"/>
        </w:rPr>
        <w:t xml:space="preserve">not just about promoting economic growth. They are </w:t>
      </w:r>
      <w:r w:rsidRPr="00252AD1">
        <w:rPr>
          <w:rStyle w:val="StyleUnderline"/>
          <w:highlight w:val="yellow"/>
        </w:rPr>
        <w:t>about ensuring human dignity</w:t>
      </w:r>
      <w:r w:rsidRPr="005F1D4F">
        <w:rPr>
          <w:rStyle w:val="StyleUnderline"/>
        </w:rPr>
        <w:t>. These challenges call upon our sense of ethical responsibility</w:t>
      </w:r>
      <w:r>
        <w:t>.</w:t>
      </w:r>
    </w:p>
    <w:p w14:paraId="34D8442C" w14:textId="77777777" w:rsidR="00F677D7" w:rsidRDefault="00F677D7" w:rsidP="00F677D7"/>
    <w:p w14:paraId="67BC279F" w14:textId="77777777" w:rsidR="00F677D7" w:rsidRDefault="00F677D7" w:rsidP="00F677D7">
      <w:pPr>
        <w:pStyle w:val="Heading3"/>
      </w:pPr>
      <w:bookmarkStart w:id="6" w:name="_Toc207789556"/>
      <w:r>
        <w:lastRenderedPageBreak/>
        <w:t>Advantage: Farm Worker Health</w:t>
      </w:r>
      <w:bookmarkEnd w:id="6"/>
    </w:p>
    <w:p w14:paraId="3848DE39" w14:textId="77777777" w:rsidR="00F677D7" w:rsidRDefault="00F677D7" w:rsidP="00F677D7"/>
    <w:p w14:paraId="5E81F3EB" w14:textId="77777777" w:rsidR="00F677D7" w:rsidRDefault="00F677D7" w:rsidP="00F677D7">
      <w:pPr>
        <w:pStyle w:val="Heading4"/>
      </w:pPr>
      <w:r>
        <w:t>Poor working conditions put 4 million farm workers at risk</w:t>
      </w:r>
    </w:p>
    <w:p w14:paraId="3A775597" w14:textId="77777777" w:rsidR="00F677D7" w:rsidRPr="000F0C5B" w:rsidRDefault="00F677D7" w:rsidP="00F677D7">
      <w:pPr>
        <w:rPr>
          <w:rStyle w:val="Style13ptBold"/>
        </w:rPr>
      </w:pPr>
      <w:r w:rsidRPr="000F0C5B">
        <w:rPr>
          <w:rStyle w:val="Style13ptBold"/>
        </w:rPr>
        <w:t>APHA, 17</w:t>
      </w:r>
    </w:p>
    <w:p w14:paraId="0F1B45D2" w14:textId="77777777" w:rsidR="00F677D7" w:rsidRDefault="00F677D7" w:rsidP="00F677D7">
      <w:r>
        <w:t>[American Public Health Association, Improving Working Conditions for U.S. Farmworkers and Food Production Workers, November 7, 2017. https://www.apha.org/policy-and-advocacy/public-health-policy-briefs/policy-database/2018/01/18/improving-working-conditions] (NSB) ADA-15</w:t>
      </w:r>
    </w:p>
    <w:p w14:paraId="2452331A" w14:textId="77777777" w:rsidR="00F677D7" w:rsidRDefault="00F677D7" w:rsidP="00F677D7">
      <w:r w:rsidRPr="00810D89">
        <w:rPr>
          <w:rStyle w:val="StyleUnderline"/>
        </w:rPr>
        <w:t>More than 4 million workers in the United States are directly involved in tending crops and livestock</w:t>
      </w:r>
      <w:r>
        <w:t xml:space="preserve">, picking and packaging produce, and slaughtering and processing meat, poultry, and seafood.[1] These individuals, referred to throughout this policy statement as </w:t>
      </w:r>
      <w:r w:rsidRPr="00F4760E">
        <w:rPr>
          <w:rStyle w:val="StyleUnderline"/>
          <w:highlight w:val="yellow"/>
        </w:rPr>
        <w:t>farmworkers</w:t>
      </w:r>
      <w:r>
        <w:t xml:space="preserve"> and food production workers, </w:t>
      </w:r>
      <w:r w:rsidRPr="00F4760E">
        <w:rPr>
          <w:rStyle w:val="StyleUnderline"/>
          <w:highlight w:val="yellow"/>
        </w:rPr>
        <w:t>are essential to meeting</w:t>
      </w:r>
      <w:r w:rsidRPr="00810D89">
        <w:rPr>
          <w:rStyle w:val="StyleUnderline"/>
        </w:rPr>
        <w:t xml:space="preserve"> the </w:t>
      </w:r>
      <w:r w:rsidRPr="00F4760E">
        <w:rPr>
          <w:rStyle w:val="StyleUnderline"/>
          <w:highlight w:val="yellow"/>
        </w:rPr>
        <w:t>public health goal of ensuring</w:t>
      </w:r>
      <w:r w:rsidRPr="00810D89">
        <w:rPr>
          <w:rStyle w:val="StyleUnderline"/>
        </w:rPr>
        <w:t xml:space="preserve"> an </w:t>
      </w:r>
      <w:r w:rsidRPr="00F4760E">
        <w:rPr>
          <w:rStyle w:val="StyleUnderline"/>
          <w:highlight w:val="yellow"/>
        </w:rPr>
        <w:t xml:space="preserve">accessible supply of </w:t>
      </w:r>
      <w:r w:rsidRPr="00F4760E">
        <w:rPr>
          <w:rStyle w:val="StyleUnderline"/>
        </w:rPr>
        <w:t>nutritious</w:t>
      </w:r>
      <w:r w:rsidRPr="00F4760E">
        <w:rPr>
          <w:rStyle w:val="StyleUnderline"/>
          <w:highlight w:val="yellow"/>
        </w:rPr>
        <w:t xml:space="preserve"> food</w:t>
      </w:r>
      <w:r w:rsidRPr="00810D89">
        <w:rPr>
          <w:rStyle w:val="StyleUnderline"/>
        </w:rPr>
        <w:t>. Yet</w:t>
      </w:r>
      <w:r>
        <w:t xml:space="preserve">, in the case of many of </w:t>
      </w:r>
      <w:r w:rsidRPr="00810D89">
        <w:rPr>
          <w:rStyle w:val="StyleUnderline"/>
        </w:rPr>
        <w:t xml:space="preserve">these </w:t>
      </w:r>
      <w:r w:rsidRPr="00A34E5C">
        <w:rPr>
          <w:rStyle w:val="StyleUnderline"/>
          <w:highlight w:val="yellow"/>
        </w:rPr>
        <w:t>workers</w:t>
      </w:r>
      <w:r>
        <w:t xml:space="preserve">, their job adversely affects their health. Most </w:t>
      </w:r>
      <w:r w:rsidRPr="00A34E5C">
        <w:rPr>
          <w:rStyle w:val="StyleUnderline"/>
          <w:highlight w:val="yellow"/>
        </w:rPr>
        <w:t>are paid low wages, and</w:t>
      </w:r>
      <w:r w:rsidRPr="00810D89">
        <w:rPr>
          <w:rStyle w:val="StyleUnderline"/>
        </w:rPr>
        <w:t xml:space="preserve"> they </w:t>
      </w:r>
      <w:r w:rsidRPr="00A34E5C">
        <w:rPr>
          <w:rStyle w:val="StyleUnderline"/>
          <w:highlight w:val="yellow"/>
        </w:rPr>
        <w:t>suffer</w:t>
      </w:r>
      <w:r w:rsidRPr="00810D89">
        <w:rPr>
          <w:rStyle w:val="StyleUnderline"/>
        </w:rPr>
        <w:t xml:space="preserve"> high rates of </w:t>
      </w:r>
      <w:r w:rsidRPr="002C7FB9">
        <w:rPr>
          <w:rStyle w:val="StyleUnderline"/>
          <w:highlight w:val="yellow"/>
        </w:rPr>
        <w:t>work-related fatalities and injuries</w:t>
      </w:r>
      <w:r w:rsidRPr="00810D89">
        <w:rPr>
          <w:rStyle w:val="StyleUnderline"/>
        </w:rPr>
        <w:t xml:space="preserve">. </w:t>
      </w:r>
      <w:r w:rsidRPr="00FA22E5">
        <w:rPr>
          <w:rStyle w:val="StyleUnderline"/>
          <w:highlight w:val="yellow"/>
        </w:rPr>
        <w:t xml:space="preserve">Many </w:t>
      </w:r>
      <w:proofErr w:type="gramStart"/>
      <w:r w:rsidRPr="00FA22E5">
        <w:rPr>
          <w:rStyle w:val="StyleUnderline"/>
          <w:highlight w:val="yellow"/>
        </w:rPr>
        <w:t>face</w:t>
      </w:r>
      <w:proofErr w:type="gramEnd"/>
      <w:r w:rsidRPr="00FA22E5">
        <w:rPr>
          <w:rStyle w:val="StyleUnderline"/>
          <w:highlight w:val="yellow"/>
        </w:rPr>
        <w:t xml:space="preserve"> discrimination and exploitation</w:t>
      </w:r>
      <w:r w:rsidRPr="00810D89">
        <w:rPr>
          <w:rStyle w:val="StyleUnderline"/>
        </w:rPr>
        <w:t xml:space="preserve"> </w:t>
      </w:r>
      <w:r w:rsidRPr="00FA22E5">
        <w:rPr>
          <w:rStyle w:val="StyleUnderline"/>
          <w:highlight w:val="yellow"/>
        </w:rPr>
        <w:t>because of</w:t>
      </w:r>
      <w:r w:rsidRPr="00810D89">
        <w:rPr>
          <w:rStyle w:val="StyleUnderline"/>
        </w:rPr>
        <w:t xml:space="preserve"> their </w:t>
      </w:r>
      <w:r w:rsidRPr="00FA22E5">
        <w:rPr>
          <w:rStyle w:val="StyleUnderline"/>
          <w:highlight w:val="yellow"/>
        </w:rPr>
        <w:t>race, ethnicity, and/or immigration status</w:t>
      </w:r>
      <w:r w:rsidRPr="00810D89">
        <w:rPr>
          <w:rStyle w:val="StyleUnderline"/>
        </w:rPr>
        <w:t>, and some are excluded altogether from certain labor law protections</w:t>
      </w:r>
      <w:r>
        <w:t xml:space="preserve">. Currently, working conditions for </w:t>
      </w:r>
      <w:proofErr w:type="gramStart"/>
      <w:r>
        <w:t>farmworkers</w:t>
      </w:r>
      <w:proofErr w:type="gramEnd"/>
      <w:r>
        <w:t xml:space="preserve"> and food production workers contribute to health disparities. As expressed in APHA policies, </w:t>
      </w:r>
      <w:r w:rsidRPr="00810D89">
        <w:rPr>
          <w:rStyle w:val="StyleUnderline"/>
        </w:rPr>
        <w:t xml:space="preserve">a </w:t>
      </w:r>
      <w:r w:rsidRPr="001D2A92">
        <w:rPr>
          <w:rStyle w:val="StyleUnderline"/>
          <w:highlight w:val="yellow"/>
        </w:rPr>
        <w:t>sustainable food system must be</w:t>
      </w:r>
      <w:r w:rsidRPr="00810D89">
        <w:rPr>
          <w:rStyle w:val="StyleUnderline"/>
        </w:rPr>
        <w:t xml:space="preserve"> grounded </w:t>
      </w:r>
      <w:r w:rsidRPr="001D2A92">
        <w:rPr>
          <w:rStyle w:val="StyleUnderline"/>
          <w:highlight w:val="yellow"/>
        </w:rPr>
        <w:t>in safe working conditions, fair wages, and human rights protections</w:t>
      </w:r>
      <w:r w:rsidRPr="00810D89">
        <w:rPr>
          <w:rStyle w:val="StyleUnderline"/>
        </w:rPr>
        <w:t xml:space="preserve"> for individuals employed in agriculture and food production</w:t>
      </w:r>
      <w:r>
        <w:t>.</w:t>
      </w:r>
    </w:p>
    <w:p w14:paraId="007F2D90" w14:textId="77777777" w:rsidR="00F677D7" w:rsidRDefault="00F677D7" w:rsidP="00F677D7"/>
    <w:p w14:paraId="2A039ADF" w14:textId="77777777" w:rsidR="00F677D7" w:rsidRDefault="00F677D7" w:rsidP="00F677D7">
      <w:pPr>
        <w:pStyle w:val="Heading4"/>
      </w:pPr>
      <w:r>
        <w:t>Farmworker life expectancy almost 30 YEARS less than average</w:t>
      </w:r>
    </w:p>
    <w:p w14:paraId="67592145" w14:textId="77777777" w:rsidR="00F677D7" w:rsidRPr="007A00D4" w:rsidRDefault="00F677D7" w:rsidP="00F677D7">
      <w:pPr>
        <w:rPr>
          <w:rStyle w:val="Style13ptBold"/>
        </w:rPr>
      </w:pPr>
      <w:r w:rsidRPr="007A00D4">
        <w:rPr>
          <w:rStyle w:val="Style13ptBold"/>
        </w:rPr>
        <w:t>Beyond Pesticides, 20</w:t>
      </w:r>
    </w:p>
    <w:p w14:paraId="615E4B9D" w14:textId="77777777" w:rsidR="00F677D7" w:rsidRPr="008B1BEA" w:rsidRDefault="00F677D7" w:rsidP="00F677D7">
      <w:pPr>
        <w:rPr>
          <w:lang w:val="es-ES"/>
        </w:rPr>
      </w:pPr>
      <w:r>
        <w:t xml:space="preserve">[Beyond Pesticides, Washington Farmworkers Harmed by Pesticides Walk Out, Demand Justice, March 12, 2020. </w:t>
      </w:r>
      <w:hyperlink r:id="rId9" w:history="1">
        <w:r w:rsidRPr="008B1BEA">
          <w:rPr>
            <w:rStyle w:val="Hyperlink"/>
            <w:lang w:val="es-ES"/>
          </w:rPr>
          <w:t>https://beyondpesticides.org/dailynewsblog/2020/03/washington-farmworkers-harmed-by-pesticides-walk-out-demand-justice/</w:t>
        </w:r>
      </w:hyperlink>
      <w:r w:rsidRPr="008B1BEA">
        <w:rPr>
          <w:lang w:val="es-ES"/>
        </w:rPr>
        <w:t xml:space="preserve"> ] (NSB) ADA-16</w:t>
      </w:r>
    </w:p>
    <w:p w14:paraId="7987ABA2" w14:textId="77777777" w:rsidR="00F677D7" w:rsidRDefault="00F677D7" w:rsidP="00F677D7">
      <w:r>
        <w:t xml:space="preserve">Currently, </w:t>
      </w:r>
      <w:r w:rsidRPr="00F96ECA">
        <w:rPr>
          <w:rStyle w:val="StyleUnderline"/>
        </w:rPr>
        <w:t xml:space="preserve">the </w:t>
      </w:r>
      <w:r w:rsidRPr="007A3696">
        <w:rPr>
          <w:rStyle w:val="StyleUnderline"/>
          <w:highlight w:val="yellow"/>
        </w:rPr>
        <w:t>average life expectancy for</w:t>
      </w:r>
      <w:r w:rsidRPr="00F96ECA">
        <w:rPr>
          <w:rStyle w:val="StyleUnderline"/>
        </w:rPr>
        <w:t xml:space="preserve"> a </w:t>
      </w:r>
      <w:proofErr w:type="gramStart"/>
      <w:r w:rsidRPr="007A3696">
        <w:rPr>
          <w:rStyle w:val="StyleUnderline"/>
          <w:highlight w:val="yellow"/>
        </w:rPr>
        <w:t>farmworker</w:t>
      </w:r>
      <w:proofErr w:type="gramEnd"/>
      <w:r w:rsidRPr="007A3696">
        <w:rPr>
          <w:rStyle w:val="StyleUnderline"/>
          <w:highlight w:val="yellow"/>
        </w:rPr>
        <w:t xml:space="preserve"> is 49 years</w:t>
      </w:r>
      <w:r w:rsidRPr="00F96ECA">
        <w:rPr>
          <w:rStyle w:val="StyleUnderline"/>
        </w:rPr>
        <w:t xml:space="preserve">, </w:t>
      </w:r>
      <w:r w:rsidRPr="005D5E5F">
        <w:rPr>
          <w:rStyle w:val="StyleUnderline"/>
          <w:highlight w:val="yellow"/>
        </w:rPr>
        <w:t>compared to 78 for the general</w:t>
      </w:r>
      <w:r w:rsidRPr="00F96ECA">
        <w:rPr>
          <w:rStyle w:val="StyleUnderline"/>
        </w:rPr>
        <w:t xml:space="preserve"> </w:t>
      </w:r>
      <w:r w:rsidRPr="005D5E5F">
        <w:rPr>
          <w:rStyle w:val="StyleUnderline"/>
          <w:highlight w:val="yellow"/>
        </w:rPr>
        <w:t>population</w:t>
      </w:r>
      <w:r w:rsidRPr="00F96ECA">
        <w:rPr>
          <w:rStyle w:val="StyleUnderline"/>
        </w:rPr>
        <w:t xml:space="preserve">. </w:t>
      </w:r>
      <w:r w:rsidRPr="002A1A33">
        <w:rPr>
          <w:rStyle w:val="StyleUnderline"/>
          <w:highlight w:val="yellow"/>
        </w:rPr>
        <w:t>This</w:t>
      </w:r>
      <w:r w:rsidRPr="00F96ECA">
        <w:rPr>
          <w:rStyle w:val="StyleUnderline"/>
        </w:rPr>
        <w:t xml:space="preserve"> is </w:t>
      </w:r>
      <w:proofErr w:type="gramStart"/>
      <w:r w:rsidRPr="00F96ECA">
        <w:rPr>
          <w:rStyle w:val="StyleUnderline"/>
        </w:rPr>
        <w:t>similar to</w:t>
      </w:r>
      <w:proofErr w:type="gramEnd"/>
      <w:r w:rsidRPr="00F96ECA">
        <w:rPr>
          <w:rStyle w:val="StyleUnderline"/>
        </w:rPr>
        <w:t xml:space="preserve"> </w:t>
      </w:r>
      <w:r w:rsidRPr="002A1A33">
        <w:rPr>
          <w:rStyle w:val="StyleUnderline"/>
          <w:highlight w:val="yellow"/>
        </w:rPr>
        <w:t>the life expectancy</w:t>
      </w:r>
      <w:r w:rsidRPr="00F96ECA">
        <w:rPr>
          <w:rStyle w:val="StyleUnderline"/>
        </w:rPr>
        <w:t xml:space="preserve"> of individuals living in the 1850s </w:t>
      </w:r>
      <w:r w:rsidRPr="002A1A33">
        <w:rPr>
          <w:rStyle w:val="StyleUnderline"/>
          <w:highlight w:val="yellow"/>
        </w:rPr>
        <w:t>and is completely unacceptable</w:t>
      </w:r>
      <w:r>
        <w:t xml:space="preserve"> for any industry today. Beyond Pesticides was founded in 1981 out of conversations with </w:t>
      </w:r>
      <w:proofErr w:type="gramStart"/>
      <w:r>
        <w:t>farmworkers</w:t>
      </w:r>
      <w:proofErr w:type="gramEnd"/>
      <w:r>
        <w:t xml:space="preserve"> about their sicknesses and miscarriage rates, and the lack of training, protective equipment, clean drinking water, and sanitation in the fields. It was clear then, as it is now, that the political process ignores or even facilitates ongoing poisoning.  Beyond Pesticides believes that </w:t>
      </w:r>
      <w:r w:rsidRPr="009772DD">
        <w:rPr>
          <w:rStyle w:val="StyleUnderline"/>
          <w:highlight w:val="yellow"/>
        </w:rPr>
        <w:t>we</w:t>
      </w:r>
      <w:r w:rsidRPr="00F96ECA">
        <w:rPr>
          <w:rStyle w:val="StyleUnderline"/>
        </w:rPr>
        <w:t xml:space="preserve"> </w:t>
      </w:r>
      <w:r w:rsidRPr="009772DD">
        <w:rPr>
          <w:rStyle w:val="StyleUnderline"/>
          <w:highlight w:val="yellow"/>
        </w:rPr>
        <w:t>should</w:t>
      </w:r>
      <w:r w:rsidRPr="00F96ECA">
        <w:rPr>
          <w:rStyle w:val="StyleUnderline"/>
        </w:rPr>
        <w:t xml:space="preserve"> stand up for those who harvest our food and </w:t>
      </w:r>
      <w:r w:rsidRPr="009772DD">
        <w:rPr>
          <w:rStyle w:val="StyleUnderline"/>
          <w:highlight w:val="yellow"/>
        </w:rPr>
        <w:t xml:space="preserve">support </w:t>
      </w:r>
      <w:proofErr w:type="gramStart"/>
      <w:r w:rsidRPr="009772DD">
        <w:rPr>
          <w:rStyle w:val="StyleUnderline"/>
          <w:highlight w:val="yellow"/>
        </w:rPr>
        <w:t>farmworkers</w:t>
      </w:r>
      <w:proofErr w:type="gramEnd"/>
      <w:r>
        <w:t xml:space="preserve"> like those from Evans Fruit. Furthermore, Evans Fruit – which touts a commitment to “social and environmental responsibilities” on its website – should forgo toxic chemicals that poison their workers and transition to organic.</w:t>
      </w:r>
    </w:p>
    <w:p w14:paraId="64D071BE" w14:textId="77777777" w:rsidR="00F677D7" w:rsidRDefault="00F677D7" w:rsidP="00F677D7"/>
    <w:p w14:paraId="2BA864A9" w14:textId="77777777" w:rsidR="00F677D7" w:rsidRDefault="00F677D7" w:rsidP="00F677D7">
      <w:pPr>
        <w:pStyle w:val="Heading4"/>
      </w:pPr>
      <w:r>
        <w:t>Pesticides poison tens of thousands of farm workers</w:t>
      </w:r>
    </w:p>
    <w:p w14:paraId="762A6AAD" w14:textId="77777777" w:rsidR="00F677D7" w:rsidRPr="007A00D4" w:rsidRDefault="00F677D7" w:rsidP="00F677D7">
      <w:pPr>
        <w:rPr>
          <w:rStyle w:val="Style13ptBold"/>
        </w:rPr>
      </w:pPr>
      <w:r w:rsidRPr="007A00D4">
        <w:rPr>
          <w:rStyle w:val="Style13ptBold"/>
        </w:rPr>
        <w:t>Beyond Pesticides, 20</w:t>
      </w:r>
    </w:p>
    <w:p w14:paraId="544B7365" w14:textId="77777777" w:rsidR="00F677D7" w:rsidRPr="008B1BEA" w:rsidRDefault="00F677D7" w:rsidP="00F677D7">
      <w:pPr>
        <w:rPr>
          <w:lang w:val="es-ES"/>
        </w:rPr>
      </w:pPr>
      <w:r>
        <w:t xml:space="preserve">[Beyond Pesticides, Washington Farmworkers Harmed by Pesticides Walk Out, Demand Justice, March 12, 2020. </w:t>
      </w:r>
      <w:hyperlink r:id="rId10" w:history="1">
        <w:r w:rsidRPr="008B1BEA">
          <w:rPr>
            <w:rStyle w:val="Hyperlink"/>
            <w:lang w:val="es-ES"/>
          </w:rPr>
          <w:t>https://beyondpesticides.org/dailynewsblog/2020/03/washington-farmworkers-harmed-by-pesticides-walk-out-demand-justice/</w:t>
        </w:r>
      </w:hyperlink>
      <w:r w:rsidRPr="008B1BEA">
        <w:rPr>
          <w:lang w:val="es-ES"/>
        </w:rPr>
        <w:t xml:space="preserve"> ] (NSB) ADA-17</w:t>
      </w:r>
    </w:p>
    <w:p w14:paraId="6D96CFF7" w14:textId="77777777" w:rsidR="00F677D7" w:rsidRDefault="00F677D7" w:rsidP="00F677D7">
      <w:proofErr w:type="gramStart"/>
      <w:r>
        <w:t>Farmworkers</w:t>
      </w:r>
      <w:proofErr w:type="gramEnd"/>
      <w:r>
        <w:t xml:space="preserve"> are a frontline community to </w:t>
      </w:r>
      <w:proofErr w:type="gramStart"/>
      <w:r>
        <w:t>the fight</w:t>
      </w:r>
      <w:proofErr w:type="gramEnd"/>
      <w:r>
        <w:t xml:space="preserve"> against toxic pesticides. Doctors annually diagnose up to </w:t>
      </w:r>
      <w:r w:rsidRPr="009772DD">
        <w:rPr>
          <w:highlight w:val="yellow"/>
        </w:rPr>
        <w:t>20,000 poisonings among agricultural workers</w:t>
      </w:r>
      <w:r>
        <w:t xml:space="preserve"> – and that statistic only represents what is </w:t>
      </w:r>
      <w:r w:rsidRPr="00F2732B">
        <w:rPr>
          <w:highlight w:val="yellow"/>
        </w:rPr>
        <w:t>publicly reported</w:t>
      </w:r>
      <w:r>
        <w:t>. Working mothers are exposed to chemicals that can have long-lasting impacts on their unborn children, such as brain function damage.</w:t>
      </w:r>
    </w:p>
    <w:p w14:paraId="4DB5349C" w14:textId="77777777" w:rsidR="00F677D7" w:rsidRDefault="00F677D7" w:rsidP="00F677D7"/>
    <w:p w14:paraId="3BB02481" w14:textId="77777777" w:rsidR="00F677D7" w:rsidRDefault="00F677D7" w:rsidP="00F677D7">
      <w:pPr>
        <w:pStyle w:val="Heading4"/>
      </w:pPr>
      <w:r>
        <w:lastRenderedPageBreak/>
        <w:t>Removing the NLRA exclusion protects farm workers in multiple ways</w:t>
      </w:r>
    </w:p>
    <w:p w14:paraId="6F754EEA" w14:textId="77777777" w:rsidR="00F677D7" w:rsidRPr="000F0C5B" w:rsidRDefault="00F677D7" w:rsidP="00F677D7">
      <w:pPr>
        <w:rPr>
          <w:rStyle w:val="Style13ptBold"/>
        </w:rPr>
      </w:pPr>
      <w:r w:rsidRPr="000F0C5B">
        <w:rPr>
          <w:rStyle w:val="Style13ptBold"/>
        </w:rPr>
        <w:t>APHA, 17</w:t>
      </w:r>
    </w:p>
    <w:p w14:paraId="02614FFD" w14:textId="77777777" w:rsidR="00F677D7" w:rsidRDefault="00F677D7" w:rsidP="00F677D7">
      <w:r>
        <w:t>[American Public Health Association, Improving Working Conditions for U.S. Farmworkers and Food Production Workers, November 7, 2017. https://www.apha.org/policy-and-advocacy/public-health-policy-briefs/policy-database/2018/01/18/improving-working-conditions] (NSB) ADA-18</w:t>
      </w:r>
    </w:p>
    <w:p w14:paraId="6A463C74" w14:textId="77777777" w:rsidR="00F677D7" w:rsidRDefault="00F677D7" w:rsidP="00F677D7">
      <w:r w:rsidRPr="00051CBB">
        <w:rPr>
          <w:rStyle w:val="StyleUnderline"/>
        </w:rPr>
        <w:t xml:space="preserve">Unions serve as a mechanism for </w:t>
      </w:r>
      <w:r w:rsidRPr="00E20A8D">
        <w:rPr>
          <w:rStyle w:val="StyleUnderline"/>
          <w:highlight w:val="yellow"/>
        </w:rPr>
        <w:t>workers</w:t>
      </w:r>
      <w:r w:rsidRPr="00051CBB">
        <w:rPr>
          <w:rStyle w:val="StyleUnderline"/>
        </w:rPr>
        <w:t xml:space="preserve"> to </w:t>
      </w:r>
      <w:r w:rsidRPr="00E20A8D">
        <w:rPr>
          <w:rStyle w:val="StyleUnderline"/>
          <w:highlight w:val="yellow"/>
        </w:rPr>
        <w:t>negotiate with employers to provide livable wages, health benefits, and safe working conditions</w:t>
      </w:r>
      <w:r w:rsidRPr="00051CBB">
        <w:rPr>
          <w:rStyle w:val="StyleUnderline"/>
        </w:rPr>
        <w:t xml:space="preserve">. </w:t>
      </w:r>
      <w:r w:rsidRPr="00877EFB">
        <w:rPr>
          <w:rStyle w:val="StyleUnderline"/>
          <w:highlight w:val="yellow"/>
        </w:rPr>
        <w:t>Unions have</w:t>
      </w:r>
      <w:r w:rsidRPr="00051CBB">
        <w:rPr>
          <w:rStyle w:val="StyleUnderline"/>
        </w:rPr>
        <w:t xml:space="preserve"> a </w:t>
      </w:r>
      <w:r w:rsidRPr="00877EFB">
        <w:rPr>
          <w:rStyle w:val="StyleUnderline"/>
          <w:highlight w:val="yellow"/>
        </w:rPr>
        <w:t>positive effect on</w:t>
      </w:r>
      <w:r w:rsidRPr="00051CBB">
        <w:rPr>
          <w:rStyle w:val="StyleUnderline"/>
        </w:rPr>
        <w:t xml:space="preserve"> both </w:t>
      </w:r>
      <w:r w:rsidRPr="00877EFB">
        <w:rPr>
          <w:rStyle w:val="StyleUnderline"/>
          <w:highlight w:val="yellow"/>
        </w:rPr>
        <w:t>unionized</w:t>
      </w:r>
      <w:r w:rsidRPr="00051CBB">
        <w:rPr>
          <w:rStyle w:val="StyleUnderline"/>
        </w:rPr>
        <w:t xml:space="preserve"> workers </w:t>
      </w:r>
      <w:r w:rsidRPr="00877EFB">
        <w:rPr>
          <w:rStyle w:val="StyleUnderline"/>
          <w:highlight w:val="yellow"/>
        </w:rPr>
        <w:t>and non-union workers</w:t>
      </w:r>
      <w:r w:rsidRPr="00051CBB">
        <w:rPr>
          <w:rStyle w:val="StyleUnderline"/>
        </w:rPr>
        <w:t xml:space="preserve"> with respect to wages, fringe benefits, pay inequality, and working conditions</w:t>
      </w:r>
      <w:r>
        <w:t xml:space="preserve">.[43] The United Nations Universal Declaration of Human Rights maintains that “everyone has the right to form and to join trade unions for the protection of his interests.” </w:t>
      </w:r>
      <w:r w:rsidRPr="00051CBB">
        <w:rPr>
          <w:rStyle w:val="StyleUnderline"/>
        </w:rPr>
        <w:t xml:space="preserve">U.S. </w:t>
      </w:r>
      <w:r w:rsidRPr="00DE7B7F">
        <w:rPr>
          <w:rStyle w:val="StyleUnderline"/>
          <w:highlight w:val="yellow"/>
        </w:rPr>
        <w:t>farmworkers</w:t>
      </w:r>
      <w:r w:rsidRPr="00051CBB">
        <w:rPr>
          <w:rStyle w:val="StyleUnderline"/>
        </w:rPr>
        <w:t xml:space="preserve">, however, are </w:t>
      </w:r>
      <w:r w:rsidRPr="00DE7B7F">
        <w:rPr>
          <w:rStyle w:val="StyleUnderline"/>
          <w:highlight w:val="yellow"/>
        </w:rPr>
        <w:t xml:space="preserve">excluded from </w:t>
      </w:r>
      <w:r w:rsidRPr="00DE7B7F">
        <w:rPr>
          <w:rStyle w:val="StyleUnderline"/>
        </w:rPr>
        <w:t>the</w:t>
      </w:r>
      <w:r w:rsidRPr="00DE7B7F">
        <w:rPr>
          <w:rStyle w:val="StyleUnderline"/>
          <w:highlight w:val="yellow"/>
        </w:rPr>
        <w:t xml:space="preserve"> National Labor Relations Act</w:t>
      </w:r>
      <w:r w:rsidRPr="00051CBB">
        <w:rPr>
          <w:rStyle w:val="StyleUnderline"/>
        </w:rPr>
        <w:t xml:space="preserve">, and thus it is </w:t>
      </w:r>
      <w:r w:rsidRPr="00DE7B7F">
        <w:rPr>
          <w:rStyle w:val="StyleUnderline"/>
          <w:highlight w:val="yellow"/>
        </w:rPr>
        <w:t>nearly impossible</w:t>
      </w:r>
      <w:r w:rsidRPr="00051CBB">
        <w:rPr>
          <w:rStyle w:val="StyleUnderline"/>
        </w:rPr>
        <w:t xml:space="preserve"> for them </w:t>
      </w:r>
      <w:r w:rsidRPr="00DE7B7F">
        <w:rPr>
          <w:rStyle w:val="StyleUnderline"/>
          <w:highlight w:val="yellow"/>
        </w:rPr>
        <w:t>to bargain with employers</w:t>
      </w:r>
      <w:r w:rsidRPr="00051CBB">
        <w:rPr>
          <w:rStyle w:val="StyleUnderline"/>
        </w:rPr>
        <w:t xml:space="preserve"> about working conditions</w:t>
      </w:r>
      <w:r>
        <w:t xml:space="preserve">. There are certain exceptions (e.g., California, Oregon, Washington) where state laws allow those working in agriculture to unionize. </w:t>
      </w:r>
      <w:r w:rsidRPr="00EA0122">
        <w:rPr>
          <w:rStyle w:val="StyleUnderline"/>
          <w:highlight w:val="yellow"/>
        </w:rPr>
        <w:t>Lack of union representation</w:t>
      </w:r>
      <w:r w:rsidRPr="00051CBB">
        <w:rPr>
          <w:rStyle w:val="StyleUnderline"/>
        </w:rPr>
        <w:t xml:space="preserve"> and protection can </w:t>
      </w:r>
      <w:r w:rsidRPr="00EA0122">
        <w:rPr>
          <w:rStyle w:val="StyleUnderline"/>
          <w:highlight w:val="yellow"/>
        </w:rPr>
        <w:t>result in vulnerable workers</w:t>
      </w:r>
      <w:r w:rsidRPr="00051CBB">
        <w:rPr>
          <w:rStyle w:val="StyleUnderline"/>
        </w:rPr>
        <w:t xml:space="preserve"> remaining silent </w:t>
      </w:r>
      <w:r w:rsidRPr="00EA0122">
        <w:rPr>
          <w:rStyle w:val="StyleUnderline"/>
          <w:highlight w:val="yellow"/>
        </w:rPr>
        <w:t>in the face of exploitation and</w:t>
      </w:r>
      <w:r w:rsidRPr="00051CBB">
        <w:rPr>
          <w:rStyle w:val="StyleUnderline"/>
        </w:rPr>
        <w:t xml:space="preserve"> continuing to work in </w:t>
      </w:r>
      <w:r w:rsidRPr="00EA0122">
        <w:rPr>
          <w:rStyle w:val="StyleUnderline"/>
          <w:highlight w:val="yellow"/>
        </w:rPr>
        <w:t>unsafe conditions</w:t>
      </w:r>
      <w:r>
        <w:t>.</w:t>
      </w:r>
    </w:p>
    <w:p w14:paraId="238A1A0B" w14:textId="77777777" w:rsidR="00F677D7" w:rsidRDefault="00F677D7" w:rsidP="00F677D7"/>
    <w:p w14:paraId="0415D1B2" w14:textId="77777777" w:rsidR="00F677D7" w:rsidRDefault="00F677D7" w:rsidP="00F677D7">
      <w:pPr>
        <w:pStyle w:val="Heading4"/>
      </w:pPr>
      <w:r>
        <w:t>Access to unions and OSHA protections solves</w:t>
      </w:r>
    </w:p>
    <w:p w14:paraId="541A47E5" w14:textId="77777777" w:rsidR="00F677D7" w:rsidRPr="000F0C5B" w:rsidRDefault="00F677D7" w:rsidP="00F677D7">
      <w:pPr>
        <w:rPr>
          <w:rStyle w:val="Style13ptBold"/>
        </w:rPr>
      </w:pPr>
      <w:r w:rsidRPr="000F0C5B">
        <w:rPr>
          <w:rStyle w:val="Style13ptBold"/>
        </w:rPr>
        <w:t>APHA, 17</w:t>
      </w:r>
    </w:p>
    <w:p w14:paraId="0F44F8CE" w14:textId="77777777" w:rsidR="00F677D7" w:rsidRDefault="00F677D7" w:rsidP="00F677D7">
      <w:r>
        <w:t>[American Public Health Association, Improving Working Conditions for U.S. Farmworkers and Food Production Workers, November 7, 2017. https://www.apha.org/policy-and-advocacy/public-health-policy-briefs/policy-database/2018/01/18/improving-working-conditions] (NSB) ADA-19</w:t>
      </w:r>
    </w:p>
    <w:p w14:paraId="6409BDCB" w14:textId="77777777" w:rsidR="00F677D7" w:rsidRDefault="00F677D7" w:rsidP="00F677D7">
      <w:r>
        <w:t>Evidence-Based Interventions and Strategies</w:t>
      </w:r>
    </w:p>
    <w:p w14:paraId="64C2EF1C" w14:textId="77777777" w:rsidR="00F677D7" w:rsidRDefault="00F677D7" w:rsidP="00F677D7">
      <w:r w:rsidRPr="00CF160E">
        <w:rPr>
          <w:rStyle w:val="StyleUnderline"/>
        </w:rPr>
        <w:t xml:space="preserve">APHA supports measures designed to advance health equity by addressing social determinants of health. </w:t>
      </w:r>
      <w:r w:rsidRPr="007062A4">
        <w:rPr>
          <w:rStyle w:val="StyleUnderline"/>
          <w:highlight w:val="yellow"/>
        </w:rPr>
        <w:t>Livable wages</w:t>
      </w:r>
      <w:r w:rsidRPr="00CF160E">
        <w:rPr>
          <w:rStyle w:val="StyleUnderline"/>
        </w:rPr>
        <w:t xml:space="preserve"> and benefits, </w:t>
      </w:r>
      <w:r w:rsidRPr="007062A4">
        <w:rPr>
          <w:rStyle w:val="StyleUnderline"/>
          <w:highlight w:val="yellow"/>
        </w:rPr>
        <w:t>freedom from discrimination and obstacles to joining</w:t>
      </w:r>
      <w:r w:rsidRPr="00CF160E">
        <w:rPr>
          <w:rStyle w:val="StyleUnderline"/>
        </w:rPr>
        <w:t xml:space="preserve"> a labor </w:t>
      </w:r>
      <w:r w:rsidRPr="007062A4">
        <w:rPr>
          <w:rStyle w:val="StyleUnderline"/>
          <w:highlight w:val="yellow"/>
        </w:rPr>
        <w:t>union</w:t>
      </w:r>
      <w:r w:rsidRPr="00CF160E">
        <w:rPr>
          <w:rStyle w:val="StyleUnderline"/>
        </w:rPr>
        <w:t xml:space="preserve">, </w:t>
      </w:r>
      <w:r w:rsidRPr="007062A4">
        <w:rPr>
          <w:rStyle w:val="StyleUnderline"/>
          <w:highlight w:val="yellow"/>
        </w:rPr>
        <w:t>and safe workplaces</w:t>
      </w:r>
      <w:r w:rsidRPr="00CF160E">
        <w:rPr>
          <w:rStyle w:val="StyleUnderline"/>
        </w:rPr>
        <w:t xml:space="preserve"> are </w:t>
      </w:r>
      <w:r w:rsidRPr="008C347A">
        <w:rPr>
          <w:rStyle w:val="StyleUnderline"/>
          <w:highlight w:val="yellow"/>
        </w:rPr>
        <w:t>key</w:t>
      </w:r>
      <w:r w:rsidRPr="00CF160E">
        <w:rPr>
          <w:rStyle w:val="StyleUnderline"/>
        </w:rPr>
        <w:t xml:space="preserve"> factors </w:t>
      </w:r>
      <w:r w:rsidRPr="008C347A">
        <w:rPr>
          <w:rStyle w:val="StyleUnderline"/>
          <w:highlight w:val="yellow"/>
        </w:rPr>
        <w:t>in reducing health disparities</w:t>
      </w:r>
      <w:r>
        <w:t>. Some of the interventions addressing these factors are described below.</w:t>
      </w:r>
    </w:p>
    <w:p w14:paraId="255BE143" w14:textId="77777777" w:rsidR="00F677D7" w:rsidRDefault="00F677D7" w:rsidP="00F677D7">
      <w:r w:rsidRPr="00041926">
        <w:rPr>
          <w:rStyle w:val="StyleUnderline"/>
          <w:highlight w:val="yellow"/>
        </w:rPr>
        <w:t>Workers</w:t>
      </w:r>
      <w:r w:rsidRPr="00CF160E">
        <w:rPr>
          <w:rStyle w:val="StyleUnderline"/>
        </w:rPr>
        <w:t xml:space="preserve"> on farms and in the </w:t>
      </w:r>
      <w:r w:rsidRPr="00041926">
        <w:rPr>
          <w:rStyle w:val="StyleUnderline"/>
          <w:highlight w:val="yellow"/>
        </w:rPr>
        <w:t>food production industry</w:t>
      </w:r>
      <w:r w:rsidRPr="00CF160E">
        <w:rPr>
          <w:rStyle w:val="StyleUnderline"/>
        </w:rPr>
        <w:t xml:space="preserve"> are </w:t>
      </w:r>
      <w:r w:rsidRPr="00041926">
        <w:rPr>
          <w:rStyle w:val="StyleUnderline"/>
          <w:highlight w:val="yellow"/>
        </w:rPr>
        <w:t>exposed to</w:t>
      </w:r>
      <w:r w:rsidRPr="00CF160E">
        <w:rPr>
          <w:rStyle w:val="StyleUnderline"/>
        </w:rPr>
        <w:t xml:space="preserve"> a range of </w:t>
      </w:r>
      <w:r w:rsidRPr="00041926">
        <w:rPr>
          <w:rStyle w:val="StyleUnderline"/>
          <w:highlight w:val="yellow"/>
        </w:rPr>
        <w:t>health and safety hazards</w:t>
      </w:r>
      <w:r>
        <w:t xml:space="preserve"> that cause injuries and illnesses. </w:t>
      </w:r>
      <w:r w:rsidRPr="00CF160E">
        <w:rPr>
          <w:rStyle w:val="StyleUnderline"/>
        </w:rPr>
        <w:t>The means to eliminate these hazards are well known and proven effective. Programs assisting employers are available from industry associations as well as state and federal government programs. Some employers have the knowledge, technical expertise, and resources to address hazards yet fail to do so</w:t>
      </w:r>
      <w:r>
        <w:t xml:space="preserve">. In these instances, enforcement by state and federal OSHA programs is effective in reducing injuries and increasing compliance with safety </w:t>
      </w:r>
      <w:proofErr w:type="gramStart"/>
      <w:r>
        <w:t>regulations.[</w:t>
      </w:r>
      <w:proofErr w:type="gramEnd"/>
      <w:r>
        <w:t xml:space="preserve">44,45] </w:t>
      </w:r>
    </w:p>
    <w:p w14:paraId="50DD83E2" w14:textId="77777777" w:rsidR="00F677D7" w:rsidRDefault="00F677D7" w:rsidP="00F677D7">
      <w:r w:rsidRPr="007258E6">
        <w:rPr>
          <w:rStyle w:val="StyleUnderline"/>
          <w:highlight w:val="yellow"/>
        </w:rPr>
        <w:t>Since the Occupational Safety and Health Act</w:t>
      </w:r>
      <w:r w:rsidRPr="00CF160E">
        <w:rPr>
          <w:rStyle w:val="StyleUnderline"/>
        </w:rPr>
        <w:t xml:space="preserve"> was passed</w:t>
      </w:r>
      <w:r>
        <w:t xml:space="preserve"> in 1970, </w:t>
      </w:r>
      <w:r w:rsidRPr="007258E6">
        <w:rPr>
          <w:rStyle w:val="StyleUnderline"/>
          <w:highlight w:val="yellow"/>
        </w:rPr>
        <w:t>fatality rates have fallen dramatically</w:t>
      </w:r>
      <w:r>
        <w:t xml:space="preserve">, from 18 fatalities per 100,000 workers during that year to 3.4 per 100,000 workers in 2015. More than 553,000 workers’ lives have been saved since the passage of that legislation, which promised workers in this country the right to a safe job.[46] </w:t>
      </w:r>
    </w:p>
    <w:p w14:paraId="5D1945F3" w14:textId="77777777" w:rsidR="00F677D7" w:rsidRDefault="00F677D7" w:rsidP="00F677D7">
      <w:r w:rsidRPr="00AB1105">
        <w:rPr>
          <w:rStyle w:val="StyleUnderline"/>
          <w:highlight w:val="yellow"/>
        </w:rPr>
        <w:t>OSHA</w:t>
      </w:r>
      <w:r w:rsidRPr="00CF160E">
        <w:rPr>
          <w:rStyle w:val="StyleUnderline"/>
        </w:rPr>
        <w:t xml:space="preserve"> standards</w:t>
      </w:r>
      <w:r>
        <w:t xml:space="preserve"> and enforcement of them </w:t>
      </w:r>
      <w:r w:rsidRPr="00CF160E">
        <w:rPr>
          <w:rStyle w:val="StyleUnderline"/>
        </w:rPr>
        <w:t xml:space="preserve">have been </w:t>
      </w:r>
      <w:r w:rsidRPr="00AB1105">
        <w:rPr>
          <w:rStyle w:val="StyleUnderline"/>
          <w:highlight w:val="yellow"/>
        </w:rPr>
        <w:t>effective in preventing work-related disability, death, and lost productivity</w:t>
      </w:r>
      <w:r>
        <w:t xml:space="preserve">. For example, a 1990s OSHA enforcement program targeted meatpacking plants because of high injury rates, particularly for musculoskeletal injuries caused by ergonomic hazards. At several of the largest meatpacking plants, the firms made significant improvements to address the hazards identified. The interventions were enforced as corporate-wide settlements requiring the establishment of joint labor/management committees, regular audits to identify safety and ergonomic hazards and eliminate them, and worker training. During the </w:t>
      </w:r>
      <w:proofErr w:type="gramStart"/>
      <w:r>
        <w:t>period of time</w:t>
      </w:r>
      <w:proofErr w:type="gramEnd"/>
      <w:r>
        <w:t xml:space="preserve"> when this special OSHA program was in place, the estimated rate of injuries and illnesses per 100 full-time workers declined from 29.5 in 1992 to 14.7 in 2001.[47]</w:t>
      </w:r>
    </w:p>
    <w:p w14:paraId="2D9D54BE" w14:textId="77777777" w:rsidR="00F677D7" w:rsidRDefault="00F677D7" w:rsidP="00F677D7"/>
    <w:p w14:paraId="07C8D238" w14:textId="77777777" w:rsidR="00F677D7" w:rsidRDefault="00F677D7" w:rsidP="00F677D7">
      <w:pPr>
        <w:pStyle w:val="Heading3"/>
      </w:pPr>
      <w:bookmarkStart w:id="7" w:name="_Toc207789557"/>
      <w:r>
        <w:lastRenderedPageBreak/>
        <w:t>Advantage: Fairness</w:t>
      </w:r>
      <w:bookmarkEnd w:id="7"/>
    </w:p>
    <w:p w14:paraId="3E3575FA" w14:textId="77777777" w:rsidR="00F677D7" w:rsidRDefault="00F677D7" w:rsidP="00F677D7"/>
    <w:p w14:paraId="23FBC42D" w14:textId="77777777" w:rsidR="00F677D7" w:rsidRDefault="00F677D7" w:rsidP="00F677D7">
      <w:pPr>
        <w:pStyle w:val="Heading4"/>
      </w:pPr>
      <w:r>
        <w:t>Farm Worker exclusion was a deliberate tool to exploit Blacks and poor laborers</w:t>
      </w:r>
    </w:p>
    <w:p w14:paraId="0CA1A959" w14:textId="77777777" w:rsidR="00F677D7" w:rsidRPr="00F136E1" w:rsidRDefault="00F677D7" w:rsidP="00F677D7">
      <w:pPr>
        <w:rPr>
          <w:rStyle w:val="Style13ptBold"/>
        </w:rPr>
      </w:pPr>
      <w:r w:rsidRPr="00F136E1">
        <w:rPr>
          <w:rStyle w:val="Style13ptBold"/>
        </w:rPr>
        <w:t>Coffman, 22</w:t>
      </w:r>
    </w:p>
    <w:p w14:paraId="30EA7B3F" w14:textId="77777777" w:rsidR="00F677D7" w:rsidRPr="008B1BEA" w:rsidRDefault="00F677D7" w:rsidP="00F677D7">
      <w:pPr>
        <w:rPr>
          <w:lang w:val="es-ES"/>
        </w:rPr>
      </w:pPr>
      <w:r>
        <w:t xml:space="preserve">[Dustin Coffman, JD Drake University Law School, The Excluded Workers: The NLRA, Farm Laborers, and a Lineage of Exploitation, Drake Journal of Agricultural Law, Spring 2022. </w:t>
      </w:r>
      <w:r w:rsidRPr="008B1BEA">
        <w:rPr>
          <w:lang w:val="es-ES"/>
        </w:rPr>
        <w:t>(27.1) https://aglawjournal.wp.drake.edu/wp-content/uploads/sites/66/2023/01/220531_Coffman_Final_Macro1.pdf] (NSB) ADA-20</w:t>
      </w:r>
    </w:p>
    <w:p w14:paraId="2E86F768" w14:textId="77777777" w:rsidR="00F677D7" w:rsidRDefault="00F677D7" w:rsidP="00F677D7">
      <w:r w:rsidRPr="004854EA">
        <w:rPr>
          <w:rStyle w:val="StyleUnderline"/>
        </w:rPr>
        <w:t xml:space="preserve">Despite acknowledging the importance of such federal labor protections, Congress explicitly excluded all agricultural laborers from the NLRA’s definition of “employee.” Because </w:t>
      </w:r>
      <w:r w:rsidRPr="00C61FDA">
        <w:rPr>
          <w:rStyle w:val="StyleUnderline"/>
          <w:highlight w:val="yellow"/>
        </w:rPr>
        <w:t>agricultural laborers</w:t>
      </w:r>
      <w:r w:rsidRPr="004854EA">
        <w:rPr>
          <w:rStyle w:val="StyleUnderline"/>
        </w:rPr>
        <w:t xml:space="preserve"> are excluded from the definition of employee, they are </w:t>
      </w:r>
      <w:r w:rsidRPr="00F824DC">
        <w:rPr>
          <w:rStyle w:val="StyleUnderline"/>
          <w:highlight w:val="yellow"/>
        </w:rPr>
        <w:t>excluded from</w:t>
      </w:r>
      <w:r w:rsidRPr="004854EA">
        <w:rPr>
          <w:rStyle w:val="StyleUnderline"/>
        </w:rPr>
        <w:t xml:space="preserve"> the </w:t>
      </w:r>
      <w:r w:rsidRPr="00F824DC">
        <w:rPr>
          <w:rStyle w:val="StyleUnderline"/>
          <w:highlight w:val="yellow"/>
        </w:rPr>
        <w:t xml:space="preserve">protections afforded </w:t>
      </w:r>
      <w:proofErr w:type="gramStart"/>
      <w:r w:rsidRPr="00F824DC">
        <w:rPr>
          <w:rStyle w:val="StyleUnderline"/>
          <w:highlight w:val="yellow"/>
        </w:rPr>
        <w:t>to</w:t>
      </w:r>
      <w:proofErr w:type="gramEnd"/>
      <w:r w:rsidRPr="004854EA">
        <w:rPr>
          <w:rStyle w:val="StyleUnderline"/>
        </w:rPr>
        <w:t xml:space="preserve"> nearly </w:t>
      </w:r>
      <w:r w:rsidRPr="00831181">
        <w:rPr>
          <w:rStyle w:val="StyleUnderline"/>
          <w:highlight w:val="yellow"/>
        </w:rPr>
        <w:t>every other working person</w:t>
      </w:r>
      <w:r w:rsidRPr="004854EA">
        <w:rPr>
          <w:rStyle w:val="StyleUnderline"/>
        </w:rPr>
        <w:t xml:space="preserve"> falling under the NRLA’s jurisdiction. </w:t>
      </w:r>
      <w:r w:rsidRPr="00831181">
        <w:rPr>
          <w:rStyle w:val="StyleUnderline"/>
          <w:highlight w:val="yellow"/>
        </w:rPr>
        <w:t>Agricultural work</w:t>
      </w:r>
      <w:r w:rsidRPr="004854EA">
        <w:rPr>
          <w:rStyle w:val="StyleUnderline"/>
        </w:rPr>
        <w:t xml:space="preserve">, like many job sectors, </w:t>
      </w:r>
      <w:r w:rsidRPr="00831181">
        <w:rPr>
          <w:rStyle w:val="StyleUnderline"/>
          <w:highlight w:val="yellow"/>
        </w:rPr>
        <w:t>has</w:t>
      </w:r>
      <w:r w:rsidRPr="004854EA">
        <w:rPr>
          <w:rStyle w:val="StyleUnderline"/>
        </w:rPr>
        <w:t xml:space="preserve"> a dark history of </w:t>
      </w:r>
      <w:r w:rsidRPr="00831181">
        <w:rPr>
          <w:rStyle w:val="StyleUnderline"/>
          <w:highlight w:val="yellow"/>
        </w:rPr>
        <w:t>horrendous working conditions</w:t>
      </w:r>
      <w:r w:rsidRPr="004854EA">
        <w:rPr>
          <w:rStyle w:val="StyleUnderline"/>
        </w:rPr>
        <w:t xml:space="preserve">, pay, and treatment of laborers. Unlike many of the jobs covered under the NLRA, however, many of these same </w:t>
      </w:r>
      <w:r w:rsidRPr="00F23A99">
        <w:rPr>
          <w:rStyle w:val="StyleUnderline"/>
          <w:highlight w:val="yellow"/>
        </w:rPr>
        <w:t>issues</w:t>
      </w:r>
      <w:r w:rsidRPr="004854EA">
        <w:rPr>
          <w:rStyle w:val="StyleUnderline"/>
        </w:rPr>
        <w:t xml:space="preserve"> are </w:t>
      </w:r>
      <w:r w:rsidRPr="00F23A99">
        <w:rPr>
          <w:rStyle w:val="StyleUnderline"/>
          <w:highlight w:val="yellow"/>
        </w:rPr>
        <w:t>still faced by the contemporary agricultural laborer.</w:t>
      </w:r>
      <w:r w:rsidRPr="004854EA">
        <w:rPr>
          <w:rStyle w:val="StyleUnderline"/>
        </w:rPr>
        <w:t xml:space="preserve"> </w:t>
      </w:r>
      <w:r w:rsidRPr="003806E8">
        <w:rPr>
          <w:rStyle w:val="StyleUnderline"/>
          <w:highlight w:val="yellow"/>
        </w:rPr>
        <w:t xml:space="preserve">This was not </w:t>
      </w:r>
      <w:proofErr w:type="gramStart"/>
      <w:r w:rsidRPr="003806E8">
        <w:rPr>
          <w:rStyle w:val="StyleUnderline"/>
          <w:highlight w:val="yellow"/>
        </w:rPr>
        <w:t>on</w:t>
      </w:r>
      <w:proofErr w:type="gramEnd"/>
      <w:r w:rsidRPr="003806E8">
        <w:rPr>
          <w:rStyle w:val="StyleUnderline"/>
          <w:highlight w:val="yellow"/>
        </w:rPr>
        <w:t xml:space="preserve"> accident</w:t>
      </w:r>
      <w:r w:rsidRPr="004854EA">
        <w:rPr>
          <w:rStyle w:val="StyleUnderline"/>
        </w:rPr>
        <w:t>, or without intention. Instead</w:t>
      </w:r>
      <w:r>
        <w:t xml:space="preserve">, and as this Note will demonstrate, </w:t>
      </w:r>
      <w:r w:rsidRPr="00491F95">
        <w:rPr>
          <w:rStyle w:val="StyleUnderline"/>
          <w:highlight w:val="yellow"/>
        </w:rPr>
        <w:t xml:space="preserve">agricultural workers </w:t>
      </w:r>
      <w:r w:rsidRPr="00491F95">
        <w:rPr>
          <w:rStyle w:val="StyleUnderline"/>
        </w:rPr>
        <w:t>were</w:t>
      </w:r>
      <w:r w:rsidRPr="00491F95">
        <w:rPr>
          <w:rStyle w:val="StyleUnderline"/>
          <w:highlight w:val="yellow"/>
        </w:rPr>
        <w:t xml:space="preserve"> excluded from</w:t>
      </w:r>
      <w:r w:rsidRPr="00491F95">
        <w:rPr>
          <w:rStyle w:val="StyleUnderline"/>
        </w:rPr>
        <w:t xml:space="preserve"> the </w:t>
      </w:r>
      <w:r w:rsidRPr="00491F95">
        <w:rPr>
          <w:rStyle w:val="StyleUnderline"/>
          <w:highlight w:val="yellow"/>
        </w:rPr>
        <w:t>protections</w:t>
      </w:r>
      <w:r w:rsidRPr="004854EA">
        <w:rPr>
          <w:rStyle w:val="StyleUnderline"/>
        </w:rPr>
        <w:t xml:space="preserve"> conferred in the NLRA </w:t>
      </w:r>
      <w:r w:rsidRPr="00491F95">
        <w:rPr>
          <w:rStyle w:val="StyleUnderline"/>
          <w:highlight w:val="yellow"/>
        </w:rPr>
        <w:t>because farm owners</w:t>
      </w:r>
      <w:r w:rsidRPr="004854EA">
        <w:rPr>
          <w:rStyle w:val="StyleUnderline"/>
        </w:rPr>
        <w:t xml:space="preserve"> and investors—primarily in the South—</w:t>
      </w:r>
      <w:r w:rsidRPr="00491F95">
        <w:rPr>
          <w:rStyle w:val="StyleUnderline"/>
          <w:highlight w:val="yellow"/>
        </w:rPr>
        <w:t>sought to</w:t>
      </w:r>
      <w:r w:rsidRPr="004854EA">
        <w:rPr>
          <w:rStyle w:val="StyleUnderline"/>
        </w:rPr>
        <w:t xml:space="preserve"> perpetuate </w:t>
      </w:r>
      <w:r w:rsidRPr="00491F95">
        <w:rPr>
          <w:rStyle w:val="StyleUnderline"/>
        </w:rPr>
        <w:t xml:space="preserve">the </w:t>
      </w:r>
      <w:r w:rsidRPr="00491F95">
        <w:rPr>
          <w:rStyle w:val="StyleUnderline"/>
          <w:highlight w:val="yellow"/>
        </w:rPr>
        <w:t>exploitation of Black and poor laborers</w:t>
      </w:r>
      <w:r>
        <w:t>.</w:t>
      </w:r>
    </w:p>
    <w:p w14:paraId="0ACE0A41" w14:textId="77777777" w:rsidR="00F677D7" w:rsidRDefault="00F677D7" w:rsidP="00F677D7"/>
    <w:p w14:paraId="1D6C1F4E" w14:textId="77777777" w:rsidR="00F677D7" w:rsidRDefault="00F677D7" w:rsidP="00F677D7">
      <w:pPr>
        <w:pStyle w:val="Heading4"/>
      </w:pPr>
      <w:r>
        <w:t>Farm worker exemption continues to exploit poor laborers, especially folks of Latinx/Hispanic descent</w:t>
      </w:r>
    </w:p>
    <w:p w14:paraId="57F9B5F2" w14:textId="77777777" w:rsidR="00F677D7" w:rsidRPr="00F136E1" w:rsidRDefault="00F677D7" w:rsidP="00F677D7">
      <w:pPr>
        <w:rPr>
          <w:rStyle w:val="Style13ptBold"/>
        </w:rPr>
      </w:pPr>
      <w:r w:rsidRPr="00F136E1">
        <w:rPr>
          <w:rStyle w:val="Style13ptBold"/>
        </w:rPr>
        <w:t>Coffman, 22</w:t>
      </w:r>
    </w:p>
    <w:p w14:paraId="21C5F11D" w14:textId="77777777" w:rsidR="00F677D7" w:rsidRPr="008B1BEA" w:rsidRDefault="00F677D7" w:rsidP="00F677D7">
      <w:pPr>
        <w:rPr>
          <w:lang w:val="es-ES"/>
        </w:rPr>
      </w:pPr>
      <w:r>
        <w:t xml:space="preserve">[Dustin Coffman, JD Drake University Law School, The Excluded Workers: The NLRA, Farm Laborers, and a Lineage of Exploitation, Drake Journal of Agricultural Law, Spring 2022. </w:t>
      </w:r>
      <w:r w:rsidRPr="008B1BEA">
        <w:rPr>
          <w:lang w:val="es-ES"/>
        </w:rPr>
        <w:t>(27.1) https://aglawjournal.wp.drake.edu/wp-content/uploads/sites/66/2023/01/220531_Coffman_Final_Macro1.pdf] (NSB) ADA-21</w:t>
      </w:r>
    </w:p>
    <w:p w14:paraId="41BFA41A" w14:textId="77777777" w:rsidR="00F677D7" w:rsidRDefault="00F677D7" w:rsidP="00F677D7">
      <w:r>
        <w:t xml:space="preserve">The federal government has recognized the importance of this right by statute, only to preclude the </w:t>
      </w:r>
      <w:proofErr w:type="gramStart"/>
      <w:r>
        <w:t>hard working</w:t>
      </w:r>
      <w:proofErr w:type="gramEnd"/>
      <w:r>
        <w:t xml:space="preserve"> agricultural laborer. The absurdity of the exemption is perfectly summarized in the following excerpt: </w:t>
      </w:r>
      <w:r w:rsidRPr="00793AAC">
        <w:rPr>
          <w:highlight w:val="yellow"/>
        </w:rPr>
        <w:t>“[s]</w:t>
      </w:r>
      <w:proofErr w:type="spellStart"/>
      <w:r w:rsidRPr="00793AAC">
        <w:rPr>
          <w:highlight w:val="yellow"/>
        </w:rPr>
        <w:t>lavery</w:t>
      </w:r>
      <w:proofErr w:type="spellEnd"/>
      <w:r w:rsidRPr="00793AAC">
        <w:rPr>
          <w:highlight w:val="yellow"/>
        </w:rPr>
        <w:t xml:space="preserve"> does not exist in labor environments that offer adequate worker protections like collective bargaining and other federally protected rights</w:t>
      </w:r>
      <w:r>
        <w:t xml:space="preserve">. A huge </w:t>
      </w:r>
      <w:r w:rsidRPr="00F00B3A">
        <w:rPr>
          <w:highlight w:val="yellow"/>
        </w:rPr>
        <w:t>disparity</w:t>
      </w:r>
      <w:r>
        <w:t xml:space="preserve"> exists </w:t>
      </w:r>
      <w:r w:rsidRPr="00F00B3A">
        <w:rPr>
          <w:highlight w:val="yellow"/>
        </w:rPr>
        <w:t>between</w:t>
      </w:r>
      <w:r>
        <w:t xml:space="preserve"> the </w:t>
      </w:r>
      <w:r w:rsidRPr="00F00B3A">
        <w:rPr>
          <w:highlight w:val="yellow"/>
        </w:rPr>
        <w:t>exploitation</w:t>
      </w:r>
      <w:r>
        <w:t xml:space="preserve"> and vulnerability </w:t>
      </w:r>
      <w:r w:rsidRPr="00F00B3A">
        <w:rPr>
          <w:highlight w:val="yellow"/>
        </w:rPr>
        <w:t>lived by agricultural and domestic wo</w:t>
      </w:r>
      <w:r w:rsidRPr="00ED0EF8">
        <w:rPr>
          <w:highlight w:val="yellow"/>
        </w:rPr>
        <w:t>rkers</w:t>
      </w:r>
      <w:r>
        <w:t xml:space="preserve"> and the more reasonable and humane labor conditions existing in most other occupations.” If the right to organize is traditionally valued and provides such </w:t>
      </w:r>
      <w:proofErr w:type="gramStart"/>
      <w:r>
        <w:t>aforementioned benefits</w:t>
      </w:r>
      <w:proofErr w:type="gramEnd"/>
      <w:r>
        <w:t>, then to deny this right to millions of people who are disproportionately Hispanic and poor is morally unjust.</w:t>
      </w:r>
    </w:p>
    <w:p w14:paraId="7007469E" w14:textId="77777777" w:rsidR="00F677D7" w:rsidRDefault="00F677D7" w:rsidP="00F677D7"/>
    <w:p w14:paraId="622D1F0C" w14:textId="77777777" w:rsidR="00F677D7" w:rsidRDefault="00F677D7" w:rsidP="00F677D7">
      <w:pPr>
        <w:pStyle w:val="Heading4"/>
      </w:pPr>
      <w:r>
        <w:t>Removing the exclusion restores balance; retaining it now means complicity with exploitation</w:t>
      </w:r>
    </w:p>
    <w:p w14:paraId="780CEEBD" w14:textId="77777777" w:rsidR="00F677D7" w:rsidRPr="00F136E1" w:rsidRDefault="00F677D7" w:rsidP="00F677D7">
      <w:pPr>
        <w:rPr>
          <w:rStyle w:val="Style13ptBold"/>
        </w:rPr>
      </w:pPr>
      <w:r w:rsidRPr="00F136E1">
        <w:rPr>
          <w:rStyle w:val="Style13ptBold"/>
        </w:rPr>
        <w:t>Coffman, 22</w:t>
      </w:r>
    </w:p>
    <w:p w14:paraId="232FD1A2" w14:textId="77777777" w:rsidR="00F677D7" w:rsidRPr="008B1BEA" w:rsidRDefault="00F677D7" w:rsidP="00F677D7">
      <w:pPr>
        <w:rPr>
          <w:lang w:val="es-ES"/>
        </w:rPr>
      </w:pPr>
      <w:r>
        <w:t xml:space="preserve">[Dustin Coffman, JD Drake University Law School, The Excluded Workers: The NLRA, Farm Laborers, and a Lineage of Exploitation, Drake Journal of Agricultural Law, Spring 2022. </w:t>
      </w:r>
      <w:r w:rsidRPr="008B1BEA">
        <w:rPr>
          <w:lang w:val="es-ES"/>
        </w:rPr>
        <w:t>(27.1) https://aglawjournal.wp.drake.edu/wp-content/uploads/sites/66/2023/01/220531_Coffman_Final_Macro1.pdf] (NSB) ADA-22</w:t>
      </w:r>
    </w:p>
    <w:p w14:paraId="7C89E8D3" w14:textId="77777777" w:rsidR="00F677D7" w:rsidRDefault="00F677D7" w:rsidP="00F677D7">
      <w:r w:rsidRPr="004854EA">
        <w:rPr>
          <w:rStyle w:val="StyleUnderline"/>
        </w:rPr>
        <w:t>For Americans living in the contemporary era, the lineage of the exploitation of agricultural laborers has been inherited. The decision to exclude farm workers was not their own. Nevertheless</w:t>
      </w:r>
      <w:r w:rsidRPr="00CB7801">
        <w:rPr>
          <w:rStyle w:val="StyleUnderline"/>
          <w:highlight w:val="yellow"/>
        </w:rPr>
        <w:t xml:space="preserve">, agricultural </w:t>
      </w:r>
      <w:r w:rsidRPr="00CB7801">
        <w:rPr>
          <w:rStyle w:val="StyleUnderline"/>
          <w:highlight w:val="yellow"/>
        </w:rPr>
        <w:lastRenderedPageBreak/>
        <w:t>laborers</w:t>
      </w:r>
      <w:r w:rsidRPr="004854EA">
        <w:rPr>
          <w:rStyle w:val="StyleUnderline"/>
        </w:rPr>
        <w:t xml:space="preserve"> continue to </w:t>
      </w:r>
      <w:r w:rsidRPr="00CB7801">
        <w:rPr>
          <w:rStyle w:val="StyleUnderline"/>
          <w:highlight w:val="yellow"/>
        </w:rPr>
        <w:t>face extreme economic, social, and political hardship</w:t>
      </w:r>
      <w:r w:rsidRPr="004854EA">
        <w:rPr>
          <w:rStyle w:val="StyleUnderline"/>
        </w:rPr>
        <w:t xml:space="preserve">. As was the case in the 1930s, </w:t>
      </w:r>
      <w:r w:rsidRPr="00214459">
        <w:rPr>
          <w:rStyle w:val="StyleUnderline"/>
          <w:highlight w:val="yellow"/>
        </w:rPr>
        <w:t>this hardship</w:t>
      </w:r>
      <w:r w:rsidRPr="004854EA">
        <w:rPr>
          <w:rStyle w:val="StyleUnderline"/>
        </w:rPr>
        <w:t xml:space="preserve"> disproportionately </w:t>
      </w:r>
      <w:r w:rsidRPr="00214459">
        <w:rPr>
          <w:rStyle w:val="StyleUnderline"/>
          <w:highlight w:val="yellow"/>
        </w:rPr>
        <w:t>impacts nonwhite and poor workers</w:t>
      </w:r>
      <w:r w:rsidRPr="004854EA">
        <w:rPr>
          <w:rStyle w:val="StyleUnderline"/>
        </w:rPr>
        <w:t xml:space="preserve">. For contemporary farm laborers, a federally protected </w:t>
      </w:r>
      <w:r w:rsidRPr="006A4737">
        <w:rPr>
          <w:rStyle w:val="StyleUnderline"/>
          <w:highlight w:val="yellow"/>
        </w:rPr>
        <w:t>right to unionize will assist in balancing</w:t>
      </w:r>
      <w:r w:rsidRPr="004854EA">
        <w:rPr>
          <w:rStyle w:val="StyleUnderline"/>
        </w:rPr>
        <w:t xml:space="preserve"> the </w:t>
      </w:r>
      <w:r w:rsidRPr="006A4737">
        <w:rPr>
          <w:rStyle w:val="StyleUnderline"/>
          <w:highlight w:val="yellow"/>
        </w:rPr>
        <w:t>power between agricultural employer and employee</w:t>
      </w:r>
      <w:r w:rsidRPr="004854EA">
        <w:rPr>
          <w:rStyle w:val="StyleUnderline"/>
        </w:rPr>
        <w:t xml:space="preserve">. Striking this balance was the goal at the time of the NLRA’s introduction and should be a goal today. </w:t>
      </w:r>
      <w:r w:rsidRPr="00F5780F">
        <w:rPr>
          <w:rStyle w:val="StyleUnderline"/>
          <w:highlight w:val="yellow"/>
        </w:rPr>
        <w:t>Without it</w:t>
      </w:r>
      <w:r w:rsidRPr="004854EA">
        <w:rPr>
          <w:rStyle w:val="StyleUnderline"/>
        </w:rPr>
        <w:t xml:space="preserve">, </w:t>
      </w:r>
      <w:proofErr w:type="gramStart"/>
      <w:r w:rsidRPr="004854EA">
        <w:rPr>
          <w:rStyle w:val="StyleUnderline"/>
        </w:rPr>
        <w:t xml:space="preserve">the </w:t>
      </w:r>
      <w:r w:rsidRPr="00F5780F">
        <w:rPr>
          <w:rStyle w:val="StyleUnderline"/>
          <w:highlight w:val="yellow"/>
        </w:rPr>
        <w:t>systemic</w:t>
      </w:r>
      <w:proofErr w:type="gramEnd"/>
      <w:r w:rsidRPr="00F5780F">
        <w:rPr>
          <w:rStyle w:val="StyleUnderline"/>
          <w:highlight w:val="yellow"/>
        </w:rPr>
        <w:t xml:space="preserve"> exploitation will</w:t>
      </w:r>
      <w:r w:rsidRPr="004854EA">
        <w:rPr>
          <w:rStyle w:val="StyleUnderline"/>
        </w:rPr>
        <w:t xml:space="preserve"> inevitably </w:t>
      </w:r>
      <w:r w:rsidRPr="00F5780F">
        <w:rPr>
          <w:rStyle w:val="StyleUnderline"/>
          <w:highlight w:val="yellow"/>
        </w:rPr>
        <w:t>continue.</w:t>
      </w:r>
      <w:r w:rsidRPr="004854EA">
        <w:rPr>
          <w:rStyle w:val="StyleUnderline"/>
        </w:rPr>
        <w:t xml:space="preserve"> </w:t>
      </w:r>
      <w:r w:rsidRPr="00560382">
        <w:rPr>
          <w:rStyle w:val="StyleUnderline"/>
          <w:highlight w:val="yellow"/>
        </w:rPr>
        <w:t>Without change</w:t>
      </w:r>
      <w:r w:rsidRPr="004854EA">
        <w:rPr>
          <w:rStyle w:val="StyleUnderline"/>
        </w:rPr>
        <w:t xml:space="preserve">, this exploitation will no longer just be an inherited evil. Instead, </w:t>
      </w:r>
      <w:r w:rsidRPr="00560382">
        <w:rPr>
          <w:rStyle w:val="StyleUnderline"/>
          <w:highlight w:val="yellow"/>
        </w:rPr>
        <w:t>today’s inaction will be tomorrow’s complicity</w:t>
      </w:r>
      <w:r w:rsidRPr="004854EA">
        <w:rPr>
          <w:rStyle w:val="StyleUnderline"/>
        </w:rPr>
        <w:t xml:space="preserve">. </w:t>
      </w:r>
      <w:r w:rsidRPr="00560382">
        <w:rPr>
          <w:rStyle w:val="StyleUnderline"/>
          <w:highlight w:val="yellow"/>
        </w:rPr>
        <w:t>In the</w:t>
      </w:r>
      <w:r w:rsidRPr="004854EA">
        <w:rPr>
          <w:rStyle w:val="StyleUnderline"/>
        </w:rPr>
        <w:t xml:space="preserve"> influential </w:t>
      </w:r>
      <w:r w:rsidRPr="00560382">
        <w:rPr>
          <w:rStyle w:val="StyleUnderline"/>
          <w:highlight w:val="yellow"/>
        </w:rPr>
        <w:t>words of Cesar Chavez</w:t>
      </w:r>
      <w:r w:rsidRPr="004854EA">
        <w:rPr>
          <w:rStyle w:val="StyleUnderline"/>
        </w:rPr>
        <w:t xml:space="preserve">, “They have imposed hungers on us, and now </w:t>
      </w:r>
      <w:r w:rsidRPr="00560382">
        <w:rPr>
          <w:rStyle w:val="StyleUnderline"/>
          <w:highlight w:val="yellow"/>
        </w:rPr>
        <w:t>we hunger for justice</w:t>
      </w:r>
      <w:r w:rsidRPr="004854EA">
        <w:rPr>
          <w:rStyle w:val="StyleUnderline"/>
        </w:rPr>
        <w:t>.</w:t>
      </w:r>
      <w:r>
        <w:t>”</w:t>
      </w:r>
    </w:p>
    <w:p w14:paraId="45036D8C" w14:textId="77777777" w:rsidR="00261195" w:rsidRDefault="00261195"/>
    <w:sectPr w:rsidR="00261195" w:rsidSect="00C128F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7D7"/>
    <w:rsid w:val="00151597"/>
    <w:rsid w:val="00260041"/>
    <w:rsid w:val="00261195"/>
    <w:rsid w:val="008B0F1D"/>
    <w:rsid w:val="00B81B9B"/>
    <w:rsid w:val="00C128FD"/>
    <w:rsid w:val="00F67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3683"/>
  <w15:chartTrackingRefBased/>
  <w15:docId w15:val="{6B808023-D974-47E3-A09F-CBABA82EE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677D7"/>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uiPriority w:val="1"/>
    <w:qFormat/>
    <w:rsid w:val="00F677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677D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677D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4"/>
    <w:qFormat/>
    <w:rsid w:val="00F677D7"/>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qFormat/>
    <w:rsid w:val="00F67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7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7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7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7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77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7D7"/>
  </w:style>
  <w:style w:type="character" w:customStyle="1" w:styleId="Heading1Char">
    <w:name w:val="Heading 1 Char"/>
    <w:aliases w:val="Pocket Char"/>
    <w:basedOn w:val="DefaultParagraphFont"/>
    <w:link w:val="Heading1"/>
    <w:uiPriority w:val="1"/>
    <w:rsid w:val="00F677D7"/>
    <w:rPr>
      <w:rFonts w:ascii="Calibri" w:eastAsiaTheme="majorEastAsia" w:hAnsi="Calibri" w:cstheme="majorBidi"/>
      <w:b/>
      <w:bCs/>
      <w:kern w:val="0"/>
      <w:sz w:val="52"/>
      <w:szCs w:val="28"/>
      <w14:ligatures w14:val="none"/>
    </w:rPr>
  </w:style>
  <w:style w:type="character" w:customStyle="1" w:styleId="Heading2Char">
    <w:name w:val="Heading 2 Char"/>
    <w:aliases w:val="Hat Char"/>
    <w:basedOn w:val="DefaultParagraphFont"/>
    <w:link w:val="Heading2"/>
    <w:uiPriority w:val="2"/>
    <w:rsid w:val="00F677D7"/>
    <w:rPr>
      <w:rFonts w:ascii="Calibri" w:eastAsiaTheme="majorEastAsia" w:hAnsi="Calibri" w:cstheme="majorBidi"/>
      <w:b/>
      <w:bCs/>
      <w:kern w:val="0"/>
      <w:sz w:val="44"/>
      <w:szCs w:val="26"/>
      <w:u w:val="double"/>
      <w14:ligatures w14:val="none"/>
    </w:rPr>
  </w:style>
  <w:style w:type="character" w:customStyle="1" w:styleId="Heading3Char">
    <w:name w:val="Heading 3 Char"/>
    <w:aliases w:val="Block Char"/>
    <w:basedOn w:val="DefaultParagraphFont"/>
    <w:link w:val="Heading3"/>
    <w:uiPriority w:val="3"/>
    <w:rsid w:val="00F677D7"/>
    <w:rPr>
      <w:rFonts w:ascii="Calibri" w:eastAsiaTheme="majorEastAsia" w:hAnsi="Calibri" w:cstheme="majorBidi"/>
      <w:b/>
      <w:bCs/>
      <w:kern w:val="0"/>
      <w:sz w:val="32"/>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4"/>
    <w:rsid w:val="00F677D7"/>
    <w:rPr>
      <w:rFonts w:ascii="Calibri" w:eastAsiaTheme="majorEastAsia" w:hAnsi="Calibri" w:cstheme="majorBidi"/>
      <w:b/>
      <w:bCs/>
      <w:iCs/>
      <w:kern w:val="0"/>
      <w:sz w:val="26"/>
      <w:szCs w:val="22"/>
      <w14:ligatures w14:val="none"/>
    </w:rPr>
  </w:style>
  <w:style w:type="character" w:customStyle="1" w:styleId="Heading5Char">
    <w:name w:val="Heading 5 Char"/>
    <w:basedOn w:val="DefaultParagraphFont"/>
    <w:link w:val="Heading5"/>
    <w:uiPriority w:val="9"/>
    <w:semiHidden/>
    <w:rsid w:val="00F67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7D7"/>
    <w:rPr>
      <w:rFonts w:eastAsiaTheme="majorEastAsia" w:cstheme="majorBidi"/>
      <w:color w:val="272727" w:themeColor="text1" w:themeTint="D8"/>
    </w:rPr>
  </w:style>
  <w:style w:type="paragraph" w:styleId="Title">
    <w:name w:val="Title"/>
    <w:basedOn w:val="Normal"/>
    <w:next w:val="Normal"/>
    <w:link w:val="TitleChar"/>
    <w:uiPriority w:val="10"/>
    <w:qFormat/>
    <w:rsid w:val="00F677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7D7"/>
    <w:pPr>
      <w:spacing w:before="160"/>
      <w:jc w:val="center"/>
    </w:pPr>
    <w:rPr>
      <w:i/>
      <w:iCs/>
      <w:color w:val="404040" w:themeColor="text1" w:themeTint="BF"/>
    </w:rPr>
  </w:style>
  <w:style w:type="character" w:customStyle="1" w:styleId="QuoteChar">
    <w:name w:val="Quote Char"/>
    <w:basedOn w:val="DefaultParagraphFont"/>
    <w:link w:val="Quote"/>
    <w:uiPriority w:val="29"/>
    <w:rsid w:val="00F677D7"/>
    <w:rPr>
      <w:i/>
      <w:iCs/>
      <w:color w:val="404040" w:themeColor="text1" w:themeTint="BF"/>
    </w:rPr>
  </w:style>
  <w:style w:type="paragraph" w:styleId="ListParagraph">
    <w:name w:val="List Paragraph"/>
    <w:basedOn w:val="Normal"/>
    <w:uiPriority w:val="34"/>
    <w:qFormat/>
    <w:rsid w:val="00F677D7"/>
    <w:pPr>
      <w:ind w:left="720"/>
      <w:contextualSpacing/>
    </w:pPr>
  </w:style>
  <w:style w:type="character" w:styleId="IntenseEmphasis">
    <w:name w:val="Intense Emphasis"/>
    <w:basedOn w:val="DefaultParagraphFont"/>
    <w:uiPriority w:val="21"/>
    <w:qFormat/>
    <w:rsid w:val="00F677D7"/>
    <w:rPr>
      <w:i/>
      <w:iCs/>
      <w:color w:val="0F4761" w:themeColor="accent1" w:themeShade="BF"/>
    </w:rPr>
  </w:style>
  <w:style w:type="paragraph" w:styleId="IntenseQuote">
    <w:name w:val="Intense Quote"/>
    <w:basedOn w:val="Normal"/>
    <w:next w:val="Normal"/>
    <w:link w:val="IntenseQuoteChar"/>
    <w:uiPriority w:val="30"/>
    <w:qFormat/>
    <w:rsid w:val="00F67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7D7"/>
    <w:rPr>
      <w:i/>
      <w:iCs/>
      <w:color w:val="0F4761" w:themeColor="accent1" w:themeShade="BF"/>
    </w:rPr>
  </w:style>
  <w:style w:type="character" w:styleId="IntenseReference">
    <w:name w:val="Intense Reference"/>
    <w:basedOn w:val="DefaultParagraphFont"/>
    <w:uiPriority w:val="32"/>
    <w:qFormat/>
    <w:rsid w:val="00F677D7"/>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F677D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F677D7"/>
    <w:rPr>
      <w:b w:val="0"/>
      <w:bCs/>
      <w:sz w:val="22"/>
      <w:u w:val="single"/>
    </w:rPr>
  </w:style>
  <w:style w:type="character" w:styleId="Hyperlink">
    <w:name w:val="Hyperlink"/>
    <w:basedOn w:val="DefaultParagraphFont"/>
    <w:uiPriority w:val="99"/>
    <w:rsid w:val="00F677D7"/>
    <w:rPr>
      <w:color w:val="auto"/>
      <w:u w:val="none"/>
    </w:rPr>
  </w:style>
  <w:style w:type="character" w:styleId="Emphasis">
    <w:name w:val="Emphasis"/>
    <w:basedOn w:val="DefaultParagraphFont"/>
    <w:uiPriority w:val="7"/>
    <w:qFormat/>
    <w:rsid w:val="00F677D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677D7"/>
    <w:rPr>
      <w:b/>
      <w:bCs/>
    </w:rPr>
  </w:style>
  <w:style w:type="paragraph" w:styleId="Header">
    <w:name w:val="header"/>
    <w:basedOn w:val="Normal"/>
    <w:link w:val="HeaderChar"/>
    <w:uiPriority w:val="99"/>
    <w:semiHidden/>
    <w:rsid w:val="00F677D7"/>
    <w:pPr>
      <w:tabs>
        <w:tab w:val="center" w:pos="4680"/>
        <w:tab w:val="right" w:pos="9360"/>
      </w:tabs>
    </w:pPr>
  </w:style>
  <w:style w:type="character" w:customStyle="1" w:styleId="HeaderChar">
    <w:name w:val="Header Char"/>
    <w:basedOn w:val="DefaultParagraphFont"/>
    <w:link w:val="Header"/>
    <w:uiPriority w:val="99"/>
    <w:semiHidden/>
    <w:rsid w:val="00F677D7"/>
    <w:rPr>
      <w:rFonts w:ascii="Calibri" w:hAnsi="Calibri" w:cs="Calibri"/>
      <w:kern w:val="0"/>
      <w:sz w:val="22"/>
      <w:szCs w:val="22"/>
      <w14:ligatures w14:val="none"/>
    </w:rPr>
  </w:style>
  <w:style w:type="paragraph" w:styleId="Footer">
    <w:name w:val="footer"/>
    <w:basedOn w:val="Normal"/>
    <w:link w:val="FooterChar"/>
    <w:uiPriority w:val="99"/>
    <w:semiHidden/>
    <w:rsid w:val="00F677D7"/>
    <w:pPr>
      <w:tabs>
        <w:tab w:val="center" w:pos="4680"/>
        <w:tab w:val="right" w:pos="9360"/>
      </w:tabs>
    </w:pPr>
  </w:style>
  <w:style w:type="character" w:customStyle="1" w:styleId="FooterChar">
    <w:name w:val="Footer Char"/>
    <w:basedOn w:val="DefaultParagraphFont"/>
    <w:link w:val="Footer"/>
    <w:uiPriority w:val="99"/>
    <w:semiHidden/>
    <w:rsid w:val="00F677D7"/>
    <w:rPr>
      <w:rFonts w:ascii="Calibri" w:hAnsi="Calibri" w:cs="Calibri"/>
      <w:kern w:val="0"/>
      <w:sz w:val="22"/>
      <w:szCs w:val="22"/>
      <w14:ligatures w14:val="none"/>
    </w:rPr>
  </w:style>
  <w:style w:type="character" w:styleId="FollowedHyperlink">
    <w:name w:val="FollowedHyperlink"/>
    <w:basedOn w:val="DefaultParagraphFont"/>
    <w:uiPriority w:val="99"/>
    <w:semiHidden/>
    <w:rsid w:val="00F677D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rkleycenter.georgetown.edu/responses/poverty-and-inequality-our-ethical-challenges" TargetMode="External"/><Relationship Id="rId3" Type="http://schemas.openxmlformats.org/officeDocument/2006/relationships/webSettings" Target="webSettings.xml"/><Relationship Id="rId7" Type="http://schemas.openxmlformats.org/officeDocument/2006/relationships/hyperlink" Target="https://www.epi.org/publication/benefits-of-collective-bargainin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econversation.com/why-donald-trumps-trade-tariffs-are-a-threat-to-global-food-security-255064" TargetMode="External"/><Relationship Id="rId11" Type="http://schemas.openxmlformats.org/officeDocument/2006/relationships/fontTable" Target="fontTable.xml"/><Relationship Id="rId5" Type="http://schemas.openxmlformats.org/officeDocument/2006/relationships/hyperlink" Target="https://www.agworkforcecoalition.org/statement-agriculture-workforce-coalition-reintroduction-farm-workforce-modernization-act/%5d(NSB)" TargetMode="External"/><Relationship Id="rId10" Type="http://schemas.openxmlformats.org/officeDocument/2006/relationships/hyperlink" Target="https://beyondpesticides.org/dailynewsblog/2020/03/washington-farmworkers-harmed-by-pesticides-walk-out-demand-justice/" TargetMode="External"/><Relationship Id="rId4" Type="http://schemas.openxmlformats.org/officeDocument/2006/relationships/hyperlink" Target="https://aglawjournal.wp.drake.edu/wp-content/uploads/sites/66/2023/01/220531_Coffman_Final_Macro1.pdf%5d(NSB)" TargetMode="External"/><Relationship Id="rId9" Type="http://schemas.openxmlformats.org/officeDocument/2006/relationships/hyperlink" Target="https://beyondpesticides.org/dailynewsblog/2020/03/washington-farmworkers-harmed-by-pesticides-walk-out-demand-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moni%20Richard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14</Pages>
  <Words>4660</Words>
  <Characters>28659</Characters>
  <Application>Microsoft Office Word</Application>
  <DocSecurity>0</DocSecurity>
  <Lines>447</Lines>
  <Paragraphs>145</Paragraphs>
  <ScaleCrop>false</ScaleCrop>
  <Company/>
  <LinksUpToDate>false</LinksUpToDate>
  <CharactersWithSpaces>33174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Armoni C. Richardson</dc:creator>
  <cp:keywords/>
  <dc:description/>
  <cp:lastModifiedBy>Armoni C. Richardson</cp:lastModifiedBy>
  <cp:revision>2</cp:revision>
  <dcterms:created xsi:type="dcterms:W3CDTF">2025-09-27T11:36:00Z</dcterms:created>
  <dcterms:modified xsi:type="dcterms:W3CDTF">2025-09-27T11:36:00Z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a85666e5-d78a-45da-ba92-eef066b18bfd</vt:lpwstr>
  </property>
</Properties>
</file>