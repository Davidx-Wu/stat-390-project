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9C5DF" w14:textId="77777777" w:rsidR="003951A9" w:rsidRDefault="003951A9" w:rsidP="003951A9">
      <w:pPr>
        <w:pStyle w:val="Heading1"/>
        <w:rPr>
          <w:lang w:val="fr-FR"/>
        </w:rPr>
      </w:pPr>
      <w:r>
        <w:rPr>
          <w:lang w:val="fr-FR"/>
        </w:rPr>
        <w:t>1NC</w:t>
      </w:r>
    </w:p>
    <w:p w14:paraId="1DB8FED7" w14:textId="77777777" w:rsidR="003951A9" w:rsidRDefault="003951A9" w:rsidP="003951A9">
      <w:pPr>
        <w:pStyle w:val="Heading2"/>
      </w:pPr>
      <w:r>
        <w:t>OFF</w:t>
      </w:r>
    </w:p>
    <w:p w14:paraId="5D153720" w14:textId="77777777" w:rsidR="003951A9" w:rsidRDefault="003951A9" w:rsidP="003951A9">
      <w:pPr>
        <w:pStyle w:val="Heading3"/>
      </w:pPr>
      <w:r>
        <w:t xml:space="preserve">1NC </w:t>
      </w:r>
    </w:p>
    <w:p w14:paraId="11F0A93C" w14:textId="77777777" w:rsidR="003951A9" w:rsidRPr="00C4615B" w:rsidRDefault="003951A9" w:rsidP="003951A9">
      <w:r>
        <w:rPr>
          <w:noProof/>
        </w:rPr>
        <w:drawing>
          <wp:inline distT="0" distB="0" distL="0" distR="0" wp14:anchorId="47719BDA" wp14:editId="11E432DC">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589917C5" w14:textId="77777777" w:rsidR="003951A9" w:rsidRDefault="003951A9" w:rsidP="003951A9">
      <w:r>
        <w:t>Empire K</w:t>
      </w:r>
    </w:p>
    <w:p w14:paraId="0431CA85" w14:textId="77777777" w:rsidR="003951A9" w:rsidRPr="003D13A3" w:rsidRDefault="003951A9" w:rsidP="003951A9">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0532FDA7" w14:textId="77777777" w:rsidR="003951A9" w:rsidRDefault="003951A9" w:rsidP="003951A9">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pp. </w:t>
      </w:r>
      <w:r>
        <w:rPr>
          <w:rStyle w:val="Style13ptBold"/>
          <w:sz w:val="24"/>
          <w:szCs w:val="24"/>
        </w:rPr>
        <w:t>29-45 footnote 5 inserted in brackets: []</w:t>
      </w:r>
      <w:r w:rsidRPr="00B44136">
        <w:rPr>
          <w:rStyle w:val="Style13ptBold"/>
          <w:sz w:val="24"/>
          <w:szCs w:val="24"/>
        </w:rPr>
        <w:t>)</w:t>
      </w:r>
    </w:p>
    <w:p w14:paraId="10399F07" w14:textId="77777777" w:rsidR="003951A9" w:rsidRPr="00D425ED" w:rsidRDefault="003951A9" w:rsidP="003951A9">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0D967B3B" w14:textId="77777777" w:rsidR="003951A9" w:rsidRPr="00E34A6A" w:rsidRDefault="003951A9" w:rsidP="003951A9">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610235F0" w14:textId="77777777" w:rsidR="003951A9" w:rsidRPr="00E34A6A" w:rsidRDefault="003951A9" w:rsidP="003951A9">
      <w:pPr>
        <w:rPr>
          <w:sz w:val="14"/>
        </w:rPr>
      </w:pPr>
      <w:r w:rsidRPr="00E34A6A">
        <w:rPr>
          <w:sz w:val="14"/>
        </w:rPr>
        <w:t>1.1 Popular Sovereignty, Self-Determination, and Empire</w:t>
      </w:r>
    </w:p>
    <w:p w14:paraId="2CDC182C" w14:textId="77777777" w:rsidR="003951A9" w:rsidRPr="00E34A6A" w:rsidRDefault="003951A9" w:rsidP="003951A9">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12981D9D" w14:textId="77777777" w:rsidR="003951A9" w:rsidRPr="00D425ED" w:rsidRDefault="003951A9" w:rsidP="003951A9">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70B4CA67" w14:textId="77777777" w:rsidR="003951A9" w:rsidRPr="00E34A6A" w:rsidRDefault="003951A9" w:rsidP="003951A9">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2C5BE5D" w14:textId="77777777" w:rsidR="003951A9" w:rsidRPr="00D425ED" w:rsidRDefault="003951A9" w:rsidP="003951A9">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5724D3AB" w14:textId="77777777" w:rsidR="003951A9" w:rsidRPr="00E34A6A" w:rsidRDefault="003951A9" w:rsidP="003951A9">
      <w:pPr>
        <w:rPr>
          <w:sz w:val="14"/>
        </w:rPr>
      </w:pPr>
      <w:r w:rsidRPr="00E34A6A">
        <w:rPr>
          <w:sz w:val="14"/>
        </w:rPr>
        <w:t>1.2 Du Bois, Democratic Despotism, and Labor Politics</w:t>
      </w:r>
    </w:p>
    <w:p w14:paraId="3AD937D0" w14:textId="77777777" w:rsidR="003951A9" w:rsidRPr="00D425ED" w:rsidRDefault="003951A9" w:rsidP="003951A9">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3A3F0798" w14:textId="77777777" w:rsidR="003951A9" w:rsidRPr="00E34A6A" w:rsidRDefault="003951A9" w:rsidP="003951A9">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1F1334AD" w14:textId="77777777" w:rsidR="003951A9" w:rsidRPr="00E34A6A" w:rsidRDefault="003951A9" w:rsidP="003951A9">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3ED89E40" w14:textId="77777777" w:rsidR="003951A9" w:rsidRPr="00E34A6A" w:rsidRDefault="003951A9" w:rsidP="003951A9">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173BC915" w14:textId="77777777" w:rsidR="003951A9" w:rsidRPr="00E34A6A" w:rsidRDefault="003951A9" w:rsidP="003951A9">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6B9DD735" w14:textId="77777777" w:rsidR="003951A9" w:rsidRPr="00E34A6A" w:rsidRDefault="003951A9" w:rsidP="003951A9">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21560F61" w14:textId="77777777" w:rsidR="003951A9" w:rsidRPr="00E34A6A" w:rsidRDefault="003951A9" w:rsidP="003951A9">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7D98D121" w14:textId="77777777" w:rsidR="003951A9" w:rsidRPr="00E34A6A" w:rsidRDefault="003951A9" w:rsidP="003951A9">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6A9BD778" w14:textId="77777777" w:rsidR="003951A9" w:rsidRPr="00E34A6A" w:rsidRDefault="003951A9" w:rsidP="003951A9">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77A619CA" w14:textId="77777777" w:rsidR="003951A9" w:rsidRPr="00E34A6A" w:rsidRDefault="003951A9" w:rsidP="003951A9">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3A385C9C" w14:textId="77777777" w:rsidR="003951A9" w:rsidRPr="00E34A6A" w:rsidRDefault="003951A9" w:rsidP="003951A9">
      <w:pPr>
        <w:rPr>
          <w:sz w:val="14"/>
        </w:rPr>
      </w:pPr>
      <w:r w:rsidRPr="00E34A6A">
        <w:rPr>
          <w:sz w:val="14"/>
        </w:rPr>
        <w:t xml:space="preserve">1.3 Self-and-Other-Determination </w:t>
      </w:r>
    </w:p>
    <w:p w14:paraId="1F459AAD" w14:textId="77777777" w:rsidR="003951A9" w:rsidRPr="00E34A6A" w:rsidRDefault="003951A9" w:rsidP="003951A9">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C4B95B2" w14:textId="77777777" w:rsidR="003951A9" w:rsidRPr="00E34A6A" w:rsidRDefault="003951A9" w:rsidP="003951A9">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0ABAA602" w14:textId="77777777" w:rsidR="003951A9" w:rsidRPr="00E34A6A" w:rsidRDefault="003951A9" w:rsidP="003951A9">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357F541F" w14:textId="77777777" w:rsidR="003951A9" w:rsidRPr="00E34A6A" w:rsidRDefault="003951A9" w:rsidP="003951A9">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70CB0858" w14:textId="77777777" w:rsidR="003951A9" w:rsidRPr="00E34A6A" w:rsidRDefault="003951A9" w:rsidP="003951A9">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380C0511" w14:textId="77777777" w:rsidR="003951A9" w:rsidRPr="00E34A6A" w:rsidRDefault="003951A9" w:rsidP="003951A9">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402B22A2" w14:textId="77777777" w:rsidR="003951A9" w:rsidRPr="00E34A6A" w:rsidRDefault="003951A9" w:rsidP="003951A9">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1DC894D" w14:textId="77777777" w:rsidR="003951A9" w:rsidRPr="000E7A4B" w:rsidRDefault="003951A9" w:rsidP="003951A9">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148C30C2" w14:textId="77777777" w:rsidR="003951A9" w:rsidRPr="000E7A4B" w:rsidRDefault="003951A9" w:rsidP="003951A9">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61373786" w14:textId="77777777" w:rsidR="003951A9" w:rsidRPr="000E7A4B" w:rsidRDefault="003951A9" w:rsidP="003951A9">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1E5A0099" w14:textId="77777777" w:rsidR="003951A9" w:rsidRPr="00E34A6A" w:rsidRDefault="003951A9" w:rsidP="003951A9">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7DD5BD27" w14:textId="77777777" w:rsidR="003951A9" w:rsidRPr="00E34A6A" w:rsidRDefault="003951A9" w:rsidP="003951A9">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0BC67DA1" w14:textId="77777777" w:rsidR="003951A9" w:rsidRDefault="003951A9" w:rsidP="003951A9">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58CE31B9" w14:textId="77777777" w:rsidR="003951A9" w:rsidRDefault="003951A9" w:rsidP="003951A9"/>
    <w:p w14:paraId="795674CC" w14:textId="77777777" w:rsidR="003951A9" w:rsidRDefault="003951A9" w:rsidP="003951A9">
      <w:pPr>
        <w:pStyle w:val="Heading4"/>
      </w:pPr>
      <w:r>
        <w:t>Best studies show global economies are built on unequal exchange AND it’s the root cause to their impacts. Err NEG on magnitude, colonial apparatuses make the scale of our impacts invisible to traditional metrics</w:t>
      </w:r>
    </w:p>
    <w:p w14:paraId="04CBBA36" w14:textId="77777777" w:rsidR="003951A9" w:rsidRDefault="003951A9" w:rsidP="003951A9">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16B36616" w14:textId="77777777" w:rsidR="003951A9" w:rsidRDefault="003951A9" w:rsidP="003951A9"/>
    <w:p w14:paraId="7B6023DE" w14:textId="77777777" w:rsidR="003951A9" w:rsidRPr="001D7D25" w:rsidRDefault="003951A9" w:rsidP="003951A9">
      <w:pPr>
        <w:rPr>
          <w:sz w:val="16"/>
        </w:rPr>
      </w:pPr>
      <w:r w:rsidRPr="001D7D25">
        <w:rPr>
          <w:sz w:val="16"/>
        </w:rPr>
        <w:t>Abstract</w:t>
      </w:r>
    </w:p>
    <w:p w14:paraId="324CFF99" w14:textId="77777777" w:rsidR="003951A9" w:rsidRPr="001D7D25" w:rsidRDefault="003951A9" w:rsidP="003951A9">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labour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a number of conceptual and empirical limitations, and have been unable to capture the upstream resources and labour embodied in traded goods. Here we use environmental input-output data and footprint analysis to quantify the physical scale of net appropriation from the South in terms of embodied resources and labour over the period 1990 to 2015. We then represent the value of appropriated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r w:rsidRPr="001D7D25">
        <w:rPr>
          <w:rStyle w:val="Emphasis"/>
          <w:highlight w:val="yellow"/>
        </w:rPr>
        <w:t>labour</w:t>
      </w:r>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r w:rsidRPr="001D7D25">
        <w:rPr>
          <w:rStyle w:val="StyleUnderline"/>
          <w:highlight w:val="yellow"/>
        </w:rPr>
        <w:t xml:space="preserve">totalled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4EF6657A" w14:textId="77777777" w:rsidR="003951A9" w:rsidRPr="001D7D25" w:rsidRDefault="003951A9" w:rsidP="003951A9">
      <w:pPr>
        <w:rPr>
          <w:sz w:val="16"/>
        </w:rPr>
      </w:pPr>
      <w:r w:rsidRPr="001D7D25">
        <w:rPr>
          <w:sz w:val="16"/>
        </w:rPr>
        <w:t>1. Introduction</w:t>
      </w:r>
    </w:p>
    <w:p w14:paraId="5D9FCB71" w14:textId="77777777" w:rsidR="003951A9" w:rsidRPr="001D7D25" w:rsidRDefault="003951A9" w:rsidP="003951A9">
      <w:pPr>
        <w:rPr>
          <w:sz w:val="16"/>
        </w:rPr>
      </w:pPr>
      <w:r w:rsidRPr="001D7D25">
        <w:rPr>
          <w:sz w:val="16"/>
        </w:rPr>
        <w:t>Historians have demonstrated that the rise of Western Europe depended in large part on natural resources and labour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labour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0" w:name="bb0265"/>
      <w:r w:rsidRPr="001D7D25">
        <w:rPr>
          <w:sz w:val="16"/>
        </w:rPr>
        <w:t>Naoroji, 1902</w:t>
      </w:r>
      <w:bookmarkEnd w:id="0"/>
      <w:r w:rsidRPr="001D7D25">
        <w:rPr>
          <w:sz w:val="16"/>
        </w:rPr>
        <w:t>, </w:t>
      </w:r>
      <w:bookmarkStart w:id="1" w:name="bb0295"/>
      <w:r w:rsidRPr="001D7D25">
        <w:rPr>
          <w:sz w:val="16"/>
        </w:rPr>
        <w:t>Pomeranz, 2000</w:t>
      </w:r>
      <w:bookmarkEnd w:id="1"/>
      <w:r w:rsidRPr="001D7D25">
        <w:rPr>
          <w:sz w:val="16"/>
        </w:rPr>
        <w:t>, </w:t>
      </w:r>
      <w:bookmarkStart w:id="2" w:name="bb0030"/>
      <w:r w:rsidRPr="001D7D25">
        <w:rPr>
          <w:sz w:val="16"/>
        </w:rPr>
        <w:t>Beckert, 2015</w:t>
      </w:r>
      <w:bookmarkEnd w:id="2"/>
      <w:r w:rsidRPr="001D7D25">
        <w:rPr>
          <w:sz w:val="16"/>
        </w:rPr>
        <w:t>, </w:t>
      </w:r>
      <w:bookmarkStart w:id="3" w:name="bb0255"/>
      <w:r w:rsidRPr="001D7D25">
        <w:rPr>
          <w:sz w:val="16"/>
        </w:rPr>
        <w:t>Moore, 2015</w:t>
      </w:r>
      <w:bookmarkEnd w:id="3"/>
      <w:r w:rsidRPr="001D7D25">
        <w:rPr>
          <w:sz w:val="16"/>
        </w:rPr>
        <w:t>, </w:t>
      </w:r>
      <w:bookmarkStart w:id="4" w:name="bb0035"/>
      <w:r w:rsidRPr="001D7D25">
        <w:rPr>
          <w:sz w:val="16"/>
        </w:rPr>
        <w:t>Bhambra, 2017</w:t>
      </w:r>
      <w:bookmarkEnd w:id="4"/>
      <w:r w:rsidRPr="001D7D25">
        <w:rPr>
          <w:sz w:val="16"/>
        </w:rPr>
        <w:t>, </w:t>
      </w:r>
      <w:bookmarkStart w:id="5" w:name="bb0285"/>
      <w:r w:rsidRPr="001D7D25">
        <w:rPr>
          <w:sz w:val="16"/>
        </w:rPr>
        <w:t>Patnaik, 2018</w:t>
      </w:r>
      <w:bookmarkEnd w:id="5"/>
      <w:r w:rsidRPr="001D7D25">
        <w:rPr>
          <w:sz w:val="16"/>
        </w:rPr>
        <w:t>, </w:t>
      </w:r>
      <w:bookmarkStart w:id="6" w:name="bb0085"/>
      <w:r w:rsidRPr="001D7D25">
        <w:rPr>
          <w:sz w:val="16"/>
        </w:rPr>
        <w:t>Davis, 2002</w:t>
      </w:r>
      <w:bookmarkEnd w:id="6"/>
      <w:r w:rsidRPr="001D7D25">
        <w:rPr>
          <w:sz w:val="16"/>
        </w:rPr>
        <w:t>).</w:t>
      </w:r>
    </w:p>
    <w:p w14:paraId="564C8AE3" w14:textId="77777777" w:rsidR="003951A9" w:rsidRPr="001D7D25" w:rsidRDefault="003951A9" w:rsidP="003951A9">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7" w:name="bb0325"/>
      <w:r w:rsidRPr="001D7D25">
        <w:rPr>
          <w:sz w:val="16"/>
        </w:rPr>
        <w:t>Sachs, 2005</w:t>
      </w:r>
      <w:bookmarkEnd w:id="7"/>
      <w:r w:rsidRPr="001D7D25">
        <w:rPr>
          <w:sz w:val="16"/>
        </w:rPr>
        <w:t>, </w:t>
      </w:r>
      <w:bookmarkStart w:id="8" w:name="bb0065"/>
      <w:r w:rsidRPr="001D7D25">
        <w:rPr>
          <w:sz w:val="16"/>
        </w:rPr>
        <w:t>Collier, 2007</w:t>
      </w:r>
      <w:bookmarkEnd w:id="8"/>
      <w:r w:rsidRPr="001D7D25">
        <w:rPr>
          <w:sz w:val="16"/>
        </w:rPr>
        <w:t>, </w:t>
      </w:r>
      <w:bookmarkStart w:id="9" w:name="bb0320"/>
      <w:r w:rsidRPr="001D7D25">
        <w:rPr>
          <w:sz w:val="16"/>
        </w:rPr>
        <w:t>Rostow, 1990</w:t>
      </w:r>
      <w:bookmarkEnd w:id="9"/>
      <w:r w:rsidRPr="001D7D25">
        <w:rPr>
          <w:sz w:val="16"/>
        </w:rPr>
        <w:t>, </w:t>
      </w:r>
      <w:bookmarkStart w:id="10" w:name="bb0260"/>
      <w:r w:rsidRPr="001D7D25">
        <w:rPr>
          <w:sz w:val="16"/>
        </w:rPr>
        <w:t>Moyo, 2010</w:t>
      </w:r>
      <w:bookmarkEnd w:id="10"/>
      <w:r w:rsidRPr="001D7D25">
        <w:rPr>
          <w:sz w:val="16"/>
        </w:rPr>
        <w:t>, </w:t>
      </w:r>
      <w:bookmarkStart w:id="11" w:name="bb0045"/>
      <w:r w:rsidRPr="001D7D25">
        <w:rPr>
          <w:sz w:val="16"/>
        </w:rPr>
        <w:t>Calderisi, 2007</w:t>
      </w:r>
      <w:bookmarkEnd w:id="11"/>
      <w:r w:rsidRPr="001D7D25">
        <w:rPr>
          <w:sz w:val="16"/>
        </w:rPr>
        <w:t>, </w:t>
      </w:r>
      <w:bookmarkStart w:id="12" w:name="bb0005"/>
      <w:r w:rsidRPr="001D7D25">
        <w:rPr>
          <w:sz w:val="16"/>
        </w:rPr>
        <w:t>Acemoglu and Robinson, 2012</w:t>
      </w:r>
      <w:bookmarkEnd w:id="12"/>
      <w:r w:rsidRPr="001D7D25">
        <w:rPr>
          <w:sz w:val="16"/>
        </w:rPr>
        <w:t>), and is reinforced by the rhetoric, common among neoclassical economists, that free-trade globalization has created an “even playing field”.</w:t>
      </w:r>
    </w:p>
    <w:p w14:paraId="51790254" w14:textId="77777777" w:rsidR="003951A9" w:rsidRPr="001D7D25" w:rsidRDefault="003951A9" w:rsidP="003951A9">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3" w:name="bb0315"/>
      <w:r w:rsidRPr="001D7D25">
        <w:rPr>
          <w:sz w:val="16"/>
        </w:rPr>
        <w:t>Rodney, 1972</w:t>
      </w:r>
      <w:bookmarkEnd w:id="13"/>
      <w:r w:rsidRPr="001D7D25">
        <w:rPr>
          <w:sz w:val="16"/>
        </w:rPr>
        <w:t>, </w:t>
      </w:r>
      <w:bookmarkStart w:id="14" w:name="bb0305"/>
      <w:r w:rsidRPr="001D7D25">
        <w:rPr>
          <w:sz w:val="16"/>
        </w:rPr>
        <w:t>Prebisch, 1950</w:t>
      </w:r>
      <w:bookmarkEnd w:id="14"/>
      <w:r w:rsidRPr="001D7D25">
        <w:rPr>
          <w:sz w:val="16"/>
        </w:rPr>
        <w:t>, </w:t>
      </w:r>
      <w:bookmarkStart w:id="15" w:name="bb0125"/>
      <w:r w:rsidRPr="001D7D25">
        <w:rPr>
          <w:sz w:val="16"/>
        </w:rPr>
        <w:t>Galeano, 1973</w:t>
      </w:r>
      <w:bookmarkEnd w:id="15"/>
      <w:r w:rsidRPr="001D7D25">
        <w:rPr>
          <w:sz w:val="16"/>
        </w:rPr>
        <w:t>, </w:t>
      </w:r>
      <w:bookmarkStart w:id="16" w:name="bb0385"/>
      <w:r w:rsidRPr="001D7D25">
        <w:rPr>
          <w:sz w:val="16"/>
        </w:rPr>
        <w:t>Wallerstein, 1974</w:t>
      </w:r>
      <w:bookmarkEnd w:id="16"/>
      <w:r w:rsidRPr="001D7D25">
        <w:rPr>
          <w:sz w:val="16"/>
        </w:rPr>
        <w:t>, </w:t>
      </w:r>
      <w:bookmarkStart w:id="17" w:name="bb0120"/>
      <w:r w:rsidRPr="001D7D25">
        <w:rPr>
          <w:sz w:val="16"/>
        </w:rPr>
        <w:t>Frank, 1967</w:t>
      </w:r>
      <w:bookmarkEnd w:id="17"/>
      <w:r w:rsidRPr="001D7D25">
        <w:rPr>
          <w:sz w:val="16"/>
        </w:rPr>
        <w:t>, </w:t>
      </w:r>
      <w:bookmarkStart w:id="18" w:name="bb0275"/>
      <w:r w:rsidRPr="001D7D25">
        <w:rPr>
          <w:sz w:val="16"/>
        </w:rPr>
        <w:t>Nkrumah, 1965</w:t>
      </w:r>
      <w:bookmarkEnd w:id="18"/>
      <w:r w:rsidRPr="001D7D25">
        <w:rPr>
          <w:sz w:val="16"/>
        </w:rPr>
        <w:t>). Rich countries and monopolistic corporations leverage their geopolitical and commercial dominance in the world economy to depress or cheapen the prices of resources and labour in the global South, both at the level of whole national economies as well as within global commodity chains (section 5.2). As a result, for every unit of embodied resources and labour that the South imports from the North they have to export many more units to pay for it, enabling the North to achieve a net appropriation through trade. This dynamic was theorized by </w:t>
      </w:r>
      <w:bookmarkStart w:id="19" w:name="bb0100"/>
      <w:r w:rsidRPr="001D7D25">
        <w:rPr>
          <w:sz w:val="16"/>
        </w:rPr>
        <w:t>Emmanuel (1972)</w:t>
      </w:r>
      <w:bookmarkEnd w:id="19"/>
      <w:r w:rsidRPr="001D7D25">
        <w:rPr>
          <w:sz w:val="16"/>
        </w:rPr>
        <w:t> and </w:t>
      </w:r>
      <w:bookmarkStart w:id="20" w:name="bb0025"/>
      <w:r w:rsidRPr="001D7D25">
        <w:rPr>
          <w:sz w:val="16"/>
        </w:rPr>
        <w:t>Amin (1978) as a process of “unequal exchange”.</w:t>
      </w:r>
    </w:p>
    <w:p w14:paraId="2A5B1E85" w14:textId="77777777" w:rsidR="003951A9" w:rsidRPr="001D7D25" w:rsidRDefault="003951A9" w:rsidP="003951A9">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04AE8B2B" w14:textId="77777777" w:rsidR="003951A9" w:rsidRPr="001D7D25" w:rsidRDefault="003951A9" w:rsidP="003951A9">
      <w:pPr>
        <w:rPr>
          <w:sz w:val="16"/>
        </w:rPr>
      </w:pPr>
      <w:r w:rsidRPr="001D7D25">
        <w:rPr>
          <w:sz w:val="16"/>
        </w:rPr>
        <w:t xml:space="preserve">This pattern remains entrenched </w:t>
      </w:r>
      <w:r w:rsidRPr="001D7D25">
        <w:rPr>
          <w:rStyle w:val="StyleUnderline"/>
          <w:highlight w:val="yellow"/>
        </w:rPr>
        <w:t>despite the fact</w:t>
      </w:r>
      <w:r w:rsidRPr="001D7D25">
        <w:rPr>
          <w:sz w:val="16"/>
        </w:rPr>
        <w:t xml:space="preserve"> that,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the </w:t>
      </w:r>
      <w:r w:rsidRPr="001D7D25">
        <w:rPr>
          <w:rStyle w:val="Emphasis"/>
        </w:rPr>
        <w:t>vast majority of the world’s industrial labour</w:t>
      </w:r>
      <w:r w:rsidRPr="001D7D25">
        <w:rPr>
          <w:sz w:val="16"/>
        </w:rPr>
        <w:t xml:space="preserve"> and industrial production (</w:t>
      </w:r>
      <w:bookmarkStart w:id="21" w:name="bb0345"/>
      <w:r w:rsidRPr="001D7D25">
        <w:rPr>
          <w:sz w:val="16"/>
        </w:rPr>
        <w:t>Smith, 2016</w:t>
      </w:r>
      <w:bookmarkEnd w:id="21"/>
      <w:r w:rsidRPr="001D7D25">
        <w:rPr>
          <w:sz w:val="16"/>
        </w:rPr>
        <w:t xml:space="preserve">). </w:t>
      </w:r>
      <w:r w:rsidRPr="001D7D25">
        <w:rPr>
          <w:rStyle w:val="StyleUnderline"/>
        </w:rPr>
        <w:t>Northern appropriation</w:t>
      </w:r>
      <w:r w:rsidRPr="001D7D25">
        <w:rPr>
          <w:sz w:val="16"/>
        </w:rPr>
        <w:t xml:space="preserve"> from the South comprises resources and labour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2" w:name="bb0365"/>
      <w:r w:rsidRPr="001D7D25">
        <w:rPr>
          <w:sz w:val="16"/>
        </w:rPr>
        <w:t>Suwandi, 2019</w:t>
      </w:r>
      <w:bookmarkEnd w:id="22"/>
      <w:r w:rsidRPr="001D7D25">
        <w:rPr>
          <w:sz w:val="16"/>
        </w:rPr>
        <w:t>, </w:t>
      </w:r>
      <w:bookmarkStart w:id="23" w:name="bb0060"/>
      <w:r w:rsidRPr="001D7D25">
        <w:rPr>
          <w:sz w:val="16"/>
        </w:rPr>
        <w:t>Clelland, 2014</w:t>
      </w:r>
      <w:bookmarkEnd w:id="23"/>
      <w:r w:rsidRPr="001D7D25">
        <w:rPr>
          <w:sz w:val="16"/>
        </w:rPr>
        <w:t>).</w:t>
      </w:r>
    </w:p>
    <w:p w14:paraId="371DA299" w14:textId="77777777" w:rsidR="003951A9" w:rsidRPr="001D7D25" w:rsidRDefault="003951A9" w:rsidP="003951A9">
      <w:pPr>
        <w:rPr>
          <w:sz w:val="16"/>
        </w:rPr>
      </w:pPr>
      <w:r w:rsidRPr="001D7D25">
        <w:rPr>
          <w:sz w:val="16"/>
        </w:rPr>
        <w:t>Several attempts have been made to estimate the monetary value of appropriation or drain from the global South through unequal exchange, generally by correcting the South’s export revenues for North-South price distortions in order to arrive at some representation of “losses”. Amin (1978: 144)</w:t>
      </w:r>
      <w:bookmarkEnd w:id="20"/>
      <w:r w:rsidRPr="001D7D25">
        <w:rPr>
          <w:sz w:val="16"/>
        </w:rPr>
        <w:t> focused on international wage inequalities, although doing so meant he was unable to account for other inputs that may affect overall price differentials. </w:t>
      </w:r>
      <w:bookmarkStart w:id="24" w:name="bb0220"/>
      <w:r w:rsidRPr="001D7D25">
        <w:rPr>
          <w:sz w:val="16"/>
        </w:rPr>
        <w:t>Köhler (1998)</w:t>
      </w:r>
      <w:bookmarkEnd w:id="24"/>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5"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06F3A758" w14:textId="77777777" w:rsidR="003951A9" w:rsidRPr="001D7D25" w:rsidRDefault="003951A9" w:rsidP="003951A9">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5"/>
      <w:r w:rsidRPr="001D7D25">
        <w:rPr>
          <w:sz w:val="16"/>
        </w:rPr>
        <w:t>), but it also embodies the materials and labour deployed in China and Bolivia to produce those parts, which existing methods cannot capture.</w:t>
      </w:r>
    </w:p>
    <w:p w14:paraId="4C6793B0" w14:textId="77777777" w:rsidR="003951A9" w:rsidRPr="00AA2009" w:rsidRDefault="003951A9" w:rsidP="003951A9">
      <w:pPr>
        <w:rPr>
          <w:sz w:val="16"/>
        </w:rPr>
      </w:pPr>
      <w:r w:rsidRPr="001D7D25">
        <w:rPr>
          <w:sz w:val="16"/>
        </w:rPr>
        <w:t>Here we take a novel approach that seeks to overcome the limitations of previous work. Following </w:t>
      </w:r>
      <w:bookmarkStart w:id="26" w:name="bb0095"/>
      <w:r w:rsidRPr="001D7D25">
        <w:rPr>
          <w:sz w:val="16"/>
        </w:rPr>
        <w:t>Dorninger et al. (2021)</w:t>
      </w:r>
      <w:bookmarkEnd w:id="26"/>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labour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upstream resources and labour</w:t>
      </w:r>
      <w:r w:rsidRPr="001D7D25">
        <w:rPr>
          <w:rStyle w:val="StyleUnderline"/>
        </w:rPr>
        <w:t xml:space="preserve"> that go into producing and transporting those goods</w:t>
      </w:r>
      <w:r w:rsidRPr="001D7D25">
        <w:rPr>
          <w:sz w:val="16"/>
        </w:rPr>
        <w:t>, including the machines, factories, infrastructure, etc. (</w:t>
      </w:r>
      <w:bookmarkStart w:id="27" w:name="bb0230"/>
      <w:r w:rsidRPr="001D7D25">
        <w:rPr>
          <w:sz w:val="16"/>
        </w:rPr>
        <w:t>Lenzen et al., 2013</w:t>
      </w:r>
      <w:bookmarkEnd w:id="27"/>
      <w:r w:rsidRPr="001D7D25">
        <w:rPr>
          <w:sz w:val="16"/>
        </w:rPr>
        <w:t>, </w:t>
      </w:r>
      <w:bookmarkStart w:id="28" w:name="bb0225"/>
      <w:r w:rsidRPr="001D7D25">
        <w:rPr>
          <w:sz w:val="16"/>
        </w:rPr>
        <w:t>Lenzen et al., 2012</w:t>
      </w:r>
      <w:bookmarkEnd w:id="28"/>
      <w:r w:rsidRPr="001D7D25">
        <w:rPr>
          <w:sz w:val="16"/>
        </w:rPr>
        <w:t>, </w:t>
      </w:r>
      <w:bookmarkStart w:id="29" w:name="bb0400"/>
      <w:r w:rsidRPr="001D7D25">
        <w:rPr>
          <w:sz w:val="16"/>
        </w:rPr>
        <w:t>Wiedmann et al., 2015</w:t>
      </w:r>
      <w:bookmarkEnd w:id="29"/>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labour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3C99B409" w14:textId="77777777" w:rsidR="003951A9" w:rsidRPr="00C97756" w:rsidRDefault="003951A9" w:rsidP="003951A9">
      <w:pPr>
        <w:pStyle w:val="Heading4"/>
      </w:pPr>
      <w:r w:rsidRPr="00BD64AD">
        <w:t>T</w:t>
      </w:r>
      <w:r>
        <w:t xml:space="preserve">he aff’s challenge to “populism” is a liberal redemption narrative that </w:t>
      </w:r>
      <w:r>
        <w:rPr>
          <w:u w:val="single"/>
        </w:rPr>
        <w:t>rationalizes</w:t>
      </w:r>
      <w:r>
        <w:t xml:space="preserve"> Empire in the name of </w:t>
      </w:r>
      <w:r>
        <w:rPr>
          <w:u w:val="single"/>
        </w:rPr>
        <w:t>good imperialism</w:t>
      </w:r>
      <w:r>
        <w:t>. That makes fascism inevitable.</w:t>
      </w:r>
    </w:p>
    <w:p w14:paraId="6F9C82BA" w14:textId="77777777" w:rsidR="003951A9" w:rsidRDefault="003951A9" w:rsidP="003951A9">
      <w:r w:rsidRPr="006B3A96">
        <w:rPr>
          <w:rStyle w:val="Style13ptBold"/>
        </w:rPr>
        <w:t>Goodhart &amp; Morefield 17</w:t>
      </w:r>
      <w:r>
        <w:t xml:space="preserve"> (</w:t>
      </w:r>
      <w:r w:rsidRPr="006B3A96">
        <w:t>Michael Goodhart is Associate Professor of Political Science, Philosophy, and Gender Studies at the University of Pittsburgh and Director of the Global Studies Center.</w:t>
      </w:r>
      <w:r w:rsidRPr="00BD64AD">
        <w:t xml:space="preserve"> </w:t>
      </w:r>
      <w:r w:rsidRPr="006B3A96">
        <w:t>Jeanne Morefield</w:t>
      </w:r>
      <w:r>
        <w:t xml:space="preserve">, </w:t>
      </w:r>
      <w:r w:rsidRPr="00BD64AD">
        <w:t>Associate Professor in Political Theory; Tutorial Fellow in Politics at New College Oxford. PhD Cornell. "Reflection Now! Critique and Solidarity in the Trump Era." </w:t>
      </w:r>
      <w:r w:rsidRPr="00BD64AD">
        <w:rPr>
          <w:i/>
          <w:iCs/>
        </w:rPr>
        <w:t>Theory &amp; Event</w:t>
      </w:r>
      <w:r w:rsidRPr="00BD64AD">
        <w:t> 20, no. 1 (2017): 68-85</w:t>
      </w:r>
      <w:r>
        <w:t>)</w:t>
      </w:r>
    </w:p>
    <w:p w14:paraId="62500205" w14:textId="77777777" w:rsidR="003951A9" w:rsidRPr="006B3A96" w:rsidRDefault="003951A9" w:rsidP="003951A9">
      <w:pPr>
        <w:ind w:firstLine="720"/>
        <w:rPr>
          <w:sz w:val="14"/>
        </w:rPr>
      </w:pPr>
      <w:r w:rsidRPr="006B3A96">
        <w:rPr>
          <w:sz w:val="14"/>
        </w:rPr>
        <w:t xml:space="preserve">As this brief introduction indicates, we define the term “liberal” capaciously to comprise adherents of a worldview that emphasizes liberty, individualism, formal equality, and the rule of law. Politically, this philosophy entails a commitment to sovereign autonomy and constitutional government, typically representative democracy. Economically, it includes a commitment to capitalism (which today means to neoliberal economic orthodoxies), individual responsibility, and unrestricted property rights. On the foreign policy front, </w:t>
      </w:r>
      <w:r w:rsidRPr="006B3A96">
        <w:rPr>
          <w:rStyle w:val="Emphasis"/>
          <w:highlight w:val="yellow"/>
        </w:rPr>
        <w:t>liberals</w:t>
      </w:r>
      <w:r w:rsidRPr="006B3A96">
        <w:rPr>
          <w:highlight w:val="yellow"/>
          <w:u w:val="single"/>
        </w:rPr>
        <w:t xml:space="preserve"> believe in</w:t>
      </w:r>
      <w:r w:rsidRPr="006B3A96">
        <w:rPr>
          <w:u w:val="single"/>
        </w:rPr>
        <w:t xml:space="preserve"> a version of </w:t>
      </w:r>
      <w:r w:rsidRPr="006B3A96">
        <w:rPr>
          <w:rStyle w:val="Emphasis"/>
        </w:rPr>
        <w:t xml:space="preserve">informal </w:t>
      </w:r>
      <w:r w:rsidRPr="006B3A96">
        <w:rPr>
          <w:rStyle w:val="Emphasis"/>
          <w:highlight w:val="yellow"/>
        </w:rPr>
        <w:t>imperialism</w:t>
      </w:r>
      <w:r w:rsidRPr="006B3A96">
        <w:rPr>
          <w:u w:val="single"/>
        </w:rPr>
        <w:t xml:space="preserve"> that understands America as the “indispensable nation” whose </w:t>
      </w:r>
      <w:r w:rsidRPr="006B3A96">
        <w:rPr>
          <w:rStyle w:val="Emphasis"/>
        </w:rPr>
        <w:t>military heg</w:t>
      </w:r>
      <w:r w:rsidRPr="006B3A96">
        <w:rPr>
          <w:u w:val="single"/>
        </w:rPr>
        <w:t xml:space="preserve">emony is </w:t>
      </w:r>
      <w:r w:rsidRPr="006B3A96">
        <w:rPr>
          <w:b/>
          <w:bCs/>
          <w:u w:val="single"/>
        </w:rPr>
        <w:t>necessary</w:t>
      </w:r>
      <w:r w:rsidRPr="006B3A96">
        <w:rPr>
          <w:u w:val="single"/>
        </w:rPr>
        <w:t xml:space="preserve"> for the maintenance of international </w:t>
      </w:r>
      <w:r w:rsidRPr="006B3A96">
        <w:rPr>
          <w:rStyle w:val="Emphasis"/>
        </w:rPr>
        <w:t>peace</w:t>
      </w:r>
      <w:r w:rsidRPr="006B3A96">
        <w:rPr>
          <w:u w:val="single"/>
        </w:rPr>
        <w:t xml:space="preserve">, the protection of human rights, the stability of financial markets, and the smooth functioning of the world’s vastly integrated system of </w:t>
      </w:r>
      <w:r w:rsidRPr="006B3A96">
        <w:rPr>
          <w:rStyle w:val="Emphasis"/>
        </w:rPr>
        <w:t>trade</w:t>
      </w:r>
      <w:r w:rsidRPr="006B3A96">
        <w:rPr>
          <w:u w:val="single"/>
        </w:rPr>
        <w:t xml:space="preserve"> relationships</w:t>
      </w:r>
      <w:r w:rsidRPr="006B3A96">
        <w:rPr>
          <w:sz w:val="14"/>
        </w:rPr>
        <w:t>.</w:t>
      </w:r>
      <w:bookmarkStart w:id="30" w:name="f06-text"/>
      <w:r w:rsidRPr="006B3A96">
        <w:rPr>
          <w:sz w:val="14"/>
          <w:vertAlign w:val="superscript"/>
        </w:rPr>
        <w:t>6</w:t>
      </w:r>
      <w:bookmarkEnd w:id="30"/>
      <w:r w:rsidRPr="006B3A96">
        <w:rPr>
          <w:sz w:val="14"/>
        </w:rPr>
        <w:t> </w:t>
      </w:r>
      <w:r w:rsidRPr="006B3A96">
        <w:rPr>
          <w:u w:val="single"/>
        </w:rPr>
        <w:t xml:space="preserve">Despite internal variation, </w:t>
      </w:r>
      <w:r w:rsidRPr="006B3A96">
        <w:rPr>
          <w:rStyle w:val="Emphasis"/>
        </w:rPr>
        <w:t>liberalism</w:t>
      </w:r>
      <w:r w:rsidRPr="006B3A96">
        <w:rPr>
          <w:u w:val="single"/>
        </w:rPr>
        <w:t xml:space="preserve"> in this sense is a doctrine </w:t>
      </w:r>
      <w:r w:rsidRPr="006B3A96">
        <w:rPr>
          <w:highlight w:val="yellow"/>
          <w:u w:val="single"/>
        </w:rPr>
        <w:t>shared by</w:t>
      </w:r>
      <w:r w:rsidRPr="006B3A96">
        <w:rPr>
          <w:u w:val="single"/>
        </w:rPr>
        <w:t xml:space="preserve"> establishment </w:t>
      </w:r>
      <w:r w:rsidRPr="006B3A96">
        <w:rPr>
          <w:rStyle w:val="Emphasis"/>
          <w:highlight w:val="yellow"/>
        </w:rPr>
        <w:t>Dem</w:t>
      </w:r>
      <w:r w:rsidRPr="006B3A96">
        <w:rPr>
          <w:u w:val="single"/>
        </w:rPr>
        <w:t>ocrat</w:t>
      </w:r>
      <w:r w:rsidRPr="006B3A96">
        <w:rPr>
          <w:rStyle w:val="Emphasis"/>
          <w:highlight w:val="yellow"/>
        </w:rPr>
        <w:t>s</w:t>
      </w:r>
      <w:r w:rsidRPr="006B3A96">
        <w:rPr>
          <w:sz w:val="14"/>
        </w:rPr>
        <w:t xml:space="preserve"> </w:t>
      </w:r>
      <w:r w:rsidRPr="006B3A96">
        <w:rPr>
          <w:highlight w:val="yellow"/>
          <w:u w:val="single"/>
        </w:rPr>
        <w:t xml:space="preserve">and </w:t>
      </w:r>
      <w:r w:rsidRPr="006B3A96">
        <w:rPr>
          <w:rStyle w:val="Emphasis"/>
          <w:highlight w:val="yellow"/>
        </w:rPr>
        <w:t>Republicans alike</w:t>
      </w:r>
      <w:r w:rsidRPr="006B3A96">
        <w:rPr>
          <w:u w:val="single"/>
        </w:rPr>
        <w:t>, by mainstream parties throughout Europe, North America, and the Antipodes, and by much of the professional commentariat</w:t>
      </w:r>
      <w:r w:rsidRPr="006B3A96">
        <w:rPr>
          <w:sz w:val="14"/>
        </w:rPr>
        <w:t>.</w:t>
      </w:r>
    </w:p>
    <w:p w14:paraId="326A5B99" w14:textId="77777777" w:rsidR="003951A9" w:rsidRPr="006B3A96" w:rsidRDefault="003951A9" w:rsidP="003951A9">
      <w:pPr>
        <w:ind w:firstLine="720"/>
        <w:rPr>
          <w:sz w:val="14"/>
        </w:rPr>
      </w:pPr>
      <w:r w:rsidRPr="006B3A96">
        <w:rPr>
          <w:sz w:val="14"/>
        </w:rPr>
        <w:t xml:space="preserve">This article focuses primarily on </w:t>
      </w:r>
      <w:r w:rsidRPr="006B3A96">
        <w:rPr>
          <w:u w:val="single"/>
        </w:rPr>
        <w:t xml:space="preserve">American </w:t>
      </w:r>
      <w:r w:rsidRPr="006B3A96">
        <w:rPr>
          <w:highlight w:val="yellow"/>
          <w:u w:val="single"/>
        </w:rPr>
        <w:t>liberalism</w:t>
      </w:r>
      <w:r w:rsidRPr="006B3A96">
        <w:rPr>
          <w:u w:val="single"/>
        </w:rPr>
        <w:t xml:space="preserve"> and on its characteristic practices of denial and deflection, practices which we maintain have </w:t>
      </w:r>
      <w:r w:rsidRPr="006B3A96">
        <w:rPr>
          <w:rStyle w:val="Emphasis"/>
          <w:highlight w:val="yellow"/>
        </w:rPr>
        <w:t>fertilized</w:t>
      </w:r>
      <w:r w:rsidRPr="006B3A96">
        <w:rPr>
          <w:highlight w:val="yellow"/>
          <w:u w:val="single"/>
        </w:rPr>
        <w:t xml:space="preserve"> the soil in which Trumpism has taken root</w:t>
      </w:r>
      <w:r w:rsidRPr="006B3A96">
        <w:rPr>
          <w:sz w:val="14"/>
        </w:rPr>
        <w:t xml:space="preserve">. [End Page 68] We are well aware that some readers will criticize us for lumping Democrats and Republicans together in our analysis, thereby ignoring real and important differences between them—differences that have been animated (and called into question) during Trump’s first weeks in office. Yet we believe that the urgency of the current situation makes it vital to engage in an honest and uncompromising critique of liberalism and its complicity in creating that situation. </w:t>
      </w:r>
      <w:r w:rsidRPr="006B3A96">
        <w:rPr>
          <w:u w:val="single"/>
        </w:rPr>
        <w:t xml:space="preserve">No adequate critique of the present moment, and no effective political response to it, can ignore the proclivity of a self-satisfied and </w:t>
      </w:r>
      <w:r w:rsidRPr="006B3A96">
        <w:rPr>
          <w:rStyle w:val="Emphasis"/>
        </w:rPr>
        <w:t>unreflective liberalism</w:t>
      </w:r>
      <w:r w:rsidRPr="006B3A96">
        <w:rPr>
          <w:u w:val="single"/>
        </w:rPr>
        <w:t xml:space="preserve"> to </w:t>
      </w:r>
      <w:r w:rsidRPr="006B3A96">
        <w:rPr>
          <w:b/>
          <w:bCs/>
          <w:u w:val="single"/>
        </w:rPr>
        <w:t>coopt</w:t>
      </w:r>
      <w:r w:rsidRPr="006B3A96">
        <w:rPr>
          <w:u w:val="single"/>
        </w:rPr>
        <w:t xml:space="preserve"> and undermine </w:t>
      </w:r>
      <w:r w:rsidRPr="006B3A96">
        <w:rPr>
          <w:b/>
          <w:bCs/>
          <w:u w:val="single"/>
        </w:rPr>
        <w:t>resistance</w:t>
      </w:r>
      <w:r w:rsidRPr="006B3A96">
        <w:rPr>
          <w:u w:val="single"/>
        </w:rPr>
        <w:t xml:space="preserve"> by ignoring its own failures and re-asserting itself as the only reasonable and viable alternative to Trumpism</w:t>
      </w:r>
      <w:r w:rsidRPr="006B3A96">
        <w:rPr>
          <w:sz w:val="14"/>
        </w:rPr>
        <w:t>. Our point is that critique of liberalism and opposition to Trump go hand in glove.</w:t>
      </w:r>
    </w:p>
    <w:p w14:paraId="3548D7FF" w14:textId="77777777" w:rsidR="003951A9" w:rsidRPr="006B3A96" w:rsidRDefault="003951A9" w:rsidP="003951A9">
      <w:pPr>
        <w:ind w:firstLine="720"/>
        <w:rPr>
          <w:sz w:val="14"/>
        </w:rPr>
      </w:pPr>
      <w:r w:rsidRPr="006B3A96">
        <w:rPr>
          <w:sz w:val="14"/>
        </w:rPr>
        <w:t>In a similar vein, Edward Said once insisted that engaging in historical and discursive reflection on ideological and cultural phenomena like Orientalism is not meant to vitiate the imperative to confront the profound material violence and injustice of imperialism’s legacy. The idea, he argued, was “not to separate one struggle from another,” but rather “to connect” these debates over history and social meaning to the reality of political struggle. This article is written in a such a spirit of connection. We maintain that constructing the kind of ongoing, heterogeneous solidarity necessary to counter the unrepentant white nationalism and proto-fascism—evident in the President’s ugly “wall politics,” his “Muslim Ban,” and his pointed attacks on the media and on the separation of powers—</w:t>
      </w:r>
      <w:r w:rsidRPr="006B3A96">
        <w:rPr>
          <w:i/>
          <w:iCs/>
          <w:sz w:val="14"/>
        </w:rPr>
        <w:t>requires</w:t>
      </w:r>
      <w:r w:rsidRPr="006B3A96">
        <w:rPr>
          <w:sz w:val="14"/>
        </w:rPr>
        <w:t> a vigorous critique of liberal deflection in the past and in the present, and </w:t>
      </w:r>
      <w:r w:rsidRPr="006B3A96">
        <w:rPr>
          <w:i/>
          <w:iCs/>
          <w:sz w:val="14"/>
        </w:rPr>
        <w:t>requires</w:t>
      </w:r>
      <w:r w:rsidRPr="006B3A96">
        <w:rPr>
          <w:sz w:val="14"/>
        </w:rPr>
        <w:t> that we marry this critique to effective resistance. This, we argue, is the essence of a politics of reflection.</w:t>
      </w:r>
    </w:p>
    <w:p w14:paraId="46931C31" w14:textId="77777777" w:rsidR="003951A9" w:rsidRPr="006B3A96" w:rsidRDefault="003951A9" w:rsidP="003951A9">
      <w:pPr>
        <w:ind w:firstLine="720"/>
        <w:rPr>
          <w:sz w:val="14"/>
        </w:rPr>
      </w:pPr>
      <w:r w:rsidRPr="006B3A96">
        <w:rPr>
          <w:sz w:val="14"/>
        </w:rPr>
        <w:t xml:space="preserve">Following Trump’s Electoral College triumph, liberal hand-wringing intensified, with much of the punditry struggling to make sense of an outcome it had long regarded as unthinkable. </w:t>
      </w:r>
      <w:r w:rsidRPr="006B3A96">
        <w:rPr>
          <w:u w:val="single"/>
        </w:rPr>
        <w:t xml:space="preserve">We are </w:t>
      </w:r>
      <w:r w:rsidRPr="006B3A96">
        <w:rPr>
          <w:b/>
          <w:bCs/>
          <w:u w:val="single"/>
        </w:rPr>
        <w:t>deeply worried</w:t>
      </w:r>
      <w:r w:rsidRPr="006B3A96">
        <w:rPr>
          <w:u w:val="single"/>
        </w:rPr>
        <w:t xml:space="preserve"> by</w:t>
      </w:r>
      <w:r w:rsidRPr="006B3A96">
        <w:rPr>
          <w:sz w:val="14"/>
        </w:rPr>
        <w:t xml:space="preserve"> </w:t>
      </w:r>
      <w:r w:rsidRPr="006B3A96">
        <w:rPr>
          <w:u w:val="single"/>
        </w:rPr>
        <w:t xml:space="preserve">the </w:t>
      </w:r>
      <w:r w:rsidRPr="006B3A96">
        <w:rPr>
          <w:rStyle w:val="Emphasis"/>
        </w:rPr>
        <w:t>political implications</w:t>
      </w:r>
      <w:r w:rsidRPr="006B3A96">
        <w:rPr>
          <w:u w:val="single"/>
        </w:rPr>
        <w:t xml:space="preserve"> of one emerging </w:t>
      </w:r>
      <w:r w:rsidRPr="006B3A96">
        <w:rPr>
          <w:rStyle w:val="Emphasis"/>
          <w:highlight w:val="yellow"/>
        </w:rPr>
        <w:t>liberal narrative</w:t>
      </w:r>
      <w:r w:rsidRPr="006B3A96">
        <w:rPr>
          <w:highlight w:val="yellow"/>
          <w:u w:val="single"/>
        </w:rPr>
        <w:t xml:space="preserve"> that explains</w:t>
      </w:r>
      <w:r w:rsidRPr="006B3A96">
        <w:rPr>
          <w:u w:val="single"/>
        </w:rPr>
        <w:t xml:space="preserve"> the election results by interpolating </w:t>
      </w:r>
      <w:r w:rsidRPr="006B3A96">
        <w:rPr>
          <w:rStyle w:val="Emphasis"/>
          <w:highlight w:val="yellow"/>
        </w:rPr>
        <w:t>Trumpism</w:t>
      </w:r>
      <w:r w:rsidRPr="006B3A96">
        <w:rPr>
          <w:u w:val="single"/>
        </w:rPr>
        <w:t xml:space="preserve"> into a </w:t>
      </w:r>
      <w:r w:rsidRPr="006B3A96">
        <w:rPr>
          <w:b/>
          <w:bCs/>
          <w:u w:val="single"/>
        </w:rPr>
        <w:t>broader</w:t>
      </w:r>
      <w:r w:rsidRPr="006B3A96">
        <w:rPr>
          <w:u w:val="single"/>
        </w:rPr>
        <w:t xml:space="preserve"> analysis of </w:t>
      </w:r>
      <w:r w:rsidRPr="006B3A96">
        <w:rPr>
          <w:rStyle w:val="Emphasis"/>
          <w:highlight w:val="yellow"/>
        </w:rPr>
        <w:t>anti-establishment sentiment</w:t>
      </w:r>
      <w:r w:rsidRPr="006B3A96">
        <w:rPr>
          <w:sz w:val="14"/>
        </w:rPr>
        <w:t xml:space="preserve"> at home and abroad. There are three crucial moves in this interpolation. In the first move, commentators lump Trumpism together with Brexit, the National Front, </w:t>
      </w:r>
      <w:r w:rsidRPr="006B3A96">
        <w:rPr>
          <w:i/>
          <w:iCs/>
          <w:sz w:val="14"/>
        </w:rPr>
        <w:t>Alternative für Deutschland</w:t>
      </w:r>
      <w:r w:rsidRPr="006B3A96">
        <w:rPr>
          <w:sz w:val="14"/>
        </w:rPr>
        <w:t>, and other right movements, on the one hand, and with Podemos, Syriza, the Sanders movement and similar left mobilizations on the other.</w:t>
      </w:r>
      <w:bookmarkStart w:id="31" w:name="f07-text"/>
      <w:r w:rsidRPr="006B3A96">
        <w:rPr>
          <w:sz w:val="14"/>
          <w:vertAlign w:val="superscript"/>
        </w:rPr>
        <w:t>7</w:t>
      </w:r>
      <w:bookmarkEnd w:id="31"/>
      <w:r w:rsidRPr="006B3A96">
        <w:rPr>
          <w:sz w:val="14"/>
        </w:rPr>
        <w:t> </w:t>
      </w:r>
      <w:r w:rsidRPr="006B3A96">
        <w:rPr>
          <w:u w:val="single"/>
        </w:rPr>
        <w:t xml:space="preserve">They then refer to this concoction as </w:t>
      </w:r>
      <w:r w:rsidRPr="006B3A96">
        <w:rPr>
          <w:highlight w:val="yellow"/>
          <w:u w:val="single"/>
        </w:rPr>
        <w:t xml:space="preserve">an </w:t>
      </w:r>
      <w:r w:rsidRPr="006B3A96">
        <w:rPr>
          <w:rStyle w:val="Emphasis"/>
          <w:highlight w:val="yellow"/>
        </w:rPr>
        <w:t>undifferentiated “populism</w:t>
      </w:r>
      <w:r w:rsidRPr="006B3A96">
        <w:rPr>
          <w:u w:val="single"/>
        </w:rPr>
        <w:t xml:space="preserve">” that is </w:t>
      </w:r>
      <w:r w:rsidRPr="006B3A96">
        <w:rPr>
          <w:rStyle w:val="Emphasis"/>
          <w:highlight w:val="yellow"/>
        </w:rPr>
        <w:t>condemned </w:t>
      </w:r>
      <w:r w:rsidRPr="006B3A96">
        <w:rPr>
          <w:rStyle w:val="Emphasis"/>
          <w:i/>
          <w:highlight w:val="yellow"/>
        </w:rPr>
        <w:t>en masse</w:t>
      </w:r>
      <w:r w:rsidRPr="006B3A96">
        <w:rPr>
          <w:u w:val="single"/>
        </w:rPr>
        <w:t xml:space="preserve"> and by </w:t>
      </w:r>
      <w:r w:rsidRPr="006B3A96">
        <w:rPr>
          <w:b/>
          <w:bCs/>
          <w:u w:val="single"/>
        </w:rPr>
        <w:t>association</w:t>
      </w:r>
      <w:r w:rsidRPr="006B3A96">
        <w:rPr>
          <w:u w:val="single"/>
        </w:rPr>
        <w:t xml:space="preserve"> as </w:t>
      </w:r>
      <w:r w:rsidRPr="006B3A96">
        <w:rPr>
          <w:rStyle w:val="Emphasis"/>
        </w:rPr>
        <w:t>fascistic</w:t>
      </w:r>
      <w:r w:rsidRPr="006B3A96">
        <w:rPr>
          <w:sz w:val="14"/>
        </w:rPr>
        <w:t>.</w:t>
      </w:r>
      <w:bookmarkStart w:id="32" w:name="f08-text"/>
      <w:r w:rsidRPr="006B3A96">
        <w:rPr>
          <w:sz w:val="14"/>
          <w:vertAlign w:val="superscript"/>
        </w:rPr>
        <w:t>8</w:t>
      </w:r>
      <w:bookmarkEnd w:id="32"/>
      <w:r w:rsidRPr="006B3A96">
        <w:rPr>
          <w:sz w:val="14"/>
        </w:rPr>
        <w:t> </w:t>
      </w:r>
      <w:r w:rsidRPr="006B3A96">
        <w:rPr>
          <w:u w:val="single"/>
        </w:rPr>
        <w:t>In a variation on this theme, some pundits</w:t>
      </w:r>
      <w:r w:rsidRPr="006B3A96">
        <w:rPr>
          <w:sz w:val="14"/>
        </w:rPr>
        <w:t> [End Page 69]</w:t>
      </w:r>
      <w:r w:rsidRPr="006B3A96">
        <w:rPr>
          <w:b/>
          <w:bCs/>
          <w:sz w:val="14"/>
        </w:rPr>
        <w:t> </w:t>
      </w:r>
      <w:r w:rsidRPr="006B3A96">
        <w:rPr>
          <w:u w:val="single"/>
        </w:rPr>
        <w:t>acknowledge the differences between left and right movements but regard both as extremist, achieving the same lumping effect</w:t>
      </w:r>
      <w:r w:rsidRPr="006B3A96">
        <w:rPr>
          <w:sz w:val="14"/>
        </w:rPr>
        <w:t>.</w:t>
      </w:r>
      <w:bookmarkStart w:id="33" w:name="f09-text"/>
      <w:r w:rsidRPr="006B3A96">
        <w:rPr>
          <w:sz w:val="14"/>
          <w:vertAlign w:val="superscript"/>
        </w:rPr>
        <w:t>9</w:t>
      </w:r>
      <w:bookmarkEnd w:id="33"/>
      <w:r w:rsidRPr="006B3A96">
        <w:rPr>
          <w:sz w:val="14"/>
        </w:rPr>
        <w:t> This ploy had already been used in the primary season, when supporters of Trump and Sanders were wrongly conflated and dismissed as a bunch of angry white men who were portrayed as either ignorant, working class thugs or elitist mansplainers—or sometimes both at once.</w:t>
      </w:r>
      <w:bookmarkStart w:id="34" w:name="f10-text"/>
      <w:r w:rsidRPr="006B3A96">
        <w:rPr>
          <w:sz w:val="14"/>
          <w:vertAlign w:val="superscript"/>
        </w:rPr>
        <w:t>10</w:t>
      </w:r>
      <w:bookmarkEnd w:id="34"/>
    </w:p>
    <w:p w14:paraId="14AD5361" w14:textId="77777777" w:rsidR="003951A9" w:rsidRPr="006B3A96" w:rsidRDefault="003951A9" w:rsidP="003951A9">
      <w:pPr>
        <w:ind w:firstLine="720"/>
        <w:rPr>
          <w:sz w:val="14"/>
        </w:rPr>
      </w:pPr>
      <w:r w:rsidRPr="006B3A96">
        <w:rPr>
          <w:sz w:val="14"/>
        </w:rPr>
        <w:t xml:space="preserve">In the second move, </w:t>
      </w:r>
      <w:r w:rsidRPr="006B3A96">
        <w:rPr>
          <w:rStyle w:val="Emphasis"/>
          <w:highlight w:val="yellow"/>
        </w:rPr>
        <w:t>pundits equate “liberalism” with peace</w:t>
      </w:r>
      <w:r w:rsidRPr="006B3A96">
        <w:rPr>
          <w:u w:val="single"/>
        </w:rPr>
        <w:t xml:space="preserve">, </w:t>
      </w:r>
      <w:r w:rsidRPr="006B3A96">
        <w:rPr>
          <w:rStyle w:val="Emphasis"/>
        </w:rPr>
        <w:t>stability</w:t>
      </w:r>
      <w:r w:rsidRPr="006B3A96">
        <w:rPr>
          <w:u w:val="single"/>
        </w:rPr>
        <w:t xml:space="preserve">, toleration, human rights, free trade, </w:t>
      </w:r>
      <w:r w:rsidRPr="006B3A96">
        <w:rPr>
          <w:rStyle w:val="Emphasis"/>
        </w:rPr>
        <w:t>prosperity</w:t>
      </w:r>
      <w:r w:rsidRPr="006B3A96">
        <w:rPr>
          <w:u w:val="single"/>
        </w:rPr>
        <w:t xml:space="preserve">, </w:t>
      </w:r>
      <w:r w:rsidRPr="006B3A96">
        <w:rPr>
          <w:highlight w:val="yellow"/>
          <w:u w:val="single"/>
        </w:rPr>
        <w:t>and</w:t>
      </w:r>
      <w:r w:rsidRPr="006B3A96">
        <w:rPr>
          <w:u w:val="single"/>
        </w:rPr>
        <w:t xml:space="preserve"> the </w:t>
      </w:r>
      <w:r w:rsidRPr="006B3A96">
        <w:rPr>
          <w:rStyle w:val="Emphasis"/>
          <w:highlight w:val="yellow"/>
        </w:rPr>
        <w:t>rule of law</w:t>
      </w:r>
      <w:r w:rsidRPr="006B3A96">
        <w:rPr>
          <w:u w:val="single"/>
        </w:rPr>
        <w:t>—a bundle of “</w:t>
      </w:r>
      <w:r w:rsidRPr="006B3A96">
        <w:rPr>
          <w:rStyle w:val="Emphasis"/>
        </w:rPr>
        <w:t>Western values</w:t>
      </w:r>
      <w:r w:rsidRPr="006B3A96">
        <w:rPr>
          <w:u w:val="single"/>
        </w:rPr>
        <w:t>” that now, ironically, finds its last, best hope in Angela Merkel and a new </w:t>
      </w:r>
      <w:r w:rsidRPr="006B3A96">
        <w:rPr>
          <w:i/>
          <w:iCs/>
          <w:u w:val="single"/>
        </w:rPr>
        <w:t>Pax Germania</w:t>
      </w:r>
      <w:r w:rsidRPr="006B3A96">
        <w:rPr>
          <w:sz w:val="14"/>
        </w:rPr>
        <w:t>.</w:t>
      </w:r>
      <w:bookmarkStart w:id="35" w:name="f11-text"/>
      <w:r w:rsidRPr="006B3A96">
        <w:rPr>
          <w:sz w:val="14"/>
          <w:vertAlign w:val="superscript"/>
        </w:rPr>
        <w:t>11</w:t>
      </w:r>
      <w:bookmarkEnd w:id="35"/>
      <w:r w:rsidRPr="006B3A96">
        <w:rPr>
          <w:sz w:val="14"/>
        </w:rPr>
        <w:t xml:space="preserve"> Always and at the same time, liberalism-as-Western-values in this context serves as </w:t>
      </w:r>
      <w:r w:rsidRPr="006B3A96">
        <w:rPr>
          <w:u w:val="single"/>
        </w:rPr>
        <w:t>a convenient shorthand for</w:t>
      </w:r>
      <w:r w:rsidRPr="006B3A96">
        <w:rPr>
          <w:sz w:val="14"/>
        </w:rPr>
        <w:t xml:space="preserve"> a deeper set of political assumptions and policy prescriptions that are, in their essence, contradictory, but </w:t>
      </w:r>
      <w:r w:rsidRPr="006B3A96">
        <w:rPr>
          <w:szCs w:val="24"/>
          <w:highlight w:val="yellow"/>
          <w:u w:val="single"/>
        </w:rPr>
        <w:t>whose truth</w:t>
      </w:r>
      <w:r w:rsidRPr="006B3A96">
        <w:rPr>
          <w:szCs w:val="24"/>
          <w:u w:val="single"/>
        </w:rPr>
        <w:t xml:space="preserve"> and coherence </w:t>
      </w:r>
      <w:r w:rsidRPr="006B3A96">
        <w:rPr>
          <w:szCs w:val="24"/>
          <w:highlight w:val="yellow"/>
          <w:u w:val="single"/>
        </w:rPr>
        <w:t>are</w:t>
      </w:r>
      <w:r w:rsidRPr="006B3A96">
        <w:rPr>
          <w:szCs w:val="24"/>
          <w:u w:val="single"/>
        </w:rPr>
        <w:t xml:space="preserve"> rarely questioned</w:t>
      </w:r>
      <w:r w:rsidRPr="006B3A96">
        <w:rPr>
          <w:sz w:val="14"/>
        </w:rPr>
        <w:t xml:space="preserve">. Specifically, we have in mind </w:t>
      </w:r>
      <w:r w:rsidRPr="006B3A96">
        <w:rPr>
          <w:u w:val="single"/>
        </w:rPr>
        <w:t>the contemporary liberal consensus on domestic policy (</w:t>
      </w:r>
      <w:r w:rsidRPr="006B3A96">
        <w:rPr>
          <w:rStyle w:val="Emphasis"/>
          <w:highlight w:val="yellow"/>
        </w:rPr>
        <w:t>austerity</w:t>
      </w:r>
      <w:r w:rsidRPr="006B3A96">
        <w:rPr>
          <w:u w:val="single"/>
        </w:rPr>
        <w:t xml:space="preserve"> + liberal multiculturalism), foreign policy (</w:t>
      </w:r>
      <w:r w:rsidRPr="006B3A96">
        <w:rPr>
          <w:i/>
          <w:iCs/>
          <w:u w:val="single"/>
        </w:rPr>
        <w:t>Pax Americana</w:t>
      </w:r>
      <w:r w:rsidRPr="006B3A96">
        <w:rPr>
          <w:u w:val="single"/>
        </w:rPr>
        <w:t xml:space="preserve"> + neocolonialism / informal </w:t>
      </w:r>
      <w:r w:rsidRPr="006B3A96">
        <w:rPr>
          <w:rStyle w:val="Emphasis"/>
          <w:highlight w:val="yellow"/>
        </w:rPr>
        <w:t>imperialism</w:t>
      </w:r>
      <w:r w:rsidRPr="006B3A96">
        <w:rPr>
          <w:u w:val="single"/>
        </w:rPr>
        <w:t>), economics (neoliberal globalization), and mythology (</w:t>
      </w:r>
      <w:r w:rsidRPr="006B3A96">
        <w:rPr>
          <w:rStyle w:val="Emphasis"/>
        </w:rPr>
        <w:t>deregulation=freedom</w:t>
      </w:r>
      <w:r w:rsidRPr="006B3A96">
        <w:rPr>
          <w:u w:val="single"/>
        </w:rPr>
        <w:t xml:space="preserve">, </w:t>
      </w:r>
      <w:r w:rsidRPr="006B3A96">
        <w:rPr>
          <w:rStyle w:val="Emphasis"/>
        </w:rPr>
        <w:t>war/drone strikes=peace</w:t>
      </w:r>
      <w:r w:rsidRPr="006B3A96">
        <w:rPr>
          <w:u w:val="single"/>
        </w:rPr>
        <w:t xml:space="preserve">, </w:t>
      </w:r>
      <w:r w:rsidRPr="006B3A96">
        <w:rPr>
          <w:rStyle w:val="Emphasis"/>
          <w:highlight w:val="yellow"/>
        </w:rPr>
        <w:t>inequality</w:t>
      </w:r>
      <w:r w:rsidRPr="006B3A96">
        <w:rPr>
          <w:rStyle w:val="Emphasis"/>
        </w:rPr>
        <w:t>=liberty and opportunity</w:t>
      </w:r>
      <w:r w:rsidRPr="006B3A96">
        <w:rPr>
          <w:u w:val="single"/>
        </w:rPr>
        <w:t>, etc.).</w:t>
      </w:r>
      <w:r w:rsidRPr="006B3A96">
        <w:rPr>
          <w:sz w:val="14"/>
        </w:rPr>
        <w:t xml:space="preserve"> </w:t>
      </w:r>
      <w:r w:rsidRPr="006B3A96">
        <w:rPr>
          <w:u w:val="single"/>
        </w:rPr>
        <w:t xml:space="preserve">The move to elide these contradictions was on full display during the election when many on the American “left” hailed Clinton as an avatar of progressivism, which required ignoring or just lying about her ardent activism on behalf of neoliberalism and </w:t>
      </w:r>
      <w:r w:rsidRPr="006B3A96">
        <w:rPr>
          <w:rStyle w:val="Emphasis"/>
        </w:rPr>
        <w:t>American militarism</w:t>
      </w:r>
      <w:r w:rsidRPr="006B3A96">
        <w:rPr>
          <w:u w:val="single"/>
        </w:rPr>
        <w:t xml:space="preserve"> (not to mention her actual record on </w:t>
      </w:r>
      <w:r w:rsidRPr="006B3A96">
        <w:rPr>
          <w:b/>
          <w:bCs/>
          <w:u w:val="single"/>
        </w:rPr>
        <w:t>race</w:t>
      </w:r>
      <w:r w:rsidRPr="006B3A96">
        <w:rPr>
          <w:u w:val="single"/>
        </w:rPr>
        <w:t xml:space="preserve"> and </w:t>
      </w:r>
      <w:r w:rsidRPr="006B3A96">
        <w:rPr>
          <w:b/>
          <w:bCs/>
          <w:u w:val="single"/>
        </w:rPr>
        <w:t>women’s issues</w:t>
      </w:r>
      <w:r w:rsidRPr="006B3A96">
        <w:rPr>
          <w:u w:val="single"/>
        </w:rPr>
        <w:t>) over the past three decades</w:t>
      </w:r>
      <w:r w:rsidRPr="006B3A96">
        <w:rPr>
          <w:sz w:val="14"/>
        </w:rPr>
        <w:t>. In this sense, Clinton was the complete embodiment and expression of the contradictory logic of the system itself.</w:t>
      </w:r>
    </w:p>
    <w:p w14:paraId="58645FF7" w14:textId="77777777" w:rsidR="003951A9" w:rsidRPr="006B3A96" w:rsidRDefault="003951A9" w:rsidP="003951A9">
      <w:pPr>
        <w:ind w:firstLine="720"/>
        <w:rPr>
          <w:sz w:val="14"/>
        </w:rPr>
      </w:pPr>
      <w:r w:rsidRPr="006B3A96">
        <w:rPr>
          <w:sz w:val="14"/>
        </w:rPr>
        <w:t xml:space="preserve">In the final move, </w:t>
      </w:r>
      <w:r w:rsidRPr="006B3A96">
        <w:rPr>
          <w:rStyle w:val="Emphasis"/>
          <w:highlight w:val="yellow"/>
        </w:rPr>
        <w:t>liberal pundits</w:t>
      </w:r>
      <w:r w:rsidRPr="006B3A96">
        <w:rPr>
          <w:highlight w:val="yellow"/>
          <w:u w:val="single"/>
        </w:rPr>
        <w:t xml:space="preserve"> position</w:t>
      </w:r>
      <w:r w:rsidRPr="006B3A96">
        <w:rPr>
          <w:u w:val="single"/>
        </w:rPr>
        <w:t xml:space="preserve"> the </w:t>
      </w:r>
      <w:r w:rsidRPr="006B3A96">
        <w:rPr>
          <w:b/>
          <w:bCs/>
          <w:u w:val="single"/>
        </w:rPr>
        <w:t>undifferentiated</w:t>
      </w:r>
      <w:r w:rsidRPr="006B3A96">
        <w:rPr>
          <w:u w:val="single"/>
        </w:rPr>
        <w:t xml:space="preserve"> “</w:t>
      </w:r>
      <w:r w:rsidRPr="006B3A96">
        <w:rPr>
          <w:rStyle w:val="Emphasis"/>
          <w:highlight w:val="yellow"/>
        </w:rPr>
        <w:t>populist extremism</w:t>
      </w:r>
      <w:r w:rsidRPr="006B3A96">
        <w:rPr>
          <w:u w:val="single"/>
        </w:rPr>
        <w:t xml:space="preserve">” concocted in the first move </w:t>
      </w:r>
      <w:r w:rsidRPr="006B3A96">
        <w:rPr>
          <w:highlight w:val="yellow"/>
          <w:u w:val="single"/>
        </w:rPr>
        <w:t>as</w:t>
      </w:r>
      <w:r w:rsidRPr="006B3A96">
        <w:rPr>
          <w:u w:val="single"/>
        </w:rPr>
        <w:t xml:space="preserve"> a kind of </w:t>
      </w:r>
      <w:r w:rsidRPr="006B3A96">
        <w:rPr>
          <w:rStyle w:val="Emphasis"/>
        </w:rPr>
        <w:t>poison to the body politic</w:t>
      </w:r>
      <w:r w:rsidRPr="006B3A96">
        <w:rPr>
          <w:u w:val="single"/>
        </w:rPr>
        <w:t xml:space="preserve">, </w:t>
      </w:r>
      <w:r w:rsidRPr="006B3A96">
        <w:rPr>
          <w:highlight w:val="yellow"/>
          <w:u w:val="single"/>
        </w:rPr>
        <w:t xml:space="preserve">an </w:t>
      </w:r>
      <w:r w:rsidRPr="006B3A96">
        <w:rPr>
          <w:rStyle w:val="Emphasis"/>
          <w:highlight w:val="yellow"/>
        </w:rPr>
        <w:t>existential threat</w:t>
      </w:r>
      <w:r w:rsidRPr="006B3A96">
        <w:rPr>
          <w:highlight w:val="yellow"/>
          <w:u w:val="single"/>
        </w:rPr>
        <w:t xml:space="preserve"> to</w:t>
      </w:r>
      <w:r w:rsidRPr="006B3A96">
        <w:rPr>
          <w:u w:val="single"/>
        </w:rPr>
        <w:t xml:space="preserve"> the </w:t>
      </w:r>
      <w:r w:rsidRPr="006B3A96">
        <w:rPr>
          <w:rStyle w:val="Emphasis"/>
          <w:highlight w:val="yellow"/>
        </w:rPr>
        <w:t>“all-good-things” liberalism</w:t>
      </w:r>
      <w:r w:rsidRPr="006B3A96">
        <w:rPr>
          <w:u w:val="single"/>
        </w:rPr>
        <w:t xml:space="preserve"> confected in the second move, thereby </w:t>
      </w:r>
      <w:r w:rsidRPr="006B3A96">
        <w:rPr>
          <w:highlight w:val="yellow"/>
          <w:u w:val="single"/>
        </w:rPr>
        <w:t>dividing the world into</w:t>
      </w:r>
      <w:r w:rsidRPr="006B3A96">
        <w:rPr>
          <w:u w:val="single"/>
        </w:rPr>
        <w:t xml:space="preserve"> </w:t>
      </w:r>
      <w:r w:rsidRPr="006B3A96">
        <w:rPr>
          <w:rStyle w:val="Emphasis"/>
        </w:rPr>
        <w:t>us</w:t>
      </w:r>
      <w:r w:rsidRPr="006B3A96">
        <w:rPr>
          <w:u w:val="single"/>
        </w:rPr>
        <w:t xml:space="preserve"> and </w:t>
      </w:r>
      <w:r w:rsidRPr="006B3A96">
        <w:rPr>
          <w:rStyle w:val="Emphasis"/>
        </w:rPr>
        <w:t>them</w:t>
      </w:r>
      <w:r w:rsidRPr="006B3A96">
        <w:rPr>
          <w:u w:val="single"/>
        </w:rPr>
        <w:t xml:space="preserve">, the </w:t>
      </w:r>
      <w:r w:rsidRPr="006B3A96">
        <w:rPr>
          <w:rStyle w:val="Emphasis"/>
          <w:highlight w:val="yellow"/>
        </w:rPr>
        <w:t>reasonable</w:t>
      </w:r>
      <w:r w:rsidRPr="006B3A96">
        <w:rPr>
          <w:highlight w:val="yellow"/>
          <w:u w:val="single"/>
        </w:rPr>
        <w:t xml:space="preserve"> and</w:t>
      </w:r>
      <w:r w:rsidRPr="006B3A96">
        <w:rPr>
          <w:u w:val="single"/>
        </w:rPr>
        <w:t xml:space="preserve"> the </w:t>
      </w:r>
      <w:r w:rsidRPr="006B3A96">
        <w:rPr>
          <w:rStyle w:val="Emphasis"/>
          <w:highlight w:val="yellow"/>
        </w:rPr>
        <w:t>unhinged</w:t>
      </w:r>
      <w:r w:rsidRPr="006B3A96">
        <w:rPr>
          <w:u w:val="single"/>
        </w:rPr>
        <w:t xml:space="preserve">, the </w:t>
      </w:r>
      <w:r w:rsidRPr="006B3A96">
        <w:rPr>
          <w:rStyle w:val="Emphasis"/>
          <w:highlight w:val="yellow"/>
        </w:rPr>
        <w:t>civilized</w:t>
      </w:r>
      <w:r w:rsidRPr="006B3A96">
        <w:rPr>
          <w:highlight w:val="yellow"/>
          <w:u w:val="single"/>
        </w:rPr>
        <w:t xml:space="preserve"> and</w:t>
      </w:r>
      <w:r w:rsidRPr="006B3A96">
        <w:rPr>
          <w:u w:val="single"/>
        </w:rPr>
        <w:t xml:space="preserve"> the </w:t>
      </w:r>
      <w:r w:rsidRPr="006B3A96">
        <w:rPr>
          <w:rStyle w:val="Emphasis"/>
          <w:highlight w:val="yellow"/>
        </w:rPr>
        <w:t>barbarians</w:t>
      </w:r>
      <w:r w:rsidRPr="006B3A96">
        <w:rPr>
          <w:sz w:val="14"/>
        </w:rPr>
        <w:t>.</w:t>
      </w:r>
      <w:bookmarkStart w:id="36" w:name="f12-text"/>
      <w:r w:rsidRPr="006B3A96">
        <w:rPr>
          <w:sz w:val="14"/>
          <w:vertAlign w:val="superscript"/>
        </w:rPr>
        <w:t>12</w:t>
      </w:r>
      <w:bookmarkEnd w:id="36"/>
      <w:r w:rsidRPr="006B3A96">
        <w:rPr>
          <w:sz w:val="14"/>
        </w:rPr>
        <w:t> This analysis allows the American liberal establishment to have its cake and eat it </w:t>
      </w:r>
      <w:r w:rsidRPr="006B3A96">
        <w:rPr>
          <w:i/>
          <w:iCs/>
          <w:sz w:val="14"/>
        </w:rPr>
        <w:t>twice</w:t>
      </w:r>
      <w:r w:rsidRPr="006B3A96">
        <w:rPr>
          <w:sz w:val="14"/>
        </w:rPr>
        <w:t> by depicting both Trump </w:t>
      </w:r>
      <w:r w:rsidRPr="006B3A96">
        <w:rPr>
          <w:i/>
          <w:iCs/>
          <w:sz w:val="14"/>
        </w:rPr>
        <w:t>and</w:t>
      </w:r>
      <w:r w:rsidRPr="006B3A96">
        <w:rPr>
          <w:sz w:val="14"/>
        </w:rPr>
        <w:t> Sanders and Jill Stein supporters as equally ignorant of, or indifferent to, both “political realities” and to the specter of fascism. Both groups somehow become equivalently complicit in Trump’s victory and responsible for its consequences.</w:t>
      </w:r>
      <w:bookmarkStart w:id="37" w:name="f13-text"/>
      <w:r w:rsidRPr="006B3A96">
        <w:rPr>
          <w:sz w:val="14"/>
          <w:vertAlign w:val="superscript"/>
        </w:rPr>
        <w:t>13</w:t>
      </w:r>
      <w:bookmarkEnd w:id="37"/>
    </w:p>
    <w:p w14:paraId="1DC27B9F" w14:textId="77777777" w:rsidR="003951A9" w:rsidRPr="006B3A96" w:rsidRDefault="003951A9" w:rsidP="003951A9">
      <w:pPr>
        <w:ind w:firstLine="720"/>
        <w:rPr>
          <w:u w:val="single"/>
        </w:rPr>
      </w:pPr>
      <w:r w:rsidRPr="006B3A96">
        <w:rPr>
          <w:sz w:val="14"/>
        </w:rPr>
        <w:t xml:space="preserve">Together, </w:t>
      </w:r>
      <w:r w:rsidRPr="006B3A96">
        <w:rPr>
          <w:u w:val="single"/>
        </w:rPr>
        <w:t xml:space="preserve">this sequence of moves leads to the seemingly </w:t>
      </w:r>
      <w:r w:rsidRPr="006B3A96">
        <w:rPr>
          <w:rStyle w:val="Emphasis"/>
        </w:rPr>
        <w:t>logical conclusion</w:t>
      </w:r>
      <w:r w:rsidRPr="006B3A96">
        <w:rPr>
          <w:u w:val="single"/>
        </w:rPr>
        <w:t xml:space="preserve"> that the primary political and critical </w:t>
      </w:r>
      <w:r w:rsidRPr="006B3A96">
        <w:rPr>
          <w:b/>
          <w:bCs/>
          <w:u w:val="single"/>
        </w:rPr>
        <w:t>task</w:t>
      </w:r>
      <w:r w:rsidRPr="006B3A96">
        <w:rPr>
          <w:u w:val="single"/>
        </w:rPr>
        <w:t xml:space="preserve"> in an era of ascendant </w:t>
      </w:r>
      <w:r w:rsidRPr="006B3A96">
        <w:rPr>
          <w:rStyle w:val="Emphasis"/>
        </w:rPr>
        <w:t>populism</w:t>
      </w:r>
      <w:r w:rsidRPr="006B3A96">
        <w:rPr>
          <w:u w:val="single"/>
        </w:rPr>
        <w:t xml:space="preserve"> is to expose and </w:t>
      </w:r>
      <w:r w:rsidRPr="006B3A96">
        <w:rPr>
          <w:b/>
          <w:bCs/>
          <w:u w:val="single"/>
        </w:rPr>
        <w:t>resist</w:t>
      </w:r>
      <w:r w:rsidRPr="006B3A96">
        <w:rPr>
          <w:u w:val="single"/>
        </w:rPr>
        <w:t xml:space="preserve"> the extremism of Donald </w:t>
      </w:r>
      <w:r w:rsidRPr="006B3A96">
        <w:rPr>
          <w:rStyle w:val="Emphasis"/>
        </w:rPr>
        <w:t>Trump</w:t>
      </w:r>
      <w:r w:rsidRPr="006B3A96">
        <w:rPr>
          <w:u w:val="single"/>
        </w:rPr>
        <w:t xml:space="preserve"> in the name of a </w:t>
      </w:r>
      <w:r w:rsidRPr="006B3A96">
        <w:rPr>
          <w:rStyle w:val="Emphasis"/>
        </w:rPr>
        <w:t>liberalism</w:t>
      </w:r>
      <w:r w:rsidRPr="006B3A96">
        <w:rPr>
          <w:u w:val="single"/>
        </w:rPr>
        <w:t xml:space="preserve"> conveniently sheared of all connections to austerity and militarism</w:t>
      </w:r>
      <w:r w:rsidRPr="006B3A96">
        <w:rPr>
          <w:sz w:val="14"/>
        </w:rPr>
        <w:t xml:space="preserve">. In this view, </w:t>
      </w:r>
      <w:r w:rsidRPr="006B3A96">
        <w:rPr>
          <w:u w:val="single"/>
        </w:rPr>
        <w:t xml:space="preserve">we should </w:t>
      </w:r>
      <w:r w:rsidRPr="006B3A96">
        <w:rPr>
          <w:rStyle w:val="Emphasis"/>
        </w:rPr>
        <w:t>understand</w:t>
      </w:r>
      <w:r w:rsidRPr="006B3A96">
        <w:rPr>
          <w:u w:val="single"/>
        </w:rPr>
        <w:t xml:space="preserve"> the success of </w:t>
      </w:r>
      <w:r w:rsidRPr="006B3A96">
        <w:rPr>
          <w:b/>
          <w:bCs/>
          <w:u w:val="single"/>
        </w:rPr>
        <w:t>Trump</w:t>
      </w:r>
      <w:r w:rsidRPr="006B3A96">
        <w:rPr>
          <w:u w:val="single"/>
        </w:rPr>
        <w:t xml:space="preserve"> and Brexit as </w:t>
      </w:r>
      <w:r w:rsidRPr="006B3A96">
        <w:rPr>
          <w:rStyle w:val="Emphasis"/>
        </w:rPr>
        <w:t>symptomatic of the “eclipse of liberal values across the West</w:t>
      </w:r>
      <w:r w:rsidRPr="006B3A96">
        <w:rPr>
          <w:u w:val="single"/>
        </w:rPr>
        <w:t>” and reject hard-hitting critiques of the liberal establishment as foolish recrimination</w:t>
      </w:r>
      <w:r w:rsidRPr="006B3A96">
        <w:rPr>
          <w:sz w:val="14"/>
        </w:rPr>
        <w:t>.</w:t>
      </w:r>
      <w:bookmarkStart w:id="38" w:name="f14-text"/>
      <w:r w:rsidRPr="006B3A96">
        <w:rPr>
          <w:sz w:val="14"/>
          <w:vertAlign w:val="superscript"/>
        </w:rPr>
        <w:t>14</w:t>
      </w:r>
      <w:bookmarkEnd w:id="38"/>
      <w:r w:rsidRPr="006B3A96">
        <w:rPr>
          <w:sz w:val="14"/>
        </w:rPr>
        <w:t> </w:t>
      </w:r>
      <w:r w:rsidRPr="006B3A96">
        <w:rPr>
          <w:u w:val="single"/>
        </w:rPr>
        <w:t>This line of argument proves</w:t>
      </w:r>
      <w:r w:rsidRPr="006B3A96">
        <w:rPr>
          <w:sz w:val="14"/>
        </w:rPr>
        <w:t> [End Page 70]</w:t>
      </w:r>
      <w:r w:rsidRPr="006B3A96">
        <w:rPr>
          <w:b/>
          <w:bCs/>
          <w:sz w:val="14"/>
        </w:rPr>
        <w:t> </w:t>
      </w:r>
      <w:r w:rsidRPr="006B3A96">
        <w:rPr>
          <w:u w:val="single"/>
        </w:rPr>
        <w:t xml:space="preserve">congenial to </w:t>
      </w:r>
      <w:r w:rsidRPr="006B3A96">
        <w:rPr>
          <w:rStyle w:val="Emphasis"/>
        </w:rPr>
        <w:t>liberals</w:t>
      </w:r>
      <w:r w:rsidRPr="006B3A96">
        <w:rPr>
          <w:u w:val="single"/>
        </w:rPr>
        <w:t xml:space="preserve"> both because it allows them to tap into the genuine and appropriate fears that many people share about the new Administration but also because it provides </w:t>
      </w:r>
      <w:r w:rsidRPr="006B3A96">
        <w:rPr>
          <w:rStyle w:val="Emphasis"/>
        </w:rPr>
        <w:t>a distraction from liberalism</w:t>
      </w:r>
      <w:r w:rsidRPr="006B3A96">
        <w:rPr>
          <w:u w:val="single"/>
        </w:rPr>
        <w:t xml:space="preserve"> </w:t>
      </w:r>
      <w:r w:rsidRPr="006B3A96">
        <w:rPr>
          <w:szCs w:val="24"/>
          <w:u w:val="single"/>
        </w:rPr>
        <w:t>itself</w:t>
      </w:r>
      <w:r w:rsidRPr="006B3A96">
        <w:rPr>
          <w:sz w:val="14"/>
        </w:rPr>
        <w:t xml:space="preserve">. </w:t>
      </w:r>
      <w:r w:rsidRPr="006B3A96">
        <w:rPr>
          <w:rStyle w:val="Emphasis"/>
          <w:highlight w:val="yellow"/>
        </w:rPr>
        <w:t>By pointing to</w:t>
      </w:r>
      <w:r w:rsidRPr="006B3A96">
        <w:rPr>
          <w:rStyle w:val="Emphasis"/>
        </w:rPr>
        <w:t xml:space="preserve"> the peril of </w:t>
      </w:r>
      <w:r w:rsidRPr="006B3A96">
        <w:rPr>
          <w:rStyle w:val="Emphasis"/>
          <w:highlight w:val="yellow"/>
        </w:rPr>
        <w:t>Trump</w:t>
      </w:r>
      <w:r w:rsidRPr="006B3A96">
        <w:rPr>
          <w:u w:val="single"/>
        </w:rPr>
        <w:t>/</w:t>
      </w:r>
      <w:r w:rsidRPr="006B3A96">
        <w:rPr>
          <w:rStyle w:val="Emphasis"/>
          <w:highlight w:val="yellow"/>
        </w:rPr>
        <w:t>populism</w:t>
      </w:r>
      <w:r w:rsidRPr="006B3A96">
        <w:rPr>
          <w:u w:val="single"/>
        </w:rPr>
        <w:t>/</w:t>
      </w:r>
      <w:r w:rsidRPr="006B3A96">
        <w:rPr>
          <w:rStyle w:val="Emphasis"/>
          <w:highlight w:val="yellow"/>
        </w:rPr>
        <w:t>fascism</w:t>
      </w:r>
      <w:r w:rsidRPr="006B3A96">
        <w:rPr>
          <w:u w:val="single"/>
        </w:rPr>
        <w:t xml:space="preserve">, </w:t>
      </w:r>
      <w:r w:rsidRPr="006B3A96">
        <w:rPr>
          <w:rStyle w:val="Emphasis"/>
          <w:highlight w:val="yellow"/>
        </w:rPr>
        <w:t>liberals</w:t>
      </w:r>
      <w:r w:rsidRPr="006B3A96">
        <w:rPr>
          <w:u w:val="single"/>
        </w:rPr>
        <w:t xml:space="preserve"> hope to </w:t>
      </w:r>
      <w:r w:rsidRPr="006B3A96">
        <w:rPr>
          <w:rStyle w:val="Emphasis"/>
          <w:highlight w:val="yellow"/>
        </w:rPr>
        <w:t>deflect attention</w:t>
      </w:r>
      <w:r w:rsidRPr="006B3A96">
        <w:rPr>
          <w:rStyle w:val="Emphasis"/>
        </w:rPr>
        <w:t xml:space="preserve"> away </w:t>
      </w:r>
      <w:r w:rsidRPr="006B3A96">
        <w:rPr>
          <w:rStyle w:val="Emphasis"/>
          <w:highlight w:val="yellow"/>
        </w:rPr>
        <w:t>from liberalism itself</w:t>
      </w:r>
      <w:r w:rsidRPr="006B3A96">
        <w:rPr>
          <w:highlight w:val="yellow"/>
          <w:u w:val="single"/>
        </w:rPr>
        <w:t xml:space="preserve"> and</w:t>
      </w:r>
      <w:r w:rsidRPr="006B3A96">
        <w:rPr>
          <w:u w:val="single"/>
        </w:rPr>
        <w:t xml:space="preserve"> from </w:t>
      </w:r>
      <w:r w:rsidRPr="006B3A96">
        <w:rPr>
          <w:highlight w:val="yellow"/>
          <w:u w:val="single"/>
        </w:rPr>
        <w:t>the</w:t>
      </w:r>
      <w:r w:rsidRPr="006B3A96">
        <w:rPr>
          <w:u w:val="single"/>
        </w:rPr>
        <w:t xml:space="preserve"> concrete </w:t>
      </w:r>
      <w:r w:rsidRPr="006B3A96">
        <w:rPr>
          <w:highlight w:val="yellow"/>
          <w:u w:val="single"/>
        </w:rPr>
        <w:t>ways</w:t>
      </w:r>
      <w:r w:rsidRPr="006B3A96">
        <w:rPr>
          <w:u w:val="single"/>
        </w:rPr>
        <w:t xml:space="preserve"> in which the failures and contradictions of the </w:t>
      </w:r>
      <w:r w:rsidRPr="006B3A96">
        <w:rPr>
          <w:rStyle w:val="Emphasis"/>
          <w:highlight w:val="yellow"/>
        </w:rPr>
        <w:t>liberal</w:t>
      </w:r>
      <w:r w:rsidRPr="006B3A96">
        <w:rPr>
          <w:u w:val="single"/>
        </w:rPr>
        <w:t xml:space="preserve"> world order (</w:t>
      </w:r>
      <w:r w:rsidRPr="006B3A96">
        <w:rPr>
          <w:rStyle w:val="Emphasis"/>
        </w:rPr>
        <w:t xml:space="preserve">American </w:t>
      </w:r>
      <w:r w:rsidRPr="006B3A96">
        <w:rPr>
          <w:rStyle w:val="Emphasis"/>
          <w:highlight w:val="yellow"/>
        </w:rPr>
        <w:t>empire</w:t>
      </w:r>
      <w:r w:rsidRPr="006B3A96">
        <w:rPr>
          <w:u w:val="single"/>
        </w:rPr>
        <w:t xml:space="preserve">, and neoliberal economic globalization) </w:t>
      </w:r>
      <w:r w:rsidRPr="006B3A96">
        <w:rPr>
          <w:highlight w:val="yellow"/>
          <w:u w:val="single"/>
        </w:rPr>
        <w:t xml:space="preserve">are </w:t>
      </w:r>
      <w:r w:rsidRPr="006B3A96">
        <w:rPr>
          <w:b/>
          <w:bCs/>
          <w:highlight w:val="yellow"/>
          <w:u w:val="single"/>
        </w:rPr>
        <w:t>implicated</w:t>
      </w:r>
      <w:r w:rsidRPr="006B3A96">
        <w:rPr>
          <w:highlight w:val="yellow"/>
          <w:u w:val="single"/>
        </w:rPr>
        <w:t xml:space="preserve"> in </w:t>
      </w:r>
      <w:r w:rsidRPr="006B3A96">
        <w:rPr>
          <w:rStyle w:val="Emphasis"/>
          <w:highlight w:val="yellow"/>
        </w:rPr>
        <w:t>the rise of</w:t>
      </w:r>
      <w:r w:rsidRPr="006B3A96">
        <w:rPr>
          <w:rStyle w:val="Emphasis"/>
        </w:rPr>
        <w:t xml:space="preserve"> the very </w:t>
      </w:r>
      <w:r w:rsidRPr="006B3A96">
        <w:rPr>
          <w:rStyle w:val="Emphasis"/>
          <w:highlight w:val="yellow"/>
        </w:rPr>
        <w:t>populist movements</w:t>
      </w:r>
      <w:r w:rsidRPr="006B3A96">
        <w:rPr>
          <w:rStyle w:val="Emphasis"/>
        </w:rPr>
        <w:t xml:space="preserve"> they condemn</w:t>
      </w:r>
      <w:r w:rsidRPr="006B3A96">
        <w:rPr>
          <w:u w:val="single"/>
        </w:rPr>
        <w:t>.</w:t>
      </w:r>
    </w:p>
    <w:p w14:paraId="490D4406" w14:textId="77777777" w:rsidR="003951A9" w:rsidRPr="006B3A96" w:rsidRDefault="003951A9" w:rsidP="003951A9">
      <w:pPr>
        <w:ind w:firstLine="720"/>
        <w:rPr>
          <w:sz w:val="14"/>
        </w:rPr>
      </w:pPr>
      <w:r w:rsidRPr="006B3A96">
        <w:rPr>
          <w:sz w:val="14"/>
        </w:rPr>
        <w:t>The starkness of this deflection is perfectly captured in the Democratic Party’s decision after the election to devote significant energy and resources not to determining why so many traditionally Democratic voters stayed home or deflected in this last election but, rather, to investigating Russia’s alleged cyberattacks on the US elections.</w:t>
      </w:r>
      <w:bookmarkStart w:id="39" w:name="f15-text"/>
      <w:r w:rsidRPr="006B3A96">
        <w:rPr>
          <w:sz w:val="14"/>
          <w:vertAlign w:val="superscript"/>
        </w:rPr>
        <w:t>15</w:t>
      </w:r>
      <w:bookmarkEnd w:id="39"/>
      <w:r w:rsidRPr="006B3A96">
        <w:rPr>
          <w:sz w:val="14"/>
        </w:rPr>
        <w:t> Linking Trump with Russia and Putin—even in a manner that suggests he might be compromised by the lurid intelligence of the secret “dossier”—further reinforces the “us versus them” narrative and feeds the notion that the spectacular failure of establishment candidates of both parties was some kind of conspiracy rather than an indictment of liberalism itself. In a moment of vivid contrast, just as the Democratic Party was kitting out its “war room” dedicated to the Russian menace, Bernie Sanders stood alone on the floor of the Senate, waving posters of Donald Trump’s tweets and calling on him to honor his pre-election promises not to cut Social Security.</w:t>
      </w:r>
      <w:bookmarkStart w:id="40" w:name="f16-text"/>
      <w:r w:rsidRPr="006B3A96">
        <w:rPr>
          <w:sz w:val="14"/>
          <w:vertAlign w:val="superscript"/>
        </w:rPr>
        <w:t>16</w:t>
      </w:r>
      <w:bookmarkEnd w:id="40"/>
    </w:p>
    <w:p w14:paraId="1CF77C0A" w14:textId="77777777" w:rsidR="003951A9" w:rsidRPr="006B3A96" w:rsidRDefault="003951A9" w:rsidP="003951A9">
      <w:pPr>
        <w:ind w:firstLine="720"/>
        <w:rPr>
          <w:sz w:val="14"/>
        </w:rPr>
      </w:pPr>
      <w:r w:rsidRPr="006B3A96">
        <w:rPr>
          <w:sz w:val="14"/>
        </w:rPr>
        <w:t xml:space="preserve">However disappointing, it is hardly surprising that contemporary liberal pundits, intellectuals, and activists—in the mainstream political parties, the Davos set, and the global policy establishment—would work so hard to tar leftist and progressive movements with the same brush as Trumpism and then double-down on a deflective, chicken-little strategy that blames Sanders, Jill Stein, or Russia for Trump’s victory while simultaneously insisting that our political options are limited to liberalism or barbarism. Deflection is the bread and butter, the favored stratagem, of </w:t>
      </w:r>
      <w:r w:rsidRPr="006B3A96">
        <w:rPr>
          <w:b/>
          <w:bCs/>
          <w:u w:val="single"/>
        </w:rPr>
        <w:t>liberals</w:t>
      </w:r>
      <w:r w:rsidRPr="006B3A96">
        <w:rPr>
          <w:u w:val="single"/>
        </w:rPr>
        <w:t xml:space="preserve"> who insist that “</w:t>
      </w:r>
      <w:r w:rsidRPr="006B3A96">
        <w:rPr>
          <w:rStyle w:val="Emphasis"/>
        </w:rPr>
        <w:t>there is no alternative</w:t>
      </w:r>
      <w:r w:rsidRPr="006B3A96">
        <w:rPr>
          <w:u w:val="single"/>
        </w:rPr>
        <w:t>” (TINA) to</w:t>
      </w:r>
      <w:r w:rsidRPr="006B3A96">
        <w:rPr>
          <w:sz w:val="14"/>
        </w:rPr>
        <w:t xml:space="preserve"> the contemporary neoliberal economic orthodoxy. TINA is a familiar trope among neoliberal propagandists, think-tankers, and others who have labored over the past forty years to naturalize unfettered markets and free-flowing capital, portraying neoliberal economic globalization as an ineluctable force to which resistance would be futile as well as irrational.</w:t>
      </w:r>
      <w:bookmarkStart w:id="41" w:name="f17-text"/>
      <w:r w:rsidRPr="006B3A96">
        <w:rPr>
          <w:sz w:val="14"/>
          <w:vertAlign w:val="superscript"/>
        </w:rPr>
        <w:t>17</w:t>
      </w:r>
      <w:bookmarkEnd w:id="41"/>
      <w:r w:rsidRPr="006B3A96">
        <w:rPr>
          <w:sz w:val="14"/>
        </w:rPr>
        <w:t> Confidently asserting that “there is no alternative” from the outset deflects attention away from even the possibility that there could be.</w:t>
      </w:r>
    </w:p>
    <w:p w14:paraId="5D5E47A6" w14:textId="77777777" w:rsidR="003951A9" w:rsidRPr="006B3A96" w:rsidRDefault="003951A9" w:rsidP="003951A9">
      <w:pPr>
        <w:ind w:firstLine="720"/>
        <w:rPr>
          <w:sz w:val="14"/>
        </w:rPr>
      </w:pPr>
      <w:r w:rsidRPr="006B3A96">
        <w:rPr>
          <w:sz w:val="14"/>
        </w:rPr>
        <w:t xml:space="preserve">Of course, </w:t>
      </w:r>
      <w:r w:rsidRPr="006B3A96">
        <w:rPr>
          <w:u w:val="single"/>
        </w:rPr>
        <w:t>there </w:t>
      </w:r>
      <w:r w:rsidRPr="006B3A96">
        <w:rPr>
          <w:i/>
          <w:iCs/>
          <w:u w:val="single"/>
        </w:rPr>
        <w:t>are</w:t>
      </w:r>
      <w:r w:rsidRPr="006B3A96">
        <w:rPr>
          <w:u w:val="single"/>
        </w:rPr>
        <w:t> always alternatives</w:t>
      </w:r>
      <w:r w:rsidRPr="006B3A96">
        <w:rPr>
          <w:sz w:val="14"/>
        </w:rPr>
        <w:t xml:space="preserve">, </w:t>
      </w:r>
      <w:r w:rsidRPr="006B3A96">
        <w:rPr>
          <w:u w:val="single"/>
        </w:rPr>
        <w:t xml:space="preserve">but the success of </w:t>
      </w:r>
      <w:r w:rsidRPr="006B3A96">
        <w:rPr>
          <w:rStyle w:val="Emphasis"/>
        </w:rPr>
        <w:t>TINA</w:t>
      </w:r>
      <w:r w:rsidRPr="006B3A96">
        <w:rPr>
          <w:u w:val="single"/>
        </w:rPr>
        <w:t xml:space="preserve"> depends upon depicting them as so unappealing, so </w:t>
      </w:r>
      <w:r w:rsidRPr="006B3A96">
        <w:rPr>
          <w:rStyle w:val="Emphasis"/>
        </w:rPr>
        <w:t>dangerous</w:t>
      </w:r>
      <w:r w:rsidRPr="006B3A96">
        <w:rPr>
          <w:u w:val="single"/>
        </w:rPr>
        <w:t xml:space="preserve">, so </w:t>
      </w:r>
      <w:r w:rsidRPr="006B3A96">
        <w:rPr>
          <w:rStyle w:val="Emphasis"/>
        </w:rPr>
        <w:t>irrational</w:t>
      </w:r>
      <w:r w:rsidRPr="006B3A96">
        <w:rPr>
          <w:u w:val="single"/>
        </w:rPr>
        <w:t xml:space="preserve"> that they really don’t represent </w:t>
      </w:r>
      <w:r w:rsidRPr="006B3A96">
        <w:rPr>
          <w:rStyle w:val="Emphasis"/>
        </w:rPr>
        <w:t>viable</w:t>
      </w:r>
      <w:r w:rsidRPr="006B3A96">
        <w:rPr>
          <w:u w:val="single"/>
        </w:rPr>
        <w:t xml:space="preserve"> or even plausible </w:t>
      </w:r>
      <w:r w:rsidRPr="006B3A96">
        <w:rPr>
          <w:b/>
          <w:bCs/>
          <w:u w:val="single"/>
        </w:rPr>
        <w:t>options</w:t>
      </w:r>
      <w:r w:rsidRPr="006B3A96">
        <w:rPr>
          <w:sz w:val="14"/>
        </w:rPr>
        <w:t xml:space="preserve">. </w:t>
      </w:r>
      <w:r w:rsidRPr="006B3A96">
        <w:rPr>
          <w:u w:val="single"/>
        </w:rPr>
        <w:t xml:space="preserve">One familiar </w:t>
      </w:r>
      <w:r w:rsidRPr="006B3A96">
        <w:rPr>
          <w:rStyle w:val="Emphasis"/>
        </w:rPr>
        <w:t>deflective device on which liberals rely to dismiss all alternatives</w:t>
      </w:r>
      <w:r w:rsidRPr="006B3A96">
        <w:rPr>
          <w:u w:val="single"/>
        </w:rPr>
        <w:t xml:space="preserve"> as unthinkable is the </w:t>
      </w:r>
      <w:r w:rsidRPr="006B3A96">
        <w:rPr>
          <w:rStyle w:val="Emphasis"/>
        </w:rPr>
        <w:t>invocation of crisis</w:t>
      </w:r>
      <w:r w:rsidRPr="006B3A96">
        <w:rPr>
          <w:sz w:val="14"/>
        </w:rPr>
        <w:t>. For neoliberals, [End Page 71]</w:t>
      </w:r>
      <w:r w:rsidRPr="006B3A96">
        <w:rPr>
          <w:b/>
          <w:bCs/>
          <w:sz w:val="14"/>
        </w:rPr>
        <w:t> </w:t>
      </w:r>
      <w:r w:rsidRPr="006B3A96">
        <w:rPr>
          <w:sz w:val="14"/>
        </w:rPr>
        <w:t>each successive economic crisis becomes the pretext for the imposition of (further) neoliberal reform; structural adjustment and austerity are the bitter medicines administered to every patient, regardless of the symptoms and of the patient’s general health and own wishes. The peerless neoliberal apologist Thomas Friedman, for instance, (in) famously contrasted the “Lexus and the olive tree” in insisting that the only alternative to embracing neoliberal economic orthodoxy—symbolized by a luxury item few can afford—is a kind of atavistic reversion to a barren, pre-modern form of existence symbolized by subsistence agriculture in the Middle East.</w:t>
      </w:r>
      <w:bookmarkStart w:id="42" w:name="f18-text"/>
      <w:r w:rsidRPr="006B3A96">
        <w:rPr>
          <w:sz w:val="14"/>
          <w:vertAlign w:val="superscript"/>
        </w:rPr>
        <w:t>18</w:t>
      </w:r>
      <w:bookmarkEnd w:id="42"/>
    </w:p>
    <w:p w14:paraId="04EF981B" w14:textId="77777777" w:rsidR="003951A9" w:rsidRPr="006B3A96" w:rsidRDefault="003951A9" w:rsidP="003951A9">
      <w:pPr>
        <w:ind w:firstLine="720"/>
        <w:rPr>
          <w:sz w:val="14"/>
        </w:rPr>
      </w:pPr>
      <w:r w:rsidRPr="006B3A96">
        <w:rPr>
          <w:sz w:val="14"/>
        </w:rPr>
        <w:t>This is not to deny differences in the way that mainstream parties position themselves with respect to neoliberalism. Third Way advocates in erstwhile leftist parties in Europe and within the Democratic party in the US (think Blair, Schroeder, Clinton) frame the lack of options differently than do either </w:t>
      </w:r>
      <w:r w:rsidRPr="006B3A96">
        <w:rPr>
          <w:i/>
          <w:iCs/>
          <w:sz w:val="14"/>
        </w:rPr>
        <w:t>laissez-faire</w:t>
      </w:r>
      <w:r w:rsidRPr="006B3A96">
        <w:rPr>
          <w:sz w:val="14"/>
        </w:rPr>
        <w:t> or libertarian conservatives. While the latter may celebrate the rational or Galtian virtues of neoliberalism and embrace the “discipline” meted out by the market, the former often frame their policies as elixirs to soothe the pain of what must, however regrettably, be done.</w:t>
      </w:r>
      <w:bookmarkStart w:id="43" w:name="f19-text"/>
      <w:r w:rsidRPr="006B3A96">
        <w:rPr>
          <w:sz w:val="14"/>
          <w:vertAlign w:val="superscript"/>
        </w:rPr>
        <w:t>19</w:t>
      </w:r>
      <w:bookmarkEnd w:id="43"/>
      <w:r w:rsidRPr="006B3A96">
        <w:rPr>
          <w:sz w:val="14"/>
        </w:rPr>
        <w:t> Fraser astutely calls this “progressive neoliberalism,” a destructive economic agenda sugar-coated with cosmopolitanism and diversity.</w:t>
      </w:r>
      <w:bookmarkStart w:id="44" w:name="f20-text"/>
      <w:r w:rsidRPr="006B3A96">
        <w:rPr>
          <w:sz w:val="14"/>
          <w:vertAlign w:val="superscript"/>
        </w:rPr>
        <w:t>20</w:t>
      </w:r>
      <w:bookmarkEnd w:id="44"/>
      <w:r w:rsidRPr="006B3A96">
        <w:rPr>
          <w:sz w:val="14"/>
        </w:rPr>
        <w:t> Liberals and libertarian conservatives converge, however, in dismissing any genuine alternatives as either pie-in-the-sky utopianism (the Clinton critique of Sanders) or as so grotesquely violative of liberty and reason that they would inevitably set us off on the road to serfdom (think of the sneering dismissals of Medicare for all and the putative “oppression” attributed to the Affordable Care Act).</w:t>
      </w:r>
    </w:p>
    <w:p w14:paraId="76AAED64" w14:textId="77777777" w:rsidR="003951A9" w:rsidRPr="006B3A96" w:rsidRDefault="003951A9" w:rsidP="003951A9">
      <w:pPr>
        <w:ind w:firstLine="720"/>
        <w:rPr>
          <w:sz w:val="14"/>
        </w:rPr>
      </w:pPr>
      <w:r w:rsidRPr="006B3A96">
        <w:rPr>
          <w:sz w:val="14"/>
        </w:rPr>
        <w:t xml:space="preserve">While TINA and the specter of crisis have helped neoliberals to tighten their stranglehold on mainstream economic discourse, neither is a neoliberal invention. </w:t>
      </w:r>
      <w:r w:rsidRPr="006B3A96">
        <w:rPr>
          <w:u w:val="single"/>
        </w:rPr>
        <w:t xml:space="preserve">There is a long and ignoble tradition of deflection in the realm of British and American foreign policy in which </w:t>
      </w:r>
      <w:r w:rsidRPr="006B3A96">
        <w:rPr>
          <w:rStyle w:val="Emphasis"/>
          <w:highlight w:val="yellow"/>
        </w:rPr>
        <w:t>liberal supporters of empire deny</w:t>
      </w:r>
      <w:r w:rsidRPr="006B3A96">
        <w:rPr>
          <w:u w:val="single"/>
        </w:rPr>
        <w:t xml:space="preserve"> or denigrate any and all </w:t>
      </w:r>
      <w:r w:rsidRPr="006B3A96">
        <w:rPr>
          <w:rStyle w:val="Emphasis"/>
          <w:highlight w:val="yellow"/>
        </w:rPr>
        <w:t>alternatives</w:t>
      </w:r>
      <w:r w:rsidRPr="006B3A96">
        <w:rPr>
          <w:u w:val="single"/>
        </w:rPr>
        <w:t xml:space="preserve"> to the military, political, and economic hegemony of their states</w:t>
      </w:r>
      <w:r w:rsidRPr="006B3A96">
        <w:rPr>
          <w:sz w:val="14"/>
        </w:rPr>
        <w:t xml:space="preserve"> </w:t>
      </w:r>
      <w:r w:rsidRPr="006B3A96">
        <w:rPr>
          <w:u w:val="single"/>
        </w:rPr>
        <w:t xml:space="preserve">They do so </w:t>
      </w:r>
      <w:r w:rsidRPr="006B3A96">
        <w:rPr>
          <w:rStyle w:val="Emphasis"/>
          <w:highlight w:val="yellow"/>
        </w:rPr>
        <w:t>to rationalize</w:t>
      </w:r>
      <w:r w:rsidRPr="006B3A96">
        <w:rPr>
          <w:u w:val="single"/>
        </w:rPr>
        <w:t xml:space="preserve"> and </w:t>
      </w:r>
      <w:r w:rsidRPr="006B3A96">
        <w:rPr>
          <w:rStyle w:val="Emphasis"/>
        </w:rPr>
        <w:t xml:space="preserve">maintain their </w:t>
      </w:r>
      <w:r w:rsidRPr="006B3A96">
        <w:rPr>
          <w:rStyle w:val="Emphasis"/>
          <w:highlight w:val="yellow"/>
        </w:rPr>
        <w:t>empire</w:t>
      </w:r>
      <w:r w:rsidRPr="006B3A96">
        <w:rPr>
          <w:u w:val="single"/>
        </w:rPr>
        <w:t xml:space="preserve"> and </w:t>
      </w:r>
      <w:r w:rsidRPr="006B3A96">
        <w:rPr>
          <w:b/>
          <w:bCs/>
          <w:u w:val="single"/>
        </w:rPr>
        <w:t>deflect attention</w:t>
      </w:r>
      <w:r w:rsidRPr="006B3A96">
        <w:rPr>
          <w:u w:val="single"/>
        </w:rPr>
        <w:t xml:space="preserve"> from the fundamental disconnect between the fact that they rule </w:t>
      </w:r>
      <w:r w:rsidRPr="006B3A96">
        <w:rPr>
          <w:rStyle w:val="Emphasis"/>
          <w:highlight w:val="yellow"/>
        </w:rPr>
        <w:t>in the name of</w:t>
      </w:r>
      <w:r w:rsidRPr="006B3A96">
        <w:rPr>
          <w:rStyle w:val="Emphasis"/>
        </w:rPr>
        <w:t xml:space="preserve"> equality</w:t>
      </w:r>
      <w:r w:rsidRPr="006B3A96">
        <w:rPr>
          <w:u w:val="single"/>
        </w:rPr>
        <w:t xml:space="preserve">, </w:t>
      </w:r>
      <w:r w:rsidRPr="006B3A96">
        <w:rPr>
          <w:rStyle w:val="Emphasis"/>
          <w:highlight w:val="yellow"/>
        </w:rPr>
        <w:t>democracy</w:t>
      </w:r>
      <w:r w:rsidRPr="006B3A96">
        <w:rPr>
          <w:u w:val="single"/>
        </w:rPr>
        <w:t xml:space="preserve">, and </w:t>
      </w:r>
      <w:r w:rsidRPr="006B3A96">
        <w:rPr>
          <w:rStyle w:val="Emphasis"/>
        </w:rPr>
        <w:t>sovereign autonomy</w:t>
      </w:r>
      <w:r w:rsidRPr="006B3A96">
        <w:rPr>
          <w:u w:val="single"/>
        </w:rPr>
        <w:t xml:space="preserve"> by </w:t>
      </w:r>
      <w:r w:rsidRPr="006B3A96">
        <w:rPr>
          <w:rStyle w:val="Emphasis"/>
          <w:highlight w:val="yellow"/>
        </w:rPr>
        <w:t>denying</w:t>
      </w:r>
      <w:r w:rsidRPr="006B3A96">
        <w:rPr>
          <w:rStyle w:val="Emphasis"/>
        </w:rPr>
        <w:t xml:space="preserve"> equality</w:t>
      </w:r>
      <w:r w:rsidRPr="006B3A96">
        <w:rPr>
          <w:u w:val="single"/>
        </w:rPr>
        <w:t xml:space="preserve">, </w:t>
      </w:r>
      <w:r w:rsidRPr="006B3A96">
        <w:rPr>
          <w:rStyle w:val="Emphasis"/>
          <w:highlight w:val="yellow"/>
        </w:rPr>
        <w:t>democracy</w:t>
      </w:r>
      <w:r w:rsidRPr="006B3A96">
        <w:rPr>
          <w:u w:val="single"/>
        </w:rPr>
        <w:t xml:space="preserve">, and </w:t>
      </w:r>
      <w:r w:rsidRPr="006B3A96">
        <w:rPr>
          <w:rStyle w:val="Emphasis"/>
        </w:rPr>
        <w:t>sovereign autonomy</w:t>
      </w:r>
      <w:r w:rsidRPr="006B3A96">
        <w:rPr>
          <w:u w:val="single"/>
        </w:rPr>
        <w:t xml:space="preserve"> </w:t>
      </w:r>
      <w:r w:rsidRPr="006B3A96">
        <w:rPr>
          <w:highlight w:val="yellow"/>
          <w:u w:val="single"/>
        </w:rPr>
        <w:t>to</w:t>
      </w:r>
      <w:r w:rsidRPr="006B3A96">
        <w:rPr>
          <w:u w:val="single"/>
        </w:rPr>
        <w:t xml:space="preserve"> much of </w:t>
      </w:r>
      <w:r w:rsidRPr="006B3A96">
        <w:rPr>
          <w:b/>
          <w:bCs/>
          <w:highlight w:val="yellow"/>
          <w:u w:val="single"/>
        </w:rPr>
        <w:t>the world</w:t>
      </w:r>
      <w:r w:rsidRPr="006B3A96">
        <w:rPr>
          <w:u w:val="single"/>
        </w:rPr>
        <w:t>.</w:t>
      </w:r>
      <w:r w:rsidRPr="006B3A96">
        <w:rPr>
          <w:sz w:val="14"/>
        </w:rPr>
        <w:t xml:space="preserve"> For instance, over the years, </w:t>
      </w:r>
      <w:r w:rsidRPr="006B3A96">
        <w:rPr>
          <w:rStyle w:val="Emphasis"/>
        </w:rPr>
        <w:t>American liberals</w:t>
      </w:r>
      <w:r w:rsidRPr="006B3A96">
        <w:rPr>
          <w:u w:val="single"/>
        </w:rPr>
        <w:t xml:space="preserve"> have had to work extraordinarily hard to </w:t>
      </w:r>
      <w:r w:rsidRPr="006B3A96">
        <w:rPr>
          <w:b/>
          <w:bCs/>
          <w:u w:val="single"/>
        </w:rPr>
        <w:t>deflect attention</w:t>
      </w:r>
      <w:r w:rsidRPr="006B3A96">
        <w:rPr>
          <w:u w:val="single"/>
        </w:rPr>
        <w:t xml:space="preserve"> away from the fact that the postwar </w:t>
      </w:r>
      <w:r w:rsidRPr="006B3A96">
        <w:rPr>
          <w:rStyle w:val="Emphasis"/>
          <w:i/>
        </w:rPr>
        <w:t>Pax Americana</w:t>
      </w:r>
      <w:r w:rsidRPr="006B3A96">
        <w:rPr>
          <w:u w:val="single"/>
        </w:rPr>
        <w:t xml:space="preserve"> they celebrate has been </w:t>
      </w:r>
      <w:r w:rsidRPr="006B3A96">
        <w:rPr>
          <w:b/>
          <w:bCs/>
          <w:u w:val="single"/>
        </w:rPr>
        <w:t>grounded</w:t>
      </w:r>
      <w:r w:rsidRPr="006B3A96">
        <w:rPr>
          <w:u w:val="single"/>
        </w:rPr>
        <w:t xml:space="preserve"> on the </w:t>
      </w:r>
      <w:r w:rsidRPr="006B3A96">
        <w:rPr>
          <w:rStyle w:val="Emphasis"/>
          <w:highlight w:val="yellow"/>
        </w:rPr>
        <w:t>systematic denial of democratic freedom to millions</w:t>
      </w:r>
      <w:r w:rsidRPr="006B3A96">
        <w:rPr>
          <w:u w:val="single"/>
        </w:rPr>
        <w:t xml:space="preserve"> of people throughout the world, from </w:t>
      </w:r>
      <w:r w:rsidRPr="006B3A96">
        <w:rPr>
          <w:rStyle w:val="Emphasis"/>
          <w:highlight w:val="yellow"/>
        </w:rPr>
        <w:t>Syria</w:t>
      </w:r>
      <w:r w:rsidRPr="006B3A96">
        <w:rPr>
          <w:u w:val="single"/>
        </w:rPr>
        <w:t xml:space="preserve"> (the site of the first CIA backed coup in 1949), to the </w:t>
      </w:r>
      <w:r w:rsidRPr="006B3A96">
        <w:rPr>
          <w:rStyle w:val="Emphasis"/>
          <w:highlight w:val="yellow"/>
        </w:rPr>
        <w:t>Congo</w:t>
      </w:r>
      <w:r w:rsidRPr="006B3A96">
        <w:rPr>
          <w:u w:val="single"/>
        </w:rPr>
        <w:t xml:space="preserve">, </w:t>
      </w:r>
      <w:r w:rsidRPr="006B3A96">
        <w:rPr>
          <w:rStyle w:val="Emphasis"/>
          <w:highlight w:val="yellow"/>
        </w:rPr>
        <w:t>Iran</w:t>
      </w:r>
      <w:r w:rsidRPr="006B3A96">
        <w:rPr>
          <w:u w:val="single"/>
        </w:rPr>
        <w:t xml:space="preserve">, </w:t>
      </w:r>
      <w:r w:rsidRPr="006B3A96">
        <w:rPr>
          <w:rStyle w:val="Emphasis"/>
          <w:highlight w:val="yellow"/>
        </w:rPr>
        <w:t>Vietnam</w:t>
      </w:r>
      <w:r w:rsidRPr="006B3A96">
        <w:rPr>
          <w:u w:val="single"/>
        </w:rPr>
        <w:t xml:space="preserve">, </w:t>
      </w:r>
      <w:r w:rsidRPr="006B3A96">
        <w:rPr>
          <w:rStyle w:val="Emphasis"/>
          <w:highlight w:val="yellow"/>
        </w:rPr>
        <w:t>Honduras</w:t>
      </w:r>
      <w:r w:rsidRPr="006B3A96">
        <w:rPr>
          <w:u w:val="single"/>
        </w:rPr>
        <w:t xml:space="preserve">, </w:t>
      </w:r>
      <w:r w:rsidRPr="006B3A96">
        <w:rPr>
          <w:rStyle w:val="Emphasis"/>
          <w:highlight w:val="yellow"/>
        </w:rPr>
        <w:t>Greece</w:t>
      </w:r>
      <w:r w:rsidRPr="006B3A96">
        <w:rPr>
          <w:u w:val="single"/>
        </w:rPr>
        <w:t xml:space="preserve">, </w:t>
      </w:r>
      <w:r w:rsidRPr="006B3A96">
        <w:rPr>
          <w:rStyle w:val="Emphasis"/>
          <w:highlight w:val="yellow"/>
        </w:rPr>
        <w:t>Chile</w:t>
      </w:r>
      <w:r w:rsidRPr="006B3A96">
        <w:rPr>
          <w:u w:val="single"/>
        </w:rPr>
        <w:t xml:space="preserve">, </w:t>
      </w:r>
      <w:r w:rsidRPr="006B3A96">
        <w:rPr>
          <w:rStyle w:val="Emphasis"/>
          <w:highlight w:val="yellow"/>
        </w:rPr>
        <w:t>Guatemala</w:t>
      </w:r>
      <w:r w:rsidRPr="006B3A96">
        <w:rPr>
          <w:u w:val="single"/>
        </w:rPr>
        <w:t xml:space="preserve">, </w:t>
      </w:r>
      <w:r w:rsidRPr="006B3A96">
        <w:rPr>
          <w:rStyle w:val="Emphasis"/>
          <w:highlight w:val="yellow"/>
        </w:rPr>
        <w:t>Haiti</w:t>
      </w:r>
      <w:r w:rsidRPr="006B3A96">
        <w:rPr>
          <w:u w:val="single"/>
        </w:rPr>
        <w:t xml:space="preserve">, and beyond. Throughout the long twentieth-century, positioning the “indispensable” </w:t>
      </w:r>
      <w:r w:rsidRPr="006B3A96">
        <w:rPr>
          <w:rStyle w:val="Emphasis"/>
        </w:rPr>
        <w:t>imperial nation</w:t>
      </w:r>
      <w:r w:rsidRPr="006B3A96">
        <w:rPr>
          <w:u w:val="single"/>
        </w:rPr>
        <w:t>—first Britain, then America—as both [End Page 72]</w:t>
      </w:r>
      <w:r w:rsidRPr="006B3A96">
        <w:rPr>
          <w:b/>
          <w:bCs/>
          <w:u w:val="single"/>
        </w:rPr>
        <w:t> </w:t>
      </w:r>
      <w:r w:rsidRPr="006B3A96">
        <w:rPr>
          <w:rStyle w:val="Emphasis"/>
        </w:rPr>
        <w:t>necessary for international order</w:t>
      </w:r>
      <w:r w:rsidRPr="006B3A96">
        <w:rPr>
          <w:u w:val="single"/>
        </w:rPr>
        <w:t xml:space="preserve"> and </w:t>
      </w:r>
      <w:r w:rsidRPr="006B3A96">
        <w:rPr>
          <w:rStyle w:val="Emphasis"/>
        </w:rPr>
        <w:t>always perched on the brink of a disaster</w:t>
      </w:r>
      <w:r w:rsidRPr="006B3A96">
        <w:rPr>
          <w:u w:val="single"/>
        </w:rPr>
        <w:t xml:space="preserve"> </w:t>
      </w:r>
      <w:r w:rsidRPr="006B3A96">
        <w:rPr>
          <w:b/>
          <w:bCs/>
          <w:u w:val="single"/>
        </w:rPr>
        <w:t>that occludes all other options</w:t>
      </w:r>
      <w:r w:rsidRPr="006B3A96">
        <w:rPr>
          <w:u w:val="single"/>
        </w:rPr>
        <w:t>, has provided them with one particularly effective language for doing this.</w:t>
      </w:r>
      <w:bookmarkStart w:id="45" w:name="f21-text"/>
      <w:r w:rsidRPr="006B3A96">
        <w:rPr>
          <w:u w:val="single"/>
          <w:vertAlign w:val="superscript"/>
        </w:rPr>
        <w:t>21</w:t>
      </w:r>
      <w:bookmarkEnd w:id="45"/>
    </w:p>
    <w:p w14:paraId="16620E44" w14:textId="77777777" w:rsidR="003951A9" w:rsidRPr="006B3A96" w:rsidRDefault="003951A9" w:rsidP="003951A9">
      <w:pPr>
        <w:ind w:firstLine="720"/>
        <w:rPr>
          <w:sz w:val="14"/>
        </w:rPr>
      </w:pPr>
      <w:r w:rsidRPr="006B3A96">
        <w:rPr>
          <w:sz w:val="14"/>
        </w:rPr>
        <w:t>That the Democratic party would blame Russian hacking for its failure at the polls is hardly surprising in this regard. Doing so deflects attention away from the concrete policy failures created by a rigid adherence to neoliberal economic policies and the related burdens of imperial maintenance. It also feeds the narrative that there are no viable alternatives by restoring Russia to its historic role as bogeyman of American liberalism. Thus, the failure of liberalism in the person and policies of Clinton becomes a crisis of the liberal system and Western values more broadly. Democrats restage this drama every four years: “if you allow Republicans to win, imagine the crisis we’ll face.” In 2016, we were treated to a minor plot twist, as the argument against Trump shifted from the familiar “lesser of two evils” monologue to one urging voters to embrace “the devil you know.”</w:t>
      </w:r>
      <w:bookmarkStart w:id="46" w:name="f22-text"/>
      <w:r w:rsidRPr="006B3A96">
        <w:rPr>
          <w:sz w:val="14"/>
          <w:vertAlign w:val="superscript"/>
        </w:rPr>
        <w:t>22</w:t>
      </w:r>
      <w:bookmarkEnd w:id="46"/>
      <w:r w:rsidRPr="006B3A96">
        <w:rPr>
          <w:sz w:val="14"/>
        </w:rPr>
        <w:t> After a poor box office showing at the election, the party is already reworking its well-worn script, with Tom Perez newly cast in the lead role at the DNC.</w:t>
      </w:r>
    </w:p>
    <w:p w14:paraId="4ACA009F" w14:textId="77777777" w:rsidR="003951A9" w:rsidRPr="006B3A96" w:rsidRDefault="003951A9" w:rsidP="003951A9">
      <w:pPr>
        <w:ind w:firstLine="720"/>
        <w:rPr>
          <w:sz w:val="14"/>
        </w:rPr>
      </w:pPr>
      <w:r w:rsidRPr="006B3A96">
        <w:rPr>
          <w:rStyle w:val="Emphasis"/>
          <w:highlight w:val="yellow"/>
        </w:rPr>
        <w:t>The specter of crisis</w:t>
      </w:r>
      <w:r w:rsidRPr="006B3A96">
        <w:rPr>
          <w:sz w:val="14"/>
        </w:rPr>
        <w:t>—</w:t>
      </w:r>
      <w:r w:rsidRPr="006B3A96">
        <w:rPr>
          <w:u w:val="single"/>
        </w:rPr>
        <w:t xml:space="preserve">of </w:t>
      </w:r>
      <w:r w:rsidRPr="006B3A96">
        <w:rPr>
          <w:rStyle w:val="Emphasis"/>
        </w:rPr>
        <w:t xml:space="preserve">global </w:t>
      </w:r>
      <w:r w:rsidRPr="006B3A96">
        <w:rPr>
          <w:rStyle w:val="Emphasis"/>
          <w:highlight w:val="yellow"/>
        </w:rPr>
        <w:t>financial meltdown</w:t>
      </w:r>
      <w:r w:rsidRPr="006B3A96">
        <w:rPr>
          <w:u w:val="single"/>
        </w:rPr>
        <w:t xml:space="preserve"> caused by a refusal to take the tough medicine of </w:t>
      </w:r>
      <w:r w:rsidRPr="006B3A96">
        <w:rPr>
          <w:b/>
          <w:bCs/>
          <w:u w:val="single"/>
        </w:rPr>
        <w:t>austerity</w:t>
      </w:r>
      <w:r w:rsidRPr="006B3A96">
        <w:rPr>
          <w:u w:val="single"/>
        </w:rPr>
        <w:t xml:space="preserve">, </w:t>
      </w:r>
      <w:r w:rsidRPr="006B3A96">
        <w:rPr>
          <w:highlight w:val="yellow"/>
          <w:u w:val="single"/>
        </w:rPr>
        <w:t>or</w:t>
      </w:r>
      <w:r w:rsidRPr="006B3A96">
        <w:rPr>
          <w:u w:val="single"/>
        </w:rPr>
        <w:t xml:space="preserve"> by the </w:t>
      </w:r>
      <w:r w:rsidRPr="006B3A96">
        <w:rPr>
          <w:rStyle w:val="Emphasis"/>
          <w:highlight w:val="yellow"/>
        </w:rPr>
        <w:t>rise of a new imperial rival</w:t>
      </w:r>
      <w:r w:rsidRPr="006B3A96">
        <w:rPr>
          <w:u w:val="single"/>
        </w:rPr>
        <w:t xml:space="preserve"> (whether it be </w:t>
      </w:r>
      <w:r w:rsidRPr="006B3A96">
        <w:rPr>
          <w:rStyle w:val="Emphasis"/>
        </w:rPr>
        <w:t>China</w:t>
      </w:r>
      <w:r w:rsidRPr="006B3A96">
        <w:rPr>
          <w:u w:val="single"/>
        </w:rPr>
        <w:t xml:space="preserve">, </w:t>
      </w:r>
      <w:r w:rsidRPr="006B3A96">
        <w:rPr>
          <w:rStyle w:val="Emphasis"/>
        </w:rPr>
        <w:t>Russia</w:t>
      </w:r>
      <w:r w:rsidRPr="006B3A96">
        <w:rPr>
          <w:u w:val="single"/>
        </w:rPr>
        <w:t xml:space="preserve">, or the undifferentiated threats issuing from “global </w:t>
      </w:r>
      <w:r w:rsidRPr="006B3A96">
        <w:rPr>
          <w:rStyle w:val="Emphasis"/>
        </w:rPr>
        <w:t>terrorist networks</w:t>
      </w:r>
      <w:r w:rsidRPr="006B3A96">
        <w:rPr>
          <w:u w:val="single"/>
        </w:rPr>
        <w:t>”)—</w:t>
      </w:r>
      <w:r w:rsidRPr="006B3A96">
        <w:rPr>
          <w:b/>
          <w:bCs/>
          <w:highlight w:val="yellow"/>
          <w:u w:val="single"/>
        </w:rPr>
        <w:t>works rhetorically for liberals</w:t>
      </w:r>
      <w:r w:rsidRPr="006B3A96">
        <w:rPr>
          <w:highlight w:val="yellow"/>
          <w:u w:val="single"/>
        </w:rPr>
        <w:t xml:space="preserve"> as</w:t>
      </w:r>
      <w:r w:rsidRPr="006B3A96">
        <w:rPr>
          <w:u w:val="single"/>
        </w:rPr>
        <w:t xml:space="preserve"> a proactive form of </w:t>
      </w:r>
      <w:r w:rsidRPr="006B3A96">
        <w:rPr>
          <w:rStyle w:val="Emphasis"/>
          <w:highlight w:val="yellow"/>
        </w:rPr>
        <w:t>deflection</w:t>
      </w:r>
      <w:r w:rsidRPr="006B3A96">
        <w:rPr>
          <w:sz w:val="14"/>
        </w:rPr>
        <w:t>. It lets them push back against alternatives to liberal empire and neoliberal economics well in advance of any actual international problems.</w:t>
      </w:r>
      <w:bookmarkStart w:id="47" w:name="f23-text"/>
      <w:r w:rsidRPr="006B3A96">
        <w:rPr>
          <w:sz w:val="14"/>
          <w:vertAlign w:val="superscript"/>
        </w:rPr>
        <w:t>23</w:t>
      </w:r>
      <w:bookmarkEnd w:id="47"/>
      <w:r w:rsidRPr="006B3A96">
        <w:rPr>
          <w:sz w:val="14"/>
        </w:rPr>
        <w:t> In a fascinating example of this phenomenon, many commentators have begun to openly invoke anticipated Russian hacking in upcoming European elections in order to proactively explain increasingly probable electoral losses by mainstream parties such as Merkel’s Christian Democrats.</w:t>
      </w:r>
      <w:bookmarkStart w:id="48" w:name="f24-text"/>
      <w:r w:rsidRPr="006B3A96">
        <w:rPr>
          <w:sz w:val="14"/>
          <w:vertAlign w:val="superscript"/>
        </w:rPr>
        <w:t>24</w:t>
      </w:r>
      <w:bookmarkEnd w:id="48"/>
    </w:p>
    <w:p w14:paraId="4286BD43" w14:textId="77777777" w:rsidR="003951A9" w:rsidRPr="006B3A96" w:rsidRDefault="003951A9" w:rsidP="003951A9">
      <w:pPr>
        <w:ind w:firstLine="720"/>
        <w:rPr>
          <w:u w:val="single"/>
        </w:rPr>
      </w:pPr>
      <w:r w:rsidRPr="006B3A96">
        <w:rPr>
          <w:sz w:val="14"/>
        </w:rPr>
        <w:t xml:space="preserve">This deflective discourse of crisis has become deeply familiar and thoroughly instantiated within liberalism, narrowing the aperture of our political vision so much that it becomes nearly impossible to see anything on the political horizon apart from liberal militarism and neoliberal austerity. Through this tunnel vision, all challenges to the liberal order appear alike, obscuring the vital distinction between the real and terrifying dangers posed by the genuinely fascistic or proto-fascistic forces of right populism represented by Trump, Putin, and Le Pen, on the one hand, and supposed “threats” posed by critics </w:t>
      </w:r>
      <w:r w:rsidRPr="006B3A96">
        <w:rPr>
          <w:rStyle w:val="Emphasis"/>
          <w:highlight w:val="yellow"/>
        </w:rPr>
        <w:t>of</w:t>
      </w:r>
      <w:r w:rsidRPr="006B3A96">
        <w:rPr>
          <w:sz w:val="14"/>
        </w:rPr>
        <w:t xml:space="preserve"> </w:t>
      </w:r>
      <w:r w:rsidRPr="006B3A96">
        <w:rPr>
          <w:rStyle w:val="Emphasis"/>
        </w:rPr>
        <w:t xml:space="preserve">military </w:t>
      </w:r>
      <w:r w:rsidRPr="006B3A96">
        <w:rPr>
          <w:rStyle w:val="Emphasis"/>
          <w:highlight w:val="yellow"/>
        </w:rPr>
        <w:t>interventionism</w:t>
      </w:r>
      <w:r w:rsidRPr="006B3A96">
        <w:rPr>
          <w:u w:val="single"/>
        </w:rPr>
        <w:t xml:space="preserve">, unprecedented </w:t>
      </w:r>
      <w:r w:rsidRPr="006B3A96">
        <w:rPr>
          <w:rStyle w:val="Emphasis"/>
          <w:highlight w:val="yellow"/>
        </w:rPr>
        <w:t>state surveillance</w:t>
      </w:r>
      <w:r w:rsidRPr="006B3A96">
        <w:rPr>
          <w:u w:val="single"/>
        </w:rPr>
        <w:t xml:space="preserve">, </w:t>
      </w:r>
      <w:r w:rsidRPr="006B3A96">
        <w:rPr>
          <w:rStyle w:val="Emphasis"/>
        </w:rPr>
        <w:t xml:space="preserve">structural </w:t>
      </w:r>
      <w:r w:rsidRPr="006B3A96">
        <w:rPr>
          <w:rStyle w:val="Emphasis"/>
          <w:highlight w:val="yellow"/>
        </w:rPr>
        <w:t>racism</w:t>
      </w:r>
      <w:r w:rsidRPr="006B3A96">
        <w:rPr>
          <w:u w:val="single"/>
        </w:rPr>
        <w:t xml:space="preserve"> and </w:t>
      </w:r>
      <w:r w:rsidRPr="006B3A96">
        <w:rPr>
          <w:rStyle w:val="Emphasis"/>
        </w:rPr>
        <w:t>police brutality</w:t>
      </w:r>
      <w:r w:rsidRPr="006B3A96">
        <w:rPr>
          <w:u w:val="single"/>
        </w:rPr>
        <w:t xml:space="preserve">, </w:t>
      </w:r>
      <w:r w:rsidRPr="006B3A96">
        <w:rPr>
          <w:rStyle w:val="Emphasis"/>
          <w:highlight w:val="yellow"/>
        </w:rPr>
        <w:t>mass incarceration</w:t>
      </w:r>
      <w:r w:rsidRPr="006B3A96">
        <w:rPr>
          <w:u w:val="single"/>
        </w:rPr>
        <w:t xml:space="preserve"> and </w:t>
      </w:r>
      <w:r w:rsidRPr="006B3A96">
        <w:rPr>
          <w:rStyle w:val="Emphasis"/>
          <w:highlight w:val="yellow"/>
        </w:rPr>
        <w:t>deportation</w:t>
      </w:r>
      <w:r w:rsidRPr="006B3A96">
        <w:rPr>
          <w:u w:val="single"/>
        </w:rPr>
        <w:t xml:space="preserve">, </w:t>
      </w:r>
      <w:r w:rsidRPr="006B3A96">
        <w:rPr>
          <w:rStyle w:val="Emphasis"/>
          <w:highlight w:val="yellow"/>
        </w:rPr>
        <w:t>environmental degradation</w:t>
      </w:r>
      <w:r w:rsidRPr="006B3A96">
        <w:rPr>
          <w:highlight w:val="yellow"/>
          <w:u w:val="single"/>
        </w:rPr>
        <w:t xml:space="preserve"> and</w:t>
      </w:r>
      <w:r w:rsidRPr="006B3A96">
        <w:rPr>
          <w:u w:val="single"/>
        </w:rPr>
        <w:t xml:space="preserve"> depredation, and the metastasizing </w:t>
      </w:r>
      <w:r w:rsidRPr="006B3A96">
        <w:rPr>
          <w:rStyle w:val="Emphasis"/>
          <w:highlight w:val="yellow"/>
        </w:rPr>
        <w:t>inequalities</w:t>
      </w:r>
      <w:r w:rsidRPr="006B3A96">
        <w:rPr>
          <w:rStyle w:val="Emphasis"/>
        </w:rPr>
        <w:t xml:space="preserve"> of wealth</w:t>
      </w:r>
      <w:r w:rsidRPr="006B3A96">
        <w:rPr>
          <w:u w:val="single"/>
        </w:rPr>
        <w:t xml:space="preserve">, </w:t>
      </w:r>
      <w:r w:rsidRPr="006B3A96">
        <w:rPr>
          <w:rStyle w:val="Emphasis"/>
        </w:rPr>
        <w:t>income</w:t>
      </w:r>
      <w:r w:rsidRPr="006B3A96">
        <w:rPr>
          <w:u w:val="single"/>
        </w:rPr>
        <w:t>, and life chances, on the other.</w:t>
      </w:r>
    </w:p>
    <w:p w14:paraId="46178397" w14:textId="77777777" w:rsidR="003951A9" w:rsidRPr="006B3A96" w:rsidRDefault="003951A9" w:rsidP="003951A9">
      <w:pPr>
        <w:ind w:firstLine="720"/>
        <w:rPr>
          <w:sz w:val="14"/>
        </w:rPr>
      </w:pPr>
      <w:r w:rsidRPr="006B3A96">
        <w:rPr>
          <w:sz w:val="14"/>
        </w:rPr>
        <w:t xml:space="preserve">At the same time, </w:t>
      </w:r>
      <w:r w:rsidRPr="006B3A96">
        <w:rPr>
          <w:u w:val="single"/>
        </w:rPr>
        <w:t>this lumping of all populisms into an amorphous and terrifying blob prevents us from seeing genuine commonalities among them, commonalities stemming from the contradictions</w:t>
      </w:r>
      <w:r w:rsidRPr="006B3A96">
        <w:rPr>
          <w:sz w:val="14"/>
        </w:rPr>
        <w:t> [End Page 73]</w:t>
      </w:r>
      <w:r w:rsidRPr="006B3A96">
        <w:rPr>
          <w:b/>
          <w:bCs/>
          <w:sz w:val="14"/>
        </w:rPr>
        <w:t> </w:t>
      </w:r>
      <w:r w:rsidRPr="006B3A96">
        <w:rPr>
          <w:u w:val="single"/>
        </w:rPr>
        <w:t>of liberalism itself.</w:t>
      </w:r>
      <w:r w:rsidRPr="006B3A96">
        <w:rPr>
          <w:sz w:val="14"/>
        </w:rPr>
        <w:t xml:space="preserve"> Thus, </w:t>
      </w:r>
      <w:r w:rsidRPr="006B3A96">
        <w:rPr>
          <w:rStyle w:val="Emphasis"/>
          <w:highlight w:val="yellow"/>
        </w:rPr>
        <w:t>the liberal plea</w:t>
      </w:r>
      <w:r w:rsidRPr="006B3A96">
        <w:rPr>
          <w:highlight w:val="yellow"/>
          <w:u w:val="single"/>
        </w:rPr>
        <w:t xml:space="preserve"> to </w:t>
      </w:r>
      <w:r w:rsidRPr="006B3A96">
        <w:rPr>
          <w:b/>
          <w:bCs/>
          <w:highlight w:val="yellow"/>
          <w:u w:val="single"/>
        </w:rPr>
        <w:t>focus</w:t>
      </w:r>
      <w:r w:rsidRPr="006B3A96">
        <w:rPr>
          <w:u w:val="single"/>
        </w:rPr>
        <w:t xml:space="preserve"> all of our critical and </w:t>
      </w:r>
      <w:r w:rsidRPr="006B3A96">
        <w:rPr>
          <w:rStyle w:val="Emphasis"/>
        </w:rPr>
        <w:t xml:space="preserve">political energies </w:t>
      </w:r>
      <w:r w:rsidRPr="006B3A96">
        <w:rPr>
          <w:rStyle w:val="Emphasis"/>
          <w:highlight w:val="yellow"/>
        </w:rPr>
        <w:t>on</w:t>
      </w:r>
      <w:r w:rsidRPr="006B3A96">
        <w:rPr>
          <w:rStyle w:val="Emphasis"/>
        </w:rPr>
        <w:t xml:space="preserve"> the crisis of </w:t>
      </w:r>
      <w:r w:rsidRPr="006B3A96">
        <w:rPr>
          <w:rStyle w:val="Emphasis"/>
          <w:highlight w:val="yellow"/>
        </w:rPr>
        <w:t>Trump</w:t>
      </w:r>
      <w:r w:rsidRPr="006B3A96">
        <w:rPr>
          <w:highlight w:val="yellow"/>
          <w:u w:val="single"/>
        </w:rPr>
        <w:t xml:space="preserve"> and</w:t>
      </w:r>
      <w:r w:rsidRPr="006B3A96">
        <w:rPr>
          <w:u w:val="single"/>
        </w:rPr>
        <w:t xml:space="preserve"> the </w:t>
      </w:r>
      <w:r w:rsidRPr="006B3A96">
        <w:rPr>
          <w:rStyle w:val="Emphasis"/>
          <w:highlight w:val="yellow"/>
        </w:rPr>
        <w:t>dangers of populism</w:t>
      </w:r>
      <w:r w:rsidRPr="006B3A96">
        <w:rPr>
          <w:rStyle w:val="Emphasis"/>
        </w:rPr>
        <w:t>-as-fascism</w:t>
      </w:r>
      <w:r w:rsidRPr="006B3A96">
        <w:rPr>
          <w:sz w:val="14"/>
        </w:rPr>
        <w:t xml:space="preserve"> (wrapped in a Russian blanket) </w:t>
      </w:r>
      <w:r w:rsidRPr="006B3A96">
        <w:rPr>
          <w:u w:val="single"/>
        </w:rPr>
        <w:t xml:space="preserve">conveniently </w:t>
      </w:r>
      <w:r w:rsidRPr="006B3A96">
        <w:rPr>
          <w:rStyle w:val="Emphasis"/>
          <w:highlight w:val="yellow"/>
        </w:rPr>
        <w:t>erases</w:t>
      </w:r>
      <w:r w:rsidRPr="006B3A96">
        <w:rPr>
          <w:u w:val="single"/>
        </w:rPr>
        <w:t xml:space="preserve"> or occludes </w:t>
      </w:r>
      <w:r w:rsidRPr="006B3A96">
        <w:rPr>
          <w:highlight w:val="yellow"/>
          <w:u w:val="single"/>
        </w:rPr>
        <w:t>the</w:t>
      </w:r>
      <w:r w:rsidRPr="006B3A96">
        <w:rPr>
          <w:u w:val="single"/>
        </w:rPr>
        <w:t xml:space="preserve"> myriad </w:t>
      </w:r>
      <w:r w:rsidRPr="006B3A96">
        <w:rPr>
          <w:highlight w:val="yellow"/>
          <w:u w:val="single"/>
        </w:rPr>
        <w:t>ways</w:t>
      </w:r>
      <w:r w:rsidRPr="006B3A96">
        <w:rPr>
          <w:u w:val="single"/>
        </w:rPr>
        <w:t xml:space="preserve"> in which </w:t>
      </w:r>
      <w:r w:rsidRPr="006B3A96">
        <w:rPr>
          <w:rStyle w:val="Emphasis"/>
          <w:highlight w:val="yellow"/>
        </w:rPr>
        <w:t>liberalism</w:t>
      </w:r>
      <w:r w:rsidRPr="006B3A96">
        <w:rPr>
          <w:rStyle w:val="Emphasis"/>
        </w:rPr>
        <w:t xml:space="preserve"> actually </w:t>
      </w:r>
      <w:r w:rsidRPr="006B3A96">
        <w:rPr>
          <w:rStyle w:val="Emphasis"/>
          <w:highlight w:val="yellow"/>
        </w:rPr>
        <w:t>engenders</w:t>
      </w:r>
      <w:r w:rsidRPr="006B3A96">
        <w:rPr>
          <w:rStyle w:val="Emphasis"/>
        </w:rPr>
        <w:t xml:space="preserve"> the very popular refusals to its own logic that animate </w:t>
      </w:r>
      <w:r w:rsidRPr="006B3A96">
        <w:rPr>
          <w:rStyle w:val="Emphasis"/>
          <w:highlight w:val="yellow"/>
        </w:rPr>
        <w:t>populism</w:t>
      </w:r>
      <w:r w:rsidRPr="006B3A96">
        <w:rPr>
          <w:u w:val="single"/>
        </w:rPr>
        <w:t xml:space="preserve"> on the left and on the right </w:t>
      </w:r>
      <w:r w:rsidRPr="006B3A96">
        <w:rPr>
          <w:highlight w:val="yellow"/>
          <w:u w:val="single"/>
        </w:rPr>
        <w:t xml:space="preserve">through its </w:t>
      </w:r>
      <w:r w:rsidRPr="006B3A96">
        <w:rPr>
          <w:b/>
          <w:bCs/>
          <w:highlight w:val="yellow"/>
          <w:u w:val="single"/>
        </w:rPr>
        <w:t>oppressions</w:t>
      </w:r>
      <w:r w:rsidRPr="006B3A96">
        <w:rPr>
          <w:u w:val="single"/>
        </w:rPr>
        <w:t xml:space="preserve">, </w:t>
      </w:r>
      <w:r w:rsidRPr="006B3A96">
        <w:rPr>
          <w:b/>
          <w:bCs/>
          <w:u w:val="single"/>
        </w:rPr>
        <w:t>exploitations</w:t>
      </w:r>
      <w:r w:rsidRPr="006B3A96">
        <w:rPr>
          <w:u w:val="single"/>
        </w:rPr>
        <w:t xml:space="preserve">, and </w:t>
      </w:r>
      <w:r w:rsidRPr="006B3A96">
        <w:rPr>
          <w:b/>
          <w:bCs/>
          <w:u w:val="single"/>
        </w:rPr>
        <w:t>exclusions</w:t>
      </w:r>
      <w:r w:rsidRPr="006B3A96">
        <w:rPr>
          <w:sz w:val="14"/>
        </w:rPr>
        <w:t>. To take just one example, liberals in America, on both sides of the establishment partisan “divide,” are doubling down on their efforts to tar the “white working class” with racism, misogyny, and xenophobia, to paint Trump voters as alienated by the “political correctness” and by the party politics of a liberal cultural elite out of touch with mainstream values. Trump’s victory, in this story, represents the revenge of the “deplorables.”</w:t>
      </w:r>
    </w:p>
    <w:p w14:paraId="0F1FFFF1" w14:textId="77777777" w:rsidR="003951A9" w:rsidRPr="006B3A96" w:rsidRDefault="003951A9" w:rsidP="003951A9">
      <w:pPr>
        <w:ind w:firstLine="720"/>
        <w:rPr>
          <w:sz w:val="14"/>
        </w:rPr>
      </w:pPr>
      <w:r w:rsidRPr="006B3A96">
        <w:rPr>
          <w:sz w:val="14"/>
        </w:rPr>
        <w:t>Without questioning for a moment that many Trump voters were surely motivated by nativism, racial animus, or cultural atavism, we worry that this narrative—applied broadly as an explanation for Trump (or for Brexit, or …)—is being used to deflect attention away from the critical numbers of Democratic voters who stayed home rather than vote for Trump or Clinton, numbers that far exceed those who supported Stein’s third-party candidacy.</w:t>
      </w:r>
      <w:bookmarkStart w:id="49" w:name="f25-text"/>
      <w:r w:rsidRPr="006B3A96">
        <w:rPr>
          <w:sz w:val="14"/>
          <w:vertAlign w:val="superscript"/>
        </w:rPr>
        <w:t>25</w:t>
      </w:r>
      <w:bookmarkEnd w:id="49"/>
      <w:r w:rsidRPr="006B3A96">
        <w:rPr>
          <w:sz w:val="14"/>
        </w:rPr>
        <w:t> Likewise, such a narrative annihilates the possibility of imagining that some Trump voters were made especially susceptible to the appeals of xenophobia not merely because they are inherently reactionary human beings but because of the real economic concerns of continued un- or under-employment,</w:t>
      </w:r>
      <w:bookmarkStart w:id="50" w:name="f26-text"/>
      <w:r w:rsidRPr="006B3A96">
        <w:rPr>
          <w:sz w:val="14"/>
          <w:vertAlign w:val="superscript"/>
        </w:rPr>
        <w:t>26</w:t>
      </w:r>
      <w:bookmarkEnd w:id="50"/>
      <w:r w:rsidRPr="006B3A96">
        <w:rPr>
          <w:sz w:val="14"/>
        </w:rPr>
        <w:t> stagnant or declining wages, and increased precariousness in an economy where the rich devour an even greater share of the pie.</w:t>
      </w:r>
      <w:bookmarkStart w:id="51" w:name="f27-text"/>
      <w:r w:rsidRPr="006B3A96">
        <w:rPr>
          <w:sz w:val="14"/>
          <w:vertAlign w:val="superscript"/>
        </w:rPr>
        <w:t>27</w:t>
      </w:r>
      <w:bookmarkEnd w:id="51"/>
      <w:r w:rsidRPr="006B3A96">
        <w:rPr>
          <w:sz w:val="14"/>
        </w:rPr>
        <w:t> Again, in making this argument, we are </w:t>
      </w:r>
      <w:r w:rsidRPr="006B3A96">
        <w:rPr>
          <w:i/>
          <w:iCs/>
          <w:sz w:val="14"/>
        </w:rPr>
        <w:t>not</w:t>
      </w:r>
      <w:r w:rsidRPr="006B3A96">
        <w:rPr>
          <w:sz w:val="14"/>
        </w:rPr>
        <w:t> legitimating the various expressions of white nationalist hate we see on the right as a valid or even rational response to the failures of liberalism. Our point is different and more ominous: that in the absence of sensible explanations of, and rational solutions to, the real economic difficulties they face, many people will opt for whatever explanations and solutions are on offer. As a late 19</w:t>
      </w:r>
      <w:r w:rsidRPr="006B3A96">
        <w:rPr>
          <w:sz w:val="14"/>
          <w:vertAlign w:val="superscript"/>
        </w:rPr>
        <w:t>th</w:t>
      </w:r>
      <w:r w:rsidRPr="006B3A96">
        <w:rPr>
          <w:sz w:val="14"/>
        </w:rPr>
        <w:t> or early 20</w:t>
      </w:r>
      <w:r w:rsidRPr="006B3A96">
        <w:rPr>
          <w:sz w:val="14"/>
          <w:vertAlign w:val="superscript"/>
        </w:rPr>
        <w:t>th</w:t>
      </w:r>
      <w:r w:rsidRPr="006B3A96">
        <w:rPr>
          <w:sz w:val="14"/>
        </w:rPr>
        <w:t> century German Social Democrat is said to have remarked, “anti-Semitism is the socialism of fools.”</w:t>
      </w:r>
      <w:bookmarkStart w:id="52" w:name="f28-text"/>
      <w:r w:rsidRPr="006B3A96">
        <w:rPr>
          <w:sz w:val="14"/>
          <w:vertAlign w:val="superscript"/>
        </w:rPr>
        <w:t>28</w:t>
      </w:r>
      <w:bookmarkEnd w:id="52"/>
      <w:r w:rsidRPr="006B3A96">
        <w:rPr>
          <w:sz w:val="14"/>
        </w:rPr>
        <w:t> Trumpism may be the new “socialism of fools,” but it can function as such only because liberal deflection makes the genuine article impossible, literally unthinkable: there is no alternative.</w:t>
      </w:r>
    </w:p>
    <w:p w14:paraId="59AA69FC" w14:textId="77777777" w:rsidR="003951A9" w:rsidRPr="006B3A96" w:rsidRDefault="003951A9" w:rsidP="003951A9">
      <w:pPr>
        <w:ind w:firstLine="720"/>
        <w:rPr>
          <w:sz w:val="14"/>
        </w:rPr>
      </w:pPr>
      <w:r w:rsidRPr="006B3A96">
        <w:rPr>
          <w:sz w:val="14"/>
        </w:rPr>
        <w:t xml:space="preserve">In addition to stoking the fears of chaos and crisis, </w:t>
      </w:r>
      <w:r w:rsidRPr="006B3A96">
        <w:rPr>
          <w:rStyle w:val="Emphasis"/>
          <w:highlight w:val="yellow"/>
        </w:rPr>
        <w:t>liberal apologists</w:t>
      </w:r>
      <w:r w:rsidRPr="006B3A96">
        <w:rPr>
          <w:u w:val="single"/>
        </w:rPr>
        <w:t xml:space="preserve"> also </w:t>
      </w:r>
      <w:r w:rsidRPr="006B3A96">
        <w:rPr>
          <w:rStyle w:val="Emphasis"/>
          <w:highlight w:val="yellow"/>
        </w:rPr>
        <w:t>rely on</w:t>
      </w:r>
      <w:r w:rsidRPr="006B3A96">
        <w:rPr>
          <w:rStyle w:val="Emphasis"/>
        </w:rPr>
        <w:t xml:space="preserve"> outright </w:t>
      </w:r>
      <w:r w:rsidRPr="006B3A96">
        <w:rPr>
          <w:rStyle w:val="Emphasis"/>
          <w:highlight w:val="yellow"/>
        </w:rPr>
        <w:t>lies</w:t>
      </w:r>
      <w:r w:rsidRPr="006B3A96">
        <w:rPr>
          <w:highlight w:val="yellow"/>
          <w:u w:val="single"/>
        </w:rPr>
        <w:t xml:space="preserve"> to </w:t>
      </w:r>
      <w:r w:rsidRPr="006B3A96">
        <w:rPr>
          <w:b/>
          <w:bCs/>
          <w:highlight w:val="yellow"/>
          <w:u w:val="single"/>
        </w:rPr>
        <w:t>deflect</w:t>
      </w:r>
      <w:r w:rsidRPr="006B3A96">
        <w:rPr>
          <w:b/>
          <w:bCs/>
          <w:u w:val="single"/>
        </w:rPr>
        <w:t xml:space="preserve"> attention</w:t>
      </w:r>
      <w:r w:rsidRPr="006B3A96">
        <w:rPr>
          <w:u w:val="single"/>
        </w:rPr>
        <w:t xml:space="preserve"> away </w:t>
      </w:r>
      <w:r w:rsidRPr="006B3A96">
        <w:rPr>
          <w:highlight w:val="yellow"/>
          <w:u w:val="single"/>
        </w:rPr>
        <w:t>from</w:t>
      </w:r>
      <w:r w:rsidRPr="006B3A96">
        <w:rPr>
          <w:u w:val="single"/>
        </w:rPr>
        <w:t xml:space="preserve"> the realities of neoliberal economic policy and </w:t>
      </w:r>
      <w:r w:rsidRPr="006B3A96">
        <w:rPr>
          <w:rStyle w:val="Emphasis"/>
        </w:rPr>
        <w:t xml:space="preserve">liberal </w:t>
      </w:r>
      <w:r w:rsidRPr="006B3A96">
        <w:rPr>
          <w:rStyle w:val="Emphasis"/>
          <w:highlight w:val="yellow"/>
        </w:rPr>
        <w:t>empire</w:t>
      </w:r>
      <w:r w:rsidRPr="006B3A96">
        <w:rPr>
          <w:sz w:val="14"/>
        </w:rPr>
        <w:t xml:space="preserve">. In our view, </w:t>
      </w:r>
      <w:r w:rsidRPr="006B3A96">
        <w:rPr>
          <w:u w:val="single"/>
        </w:rPr>
        <w:t xml:space="preserve">this makes </w:t>
      </w:r>
      <w:r w:rsidRPr="006B3A96">
        <w:rPr>
          <w:b/>
          <w:bCs/>
          <w:u w:val="single"/>
        </w:rPr>
        <w:t>liberals</w:t>
      </w:r>
      <w:r w:rsidRPr="006B3A96">
        <w:rPr>
          <w:u w:val="single"/>
        </w:rPr>
        <w:t xml:space="preserve"> partly </w:t>
      </w:r>
      <w:r w:rsidRPr="006B3A96">
        <w:rPr>
          <w:rStyle w:val="Emphasis"/>
          <w:highlight w:val="yellow"/>
        </w:rPr>
        <w:t>responsible</w:t>
      </w:r>
      <w:r w:rsidRPr="006B3A96">
        <w:rPr>
          <w:highlight w:val="yellow"/>
          <w:u w:val="single"/>
        </w:rPr>
        <w:t xml:space="preserve"> for</w:t>
      </w:r>
      <w:r w:rsidRPr="006B3A96">
        <w:rPr>
          <w:u w:val="single"/>
        </w:rPr>
        <w:t xml:space="preserve"> what many have identified as our worrying entry into a “post-factual” era characterized by rampant distrust of the mainstream media and the rise of </w:t>
      </w:r>
      <w:r w:rsidRPr="006B3A96">
        <w:rPr>
          <w:rStyle w:val="Emphasis"/>
          <w:highlight w:val="yellow"/>
        </w:rPr>
        <w:t>fake news</w:t>
      </w:r>
      <w:r w:rsidRPr="006B3A96">
        <w:rPr>
          <w:u w:val="single"/>
        </w:rPr>
        <w:t>—developments they typically blame on the alt-Right, social media platforms, Russian internet trolls, and others</w:t>
      </w:r>
      <w:r w:rsidRPr="006B3A96">
        <w:rPr>
          <w:sz w:val="14"/>
        </w:rPr>
        <w:t>. By contrast, we suggest that perhaps [End Page 74]</w:t>
      </w:r>
      <w:r w:rsidRPr="006B3A96">
        <w:rPr>
          <w:b/>
          <w:bCs/>
          <w:sz w:val="14"/>
        </w:rPr>
        <w:t> </w:t>
      </w:r>
      <w:r w:rsidRPr="006B3A96">
        <w:rPr>
          <w:sz w:val="14"/>
        </w:rPr>
        <w:t>40 years of liberal promises that “a rising tide will lift all boats” and that American workers will benefit from trade, tax cuts, deregulation, and austerity have been increasingly belied by stagnant wages, growing inequality, and a steady flow of manufacturing jobs overseas. Indeed, liberals themselves know that many of their economic arguments are bogus,</w:t>
      </w:r>
      <w:bookmarkStart w:id="53" w:name="f29-text"/>
      <w:r w:rsidRPr="006B3A96">
        <w:rPr>
          <w:sz w:val="14"/>
          <w:vertAlign w:val="superscript"/>
        </w:rPr>
        <w:t>29</w:t>
      </w:r>
      <w:bookmarkEnd w:id="53"/>
      <w:r w:rsidRPr="006B3A96">
        <w:rPr>
          <w:sz w:val="14"/>
        </w:rPr>
        <w:t> and their persistence in asking us to believe them amounts to asking us to believe in fiction.</w:t>
      </w:r>
    </w:p>
    <w:p w14:paraId="79B0D38B" w14:textId="77777777" w:rsidR="003951A9" w:rsidRPr="006B3A96" w:rsidRDefault="003951A9" w:rsidP="003951A9">
      <w:pPr>
        <w:ind w:firstLine="720"/>
        <w:rPr>
          <w:sz w:val="14"/>
        </w:rPr>
      </w:pPr>
      <w:r w:rsidRPr="006B3A96">
        <w:rPr>
          <w:sz w:val="14"/>
        </w:rPr>
        <w:t>Consider Greece, whose lenders have preached that austerity is the sure and only path back from economic ruin, even as the policies on which they have insisted have resulted in the highest levels of unemployment in the EU, a nearly 7-fold increase in the share of the population living in extreme poverty, and widespread social alienation, with effectively no economic growth and mounting rather than decreasing indebtedness.</w:t>
      </w:r>
      <w:bookmarkStart w:id="54" w:name="f30-text"/>
      <w:r w:rsidRPr="006B3A96">
        <w:rPr>
          <w:sz w:val="14"/>
          <w:vertAlign w:val="superscript"/>
        </w:rPr>
        <w:t>30</w:t>
      </w:r>
      <w:bookmarkEnd w:id="54"/>
      <w:r w:rsidRPr="006B3A96">
        <w:rPr>
          <w:sz w:val="14"/>
        </w:rPr>
        <w:t> That Greece’s far right nationalist party, Golden Dawn, would be seeing a surge in popularity—explicitly aided and abetted by the inspiration they draw from Trump’s Muslim Ban—is hardly surprising under such circumstances.</w:t>
      </w:r>
      <w:bookmarkStart w:id="55" w:name="f31-text"/>
      <w:r w:rsidRPr="006B3A96">
        <w:rPr>
          <w:sz w:val="14"/>
          <w:vertAlign w:val="superscript"/>
        </w:rPr>
        <w:t>31</w:t>
      </w:r>
      <w:bookmarkEnd w:id="55"/>
      <w:r w:rsidRPr="006B3A96">
        <w:rPr>
          <w:sz w:val="14"/>
        </w:rPr>
        <w:t xml:space="preserve"> Likewise, </w:t>
      </w:r>
      <w:r w:rsidRPr="006B3A96">
        <w:rPr>
          <w:u w:val="single"/>
        </w:rPr>
        <w:t xml:space="preserve">the </w:t>
      </w:r>
      <w:r w:rsidRPr="006B3A96">
        <w:rPr>
          <w:rStyle w:val="Emphasis"/>
        </w:rPr>
        <w:t>trillions</w:t>
      </w:r>
      <w:r w:rsidRPr="006B3A96">
        <w:rPr>
          <w:u w:val="single"/>
        </w:rPr>
        <w:t xml:space="preserve"> of dollars spent—and still being spent—on ceaseless </w:t>
      </w:r>
      <w:r w:rsidRPr="006B3A96">
        <w:rPr>
          <w:rStyle w:val="Emphasis"/>
          <w:highlight w:val="yellow"/>
        </w:rPr>
        <w:t>wars</w:t>
      </w:r>
      <w:r w:rsidRPr="006B3A96">
        <w:rPr>
          <w:highlight w:val="yellow"/>
          <w:u w:val="single"/>
        </w:rPr>
        <w:t xml:space="preserve"> and </w:t>
      </w:r>
      <w:r w:rsidRPr="006B3A96">
        <w:rPr>
          <w:rStyle w:val="Emphasis"/>
          <w:highlight w:val="yellow"/>
        </w:rPr>
        <w:t>drone strikes</w:t>
      </w:r>
      <w:r w:rsidRPr="006B3A96">
        <w:rPr>
          <w:highlight w:val="yellow"/>
          <w:u w:val="single"/>
        </w:rPr>
        <w:t xml:space="preserve"> (in </w:t>
      </w:r>
      <w:r w:rsidRPr="006B3A96">
        <w:rPr>
          <w:rStyle w:val="Emphasis"/>
          <w:highlight w:val="yellow"/>
        </w:rPr>
        <w:t>Afghanistan</w:t>
      </w:r>
      <w:r w:rsidRPr="006B3A96">
        <w:rPr>
          <w:u w:val="single"/>
        </w:rPr>
        <w:t xml:space="preserve">, </w:t>
      </w:r>
      <w:r w:rsidRPr="006B3A96">
        <w:rPr>
          <w:rStyle w:val="Emphasis"/>
          <w:highlight w:val="yellow"/>
        </w:rPr>
        <w:t>Iraq</w:t>
      </w:r>
      <w:r w:rsidRPr="006B3A96">
        <w:rPr>
          <w:u w:val="single"/>
        </w:rPr>
        <w:t xml:space="preserve">, </w:t>
      </w:r>
      <w:r w:rsidRPr="006B3A96">
        <w:rPr>
          <w:rStyle w:val="Emphasis"/>
          <w:highlight w:val="yellow"/>
        </w:rPr>
        <w:t>Libya</w:t>
      </w:r>
      <w:r w:rsidRPr="006B3A96">
        <w:rPr>
          <w:u w:val="single"/>
        </w:rPr>
        <w:t xml:space="preserve">, </w:t>
      </w:r>
      <w:r w:rsidRPr="006B3A96">
        <w:rPr>
          <w:rStyle w:val="Emphasis"/>
          <w:highlight w:val="yellow"/>
        </w:rPr>
        <w:t>Yemen</w:t>
      </w:r>
      <w:r w:rsidRPr="006B3A96">
        <w:rPr>
          <w:u w:val="single"/>
        </w:rPr>
        <w:t xml:space="preserve">) have been justified as crucial to winning the war on terror. The </w:t>
      </w:r>
      <w:r w:rsidRPr="006B3A96">
        <w:rPr>
          <w:rStyle w:val="Emphasis"/>
        </w:rPr>
        <w:t>Iraq war</w:t>
      </w:r>
      <w:r w:rsidRPr="006B3A96">
        <w:rPr>
          <w:u w:val="single"/>
        </w:rPr>
        <w:t xml:space="preserve"> itself was </w:t>
      </w:r>
      <w:r w:rsidRPr="006B3A96">
        <w:rPr>
          <w:highlight w:val="yellow"/>
          <w:u w:val="single"/>
        </w:rPr>
        <w:t xml:space="preserve">ginned up with </w:t>
      </w:r>
      <w:r w:rsidRPr="006B3A96">
        <w:rPr>
          <w:rStyle w:val="Emphasis"/>
          <w:highlight w:val="yellow"/>
        </w:rPr>
        <w:t>fake news</w:t>
      </w:r>
      <w:r w:rsidRPr="006B3A96">
        <w:rPr>
          <w:u w:val="single"/>
        </w:rPr>
        <w:t xml:space="preserve"> about weapons of mass destruction </w:t>
      </w:r>
      <w:r w:rsidRPr="006B3A96">
        <w:rPr>
          <w:rStyle w:val="Emphasis"/>
          <w:highlight w:val="yellow"/>
        </w:rPr>
        <w:t>endorsed by both parties</w:t>
      </w:r>
      <w:r w:rsidRPr="006B3A96">
        <w:rPr>
          <w:u w:val="single"/>
        </w:rPr>
        <w:t>, and—as is evident to anyone paying attention—this endless war on terror has done nothing to curb terrorist attacks in liberal states or to decrease terrorist violence in the sacrifice zones it has created. Even the Director of National Intelligence conceded that the war on terror had </w:t>
      </w:r>
      <w:r w:rsidRPr="006B3A96">
        <w:rPr>
          <w:i/>
          <w:iCs/>
          <w:u w:val="single"/>
        </w:rPr>
        <w:t>increased</w:t>
      </w:r>
      <w:r w:rsidRPr="006B3A96">
        <w:rPr>
          <w:u w:val="single"/>
        </w:rPr>
        <w:t> the terrorist threat</w:t>
      </w:r>
      <w:r w:rsidRPr="006B3A96">
        <w:rPr>
          <w:sz w:val="14"/>
        </w:rPr>
        <w:t>.</w:t>
      </w:r>
      <w:bookmarkStart w:id="56" w:name="f32-text"/>
      <w:r w:rsidRPr="006B3A96">
        <w:rPr>
          <w:sz w:val="14"/>
          <w:vertAlign w:val="superscript"/>
        </w:rPr>
        <w:t>32</w:t>
      </w:r>
      <w:bookmarkEnd w:id="56"/>
    </w:p>
    <w:p w14:paraId="0FB06406" w14:textId="77777777" w:rsidR="003951A9" w:rsidRPr="006B3A96" w:rsidRDefault="003951A9" w:rsidP="003951A9">
      <w:pPr>
        <w:ind w:firstLine="720"/>
        <w:rPr>
          <w:sz w:val="14"/>
        </w:rPr>
      </w:pPr>
      <w:r w:rsidRPr="006B3A96">
        <w:rPr>
          <w:sz w:val="14"/>
        </w:rPr>
        <w:t xml:space="preserve">So, </w:t>
      </w:r>
      <w:r w:rsidRPr="006B3A96">
        <w:rPr>
          <w:rStyle w:val="Emphasis"/>
        </w:rPr>
        <w:t>liberal deflection primes the public to distrust the media</w:t>
      </w:r>
      <w:r w:rsidRPr="006B3A96">
        <w:rPr>
          <w:u w:val="single"/>
        </w:rPr>
        <w:t xml:space="preserve"> by asking us to believe in what amounts to </w:t>
      </w:r>
      <w:r w:rsidRPr="006B3A96">
        <w:rPr>
          <w:rStyle w:val="Emphasis"/>
        </w:rPr>
        <w:t>fake news</w:t>
      </w:r>
      <w:r w:rsidRPr="006B3A96">
        <w:rPr>
          <w:sz w:val="14"/>
        </w:rPr>
        <w:t>. Given the choice between a sanctimonious avatar of the establishment (who dutifully repeats the same lines about neoliberal prosperity and imperial security) and an unctuous grifter who says that it’s all lies, that the game is rigged, that he’s going to drain the swamp, how surprising is it that many people (though far from a majority) might vote for that grifter, either out of desperation or to send a signal that they aren’t buying the lies any longer? If there’s no horse in the race willing to take you where you want to go, how irrational is it to choose an ass instead of a unicorn?</w:t>
      </w:r>
    </w:p>
    <w:p w14:paraId="7CF9FCA3" w14:textId="77777777" w:rsidR="003951A9" w:rsidRPr="006B3A96" w:rsidRDefault="003951A9" w:rsidP="003951A9">
      <w:pPr>
        <w:ind w:firstLine="720"/>
        <w:rPr>
          <w:sz w:val="14"/>
        </w:rPr>
      </w:pPr>
      <w:r w:rsidRPr="006B3A96">
        <w:rPr>
          <w:sz w:val="14"/>
        </w:rPr>
        <w:t xml:space="preserve">For all of these reasons, </w:t>
      </w:r>
      <w:r w:rsidRPr="006B3A96">
        <w:rPr>
          <w:u w:val="single"/>
        </w:rPr>
        <w:t xml:space="preserve">any successful </w:t>
      </w:r>
      <w:r w:rsidRPr="006B3A96">
        <w:rPr>
          <w:b/>
          <w:bCs/>
          <w:u w:val="single"/>
        </w:rPr>
        <w:t>resistance</w:t>
      </w:r>
      <w:r w:rsidRPr="006B3A96">
        <w:rPr>
          <w:u w:val="single"/>
        </w:rPr>
        <w:t xml:space="preserve"> to Trumpism and to right-wing </w:t>
      </w:r>
      <w:r w:rsidRPr="006B3A96">
        <w:rPr>
          <w:rStyle w:val="Emphasis"/>
        </w:rPr>
        <w:t>populism</w:t>
      </w:r>
      <w:r w:rsidRPr="006B3A96">
        <w:rPr>
          <w:u w:val="single"/>
        </w:rPr>
        <w:t xml:space="preserve"> more</w:t>
      </w:r>
      <w:r w:rsidRPr="006B3A96">
        <w:rPr>
          <w:sz w:val="14"/>
        </w:rPr>
        <w:t xml:space="preserve"> </w:t>
      </w:r>
      <w:r w:rsidRPr="006B3A96">
        <w:rPr>
          <w:u w:val="single"/>
        </w:rPr>
        <w:t>generally must</w:t>
      </w:r>
      <w:r w:rsidRPr="006B3A96">
        <w:rPr>
          <w:sz w:val="14"/>
        </w:rPr>
        <w:t xml:space="preserve">, in our view, </w:t>
      </w:r>
      <w:r w:rsidRPr="006B3A96">
        <w:rPr>
          <w:u w:val="single"/>
        </w:rPr>
        <w:t xml:space="preserve">include not only a principled opposition to the racist, xenophobic, misogynistic, authoritarian politics already on display in these first few weeks, but also a </w:t>
      </w:r>
      <w:r w:rsidRPr="006B3A96">
        <w:rPr>
          <w:rStyle w:val="Emphasis"/>
        </w:rPr>
        <w:t>vigorous critique</w:t>
      </w:r>
      <w:r w:rsidRPr="006B3A96">
        <w:rPr>
          <w:u w:val="single"/>
        </w:rPr>
        <w:t xml:space="preserve"> of the practices of liberal deflection that prevent us from understanding the powerful discontent engendered by </w:t>
      </w:r>
      <w:r w:rsidRPr="006B3A96">
        <w:rPr>
          <w:rStyle w:val="Emphasis"/>
        </w:rPr>
        <w:t>liberalism itself</w:t>
      </w:r>
      <w:r w:rsidRPr="006B3A96">
        <w:rPr>
          <w:sz w:val="14"/>
        </w:rPr>
        <w:t>. We believe it is essential for any alternative political movement or ideology to identify the commonalities that animate both [End Page 75]</w:t>
      </w:r>
      <w:r w:rsidRPr="006B3A96">
        <w:rPr>
          <w:b/>
          <w:bCs/>
          <w:sz w:val="14"/>
        </w:rPr>
        <w:t> </w:t>
      </w:r>
      <w:r w:rsidRPr="006B3A96">
        <w:rPr>
          <w:sz w:val="14"/>
        </w:rPr>
        <w:t>right and left opposition to liberalism without conflating the two; that is, to reflect on their profound political and ideological differences while engaging the common origins of key elements of that opposition in frustration and disgust with the failures of liberalism itself.</w:t>
      </w:r>
    </w:p>
    <w:p w14:paraId="1D5DFDD7" w14:textId="77777777" w:rsidR="003951A9" w:rsidRPr="006B3A96" w:rsidRDefault="003951A9" w:rsidP="003951A9">
      <w:pPr>
        <w:ind w:firstLine="720"/>
        <w:rPr>
          <w:sz w:val="14"/>
        </w:rPr>
      </w:pPr>
      <w:r w:rsidRPr="00C74823">
        <w:rPr>
          <w:sz w:val="14"/>
        </w:rPr>
        <w:t>T</w:t>
      </w:r>
      <w:r w:rsidRPr="006B3A96">
        <w:rPr>
          <w:sz w:val="14"/>
        </w:rPr>
        <w:t xml:space="preserve">his is especially important because </w:t>
      </w:r>
      <w:r w:rsidRPr="006B3A96">
        <w:rPr>
          <w:u w:val="single"/>
        </w:rPr>
        <w:t xml:space="preserve">liberal deflection makes it difficult to see that while </w:t>
      </w:r>
      <w:r w:rsidRPr="006B3A96">
        <w:rPr>
          <w:rStyle w:val="Emphasis"/>
          <w:highlight w:val="yellow"/>
        </w:rPr>
        <w:t>Trump’s presidency</w:t>
      </w:r>
      <w:r w:rsidRPr="006B3A96">
        <w:rPr>
          <w:u w:val="single"/>
        </w:rPr>
        <w:t xml:space="preserve"> poses a real and serious threat to the well-being of many vulnerable people, it </w:t>
      </w:r>
      <w:r w:rsidRPr="006B3A96">
        <w:rPr>
          <w:b/>
          <w:bCs/>
          <w:highlight w:val="yellow"/>
          <w:u w:val="single"/>
        </w:rPr>
        <w:t>does not</w:t>
      </w:r>
      <w:r w:rsidRPr="006B3A96">
        <w:rPr>
          <w:b/>
          <w:bCs/>
          <w:u w:val="single"/>
        </w:rPr>
        <w:t xml:space="preserve"> actually</w:t>
      </w:r>
      <w:r w:rsidRPr="006B3A96">
        <w:rPr>
          <w:u w:val="single"/>
        </w:rPr>
        <w:t xml:space="preserve"> </w:t>
      </w:r>
      <w:r w:rsidRPr="006B3A96">
        <w:rPr>
          <w:b/>
          <w:bCs/>
          <w:highlight w:val="yellow"/>
          <w:u w:val="single"/>
        </w:rPr>
        <w:t>pose</w:t>
      </w:r>
      <w:r w:rsidRPr="006B3A96">
        <w:rPr>
          <w:u w:val="single"/>
        </w:rPr>
        <w:t xml:space="preserve"> much of </w:t>
      </w:r>
      <w:r w:rsidRPr="006B3A96">
        <w:rPr>
          <w:highlight w:val="yellow"/>
          <w:u w:val="single"/>
        </w:rPr>
        <w:t xml:space="preserve">a </w:t>
      </w:r>
      <w:r w:rsidRPr="006B3A96">
        <w:rPr>
          <w:rStyle w:val="Emphasis"/>
          <w:highlight w:val="yellow"/>
        </w:rPr>
        <w:t>danger</w:t>
      </w:r>
      <w:r w:rsidRPr="006B3A96">
        <w:rPr>
          <w:u w:val="single"/>
        </w:rPr>
        <w:t xml:space="preserve"> either to </w:t>
      </w:r>
      <w:r w:rsidRPr="006B3A96">
        <w:rPr>
          <w:rStyle w:val="Emphasis"/>
        </w:rPr>
        <w:t>neoliberal capitalism</w:t>
      </w:r>
      <w:r w:rsidRPr="006B3A96">
        <w:rPr>
          <w:u w:val="single"/>
        </w:rPr>
        <w:t xml:space="preserve"> or to </w:t>
      </w:r>
      <w:r w:rsidRPr="006B3A96">
        <w:rPr>
          <w:rStyle w:val="Emphasis"/>
        </w:rPr>
        <w:t>American empire</w:t>
      </w:r>
      <w:r w:rsidRPr="006B3A96">
        <w:rPr>
          <w:u w:val="single"/>
        </w:rPr>
        <w:t xml:space="preserve"> </w:t>
      </w:r>
      <w:r w:rsidRPr="006B3A96">
        <w:rPr>
          <w:sz w:val="14"/>
        </w:rPr>
        <w:t>(</w:t>
      </w:r>
      <w:r w:rsidRPr="006B3A96">
        <w:rPr>
          <w:u w:val="single"/>
        </w:rPr>
        <w:t>though it does promise changes</w:t>
      </w:r>
      <w:r w:rsidRPr="006B3A96">
        <w:rPr>
          <w:sz w:val="14"/>
        </w:rPr>
        <w:t xml:space="preserve"> in the way both are narrated and conducted). Hype about trade notwithstanding, </w:t>
      </w:r>
      <w:r w:rsidRPr="006B3A96">
        <w:rPr>
          <w:u w:val="single"/>
        </w:rPr>
        <w:t xml:space="preserve">the parade of </w:t>
      </w:r>
      <w:r w:rsidRPr="006B3A96">
        <w:rPr>
          <w:rStyle w:val="Emphasis"/>
          <w:highlight w:val="yellow"/>
        </w:rPr>
        <w:t>inexperienced billionaires</w:t>
      </w:r>
      <w:r w:rsidRPr="006B3A96">
        <w:rPr>
          <w:u w:val="single"/>
        </w:rPr>
        <w:t xml:space="preserve"> that Trump has marched forward to fill key positions </w:t>
      </w:r>
      <w:r w:rsidRPr="006B3A96">
        <w:rPr>
          <w:highlight w:val="yellow"/>
          <w:u w:val="single"/>
        </w:rPr>
        <w:t>in his</w:t>
      </w:r>
      <w:r w:rsidRPr="006B3A96">
        <w:rPr>
          <w:u w:val="single"/>
        </w:rPr>
        <w:t xml:space="preserve"> cabinet and </w:t>
      </w:r>
      <w:r w:rsidRPr="006B3A96">
        <w:rPr>
          <w:rStyle w:val="Emphasis"/>
          <w:highlight w:val="yellow"/>
        </w:rPr>
        <w:t>admin</w:t>
      </w:r>
      <w:r w:rsidRPr="006B3A96">
        <w:rPr>
          <w:u w:val="single"/>
        </w:rPr>
        <w:t xml:space="preserve">istration makes clear his desire to </w:t>
      </w:r>
      <w:r w:rsidRPr="006B3A96">
        <w:rPr>
          <w:highlight w:val="yellow"/>
          <w:u w:val="single"/>
        </w:rPr>
        <w:t xml:space="preserve">advance the </w:t>
      </w:r>
      <w:r w:rsidRPr="006B3A96">
        <w:rPr>
          <w:rStyle w:val="Emphasis"/>
          <w:highlight w:val="yellow"/>
        </w:rPr>
        <w:t>neoliberal</w:t>
      </w:r>
      <w:r w:rsidRPr="006B3A96">
        <w:rPr>
          <w:rStyle w:val="Emphasis"/>
        </w:rPr>
        <w:t xml:space="preserve"> economic and political </w:t>
      </w:r>
      <w:r w:rsidRPr="006B3A96">
        <w:rPr>
          <w:rStyle w:val="Emphasis"/>
          <w:highlight w:val="yellow"/>
        </w:rPr>
        <w:t>agenda</w:t>
      </w:r>
      <w:r w:rsidRPr="006B3A96">
        <w:rPr>
          <w:highlight w:val="yellow"/>
          <w:u w:val="single"/>
        </w:rPr>
        <w:t xml:space="preserve"> that </w:t>
      </w:r>
      <w:r w:rsidRPr="006B3A96">
        <w:rPr>
          <w:u w:val="single"/>
        </w:rPr>
        <w:t xml:space="preserve">facilitates upward redistribution of wealth, </w:t>
      </w:r>
      <w:r w:rsidRPr="006B3A96">
        <w:rPr>
          <w:rStyle w:val="Emphasis"/>
          <w:highlight w:val="yellow"/>
        </w:rPr>
        <w:t>cuts regulation</w:t>
      </w:r>
      <w:r w:rsidRPr="006B3A96">
        <w:rPr>
          <w:u w:val="single"/>
        </w:rPr>
        <w:t>, promotes mass incarceration, enables the exploitation of migrant and low-wage labor, strengthens capital politically and financially, suppresses unions, divides the working class by race to fend off a potential “poor people’s movement,” and delegitimizes what George Monbiot aptly called “the self-hating state.”</w:t>
      </w:r>
      <w:bookmarkStart w:id="57" w:name="f33-text"/>
      <w:r w:rsidRPr="006B3A96">
        <w:rPr>
          <w:sz w:val="14"/>
          <w:vertAlign w:val="superscript"/>
        </w:rPr>
        <w:t>33</w:t>
      </w:r>
      <w:bookmarkEnd w:id="57"/>
      <w:r w:rsidRPr="006B3A96">
        <w:rPr>
          <w:sz w:val="14"/>
        </w:rPr>
        <w:t> One indication that Trump’s policies would largely represent business as usual is that the Wall Street wags who once voiced fears of economic instability under a Trump Administration quickly began talking out of the other sides of their mouths when stocks surged after the election, while finance capitalists salivated over what is clearly Trump’s own signature brand of deregulation on steroids.</w:t>
      </w:r>
      <w:bookmarkStart w:id="58" w:name="f34-text"/>
      <w:r w:rsidRPr="006B3A96">
        <w:rPr>
          <w:sz w:val="14"/>
          <w:vertAlign w:val="superscript"/>
        </w:rPr>
        <w:t>34</w:t>
      </w:r>
      <w:bookmarkEnd w:id="58"/>
    </w:p>
    <w:p w14:paraId="39DFE7EA" w14:textId="77777777" w:rsidR="003951A9" w:rsidRPr="006B3A96" w:rsidRDefault="003951A9" w:rsidP="003951A9">
      <w:pPr>
        <w:ind w:firstLine="720"/>
        <w:rPr>
          <w:sz w:val="14"/>
        </w:rPr>
      </w:pPr>
      <w:r w:rsidRPr="006B3A96">
        <w:rPr>
          <w:sz w:val="14"/>
        </w:rPr>
        <w:t xml:space="preserve">Similarly, </w:t>
      </w:r>
      <w:r w:rsidRPr="006B3A96">
        <w:rPr>
          <w:rStyle w:val="Emphasis"/>
          <w:highlight w:val="yellow"/>
        </w:rPr>
        <w:t>Trump</w:t>
      </w:r>
      <w:r w:rsidRPr="006B3A96">
        <w:rPr>
          <w:highlight w:val="yellow"/>
          <w:u w:val="single"/>
        </w:rPr>
        <w:t xml:space="preserve"> has</w:t>
      </w:r>
      <w:r w:rsidRPr="006B3A96">
        <w:rPr>
          <w:u w:val="single"/>
        </w:rPr>
        <w:t xml:space="preserve"> </w:t>
      </w:r>
      <w:r w:rsidRPr="006B3A96">
        <w:rPr>
          <w:rStyle w:val="Emphasis"/>
        </w:rPr>
        <w:t>no fundamental interest</w:t>
      </w:r>
      <w:r w:rsidRPr="006B3A96">
        <w:rPr>
          <w:u w:val="single"/>
        </w:rPr>
        <w:t xml:space="preserve"> in </w:t>
      </w:r>
      <w:r w:rsidRPr="006B3A96">
        <w:rPr>
          <w:rStyle w:val="Emphasis"/>
        </w:rPr>
        <w:t>wrecking American empire</w:t>
      </w:r>
      <w:r w:rsidRPr="006B3A96">
        <w:rPr>
          <w:u w:val="single"/>
        </w:rPr>
        <w:t xml:space="preserve"> or relinquishing </w:t>
      </w:r>
      <w:r w:rsidRPr="006B3A96">
        <w:rPr>
          <w:rStyle w:val="Emphasis"/>
        </w:rPr>
        <w:t>American predominance</w:t>
      </w:r>
      <w:r w:rsidRPr="006B3A96">
        <w:rPr>
          <w:u w:val="single"/>
        </w:rPr>
        <w:t xml:space="preserve"> in the liberal global order</w:t>
      </w:r>
      <w:r w:rsidRPr="006B3A96">
        <w:rPr>
          <w:sz w:val="14"/>
        </w:rPr>
        <w:t xml:space="preserve">. </w:t>
      </w:r>
      <w:r w:rsidRPr="006B3A96">
        <w:rPr>
          <w:u w:val="single"/>
        </w:rPr>
        <w:t xml:space="preserve">He has explicitly expressed his desire to </w:t>
      </w:r>
      <w:r w:rsidRPr="006B3A96">
        <w:rPr>
          <w:b/>
          <w:bCs/>
          <w:highlight w:val="yellow"/>
          <w:u w:val="single"/>
        </w:rPr>
        <w:t>boost</w:t>
      </w:r>
      <w:r w:rsidRPr="006B3A96">
        <w:rPr>
          <w:u w:val="single"/>
        </w:rPr>
        <w:t xml:space="preserve"> the </w:t>
      </w:r>
      <w:r w:rsidRPr="006B3A96">
        <w:rPr>
          <w:rStyle w:val="Emphasis"/>
          <w:highlight w:val="yellow"/>
        </w:rPr>
        <w:t>military spending</w:t>
      </w:r>
      <w:r w:rsidRPr="006B3A96">
        <w:rPr>
          <w:u w:val="single"/>
        </w:rPr>
        <w:t xml:space="preserve"> of a state that already has 800 bases in over 80 countries</w:t>
      </w:r>
      <w:r w:rsidRPr="006B3A96">
        <w:rPr>
          <w:sz w:val="14"/>
        </w:rPr>
        <w:t>—more, according to David Vine, than “any other people, nation, or empire in history”</w:t>
      </w:r>
      <w:bookmarkStart w:id="59" w:name="f35-text"/>
      <w:r w:rsidRPr="006B3A96">
        <w:rPr>
          <w:sz w:val="14"/>
          <w:vertAlign w:val="superscript"/>
        </w:rPr>
        <w:t>35</w:t>
      </w:r>
      <w:bookmarkEnd w:id="59"/>
      <w:r w:rsidRPr="006B3A96">
        <w:rPr>
          <w:sz w:val="14"/>
        </w:rPr>
        <w:t>—and that spends more on its war-making capabilities than the next eight highest spenders </w:t>
      </w:r>
      <w:r w:rsidRPr="006B3A96">
        <w:rPr>
          <w:i/>
          <w:iCs/>
          <w:sz w:val="14"/>
        </w:rPr>
        <w:t>combined</w:t>
      </w:r>
      <w:r w:rsidRPr="006B3A96">
        <w:rPr>
          <w:sz w:val="14"/>
        </w:rPr>
        <w:t>.</w:t>
      </w:r>
      <w:bookmarkStart w:id="60" w:name="f36-text"/>
      <w:r w:rsidRPr="006B3A96">
        <w:rPr>
          <w:sz w:val="14"/>
          <w:vertAlign w:val="superscript"/>
        </w:rPr>
        <w:t>36</w:t>
      </w:r>
      <w:bookmarkEnd w:id="60"/>
      <w:r w:rsidRPr="006B3A96">
        <w:rPr>
          <w:sz w:val="14"/>
        </w:rPr>
        <w:t xml:space="preserve"> As with Wall Street’s change of heart, </w:t>
      </w:r>
      <w:r w:rsidRPr="006B3A96">
        <w:rPr>
          <w:u w:val="single"/>
        </w:rPr>
        <w:t xml:space="preserve">a sizable number of realist, neoconservative, and liberal foreign policy pundits blithely switched gears after the election to confidently assure us, with former Never-Trumper Max Boot, that Gen. James Mattis was a “terrific choice” for Secretary of Defense and that, in the words of Philip Gordon, </w:t>
      </w:r>
      <w:r w:rsidRPr="006B3A96">
        <w:rPr>
          <w:rStyle w:val="Emphasis"/>
        </w:rPr>
        <w:t>Trump’s foreign policy “might prove less radical than you think.</w:t>
      </w:r>
      <w:r w:rsidRPr="006B3A96">
        <w:rPr>
          <w:u w:val="single"/>
        </w:rPr>
        <w:t>”</w:t>
      </w:r>
      <w:bookmarkStart w:id="61" w:name="f37-text"/>
      <w:r w:rsidRPr="006B3A96">
        <w:rPr>
          <w:u w:val="single"/>
          <w:vertAlign w:val="superscript"/>
        </w:rPr>
        <w:t>37</w:t>
      </w:r>
      <w:bookmarkEnd w:id="61"/>
      <w:r w:rsidRPr="006B3A96">
        <w:rPr>
          <w:u w:val="single"/>
        </w:rPr>
        <w:t> </w:t>
      </w:r>
      <w:r w:rsidRPr="006B3A96">
        <w:rPr>
          <w:rStyle w:val="Emphasis"/>
          <w:highlight w:val="yellow"/>
        </w:rPr>
        <w:t>Even as Trump made a show of “firing</w:t>
      </w:r>
      <w:r w:rsidRPr="006B3A96">
        <w:rPr>
          <w:rStyle w:val="Emphasis"/>
        </w:rPr>
        <w:t>”</w:t>
      </w:r>
      <w:r w:rsidRPr="006B3A96">
        <w:rPr>
          <w:u w:val="single"/>
        </w:rPr>
        <w:t xml:space="preserve"> much of the top State Department </w:t>
      </w:r>
      <w:r w:rsidRPr="006B3A96">
        <w:rPr>
          <w:b/>
          <w:bCs/>
          <w:u w:val="single"/>
        </w:rPr>
        <w:t>leadership</w:t>
      </w:r>
      <w:r w:rsidRPr="006B3A96">
        <w:rPr>
          <w:u w:val="single"/>
        </w:rPr>
        <w:t xml:space="preserve">, </w:t>
      </w:r>
      <w:r w:rsidRPr="006B3A96">
        <w:rPr>
          <w:rStyle w:val="Emphasis"/>
          <w:highlight w:val="yellow"/>
        </w:rPr>
        <w:t>he</w:t>
      </w:r>
      <w:r w:rsidRPr="006B3A96">
        <w:rPr>
          <w:rStyle w:val="Emphasis"/>
        </w:rPr>
        <w:t xml:space="preserve"> was moving to </w:t>
      </w:r>
      <w:r w:rsidRPr="006B3A96">
        <w:rPr>
          <w:rStyle w:val="Emphasis"/>
          <w:highlight w:val="yellow"/>
        </w:rPr>
        <w:t>embrace</w:t>
      </w:r>
      <w:r w:rsidRPr="006B3A96">
        <w:rPr>
          <w:rStyle w:val="Emphasis"/>
        </w:rPr>
        <w:t xml:space="preserve"> many </w:t>
      </w:r>
      <w:r w:rsidRPr="006B3A96">
        <w:rPr>
          <w:rStyle w:val="Emphasis"/>
          <w:highlight w:val="yellow"/>
        </w:rPr>
        <w:t>Obama</w:t>
      </w:r>
      <w:r w:rsidRPr="006B3A96">
        <w:rPr>
          <w:rStyle w:val="Emphasis"/>
        </w:rPr>
        <w:t xml:space="preserve"> Administration</w:t>
      </w:r>
      <w:r w:rsidRPr="006B3A96">
        <w:rPr>
          <w:u w:val="single"/>
        </w:rPr>
        <w:t xml:space="preserve"> </w:t>
      </w:r>
      <w:r w:rsidRPr="006B3A96">
        <w:rPr>
          <w:highlight w:val="yellow"/>
          <w:u w:val="single"/>
        </w:rPr>
        <w:t>policies</w:t>
      </w:r>
      <w:r w:rsidRPr="006B3A96">
        <w:rPr>
          <w:u w:val="single"/>
        </w:rPr>
        <w:t xml:space="preserve">, </w:t>
      </w:r>
      <w:r w:rsidRPr="006B3A96">
        <w:rPr>
          <w:highlight w:val="yellow"/>
          <w:u w:val="single"/>
        </w:rPr>
        <w:t>including</w:t>
      </w:r>
      <w:r w:rsidRPr="006B3A96">
        <w:rPr>
          <w:u w:val="single"/>
        </w:rPr>
        <w:t xml:space="preserve"> chastising (but not punishing) Israel for its illegal plans to build new settlements, demanding that Russia withdraw from Crimea, and threatening Iran with </w:t>
      </w:r>
      <w:r w:rsidRPr="006B3A96">
        <w:rPr>
          <w:rStyle w:val="Emphasis"/>
          <w:highlight w:val="yellow"/>
        </w:rPr>
        <w:t>sanctions</w:t>
      </w:r>
      <w:r w:rsidRPr="006B3A96">
        <w:rPr>
          <w:u w:val="single"/>
        </w:rPr>
        <w:t xml:space="preserve"> for ballistic missile tests.</w:t>
      </w:r>
      <w:bookmarkStart w:id="62" w:name="f38-text"/>
      <w:r w:rsidRPr="006B3A96">
        <w:rPr>
          <w:sz w:val="14"/>
          <w:vertAlign w:val="superscript"/>
        </w:rPr>
        <w:t>38</w:t>
      </w:r>
      <w:bookmarkEnd w:id="62"/>
    </w:p>
    <w:p w14:paraId="5DD0C86F" w14:textId="77777777" w:rsidR="003951A9" w:rsidRPr="006B3A96" w:rsidRDefault="003951A9" w:rsidP="003951A9">
      <w:pPr>
        <w:ind w:firstLine="720"/>
        <w:rPr>
          <w:sz w:val="14"/>
        </w:rPr>
      </w:pPr>
      <w:r w:rsidRPr="006B3A96">
        <w:rPr>
          <w:u w:val="single"/>
        </w:rPr>
        <w:t xml:space="preserve">Our plea for reflection is a plea for </w:t>
      </w:r>
      <w:r w:rsidRPr="006B3A96">
        <w:rPr>
          <w:b/>
          <w:bCs/>
          <w:u w:val="single"/>
        </w:rPr>
        <w:t>scholars</w:t>
      </w:r>
      <w:r w:rsidRPr="006B3A96">
        <w:rPr>
          <w:u w:val="single"/>
        </w:rPr>
        <w:t xml:space="preserve">, commentators, and citizens to recognize and </w:t>
      </w:r>
      <w:r w:rsidRPr="006B3A96">
        <w:rPr>
          <w:rStyle w:val="Emphasis"/>
          <w:highlight w:val="yellow"/>
        </w:rPr>
        <w:t>reject</w:t>
      </w:r>
      <w:r w:rsidRPr="006B3A96">
        <w:rPr>
          <w:highlight w:val="yellow"/>
          <w:u w:val="single"/>
        </w:rPr>
        <w:t xml:space="preserve"> </w:t>
      </w:r>
      <w:r w:rsidRPr="006B3A96">
        <w:rPr>
          <w:rStyle w:val="Emphasis"/>
          <w:highlight w:val="yellow"/>
        </w:rPr>
        <w:t>liberalism’s insistence that</w:t>
      </w:r>
      <w:r w:rsidRPr="006B3A96">
        <w:rPr>
          <w:u w:val="single"/>
        </w:rPr>
        <w:t xml:space="preserve">, </w:t>
      </w:r>
      <w:r w:rsidRPr="006B3A96">
        <w:rPr>
          <w:highlight w:val="yellow"/>
          <w:u w:val="single"/>
        </w:rPr>
        <w:t>in</w:t>
      </w:r>
      <w:r w:rsidRPr="006B3A96">
        <w:rPr>
          <w:u w:val="single"/>
        </w:rPr>
        <w:t xml:space="preserve"> this </w:t>
      </w:r>
      <w:r w:rsidRPr="006B3A96">
        <w:rPr>
          <w:rStyle w:val="Emphasis"/>
          <w:highlight w:val="yellow"/>
        </w:rPr>
        <w:t>moment</w:t>
      </w:r>
      <w:r w:rsidRPr="006B3A96">
        <w:rPr>
          <w:sz w:val="14"/>
        </w:rPr>
        <w:t> [End Page 76]</w:t>
      </w:r>
      <w:r w:rsidRPr="006B3A96">
        <w:rPr>
          <w:b/>
          <w:bCs/>
          <w:sz w:val="14"/>
        </w:rPr>
        <w:t> </w:t>
      </w:r>
      <w:r w:rsidRPr="006B3A96">
        <w:rPr>
          <w:rStyle w:val="Emphasis"/>
          <w:highlight w:val="yellow"/>
        </w:rPr>
        <w:t>of crisis</w:t>
      </w:r>
      <w:r w:rsidRPr="006B3A96">
        <w:rPr>
          <w:highlight w:val="yellow"/>
          <w:u w:val="single"/>
        </w:rPr>
        <w:t xml:space="preserve">, we drop </w:t>
      </w:r>
      <w:r w:rsidRPr="006B3A96">
        <w:rPr>
          <w:rStyle w:val="Emphasis"/>
          <w:highlight w:val="yellow"/>
        </w:rPr>
        <w:t>everything to focus on</w:t>
      </w:r>
      <w:r w:rsidRPr="006B3A96">
        <w:rPr>
          <w:rStyle w:val="Emphasis"/>
        </w:rPr>
        <w:t xml:space="preserve"> the threat</w:t>
      </w:r>
      <w:r w:rsidRPr="006B3A96">
        <w:rPr>
          <w:u w:val="single"/>
        </w:rPr>
        <w:t xml:space="preserve"> of </w:t>
      </w:r>
      <w:r w:rsidRPr="006B3A96">
        <w:rPr>
          <w:rStyle w:val="Emphasis"/>
        </w:rPr>
        <w:t>Trump=</w:t>
      </w:r>
      <w:r w:rsidRPr="006B3A96">
        <w:rPr>
          <w:rStyle w:val="Emphasis"/>
          <w:highlight w:val="yellow"/>
        </w:rPr>
        <w:t>populism</w:t>
      </w:r>
      <w:r w:rsidRPr="006B3A96">
        <w:rPr>
          <w:rStyle w:val="Emphasis"/>
        </w:rPr>
        <w:t>=fascism</w:t>
      </w:r>
      <w:r w:rsidRPr="006B3A96">
        <w:rPr>
          <w:u w:val="single"/>
        </w:rPr>
        <w:t>.</w:t>
      </w:r>
      <w:r w:rsidRPr="006B3A96">
        <w:rPr>
          <w:sz w:val="14"/>
        </w:rPr>
        <w:t xml:space="preserve"> Yes, we must absolutely do everything possible to support and stand with those who face immediate danger under the new administration, a danger embodied in the Muslim Ban, the deportation orders, and the ominous rise in hate crimes since the election.</w:t>
      </w:r>
      <w:bookmarkStart w:id="63" w:name="f39-text"/>
      <w:r w:rsidRPr="006B3A96">
        <w:rPr>
          <w:sz w:val="14"/>
          <w:vertAlign w:val="superscript"/>
        </w:rPr>
        <w:t>39</w:t>
      </w:r>
      <w:bookmarkEnd w:id="63"/>
      <w:r w:rsidRPr="006B3A96">
        <w:rPr>
          <w:sz w:val="14"/>
        </w:rPr>
        <w:t xml:space="preserve"> We have already seen that people are finding powerful new ways to resist and amplify their voices—critically and in the streets—in opposition to the racism and xenophobia legitimized by Trump’s presidency. At the same time, </w:t>
      </w:r>
      <w:r w:rsidRPr="006B3A96">
        <w:rPr>
          <w:highlight w:val="yellow"/>
          <w:u w:val="single"/>
        </w:rPr>
        <w:t>we</w:t>
      </w:r>
      <w:r w:rsidRPr="006B3A96">
        <w:rPr>
          <w:u w:val="single"/>
        </w:rPr>
        <w:t xml:space="preserve"> absolutely </w:t>
      </w:r>
      <w:r w:rsidRPr="006B3A96">
        <w:rPr>
          <w:highlight w:val="yellow"/>
          <w:u w:val="single"/>
        </w:rPr>
        <w:t xml:space="preserve">must </w:t>
      </w:r>
      <w:r w:rsidRPr="006B3A96">
        <w:rPr>
          <w:b/>
          <w:bCs/>
          <w:highlight w:val="yellow"/>
          <w:u w:val="single"/>
        </w:rPr>
        <w:t>not allow liberal</w:t>
      </w:r>
      <w:r w:rsidRPr="006B3A96">
        <w:rPr>
          <w:u w:val="single"/>
        </w:rPr>
        <w:t xml:space="preserve"> party </w:t>
      </w:r>
      <w:r w:rsidRPr="006B3A96">
        <w:rPr>
          <w:rStyle w:val="Emphasis"/>
          <w:highlight w:val="yellow"/>
        </w:rPr>
        <w:t>leaders</w:t>
      </w:r>
      <w:r w:rsidRPr="006B3A96">
        <w:rPr>
          <w:u w:val="single"/>
        </w:rPr>
        <w:t xml:space="preserve"> and pundits </w:t>
      </w:r>
      <w:r w:rsidRPr="006B3A96">
        <w:rPr>
          <w:highlight w:val="yellow"/>
          <w:u w:val="single"/>
        </w:rPr>
        <w:t>to</w:t>
      </w:r>
      <w:r w:rsidRPr="006B3A96">
        <w:rPr>
          <w:u w:val="single"/>
        </w:rPr>
        <w:t xml:space="preserve"> once again </w:t>
      </w:r>
      <w:r w:rsidRPr="006B3A96">
        <w:rPr>
          <w:rStyle w:val="Emphasis"/>
          <w:highlight w:val="yellow"/>
        </w:rPr>
        <w:t>weaponize this crisis</w:t>
      </w:r>
      <w:r w:rsidRPr="006B3A96">
        <w:rPr>
          <w:u w:val="single"/>
        </w:rPr>
        <w:t>, to use it as an excuse not to question their policies, rethink their priorities, or revise their assumptions by falling back on the familiar trope-of-last-resort: that the alternative is so much worse</w:t>
      </w:r>
      <w:r w:rsidRPr="006B3A96">
        <w:rPr>
          <w:sz w:val="14"/>
        </w:rPr>
        <w:t>. As the 2016 election taught us, that trope is exhausted.</w:t>
      </w:r>
    </w:p>
    <w:p w14:paraId="2DA62EA8" w14:textId="77777777" w:rsidR="003951A9" w:rsidRPr="006B3A96" w:rsidRDefault="003951A9" w:rsidP="003951A9">
      <w:pPr>
        <w:ind w:firstLine="720"/>
        <w:rPr>
          <w:sz w:val="14"/>
        </w:rPr>
      </w:pPr>
      <w:r w:rsidRPr="006B3A96">
        <w:rPr>
          <w:sz w:val="14"/>
        </w:rPr>
        <w:t>To do this work effectively requires that we—opponents of unreflective liberalism and of Trump—develop a deeper, more nuanced, more energetic, and politically practical critique of liberalism and liberal deflection as </w:t>
      </w:r>
      <w:r w:rsidRPr="006B3A96">
        <w:rPr>
          <w:i/>
          <w:iCs/>
          <w:sz w:val="14"/>
        </w:rPr>
        <w:t>an indispensable part</w:t>
      </w:r>
      <w:r w:rsidRPr="006B3A96">
        <w:rPr>
          <w:sz w:val="14"/>
        </w:rPr>
        <w:t> of the resistance to Trump.</w:t>
      </w:r>
      <w:bookmarkStart w:id="64" w:name="f40-text"/>
      <w:r w:rsidRPr="006B3A96">
        <w:rPr>
          <w:sz w:val="14"/>
          <w:vertAlign w:val="superscript"/>
        </w:rPr>
        <w:t>40</w:t>
      </w:r>
      <w:bookmarkEnd w:id="64"/>
      <w:r w:rsidRPr="006B3A96">
        <w:rPr>
          <w:sz w:val="14"/>
        </w:rPr>
        <w:t> Such a critique is already emerging in the streets, as citizens mobilize in opposition to Trump’s agenda </w:t>
      </w:r>
      <w:r w:rsidRPr="006B3A96">
        <w:rPr>
          <w:i/>
          <w:iCs/>
          <w:sz w:val="14"/>
        </w:rPr>
        <w:t>and</w:t>
      </w:r>
      <w:r w:rsidRPr="006B3A96">
        <w:rPr>
          <w:sz w:val="14"/>
        </w:rPr>
        <w:t> simultaneously to oppose a timid Democratic liberal centrism by demanding that their elected representatives commit themselves to total resistance—rather than conciliation.</w:t>
      </w:r>
      <w:bookmarkStart w:id="65" w:name="f41-text"/>
      <w:r w:rsidRPr="006B3A96">
        <w:rPr>
          <w:sz w:val="14"/>
          <w:vertAlign w:val="superscript"/>
        </w:rPr>
        <w:t>41</w:t>
      </w:r>
      <w:bookmarkEnd w:id="65"/>
    </w:p>
    <w:p w14:paraId="5B589ED3" w14:textId="77777777" w:rsidR="003951A9" w:rsidRPr="006B3A96" w:rsidRDefault="003951A9" w:rsidP="003951A9">
      <w:pPr>
        <w:ind w:firstLine="720"/>
        <w:rPr>
          <w:sz w:val="14"/>
        </w:rPr>
      </w:pPr>
      <w:r w:rsidRPr="006B3A96">
        <w:rPr>
          <w:sz w:val="14"/>
        </w:rPr>
        <w:t>An incisive critique of liberalism and liberal deflection can also help to free us from the gravitational pull of liberal solipsism. When Michael Ignatieff patiently explains to a Hungarian journalist that “we liberals” need to “wake up” and “pay attention to the people in ways we have not done for a long time,” or when Jeffrey Isaac urges “defenders of liberal and pluralist democracy” to strengthen liberal institutions “so that they can meaningfully address issues of political alienation and social injustice that plague existing liberal democracies,”</w:t>
      </w:r>
      <w:bookmarkStart w:id="66" w:name="f42-text"/>
      <w:r w:rsidRPr="006B3A96">
        <w:rPr>
          <w:sz w:val="14"/>
          <w:vertAlign w:val="superscript"/>
        </w:rPr>
        <w:t>42</w:t>
      </w:r>
      <w:bookmarkEnd w:id="66"/>
      <w:r w:rsidRPr="006B3A96">
        <w:rPr>
          <w:sz w:val="14"/>
        </w:rPr>
        <w:t xml:space="preserve"> they implicitly assume that there are no viable alternatives to liberalism. </w:t>
      </w:r>
      <w:r w:rsidRPr="006B3A96">
        <w:rPr>
          <w:u w:val="single"/>
        </w:rPr>
        <w:t>This liberalism-all-the-way-down approach imagines liberals as always the only grown-ups in the room, the only ones capable of making decisions about what issues to “meaningfully address” and which citizens merit their “attention</w:t>
      </w:r>
      <w:r w:rsidRPr="006B3A96">
        <w:rPr>
          <w:sz w:val="14"/>
        </w:rPr>
        <w:t>.” And yet, foundational liberalism cannot provide an adequate basis for a robust critique of its own deficiencies when it has reflexively and adamantly denied </w:t>
      </w:r>
      <w:r w:rsidRPr="006B3A96">
        <w:rPr>
          <w:i/>
          <w:iCs/>
          <w:sz w:val="14"/>
        </w:rPr>
        <w:t>having</w:t>
      </w:r>
      <w:r w:rsidRPr="006B3A96">
        <w:rPr>
          <w:sz w:val="14"/>
        </w:rPr>
        <w:t xml:space="preserve"> any deficiencies – other than the failure to live up to its own values. Notice that for Ignatieff and for Isaac, the problem is to rouse liberalism to be truly itself, to expand rather than to critique its basic presumptions. </w:t>
      </w:r>
      <w:r w:rsidRPr="006B3A96">
        <w:rPr>
          <w:rStyle w:val="Emphasis"/>
        </w:rPr>
        <w:t>Liberals’ refusal to acknowledge</w:t>
      </w:r>
      <w:r w:rsidRPr="006B3A96">
        <w:rPr>
          <w:u w:val="single"/>
        </w:rPr>
        <w:t xml:space="preserve"> or even discuss the sordid history of </w:t>
      </w:r>
      <w:r w:rsidRPr="006B3A96">
        <w:rPr>
          <w:rStyle w:val="Emphasis"/>
        </w:rPr>
        <w:t>liberal imperialism</w:t>
      </w:r>
      <w:r w:rsidRPr="006B3A96">
        <w:rPr>
          <w:u w:val="single"/>
        </w:rPr>
        <w:t xml:space="preserve"> and the lengthening track-record of neoliberal social devastation means that liberalism </w:t>
      </w:r>
      <w:r w:rsidRPr="006B3A96">
        <w:rPr>
          <w:b/>
          <w:bCs/>
          <w:u w:val="single"/>
        </w:rPr>
        <w:t>cannot possibly come to grips with</w:t>
      </w:r>
      <w:r w:rsidRPr="006B3A96">
        <w:rPr>
          <w:u w:val="single"/>
        </w:rPr>
        <w:t xml:space="preserve"> economic </w:t>
      </w:r>
      <w:r w:rsidRPr="006B3A96">
        <w:rPr>
          <w:rStyle w:val="Emphasis"/>
        </w:rPr>
        <w:t>populism</w:t>
      </w:r>
      <w:r w:rsidRPr="006B3A96">
        <w:rPr>
          <w:u w:val="single"/>
        </w:rPr>
        <w:t xml:space="preserve">, international terrorism, </w:t>
      </w:r>
      <w:r w:rsidRPr="006B3A96">
        <w:rPr>
          <w:rStyle w:val="Emphasis"/>
        </w:rPr>
        <w:t>structural racism</w:t>
      </w:r>
      <w:r w:rsidRPr="006B3A96">
        <w:rPr>
          <w:u w:val="single"/>
        </w:rPr>
        <w:t>, or other problems generated by its own core contradictions</w:t>
      </w:r>
      <w:r w:rsidRPr="006B3A96">
        <w:rPr>
          <w:sz w:val="14"/>
        </w:rPr>
        <w:t>.</w:t>
      </w:r>
      <w:r w:rsidRPr="006B3A96">
        <w:rPr>
          <w:b/>
          <w:bCs/>
          <w:sz w:val="14"/>
        </w:rPr>
        <w:t> </w:t>
      </w:r>
      <w:r w:rsidRPr="006B3A96">
        <w:rPr>
          <w:sz w:val="14"/>
        </w:rPr>
        <w:t>[End Page 77]</w:t>
      </w:r>
    </w:p>
    <w:p w14:paraId="71D1DC8A" w14:textId="77777777" w:rsidR="003951A9" w:rsidRPr="00570800" w:rsidRDefault="003951A9" w:rsidP="003951A9">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1B069CCF" w14:textId="77777777" w:rsidR="003951A9" w:rsidRPr="00943E13" w:rsidRDefault="003951A9" w:rsidP="003951A9">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67BA82A5" w14:textId="77777777" w:rsidR="003951A9" w:rsidRPr="00397A78" w:rsidRDefault="003951A9" w:rsidP="003951A9">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7932DEC9" w14:textId="77777777" w:rsidR="003951A9" w:rsidRPr="008F6CA8" w:rsidRDefault="003951A9" w:rsidP="003951A9">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2F99C5F9" w14:textId="77777777" w:rsidR="003951A9" w:rsidRPr="008F6CA8" w:rsidRDefault="003951A9" w:rsidP="003951A9">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394CAC29" w14:textId="77777777" w:rsidR="003951A9" w:rsidRPr="00397A78" w:rsidRDefault="003951A9" w:rsidP="003951A9">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4D757E68" w14:textId="77777777" w:rsidR="003951A9" w:rsidRPr="00397A78" w:rsidRDefault="003951A9" w:rsidP="003951A9">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F7F29A2" w14:textId="77777777" w:rsidR="003951A9" w:rsidRPr="00397A78" w:rsidRDefault="003951A9" w:rsidP="003951A9">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3C6CFB20" w14:textId="77777777" w:rsidR="003951A9" w:rsidRPr="00397A78" w:rsidRDefault="003951A9" w:rsidP="003951A9">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3BEADB35" w14:textId="77777777" w:rsidR="003951A9" w:rsidRPr="00397A78" w:rsidRDefault="003951A9" w:rsidP="003951A9">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3BE85F43" w14:textId="77777777" w:rsidR="003951A9" w:rsidRPr="00397A78" w:rsidRDefault="003951A9" w:rsidP="003951A9">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5C9B7377" w14:textId="77777777" w:rsidR="003951A9" w:rsidRPr="00397A78" w:rsidRDefault="003951A9" w:rsidP="003951A9">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52A98C2C" w14:textId="77777777" w:rsidR="003951A9" w:rsidRPr="000408A1" w:rsidRDefault="003951A9" w:rsidP="003951A9">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4D735C0F" w14:textId="77777777" w:rsidR="003951A9" w:rsidRPr="00426AC9" w:rsidRDefault="003951A9" w:rsidP="003951A9">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5D9F90C0" w14:textId="77777777" w:rsidR="003951A9" w:rsidRPr="00C85F21" w:rsidRDefault="003951A9" w:rsidP="003951A9">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pp. </w:t>
      </w:r>
      <w:r>
        <w:rPr>
          <w:rStyle w:val="Style13ptBold"/>
          <w:sz w:val="24"/>
          <w:szCs w:val="24"/>
        </w:rPr>
        <w:t>169-172)</w:t>
      </w:r>
    </w:p>
    <w:p w14:paraId="4D8105C4" w14:textId="77777777" w:rsidR="003951A9" w:rsidRPr="001C30C5" w:rsidRDefault="003951A9" w:rsidP="003951A9">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69C71F3F" w14:textId="77777777" w:rsidR="003951A9" w:rsidRPr="001C30C5" w:rsidRDefault="003951A9" w:rsidP="003951A9">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17069512" w14:textId="77777777" w:rsidR="003951A9" w:rsidRPr="001C30C5" w:rsidRDefault="003951A9" w:rsidP="003951A9">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72919D91" w14:textId="77777777" w:rsidR="003951A9" w:rsidRPr="001C30C5" w:rsidRDefault="003951A9" w:rsidP="003951A9">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5756AF32" w14:textId="77777777" w:rsidR="003951A9" w:rsidRPr="001C30C5" w:rsidRDefault="003951A9" w:rsidP="003951A9">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338C042E" w14:textId="77777777" w:rsidR="003951A9" w:rsidRDefault="003951A9" w:rsidP="003951A9">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031A721E" w14:textId="28374B4F" w:rsidR="003951A9" w:rsidRDefault="003951A9" w:rsidP="003951A9">
      <w:pPr>
        <w:pStyle w:val="Heading3"/>
      </w:pPr>
      <w:r>
        <w:t>1NC</w:t>
      </w:r>
    </w:p>
    <w:p w14:paraId="335ED26C" w14:textId="77777777" w:rsidR="003951A9" w:rsidRDefault="003951A9" w:rsidP="003951A9">
      <w:pPr>
        <w:pStyle w:val="Heading4"/>
      </w:pPr>
      <w:r>
        <w:t xml:space="preserve">The </w:t>
      </w:r>
      <w:r w:rsidRPr="00067156">
        <w:t>Dichotomy</w:t>
      </w:r>
      <w:r>
        <w:t xml:space="preserve"> built by society fundamentally changes the way feminine subjects are able to exist within the world</w:t>
      </w:r>
    </w:p>
    <w:p w14:paraId="57BB42BD" w14:textId="77777777" w:rsidR="003951A9" w:rsidRPr="00C447DF" w:rsidRDefault="003951A9" w:rsidP="003951A9">
      <w:pPr>
        <w:rPr>
          <w:i/>
          <w:iCs/>
        </w:rPr>
      </w:pPr>
      <w:r w:rsidRPr="0014188A">
        <w:rPr>
          <w:rStyle w:val="Style13ptBold"/>
        </w:rPr>
        <w:t>Prokhovnik 99,</w:t>
      </w:r>
      <w:r>
        <w:t xml:space="preserve"> </w:t>
      </w:r>
      <w:r w:rsidRPr="008647B6">
        <w:t xml:space="preserve">Prokhovnik, R. (1999). </w:t>
      </w:r>
      <w:r w:rsidRPr="008647B6">
        <w:rPr>
          <w:i/>
          <w:iCs/>
        </w:rPr>
        <w:t>Rational woman</w:t>
      </w:r>
      <w:r w:rsidRPr="008647B6">
        <w:rPr>
          <w:rFonts w:ascii="Arial" w:hAnsi="Arial" w:cs="Arial"/>
          <w:i/>
          <w:iCs/>
        </w:rPr>
        <w:t> </w:t>
      </w:r>
      <w:r w:rsidRPr="008647B6">
        <w:rPr>
          <w:i/>
          <w:iCs/>
        </w:rPr>
        <w:t>: a feminist critique of dichotomy</w:t>
      </w:r>
      <w:r w:rsidRPr="008647B6">
        <w:t xml:space="preserve"> (1st ed.). Routledge</w:t>
      </w:r>
      <w:r>
        <w:t xml:space="preserve">. </w:t>
      </w:r>
      <w:r w:rsidRPr="00C447DF">
        <w:rPr>
          <w:i/>
          <w:iCs/>
        </w:rPr>
        <w:t>Raia Prokhovnik is Reader in Politics at the Open University's Faculty of Social Sciences, for their Department of Politics and International Studies,[2] and founding editor of the journal Contemporary Political Theory.</w:t>
      </w:r>
    </w:p>
    <w:p w14:paraId="45FC2DC4" w14:textId="77777777" w:rsidR="003951A9" w:rsidRPr="005C3BB8" w:rsidRDefault="003951A9" w:rsidP="003951A9">
      <w:pPr>
        <w:rPr>
          <w:sz w:val="16"/>
        </w:rPr>
      </w:pPr>
      <w:r w:rsidRPr="003D789B">
        <w:rPr>
          <w:sz w:val="16"/>
        </w:rPr>
        <w:t xml:space="preserve">Dichotomy forms the basis of one mode of thinking within a range of possible modes. The virtues of dichotomy are clear and can be defended. 2 What is at issue here is not dichotomy as one mode within a range of modes of thinking: it is the repressive effect on other modes of thinking that the dominance of </w:t>
      </w:r>
      <w:r w:rsidRPr="002448F4">
        <w:rPr>
          <w:u w:val="single"/>
        </w:rPr>
        <w:t>dichotomy has exercised over the past two hundred years</w:t>
      </w:r>
      <w:r w:rsidRPr="003D789B">
        <w:rPr>
          <w:sz w:val="16"/>
        </w:rPr>
        <w:t xml:space="preserve">. This </w:t>
      </w:r>
      <w:r w:rsidRPr="002448F4">
        <w:rPr>
          <w:u w:val="single"/>
        </w:rPr>
        <w:t>dominance is in urgent need of criticism and remedy</w:t>
      </w:r>
      <w:r w:rsidRPr="003D789B">
        <w:rPr>
          <w:sz w:val="16"/>
        </w:rPr>
        <w:t xml:space="preserve">. The purpose of examining here the general features of dichotomy and some of the problems associated with it is thus threefold. The first aim is to bring to light the manner in which </w:t>
      </w:r>
      <w:r w:rsidRPr="003D789B">
        <w:rPr>
          <w:highlight w:val="green"/>
          <w:u w:val="single"/>
        </w:rPr>
        <w:t>dichotomy</w:t>
      </w:r>
      <w:r w:rsidRPr="002448F4">
        <w:rPr>
          <w:u w:val="single"/>
        </w:rPr>
        <w:t xml:space="preserve">’s domination magnifies features of, and </w:t>
      </w:r>
      <w:r w:rsidRPr="003D789B">
        <w:rPr>
          <w:highlight w:val="green"/>
          <w:u w:val="single"/>
        </w:rPr>
        <w:t>aggravates</w:t>
      </w:r>
      <w:r w:rsidRPr="002448F4">
        <w:rPr>
          <w:u w:val="single"/>
        </w:rPr>
        <w:t xml:space="preserve">, its </w:t>
      </w:r>
      <w:r w:rsidRPr="003D789B">
        <w:rPr>
          <w:highlight w:val="green"/>
          <w:u w:val="single"/>
        </w:rPr>
        <w:t>problems</w:t>
      </w:r>
      <w:r w:rsidRPr="003D789B">
        <w:rPr>
          <w:sz w:val="16"/>
        </w:rPr>
        <w:t xml:space="preserve">. The second is to help to understand the process by which dichotomous thinking, </w:t>
      </w:r>
      <w:r w:rsidRPr="002448F4">
        <w:rPr>
          <w:u w:val="single"/>
        </w:rPr>
        <w:t xml:space="preserve">when mapped on to understandings of </w:t>
      </w:r>
      <w:r w:rsidRPr="003D789B">
        <w:rPr>
          <w:highlight w:val="green"/>
          <w:u w:val="single"/>
        </w:rPr>
        <w:t>categories such as man, woman, reason, emotion,</w:t>
      </w:r>
      <w:r w:rsidRPr="002448F4">
        <w:rPr>
          <w:u w:val="single"/>
        </w:rPr>
        <w:t xml:space="preserve"> culture, nature, mind, body</w:t>
      </w:r>
      <w:r w:rsidRPr="003D789B">
        <w:rPr>
          <w:highlight w:val="green"/>
          <w:u w:val="single"/>
        </w:rPr>
        <w:t>, leads to exclusion in</w:t>
      </w:r>
      <w:r w:rsidRPr="002448F4">
        <w:rPr>
          <w:u w:val="single"/>
        </w:rPr>
        <w:t xml:space="preserve"> real </w:t>
      </w:r>
      <w:r w:rsidRPr="003D789B">
        <w:rPr>
          <w:highlight w:val="green"/>
          <w:u w:val="single"/>
        </w:rPr>
        <w:t>social practices</w:t>
      </w:r>
      <w:r w:rsidRPr="002448F4">
        <w:rPr>
          <w:u w:val="single"/>
        </w:rPr>
        <w:t xml:space="preserve">, and </w:t>
      </w:r>
      <w:r w:rsidRPr="003D789B">
        <w:rPr>
          <w:highlight w:val="green"/>
          <w:u w:val="single"/>
        </w:rPr>
        <w:t>naturalizes</w:t>
      </w:r>
      <w:r w:rsidRPr="002448F4">
        <w:rPr>
          <w:u w:val="single"/>
        </w:rPr>
        <w:t xml:space="preserve"> the </w:t>
      </w:r>
      <w:r w:rsidRPr="003D789B">
        <w:rPr>
          <w:highlight w:val="green"/>
          <w:u w:val="single"/>
        </w:rPr>
        <w:t>marginalization</w:t>
      </w:r>
      <w:r w:rsidRPr="002448F4">
        <w:rPr>
          <w:u w:val="single"/>
        </w:rPr>
        <w:t xml:space="preserve"> that takes places in social exclusion</w:t>
      </w:r>
      <w:r w:rsidRPr="003D789B">
        <w:rPr>
          <w:sz w:val="16"/>
        </w:rPr>
        <w:t xml:space="preserve">. The third aim </w:t>
      </w:r>
      <w:r w:rsidRPr="002448F4">
        <w:rPr>
          <w:u w:val="single"/>
        </w:rPr>
        <w:t xml:space="preserve">is to provide the </w:t>
      </w:r>
      <w:r w:rsidRPr="003D789B">
        <w:rPr>
          <w:highlight w:val="green"/>
          <w:u w:val="single"/>
        </w:rPr>
        <w:t>basis</w:t>
      </w:r>
      <w:r w:rsidRPr="002448F4">
        <w:rPr>
          <w:u w:val="single"/>
        </w:rPr>
        <w:t xml:space="preserve"> </w:t>
      </w:r>
      <w:r w:rsidRPr="003D789B">
        <w:rPr>
          <w:highlight w:val="green"/>
          <w:u w:val="single"/>
        </w:rPr>
        <w:t>for</w:t>
      </w:r>
      <w:r w:rsidRPr="002448F4">
        <w:rPr>
          <w:u w:val="single"/>
        </w:rPr>
        <w:t xml:space="preserve"> proposing an </w:t>
      </w:r>
      <w:r w:rsidRPr="003D789B">
        <w:rPr>
          <w:highlight w:val="green"/>
          <w:u w:val="single"/>
        </w:rPr>
        <w:t>alternative</w:t>
      </w:r>
      <w:r w:rsidRPr="002448F4">
        <w:rPr>
          <w:u w:val="single"/>
        </w:rPr>
        <w:t xml:space="preserve"> mode of </w:t>
      </w:r>
      <w:r w:rsidRPr="003D789B">
        <w:rPr>
          <w:highlight w:val="green"/>
          <w:u w:val="single"/>
        </w:rPr>
        <w:t>thinking</w:t>
      </w:r>
      <w:r w:rsidRPr="002448F4">
        <w:rPr>
          <w:u w:val="single"/>
        </w:rPr>
        <w:t xml:space="preserve">, </w:t>
      </w:r>
      <w:r w:rsidRPr="003D789B">
        <w:rPr>
          <w:highlight w:val="green"/>
          <w:u w:val="single"/>
        </w:rPr>
        <w:t>free from</w:t>
      </w:r>
      <w:r w:rsidRPr="002448F4">
        <w:rPr>
          <w:u w:val="single"/>
        </w:rPr>
        <w:t xml:space="preserve"> the </w:t>
      </w:r>
      <w:r w:rsidRPr="003D789B">
        <w:rPr>
          <w:highlight w:val="green"/>
          <w:u w:val="single"/>
        </w:rPr>
        <w:t>naturalized assumptions</w:t>
      </w:r>
      <w:r w:rsidRPr="002448F4">
        <w:rPr>
          <w:u w:val="single"/>
        </w:rPr>
        <w:t xml:space="preserve"> within dichotomous thinking</w:t>
      </w:r>
      <w:r w:rsidRPr="003D789B">
        <w:rPr>
          <w:sz w:val="16"/>
        </w:rPr>
        <w:t xml:space="preserve"> that would simply deny the value of alternative modes of thinking. DICHOTOMY 22 This enterprise inevitably builds upon the intimations of earlier theorists, in particular perhaps Hegel and Spinoza. </w:t>
      </w:r>
      <w:r w:rsidRPr="002448F4">
        <w:rPr>
          <w:u w:val="single"/>
        </w:rPr>
        <w:t>Contemporary non-dichotomous alternatives involve recovery and recapture as much as exposition and explanation</w:t>
      </w:r>
      <w:r w:rsidRPr="003D789B">
        <w:rPr>
          <w:sz w:val="16"/>
        </w:rPr>
        <w:t xml:space="preserve">. The intellectual provenance of the idea of a relational alternative to dichotomous thinking goes back at least to Hegel’s discussion of the relationship between master and slave, </w:t>
      </w:r>
      <w:r w:rsidRPr="000B1CF4">
        <w:rPr>
          <w:u w:val="single"/>
        </w:rPr>
        <w:t>which centres on misrecognitions,relations, and the need for reciprocal recognition, as well as to Spinoza’s holism which was framed to override dichotomy</w:t>
      </w:r>
      <w:r w:rsidRPr="003D789B">
        <w:rPr>
          <w:sz w:val="16"/>
        </w:rPr>
        <w:t xml:space="preserve"> (See Lloyd 1994, Gatens 1996a, 1996b, Grosz 1994).3 However, an intellectual pedigree does not explain </w:t>
      </w:r>
      <w:r w:rsidRPr="000B1CF4">
        <w:rPr>
          <w:u w:val="single"/>
        </w:rPr>
        <w:t xml:space="preserve">the contemporary significance of earlier intellectual moves against </w:t>
      </w:r>
      <w:r w:rsidRPr="003D789B">
        <w:rPr>
          <w:highlight w:val="green"/>
          <w:u w:val="single"/>
        </w:rPr>
        <w:t>dichotomous thought</w:t>
      </w:r>
      <w:r w:rsidRPr="003D789B">
        <w:rPr>
          <w:sz w:val="16"/>
        </w:rPr>
        <w:t xml:space="preserve">, nor the use to which they may now be put. Neither can an intellectual tradition in itself provide criteria for the selection of some of its aspects and the discarding of others (for example the misogyny of both Hegel and Spinoza). These crucial features of the current enterprise must be developed and justified in the present. It is also worth noting, to avoid confusion, that the argument pursued here occurs within a primarily Anglo-American theoretical context. </w:t>
      </w:r>
      <w:r w:rsidRPr="000B1CF4">
        <w:rPr>
          <w:u w:val="single"/>
        </w:rPr>
        <w:t xml:space="preserve">As such it </w:t>
      </w:r>
      <w:r w:rsidRPr="003D789B">
        <w:rPr>
          <w:highlight w:val="green"/>
          <w:u w:val="single"/>
        </w:rPr>
        <w:t>develops independently</w:t>
      </w:r>
      <w:r w:rsidRPr="000B1CF4">
        <w:rPr>
          <w:u w:val="single"/>
        </w:rPr>
        <w:t xml:space="preserve"> of, and only occasionally intersects with, the route taken by writers such as Irigaray</w:t>
      </w:r>
      <w:r w:rsidRPr="003D789B">
        <w:rPr>
          <w:sz w:val="16"/>
        </w:rPr>
        <w:t xml:space="preserve"> (1993) and Cixous (1981) in their engagement with the legacy (not to mention intellectual baggage)</w:t>
      </w:r>
      <w:r w:rsidRPr="000B1CF4">
        <w:rPr>
          <w:u w:val="single"/>
        </w:rPr>
        <w:t xml:space="preserve"> </w:t>
      </w:r>
      <w:r w:rsidRPr="003D789B">
        <w:rPr>
          <w:highlight w:val="green"/>
          <w:u w:val="single"/>
        </w:rPr>
        <w:t>of binary codes</w:t>
      </w:r>
      <w:r w:rsidRPr="000B1CF4">
        <w:rPr>
          <w:u w:val="single"/>
        </w:rPr>
        <w:t xml:space="preserve"> and the particular </w:t>
      </w:r>
      <w:r w:rsidRPr="003D789B">
        <w:rPr>
          <w:highlight w:val="green"/>
          <w:u w:val="single"/>
        </w:rPr>
        <w:t>understanding</w:t>
      </w:r>
      <w:r w:rsidRPr="000B1CF4">
        <w:rPr>
          <w:u w:val="single"/>
        </w:rPr>
        <w:t xml:space="preserve"> of the </w:t>
      </w:r>
      <w:r w:rsidRPr="003D789B">
        <w:rPr>
          <w:highlight w:val="green"/>
          <w:u w:val="single"/>
        </w:rPr>
        <w:t>role of language</w:t>
      </w:r>
      <w:r w:rsidRPr="000B1CF4">
        <w:rPr>
          <w:u w:val="single"/>
        </w:rPr>
        <w:t xml:space="preserve"> of Lacan, Derrida and others</w:t>
      </w:r>
      <w:r w:rsidRPr="003D789B">
        <w:rPr>
          <w:sz w:val="16"/>
        </w:rPr>
        <w:t xml:space="preserve">. Nor is it designed to chart the route they have taken. A third related interest of feminists with dichotomy follows from the pioneering work of Lloyd (1993), Cocks (1989) and other feminist writers, </w:t>
      </w:r>
      <w:r w:rsidRPr="000B1CF4">
        <w:rPr>
          <w:u w:val="single"/>
        </w:rPr>
        <w:t xml:space="preserve">in tracking the </w:t>
      </w:r>
      <w:r w:rsidRPr="003D789B">
        <w:rPr>
          <w:highlight w:val="green"/>
          <w:u w:val="single"/>
        </w:rPr>
        <w:t>hierarchical element in</w:t>
      </w:r>
      <w:r w:rsidRPr="000B1CF4">
        <w:rPr>
          <w:u w:val="single"/>
        </w:rPr>
        <w:t xml:space="preserve"> modern </w:t>
      </w:r>
      <w:r w:rsidRPr="003D789B">
        <w:rPr>
          <w:highlight w:val="green"/>
          <w:u w:val="single"/>
        </w:rPr>
        <w:t>dichotomous thinking</w:t>
      </w:r>
      <w:r w:rsidRPr="000B1CF4">
        <w:rPr>
          <w:u w:val="single"/>
        </w:rPr>
        <w:t xml:space="preserve">, diagnosed as </w:t>
      </w:r>
      <w:r w:rsidRPr="00F25A15">
        <w:rPr>
          <w:highlight w:val="green"/>
          <w:u w:val="single"/>
        </w:rPr>
        <w:t>central</w:t>
      </w:r>
      <w:r w:rsidRPr="000B1CF4">
        <w:rPr>
          <w:u w:val="single"/>
        </w:rPr>
        <w:t xml:space="preserve"> </w:t>
      </w:r>
      <w:r w:rsidRPr="00F25A15">
        <w:rPr>
          <w:highlight w:val="green"/>
          <w:u w:val="single"/>
        </w:rPr>
        <w:t>to</w:t>
      </w:r>
      <w:r w:rsidRPr="000B1CF4">
        <w:rPr>
          <w:u w:val="single"/>
        </w:rPr>
        <w:t xml:space="preserve"> the r</w:t>
      </w:r>
      <w:r w:rsidRPr="00F25A15">
        <w:rPr>
          <w:highlight w:val="green"/>
          <w:u w:val="single"/>
        </w:rPr>
        <w:t>epressiveness of</w:t>
      </w:r>
      <w:r w:rsidRPr="000B1CF4">
        <w:rPr>
          <w:u w:val="single"/>
        </w:rPr>
        <w:t xml:space="preserve"> modern </w:t>
      </w:r>
      <w:r w:rsidRPr="00F25A15">
        <w:rPr>
          <w:highlight w:val="green"/>
          <w:u w:val="single"/>
        </w:rPr>
        <w:t>rationalism</w:t>
      </w:r>
      <w:r w:rsidRPr="000B1CF4">
        <w:rPr>
          <w:u w:val="single"/>
        </w:rPr>
        <w:t>.</w:t>
      </w:r>
      <w:r w:rsidRPr="003D789B">
        <w:rPr>
          <w:sz w:val="16"/>
        </w:rPr>
        <w:t xml:space="preserve"> Feminists such as Grosz (1994) and Gatens (1996a, 1996b) are developing the implications and consequences of nondichotomous</w:t>
      </w:r>
      <w:r w:rsidRPr="000B1CF4">
        <w:rPr>
          <w:u w:val="single"/>
        </w:rPr>
        <w:t>, relational thinking in current theoretical debates. DICHOTOMY 23 This chapter analyses key features of dichotomy.</w:t>
      </w:r>
      <w:r w:rsidRPr="003D789B">
        <w:rPr>
          <w:sz w:val="16"/>
        </w:rPr>
        <w:t xml:space="preserve"> It then considers problems involved in dichotomous thinking, before setting out the basis of an alternative to the paradigm of dichotomy.</w:t>
      </w:r>
    </w:p>
    <w:p w14:paraId="389BA360" w14:textId="29475BA6" w:rsidR="003951A9" w:rsidRPr="00866337" w:rsidRDefault="003951A9" w:rsidP="003951A9">
      <w:pPr>
        <w:rPr>
          <w:sz w:val="14"/>
        </w:rPr>
      </w:pPr>
      <w:r w:rsidRPr="00866337">
        <w:rPr>
          <w:highlight w:val="green"/>
          <w:u w:val="single"/>
        </w:rPr>
        <w:t>work on the factory floor</w:t>
      </w:r>
      <w:r w:rsidRPr="00866337">
        <w:rPr>
          <w:u w:val="single"/>
        </w:rPr>
        <w:t xml:space="preserve"> whilst men stand guard</w:t>
      </w:r>
      <w:r w:rsidRPr="00866337">
        <w:rPr>
          <w:highlight w:val="green"/>
          <w:u w:val="single"/>
        </w:rPr>
        <w:t xml:space="preserve">, women </w:t>
      </w:r>
      <w:r w:rsidRPr="00866337">
        <w:rPr>
          <w:rStyle w:val="Emphasis"/>
          <w:highlight w:val="green"/>
        </w:rPr>
        <w:t>toil</w:t>
      </w:r>
      <w:r w:rsidRPr="00866337">
        <w:rPr>
          <w:u w:val="single"/>
        </w:rPr>
        <w:t xml:space="preserve"> while </w:t>
      </w:r>
      <w:r w:rsidRPr="00866337">
        <w:rPr>
          <w:highlight w:val="green"/>
          <w:u w:val="single"/>
        </w:rPr>
        <w:t>men manage</w:t>
      </w:r>
      <w:r w:rsidRPr="00866337">
        <w:rPr>
          <w:u w:val="single"/>
        </w:rPr>
        <w:t xml:space="preserve"> and so forth’</w:t>
      </w:r>
      <w:r w:rsidRPr="00866337">
        <w:rPr>
          <w:sz w:val="14"/>
        </w:rPr>
        <w:t>.</w:t>
      </w:r>
      <w:r w:rsidRPr="00866337">
        <w:t>Footnote</w:t>
      </w:r>
      <w:r w:rsidRPr="00BF1E9F">
        <w:t xml:space="preserve"> </w:t>
      </w:r>
      <w:r w:rsidRPr="00866337">
        <w:rPr>
          <w:vertAlign w:val="superscript"/>
        </w:rPr>
        <w:t>36</w:t>
      </w:r>
      <w:r w:rsidRPr="00BF1E9F">
        <w:t xml:space="preserve"> </w:t>
      </w:r>
      <w:r w:rsidRPr="00866337">
        <w:rPr>
          <w:sz w:val="14"/>
        </w:rPr>
        <w:t xml:space="preserve">Likewise in Vietnam, the garment workforce is predominantly female but two-thirds of supervisors are male. </w:t>
      </w:r>
      <w:r w:rsidRPr="00866337">
        <w:rPr>
          <w:highlight w:val="green"/>
          <w:u w:val="single"/>
        </w:rPr>
        <w:t>Men are</w:t>
      </w:r>
      <w:r w:rsidRPr="00866337">
        <w:rPr>
          <w:u w:val="single"/>
        </w:rPr>
        <w:t xml:space="preserve"> also more likely to be </w:t>
      </w:r>
      <w:r w:rsidRPr="00866337">
        <w:rPr>
          <w:highlight w:val="green"/>
          <w:u w:val="single"/>
        </w:rPr>
        <w:t>promoted and receive training</w:t>
      </w:r>
      <w:r w:rsidRPr="00866337">
        <w:rPr>
          <w:u w:val="single"/>
        </w:rPr>
        <w:t>, even though they tend to be at the same factory for less time</w:t>
      </w:r>
      <w:r w:rsidRPr="00866337">
        <w:rPr>
          <w:sz w:val="14"/>
        </w:rPr>
        <w:t>.</w:t>
      </w:r>
      <w:r w:rsidRPr="00866337">
        <w:t>Footnote</w:t>
      </w:r>
      <w:r w:rsidRPr="00BF1E9F">
        <w:t xml:space="preserve"> </w:t>
      </w:r>
      <w:r w:rsidRPr="00866337">
        <w:rPr>
          <w:vertAlign w:val="superscript"/>
        </w:rPr>
        <w:t>37</w:t>
      </w:r>
      <w:r w:rsidRPr="00BF1E9F">
        <w:t xml:space="preserve"> </w:t>
      </w:r>
      <w:r w:rsidRPr="00866337">
        <w:rPr>
          <w:sz w:val="14"/>
        </w:rPr>
        <w:t>In northern India and Pakistan, norm perceptions deter women’s mobility and employment in the public sphere. They thus primarily work as sub-contracted home-based workers, earning far less (see Figure</w:t>
      </w:r>
      <w:r w:rsidRPr="0079108D">
        <w:rPr>
          <w:sz w:val="14"/>
        </w:rPr>
        <w:t xml:space="preserve"> </w:t>
      </w:r>
      <w:r w:rsidRPr="00866337">
        <w:rPr>
          <w:sz w:val="14"/>
        </w:rPr>
        <w:t>1).</w:t>
      </w:r>
    </w:p>
    <w:p w14:paraId="72760601" w14:textId="77777777" w:rsidR="003951A9" w:rsidRDefault="003951A9" w:rsidP="003951A9">
      <w:pPr>
        <w:pStyle w:val="Heading4"/>
        <w:rPr>
          <w:u w:val="single"/>
        </w:rPr>
      </w:pPr>
      <w:r w:rsidRPr="0079108D">
        <w:rPr>
          <w:sz w:val="14"/>
        </w:rPr>
        <w:t xml:space="preserve">Despite a predominantly female workforce (except in northern India and Pakistan), </w:t>
      </w:r>
      <w:r w:rsidRPr="00B568EA">
        <w:rPr>
          <w:u w:val="single"/>
        </w:rPr>
        <w:t>the vast majority of garment union leaders are male.</w:t>
      </w:r>
      <w:r w:rsidRPr="00BF1E9F">
        <w:t xml:space="preserve">Footnote </w:t>
      </w:r>
      <w:r w:rsidRPr="00BF1E9F">
        <w:rPr>
          <w:vertAlign w:val="superscript"/>
        </w:rPr>
        <w:t>38</w:t>
      </w:r>
      <w:r w:rsidRPr="00BF1E9F">
        <w:t xml:space="preserve"> </w:t>
      </w:r>
      <w:r w:rsidRPr="0079108D">
        <w:rPr>
          <w:sz w:val="14"/>
        </w:rPr>
        <w:t xml:space="preserve">Further, </w:t>
      </w:r>
      <w:r w:rsidRPr="00681611">
        <w:rPr>
          <w:highlight w:val="green"/>
          <w:u w:val="single"/>
        </w:rPr>
        <w:t>they are</w:t>
      </w:r>
      <w:r w:rsidRPr="00B568EA">
        <w:rPr>
          <w:u w:val="single"/>
        </w:rPr>
        <w:t xml:space="preserve"> widely characterised as </w:t>
      </w:r>
      <w:r w:rsidRPr="001D66A5">
        <w:rPr>
          <w:rStyle w:val="Emphasis"/>
          <w:highlight w:val="green"/>
        </w:rPr>
        <w:t>patriarchal</w:t>
      </w:r>
      <w:r w:rsidRPr="00681611">
        <w:rPr>
          <w:highlight w:val="green"/>
          <w:u w:val="single"/>
        </w:rPr>
        <w:t xml:space="preserve"> and </w:t>
      </w:r>
      <w:r w:rsidRPr="001D66A5">
        <w:rPr>
          <w:rStyle w:val="Emphasis"/>
          <w:highlight w:val="green"/>
        </w:rPr>
        <w:t>authoritarian</w:t>
      </w:r>
      <w:r w:rsidRPr="0079108D">
        <w:rPr>
          <w:sz w:val="14"/>
          <w:highlight w:val="green"/>
        </w:rPr>
        <w:t>.</w:t>
      </w:r>
      <w:r w:rsidRPr="0079108D">
        <w:rPr>
          <w:sz w:val="14"/>
        </w:rPr>
        <w:t xml:space="preserve"> In Bangladesh, Dannecker observed that, ‘[t]ypically, </w:t>
      </w:r>
      <w:r w:rsidRPr="00B568EA">
        <w:rPr>
          <w:u w:val="single"/>
        </w:rPr>
        <w:t xml:space="preserve">the representatives </w:t>
      </w:r>
    </w:p>
    <w:p w14:paraId="58541765" w14:textId="77777777" w:rsidR="0061208E" w:rsidRPr="0061208E" w:rsidRDefault="0061208E" w:rsidP="0061208E"/>
    <w:p w14:paraId="28D54EC6" w14:textId="77777777" w:rsidR="003951A9" w:rsidRDefault="003951A9" w:rsidP="003951A9">
      <w:pPr>
        <w:pStyle w:val="Heading4"/>
      </w:pPr>
      <w:bookmarkStart w:id="67" w:name="_Hlk140847590"/>
      <w:r>
        <w:t xml:space="preserve">The 1AC’s fear of extinction is beholden to an </w:t>
      </w:r>
      <w:r>
        <w:rPr>
          <w:u w:val="single"/>
        </w:rPr>
        <w:t>imperative to reproduce</w:t>
      </w:r>
      <w:r>
        <w:t xml:space="preserve"> that reduces subjects to </w:t>
      </w:r>
      <w:r>
        <w:rPr>
          <w:u w:val="single"/>
        </w:rPr>
        <w:t>sexual organs</w:t>
      </w:r>
      <w:r>
        <w:t xml:space="preserve">—the impetus to </w:t>
      </w:r>
      <w:r>
        <w:rPr>
          <w:u w:val="single"/>
        </w:rPr>
        <w:t>make babies</w:t>
      </w:r>
      <w:r>
        <w:t xml:space="preserve"> for the future is the </w:t>
      </w:r>
      <w:r>
        <w:rPr>
          <w:u w:val="single"/>
        </w:rPr>
        <w:t>ideological grounding wire</w:t>
      </w:r>
      <w:r>
        <w:t xml:space="preserve"> for </w:t>
      </w:r>
      <w:r w:rsidRPr="00CE0685">
        <w:rPr>
          <w:u w:val="single"/>
        </w:rPr>
        <w:t>fascist patriarchy</w:t>
      </w:r>
      <w:r>
        <w:t xml:space="preserve"> and </w:t>
      </w:r>
      <w:r>
        <w:rPr>
          <w:u w:val="single"/>
        </w:rPr>
        <w:t>environmental destruction</w:t>
      </w:r>
      <w:r>
        <w:t>.</w:t>
      </w:r>
    </w:p>
    <w:p w14:paraId="1A3BBDBA" w14:textId="77777777" w:rsidR="003951A9" w:rsidRPr="00CE0685" w:rsidRDefault="003951A9" w:rsidP="003951A9">
      <w:pPr>
        <w:pStyle w:val="ListParagraph"/>
        <w:numPr>
          <w:ilvl w:val="0"/>
          <w:numId w:val="67"/>
        </w:numPr>
      </w:pPr>
      <w:r>
        <w:t>Examples:- Abortion bans, 14 words.</w:t>
      </w:r>
    </w:p>
    <w:p w14:paraId="00EA3A1A" w14:textId="77777777" w:rsidR="003951A9" w:rsidRPr="00F41C34" w:rsidRDefault="003951A9" w:rsidP="003951A9">
      <w:pPr>
        <w:rPr>
          <w:sz w:val="16"/>
        </w:rPr>
      </w:pPr>
      <w:r w:rsidRPr="00F41C34">
        <w:rPr>
          <w:rStyle w:val="Style13ptBold"/>
        </w:rPr>
        <w:t>Mitchell 15</w:t>
      </w:r>
      <w:r w:rsidRPr="00F41C34">
        <w:rPr>
          <w:sz w:val="16"/>
          <w:szCs w:val="20"/>
        </w:rPr>
        <w:t xml:space="preserve"> </w:t>
      </w:r>
      <w:r w:rsidRPr="00F41C34">
        <w:rPr>
          <w:sz w:val="20"/>
          <w:szCs w:val="20"/>
        </w:rPr>
        <w:t>(Audra, holds the Canada Research Chair in Global Political Ecology at the Balsillie School of International Affairs and is cross-appointed to the Departments of Political Science at WLU and UW. PhD in Politics and International Studies at the Queen’s University of Belfast. “Gendering Extinction, https://worldlyir.wordpress.com/2015/08/03/gendering-extinction/ August 3, 2015)</w:t>
      </w:r>
    </w:p>
    <w:bookmarkEnd w:id="67"/>
    <w:p w14:paraId="34C3AD65" w14:textId="77777777" w:rsidR="003951A9" w:rsidRPr="00F41C34" w:rsidRDefault="003951A9" w:rsidP="003951A9">
      <w:pPr>
        <w:rPr>
          <w:sz w:val="16"/>
        </w:rPr>
      </w:pPr>
      <w:r w:rsidRPr="00F41C34">
        <w:rPr>
          <w:sz w:val="16"/>
        </w:rPr>
        <w:t xml:space="preserve">One of the most integral arguments within ecological feminisms is that </w:t>
      </w:r>
      <w:r w:rsidRPr="00F41C34">
        <w:rPr>
          <w:rStyle w:val="Emphasis"/>
        </w:rPr>
        <w:t>patriarchal</w:t>
      </w:r>
      <w:r w:rsidRPr="00231EC3">
        <w:rPr>
          <w:u w:val="single"/>
        </w:rPr>
        <w:t xml:space="preserve">, </w:t>
      </w:r>
      <w:r w:rsidRPr="00F41C34">
        <w:rPr>
          <w:rStyle w:val="Emphasis"/>
        </w:rPr>
        <w:t>extractive logics</w:t>
      </w:r>
      <w:r w:rsidRPr="00231EC3">
        <w:rPr>
          <w:u w:val="single"/>
        </w:rPr>
        <w:t xml:space="preserve"> underpin the </w:t>
      </w:r>
      <w:r w:rsidRPr="00F41C34">
        <w:rPr>
          <w:b/>
          <w:bCs/>
          <w:u w:val="single"/>
        </w:rPr>
        <w:t>destruction of ‘nature’</w:t>
      </w:r>
      <w:r w:rsidRPr="00231EC3">
        <w:rPr>
          <w:u w:val="single"/>
        </w:rPr>
        <w:t>.</w:t>
      </w:r>
      <w:r w:rsidRPr="00F41C34">
        <w:rPr>
          <w:sz w:val="16"/>
        </w:rPr>
        <w:t xml:space="preserve"> Carolyn Merchant popularized this argument by tracing the roots of the current ecological crisis to the scientific revolution and the rise of capitalism in the early modern period of European history. For Merchant, the transition from </w:t>
      </w:r>
      <w:r w:rsidRPr="00231EC3">
        <w:rPr>
          <w:u w:val="single"/>
        </w:rPr>
        <w:t>a belief</w:t>
      </w:r>
      <w:r w:rsidRPr="00F41C34">
        <w:rPr>
          <w:sz w:val="16"/>
        </w:rPr>
        <w:t xml:space="preserve"> system </w:t>
      </w:r>
      <w:r w:rsidRPr="00231EC3">
        <w:rPr>
          <w:u w:val="single"/>
        </w:rPr>
        <w:t xml:space="preserve">in which </w:t>
      </w:r>
      <w:r w:rsidRPr="00671C0B">
        <w:rPr>
          <w:highlight w:val="yellow"/>
          <w:u w:val="single"/>
        </w:rPr>
        <w:t>the Earth was understood</w:t>
      </w:r>
      <w:r w:rsidRPr="00F41C34">
        <w:rPr>
          <w:sz w:val="16"/>
        </w:rPr>
        <w:t xml:space="preserve"> to be a living ‘mother’ to one in which it was refigured </w:t>
      </w:r>
      <w:r w:rsidRPr="00671C0B">
        <w:rPr>
          <w:highlight w:val="yellow"/>
          <w:u w:val="single"/>
        </w:rPr>
        <w:t>as a passive female body</w:t>
      </w:r>
      <w:r w:rsidRPr="00231EC3">
        <w:rPr>
          <w:u w:val="single"/>
        </w:rPr>
        <w:t xml:space="preserve"> </w:t>
      </w:r>
      <w:r w:rsidRPr="00671C0B">
        <w:rPr>
          <w:highlight w:val="yellow"/>
          <w:u w:val="single"/>
        </w:rPr>
        <w:t>removed constraints</w:t>
      </w:r>
      <w:r w:rsidRPr="00231EC3">
        <w:rPr>
          <w:u w:val="single"/>
        </w:rPr>
        <w:t xml:space="preserve"> on destructive activity</w:t>
      </w:r>
      <w:r w:rsidRPr="00F41C34">
        <w:rPr>
          <w:sz w:val="16"/>
        </w:rPr>
        <w:t xml:space="preserve">. From this perspective, </w:t>
      </w:r>
      <w:r w:rsidRPr="00A529ED">
        <w:rPr>
          <w:u w:val="single"/>
        </w:rPr>
        <w:t xml:space="preserve">the </w:t>
      </w:r>
      <w:r w:rsidRPr="00671C0B">
        <w:rPr>
          <w:highlight w:val="yellow"/>
          <w:u w:val="single"/>
        </w:rPr>
        <w:t>logics</w:t>
      </w:r>
      <w:r w:rsidRPr="00231EC3">
        <w:rPr>
          <w:u w:val="single"/>
        </w:rPr>
        <w:t xml:space="preserve"> and resulting cultures </w:t>
      </w:r>
      <w:r w:rsidRPr="00671C0B">
        <w:rPr>
          <w:highlight w:val="yellow"/>
          <w:u w:val="single"/>
        </w:rPr>
        <w:t xml:space="preserve">of </w:t>
      </w:r>
      <w:r w:rsidRPr="00671C0B">
        <w:rPr>
          <w:rStyle w:val="Emphasis"/>
          <w:highlight w:val="yellow"/>
        </w:rPr>
        <w:t>extractive patriarchy</w:t>
      </w:r>
      <w:r w:rsidRPr="00671C0B">
        <w:rPr>
          <w:highlight w:val="yellow"/>
          <w:u w:val="single"/>
        </w:rPr>
        <w:t xml:space="preserve"> underpin </w:t>
      </w:r>
      <w:r w:rsidRPr="00671C0B">
        <w:rPr>
          <w:rStyle w:val="Emphasis"/>
          <w:highlight w:val="yellow"/>
        </w:rPr>
        <w:t>destructive relations</w:t>
      </w:r>
      <w:r w:rsidRPr="00671C0B">
        <w:rPr>
          <w:highlight w:val="yellow"/>
          <w:u w:val="single"/>
        </w:rPr>
        <w:t xml:space="preserve"> between </w:t>
      </w:r>
      <w:r w:rsidRPr="00671C0B">
        <w:rPr>
          <w:b/>
          <w:bCs/>
          <w:highlight w:val="yellow"/>
          <w:u w:val="single"/>
        </w:rPr>
        <w:t>humans</w:t>
      </w:r>
      <w:r w:rsidRPr="00671C0B">
        <w:rPr>
          <w:highlight w:val="yellow"/>
          <w:u w:val="single"/>
        </w:rPr>
        <w:t xml:space="preserve"> and</w:t>
      </w:r>
      <w:r w:rsidRPr="00231EC3">
        <w:rPr>
          <w:u w:val="single"/>
        </w:rPr>
        <w:t xml:space="preserve"> the </w:t>
      </w:r>
      <w:r w:rsidRPr="00671C0B">
        <w:rPr>
          <w:b/>
          <w:bCs/>
          <w:highlight w:val="yellow"/>
          <w:u w:val="single"/>
        </w:rPr>
        <w:t>Earth</w:t>
      </w:r>
      <w:r w:rsidRPr="00F41C34">
        <w:rPr>
          <w:sz w:val="16"/>
        </w:rPr>
        <w:t xml:space="preserve">. Subsequently, authors such as Kay Warren and Val Plumwood have argued that the converse is also true. That is, </w:t>
      </w:r>
      <w:r w:rsidRPr="00231EC3">
        <w:rPr>
          <w:u w:val="single"/>
        </w:rPr>
        <w:t xml:space="preserve">that the </w:t>
      </w:r>
      <w:r w:rsidRPr="00671C0B">
        <w:rPr>
          <w:b/>
          <w:bCs/>
          <w:highlight w:val="yellow"/>
          <w:u w:val="single"/>
        </w:rPr>
        <w:t>separation</w:t>
      </w:r>
      <w:r w:rsidRPr="00671C0B">
        <w:rPr>
          <w:highlight w:val="yellow"/>
          <w:u w:val="single"/>
        </w:rPr>
        <w:t xml:space="preserve"> of ‘</w:t>
      </w:r>
      <w:r w:rsidRPr="00671C0B">
        <w:rPr>
          <w:rStyle w:val="Emphasis"/>
          <w:highlight w:val="yellow"/>
        </w:rPr>
        <w:t>man’</w:t>
      </w:r>
      <w:r w:rsidRPr="00671C0B">
        <w:rPr>
          <w:highlight w:val="yellow"/>
          <w:u w:val="single"/>
        </w:rPr>
        <w:t xml:space="preserve"> and ‘</w:t>
      </w:r>
      <w:r w:rsidRPr="00671C0B">
        <w:rPr>
          <w:rStyle w:val="Emphasis"/>
          <w:highlight w:val="yellow"/>
        </w:rPr>
        <w:t>Earth’</w:t>
      </w:r>
      <w:r w:rsidRPr="00671C0B">
        <w:rPr>
          <w:highlight w:val="yellow"/>
          <w:u w:val="single"/>
        </w:rPr>
        <w:t xml:space="preserve"> entrenches</w:t>
      </w:r>
      <w:r w:rsidRPr="00231EC3">
        <w:rPr>
          <w:u w:val="single"/>
        </w:rPr>
        <w:t xml:space="preserve"> relations of </w:t>
      </w:r>
      <w:r w:rsidRPr="00671C0B">
        <w:rPr>
          <w:rStyle w:val="Emphasis"/>
          <w:highlight w:val="yellow"/>
        </w:rPr>
        <w:t>superiority</w:t>
      </w:r>
      <w:r w:rsidRPr="00231EC3">
        <w:rPr>
          <w:u w:val="single"/>
        </w:rPr>
        <w:t xml:space="preserve">, subordination and </w:t>
      </w:r>
      <w:r w:rsidRPr="00231EC3">
        <w:rPr>
          <w:rStyle w:val="Emphasis"/>
        </w:rPr>
        <w:t>instrumentality</w:t>
      </w:r>
      <w:r w:rsidRPr="00231EC3">
        <w:rPr>
          <w:u w:val="single"/>
        </w:rPr>
        <w:t xml:space="preserve"> that have helped </w:t>
      </w:r>
      <w:r w:rsidRPr="00671C0B">
        <w:rPr>
          <w:highlight w:val="yellow"/>
          <w:u w:val="single"/>
        </w:rPr>
        <w:t xml:space="preserve">to sustain oppressive </w:t>
      </w:r>
      <w:r w:rsidRPr="00671C0B">
        <w:rPr>
          <w:rStyle w:val="Emphasis"/>
          <w:highlight w:val="yellow"/>
        </w:rPr>
        <w:t>gender categories</w:t>
      </w:r>
      <w:r w:rsidRPr="00231EC3">
        <w:rPr>
          <w:u w:val="single"/>
        </w:rPr>
        <w:t xml:space="preserve"> – along with other exclusive categories such as </w:t>
      </w:r>
      <w:r w:rsidRPr="00231EC3">
        <w:rPr>
          <w:rStyle w:val="Emphasis"/>
        </w:rPr>
        <w:t>race</w:t>
      </w:r>
      <w:r w:rsidRPr="00231EC3">
        <w:rPr>
          <w:u w:val="single"/>
        </w:rPr>
        <w:t xml:space="preserve"> and </w:t>
      </w:r>
      <w:r w:rsidRPr="00231EC3">
        <w:rPr>
          <w:rStyle w:val="Emphasis"/>
        </w:rPr>
        <w:t>species</w:t>
      </w:r>
      <w:r w:rsidRPr="00F41C34">
        <w:rPr>
          <w:sz w:val="16"/>
        </w:rPr>
        <w:t xml:space="preserve"> (see the work of Greta Gaard on this subject).</w:t>
      </w:r>
    </w:p>
    <w:p w14:paraId="51DFCD24" w14:textId="77777777" w:rsidR="003951A9" w:rsidRPr="00F41C34" w:rsidRDefault="003951A9" w:rsidP="003951A9">
      <w:pPr>
        <w:rPr>
          <w:sz w:val="16"/>
        </w:rPr>
      </w:pPr>
      <w:r w:rsidRPr="00F41C34">
        <w:rPr>
          <w:sz w:val="16"/>
        </w:rPr>
        <w:t xml:space="preserve">These arguments provide an important basis for critiquing dominant political framings of and responses to extinction and prospect of mass extinction, in particular neoliberal logics of conservation. They suggest that the androcentric, extractive logics that gave rise to early capitalism undergird human activities that may lead to extinction. Yet, as Sian Sullivan’s excellent work attests to, </w:t>
      </w:r>
      <w:r w:rsidRPr="00231EC3">
        <w:rPr>
          <w:u w:val="single"/>
        </w:rPr>
        <w:t>the very same logics</w:t>
      </w:r>
      <w:r w:rsidRPr="00F41C34">
        <w:rPr>
          <w:sz w:val="16"/>
        </w:rPr>
        <w:t xml:space="preserve"> of accumulation, extraction and financialization </w:t>
      </w:r>
      <w:r w:rsidRPr="00231EC3">
        <w:rPr>
          <w:u w:val="single"/>
        </w:rPr>
        <w:t>are central to contemporary conservation efforts</w:t>
      </w:r>
      <w:r w:rsidRPr="00F41C34">
        <w:rPr>
          <w:sz w:val="16"/>
        </w:rPr>
        <w:t xml:space="preserve">. In fact, since the inception of the term ‘biodiversity’ in the late 1980s, conservationists have sought </w:t>
      </w:r>
      <w:r w:rsidRPr="00231EC3">
        <w:rPr>
          <w:u w:val="single"/>
        </w:rPr>
        <w:t>to incentivize the protection of diverse life forms by emphasizing</w:t>
      </w:r>
      <w:r w:rsidRPr="00F41C34">
        <w:rPr>
          <w:sz w:val="16"/>
        </w:rPr>
        <w:t xml:space="preserve"> their resource value. In these discourses, even non-monetary forms of value – for instance, </w:t>
      </w:r>
      <w:r w:rsidRPr="00231EC3">
        <w:rPr>
          <w:rStyle w:val="Emphasis"/>
        </w:rPr>
        <w:t>spiritual</w:t>
      </w:r>
      <w:r w:rsidRPr="00231EC3">
        <w:rPr>
          <w:u w:val="single"/>
        </w:rPr>
        <w:t xml:space="preserve">, </w:t>
      </w:r>
      <w:r w:rsidRPr="00231EC3">
        <w:rPr>
          <w:rStyle w:val="Emphasis"/>
        </w:rPr>
        <w:t>scientific</w:t>
      </w:r>
      <w:r w:rsidRPr="00231EC3">
        <w:rPr>
          <w:u w:val="single"/>
        </w:rPr>
        <w:t xml:space="preserve"> or </w:t>
      </w:r>
      <w:r w:rsidRPr="00231EC3">
        <w:rPr>
          <w:rStyle w:val="Emphasis"/>
        </w:rPr>
        <w:t>aesthetic value</w:t>
      </w:r>
      <w:r w:rsidRPr="00F41C34">
        <w:rPr>
          <w:sz w:val="16"/>
        </w:rPr>
        <w:t xml:space="preserve"> – are treated </w:t>
      </w:r>
      <w:r w:rsidRPr="00231EC3">
        <w:rPr>
          <w:u w:val="single"/>
        </w:rPr>
        <w:t>as dwindling </w:t>
      </w:r>
      <w:r w:rsidRPr="00231EC3">
        <w:rPr>
          <w:b/>
          <w:bCs/>
          <w:u w:val="single"/>
        </w:rPr>
        <w:t>resources</w:t>
      </w:r>
      <w:r w:rsidRPr="00F41C34">
        <w:rPr>
          <w:sz w:val="16"/>
        </w:rPr>
        <w:t>. Conservation, in this context, is framed as a means of accumulating, securing and managing capital in the hopes of a future profit. This logic has become particularly pronounced in discourses of ‘ecosystems services’, which attempt to re-evaluate ecosystems in terms of the ‘free’ services they provide to economies, and incentivise forms of development based on leveraging this ‘capital’.</w:t>
      </w:r>
    </w:p>
    <w:p w14:paraId="11CDAE11" w14:textId="77777777" w:rsidR="003951A9" w:rsidRPr="00F41C34" w:rsidRDefault="003951A9" w:rsidP="003951A9">
      <w:pPr>
        <w:rPr>
          <w:sz w:val="16"/>
        </w:rPr>
      </w:pPr>
      <w:r w:rsidRPr="00231EC3">
        <w:rPr>
          <w:u w:val="single"/>
        </w:rPr>
        <w:t xml:space="preserve">Ecological feminist arguments focus attention on the cultures, </w:t>
      </w:r>
      <w:r w:rsidRPr="00231EC3">
        <w:rPr>
          <w:rStyle w:val="Emphasis"/>
        </w:rPr>
        <w:t>norms</w:t>
      </w:r>
      <w:r w:rsidRPr="00231EC3">
        <w:rPr>
          <w:u w:val="single"/>
        </w:rPr>
        <w:t xml:space="preserve"> and </w:t>
      </w:r>
      <w:r w:rsidRPr="00231EC3">
        <w:rPr>
          <w:rStyle w:val="Emphasis"/>
        </w:rPr>
        <w:t>logics</w:t>
      </w:r>
      <w:r w:rsidRPr="00231EC3">
        <w:rPr>
          <w:u w:val="single"/>
        </w:rPr>
        <w:t xml:space="preserve"> that underpin </w:t>
      </w:r>
      <w:r w:rsidRPr="00231EC3">
        <w:rPr>
          <w:b/>
          <w:bCs/>
          <w:u w:val="single"/>
        </w:rPr>
        <w:t>destructive human activity</w:t>
      </w:r>
      <w:r w:rsidRPr="00F41C34">
        <w:rPr>
          <w:sz w:val="16"/>
        </w:rPr>
        <w:t xml:space="preserve">. They also historicize the convergence of the rise of capitalist economic organization, modern patriarchy, the separation of ‘humans’ and ‘nature’ and cultural frameworks that produce the destruction of ecosystems. </w:t>
      </w:r>
      <w:r w:rsidRPr="00231EC3">
        <w:rPr>
          <w:u w:val="single"/>
        </w:rPr>
        <w:t>This line of analysis helps to identify how neoliberal forms of conservation</w:t>
      </w:r>
      <w:r w:rsidRPr="00F41C34">
        <w:rPr>
          <w:sz w:val="16"/>
        </w:rPr>
        <w:t xml:space="preserve"> that understand ‘biodiversity’ in terms of capital and resources, in the nature of creative/destructive flows of capital, </w:t>
      </w:r>
      <w:r w:rsidRPr="00231EC3">
        <w:rPr>
          <w:u w:val="single"/>
        </w:rPr>
        <w:t>propel the exact same forces they resist</w:t>
      </w:r>
      <w:r w:rsidRPr="00F41C34">
        <w:rPr>
          <w:sz w:val="16"/>
        </w:rPr>
        <w:t>. As a result, extinction is becoming an important propellor of neo-liberal capitalism. So, existing discourses and practices around extinction and the ‘management’ of biodiversity need to be understood as being enfolded in the processes of capitalism, sometimes quite literally. Emerging financial instruments such as ‘biodiversity banking’ and biodiversity derivatives epitomize this framing, but it is also reflected in the broader language and political economy of conservation. By highlighting the historicity, continuities and transformations of the central logics of capitalism and its embeddedness in relations of hierarchy, feminist critiques have an important role to play in re-thinking dominant frames of extinction and the commodification of biodiversity.</w:t>
      </w:r>
    </w:p>
    <w:p w14:paraId="1A9B8517" w14:textId="77777777" w:rsidR="003951A9" w:rsidRPr="00F41C34" w:rsidRDefault="003951A9" w:rsidP="003951A9">
      <w:pPr>
        <w:rPr>
          <w:sz w:val="16"/>
        </w:rPr>
      </w:pPr>
      <w:r w:rsidRPr="00F41C34">
        <w:rPr>
          <w:sz w:val="16"/>
        </w:rPr>
        <w:t>The reproduction of survival/ the survival of reproduction</w:t>
      </w:r>
    </w:p>
    <w:p w14:paraId="5B4D7EB3" w14:textId="77777777" w:rsidR="003951A9" w:rsidRPr="00F41C34" w:rsidRDefault="003951A9" w:rsidP="003951A9">
      <w:pPr>
        <w:rPr>
          <w:sz w:val="16"/>
        </w:rPr>
      </w:pPr>
      <w:r w:rsidRPr="00671C0B">
        <w:rPr>
          <w:rStyle w:val="Emphasis"/>
          <w:highlight w:val="yellow"/>
        </w:rPr>
        <w:t>Extinction</w:t>
      </w:r>
      <w:r w:rsidRPr="00671C0B">
        <w:rPr>
          <w:highlight w:val="yellow"/>
          <w:u w:val="single"/>
        </w:rPr>
        <w:t xml:space="preserve"> is</w:t>
      </w:r>
      <w:r w:rsidRPr="00231EC3">
        <w:rPr>
          <w:u w:val="single"/>
        </w:rPr>
        <w:t xml:space="preserve"> almost always </w:t>
      </w:r>
      <w:r w:rsidRPr="00671C0B">
        <w:rPr>
          <w:highlight w:val="yellow"/>
          <w:u w:val="single"/>
        </w:rPr>
        <w:t>understood against</w:t>
      </w:r>
      <w:r w:rsidRPr="00231EC3">
        <w:rPr>
          <w:u w:val="single"/>
        </w:rPr>
        <w:t xml:space="preserve"> </w:t>
      </w:r>
      <w:r w:rsidRPr="00F41C34">
        <w:rPr>
          <w:rStyle w:val="Emphasis"/>
        </w:rPr>
        <w:t xml:space="preserve">the horizon of </w:t>
      </w:r>
      <w:r w:rsidRPr="00671C0B">
        <w:rPr>
          <w:rStyle w:val="Emphasis"/>
          <w:highlight w:val="yellow"/>
        </w:rPr>
        <w:t>survival</w:t>
      </w:r>
      <w:r w:rsidRPr="00671C0B">
        <w:rPr>
          <w:highlight w:val="yellow"/>
          <w:u w:val="single"/>
        </w:rPr>
        <w:t xml:space="preserve"> and the imperative to sustain</w:t>
      </w:r>
      <w:r w:rsidRPr="00231EC3">
        <w:rPr>
          <w:u w:val="single"/>
        </w:rPr>
        <w:t xml:space="preserve"> it </w:t>
      </w:r>
      <w:r w:rsidRPr="00F41C34">
        <w:rPr>
          <w:sz w:val="16"/>
        </w:rPr>
        <w:t xml:space="preserve">– at least for life forms deemed to be of value to humans. In many cases, </w:t>
      </w:r>
      <w:r w:rsidRPr="00231EC3">
        <w:rPr>
          <w:u w:val="single"/>
        </w:rPr>
        <w:t xml:space="preserve">this imperative </w:t>
      </w:r>
      <w:r w:rsidRPr="00671C0B">
        <w:rPr>
          <w:highlight w:val="yellow"/>
          <w:u w:val="single"/>
        </w:rPr>
        <w:t>takes the form of</w:t>
      </w:r>
      <w:r w:rsidRPr="00231EC3">
        <w:rPr>
          <w:u w:val="single"/>
        </w:rPr>
        <w:t xml:space="preserve"> deliberate </w:t>
      </w:r>
      <w:r w:rsidRPr="00671C0B">
        <w:rPr>
          <w:b/>
          <w:bCs/>
          <w:highlight w:val="yellow"/>
          <w:u w:val="single"/>
        </w:rPr>
        <w:t>strategies</w:t>
      </w:r>
      <w:r w:rsidRPr="00671C0B">
        <w:rPr>
          <w:highlight w:val="yellow"/>
          <w:u w:val="single"/>
        </w:rPr>
        <w:t xml:space="preserve"> for </w:t>
      </w:r>
      <w:r w:rsidRPr="00671C0B">
        <w:rPr>
          <w:rStyle w:val="Emphasis"/>
          <w:highlight w:val="yellow"/>
        </w:rPr>
        <w:t>enforcing existence</w:t>
      </w:r>
      <w:r w:rsidRPr="00231EC3">
        <w:rPr>
          <w:rStyle w:val="Emphasis"/>
        </w:rPr>
        <w:t>.</w:t>
      </w:r>
      <w:r w:rsidRPr="00F41C34">
        <w:rPr>
          <w:sz w:val="16"/>
        </w:rPr>
        <w:t xml:space="preserve"> Donna Haraway’s influential book When Species Meet devotes considerable attention to the logics, practices and politics of Species Survival Plans. These </w:t>
      </w:r>
      <w:r w:rsidRPr="00231EC3">
        <w:rPr>
          <w:u w:val="single"/>
        </w:rPr>
        <w:t xml:space="preserve">plans monitor and </w:t>
      </w:r>
      <w:r w:rsidRPr="00671C0B">
        <w:rPr>
          <w:rStyle w:val="Emphasis"/>
          <w:highlight w:val="yellow"/>
        </w:rPr>
        <w:t>enforce reproduction</w:t>
      </w:r>
      <w:r w:rsidRPr="00231EC3">
        <w:rPr>
          <w:u w:val="single"/>
        </w:rPr>
        <w:t xml:space="preserve"> amongst ‘endangered’ species,</w:t>
      </w:r>
      <w:r w:rsidRPr="00F41C34">
        <w:rPr>
          <w:sz w:val="16"/>
        </w:rPr>
        <w:t xml:space="preserve"> not least by collecting data on populations, genetic profiles and genetic materials </w:t>
      </w:r>
      <w:r w:rsidRPr="00231EC3">
        <w:rPr>
          <w:u w:val="single"/>
        </w:rPr>
        <w:t xml:space="preserve">to enable </w:t>
      </w:r>
      <w:r w:rsidRPr="00671C0B">
        <w:rPr>
          <w:rStyle w:val="Emphasis"/>
          <w:highlight w:val="yellow"/>
        </w:rPr>
        <w:t>selective breeding</w:t>
      </w:r>
      <w:r w:rsidRPr="00F41C34">
        <w:rPr>
          <w:sz w:val="16"/>
        </w:rPr>
        <w:t xml:space="preserve">. </w:t>
      </w:r>
      <w:r w:rsidRPr="00231EC3">
        <w:rPr>
          <w:u w:val="single"/>
        </w:rPr>
        <w:t xml:space="preserve">This strategy assumes </w:t>
      </w:r>
      <w:r w:rsidRPr="00671C0B">
        <w:rPr>
          <w:highlight w:val="yellow"/>
          <w:u w:val="single"/>
        </w:rPr>
        <w:t xml:space="preserve">that all </w:t>
      </w:r>
      <w:r w:rsidRPr="00671C0B">
        <w:rPr>
          <w:b/>
          <w:bCs/>
          <w:highlight w:val="yellow"/>
          <w:u w:val="single"/>
        </w:rPr>
        <w:t>organisms</w:t>
      </w:r>
      <w:r w:rsidRPr="00231EC3">
        <w:rPr>
          <w:u w:val="single"/>
        </w:rPr>
        <w:t xml:space="preserve"> can, </w:t>
      </w:r>
      <w:r w:rsidRPr="00671C0B">
        <w:rPr>
          <w:rStyle w:val="Emphasis"/>
          <w:highlight w:val="yellow"/>
        </w:rPr>
        <w:t>should</w:t>
      </w:r>
      <w:r w:rsidRPr="00231EC3">
        <w:rPr>
          <w:u w:val="single"/>
        </w:rPr>
        <w:t xml:space="preserve">, and can </w:t>
      </w:r>
      <w:r w:rsidRPr="00671C0B">
        <w:rPr>
          <w:b/>
          <w:bCs/>
          <w:highlight w:val="yellow"/>
          <w:u w:val="single"/>
        </w:rPr>
        <w:t>be made</w:t>
      </w:r>
      <w:r w:rsidRPr="00671C0B">
        <w:rPr>
          <w:highlight w:val="yellow"/>
          <w:u w:val="single"/>
        </w:rPr>
        <w:t xml:space="preserve"> to </w:t>
      </w:r>
      <w:r w:rsidRPr="00671C0B">
        <w:rPr>
          <w:b/>
          <w:bCs/>
          <w:highlight w:val="yellow"/>
          <w:u w:val="single"/>
        </w:rPr>
        <w:t>exercise their reproductive capacities</w:t>
      </w:r>
      <w:r w:rsidRPr="00231EC3">
        <w:rPr>
          <w:u w:val="single"/>
        </w:rPr>
        <w:t xml:space="preserve"> in order </w:t>
      </w:r>
      <w:r w:rsidRPr="00671C0B">
        <w:rPr>
          <w:rStyle w:val="Emphasis"/>
          <w:highlight w:val="yellow"/>
        </w:rPr>
        <w:t>to resist extinction</w:t>
      </w:r>
      <w:r w:rsidRPr="00231EC3">
        <w:rPr>
          <w:u w:val="single"/>
        </w:rPr>
        <w:t>, and it actively mobilizes members of ‘endangered species’ into this project.</w:t>
      </w:r>
      <w:r w:rsidRPr="00F41C34">
        <w:rPr>
          <w:sz w:val="16"/>
        </w:rPr>
        <w:t xml:space="preserve"> In so doing, </w:t>
      </w:r>
      <w:r w:rsidRPr="00231EC3">
        <w:rPr>
          <w:u w:val="single"/>
        </w:rPr>
        <w:t xml:space="preserve">it helps to entrench norms regarding </w:t>
      </w:r>
      <w:r w:rsidRPr="00231EC3">
        <w:rPr>
          <w:rStyle w:val="Emphasis"/>
        </w:rPr>
        <w:t>gender</w:t>
      </w:r>
      <w:r w:rsidRPr="00231EC3">
        <w:rPr>
          <w:u w:val="single"/>
        </w:rPr>
        <w:t xml:space="preserve">, </w:t>
      </w:r>
      <w:r w:rsidRPr="00231EC3">
        <w:rPr>
          <w:rStyle w:val="Emphasis"/>
        </w:rPr>
        <w:t>sexuality</w:t>
      </w:r>
      <w:r w:rsidRPr="00231EC3">
        <w:rPr>
          <w:u w:val="single"/>
        </w:rPr>
        <w:t xml:space="preserve"> and </w:t>
      </w:r>
      <w:r w:rsidRPr="00231EC3">
        <w:rPr>
          <w:rStyle w:val="Emphasis"/>
        </w:rPr>
        <w:t>reproductive labour</w:t>
      </w:r>
      <w:r w:rsidRPr="00231EC3">
        <w:rPr>
          <w:u w:val="single"/>
        </w:rPr>
        <w:t xml:space="preserve"> that are deeply entrenched in modern, Western human cultures</w:t>
      </w:r>
      <w:r w:rsidRPr="00F41C34">
        <w:rPr>
          <w:sz w:val="16"/>
        </w:rPr>
        <w:t>.</w:t>
      </w:r>
    </w:p>
    <w:p w14:paraId="47026D79" w14:textId="77777777" w:rsidR="003951A9" w:rsidRPr="00F41C34" w:rsidRDefault="003951A9" w:rsidP="003951A9">
      <w:pPr>
        <w:rPr>
          <w:u w:val="single"/>
        </w:rPr>
      </w:pPr>
      <w:r w:rsidRPr="00F41C34">
        <w:rPr>
          <w:sz w:val="16"/>
        </w:rPr>
        <w:t xml:space="preserve">Attention to these programmes highlights an important way in which </w:t>
      </w:r>
      <w:r w:rsidRPr="00F41C34">
        <w:rPr>
          <w:rStyle w:val="Emphasis"/>
          <w:highlight w:val="yellow"/>
        </w:rPr>
        <w:t>extinction is gendered</w:t>
      </w:r>
      <w:r w:rsidRPr="00F41C34">
        <w:rPr>
          <w:highlight w:val="yellow"/>
          <w:u w:val="single"/>
        </w:rPr>
        <w:t xml:space="preserve"> in</w:t>
      </w:r>
      <w:r w:rsidRPr="00F41C34">
        <w:rPr>
          <w:u w:val="single"/>
        </w:rPr>
        <w:t xml:space="preserve"> dominant scientific and </w:t>
      </w:r>
      <w:r w:rsidRPr="00F41C34">
        <w:rPr>
          <w:rStyle w:val="Emphasis"/>
          <w:highlight w:val="yellow"/>
        </w:rPr>
        <w:t>policy frameworks</w:t>
      </w:r>
      <w:r w:rsidRPr="00F41C34">
        <w:rPr>
          <w:sz w:val="16"/>
        </w:rPr>
        <w:t xml:space="preserve">. Specifically, strategic breeding programmes share in </w:t>
      </w:r>
      <w:r w:rsidRPr="00F41C34">
        <w:rPr>
          <w:highlight w:val="yellow"/>
          <w:u w:val="single"/>
        </w:rPr>
        <w:t xml:space="preserve">the belief </w:t>
      </w:r>
      <w:r w:rsidRPr="00F41C34">
        <w:rPr>
          <w:rStyle w:val="Emphasis"/>
          <w:highlight w:val="yellow"/>
        </w:rPr>
        <w:t xml:space="preserve">that reproduction is an </w:t>
      </w:r>
      <w:r w:rsidRPr="00671C0B">
        <w:rPr>
          <w:rStyle w:val="Emphasis"/>
          <w:highlight w:val="yellow"/>
        </w:rPr>
        <w:t>imperative</w:t>
      </w:r>
      <w:r w:rsidRPr="00671C0B">
        <w:rPr>
          <w:highlight w:val="yellow"/>
          <w:u w:val="single"/>
        </w:rPr>
        <w:t xml:space="preserve"> for those capable</w:t>
      </w:r>
      <w:r w:rsidRPr="00F41C34">
        <w:rPr>
          <w:u w:val="single"/>
        </w:rPr>
        <w:t xml:space="preserve"> of reproducing </w:t>
      </w:r>
      <w:r w:rsidRPr="00F41C34">
        <w:rPr>
          <w:b/>
          <w:bCs/>
          <w:highlight w:val="yellow"/>
          <w:u w:val="single"/>
        </w:rPr>
        <w:t>if ‘the species’ is at risk</w:t>
      </w:r>
      <w:r w:rsidRPr="00F41C34">
        <w:rPr>
          <w:b/>
          <w:bCs/>
          <w:sz w:val="16"/>
        </w:rPr>
        <w:t>’</w:t>
      </w:r>
      <w:r w:rsidRPr="00F41C34">
        <w:rPr>
          <w:sz w:val="16"/>
        </w:rPr>
        <w:t xml:space="preserve">. </w:t>
      </w:r>
      <w:r w:rsidRPr="00F41C34">
        <w:rPr>
          <w:u w:val="single"/>
        </w:rPr>
        <w:t xml:space="preserve">This belief is directly </w:t>
      </w:r>
      <w:r w:rsidRPr="00F41C34">
        <w:rPr>
          <w:highlight w:val="yellow"/>
          <w:u w:val="single"/>
        </w:rPr>
        <w:t xml:space="preserve">related to </w:t>
      </w:r>
      <w:r w:rsidRPr="00F41C34">
        <w:rPr>
          <w:rStyle w:val="Emphasis"/>
          <w:highlight w:val="yellow"/>
        </w:rPr>
        <w:t>Western norms of the reproductive imperative</w:t>
      </w:r>
      <w:r w:rsidRPr="00F41C34">
        <w:rPr>
          <w:u w:val="single"/>
        </w:rPr>
        <w:t xml:space="preserve"> for women. Indeed, Haraway points out that </w:t>
      </w:r>
      <w:r w:rsidRPr="00F41C34">
        <w:rPr>
          <w:b/>
          <w:bCs/>
          <w:u w:val="single"/>
        </w:rPr>
        <w:t>it is</w:t>
      </w:r>
      <w:r w:rsidRPr="00F41C34">
        <w:rPr>
          <w:u w:val="single"/>
        </w:rPr>
        <w:t xml:space="preserve"> precisely “</w:t>
      </w:r>
      <w:r w:rsidRPr="00F41C34">
        <w:rPr>
          <w:rStyle w:val="Emphasis"/>
        </w:rPr>
        <w:t>‘woman’s’</w:t>
      </w:r>
      <w:r w:rsidRPr="00F41C34">
        <w:rPr>
          <w:u w:val="single"/>
        </w:rPr>
        <w:t xml:space="preserve"> putative self-defining </w:t>
      </w:r>
      <w:r w:rsidRPr="00F41C34">
        <w:rPr>
          <w:rStyle w:val="Emphasis"/>
        </w:rPr>
        <w:t>responsibility to ‘the species’</w:t>
      </w:r>
      <w:r w:rsidRPr="00F41C34">
        <w:rPr>
          <w:u w:val="single"/>
        </w:rPr>
        <w:t xml:space="preserve"> as this singular and typological female is reduced to her reproductive function</w:t>
      </w:r>
      <w:r w:rsidRPr="00F41C34">
        <w:rPr>
          <w:sz w:val="16"/>
        </w:rPr>
        <w:t xml:space="preserve">”. In a similar sense, within SSPs and other strategies of enforced survival, entire life forms are </w:t>
      </w:r>
      <w:r w:rsidRPr="00671C0B">
        <w:rPr>
          <w:b/>
          <w:bCs/>
          <w:highlight w:val="yellow"/>
          <w:u w:val="single"/>
        </w:rPr>
        <w:t>reduced</w:t>
      </w:r>
      <w:r w:rsidRPr="00671C0B">
        <w:rPr>
          <w:highlight w:val="yellow"/>
          <w:u w:val="single"/>
        </w:rPr>
        <w:t xml:space="preserve"> to </w:t>
      </w:r>
      <w:r w:rsidRPr="00671C0B">
        <w:rPr>
          <w:rStyle w:val="Emphasis"/>
          <w:highlight w:val="yellow"/>
        </w:rPr>
        <w:t xml:space="preserve">their reproductive </w:t>
      </w:r>
      <w:r w:rsidRPr="00A529ED">
        <w:rPr>
          <w:rStyle w:val="Emphasis"/>
          <w:highlight w:val="yellow"/>
        </w:rPr>
        <w:t>capacities</w:t>
      </w:r>
      <w:r w:rsidRPr="00F41C34">
        <w:rPr>
          <w:sz w:val="16"/>
        </w:rPr>
        <w:t xml:space="preserve">. Moreover, programmes of enforced survival can, in the context of sexual reproduction, disproportionately burden female organisms with the task of avoiding extinction. </w:t>
      </w:r>
      <w:r w:rsidRPr="00F41C34">
        <w:rPr>
          <w:u w:val="single"/>
        </w:rPr>
        <w:t xml:space="preserve">This logic is particularly fraught </w:t>
      </w:r>
      <w:r w:rsidRPr="00671C0B">
        <w:rPr>
          <w:highlight w:val="yellow"/>
          <w:u w:val="single"/>
        </w:rPr>
        <w:t>in discussions of</w:t>
      </w:r>
      <w:r w:rsidRPr="00F41C34">
        <w:rPr>
          <w:u w:val="single"/>
        </w:rPr>
        <w:t xml:space="preserve"> the possibility of </w:t>
      </w:r>
      <w:r w:rsidRPr="00671C0B">
        <w:rPr>
          <w:rStyle w:val="Emphasis"/>
          <w:highlight w:val="yellow"/>
        </w:rPr>
        <w:t>human extinction</w:t>
      </w:r>
      <w:r w:rsidRPr="00F41C34">
        <w:rPr>
          <w:u w:val="single"/>
        </w:rPr>
        <w:t>, in which</w:t>
      </w:r>
      <w:r w:rsidRPr="00F41C34">
        <w:rPr>
          <w:sz w:val="16"/>
        </w:rPr>
        <w:t xml:space="preserve"> female </w:t>
      </w:r>
      <w:r w:rsidRPr="00F41C34">
        <w:rPr>
          <w:u w:val="single"/>
        </w:rPr>
        <w:t>fertility</w:t>
      </w:r>
      <w:r w:rsidRPr="00F41C34">
        <w:rPr>
          <w:sz w:val="16"/>
        </w:rPr>
        <w:t xml:space="preserve"> (</w:t>
      </w:r>
      <w:r w:rsidRPr="00F41C34">
        <w:rPr>
          <w:u w:val="single"/>
        </w:rPr>
        <w:t xml:space="preserve">captured in </w:t>
      </w:r>
      <w:r w:rsidRPr="00671C0B">
        <w:rPr>
          <w:u w:val="single"/>
        </w:rPr>
        <w:t xml:space="preserve">the </w:t>
      </w:r>
      <w:r w:rsidRPr="00671C0B">
        <w:rPr>
          <w:b/>
          <w:bCs/>
          <w:u w:val="single"/>
        </w:rPr>
        <w:t>standard policy</w:t>
      </w:r>
      <w:r w:rsidRPr="00671C0B">
        <w:rPr>
          <w:u w:val="single"/>
        </w:rPr>
        <w:t xml:space="preserve"> language of </w:t>
      </w:r>
      <w:r w:rsidRPr="00671C0B">
        <w:rPr>
          <w:highlight w:val="yellow"/>
          <w:u w:val="single"/>
        </w:rPr>
        <w:t>‘</w:t>
      </w:r>
      <w:r w:rsidRPr="00671C0B">
        <w:rPr>
          <w:rStyle w:val="Emphasis"/>
          <w:highlight w:val="yellow"/>
        </w:rPr>
        <w:t>births per woman’</w:t>
      </w:r>
      <w:r w:rsidRPr="00671C0B">
        <w:rPr>
          <w:sz w:val="16"/>
          <w:highlight w:val="yellow"/>
        </w:rPr>
        <w:t xml:space="preserve">) </w:t>
      </w:r>
      <w:r w:rsidRPr="00671C0B">
        <w:rPr>
          <w:highlight w:val="yellow"/>
          <w:u w:val="single"/>
        </w:rPr>
        <w:t xml:space="preserve">is </w:t>
      </w:r>
      <w:r w:rsidRPr="00671C0B">
        <w:rPr>
          <w:b/>
          <w:bCs/>
          <w:highlight w:val="yellow"/>
          <w:u w:val="single"/>
        </w:rPr>
        <w:t>framed</w:t>
      </w:r>
      <w:r w:rsidRPr="00F41C34">
        <w:rPr>
          <w:u w:val="single"/>
        </w:rPr>
        <w:t xml:space="preserve"> simultaneously </w:t>
      </w:r>
      <w:r w:rsidRPr="00A529ED">
        <w:rPr>
          <w:highlight w:val="yellow"/>
          <w:u w:val="single"/>
        </w:rPr>
        <w:t>as</w:t>
      </w:r>
      <w:r w:rsidRPr="00F41C34">
        <w:rPr>
          <w:u w:val="single"/>
        </w:rPr>
        <w:t xml:space="preserve"> a </w:t>
      </w:r>
      <w:r w:rsidRPr="00F41C34">
        <w:rPr>
          <w:rStyle w:val="Emphasis"/>
        </w:rPr>
        <w:t>threat to survival</w:t>
      </w:r>
      <w:r w:rsidRPr="00F41C34">
        <w:rPr>
          <w:u w:val="single"/>
        </w:rPr>
        <w:t xml:space="preserve">, and </w:t>
      </w:r>
      <w:r w:rsidRPr="00671C0B">
        <w:rPr>
          <w:rStyle w:val="Emphasis"/>
          <w:highlight w:val="yellow"/>
        </w:rPr>
        <w:t>the only hope for escaping extinction</w:t>
      </w:r>
      <w:r w:rsidRPr="00F41C34">
        <w:rPr>
          <w:sz w:val="16"/>
        </w:rPr>
        <w:t xml:space="preserve"> (see, for instance, Alan Weisman’s comments on this).  In these ways, </w:t>
      </w:r>
      <w:r w:rsidRPr="00F41C34">
        <w:rPr>
          <w:u w:val="single"/>
        </w:rPr>
        <w:t>the securitization of survival entrenches the intersectional categories of gender, species and race discussed above.</w:t>
      </w:r>
    </w:p>
    <w:p w14:paraId="432E89A2" w14:textId="77777777" w:rsidR="003951A9" w:rsidRPr="00F41C34" w:rsidRDefault="003951A9" w:rsidP="003951A9">
      <w:pPr>
        <w:rPr>
          <w:u w:val="single"/>
        </w:rPr>
      </w:pPr>
      <w:r w:rsidRPr="00F41C34">
        <w:rPr>
          <w:u w:val="single"/>
        </w:rPr>
        <w:t xml:space="preserve">Dominant </w:t>
      </w:r>
      <w:r w:rsidRPr="00F41C34">
        <w:rPr>
          <w:rStyle w:val="Emphasis"/>
        </w:rPr>
        <w:t>discourses of extinction</w:t>
      </w:r>
      <w:r w:rsidRPr="00F41C34">
        <w:rPr>
          <w:sz w:val="16"/>
        </w:rPr>
        <w:t xml:space="preserve"> and conservation also </w:t>
      </w:r>
      <w:r w:rsidRPr="00F41C34">
        <w:rPr>
          <w:u w:val="single"/>
        </w:rPr>
        <w:t xml:space="preserve">entrench and </w:t>
      </w:r>
      <w:r w:rsidRPr="00671C0B">
        <w:rPr>
          <w:b/>
          <w:bCs/>
          <w:highlight w:val="yellow"/>
          <w:u w:val="single"/>
        </w:rPr>
        <w:t>privilege</w:t>
      </w:r>
      <w:r w:rsidRPr="00671C0B">
        <w:rPr>
          <w:highlight w:val="yellow"/>
          <w:u w:val="single"/>
        </w:rPr>
        <w:t> </w:t>
      </w:r>
      <w:r w:rsidRPr="00671C0B">
        <w:rPr>
          <w:rStyle w:val="Emphasis"/>
          <w:highlight w:val="yellow"/>
        </w:rPr>
        <w:t>sexual reproduction</w:t>
      </w:r>
      <w:r w:rsidRPr="00671C0B">
        <w:rPr>
          <w:highlight w:val="yellow"/>
          <w:u w:val="single"/>
        </w:rPr>
        <w:t xml:space="preserve">, in ways that entrench </w:t>
      </w:r>
      <w:r w:rsidRPr="00671C0B">
        <w:rPr>
          <w:rStyle w:val="Emphasis"/>
          <w:highlight w:val="yellow"/>
        </w:rPr>
        <w:t>heteronormative assumptions</w:t>
      </w:r>
      <w:r w:rsidRPr="00F41C34">
        <w:rPr>
          <w:u w:val="single"/>
        </w:rPr>
        <w:t xml:space="preserve"> and norms.</w:t>
      </w:r>
    </w:p>
    <w:p w14:paraId="6B62DB0C" w14:textId="77777777" w:rsidR="003951A9" w:rsidRPr="00F41C34" w:rsidRDefault="003951A9" w:rsidP="003951A9">
      <w:pPr>
        <w:rPr>
          <w:u w:val="single"/>
        </w:rPr>
      </w:pPr>
      <w:r w:rsidRPr="00F41C34">
        <w:rPr>
          <w:sz w:val="16"/>
        </w:rPr>
        <w:t>This is reflected in the way that the subjects of extinction and conservation are framed.  </w:t>
      </w:r>
      <w:r w:rsidRPr="00671C0B">
        <w:rPr>
          <w:highlight w:val="yellow"/>
          <w:u w:val="single"/>
        </w:rPr>
        <w:t>The</w:t>
      </w:r>
      <w:r w:rsidRPr="00F41C34">
        <w:rPr>
          <w:u w:val="single"/>
        </w:rPr>
        <w:t xml:space="preserve"> standard </w:t>
      </w:r>
      <w:r w:rsidRPr="00671C0B">
        <w:rPr>
          <w:b/>
          <w:bCs/>
          <w:highlight w:val="yellow"/>
          <w:u w:val="single"/>
        </w:rPr>
        <w:t>object of conservation</w:t>
      </w:r>
      <w:r w:rsidRPr="00671C0B">
        <w:rPr>
          <w:highlight w:val="yellow"/>
          <w:u w:val="single"/>
        </w:rPr>
        <w:t xml:space="preserve"> is the </w:t>
      </w:r>
      <w:r w:rsidRPr="00671C0B">
        <w:rPr>
          <w:rStyle w:val="Emphasis"/>
        </w:rPr>
        <w:t xml:space="preserve">biological </w:t>
      </w:r>
      <w:r w:rsidRPr="00671C0B">
        <w:rPr>
          <w:rStyle w:val="Emphasis"/>
          <w:highlight w:val="yellow"/>
        </w:rPr>
        <w:t>‘species’</w:t>
      </w:r>
      <w:r w:rsidRPr="00F41C34">
        <w:rPr>
          <w:rStyle w:val="Emphasis"/>
        </w:rPr>
        <w:t>,</w:t>
      </w:r>
      <w:r w:rsidRPr="00F41C34">
        <w:rPr>
          <w:sz w:val="16"/>
        </w:rPr>
        <w:t xml:space="preserve"> a term which is </w:t>
      </w:r>
      <w:r w:rsidRPr="00671C0B">
        <w:rPr>
          <w:highlight w:val="yellow"/>
          <w:u w:val="single"/>
        </w:rPr>
        <w:t xml:space="preserve">defined by the </w:t>
      </w:r>
      <w:r w:rsidRPr="00671C0B">
        <w:rPr>
          <w:b/>
          <w:bCs/>
          <w:highlight w:val="yellow"/>
          <w:u w:val="single"/>
        </w:rPr>
        <w:t>ability</w:t>
      </w:r>
      <w:r w:rsidRPr="00F41C34">
        <w:rPr>
          <w:u w:val="single"/>
        </w:rPr>
        <w:t xml:space="preserve"> of organisms </w:t>
      </w:r>
      <w:r w:rsidRPr="00671C0B">
        <w:rPr>
          <w:highlight w:val="yellow"/>
          <w:u w:val="single"/>
        </w:rPr>
        <w:t xml:space="preserve">to </w:t>
      </w:r>
      <w:r w:rsidRPr="00671C0B">
        <w:rPr>
          <w:rStyle w:val="Emphasis"/>
          <w:highlight w:val="yellow"/>
        </w:rPr>
        <w:t>reproduce sexually</w:t>
      </w:r>
      <w:r w:rsidRPr="00F41C34">
        <w:rPr>
          <w:sz w:val="16"/>
        </w:rPr>
        <w:t xml:space="preserve">. As Myra Hird has pointed out, </w:t>
      </w:r>
      <w:r w:rsidRPr="00F41C34">
        <w:rPr>
          <w:u w:val="single"/>
        </w:rPr>
        <w:t>this conception of ‘species’ makes it appear as if sexual reproduction is the ‘best’ means of sustaining the existence of a life form.</w:t>
      </w:r>
      <w:r w:rsidRPr="00F41C34">
        <w:rPr>
          <w:sz w:val="16"/>
        </w:rPr>
        <w:t xml:space="preserve"> However, Hird’s work demonstrates that Earthly </w:t>
      </w:r>
      <w:r w:rsidRPr="00F41C34">
        <w:rPr>
          <w:u w:val="single"/>
        </w:rPr>
        <w:t>life forms actually engage in myriad forms of reproduction</w:t>
      </w:r>
      <w:r w:rsidRPr="00F41C34">
        <w:rPr>
          <w:sz w:val="16"/>
        </w:rPr>
        <w:t xml:space="preserve">, from the free exchange of DNA between bacteria to the hermaphroditic practices of some fish. The upshot of these arguments is that Earthly life is sustained through a huge variety of reproductive activities that do not conform to biological understandings of life processes or species. Crucially, Hird argues that there is no necessary hierarchy between forms of reproduction. In Darwinian terms, all species that manage to survive are equally successful. However, </w:t>
      </w:r>
      <w:r w:rsidRPr="00A529ED">
        <w:rPr>
          <w:highlight w:val="yellow"/>
          <w:u w:val="single"/>
        </w:rPr>
        <w:t xml:space="preserve">by </w:t>
      </w:r>
      <w:r w:rsidRPr="00A529ED">
        <w:rPr>
          <w:b/>
          <w:bCs/>
          <w:highlight w:val="yellow"/>
          <w:u w:val="single"/>
        </w:rPr>
        <w:t>conflating</w:t>
      </w:r>
      <w:r w:rsidRPr="00A529ED">
        <w:rPr>
          <w:highlight w:val="yellow"/>
          <w:u w:val="single"/>
        </w:rPr>
        <w:t xml:space="preserve"> survival with</w:t>
      </w:r>
      <w:r w:rsidRPr="00F41C34">
        <w:rPr>
          <w:u w:val="single"/>
        </w:rPr>
        <w:t xml:space="preserve"> sexual </w:t>
      </w:r>
      <w:r w:rsidRPr="00A529ED">
        <w:rPr>
          <w:highlight w:val="yellow"/>
          <w:u w:val="single"/>
        </w:rPr>
        <w:t>reproduction</w:t>
      </w:r>
      <w:r w:rsidRPr="00F41C34">
        <w:rPr>
          <w:u w:val="single"/>
        </w:rPr>
        <w:t xml:space="preserve">, existing </w:t>
      </w:r>
      <w:r w:rsidRPr="00A529ED">
        <w:rPr>
          <w:rStyle w:val="Emphasis"/>
          <w:highlight w:val="yellow"/>
        </w:rPr>
        <w:t>discourses of extinction</w:t>
      </w:r>
      <w:r w:rsidRPr="00A529ED">
        <w:rPr>
          <w:highlight w:val="yellow"/>
          <w:u w:val="single"/>
        </w:rPr>
        <w:t xml:space="preserve"> embed hetero-normative frameworks</w:t>
      </w:r>
      <w:r w:rsidRPr="00F41C34">
        <w:rPr>
          <w:u w:val="single"/>
        </w:rPr>
        <w:t xml:space="preserve"> that devalue other forms of reproduction</w:t>
      </w:r>
      <w:r w:rsidRPr="00F41C34">
        <w:rPr>
          <w:sz w:val="16"/>
        </w:rPr>
        <w:t xml:space="preserve">. </w:t>
      </w:r>
      <w:r w:rsidRPr="00F41C34">
        <w:rPr>
          <w:u w:val="single"/>
        </w:rPr>
        <w:t>They also reduce reproduction to the imperative to survive, ignoring the myriad cultural, political, aesthetic, sensual and other dimensions of reproduction.</w:t>
      </w:r>
    </w:p>
    <w:p w14:paraId="4A7A5B56" w14:textId="77777777" w:rsidR="003951A9" w:rsidRPr="00F41C34" w:rsidRDefault="003951A9" w:rsidP="003951A9">
      <w:pPr>
        <w:rPr>
          <w:sz w:val="16"/>
        </w:rPr>
      </w:pPr>
      <w:r w:rsidRPr="00F41C34">
        <w:rPr>
          <w:sz w:val="16"/>
        </w:rPr>
        <w:t> Extinction can be a mother….</w:t>
      </w:r>
    </w:p>
    <w:p w14:paraId="530ED55F" w14:textId="77777777" w:rsidR="003951A9" w:rsidRPr="00F41C34" w:rsidRDefault="003951A9" w:rsidP="003951A9">
      <w:pPr>
        <w:rPr>
          <w:sz w:val="16"/>
        </w:rPr>
      </w:pPr>
      <w:r w:rsidRPr="00F41C34">
        <w:rPr>
          <w:sz w:val="16"/>
        </w:rPr>
        <w:t xml:space="preserve">In a related sense, feminists and </w:t>
      </w:r>
      <w:r w:rsidRPr="00F41C34">
        <w:rPr>
          <w:u w:val="single"/>
        </w:rPr>
        <w:t>eco-feminists have</w:t>
      </w:r>
      <w:r w:rsidRPr="00F41C34">
        <w:rPr>
          <w:sz w:val="16"/>
        </w:rPr>
        <w:t xml:space="preserve"> long </w:t>
      </w:r>
      <w:r w:rsidRPr="00F41C34">
        <w:rPr>
          <w:b/>
          <w:bCs/>
          <w:u w:val="single"/>
        </w:rPr>
        <w:t>problematized</w:t>
      </w:r>
      <w:r w:rsidRPr="00F41C34">
        <w:rPr>
          <w:u w:val="single"/>
        </w:rPr>
        <w:t xml:space="preserve"> the implicit </w:t>
      </w:r>
      <w:r w:rsidRPr="00F41C34">
        <w:rPr>
          <w:b/>
          <w:bCs/>
          <w:u w:val="single"/>
        </w:rPr>
        <w:t>link</w:t>
      </w:r>
      <w:r w:rsidRPr="00F41C34">
        <w:rPr>
          <w:u w:val="single"/>
        </w:rPr>
        <w:t xml:space="preserve"> made between the practices of </w:t>
      </w:r>
      <w:r w:rsidRPr="00F41C34">
        <w:rPr>
          <w:rStyle w:val="Emphasis"/>
        </w:rPr>
        <w:t>mothering</w:t>
      </w:r>
      <w:r w:rsidRPr="00F41C34">
        <w:rPr>
          <w:sz w:val="16"/>
        </w:rPr>
        <w:t xml:space="preserve"> (attributed uncritically to all females) </w:t>
      </w:r>
      <w:r w:rsidRPr="00F41C34">
        <w:rPr>
          <w:u w:val="single"/>
        </w:rPr>
        <w:t xml:space="preserve">and ecological </w:t>
      </w:r>
      <w:r w:rsidRPr="00F41C34">
        <w:rPr>
          <w:rStyle w:val="Emphasis"/>
        </w:rPr>
        <w:t>sustainability</w:t>
      </w:r>
      <w:r w:rsidRPr="00F41C34">
        <w:rPr>
          <w:sz w:val="16"/>
        </w:rPr>
        <w:t xml:space="preserve">. Indeed, </w:t>
      </w:r>
      <w:r w:rsidRPr="00F41C34">
        <w:rPr>
          <w:u w:val="single"/>
        </w:rPr>
        <w:t>some</w:t>
      </w:r>
      <w:r w:rsidRPr="00F41C34">
        <w:rPr>
          <w:sz w:val="16"/>
        </w:rPr>
        <w:t xml:space="preserve"> eco-feminists – Mies and Shiva amongst them – </w:t>
      </w:r>
      <w:r w:rsidRPr="00F41C34">
        <w:rPr>
          <w:u w:val="single"/>
        </w:rPr>
        <w:t>make this a central plank of their</w:t>
      </w:r>
      <w:r w:rsidRPr="00F41C34">
        <w:rPr>
          <w:sz w:val="16"/>
        </w:rPr>
        <w:t xml:space="preserve"> arguments and </w:t>
      </w:r>
      <w:r w:rsidRPr="00F41C34">
        <w:rPr>
          <w:u w:val="single"/>
        </w:rPr>
        <w:t>political projects</w:t>
      </w:r>
      <w:r w:rsidRPr="00F41C34">
        <w:rPr>
          <w:sz w:val="16"/>
        </w:rPr>
        <w:t xml:space="preserve">, </w:t>
      </w:r>
      <w:r w:rsidRPr="00671C0B">
        <w:rPr>
          <w:highlight w:val="yellow"/>
          <w:u w:val="single"/>
        </w:rPr>
        <w:t>calling for</w:t>
      </w:r>
      <w:r w:rsidRPr="00F41C34">
        <w:rPr>
          <w:u w:val="single"/>
        </w:rPr>
        <w:t xml:space="preserve"> the mobilization of </w:t>
      </w:r>
      <w:r w:rsidRPr="00671C0B">
        <w:rPr>
          <w:rStyle w:val="Emphasis"/>
          <w:highlight w:val="yellow"/>
        </w:rPr>
        <w:t>maternal care</w:t>
      </w:r>
      <w:r w:rsidRPr="00671C0B">
        <w:rPr>
          <w:highlight w:val="yellow"/>
          <w:u w:val="single"/>
        </w:rPr>
        <w:t xml:space="preserve"> as a means of </w:t>
      </w:r>
      <w:r w:rsidRPr="00671C0B">
        <w:rPr>
          <w:b/>
          <w:bCs/>
          <w:highlight w:val="yellow"/>
          <w:u w:val="single"/>
        </w:rPr>
        <w:t>protecting</w:t>
      </w:r>
      <w:r w:rsidRPr="00671C0B">
        <w:rPr>
          <w:highlight w:val="yellow"/>
          <w:u w:val="single"/>
        </w:rPr>
        <w:t xml:space="preserve"> </w:t>
      </w:r>
      <w:r w:rsidRPr="00671C0B">
        <w:rPr>
          <w:rStyle w:val="Emphasis"/>
          <w:highlight w:val="yellow"/>
        </w:rPr>
        <w:t>future</w:t>
      </w:r>
      <w:r w:rsidRPr="00F41C34">
        <w:rPr>
          <w:u w:val="single"/>
        </w:rPr>
        <w:t xml:space="preserve"> (human) </w:t>
      </w:r>
      <w:r w:rsidRPr="00671C0B">
        <w:rPr>
          <w:rStyle w:val="Emphasis"/>
          <w:highlight w:val="yellow"/>
        </w:rPr>
        <w:t>generations</w:t>
      </w:r>
      <w:r w:rsidRPr="00F41C34">
        <w:rPr>
          <w:sz w:val="16"/>
        </w:rPr>
        <w:t xml:space="preserve">. However, as Cate Sandilands  has pointed out, aside from presuming that mothering is a fundamental feature of females in general, this approach does not cross species borders. Instead, she argues, </w:t>
      </w:r>
      <w:r w:rsidRPr="00671C0B">
        <w:rPr>
          <w:highlight w:val="yellow"/>
          <w:u w:val="single"/>
        </w:rPr>
        <w:t xml:space="preserve">it </w:t>
      </w:r>
      <w:r w:rsidRPr="00671C0B">
        <w:rPr>
          <w:rStyle w:val="Emphasis"/>
          <w:highlight w:val="yellow"/>
        </w:rPr>
        <w:t>constrains women’s political action</w:t>
      </w:r>
      <w:r w:rsidRPr="00671C0B">
        <w:rPr>
          <w:highlight w:val="yellow"/>
          <w:u w:val="single"/>
        </w:rPr>
        <w:t xml:space="preserve"> to the</w:t>
      </w:r>
      <w:r w:rsidRPr="00F41C34">
        <w:rPr>
          <w:u w:val="single"/>
        </w:rPr>
        <w:t xml:space="preserve"> </w:t>
      </w:r>
      <w:r w:rsidRPr="00F41C34">
        <w:rPr>
          <w:rStyle w:val="Emphasis"/>
        </w:rPr>
        <w:t xml:space="preserve">private sphere of the </w:t>
      </w:r>
      <w:r w:rsidRPr="00671C0B">
        <w:rPr>
          <w:rStyle w:val="Emphasis"/>
          <w:highlight w:val="yellow"/>
        </w:rPr>
        <w:t>family</w:t>
      </w:r>
      <w:r w:rsidRPr="00F41C34">
        <w:rPr>
          <w:u w:val="single"/>
        </w:rPr>
        <w:t xml:space="preserve"> and inter-human interactions. This,</w:t>
      </w:r>
      <w:r w:rsidRPr="00F41C34">
        <w:rPr>
          <w:sz w:val="16"/>
        </w:rPr>
        <w:t xml:space="preserve"> in turn, may </w:t>
      </w:r>
      <w:r w:rsidRPr="00F41C34">
        <w:rPr>
          <w:u w:val="single"/>
        </w:rPr>
        <w:t xml:space="preserve">enact </w:t>
      </w:r>
      <w:r w:rsidRPr="00671C0B">
        <w:rPr>
          <w:highlight w:val="yellow"/>
          <w:u w:val="single"/>
        </w:rPr>
        <w:t>severe</w:t>
      </w:r>
      <w:r w:rsidRPr="00F41C34">
        <w:rPr>
          <w:u w:val="single"/>
        </w:rPr>
        <w:t xml:space="preserve"> cultural </w:t>
      </w:r>
      <w:r w:rsidRPr="00671C0B">
        <w:rPr>
          <w:rStyle w:val="Emphasis"/>
          <w:highlight w:val="yellow"/>
        </w:rPr>
        <w:t>constraints</w:t>
      </w:r>
      <w:r w:rsidRPr="00671C0B">
        <w:rPr>
          <w:highlight w:val="yellow"/>
          <w:u w:val="single"/>
        </w:rPr>
        <w:t xml:space="preserve"> on</w:t>
      </w:r>
      <w:r w:rsidRPr="00F41C34">
        <w:rPr>
          <w:u w:val="single"/>
        </w:rPr>
        <w:t xml:space="preserve"> women’s sense of </w:t>
      </w:r>
      <w:r w:rsidRPr="00F41C34">
        <w:rPr>
          <w:rStyle w:val="Emphasis"/>
        </w:rPr>
        <w:t xml:space="preserve">ethico-political </w:t>
      </w:r>
      <w:r w:rsidRPr="00671C0B">
        <w:rPr>
          <w:rStyle w:val="Emphasis"/>
          <w:highlight w:val="yellow"/>
        </w:rPr>
        <w:t>agency</w:t>
      </w:r>
      <w:r w:rsidRPr="00F41C34">
        <w:rPr>
          <w:u w:val="single"/>
        </w:rPr>
        <w:t xml:space="preserve"> in the face of</w:t>
      </w:r>
      <w:r w:rsidRPr="00F41C34">
        <w:rPr>
          <w:sz w:val="16"/>
        </w:rPr>
        <w:t xml:space="preserve"> the multi-species (perhaps pan-species) phenomenon that is </w:t>
      </w:r>
      <w:r w:rsidRPr="00F41C34">
        <w:rPr>
          <w:rStyle w:val="Emphasis"/>
        </w:rPr>
        <w:t>extinction</w:t>
      </w:r>
      <w:r w:rsidRPr="00F41C34">
        <w:rPr>
          <w:sz w:val="16"/>
        </w:rPr>
        <w:t>.</w:t>
      </w:r>
    </w:p>
    <w:p w14:paraId="7B1C8343" w14:textId="77777777" w:rsidR="003951A9" w:rsidRPr="00F41C34" w:rsidRDefault="003951A9" w:rsidP="003951A9">
      <w:pPr>
        <w:rPr>
          <w:sz w:val="16"/>
        </w:rPr>
      </w:pPr>
      <w:r w:rsidRPr="00F41C34">
        <w:rPr>
          <w:sz w:val="16"/>
        </w:rPr>
        <w:t>At the same time, the maternal archetype is often applied to the Earth as a whole. In some cases, this metaphor has a positive normative valence. For instance, indigenous and campesino-led movements in Ecuador and Bolivia have succeeded in creating new laws which recognize the rights of Pachamama (an Amazonian deity whose name is often translated as ‘Mother Earth’). These movements frame the Earth as a beloved female figure reliant on the protection of her (human) children.</w:t>
      </w:r>
    </w:p>
    <w:p w14:paraId="0FE494CF" w14:textId="77777777" w:rsidR="003951A9" w:rsidRPr="00F41C34" w:rsidRDefault="003951A9" w:rsidP="003951A9">
      <w:pPr>
        <w:rPr>
          <w:u w:val="single"/>
        </w:rPr>
      </w:pPr>
      <w:r w:rsidRPr="00F41C34">
        <w:rPr>
          <w:sz w:val="16"/>
        </w:rPr>
        <w:t>A very different narrative can be found amongst the (</w:t>
      </w:r>
      <w:r w:rsidRPr="00F41C34">
        <w:rPr>
          <w:u w:val="single"/>
        </w:rPr>
        <w:t>predominantly male</w:t>
      </w:r>
      <w:r w:rsidRPr="00F41C34">
        <w:rPr>
          <w:sz w:val="16"/>
        </w:rPr>
        <w:t xml:space="preserve">, especially in the field of human extinction) </w:t>
      </w:r>
      <w:r w:rsidRPr="00F41C34">
        <w:rPr>
          <w:u w:val="single"/>
        </w:rPr>
        <w:t>scientists who study extinction</w:t>
      </w:r>
      <w:r w:rsidRPr="00F41C34">
        <w:rPr>
          <w:sz w:val="16"/>
        </w:rPr>
        <w:t xml:space="preserve">. </w:t>
      </w:r>
      <w:r w:rsidRPr="00F41C34">
        <w:rPr>
          <w:u w:val="single"/>
        </w:rPr>
        <w:t xml:space="preserve">In their discourses, </w:t>
      </w:r>
      <w:r w:rsidRPr="00671C0B">
        <w:rPr>
          <w:highlight w:val="yellow"/>
          <w:u w:val="single"/>
        </w:rPr>
        <w:t xml:space="preserve">the </w:t>
      </w:r>
      <w:r w:rsidRPr="00671C0B">
        <w:rPr>
          <w:rStyle w:val="Emphasis"/>
          <w:highlight w:val="yellow"/>
        </w:rPr>
        <w:t>Earth</w:t>
      </w:r>
      <w:r w:rsidRPr="00671C0B">
        <w:rPr>
          <w:highlight w:val="yellow"/>
          <w:u w:val="single"/>
        </w:rPr>
        <w:t xml:space="preserve"> is</w:t>
      </w:r>
      <w:r w:rsidRPr="00F41C34">
        <w:rPr>
          <w:u w:val="single"/>
        </w:rPr>
        <w:t xml:space="preserve"> often presented as </w:t>
      </w:r>
      <w:r w:rsidRPr="00671C0B">
        <w:rPr>
          <w:rStyle w:val="Emphasis"/>
          <w:highlight w:val="yellow"/>
        </w:rPr>
        <w:t>a ‘bad’ mother</w:t>
      </w:r>
      <w:r w:rsidRPr="00F41C34">
        <w:rPr>
          <w:u w:val="single"/>
        </w:rPr>
        <w:t xml:space="preserve">: that is, a </w:t>
      </w:r>
      <w:r w:rsidRPr="00F41C34">
        <w:rPr>
          <w:b/>
          <w:bCs/>
          <w:u w:val="single"/>
        </w:rPr>
        <w:t>volatile</w:t>
      </w:r>
      <w:r w:rsidRPr="00F41C34">
        <w:rPr>
          <w:u w:val="single"/>
        </w:rPr>
        <w:t xml:space="preserve">, withholding or even </w:t>
      </w:r>
      <w:r w:rsidRPr="00671C0B">
        <w:rPr>
          <w:rStyle w:val="Emphasis"/>
          <w:highlight w:val="yellow"/>
        </w:rPr>
        <w:t>vengeful figure who cares little for humans</w:t>
      </w:r>
      <w:r w:rsidRPr="00F41C34">
        <w:rPr>
          <w:sz w:val="16"/>
        </w:rPr>
        <w:t xml:space="preserve">. For instance, James Lovelock’s famous image of Gaia depicts the earth as a single, living organization that self-regulates myriad complex processes in order to ensure her life, while being </w:t>
      </w:r>
      <w:r w:rsidRPr="00F41C34">
        <w:rPr>
          <w:u w:val="single"/>
        </w:rPr>
        <w:t>indifferent to the comings and goings of the forms of life who compose her.</w:t>
      </w:r>
      <w:r w:rsidRPr="00F41C34">
        <w:rPr>
          <w:sz w:val="16"/>
        </w:rPr>
        <w:t xml:space="preserve"> Peter </w:t>
      </w:r>
      <w:r w:rsidRPr="00F41C34">
        <w:rPr>
          <w:u w:val="single"/>
        </w:rPr>
        <w:t xml:space="preserve">Ward proposes a different planetary avatar: the (once again, ancient Greek) figure of Media, “sorceress, a princess – and </w:t>
      </w:r>
      <w:r w:rsidRPr="00671C0B">
        <w:rPr>
          <w:rStyle w:val="Emphasis"/>
          <w:highlight w:val="yellow"/>
        </w:rPr>
        <w:t>a killer of her own children</w:t>
      </w:r>
      <w:r w:rsidRPr="00F41C34">
        <w:rPr>
          <w:sz w:val="16"/>
        </w:rPr>
        <w:t xml:space="preserve">”. In these two cases, </w:t>
      </w:r>
      <w:r w:rsidRPr="00671C0B">
        <w:rPr>
          <w:rStyle w:val="Emphasis"/>
          <w:highlight w:val="yellow"/>
        </w:rPr>
        <w:t>extinction</w:t>
      </w:r>
      <w:r w:rsidRPr="00F41C34">
        <w:rPr>
          <w:sz w:val="16"/>
        </w:rPr>
        <w:t xml:space="preserve"> (of humans and other species) </w:t>
      </w:r>
      <w:r w:rsidRPr="00671C0B">
        <w:rPr>
          <w:highlight w:val="yellow"/>
          <w:u w:val="single"/>
        </w:rPr>
        <w:t>is</w:t>
      </w:r>
      <w:r w:rsidRPr="00F41C34">
        <w:rPr>
          <w:u w:val="single"/>
        </w:rPr>
        <w:t xml:space="preserve"> understood to be a </w:t>
      </w:r>
      <w:r w:rsidRPr="00671C0B">
        <w:rPr>
          <w:highlight w:val="yellow"/>
          <w:u w:val="single"/>
        </w:rPr>
        <w:t>sign of ‘</w:t>
      </w:r>
      <w:r w:rsidRPr="00671C0B">
        <w:rPr>
          <w:rStyle w:val="Emphasis"/>
          <w:highlight w:val="yellow"/>
        </w:rPr>
        <w:t>bad motherhood’</w:t>
      </w:r>
      <w:r w:rsidRPr="00671C0B">
        <w:rPr>
          <w:sz w:val="16"/>
          <w:highlight w:val="yellow"/>
        </w:rPr>
        <w:t xml:space="preserve">. </w:t>
      </w:r>
      <w:r w:rsidRPr="00671C0B">
        <w:rPr>
          <w:rStyle w:val="Emphasis"/>
          <w:highlight w:val="yellow"/>
        </w:rPr>
        <w:t>The Earth has shirked</w:t>
      </w:r>
      <w:r w:rsidRPr="00F41C34">
        <w:rPr>
          <w:u w:val="single"/>
        </w:rPr>
        <w:t xml:space="preserve">, or even subverted, the </w:t>
      </w:r>
      <w:r w:rsidRPr="00F41C34">
        <w:rPr>
          <w:b/>
          <w:bCs/>
          <w:u w:val="single"/>
        </w:rPr>
        <w:t xml:space="preserve">norms of </w:t>
      </w:r>
      <w:r w:rsidRPr="00671C0B">
        <w:rPr>
          <w:b/>
          <w:bCs/>
          <w:highlight w:val="yellow"/>
          <w:u w:val="single"/>
        </w:rPr>
        <w:t>nurturing</w:t>
      </w:r>
      <w:r w:rsidRPr="00671C0B">
        <w:rPr>
          <w:highlight w:val="yellow"/>
          <w:u w:val="single"/>
        </w:rPr>
        <w:t xml:space="preserve"> and </w:t>
      </w:r>
      <w:r w:rsidRPr="00671C0B">
        <w:rPr>
          <w:b/>
          <w:bCs/>
          <w:highlight w:val="yellow"/>
          <w:u w:val="single"/>
        </w:rPr>
        <w:t>care</w:t>
      </w:r>
      <w:r w:rsidRPr="00F41C34">
        <w:rPr>
          <w:u w:val="single"/>
        </w:rPr>
        <w:t xml:space="preserve"> to which ‘she’ is expected to confirm</w:t>
      </w:r>
      <w:r w:rsidRPr="00F41C34">
        <w:rPr>
          <w:sz w:val="16"/>
        </w:rPr>
        <w:t xml:space="preserve">. Her indifference to the well-being of her ‘children’ is understood to be both cruel and capricious, and </w:t>
      </w:r>
      <w:r w:rsidRPr="00671C0B">
        <w:rPr>
          <w:rStyle w:val="Emphasis"/>
          <w:highlight w:val="yellow"/>
        </w:rPr>
        <w:t>her fluctuations</w:t>
      </w:r>
      <w:r w:rsidRPr="00671C0B">
        <w:rPr>
          <w:highlight w:val="yellow"/>
          <w:u w:val="single"/>
        </w:rPr>
        <w:t xml:space="preserve"> are interpreted as</w:t>
      </w:r>
      <w:r w:rsidRPr="00F41C34">
        <w:rPr>
          <w:u w:val="single"/>
        </w:rPr>
        <w:t xml:space="preserve"> acts of </w:t>
      </w:r>
      <w:r w:rsidRPr="00671C0B">
        <w:rPr>
          <w:rStyle w:val="Emphasis"/>
          <w:highlight w:val="yellow"/>
        </w:rPr>
        <w:t>revenge</w:t>
      </w:r>
      <w:r w:rsidRPr="00F41C34">
        <w:rPr>
          <w:u w:val="single"/>
        </w:rPr>
        <w:t>.</w:t>
      </w:r>
      <w:r w:rsidRPr="00F41C34">
        <w:rPr>
          <w:sz w:val="16"/>
        </w:rPr>
        <w:t xml:space="preserve"> Perhaps surprisingly (given that these arguments are made by self-identified scientists), </w:t>
      </w:r>
      <w:r w:rsidRPr="00671C0B">
        <w:rPr>
          <w:rStyle w:val="Emphasis"/>
          <w:highlight w:val="yellow"/>
        </w:rPr>
        <w:t>extinction</w:t>
      </w:r>
      <w:r w:rsidRPr="00F41C34">
        <w:rPr>
          <w:u w:val="single"/>
        </w:rPr>
        <w:t xml:space="preserve"> is presented </w:t>
      </w:r>
      <w:r w:rsidRPr="00671C0B">
        <w:rPr>
          <w:highlight w:val="yellow"/>
          <w:u w:val="single"/>
        </w:rPr>
        <w:t xml:space="preserve">as </w:t>
      </w:r>
      <w:r w:rsidRPr="00671C0B">
        <w:rPr>
          <w:b/>
          <w:bCs/>
          <w:highlight w:val="yellow"/>
          <w:u w:val="single"/>
        </w:rPr>
        <w:t>the</w:t>
      </w:r>
      <w:r w:rsidRPr="00671C0B">
        <w:rPr>
          <w:highlight w:val="yellow"/>
          <w:u w:val="single"/>
        </w:rPr>
        <w:t xml:space="preserve"> </w:t>
      </w:r>
      <w:r w:rsidRPr="00671C0B">
        <w:rPr>
          <w:b/>
          <w:bCs/>
          <w:highlight w:val="yellow"/>
          <w:u w:val="single"/>
        </w:rPr>
        <w:t>product of emotion</w:t>
      </w:r>
      <w:r w:rsidRPr="00F41C34">
        <w:rPr>
          <w:u w:val="single"/>
        </w:rPr>
        <w:t xml:space="preserve">, </w:t>
      </w:r>
      <w:r w:rsidRPr="00671C0B">
        <w:rPr>
          <w:highlight w:val="yellow"/>
          <w:u w:val="single"/>
        </w:rPr>
        <w:t xml:space="preserve">the result of </w:t>
      </w:r>
      <w:r w:rsidRPr="00671C0B">
        <w:rPr>
          <w:rStyle w:val="Emphasis"/>
          <w:highlight w:val="yellow"/>
        </w:rPr>
        <w:t>poorly-constrained female subjectivity</w:t>
      </w:r>
      <w:r w:rsidRPr="00F41C34">
        <w:rPr>
          <w:u w:val="single"/>
        </w:rPr>
        <w:t xml:space="preserve"> crying out for the </w:t>
      </w:r>
      <w:r w:rsidRPr="00F41C34">
        <w:rPr>
          <w:b/>
          <w:bCs/>
          <w:u w:val="single"/>
        </w:rPr>
        <w:t>rationalised discipline</w:t>
      </w:r>
      <w:r w:rsidRPr="00F41C34">
        <w:rPr>
          <w:u w:val="single"/>
        </w:rPr>
        <w:t xml:space="preserve"> historically associated with occidental notions of maleness.</w:t>
      </w:r>
    </w:p>
    <w:p w14:paraId="4F2D793A" w14:textId="77777777" w:rsidR="003951A9" w:rsidRPr="00F41C34" w:rsidRDefault="003951A9" w:rsidP="003951A9">
      <w:pPr>
        <w:rPr>
          <w:sz w:val="16"/>
        </w:rPr>
      </w:pPr>
      <w:r w:rsidRPr="00F41C34">
        <w:rPr>
          <w:u w:val="single"/>
        </w:rPr>
        <w:t>These images draw on dominant Western gender stereotypes to portray the</w:t>
      </w:r>
      <w:r w:rsidRPr="00F41C34">
        <w:rPr>
          <w:sz w:val="16"/>
        </w:rPr>
        <w:t xml:space="preserve"> female </w:t>
      </w:r>
      <w:r w:rsidRPr="00F41C34">
        <w:rPr>
          <w:u w:val="single"/>
        </w:rPr>
        <w:t>planet as irrational, unstable, or capricious</w:t>
      </w:r>
      <w:r w:rsidRPr="00F41C34">
        <w:rPr>
          <w:sz w:val="16"/>
        </w:rPr>
        <w:t xml:space="preserve">. From one perspective, such images might be subverted in order to unsettle the dominant conceptions of motherhood discussed above. However, in their current form, </w:t>
      </w:r>
      <w:r w:rsidRPr="00671C0B">
        <w:rPr>
          <w:rStyle w:val="Emphasis"/>
          <w:highlight w:val="yellow"/>
        </w:rPr>
        <w:t>they gender extinction</w:t>
      </w:r>
      <w:r w:rsidRPr="00F41C34">
        <w:rPr>
          <w:u w:val="single"/>
        </w:rPr>
        <w:t xml:space="preserve"> in a blunt way, framing it </w:t>
      </w:r>
      <w:r w:rsidRPr="00671C0B">
        <w:rPr>
          <w:b/>
          <w:bCs/>
          <w:highlight w:val="yellow"/>
          <w:u w:val="single"/>
        </w:rPr>
        <w:t>as the</w:t>
      </w:r>
      <w:r w:rsidRPr="00F41C34">
        <w:rPr>
          <w:b/>
          <w:bCs/>
          <w:u w:val="single"/>
        </w:rPr>
        <w:t xml:space="preserve"> </w:t>
      </w:r>
      <w:r w:rsidRPr="00F41C34">
        <w:rPr>
          <w:u w:val="single"/>
        </w:rPr>
        <w:t xml:space="preserve">devastating </w:t>
      </w:r>
      <w:r w:rsidRPr="00671C0B">
        <w:rPr>
          <w:rStyle w:val="Emphasis"/>
          <w:highlight w:val="yellow"/>
        </w:rPr>
        <w:t>outcome of allowing female subjectivity free rein</w:t>
      </w:r>
      <w:r w:rsidRPr="00F41C34">
        <w:rPr>
          <w:sz w:val="16"/>
        </w:rPr>
        <w:t xml:space="preserve">. </w:t>
      </w:r>
      <w:r w:rsidRPr="00F41C34">
        <w:rPr>
          <w:u w:val="single"/>
        </w:rPr>
        <w:t>This calls for a re-appraisal of Merchant’s claim (see above) that the rise of modern European society marked the death of the Earth as a mother figure, particularly in industrial and scientific discourses. In these latter discourses, ‘she’ is not only presented as very much alive, but also as destructively deviant.</w:t>
      </w:r>
      <w:r w:rsidRPr="00F41C34">
        <w:rPr>
          <w:sz w:val="16"/>
        </w:rPr>
        <w:t xml:space="preserve"> </w:t>
      </w:r>
      <w:r w:rsidRPr="00F41C34">
        <w:rPr>
          <w:u w:val="single"/>
        </w:rPr>
        <w:t xml:space="preserve">Instead of inspiring </w:t>
      </w:r>
      <w:r w:rsidRPr="00F41C34">
        <w:rPr>
          <w:b/>
          <w:bCs/>
          <w:u w:val="single"/>
        </w:rPr>
        <w:t>care</w:t>
      </w:r>
      <w:r w:rsidRPr="00F41C34">
        <w:rPr>
          <w:u w:val="single"/>
        </w:rPr>
        <w:t xml:space="preserve">, ‘her’ persistence – </w:t>
      </w:r>
      <w:r w:rsidRPr="00671C0B">
        <w:rPr>
          <w:rStyle w:val="Emphasis"/>
          <w:highlight w:val="yellow"/>
        </w:rPr>
        <w:t>her unwillingness</w:t>
      </w:r>
      <w:r w:rsidRPr="00F41C34">
        <w:rPr>
          <w:u w:val="single"/>
        </w:rPr>
        <w:t xml:space="preserve"> </w:t>
      </w:r>
      <w:r w:rsidRPr="00F41C34">
        <w:rPr>
          <w:sz w:val="16"/>
        </w:rPr>
        <w:t>to die, perhaps –</w:t>
      </w:r>
      <w:r w:rsidRPr="00F41C34">
        <w:rPr>
          <w:u w:val="single"/>
        </w:rPr>
        <w:t xml:space="preserve"> </w:t>
      </w:r>
      <w:r w:rsidRPr="00671C0B">
        <w:rPr>
          <w:b/>
          <w:bCs/>
          <w:highlight w:val="yellow"/>
          <w:u w:val="single"/>
        </w:rPr>
        <w:t>prompts calls for</w:t>
      </w:r>
      <w:r w:rsidRPr="00671C0B">
        <w:rPr>
          <w:highlight w:val="yellow"/>
          <w:u w:val="single"/>
        </w:rPr>
        <w:t xml:space="preserve"> </w:t>
      </w:r>
      <w:r w:rsidRPr="00671C0B">
        <w:rPr>
          <w:rStyle w:val="Emphasis"/>
          <w:highlight w:val="yellow"/>
        </w:rPr>
        <w:t>increased</w:t>
      </w:r>
      <w:r w:rsidRPr="00671C0B">
        <w:rPr>
          <w:rStyle w:val="Emphasis"/>
        </w:rPr>
        <w:t xml:space="preserve"> instrumental control</w:t>
      </w:r>
      <w:r w:rsidRPr="00F41C34">
        <w:rPr>
          <w:u w:val="single"/>
        </w:rPr>
        <w:t xml:space="preserve"> amongst these influential scientists.</w:t>
      </w:r>
      <w:r w:rsidRPr="00F41C34">
        <w:rPr>
          <w:sz w:val="16"/>
        </w:rPr>
        <w:t xml:space="preserve"> In this sense, ‘mother nature’ is </w:t>
      </w:r>
      <w:r w:rsidRPr="00F41C34">
        <w:rPr>
          <w:u w:val="single"/>
        </w:rPr>
        <w:t xml:space="preserve">made into </w:t>
      </w:r>
      <w:r w:rsidRPr="00F41C34">
        <w:rPr>
          <w:rStyle w:val="Emphasis"/>
        </w:rPr>
        <w:t xml:space="preserve">the subject of </w:t>
      </w:r>
      <w:r w:rsidRPr="00671C0B">
        <w:rPr>
          <w:rStyle w:val="Emphasis"/>
          <w:highlight w:val="yellow"/>
        </w:rPr>
        <w:t>exploitative control</w:t>
      </w:r>
      <w:r w:rsidRPr="00F41C34">
        <w:rPr>
          <w:sz w:val="16"/>
        </w:rPr>
        <w:t>, whether dead or alive. Paying attention to this ‘undead’ version of the ‘Earth mother’ highlights the deeply gendered nature of dominant conceptions of extinction itself.</w:t>
      </w:r>
    </w:p>
    <w:p w14:paraId="65026B25" w14:textId="77777777" w:rsidR="003951A9" w:rsidRPr="003951A9" w:rsidRDefault="003951A9" w:rsidP="003951A9"/>
    <w:p w14:paraId="3B51CA73" w14:textId="77777777" w:rsidR="003951A9" w:rsidRDefault="003951A9" w:rsidP="003951A9">
      <w:pPr>
        <w:rPr>
          <w:sz w:val="8"/>
        </w:rPr>
      </w:pPr>
    </w:p>
    <w:p w14:paraId="560B7426" w14:textId="77777777" w:rsidR="003951A9" w:rsidRDefault="003951A9" w:rsidP="003951A9">
      <w:pPr>
        <w:pStyle w:val="Heading2"/>
      </w:pPr>
      <w:r>
        <w:t>Case</w:t>
      </w:r>
    </w:p>
    <w:p w14:paraId="1073CBD2" w14:textId="77777777" w:rsidR="003951A9" w:rsidRDefault="003951A9" w:rsidP="003951A9">
      <w:pPr>
        <w:pStyle w:val="Heading3"/>
      </w:pPr>
      <w:r>
        <w:t>Solvency</w:t>
      </w:r>
    </w:p>
    <w:p w14:paraId="455EEDFD" w14:textId="77777777" w:rsidR="003951A9" w:rsidRPr="00F629DD" w:rsidRDefault="003951A9" w:rsidP="003951A9">
      <w:pPr>
        <w:pStyle w:val="Heading4"/>
        <w:tabs>
          <w:tab w:val="left" w:pos="920"/>
        </w:tabs>
      </w:pPr>
      <w:r>
        <w:t xml:space="preserve">1AC Barrett is a longtermist who prioritizes the value of future gens. Extinction is </w:t>
      </w:r>
      <w:r>
        <w:rPr>
          <w:u w:val="single"/>
        </w:rPr>
        <w:t>not</w:t>
      </w:r>
      <w:r>
        <w:t xml:space="preserve"> a unique harm worse than </w:t>
      </w:r>
      <w:r>
        <w:rPr>
          <w:u w:val="single"/>
        </w:rPr>
        <w:t>structural violence</w:t>
      </w:r>
      <w:r>
        <w:t xml:space="preserve">. Longtermist ideology </w:t>
      </w:r>
      <w:r>
        <w:rPr>
          <w:u w:val="single"/>
        </w:rPr>
        <w:t>fudges</w:t>
      </w:r>
      <w:r>
        <w:t xml:space="preserve"> numbers about </w:t>
      </w:r>
      <w:r>
        <w:rPr>
          <w:u w:val="single"/>
        </w:rPr>
        <w:t>future generations</w:t>
      </w:r>
      <w:r>
        <w:t xml:space="preserve"> to justify horrible atrocities.</w:t>
      </w:r>
    </w:p>
    <w:p w14:paraId="65DCCD50" w14:textId="77777777" w:rsidR="003951A9" w:rsidRPr="008A00C4" w:rsidRDefault="003951A9" w:rsidP="003951A9">
      <w:pPr>
        <w:rPr>
          <w:sz w:val="16"/>
        </w:rPr>
      </w:pPr>
      <w:r w:rsidRPr="008A00C4">
        <w:rPr>
          <w:rStyle w:val="Style13ptBold"/>
        </w:rPr>
        <w:t>Torres 23</w:t>
      </w:r>
      <w:r w:rsidRPr="008A00C4">
        <w:rPr>
          <w:sz w:val="16"/>
        </w:rPr>
        <w:t xml:space="preserve"> </w:t>
      </w:r>
      <w:r w:rsidRPr="008A00C4">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8A00C4">
        <w:rPr>
          <w:i/>
          <w:iCs/>
          <w:sz w:val="20"/>
          <w:szCs w:val="20"/>
        </w:rPr>
        <w:t>Human Extinction: A History of the Science and Ethics of Annihilation</w:t>
      </w:r>
      <w:r w:rsidRPr="008A00C4">
        <w:rPr>
          <w:sz w:val="20"/>
          <w:szCs w:val="20"/>
        </w:rPr>
        <w:t xml:space="preserve"> Taylor &amp; Francis, July 14, 2023</w:t>
      </w:r>
      <w:r>
        <w:rPr>
          <w:sz w:val="20"/>
          <w:szCs w:val="20"/>
        </w:rPr>
        <w:t>.</w:t>
      </w:r>
      <w:r w:rsidRPr="008A00C4">
        <w:rPr>
          <w:sz w:val="20"/>
          <w:szCs w:val="20"/>
        </w:rPr>
        <w:t xml:space="preserve"> pg. 430-431)</w:t>
      </w:r>
    </w:p>
    <w:p w14:paraId="62BD5E10" w14:textId="77777777" w:rsidR="003951A9" w:rsidRPr="008A00C4" w:rsidRDefault="003951A9" w:rsidP="003951A9">
      <w:pPr>
        <w:spacing w:after="0"/>
        <w:rPr>
          <w:sz w:val="16"/>
        </w:rPr>
      </w:pPr>
      <w:r w:rsidRPr="008A00C4">
        <w:rPr>
          <w:sz w:val="16"/>
        </w:rPr>
        <w:t xml:space="preserve">Having said this, the question we were initially addressing was whether final extinction would be wrong, or bad, if it were entirely voluntary. Totalist utilitarians, as well as longtermists, would say this would be extremely wrong, as it would preclude a potentially astronomical number of future “happy” people from existing, which would be very bad. But, as shown, the Total View upon which this conclusion is based is theoretically implausible and hence I do not accept that voluntary anthropogenic extinction would be bad, or wrong, because it would keep large amounts of impersonal value locked up in the realm of mere possibility. </w:t>
      </w:r>
      <w:r w:rsidRPr="008A00C4">
        <w:rPr>
          <w:b/>
          <w:bCs/>
          <w:highlight w:val="yellow"/>
          <w:u w:val="single"/>
        </w:rPr>
        <w:t>The only reasons</w:t>
      </w:r>
      <w:r w:rsidRPr="00F902B3">
        <w:rPr>
          <w:u w:val="single"/>
        </w:rPr>
        <w:t xml:space="preserve"> that final </w:t>
      </w:r>
      <w:r w:rsidRPr="008A00C4">
        <w:rPr>
          <w:rStyle w:val="Emphasis"/>
          <w:highlight w:val="yellow"/>
        </w:rPr>
        <w:t>extinction would be bad</w:t>
      </w:r>
      <w:r w:rsidRPr="008A00C4">
        <w:rPr>
          <w:sz w:val="16"/>
        </w:rPr>
        <w:t xml:space="preserve"> or wrong, in my view, </w:t>
      </w:r>
      <w:r w:rsidRPr="008A00C4">
        <w:rPr>
          <w:highlight w:val="yellow"/>
          <w:u w:val="single"/>
        </w:rPr>
        <w:t>concern the manner</w:t>
      </w:r>
      <w:r w:rsidRPr="00F902B3">
        <w:rPr>
          <w:u w:val="single"/>
        </w:rPr>
        <w:t xml:space="preserve"> in which it occurs—that is, the details of how Going Extinct unfolds; the subsequent state of </w:t>
      </w:r>
      <w:r w:rsidRPr="008A00C4">
        <w:rPr>
          <w:rStyle w:val="Emphasis"/>
          <w:highlight w:val="yellow"/>
        </w:rPr>
        <w:t>Being Extinct is nothing to bemoan</w:t>
      </w:r>
      <w:r w:rsidRPr="00F902B3">
        <w:rPr>
          <w:u w:val="single"/>
        </w:rPr>
        <w:t xml:space="preserve"> </w:t>
      </w:r>
      <w:r w:rsidRPr="008A00C4">
        <w:rPr>
          <w:u w:val="single"/>
        </w:rPr>
        <w:t>if</w:t>
      </w:r>
      <w:r w:rsidRPr="00F902B3">
        <w:rPr>
          <w:u w:val="single"/>
        </w:rPr>
        <w:t xml:space="preserve"> </w:t>
      </w:r>
      <w:r w:rsidRPr="008A00C4">
        <w:rPr>
          <w:highlight w:val="yellow"/>
          <w:u w:val="single"/>
        </w:rPr>
        <w:t xml:space="preserve">there is </w:t>
      </w:r>
      <w:r w:rsidRPr="008A00C4">
        <w:rPr>
          <w:rStyle w:val="Emphasis"/>
          <w:highlight w:val="yellow"/>
        </w:rPr>
        <w:t>no one around to bemoan it</w:t>
      </w:r>
      <w:r w:rsidRPr="008A00C4">
        <w:rPr>
          <w:sz w:val="16"/>
          <w:highlight w:val="yellow"/>
        </w:rPr>
        <w:t>.</w:t>
      </w:r>
      <w:r w:rsidRPr="008A00C4">
        <w:rPr>
          <w:sz w:val="16"/>
        </w:rPr>
        <w:t xml:space="preserve"> </w:t>
      </w:r>
      <w:r w:rsidRPr="00F902B3">
        <w:rPr>
          <w:u w:val="single"/>
        </w:rPr>
        <w:t>If whatever happens that leads to our final extinction causes suffering, then it would be bad</w:t>
      </w:r>
      <w:r w:rsidRPr="008A00C4">
        <w:rPr>
          <w:sz w:val="16"/>
        </w:rPr>
        <w:t xml:space="preserve">, and if this were the result of human action or inaction, then it would be wrong. Otherwise it would be neither bad nor wrong. </w:t>
      </w:r>
      <w:r w:rsidRPr="00F902B3">
        <w:rPr>
          <w:u w:val="single"/>
        </w:rPr>
        <w:t xml:space="preserve">The opportunity cost of </w:t>
      </w:r>
      <w:r w:rsidRPr="008A00C4">
        <w:rPr>
          <w:rStyle w:val="Emphasis"/>
          <w:highlight w:val="yellow"/>
        </w:rPr>
        <w:t>no longer existing</w:t>
      </w:r>
      <w:r w:rsidRPr="008A00C4">
        <w:rPr>
          <w:highlight w:val="yellow"/>
          <w:u w:val="single"/>
        </w:rPr>
        <w:t xml:space="preserve"> </w:t>
      </w:r>
      <w:r w:rsidRPr="008A00C4">
        <w:rPr>
          <w:b/>
          <w:bCs/>
          <w:highlight w:val="yellow"/>
          <w:u w:val="single"/>
        </w:rPr>
        <w:t>does not constitute</w:t>
      </w:r>
      <w:r w:rsidRPr="008A00C4">
        <w:rPr>
          <w:highlight w:val="yellow"/>
          <w:u w:val="single"/>
        </w:rPr>
        <w:t xml:space="preserve"> an </w:t>
      </w:r>
      <w:r w:rsidRPr="008A00C4">
        <w:rPr>
          <w:rStyle w:val="Emphasis"/>
          <w:highlight w:val="yellow"/>
        </w:rPr>
        <w:t>ethical</w:t>
      </w:r>
      <w:r w:rsidRPr="00F902B3">
        <w:rPr>
          <w:rStyle w:val="Emphasis"/>
        </w:rPr>
        <w:t>ly</w:t>
      </w:r>
      <w:r w:rsidRPr="00F902B3">
        <w:rPr>
          <w:u w:val="single"/>
        </w:rPr>
        <w:t xml:space="preserve"> or evaluatively relevant further </w:t>
      </w:r>
      <w:r w:rsidRPr="008A00C4">
        <w:rPr>
          <w:rStyle w:val="Emphasis"/>
          <w:highlight w:val="yellow"/>
        </w:rPr>
        <w:t>loss</w:t>
      </w:r>
      <w:r w:rsidRPr="008A00C4">
        <w:rPr>
          <w:sz w:val="16"/>
        </w:rPr>
        <w:t xml:space="preserve">. On this perspective, then, </w:t>
      </w:r>
      <w:r w:rsidRPr="008A00C4">
        <w:rPr>
          <w:rStyle w:val="Emphasis"/>
          <w:highlight w:val="yellow"/>
        </w:rPr>
        <w:t>there is no unique problem of</w:t>
      </w:r>
      <w:r w:rsidRPr="00F902B3">
        <w:rPr>
          <w:rStyle w:val="Emphasis"/>
        </w:rPr>
        <w:t xml:space="preserve"> human </w:t>
      </w:r>
      <w:r w:rsidRPr="008A00C4">
        <w:rPr>
          <w:rStyle w:val="Emphasis"/>
          <w:highlight w:val="yellow"/>
        </w:rPr>
        <w:t>extinction</w:t>
      </w:r>
      <w:r w:rsidRPr="008A00C4">
        <w:rPr>
          <w:sz w:val="16"/>
        </w:rPr>
        <w:t xml:space="preserve">. Or, putting this in terms of earlier philosophers, </w:t>
      </w:r>
      <w:r w:rsidRPr="00F902B3">
        <w:rPr>
          <w:u w:val="single"/>
        </w:rPr>
        <w:t xml:space="preserve">the Second Death is </w:t>
      </w:r>
      <w:r w:rsidRPr="008A00C4">
        <w:rPr>
          <w:b/>
          <w:bCs/>
          <w:u w:val="single"/>
        </w:rPr>
        <w:t>not</w:t>
      </w:r>
      <w:r w:rsidRPr="00F902B3">
        <w:rPr>
          <w:b/>
          <w:bCs/>
          <w:u w:val="single"/>
        </w:rPr>
        <w:t xml:space="preserve"> an extra event</w:t>
      </w:r>
      <w:r w:rsidRPr="00F902B3">
        <w:rPr>
          <w:u w:val="single"/>
        </w:rPr>
        <w:t xml:space="preserve"> of </w:t>
      </w:r>
      <w:r w:rsidRPr="00F902B3">
        <w:rPr>
          <w:rStyle w:val="Emphasis"/>
        </w:rPr>
        <w:t>moral significance</w:t>
      </w:r>
      <w:r w:rsidRPr="008A00C4">
        <w:rPr>
          <w:sz w:val="16"/>
        </w:rPr>
        <w:t xml:space="preserve">, and hence there is no need for a new “macro morality,” referring here to Schell and Hilbrand Groenewold. Going back even earlier, </w:t>
      </w:r>
      <w:r w:rsidRPr="00F902B3">
        <w:rPr>
          <w:u w:val="single"/>
        </w:rPr>
        <w:t xml:space="preserve">Montesquieu was </w:t>
      </w:r>
      <w:r w:rsidRPr="008A00C4">
        <w:rPr>
          <w:highlight w:val="yellow"/>
          <w:u w:val="single"/>
        </w:rPr>
        <w:t xml:space="preserve">wrong to think that </w:t>
      </w:r>
      <w:r w:rsidRPr="008A00C4">
        <w:rPr>
          <w:b/>
          <w:bCs/>
          <w:highlight w:val="yellow"/>
          <w:u w:val="single"/>
        </w:rPr>
        <w:t>extinction</w:t>
      </w:r>
      <w:r w:rsidRPr="00F902B3">
        <w:rPr>
          <w:u w:val="single"/>
        </w:rPr>
        <w:t xml:space="preserve"> itself </w:t>
      </w:r>
      <w:r w:rsidRPr="008A00C4">
        <w:rPr>
          <w:highlight w:val="yellow"/>
          <w:u w:val="single"/>
        </w:rPr>
        <w:t>would constitute a “</w:t>
      </w:r>
      <w:r w:rsidRPr="008A00C4">
        <w:rPr>
          <w:rStyle w:val="Emphasis"/>
          <w:highlight w:val="yellow"/>
        </w:rPr>
        <w:t>terrible calamity</w:t>
      </w:r>
      <w:r w:rsidRPr="00F902B3">
        <w:rPr>
          <w:u w:val="single"/>
        </w:rPr>
        <w:t>,”</w:t>
      </w:r>
      <w:r w:rsidRPr="008A00C4">
        <w:rPr>
          <w:sz w:val="16"/>
        </w:rPr>
        <w:t xml:space="preserve"> if indeed that is what he thought. </w:t>
      </w:r>
    </w:p>
    <w:p w14:paraId="15CE6A26" w14:textId="77777777" w:rsidR="003951A9" w:rsidRPr="008A00C4" w:rsidRDefault="003951A9" w:rsidP="003951A9">
      <w:pPr>
        <w:spacing w:after="0"/>
        <w:ind w:firstLine="720"/>
        <w:rPr>
          <w:sz w:val="16"/>
        </w:rPr>
      </w:pPr>
      <w:r w:rsidRPr="008A00C4">
        <w:rPr>
          <w:sz w:val="16"/>
        </w:rPr>
        <w:t xml:space="preserve">Furthermore, </w:t>
      </w:r>
      <w:r w:rsidRPr="00F902B3">
        <w:rPr>
          <w:u w:val="single"/>
        </w:rPr>
        <w:t xml:space="preserve">there are reasons to worry that </w:t>
      </w:r>
      <w:r w:rsidRPr="008A00C4">
        <w:rPr>
          <w:b/>
          <w:bCs/>
          <w:highlight w:val="yellow"/>
          <w:u w:val="single"/>
        </w:rPr>
        <w:t>taking</w:t>
      </w:r>
      <w:r w:rsidRPr="00F902B3">
        <w:rPr>
          <w:u w:val="single"/>
        </w:rPr>
        <w:t xml:space="preserve"> certain </w:t>
      </w:r>
      <w:r w:rsidRPr="008A00C4">
        <w:rPr>
          <w:rStyle w:val="Emphasis"/>
          <w:highlight w:val="yellow"/>
        </w:rPr>
        <w:t>further losses seriously</w:t>
      </w:r>
      <w:r w:rsidRPr="008A00C4">
        <w:rPr>
          <w:highlight w:val="yellow"/>
          <w:u w:val="single"/>
        </w:rPr>
        <w:t xml:space="preserve"> could have </w:t>
      </w:r>
      <w:r w:rsidRPr="008A00C4">
        <w:rPr>
          <w:rStyle w:val="Emphasis"/>
          <w:highlight w:val="yellow"/>
        </w:rPr>
        <w:t>dangerous</w:t>
      </w:r>
      <w:r w:rsidRPr="00F902B3">
        <w:rPr>
          <w:rStyle w:val="Emphasis"/>
        </w:rPr>
        <w:t xml:space="preserve"> real-world </w:t>
      </w:r>
      <w:r w:rsidRPr="008A00C4">
        <w:rPr>
          <w:rStyle w:val="Emphasis"/>
          <w:highlight w:val="yellow"/>
        </w:rPr>
        <w:t>consequences</w:t>
      </w:r>
      <w:r w:rsidRPr="008A00C4">
        <w:rPr>
          <w:sz w:val="16"/>
        </w:rPr>
        <w:t xml:space="preserve">, that is, </w:t>
      </w:r>
      <w:r w:rsidRPr="008A00C4">
        <w:rPr>
          <w:highlight w:val="yellow"/>
          <w:u w:val="single"/>
        </w:rPr>
        <w:t xml:space="preserve">if they were to </w:t>
      </w:r>
      <w:r w:rsidRPr="008A00C4">
        <w:rPr>
          <w:b/>
          <w:bCs/>
          <w:highlight w:val="yellow"/>
          <w:u w:val="single"/>
        </w:rPr>
        <w:t>inform</w:t>
      </w:r>
      <w:r w:rsidRPr="008A00C4">
        <w:rPr>
          <w:highlight w:val="yellow"/>
          <w:u w:val="single"/>
        </w:rPr>
        <w:t xml:space="preserve"> and </w:t>
      </w:r>
      <w:r w:rsidRPr="008A00C4">
        <w:rPr>
          <w:b/>
          <w:bCs/>
          <w:highlight w:val="yellow"/>
          <w:u w:val="single"/>
        </w:rPr>
        <w:t>guide</w:t>
      </w:r>
      <w:r w:rsidRPr="00F902B3">
        <w:rPr>
          <w:u w:val="single"/>
        </w:rPr>
        <w:t xml:space="preserve"> </w:t>
      </w:r>
      <w:r w:rsidRPr="00F902B3">
        <w:rPr>
          <w:rStyle w:val="Emphasis"/>
        </w:rPr>
        <w:t xml:space="preserve">public </w:t>
      </w:r>
      <w:r w:rsidRPr="008A00C4">
        <w:rPr>
          <w:rStyle w:val="Emphasis"/>
          <w:highlight w:val="yellow"/>
        </w:rPr>
        <w:t>policy</w:t>
      </w:r>
      <w:r w:rsidRPr="008A00C4">
        <w:rPr>
          <w:sz w:val="16"/>
          <w:highlight w:val="yellow"/>
        </w:rPr>
        <w:t xml:space="preserve"> </w:t>
      </w:r>
      <w:r w:rsidRPr="008A00C4">
        <w:rPr>
          <w:highlight w:val="yellow"/>
          <w:u w:val="single"/>
        </w:rPr>
        <w:t xml:space="preserve">or </w:t>
      </w:r>
      <w:r w:rsidRPr="008A00C4">
        <w:rPr>
          <w:rStyle w:val="Emphasis"/>
          <w:highlight w:val="yellow"/>
        </w:rPr>
        <w:t>inspire individuals</w:t>
      </w:r>
      <w:r w:rsidRPr="008A00C4">
        <w:rPr>
          <w:highlight w:val="yellow"/>
          <w:u w:val="single"/>
        </w:rPr>
        <w:t xml:space="preserve"> </w:t>
      </w:r>
      <w:r w:rsidRPr="008A00C4">
        <w:rPr>
          <w:b/>
          <w:bCs/>
          <w:highlight w:val="yellow"/>
          <w:u w:val="single"/>
        </w:rPr>
        <w:t>to act</w:t>
      </w:r>
      <w:r w:rsidRPr="00F902B3">
        <w:rPr>
          <w:u w:val="single"/>
        </w:rPr>
        <w:t xml:space="preserve"> unilaterally </w:t>
      </w:r>
      <w:r w:rsidRPr="008A00C4">
        <w:rPr>
          <w:highlight w:val="yellow"/>
          <w:u w:val="single"/>
        </w:rPr>
        <w:t xml:space="preserve">to </w:t>
      </w:r>
      <w:r w:rsidRPr="008A00C4">
        <w:rPr>
          <w:b/>
          <w:bCs/>
          <w:highlight w:val="yellow"/>
          <w:u w:val="single"/>
        </w:rPr>
        <w:t>protect</w:t>
      </w:r>
      <w:r w:rsidRPr="00F902B3">
        <w:rPr>
          <w:u w:val="single"/>
        </w:rPr>
        <w:t xml:space="preserve"> such </w:t>
      </w:r>
      <w:r w:rsidRPr="008A00C4">
        <w:rPr>
          <w:rStyle w:val="Emphasis"/>
          <w:highlight w:val="yellow"/>
        </w:rPr>
        <w:t>future goods</w:t>
      </w:r>
      <w:r w:rsidRPr="008A00C4">
        <w:rPr>
          <w:sz w:val="16"/>
        </w:rPr>
        <w:t xml:space="preserve">. For example, </w:t>
      </w:r>
      <w:r w:rsidRPr="00F902B3">
        <w:rPr>
          <w:u w:val="single"/>
        </w:rPr>
        <w:t>since there could be so many people in the future if humanity colonizes the</w:t>
      </w:r>
      <w:r w:rsidRPr="008A00C4">
        <w:rPr>
          <w:sz w:val="16"/>
        </w:rPr>
        <w:t xml:space="preserve"> accessible </w:t>
      </w:r>
      <w:r w:rsidRPr="00F902B3">
        <w:rPr>
          <w:u w:val="single"/>
        </w:rPr>
        <w:t xml:space="preserve">universe and builds vast simulations inhabited by </w:t>
      </w:r>
      <w:r w:rsidRPr="008A00C4">
        <w:rPr>
          <w:rStyle w:val="Emphasis"/>
        </w:rPr>
        <w:t>trillions upon trillions of people</w:t>
      </w:r>
      <w:r w:rsidRPr="008A00C4">
        <w:rPr>
          <w:sz w:val="16"/>
        </w:rPr>
        <w:t xml:space="preserve">, </w:t>
      </w:r>
      <w:r w:rsidRPr="00F902B3">
        <w:rPr>
          <w:u w:val="single"/>
        </w:rPr>
        <w:t xml:space="preserve">ensuring that such people come into existence could, with mathematical force, end up taking </w:t>
      </w:r>
      <w:r w:rsidRPr="008A00C4">
        <w:rPr>
          <w:b/>
          <w:bCs/>
          <w:u w:val="single"/>
        </w:rPr>
        <w:t>precedence</w:t>
      </w:r>
      <w:r w:rsidRPr="00F902B3">
        <w:rPr>
          <w:u w:val="single"/>
        </w:rPr>
        <w:t xml:space="preserve"> over </w:t>
      </w:r>
      <w:r w:rsidRPr="008A00C4">
        <w:rPr>
          <w:rStyle w:val="Emphasis"/>
        </w:rPr>
        <w:t>the well-being of people who live today</w:t>
      </w:r>
      <w:r w:rsidRPr="00F902B3">
        <w:rPr>
          <w:u w:val="single"/>
        </w:rPr>
        <w:t xml:space="preserve"> and in the foreseeable future.</w:t>
      </w:r>
      <w:r w:rsidRPr="008A00C4">
        <w:rPr>
          <w:sz w:val="16"/>
        </w:rPr>
        <w:t xml:space="preserve"> Consider MacAskill and Greaves’ argument in the 2019 version of their paper “The Case for Strong Longtermism” that</w:t>
      </w:r>
    </w:p>
    <w:p w14:paraId="2ACB0195" w14:textId="77777777" w:rsidR="003951A9" w:rsidRPr="008A00C4" w:rsidRDefault="003951A9" w:rsidP="003951A9">
      <w:pPr>
        <w:spacing w:after="0"/>
        <w:ind w:left="720"/>
        <w:rPr>
          <w:sz w:val="16"/>
        </w:rPr>
      </w:pPr>
      <w:r w:rsidRPr="008A00C4">
        <w:rPr>
          <w:sz w:val="16"/>
        </w:rPr>
        <w:t xml:space="preserve">for the purposes of evaluating actions, we can in the first instance often simply ignore all the effects contained in the first 100 (or even 1000) years, focusing primarily on the further-future effects. Short-run effects act as little more than tie-breakers. </w:t>
      </w:r>
    </w:p>
    <w:p w14:paraId="4908796F" w14:textId="77777777" w:rsidR="003951A9" w:rsidRPr="008A00C4" w:rsidRDefault="003951A9" w:rsidP="003951A9">
      <w:pPr>
        <w:spacing w:after="0"/>
        <w:rPr>
          <w:sz w:val="16"/>
        </w:rPr>
      </w:pPr>
      <w:r w:rsidRPr="00F902B3">
        <w:rPr>
          <w:u w:val="single"/>
        </w:rPr>
        <w:t xml:space="preserve">Because the future could be so much bigger than the present, our attention must be on it rather than the here and now. Worse, </w:t>
      </w:r>
      <w:r w:rsidRPr="008A00C4">
        <w:rPr>
          <w:b/>
          <w:bCs/>
          <w:highlight w:val="yellow"/>
          <w:u w:val="single"/>
        </w:rPr>
        <w:t>this</w:t>
      </w:r>
      <w:r w:rsidRPr="00F902B3">
        <w:rPr>
          <w:u w:val="single"/>
        </w:rPr>
        <w:t xml:space="preserve"> way of thinking could </w:t>
      </w:r>
      <w:r w:rsidRPr="00F902B3">
        <w:rPr>
          <w:rStyle w:val="Emphasis"/>
        </w:rPr>
        <w:t xml:space="preserve">potentially </w:t>
      </w:r>
      <w:r w:rsidRPr="008A00C4">
        <w:rPr>
          <w:rStyle w:val="Emphasis"/>
          <w:highlight w:val="yellow"/>
        </w:rPr>
        <w:t>“justify” atrocities</w:t>
      </w:r>
      <w:r w:rsidRPr="00F902B3">
        <w:rPr>
          <w:rStyle w:val="Emphasis"/>
        </w:rPr>
        <w:t xml:space="preserve"> committed </w:t>
      </w:r>
      <w:r w:rsidRPr="008A00C4">
        <w:rPr>
          <w:rStyle w:val="Emphasis"/>
          <w:highlight w:val="yellow"/>
        </w:rPr>
        <w:t>in the name of the “greater cosmic good</w:t>
      </w:r>
      <w:r w:rsidRPr="00F902B3">
        <w:rPr>
          <w:rStyle w:val="Emphasis"/>
        </w:rPr>
        <w:t>.”</w:t>
      </w:r>
      <w:r w:rsidRPr="008A00C4">
        <w:rPr>
          <w:sz w:val="16"/>
        </w:rPr>
        <w:t xml:space="preserve"> </w:t>
      </w:r>
      <w:r w:rsidRPr="008A00C4">
        <w:rPr>
          <w:rStyle w:val="Emphasis"/>
          <w:highlight w:val="yellow"/>
        </w:rPr>
        <w:t>Bostrom</w:t>
      </w:r>
      <w:r w:rsidRPr="00F902B3">
        <w:rPr>
          <w:u w:val="single"/>
        </w:rPr>
        <w:t xml:space="preserve"> himself </w:t>
      </w:r>
      <w:r w:rsidRPr="008A00C4">
        <w:rPr>
          <w:b/>
          <w:bCs/>
          <w:highlight w:val="yellow"/>
          <w:u w:val="single"/>
        </w:rPr>
        <w:t>argued</w:t>
      </w:r>
      <w:r w:rsidRPr="008A00C4">
        <w:rPr>
          <w:sz w:val="16"/>
        </w:rPr>
        <w:t xml:space="preserve"> in his 2002 paper </w:t>
      </w:r>
      <w:r w:rsidRPr="00F902B3">
        <w:rPr>
          <w:u w:val="single"/>
        </w:rPr>
        <w:t xml:space="preserve">that </w:t>
      </w:r>
      <w:r w:rsidRPr="008A00C4">
        <w:rPr>
          <w:highlight w:val="yellow"/>
          <w:u w:val="single"/>
        </w:rPr>
        <w:t xml:space="preserve">we should keep </w:t>
      </w:r>
      <w:r w:rsidRPr="008A00C4">
        <w:rPr>
          <w:rStyle w:val="Emphasis"/>
          <w:highlight w:val="yellow"/>
        </w:rPr>
        <w:t>preemptive violence</w:t>
      </w:r>
      <w:r w:rsidRPr="00F902B3">
        <w:rPr>
          <w:u w:val="single"/>
        </w:rPr>
        <w:t xml:space="preserve">, or </w:t>
      </w:r>
      <w:r w:rsidRPr="00F902B3">
        <w:rPr>
          <w:rStyle w:val="Emphasis"/>
        </w:rPr>
        <w:t>aggression</w:t>
      </w:r>
      <w:r w:rsidRPr="00F902B3">
        <w:rPr>
          <w:u w:val="single"/>
        </w:rPr>
        <w:t xml:space="preserve">, </w:t>
      </w:r>
      <w:r w:rsidRPr="008A00C4">
        <w:rPr>
          <w:highlight w:val="yellow"/>
          <w:u w:val="single"/>
        </w:rPr>
        <w:t xml:space="preserve">on the table </w:t>
      </w:r>
      <w:r w:rsidRPr="008A00C4">
        <w:rPr>
          <w:b/>
          <w:bCs/>
          <w:highlight w:val="yellow"/>
          <w:u w:val="single"/>
        </w:rPr>
        <w:t>to avert</w:t>
      </w:r>
      <w:r w:rsidRPr="00F902B3">
        <w:rPr>
          <w:u w:val="single"/>
        </w:rPr>
        <w:t xml:space="preserve"> an </w:t>
      </w:r>
      <w:r w:rsidRPr="008A00C4">
        <w:rPr>
          <w:rStyle w:val="Emphasis"/>
          <w:highlight w:val="yellow"/>
        </w:rPr>
        <w:t>existential catastrophe</w:t>
      </w:r>
      <w:r w:rsidRPr="008A00C4">
        <w:rPr>
          <w:sz w:val="16"/>
        </w:rPr>
        <w:t xml:space="preserve">. In his 2003 paper “Transhumanist Values,” he declared that an existential catastrophe “must be avoided at any cost,” </w:t>
      </w:r>
      <w:r w:rsidRPr="00F902B3">
        <w:rPr>
          <w:u w:val="single"/>
        </w:rPr>
        <w:t xml:space="preserve">which suggests that </w:t>
      </w:r>
      <w:r w:rsidRPr="008A00C4">
        <w:rPr>
          <w:rStyle w:val="Emphasis"/>
          <w:highlight w:val="yellow"/>
        </w:rPr>
        <w:t>extreme actions may be justified</w:t>
      </w:r>
      <w:r w:rsidRPr="008A00C4">
        <w:rPr>
          <w:highlight w:val="yellow"/>
          <w:u w:val="single"/>
        </w:rPr>
        <w:t xml:space="preserve"> to </w:t>
      </w:r>
      <w:r w:rsidRPr="008A00C4">
        <w:rPr>
          <w:b/>
          <w:bCs/>
          <w:highlight w:val="yellow"/>
          <w:u w:val="single"/>
        </w:rPr>
        <w:t>protect our</w:t>
      </w:r>
      <w:r w:rsidRPr="00F902B3">
        <w:rPr>
          <w:u w:val="single"/>
        </w:rPr>
        <w:t xml:space="preserve"> posthuman </w:t>
      </w:r>
      <w:r w:rsidRPr="008A00C4">
        <w:rPr>
          <w:b/>
          <w:bCs/>
          <w:highlight w:val="yellow"/>
          <w:u w:val="single"/>
        </w:rPr>
        <w:t>future</w:t>
      </w:r>
      <w:r w:rsidRPr="00F902B3">
        <w:rPr>
          <w:u w:val="single"/>
        </w:rPr>
        <w:t xml:space="preserve">, and he has more recently argued that </w:t>
      </w:r>
      <w:r w:rsidRPr="008A00C4">
        <w:rPr>
          <w:rStyle w:val="Emphasis"/>
          <w:highlight w:val="yellow"/>
        </w:rPr>
        <w:t>a global,</w:t>
      </w:r>
      <w:r w:rsidRPr="00F902B3">
        <w:rPr>
          <w:rStyle w:val="Emphasis"/>
        </w:rPr>
        <w:t xml:space="preserve"> </w:t>
      </w:r>
      <w:r w:rsidRPr="008A00C4">
        <w:rPr>
          <w:rStyle w:val="Emphasis"/>
          <w:highlight w:val="yellow"/>
        </w:rPr>
        <w:t>invasive surveillance system</w:t>
      </w:r>
      <w:r w:rsidRPr="00F902B3">
        <w:rPr>
          <w:u w:val="single"/>
        </w:rPr>
        <w:t>—which he dubs a “</w:t>
      </w:r>
      <w:r w:rsidRPr="00F902B3">
        <w:rPr>
          <w:rStyle w:val="Emphasis"/>
          <w:sz w:val="32"/>
        </w:rPr>
        <w:t>High-tech Panopticon</w:t>
      </w:r>
      <w:r w:rsidRPr="00F902B3">
        <w:rPr>
          <w:u w:val="single"/>
        </w:rPr>
        <w:t>”—</w:t>
      </w:r>
      <w:r w:rsidRPr="00F902B3">
        <w:rPr>
          <w:b/>
          <w:bCs/>
          <w:u w:val="single"/>
        </w:rPr>
        <w:t>might be necessary</w:t>
      </w:r>
      <w:r w:rsidRPr="00F902B3">
        <w:rPr>
          <w:u w:val="single"/>
        </w:rPr>
        <w:t xml:space="preserve"> </w:t>
      </w:r>
      <w:r w:rsidRPr="008A00C4">
        <w:rPr>
          <w:highlight w:val="yellow"/>
          <w:u w:val="single"/>
        </w:rPr>
        <w:t>to avoid</w:t>
      </w:r>
      <w:r w:rsidRPr="00F902B3">
        <w:rPr>
          <w:u w:val="single"/>
        </w:rPr>
        <w:t xml:space="preserve"> “civilizational devastation,</w:t>
      </w:r>
      <w:r w:rsidRPr="008A00C4">
        <w:rPr>
          <w:sz w:val="16"/>
        </w:rPr>
        <w:t xml:space="preserve">” which could constitute </w:t>
      </w:r>
      <w:r w:rsidRPr="00F902B3">
        <w:rPr>
          <w:u w:val="single"/>
        </w:rPr>
        <w:t>an</w:t>
      </w:r>
      <w:r w:rsidRPr="008A00C4">
        <w:rPr>
          <w:sz w:val="16"/>
        </w:rPr>
        <w:t xml:space="preserve"> </w:t>
      </w:r>
      <w:r w:rsidRPr="008A00C4">
        <w:rPr>
          <w:rStyle w:val="Emphasis"/>
          <w:highlight w:val="yellow"/>
        </w:rPr>
        <w:t>existential catastrophe</w:t>
      </w:r>
      <w:r w:rsidRPr="008A00C4">
        <w:rPr>
          <w:sz w:val="16"/>
        </w:rPr>
        <w:t>.69</w:t>
      </w:r>
    </w:p>
    <w:p w14:paraId="65277C07" w14:textId="77777777" w:rsidR="003951A9" w:rsidRDefault="003951A9" w:rsidP="003951A9">
      <w:pPr>
        <w:spacing w:after="0"/>
        <w:ind w:firstLine="720"/>
        <w:rPr>
          <w:sz w:val="16"/>
        </w:rPr>
      </w:pPr>
      <w:r w:rsidRPr="008A00C4">
        <w:rPr>
          <w:sz w:val="16"/>
        </w:rPr>
        <w:t xml:space="preserve">I have written at length about the dangers of this normative framework—see my Aeon article “Against Longtermism”—so I won’t repeat those arguments here.70 Suffice it to say that </w:t>
      </w:r>
      <w:r w:rsidRPr="00F902B3">
        <w:rPr>
          <w:u w:val="single"/>
        </w:rPr>
        <w:t>even philosophers like Peter Singer</w:t>
      </w:r>
      <w:r w:rsidRPr="008A00C4">
        <w:rPr>
          <w:sz w:val="16"/>
        </w:rPr>
        <w:t xml:space="preserve">, who seemed to endorse longtermism in 2013, </w:t>
      </w:r>
      <w:r w:rsidRPr="00F902B3">
        <w:rPr>
          <w:u w:val="single"/>
        </w:rPr>
        <w:t>have echoed my claims in warning that “strong”</w:t>
      </w:r>
      <w:r w:rsidRPr="008A00C4">
        <w:rPr>
          <w:sz w:val="16"/>
        </w:rPr>
        <w:t xml:space="preserve"> or “radical” </w:t>
      </w:r>
      <w:r w:rsidRPr="00F902B3">
        <w:rPr>
          <w:u w:val="single"/>
        </w:rPr>
        <w:t xml:space="preserve">versions of </w:t>
      </w:r>
      <w:r w:rsidRPr="008A00C4">
        <w:rPr>
          <w:rStyle w:val="Emphasis"/>
          <w:highlight w:val="yellow"/>
        </w:rPr>
        <w:t>longtermism</w:t>
      </w:r>
      <w:r w:rsidRPr="008A00C4">
        <w:rPr>
          <w:highlight w:val="yellow"/>
          <w:u w:val="single"/>
        </w:rPr>
        <w:t xml:space="preserve"> </w:t>
      </w:r>
      <w:r w:rsidRPr="008A00C4">
        <w:rPr>
          <w:b/>
          <w:bCs/>
          <w:highlight w:val="yellow"/>
          <w:u w:val="single"/>
        </w:rPr>
        <w:t>could be</w:t>
      </w:r>
      <w:r w:rsidRPr="008A00C4">
        <w:rPr>
          <w:highlight w:val="yellow"/>
          <w:u w:val="single"/>
        </w:rPr>
        <w:t xml:space="preserve"> </w:t>
      </w:r>
      <w:r w:rsidRPr="008A00C4">
        <w:rPr>
          <w:rStyle w:val="Emphasis"/>
          <w:highlight w:val="yellow"/>
        </w:rPr>
        <w:t>very dangerous</w:t>
      </w:r>
      <w:r w:rsidRPr="008A00C4">
        <w:rPr>
          <w:sz w:val="16"/>
        </w:rPr>
        <w:t xml:space="preserve"> if taken literally. </w:t>
      </w:r>
      <w:r w:rsidRPr="00F902B3">
        <w:rPr>
          <w:u w:val="single"/>
        </w:rPr>
        <w:t xml:space="preserve">Once one includes merely possible people in one’s expected value calculations—recall that, on Bostrom’s count, </w:t>
      </w:r>
      <w:r w:rsidRPr="008A00C4">
        <w:rPr>
          <w:highlight w:val="yellow"/>
          <w:u w:val="single"/>
        </w:rPr>
        <w:t>there could be</w:t>
      </w:r>
      <w:r w:rsidRPr="008A00C4">
        <w:rPr>
          <w:sz w:val="16"/>
          <w:highlight w:val="yellow"/>
        </w:rPr>
        <w:t xml:space="preserve"> </w:t>
      </w:r>
      <w:r w:rsidRPr="008A00C4">
        <w:rPr>
          <w:rStyle w:val="Emphasis"/>
          <w:highlight w:val="yellow"/>
        </w:rPr>
        <w:t>at least 10</w:t>
      </w:r>
      <w:r w:rsidRPr="008A00C4">
        <w:rPr>
          <w:rStyle w:val="Emphasis"/>
          <w:highlight w:val="yellow"/>
          <w:vertAlign w:val="superscript"/>
        </w:rPr>
        <w:t>58</w:t>
      </w:r>
      <w:r w:rsidRPr="008A00C4">
        <w:rPr>
          <w:rStyle w:val="Emphasis"/>
          <w:highlight w:val="yellow"/>
        </w:rPr>
        <w:t xml:space="preserve"> within our future</w:t>
      </w:r>
      <w:r w:rsidRPr="00F902B3">
        <w:rPr>
          <w:rStyle w:val="Emphasis"/>
        </w:rPr>
        <w:t xml:space="preserve"> light cone living in </w:t>
      </w:r>
      <w:r w:rsidRPr="008A00C4">
        <w:rPr>
          <w:rStyle w:val="Emphasis"/>
          <w:highlight w:val="yellow"/>
        </w:rPr>
        <w:t>v</w:t>
      </w:r>
      <w:r w:rsidRPr="00F902B3">
        <w:rPr>
          <w:rStyle w:val="Emphasis"/>
        </w:rPr>
        <w:t>irtual-</w:t>
      </w:r>
      <w:r w:rsidRPr="008A00C4">
        <w:rPr>
          <w:rStyle w:val="Emphasis"/>
          <w:highlight w:val="yellow"/>
        </w:rPr>
        <w:t>r</w:t>
      </w:r>
      <w:r w:rsidRPr="00F902B3">
        <w:rPr>
          <w:rStyle w:val="Emphasis"/>
        </w:rPr>
        <w:t xml:space="preserve">eality </w:t>
      </w:r>
      <w:r w:rsidRPr="008A00C4">
        <w:rPr>
          <w:rStyle w:val="Emphasis"/>
          <w:highlight w:val="yellow"/>
        </w:rPr>
        <w:t>simulations</w:t>
      </w:r>
      <w:r w:rsidRPr="008A00C4">
        <w:rPr>
          <w:sz w:val="16"/>
        </w:rPr>
        <w:t>—</w:t>
      </w:r>
      <w:r w:rsidRPr="008A00C4">
        <w:rPr>
          <w:highlight w:val="yellow"/>
          <w:u w:val="single"/>
        </w:rPr>
        <w:t xml:space="preserve">then </w:t>
      </w:r>
      <w:r w:rsidRPr="008A00C4">
        <w:rPr>
          <w:b/>
          <w:bCs/>
          <w:highlight w:val="yellow"/>
          <w:u w:val="single"/>
        </w:rPr>
        <w:t>focusing on</w:t>
      </w:r>
      <w:r w:rsidRPr="00F902B3">
        <w:rPr>
          <w:u w:val="single"/>
        </w:rPr>
        <w:t xml:space="preserve"> the far future, millions, billions, or even </w:t>
      </w:r>
      <w:r w:rsidRPr="008A00C4">
        <w:rPr>
          <w:b/>
          <w:bCs/>
          <w:highlight w:val="yellow"/>
          <w:u w:val="single"/>
        </w:rPr>
        <w:t>trillions of years from now</w:t>
      </w:r>
      <w:r w:rsidRPr="008A00C4">
        <w:rPr>
          <w:highlight w:val="yellow"/>
          <w:u w:val="single"/>
        </w:rPr>
        <w:t>, dominates everything</w:t>
      </w:r>
      <w:r w:rsidRPr="008A00C4">
        <w:rPr>
          <w:sz w:val="16"/>
          <w:highlight w:val="yellow"/>
        </w:rPr>
        <w:t>.</w:t>
      </w:r>
      <w:r w:rsidRPr="008A00C4">
        <w:rPr>
          <w:sz w:val="16"/>
        </w:rPr>
        <w:t xml:space="preserve"> MacAskill worries in his book What We Owe the Future about “the tyranny of the present over the future,” and I agree that we need more long-term thinking in the world. But </w:t>
      </w:r>
      <w:r w:rsidRPr="00F902B3">
        <w:rPr>
          <w:u w:val="single"/>
        </w:rPr>
        <w:t>we must</w:t>
      </w:r>
      <w:r w:rsidRPr="008A00C4">
        <w:rPr>
          <w:sz w:val="16"/>
        </w:rPr>
        <w:t xml:space="preserve"> also </w:t>
      </w:r>
      <w:r w:rsidRPr="00F902B3">
        <w:rPr>
          <w:u w:val="single"/>
        </w:rPr>
        <w:t>be cautious of</w:t>
      </w:r>
      <w:r w:rsidRPr="008A00C4">
        <w:rPr>
          <w:sz w:val="16"/>
        </w:rPr>
        <w:t xml:space="preserve"> what Joseph Nye described in Chapter 9 as </w:t>
      </w:r>
      <w:r w:rsidRPr="00F902B3">
        <w:rPr>
          <w:u w:val="single"/>
        </w:rPr>
        <w:t>“</w:t>
      </w:r>
      <w:r w:rsidRPr="008A00C4">
        <w:rPr>
          <w:rStyle w:val="Emphasis"/>
          <w:highlight w:val="yellow"/>
        </w:rPr>
        <w:t>a dictatorship of future generations</w:t>
      </w:r>
      <w:r w:rsidRPr="00F902B3">
        <w:rPr>
          <w:u w:val="single"/>
        </w:rPr>
        <w:t xml:space="preserve"> over the present one.</w:t>
      </w:r>
      <w:r w:rsidRPr="008A00C4">
        <w:rPr>
          <w:sz w:val="16"/>
        </w:rPr>
        <w:t xml:space="preserve">”71 To quote Singer on this point: </w:t>
      </w:r>
      <w:r w:rsidRPr="00F902B3">
        <w:rPr>
          <w:u w:val="single"/>
        </w:rPr>
        <w:t>“</w:t>
      </w:r>
      <w:r w:rsidRPr="008A00C4">
        <w:rPr>
          <w:b/>
          <w:bCs/>
          <w:highlight w:val="yellow"/>
          <w:u w:val="single"/>
        </w:rPr>
        <w:t>Viewing</w:t>
      </w:r>
      <w:r w:rsidRPr="00F902B3">
        <w:rPr>
          <w:u w:val="single"/>
        </w:rPr>
        <w:t xml:space="preserve"> current </w:t>
      </w:r>
      <w:r w:rsidRPr="008A00C4">
        <w:rPr>
          <w:b/>
          <w:bCs/>
          <w:highlight w:val="yellow"/>
          <w:u w:val="single"/>
        </w:rPr>
        <w:t>problems</w:t>
      </w:r>
      <w:r w:rsidRPr="008A00C4">
        <w:rPr>
          <w:highlight w:val="yellow"/>
          <w:u w:val="single"/>
        </w:rPr>
        <w:t xml:space="preserve"> through</w:t>
      </w:r>
      <w:r w:rsidRPr="00F902B3">
        <w:rPr>
          <w:u w:val="single"/>
        </w:rPr>
        <w:t xml:space="preserve"> the lens of </w:t>
      </w:r>
      <w:r w:rsidRPr="008A00C4">
        <w:rPr>
          <w:rStyle w:val="Emphasis"/>
          <w:highlight w:val="yellow"/>
        </w:rPr>
        <w:t>existential risk</w:t>
      </w:r>
      <w:r w:rsidRPr="00F902B3">
        <w:rPr>
          <w:u w:val="single"/>
        </w:rPr>
        <w:t xml:space="preserve"> to our species can </w:t>
      </w:r>
      <w:r w:rsidRPr="008A00C4">
        <w:rPr>
          <w:b/>
          <w:bCs/>
          <w:highlight w:val="yellow"/>
          <w:u w:val="single"/>
        </w:rPr>
        <w:t>shrink those problems to</w:t>
      </w:r>
      <w:r w:rsidRPr="00F902B3">
        <w:rPr>
          <w:u w:val="single"/>
        </w:rPr>
        <w:t xml:space="preserve"> almost </w:t>
      </w:r>
      <w:r w:rsidRPr="008A00C4">
        <w:rPr>
          <w:rStyle w:val="Emphasis"/>
          <w:highlight w:val="yellow"/>
        </w:rPr>
        <w:t>nothing</w:t>
      </w:r>
      <w:r w:rsidRPr="00F902B3">
        <w:rPr>
          <w:u w:val="single"/>
        </w:rPr>
        <w:t xml:space="preserve">, </w:t>
      </w:r>
      <w:r w:rsidRPr="008A00C4">
        <w:rPr>
          <w:highlight w:val="yellow"/>
          <w:u w:val="single"/>
        </w:rPr>
        <w:t xml:space="preserve">while </w:t>
      </w:r>
      <w:r w:rsidRPr="008A00C4">
        <w:rPr>
          <w:rStyle w:val="Emphasis"/>
          <w:highlight w:val="yellow"/>
        </w:rPr>
        <w:t>justifying almost anything</w:t>
      </w:r>
      <w:r w:rsidRPr="00F902B3">
        <w:rPr>
          <w:u w:val="single"/>
        </w:rPr>
        <w:t xml:space="preserve"> that increases our odds of surviving long enough to spread beyond Earth</w:t>
      </w:r>
      <w:r w:rsidRPr="008A00C4">
        <w:rPr>
          <w:sz w:val="16"/>
        </w:rPr>
        <w:t>.”72</w:t>
      </w:r>
      <w:r>
        <w:rPr>
          <w:u w:val="single"/>
        </w:rPr>
        <w:t xml:space="preserve"> </w:t>
      </w:r>
      <w:r w:rsidRPr="008A00C4">
        <w:rPr>
          <w:highlight w:val="yellow"/>
          <w:u w:val="single"/>
        </w:rPr>
        <w:t>We should</w:t>
      </w:r>
      <w:r w:rsidRPr="008A00C4">
        <w:rPr>
          <w:sz w:val="16"/>
        </w:rPr>
        <w:t xml:space="preserve">, therefore, </w:t>
      </w:r>
      <w:r w:rsidRPr="008A00C4">
        <w:rPr>
          <w:highlight w:val="yellow"/>
          <w:u w:val="single"/>
        </w:rPr>
        <w:t xml:space="preserve">be </w:t>
      </w:r>
      <w:r w:rsidRPr="008A00C4">
        <w:rPr>
          <w:b/>
          <w:bCs/>
          <w:highlight w:val="yellow"/>
          <w:u w:val="single"/>
        </w:rPr>
        <w:t>worried</w:t>
      </w:r>
      <w:r w:rsidRPr="008A00C4">
        <w:rPr>
          <w:highlight w:val="yellow"/>
          <w:u w:val="single"/>
        </w:rPr>
        <w:t xml:space="preserve"> that </w:t>
      </w:r>
      <w:r w:rsidRPr="008A00C4">
        <w:rPr>
          <w:rStyle w:val="Emphasis"/>
          <w:highlight w:val="yellow"/>
        </w:rPr>
        <w:t>longtermism</w:t>
      </w:r>
      <w:r w:rsidRPr="008A00C4">
        <w:rPr>
          <w:highlight w:val="yellow"/>
          <w:u w:val="single"/>
        </w:rPr>
        <w:t xml:space="preserve"> has become</w:t>
      </w:r>
      <w:r w:rsidRPr="008A00C4">
        <w:rPr>
          <w:u w:val="single"/>
        </w:rPr>
        <w:t xml:space="preserve"> an </w:t>
      </w:r>
      <w:r w:rsidRPr="008A00C4">
        <w:rPr>
          <w:highlight w:val="yellow"/>
          <w:u w:val="single"/>
        </w:rPr>
        <w:t xml:space="preserve">enormously </w:t>
      </w:r>
      <w:r w:rsidRPr="008A00C4">
        <w:rPr>
          <w:rStyle w:val="Emphasis"/>
          <w:highlight w:val="yellow"/>
        </w:rPr>
        <w:t>influential</w:t>
      </w:r>
      <w:r w:rsidRPr="008A00C4">
        <w:rPr>
          <w:rStyle w:val="Emphasis"/>
        </w:rPr>
        <w:t xml:space="preserve"> worldview</w:t>
      </w:r>
      <w:r w:rsidRPr="008A00C4">
        <w:rPr>
          <w:u w:val="single"/>
        </w:rPr>
        <w:t xml:space="preserve">: it is </w:t>
      </w:r>
      <w:r w:rsidRPr="008A00C4">
        <w:rPr>
          <w:b/>
          <w:bCs/>
          <w:highlight w:val="yellow"/>
          <w:u w:val="single"/>
        </w:rPr>
        <w:t>widespread in</w:t>
      </w:r>
      <w:r w:rsidRPr="008A00C4">
        <w:rPr>
          <w:b/>
          <w:bCs/>
          <w:u w:val="single"/>
        </w:rPr>
        <w:t xml:space="preserve"> the </w:t>
      </w:r>
      <w:r w:rsidRPr="008A00C4">
        <w:rPr>
          <w:b/>
          <w:bCs/>
          <w:highlight w:val="yellow"/>
          <w:u w:val="single"/>
        </w:rPr>
        <w:t>tech</w:t>
      </w:r>
      <w:r w:rsidRPr="008A00C4">
        <w:rPr>
          <w:b/>
          <w:bCs/>
          <w:u w:val="single"/>
        </w:rPr>
        <w:t xml:space="preserve"> industry</w:t>
      </w:r>
      <w:r w:rsidRPr="008A00C4">
        <w:rPr>
          <w:u w:val="single"/>
        </w:rPr>
        <w:t xml:space="preserve">, being </w:t>
      </w:r>
      <w:r w:rsidRPr="008A00C4">
        <w:rPr>
          <w:b/>
          <w:bCs/>
          <w:highlight w:val="yellow"/>
          <w:u w:val="single"/>
        </w:rPr>
        <w:t>promoted</w:t>
      </w:r>
      <w:r w:rsidRPr="008A00C4">
        <w:rPr>
          <w:highlight w:val="yellow"/>
          <w:u w:val="single"/>
        </w:rPr>
        <w:t xml:space="preserve"> by</w:t>
      </w:r>
      <w:r w:rsidRPr="008A00C4">
        <w:rPr>
          <w:u w:val="single"/>
        </w:rPr>
        <w:t xml:space="preserve"> the richest person on the planet, Elon </w:t>
      </w:r>
      <w:r w:rsidRPr="008A00C4">
        <w:rPr>
          <w:rStyle w:val="Emphasis"/>
          <w:highlight w:val="yellow"/>
        </w:rPr>
        <w:t>Musk</w:t>
      </w:r>
      <w:r w:rsidRPr="008A00C4">
        <w:rPr>
          <w:sz w:val="16"/>
        </w:rPr>
        <w:t>, and shaping the policies of global governing institutions like the United Nations. This is disconcerting, but I won’t say more about the issue here.</w:t>
      </w:r>
    </w:p>
    <w:p w14:paraId="60D401C5" w14:textId="77777777" w:rsidR="003951A9" w:rsidRPr="00071D4E" w:rsidRDefault="003951A9" w:rsidP="003951A9">
      <w:pPr>
        <w:pStyle w:val="Heading4"/>
      </w:pPr>
      <w:r>
        <w:t xml:space="preserve">Applying utilitarian calculus to future generations is </w:t>
      </w:r>
      <w:r>
        <w:rPr>
          <w:u w:val="single"/>
        </w:rPr>
        <w:t>genocidal</w:t>
      </w:r>
      <w:r>
        <w:t xml:space="preserve">—any % risk framing would justify killing </w:t>
      </w:r>
      <w:r>
        <w:rPr>
          <w:u w:val="single"/>
        </w:rPr>
        <w:t>billions</w:t>
      </w:r>
      <w:r>
        <w:t xml:space="preserve"> of existing people.</w:t>
      </w:r>
    </w:p>
    <w:p w14:paraId="4054C4CC" w14:textId="77777777" w:rsidR="003951A9" w:rsidRPr="00071D4E" w:rsidRDefault="003951A9" w:rsidP="003951A9">
      <w:pPr>
        <w:rPr>
          <w:sz w:val="16"/>
        </w:rPr>
      </w:pPr>
      <w:r w:rsidRPr="00071D4E">
        <w:rPr>
          <w:rStyle w:val="Style13ptBold"/>
        </w:rPr>
        <w:t>Torres 23</w:t>
      </w:r>
      <w:r w:rsidRPr="00071D4E">
        <w:rPr>
          <w:sz w:val="16"/>
        </w:rPr>
        <w:t xml:space="preserve"> </w:t>
      </w:r>
      <w:r w:rsidRPr="00071D4E">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071D4E">
        <w:rPr>
          <w:i/>
          <w:iCs/>
          <w:sz w:val="20"/>
          <w:szCs w:val="20"/>
        </w:rPr>
        <w:t>Human Extinction: A History of the Science and Ethics of Annihilation</w:t>
      </w:r>
      <w:r w:rsidRPr="00071D4E">
        <w:rPr>
          <w:sz w:val="20"/>
          <w:szCs w:val="20"/>
        </w:rPr>
        <w:t xml:space="preserve"> Taylor &amp; Francis, July 14, 2023 pg. 376-377)</w:t>
      </w:r>
    </w:p>
    <w:p w14:paraId="0F0EA4F9" w14:textId="77777777" w:rsidR="003951A9" w:rsidRPr="00071D4E" w:rsidRDefault="003951A9" w:rsidP="003951A9">
      <w:pPr>
        <w:rPr>
          <w:sz w:val="16"/>
        </w:rPr>
      </w:pPr>
      <w:r w:rsidRPr="00071D4E">
        <w:rPr>
          <w:sz w:val="16"/>
        </w:rPr>
        <w:t xml:space="preserve">Like Matheny, </w:t>
      </w:r>
      <w:r w:rsidRPr="00071D4E">
        <w:rPr>
          <w:u w:val="single"/>
        </w:rPr>
        <w:t>Bostrom agreed with Parfit’s claim about the “greater difference,” although he generalized its conclusion to existential risks rather than just our extinction.81 On this view, the difference between an existential catastrophe almost happening and one actually happening would be axiologically enormous</w:t>
      </w:r>
      <w:r w:rsidRPr="00071D4E">
        <w:rPr>
          <w:sz w:val="16"/>
        </w:rPr>
        <w:t xml:space="preserve">, just as Parfit argued with respect to almost versus actual extinction. Put differently, however much suffering the process or event of succumbing to an existential catastrophe might inflict, the badness of the state or condition of having succumbed to an existential catastrophe would be enormously larger. </w:t>
      </w:r>
      <w:r w:rsidRPr="00043DFA">
        <w:rPr>
          <w:highlight w:val="yellow"/>
          <w:u w:val="single"/>
        </w:rPr>
        <w:t xml:space="preserve">In </w:t>
      </w:r>
      <w:r w:rsidRPr="00043DFA">
        <w:rPr>
          <w:rStyle w:val="Emphasis"/>
          <w:highlight w:val="yellow"/>
        </w:rPr>
        <w:t>Bostrom’s</w:t>
      </w:r>
      <w:r w:rsidRPr="00043DFA">
        <w:rPr>
          <w:highlight w:val="yellow"/>
          <w:u w:val="single"/>
        </w:rPr>
        <w:t xml:space="preserve"> words</w:t>
      </w:r>
      <w:r w:rsidRPr="00071D4E">
        <w:rPr>
          <w:u w:val="single"/>
        </w:rPr>
        <w:t>: “</w:t>
      </w:r>
      <w:r w:rsidRPr="00043DFA">
        <w:rPr>
          <w:highlight w:val="yellow"/>
          <w:u w:val="single"/>
        </w:rPr>
        <w:t xml:space="preserve">What makes existential catastrophes </w:t>
      </w:r>
      <w:r w:rsidRPr="00BE256B">
        <w:rPr>
          <w:u w:val="single"/>
        </w:rPr>
        <w:t xml:space="preserve">especially </w:t>
      </w:r>
      <w:r w:rsidRPr="00043DFA">
        <w:rPr>
          <w:highlight w:val="yellow"/>
          <w:u w:val="single"/>
        </w:rPr>
        <w:t>bad is</w:t>
      </w:r>
      <w:r w:rsidRPr="00071D4E">
        <w:rPr>
          <w:u w:val="single"/>
        </w:rPr>
        <w:t xml:space="preserve"> not that they would [cause] a precipitous drop in world population or average quality of life. Instead, their significance lies primarily in the fact </w:t>
      </w:r>
      <w:r w:rsidRPr="00BE256B">
        <w:rPr>
          <w:u w:val="single"/>
        </w:rPr>
        <w:t xml:space="preserve">that </w:t>
      </w:r>
      <w:r w:rsidRPr="00043DFA">
        <w:rPr>
          <w:highlight w:val="yellow"/>
          <w:u w:val="single"/>
        </w:rPr>
        <w:t xml:space="preserve">they would </w:t>
      </w:r>
      <w:r w:rsidRPr="00043DFA">
        <w:rPr>
          <w:rStyle w:val="Emphasis"/>
          <w:highlight w:val="yellow"/>
        </w:rPr>
        <w:t>destroy the future</w:t>
      </w:r>
      <w:r w:rsidRPr="00071D4E">
        <w:rPr>
          <w:u w:val="single"/>
        </w:rPr>
        <w:t>.”</w:t>
      </w:r>
      <w:r w:rsidRPr="00071D4E">
        <w:rPr>
          <w:sz w:val="16"/>
        </w:rPr>
        <w:t xml:space="preserve"> How bad would this destruction be? How much value could humanity create in the absence of such a catastrophe? Updating his earlier numbers, Bostrom calculated that “if we suppose with Parfit that our planet will remain habitable for at least another billion years, and we assume that at least one billion people could live on it sustainably, then the potential exist[s] for at least 1016 human lives of normal duration.” From an expected-value perspective, this means that “reducing existential risk by a mere one millionth of one percentage point is at least a hundred times the value of a million human lives.” Yet if we were to colonize our future light cone, and if future people could be “implemented in computational hard-ware instead of biological neuronal wetware,” he claimed that there could exist some “1054 human-brain-emulation subjective life-years” in total. This implies that </w:t>
      </w:r>
    </w:p>
    <w:p w14:paraId="3FDB9649" w14:textId="77777777" w:rsidR="003951A9" w:rsidRPr="00071D4E" w:rsidRDefault="003951A9" w:rsidP="003951A9">
      <w:pPr>
        <w:ind w:left="720"/>
        <w:rPr>
          <w:rStyle w:val="Emphasis"/>
        </w:rPr>
      </w:pPr>
      <w:r w:rsidRPr="00043DFA">
        <w:rPr>
          <w:highlight w:val="yellow"/>
          <w:u w:val="single"/>
        </w:rPr>
        <w:t>even if we give this</w:t>
      </w:r>
      <w:r w:rsidRPr="00071D4E">
        <w:rPr>
          <w:u w:val="single"/>
        </w:rPr>
        <w:t xml:space="preserve"> allegedly lower bound</w:t>
      </w:r>
      <w:r w:rsidRPr="00071D4E">
        <w:rPr>
          <w:sz w:val="16"/>
        </w:rPr>
        <w:t xml:space="preserve"> on the cumulative output potential of a technologically mature </w:t>
      </w:r>
      <w:r w:rsidRPr="00071D4E">
        <w:rPr>
          <w:u w:val="single"/>
        </w:rPr>
        <w:t xml:space="preserve">civilization </w:t>
      </w:r>
      <w:r w:rsidRPr="00043DFA">
        <w:rPr>
          <w:rStyle w:val="Emphasis"/>
          <w:sz w:val="30"/>
          <w:szCs w:val="30"/>
          <w:highlight w:val="yellow"/>
        </w:rPr>
        <w:t>a mere 1% chance of being correct</w:t>
      </w:r>
      <w:r w:rsidRPr="00043DFA">
        <w:rPr>
          <w:sz w:val="30"/>
          <w:szCs w:val="30"/>
          <w:highlight w:val="yellow"/>
          <w:u w:val="single"/>
        </w:rPr>
        <w:t>, we find that</w:t>
      </w:r>
      <w:r w:rsidRPr="00071D4E">
        <w:rPr>
          <w:sz w:val="30"/>
          <w:szCs w:val="30"/>
          <w:u w:val="single"/>
        </w:rPr>
        <w:t xml:space="preserve"> the </w:t>
      </w:r>
      <w:r w:rsidRPr="00043DFA">
        <w:rPr>
          <w:rStyle w:val="Emphasis"/>
          <w:sz w:val="30"/>
          <w:szCs w:val="30"/>
          <w:highlight w:val="yellow"/>
        </w:rPr>
        <w:t>expected value</w:t>
      </w:r>
      <w:r w:rsidRPr="00043DFA">
        <w:rPr>
          <w:sz w:val="30"/>
          <w:szCs w:val="30"/>
          <w:highlight w:val="yellow"/>
          <w:u w:val="single"/>
        </w:rPr>
        <w:t xml:space="preserve"> of </w:t>
      </w:r>
      <w:r w:rsidRPr="00043DFA">
        <w:rPr>
          <w:b/>
          <w:bCs/>
          <w:sz w:val="30"/>
          <w:szCs w:val="30"/>
          <w:highlight w:val="yellow"/>
          <w:u w:val="single"/>
        </w:rPr>
        <w:t>reducing</w:t>
      </w:r>
      <w:r w:rsidRPr="00043DFA">
        <w:rPr>
          <w:sz w:val="30"/>
          <w:szCs w:val="30"/>
          <w:highlight w:val="yellow"/>
          <w:u w:val="single"/>
        </w:rPr>
        <w:t xml:space="preserve"> existential </w:t>
      </w:r>
      <w:r w:rsidRPr="00043DFA">
        <w:rPr>
          <w:rStyle w:val="Emphasis"/>
          <w:sz w:val="30"/>
          <w:szCs w:val="30"/>
          <w:highlight w:val="yellow"/>
        </w:rPr>
        <w:t>risk by</w:t>
      </w:r>
      <w:r w:rsidRPr="00071D4E">
        <w:rPr>
          <w:rStyle w:val="Emphasis"/>
          <w:sz w:val="30"/>
          <w:szCs w:val="30"/>
        </w:rPr>
        <w:t xml:space="preserve"> a mere </w:t>
      </w:r>
      <w:r w:rsidRPr="00043DFA">
        <w:rPr>
          <w:rStyle w:val="Emphasis"/>
          <w:sz w:val="30"/>
          <w:szCs w:val="30"/>
          <w:highlight w:val="yellow"/>
        </w:rPr>
        <w:t>one billionth of one billionth of one percent</w:t>
      </w:r>
      <w:r w:rsidRPr="00071D4E">
        <w:rPr>
          <w:rStyle w:val="Emphasis"/>
          <w:sz w:val="30"/>
          <w:szCs w:val="30"/>
        </w:rPr>
        <w:t xml:space="preserve">age point </w:t>
      </w:r>
      <w:r w:rsidRPr="00043DFA">
        <w:rPr>
          <w:rStyle w:val="Emphasis"/>
          <w:sz w:val="30"/>
          <w:szCs w:val="30"/>
          <w:highlight w:val="yellow"/>
        </w:rPr>
        <w:t>is worth a hundred</w:t>
      </w:r>
      <w:r w:rsidRPr="00071D4E">
        <w:rPr>
          <w:rStyle w:val="Emphasis"/>
          <w:sz w:val="30"/>
          <w:szCs w:val="30"/>
        </w:rPr>
        <w:t xml:space="preserve"> billion times as much as a </w:t>
      </w:r>
      <w:r w:rsidRPr="00043DFA">
        <w:rPr>
          <w:rStyle w:val="Emphasis"/>
          <w:sz w:val="30"/>
          <w:szCs w:val="30"/>
          <w:highlight w:val="yellow"/>
        </w:rPr>
        <w:t>billion human lives</w:t>
      </w:r>
      <w:r w:rsidRPr="00071D4E">
        <w:rPr>
          <w:sz w:val="16"/>
        </w:rPr>
        <w:t>.82</w:t>
      </w:r>
      <w:r w:rsidRPr="00071D4E">
        <w:rPr>
          <w:rStyle w:val="Emphasis"/>
        </w:rPr>
        <w:t xml:space="preserve"> </w:t>
      </w:r>
    </w:p>
    <w:p w14:paraId="0BAD00E1" w14:textId="77777777" w:rsidR="007E15A2" w:rsidRDefault="003951A9" w:rsidP="003951A9">
      <w:pPr>
        <w:rPr>
          <w:u w:val="single"/>
        </w:rPr>
      </w:pPr>
      <w:r w:rsidRPr="00071D4E">
        <w:rPr>
          <w:u w:val="single"/>
        </w:rPr>
        <w:t xml:space="preserve">To illustrate the idea, </w:t>
      </w:r>
      <w:r w:rsidRPr="00043DFA">
        <w:rPr>
          <w:rStyle w:val="Emphasis"/>
          <w:highlight w:val="yellow"/>
        </w:rPr>
        <w:t>imagine</w:t>
      </w:r>
      <w:r w:rsidRPr="00071D4E">
        <w:rPr>
          <w:rStyle w:val="Emphasis"/>
        </w:rPr>
        <w:t xml:space="preserve"> sitting in front of </w:t>
      </w:r>
      <w:r w:rsidRPr="00043DFA">
        <w:rPr>
          <w:rStyle w:val="Emphasis"/>
          <w:highlight w:val="yellow"/>
        </w:rPr>
        <w:t>two buttons</w:t>
      </w:r>
      <w:r w:rsidRPr="00071D4E">
        <w:rPr>
          <w:u w:val="single"/>
        </w:rPr>
        <w:t xml:space="preserve">. If you push </w:t>
      </w:r>
      <w:r w:rsidRPr="00043DFA">
        <w:rPr>
          <w:highlight w:val="yellow"/>
          <w:u w:val="single"/>
        </w:rPr>
        <w:t>the first button</w:t>
      </w:r>
      <w:r w:rsidRPr="00071D4E">
        <w:rPr>
          <w:u w:val="single"/>
        </w:rPr>
        <w:t xml:space="preserve">, the </w:t>
      </w:r>
      <w:r w:rsidRPr="00043DFA">
        <w:rPr>
          <w:highlight w:val="yellow"/>
          <w:u w:val="single"/>
        </w:rPr>
        <w:t xml:space="preserve">probability of an existential catastrophe will fall </w:t>
      </w:r>
      <w:r w:rsidRPr="00071D4E">
        <w:rPr>
          <w:u w:val="single"/>
        </w:rPr>
        <w:t xml:space="preserve">by </w:t>
      </w:r>
      <w:r w:rsidRPr="00071D4E">
        <w:rPr>
          <w:rStyle w:val="Emphasis"/>
        </w:rPr>
        <w:t>0.0000000000000000001 percentage point</w:t>
      </w:r>
      <w:r w:rsidRPr="00071D4E">
        <w:rPr>
          <w:u w:val="single"/>
        </w:rPr>
        <w:t xml:space="preserve">, assuming a 0.01 chance of 1054 subjective life-years existing in the future. If you push </w:t>
      </w:r>
      <w:r w:rsidRPr="00043DFA">
        <w:rPr>
          <w:rStyle w:val="Emphasis"/>
          <w:highlight w:val="yellow"/>
        </w:rPr>
        <w:t>the second button</w:t>
      </w:r>
      <w:r w:rsidRPr="00043DFA">
        <w:rPr>
          <w:highlight w:val="yellow"/>
          <w:u w:val="single"/>
        </w:rPr>
        <w:t xml:space="preserve">, </w:t>
      </w:r>
      <w:r w:rsidRPr="00043DFA">
        <w:rPr>
          <w:rStyle w:val="Emphasis"/>
          <w:highlight w:val="yellow"/>
        </w:rPr>
        <w:t>one billion</w:t>
      </w:r>
      <w:r w:rsidRPr="00071D4E">
        <w:rPr>
          <w:rStyle w:val="Emphasis"/>
        </w:rPr>
        <w:t xml:space="preserve"> currently living </w:t>
      </w:r>
      <w:r w:rsidRPr="00043DFA">
        <w:rPr>
          <w:rStyle w:val="Emphasis"/>
          <w:highlight w:val="yellow"/>
        </w:rPr>
        <w:t>human beings will be prevented from dying</w:t>
      </w:r>
      <w:r w:rsidRPr="00043DFA">
        <w:rPr>
          <w:highlight w:val="yellow"/>
          <w:u w:val="single"/>
        </w:rPr>
        <w:t>.</w:t>
      </w:r>
      <w:r w:rsidRPr="00071D4E">
        <w:rPr>
          <w:u w:val="single"/>
        </w:rPr>
        <w:t xml:space="preserve"> </w:t>
      </w:r>
    </w:p>
    <w:p w14:paraId="4122003E" w14:textId="77777777" w:rsidR="007E15A2" w:rsidRDefault="007E15A2" w:rsidP="003951A9">
      <w:pPr>
        <w:rPr>
          <w:u w:val="single"/>
        </w:rPr>
      </w:pPr>
    </w:p>
    <w:p w14:paraId="76DFB018" w14:textId="77777777" w:rsidR="007E15A2" w:rsidRDefault="007E15A2" w:rsidP="003951A9">
      <w:pPr>
        <w:rPr>
          <w:u w:val="single"/>
        </w:rPr>
      </w:pPr>
    </w:p>
    <w:p w14:paraId="452BDD72" w14:textId="77777777" w:rsidR="007E15A2" w:rsidRDefault="007E15A2" w:rsidP="003951A9">
      <w:pPr>
        <w:rPr>
          <w:u w:val="single"/>
        </w:rPr>
      </w:pPr>
    </w:p>
    <w:p w14:paraId="7DD2C735" w14:textId="77777777" w:rsidR="007E15A2" w:rsidRDefault="007E15A2" w:rsidP="003951A9">
      <w:pPr>
        <w:rPr>
          <w:u w:val="single"/>
        </w:rPr>
      </w:pPr>
    </w:p>
    <w:p w14:paraId="6FE8CF3A" w14:textId="77777777" w:rsidR="007E15A2" w:rsidRDefault="007E15A2" w:rsidP="003951A9">
      <w:pPr>
        <w:rPr>
          <w:u w:val="single"/>
        </w:rPr>
      </w:pPr>
    </w:p>
    <w:p w14:paraId="32050FB9" w14:textId="77777777" w:rsidR="007E15A2" w:rsidRDefault="007E15A2" w:rsidP="003951A9">
      <w:pPr>
        <w:rPr>
          <w:u w:val="single"/>
        </w:rPr>
      </w:pPr>
    </w:p>
    <w:p w14:paraId="30175E23" w14:textId="77777777" w:rsidR="007E15A2" w:rsidRDefault="007E15A2" w:rsidP="003951A9">
      <w:pPr>
        <w:rPr>
          <w:u w:val="single"/>
        </w:rPr>
      </w:pPr>
    </w:p>
    <w:p w14:paraId="66214057" w14:textId="0738FB8F" w:rsidR="003951A9" w:rsidRDefault="003951A9" w:rsidP="003951A9">
      <w:pPr>
        <w:rPr>
          <w:sz w:val="16"/>
        </w:rPr>
      </w:pPr>
      <w:r w:rsidRPr="00071D4E">
        <w:rPr>
          <w:u w:val="single"/>
        </w:rPr>
        <w:t xml:space="preserve">Which button should you push? </w:t>
      </w:r>
      <w:r w:rsidRPr="00043DFA">
        <w:rPr>
          <w:highlight w:val="yellow"/>
          <w:u w:val="single"/>
        </w:rPr>
        <w:t>The answer</w:t>
      </w:r>
      <w:r w:rsidRPr="00071D4E">
        <w:rPr>
          <w:u w:val="single"/>
        </w:rPr>
        <w:t xml:space="preserve">, on Bostrom’s view, is a resounding: you should </w:t>
      </w:r>
      <w:r w:rsidRPr="00043DFA">
        <w:rPr>
          <w:rStyle w:val="Emphasis"/>
          <w:highlight w:val="yellow"/>
        </w:rPr>
        <w:t>push the first</w:t>
      </w:r>
      <w:r w:rsidRPr="00071D4E">
        <w:rPr>
          <w:u w:val="single"/>
        </w:rPr>
        <w:t xml:space="preserve"> button, because doing this would be 100,000,000,000 times better than pushing the second</w:t>
      </w:r>
      <w:r w:rsidRPr="00071D4E">
        <w:rPr>
          <w:sz w:val="16"/>
        </w:rPr>
        <w:t xml:space="preserve">. Again, </w:t>
      </w:r>
      <w:r w:rsidRPr="00043DFA">
        <w:rPr>
          <w:highlight w:val="yellow"/>
          <w:u w:val="single"/>
        </w:rPr>
        <w:t xml:space="preserve">recalling </w:t>
      </w:r>
      <w:r w:rsidRPr="00043DFA">
        <w:rPr>
          <w:b/>
          <w:bCs/>
          <w:highlight w:val="yellow"/>
          <w:u w:val="single"/>
        </w:rPr>
        <w:t>Bennett’s</w:t>
      </w:r>
      <w:r w:rsidRPr="00043DFA">
        <w:rPr>
          <w:highlight w:val="yellow"/>
          <w:u w:val="single"/>
        </w:rPr>
        <w:t xml:space="preserve"> </w:t>
      </w:r>
      <w:r w:rsidRPr="00043DFA">
        <w:rPr>
          <w:b/>
          <w:bCs/>
          <w:highlight w:val="yellow"/>
          <w:u w:val="single"/>
        </w:rPr>
        <w:t>description</w:t>
      </w:r>
      <w:r w:rsidRPr="00043DFA">
        <w:rPr>
          <w:highlight w:val="yellow"/>
          <w:u w:val="single"/>
        </w:rPr>
        <w:t xml:space="preserve"> of </w:t>
      </w:r>
      <w:r w:rsidRPr="00043DFA">
        <w:rPr>
          <w:rStyle w:val="Emphasis"/>
          <w:highlight w:val="yellow"/>
        </w:rPr>
        <w:t>util</w:t>
      </w:r>
      <w:r w:rsidRPr="00071D4E">
        <w:rPr>
          <w:u w:val="single"/>
        </w:rPr>
        <w:t>itarianism</w:t>
      </w:r>
      <w:r w:rsidRPr="00071D4E">
        <w:rPr>
          <w:sz w:val="16"/>
        </w:rPr>
        <w:t xml:space="preserve"> and the notion of value-containers from earlier, </w:t>
      </w:r>
      <w:r w:rsidRPr="00071D4E">
        <w:rPr>
          <w:u w:val="single"/>
        </w:rPr>
        <w:t xml:space="preserve">the </w:t>
      </w:r>
      <w:r w:rsidRPr="00043DFA">
        <w:rPr>
          <w:rStyle w:val="Emphasis"/>
          <w:highlight w:val="yellow"/>
        </w:rPr>
        <w:t>non-birth</w:t>
      </w:r>
      <w:r w:rsidRPr="00043DFA">
        <w:rPr>
          <w:highlight w:val="yellow"/>
          <w:u w:val="single"/>
        </w:rPr>
        <w:t xml:space="preserve"> of</w:t>
      </w:r>
      <w:r w:rsidRPr="00071D4E">
        <w:rPr>
          <w:u w:val="single"/>
        </w:rPr>
        <w:t xml:space="preserve"> these </w:t>
      </w:r>
      <w:r w:rsidRPr="00043DFA">
        <w:rPr>
          <w:b/>
          <w:bCs/>
          <w:highlight w:val="yellow"/>
          <w:u w:val="single"/>
        </w:rPr>
        <w:t>possible future people</w:t>
      </w:r>
      <w:r w:rsidRPr="00043DFA">
        <w:rPr>
          <w:highlight w:val="yellow"/>
          <w:u w:val="single"/>
        </w:rPr>
        <w:t xml:space="preserve"> would constitute </w:t>
      </w:r>
      <w:r w:rsidRPr="00043DFA">
        <w:rPr>
          <w:rStyle w:val="Emphasis"/>
          <w:highlight w:val="yellow"/>
        </w:rPr>
        <w:t>a far greater</w:t>
      </w:r>
      <w:r w:rsidRPr="00071D4E">
        <w:rPr>
          <w:rStyle w:val="Emphasis"/>
        </w:rPr>
        <w:t xml:space="preserve"> axiological </w:t>
      </w:r>
      <w:r w:rsidRPr="00043DFA">
        <w:rPr>
          <w:rStyle w:val="Emphasis"/>
          <w:highlight w:val="yellow"/>
        </w:rPr>
        <w:t>catastrophe</w:t>
      </w:r>
      <w:r w:rsidRPr="00043DFA">
        <w:rPr>
          <w:highlight w:val="yellow"/>
          <w:u w:val="single"/>
        </w:rPr>
        <w:t xml:space="preserve"> than </w:t>
      </w:r>
      <w:r w:rsidRPr="00043DFA">
        <w:rPr>
          <w:rStyle w:val="Emphasis"/>
          <w:highlight w:val="yellow"/>
        </w:rPr>
        <w:t>the</w:t>
      </w:r>
      <w:r w:rsidRPr="00071D4E">
        <w:rPr>
          <w:rStyle w:val="Emphasis"/>
        </w:rPr>
        <w:t xml:space="preserve"> untimely </w:t>
      </w:r>
      <w:r w:rsidRPr="00043DFA">
        <w:rPr>
          <w:rStyle w:val="Emphasis"/>
          <w:highlight w:val="yellow"/>
        </w:rPr>
        <w:t>deaths of</w:t>
      </w:r>
      <w:r w:rsidRPr="00071D4E">
        <w:rPr>
          <w:rStyle w:val="Emphasis"/>
        </w:rPr>
        <w:t xml:space="preserve"> these </w:t>
      </w:r>
      <w:r w:rsidRPr="00043DFA">
        <w:rPr>
          <w:rStyle w:val="Emphasis"/>
          <w:highlight w:val="yellow"/>
        </w:rPr>
        <w:t>existing people</w:t>
      </w:r>
      <w:r w:rsidRPr="00071D4E">
        <w:rPr>
          <w:u w:val="single"/>
        </w:rPr>
        <w:t>, all other things being equal</w:t>
      </w:r>
      <w:r w:rsidRPr="00071D4E">
        <w:rPr>
          <w:sz w:val="16"/>
        </w:rPr>
        <w:t>. Yet even this estimate from Bostrom’s 2013 paper might be of by several orders of magnitude, as he argued the following year in a section titled “How big is the cosmic endowment?” in his book Superintelligence that a total of “at least 1058 human lives could be created in emulation” within the accessible universe. “The true number is probably larger,” he added, although once again the point is simply that we are dealing with unfathomably huge figures.83 Given this, it follows that “the loss in expected value resulting from an existential catastrophe is . . . literally astronomical,” and hence that “the objective of reducing existential risks should be a dominant consideration whenever we act out of an impersonal concern for humankind as a whole.”84</w:t>
      </w:r>
    </w:p>
    <w:p w14:paraId="5C9B1468" w14:textId="177C1953" w:rsidR="005D388F" w:rsidRDefault="003F1958" w:rsidP="003F1958">
      <w:pPr>
        <w:pStyle w:val="Heading1"/>
      </w:pPr>
      <w:r>
        <w:t>2NC</w:t>
      </w:r>
    </w:p>
    <w:p w14:paraId="12E41B2A" w14:textId="0D57D4B7" w:rsidR="003F1958" w:rsidRDefault="003F1958" w:rsidP="003F1958">
      <w:pPr>
        <w:pStyle w:val="Heading1"/>
      </w:pPr>
      <w:r>
        <w:t>1NR</w:t>
      </w:r>
    </w:p>
    <w:p w14:paraId="3DACDC86" w14:textId="77777777" w:rsidR="003F1958" w:rsidRDefault="003F1958" w:rsidP="003F1958">
      <w:pPr>
        <w:pStyle w:val="Heading3"/>
      </w:pPr>
      <w:r>
        <w:t>Link—Longtermism</w:t>
      </w:r>
    </w:p>
    <w:p w14:paraId="2B94CCBC" w14:textId="77777777" w:rsidR="003F1958" w:rsidRPr="007D6F34" w:rsidRDefault="003F1958" w:rsidP="003F1958"/>
    <w:p w14:paraId="067F09CA" w14:textId="77777777" w:rsidR="003F1958" w:rsidRDefault="003F1958" w:rsidP="003F1958">
      <w:pPr>
        <w:pStyle w:val="Heading4"/>
      </w:pPr>
      <w:bookmarkStart w:id="68" w:name="_Hlk215468663"/>
      <w:r>
        <w:t xml:space="preserve">The util focus on </w:t>
      </w:r>
      <w:r>
        <w:rPr>
          <w:u w:val="single"/>
        </w:rPr>
        <w:t>future generations</w:t>
      </w:r>
      <w:r>
        <w:t xml:space="preserve"> </w:t>
      </w:r>
      <w:r w:rsidRPr="00770EB4">
        <w:t xml:space="preserve">makes it </w:t>
      </w:r>
      <w:r>
        <w:rPr>
          <w:u w:val="single"/>
        </w:rPr>
        <w:t>desirable</w:t>
      </w:r>
      <w:r>
        <w:t xml:space="preserve"> to </w:t>
      </w:r>
      <w:r>
        <w:rPr>
          <w:u w:val="single"/>
        </w:rPr>
        <w:t>kill the poor</w:t>
      </w:r>
      <w:r>
        <w:t xml:space="preserve"> for hypothetical 10^45 digital beings.</w:t>
      </w:r>
    </w:p>
    <w:p w14:paraId="52A7346B" w14:textId="77777777" w:rsidR="003F1958" w:rsidRPr="00770EB4" w:rsidRDefault="003F1958" w:rsidP="003F1958">
      <w:pPr>
        <w:rPr>
          <w:sz w:val="20"/>
          <w:szCs w:val="20"/>
        </w:rPr>
      </w:pPr>
      <w:r w:rsidRPr="00770EB4">
        <w:rPr>
          <w:rStyle w:val="Style13ptBold"/>
        </w:rPr>
        <w:t>Torres 23</w:t>
      </w:r>
      <w:r w:rsidRPr="00770EB4">
        <w:rPr>
          <w:sz w:val="14"/>
        </w:rPr>
        <w:t xml:space="preserve"> </w:t>
      </w:r>
      <w:r w:rsidRPr="00770EB4">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770EB4">
        <w:rPr>
          <w:i/>
          <w:iCs/>
          <w:sz w:val="20"/>
          <w:szCs w:val="20"/>
        </w:rPr>
        <w:t>Human Extinction: A History of the Science and Ethics of Annihilation</w:t>
      </w:r>
      <w:r w:rsidRPr="00770EB4">
        <w:rPr>
          <w:sz w:val="20"/>
          <w:szCs w:val="20"/>
        </w:rPr>
        <w:t xml:space="preserve"> Taylor &amp; Francis, July 14, 2023 pg. 383-388)</w:t>
      </w:r>
    </w:p>
    <w:p w14:paraId="7392C2E3" w14:textId="77777777" w:rsidR="003F1958" w:rsidRPr="00770EB4" w:rsidRDefault="003F1958" w:rsidP="003F1958">
      <w:pPr>
        <w:spacing w:after="0"/>
        <w:ind w:firstLine="720"/>
        <w:rPr>
          <w:sz w:val="14"/>
        </w:rPr>
      </w:pPr>
      <w:r w:rsidRPr="003158D0">
        <w:rPr>
          <w:u w:val="single"/>
        </w:rPr>
        <w:t xml:space="preserve">Another argument from </w:t>
      </w:r>
      <w:r w:rsidRPr="00770EB4">
        <w:rPr>
          <w:rStyle w:val="Emphasis"/>
        </w:rPr>
        <w:t>Ord</w:t>
      </w:r>
      <w:r w:rsidRPr="003158D0">
        <w:rPr>
          <w:u w:val="single"/>
        </w:rPr>
        <w:t xml:space="preserve"> concerns moral</w:t>
      </w:r>
      <w:r w:rsidRPr="00770EB4">
        <w:rPr>
          <w:sz w:val="14"/>
        </w:rPr>
        <w:t xml:space="preserve"> or normative </w:t>
      </w:r>
      <w:r w:rsidRPr="003158D0">
        <w:rPr>
          <w:u w:val="single"/>
        </w:rPr>
        <w:t>uncertainty</w:t>
      </w:r>
      <w:r w:rsidRPr="00770EB4">
        <w:rPr>
          <w:sz w:val="14"/>
        </w:rPr>
        <w:t xml:space="preserve">. </w:t>
      </w:r>
      <w:r w:rsidRPr="00770EB4">
        <w:rPr>
          <w:u w:val="single"/>
        </w:rPr>
        <w:t>Imagine</w:t>
      </w:r>
      <w:r w:rsidRPr="003158D0">
        <w:rPr>
          <w:u w:val="single"/>
        </w:rPr>
        <w:t xml:space="preserve"> that </w:t>
      </w:r>
      <w:r w:rsidRPr="00770EB4">
        <w:rPr>
          <w:u w:val="single"/>
        </w:rPr>
        <w:t>we</w:t>
      </w:r>
      <w:r w:rsidRPr="003158D0">
        <w:rPr>
          <w:u w:val="single"/>
        </w:rPr>
        <w:t xml:space="preserve"> have no duty to preserve our potential, but mistakenly decide to </w:t>
      </w:r>
      <w:r w:rsidRPr="00770EB4">
        <w:rPr>
          <w:u w:val="single"/>
        </w:rPr>
        <w:t>allocate</w:t>
      </w:r>
      <w:r w:rsidRPr="003158D0">
        <w:rPr>
          <w:u w:val="single"/>
        </w:rPr>
        <w:t xml:space="preserve"> our resources toward this end, rather than toward other philanthropic causes like </w:t>
      </w:r>
      <w:r w:rsidRPr="00CC246E">
        <w:rPr>
          <w:rStyle w:val="Emphasis"/>
        </w:rPr>
        <w:t>global poverty</w:t>
      </w:r>
      <w:r w:rsidRPr="003158D0">
        <w:rPr>
          <w:u w:val="single"/>
        </w:rPr>
        <w:t xml:space="preserve">, </w:t>
      </w:r>
      <w:r w:rsidRPr="00CC246E">
        <w:rPr>
          <w:rStyle w:val="Emphasis"/>
        </w:rPr>
        <w:t>social justice</w:t>
      </w:r>
      <w:r w:rsidRPr="003158D0">
        <w:rPr>
          <w:u w:val="single"/>
        </w:rPr>
        <w:t xml:space="preserve">, and animal welfare. This would be </w:t>
      </w:r>
      <w:r w:rsidRPr="00770EB4">
        <w:rPr>
          <w:rStyle w:val="Emphasis"/>
        </w:rPr>
        <w:t>unfortunate</w:t>
      </w:r>
      <w:r w:rsidRPr="003158D0">
        <w:rPr>
          <w:u w:val="single"/>
        </w:rPr>
        <w:t>, as it would increase</w:t>
      </w:r>
      <w:r w:rsidRPr="00770EB4">
        <w:rPr>
          <w:sz w:val="14"/>
        </w:rPr>
        <w:t xml:space="preserve">, or fail to lessen, the </w:t>
      </w:r>
      <w:r w:rsidRPr="003158D0">
        <w:rPr>
          <w:u w:val="single"/>
        </w:rPr>
        <w:t>human and nonhuman suffering</w:t>
      </w:r>
      <w:r w:rsidRPr="00770EB4">
        <w:rPr>
          <w:sz w:val="14"/>
        </w:rPr>
        <w:t xml:space="preserve"> that exists in the world today. </w:t>
      </w:r>
      <w:r w:rsidRPr="003158D0">
        <w:rPr>
          <w:u w:val="single"/>
        </w:rPr>
        <w:t xml:space="preserve">But now </w:t>
      </w:r>
      <w:r w:rsidRPr="00770EB4">
        <w:rPr>
          <w:highlight w:val="yellow"/>
          <w:u w:val="single"/>
        </w:rPr>
        <w:t>imagine</w:t>
      </w:r>
      <w:r w:rsidRPr="003158D0">
        <w:rPr>
          <w:u w:val="single"/>
        </w:rPr>
        <w:t xml:space="preserve"> </w:t>
      </w:r>
      <w:r w:rsidRPr="00770EB4">
        <w:rPr>
          <w:rStyle w:val="Emphasis"/>
        </w:rPr>
        <w:t>the reverse</w:t>
      </w:r>
      <w:r w:rsidRPr="00770EB4">
        <w:rPr>
          <w:sz w:val="14"/>
        </w:rPr>
        <w:t xml:space="preserve"> situation, in which preserving our potential is “our most important duty.” </w:t>
      </w:r>
      <w:r w:rsidRPr="00770EB4">
        <w:rPr>
          <w:b/>
          <w:bCs/>
          <w:highlight w:val="yellow"/>
          <w:u w:val="single"/>
        </w:rPr>
        <w:t>We</w:t>
      </w:r>
      <w:r w:rsidRPr="00770EB4">
        <w:rPr>
          <w:sz w:val="14"/>
        </w:rPr>
        <w:t xml:space="preserve"> then </w:t>
      </w:r>
      <w:r w:rsidRPr="00770EB4">
        <w:rPr>
          <w:b/>
          <w:bCs/>
          <w:u w:val="single"/>
        </w:rPr>
        <w:t>mistakenly</w:t>
      </w:r>
      <w:r w:rsidRPr="003158D0">
        <w:rPr>
          <w:u w:val="single"/>
        </w:rPr>
        <w:t xml:space="preserve"> </w:t>
      </w:r>
      <w:r w:rsidRPr="00770EB4">
        <w:rPr>
          <w:highlight w:val="yellow"/>
          <w:u w:val="single"/>
        </w:rPr>
        <w:t>allocate resources toward</w:t>
      </w:r>
      <w:r w:rsidRPr="003158D0">
        <w:rPr>
          <w:u w:val="single"/>
        </w:rPr>
        <w:t xml:space="preserve"> global </w:t>
      </w:r>
      <w:r w:rsidRPr="00770EB4">
        <w:rPr>
          <w:rStyle w:val="Emphasis"/>
          <w:highlight w:val="yellow"/>
        </w:rPr>
        <w:t>poverty</w:t>
      </w:r>
      <w:r w:rsidRPr="003158D0">
        <w:rPr>
          <w:u w:val="single"/>
        </w:rPr>
        <w:t xml:space="preserve">, etc., </w:t>
      </w:r>
      <w:r w:rsidRPr="00770EB4">
        <w:rPr>
          <w:highlight w:val="yellow"/>
          <w:u w:val="single"/>
        </w:rPr>
        <w:t>which allows the</w:t>
      </w:r>
      <w:r w:rsidRPr="003158D0">
        <w:rPr>
          <w:u w:val="single"/>
        </w:rPr>
        <w:t xml:space="preserve"> overall </w:t>
      </w:r>
      <w:r w:rsidRPr="00770EB4">
        <w:rPr>
          <w:b/>
          <w:bCs/>
          <w:highlight w:val="yellow"/>
          <w:u w:val="single"/>
        </w:rPr>
        <w:t>probability</w:t>
      </w:r>
      <w:r w:rsidRPr="00770EB4">
        <w:rPr>
          <w:highlight w:val="yellow"/>
          <w:u w:val="single"/>
        </w:rPr>
        <w:t xml:space="preserve"> of an </w:t>
      </w:r>
      <w:r w:rsidRPr="00770EB4">
        <w:rPr>
          <w:rStyle w:val="Emphasis"/>
          <w:highlight w:val="yellow"/>
        </w:rPr>
        <w:t>existential catastrophe</w:t>
      </w:r>
      <w:r w:rsidRPr="003158D0">
        <w:rPr>
          <w:u w:val="single"/>
        </w:rPr>
        <w:t xml:space="preserve"> occurring </w:t>
      </w:r>
      <w:r w:rsidRPr="00770EB4">
        <w:rPr>
          <w:b/>
          <w:bCs/>
          <w:highlight w:val="yellow"/>
          <w:u w:val="single"/>
        </w:rPr>
        <w:t>to remain</w:t>
      </w:r>
      <w:r w:rsidRPr="003158D0">
        <w:rPr>
          <w:u w:val="single"/>
        </w:rPr>
        <w:t xml:space="preserve"> unacceptably </w:t>
      </w:r>
      <w:r w:rsidRPr="00770EB4">
        <w:rPr>
          <w:b/>
          <w:bCs/>
          <w:highlight w:val="yellow"/>
          <w:u w:val="single"/>
        </w:rPr>
        <w:t>high</w:t>
      </w:r>
      <w:r w:rsidRPr="00770EB4">
        <w:rPr>
          <w:sz w:val="14"/>
        </w:rPr>
        <w:t xml:space="preserve">, or perhaps rise.109 </w:t>
      </w:r>
      <w:r w:rsidRPr="00770EB4">
        <w:rPr>
          <w:highlight w:val="yellow"/>
          <w:u w:val="single"/>
        </w:rPr>
        <w:t>This</w:t>
      </w:r>
      <w:r w:rsidRPr="003158D0">
        <w:rPr>
          <w:u w:val="single"/>
        </w:rPr>
        <w:t xml:space="preserve"> second scenario, </w:t>
      </w:r>
      <w:r w:rsidRPr="00770EB4">
        <w:rPr>
          <w:rStyle w:val="Emphasis"/>
          <w:highlight w:val="yellow"/>
        </w:rPr>
        <w:t>Ord claims</w:t>
      </w:r>
      <w:r w:rsidRPr="00770EB4">
        <w:rPr>
          <w:highlight w:val="yellow"/>
          <w:u w:val="single"/>
        </w:rPr>
        <w:t>, would be much worse</w:t>
      </w:r>
      <w:r w:rsidRPr="003158D0">
        <w:rPr>
          <w:u w:val="single"/>
        </w:rPr>
        <w:t xml:space="preserve"> than the first</w:t>
      </w:r>
      <w:r w:rsidRPr="00770EB4">
        <w:rPr>
          <w:sz w:val="14"/>
        </w:rPr>
        <w:t xml:space="preserve">. </w:t>
      </w:r>
      <w:r w:rsidRPr="003158D0">
        <w:rPr>
          <w:u w:val="single"/>
        </w:rPr>
        <w:t xml:space="preserve">Why? </w:t>
      </w:r>
      <w:r w:rsidRPr="00770EB4">
        <w:rPr>
          <w:highlight w:val="yellow"/>
          <w:u w:val="single"/>
        </w:rPr>
        <w:t>Because</w:t>
      </w:r>
      <w:r w:rsidRPr="003158D0">
        <w:rPr>
          <w:u w:val="single"/>
        </w:rPr>
        <w:t xml:space="preserve"> the disvalue of never fulfilling our potential is orders of magnitude greater than the disvalue of all the suffering happening right now</w:t>
      </w:r>
      <w:r w:rsidRPr="00770EB4">
        <w:rPr>
          <w:sz w:val="14"/>
        </w:rPr>
        <w:t xml:space="preserve">. It would be much better to get things wrong in the first scenario than in the second. As Ord articulates the idea, “the case for making existential risk a global priority does not require certainty, for </w:t>
      </w:r>
      <w:r w:rsidRPr="00770EB4">
        <w:rPr>
          <w:u w:val="single"/>
        </w:rPr>
        <w:t xml:space="preserve">the </w:t>
      </w:r>
      <w:r w:rsidRPr="00770EB4">
        <w:rPr>
          <w:rStyle w:val="Emphasis"/>
          <w:highlight w:val="yellow"/>
        </w:rPr>
        <w:t>stakes aren’t balanced</w:t>
      </w:r>
      <w:r w:rsidRPr="00770EB4">
        <w:rPr>
          <w:u w:val="single"/>
        </w:rPr>
        <w:t>.... So long as we find the case for safeguarding our future quite plausible, it would be extremely reckless to neglect it.”</w:t>
      </w:r>
      <w:r w:rsidRPr="00770EB4">
        <w:rPr>
          <w:sz w:val="14"/>
        </w:rPr>
        <w:t>110 We can call this the “argument from moral uncertainty.”</w:t>
      </w:r>
    </w:p>
    <w:p w14:paraId="604B6C62" w14:textId="77777777" w:rsidR="003F1958" w:rsidRPr="00770EB4" w:rsidRDefault="003F1958" w:rsidP="003F1958">
      <w:pPr>
        <w:spacing w:after="0"/>
        <w:ind w:firstLine="720"/>
        <w:rPr>
          <w:sz w:val="14"/>
          <w:szCs w:val="8"/>
        </w:rPr>
      </w:pPr>
      <w:r w:rsidRPr="00770EB4">
        <w:rPr>
          <w:sz w:val="14"/>
          <w:szCs w:val="8"/>
        </w:rPr>
        <w:t xml:space="preserve">There are, we should note, other versions of this argument in the literature. For example, William MacAskill, a colleague of Ord’s at the Future of Humanity Institute, wrote in 2014 that, “in general, when one has the choice between two options, one of which is irreversible, and one expects to make moral progress, then option value gives one additional reason in favour of choosing the reversible option.”111 Bostrom himself elaborated this insight in his 2013 paper, writing that </w:t>
      </w:r>
    </w:p>
    <w:p w14:paraId="4889D76C" w14:textId="77777777" w:rsidR="003F1958" w:rsidRPr="00770EB4" w:rsidRDefault="003F1958" w:rsidP="003F1958">
      <w:pPr>
        <w:spacing w:after="0"/>
        <w:ind w:left="720"/>
        <w:rPr>
          <w:sz w:val="14"/>
          <w:szCs w:val="8"/>
        </w:rPr>
      </w:pPr>
      <w:r w:rsidRPr="00770EB4">
        <w:rPr>
          <w:sz w:val="14"/>
          <w:szCs w:val="8"/>
        </w:rPr>
        <w:t xml:space="preserve">our present understanding of axiology might well be confused. We may not now know—at least not in concrete detail—what outcomes would count as a big win for humanity; we might not even yet be able to imagine the best ends of our journey. If we are indeed profoundly uncertain about our ultimate aims, then we should recognise that there is a great option value in preserving—and ideally improving—our ability to recognise value and to steer the future accordingly. Ensuring that there will be a future version of humanity with great powers and a propensity to use them wisely is plausibly the best way available to us to increase the probability that the future will contain a lot of value. To do this, we must prevent any existential catastrophe. </w:t>
      </w:r>
    </w:p>
    <w:p w14:paraId="6B1A32AF" w14:textId="77777777" w:rsidR="003F1958" w:rsidRPr="00770EB4" w:rsidRDefault="003F1958" w:rsidP="003F1958">
      <w:pPr>
        <w:spacing w:after="0"/>
        <w:rPr>
          <w:sz w:val="14"/>
          <w:szCs w:val="8"/>
        </w:rPr>
      </w:pPr>
      <w:r w:rsidRPr="00770EB4">
        <w:rPr>
          <w:sz w:val="14"/>
          <w:szCs w:val="8"/>
        </w:rPr>
        <w:t xml:space="preserve">In sum, over the past decade, existential risk scholars have begun to integrate a number of different arguments for why mitigating existential risk should be among our top global priorities as a species, if not the top priority. The vision of the future that they accept, though, remains shaped in fundamental ways by (a) the transhumanist promise of a techno-utopian world full of radically enhanced posthumans, and (b) the utilitarian notion that value is something to be maximized; that the more value that exists between now and the heat death (or proton decay, or whatever hard limits there are on our survival), the better things will go. </w:t>
      </w:r>
    </w:p>
    <w:p w14:paraId="6717455B" w14:textId="77777777" w:rsidR="003F1958" w:rsidRPr="00770EB4" w:rsidRDefault="003F1958" w:rsidP="003F1958">
      <w:pPr>
        <w:spacing w:after="0"/>
        <w:rPr>
          <w:sz w:val="14"/>
          <w:szCs w:val="8"/>
        </w:rPr>
      </w:pPr>
      <w:r w:rsidRPr="00770EB4">
        <w:rPr>
          <w:sz w:val="14"/>
          <w:szCs w:val="8"/>
        </w:rPr>
        <w:t xml:space="preserve">Super-Hardcore Do-Gooders </w:t>
      </w:r>
    </w:p>
    <w:p w14:paraId="02CC8F8D" w14:textId="77777777" w:rsidR="003F1958" w:rsidRPr="00770EB4" w:rsidRDefault="003F1958" w:rsidP="003F1958">
      <w:pPr>
        <w:spacing w:after="0"/>
        <w:rPr>
          <w:sz w:val="14"/>
          <w:szCs w:val="8"/>
        </w:rPr>
      </w:pPr>
      <w:r w:rsidRPr="00770EB4">
        <w:rPr>
          <w:sz w:val="14"/>
          <w:szCs w:val="8"/>
        </w:rPr>
        <w:t xml:space="preserve">Before turning to the other major development within Existential Ethics during this third wave, it may be worth taking a closer look at how exactly the longtermist ideology developed, as it has become extremely influential over the past few years, and could become even more influential this century. One way to understand its development is to begin with the Effective Altruism (EA) movement. The first EA organization was founded by Toby Ord in the late 2000s, called Giving What We Can (GWWC), whose website officially launched in 2009 with the aim of “fighting extreme poverty in the developing world.”112 This was inspired by Peter Singer’s “global ethics,” and indeed Singer has become one of the most prominent EAs, or “effective altruists,” in the world today.113 Recall Singer’s 1972 argument from Chapter 8 that if one feels compelled to save a drowning child in a pond ten feet away, one should feel equally compelled to save a starving child on the other side of the planet. Far-away suffering does not count for less than suffering that is close by; we should not discount misery as a function of its proximity to us. Hence, people in wealthy countries should be more inclined than we often are to donate part of our income, perhaps even most of our income, to help disadvantaged people wherever they might live. </w:t>
      </w:r>
    </w:p>
    <w:p w14:paraId="7CABBF61" w14:textId="77777777" w:rsidR="003F1958" w:rsidRPr="00770EB4" w:rsidRDefault="003F1958" w:rsidP="003F1958">
      <w:pPr>
        <w:spacing w:after="0"/>
        <w:ind w:firstLine="720"/>
        <w:rPr>
          <w:sz w:val="14"/>
          <w:szCs w:val="8"/>
        </w:rPr>
      </w:pPr>
      <w:r w:rsidRPr="00770EB4">
        <w:rPr>
          <w:sz w:val="14"/>
          <w:szCs w:val="8"/>
        </w:rPr>
        <w:t xml:space="preserve">What was new about the EA movement was its effort to quantify the best ways of doing the most good, to ensure that the “altruism” advocated by Singer is maximally “effective.” This was the central aim of GWWC, which reported on its website in 2011 that, by choosing carefully between different charities, </w:t>
      </w:r>
    </w:p>
    <w:p w14:paraId="63D9DE0E" w14:textId="77777777" w:rsidR="003F1958" w:rsidRPr="00770EB4" w:rsidRDefault="003F1958" w:rsidP="003F1958">
      <w:pPr>
        <w:spacing w:after="0"/>
        <w:ind w:left="720"/>
        <w:rPr>
          <w:sz w:val="14"/>
          <w:szCs w:val="8"/>
        </w:rPr>
      </w:pPr>
      <w:r w:rsidRPr="00770EB4">
        <w:rPr>
          <w:sz w:val="14"/>
          <w:szCs w:val="8"/>
        </w:rPr>
        <w:t xml:space="preserve">you can get much more impact from your donation and thereby help many more people. Indeed, it is not even a matter of some charities being 10 or 100 times as effective: even restricted to the field of health programs in developing countries, research shows that some are up to 10,000 times as effective as others.114 </w:t>
      </w:r>
    </w:p>
    <w:p w14:paraId="3828AC8F" w14:textId="77777777" w:rsidR="003F1958" w:rsidRPr="00770EB4" w:rsidRDefault="003F1958" w:rsidP="003F1958">
      <w:pPr>
        <w:spacing w:after="0"/>
        <w:rPr>
          <w:sz w:val="14"/>
          <w:szCs w:val="8"/>
        </w:rPr>
      </w:pPr>
      <w:r w:rsidRPr="00770EB4">
        <w:rPr>
          <w:sz w:val="14"/>
          <w:szCs w:val="8"/>
        </w:rPr>
        <w:t xml:space="preserve">More concretely, GWWC claimed that donating to the charities Deworm the World and Schistosomiasis Control Initiative does much more good than donating to, say, disaster relief following an earthquake, hurricane, or food, despite the former being rather “unsexy” in comparison to the latter, to borrow a word from MacAskill.115 Giving should be a combination of the heart and the head, not just the heart, which is to say that the emotional pull of a charitable cause is not a rational basis for decisions about which charities to donate to. Such decisions should instead be grounded in “evidence and reason.” As Ord noted in a keynote address at the 2016 EA Global conference, Effective Altruism is a child of the Scientific Revolution, Enlightenment, and utilitarianism, in addition to Singer’s global ethics. </w:t>
      </w:r>
    </w:p>
    <w:p w14:paraId="0B70ABE4" w14:textId="77777777" w:rsidR="003F1958" w:rsidRPr="00770EB4" w:rsidRDefault="003F1958" w:rsidP="003F1958">
      <w:pPr>
        <w:spacing w:after="0"/>
        <w:ind w:firstLine="720"/>
        <w:rPr>
          <w:sz w:val="14"/>
          <w:szCs w:val="8"/>
        </w:rPr>
      </w:pPr>
      <w:r w:rsidRPr="00770EB4">
        <w:rPr>
          <w:sz w:val="14"/>
          <w:szCs w:val="8"/>
        </w:rPr>
        <w:t xml:space="preserve">In 2011, Giving What We Can was joined by another organization called 80,000 Hours, cofounded by MacAskill and Benjamin Todd. This aimed to help people choose a career that would maximize their positive impact in the world. (The name comes from the fact that if one works 40 hours a week, 50 weeks per year, for 40 years, this gives a total of 80,000 hours on the job.) This organization initially argued that, quoting its website, “becoming a banker might be the more ethical career choice” than, say, working for a nonprofit focused on the environment or pursuing a medical degree.116 Indeed, MacAskill argued in 2014 that there is nothing morally wrong with getting a job at a petrochemical company if one donates a certain amount of one’s income to charity. After all, if you didn’t take that job, someone else would have, and unlike you they probably wouldn’t donate their income to help people.117 </w:t>
      </w:r>
    </w:p>
    <w:p w14:paraId="7C7EF74E" w14:textId="77777777" w:rsidR="003F1958" w:rsidRPr="00770EB4" w:rsidRDefault="003F1958" w:rsidP="003F1958">
      <w:pPr>
        <w:spacing w:after="0"/>
        <w:ind w:firstLine="720"/>
        <w:rPr>
          <w:sz w:val="14"/>
          <w:szCs w:val="8"/>
        </w:rPr>
      </w:pPr>
      <w:r w:rsidRPr="00770EB4">
        <w:rPr>
          <w:sz w:val="14"/>
          <w:szCs w:val="8"/>
        </w:rPr>
        <w:t xml:space="preserve">Later in 2011, a handful of leaders in the fledgling EA community decided that GWWC and 80,000 Hours should incorporate under an umbrella organization, which they initially called the “High Impact Alliance.” However, they were becoming increasingly aware of the importance of a good marketing strategy, and hence decided that a new name was needed. (At this point, community members often called each other “super-hardcore do-gooders,” a term that “sucks,” in MacAskill’s words.) A vote to name this organization was thus held, with contenders including “Rational Altruist Community,” “Evidence-Based Philanthropy Association,” “Big Visions Network,” “Effective Utilitarian Community,” and “Centre for Effective Altruism.” The last proposal won, and this is how the “Effective Altruism” community acquired its name.118 </w:t>
      </w:r>
    </w:p>
    <w:p w14:paraId="2DE2755B" w14:textId="77777777" w:rsidR="003F1958" w:rsidRPr="00770EB4" w:rsidRDefault="003F1958" w:rsidP="003F1958">
      <w:pPr>
        <w:spacing w:after="0"/>
        <w:rPr>
          <w:sz w:val="14"/>
          <w:szCs w:val="8"/>
        </w:rPr>
      </w:pPr>
      <w:r w:rsidRPr="00770EB4">
        <w:rPr>
          <w:sz w:val="14"/>
          <w:szCs w:val="8"/>
        </w:rPr>
        <w:t xml:space="preserve">The Short of Longtermism </w:t>
      </w:r>
    </w:p>
    <w:p w14:paraId="63BCEE03" w14:textId="77777777" w:rsidR="003F1958" w:rsidRPr="00770EB4" w:rsidRDefault="003F1958" w:rsidP="003F1958">
      <w:pPr>
        <w:spacing w:after="0"/>
        <w:rPr>
          <w:sz w:val="14"/>
          <w:szCs w:val="8"/>
        </w:rPr>
      </w:pPr>
      <w:r w:rsidRPr="00770EB4">
        <w:rPr>
          <w:sz w:val="14"/>
          <w:szCs w:val="8"/>
        </w:rPr>
        <w:t xml:space="preserve">However, the movement’s initial focus on global poverty did not last. Some EAs, beginning most notably with Nick Beckstead, came to a different conclusion: if our cosmic future could be way bigger than our present, and if there are actions that we can take today to influence this future, then we—by which Beckstead meant “the world in general”—should focus on actions that might influence the far future, rather than on how our actions might help those living today. As he expressed the idea: “From a global perspective, what matters most (in expectation) is that we do what is best (in expectation) for the general trajectory along which our descendants develop over the coming millions, billions, and trillions of years.”119 This was the main thesis of his 2013 PhD dissertation, titled “On the Overwhelming Importance of Shaping the Far Future,” which many EAs recognize as one of the founding documents of the ideology, along with Bostrom’s 2002 paper on existential risk and his 2003 “Astronomical Waste” article. (The word “longtermism” itself wasn’t coined until 2017.)120 </w:t>
      </w:r>
    </w:p>
    <w:p w14:paraId="6203CDA4" w14:textId="77777777" w:rsidR="003F1958" w:rsidRPr="00770EB4" w:rsidRDefault="003F1958" w:rsidP="003F1958">
      <w:pPr>
        <w:spacing w:after="0"/>
        <w:ind w:firstLine="720"/>
        <w:rPr>
          <w:sz w:val="14"/>
        </w:rPr>
      </w:pPr>
      <w:r w:rsidRPr="00770EB4">
        <w:rPr>
          <w:sz w:val="14"/>
        </w:rPr>
        <w:t xml:space="preserve">One way to understand this new ethic goes like this: longtermism is what happens when the EA commitment to “doing the most good” collides with Bostrom’s “astronomical waste” argument. If one’s aim is to positively affect the maximum number of people, and </w:t>
      </w:r>
      <w:r w:rsidRPr="00CC246E">
        <w:rPr>
          <w:u w:val="single"/>
        </w:rPr>
        <w:t xml:space="preserve">if most people who will ever exist will exist in the far future, then doing </w:t>
      </w:r>
      <w:r w:rsidRPr="00770EB4">
        <w:rPr>
          <w:rStyle w:val="Emphasis"/>
          <w:highlight w:val="yellow"/>
        </w:rPr>
        <w:t>the most good</w:t>
      </w:r>
      <w:r w:rsidRPr="00770EB4">
        <w:rPr>
          <w:highlight w:val="yellow"/>
          <w:u w:val="single"/>
        </w:rPr>
        <w:t xml:space="preserve"> may </w:t>
      </w:r>
      <w:r w:rsidRPr="00770EB4">
        <w:rPr>
          <w:b/>
          <w:bCs/>
          <w:highlight w:val="yellow"/>
          <w:u w:val="single"/>
        </w:rPr>
        <w:t>require</w:t>
      </w:r>
      <w:r w:rsidRPr="00CC246E">
        <w:rPr>
          <w:u w:val="single"/>
        </w:rPr>
        <w:t xml:space="preserve"> one to </w:t>
      </w:r>
      <w:r w:rsidRPr="00770EB4">
        <w:rPr>
          <w:b/>
          <w:bCs/>
          <w:highlight w:val="yellow"/>
          <w:u w:val="single"/>
        </w:rPr>
        <w:t>focus</w:t>
      </w:r>
      <w:r w:rsidRPr="00CC246E">
        <w:rPr>
          <w:u w:val="single"/>
        </w:rPr>
        <w:t xml:space="preserve"> </w:t>
      </w:r>
      <w:r w:rsidRPr="00770EB4">
        <w:rPr>
          <w:highlight w:val="yellow"/>
          <w:u w:val="single"/>
        </w:rPr>
        <w:t>on</w:t>
      </w:r>
      <w:r w:rsidRPr="00CC246E">
        <w:rPr>
          <w:u w:val="single"/>
        </w:rPr>
        <w:t xml:space="preserve"> </w:t>
      </w:r>
      <w:r w:rsidRPr="00770EB4">
        <w:rPr>
          <w:rStyle w:val="Emphasis"/>
        </w:rPr>
        <w:t xml:space="preserve">these </w:t>
      </w:r>
      <w:r w:rsidRPr="00770EB4">
        <w:rPr>
          <w:rStyle w:val="Emphasis"/>
          <w:highlight w:val="yellow"/>
        </w:rPr>
        <w:t>far future people</w:t>
      </w:r>
      <w:r w:rsidRPr="00770EB4">
        <w:rPr>
          <w:sz w:val="14"/>
        </w:rPr>
        <w:t xml:space="preserve">—ensuring not just that their lives are better than miserable but that they exist in the first place.121 More generally, </w:t>
      </w:r>
      <w:r w:rsidRPr="00CC246E">
        <w:rPr>
          <w:u w:val="single"/>
        </w:rPr>
        <w:t>if most of whatever it is that one values lies in the distant future,</w:t>
      </w:r>
      <w:r w:rsidRPr="00770EB4">
        <w:rPr>
          <w:sz w:val="14"/>
        </w:rPr>
        <w:t xml:space="preserve"> millions, billions, and </w:t>
      </w:r>
      <w:r w:rsidRPr="00CC246E">
        <w:rPr>
          <w:u w:val="single"/>
        </w:rPr>
        <w:t>trillions of years from now, then actions that increase the probability of these goods being realized will have a much higher expected value than actions that, say, primarily affect the world today or in the near future</w:t>
      </w:r>
      <w:r w:rsidRPr="00770EB4">
        <w:rPr>
          <w:sz w:val="14"/>
        </w:rPr>
        <w:t xml:space="preserve">. Although this mode of moral reasoning can appear “heartless” (as if it replaces the heart with the head), since it means neglecting current-day suffering, moral truth lies in the numbers. </w:t>
      </w:r>
      <w:r w:rsidRPr="00770EB4">
        <w:rPr>
          <w:rStyle w:val="Emphasis"/>
          <w:highlight w:val="yellow"/>
        </w:rPr>
        <w:t>Morality</w:t>
      </w:r>
      <w:r w:rsidRPr="00CC246E">
        <w:rPr>
          <w:u w:val="single"/>
        </w:rPr>
        <w:t xml:space="preserve">, on this view, could be seen </w:t>
      </w:r>
      <w:r w:rsidRPr="00770EB4">
        <w:rPr>
          <w:highlight w:val="yellow"/>
          <w:u w:val="single"/>
        </w:rPr>
        <w:t xml:space="preserve">as </w:t>
      </w:r>
      <w:r w:rsidRPr="00770EB4">
        <w:rPr>
          <w:rStyle w:val="Emphasis"/>
          <w:highlight w:val="yellow"/>
        </w:rPr>
        <w:t>an extension of economics</w:t>
      </w:r>
      <w:r w:rsidRPr="00CC246E">
        <w:rPr>
          <w:u w:val="single"/>
        </w:rPr>
        <w:t>.</w:t>
      </w:r>
      <w:r w:rsidRPr="00770EB4">
        <w:rPr>
          <w:sz w:val="14"/>
        </w:rPr>
        <w:t xml:space="preserve"> As Eliezer Yudkowsky, an influential figure within the EA/longtermist movements who MacAskill lauds as a “moral weirdo,” writes, </w:t>
      </w:r>
    </w:p>
    <w:p w14:paraId="46F503A4" w14:textId="77777777" w:rsidR="003F1958" w:rsidRPr="00770EB4" w:rsidRDefault="003F1958" w:rsidP="003F1958">
      <w:pPr>
        <w:spacing w:after="0"/>
        <w:ind w:left="720"/>
        <w:rPr>
          <w:sz w:val="14"/>
        </w:rPr>
      </w:pPr>
      <w:r w:rsidRPr="00770EB4">
        <w:rPr>
          <w:sz w:val="14"/>
        </w:rPr>
        <w:t xml:space="preserve">due to scope neglect, framing effects, and other cognitive biases, the result of an expected utility calculation executed correctly may produce an answer different from first intuition, making it “intuitively unappealing.” If you can tell that it’s probably the intuitions that went wrong and not the calculation, the skill shut up and multiply is the ability to accept that, yes, sometimes the expected utility math is correct and we need to deal with that (italics added).122 </w:t>
      </w:r>
    </w:p>
    <w:p w14:paraId="4099761B" w14:textId="77777777" w:rsidR="003F1958" w:rsidRPr="00770EB4" w:rsidRDefault="003F1958" w:rsidP="003F1958">
      <w:pPr>
        <w:spacing w:after="0"/>
        <w:rPr>
          <w:sz w:val="14"/>
        </w:rPr>
      </w:pPr>
      <w:r w:rsidRPr="00770EB4">
        <w:rPr>
          <w:sz w:val="14"/>
        </w:rPr>
        <w:t xml:space="preserve">There are several important points to make about longtermism. First, the view comes in both moderate and radical forms. Moderate longtermism states that “positively influencing the longterm future is a key moral priority of our time,” whereas radical longtermism asserts that this is the key moral priority. The latter is what one finds in the work of Bostrom and Beckstead, although the former is what MacAskill defends in his recent book What We Owe the Future. However, MacAskill admits in a blog post that, for marketing reasons, it would be better to present moderate longtermism to the public, since (a) most people will find radical longtermism, with its obsession over how many future people there could be in vast computer simulations if only we avoid an existential catastrophe, rather unpalatable, and (b) “it seems that we’d achieve most of what we want to achieve if the wider public came to believe that ensuring the long-run future goes well is one important priority for the world, and took action on that basis.”123 Indeed, </w:t>
      </w:r>
      <w:r w:rsidRPr="003158D0">
        <w:rPr>
          <w:rStyle w:val="Emphasis"/>
        </w:rPr>
        <w:t>MacAskill</w:t>
      </w:r>
      <w:r w:rsidRPr="00770EB4">
        <w:rPr>
          <w:sz w:val="14"/>
        </w:rPr>
        <w:t xml:space="preserve"> himself has recently claimed to be most “sympathetic” with radical longtermism, which he believes is “probably right,” quoting an article published in Vox’s EA-aligned vertical Future Perfect.124 He has also explicitly defended radical longtermism—which he calls “strong longtermism”—in a 2019 article with Hilary Greaves, later updated in 2021. In the first draft, the authors write that “for the purposes of evaluating actions, we can in the first instance often sim-ply ignore all the effects contained in the first 100 (or even 1,000) years, focusing primarily on the further-future effects. Short-run effects act as little more than tie-breakers.”125 In the second draft, they </w:t>
      </w:r>
      <w:r w:rsidRPr="003158D0">
        <w:rPr>
          <w:u w:val="single"/>
        </w:rPr>
        <w:t xml:space="preserve">borrow </w:t>
      </w:r>
      <w:r w:rsidRPr="00770EB4">
        <w:rPr>
          <w:highlight w:val="yellow"/>
          <w:u w:val="single"/>
        </w:rPr>
        <w:t>estimates from</w:t>
      </w:r>
      <w:r w:rsidRPr="00770EB4">
        <w:rPr>
          <w:sz w:val="14"/>
        </w:rPr>
        <w:t xml:space="preserve"> their colleague Toby </w:t>
      </w:r>
      <w:r w:rsidRPr="003158D0">
        <w:rPr>
          <w:rStyle w:val="Emphasis"/>
        </w:rPr>
        <w:t>Newberry</w:t>
      </w:r>
      <w:r w:rsidRPr="00770EB4">
        <w:rPr>
          <w:sz w:val="14"/>
        </w:rPr>
        <w:t xml:space="preserve">, </w:t>
      </w:r>
      <w:r w:rsidRPr="003158D0">
        <w:rPr>
          <w:u w:val="single"/>
        </w:rPr>
        <w:t xml:space="preserve">a research scholar at </w:t>
      </w:r>
      <w:r w:rsidRPr="00770EB4">
        <w:rPr>
          <w:rStyle w:val="Emphasis"/>
          <w:highlight w:val="yellow"/>
        </w:rPr>
        <w:t>Bostrom’s</w:t>
      </w:r>
      <w:r w:rsidRPr="003158D0">
        <w:rPr>
          <w:u w:val="single"/>
        </w:rPr>
        <w:t xml:space="preserve"> </w:t>
      </w:r>
      <w:r w:rsidRPr="00770EB4">
        <w:rPr>
          <w:rStyle w:val="Emphasis"/>
          <w:highlight w:val="yellow"/>
        </w:rPr>
        <w:t>Future of Humanity Institute</w:t>
      </w:r>
      <w:r w:rsidRPr="00770EB4">
        <w:rPr>
          <w:sz w:val="14"/>
        </w:rPr>
        <w:t xml:space="preserve">, </w:t>
      </w:r>
      <w:r w:rsidRPr="003158D0">
        <w:rPr>
          <w:u w:val="single"/>
        </w:rPr>
        <w:t xml:space="preserve">according to which </w:t>
      </w:r>
      <w:r w:rsidRPr="00770EB4">
        <w:rPr>
          <w:highlight w:val="yellow"/>
          <w:u w:val="single"/>
        </w:rPr>
        <w:t>there could exist</w:t>
      </w:r>
      <w:r w:rsidRPr="003158D0">
        <w:rPr>
          <w:u w:val="single"/>
        </w:rPr>
        <w:t xml:space="preserve"> </w:t>
      </w:r>
      <w:r w:rsidRPr="00CC246E">
        <w:rPr>
          <w:u w:val="single"/>
        </w:rPr>
        <w:t xml:space="preserve">some </w:t>
      </w:r>
      <w:r w:rsidRPr="00770EB4">
        <w:rPr>
          <w:rStyle w:val="Emphasis"/>
          <w:highlight w:val="yellow"/>
        </w:rPr>
        <w:t>10</w:t>
      </w:r>
      <w:r w:rsidRPr="00770EB4">
        <w:rPr>
          <w:rStyle w:val="Emphasis"/>
          <w:highlight w:val="yellow"/>
          <w:vertAlign w:val="superscript"/>
        </w:rPr>
        <w:t>45</w:t>
      </w:r>
      <w:r w:rsidRPr="00770EB4">
        <w:rPr>
          <w:rStyle w:val="Emphasis"/>
          <w:highlight w:val="yellow"/>
        </w:rPr>
        <w:t xml:space="preserve"> digital beings</w:t>
      </w:r>
      <w:r w:rsidRPr="00CC246E">
        <w:rPr>
          <w:u w:val="single"/>
        </w:rPr>
        <w:t xml:space="preserve"> in our Milky Way galaxy</w:t>
      </w:r>
      <w:r w:rsidRPr="00770EB4">
        <w:rPr>
          <w:sz w:val="14"/>
        </w:rPr>
        <w:t xml:space="preserve"> alone, though Newberry also estimates some 10</w:t>
      </w:r>
      <w:r w:rsidRPr="00770EB4">
        <w:rPr>
          <w:sz w:val="14"/>
          <w:vertAlign w:val="superscript"/>
        </w:rPr>
        <w:t>54</w:t>
      </w:r>
      <w:r w:rsidRPr="00770EB4">
        <w:rPr>
          <w:sz w:val="14"/>
        </w:rPr>
        <w:t xml:space="preserve"> digital beings within the accessible universe.126 </w:t>
      </w:r>
    </w:p>
    <w:p w14:paraId="5A54C73E" w14:textId="77777777" w:rsidR="003F1958" w:rsidRPr="00770EB4" w:rsidRDefault="003F1958" w:rsidP="003F1958">
      <w:pPr>
        <w:spacing w:after="0"/>
        <w:ind w:firstLine="720"/>
        <w:rPr>
          <w:sz w:val="14"/>
        </w:rPr>
      </w:pPr>
      <w:r w:rsidRPr="00770EB4">
        <w:rPr>
          <w:sz w:val="14"/>
        </w:rPr>
        <w:t xml:space="preserve">While the idea of existential risk is central to the longtermist ethic, longtermists do not see reducing such risk as the only thing that matters. What should concern us, more generally, is creating what Beckstead called “positive trajectory changes” with respect to civilization’s development into the far future, where the developmental “trajectory” of civilization refers to how the future as a whole unfolds with respect to happiness, wealth, technological capabilities, scientific advancement, cultural achievements, etc.127 Trajectory changes could be targeted or broad: the former would, paradigmatically, involve mitigating particular existential risk scenarios. As the longtermist Fin Moore-house writes, “it’s hard to imagine a clearer instance of positively influencing the long-run future than preventing an existential catastrophe.”128 However, Beckstead argued that this might not be “the best way of maximizing humanity’s future potential,” as there could be a wide range of “broad, general, and indirect approaches to shaping the far future” that are even better. Examples include speeding up technological development, improving education, science, political systems, and parenting, promoting humanitarian values, and “promulgating norms that emphasize the importance of future generations,” which is precisely what MacAskill’s book What We Owe the Future aims to do. For instance, consider that certain suboptimal values, technologies, practices, policies, norms, systems, and so on around today could become locked-in, thus resulting in path-dependencies that (a) are difficult or impossible to reverse, and (b) constrain the future in undesirable ways.129 Longtermists should work to avoid sub-optimal lock-in scenarios, which may be no less important to avoid than, say, final extinction. </w:t>
      </w:r>
      <w:r w:rsidRPr="003158D0">
        <w:rPr>
          <w:u w:val="single"/>
        </w:rPr>
        <w:t>Or take</w:t>
      </w:r>
      <w:r w:rsidRPr="00770EB4">
        <w:rPr>
          <w:sz w:val="14"/>
        </w:rPr>
        <w:t xml:space="preserve"> a controversial example from </w:t>
      </w:r>
      <w:r w:rsidRPr="00770EB4">
        <w:rPr>
          <w:highlight w:val="yellow"/>
          <w:u w:val="single"/>
        </w:rPr>
        <w:t>Beckstead</w:t>
      </w:r>
      <w:r w:rsidRPr="00770EB4">
        <w:rPr>
          <w:sz w:val="14"/>
        </w:rPr>
        <w:t xml:space="preserve">, </w:t>
      </w:r>
      <w:r w:rsidRPr="003158D0">
        <w:rPr>
          <w:u w:val="single"/>
        </w:rPr>
        <w:t xml:space="preserve">who </w:t>
      </w:r>
      <w:r w:rsidRPr="00770EB4">
        <w:rPr>
          <w:highlight w:val="yellow"/>
          <w:u w:val="single"/>
        </w:rPr>
        <w:t>argues that the</w:t>
      </w:r>
      <w:r w:rsidRPr="003158D0">
        <w:rPr>
          <w:u w:val="single"/>
        </w:rPr>
        <w:t xml:space="preserve"> positive long-term “ripple </w:t>
      </w:r>
      <w:r w:rsidRPr="00770EB4">
        <w:rPr>
          <w:highlight w:val="yellow"/>
          <w:u w:val="single"/>
        </w:rPr>
        <w:t xml:space="preserve">effects” of </w:t>
      </w:r>
      <w:r w:rsidRPr="00770EB4">
        <w:rPr>
          <w:b/>
          <w:bCs/>
          <w:highlight w:val="yellow"/>
          <w:u w:val="single"/>
        </w:rPr>
        <w:t>saving</w:t>
      </w:r>
      <w:r w:rsidRPr="003158D0">
        <w:rPr>
          <w:u w:val="single"/>
        </w:rPr>
        <w:t xml:space="preserve"> the lives of </w:t>
      </w:r>
      <w:r w:rsidRPr="00770EB4">
        <w:rPr>
          <w:rStyle w:val="Emphasis"/>
          <w:highlight w:val="yellow"/>
        </w:rPr>
        <w:t>people in rich countries</w:t>
      </w:r>
      <w:r w:rsidRPr="00770EB4">
        <w:rPr>
          <w:highlight w:val="yellow"/>
          <w:u w:val="single"/>
        </w:rPr>
        <w:t xml:space="preserve"> may be much </w:t>
      </w:r>
      <w:r w:rsidRPr="00770EB4">
        <w:rPr>
          <w:b/>
          <w:bCs/>
          <w:highlight w:val="yellow"/>
          <w:u w:val="single"/>
        </w:rPr>
        <w:t>greater than</w:t>
      </w:r>
      <w:r w:rsidRPr="003158D0">
        <w:rPr>
          <w:u w:val="single"/>
        </w:rPr>
        <w:t xml:space="preserve"> those created by saving the lives of </w:t>
      </w:r>
      <w:r w:rsidRPr="00770EB4">
        <w:rPr>
          <w:rStyle w:val="Emphasis"/>
          <w:highlight w:val="yellow"/>
        </w:rPr>
        <w:t>people</w:t>
      </w:r>
      <w:r w:rsidRPr="00770EB4">
        <w:rPr>
          <w:highlight w:val="yellow"/>
          <w:u w:val="single"/>
        </w:rPr>
        <w:t xml:space="preserve"> in </w:t>
      </w:r>
      <w:r w:rsidRPr="00770EB4">
        <w:rPr>
          <w:rStyle w:val="Emphasis"/>
          <w:highlight w:val="yellow"/>
        </w:rPr>
        <w:t>poor countries</w:t>
      </w:r>
      <w:r w:rsidRPr="003158D0">
        <w:rPr>
          <w:u w:val="single"/>
        </w:rPr>
        <w:t xml:space="preserve">, </w:t>
      </w:r>
      <w:r w:rsidRPr="00770EB4">
        <w:rPr>
          <w:highlight w:val="yellow"/>
          <w:u w:val="single"/>
        </w:rPr>
        <w:t>given that</w:t>
      </w:r>
      <w:r w:rsidRPr="003158D0">
        <w:rPr>
          <w:u w:val="single"/>
        </w:rPr>
        <w:t xml:space="preserve"> </w:t>
      </w:r>
      <w:r w:rsidRPr="00CC246E">
        <w:rPr>
          <w:rStyle w:val="Emphasis"/>
        </w:rPr>
        <w:t xml:space="preserve">people in </w:t>
      </w:r>
      <w:r w:rsidRPr="00770EB4">
        <w:rPr>
          <w:rStyle w:val="Emphasis"/>
          <w:highlight w:val="yellow"/>
        </w:rPr>
        <w:t>rich countries</w:t>
      </w:r>
      <w:r w:rsidRPr="00770EB4">
        <w:rPr>
          <w:highlight w:val="yellow"/>
          <w:u w:val="single"/>
        </w:rPr>
        <w:t xml:space="preserve"> are </w:t>
      </w:r>
      <w:r w:rsidRPr="00770EB4">
        <w:rPr>
          <w:b/>
          <w:bCs/>
          <w:highlight w:val="yellow"/>
          <w:u w:val="single"/>
        </w:rPr>
        <w:t>better positioned</w:t>
      </w:r>
      <w:r w:rsidRPr="00770EB4">
        <w:rPr>
          <w:highlight w:val="yellow"/>
          <w:u w:val="single"/>
        </w:rPr>
        <w:t xml:space="preserve"> to </w:t>
      </w:r>
      <w:r w:rsidRPr="00770EB4">
        <w:rPr>
          <w:rStyle w:val="Emphasis"/>
          <w:highlight w:val="yellow"/>
        </w:rPr>
        <w:t>shape the far future</w:t>
      </w:r>
      <w:r w:rsidRPr="00770EB4">
        <w:rPr>
          <w:sz w:val="14"/>
        </w:rPr>
        <w:t xml:space="preserve">. </w:t>
      </w:r>
      <w:r w:rsidRPr="003158D0">
        <w:rPr>
          <w:u w:val="single"/>
        </w:rPr>
        <w:t xml:space="preserve">Since shaping the far future is of “overwhelming importance,” we should, therefore, </w:t>
      </w:r>
      <w:r w:rsidRPr="003158D0">
        <w:rPr>
          <w:b/>
          <w:bCs/>
          <w:u w:val="single"/>
        </w:rPr>
        <w:t>prioritize</w:t>
      </w:r>
      <w:r w:rsidRPr="003158D0">
        <w:rPr>
          <w:u w:val="single"/>
        </w:rPr>
        <w:t xml:space="preserve"> the lives of </w:t>
      </w:r>
      <w:r w:rsidRPr="003158D0">
        <w:rPr>
          <w:rStyle w:val="Emphasis"/>
        </w:rPr>
        <w:t>rich</w:t>
      </w:r>
      <w:r w:rsidRPr="003158D0">
        <w:rPr>
          <w:u w:val="single"/>
        </w:rPr>
        <w:t xml:space="preserve">-country </w:t>
      </w:r>
      <w:r w:rsidRPr="003158D0">
        <w:rPr>
          <w:rStyle w:val="Emphasis"/>
        </w:rPr>
        <w:t>people</w:t>
      </w:r>
      <w:r w:rsidRPr="003158D0">
        <w:rPr>
          <w:u w:val="single"/>
        </w:rPr>
        <w:t>.</w:t>
      </w:r>
      <w:r w:rsidRPr="00770EB4">
        <w:rPr>
          <w:sz w:val="14"/>
        </w:rPr>
        <w:t>130 This conclusion has led to significant criticism, for obvious reasons, although it is a fairly straightforward implication of radical longtermism.131</w:t>
      </w:r>
    </w:p>
    <w:bookmarkEnd w:id="68"/>
    <w:p w14:paraId="016C82C6" w14:textId="77777777" w:rsidR="003F1958" w:rsidRPr="00741EA1" w:rsidRDefault="003F1958" w:rsidP="003F1958">
      <w:pPr>
        <w:pStyle w:val="Heading4"/>
      </w:pPr>
      <w:r>
        <w:t xml:space="preserve">They absolutely link – Barrett and his cohort </w:t>
      </w:r>
      <w:r w:rsidRPr="00920F85">
        <w:rPr>
          <w:u w:val="single"/>
        </w:rPr>
        <w:t>define existential risk</w:t>
      </w:r>
      <w:r>
        <w:t xml:space="preserve"> as future generations. Plus, t</w:t>
      </w:r>
      <w:r w:rsidRPr="00920F85">
        <w:t>hey</w:t>
      </w:r>
      <w:r>
        <w:t xml:space="preserve"> think oppressive political orders are </w:t>
      </w:r>
      <w:r>
        <w:rPr>
          <w:u w:val="single"/>
        </w:rPr>
        <w:t>as bad</w:t>
      </w:r>
      <w:r>
        <w:t xml:space="preserve"> as extinction which means you should weigh the impacts of the K as heavily.</w:t>
      </w:r>
    </w:p>
    <w:p w14:paraId="3AE192F6" w14:textId="77777777" w:rsidR="003F1958" w:rsidRPr="00A258C4" w:rsidRDefault="003F1958" w:rsidP="003F1958">
      <w:pPr>
        <w:rPr>
          <w:sz w:val="20"/>
          <w:szCs w:val="20"/>
        </w:rPr>
      </w:pPr>
      <w:r w:rsidRPr="00A258C4">
        <w:rPr>
          <w:rStyle w:val="Style13ptBold"/>
        </w:rPr>
        <w:t>Torres 23</w:t>
      </w:r>
      <w:r w:rsidRPr="00A258C4">
        <w:rPr>
          <w:sz w:val="20"/>
          <w:szCs w:val="20"/>
        </w:rPr>
        <w:t xml:space="preserve"> (Émile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A258C4">
        <w:rPr>
          <w:i/>
          <w:iCs/>
          <w:sz w:val="20"/>
          <w:szCs w:val="20"/>
        </w:rPr>
        <w:t>Human Extinction: A History of the Science and Ethics of Annihilation</w:t>
      </w:r>
      <w:r w:rsidRPr="00A258C4">
        <w:rPr>
          <w:sz w:val="20"/>
          <w:szCs w:val="20"/>
        </w:rPr>
        <w:t xml:space="preserve"> Taylor &amp; Francis, July 14, 2023 pg. 379-380)</w:t>
      </w:r>
    </w:p>
    <w:p w14:paraId="7ACFC793" w14:textId="77777777" w:rsidR="003F1958" w:rsidRDefault="003F1958" w:rsidP="003F1958">
      <w:pPr>
        <w:rPr>
          <w:sz w:val="16"/>
        </w:rPr>
      </w:pPr>
      <w:r w:rsidRPr="00A258C4">
        <w:rPr>
          <w:u w:val="single"/>
        </w:rPr>
        <w:t xml:space="preserve">In recent years, </w:t>
      </w:r>
      <w:r w:rsidRPr="00A258C4">
        <w:rPr>
          <w:highlight w:val="yellow"/>
          <w:u w:val="single"/>
        </w:rPr>
        <w:t>Bostrom’s definition of “existential risk” has been modified</w:t>
      </w:r>
      <w:r w:rsidRPr="00A258C4">
        <w:rPr>
          <w:u w:val="single"/>
        </w:rPr>
        <w:t xml:space="preserve"> and refined</w:t>
      </w:r>
      <w:r w:rsidRPr="00A258C4">
        <w:rPr>
          <w:sz w:val="16"/>
        </w:rPr>
        <w:t xml:space="preserve">, and a new ethical framework for thinking about the long-term future of humanity—namely, longtermism—has coalesced around the idea. Taking these in turn, we noted above that the first disjunct of Bostrom’s definition is unnecessary, </w:t>
      </w:r>
      <w:r w:rsidRPr="00A258C4">
        <w:rPr>
          <w:u w:val="single"/>
        </w:rPr>
        <w:t>since human annihilation is just one way that our potential could be permanently and drastically curtailed</w:t>
      </w:r>
      <w:r w:rsidRPr="00A258C4">
        <w:rPr>
          <w:sz w:val="16"/>
        </w:rPr>
        <w:t xml:space="preserve">.93 Consequently, most definitions of the term in the contemporary existential risk literature do not include the first disjunct.94 </w:t>
      </w:r>
      <w:r w:rsidRPr="00A258C4">
        <w:rPr>
          <w:u w:val="single"/>
        </w:rPr>
        <w:t xml:space="preserve">In 2015, two researchers at Bostrom’s Future of Humanity Institute, </w:t>
      </w:r>
      <w:r w:rsidRPr="00A258C4">
        <w:rPr>
          <w:rStyle w:val="Emphasis"/>
        </w:rPr>
        <w:t xml:space="preserve">Owen </w:t>
      </w:r>
      <w:r w:rsidRPr="00A258C4">
        <w:rPr>
          <w:rStyle w:val="Emphasis"/>
          <w:highlight w:val="yellow"/>
        </w:rPr>
        <w:t>Cotton-Barratt</w:t>
      </w:r>
      <w:r w:rsidRPr="00A258C4">
        <w:rPr>
          <w:highlight w:val="yellow"/>
          <w:u w:val="single"/>
        </w:rPr>
        <w:t xml:space="preserve"> and</w:t>
      </w:r>
      <w:r w:rsidRPr="00A258C4">
        <w:rPr>
          <w:u w:val="single"/>
        </w:rPr>
        <w:t xml:space="preserve"> Toby </w:t>
      </w:r>
      <w:r w:rsidRPr="00A258C4">
        <w:rPr>
          <w:rStyle w:val="Emphasis"/>
          <w:highlight w:val="yellow"/>
        </w:rPr>
        <w:t>Ord</w:t>
      </w:r>
      <w:r w:rsidRPr="00A258C4">
        <w:rPr>
          <w:u w:val="single"/>
        </w:rPr>
        <w:t xml:space="preserve">, further </w:t>
      </w:r>
      <w:r w:rsidRPr="00A258C4">
        <w:rPr>
          <w:highlight w:val="yellow"/>
          <w:u w:val="single"/>
        </w:rPr>
        <w:t>argued that</w:t>
      </w:r>
      <w:r w:rsidRPr="00A258C4">
        <w:rPr>
          <w:u w:val="single"/>
        </w:rPr>
        <w:t xml:space="preserve"> </w:t>
      </w:r>
      <w:r w:rsidRPr="00A258C4">
        <w:rPr>
          <w:rStyle w:val="Emphasis"/>
        </w:rPr>
        <w:t xml:space="preserve">the </w:t>
      </w:r>
      <w:r w:rsidRPr="00A258C4">
        <w:rPr>
          <w:rStyle w:val="Emphasis"/>
          <w:highlight w:val="yellow"/>
        </w:rPr>
        <w:t>permanence criterion</w:t>
      </w:r>
      <w:r w:rsidRPr="00A258C4">
        <w:rPr>
          <w:sz w:val="16"/>
        </w:rPr>
        <w:t xml:space="preserve"> of the second disjunct </w:t>
      </w:r>
      <w:r w:rsidRPr="00A258C4">
        <w:rPr>
          <w:highlight w:val="yellow"/>
          <w:u w:val="single"/>
        </w:rPr>
        <w:t xml:space="preserve">is </w:t>
      </w:r>
      <w:r w:rsidRPr="00A258C4">
        <w:rPr>
          <w:rStyle w:val="Emphasis"/>
          <w:highlight w:val="yellow"/>
        </w:rPr>
        <w:t>problematic</w:t>
      </w:r>
      <w:r w:rsidRPr="00A258C4">
        <w:rPr>
          <w:u w:val="single"/>
        </w:rPr>
        <w:t xml:space="preserve">, and should thus be </w:t>
      </w:r>
      <w:r w:rsidRPr="00A258C4">
        <w:rPr>
          <w:b/>
          <w:bCs/>
          <w:u w:val="single"/>
        </w:rPr>
        <w:t>dropped</w:t>
      </w:r>
      <w:r w:rsidRPr="00A258C4">
        <w:rPr>
          <w:sz w:val="16"/>
        </w:rPr>
        <w:t xml:space="preserve">. </w:t>
      </w:r>
      <w:r w:rsidRPr="00A258C4">
        <w:rPr>
          <w:highlight w:val="yellow"/>
          <w:u w:val="single"/>
        </w:rPr>
        <w:t>Consider</w:t>
      </w:r>
      <w:r w:rsidRPr="00A258C4">
        <w:rPr>
          <w:sz w:val="16"/>
        </w:rPr>
        <w:t xml:space="preserve">, </w:t>
      </w:r>
      <w:r w:rsidRPr="00A258C4">
        <w:rPr>
          <w:u w:val="single"/>
        </w:rPr>
        <w:t xml:space="preserve">they wrote, a situation in which </w:t>
      </w:r>
      <w:r w:rsidRPr="00A258C4">
        <w:rPr>
          <w:rStyle w:val="Emphasis"/>
          <w:highlight w:val="yellow"/>
        </w:rPr>
        <w:t>a totalitarian regime gains total control</w:t>
      </w:r>
      <w:r w:rsidRPr="00A258C4">
        <w:rPr>
          <w:u w:val="single"/>
        </w:rPr>
        <w:t xml:space="preserve"> over the entire human population, where the </w:t>
      </w:r>
      <w:r w:rsidRPr="00A258C4">
        <w:rPr>
          <w:b/>
          <w:bCs/>
          <w:u w:val="single"/>
        </w:rPr>
        <w:t>chance</w:t>
      </w:r>
      <w:r w:rsidRPr="00A258C4">
        <w:rPr>
          <w:u w:val="single"/>
        </w:rPr>
        <w:t xml:space="preserve"> of humanity </w:t>
      </w:r>
      <w:r w:rsidRPr="00A258C4">
        <w:rPr>
          <w:b/>
          <w:bCs/>
          <w:u w:val="single"/>
        </w:rPr>
        <w:t>escaping is small but nonzero</w:t>
      </w:r>
      <w:r w:rsidRPr="00A258C4">
        <w:rPr>
          <w:sz w:val="16"/>
        </w:rPr>
        <w:t xml:space="preserve">. </w:t>
      </w:r>
      <w:r w:rsidRPr="00A258C4">
        <w:rPr>
          <w:rStyle w:val="Emphasis"/>
          <w:highlight w:val="yellow"/>
        </w:rPr>
        <w:t>Would this be</w:t>
      </w:r>
      <w:r w:rsidRPr="00A258C4">
        <w:rPr>
          <w:rStyle w:val="Emphasis"/>
        </w:rPr>
        <w:t xml:space="preserve"> an </w:t>
      </w:r>
      <w:r w:rsidRPr="00A258C4">
        <w:rPr>
          <w:rStyle w:val="Emphasis"/>
          <w:highlight w:val="yellow"/>
        </w:rPr>
        <w:t>existential</w:t>
      </w:r>
      <w:r w:rsidRPr="00A258C4">
        <w:rPr>
          <w:rStyle w:val="Emphasis"/>
        </w:rPr>
        <w:t xml:space="preserve"> catastrophe</w:t>
      </w:r>
      <w:r w:rsidRPr="00A258C4">
        <w:rPr>
          <w:sz w:val="16"/>
        </w:rPr>
        <w:t xml:space="preserve"> on Bostrom’s account? “Strange conclusions” follow however one answers, they write. On the one hand, “</w:t>
      </w:r>
      <w:r w:rsidRPr="00A258C4">
        <w:rPr>
          <w:u w:val="single"/>
        </w:rPr>
        <w:t>saying it’s not an existential catastrophe seems wrong as it’s exactly the kind of thing that we should strive to avoid</w:t>
      </w:r>
      <w:r w:rsidRPr="00A258C4">
        <w:rPr>
          <w:sz w:val="16"/>
        </w:rPr>
        <w:t>,” yet, on the other, “saying it is an existential catastrophe is very odd if humanity does escape and recover—then the loss of potential wasn’t permanent after all.” The issue here is that our potential isn’t binary, whereas being permanent is—that is, something either is or is not permanent</w:t>
      </w:r>
      <w:r w:rsidRPr="00A258C4">
        <w:rPr>
          <w:u w:val="single"/>
        </w:rPr>
        <w:t xml:space="preserve">. To capture the fact that our potential could be realized or thwarted in degrees, </w:t>
      </w:r>
      <w:r w:rsidRPr="00A258C4">
        <w:rPr>
          <w:rStyle w:val="Emphasis"/>
          <w:highlight w:val="yellow"/>
        </w:rPr>
        <w:t>Cotton-Barratt</w:t>
      </w:r>
      <w:r w:rsidRPr="00A258C4">
        <w:rPr>
          <w:highlight w:val="yellow"/>
          <w:u w:val="single"/>
        </w:rPr>
        <w:t xml:space="preserve"> and </w:t>
      </w:r>
      <w:r w:rsidRPr="00A258C4">
        <w:rPr>
          <w:rStyle w:val="Emphasis"/>
          <w:highlight w:val="yellow"/>
        </w:rPr>
        <w:t>Ord</w:t>
      </w:r>
      <w:r w:rsidRPr="00A258C4">
        <w:rPr>
          <w:highlight w:val="yellow"/>
          <w:u w:val="single"/>
        </w:rPr>
        <w:t xml:space="preserve"> proposed </w:t>
      </w:r>
      <w:r w:rsidRPr="00876C0E">
        <w:rPr>
          <w:u w:val="single"/>
        </w:rPr>
        <w:t>a new definition</w:t>
      </w:r>
      <w:r w:rsidRPr="00A258C4">
        <w:rPr>
          <w:u w:val="single"/>
        </w:rPr>
        <w:t xml:space="preserve"> of </w:t>
      </w:r>
      <w:r w:rsidRPr="00A258C4">
        <w:rPr>
          <w:rStyle w:val="Emphasis"/>
        </w:rPr>
        <w:t>“existential catastrophe</w:t>
      </w:r>
      <w:r w:rsidRPr="00A258C4">
        <w:rPr>
          <w:u w:val="single"/>
        </w:rPr>
        <w:t xml:space="preserve">” </w:t>
      </w:r>
      <w:r w:rsidRPr="00A258C4">
        <w:rPr>
          <w:sz w:val="16"/>
        </w:rPr>
        <w:t xml:space="preserve">(the instantiation of an existential risk) </w:t>
      </w:r>
      <w:r w:rsidRPr="00A258C4">
        <w:rPr>
          <w:u w:val="single"/>
        </w:rPr>
        <w:t xml:space="preserve">as </w:t>
      </w:r>
      <w:r w:rsidRPr="00A258C4">
        <w:rPr>
          <w:b/>
          <w:bCs/>
          <w:highlight w:val="yellow"/>
          <w:u w:val="single"/>
        </w:rPr>
        <w:t>any “event</w:t>
      </w:r>
      <w:r w:rsidRPr="00A258C4">
        <w:rPr>
          <w:highlight w:val="yellow"/>
          <w:u w:val="single"/>
        </w:rPr>
        <w:t xml:space="preserve"> which causes</w:t>
      </w:r>
      <w:r w:rsidRPr="00A258C4">
        <w:rPr>
          <w:u w:val="single"/>
        </w:rPr>
        <w:t xml:space="preserve"> the </w:t>
      </w:r>
      <w:r w:rsidRPr="00A258C4">
        <w:rPr>
          <w:rStyle w:val="Emphasis"/>
          <w:highlight w:val="yellow"/>
        </w:rPr>
        <w:t>loss of a large fraction of expected value</w:t>
      </w:r>
      <w:r w:rsidRPr="00A258C4">
        <w:rPr>
          <w:rStyle w:val="Emphasis"/>
        </w:rPr>
        <w:t>.</w:t>
      </w:r>
      <w:r w:rsidRPr="00A258C4">
        <w:rPr>
          <w:sz w:val="16"/>
        </w:rPr>
        <w:t xml:space="preserve">”95 Hence, </w:t>
      </w:r>
      <w:r w:rsidRPr="00A258C4">
        <w:rPr>
          <w:highlight w:val="yellow"/>
          <w:u w:val="single"/>
        </w:rPr>
        <w:t xml:space="preserve">the </w:t>
      </w:r>
      <w:r w:rsidRPr="00A258C4">
        <w:rPr>
          <w:rStyle w:val="Emphasis"/>
          <w:highlight w:val="yellow"/>
        </w:rPr>
        <w:t>totalitarian regime</w:t>
      </w:r>
      <w:r w:rsidRPr="00A258C4">
        <w:rPr>
          <w:rStyle w:val="Emphasis"/>
        </w:rPr>
        <w:t xml:space="preserve"> taking over</w:t>
      </w:r>
      <w:r w:rsidRPr="00A258C4">
        <w:rPr>
          <w:u w:val="single"/>
        </w:rPr>
        <w:t xml:space="preserve"> the world </w:t>
      </w:r>
      <w:r w:rsidRPr="00A258C4">
        <w:rPr>
          <w:highlight w:val="yellow"/>
          <w:u w:val="single"/>
        </w:rPr>
        <w:t xml:space="preserve">would </w:t>
      </w:r>
      <w:r w:rsidRPr="00A258C4">
        <w:rPr>
          <w:b/>
          <w:bCs/>
          <w:highlight w:val="yellow"/>
          <w:u w:val="single"/>
        </w:rPr>
        <w:t>constitute an existential catastrophe</w:t>
      </w:r>
      <w:r w:rsidRPr="00A258C4">
        <w:rPr>
          <w:highlight w:val="yellow"/>
          <w:u w:val="single"/>
        </w:rPr>
        <w:t xml:space="preserve"> </w:t>
      </w:r>
      <w:r w:rsidRPr="00A258C4">
        <w:rPr>
          <w:rStyle w:val="Emphasis"/>
          <w:highlight w:val="yellow"/>
        </w:rPr>
        <w:t>even if humanity were to escape</w:t>
      </w:r>
      <w:r w:rsidRPr="00A258C4">
        <w:rPr>
          <w:u w:val="single"/>
        </w:rPr>
        <w:t xml:space="preserve"> and realize whatever remaining potential it might have</w:t>
      </w:r>
      <w:r w:rsidRPr="00A258C4">
        <w:rPr>
          <w:sz w:val="16"/>
        </w:rPr>
        <w:t xml:space="preserve">. Or humanity might undergo a second existential catastrophe if, say, we were to survive under this regime for a million years and then perish. For Cotton-Barratt and Ord, existential catastrophes could thus happen, in principle, any number of times—just as with demographic extinction—whereas for Bostrom an existential catastrophe is a unique event that can only happen once.96 </w:t>
      </w:r>
    </w:p>
    <w:p w14:paraId="6DCF1D88" w14:textId="77777777" w:rsidR="003F1958" w:rsidRPr="003F1958" w:rsidRDefault="003F1958" w:rsidP="003F1958"/>
    <w:sectPr w:rsidR="003F1958" w:rsidRPr="003F1958" w:rsidSect="003951A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6E620" w14:textId="77777777" w:rsidR="007106C0" w:rsidRDefault="007106C0" w:rsidP="00066D2C">
      <w:pPr>
        <w:spacing w:after="0" w:line="240" w:lineRule="auto"/>
      </w:pPr>
      <w:r>
        <w:separator/>
      </w:r>
    </w:p>
  </w:endnote>
  <w:endnote w:type="continuationSeparator" w:id="0">
    <w:p w14:paraId="00CF927D" w14:textId="77777777" w:rsidR="007106C0" w:rsidRDefault="007106C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B0D8E" w14:textId="77777777" w:rsidR="007106C0" w:rsidRDefault="007106C0" w:rsidP="00066D2C">
      <w:pPr>
        <w:spacing w:after="0" w:line="240" w:lineRule="auto"/>
      </w:pPr>
      <w:r>
        <w:separator/>
      </w:r>
    </w:p>
  </w:footnote>
  <w:footnote w:type="continuationSeparator" w:id="0">
    <w:p w14:paraId="00FB7017" w14:textId="77777777" w:rsidR="007106C0" w:rsidRDefault="007106C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FC4C92"/>
    <w:multiLevelType w:val="hybridMultilevel"/>
    <w:tmpl w:val="BC440760"/>
    <w:lvl w:ilvl="0" w:tplc="5F5CE876">
      <w:start w:val="154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E62C1D"/>
    <w:multiLevelType w:val="hybridMultilevel"/>
    <w:tmpl w:val="529482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805795E"/>
    <w:multiLevelType w:val="hybridMultilevel"/>
    <w:tmpl w:val="324A87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20"/>
  </w:num>
  <w:num w:numId="44" w16cid:durableId="720713117">
    <w:abstractNumId w:val="16"/>
  </w:num>
  <w:num w:numId="45" w16cid:durableId="138770454">
    <w:abstractNumId w:val="11"/>
  </w:num>
  <w:num w:numId="46" w16cid:durableId="860581684">
    <w:abstractNumId w:val="23"/>
  </w:num>
  <w:num w:numId="47" w16cid:durableId="1241060537">
    <w:abstractNumId w:val="13"/>
  </w:num>
  <w:num w:numId="48" w16cid:durableId="356976957">
    <w:abstractNumId w:val="24"/>
  </w:num>
  <w:num w:numId="49" w16cid:durableId="897785336">
    <w:abstractNumId w:val="35"/>
  </w:num>
  <w:num w:numId="50" w16cid:durableId="457184557">
    <w:abstractNumId w:val="28"/>
  </w:num>
  <w:num w:numId="51" w16cid:durableId="1565678384">
    <w:abstractNumId w:val="25"/>
  </w:num>
  <w:num w:numId="52" w16cid:durableId="2094164054">
    <w:abstractNumId w:val="33"/>
  </w:num>
  <w:num w:numId="53" w16cid:durableId="1970014659">
    <w:abstractNumId w:val="37"/>
  </w:num>
  <w:num w:numId="54" w16cid:durableId="440226698">
    <w:abstractNumId w:val="22"/>
  </w:num>
  <w:num w:numId="55" w16cid:durableId="1997371306">
    <w:abstractNumId w:val="12"/>
  </w:num>
  <w:num w:numId="56" w16cid:durableId="1235432778">
    <w:abstractNumId w:val="32"/>
  </w:num>
  <w:num w:numId="57" w16cid:durableId="532961640">
    <w:abstractNumId w:val="34"/>
  </w:num>
  <w:num w:numId="58" w16cid:durableId="2127116819">
    <w:abstractNumId w:val="31"/>
  </w:num>
  <w:num w:numId="59" w16cid:durableId="1205676363">
    <w:abstractNumId w:val="19"/>
  </w:num>
  <w:num w:numId="60" w16cid:durableId="456097180">
    <w:abstractNumId w:val="15"/>
  </w:num>
  <w:num w:numId="61" w16cid:durableId="501895824">
    <w:abstractNumId w:val="36"/>
  </w:num>
  <w:num w:numId="62" w16cid:durableId="411700196">
    <w:abstractNumId w:val="18"/>
  </w:num>
  <w:num w:numId="63" w16cid:durableId="1831209067">
    <w:abstractNumId w:val="10"/>
  </w:num>
  <w:num w:numId="64" w16cid:durableId="190119988">
    <w:abstractNumId w:val="27"/>
  </w:num>
  <w:num w:numId="65" w16cid:durableId="1223491686">
    <w:abstractNumId w:val="17"/>
  </w:num>
  <w:num w:numId="66" w16cid:durableId="1182742258">
    <w:abstractNumId w:val="30"/>
  </w:num>
  <w:num w:numId="67" w16cid:durableId="1335769215">
    <w:abstractNumId w:val="14"/>
  </w:num>
  <w:num w:numId="68" w16cid:durableId="12607929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F21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1A9"/>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195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0FE"/>
    <w:rsid w:val="00521B9F"/>
    <w:rsid w:val="005241E2"/>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08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6C0"/>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5A2"/>
    <w:rsid w:val="007E1757"/>
    <w:rsid w:val="007E18CC"/>
    <w:rsid w:val="007E1E34"/>
    <w:rsid w:val="007F1998"/>
    <w:rsid w:val="007F2034"/>
    <w:rsid w:val="007F21AC"/>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568"/>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018"/>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5E268F"/>
  <w15:chartTrackingRefBased/>
  <w15:docId w15:val="{E1F9D2A3-5B94-B54C-A7CB-DEBE3558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1958"/>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F19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3F19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3F19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3F19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195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9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19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1958"/>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3F195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F1958"/>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F195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index Char,Heading 2 Char1 Char,Char2 Char,Heading 2 Char Char Char1 Char Char,Heading 2 Char Char2 Char Char,Tag&amp;Cite Char"/>
    <w:basedOn w:val="DefaultParagraphFont"/>
    <w:link w:val="Heading2"/>
    <w:uiPriority w:val="1"/>
    <w:rsid w:val="003F195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3F19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F19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F195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3F1958"/>
    <w:rPr>
      <w:b w:val="0"/>
      <w:sz w:val="22"/>
      <w:u w:val="single"/>
    </w:rPr>
  </w:style>
  <w:style w:type="character" w:styleId="Strong">
    <w:name w:val="Strong"/>
    <w:basedOn w:val="DefaultParagraphFont"/>
    <w:uiPriority w:val="22"/>
    <w:qFormat/>
    <w:rsid w:val="003F1958"/>
    <w:rPr>
      <w:b/>
      <w:bCs/>
    </w:rPr>
  </w:style>
  <w:style w:type="character" w:styleId="BookTitle">
    <w:name w:val="Book Title"/>
    <w:basedOn w:val="DefaultParagraphFont"/>
    <w:uiPriority w:val="33"/>
    <w:qFormat/>
    <w:rsid w:val="003F1958"/>
    <w:rPr>
      <w:b/>
      <w:bCs/>
      <w:i/>
      <w:iCs/>
      <w:spacing w:val="5"/>
    </w:rPr>
  </w:style>
  <w:style w:type="character" w:customStyle="1" w:styleId="Heading5Char">
    <w:name w:val="Heading 5 Char"/>
    <w:basedOn w:val="DefaultParagraphFont"/>
    <w:link w:val="Heading5"/>
    <w:uiPriority w:val="9"/>
    <w:semiHidden/>
    <w:rsid w:val="003F19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1958"/>
  </w:style>
  <w:style w:type="paragraph" w:styleId="Header">
    <w:name w:val="header"/>
    <w:basedOn w:val="Normal"/>
    <w:link w:val="HeaderChar"/>
    <w:uiPriority w:val="99"/>
    <w:semiHidden/>
    <w:rsid w:val="003F19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1958"/>
    <w:rPr>
      <w:rFonts w:ascii="Calibri" w:hAnsi="Calibri" w:cs="Calibri"/>
    </w:rPr>
  </w:style>
  <w:style w:type="paragraph" w:styleId="Footer">
    <w:name w:val="footer"/>
    <w:basedOn w:val="Normal"/>
    <w:link w:val="FooterChar"/>
    <w:uiPriority w:val="99"/>
    <w:semiHidden/>
    <w:rsid w:val="003F19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1958"/>
    <w:rPr>
      <w:rFonts w:ascii="Calibri" w:hAnsi="Calibri" w:cs="Calibri"/>
    </w:rPr>
  </w:style>
  <w:style w:type="paragraph" w:styleId="BodyText">
    <w:name w:val="Body Text"/>
    <w:basedOn w:val="Normal"/>
    <w:link w:val="BodyTextChar"/>
    <w:uiPriority w:val="99"/>
    <w:semiHidden/>
    <w:unhideWhenUsed/>
    <w:rsid w:val="003F1958"/>
    <w:pPr>
      <w:spacing w:after="120"/>
    </w:pPr>
  </w:style>
  <w:style w:type="character" w:customStyle="1" w:styleId="BodyTextChar">
    <w:name w:val="Body Text Char"/>
    <w:basedOn w:val="DefaultParagraphFont"/>
    <w:link w:val="BodyText"/>
    <w:uiPriority w:val="99"/>
    <w:semiHidden/>
    <w:rsid w:val="003F1958"/>
    <w:rPr>
      <w:rFonts w:ascii="Calibri" w:hAnsi="Calibri" w:cs="Calibri"/>
    </w:rPr>
  </w:style>
  <w:style w:type="paragraph" w:styleId="NoSpacing">
    <w:name w:val="No Spacing"/>
    <w:link w:val="NoSpacingChar"/>
    <w:uiPriority w:val="99"/>
    <w:unhideWhenUsed/>
    <w:qFormat/>
    <w:rsid w:val="003F195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F1958"/>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3F1958"/>
    <w:rPr>
      <w:color w:val="0563C1" w:themeColor="hyperlink"/>
      <w:u w:val="single"/>
    </w:rPr>
  </w:style>
  <w:style w:type="character" w:styleId="UnresolvedMention">
    <w:name w:val="Unresolved Mention"/>
    <w:basedOn w:val="DefaultParagraphFont"/>
    <w:uiPriority w:val="99"/>
    <w:semiHidden/>
    <w:unhideWhenUsed/>
    <w:rsid w:val="003F1958"/>
    <w:rPr>
      <w:color w:val="605E5C"/>
      <w:shd w:val="clear" w:color="auto" w:fill="E1DFDD"/>
    </w:rPr>
  </w:style>
  <w:style w:type="character" w:customStyle="1" w:styleId="Heading6Char">
    <w:name w:val="Heading 6 Char"/>
    <w:basedOn w:val="DefaultParagraphFont"/>
    <w:link w:val="Heading6"/>
    <w:uiPriority w:val="9"/>
    <w:semiHidden/>
    <w:rsid w:val="003951A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951A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951A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951A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39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1A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951A9"/>
    <w:pPr>
      <w:spacing w:before="160"/>
      <w:jc w:val="center"/>
    </w:pPr>
    <w:rPr>
      <w:i/>
      <w:iCs/>
      <w:color w:val="404040" w:themeColor="text1" w:themeTint="BF"/>
    </w:rPr>
  </w:style>
  <w:style w:type="character" w:customStyle="1" w:styleId="QuoteChar">
    <w:name w:val="Quote Char"/>
    <w:basedOn w:val="DefaultParagraphFont"/>
    <w:link w:val="Quote"/>
    <w:uiPriority w:val="29"/>
    <w:rsid w:val="003951A9"/>
    <w:rPr>
      <w:rFonts w:ascii="Calibri" w:hAnsi="Calibri" w:cs="Calibri"/>
      <w:i/>
      <w:iCs/>
      <w:color w:val="404040" w:themeColor="text1" w:themeTint="BF"/>
    </w:rPr>
  </w:style>
  <w:style w:type="paragraph" w:styleId="ListParagraph">
    <w:name w:val="List Paragraph"/>
    <w:aliases w:val="6 font"/>
    <w:basedOn w:val="Normal"/>
    <w:uiPriority w:val="34"/>
    <w:qFormat/>
    <w:rsid w:val="003951A9"/>
    <w:pPr>
      <w:ind w:left="720"/>
      <w:contextualSpacing/>
    </w:pPr>
  </w:style>
  <w:style w:type="character" w:styleId="IntenseEmphasis">
    <w:name w:val="Intense Emphasis"/>
    <w:basedOn w:val="DefaultParagraphFont"/>
    <w:uiPriority w:val="21"/>
    <w:qFormat/>
    <w:rsid w:val="003951A9"/>
    <w:rPr>
      <w:i/>
      <w:iCs/>
      <w:color w:val="2F5496" w:themeColor="accent1" w:themeShade="BF"/>
    </w:rPr>
  </w:style>
  <w:style w:type="paragraph" w:styleId="IntenseQuote">
    <w:name w:val="Intense Quote"/>
    <w:basedOn w:val="Normal"/>
    <w:next w:val="Normal"/>
    <w:link w:val="IntenseQuoteChar"/>
    <w:uiPriority w:val="30"/>
    <w:qFormat/>
    <w:rsid w:val="00395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1A9"/>
    <w:rPr>
      <w:rFonts w:ascii="Calibri" w:hAnsi="Calibri" w:cs="Calibri"/>
      <w:i/>
      <w:iCs/>
      <w:color w:val="2F5496" w:themeColor="accent1" w:themeShade="BF"/>
    </w:rPr>
  </w:style>
  <w:style w:type="character" w:styleId="IntenseReference">
    <w:name w:val="Intense Reference"/>
    <w:basedOn w:val="DefaultParagraphFont"/>
    <w:uiPriority w:val="32"/>
    <w:qFormat/>
    <w:rsid w:val="003951A9"/>
    <w:rPr>
      <w:b/>
      <w:bCs/>
      <w:smallCaps/>
      <w:color w:val="2F5496" w:themeColor="accent1" w:themeShade="BF"/>
      <w:spacing w:val="5"/>
    </w:rPr>
  </w:style>
  <w:style w:type="paragraph" w:customStyle="1" w:styleId="Analytic">
    <w:name w:val="Analytic"/>
    <w:basedOn w:val="Heading4"/>
    <w:link w:val="AnalyticChar"/>
    <w:autoRedefine/>
    <w:uiPriority w:val="5"/>
    <w:qFormat/>
    <w:rsid w:val="003951A9"/>
    <w:rPr>
      <w:color w:val="833C0B" w:themeColor="accent2" w:themeShade="80"/>
    </w:rPr>
  </w:style>
  <w:style w:type="character" w:customStyle="1" w:styleId="AnalyticChar">
    <w:name w:val="Analytic Char"/>
    <w:basedOn w:val="Heading4Char"/>
    <w:link w:val="Analytic"/>
    <w:uiPriority w:val="5"/>
    <w:rsid w:val="003951A9"/>
    <w:rPr>
      <w:rFonts w:ascii="Calibri" w:eastAsiaTheme="majorEastAsia" w:hAnsi="Calibri" w:cstheme="majorBidi"/>
      <w:b/>
      <w:iCs/>
      <w:color w:val="833C0B" w:themeColor="accent2" w:themeShade="80"/>
      <w:sz w:val="26"/>
    </w:rPr>
  </w:style>
  <w:style w:type="paragraph" w:customStyle="1" w:styleId="Emphasis1">
    <w:name w:val="Emphasis1"/>
    <w:basedOn w:val="Normal"/>
    <w:link w:val="Emphasis"/>
    <w:uiPriority w:val="8"/>
    <w:qFormat/>
    <w:rsid w:val="003951A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951A9"/>
    <w:pPr>
      <w:spacing w:after="0" w:line="240" w:lineRule="auto"/>
    </w:pPr>
    <w:rPr>
      <w:u w:val="single"/>
    </w:rPr>
  </w:style>
  <w:style w:type="paragraph" w:customStyle="1" w:styleId="textbold">
    <w:name w:val="text bold"/>
    <w:basedOn w:val="Normal"/>
    <w:autoRedefine/>
    <w:uiPriority w:val="8"/>
    <w:qFormat/>
    <w:rsid w:val="003951A9"/>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kern w:val="2"/>
      <w:szCs w:val="24"/>
      <w:u w:val="single"/>
      <w:bdr w:val="single" w:sz="8" w:space="0" w:color="auto"/>
      <w14:ligatures w14:val="standardContextual"/>
    </w:rPr>
  </w:style>
  <w:style w:type="paragraph" w:styleId="NormalWeb">
    <w:name w:val="Normal (Web)"/>
    <w:basedOn w:val="Normal"/>
    <w:uiPriority w:val="99"/>
    <w:semiHidden/>
    <w:unhideWhenUsed/>
    <w:rsid w:val="003951A9"/>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3951A9"/>
  </w:style>
  <w:style w:type="character" w:customStyle="1" w:styleId="off-screen">
    <w:name w:val="off-screen"/>
    <w:basedOn w:val="DefaultParagraphFont"/>
    <w:rsid w:val="003951A9"/>
  </w:style>
  <w:style w:type="paragraph" w:customStyle="1" w:styleId="last">
    <w:name w:val="last"/>
    <w:basedOn w:val="Normal"/>
    <w:rsid w:val="003951A9"/>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3951A9"/>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3951A9"/>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3951A9"/>
  </w:style>
  <w:style w:type="paragraph" w:styleId="BalloonText">
    <w:name w:val="Balloon Text"/>
    <w:basedOn w:val="Normal"/>
    <w:link w:val="BalloonTextChar"/>
    <w:uiPriority w:val="99"/>
    <w:semiHidden/>
    <w:unhideWhenUsed/>
    <w:rsid w:val="003951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1A9"/>
    <w:rPr>
      <w:rFonts w:ascii="Segoe UI" w:hAnsi="Segoe UI" w:cs="Segoe UI"/>
      <w:sz w:val="18"/>
      <w:szCs w:val="18"/>
    </w:rPr>
  </w:style>
  <w:style w:type="paragraph" w:customStyle="1" w:styleId="UnderlinePara">
    <w:name w:val="Underline Para"/>
    <w:basedOn w:val="Normal"/>
    <w:autoRedefine/>
    <w:uiPriority w:val="7"/>
    <w:qFormat/>
    <w:rsid w:val="003951A9"/>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3951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51A9"/>
    <w:rPr>
      <w:rFonts w:ascii="Calibri" w:hAnsi="Calibri" w:cs="Calibri"/>
      <w:sz w:val="20"/>
      <w:szCs w:val="20"/>
    </w:rPr>
  </w:style>
  <w:style w:type="character" w:styleId="FootnoteReference">
    <w:name w:val="footnote reference"/>
    <w:basedOn w:val="DefaultParagraphFont"/>
    <w:uiPriority w:val="99"/>
    <w:semiHidden/>
    <w:unhideWhenUsed/>
    <w:rsid w:val="003951A9"/>
    <w:rPr>
      <w:vertAlign w:val="superscript"/>
    </w:rPr>
  </w:style>
  <w:style w:type="paragraph" w:customStyle="1" w:styleId="p">
    <w:name w:val="p"/>
    <w:basedOn w:val="Normal"/>
    <w:rsid w:val="003951A9"/>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3951A9"/>
  </w:style>
  <w:style w:type="character" w:customStyle="1" w:styleId="label">
    <w:name w:val="label"/>
    <w:basedOn w:val="DefaultParagraphFont"/>
    <w:rsid w:val="003951A9"/>
  </w:style>
  <w:style w:type="paragraph" w:customStyle="1" w:styleId="Heading411">
    <w:name w:val="Heading 411"/>
    <w:basedOn w:val="Heading1"/>
    <w:next w:val="NoSpacing"/>
    <w:link w:val="Hyperlink"/>
    <w:autoRedefine/>
    <w:uiPriority w:val="99"/>
    <w:qFormat/>
    <w:rsid w:val="003951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19854</Words>
  <Characters>113172</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Rosalie Willson</cp:lastModifiedBy>
  <cp:revision>6</cp:revision>
  <dcterms:created xsi:type="dcterms:W3CDTF">2025-12-06T22:01:00Z</dcterms:created>
  <dcterms:modified xsi:type="dcterms:W3CDTF">2025-12-07T16:20:00Z</dcterms:modified>
</cp:coreProperties>
</file>