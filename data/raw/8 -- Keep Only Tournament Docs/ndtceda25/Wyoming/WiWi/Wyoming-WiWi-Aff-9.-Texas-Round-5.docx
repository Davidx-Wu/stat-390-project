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4E00" w14:textId="77777777" w:rsidR="007C6649" w:rsidRPr="00640F79" w:rsidRDefault="007C6649" w:rsidP="007C6649">
      <w:pPr>
        <w:pStyle w:val="Heading1"/>
      </w:pPr>
      <w:bookmarkStart w:id="0" w:name="_Hlk210992658"/>
      <w:bookmarkStart w:id="1" w:name="_Hlk219553996"/>
      <w:r w:rsidRPr="00640F79">
        <w:t>1AC</w:t>
      </w:r>
    </w:p>
    <w:p w14:paraId="669E3FDF" w14:textId="77777777" w:rsidR="007C6649" w:rsidRPr="00640F79" w:rsidRDefault="007C6649" w:rsidP="007C6649">
      <w:pPr>
        <w:pStyle w:val="Heading2"/>
      </w:pPr>
      <w:r w:rsidRPr="00640F79">
        <w:t>1AC</w:t>
      </w:r>
    </w:p>
    <w:p w14:paraId="6005411A" w14:textId="77777777" w:rsidR="007C6649" w:rsidRPr="00640F79" w:rsidRDefault="007C6649" w:rsidP="007C6649">
      <w:pPr>
        <w:pStyle w:val="Heading3"/>
      </w:pPr>
      <w:r w:rsidRPr="00640F79">
        <w:t>1AC</w:t>
      </w:r>
    </w:p>
    <w:p w14:paraId="449F5C49" w14:textId="77777777" w:rsidR="007C6649" w:rsidRPr="0067420C" w:rsidRDefault="007C6649" w:rsidP="007C6649">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30A42E31" w14:textId="77777777" w:rsidR="007C6649" w:rsidRPr="006F5C3E" w:rsidRDefault="007C6649" w:rsidP="007C6649">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w:t>
      </w:r>
      <w:proofErr w:type="spellStart"/>
      <w:r w:rsidRPr="006F5C3E">
        <w:t>ity</w:t>
      </w:r>
      <w:proofErr w:type="spellEnd"/>
      <w:r w:rsidRPr="006F5C3E">
        <w:t xml:space="preserve">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w:t>
      </w:r>
      <w:proofErr w:type="spellStart"/>
      <w:r w:rsidRPr="006F5C3E">
        <w:t>Honour</w:t>
      </w:r>
      <w:proofErr w:type="spellEnd"/>
      <w:r w:rsidRPr="006F5C3E">
        <w:t xml:space="preserve"> of Barbara Godard.</w:t>
      </w:r>
    </w:p>
    <w:p w14:paraId="258CE731" w14:textId="77777777" w:rsidR="007C6649" w:rsidRPr="00D1525D" w:rsidRDefault="007C6649" w:rsidP="007C6649">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298E1107" w14:textId="77777777" w:rsidR="007C6649" w:rsidRPr="00D1525D" w:rsidRDefault="007C6649" w:rsidP="007C6649"/>
    <w:p w14:paraId="4A30054C" w14:textId="77777777" w:rsidR="007C6649" w:rsidRPr="00304922" w:rsidRDefault="007C6649" w:rsidP="007C6649">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proofErr w:type="spellStart"/>
      <w:r w:rsidRPr="00304922">
        <w:rPr>
          <w:rStyle w:val="Emphasis"/>
          <w:highlight w:val="yellow"/>
        </w:rPr>
        <w:t>labour</w:t>
      </w:r>
      <w:proofErr w:type="spellEnd"/>
      <w:r w:rsidRPr="00304922">
        <w:rPr>
          <w:rStyle w:val="Emphasis"/>
          <w:highlight w:val="yellow"/>
        </w:rPr>
        <w:t xml:space="preserve">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F480097" w14:textId="77777777" w:rsidR="007C6649" w:rsidRPr="00304922" w:rsidRDefault="007C6649" w:rsidP="007C6649">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784B5B5F" w14:textId="77777777" w:rsidR="007C6649" w:rsidRPr="00304922" w:rsidRDefault="007C6649" w:rsidP="007C6649">
      <w:pPr>
        <w:rPr>
          <w:sz w:val="2"/>
          <w:szCs w:val="2"/>
        </w:rPr>
      </w:pPr>
      <w:r w:rsidRPr="00304922">
        <w:rPr>
          <w:sz w:val="2"/>
          <w:szCs w:val="2"/>
        </w:rPr>
        <w:t xml:space="preserve">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w:t>
      </w:r>
      <w:proofErr w:type="spellStart"/>
      <w:r w:rsidRPr="00304922">
        <w:rPr>
          <w:sz w:val="2"/>
          <w:szCs w:val="2"/>
        </w:rPr>
        <w:t>colour</w:t>
      </w:r>
      <w:proofErr w:type="spellEnd"/>
      <w:r w:rsidRPr="00304922">
        <w:rPr>
          <w:sz w:val="2"/>
          <w:szCs w:val="2"/>
        </w:rPr>
        <w:t>;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7DFD4664" w14:textId="77777777" w:rsidR="007C6649" w:rsidRPr="00304922" w:rsidRDefault="007C6649" w:rsidP="007C6649">
      <w:pPr>
        <w:rPr>
          <w:sz w:val="2"/>
          <w:szCs w:val="2"/>
        </w:rPr>
      </w:pPr>
      <w:r w:rsidRPr="00304922">
        <w:rPr>
          <w:sz w:val="2"/>
          <w:szCs w:val="2"/>
        </w:rPr>
        <w:t xml:space="preserve">TRANSGENDER RHETORICS, QUEERING DISCOURSES </w:t>
      </w:r>
    </w:p>
    <w:p w14:paraId="78826655" w14:textId="77777777" w:rsidR="007C6649" w:rsidRPr="00304922" w:rsidRDefault="007C6649" w:rsidP="007C6649">
      <w:pPr>
        <w:rPr>
          <w:sz w:val="2"/>
          <w:szCs w:val="2"/>
        </w:rPr>
      </w:pPr>
      <w:r w:rsidRPr="00304922">
        <w:rPr>
          <w:sz w:val="2"/>
          <w:szCs w:val="2"/>
        </w:rPr>
        <w:t xml:space="preserve">Virginia Prince,' the author of The Transvestite and His Wife, is often credited with intro- </w:t>
      </w:r>
      <w:proofErr w:type="spellStart"/>
      <w:r w:rsidRPr="00304922">
        <w:rPr>
          <w:sz w:val="2"/>
          <w:szCs w:val="2"/>
        </w:rPr>
        <w:t>ducing</w:t>
      </w:r>
      <w:proofErr w:type="spellEnd"/>
      <w:r w:rsidRPr="00304922">
        <w:rPr>
          <w:sz w:val="2"/>
          <w:szCs w:val="2"/>
        </w:rPr>
        <w:t xml:space="preserve"> the term “transgender” to describe those persons who are, for Prince, largely male- assigned at birth and heterosexual within their sex of assignment, invested in long-term full- or part-time cross-dressing and cross-gender living. Bridling against the clinical designation of </w:t>
      </w:r>
      <w:proofErr w:type="spellStart"/>
      <w:r w:rsidRPr="00304922">
        <w:rPr>
          <w:sz w:val="2"/>
          <w:szCs w:val="2"/>
        </w:rPr>
        <w:t>transvestism</w:t>
      </w:r>
      <w:proofErr w:type="spellEnd"/>
      <w:r w:rsidRPr="00304922">
        <w:rPr>
          <w:sz w:val="2"/>
          <w:szCs w:val="2"/>
        </w:rPr>
        <w:t xml:space="preserve"> with its implication of sexual fetishism, Prince advocated a desexualized—and hence, more respectable, because asexual—understanding of cross-dressing. She asserted that </w:t>
      </w:r>
      <w:proofErr w:type="spellStart"/>
      <w:r w:rsidRPr="00304922">
        <w:rPr>
          <w:sz w:val="2"/>
          <w:szCs w:val="2"/>
        </w:rPr>
        <w:t>transgenderists</w:t>
      </w:r>
      <w:proofErr w:type="spellEnd"/>
      <w:r w:rsidRPr="00304922">
        <w:rPr>
          <w:sz w:val="2"/>
          <w:szCs w:val="2"/>
        </w:rPr>
        <w:t xml:space="preserve"> did not simply </w:t>
      </w:r>
      <w:proofErr w:type="spellStart"/>
      <w:r w:rsidRPr="00304922">
        <w:rPr>
          <w:sz w:val="2"/>
          <w:szCs w:val="2"/>
        </w:rPr>
        <w:t>transvest</w:t>
      </w:r>
      <w:proofErr w:type="spellEnd"/>
      <w:r w:rsidRPr="00304922">
        <w:rPr>
          <w:sz w:val="2"/>
          <w:szCs w:val="2"/>
        </w:rPr>
        <w:t xml:space="preserve"> but crossed gender as well. Attempting, with limited success, to destigmatize an abject position, Prince's “liberal” contribution was to articulate a </w:t>
      </w:r>
      <w:proofErr w:type="spellStart"/>
      <w:r w:rsidRPr="00304922">
        <w:rPr>
          <w:sz w:val="2"/>
          <w:szCs w:val="2"/>
        </w:rPr>
        <w:t>transgenderal</w:t>
      </w:r>
      <w:proofErr w:type="spellEnd"/>
      <w:r w:rsidRPr="00304922">
        <w:rPr>
          <w:sz w:val="2"/>
          <w:szCs w:val="2"/>
        </w:rPr>
        <w:t xml:space="preserve"> identity that could articulate, however uneasily, with heterosexuality and mar- </w:t>
      </w:r>
      <w:proofErr w:type="spellStart"/>
      <w:r w:rsidRPr="00304922">
        <w:rPr>
          <w:sz w:val="2"/>
          <w:szCs w:val="2"/>
        </w:rPr>
        <w:t>riage</w:t>
      </w:r>
      <w:proofErr w:type="spellEnd"/>
      <w:r w:rsidRPr="00304922">
        <w:rPr>
          <w:sz w:val="2"/>
          <w:szCs w:val="2"/>
        </w:rPr>
        <w:t xml:space="preserve">. More problematically, Prince was also concerned with differentiating </w:t>
      </w:r>
      <w:proofErr w:type="spellStart"/>
      <w:r w:rsidRPr="00304922">
        <w:rPr>
          <w:sz w:val="2"/>
          <w:szCs w:val="2"/>
        </w:rPr>
        <w:t>transgenderists</w:t>
      </w:r>
      <w:proofErr w:type="spellEnd"/>
      <w:r w:rsidRPr="00304922">
        <w:rPr>
          <w:sz w:val="2"/>
          <w:szCs w:val="2"/>
        </w:rPr>
        <w:t xml:space="preserve"> from practices of drag that she associated with homosexuality, garish outrageousness, and prostitution, as well as from transsexuality, which Prince viewed as a mental pathology.’</w:t>
      </w:r>
    </w:p>
    <w:p w14:paraId="3D9CBC65" w14:textId="77777777" w:rsidR="007C6649" w:rsidRPr="00304922" w:rsidRDefault="007C6649" w:rsidP="007C6649">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40F44FB9" w14:textId="77777777" w:rsidR="007C6649" w:rsidRPr="00304922" w:rsidRDefault="007C6649" w:rsidP="007C6649">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77A34EA9" w14:textId="77777777" w:rsidR="007C6649" w:rsidRPr="00304922" w:rsidRDefault="007C6649" w:rsidP="007C6649">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w:t>
      </w:r>
      <w:proofErr w:type="spellStart"/>
      <w:r w:rsidRPr="00304922">
        <w:rPr>
          <w:sz w:val="2"/>
          <w:szCs w:val="2"/>
        </w:rPr>
        <w:t>manoeuvre</w:t>
      </w:r>
      <w:proofErr w:type="spellEnd"/>
      <w:r w:rsidRPr="00304922">
        <w:rPr>
          <w:sz w:val="2"/>
          <w:szCs w:val="2"/>
        </w:rPr>
        <w:t xml:space="preserve"> ze avoids directly confronting either Marxist or lesbian feminist transphobia. Within hir narrative, passing emerges as a symptom of gender oppression, framed as a survival strategy under a </w:t>
      </w:r>
      <w:proofErr w:type="spellStart"/>
      <w:r w:rsidRPr="00304922">
        <w:rPr>
          <w:sz w:val="2"/>
          <w:szCs w:val="2"/>
        </w:rPr>
        <w:t>genderintolerant</w:t>
      </w:r>
      <w:proofErr w:type="spell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F0D9D28" w14:textId="77777777" w:rsidR="007C6649" w:rsidRPr="00304922" w:rsidRDefault="007C6649" w:rsidP="007C6649">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5852F9CC" w14:textId="77777777" w:rsidR="007C6649" w:rsidRPr="00304922" w:rsidRDefault="007C6649" w:rsidP="007C6649">
      <w:pPr>
        <w:rPr>
          <w:sz w:val="2"/>
          <w:szCs w:val="2"/>
        </w:rPr>
      </w:pPr>
      <w:r w:rsidRPr="00304922">
        <w:rPr>
          <w:sz w:val="2"/>
          <w:szCs w:val="2"/>
        </w:rPr>
        <w:t xml:space="preserve">As an exemplary instance and metonym for the transgender warrior, the figure of the heroic working-class butch runs throughout Feinberg’s work, and in a certain way collapses hir fictional work, such as Stone Butch Blues, with hir explicitly autobiographical and </w:t>
      </w:r>
      <w:proofErr w:type="spellStart"/>
      <w:r w:rsidRPr="00304922">
        <w:rPr>
          <w:sz w:val="2"/>
          <w:szCs w:val="2"/>
        </w:rPr>
        <w:t>movementbuilding</w:t>
      </w:r>
      <w:proofErr w:type="spellEnd"/>
      <w:r w:rsidRPr="00304922">
        <w:rPr>
          <w:sz w:val="2"/>
          <w:szCs w:val="2"/>
        </w:rPr>
        <w:t xml:space="preserve">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w:t>
      </w:r>
      <w:proofErr w:type="spellStart"/>
      <w:r w:rsidRPr="00304922">
        <w:rPr>
          <w:sz w:val="2"/>
          <w:szCs w:val="2"/>
        </w:rPr>
        <w:t>aspirationally</w:t>
      </w:r>
      <w:proofErr w:type="spellEnd"/>
      <w:r w:rsidRPr="00304922">
        <w:rPr>
          <w:sz w:val="2"/>
          <w:szCs w:val="2"/>
        </w:rPr>
        <w:t xml:space="preserve"> incorporative ambitions of Feinberg’s revolutionary history.</w:t>
      </w:r>
    </w:p>
    <w:p w14:paraId="0245E107" w14:textId="77777777" w:rsidR="007C6649" w:rsidRPr="00304922" w:rsidRDefault="007C6649" w:rsidP="007C6649">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w:t>
      </w:r>
      <w:proofErr w:type="spellStart"/>
      <w:r w:rsidRPr="00304922">
        <w:rPr>
          <w:sz w:val="2"/>
          <w:szCs w:val="2"/>
        </w:rPr>
        <w:t>opportunis</w:t>
      </w:r>
      <w:proofErr w:type="spellEnd"/>
      <w:r w:rsidRPr="00304922">
        <w:rPr>
          <w:sz w:val="2"/>
          <w:szCs w:val="2"/>
        </w:rPr>
        <w:t xml:space="preserve">- </w:t>
      </w:r>
      <w:proofErr w:type="spellStart"/>
      <w:r w:rsidRPr="00304922">
        <w:rPr>
          <w:sz w:val="2"/>
          <w:szCs w:val="2"/>
        </w:rPr>
        <w:t>tically</w:t>
      </w:r>
      <w:proofErr w:type="spellEnd"/>
      <w:r w:rsidRPr="00304922">
        <w:rPr>
          <w:sz w:val="2"/>
          <w:szCs w:val="2"/>
        </w:rPr>
        <w:t xml:space="preserve"> engaged in projects with effects that are detrimental to the well-being of transsexual/ transgender persons. On the other hand, we need to think through the stakes, appeals, and consequences of a culturally and psychically inhering demand for a figure for the </w:t>
      </w:r>
      <w:proofErr w:type="spellStart"/>
      <w:r w:rsidRPr="00304922">
        <w:rPr>
          <w:sz w:val="2"/>
          <w:szCs w:val="2"/>
        </w:rPr>
        <w:t>transgres</w:t>
      </w:r>
      <w:proofErr w:type="spellEnd"/>
      <w:r w:rsidRPr="00304922">
        <w:rPr>
          <w:sz w:val="2"/>
          <w:szCs w:val="2"/>
        </w:rPr>
        <w:t xml:space="preserve">- </w:t>
      </w:r>
      <w:proofErr w:type="spellStart"/>
      <w:r w:rsidRPr="00304922">
        <w:rPr>
          <w:sz w:val="2"/>
          <w:szCs w:val="2"/>
        </w:rPr>
        <w:t>sion</w:t>
      </w:r>
      <w:proofErr w:type="spellEnd"/>
      <w:r w:rsidRPr="00304922">
        <w:rPr>
          <w:sz w:val="2"/>
          <w:szCs w:val="2"/>
        </w:rPr>
        <w:t xml:space="preserve"> or transcendence of sexual difference that occludes, erases, and contours the possible subjectivities of gender-variant individuals.</w:t>
      </w:r>
    </w:p>
    <w:p w14:paraId="4DD67BD2" w14:textId="77777777" w:rsidR="007C6649" w:rsidRPr="00304922" w:rsidRDefault="007C6649" w:rsidP="007C6649">
      <w:pPr>
        <w:rPr>
          <w:sz w:val="2"/>
          <w:szCs w:val="2"/>
        </w:rPr>
      </w:pPr>
      <w:r w:rsidRPr="00304922">
        <w:rPr>
          <w:sz w:val="2"/>
          <w:szCs w:val="2"/>
        </w:rPr>
        <w:t xml:space="preserve">Within such “agonistic” and ambivalent histories, figures of elsewhere and </w:t>
      </w:r>
      <w:proofErr w:type="spellStart"/>
      <w:r w:rsidRPr="00304922">
        <w:rPr>
          <w:sz w:val="2"/>
          <w:szCs w:val="2"/>
        </w:rPr>
        <w:t>elsewhen</w:t>
      </w:r>
      <w:proofErr w:type="spellEnd"/>
      <w:r w:rsidRPr="00304922">
        <w:rPr>
          <w:sz w:val="2"/>
          <w:szCs w:val="2"/>
        </w:rPr>
        <w:t xml:space="preserve">,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w:t>
      </w:r>
      <w:proofErr w:type="spellStart"/>
      <w:r w:rsidRPr="00304922">
        <w:rPr>
          <w:sz w:val="2"/>
          <w:szCs w:val="2"/>
        </w:rPr>
        <w:t>manoeuvres</w:t>
      </w:r>
      <w:proofErr w:type="spellEnd"/>
      <w:r w:rsidRPr="00304922">
        <w:rPr>
          <w:sz w:val="2"/>
          <w:szCs w:val="2"/>
        </w:rPr>
        <w:t xml:space="preserve">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3858FC90" w14:textId="77777777" w:rsidR="007C6649" w:rsidRPr="00304922" w:rsidRDefault="007C6649" w:rsidP="007C6649">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48DDDF8D" w14:textId="77777777" w:rsidR="007C6649" w:rsidRPr="00304922" w:rsidRDefault="007C6649" w:rsidP="007C6649">
      <w:pPr>
        <w:rPr>
          <w:sz w:val="2"/>
          <w:szCs w:val="2"/>
        </w:rPr>
      </w:pPr>
      <w:r w:rsidRPr="00304922">
        <w:rPr>
          <w:sz w:val="2"/>
          <w:szCs w:val="2"/>
        </w:rPr>
        <w:t>[</w:t>
      </w:r>
      <w:proofErr w:type="spellStart"/>
      <w:r w:rsidRPr="00304922">
        <w:rPr>
          <w:sz w:val="2"/>
          <w:szCs w:val="2"/>
        </w:rPr>
        <w:t>MJany</w:t>
      </w:r>
      <w:proofErr w:type="spellEnd"/>
      <w:r w:rsidRPr="00304922">
        <w:rPr>
          <w:sz w:val="2"/>
          <w:szCs w:val="2"/>
        </w:rPr>
        <w:t xml:space="preserve"> today who are too young to remember what life was like before the women’s movement need to know that it was a tremendously progressive development that won significant economic and social reforms. And this struggle by women and their allies swung human consciousness </w:t>
      </w:r>
      <w:proofErr w:type="spellStart"/>
      <w:r w:rsidRPr="00304922">
        <w:rPr>
          <w:sz w:val="2"/>
          <w:szCs w:val="2"/>
        </w:rPr>
        <w:t>for ward</w:t>
      </w:r>
      <w:proofErr w:type="spellEnd"/>
      <w:r w:rsidRPr="00304922">
        <w:rPr>
          <w:sz w:val="2"/>
          <w:szCs w:val="2"/>
        </w:rPr>
        <w:t xml:space="preserve">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02D609C1" w14:textId="77777777" w:rsidR="007C6649" w:rsidRPr="00304922" w:rsidRDefault="007C6649" w:rsidP="007C6649">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6840E94F" w14:textId="77777777" w:rsidR="007C6649" w:rsidRPr="00304922" w:rsidRDefault="007C6649" w:rsidP="007C6649">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w:t>
      </w:r>
      <w:proofErr w:type="spellStart"/>
      <w:r w:rsidRPr="00304922">
        <w:rPr>
          <w:sz w:val="2"/>
          <w:szCs w:val="2"/>
        </w:rPr>
        <w:t>feminisms</w:t>
      </w:r>
      <w:proofErr w:type="spellEnd"/>
      <w:r w:rsidRPr="00304922">
        <w:rPr>
          <w:sz w:val="2"/>
          <w:szCs w:val="2"/>
        </w:rPr>
        <w:t xml:space="preserve">. In Feinberg’s history, transgender folks are both located at the “origin” of the modern gay rights movement, figured through the presence of drag queens of </w:t>
      </w:r>
      <w:proofErr w:type="spellStart"/>
      <w:r w:rsidRPr="00304922">
        <w:rPr>
          <w:sz w:val="2"/>
          <w:szCs w:val="2"/>
        </w:rPr>
        <w:t>colour</w:t>
      </w:r>
      <w:proofErr w:type="spellEnd"/>
      <w:r w:rsidRPr="00304922">
        <w:rPr>
          <w:sz w:val="2"/>
          <w:szCs w:val="2"/>
        </w:rPr>
        <w:t xml:space="preserve"> at the Stonewall Riot, and marked as “those left behind” or abandoned by the progressive movements of the 1960s and 1970s. Curiously, though there is an acknowledgement of trans political activism dating back to this beginning, and narration of </w:t>
      </w:r>
      <w:proofErr w:type="spellStart"/>
      <w:r w:rsidRPr="00304922">
        <w:rPr>
          <w:sz w:val="2"/>
          <w:szCs w:val="2"/>
        </w:rPr>
        <w:t>lesbianfeminist</w:t>
      </w:r>
      <w:proofErr w:type="spellEnd"/>
      <w:r w:rsidRPr="00304922">
        <w:rPr>
          <w:sz w:val="2"/>
          <w:szCs w:val="2"/>
        </w:rPr>
        <w:t xml:space="preserve">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1D435E62" w14:textId="77777777" w:rsidR="007C6649" w:rsidRPr="00304922" w:rsidRDefault="007C6649" w:rsidP="007C6649">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3C88A88C" w14:textId="77777777" w:rsidR="007C6649" w:rsidRPr="00304922" w:rsidRDefault="007C6649" w:rsidP="007C6649">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w:t>
      </w:r>
      <w:proofErr w:type="spellStart"/>
      <w:r w:rsidRPr="00304922">
        <w:rPr>
          <w:sz w:val="2"/>
          <w:szCs w:val="2"/>
        </w:rPr>
        <w:t>transvaluing</w:t>
      </w:r>
      <w:proofErr w:type="spellEnd"/>
      <w:r w:rsidRPr="00304922">
        <w:rPr>
          <w:sz w:val="2"/>
          <w:szCs w:val="2"/>
        </w:rPr>
        <w:t xml:space="preserve"> elements of feminism and lesbian and </w:t>
      </w:r>
      <w:proofErr w:type="spellStart"/>
      <w:r w:rsidRPr="00304922">
        <w:rPr>
          <w:sz w:val="2"/>
          <w:szCs w:val="2"/>
        </w:rPr>
        <w:t>transgenderist</w:t>
      </w:r>
      <w:proofErr w:type="spellEnd"/>
      <w:r w:rsidRPr="00304922">
        <w:rPr>
          <w:sz w:val="2"/>
          <w:szCs w:val="2"/>
        </w:rPr>
        <w:t xml:space="preserve">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w:t>
      </w:r>
      <w:proofErr w:type="spellStart"/>
      <w:r w:rsidRPr="00304922">
        <w:rPr>
          <w:sz w:val="2"/>
          <w:szCs w:val="2"/>
        </w:rPr>
        <w:t>ligible</w:t>
      </w:r>
      <w:proofErr w:type="spellEnd"/>
      <w:r w:rsidRPr="00304922">
        <w:rPr>
          <w:sz w:val="2"/>
          <w:szCs w:val="2"/>
        </w:rPr>
        <w:t xml:space="preserv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61B6DF9E" w14:textId="77777777" w:rsidR="007C6649" w:rsidRPr="00304922" w:rsidRDefault="007C6649" w:rsidP="007C6649">
      <w:pPr>
        <w:rPr>
          <w:sz w:val="2"/>
          <w:szCs w:val="2"/>
        </w:rPr>
      </w:pPr>
      <w:r w:rsidRPr="00304922">
        <w:rPr>
          <w:sz w:val="2"/>
          <w:szCs w:val="2"/>
        </w:rPr>
        <w:t xml:space="preserve">TROUBLING INCLUSION, IMPOSSIBLE SOLIDARITIES? </w:t>
      </w:r>
    </w:p>
    <w:p w14:paraId="3FADABA8" w14:textId="77777777" w:rsidR="007C6649" w:rsidRPr="00304922" w:rsidRDefault="007C6649" w:rsidP="007C6649">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w:t>
      </w:r>
      <w:proofErr w:type="spellStart"/>
      <w:r w:rsidRPr="00304922">
        <w:rPr>
          <w:sz w:val="2"/>
          <w:szCs w:val="2"/>
        </w:rPr>
        <w:t>labour</w:t>
      </w:r>
      <w:proofErr w:type="spellEnd"/>
      <w:r w:rsidRPr="00304922">
        <w:rPr>
          <w:sz w:val="2"/>
          <w:szCs w:val="2"/>
        </w:rPr>
        <w:t xml:space="preserve">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w:t>
      </w:r>
      <w:proofErr w:type="spellStart"/>
      <w:r w:rsidRPr="00304922">
        <w:rPr>
          <w:sz w:val="2"/>
          <w:szCs w:val="2"/>
        </w:rPr>
        <w:t>transgenderist</w:t>
      </w:r>
      <w:proofErr w:type="spellEnd"/>
      <w:r w:rsidRPr="00304922">
        <w:rPr>
          <w:sz w:val="2"/>
          <w:szCs w:val="2"/>
        </w:rPr>
        <w:t xml:space="preserve">, lesbian, and feminist “transsexual-phobic”” histories that Feinberg necessarily negotiated. So, Transgender Liberation is not the origin but is perhaps a text </w:t>
      </w:r>
      <w:proofErr w:type="spellStart"/>
      <w:r w:rsidRPr="00304922">
        <w:rPr>
          <w:sz w:val="2"/>
          <w:szCs w:val="2"/>
        </w:rPr>
        <w:t>signalling’a</w:t>
      </w:r>
      <w:proofErr w:type="spellEnd"/>
      <w:r w:rsidRPr="00304922">
        <w:rPr>
          <w:sz w:val="2"/>
          <w:szCs w:val="2"/>
        </w:rPr>
        <w:t xml:space="preserve"> certain tipping point into “mainstream” visibility. </w:t>
      </w:r>
    </w:p>
    <w:p w14:paraId="049F1E28" w14:textId="77777777" w:rsidR="007C6649" w:rsidRPr="00304922" w:rsidRDefault="007C6649" w:rsidP="007C6649">
      <w:pPr>
        <w:rPr>
          <w:sz w:val="2"/>
          <w:szCs w:val="2"/>
        </w:rPr>
      </w:pPr>
      <w:r w:rsidRPr="00304922">
        <w:rPr>
          <w:sz w:val="2"/>
          <w:szCs w:val="2"/>
        </w:rPr>
        <w:t xml:space="preserve">Indeed, in “We Are Family: </w:t>
      </w:r>
      <w:proofErr w:type="spellStart"/>
      <w:r w:rsidRPr="00304922">
        <w:rPr>
          <w:sz w:val="2"/>
          <w:szCs w:val="2"/>
        </w:rPr>
        <w:t>Labour</w:t>
      </w:r>
      <w:proofErr w:type="spellEnd"/>
      <w:r w:rsidRPr="00304922">
        <w:rPr>
          <w:sz w:val="2"/>
          <w:szCs w:val="2"/>
        </w:rPr>
        <w:t xml:space="preserve">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w:t>
      </w:r>
      <w:proofErr w:type="spellStart"/>
      <w:r w:rsidRPr="00304922">
        <w:rPr>
          <w:sz w:val="2"/>
          <w:szCs w:val="2"/>
        </w:rPr>
        <w:t>paradigmed</w:t>
      </w:r>
      <w:proofErr w:type="spellEnd"/>
      <w:r w:rsidRPr="00304922">
        <w:rPr>
          <w:sz w:val="2"/>
          <w:szCs w:val="2"/>
        </w:rPr>
        <w:t xml:space="preserve">” transgenderism for trans in its umbrella sense, and does function precisely to forget the history of transsexual, </w:t>
      </w:r>
      <w:proofErr w:type="spellStart"/>
      <w:r w:rsidRPr="00304922">
        <w:rPr>
          <w:sz w:val="2"/>
          <w:szCs w:val="2"/>
        </w:rPr>
        <w:t>transgenderist</w:t>
      </w:r>
      <w:proofErr w:type="spellEnd"/>
      <w:r w:rsidRPr="00304922">
        <w:rPr>
          <w:sz w:val="2"/>
          <w:szCs w:val="2"/>
        </w:rPr>
        <w:t xml:space="preserve">,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w:t>
      </w:r>
      <w:proofErr w:type="spellStart"/>
      <w:r w:rsidRPr="00304922">
        <w:rPr>
          <w:sz w:val="2"/>
          <w:szCs w:val="2"/>
        </w:rPr>
        <w:t>Highcrest</w:t>
      </w:r>
      <w:proofErr w:type="spellEnd"/>
      <w:r w:rsidRPr="00304922">
        <w:rPr>
          <w:sz w:val="2"/>
          <w:szCs w:val="2"/>
        </w:rPr>
        <w:t>, 1998; Ross, 1995).</w:t>
      </w:r>
    </w:p>
    <w:p w14:paraId="67549B01" w14:textId="77777777" w:rsidR="007C6649" w:rsidRPr="00304922" w:rsidRDefault="007C6649" w:rsidP="007C6649">
      <w:pPr>
        <w:rPr>
          <w:sz w:val="16"/>
        </w:rPr>
      </w:pPr>
      <w:r w:rsidRPr="00304922">
        <w:rPr>
          <w:sz w:val="16"/>
        </w:rPr>
        <w:t xml:space="preserve">That said, though trans people undoubtedly have long been active in Canadian </w:t>
      </w:r>
      <w:proofErr w:type="spellStart"/>
      <w:r w:rsidRPr="00304922">
        <w:rPr>
          <w:sz w:val="16"/>
        </w:rPr>
        <w:t>labour</w:t>
      </w:r>
      <w:proofErr w:type="spellEnd"/>
      <w:r w:rsidRPr="00304922">
        <w:rPr>
          <w:sz w:val="16"/>
        </w:rPr>
        <w:t xml:space="preserve">, Hunt and Eaton (2007) are correct to suggest that </w:t>
      </w:r>
      <w:proofErr w:type="spellStart"/>
      <w:r w:rsidRPr="00304922">
        <w:rPr>
          <w:sz w:val="16"/>
        </w:rPr>
        <w:t>labour’s</w:t>
      </w:r>
      <w:proofErr w:type="spellEnd"/>
      <w:r w:rsidRPr="00304922">
        <w:rPr>
          <w:sz w:val="16"/>
        </w:rPr>
        <w:t xml:space="preserve"> explicit'* engagement with trans workers got underway in the mid-1990s and gained momentum in the early 2000s. One form this engagement took in the 1990s was the first Solidarity and Pride Conference of the Canadian </w:t>
      </w:r>
      <w:proofErr w:type="spellStart"/>
      <w:r w:rsidRPr="00304922">
        <w:rPr>
          <w:sz w:val="16"/>
        </w:rPr>
        <w:t>Labour</w:t>
      </w:r>
      <w:proofErr w:type="spellEnd"/>
      <w:r w:rsidRPr="00304922">
        <w:rPr>
          <w:sz w:val="16"/>
        </w:rPr>
        <w:t xml:space="preserve"> Congress (CLC), held in 1997. The conference was organized by the Solidarity and Pride Working Group, established in 1994 to represent LGB members in CLC-affiliated unions and provincial federations of </w:t>
      </w:r>
      <w:proofErr w:type="spellStart"/>
      <w:r w:rsidRPr="00304922">
        <w:rPr>
          <w:sz w:val="16"/>
        </w:rPr>
        <w:t>labour</w:t>
      </w:r>
      <w:proofErr w:type="spellEnd"/>
      <w:r w:rsidRPr="00304922">
        <w:rPr>
          <w:sz w:val="16"/>
        </w:rPr>
        <w:t xml:space="preserve">. Gail Owen, a member of the Public Service Alliance of Canada, was one of the first out trans activists in Canadian </w:t>
      </w:r>
      <w:proofErr w:type="spellStart"/>
      <w:r w:rsidRPr="00304922">
        <w:rPr>
          <w:sz w:val="16"/>
        </w:rPr>
        <w:t>labour</w:t>
      </w:r>
      <w:proofErr w:type="spellEnd"/>
      <w:r w:rsidRPr="00304922">
        <w:rPr>
          <w:sz w:val="16"/>
        </w:rPr>
        <w:t xml:space="preserve"> and, to the best of my knowledge, the only out transsexual activist at the first Solidarity and Pride Conference. [14 Of course, </w:t>
      </w:r>
      <w:proofErr w:type="spellStart"/>
      <w:r w:rsidRPr="002448EE">
        <w:rPr>
          <w:rStyle w:val="StyleUnderline"/>
          <w:highlight w:val="yellow"/>
        </w:rPr>
        <w:t>labour</w:t>
      </w:r>
      <w:proofErr w:type="spellEnd"/>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w:t>
      </w:r>
      <w:proofErr w:type="spellStart"/>
      <w:r w:rsidRPr="00304922">
        <w:rPr>
          <w:sz w:val="16"/>
        </w:rPr>
        <w:t>labour</w:t>
      </w:r>
      <w:proofErr w:type="spellEnd"/>
      <w:r w:rsidRPr="00304922">
        <w:rPr>
          <w:sz w:val="16"/>
        </w:rPr>
        <w:t xml:space="preserve">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 xml:space="preserve">working to force </w:t>
      </w:r>
      <w:proofErr w:type="spellStart"/>
      <w:r w:rsidRPr="00B67465">
        <w:rPr>
          <w:rStyle w:val="Emphasis"/>
          <w:highlight w:val="yellow"/>
        </w:rPr>
        <w:t>labour</w:t>
      </w:r>
      <w:proofErr w:type="spellEnd"/>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w:t>
      </w:r>
      <w:proofErr w:type="spellStart"/>
      <w:r w:rsidRPr="00304922">
        <w:rPr>
          <w:sz w:val="16"/>
        </w:rPr>
        <w:t>labour</w:t>
      </w:r>
      <w:proofErr w:type="spellEnd"/>
      <w:r w:rsidRPr="00304922">
        <w:rPr>
          <w:sz w:val="16"/>
        </w:rPr>
        <w:t xml:space="preserve"> conferences, a CLC-wide positive space campaign, work with affiliated organizations such as EGALE Canada and the </w:t>
      </w:r>
      <w:proofErr w:type="spellStart"/>
      <w:r w:rsidRPr="00304922">
        <w:rPr>
          <w:sz w:val="16"/>
        </w:rPr>
        <w:t>labour</w:t>
      </w:r>
      <w:proofErr w:type="spellEnd"/>
      <w:r w:rsidRPr="00304922">
        <w:rPr>
          <w:sz w:val="16"/>
        </w:rPr>
        <w:t xml:space="preserve"> caucus of the NDP, work done through resolution to conventions (to fund positive space campaigns and </w:t>
      </w:r>
      <w:proofErr w:type="spellStart"/>
      <w:r w:rsidRPr="00304922">
        <w:rPr>
          <w:sz w:val="16"/>
        </w:rPr>
        <w:t>educationals</w:t>
      </w:r>
      <w:proofErr w:type="spellEnd"/>
      <w:r w:rsidRPr="00304922">
        <w:rPr>
          <w:sz w:val="16"/>
        </w:rPr>
        <w:t>, and to develop model equity language for contract negotiations). As Hunt and Eaton (2007) note, the CLC also undertook to consult with members of trans communities in three provinces (British Columbia, Saskatchewan, and Ontario).</w:t>
      </w:r>
    </w:p>
    <w:p w14:paraId="33CB513A" w14:textId="77777777" w:rsidR="007C6649" w:rsidRPr="00304922" w:rsidRDefault="007C6649" w:rsidP="007C6649">
      <w:pPr>
        <w:rPr>
          <w:sz w:val="6"/>
          <w:szCs w:val="12"/>
        </w:rPr>
      </w:pPr>
      <w:r w:rsidRPr="00304922">
        <w:rPr>
          <w:sz w:val="6"/>
          <w:szCs w:val="12"/>
        </w:rPr>
        <w:t xml:space="preserve">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w:t>
      </w:r>
      <w:proofErr w:type="spellStart"/>
      <w:r w:rsidRPr="00304922">
        <w:rPr>
          <w:sz w:val="6"/>
          <w:szCs w:val="12"/>
        </w:rPr>
        <w:t>labour</w:t>
      </w:r>
      <w:proofErr w:type="spellEnd"/>
      <w:r w:rsidRPr="00304922">
        <w:rPr>
          <w:sz w:val="6"/>
          <w:szCs w:val="12"/>
        </w:rPr>
        <w:t xml:space="preserve"> worked to see that those questionnaires reached as wide a representation of the trans community as possible."</w:t>
      </w:r>
    </w:p>
    <w:p w14:paraId="19F7EC13" w14:textId="77777777" w:rsidR="007C6649" w:rsidRPr="00304922" w:rsidRDefault="007C6649" w:rsidP="007C6649">
      <w:pPr>
        <w:rPr>
          <w:sz w:val="6"/>
          <w:szCs w:val="12"/>
        </w:rPr>
      </w:pPr>
      <w:r w:rsidRPr="00304922">
        <w:rPr>
          <w:sz w:val="6"/>
          <w:szCs w:val="12"/>
        </w:rPr>
        <w:t xml:space="preserve">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w:t>
      </w:r>
      <w:proofErr w:type="spellStart"/>
      <w:r w:rsidRPr="00304922">
        <w:rPr>
          <w:sz w:val="6"/>
          <w:szCs w:val="12"/>
        </w:rPr>
        <w:t>labour</w:t>
      </w:r>
      <w:proofErr w:type="spellEnd"/>
      <w:r w:rsidRPr="00304922">
        <w:rPr>
          <w:sz w:val="6"/>
          <w:szCs w:val="12"/>
        </w:rPr>
        <w:t xml:space="preserve"> activist that I made my way as a (non-delegated) attendee to the Ontario Federation of </w:t>
      </w:r>
      <w:proofErr w:type="spellStart"/>
      <w:r w:rsidRPr="00304922">
        <w:rPr>
          <w:sz w:val="6"/>
          <w:szCs w:val="12"/>
        </w:rPr>
        <w:t>Labour's</w:t>
      </w:r>
      <w:proofErr w:type="spellEnd"/>
      <w:r w:rsidRPr="00304922">
        <w:rPr>
          <w:sz w:val="6"/>
          <w:szCs w:val="12"/>
        </w:rPr>
        <w:t xml:space="preserve"> “</w:t>
      </w:r>
      <w:proofErr w:type="spellStart"/>
      <w:r w:rsidRPr="00304922">
        <w:rPr>
          <w:sz w:val="6"/>
          <w:szCs w:val="12"/>
        </w:rPr>
        <w:t>Labour</w:t>
      </w:r>
      <w:proofErr w:type="spellEnd"/>
      <w:r w:rsidRPr="00304922">
        <w:rPr>
          <w:sz w:val="6"/>
          <w:szCs w:val="12"/>
        </w:rPr>
        <w:t xml:space="preserve">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w:t>
      </w:r>
      <w:proofErr w:type="spellStart"/>
      <w:r w:rsidRPr="00304922">
        <w:rPr>
          <w:sz w:val="6"/>
          <w:szCs w:val="12"/>
        </w:rPr>
        <w:t>Labour</w:t>
      </w:r>
      <w:proofErr w:type="spellEnd"/>
      <w:r w:rsidRPr="00304922">
        <w:rPr>
          <w:sz w:val="6"/>
          <w:szCs w:val="12"/>
        </w:rPr>
        <w:t xml:space="preserve"> Behind the Rainbow conference) and the contents of the discussion paper that inspired me to request my local delegate me to represent CUPE 3903 at the second CLC Solidarity and Pride Conference that took place in June 2001.</w:t>
      </w:r>
    </w:p>
    <w:p w14:paraId="57284BC0" w14:textId="77777777" w:rsidR="007C6649" w:rsidRPr="00304922" w:rsidRDefault="007C6649" w:rsidP="007C6649">
      <w:pPr>
        <w:rPr>
          <w:sz w:val="6"/>
          <w:szCs w:val="12"/>
        </w:rPr>
      </w:pPr>
      <w:r w:rsidRPr="00304922">
        <w:rPr>
          <w:sz w:val="6"/>
          <w:szCs w:val="12"/>
        </w:rPr>
        <w:t xml:space="preserve">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w:t>
      </w:r>
      <w:proofErr w:type="spellStart"/>
      <w:r w:rsidRPr="00304922">
        <w:rPr>
          <w:sz w:val="6"/>
          <w:szCs w:val="12"/>
        </w:rPr>
        <w:t>Ontarios</w:t>
      </w:r>
      <w:proofErr w:type="spellEnd"/>
      <w:r w:rsidRPr="00304922">
        <w:rPr>
          <w:sz w:val="6"/>
          <w:szCs w:val="12"/>
        </w:rPr>
        <w:t xml:space="preserve"> social safety net, and attacked the entire public sector and almost every marginalized group in the province. It also coincided with the rise of local struggles against poverty and the post-Seattle attention on the part of big </w:t>
      </w:r>
      <w:proofErr w:type="spellStart"/>
      <w:r w:rsidRPr="00304922">
        <w:rPr>
          <w:sz w:val="6"/>
          <w:szCs w:val="12"/>
        </w:rPr>
        <w:t>labour</w:t>
      </w:r>
      <w:proofErr w:type="spellEnd"/>
      <w:r w:rsidRPr="00304922">
        <w:rPr>
          <w:sz w:val="6"/>
          <w:szCs w:val="12"/>
        </w:rPr>
        <w:t xml:space="preserve">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FEEDD17" w14:textId="77777777" w:rsidR="007C6649" w:rsidRPr="00304922" w:rsidRDefault="007C6649" w:rsidP="007C6649">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49A49B1D" w14:textId="77777777" w:rsidR="007C6649" w:rsidRPr="00304922" w:rsidRDefault="007C6649" w:rsidP="007C6649">
      <w:pPr>
        <w:rPr>
          <w:sz w:val="6"/>
          <w:szCs w:val="12"/>
        </w:rPr>
      </w:pPr>
      <w:r w:rsidRPr="00304922">
        <w:rPr>
          <w:sz w:val="6"/>
          <w:szCs w:val="12"/>
        </w:rPr>
        <w:t xml:space="preserve">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w:t>
      </w:r>
      <w:proofErr w:type="spellStart"/>
      <w:r w:rsidRPr="00304922">
        <w:rPr>
          <w:sz w:val="6"/>
          <w:szCs w:val="12"/>
        </w:rPr>
        <w:t>Labour</w:t>
      </w:r>
      <w:proofErr w:type="spellEnd"/>
      <w:r w:rsidRPr="00304922">
        <w:rPr>
          <w:sz w:val="6"/>
          <w:szCs w:val="12"/>
        </w:rPr>
        <w:t xml:space="preserve"> Congress and the American Federation of </w:t>
      </w:r>
      <w:proofErr w:type="spellStart"/>
      <w:r w:rsidRPr="00304922">
        <w:rPr>
          <w:sz w:val="6"/>
          <w:szCs w:val="12"/>
        </w:rPr>
        <w:t>Labour</w:t>
      </w:r>
      <w:proofErr w:type="spellEnd"/>
      <w:r w:rsidRPr="00304922">
        <w:rPr>
          <w:sz w:val="6"/>
          <w:szCs w:val="12"/>
        </w:rPr>
        <w:t xml:space="preserve"> and Congress of Industrial Organizations. Not only in Canada, but in the US, contract faculty, teaching assistant, and graduate assistant unions use it as the basis for crafting their own trans inclusion language.”</w:t>
      </w:r>
    </w:p>
    <w:p w14:paraId="4ADF869E" w14:textId="77777777" w:rsidR="007C6649" w:rsidRPr="00304922" w:rsidRDefault="007C6649" w:rsidP="007C6649">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7C3C487E" w14:textId="77777777" w:rsidR="007C6649" w:rsidRPr="00304922" w:rsidRDefault="007C6649" w:rsidP="007C6649">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 xml:space="preserve">disapproving of their queerly gendered/gender-transgressive </w:t>
      </w:r>
      <w:proofErr w:type="spellStart"/>
      <w:r w:rsidRPr="00AD4083">
        <w:rPr>
          <w:rStyle w:val="StyleUnderline"/>
          <w:highlight w:val="yellow"/>
        </w:rPr>
        <w:t>behaviour</w:t>
      </w:r>
      <w:proofErr w:type="spellEnd"/>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w:t>
      </w:r>
      <w:proofErr w:type="spellStart"/>
      <w:r w:rsidRPr="00304922">
        <w:rPr>
          <w:sz w:val="16"/>
        </w:rPr>
        <w:t>labour</w:t>
      </w:r>
      <w:proofErr w:type="spellEnd"/>
      <w:r w:rsidRPr="00304922">
        <w:rPr>
          <w:sz w:val="16"/>
        </w:rPr>
        <w:t xml:space="preserve"> caucus of the NDP to introduce such a motion to Parliament.</w:t>
      </w:r>
    </w:p>
    <w:p w14:paraId="2FB5F599" w14:textId="77777777" w:rsidR="007C6649" w:rsidRPr="00304922" w:rsidRDefault="007C6649" w:rsidP="007C6649">
      <w:pPr>
        <w:rPr>
          <w:sz w:val="16"/>
        </w:rPr>
      </w:pPr>
      <w:r w:rsidRPr="00304922">
        <w:rPr>
          <w:sz w:val="16"/>
        </w:rPr>
        <w:t xml:space="preserve">The following year, however, at the 2002 convention of the Canadian </w:t>
      </w:r>
      <w:proofErr w:type="spellStart"/>
      <w:r w:rsidRPr="00304922">
        <w:rPr>
          <w:sz w:val="16"/>
        </w:rPr>
        <w:t>Labour</w:t>
      </w:r>
      <w:proofErr w:type="spellEnd"/>
      <w:r w:rsidRPr="00304922">
        <w:rPr>
          <w:sz w:val="16"/>
        </w:rPr>
        <w:t xml:space="preserve">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729BB0BE" w14:textId="77777777" w:rsidR="007C6649" w:rsidRPr="00304922" w:rsidRDefault="007C6649" w:rsidP="007C6649">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59D851C6" w14:textId="77777777" w:rsidR="007C6649" w:rsidRPr="00304922" w:rsidRDefault="007C6649" w:rsidP="007C6649">
      <w:pPr>
        <w:rPr>
          <w:sz w:val="16"/>
        </w:rPr>
      </w:pPr>
      <w:r w:rsidRPr="00304922">
        <w:rPr>
          <w:sz w:val="16"/>
        </w:rPr>
        <w:t xml:space="preserve">TRANS LIBERATION WITHIN OR VERSUS UNION BUREAUCRACY </w:t>
      </w:r>
    </w:p>
    <w:p w14:paraId="5AC5F05F" w14:textId="77777777" w:rsidR="007C6649" w:rsidRPr="00304922" w:rsidRDefault="007C6649" w:rsidP="007C6649">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76A34560" w14:textId="77777777" w:rsidR="007C6649" w:rsidRPr="00304922" w:rsidRDefault="007C6649" w:rsidP="007C6649">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 xml:space="preserve">the </w:t>
      </w:r>
      <w:proofErr w:type="spellStart"/>
      <w:r w:rsidRPr="00E77F73">
        <w:rPr>
          <w:rStyle w:val="StyleUnderline"/>
          <w:highlight w:val="yellow"/>
        </w:rPr>
        <w:t>labour</w:t>
      </w:r>
      <w:proofErr w:type="spellEnd"/>
      <w:r w:rsidRPr="00E77F73">
        <w:rPr>
          <w:rStyle w:val="StyleUnderline"/>
          <w:highlight w:val="yellow"/>
        </w:rPr>
        <w:t xml:space="preserve">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70A95E0C" w14:textId="77777777" w:rsidR="007C6649" w:rsidRPr="00304922" w:rsidRDefault="007C6649" w:rsidP="007C6649">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 xml:space="preserve">when </w:t>
      </w:r>
      <w:proofErr w:type="spellStart"/>
      <w:r w:rsidRPr="00863A3F">
        <w:rPr>
          <w:rStyle w:val="StyleUnderline"/>
          <w:highlight w:val="yellow"/>
        </w:rPr>
        <w:t>labour’s</w:t>
      </w:r>
      <w:proofErr w:type="spellEnd"/>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2C89DB09" w14:textId="77777777" w:rsidR="007C6649" w:rsidRPr="00304922" w:rsidRDefault="007C6649" w:rsidP="007C6649">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w:t>
      </w:r>
      <w:proofErr w:type="spellStart"/>
      <w:r w:rsidRPr="00304922">
        <w:rPr>
          <w:sz w:val="10"/>
          <w:szCs w:val="16"/>
        </w:rPr>
        <w:t>Labour</w:t>
      </w:r>
      <w:proofErr w:type="spellEnd"/>
      <w:r w:rsidRPr="00304922">
        <w:rPr>
          <w:sz w:val="10"/>
          <w:szCs w:val="16"/>
        </w:rPr>
        <w:t xml:space="preserve">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w:t>
      </w:r>
      <w:proofErr w:type="spellStart"/>
      <w:r w:rsidRPr="00304922">
        <w:rPr>
          <w:sz w:val="10"/>
          <w:szCs w:val="16"/>
        </w:rPr>
        <w:t>pushback</w:t>
      </w:r>
      <w:proofErr w:type="spellEnd"/>
      <w:r w:rsidRPr="00304922">
        <w:rPr>
          <w:sz w:val="10"/>
          <w:szCs w:val="16"/>
        </w:rPr>
        <w:t xml:space="preserve">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w:t>
      </w:r>
      <w:proofErr w:type="spellStart"/>
      <w:r w:rsidRPr="00304922">
        <w:rPr>
          <w:sz w:val="10"/>
          <w:szCs w:val="16"/>
        </w:rPr>
        <w:t>Labour</w:t>
      </w:r>
      <w:proofErr w:type="spellEnd"/>
      <w:r w:rsidRPr="00304922">
        <w:rPr>
          <w:sz w:val="10"/>
          <w:szCs w:val="16"/>
        </w:rPr>
        <w:t xml:space="preserve">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w:t>
      </w:r>
      <w:proofErr w:type="spellStart"/>
      <w:r w:rsidRPr="00304922">
        <w:rPr>
          <w:sz w:val="10"/>
          <w:szCs w:val="16"/>
        </w:rPr>
        <w:t>educationals</w:t>
      </w:r>
      <w:proofErr w:type="spellEnd"/>
      <w:r w:rsidRPr="00304922">
        <w:rPr>
          <w:sz w:val="10"/>
          <w:szCs w:val="16"/>
        </w:rPr>
        <w:t xml:space="preserve"> on trans workers’ and sex workers’ rights made at community-based conferences (“</w:t>
      </w:r>
      <w:proofErr w:type="spellStart"/>
      <w:r w:rsidRPr="00304922">
        <w:rPr>
          <w:sz w:val="10"/>
          <w:szCs w:val="16"/>
        </w:rPr>
        <w:t>Sexin</w:t>
      </w:r>
      <w:proofErr w:type="spellEnd"/>
      <w:r w:rsidRPr="00304922">
        <w:rPr>
          <w:sz w:val="10"/>
          <w:szCs w:val="16"/>
        </w:rPr>
        <w:t xml:space="preserve">’ Change,’ the Philadelphia Trans Health Conference), international GLBT gatherings (International GLBT Human Rights Conference of the Gay Games in Sydney in 2002, and International GLBT Human Rights Conference of the </w:t>
      </w:r>
      <w:proofErr w:type="spellStart"/>
      <w:r w:rsidRPr="00304922">
        <w:rPr>
          <w:sz w:val="10"/>
          <w:szCs w:val="16"/>
        </w:rPr>
        <w:t>Outgames</w:t>
      </w:r>
      <w:proofErr w:type="spellEnd"/>
      <w:r w:rsidRPr="00304922">
        <w:rPr>
          <w:sz w:val="10"/>
          <w:szCs w:val="16"/>
        </w:rPr>
        <w:t xml:space="preserve"> in Montreal in 2006), and national and international </w:t>
      </w:r>
      <w:proofErr w:type="spellStart"/>
      <w:r w:rsidRPr="00304922">
        <w:rPr>
          <w:sz w:val="10"/>
          <w:szCs w:val="16"/>
        </w:rPr>
        <w:t>labour</w:t>
      </w:r>
      <w:proofErr w:type="spellEnd"/>
      <w:r w:rsidRPr="00304922">
        <w:rPr>
          <w:sz w:val="10"/>
          <w:szCs w:val="16"/>
        </w:rPr>
        <w:t xml:space="preserve"> conferences of the Canadian </w:t>
      </w:r>
      <w:proofErr w:type="spellStart"/>
      <w:r w:rsidRPr="00304922">
        <w:rPr>
          <w:sz w:val="10"/>
          <w:szCs w:val="16"/>
        </w:rPr>
        <w:t>Labour</w:t>
      </w:r>
      <w:proofErr w:type="spellEnd"/>
      <w:r w:rsidRPr="00304922">
        <w:rPr>
          <w:sz w:val="10"/>
          <w:szCs w:val="16"/>
        </w:rPr>
        <w:t xml:space="preserve"> Congress and Public Services International (PSI), as well as to presentations on trans and sex worker rights given to both CUPE’s Ontario and National Women’s Committees.</w:t>
      </w:r>
    </w:p>
    <w:p w14:paraId="3FA4B8AB" w14:textId="77777777" w:rsidR="007C6649" w:rsidRPr="00304922" w:rsidRDefault="007C6649" w:rsidP="007C6649">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2D4D4E24" w14:textId="77777777" w:rsidR="007C6649" w:rsidRPr="00304922" w:rsidRDefault="007C6649" w:rsidP="007C6649">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09BB82A3" w14:textId="77777777" w:rsidR="007C6649" w:rsidRPr="00304922" w:rsidRDefault="007C6649" w:rsidP="007C6649">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 xml:space="preserve">a failure of </w:t>
      </w:r>
      <w:proofErr w:type="spellStart"/>
      <w:r w:rsidRPr="00A86F0F">
        <w:rPr>
          <w:rStyle w:val="Emphasis"/>
          <w:highlight w:val="yellow"/>
        </w:rPr>
        <w:t>labour</w:t>
      </w:r>
      <w:proofErr w:type="spellEnd"/>
      <w:r w:rsidRPr="00A86F0F">
        <w:rPr>
          <w:rStyle w:val="Emphasis"/>
          <w:highlight w:val="yellow"/>
        </w:rPr>
        <w:t xml:space="preserve"> analysis</w:t>
      </w:r>
      <w:r w:rsidRPr="00304922">
        <w:rPr>
          <w:sz w:val="16"/>
        </w:rPr>
        <w:t xml:space="preserve">; that is, a failure to engage sex work as a </w:t>
      </w:r>
      <w:proofErr w:type="spellStart"/>
      <w:r w:rsidRPr="00304922">
        <w:rPr>
          <w:sz w:val="16"/>
        </w:rPr>
        <w:t>labour</w:t>
      </w:r>
      <w:proofErr w:type="spellEnd"/>
      <w:r w:rsidRPr="00304922">
        <w:rPr>
          <w:sz w:val="16"/>
        </w:rPr>
        <w:t xml:space="preserve">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98F6C98" w14:textId="77777777" w:rsidR="007C6649" w:rsidRPr="00304922" w:rsidRDefault="007C6649" w:rsidP="007C6649">
      <w:pPr>
        <w:rPr>
          <w:sz w:val="16"/>
        </w:rPr>
      </w:pPr>
      <w:r w:rsidRPr="00304922">
        <w:rPr>
          <w:sz w:val="16"/>
        </w:rPr>
        <w:t xml:space="preserve">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w:t>
      </w:r>
      <w:proofErr w:type="spellStart"/>
      <w:r w:rsidRPr="00304922">
        <w:rPr>
          <w:sz w:val="16"/>
        </w:rPr>
        <w:t>Labour</w:t>
      </w:r>
      <w:proofErr w:type="spellEnd"/>
      <w:r w:rsidRPr="00304922">
        <w:rPr>
          <w:sz w:val="16"/>
        </w:rPr>
        <w:t xml:space="preserve">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w:t>
      </w:r>
      <w:proofErr w:type="spellStart"/>
      <w:r w:rsidRPr="00304922">
        <w:rPr>
          <w:sz w:val="16"/>
        </w:rPr>
        <w:t>Labour</w:t>
      </w:r>
      <w:proofErr w:type="spellEnd"/>
      <w:r w:rsidRPr="00304922">
        <w:rPr>
          <w:sz w:val="16"/>
        </w:rPr>
        <w:t xml:space="preserve"> as well as by individual trans sex worker activists.</w:t>
      </w:r>
    </w:p>
    <w:p w14:paraId="0E460B11" w14:textId="77777777" w:rsidR="007C6649" w:rsidRPr="00304922" w:rsidRDefault="007C6649" w:rsidP="007C6649">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proofErr w:type="spellStart"/>
      <w:r w:rsidRPr="008C6924">
        <w:rPr>
          <w:rStyle w:val="StyleUnderline"/>
        </w:rPr>
        <w:t>labour</w:t>
      </w:r>
      <w:proofErr w:type="spellEnd"/>
      <w:r w:rsidRPr="008C6924">
        <w:rPr>
          <w:rStyle w:val="StyleUnderline"/>
        </w:rPr>
        <w:t xml:space="preserve">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30234ACB" w14:textId="77777777" w:rsidR="007C6649" w:rsidRPr="00304922" w:rsidRDefault="007C6649" w:rsidP="007C6649">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4F90963" w14:textId="77777777" w:rsidR="007C6649" w:rsidRPr="006A5097" w:rsidRDefault="007C6649" w:rsidP="007C6649">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 xml:space="preserve">trans sex worker communities remain disparaged and </w:t>
      </w:r>
      <w:proofErr w:type="spellStart"/>
      <w:r w:rsidRPr="0004303D">
        <w:rPr>
          <w:rStyle w:val="Emphasis"/>
          <w:highlight w:val="yellow"/>
        </w:rPr>
        <w:t>subalterned</w:t>
      </w:r>
      <w:proofErr w:type="spellEnd"/>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w:t>
      </w:r>
      <w:proofErr w:type="spellStart"/>
      <w:r w:rsidRPr="00304922">
        <w:rPr>
          <w:sz w:val="16"/>
        </w:rPr>
        <w:t>Clamen</w:t>
      </w:r>
      <w:proofErr w:type="spellEnd"/>
      <w:r w:rsidRPr="00304922">
        <w:rPr>
          <w:sz w:val="16"/>
        </w:rPr>
        <w:t xml:space="preserve">,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0EA0B48" w14:textId="77777777" w:rsidR="007C6649" w:rsidRPr="006E30C3" w:rsidRDefault="007C6649" w:rsidP="007C6649">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5DBFADB5" w14:textId="77777777" w:rsidR="007C6649" w:rsidRPr="006E30C3" w:rsidRDefault="007C6649" w:rsidP="007C6649">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1D77EFF8" w14:textId="77777777" w:rsidR="007C6649" w:rsidRPr="006E30C3" w:rsidRDefault="007C6649" w:rsidP="007C6649">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1D3DB033" w14:textId="77777777" w:rsidR="007C6649" w:rsidRPr="006E30C3" w:rsidRDefault="007C6649" w:rsidP="007C6649"/>
    <w:p w14:paraId="629D435B" w14:textId="77777777" w:rsidR="007C6649" w:rsidRPr="006E30C3" w:rsidRDefault="007C6649" w:rsidP="007C6649">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462DE80E" w14:textId="77777777" w:rsidR="007C6649" w:rsidRPr="006E30C3" w:rsidRDefault="007C6649" w:rsidP="007C6649">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A2C2D70" w14:textId="77777777" w:rsidR="007C6649" w:rsidRPr="006E30C3" w:rsidRDefault="007C6649" w:rsidP="007C6649">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3BD7FF0C" w14:textId="77777777" w:rsidR="007C6649" w:rsidRPr="006E30C3" w:rsidRDefault="007C6649" w:rsidP="007C6649">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686055A2" w14:textId="77777777" w:rsidR="007C6649" w:rsidRPr="006E30C3" w:rsidRDefault="007C6649" w:rsidP="007C6649">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52C225BB" w14:textId="77777777" w:rsidR="007C6649" w:rsidRPr="006E30C3" w:rsidRDefault="007C6649" w:rsidP="007C6649">
      <w:pPr>
        <w:pStyle w:val="Heading4"/>
      </w:pPr>
      <w:r w:rsidRPr="006E30C3">
        <w:t xml:space="preserve">The quotidian modes of </w:t>
      </w:r>
      <w:r w:rsidRPr="006E30C3">
        <w:rPr>
          <w:u w:val="single"/>
        </w:rPr>
        <w:t>producing gender and sexuality</w:t>
      </w:r>
      <w:r w:rsidRPr="006E30C3">
        <w:t xml:space="preserve"> are a form </w:t>
      </w:r>
      <w:r w:rsidRPr="006E30C3">
        <w:rPr>
          <w:u w:val="single"/>
        </w:rPr>
        <w:t>uncompensated labor</w:t>
      </w:r>
      <w:r w:rsidRPr="006E30C3">
        <w:t xml:space="preserve"> that is forced upon subjects to be exploited by capitalism.</w:t>
      </w:r>
    </w:p>
    <w:p w14:paraId="7D2E56C3" w14:textId="77777777" w:rsidR="007C6649" w:rsidRPr="006E30C3" w:rsidRDefault="007C6649" w:rsidP="007C6649">
      <w:r w:rsidRPr="006E30C3">
        <w:rPr>
          <w:rStyle w:val="Style13ptBold"/>
        </w:rPr>
        <w:t xml:space="preserve">Wesling 12 - </w:t>
      </w:r>
      <w:r w:rsidRPr="006E30C3">
        <w:t>Meg Wesling is Associate Professor of US Literatures at UC San Diego, and an affiliate of the Critical Gender Studies Program. She is past faculty director of UC Education Abroad Program in France (2013-2015). She earned her doctorate from Cornell University (English) and her bachelor’s degree from Indiana University (French and Women’s Studies).</w:t>
      </w:r>
    </w:p>
    <w:p w14:paraId="75C38341" w14:textId="77777777" w:rsidR="007C6649" w:rsidRPr="006E30C3" w:rsidRDefault="007C6649" w:rsidP="007C6649">
      <w:r w:rsidRPr="006E30C3">
        <w:t>(Meg Wesling; “Queer Value.” </w:t>
      </w:r>
      <w:r w:rsidRPr="006E30C3">
        <w:rPr>
          <w:i/>
          <w:iCs/>
        </w:rPr>
        <w:t>GLQ</w:t>
      </w:r>
      <w:r w:rsidRPr="006E30C3">
        <w:t xml:space="preserve"> 1 January 2012; 18 (1): 107–125. </w:t>
      </w:r>
      <w:proofErr w:type="spellStart"/>
      <w:r w:rsidRPr="006E30C3">
        <w:t>doi</w:t>
      </w:r>
      <w:proofErr w:type="spellEnd"/>
      <w:r w:rsidRPr="006E30C3">
        <w:t>: https://doi.org/10.1215/10642684-1422161, accessed 08/04/2025)</w:t>
      </w:r>
    </w:p>
    <w:p w14:paraId="688F3DBC" w14:textId="77777777" w:rsidR="007C6649" w:rsidRPr="006E30C3" w:rsidRDefault="007C6649" w:rsidP="007C6649"/>
    <w:p w14:paraId="5A404F81" w14:textId="77777777" w:rsidR="007C6649" w:rsidRPr="006E30C3" w:rsidRDefault="007C6649" w:rsidP="007C6649">
      <w:pPr>
        <w:rPr>
          <w:sz w:val="16"/>
        </w:rPr>
      </w:pPr>
      <w:r w:rsidRPr="006E30C3">
        <w:rPr>
          <w:sz w:val="16"/>
        </w:rPr>
        <w:t>In what follows, I suggest that we take seriously the notion of affect in relation to labor. “</w:t>
      </w:r>
      <w:r w:rsidRPr="006E30C3">
        <w:rPr>
          <w:rStyle w:val="StyleUnderline"/>
        </w:rPr>
        <w:t>Affectively necessary labor</w:t>
      </w:r>
      <w:r w:rsidRPr="006E30C3">
        <w:rPr>
          <w:sz w:val="16"/>
        </w:rPr>
        <w:t xml:space="preserve">” is Spivak’s term, one that </w:t>
      </w:r>
      <w:r w:rsidRPr="006E30C3">
        <w:rPr>
          <w:rStyle w:val="StyleUnderline"/>
        </w:rPr>
        <w:t>aims to mark the liminal space between the material and the social.</w:t>
      </w:r>
      <w:r w:rsidRPr="006E30C3">
        <w:rPr>
          <w:sz w:val="16"/>
        </w:rPr>
        <w:t xml:space="preserve"> As I explore in greater detail below, affectively necessary labor is usefully distinguished from socially necessary labor, or the minimal necessary labor needed for the worker to reproduce himself or herself. </w:t>
      </w:r>
      <w:r w:rsidRPr="006E30C3">
        <w:rPr>
          <w:rStyle w:val="StyleUnderline"/>
          <w:highlight w:val="yellow"/>
        </w:rPr>
        <w:t>Affectively necessary labor introduces</w:t>
      </w:r>
      <w:r w:rsidRPr="006E30C3">
        <w:rPr>
          <w:rStyle w:val="StyleUnderline"/>
        </w:rPr>
        <w:t xml:space="preserve"> myriad forms </w:t>
      </w:r>
      <w:r w:rsidRPr="00B959BF">
        <w:rPr>
          <w:rStyle w:val="StyleUnderline"/>
        </w:rPr>
        <w:t xml:space="preserve">of </w:t>
      </w:r>
      <w:r w:rsidRPr="006E30C3">
        <w:rPr>
          <w:rStyle w:val="StyleUnderline"/>
          <w:highlight w:val="yellow"/>
        </w:rPr>
        <w:t>social activity that go</w:t>
      </w:r>
      <w:r w:rsidRPr="006E30C3">
        <w:rPr>
          <w:rStyle w:val="StyleUnderline"/>
        </w:rPr>
        <w:t xml:space="preserve"> </w:t>
      </w:r>
      <w:r w:rsidRPr="006E30C3">
        <w:rPr>
          <w:rStyle w:val="StyleUnderline"/>
          <w:highlight w:val="yellow"/>
        </w:rPr>
        <w:t>beyond subsistence and reproduction</w:t>
      </w:r>
      <w:r w:rsidRPr="006E30C3">
        <w:rPr>
          <w:sz w:val="16"/>
        </w:rPr>
        <w:t xml:space="preserve">—those activities that work toward the aims of the body’s comfort, pleasure, and the satisfaction of desire—and that we would want to acknowledge as labor.4 Thus </w:t>
      </w:r>
      <w:r w:rsidRPr="006E30C3">
        <w:rPr>
          <w:rStyle w:val="Emphasis"/>
          <w:highlight w:val="yellow"/>
        </w:rPr>
        <w:t>the daily, repetitive performances through which bodies are socially legible as gendered</w:t>
      </w:r>
      <w:r w:rsidRPr="006E30C3">
        <w:rPr>
          <w:sz w:val="16"/>
        </w:rPr>
        <w:t xml:space="preserve"> (whether coded as queer or straight) </w:t>
      </w:r>
      <w:r w:rsidRPr="006E30C3">
        <w:rPr>
          <w:rStyle w:val="StyleUnderline"/>
          <w:highlight w:val="yellow"/>
        </w:rPr>
        <w:t>make up</w:t>
      </w:r>
      <w:r w:rsidRPr="006E30C3">
        <w:rPr>
          <w:rStyle w:val="StyleUnderline"/>
        </w:rPr>
        <w:t xml:space="preserve"> a kind of </w:t>
      </w:r>
      <w:r w:rsidRPr="006E30C3">
        <w:rPr>
          <w:rStyle w:val="StyleUnderline"/>
          <w:highlight w:val="yellow"/>
        </w:rPr>
        <w:t>affectively</w:t>
      </w:r>
      <w:r w:rsidRPr="006E30C3">
        <w:rPr>
          <w:rStyle w:val="StyleUnderline"/>
        </w:rPr>
        <w:t xml:space="preserve"> </w:t>
      </w:r>
      <w:r w:rsidRPr="006E30C3">
        <w:rPr>
          <w:rStyle w:val="StyleUnderline"/>
          <w:highlight w:val="yellow"/>
        </w:rPr>
        <w:t>necessary labor</w:t>
      </w:r>
      <w:r w:rsidRPr="006E30C3">
        <w:rPr>
          <w:sz w:val="16"/>
        </w:rPr>
        <w:t xml:space="preserve">; that is, </w:t>
      </w:r>
      <w:r w:rsidRPr="006E30C3">
        <w:rPr>
          <w:rStyle w:val="StyleUnderline"/>
          <w:highlight w:val="yellow"/>
        </w:rPr>
        <w:t xml:space="preserve">the </w:t>
      </w:r>
      <w:r w:rsidRPr="00817242">
        <w:rPr>
          <w:rStyle w:val="Emphasis"/>
        </w:rPr>
        <w:t xml:space="preserve">compulsory </w:t>
      </w:r>
      <w:r w:rsidRPr="006E30C3">
        <w:rPr>
          <w:rStyle w:val="Emphasis"/>
          <w:highlight w:val="yellow"/>
        </w:rPr>
        <w:t>repetition of gender as performance</w:t>
      </w:r>
      <w:r w:rsidRPr="006E30C3">
        <w:rPr>
          <w:sz w:val="16"/>
        </w:rPr>
        <w:t xml:space="preserve"> might usefully be understood </w:t>
      </w:r>
      <w:r w:rsidRPr="006E30C3">
        <w:rPr>
          <w:rStyle w:val="StyleUnderline"/>
        </w:rPr>
        <w:t>as a form of self-</w:t>
      </w:r>
      <w:r w:rsidRPr="006E30C3">
        <w:rPr>
          <w:rStyle w:val="StyleUnderline"/>
        </w:rPr>
        <w:softHyphen/>
        <w:t xml:space="preserve">conscious labor that </w:t>
      </w:r>
      <w:r w:rsidRPr="006E30C3">
        <w:rPr>
          <w:rStyle w:val="Emphasis"/>
          <w:highlight w:val="yellow"/>
        </w:rPr>
        <w:t>produces value</w:t>
      </w:r>
      <w:r w:rsidRPr="006E30C3">
        <w:rPr>
          <w:sz w:val="16"/>
        </w:rPr>
        <w:t xml:space="preserve">, both material and social, even when (or precisely because) that performance is asserted to be natural. Following Louis Althusser, we might conclude that this labor is valuable precisely in the extent to which the gendered subject submits “freely” to the imperative of this continual labor, and regards the product of that labor—gender identity—not as an imposition from outside but as something that originates from within.5 </w:t>
      </w:r>
      <w:r w:rsidRPr="006E30C3">
        <w:rPr>
          <w:rStyle w:val="StyleUnderline"/>
          <w:highlight w:val="yellow"/>
        </w:rPr>
        <w:t>The most obvious example</w:t>
      </w:r>
      <w:r w:rsidRPr="006E30C3">
        <w:rPr>
          <w:sz w:val="16"/>
        </w:rPr>
        <w:t xml:space="preserve"> of the labor of gender </w:t>
      </w:r>
      <w:r w:rsidRPr="006E30C3">
        <w:rPr>
          <w:rStyle w:val="StyleUnderline"/>
          <w:highlight w:val="yellow"/>
        </w:rPr>
        <w:t>is</w:t>
      </w:r>
      <w:r w:rsidRPr="006E30C3">
        <w:rPr>
          <w:rStyle w:val="StyleUnderline"/>
        </w:rPr>
        <w:t xml:space="preserve"> “</w:t>
      </w:r>
      <w:r w:rsidRPr="006E30C3">
        <w:rPr>
          <w:rStyle w:val="StyleUnderline"/>
          <w:highlight w:val="yellow"/>
        </w:rPr>
        <w:t>women’s work</w:t>
      </w:r>
      <w:r w:rsidRPr="006E30C3">
        <w:rPr>
          <w:sz w:val="16"/>
        </w:rPr>
        <w:t xml:space="preserve">”: </w:t>
      </w:r>
      <w:r w:rsidRPr="006E30C3">
        <w:rPr>
          <w:rStyle w:val="StyleUnderline"/>
        </w:rPr>
        <w:t>the physical</w:t>
      </w:r>
      <w:r w:rsidRPr="006E30C3">
        <w:rPr>
          <w:sz w:val="16"/>
        </w:rPr>
        <w:t xml:space="preserve">, strenuous </w:t>
      </w:r>
      <w:r w:rsidRPr="006E30C3">
        <w:rPr>
          <w:rStyle w:val="StyleUnderline"/>
        </w:rPr>
        <w:t xml:space="preserve">labor of </w:t>
      </w:r>
      <w:r w:rsidRPr="00817242">
        <w:rPr>
          <w:rStyle w:val="StyleUnderline"/>
        </w:rPr>
        <w:t>childbirth</w:t>
      </w:r>
      <w:r w:rsidRPr="006E30C3">
        <w:rPr>
          <w:rStyle w:val="StyleUnderline"/>
        </w:rPr>
        <w:t xml:space="preserve">, </w:t>
      </w:r>
      <w:r w:rsidRPr="006E30C3">
        <w:rPr>
          <w:rStyle w:val="StyleUnderline"/>
          <w:highlight w:val="yellow"/>
        </w:rPr>
        <w:t>child rearing</w:t>
      </w:r>
      <w:r w:rsidRPr="006E30C3">
        <w:rPr>
          <w:sz w:val="16"/>
        </w:rPr>
        <w:t xml:space="preserve">, caring for the elderly, and the like, </w:t>
      </w:r>
      <w:r w:rsidRPr="006E30C3">
        <w:rPr>
          <w:rStyle w:val="StyleUnderline"/>
        </w:rPr>
        <w:t xml:space="preserve">and the </w:t>
      </w:r>
      <w:r w:rsidRPr="006E30C3">
        <w:rPr>
          <w:rStyle w:val="StyleUnderline"/>
          <w:highlight w:val="yellow"/>
        </w:rPr>
        <w:t>emotional work</w:t>
      </w:r>
      <w:r w:rsidRPr="006E30C3">
        <w:rPr>
          <w:rStyle w:val="StyleUnderline"/>
        </w:rPr>
        <w:t xml:space="preserve"> of maintaining the state of relationality</w:t>
      </w:r>
      <w:r w:rsidRPr="006E30C3">
        <w:rPr>
          <w:sz w:val="16"/>
        </w:rPr>
        <w:t xml:space="preserve">, caretaking, and accommodation—this </w:t>
      </w:r>
      <w:r w:rsidRPr="006E30C3">
        <w:rPr>
          <w:rStyle w:val="StyleUnderline"/>
        </w:rPr>
        <w:t>is a kind of compulsory gendered labor that accrues value for capitalism without monetary remuneration for the individual laborer</w:t>
      </w:r>
      <w:r w:rsidRPr="006E30C3">
        <w:rPr>
          <w:sz w:val="16"/>
        </w:rPr>
        <w:t xml:space="preserve">. But what I hope to point to is that </w:t>
      </w:r>
      <w:r w:rsidRPr="006E30C3">
        <w:rPr>
          <w:rStyle w:val="StyleUnderline"/>
          <w:highlight w:val="yellow"/>
        </w:rPr>
        <w:t>these</w:t>
      </w:r>
      <w:r w:rsidRPr="006E30C3">
        <w:rPr>
          <w:rStyle w:val="StyleUnderline"/>
        </w:rPr>
        <w:t xml:space="preserve"> examples</w:t>
      </w:r>
      <w:r w:rsidRPr="006E30C3">
        <w:rPr>
          <w:sz w:val="16"/>
        </w:rPr>
        <w:t xml:space="preserve"> </w:t>
      </w:r>
      <w:r w:rsidRPr="006E30C3">
        <w:rPr>
          <w:rStyle w:val="StyleUnderline"/>
          <w:highlight w:val="yellow"/>
        </w:rPr>
        <w:t>are</w:t>
      </w:r>
      <w:r w:rsidRPr="006E30C3">
        <w:rPr>
          <w:sz w:val="16"/>
        </w:rPr>
        <w:t xml:space="preserve"> just </w:t>
      </w:r>
      <w:r w:rsidRPr="006E30C3">
        <w:rPr>
          <w:rStyle w:val="StyleUnderline"/>
        </w:rPr>
        <w:t xml:space="preserve">the most obvious </w:t>
      </w:r>
      <w:r w:rsidRPr="006E30C3">
        <w:rPr>
          <w:rStyle w:val="StyleUnderline"/>
          <w:highlight w:val="yellow"/>
        </w:rPr>
        <w:t xml:space="preserve">forms of the labor </w:t>
      </w:r>
      <w:r w:rsidRPr="006E30C3">
        <w:rPr>
          <w:rStyle w:val="Emphasis"/>
          <w:highlight w:val="yellow"/>
        </w:rPr>
        <w:t>intrinsic in all gendered identities</w:t>
      </w:r>
      <w:r w:rsidRPr="006E30C3">
        <w:rPr>
          <w:sz w:val="16"/>
        </w:rPr>
        <w:t xml:space="preserve">. </w:t>
      </w:r>
      <w:r w:rsidRPr="006E30C3">
        <w:rPr>
          <w:rStyle w:val="StyleUnderline"/>
        </w:rPr>
        <w:t>It is</w:t>
      </w:r>
      <w:r w:rsidRPr="006E30C3">
        <w:rPr>
          <w:sz w:val="16"/>
        </w:rPr>
        <w:t xml:space="preserve"> the realm of </w:t>
      </w:r>
      <w:r w:rsidRPr="006E30C3">
        <w:rPr>
          <w:rStyle w:val="StyleUnderline"/>
        </w:rPr>
        <w:t>affect</w:t>
      </w:r>
      <w:r w:rsidRPr="006E30C3">
        <w:rPr>
          <w:sz w:val="16"/>
        </w:rPr>
        <w:t xml:space="preserve"> </w:t>
      </w:r>
      <w:r w:rsidRPr="006E30C3">
        <w:rPr>
          <w:rStyle w:val="StyleUnderline"/>
        </w:rPr>
        <w:t>that renders</w:t>
      </w:r>
      <w:r w:rsidRPr="006E30C3">
        <w:rPr>
          <w:sz w:val="16"/>
        </w:rPr>
        <w:t xml:space="preserve"> such </w:t>
      </w:r>
      <w:r w:rsidRPr="006E30C3">
        <w:rPr>
          <w:rStyle w:val="StyleUnderline"/>
        </w:rPr>
        <w:t>performances to seem</w:t>
      </w:r>
      <w:r w:rsidRPr="006E30C3">
        <w:rPr>
          <w:sz w:val="16"/>
        </w:rPr>
        <w:t xml:space="preserve"> as though they are </w:t>
      </w:r>
      <w:r w:rsidRPr="006E30C3">
        <w:rPr>
          <w:rStyle w:val="StyleUnderline"/>
        </w:rPr>
        <w:t>spontaneous</w:t>
      </w:r>
      <w:r w:rsidRPr="006E30C3">
        <w:rPr>
          <w:sz w:val="16"/>
        </w:rPr>
        <w:t xml:space="preserve">, </w:t>
      </w:r>
      <w:r w:rsidRPr="006E30C3">
        <w:rPr>
          <w:rStyle w:val="StyleUnderline"/>
        </w:rPr>
        <w:t>the reflection of the subject</w:t>
      </w:r>
      <w:r w:rsidRPr="006E30C3">
        <w:rPr>
          <w:sz w:val="16"/>
        </w:rPr>
        <w:t xml:space="preserve"> himself or herself </w:t>
      </w:r>
      <w:r w:rsidRPr="006E30C3">
        <w:rPr>
          <w:rStyle w:val="StyleUnderline"/>
        </w:rPr>
        <w:t xml:space="preserve">rather than the </w:t>
      </w:r>
      <w:r w:rsidRPr="006E30C3">
        <w:rPr>
          <w:rStyle w:val="Emphasis"/>
        </w:rPr>
        <w:t>internalized form of subjection</w:t>
      </w:r>
      <w:r w:rsidRPr="006E30C3">
        <w:rPr>
          <w:rStyle w:val="StyleUnderline"/>
        </w:rPr>
        <w:t xml:space="preserve"> that makes legible each individual</w:t>
      </w:r>
      <w:r w:rsidRPr="006E30C3">
        <w:rPr>
          <w:sz w:val="16"/>
        </w:rPr>
        <w:t xml:space="preserve"> as a social subject.6</w:t>
      </w:r>
    </w:p>
    <w:p w14:paraId="7036EB84" w14:textId="77777777" w:rsidR="007C6649" w:rsidRPr="006E30C3" w:rsidRDefault="007C6649" w:rsidP="007C6649">
      <w:pPr>
        <w:rPr>
          <w:sz w:val="16"/>
        </w:rPr>
      </w:pPr>
      <w:r w:rsidRPr="006E30C3">
        <w:rPr>
          <w:sz w:val="16"/>
        </w:rPr>
        <w:t xml:space="preserve">Gender as Global Commodity </w:t>
      </w:r>
    </w:p>
    <w:p w14:paraId="05F61720" w14:textId="77777777" w:rsidR="007C6649" w:rsidRPr="006E30C3" w:rsidRDefault="007C6649" w:rsidP="007C6649">
      <w:pPr>
        <w:rPr>
          <w:sz w:val="16"/>
        </w:rPr>
      </w:pPr>
      <w:r w:rsidRPr="006E30C3">
        <w:rPr>
          <w:sz w:val="16"/>
        </w:rPr>
        <w:t xml:space="preserve">What kind of commodity is gender? Or, what happens to our understanding of the commodity when we think of gender as the outcome of compulsory labor? As Marx explains, </w:t>
      </w:r>
      <w:r w:rsidRPr="006E30C3">
        <w:rPr>
          <w:rStyle w:val="StyleUnderline"/>
        </w:rPr>
        <w:t>labor produces not just commodities but the laborer as a commodity</w:t>
      </w:r>
      <w:r w:rsidRPr="006E30C3">
        <w:rPr>
          <w:sz w:val="16"/>
        </w:rPr>
        <w:t xml:space="preserve">. To the extent that, under capital, the laborer does not own the products of his or her efforts, the laborer is alienated from his or her labor. This is what Marx calls the “estrangement” of the capitalist laborer, in which the product of the laborer’s efforts becomes an object, with an “external existence” that appears as “something alien” to the laborer: “The product of labor is labor which has been congealed in an object, which has become material: it is the objectification of labor.”7 There is another sense of estrangement, however, in the very process of production as well as in its object. </w:t>
      </w:r>
      <w:r w:rsidRPr="006E30C3">
        <w:rPr>
          <w:rStyle w:val="StyleUnderline"/>
        </w:rPr>
        <w:t>Because this labor is compulsory</w:t>
      </w:r>
      <w:r w:rsidRPr="006E30C3">
        <w:rPr>
          <w:sz w:val="16"/>
        </w:rPr>
        <w:t xml:space="preserve"> rather than chosen, </w:t>
      </w:r>
      <w:r w:rsidRPr="006E30C3">
        <w:rPr>
          <w:rStyle w:val="StyleUnderline"/>
        </w:rPr>
        <w:t>the laborer finds that toil “does not affirm himself but denies himself</w:t>
      </w:r>
      <w:r w:rsidRPr="006E30C3">
        <w:rPr>
          <w:sz w:val="16"/>
        </w:rPr>
        <w:t>.”8 This labor thus separates the worker from what Marx affirms as the “life-</w:t>
      </w:r>
      <w:r w:rsidRPr="006E30C3">
        <w:rPr>
          <w:sz w:val="16"/>
        </w:rPr>
        <w:softHyphen/>
        <w:t xml:space="preserve">engendering” process of </w:t>
      </w:r>
      <w:proofErr w:type="spellStart"/>
      <w:r w:rsidRPr="006E30C3">
        <w:rPr>
          <w:sz w:val="16"/>
        </w:rPr>
        <w:t>self chosen</w:t>
      </w:r>
      <w:proofErr w:type="spellEnd"/>
      <w:r w:rsidRPr="006E30C3">
        <w:rPr>
          <w:sz w:val="16"/>
        </w:rPr>
        <w:t xml:space="preserve"> work; capitalism alienates laborers by separating them from nature, from themselves, and from their “species-</w:t>
      </w:r>
      <w:r w:rsidRPr="006E30C3">
        <w:rPr>
          <w:sz w:val="16"/>
        </w:rPr>
        <w:softHyphen/>
        <w:t xml:space="preserve">being,” their essential connection to the collective humanity around them. </w:t>
      </w:r>
    </w:p>
    <w:p w14:paraId="4CE1D6F4" w14:textId="77777777" w:rsidR="007C6649" w:rsidRPr="006E30C3" w:rsidRDefault="007C6649" w:rsidP="007C6649">
      <w:pPr>
        <w:rPr>
          <w:rStyle w:val="StyleUnderline"/>
        </w:rPr>
      </w:pPr>
      <w:r w:rsidRPr="006E30C3">
        <w:rPr>
          <w:sz w:val="16"/>
        </w:rPr>
        <w:t xml:space="preserve">For Marx, </w:t>
      </w:r>
      <w:r w:rsidRPr="006E30C3">
        <w:rPr>
          <w:rStyle w:val="StyleUnderline"/>
        </w:rPr>
        <w:t>the distinction between chosen and unchosen labor is crucial</w:t>
      </w:r>
      <w:r w:rsidRPr="006E30C3">
        <w:rPr>
          <w:sz w:val="16"/>
        </w:rPr>
        <w:t>, and we might distinguish between alienating labor and self-</w:t>
      </w:r>
      <w:r w:rsidRPr="006E30C3">
        <w:rPr>
          <w:sz w:val="16"/>
        </w:rPr>
        <w:softHyphen/>
        <w:t xml:space="preserve">actualizing work, to borrow Hannah Arendt’s terms. The antinomy between work and labor is, for Arendt, a crucial marker of the subject’s alienation under capital. </w:t>
      </w:r>
      <w:r w:rsidRPr="00817242">
        <w:rPr>
          <w:rStyle w:val="StyleUnderline"/>
        </w:rPr>
        <w:t>Labor</w:t>
      </w:r>
      <w:r w:rsidRPr="00817242">
        <w:rPr>
          <w:sz w:val="16"/>
        </w:rPr>
        <w:t xml:space="preserve">, for Arendt, </w:t>
      </w:r>
      <w:r w:rsidRPr="00817242">
        <w:rPr>
          <w:rStyle w:val="StyleUnderline"/>
        </w:rPr>
        <w:t>is the compulsory, repetitive, and alienated effort that produces commodities</w:t>
      </w:r>
      <w:r w:rsidRPr="006E30C3">
        <w:rPr>
          <w:rStyle w:val="StyleUnderline"/>
        </w:rPr>
        <w:t xml:space="preserve"> to which the laboring subject has no connection</w:t>
      </w:r>
      <w:r w:rsidRPr="006E30C3">
        <w:rPr>
          <w:sz w:val="16"/>
        </w:rPr>
        <w:t xml:space="preserve">. It is by necessity “slavish,” </w:t>
      </w:r>
      <w:r w:rsidRPr="006E30C3">
        <w:rPr>
          <w:rStyle w:val="StyleUnderline"/>
        </w:rPr>
        <w:t>involving repetitive tasks that the laborer cannot claim or are “unproductive</w:t>
      </w:r>
      <w:r w:rsidRPr="006E30C3">
        <w:rPr>
          <w:sz w:val="16"/>
        </w:rPr>
        <w:t xml:space="preserve">” in the sense that they are ephemeral or immediately consumed. As she writes, “It is indeed the mark of all laboring that it leaves nothing behind, that the result of its effort is almost as quickly consumed as the effort is spent.”9 </w:t>
      </w:r>
      <w:r w:rsidRPr="006E30C3">
        <w:rPr>
          <w:rStyle w:val="StyleUnderline"/>
        </w:rPr>
        <w:t>Work</w:t>
      </w:r>
      <w:r w:rsidRPr="006E30C3">
        <w:rPr>
          <w:sz w:val="16"/>
        </w:rPr>
        <w:t xml:space="preserve">, on the other hand, is at least one step removed from alienated labor, in that it </w:t>
      </w:r>
      <w:r w:rsidRPr="006E30C3">
        <w:rPr>
          <w:rStyle w:val="StyleUnderline"/>
        </w:rPr>
        <w:t>produces something that carries within it the mark of its relation to the worker.</w:t>
      </w:r>
      <w:r w:rsidRPr="006E30C3">
        <w:rPr>
          <w:sz w:val="16"/>
        </w:rPr>
        <w:t xml:space="preserve"> Here Arendt seeks to correct what she sees as a slippage in Marx between two distinct forms of production: labor and work. While Marx is most interested in the predication of laboring subjects by extracting surplus value, Arendt calls to our attention the important relation between workers and the object they produce. </w:t>
      </w:r>
      <w:r w:rsidRPr="006E30C3">
        <w:rPr>
          <w:rStyle w:val="StyleUnderline"/>
        </w:rPr>
        <w:t>It is the object’s capacity to endure</w:t>
      </w:r>
      <w:r w:rsidRPr="006E30C3">
        <w:rPr>
          <w:sz w:val="16"/>
        </w:rPr>
        <w:t>, at least for a time</w:t>
      </w:r>
      <w:r w:rsidRPr="006E30C3">
        <w:rPr>
          <w:rStyle w:val="StyleUnderline"/>
        </w:rPr>
        <w:t>, its own usage without being entirely consumed that marks the distinction between the activity of labor and that of work.</w:t>
      </w:r>
      <w:r w:rsidRPr="006E30C3">
        <w:rPr>
          <w:sz w:val="16"/>
        </w:rPr>
        <w:t xml:space="preserve"> This durability, Arendt argues, “makes them withstand, ‘stand against’ and endure, at least for a time, the voracious needs and wants of their living makers and users.” In this capacity, “the things of the world have the function of stabilizing human life. . . . Men . . . can retrieve their sameness, that is, their identity, by being related to the same chair and the same table” (137). </w:t>
      </w:r>
      <w:r w:rsidRPr="00817242">
        <w:rPr>
          <w:rStyle w:val="StyleUnderline"/>
        </w:rPr>
        <w:t xml:space="preserve">Laboring is the dull activity meant to </w:t>
      </w:r>
      <w:r w:rsidRPr="00817242">
        <w:rPr>
          <w:rStyle w:val="Emphasis"/>
        </w:rPr>
        <w:t>sustain the living body</w:t>
      </w:r>
      <w:r w:rsidRPr="006E30C3">
        <w:rPr>
          <w:rStyle w:val="StyleUnderline"/>
        </w:rPr>
        <w:t>, while work is what leaves a mark behind it, contributing to the objective world.</w:t>
      </w:r>
    </w:p>
    <w:p w14:paraId="0F002E8D" w14:textId="77777777" w:rsidR="007C6649" w:rsidRPr="006E30C3" w:rsidRDefault="007C6649" w:rsidP="007C6649">
      <w:pPr>
        <w:rPr>
          <w:rStyle w:val="StyleUnderline"/>
        </w:rPr>
      </w:pPr>
      <w:r w:rsidRPr="006E30C3">
        <w:rPr>
          <w:sz w:val="16"/>
        </w:rPr>
        <w:t xml:space="preserve">There is an additional distinction as well, however, which is that </w:t>
      </w:r>
      <w:r w:rsidRPr="006E30C3">
        <w:rPr>
          <w:rStyle w:val="StyleUnderline"/>
        </w:rPr>
        <w:t>the capacity to work depends necessarily on one’s freedom from labor.</w:t>
      </w:r>
      <w:r w:rsidRPr="006E30C3">
        <w:rPr>
          <w:sz w:val="16"/>
        </w:rPr>
        <w:t xml:space="preserve"> Here is where Arendt reads the class distinctions of modern society. While in slave societies slaves could not work, it was their labor that secured the master’s freedom to work. This is a crucial distinction; as the autonomy of “free” subjects rests in their ability to leave a mark in the concrete world, this must mean that they are liberated from the mundane routine of labor. Significantly, it is the mark of modern society, for Arendt, that this distinction between labor and work is mystified, and that the subject constituted in the wage labor system, by extracting surplus value for labor, is offered as an alternative to alienated labor, not (socially meaningful) work but play. As she writes, “All serious activities, irrespective of their fruits, are called labor, and every activity which is not necessary either for the life of the individual or for the life process of society is subsumed under playfulness” (127). </w:t>
      </w:r>
      <w:r w:rsidRPr="006E30C3">
        <w:rPr>
          <w:rStyle w:val="StyleUnderline"/>
          <w:highlight w:val="yellow"/>
        </w:rPr>
        <w:t>Within the structure of wage labor</w:t>
      </w:r>
      <w:r w:rsidRPr="006E30C3">
        <w:rPr>
          <w:rStyle w:val="StyleUnderline"/>
        </w:rPr>
        <w:t xml:space="preserve">, </w:t>
      </w:r>
      <w:r w:rsidRPr="006E30C3">
        <w:rPr>
          <w:rStyle w:val="StyleUnderline"/>
          <w:highlight w:val="yellow"/>
        </w:rPr>
        <w:t>the</w:t>
      </w:r>
      <w:r w:rsidRPr="006E30C3">
        <w:rPr>
          <w:rStyle w:val="StyleUnderline"/>
        </w:rPr>
        <w:t xml:space="preserve"> </w:t>
      </w:r>
      <w:r w:rsidRPr="006E30C3">
        <w:rPr>
          <w:rStyle w:val="StyleUnderline"/>
          <w:highlight w:val="yellow"/>
        </w:rPr>
        <w:t>social imperative</w:t>
      </w:r>
      <w:r w:rsidRPr="006E30C3">
        <w:rPr>
          <w:rStyle w:val="StyleUnderline"/>
        </w:rPr>
        <w:t xml:space="preserve"> toward “making a living” </w:t>
      </w:r>
      <w:r w:rsidRPr="006E30C3">
        <w:rPr>
          <w:rStyle w:val="Emphasis"/>
          <w:highlight w:val="yellow"/>
        </w:rPr>
        <w:t>overrides the objective value of work</w:t>
      </w:r>
      <w:r w:rsidRPr="006E30C3">
        <w:rPr>
          <w:rStyle w:val="StyleUnderline"/>
        </w:rPr>
        <w:t xml:space="preserve">, </w:t>
      </w:r>
      <w:r w:rsidRPr="006E30C3">
        <w:rPr>
          <w:rStyle w:val="StyleUnderline"/>
          <w:highlight w:val="yellow"/>
        </w:rPr>
        <w:t>dividing</w:t>
      </w:r>
      <w:r w:rsidRPr="006E30C3">
        <w:rPr>
          <w:rStyle w:val="StyleUnderline"/>
        </w:rPr>
        <w:t xml:space="preserve"> </w:t>
      </w:r>
      <w:r w:rsidRPr="006E30C3">
        <w:rPr>
          <w:rStyle w:val="StyleUnderline"/>
          <w:highlight w:val="yellow"/>
        </w:rPr>
        <w:t>all</w:t>
      </w:r>
      <w:r w:rsidRPr="006E30C3">
        <w:rPr>
          <w:rStyle w:val="StyleUnderline"/>
        </w:rPr>
        <w:t xml:space="preserve"> human </w:t>
      </w:r>
      <w:r w:rsidRPr="006E30C3">
        <w:rPr>
          <w:rStyle w:val="StyleUnderline"/>
          <w:highlight w:val="yellow"/>
        </w:rPr>
        <w:t>activity into (profit-</w:t>
      </w:r>
      <w:r w:rsidRPr="006E30C3">
        <w:rPr>
          <w:rStyle w:val="StyleUnderline"/>
          <w:highlight w:val="yellow"/>
        </w:rPr>
        <w:softHyphen/>
        <w:t xml:space="preserve">oriented) </w:t>
      </w:r>
      <w:r w:rsidRPr="00D0014F">
        <w:rPr>
          <w:rStyle w:val="StyleUnderline"/>
        </w:rPr>
        <w:t xml:space="preserve">labor </w:t>
      </w:r>
      <w:r w:rsidRPr="006E30C3">
        <w:rPr>
          <w:rStyle w:val="StyleUnderline"/>
          <w:highlight w:val="yellow"/>
        </w:rPr>
        <w:t>and (non-</w:t>
      </w:r>
      <w:r w:rsidRPr="006E30C3">
        <w:rPr>
          <w:rStyle w:val="StyleUnderline"/>
          <w:highlight w:val="yellow"/>
        </w:rPr>
        <w:softHyphen/>
        <w:t>profit-</w:t>
      </w:r>
      <w:r w:rsidRPr="006E30C3">
        <w:rPr>
          <w:rStyle w:val="StyleUnderline"/>
          <w:highlight w:val="yellow"/>
        </w:rPr>
        <w:softHyphen/>
        <w:t xml:space="preserve">oriented) </w:t>
      </w:r>
      <w:r w:rsidRPr="00D0014F">
        <w:rPr>
          <w:rStyle w:val="StyleUnderline"/>
        </w:rPr>
        <w:t>play.</w:t>
      </w:r>
      <w:r w:rsidRPr="006E30C3">
        <w:rPr>
          <w:rStyle w:val="StyleUnderline"/>
        </w:rPr>
        <w:t xml:space="preserve"> </w:t>
      </w:r>
    </w:p>
    <w:p w14:paraId="15069DE2" w14:textId="77777777" w:rsidR="007C6649" w:rsidRPr="006E30C3" w:rsidRDefault="007C6649" w:rsidP="007C6649">
      <w:pPr>
        <w:rPr>
          <w:rStyle w:val="Emphasis"/>
        </w:rPr>
      </w:pPr>
      <w:r w:rsidRPr="006E30C3">
        <w:rPr>
          <w:rStyle w:val="StyleUnderline"/>
          <w:highlight w:val="yellow"/>
        </w:rPr>
        <w:t>What</w:t>
      </w:r>
      <w:r w:rsidRPr="006E30C3">
        <w:rPr>
          <w:rStyle w:val="StyleUnderline"/>
        </w:rPr>
        <w:t xml:space="preserve"> the “</w:t>
      </w:r>
      <w:r w:rsidRPr="006E30C3">
        <w:rPr>
          <w:rStyle w:val="StyleUnderline"/>
          <w:highlight w:val="yellow"/>
        </w:rPr>
        <w:t>queer” brings</w:t>
      </w:r>
      <w:r w:rsidRPr="006E30C3">
        <w:rPr>
          <w:rStyle w:val="StyleUnderline"/>
        </w:rPr>
        <w:t xml:space="preserve"> to this discussion </w:t>
      </w:r>
      <w:r w:rsidRPr="006E30C3">
        <w:rPr>
          <w:rStyle w:val="StyleUnderline"/>
          <w:highlight w:val="yellow"/>
        </w:rPr>
        <w:t xml:space="preserve">is a </w:t>
      </w:r>
      <w:r w:rsidRPr="006E30C3">
        <w:rPr>
          <w:rStyle w:val="Emphasis"/>
          <w:highlight w:val="yellow"/>
        </w:rPr>
        <w:t>revision of the relation between work, labor, and play</w:t>
      </w:r>
      <w:r w:rsidRPr="006E30C3">
        <w:rPr>
          <w:rStyle w:val="Emphasis"/>
        </w:rPr>
        <w:t>.</w:t>
      </w:r>
      <w:r w:rsidRPr="006E30C3">
        <w:rPr>
          <w:sz w:val="16"/>
        </w:rPr>
        <w:t xml:space="preserve"> </w:t>
      </w:r>
      <w:r w:rsidRPr="006E30C3">
        <w:rPr>
          <w:rStyle w:val="StyleUnderline"/>
        </w:rPr>
        <w:t xml:space="preserve">One </w:t>
      </w:r>
      <w:r w:rsidRPr="00D0014F">
        <w:rPr>
          <w:rStyle w:val="StyleUnderline"/>
        </w:rPr>
        <w:t>thinks here of the example of drag</w:t>
      </w:r>
      <w:r w:rsidRPr="00D0014F">
        <w:rPr>
          <w:sz w:val="16"/>
        </w:rPr>
        <w:t>,</w:t>
      </w:r>
      <w:r w:rsidRPr="006E30C3">
        <w:rPr>
          <w:sz w:val="16"/>
        </w:rPr>
        <w:t xml:space="preserve"> which is the practice at the center of the film reading that follows. On the one hand, such a distinction seems to match at least one possible reading of drag performances, since the spirit of play is certainly present in each spectacle. Indeed, elements of play are everywhere evident in the rituals of camp, and the drag performances as Mariposas presents them are no exception to this logic. This play, however, might not be read as the antithesis of labor. </w:t>
      </w:r>
      <w:r w:rsidRPr="006E30C3">
        <w:rPr>
          <w:rStyle w:val="StyleUnderline"/>
          <w:highlight w:val="yellow"/>
        </w:rPr>
        <w:t>It</w:t>
      </w:r>
      <w:r w:rsidRPr="006E30C3">
        <w:rPr>
          <w:sz w:val="16"/>
          <w:highlight w:val="yellow"/>
        </w:rPr>
        <w:t xml:space="preserve"> </w:t>
      </w:r>
      <w:r w:rsidRPr="006E30C3">
        <w:rPr>
          <w:rStyle w:val="StyleUnderline"/>
          <w:highlight w:val="yellow"/>
        </w:rPr>
        <w:t>is</w:t>
      </w:r>
      <w:r w:rsidRPr="006E30C3">
        <w:rPr>
          <w:sz w:val="16"/>
        </w:rPr>
        <w:t xml:space="preserve">, rather, </w:t>
      </w:r>
      <w:r w:rsidRPr="006E30C3">
        <w:rPr>
          <w:rStyle w:val="StyleUnderline"/>
        </w:rPr>
        <w:t xml:space="preserve">a kind of </w:t>
      </w:r>
      <w:r w:rsidRPr="006E30C3">
        <w:rPr>
          <w:rStyle w:val="StyleUnderline"/>
          <w:highlight w:val="yellow"/>
        </w:rPr>
        <w:t>work that uses play</w:t>
      </w:r>
      <w:r w:rsidRPr="006E30C3">
        <w:rPr>
          <w:sz w:val="16"/>
        </w:rPr>
        <w:t xml:space="preserve">, in some instances, </w:t>
      </w:r>
      <w:r w:rsidRPr="006E30C3">
        <w:rPr>
          <w:rStyle w:val="StyleUnderline"/>
          <w:highlight w:val="yellow"/>
        </w:rPr>
        <w:t>to establish its autonomy</w:t>
      </w:r>
      <w:r w:rsidRPr="006E30C3">
        <w:rPr>
          <w:rStyle w:val="StyleUnderline"/>
        </w:rPr>
        <w:t xml:space="preserve"> as work</w:t>
      </w:r>
      <w:r w:rsidRPr="006E30C3">
        <w:rPr>
          <w:sz w:val="16"/>
        </w:rPr>
        <w:t xml:space="preserve">, </w:t>
      </w:r>
      <w:r w:rsidRPr="006E30C3">
        <w:rPr>
          <w:rStyle w:val="StyleUnderline"/>
        </w:rPr>
        <w:t>to refuse the alienating or estranging effects of labor</w:t>
      </w:r>
      <w:r w:rsidRPr="006E30C3">
        <w:rPr>
          <w:sz w:val="16"/>
        </w:rPr>
        <w:t xml:space="preserve">. As Matthew </w:t>
      </w:r>
      <w:proofErr w:type="spellStart"/>
      <w:r w:rsidRPr="006E30C3">
        <w:rPr>
          <w:sz w:val="16"/>
        </w:rPr>
        <w:t>Tinkcom</w:t>
      </w:r>
      <w:proofErr w:type="spellEnd"/>
      <w:r w:rsidRPr="006E30C3">
        <w:rPr>
          <w:sz w:val="16"/>
        </w:rPr>
        <w:t xml:space="preserve"> argues, the playfulness of camp allows for glimpses of a certain kind of work</w:t>
      </w:r>
      <w:r w:rsidRPr="006E30C3">
        <w:rPr>
          <w:sz w:val="16"/>
          <w:highlight w:val="yellow"/>
        </w:rPr>
        <w:t xml:space="preserve">, </w:t>
      </w:r>
      <w:r w:rsidRPr="006E30C3">
        <w:rPr>
          <w:rStyle w:val="StyleUnderline"/>
          <w:highlight w:val="yellow"/>
        </w:rPr>
        <w:t>the (queer) subject’s</w:t>
      </w:r>
      <w:r w:rsidRPr="006E30C3">
        <w:rPr>
          <w:rStyle w:val="StyleUnderline"/>
        </w:rPr>
        <w:t xml:space="preserve"> </w:t>
      </w:r>
      <w:r w:rsidRPr="006E30C3">
        <w:rPr>
          <w:rStyle w:val="StyleUnderline"/>
          <w:highlight w:val="yellow"/>
        </w:rPr>
        <w:t>intentionality invested in the object</w:t>
      </w:r>
      <w:r w:rsidRPr="006E30C3">
        <w:rPr>
          <w:rStyle w:val="StyleUnderline"/>
        </w:rPr>
        <w:t xml:space="preserve">, and thus </w:t>
      </w:r>
      <w:r w:rsidRPr="006E30C3">
        <w:rPr>
          <w:rStyle w:val="StyleUnderline"/>
          <w:highlight w:val="yellow"/>
        </w:rPr>
        <w:t>switches such an object to a different register of value</w:t>
      </w:r>
      <w:r w:rsidRPr="006E30C3">
        <w:rPr>
          <w:rStyle w:val="StyleUnderline"/>
        </w:rPr>
        <w:t>—</w:t>
      </w:r>
      <w:r w:rsidRPr="006E30C3">
        <w:rPr>
          <w:rStyle w:val="Emphasis"/>
          <w:highlight w:val="yellow"/>
        </w:rPr>
        <w:t>not purely exchange or use value</w:t>
      </w:r>
      <w:r w:rsidRPr="006E30C3">
        <w:rPr>
          <w:rStyle w:val="StyleUnderline"/>
          <w:highlight w:val="yellow"/>
        </w:rPr>
        <w:t xml:space="preserve"> but </w:t>
      </w:r>
      <w:r w:rsidRPr="006E30C3">
        <w:rPr>
          <w:rStyle w:val="StyleUnderline"/>
        </w:rPr>
        <w:t xml:space="preserve">something else, </w:t>
      </w:r>
      <w:r w:rsidRPr="006E30C3">
        <w:rPr>
          <w:rStyle w:val="Emphasis"/>
          <w:highlight w:val="yellow"/>
        </w:rPr>
        <w:t>the register of pleasure</w:t>
      </w:r>
      <w:r w:rsidRPr="006E30C3">
        <w:rPr>
          <w:sz w:val="16"/>
        </w:rPr>
        <w:t xml:space="preserve">.10 Useful for us here is </w:t>
      </w:r>
      <w:proofErr w:type="spellStart"/>
      <w:r w:rsidRPr="006E30C3">
        <w:rPr>
          <w:rStyle w:val="StyleUnderline"/>
        </w:rPr>
        <w:t>Tinkcom’s</w:t>
      </w:r>
      <w:proofErr w:type="spellEnd"/>
      <w:r w:rsidRPr="006E30C3">
        <w:rPr>
          <w:rStyle w:val="StyleUnderline"/>
        </w:rPr>
        <w:t xml:space="preserve"> emphasis on </w:t>
      </w:r>
      <w:r w:rsidRPr="00306CB4">
        <w:rPr>
          <w:rStyle w:val="StyleUnderline"/>
        </w:rPr>
        <w:t>camp as an altered mode of production, drawing our gaze from the consumptive registers of the spectacle to offer a vision of camp as “the marks of queer labor that allow for visions of work to emerge.</w:t>
      </w:r>
      <w:r w:rsidRPr="006E30C3">
        <w:rPr>
          <w:rStyle w:val="StyleUnderline"/>
        </w:rPr>
        <w:t>”</w:t>
      </w:r>
      <w:r w:rsidRPr="006E30C3">
        <w:rPr>
          <w:sz w:val="16"/>
        </w:rPr>
        <w:t xml:space="preserve">11 To speak of camp, or drag, as a productive form of work begs the question of value. That is, </w:t>
      </w:r>
      <w:r w:rsidRPr="006E30C3">
        <w:rPr>
          <w:rStyle w:val="StyleUnderline"/>
        </w:rPr>
        <w:t xml:space="preserve">the “work” of camp, which offers us insight into subjectivity produced through work, allows as well the chance to consider how </w:t>
      </w:r>
      <w:r w:rsidRPr="00306CB4">
        <w:rPr>
          <w:rStyle w:val="StyleUnderline"/>
        </w:rPr>
        <w:t xml:space="preserve">drag’s </w:t>
      </w:r>
      <w:r w:rsidRPr="006E30C3">
        <w:rPr>
          <w:rStyle w:val="StyleUnderline"/>
          <w:highlight w:val="yellow"/>
        </w:rPr>
        <w:t>performances of gender</w:t>
      </w:r>
      <w:r w:rsidRPr="006E30C3">
        <w:rPr>
          <w:rStyle w:val="StyleUnderline"/>
        </w:rPr>
        <w:t xml:space="preserve"> might </w:t>
      </w:r>
      <w:r w:rsidRPr="006E30C3">
        <w:rPr>
          <w:rStyle w:val="StyleUnderline"/>
          <w:highlight w:val="yellow"/>
        </w:rPr>
        <w:t xml:space="preserve">constitute </w:t>
      </w:r>
      <w:r w:rsidRPr="006E30C3">
        <w:rPr>
          <w:rStyle w:val="Emphasis"/>
          <w:highlight w:val="yellow"/>
        </w:rPr>
        <w:t>forms of value, produced through the subject’s perpetual labor.</w:t>
      </w:r>
      <w:r w:rsidRPr="006E30C3">
        <w:rPr>
          <w:sz w:val="16"/>
        </w:rPr>
        <w:t xml:space="preserve"> In other words, </w:t>
      </w:r>
      <w:r w:rsidRPr="006E30C3">
        <w:rPr>
          <w:rStyle w:val="StyleUnderline"/>
          <w:highlight w:val="yellow"/>
        </w:rPr>
        <w:t>drag</w:t>
      </w:r>
      <w:r w:rsidRPr="006E30C3">
        <w:rPr>
          <w:sz w:val="16"/>
        </w:rPr>
        <w:t xml:space="preserve"> (as playful work) paradoxically </w:t>
      </w:r>
      <w:r w:rsidRPr="006E30C3">
        <w:rPr>
          <w:rStyle w:val="StyleUnderline"/>
          <w:highlight w:val="yellow"/>
        </w:rPr>
        <w:t>reveals</w:t>
      </w:r>
      <w:r w:rsidRPr="006E30C3">
        <w:rPr>
          <w:rStyle w:val="StyleUnderline"/>
        </w:rPr>
        <w:t xml:space="preserve"> not just </w:t>
      </w:r>
      <w:r w:rsidRPr="006E30C3">
        <w:rPr>
          <w:rStyle w:val="Emphasis"/>
          <w:highlight w:val="yellow"/>
        </w:rPr>
        <w:t>the social construction of gender but its status as labor</w:t>
      </w:r>
      <w:r w:rsidRPr="006E30C3">
        <w:rPr>
          <w:rStyle w:val="Emphasis"/>
        </w:rPr>
        <w:t>,</w:t>
      </w:r>
      <w:r w:rsidRPr="006E30C3">
        <w:rPr>
          <w:sz w:val="16"/>
        </w:rPr>
        <w:t xml:space="preserve"> as </w:t>
      </w:r>
      <w:r w:rsidRPr="006E30C3">
        <w:rPr>
          <w:rStyle w:val="StyleUnderline"/>
          <w:highlight w:val="yellow"/>
        </w:rPr>
        <w:t xml:space="preserve">the coercive or compulsory efforts that </w:t>
      </w:r>
      <w:r w:rsidRPr="006E30C3">
        <w:rPr>
          <w:rStyle w:val="Emphasis"/>
          <w:highlight w:val="yellow"/>
        </w:rPr>
        <w:t>produce the gendered body which capital needs for its productive system</w:t>
      </w:r>
      <w:r w:rsidRPr="006E30C3">
        <w:rPr>
          <w:rStyle w:val="Emphasis"/>
        </w:rPr>
        <w:t>.</w:t>
      </w:r>
    </w:p>
    <w:p w14:paraId="39E3A598" w14:textId="77777777" w:rsidR="007C6649" w:rsidRPr="006E30C3" w:rsidRDefault="007C6649" w:rsidP="007C6649">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6D547E6D" w14:textId="77777777" w:rsidR="007C6649" w:rsidRPr="006E30C3" w:rsidRDefault="007C6649" w:rsidP="007C6649">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5D82FD01" w14:textId="77777777" w:rsidR="007C6649" w:rsidRPr="006E30C3" w:rsidRDefault="007C6649" w:rsidP="007C6649">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0530EE4D" w14:textId="77777777" w:rsidR="007C6649" w:rsidRPr="006E30C3" w:rsidRDefault="007C6649" w:rsidP="007C6649"/>
    <w:p w14:paraId="4132B8C5" w14:textId="77777777" w:rsidR="007C6649" w:rsidRPr="006E30C3" w:rsidRDefault="007C6649" w:rsidP="007C6649">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51E72B44" w14:textId="77777777" w:rsidR="007C6649" w:rsidRPr="006E30C3" w:rsidRDefault="007C6649" w:rsidP="007C6649">
      <w:pPr>
        <w:rPr>
          <w:b/>
          <w:bCs/>
          <w:sz w:val="16"/>
        </w:rPr>
      </w:pPr>
      <w:r w:rsidRPr="006E30C3">
        <w:rPr>
          <w:b/>
          <w:bCs/>
          <w:sz w:val="16"/>
        </w:rPr>
        <w:t>Producing garments &amp; gender</w:t>
      </w:r>
    </w:p>
    <w:p w14:paraId="2C73B768" w14:textId="77777777" w:rsidR="007C6649" w:rsidRPr="006E30C3" w:rsidRDefault="007C6649" w:rsidP="007C6649">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6E4FD33D" w14:textId="77777777" w:rsidR="007C6649" w:rsidRPr="006E30C3" w:rsidRDefault="007C6649" w:rsidP="007C6649">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0767CFC9" w14:textId="77777777" w:rsidR="007C6649" w:rsidRPr="006E30C3" w:rsidRDefault="007C6649" w:rsidP="007C6649">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349B18FA" w14:textId="77777777" w:rsidR="007C6649" w:rsidRPr="006E30C3" w:rsidRDefault="007C6649" w:rsidP="007C6649">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3D1A092F" w14:textId="77777777" w:rsidR="007C6649" w:rsidRPr="006E30C3" w:rsidRDefault="007C6649" w:rsidP="007C6649">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2ADF2C2A" w14:textId="77777777" w:rsidR="007C6649" w:rsidRPr="006E30C3" w:rsidRDefault="007C6649" w:rsidP="007C6649">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4EAE03CD" w14:textId="77777777" w:rsidR="007C6649" w:rsidRPr="006E30C3" w:rsidRDefault="007C6649" w:rsidP="007C6649">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04D4A053" w14:textId="77777777" w:rsidR="007C6649" w:rsidRPr="006E30C3" w:rsidRDefault="007C6649" w:rsidP="007C6649">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6C174340" w14:textId="77777777" w:rsidR="007C6649" w:rsidRPr="006E30C3" w:rsidRDefault="007C6649" w:rsidP="007C6649">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537BE9CE" w14:textId="77777777" w:rsidR="007C6649" w:rsidRPr="006E30C3" w:rsidRDefault="007C6649" w:rsidP="007C6649">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53C571E8" w14:textId="77777777" w:rsidR="007C6649" w:rsidRPr="006E30C3" w:rsidRDefault="007C6649" w:rsidP="007C6649">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58AFA49A" w14:textId="77777777" w:rsidR="007C6649" w:rsidRPr="006E30C3" w:rsidRDefault="007C6649" w:rsidP="007C6649">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654A812F" w14:textId="77777777" w:rsidR="007C6649" w:rsidRPr="006E30C3" w:rsidRDefault="007C6649" w:rsidP="007C6649">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764ACEB9" w14:textId="77777777" w:rsidR="007C6649" w:rsidRPr="006E30C3" w:rsidRDefault="007C6649" w:rsidP="007C6649">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2EE98991" w14:textId="77777777" w:rsidR="007C6649" w:rsidRPr="006E30C3" w:rsidRDefault="007C6649" w:rsidP="007C6649">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504F4AFA" w14:textId="77777777" w:rsidR="007C6649" w:rsidRPr="006E30C3" w:rsidRDefault="007C6649" w:rsidP="007C6649">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0CFC47B8" w14:textId="77777777" w:rsidR="007C6649" w:rsidRDefault="007C6649" w:rsidP="007C6649">
      <w:pPr>
        <w:pStyle w:val="Heading4"/>
      </w:pPr>
      <w:r>
        <w:t xml:space="preserve">The impact is </w:t>
      </w:r>
      <w:proofErr w:type="spellStart"/>
      <w:r w:rsidRPr="00FE2E26">
        <w:rPr>
          <w:u w:val="single"/>
        </w:rPr>
        <w:t>homonationalism</w:t>
      </w:r>
      <w:proofErr w:type="spellEnd"/>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45580ABA" w14:textId="77777777" w:rsidR="007C6649" w:rsidRDefault="007C6649" w:rsidP="007C6649">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5DA053D7" w14:textId="77777777" w:rsidR="007C6649" w:rsidRPr="003A0CC2" w:rsidRDefault="007C6649" w:rsidP="007C6649">
      <w:r w:rsidRPr="003A0CC2">
        <w:t>(Sanna Strand, "“A country to fall in love with/in”: gender and sexuality in Swedish Armed Forces’ marketing campaigns," 7-13-2018, Taylor &amp; Francis, https://www.tandfonline.com/doi/full/10.1080/14616742.2018.1487772, accessed 10-16-2025)</w:t>
      </w:r>
    </w:p>
    <w:p w14:paraId="6ABD49E0" w14:textId="77777777" w:rsidR="007C6649" w:rsidRDefault="007C6649" w:rsidP="007C6649"/>
    <w:p w14:paraId="7AC8105B" w14:textId="77777777" w:rsidR="007C6649" w:rsidRPr="003A0CC2" w:rsidRDefault="007C6649" w:rsidP="007C6649">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proofErr w:type="spellStart"/>
      <w:r w:rsidRPr="003A0CC2">
        <w:rPr>
          <w:rStyle w:val="Emphasis"/>
          <w:highlight w:val="yellow"/>
        </w:rPr>
        <w:t>homonationalism</w:t>
      </w:r>
      <w:proofErr w:type="spellEnd"/>
      <w:r w:rsidRPr="003A0CC2">
        <w:rPr>
          <w:sz w:val="16"/>
        </w:rPr>
        <w:t>” (Puar Citation2007) or “</w:t>
      </w:r>
      <w:proofErr w:type="spellStart"/>
      <w:r w:rsidRPr="003A0CC2">
        <w:rPr>
          <w:sz w:val="16"/>
        </w:rPr>
        <w:t>femonationalism</w:t>
      </w:r>
      <w:proofErr w:type="spellEnd"/>
      <w:r w:rsidRPr="003A0CC2">
        <w:rPr>
          <w:sz w:val="16"/>
        </w:rPr>
        <w:t>” (Farris Citation2017).</w:t>
      </w:r>
    </w:p>
    <w:p w14:paraId="6828682B" w14:textId="77777777" w:rsidR="007C6649" w:rsidRPr="003A0CC2" w:rsidRDefault="007C6649" w:rsidP="007C6649">
      <w:pPr>
        <w:rPr>
          <w:sz w:val="16"/>
        </w:rPr>
      </w:pPr>
      <w:r w:rsidRPr="003A0CC2">
        <w:rPr>
          <w:sz w:val="16"/>
        </w:rPr>
        <w:t xml:space="preserve">European contexts have also seen LGBT rights and subjectivities increasingly becoming “entangled with New Cold War sentiments” (Rivkin-Fish and </w:t>
      </w:r>
      <w:proofErr w:type="spellStart"/>
      <w:r w:rsidRPr="003A0CC2">
        <w:rPr>
          <w:sz w:val="16"/>
        </w:rPr>
        <w:t>Hartblay</w:t>
      </w:r>
      <w:proofErr w:type="spellEnd"/>
      <w:r w:rsidRPr="003A0CC2">
        <w:rPr>
          <w:sz w:val="16"/>
        </w:rPr>
        <w:t>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71313639" w14:textId="77777777" w:rsidR="007C6649" w:rsidRPr="003A0CC2" w:rsidRDefault="007C6649" w:rsidP="007C6649">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w:t>
      </w:r>
      <w:proofErr w:type="spellStart"/>
      <w:r w:rsidRPr="003A0CC2">
        <w:rPr>
          <w:sz w:val="16"/>
        </w:rPr>
        <w:t>Aggestam</w:t>
      </w:r>
      <w:proofErr w:type="spellEnd"/>
      <w:r w:rsidRPr="003A0CC2">
        <w:rPr>
          <w:sz w:val="16"/>
        </w:rPr>
        <w:t xml:space="preserve">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w:t>
      </w:r>
      <w:proofErr w:type="spellStart"/>
      <w:r w:rsidRPr="003A0CC2">
        <w:rPr>
          <w:sz w:val="16"/>
        </w:rPr>
        <w:t>Hübinette</w:t>
      </w:r>
      <w:proofErr w:type="spellEnd"/>
      <w:r w:rsidRPr="003A0CC2">
        <w:rPr>
          <w:sz w:val="16"/>
        </w:rPr>
        <w:t xml:space="preserve"> and Lundström Citation2015). The close connection between hegemonic whiteness and notions of “Swedish gender exceptionalism” as a national(</w:t>
      </w:r>
      <w:proofErr w:type="spellStart"/>
      <w:r w:rsidRPr="003A0CC2">
        <w:rPr>
          <w:sz w:val="16"/>
        </w:rPr>
        <w:t>ist</w:t>
      </w:r>
      <w:proofErr w:type="spellEnd"/>
      <w:r w:rsidRPr="003A0CC2">
        <w:rPr>
          <w:sz w:val="16"/>
        </w:rPr>
        <w:t>) narrative becomes clear, for example, in the populist right’s repeated attempts to portray themselves as protectors of Swedish women and LGBT people against supposedly violent, patriarchal and homophobic “Muslim migrants” (Kehl Citation2018).</w:t>
      </w:r>
    </w:p>
    <w:p w14:paraId="07FA2B89" w14:textId="77777777" w:rsidR="007C6649" w:rsidRPr="003A0CC2" w:rsidRDefault="007C6649" w:rsidP="007C6649">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w:t>
      </w:r>
      <w:proofErr w:type="spellStart"/>
      <w:r w:rsidRPr="003A0CC2">
        <w:rPr>
          <w:sz w:val="16"/>
        </w:rPr>
        <w:t>homonationalism</w:t>
      </w:r>
      <w:proofErr w:type="spellEnd"/>
      <w:r w:rsidRPr="003A0CC2">
        <w:rPr>
          <w:sz w:val="16"/>
        </w:rPr>
        <w:t xml:space="preserve">”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w:t>
      </w:r>
      <w:proofErr w:type="spellStart"/>
      <w:r w:rsidRPr="003A0CC2">
        <w:rPr>
          <w:rStyle w:val="StyleUnderline"/>
        </w:rPr>
        <w:t>homonationalist</w:t>
      </w:r>
      <w:proofErr w:type="spellEnd"/>
      <w:r w:rsidRPr="003A0CC2">
        <w:rPr>
          <w:rStyle w:val="StyleUnderline"/>
        </w:rPr>
        <w:t xml:space="preserve"> practices </w:t>
      </w:r>
      <w:r w:rsidRPr="003A0CC2">
        <w:rPr>
          <w:rStyle w:val="Emphasis"/>
        </w:rPr>
        <w:t>render (</w:t>
      </w:r>
      <w:proofErr w:type="spellStart"/>
      <w:r w:rsidRPr="003A0CC2">
        <w:rPr>
          <w:rStyle w:val="Emphasis"/>
        </w:rPr>
        <w:t>im</w:t>
      </w:r>
      <w:proofErr w:type="spellEnd"/>
      <w:r w:rsidRPr="003A0CC2">
        <w:rPr>
          <w:rStyle w:val="Emphasis"/>
        </w:rPr>
        <w:t>)possible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2364DFF1" w14:textId="77777777" w:rsidR="007C6649" w:rsidRPr="003A0CC2" w:rsidRDefault="007C6649" w:rsidP="007C6649">
      <w:pPr>
        <w:rPr>
          <w:sz w:val="12"/>
          <w:szCs w:val="18"/>
        </w:rPr>
      </w:pPr>
      <w:r w:rsidRPr="003A0CC2">
        <w:rPr>
          <w:sz w:val="12"/>
          <w:szCs w:val="18"/>
        </w:rPr>
        <w:t>Gender, sexuality and/in military institutions</w:t>
      </w:r>
    </w:p>
    <w:p w14:paraId="6FEFEABA" w14:textId="77777777" w:rsidR="007C6649" w:rsidRPr="003A0CC2" w:rsidRDefault="007C6649" w:rsidP="007C6649">
      <w:pPr>
        <w:rPr>
          <w:sz w:val="12"/>
          <w:szCs w:val="18"/>
        </w:rPr>
      </w:pPr>
      <w:r w:rsidRPr="003A0CC2">
        <w:rPr>
          <w:sz w:val="12"/>
          <w:szCs w:val="18"/>
        </w:rPr>
        <w:t xml:space="preserve">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t>
      </w:r>
      <w:proofErr w:type="spellStart"/>
      <w:r w:rsidRPr="003A0CC2">
        <w:rPr>
          <w:sz w:val="12"/>
          <w:szCs w:val="18"/>
        </w:rPr>
        <w:t>Welland</w:t>
      </w:r>
      <w:proofErr w:type="spellEnd"/>
      <w:r w:rsidRPr="003A0CC2">
        <w:rPr>
          <w:sz w:val="12"/>
          <w:szCs w:val="18"/>
        </w:rPr>
        <w:t xml:space="preserve">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w:t>
      </w:r>
      <w:proofErr w:type="spellStart"/>
      <w:r w:rsidRPr="003A0CC2">
        <w:rPr>
          <w:sz w:val="12"/>
          <w:szCs w:val="18"/>
        </w:rPr>
        <w:t>Stachowitsch</w:t>
      </w:r>
      <w:proofErr w:type="spellEnd"/>
      <w:r w:rsidRPr="003A0CC2">
        <w:rPr>
          <w:sz w:val="12"/>
          <w:szCs w:val="18"/>
        </w:rPr>
        <w:t xml:space="preserve"> Citation2013). The recruitment of women soldiers and more general claims of “gender-friendly” armed forces (Kronsell Citation2012, 17) have contributed to make possible familiar, </w:t>
      </w:r>
      <w:proofErr w:type="spellStart"/>
      <w:r w:rsidRPr="003A0CC2">
        <w:rPr>
          <w:sz w:val="12"/>
          <w:szCs w:val="18"/>
        </w:rPr>
        <w:t>femonationalist</w:t>
      </w:r>
      <w:proofErr w:type="spellEnd"/>
      <w:r w:rsidRPr="003A0CC2">
        <w:rPr>
          <w:sz w:val="12"/>
          <w:szCs w:val="18"/>
        </w:rPr>
        <w:t xml:space="preserve"> “white men [and women] saving brown women from brown men” narratives (Spivak Citation1988, 297) rationalizing military deployments and interventions (see also Basham Citation2013; Dyvik Citation2014; Richter-Montpetit Citation2014).</w:t>
      </w:r>
    </w:p>
    <w:p w14:paraId="620CDB07" w14:textId="77777777" w:rsidR="007C6649" w:rsidRPr="00F85580" w:rsidRDefault="007C6649" w:rsidP="007C6649">
      <w:pPr>
        <w:rPr>
          <w:sz w:val="16"/>
        </w:rPr>
      </w:pPr>
      <w:r w:rsidRPr="003A0CC2">
        <w:rPr>
          <w:sz w:val="16"/>
        </w:rPr>
        <w:t>Similarly, recent decisions allowing LGBT soldiers to serve openly within the “equal opportunities military” (Bulmer Citation2013, 139–140) have been understood as forming part of homonormative/</w:t>
      </w:r>
      <w:proofErr w:type="spellStart"/>
      <w:r w:rsidRPr="003A0CC2">
        <w:rPr>
          <w:sz w:val="16"/>
        </w:rPr>
        <w:t>homonationalist</w:t>
      </w:r>
      <w:proofErr w:type="spellEnd"/>
      <w:r w:rsidRPr="003A0CC2">
        <w:rPr>
          <w:sz w:val="16"/>
        </w:rPr>
        <w:t xml:space="preserve">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t>
      </w:r>
      <w:proofErr w:type="spellStart"/>
      <w:r w:rsidRPr="003A0CC2">
        <w:rPr>
          <w:sz w:val="16"/>
        </w:rPr>
        <w:t>Welland</w:t>
      </w:r>
      <w:proofErr w:type="spellEnd"/>
      <w:r w:rsidRPr="003A0CC2">
        <w:rPr>
          <w:sz w:val="16"/>
        </w:rPr>
        <w:t xml:space="preserve">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223B8651" w14:textId="77777777" w:rsidR="007C6649" w:rsidRPr="006E30C3" w:rsidRDefault="007C6649" w:rsidP="007C6649">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609CA50B" w14:textId="77777777" w:rsidR="007C6649" w:rsidRPr="006E30C3" w:rsidRDefault="007C6649" w:rsidP="007C6649">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4748C1B" w14:textId="77777777" w:rsidR="007C6649" w:rsidRPr="006E30C3" w:rsidRDefault="007C6649" w:rsidP="007C6649">
      <w:r w:rsidRPr="006E30C3">
        <w:t>(Eric A. Stanley, “Atmospheres of Violence: Structuring Antagonism and the Trans/Queer Ungovernable,” Duke University Press, 09/03/2021, Accessed 08/13/2025)</w:t>
      </w:r>
    </w:p>
    <w:p w14:paraId="362FE457" w14:textId="77777777" w:rsidR="007C6649" w:rsidRPr="006E30C3" w:rsidRDefault="007C6649" w:rsidP="007C6649"/>
    <w:p w14:paraId="6657B33F" w14:textId="77777777" w:rsidR="007C6649" w:rsidRPr="006E30C3" w:rsidRDefault="007C6649" w:rsidP="007C6649">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4D846954" w14:textId="77777777" w:rsidR="007C6649" w:rsidRPr="006E30C3" w:rsidRDefault="007C6649" w:rsidP="007C6649">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6BC99581" w14:textId="77777777" w:rsidR="007C6649" w:rsidRPr="006E30C3" w:rsidRDefault="007C6649" w:rsidP="007C6649">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2F795579" w14:textId="77777777" w:rsidR="007C6649" w:rsidRPr="006E30C3" w:rsidRDefault="007C6649" w:rsidP="007C6649">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5CD0D41A" w14:textId="77777777" w:rsidR="007C6649" w:rsidRPr="006E30C3" w:rsidRDefault="007C6649" w:rsidP="007C6649">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5265DEC8" w14:textId="77777777" w:rsidR="007C6649" w:rsidRPr="006E30C3" w:rsidRDefault="007C6649" w:rsidP="007C6649">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292089BB" w14:textId="77777777" w:rsidR="007C6649" w:rsidRPr="006E30C3" w:rsidRDefault="007C6649" w:rsidP="007C6649">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60509410" w14:textId="77777777" w:rsidR="007C6649" w:rsidRPr="006E30C3" w:rsidRDefault="007C6649" w:rsidP="007C6649">
      <w:pPr>
        <w:rPr>
          <w:sz w:val="16"/>
        </w:rPr>
      </w:pPr>
      <w:r w:rsidRPr="006E30C3">
        <w:rPr>
          <w:sz w:val="16"/>
        </w:rPr>
        <w:t xml:space="preserve">Further, the state relies on this </w:t>
      </w:r>
      <w:proofErr w:type="spellStart"/>
      <w:r w:rsidRPr="006E30C3">
        <w:rPr>
          <w:sz w:val="16"/>
        </w:rPr>
        <w:t>theo</w:t>
      </w:r>
      <w:proofErr w:type="spellEnd"/>
      <w:r w:rsidRPr="006E30C3">
        <w:rPr>
          <w:sz w:val="16"/>
        </w:rPr>
        <w:t>-juridical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0E4D0E72" w14:textId="77777777" w:rsidR="007C6649" w:rsidRPr="006E30C3" w:rsidRDefault="007C6649" w:rsidP="007C6649">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3D2FDCB8" w14:textId="77777777" w:rsidR="007C6649" w:rsidRPr="006E30C3" w:rsidRDefault="007C6649" w:rsidP="007C6649">
      <w:pPr>
        <w:rPr>
          <w:sz w:val="16"/>
        </w:rPr>
      </w:pPr>
      <w:r w:rsidRPr="006E30C3">
        <w:rPr>
          <w:sz w:val="16"/>
        </w:rPr>
        <w:t xml:space="preserve">On Divinity </w:t>
      </w:r>
    </w:p>
    <w:p w14:paraId="7033463F" w14:textId="77777777" w:rsidR="007C6649" w:rsidRPr="006E30C3" w:rsidRDefault="007C6649" w:rsidP="007C6649">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7A1AE30F" w14:textId="77777777" w:rsidR="007C6649" w:rsidRPr="006E30C3" w:rsidRDefault="007C6649" w:rsidP="007C6649">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7485A02C" w14:textId="77777777" w:rsidR="007C6649" w:rsidRPr="006E30C3" w:rsidRDefault="007C6649" w:rsidP="007C6649">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455E9D36" w14:textId="77777777" w:rsidR="007C6649" w:rsidRPr="006E30C3" w:rsidRDefault="007C6649" w:rsidP="007C6649">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59C209BE" w14:textId="77777777" w:rsidR="007C6649" w:rsidRPr="006E30C3" w:rsidRDefault="007C6649" w:rsidP="007C6649">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03FC91CC" w14:textId="77777777" w:rsidR="007C6649" w:rsidRPr="006E30C3" w:rsidRDefault="007C6649" w:rsidP="007C6649">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0B71F570" w14:textId="77777777" w:rsidR="007C6649" w:rsidRPr="006E30C3" w:rsidRDefault="007C6649" w:rsidP="007C6649">
      <w:pPr>
        <w:rPr>
          <w:sz w:val="16"/>
        </w:rPr>
      </w:pPr>
    </w:p>
    <w:p w14:paraId="2DE17140" w14:textId="77777777" w:rsidR="007C6649" w:rsidRPr="006E30C3" w:rsidRDefault="007C6649" w:rsidP="007C6649">
      <w:pPr>
        <w:pStyle w:val="Heading4"/>
      </w:pPr>
      <w:r w:rsidRPr="006E30C3">
        <w:t>Thus, you should affirm queer labor as an ungovernable collective</w:t>
      </w:r>
    </w:p>
    <w:p w14:paraId="3CC27A7E" w14:textId="77777777" w:rsidR="007C6649" w:rsidRPr="006E30C3" w:rsidRDefault="007C6649" w:rsidP="007C6649"/>
    <w:p w14:paraId="0BE2103D" w14:textId="77777777" w:rsidR="007C6649" w:rsidRPr="006E30C3" w:rsidRDefault="007C6649" w:rsidP="007C6649">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7A95AD2D" w14:textId="77777777" w:rsidR="007C6649" w:rsidRPr="006E30C3" w:rsidRDefault="007C6649" w:rsidP="007C6649">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5B21A051" w14:textId="77777777" w:rsidR="007C6649" w:rsidRPr="006E30C3" w:rsidRDefault="007C6649" w:rsidP="007C6649">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34101EC4" w14:textId="77777777" w:rsidR="007C6649" w:rsidRPr="006E30C3" w:rsidRDefault="007C6649" w:rsidP="007C6649">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spellStart"/>
      <w:r w:rsidRPr="006E30C3">
        <w:rPr>
          <w:sz w:val="14"/>
        </w:rPr>
        <w:t>incompleting</w:t>
      </w:r>
      <w:proofErr w:type="spell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97908C9" w14:textId="77777777" w:rsidR="007C6649" w:rsidRPr="006E30C3" w:rsidRDefault="007C6649" w:rsidP="007C6649">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63530113" w14:textId="77777777" w:rsidR="007C6649" w:rsidRPr="006E30C3" w:rsidRDefault="007C6649" w:rsidP="007C6649">
      <w:pPr>
        <w:rPr>
          <w:sz w:val="14"/>
        </w:rPr>
      </w:pPr>
      <w:r w:rsidRPr="006E30C3">
        <w:rPr>
          <w:sz w:val="14"/>
        </w:rPr>
        <w:t>THE CONSULTANT</w:t>
      </w:r>
    </w:p>
    <w:p w14:paraId="025D31FD" w14:textId="77777777" w:rsidR="007C6649" w:rsidRPr="006E30C3" w:rsidRDefault="007C6649" w:rsidP="007C6649">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4C536298" w14:textId="77777777" w:rsidR="007C6649" w:rsidRPr="006E30C3" w:rsidRDefault="007C6649" w:rsidP="007C6649">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35FA3717" w14:textId="77777777" w:rsidR="007C6649" w:rsidRPr="006E30C3" w:rsidRDefault="007C6649" w:rsidP="007C6649">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 xml:space="preserve">so policy must be called. </w:t>
      </w:r>
      <w:proofErr w:type="spellStart"/>
      <w:r w:rsidRPr="00465314">
        <w:rPr>
          <w:rStyle w:val="Emphasis"/>
        </w:rPr>
        <w:t>Selfdefence</w:t>
      </w:r>
      <w:proofErr w:type="spellEnd"/>
      <w:r w:rsidRPr="00465314">
        <w:rPr>
          <w:rStyle w:val="Emphasis"/>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5B203DFA" w14:textId="77777777" w:rsidR="007C6649" w:rsidRPr="006E30C3" w:rsidRDefault="007C6649" w:rsidP="007C6649">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7EF68ABD" w14:textId="77777777" w:rsidR="007C6649" w:rsidRPr="006E30C3" w:rsidRDefault="007C6649" w:rsidP="007C6649">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53357C94" w14:textId="77777777" w:rsidR="007C6649" w:rsidRPr="006E30C3" w:rsidRDefault="007C6649" w:rsidP="007C6649">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5F926C9" w14:textId="77777777" w:rsidR="007C6649" w:rsidRPr="006E30C3" w:rsidRDefault="007C6649" w:rsidP="007C6649">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251D1E1" w14:textId="77777777" w:rsidR="007C6649" w:rsidRPr="006E30C3" w:rsidRDefault="007C6649" w:rsidP="007C6649">
      <w:r w:rsidRPr="006E30C3">
        <w:t>(Eric A. Stanley, “Atmospheres of Violence: Structuring Antagonism and the Trans/Queer Ungovernable,” Duke University Press, 09/03/2021, Accessed 08/13/2025)</w:t>
      </w:r>
    </w:p>
    <w:p w14:paraId="17ED4496" w14:textId="77777777" w:rsidR="007C6649" w:rsidRPr="006E30C3" w:rsidRDefault="007C6649" w:rsidP="007C6649">
      <w:r w:rsidRPr="006E30C3">
        <w:t xml:space="preserve"> </w:t>
      </w:r>
    </w:p>
    <w:p w14:paraId="046CE98B" w14:textId="77777777" w:rsidR="007C6649" w:rsidRPr="006E30C3" w:rsidRDefault="007C6649" w:rsidP="007C6649">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614822B4" w14:textId="77777777" w:rsidR="007C6649" w:rsidRPr="006E30C3" w:rsidRDefault="007C6649" w:rsidP="007C6649">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27684FD9" w14:textId="77777777" w:rsidR="007C6649" w:rsidRPr="006E30C3" w:rsidRDefault="007C6649" w:rsidP="007C6649">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67CC065B" w14:textId="77777777" w:rsidR="007C6649" w:rsidRPr="006E30C3" w:rsidRDefault="007C6649" w:rsidP="007C6649">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91CB8B0" w14:textId="77777777" w:rsidR="007C6649" w:rsidRPr="006E30C3" w:rsidRDefault="007C6649" w:rsidP="007C6649">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7DE5F36D" w14:textId="77777777" w:rsidR="007C6649" w:rsidRPr="006E30C3" w:rsidRDefault="007C6649" w:rsidP="007C6649">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79B8A557" w14:textId="77777777" w:rsidR="007C6649" w:rsidRPr="006E30C3" w:rsidRDefault="007C6649" w:rsidP="007C6649">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3BABE77A" w14:textId="77777777" w:rsidR="007C6649" w:rsidRPr="006E30C3" w:rsidRDefault="007C6649" w:rsidP="007C6649">
      <w:pPr>
        <w:rPr>
          <w:sz w:val="16"/>
        </w:rPr>
      </w:pPr>
      <w:r w:rsidRPr="006E30C3">
        <w:rPr>
          <w:sz w:val="16"/>
        </w:rPr>
        <w:t xml:space="preserve">Still Fucking Here </w:t>
      </w:r>
    </w:p>
    <w:p w14:paraId="4CDC0A50" w14:textId="77777777" w:rsidR="007C6649" w:rsidRPr="006E30C3" w:rsidRDefault="007C6649" w:rsidP="007C6649">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3084747B" w14:textId="77777777" w:rsidR="007C6649" w:rsidRPr="006E30C3" w:rsidRDefault="007C6649" w:rsidP="007C6649">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64756F38" w14:textId="77777777" w:rsidR="007C6649" w:rsidRPr="006E30C3" w:rsidRDefault="007C6649" w:rsidP="007C6649">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08389DB3" w14:textId="77777777" w:rsidR="007C6649" w:rsidRPr="006E30C3" w:rsidRDefault="007C6649" w:rsidP="007C6649">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7F069425" w14:textId="77777777" w:rsidR="007C6649" w:rsidRPr="006E30C3" w:rsidRDefault="007C6649" w:rsidP="007C6649">
      <w:pPr>
        <w:rPr>
          <w:sz w:val="16"/>
        </w:rPr>
      </w:pPr>
      <w:r w:rsidRPr="006E30C3">
        <w:rPr>
          <w:sz w:val="16"/>
        </w:rPr>
        <w:t xml:space="preserve">The Biometrics of Domination </w:t>
      </w:r>
    </w:p>
    <w:p w14:paraId="3A6E5185" w14:textId="77777777" w:rsidR="007C6649" w:rsidRPr="006E30C3" w:rsidRDefault="007C6649" w:rsidP="007C6649">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353A1B62" w14:textId="77777777" w:rsidR="007C6649" w:rsidRPr="006E30C3" w:rsidRDefault="007C6649" w:rsidP="007C6649">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11393DB2" w14:textId="77777777" w:rsidR="007C6649" w:rsidRPr="006E30C3" w:rsidRDefault="007C6649" w:rsidP="007C6649">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r w:rsidRPr="006E30C3">
        <w:rPr>
          <w:sz w:val="16"/>
        </w:rPr>
        <w:t xml:space="preserve">.”* </w:t>
      </w:r>
    </w:p>
    <w:p w14:paraId="5C0086E4" w14:textId="77777777" w:rsidR="007C6649" w:rsidRPr="006E30C3" w:rsidRDefault="007C6649" w:rsidP="007C6649">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1B43BFA2" w14:textId="77777777" w:rsidR="007C6649" w:rsidRPr="00640F79" w:rsidRDefault="007C6649" w:rsidP="007C6649">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111B656C" w14:textId="77777777" w:rsidR="007C6649" w:rsidRPr="006E30C3" w:rsidRDefault="007C6649" w:rsidP="007C6649">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w:t>
      </w:r>
      <w:proofErr w:type="spellStart"/>
      <w:r>
        <w:t>homonationalism</w:t>
      </w:r>
      <w:proofErr w:type="spellEnd"/>
      <w:r>
        <w:t xml:space="preserve"> inherent in bargaining for wages</w:t>
      </w:r>
    </w:p>
    <w:p w14:paraId="630EA338" w14:textId="77777777" w:rsidR="007C6649" w:rsidRPr="006E30C3" w:rsidRDefault="007C6649" w:rsidP="007C6649">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3988405" w14:textId="77777777" w:rsidR="007C6649" w:rsidRPr="006E30C3" w:rsidRDefault="007C6649" w:rsidP="007C6649">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4D0D8424" w14:textId="77777777" w:rsidR="007C6649" w:rsidRPr="006E30C3" w:rsidRDefault="007C6649" w:rsidP="007C6649"/>
    <w:p w14:paraId="1A932821" w14:textId="77777777" w:rsidR="007C6649" w:rsidRPr="006E30C3" w:rsidRDefault="007C6649" w:rsidP="007C6649">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A7745AB" w14:textId="77777777" w:rsidR="007C6649" w:rsidRPr="006E30C3" w:rsidRDefault="007C6649" w:rsidP="007C6649">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6CB87621" w14:textId="77777777" w:rsidR="007C6649" w:rsidRPr="006E30C3" w:rsidRDefault="007C6649" w:rsidP="007C6649">
      <w:pPr>
        <w:rPr>
          <w:sz w:val="16"/>
        </w:rPr>
      </w:pPr>
      <w:r w:rsidRPr="006E30C3">
        <w:rPr>
          <w:b/>
          <w:bCs/>
          <w:i/>
          <w:iCs/>
          <w:sz w:val="16"/>
        </w:rPr>
        <w:t>We need to look toward organizing queer people whose survival struggles in precarious economies have not been addressed by traditional union organizing.</w:t>
      </w:r>
    </w:p>
    <w:p w14:paraId="7B98B4FD" w14:textId="77777777" w:rsidR="007C6649" w:rsidRPr="006E30C3" w:rsidRDefault="007C6649" w:rsidP="007C6649">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2C64486B" w14:textId="77777777" w:rsidR="007C6649" w:rsidRPr="006E30C3" w:rsidRDefault="007C6649" w:rsidP="007C6649">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1E3B0A1D" w14:textId="77777777" w:rsidR="007C6649" w:rsidRPr="006E30C3" w:rsidRDefault="007C6649" w:rsidP="007C6649">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59FFBAD3" w14:textId="77777777" w:rsidR="007C6649" w:rsidRPr="006E30C3" w:rsidRDefault="007C6649" w:rsidP="007C6649">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42AF04A6" w14:textId="77777777" w:rsidR="007C6649" w:rsidRPr="006E30C3" w:rsidRDefault="007C6649" w:rsidP="007C6649">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bookmarkEnd w:id="1"/>
    <w:p w14:paraId="604D3AA0" w14:textId="44B0ABCA" w:rsidR="005F00C8" w:rsidRDefault="007C6649" w:rsidP="007C6649">
      <w:pPr>
        <w:pStyle w:val="Heading1"/>
      </w:pPr>
      <w:r>
        <w:t>2AC</w:t>
      </w:r>
    </w:p>
    <w:p w14:paraId="18EACB9F" w14:textId="59AA796F" w:rsidR="007F4497" w:rsidRDefault="007F4497" w:rsidP="007F4497">
      <w:pPr>
        <w:pStyle w:val="Heading2"/>
      </w:pPr>
      <w:r>
        <w:t>Cap K</w:t>
      </w:r>
    </w:p>
    <w:p w14:paraId="5DA73234" w14:textId="0A45E899" w:rsidR="007F4497" w:rsidRDefault="007F4497" w:rsidP="007F4497">
      <w:pPr>
        <w:pStyle w:val="Heading3"/>
      </w:pPr>
      <w:r>
        <w:t xml:space="preserve">Vulgar </w:t>
      </w:r>
      <w:proofErr w:type="spellStart"/>
      <w:r>
        <w:t>Prgamatism</w:t>
      </w:r>
      <w:proofErr w:type="spellEnd"/>
      <w:r>
        <w:t xml:space="preserve"> DA</w:t>
      </w:r>
    </w:p>
    <w:p w14:paraId="036BAD50" w14:textId="77777777" w:rsidR="007F4497" w:rsidRPr="00C57BE4" w:rsidRDefault="007F4497" w:rsidP="007F4497">
      <w:pPr>
        <w:pStyle w:val="Heading4"/>
      </w:pPr>
      <w:r>
        <w:t xml:space="preserve">Vulgar Pragmatism DA – apocalyptic narratives provide alibis for violent investments because they “implicate bodies on a grander scale” – that’s bad. </w:t>
      </w:r>
    </w:p>
    <w:p w14:paraId="54E4996C" w14:textId="77777777" w:rsidR="007F4497" w:rsidRDefault="007F4497" w:rsidP="007F4497">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5" w:history="1">
        <w:r w:rsidRPr="00690336">
          <w:rPr>
            <w:rStyle w:val="Hyperlink"/>
          </w:rPr>
          <w:t>http://d-scholarship.pitt.edu/33906/1/Pasquinelli%20-%20Dissertation.pdf</w:t>
        </w:r>
      </w:hyperlink>
      <w:r>
        <w:t xml:space="preserve">, pp 156-161) </w:t>
      </w:r>
    </w:p>
    <w:p w14:paraId="60DEA963" w14:textId="77777777" w:rsidR="007F4497" w:rsidRPr="00BE0C3B" w:rsidRDefault="007F4497" w:rsidP="007F4497">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w:t>
      </w:r>
      <w:proofErr w:type="spellStart"/>
      <w:r w:rsidRPr="00BE0C3B">
        <w:rPr>
          <w:sz w:val="16"/>
        </w:rPr>
        <w:t>ethico</w:t>
      </w:r>
      <w:proofErr w:type="spellEnd"/>
      <w:r w:rsidRPr="00BE0C3B">
        <w:rPr>
          <w:sz w:val="16"/>
        </w:rPr>
        <w:t xml:space="preserve">-political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1B5E1581" w14:textId="094CA767" w:rsidR="007F4497" w:rsidRDefault="00E620D5" w:rsidP="00E620D5">
      <w:pPr>
        <w:pStyle w:val="Heading3"/>
      </w:pPr>
      <w:r>
        <w:t>Leaders DA</w:t>
      </w:r>
    </w:p>
    <w:p w14:paraId="78CFE03D" w14:textId="77777777" w:rsidR="00E620D5" w:rsidRDefault="00E620D5" w:rsidP="00E620D5">
      <w:pPr>
        <w:pStyle w:val="Heading4"/>
      </w:pPr>
      <w:r>
        <w:t>they cause elitism and movement-decapitation</w:t>
      </w:r>
    </w:p>
    <w:p w14:paraId="59DA83D6" w14:textId="77777777" w:rsidR="00E620D5" w:rsidRPr="007B3DAF" w:rsidRDefault="00E620D5" w:rsidP="00E620D5">
      <w:r>
        <w:rPr>
          <w:rStyle w:val="Style13ptBold"/>
        </w:rPr>
        <w:t xml:space="preserve">Anderson and </w:t>
      </w:r>
      <w:proofErr w:type="spellStart"/>
      <w:r>
        <w:rPr>
          <w:rStyle w:val="Style13ptBold"/>
        </w:rPr>
        <w:t>Samudzi</w:t>
      </w:r>
      <w:proofErr w:type="spellEnd"/>
      <w:r>
        <w:rPr>
          <w:rStyle w:val="Style13ptBold"/>
        </w:rPr>
        <w:t xml:space="preserve"> 18</w:t>
      </w:r>
      <w:r w:rsidRPr="002E1621">
        <w:t xml:space="preserve"> (</w:t>
      </w:r>
      <w:r>
        <w:t xml:space="preserve">William C. Anderson, writer from Birmingham, Alabama, BA in Social Work from the University of Alabama at Birmingham, Zoé </w:t>
      </w:r>
      <w:proofErr w:type="spellStart"/>
      <w:r>
        <w:t>Samudzi</w:t>
      </w:r>
      <w:proofErr w:type="spellEnd"/>
      <w:r>
        <w:t xml:space="preserve">,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Pr>
          <w:i/>
        </w:rPr>
        <w:t>As Black As Resistance: Finding the Conditions for Liberation</w:t>
      </w:r>
      <w:r>
        <w:t xml:space="preserve">) </w:t>
      </w:r>
    </w:p>
    <w:p w14:paraId="2F00965D" w14:textId="77777777" w:rsidR="00E620D5" w:rsidRPr="008E3325" w:rsidRDefault="00E620D5" w:rsidP="00E620D5">
      <w:pPr>
        <w:rPr>
          <w:sz w:val="16"/>
        </w:rPr>
      </w:pPr>
      <w:r w:rsidRPr="008E3325">
        <w:rPr>
          <w:sz w:val="16"/>
        </w:rPr>
        <w:t xml:space="preserve">We must remember that </w:t>
      </w:r>
      <w:r w:rsidRPr="003510C5">
        <w:rPr>
          <w:rStyle w:val="Emphasis"/>
          <w:highlight w:val="yellow"/>
        </w:rPr>
        <w:t xml:space="preserve">material change-making need not necessarily be </w:t>
      </w:r>
      <w:r w:rsidRPr="008E3325">
        <w:rPr>
          <w:rStyle w:val="Emphasis"/>
        </w:rPr>
        <w:t xml:space="preserve">dramatic, and the expectation of change as solely </w:t>
      </w:r>
      <w:r w:rsidRPr="003510C5">
        <w:rPr>
          <w:rStyle w:val="Emphasis"/>
          <w:highlight w:val="yellow"/>
        </w:rPr>
        <w:t>sudden and cataclysmic</w:t>
      </w:r>
      <w:r w:rsidRPr="008E3325">
        <w:rPr>
          <w:rStyle w:val="Emphasis"/>
        </w:rPr>
        <w:t xml:space="preserve"> is unreasonable</w:t>
      </w:r>
      <w:r w:rsidRPr="008E3325">
        <w:rPr>
          <w:sz w:val="16"/>
        </w:rPr>
        <w:t xml:space="preserve">. Building a new and innovative Left should be a primary concern, but </w:t>
      </w:r>
      <w:r w:rsidRPr="003510C5">
        <w:rPr>
          <w:rStyle w:val="Emphasis"/>
          <w:highlight w:val="yellow"/>
        </w:rPr>
        <w:t>it is important to remain free from the constraints of Left sectarian dogma, cults of personality, and selfish jostling to be recognized as “movement leaders.”</w:t>
      </w:r>
      <w:r w:rsidRPr="008E3325">
        <w:rPr>
          <w:sz w:val="16"/>
        </w:rPr>
        <w:t xml:space="preserve"> </w:t>
      </w:r>
      <w:r w:rsidRPr="008E3325">
        <w:rPr>
          <w:rStyle w:val="StyleUnderline"/>
        </w:rPr>
        <w:t xml:space="preserve">We can organize humbly and horizontally and resist the stratification of more easily destructible movements past, and </w:t>
      </w:r>
      <w:r w:rsidRPr="003510C5">
        <w:rPr>
          <w:rStyle w:val="Emphasis"/>
          <w:highlight w:val="yellow"/>
        </w:rPr>
        <w:t>we do not need leaders in any classical sense</w:t>
      </w:r>
      <w:r w:rsidRPr="008E3325">
        <w:rPr>
          <w:sz w:val="16"/>
        </w:rPr>
        <w:t xml:space="preserve">. </w:t>
      </w:r>
      <w:r w:rsidRPr="008E3325">
        <w:rPr>
          <w:rStyle w:val="StyleUnderline"/>
        </w:rPr>
        <w:t>While infighting and schisms that plagued movements of the past provide useful examples to avoid, past successes also need to be examined without romanticizing them</w:t>
      </w:r>
      <w:r w:rsidRPr="008E3325">
        <w:rPr>
          <w:sz w:val="16"/>
        </w:rPr>
        <w:t xml:space="preserve">. </w:t>
      </w:r>
      <w:r w:rsidRPr="003510C5">
        <w:rPr>
          <w:rStyle w:val="Emphasis"/>
          <w:highlight w:val="yellow"/>
        </w:rPr>
        <w:t>If our only purpose is to mimic</w:t>
      </w:r>
      <w:r w:rsidRPr="008E3325">
        <w:rPr>
          <w:rStyle w:val="Emphasis"/>
        </w:rPr>
        <w:t xml:space="preserve"> the </w:t>
      </w:r>
      <w:r w:rsidRPr="003510C5">
        <w:rPr>
          <w:rStyle w:val="Emphasis"/>
          <w:highlight w:val="yellow"/>
        </w:rPr>
        <w:t>revolutionaries of previous generations rather than to improve upon their</w:t>
      </w:r>
      <w:r w:rsidRPr="008E3325">
        <w:rPr>
          <w:rStyle w:val="Emphasis"/>
        </w:rPr>
        <w:t xml:space="preserve"> theory and </w:t>
      </w:r>
      <w:r w:rsidRPr="003510C5">
        <w:rPr>
          <w:rStyle w:val="Emphasis"/>
          <w:highlight w:val="yellow"/>
        </w:rPr>
        <w:t>methods</w:t>
      </w:r>
      <w:r w:rsidRPr="008E3325">
        <w:rPr>
          <w:rStyle w:val="Emphasis"/>
        </w:rPr>
        <w:t xml:space="preserve">, then </w:t>
      </w:r>
      <w:r w:rsidRPr="003510C5">
        <w:rPr>
          <w:rStyle w:val="Emphasis"/>
          <w:highlight w:val="yellow"/>
        </w:rPr>
        <w:t>we risk repeating their errors and reproducing</w:t>
      </w:r>
      <w:r w:rsidRPr="008E3325">
        <w:rPr>
          <w:rStyle w:val="Emphasis"/>
        </w:rPr>
        <w:t xml:space="preserve"> their </w:t>
      </w:r>
      <w:r w:rsidRPr="003510C5">
        <w:rPr>
          <w:rStyle w:val="Emphasis"/>
          <w:highlight w:val="yellow"/>
        </w:rPr>
        <w:t>harms</w:t>
      </w:r>
      <w:r w:rsidRPr="008E3325">
        <w:rPr>
          <w:sz w:val="16"/>
        </w:rPr>
        <w:t xml:space="preserve">. </w:t>
      </w:r>
      <w:r w:rsidRPr="008E3325">
        <w:rPr>
          <w:rStyle w:val="StyleUnderline"/>
        </w:rPr>
        <w:t>Some may argue that the need for a more singular and centralized movement is rooted</w:t>
      </w:r>
      <w:r w:rsidRPr="008E3325">
        <w:rPr>
          <w:sz w:val="16"/>
        </w:rPr>
        <w:t xml:space="preserve">. </w:t>
      </w:r>
      <w:r w:rsidRPr="008E3325">
        <w:rPr>
          <w:rStyle w:val="Emphasis"/>
        </w:rPr>
        <w:t xml:space="preserve">But we have seen how </w:t>
      </w:r>
      <w:r w:rsidRPr="003510C5">
        <w:rPr>
          <w:rStyle w:val="Emphasis"/>
          <w:highlight w:val="yellow"/>
        </w:rPr>
        <w:t>mass movements have been splintered and destroyed by the state’s targeting and elimination of</w:t>
      </w:r>
      <w:r w:rsidRPr="008E3325">
        <w:rPr>
          <w:rStyle w:val="Emphasis"/>
        </w:rPr>
        <w:t xml:space="preserve"> movement </w:t>
      </w:r>
      <w:r w:rsidRPr="003510C5">
        <w:rPr>
          <w:rStyle w:val="Emphasis"/>
          <w:highlight w:val="yellow"/>
        </w:rPr>
        <w:t>leaders</w:t>
      </w:r>
      <w:r w:rsidRPr="008E3325">
        <w:rPr>
          <w:sz w:val="16"/>
        </w:rPr>
        <w:t xml:space="preserve">. </w:t>
      </w:r>
      <w:r w:rsidRPr="003510C5">
        <w:rPr>
          <w:rStyle w:val="Emphasis"/>
          <w:highlight w:val="yellow"/>
        </w:rPr>
        <w:t>We</w:t>
      </w:r>
      <w:r w:rsidRPr="008E3325">
        <w:rPr>
          <w:rStyle w:val="Emphasis"/>
        </w:rPr>
        <w:t xml:space="preserve"> have also seen (and continue to </w:t>
      </w:r>
      <w:r w:rsidRPr="003510C5">
        <w:rPr>
          <w:rStyle w:val="Emphasis"/>
          <w:highlight w:val="yellow"/>
        </w:rPr>
        <w:t>see</w:t>
      </w:r>
      <w:r w:rsidRPr="008E3325">
        <w:rPr>
          <w:rStyle w:val="Emphasis"/>
        </w:rPr>
        <w:t xml:space="preserve">) the </w:t>
      </w:r>
      <w:r w:rsidRPr="003510C5">
        <w:rPr>
          <w:rStyle w:val="Emphasis"/>
          <w:highlight w:val="yellow"/>
        </w:rPr>
        <w:t>elitism, community disconnect, and pandering to systems of power that come with individuals positioning and communicating themselves as movement leaders</w:t>
      </w:r>
      <w:r w:rsidRPr="008E3325">
        <w:rPr>
          <w:sz w:val="16"/>
        </w:rPr>
        <w:t xml:space="preserve">. </w:t>
      </w:r>
      <w:r w:rsidRPr="003510C5">
        <w:rPr>
          <w:rStyle w:val="StyleUnderline"/>
          <w:highlight w:val="yellow"/>
        </w:rPr>
        <w:t xml:space="preserve">Given the almost </w:t>
      </w:r>
      <w:r w:rsidRPr="003510C5">
        <w:rPr>
          <w:rStyle w:val="Emphasis"/>
          <w:highlight w:val="yellow"/>
        </w:rPr>
        <w:t>innate corruptibility of movement leadership</w:t>
      </w:r>
      <w:r w:rsidRPr="008E3325">
        <w:rPr>
          <w:rStyle w:val="StyleUnderline"/>
        </w:rPr>
        <w:t xml:space="preserve"> in these ways, </w:t>
      </w:r>
      <w:r w:rsidRPr="003510C5">
        <w:rPr>
          <w:rStyle w:val="StyleUnderline"/>
          <w:highlight w:val="yellow"/>
        </w:rPr>
        <w:t>it is worth</w:t>
      </w:r>
      <w:r w:rsidRPr="008E3325">
        <w:rPr>
          <w:rStyle w:val="StyleUnderline"/>
        </w:rPr>
        <w:t xml:space="preserve"> earnestly </w:t>
      </w:r>
      <w:r w:rsidRPr="003510C5">
        <w:rPr>
          <w:rStyle w:val="StyleUnderline"/>
          <w:highlight w:val="yellow"/>
        </w:rPr>
        <w:t>interrogating</w:t>
      </w:r>
      <w:r w:rsidRPr="008E3325">
        <w:rPr>
          <w:rStyle w:val="StyleUnderline"/>
        </w:rPr>
        <w:t xml:space="preserve"> whether we need these conventional structures at all and, if so, how </w:t>
      </w:r>
      <w:r w:rsidRPr="003510C5">
        <w:rPr>
          <w:rStyle w:val="StyleUnderline"/>
          <w:highlight w:val="yellow"/>
        </w:rPr>
        <w:t xml:space="preserve">we could benefit from </w:t>
      </w:r>
      <w:r w:rsidRPr="003510C5">
        <w:rPr>
          <w:rStyle w:val="Emphasis"/>
          <w:highlight w:val="yellow"/>
        </w:rPr>
        <w:t>more horizontal and autonomous organizing</w:t>
      </w:r>
      <w:r w:rsidRPr="008E3325">
        <w:rPr>
          <w:sz w:val="16"/>
        </w:rPr>
        <w:t>.</w:t>
      </w:r>
    </w:p>
    <w:p w14:paraId="20690ACB" w14:textId="77777777" w:rsidR="00E620D5" w:rsidRPr="00E620D5" w:rsidRDefault="00E620D5" w:rsidP="00E620D5"/>
    <w:sectPr w:rsidR="00E620D5" w:rsidRPr="00E620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807DAA"/>
    <w:multiLevelType w:val="hybridMultilevel"/>
    <w:tmpl w:val="23FC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2"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5"/>
  </w:num>
  <w:num w:numId="13" w16cid:durableId="1695883432">
    <w:abstractNumId w:val="23"/>
  </w:num>
  <w:num w:numId="14" w16cid:durableId="720713117">
    <w:abstractNumId w:val="17"/>
  </w:num>
  <w:num w:numId="15" w16cid:durableId="269777412">
    <w:abstractNumId w:val="46"/>
  </w:num>
  <w:num w:numId="16" w16cid:durableId="1670866742">
    <w:abstractNumId w:val="24"/>
  </w:num>
  <w:num w:numId="17" w16cid:durableId="1699233566">
    <w:abstractNumId w:val="56"/>
  </w:num>
  <w:num w:numId="18" w16cid:durableId="466092032">
    <w:abstractNumId w:val="45"/>
  </w:num>
  <w:num w:numId="19" w16cid:durableId="571236368">
    <w:abstractNumId w:val="33"/>
  </w:num>
  <w:num w:numId="20" w16cid:durableId="471755503">
    <w:abstractNumId w:val="20"/>
  </w:num>
  <w:num w:numId="21" w16cid:durableId="1536380186">
    <w:abstractNumId w:val="52"/>
  </w:num>
  <w:num w:numId="22" w16cid:durableId="860362457">
    <w:abstractNumId w:val="39"/>
  </w:num>
  <w:num w:numId="23" w16cid:durableId="48961408">
    <w:abstractNumId w:val="38"/>
  </w:num>
  <w:num w:numId="24" w16cid:durableId="1463039180">
    <w:abstractNumId w:val="54"/>
  </w:num>
  <w:num w:numId="25" w16cid:durableId="773745054">
    <w:abstractNumId w:val="10"/>
  </w:num>
  <w:num w:numId="26" w16cid:durableId="1832022804">
    <w:abstractNumId w:val="61"/>
  </w:num>
  <w:num w:numId="27" w16cid:durableId="1475835755">
    <w:abstractNumId w:val="30"/>
  </w:num>
  <w:num w:numId="28" w16cid:durableId="1329016873">
    <w:abstractNumId w:val="59"/>
  </w:num>
  <w:num w:numId="29" w16cid:durableId="2142914892">
    <w:abstractNumId w:val="67"/>
  </w:num>
  <w:num w:numId="30" w16cid:durableId="384640684">
    <w:abstractNumId w:val="51"/>
  </w:num>
  <w:num w:numId="31" w16cid:durableId="252252353">
    <w:abstractNumId w:val="13"/>
  </w:num>
  <w:num w:numId="32" w16cid:durableId="1359314521">
    <w:abstractNumId w:val="21"/>
  </w:num>
  <w:num w:numId="33" w16cid:durableId="1523402279">
    <w:abstractNumId w:val="26"/>
  </w:num>
  <w:num w:numId="34" w16cid:durableId="187067496">
    <w:abstractNumId w:val="27"/>
  </w:num>
  <w:num w:numId="35" w16cid:durableId="2089494811">
    <w:abstractNumId w:val="47"/>
  </w:num>
  <w:num w:numId="36" w16cid:durableId="80415711">
    <w:abstractNumId w:val="63"/>
  </w:num>
  <w:num w:numId="37" w16cid:durableId="481889835">
    <w:abstractNumId w:val="44"/>
  </w:num>
  <w:num w:numId="38" w16cid:durableId="126243037">
    <w:abstractNumId w:val="19"/>
  </w:num>
  <w:num w:numId="39" w16cid:durableId="186450508">
    <w:abstractNumId w:val="64"/>
  </w:num>
  <w:num w:numId="40" w16cid:durableId="1133252102">
    <w:abstractNumId w:val="58"/>
  </w:num>
  <w:num w:numId="41" w16cid:durableId="1275094193">
    <w:abstractNumId w:val="31"/>
  </w:num>
  <w:num w:numId="42" w16cid:durableId="2038965500">
    <w:abstractNumId w:val="66"/>
  </w:num>
  <w:num w:numId="43" w16cid:durableId="1134715067">
    <w:abstractNumId w:val="53"/>
  </w:num>
  <w:num w:numId="44" w16cid:durableId="69281885">
    <w:abstractNumId w:val="48"/>
  </w:num>
  <w:num w:numId="45" w16cid:durableId="1642467634">
    <w:abstractNumId w:val="34"/>
  </w:num>
  <w:num w:numId="46" w16cid:durableId="524056594">
    <w:abstractNumId w:val="57"/>
  </w:num>
  <w:num w:numId="47" w16cid:durableId="1605730225">
    <w:abstractNumId w:val="32"/>
  </w:num>
  <w:num w:numId="48" w16cid:durableId="1308895769">
    <w:abstractNumId w:val="65"/>
  </w:num>
  <w:num w:numId="49" w16cid:durableId="491146650">
    <w:abstractNumId w:val="12"/>
  </w:num>
  <w:num w:numId="50" w16cid:durableId="1522016312">
    <w:abstractNumId w:val="60"/>
  </w:num>
  <w:num w:numId="51" w16cid:durableId="478838266">
    <w:abstractNumId w:val="55"/>
  </w:num>
  <w:num w:numId="52" w16cid:durableId="1047795294">
    <w:abstractNumId w:val="22"/>
  </w:num>
  <w:num w:numId="53" w16cid:durableId="325523668">
    <w:abstractNumId w:val="18"/>
  </w:num>
  <w:num w:numId="54" w16cid:durableId="1703439922">
    <w:abstractNumId w:val="41"/>
  </w:num>
  <w:num w:numId="55" w16cid:durableId="1654602629">
    <w:abstractNumId w:val="28"/>
  </w:num>
  <w:num w:numId="56" w16cid:durableId="114252020">
    <w:abstractNumId w:val="49"/>
  </w:num>
  <w:num w:numId="57" w16cid:durableId="1645308985">
    <w:abstractNumId w:val="15"/>
  </w:num>
  <w:num w:numId="58" w16cid:durableId="2044398024">
    <w:abstractNumId w:val="11"/>
  </w:num>
  <w:num w:numId="59" w16cid:durableId="1608154769">
    <w:abstractNumId w:val="40"/>
  </w:num>
  <w:num w:numId="60" w16cid:durableId="1943105116">
    <w:abstractNumId w:val="37"/>
  </w:num>
  <w:num w:numId="61" w16cid:durableId="879362792">
    <w:abstractNumId w:val="29"/>
  </w:num>
  <w:num w:numId="62" w16cid:durableId="1263419993">
    <w:abstractNumId w:val="36"/>
  </w:num>
  <w:num w:numId="63" w16cid:durableId="781345446">
    <w:abstractNumId w:val="16"/>
  </w:num>
  <w:num w:numId="64" w16cid:durableId="1045447217">
    <w:abstractNumId w:val="62"/>
  </w:num>
  <w:num w:numId="65" w16cid:durableId="1919092558">
    <w:abstractNumId w:val="50"/>
  </w:num>
  <w:num w:numId="66" w16cid:durableId="1933079792">
    <w:abstractNumId w:val="43"/>
  </w:num>
  <w:num w:numId="67" w16cid:durableId="2516731">
    <w:abstractNumId w:val="35"/>
  </w:num>
  <w:num w:numId="68" w16cid:durableId="193691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A18"/>
    <w:rsid w:val="001628B8"/>
    <w:rsid w:val="002352C0"/>
    <w:rsid w:val="00561CDD"/>
    <w:rsid w:val="005F00C8"/>
    <w:rsid w:val="007C6649"/>
    <w:rsid w:val="007F4497"/>
    <w:rsid w:val="00966315"/>
    <w:rsid w:val="00B10B63"/>
    <w:rsid w:val="00C85473"/>
    <w:rsid w:val="00CE5A18"/>
    <w:rsid w:val="00E62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FB96"/>
  <w15:chartTrackingRefBased/>
  <w15:docId w15:val="{40EF1028-AC5E-4075-BA84-869BBE74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664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C66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66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7C66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C66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664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E5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6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649"/>
  </w:style>
  <w:style w:type="character" w:customStyle="1" w:styleId="Heading1Char">
    <w:name w:val="Heading 1 Char"/>
    <w:aliases w:val="Pocket Char"/>
    <w:basedOn w:val="DefaultParagraphFont"/>
    <w:link w:val="Heading1"/>
    <w:rsid w:val="007C664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C66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7C664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C66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C66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E5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A18"/>
    <w:rPr>
      <w:rFonts w:eastAsiaTheme="majorEastAsia" w:cstheme="majorBidi"/>
      <w:color w:val="272727" w:themeColor="text1" w:themeTint="D8"/>
    </w:rPr>
  </w:style>
  <w:style w:type="paragraph" w:styleId="Title">
    <w:name w:val="Title"/>
    <w:basedOn w:val="Normal"/>
    <w:next w:val="Normal"/>
    <w:link w:val="TitleChar"/>
    <w:uiPriority w:val="7"/>
    <w:qFormat/>
    <w:rsid w:val="00CE5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CE5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A18"/>
    <w:pPr>
      <w:spacing w:before="160"/>
      <w:jc w:val="center"/>
    </w:pPr>
    <w:rPr>
      <w:i/>
      <w:iCs/>
      <w:color w:val="404040" w:themeColor="text1" w:themeTint="BF"/>
    </w:rPr>
  </w:style>
  <w:style w:type="character" w:customStyle="1" w:styleId="QuoteChar">
    <w:name w:val="Quote Char"/>
    <w:basedOn w:val="DefaultParagraphFont"/>
    <w:link w:val="Quote"/>
    <w:uiPriority w:val="29"/>
    <w:rsid w:val="00CE5A18"/>
    <w:rPr>
      <w:i/>
      <w:iCs/>
      <w:color w:val="404040" w:themeColor="text1" w:themeTint="BF"/>
    </w:rPr>
  </w:style>
  <w:style w:type="paragraph" w:styleId="ListParagraph">
    <w:name w:val="List Paragraph"/>
    <w:aliases w:val="6 font,List Paragraph1,List Paragraph2"/>
    <w:basedOn w:val="Normal"/>
    <w:uiPriority w:val="34"/>
    <w:qFormat/>
    <w:rsid w:val="00CE5A18"/>
    <w:pPr>
      <w:ind w:left="720"/>
      <w:contextualSpacing/>
    </w:pPr>
  </w:style>
  <w:style w:type="character" w:styleId="IntenseEmphasis">
    <w:name w:val="Intense Emphasis"/>
    <w:basedOn w:val="DefaultParagraphFont"/>
    <w:uiPriority w:val="21"/>
    <w:qFormat/>
    <w:rsid w:val="00CE5A18"/>
    <w:rPr>
      <w:i/>
      <w:iCs/>
      <w:color w:val="0F4761" w:themeColor="accent1" w:themeShade="BF"/>
    </w:rPr>
  </w:style>
  <w:style w:type="paragraph" w:styleId="IntenseQuote">
    <w:name w:val="Intense Quote"/>
    <w:basedOn w:val="Normal"/>
    <w:next w:val="Normal"/>
    <w:link w:val="IntenseQuoteChar"/>
    <w:uiPriority w:val="30"/>
    <w:qFormat/>
    <w:rsid w:val="00CE5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A18"/>
    <w:rPr>
      <w:i/>
      <w:iCs/>
      <w:color w:val="0F4761" w:themeColor="accent1" w:themeShade="BF"/>
    </w:rPr>
  </w:style>
  <w:style w:type="character" w:styleId="IntenseReference">
    <w:name w:val="Intense Reference"/>
    <w:basedOn w:val="DefaultParagraphFont"/>
    <w:uiPriority w:val="32"/>
    <w:qFormat/>
    <w:rsid w:val="00CE5A1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C66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664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664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7C6649"/>
    <w:rPr>
      <w:b w:val="0"/>
      <w:sz w:val="22"/>
      <w:u w:val="single"/>
    </w:rPr>
  </w:style>
  <w:style w:type="character" w:styleId="Strong">
    <w:name w:val="Strong"/>
    <w:basedOn w:val="DefaultParagraphFont"/>
    <w:uiPriority w:val="22"/>
    <w:qFormat/>
    <w:rsid w:val="007C6649"/>
    <w:rPr>
      <w:b/>
      <w:bCs/>
    </w:rPr>
  </w:style>
  <w:style w:type="character" w:styleId="BookTitle">
    <w:name w:val="Book Title"/>
    <w:basedOn w:val="DefaultParagraphFont"/>
    <w:uiPriority w:val="33"/>
    <w:qFormat/>
    <w:rsid w:val="007C6649"/>
    <w:rPr>
      <w:b/>
      <w:bCs/>
      <w:i/>
      <w:iCs/>
      <w:spacing w:val="5"/>
    </w:rPr>
  </w:style>
  <w:style w:type="numbering" w:styleId="111111">
    <w:name w:val="Outline List 2"/>
    <w:basedOn w:val="NoList"/>
    <w:uiPriority w:val="99"/>
    <w:semiHidden/>
    <w:unhideWhenUsed/>
    <w:rsid w:val="007C6649"/>
  </w:style>
  <w:style w:type="paragraph" w:styleId="Header">
    <w:name w:val="header"/>
    <w:basedOn w:val="Normal"/>
    <w:link w:val="HeaderChar"/>
    <w:uiPriority w:val="99"/>
    <w:semiHidden/>
    <w:rsid w:val="007C66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6649"/>
    <w:rPr>
      <w:rFonts w:ascii="Calibri" w:hAnsi="Calibri" w:cs="Calibri"/>
      <w:kern w:val="0"/>
      <w:sz w:val="22"/>
      <w:szCs w:val="22"/>
      <w14:ligatures w14:val="none"/>
    </w:rPr>
  </w:style>
  <w:style w:type="paragraph" w:styleId="Footer">
    <w:name w:val="footer"/>
    <w:basedOn w:val="Normal"/>
    <w:link w:val="FooterChar"/>
    <w:uiPriority w:val="99"/>
    <w:semiHidden/>
    <w:rsid w:val="007C66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66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C6649"/>
    <w:pPr>
      <w:spacing w:after="120"/>
    </w:pPr>
  </w:style>
  <w:style w:type="character" w:customStyle="1" w:styleId="BodyTextChar">
    <w:name w:val="Body Text Char"/>
    <w:basedOn w:val="DefaultParagraphFont"/>
    <w:link w:val="BodyText"/>
    <w:uiPriority w:val="99"/>
    <w:semiHidden/>
    <w:rsid w:val="007C6649"/>
    <w:rPr>
      <w:rFonts w:ascii="Calibri" w:hAnsi="Calibri" w:cs="Calibri"/>
      <w:kern w:val="0"/>
      <w:sz w:val="22"/>
      <w:szCs w:val="22"/>
      <w14:ligatures w14:val="none"/>
    </w:rPr>
  </w:style>
  <w:style w:type="paragraph" w:styleId="NoSpacing">
    <w:name w:val="No Spacing"/>
    <w:link w:val="NoSpacingChar"/>
    <w:uiPriority w:val="99"/>
    <w:unhideWhenUsed/>
    <w:qFormat/>
    <w:rsid w:val="007C66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C664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7C6649"/>
    <w:rPr>
      <w:color w:val="467886" w:themeColor="hyperlink"/>
      <w:u w:val="single"/>
    </w:rPr>
  </w:style>
  <w:style w:type="character" w:styleId="UnresolvedMention">
    <w:name w:val="Unresolved Mention"/>
    <w:basedOn w:val="DefaultParagraphFont"/>
    <w:uiPriority w:val="99"/>
    <w:semiHidden/>
    <w:unhideWhenUsed/>
    <w:rsid w:val="007C6649"/>
    <w:rPr>
      <w:color w:val="605E5C"/>
      <w:shd w:val="clear" w:color="auto" w:fill="E1DFDD"/>
    </w:rPr>
  </w:style>
  <w:style w:type="paragraph" w:customStyle="1" w:styleId="Analytic">
    <w:name w:val="Analytic"/>
    <w:basedOn w:val="Heading4"/>
    <w:link w:val="AnalyticChar"/>
    <w:autoRedefine/>
    <w:uiPriority w:val="5"/>
    <w:qFormat/>
    <w:rsid w:val="007C6649"/>
    <w:rPr>
      <w:color w:val="80340D" w:themeColor="accent2" w:themeShade="80"/>
    </w:rPr>
  </w:style>
  <w:style w:type="character" w:customStyle="1" w:styleId="AnalyticChar">
    <w:name w:val="Analytic Char"/>
    <w:basedOn w:val="Heading4Char"/>
    <w:link w:val="Analytic"/>
    <w:uiPriority w:val="5"/>
    <w:rsid w:val="007C6649"/>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7C6649"/>
    <w:rPr>
      <w:color w:val="996633"/>
    </w:rPr>
  </w:style>
  <w:style w:type="character" w:customStyle="1" w:styleId="AnaltyicChar">
    <w:name w:val="Analtyic Char"/>
    <w:basedOn w:val="Heading4Char"/>
    <w:link w:val="Analtyic"/>
    <w:uiPriority w:val="5"/>
    <w:rsid w:val="007C6649"/>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7C6649"/>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7C6649"/>
    <w:rPr>
      <w:sz w:val="16"/>
      <w:szCs w:val="16"/>
    </w:rPr>
  </w:style>
  <w:style w:type="paragraph" w:styleId="CommentText">
    <w:name w:val="annotation text"/>
    <w:basedOn w:val="Normal"/>
    <w:link w:val="CommentTextChar"/>
    <w:uiPriority w:val="99"/>
    <w:unhideWhenUsed/>
    <w:rsid w:val="007C6649"/>
    <w:rPr>
      <w:sz w:val="20"/>
      <w:szCs w:val="20"/>
      <w14:ligatures w14:val="standardContextual"/>
    </w:rPr>
  </w:style>
  <w:style w:type="character" w:customStyle="1" w:styleId="CommentTextChar">
    <w:name w:val="Comment Text Char"/>
    <w:basedOn w:val="DefaultParagraphFont"/>
    <w:link w:val="CommentText"/>
    <w:uiPriority w:val="99"/>
    <w:rsid w:val="007C664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7C6649"/>
    <w:rPr>
      <w:b/>
      <w:bCs/>
    </w:rPr>
  </w:style>
  <w:style w:type="character" w:customStyle="1" w:styleId="CommentSubjectChar">
    <w:name w:val="Comment Subject Char"/>
    <w:basedOn w:val="CommentTextChar"/>
    <w:link w:val="CommentSubject"/>
    <w:uiPriority w:val="99"/>
    <w:semiHidden/>
    <w:rsid w:val="007C6649"/>
    <w:rPr>
      <w:rFonts w:ascii="Calibri" w:hAnsi="Calibri" w:cs="Calibri"/>
      <w:b/>
      <w:bCs/>
      <w:kern w:val="0"/>
      <w:sz w:val="20"/>
      <w:szCs w:val="20"/>
    </w:rPr>
  </w:style>
  <w:style w:type="paragraph" w:customStyle="1" w:styleId="UnderlinePara">
    <w:name w:val="Underline Para"/>
    <w:basedOn w:val="Normal"/>
    <w:uiPriority w:val="7"/>
    <w:qFormat/>
    <w:rsid w:val="007C664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7C66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7C6649"/>
    <w:rPr>
      <w:rFonts w:ascii="Calibri" w:hAnsi="Calibri" w:cs="Calibri"/>
    </w:rPr>
  </w:style>
  <w:style w:type="paragraph" w:customStyle="1" w:styleId="cardtext">
    <w:name w:val="card text"/>
    <w:basedOn w:val="Normal"/>
    <w:link w:val="cardtextChar"/>
    <w:qFormat/>
    <w:rsid w:val="007C6649"/>
    <w:pPr>
      <w:ind w:left="288" w:right="288"/>
    </w:pPr>
    <w:rPr>
      <w:kern w:val="2"/>
      <w:sz w:val="24"/>
      <w:szCs w:val="24"/>
      <w14:ligatures w14:val="standardContextual"/>
    </w:rPr>
  </w:style>
  <w:style w:type="character" w:customStyle="1" w:styleId="TitleChar1">
    <w:name w:val="Title Char1"/>
    <w:basedOn w:val="DefaultParagraphFont"/>
    <w:uiPriority w:val="10"/>
    <w:rsid w:val="007C6649"/>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7C664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7C66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scholarship.pitt.edu/33906/1/Pasquinelli%20-%20Dissertation.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27388</Words>
  <Characters>141597</Characters>
  <Application>Microsoft Office Word</Application>
  <DocSecurity>0</DocSecurity>
  <Lines>2082</Lines>
  <Paragraphs>804</Paragraphs>
  <ScaleCrop>false</ScaleCrop>
  <Company/>
  <LinksUpToDate>false</LinksUpToDate>
  <CharactersWithSpaces>168181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4</cp:revision>
  <dcterms:created xsi:type="dcterms:W3CDTF">2026-02-01T15:46:00Z</dcterms:created>
  <dcterms:modified xsi:type="dcterms:W3CDTF">2026-02-01T15:47:00Z</dcterms:modified>
</cp:coreProperties>
</file>