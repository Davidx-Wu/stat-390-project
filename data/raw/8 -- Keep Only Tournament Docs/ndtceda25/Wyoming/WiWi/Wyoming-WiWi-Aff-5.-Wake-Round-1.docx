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BC91" w14:textId="77777777" w:rsidR="00A11F4F" w:rsidRPr="00640F79" w:rsidRDefault="00A11F4F" w:rsidP="00A11F4F">
      <w:pPr>
        <w:pStyle w:val="Heading1"/>
      </w:pPr>
      <w:bookmarkStart w:id="0" w:name="_Hlk210992658"/>
      <w:r w:rsidRPr="00640F79">
        <w:t>1AC</w:t>
      </w:r>
    </w:p>
    <w:p w14:paraId="0BE9E7F0" w14:textId="77777777" w:rsidR="00A11F4F" w:rsidRPr="00640F79" w:rsidRDefault="00A11F4F" w:rsidP="00A11F4F">
      <w:pPr>
        <w:pStyle w:val="Heading2"/>
      </w:pPr>
      <w:r w:rsidRPr="00640F79">
        <w:t>1AC</w:t>
      </w:r>
    </w:p>
    <w:p w14:paraId="27738CD3" w14:textId="77777777" w:rsidR="00A11F4F" w:rsidRPr="00640F79" w:rsidRDefault="00A11F4F" w:rsidP="00A11F4F">
      <w:pPr>
        <w:pStyle w:val="Heading3"/>
      </w:pPr>
      <w:r w:rsidRPr="00640F79">
        <w:t>1AC</w:t>
      </w:r>
    </w:p>
    <w:p w14:paraId="16EE3BB1" w14:textId="77777777" w:rsidR="00A11F4F" w:rsidRPr="0067420C" w:rsidRDefault="00A11F4F" w:rsidP="00A11F4F">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4C74C240" w14:textId="77777777" w:rsidR="00A11F4F" w:rsidRPr="006F5C3E" w:rsidRDefault="00A11F4F" w:rsidP="00A11F4F">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364CFFFF" w14:textId="77777777" w:rsidR="00A11F4F" w:rsidRPr="00D1525D" w:rsidRDefault="00A11F4F" w:rsidP="00A11F4F">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43059EF2" w14:textId="77777777" w:rsidR="00A11F4F" w:rsidRPr="00D1525D" w:rsidRDefault="00A11F4F" w:rsidP="00A11F4F"/>
    <w:p w14:paraId="49AF846D" w14:textId="77777777" w:rsidR="00A11F4F" w:rsidRPr="00304922" w:rsidRDefault="00A11F4F" w:rsidP="00A11F4F">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6D78339E" w14:textId="77777777" w:rsidR="00A11F4F" w:rsidRPr="00304922" w:rsidRDefault="00A11F4F" w:rsidP="00A11F4F">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3761356D" w14:textId="77777777" w:rsidR="00A11F4F" w:rsidRPr="00304922" w:rsidRDefault="00A11F4F" w:rsidP="00A11F4F">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274B6859" w14:textId="77777777" w:rsidR="00A11F4F" w:rsidRPr="00304922" w:rsidRDefault="00A11F4F" w:rsidP="00A11F4F">
      <w:pPr>
        <w:rPr>
          <w:sz w:val="2"/>
          <w:szCs w:val="2"/>
        </w:rPr>
      </w:pPr>
      <w:r w:rsidRPr="00304922">
        <w:rPr>
          <w:sz w:val="2"/>
          <w:szCs w:val="2"/>
        </w:rPr>
        <w:t xml:space="preserve">TRANSGENDER RHETORICS, QUEERING DISCOURSES </w:t>
      </w:r>
    </w:p>
    <w:p w14:paraId="12EED854" w14:textId="77777777" w:rsidR="00A11F4F" w:rsidRPr="00304922" w:rsidRDefault="00A11F4F" w:rsidP="00A11F4F">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6FEDD89E" w14:textId="77777777" w:rsidR="00A11F4F" w:rsidRPr="00304922" w:rsidRDefault="00A11F4F" w:rsidP="00A11F4F">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129C17E4" w14:textId="77777777" w:rsidR="00A11F4F" w:rsidRPr="00304922" w:rsidRDefault="00A11F4F" w:rsidP="00A11F4F">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094D4E4A" w14:textId="77777777" w:rsidR="00A11F4F" w:rsidRPr="00304922" w:rsidRDefault="00A11F4F" w:rsidP="00A11F4F">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75C112CB" w14:textId="77777777" w:rsidR="00A11F4F" w:rsidRPr="00304922" w:rsidRDefault="00A11F4F" w:rsidP="00A11F4F">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0AFAF281" w14:textId="77777777" w:rsidR="00A11F4F" w:rsidRPr="00304922" w:rsidRDefault="00A11F4F" w:rsidP="00A11F4F">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583602F9" w14:textId="77777777" w:rsidR="00A11F4F" w:rsidRPr="00304922" w:rsidRDefault="00A11F4F" w:rsidP="00A11F4F">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2B1CE892" w14:textId="77777777" w:rsidR="00A11F4F" w:rsidRPr="00304922" w:rsidRDefault="00A11F4F" w:rsidP="00A11F4F">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0F12E1EA" w14:textId="77777777" w:rsidR="00A11F4F" w:rsidRPr="00304922" w:rsidRDefault="00A11F4F" w:rsidP="00A11F4F">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62717C50" w14:textId="77777777" w:rsidR="00A11F4F" w:rsidRPr="00304922" w:rsidRDefault="00A11F4F" w:rsidP="00A11F4F">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36BAECA5" w14:textId="77777777" w:rsidR="00A11F4F" w:rsidRPr="00304922" w:rsidRDefault="00A11F4F" w:rsidP="00A11F4F">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3C1538C7" w14:textId="77777777" w:rsidR="00A11F4F" w:rsidRPr="00304922" w:rsidRDefault="00A11F4F" w:rsidP="00A11F4F">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15300509" w14:textId="77777777" w:rsidR="00A11F4F" w:rsidRPr="00304922" w:rsidRDefault="00A11F4F" w:rsidP="00A11F4F">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6E3DDC78" w14:textId="77777777" w:rsidR="00A11F4F" w:rsidRPr="00304922" w:rsidRDefault="00A11F4F" w:rsidP="00A11F4F">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563FDC42" w14:textId="77777777" w:rsidR="00A11F4F" w:rsidRPr="00304922" w:rsidRDefault="00A11F4F" w:rsidP="00A11F4F">
      <w:pPr>
        <w:rPr>
          <w:sz w:val="2"/>
          <w:szCs w:val="2"/>
        </w:rPr>
      </w:pPr>
      <w:r w:rsidRPr="00304922">
        <w:rPr>
          <w:sz w:val="2"/>
          <w:szCs w:val="2"/>
        </w:rPr>
        <w:t xml:space="preserve">TROUBLING INCLUSION, IMPOSSIBLE SOLIDARITIES? </w:t>
      </w:r>
    </w:p>
    <w:p w14:paraId="6AF1A2C5" w14:textId="77777777" w:rsidR="00A11F4F" w:rsidRPr="00304922" w:rsidRDefault="00A11F4F" w:rsidP="00A11F4F">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52FE54C1" w14:textId="77777777" w:rsidR="00A11F4F" w:rsidRPr="00304922" w:rsidRDefault="00A11F4F" w:rsidP="00A11F4F">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02064D41" w14:textId="77777777" w:rsidR="00A11F4F" w:rsidRPr="00304922" w:rsidRDefault="00A11F4F" w:rsidP="00A11F4F">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46CE619F" w14:textId="77777777" w:rsidR="00A11F4F" w:rsidRPr="00304922" w:rsidRDefault="00A11F4F" w:rsidP="00A11F4F">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7683F4A4" w14:textId="77777777" w:rsidR="00A11F4F" w:rsidRPr="00304922" w:rsidRDefault="00A11F4F" w:rsidP="00A11F4F">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3F4D2D4A" w14:textId="77777777" w:rsidR="00A11F4F" w:rsidRPr="00304922" w:rsidRDefault="00A11F4F" w:rsidP="00A11F4F">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0ECF5783" w14:textId="77777777" w:rsidR="00A11F4F" w:rsidRPr="00304922" w:rsidRDefault="00A11F4F" w:rsidP="00A11F4F">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435CF815" w14:textId="77777777" w:rsidR="00A11F4F" w:rsidRPr="00304922" w:rsidRDefault="00A11F4F" w:rsidP="00A11F4F">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60A62002" w14:textId="77777777" w:rsidR="00A11F4F" w:rsidRPr="00304922" w:rsidRDefault="00A11F4F" w:rsidP="00A11F4F">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6026D985" w14:textId="77777777" w:rsidR="00A11F4F" w:rsidRPr="00304922" w:rsidRDefault="00A11F4F" w:rsidP="00A11F4F">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4D73B9A1" w14:textId="77777777" w:rsidR="00A11F4F" w:rsidRPr="00304922" w:rsidRDefault="00A11F4F" w:rsidP="00A11F4F">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6BA5280F" w14:textId="77777777" w:rsidR="00A11F4F" w:rsidRPr="00304922" w:rsidRDefault="00A11F4F" w:rsidP="00A11F4F">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39FEA7BC" w14:textId="77777777" w:rsidR="00A11F4F" w:rsidRPr="00304922" w:rsidRDefault="00A11F4F" w:rsidP="00A11F4F">
      <w:pPr>
        <w:rPr>
          <w:sz w:val="16"/>
        </w:rPr>
      </w:pPr>
      <w:r w:rsidRPr="00304922">
        <w:rPr>
          <w:sz w:val="16"/>
        </w:rPr>
        <w:t xml:space="preserve">TRANS LIBERATION WITHIN OR VERSUS UNION BUREAUCRACY </w:t>
      </w:r>
    </w:p>
    <w:p w14:paraId="79759A81" w14:textId="77777777" w:rsidR="00A11F4F" w:rsidRPr="00304922" w:rsidRDefault="00A11F4F" w:rsidP="00A11F4F">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2FB54472" w14:textId="77777777" w:rsidR="00A11F4F" w:rsidRPr="00304922" w:rsidRDefault="00A11F4F" w:rsidP="00A11F4F">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580F8D5F" w14:textId="77777777" w:rsidR="00A11F4F" w:rsidRPr="00304922" w:rsidRDefault="00A11F4F" w:rsidP="00A11F4F">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67AF6C0C" w14:textId="77777777" w:rsidR="00A11F4F" w:rsidRPr="00304922" w:rsidRDefault="00A11F4F" w:rsidP="00A11F4F">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4FD0EFD6" w14:textId="77777777" w:rsidR="00A11F4F" w:rsidRPr="00304922" w:rsidRDefault="00A11F4F" w:rsidP="00A11F4F">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1D8DB8AA" w14:textId="77777777" w:rsidR="00A11F4F" w:rsidRPr="00304922" w:rsidRDefault="00A11F4F" w:rsidP="00A11F4F">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60F21604" w14:textId="77777777" w:rsidR="00A11F4F" w:rsidRPr="00304922" w:rsidRDefault="00A11F4F" w:rsidP="00A11F4F">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42438380" w14:textId="77777777" w:rsidR="00A11F4F" w:rsidRPr="00304922" w:rsidRDefault="00A11F4F" w:rsidP="00A11F4F">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33189C7E" w14:textId="77777777" w:rsidR="00A11F4F" w:rsidRPr="00304922" w:rsidRDefault="00A11F4F" w:rsidP="00A11F4F">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52386331" w14:textId="77777777" w:rsidR="00A11F4F" w:rsidRPr="00304922" w:rsidRDefault="00A11F4F" w:rsidP="00A11F4F">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58422B56" w14:textId="77777777" w:rsidR="00A11F4F" w:rsidRPr="006A5097" w:rsidRDefault="00A11F4F" w:rsidP="00A11F4F">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7D856897" w14:textId="77777777" w:rsidR="00A11F4F" w:rsidRPr="006E30C3" w:rsidRDefault="00A11F4F" w:rsidP="00A11F4F">
      <w:pPr>
        <w:pStyle w:val="Heading4"/>
        <w:rPr>
          <w:rStyle w:val="Style13ptBold"/>
          <w:b/>
          <w:bCs w:val="0"/>
        </w:rPr>
      </w:pPr>
      <w:r w:rsidRPr="006E30C3">
        <w:rPr>
          <w:rStyle w:val="Style13ptBold"/>
          <w:b/>
        </w:rPr>
        <w:t xml:space="preserve">Collective bargaining </w:t>
      </w:r>
      <w:r>
        <w:rPr>
          <w:rStyle w:val="Style13ptBold"/>
          <w:b/>
        </w:rPr>
        <w:t xml:space="preserve">traps us in an endless cycle of </w:t>
      </w:r>
      <w:r w:rsidRPr="005A5B9C">
        <w:rPr>
          <w:rStyle w:val="Style13ptBold"/>
          <w:b/>
        </w:rPr>
        <w:t>normativity</w:t>
      </w:r>
      <w:r w:rsidRPr="006E30C3">
        <w:rPr>
          <w:rStyle w:val="Style13ptBold"/>
          <w:b/>
        </w:rPr>
        <w:t xml:space="preserve">, the emphasis on legal concessions is a form of performative allyship that works to entrench oppressive structures of </w:t>
      </w:r>
      <w:r w:rsidRPr="007C4A4D">
        <w:rPr>
          <w:rStyle w:val="Style13ptBold"/>
          <w:b/>
        </w:rPr>
        <w:t>homonormativity</w:t>
      </w:r>
      <w:r w:rsidRPr="006E30C3">
        <w:rPr>
          <w:rStyle w:val="Style13ptBold"/>
          <w:b/>
        </w:rPr>
        <w:t xml:space="preserve"> on labor, sexuality, and gender.</w:t>
      </w:r>
    </w:p>
    <w:p w14:paraId="020A6DB5" w14:textId="77777777" w:rsidR="00A11F4F" w:rsidRPr="006E30C3" w:rsidRDefault="00A11F4F" w:rsidP="00A11F4F">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651F6E2D" w14:textId="77777777" w:rsidR="00A11F4F" w:rsidRPr="006E30C3" w:rsidRDefault="00A11F4F" w:rsidP="00A11F4F">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01D2A1C0" w14:textId="77777777" w:rsidR="00A11F4F" w:rsidRPr="006E30C3" w:rsidRDefault="00A11F4F" w:rsidP="00A11F4F"/>
    <w:p w14:paraId="0893EE5D" w14:textId="77777777" w:rsidR="00A11F4F" w:rsidRPr="006E30C3" w:rsidRDefault="00A11F4F" w:rsidP="00A11F4F">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2E2C0E53" w14:textId="77777777" w:rsidR="00A11F4F" w:rsidRPr="006E30C3" w:rsidRDefault="00A11F4F" w:rsidP="00A11F4F">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6B2E5AE2" w14:textId="77777777" w:rsidR="00A11F4F" w:rsidRPr="006E30C3" w:rsidRDefault="00A11F4F" w:rsidP="00A11F4F">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6C6191C3" w14:textId="77777777" w:rsidR="00A11F4F" w:rsidRPr="006E30C3" w:rsidRDefault="00A11F4F" w:rsidP="00A11F4F">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7621DF98" w14:textId="77777777" w:rsidR="00A11F4F" w:rsidRPr="006E30C3" w:rsidRDefault="00A11F4F" w:rsidP="00A11F4F">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0C8BD0DE" w14:textId="77777777" w:rsidR="00A11F4F" w:rsidRPr="006E30C3" w:rsidRDefault="00A11F4F" w:rsidP="00A11F4F">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6AD897DB" w14:textId="77777777" w:rsidR="00A11F4F" w:rsidRPr="006E30C3" w:rsidRDefault="00A11F4F" w:rsidP="00A11F4F">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1246AA24" w14:textId="77777777" w:rsidR="00A11F4F" w:rsidRPr="006E30C3" w:rsidRDefault="00A11F4F" w:rsidP="00A11F4F">
      <w:r w:rsidRPr="006E30C3">
        <w:t>(Themal Ellawala, "Labor on gender: Butch lesbians and trans men in a Sri Lankan Economic Processing Zone," 6-11-2025, Taylor &amp; Francis, https://www.tandfonline.com/doi/full/10.1080/10894160.2025.2515747, accessed 8-6-2025)</w:t>
      </w:r>
    </w:p>
    <w:p w14:paraId="3BF9EB0A" w14:textId="77777777" w:rsidR="00A11F4F" w:rsidRPr="006E30C3" w:rsidRDefault="00A11F4F" w:rsidP="00A11F4F"/>
    <w:p w14:paraId="7DBAAECD" w14:textId="77777777" w:rsidR="00A11F4F" w:rsidRPr="006E30C3" w:rsidRDefault="00A11F4F" w:rsidP="00A11F4F">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7DD0FC4F" w14:textId="77777777" w:rsidR="00A11F4F" w:rsidRPr="006E30C3" w:rsidRDefault="00A11F4F" w:rsidP="00A11F4F">
      <w:pPr>
        <w:rPr>
          <w:b/>
          <w:bCs/>
          <w:sz w:val="16"/>
        </w:rPr>
      </w:pPr>
      <w:r w:rsidRPr="006E30C3">
        <w:rPr>
          <w:b/>
          <w:bCs/>
          <w:sz w:val="16"/>
        </w:rPr>
        <w:t>Producing garments &amp; gender</w:t>
      </w:r>
    </w:p>
    <w:p w14:paraId="556C5D0E" w14:textId="77777777" w:rsidR="00A11F4F" w:rsidRPr="006E30C3" w:rsidRDefault="00A11F4F" w:rsidP="00A11F4F">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393AD3C1" w14:textId="77777777" w:rsidR="00A11F4F" w:rsidRPr="006E30C3" w:rsidRDefault="00A11F4F" w:rsidP="00A11F4F">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20DA5BA5" w14:textId="77777777" w:rsidR="00A11F4F" w:rsidRPr="006E30C3" w:rsidRDefault="00A11F4F" w:rsidP="00A11F4F">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73FA9C2F" w14:textId="77777777" w:rsidR="00A11F4F" w:rsidRPr="006E30C3" w:rsidRDefault="00A11F4F" w:rsidP="00A11F4F">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7046AFB5" w14:textId="77777777" w:rsidR="00A11F4F" w:rsidRPr="006E30C3" w:rsidRDefault="00A11F4F" w:rsidP="00A11F4F">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62CF9DAD" w14:textId="77777777" w:rsidR="00A11F4F" w:rsidRPr="006E30C3" w:rsidRDefault="00A11F4F" w:rsidP="00A11F4F">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51E0D77A" w14:textId="77777777" w:rsidR="00A11F4F" w:rsidRPr="006E30C3" w:rsidRDefault="00A11F4F" w:rsidP="00A11F4F">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39B75729" w14:textId="77777777" w:rsidR="00A11F4F" w:rsidRPr="006E30C3" w:rsidRDefault="00A11F4F" w:rsidP="00A11F4F">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499792B1" w14:textId="77777777" w:rsidR="00A11F4F" w:rsidRPr="006E30C3" w:rsidRDefault="00A11F4F" w:rsidP="00A11F4F">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56E35F20" w14:textId="77777777" w:rsidR="00A11F4F" w:rsidRPr="006E30C3" w:rsidRDefault="00A11F4F" w:rsidP="00A11F4F">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6BC52BC2" w14:textId="77777777" w:rsidR="00A11F4F" w:rsidRPr="006E30C3" w:rsidRDefault="00A11F4F" w:rsidP="00A11F4F">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062CA937" w14:textId="77777777" w:rsidR="00A11F4F" w:rsidRPr="006E30C3" w:rsidRDefault="00A11F4F" w:rsidP="00A11F4F">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7A6460A5" w14:textId="77777777" w:rsidR="00A11F4F" w:rsidRPr="006E30C3" w:rsidRDefault="00A11F4F" w:rsidP="00A11F4F">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77DC8696" w14:textId="77777777" w:rsidR="00A11F4F" w:rsidRPr="006E30C3" w:rsidRDefault="00A11F4F" w:rsidP="00A11F4F">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62241104" w14:textId="77777777" w:rsidR="00A11F4F" w:rsidRPr="006E30C3" w:rsidRDefault="00A11F4F" w:rsidP="00A11F4F">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1CADAF48" w14:textId="77777777" w:rsidR="00A11F4F" w:rsidRPr="006E30C3" w:rsidRDefault="00A11F4F" w:rsidP="00A11F4F">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4E2A150D" w14:textId="77777777" w:rsidR="00A11F4F" w:rsidRDefault="00A11F4F" w:rsidP="00A11F4F">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3F7680E5" w14:textId="77777777" w:rsidR="00A11F4F" w:rsidRDefault="00A11F4F" w:rsidP="00A11F4F">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403B9D9E" w14:textId="77777777" w:rsidR="00A11F4F" w:rsidRPr="003A0CC2" w:rsidRDefault="00A11F4F" w:rsidP="00A11F4F">
      <w:r w:rsidRPr="003A0CC2">
        <w:t>(Sanna Strand, "“A country to fall in love with/in”: gender and sexuality in Swedish Armed Forces’ marketing campaigns," 7-13-2018, Taylor &amp; Francis, https://www.tandfonline.com/doi/full/10.1080/14616742.2018.1487772, accessed 10-16-2025)</w:t>
      </w:r>
    </w:p>
    <w:p w14:paraId="4A1A9ABA" w14:textId="77777777" w:rsidR="00A11F4F" w:rsidRDefault="00A11F4F" w:rsidP="00A11F4F"/>
    <w:p w14:paraId="79AEB3B9" w14:textId="77777777" w:rsidR="00A11F4F" w:rsidRPr="003A0CC2" w:rsidRDefault="00A11F4F" w:rsidP="00A11F4F">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3E31BE76" w14:textId="77777777" w:rsidR="00A11F4F" w:rsidRPr="003A0CC2" w:rsidRDefault="00A11F4F" w:rsidP="00A11F4F">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15649142" w14:textId="77777777" w:rsidR="00A11F4F" w:rsidRPr="003A0CC2" w:rsidRDefault="00A11F4F" w:rsidP="00A11F4F">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4E254307" w14:textId="77777777" w:rsidR="00A11F4F" w:rsidRPr="003A0CC2" w:rsidRDefault="00A11F4F" w:rsidP="00A11F4F">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06894A46" w14:textId="77777777" w:rsidR="00A11F4F" w:rsidRPr="003A0CC2" w:rsidRDefault="00A11F4F" w:rsidP="00A11F4F">
      <w:pPr>
        <w:rPr>
          <w:sz w:val="12"/>
          <w:szCs w:val="18"/>
        </w:rPr>
      </w:pPr>
      <w:r w:rsidRPr="003A0CC2">
        <w:rPr>
          <w:sz w:val="12"/>
          <w:szCs w:val="18"/>
        </w:rPr>
        <w:t>Gender, sexuality and/in military institutions</w:t>
      </w:r>
    </w:p>
    <w:p w14:paraId="5BF31407" w14:textId="77777777" w:rsidR="00A11F4F" w:rsidRPr="003A0CC2" w:rsidRDefault="00A11F4F" w:rsidP="00A11F4F">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17543E04" w14:textId="77777777" w:rsidR="00A11F4F" w:rsidRPr="00F85580" w:rsidRDefault="00A11F4F" w:rsidP="00A11F4F">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15DBE165" w14:textId="77777777" w:rsidR="00A11F4F" w:rsidRPr="006E30C3" w:rsidRDefault="00A11F4F" w:rsidP="00A11F4F">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2F628D2D" w14:textId="77777777" w:rsidR="00A11F4F" w:rsidRPr="006E30C3" w:rsidRDefault="00A11F4F" w:rsidP="00A11F4F">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72CEB4A3" w14:textId="77777777" w:rsidR="00A11F4F" w:rsidRPr="006E30C3" w:rsidRDefault="00A11F4F" w:rsidP="00A11F4F">
      <w:r w:rsidRPr="006E30C3">
        <w:t>(Eric A. Stanley, “Atmospheres of Violence: Structuring Antagonism and the Trans/Queer Ungovernable,” Duke University Press, 09/03/2021, Accessed 08/13/2025)</w:t>
      </w:r>
    </w:p>
    <w:p w14:paraId="7EF4C161" w14:textId="77777777" w:rsidR="00A11F4F" w:rsidRPr="006E30C3" w:rsidRDefault="00A11F4F" w:rsidP="00A11F4F"/>
    <w:p w14:paraId="0EABA34C" w14:textId="77777777" w:rsidR="00A11F4F" w:rsidRPr="006E30C3" w:rsidRDefault="00A11F4F" w:rsidP="00A11F4F">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69A4543A" w14:textId="77777777" w:rsidR="00A11F4F" w:rsidRPr="006E30C3" w:rsidRDefault="00A11F4F" w:rsidP="00A11F4F">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6040290F" w14:textId="77777777" w:rsidR="00A11F4F" w:rsidRPr="006E30C3" w:rsidRDefault="00A11F4F" w:rsidP="00A11F4F">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1874052F" w14:textId="77777777" w:rsidR="00A11F4F" w:rsidRPr="006E30C3" w:rsidRDefault="00A11F4F" w:rsidP="00A11F4F">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35F7A2A8" w14:textId="77777777" w:rsidR="00A11F4F" w:rsidRPr="006E30C3" w:rsidRDefault="00A11F4F" w:rsidP="00A11F4F">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7827E4EA" w14:textId="77777777" w:rsidR="00A11F4F" w:rsidRPr="006E30C3" w:rsidRDefault="00A11F4F" w:rsidP="00A11F4F">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2D85D5B4" w14:textId="77777777" w:rsidR="00A11F4F" w:rsidRPr="006E30C3" w:rsidRDefault="00A11F4F" w:rsidP="00A11F4F">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02641510" w14:textId="77777777" w:rsidR="00A11F4F" w:rsidRPr="006E30C3" w:rsidRDefault="00A11F4F" w:rsidP="00A11F4F">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5488C2E7" w14:textId="77777777" w:rsidR="00A11F4F" w:rsidRPr="006E30C3" w:rsidRDefault="00A11F4F" w:rsidP="00A11F4F">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1DAA0BB0" w14:textId="77777777" w:rsidR="00A11F4F" w:rsidRPr="006E30C3" w:rsidRDefault="00A11F4F" w:rsidP="00A11F4F">
      <w:pPr>
        <w:rPr>
          <w:sz w:val="16"/>
        </w:rPr>
      </w:pPr>
      <w:r w:rsidRPr="006E30C3">
        <w:rPr>
          <w:sz w:val="16"/>
        </w:rPr>
        <w:t xml:space="preserve">On Divinity </w:t>
      </w:r>
    </w:p>
    <w:p w14:paraId="1F8F1B68" w14:textId="77777777" w:rsidR="00A11F4F" w:rsidRPr="006E30C3" w:rsidRDefault="00A11F4F" w:rsidP="00A11F4F">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501B2EA9" w14:textId="77777777" w:rsidR="00A11F4F" w:rsidRPr="006E30C3" w:rsidRDefault="00A11F4F" w:rsidP="00A11F4F">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3DD9E6FB" w14:textId="77777777" w:rsidR="00A11F4F" w:rsidRPr="006E30C3" w:rsidRDefault="00A11F4F" w:rsidP="00A11F4F">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6B7F0000" w14:textId="77777777" w:rsidR="00A11F4F" w:rsidRPr="006E30C3" w:rsidRDefault="00A11F4F" w:rsidP="00A11F4F">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022FF185" w14:textId="77777777" w:rsidR="00A11F4F" w:rsidRPr="006E30C3" w:rsidRDefault="00A11F4F" w:rsidP="00A11F4F">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045135FD" w14:textId="77777777" w:rsidR="00A11F4F" w:rsidRPr="006E30C3" w:rsidRDefault="00A11F4F" w:rsidP="00A11F4F">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3A90E701" w14:textId="77777777" w:rsidR="00A11F4F" w:rsidRPr="006E30C3" w:rsidRDefault="00A11F4F" w:rsidP="00A11F4F">
      <w:pPr>
        <w:rPr>
          <w:sz w:val="16"/>
        </w:rPr>
      </w:pPr>
    </w:p>
    <w:p w14:paraId="63FAF5C2" w14:textId="77777777" w:rsidR="00A11F4F" w:rsidRPr="006E30C3" w:rsidRDefault="00A11F4F" w:rsidP="00A11F4F">
      <w:pPr>
        <w:pStyle w:val="Heading4"/>
      </w:pPr>
      <w:r w:rsidRPr="006E30C3">
        <w:t>Thus, you should affirm queer labor as an ungovernable collective</w:t>
      </w:r>
    </w:p>
    <w:p w14:paraId="2DB2ED51" w14:textId="77777777" w:rsidR="00A11F4F" w:rsidRPr="006E30C3" w:rsidRDefault="00A11F4F" w:rsidP="00A11F4F"/>
    <w:p w14:paraId="44470E19" w14:textId="77777777" w:rsidR="00A11F4F" w:rsidRPr="006E30C3" w:rsidRDefault="00A11F4F" w:rsidP="00A11F4F">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74F4AE78" w14:textId="77777777" w:rsidR="00A11F4F" w:rsidRPr="006E30C3" w:rsidRDefault="00A11F4F" w:rsidP="00A11F4F">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69D6262E" w14:textId="77777777" w:rsidR="00A11F4F" w:rsidRPr="006E30C3" w:rsidRDefault="00A11F4F" w:rsidP="00A11F4F">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5783A4D3" w14:textId="77777777" w:rsidR="00A11F4F" w:rsidRPr="006E30C3" w:rsidRDefault="00A11F4F" w:rsidP="00A11F4F">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705724FE" w14:textId="77777777" w:rsidR="00A11F4F" w:rsidRPr="006E30C3" w:rsidRDefault="00A11F4F" w:rsidP="00A11F4F">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5A330528" w14:textId="77777777" w:rsidR="00A11F4F" w:rsidRPr="006E30C3" w:rsidRDefault="00A11F4F" w:rsidP="00A11F4F">
      <w:pPr>
        <w:rPr>
          <w:sz w:val="14"/>
        </w:rPr>
      </w:pPr>
      <w:r w:rsidRPr="006E30C3">
        <w:rPr>
          <w:sz w:val="14"/>
        </w:rPr>
        <w:t>THE CONSULTANT</w:t>
      </w:r>
    </w:p>
    <w:p w14:paraId="7259A41F" w14:textId="77777777" w:rsidR="00A11F4F" w:rsidRPr="006E30C3" w:rsidRDefault="00A11F4F" w:rsidP="00A11F4F">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73FA3C3C" w14:textId="77777777" w:rsidR="00A11F4F" w:rsidRPr="006E30C3" w:rsidRDefault="00A11F4F" w:rsidP="00A11F4F">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 w:val="26"/>
          <w:szCs w:val="26"/>
          <w:highlight w:val="yellow"/>
        </w:rPr>
        <w:t>more access</w:t>
      </w:r>
      <w:r w:rsidRPr="006E30C3">
        <w:rPr>
          <w:highlight w:val="yellow"/>
          <w:u w:val="single"/>
        </w:rPr>
        <w:t xml:space="preserve">, </w:t>
      </w:r>
      <w:r w:rsidRPr="006E30C3">
        <w:rPr>
          <w:rStyle w:val="Emphasis"/>
          <w:sz w:val="26"/>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61E5B71E" w14:textId="77777777" w:rsidR="00A11F4F" w:rsidRPr="006E30C3" w:rsidRDefault="00A11F4F" w:rsidP="00A11F4F">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44AED456" w14:textId="77777777" w:rsidR="00A11F4F" w:rsidRPr="006E30C3" w:rsidRDefault="00A11F4F" w:rsidP="00A11F4F">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0214CA4D" w14:textId="77777777" w:rsidR="00A11F4F" w:rsidRPr="006E30C3" w:rsidRDefault="00A11F4F" w:rsidP="00A11F4F">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72A1A464" w14:textId="77777777" w:rsidR="00A11F4F" w:rsidRPr="006E30C3" w:rsidRDefault="00A11F4F" w:rsidP="00A11F4F">
      <w:pPr>
        <w:pStyle w:val="Heading4"/>
        <w:rPr>
          <w:rStyle w:val="Style13ptBold"/>
          <w:b/>
          <w:bCs w:val="0"/>
        </w:rPr>
      </w:pPr>
      <w:r w:rsidRPr="006E30C3">
        <w:rPr>
          <w:rStyle w:val="Style13ptBold"/>
          <w:b/>
        </w:rPr>
        <w:t>A politics of ungovernability requires rejecting the state’s imposition of democracy on gendered subjects and engaging in alternative, community-built resistance to capital and exploitation</w:t>
      </w:r>
    </w:p>
    <w:p w14:paraId="3E2C87EB" w14:textId="77777777" w:rsidR="00A11F4F" w:rsidRPr="006E30C3" w:rsidRDefault="00A11F4F" w:rsidP="00A11F4F">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4D670907" w14:textId="77777777" w:rsidR="00A11F4F" w:rsidRPr="006E30C3" w:rsidRDefault="00A11F4F" w:rsidP="00A11F4F">
      <w:r w:rsidRPr="006E30C3">
        <w:t>(Eric A. Stanley, “Atmospheres of Violence: Structuring Antagonism and the Trans/Queer Ungovernable,” Duke University Press, 09/03/2021, Accessed 08/13/2025)</w:t>
      </w:r>
    </w:p>
    <w:p w14:paraId="04D23666" w14:textId="77777777" w:rsidR="00A11F4F" w:rsidRPr="006E30C3" w:rsidRDefault="00A11F4F" w:rsidP="00A11F4F">
      <w:r w:rsidRPr="006E30C3">
        <w:t xml:space="preserve"> </w:t>
      </w:r>
    </w:p>
    <w:p w14:paraId="0F7DAD44" w14:textId="77777777" w:rsidR="00A11F4F" w:rsidRPr="006E30C3" w:rsidRDefault="00A11F4F" w:rsidP="00A11F4F">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636CC4BF" w14:textId="77777777" w:rsidR="00A11F4F" w:rsidRPr="006E30C3" w:rsidRDefault="00A11F4F" w:rsidP="00A11F4F">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5EC4B252" w14:textId="77777777" w:rsidR="00A11F4F" w:rsidRPr="006E30C3" w:rsidRDefault="00A11F4F" w:rsidP="00A11F4F">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3AF9D2F3" w14:textId="77777777" w:rsidR="00A11F4F" w:rsidRPr="006E30C3" w:rsidRDefault="00A11F4F" w:rsidP="00A11F4F">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1D1E81FB" w14:textId="77777777" w:rsidR="00A11F4F" w:rsidRPr="006E30C3" w:rsidRDefault="00A11F4F" w:rsidP="00A11F4F">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366D3B86" w14:textId="77777777" w:rsidR="00A11F4F" w:rsidRPr="006E30C3" w:rsidRDefault="00A11F4F" w:rsidP="00A11F4F">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17914625" w14:textId="77777777" w:rsidR="00A11F4F" w:rsidRPr="006E30C3" w:rsidRDefault="00A11F4F" w:rsidP="00A11F4F">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3B3CB157" w14:textId="77777777" w:rsidR="00A11F4F" w:rsidRPr="006E30C3" w:rsidRDefault="00A11F4F" w:rsidP="00A11F4F">
      <w:pPr>
        <w:rPr>
          <w:sz w:val="16"/>
        </w:rPr>
      </w:pPr>
      <w:r w:rsidRPr="006E30C3">
        <w:rPr>
          <w:sz w:val="16"/>
        </w:rPr>
        <w:t xml:space="preserve">Still Fucking Here </w:t>
      </w:r>
    </w:p>
    <w:p w14:paraId="226C1D6A" w14:textId="77777777" w:rsidR="00A11F4F" w:rsidRPr="006E30C3" w:rsidRDefault="00A11F4F" w:rsidP="00A11F4F">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28B137F0" w14:textId="77777777" w:rsidR="00A11F4F" w:rsidRPr="006E30C3" w:rsidRDefault="00A11F4F" w:rsidP="00A11F4F">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31BBB028" w14:textId="77777777" w:rsidR="00A11F4F" w:rsidRPr="006E30C3" w:rsidRDefault="00A11F4F" w:rsidP="00A11F4F">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0861AA54" w14:textId="77777777" w:rsidR="00A11F4F" w:rsidRPr="006E30C3" w:rsidRDefault="00A11F4F" w:rsidP="00A11F4F">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25D00A0C" w14:textId="77777777" w:rsidR="00A11F4F" w:rsidRPr="006E30C3" w:rsidRDefault="00A11F4F" w:rsidP="00A11F4F">
      <w:pPr>
        <w:rPr>
          <w:sz w:val="16"/>
        </w:rPr>
      </w:pPr>
      <w:r w:rsidRPr="006E30C3">
        <w:rPr>
          <w:sz w:val="16"/>
        </w:rPr>
        <w:t xml:space="preserve">The Biometrics of Domination </w:t>
      </w:r>
    </w:p>
    <w:p w14:paraId="391E244F" w14:textId="77777777" w:rsidR="00A11F4F" w:rsidRPr="006E30C3" w:rsidRDefault="00A11F4F" w:rsidP="00A11F4F">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5463BC25" w14:textId="77777777" w:rsidR="00A11F4F" w:rsidRPr="006E30C3" w:rsidRDefault="00A11F4F" w:rsidP="00A11F4F">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1135C24B" w14:textId="77777777" w:rsidR="00A11F4F" w:rsidRPr="006E30C3" w:rsidRDefault="00A11F4F" w:rsidP="00A11F4F">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566B6B78" w14:textId="77777777" w:rsidR="00A11F4F" w:rsidRPr="006E30C3" w:rsidRDefault="00A11F4F" w:rsidP="00A11F4F">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7206CB95" w14:textId="77777777" w:rsidR="00A11F4F" w:rsidRPr="00640F79" w:rsidRDefault="00A11F4F" w:rsidP="00A11F4F">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09BD100A" w14:textId="77777777" w:rsidR="00A11F4F" w:rsidRPr="006E30C3" w:rsidRDefault="00A11F4F" w:rsidP="00A11F4F">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351CFB51" w14:textId="77777777" w:rsidR="00A11F4F" w:rsidRPr="006E30C3" w:rsidRDefault="00A11F4F" w:rsidP="00A11F4F">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33E2284B" w14:textId="77777777" w:rsidR="00A11F4F" w:rsidRPr="006E30C3" w:rsidRDefault="00A11F4F" w:rsidP="00A11F4F">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0630A53C" w14:textId="77777777" w:rsidR="00A11F4F" w:rsidRPr="006E30C3" w:rsidRDefault="00A11F4F" w:rsidP="00A11F4F"/>
    <w:p w14:paraId="133F9610" w14:textId="77777777" w:rsidR="00A11F4F" w:rsidRPr="006E30C3" w:rsidRDefault="00A11F4F" w:rsidP="00A11F4F">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096C9E2F" w14:textId="77777777" w:rsidR="00A11F4F" w:rsidRPr="006E30C3" w:rsidRDefault="00A11F4F" w:rsidP="00A11F4F">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26FD37A9" w14:textId="77777777" w:rsidR="00A11F4F" w:rsidRPr="006E30C3" w:rsidRDefault="00A11F4F" w:rsidP="00A11F4F">
      <w:pPr>
        <w:rPr>
          <w:sz w:val="16"/>
        </w:rPr>
      </w:pPr>
      <w:r w:rsidRPr="006E30C3">
        <w:rPr>
          <w:b/>
          <w:bCs/>
          <w:i/>
          <w:iCs/>
          <w:sz w:val="16"/>
        </w:rPr>
        <w:t>We need to look toward organizing queer people whose survival struggles in precarious economies have not been addressed by traditional union organizing.</w:t>
      </w:r>
    </w:p>
    <w:p w14:paraId="5B4D05EA" w14:textId="77777777" w:rsidR="00A11F4F" w:rsidRPr="006E30C3" w:rsidRDefault="00A11F4F" w:rsidP="00A11F4F">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34E8D2B3" w14:textId="77777777" w:rsidR="00A11F4F" w:rsidRPr="006E30C3" w:rsidRDefault="00A11F4F" w:rsidP="00A11F4F">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62E7FE0F" w14:textId="77777777" w:rsidR="00A11F4F" w:rsidRPr="006E30C3" w:rsidRDefault="00A11F4F" w:rsidP="00A11F4F">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790A67E7" w14:textId="77777777" w:rsidR="00A11F4F" w:rsidRPr="006E30C3" w:rsidRDefault="00A11F4F" w:rsidP="00A11F4F">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1F40FCAF" w14:textId="77777777" w:rsidR="00A11F4F" w:rsidRPr="006E30C3" w:rsidRDefault="00A11F4F" w:rsidP="00A11F4F">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p>
    <w:bookmarkEnd w:id="0"/>
    <w:p w14:paraId="306EEECE" w14:textId="2EF3502E" w:rsidR="00324203" w:rsidRPr="00A11F4F" w:rsidRDefault="00324203" w:rsidP="00A11F4F"/>
    <w:sectPr w:rsidR="00324203" w:rsidRPr="00A11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48"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4BE0724"/>
    <w:multiLevelType w:val="hybridMultilevel"/>
    <w:tmpl w:val="B9DA8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D17F42"/>
    <w:multiLevelType w:val="hybridMultilevel"/>
    <w:tmpl w:val="384055C0"/>
    <w:lvl w:ilvl="0" w:tplc="06680DFC">
      <w:start w:val="1"/>
      <w:numFmt w:val="bullet"/>
      <w:pStyle w:val="Highligh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7852990">
    <w:abstractNumId w:val="61"/>
  </w:num>
  <w:num w:numId="2" w16cid:durableId="909073978">
    <w:abstractNumId w:val="40"/>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24"/>
  </w:num>
  <w:num w:numId="14" w16cid:durableId="1695883432">
    <w:abstractNumId w:val="22"/>
  </w:num>
  <w:num w:numId="15" w16cid:durableId="720713117">
    <w:abstractNumId w:val="16"/>
  </w:num>
  <w:num w:numId="16" w16cid:durableId="1592858707">
    <w:abstractNumId w:val="51"/>
  </w:num>
  <w:num w:numId="17" w16cid:durableId="269777412">
    <w:abstractNumId w:val="43"/>
  </w:num>
  <w:num w:numId="18" w16cid:durableId="1670866742">
    <w:abstractNumId w:val="23"/>
  </w:num>
  <w:num w:numId="19" w16cid:durableId="1699233566">
    <w:abstractNumId w:val="53"/>
  </w:num>
  <w:num w:numId="20" w16cid:durableId="466092032">
    <w:abstractNumId w:val="42"/>
  </w:num>
  <w:num w:numId="21" w16cid:durableId="571236368">
    <w:abstractNumId w:val="32"/>
  </w:num>
  <w:num w:numId="22" w16cid:durableId="471755503">
    <w:abstractNumId w:val="19"/>
  </w:num>
  <w:num w:numId="23" w16cid:durableId="1536380186">
    <w:abstractNumId w:val="48"/>
  </w:num>
  <w:num w:numId="24" w16cid:durableId="860362457">
    <w:abstractNumId w:val="37"/>
  </w:num>
  <w:num w:numId="25" w16cid:durableId="48961408">
    <w:abstractNumId w:val="36"/>
  </w:num>
  <w:num w:numId="26" w16cid:durableId="1463039180">
    <w:abstractNumId w:val="50"/>
  </w:num>
  <w:num w:numId="27" w16cid:durableId="773745054">
    <w:abstractNumId w:val="10"/>
  </w:num>
  <w:num w:numId="28" w16cid:durableId="1832022804">
    <w:abstractNumId w:val="58"/>
  </w:num>
  <w:num w:numId="29" w16cid:durableId="1475835755">
    <w:abstractNumId w:val="29"/>
  </w:num>
  <w:num w:numId="30" w16cid:durableId="1329016873">
    <w:abstractNumId w:val="56"/>
  </w:num>
  <w:num w:numId="31" w16cid:durableId="2142914892">
    <w:abstractNumId w:val="65"/>
  </w:num>
  <w:num w:numId="32" w16cid:durableId="384640684">
    <w:abstractNumId w:val="47"/>
  </w:num>
  <w:num w:numId="33" w16cid:durableId="252252353">
    <w:abstractNumId w:val="13"/>
  </w:num>
  <w:num w:numId="34" w16cid:durableId="1359314521">
    <w:abstractNumId w:val="20"/>
  </w:num>
  <w:num w:numId="35" w16cid:durableId="1523402279">
    <w:abstractNumId w:val="25"/>
  </w:num>
  <w:num w:numId="36" w16cid:durableId="187067496">
    <w:abstractNumId w:val="26"/>
  </w:num>
  <w:num w:numId="37" w16cid:durableId="2089494811">
    <w:abstractNumId w:val="44"/>
  </w:num>
  <w:num w:numId="38" w16cid:durableId="80415711">
    <w:abstractNumId w:val="60"/>
  </w:num>
  <w:num w:numId="39" w16cid:durableId="481889835">
    <w:abstractNumId w:val="41"/>
  </w:num>
  <w:num w:numId="40" w16cid:durableId="126243037">
    <w:abstractNumId w:val="18"/>
  </w:num>
  <w:num w:numId="41" w16cid:durableId="186450508">
    <w:abstractNumId w:val="62"/>
  </w:num>
  <w:num w:numId="42" w16cid:durableId="1133252102">
    <w:abstractNumId w:val="55"/>
  </w:num>
  <w:num w:numId="43" w16cid:durableId="1275094193">
    <w:abstractNumId w:val="30"/>
  </w:num>
  <w:num w:numId="44" w16cid:durableId="2038965500">
    <w:abstractNumId w:val="64"/>
  </w:num>
  <w:num w:numId="45" w16cid:durableId="1134715067">
    <w:abstractNumId w:val="49"/>
  </w:num>
  <w:num w:numId="46" w16cid:durableId="69281885">
    <w:abstractNumId w:val="45"/>
  </w:num>
  <w:num w:numId="47" w16cid:durableId="1642467634">
    <w:abstractNumId w:val="33"/>
  </w:num>
  <w:num w:numId="48" w16cid:durableId="524056594">
    <w:abstractNumId w:val="54"/>
  </w:num>
  <w:num w:numId="49" w16cid:durableId="1605730225">
    <w:abstractNumId w:val="31"/>
  </w:num>
  <w:num w:numId="50" w16cid:durableId="1308895769">
    <w:abstractNumId w:val="63"/>
  </w:num>
  <w:num w:numId="51" w16cid:durableId="491146650">
    <w:abstractNumId w:val="12"/>
  </w:num>
  <w:num w:numId="52" w16cid:durableId="1522016312">
    <w:abstractNumId w:val="57"/>
  </w:num>
  <w:num w:numId="53" w16cid:durableId="478838266">
    <w:abstractNumId w:val="52"/>
  </w:num>
  <w:num w:numId="54" w16cid:durableId="1047795294">
    <w:abstractNumId w:val="21"/>
  </w:num>
  <w:num w:numId="55" w16cid:durableId="325523668">
    <w:abstractNumId w:val="17"/>
  </w:num>
  <w:num w:numId="56" w16cid:durableId="1703439922">
    <w:abstractNumId w:val="39"/>
  </w:num>
  <w:num w:numId="57" w16cid:durableId="1654602629">
    <w:abstractNumId w:val="27"/>
  </w:num>
  <w:num w:numId="58" w16cid:durableId="114252020">
    <w:abstractNumId w:val="46"/>
  </w:num>
  <w:num w:numId="59" w16cid:durableId="1645308985">
    <w:abstractNumId w:val="14"/>
  </w:num>
  <w:num w:numId="60" w16cid:durableId="2044398024">
    <w:abstractNumId w:val="11"/>
  </w:num>
  <w:num w:numId="61" w16cid:durableId="1608154769">
    <w:abstractNumId w:val="38"/>
  </w:num>
  <w:num w:numId="62" w16cid:durableId="1943105116">
    <w:abstractNumId w:val="35"/>
  </w:num>
  <w:num w:numId="63" w16cid:durableId="879362792">
    <w:abstractNumId w:val="28"/>
  </w:num>
  <w:num w:numId="64" w16cid:durableId="1263419993">
    <w:abstractNumId w:val="34"/>
  </w:num>
  <w:num w:numId="65" w16cid:durableId="781345446">
    <w:abstractNumId w:val="15"/>
  </w:num>
  <w:num w:numId="66" w16cid:durableId="1045447217">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6D"/>
    <w:rsid w:val="0030345D"/>
    <w:rsid w:val="00324203"/>
    <w:rsid w:val="00334A6D"/>
    <w:rsid w:val="005F5B8B"/>
    <w:rsid w:val="00942C19"/>
    <w:rsid w:val="00A11F4F"/>
    <w:rsid w:val="00B07E70"/>
    <w:rsid w:val="00B70892"/>
    <w:rsid w:val="00D06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8A4F7"/>
  <w15:chartTrackingRefBased/>
  <w15:docId w15:val="{49AB979D-5E7F-4002-91B9-403B54076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1F4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34A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4A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334A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334A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4A6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34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34A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4A6D"/>
  </w:style>
  <w:style w:type="paragraph" w:customStyle="1" w:styleId="Highlight">
    <w:name w:val="Highlight"/>
    <w:basedOn w:val="ListParagraph"/>
    <w:link w:val="HighlightChar"/>
    <w:qFormat/>
    <w:rsid w:val="005F5B8B"/>
    <w:pPr>
      <w:numPr>
        <w:numId w:val="1"/>
      </w:numPr>
      <w:shd w:val="clear" w:color="auto" w:fill="FFC0CB"/>
      <w:spacing w:after="0" w:line="240" w:lineRule="auto"/>
    </w:pPr>
    <w:rPr>
      <w:rFonts w:ascii="Times New Roman" w:hAnsi="Times New Roman" w:cs="Times New Roman"/>
      <w:b/>
      <w:bCs/>
      <w:shd w:val="clear" w:color="auto" w:fill="FFC0CB"/>
    </w:rPr>
  </w:style>
  <w:style w:type="character" w:customStyle="1" w:styleId="HighlightChar">
    <w:name w:val="Highlight Char"/>
    <w:basedOn w:val="DefaultParagraphFont"/>
    <w:link w:val="Highlight"/>
    <w:rsid w:val="005F5B8B"/>
    <w:rPr>
      <w:rFonts w:ascii="Times New Roman" w:hAnsi="Times New Roman" w:cs="Times New Roman"/>
      <w:b/>
      <w:bCs/>
      <w:shd w:val="clear" w:color="auto" w:fill="FFC0CB"/>
    </w:rPr>
  </w:style>
  <w:style w:type="paragraph" w:styleId="ListParagraph">
    <w:name w:val="List Paragraph"/>
    <w:aliases w:val="6 font,List Paragraph1,List Paragraph2"/>
    <w:basedOn w:val="Normal"/>
    <w:uiPriority w:val="34"/>
    <w:qFormat/>
    <w:rsid w:val="005F5B8B"/>
    <w:pPr>
      <w:ind w:left="720"/>
      <w:contextualSpacing/>
    </w:pPr>
  </w:style>
  <w:style w:type="character" w:customStyle="1" w:styleId="Heading1Char">
    <w:name w:val="Heading 1 Char"/>
    <w:aliases w:val="Pocket Char"/>
    <w:basedOn w:val="DefaultParagraphFont"/>
    <w:link w:val="Heading1"/>
    <w:rsid w:val="00334A6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34A6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334A6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34A6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34A6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34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A6D"/>
    <w:rPr>
      <w:rFonts w:eastAsiaTheme="majorEastAsia" w:cstheme="majorBidi"/>
      <w:color w:val="272727" w:themeColor="text1" w:themeTint="D8"/>
    </w:rPr>
  </w:style>
  <w:style w:type="paragraph" w:styleId="Title">
    <w:name w:val="Title"/>
    <w:basedOn w:val="Normal"/>
    <w:next w:val="Normal"/>
    <w:link w:val="TitleChar"/>
    <w:uiPriority w:val="10"/>
    <w:qFormat/>
    <w:rsid w:val="00334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A6D"/>
    <w:pPr>
      <w:spacing w:before="160"/>
      <w:jc w:val="center"/>
    </w:pPr>
    <w:rPr>
      <w:i/>
      <w:iCs/>
      <w:color w:val="404040" w:themeColor="text1" w:themeTint="BF"/>
    </w:rPr>
  </w:style>
  <w:style w:type="character" w:customStyle="1" w:styleId="QuoteChar">
    <w:name w:val="Quote Char"/>
    <w:basedOn w:val="DefaultParagraphFont"/>
    <w:link w:val="Quote"/>
    <w:uiPriority w:val="29"/>
    <w:rsid w:val="00334A6D"/>
    <w:rPr>
      <w:i/>
      <w:iCs/>
      <w:color w:val="404040" w:themeColor="text1" w:themeTint="BF"/>
    </w:rPr>
  </w:style>
  <w:style w:type="character" w:styleId="IntenseEmphasis">
    <w:name w:val="Intense Emphasis"/>
    <w:basedOn w:val="DefaultParagraphFont"/>
    <w:uiPriority w:val="21"/>
    <w:qFormat/>
    <w:rsid w:val="00334A6D"/>
    <w:rPr>
      <w:i/>
      <w:iCs/>
      <w:color w:val="0F4761" w:themeColor="accent1" w:themeShade="BF"/>
    </w:rPr>
  </w:style>
  <w:style w:type="paragraph" w:styleId="IntenseQuote">
    <w:name w:val="Intense Quote"/>
    <w:basedOn w:val="Normal"/>
    <w:next w:val="Normal"/>
    <w:link w:val="IntenseQuoteChar"/>
    <w:uiPriority w:val="30"/>
    <w:qFormat/>
    <w:rsid w:val="00334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A6D"/>
    <w:rPr>
      <w:i/>
      <w:iCs/>
      <w:color w:val="0F4761" w:themeColor="accent1" w:themeShade="BF"/>
    </w:rPr>
  </w:style>
  <w:style w:type="character" w:styleId="IntenseReference">
    <w:name w:val="Intense Reference"/>
    <w:basedOn w:val="DefaultParagraphFont"/>
    <w:uiPriority w:val="32"/>
    <w:qFormat/>
    <w:rsid w:val="00334A6D"/>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334A6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4A6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4A6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334A6D"/>
    <w:rPr>
      <w:b w:val="0"/>
      <w:sz w:val="22"/>
      <w:u w:val="single"/>
    </w:rPr>
  </w:style>
  <w:style w:type="character" w:styleId="Strong">
    <w:name w:val="Strong"/>
    <w:basedOn w:val="DefaultParagraphFont"/>
    <w:uiPriority w:val="22"/>
    <w:qFormat/>
    <w:rsid w:val="00334A6D"/>
    <w:rPr>
      <w:b/>
      <w:bCs/>
    </w:rPr>
  </w:style>
  <w:style w:type="character" w:styleId="BookTitle">
    <w:name w:val="Book Title"/>
    <w:basedOn w:val="DefaultParagraphFont"/>
    <w:uiPriority w:val="33"/>
    <w:qFormat/>
    <w:rsid w:val="00334A6D"/>
    <w:rPr>
      <w:b/>
      <w:bCs/>
      <w:i/>
      <w:iCs/>
      <w:spacing w:val="5"/>
    </w:rPr>
  </w:style>
  <w:style w:type="numbering" w:styleId="111111">
    <w:name w:val="Outline List 2"/>
    <w:basedOn w:val="NoList"/>
    <w:uiPriority w:val="99"/>
    <w:semiHidden/>
    <w:unhideWhenUsed/>
    <w:rsid w:val="00334A6D"/>
  </w:style>
  <w:style w:type="paragraph" w:styleId="Header">
    <w:name w:val="header"/>
    <w:basedOn w:val="Normal"/>
    <w:link w:val="HeaderChar"/>
    <w:uiPriority w:val="99"/>
    <w:semiHidden/>
    <w:rsid w:val="00334A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4A6D"/>
    <w:rPr>
      <w:rFonts w:ascii="Calibri" w:hAnsi="Calibri" w:cs="Calibri"/>
      <w:kern w:val="0"/>
      <w:sz w:val="22"/>
      <w:szCs w:val="22"/>
      <w14:ligatures w14:val="none"/>
    </w:rPr>
  </w:style>
  <w:style w:type="paragraph" w:styleId="Footer">
    <w:name w:val="footer"/>
    <w:basedOn w:val="Normal"/>
    <w:link w:val="FooterChar"/>
    <w:uiPriority w:val="99"/>
    <w:semiHidden/>
    <w:rsid w:val="00334A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4A6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34A6D"/>
    <w:pPr>
      <w:spacing w:after="120"/>
    </w:pPr>
  </w:style>
  <w:style w:type="character" w:customStyle="1" w:styleId="BodyTextChar">
    <w:name w:val="Body Text Char"/>
    <w:basedOn w:val="DefaultParagraphFont"/>
    <w:link w:val="BodyText"/>
    <w:uiPriority w:val="99"/>
    <w:semiHidden/>
    <w:rsid w:val="00334A6D"/>
    <w:rPr>
      <w:rFonts w:ascii="Calibri" w:hAnsi="Calibri" w:cs="Calibri"/>
      <w:kern w:val="0"/>
      <w:sz w:val="22"/>
      <w:szCs w:val="22"/>
      <w14:ligatures w14:val="none"/>
    </w:rPr>
  </w:style>
  <w:style w:type="paragraph" w:styleId="NoSpacing">
    <w:name w:val="No Spacing"/>
    <w:link w:val="NoSpacingChar"/>
    <w:uiPriority w:val="99"/>
    <w:unhideWhenUsed/>
    <w:qFormat/>
    <w:rsid w:val="00334A6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34A6D"/>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334A6D"/>
    <w:rPr>
      <w:color w:val="467886" w:themeColor="hyperlink"/>
      <w:u w:val="single"/>
    </w:rPr>
  </w:style>
  <w:style w:type="character" w:styleId="UnresolvedMention">
    <w:name w:val="Unresolved Mention"/>
    <w:basedOn w:val="DefaultParagraphFont"/>
    <w:uiPriority w:val="99"/>
    <w:semiHidden/>
    <w:unhideWhenUsed/>
    <w:rsid w:val="00334A6D"/>
    <w:rPr>
      <w:color w:val="605E5C"/>
      <w:shd w:val="clear" w:color="auto" w:fill="E1DFDD"/>
    </w:rPr>
  </w:style>
  <w:style w:type="paragraph" w:customStyle="1" w:styleId="Analytic">
    <w:name w:val="Analytic"/>
    <w:basedOn w:val="Heading4"/>
    <w:link w:val="AnalyticChar"/>
    <w:autoRedefine/>
    <w:uiPriority w:val="5"/>
    <w:qFormat/>
    <w:rsid w:val="00A11F4F"/>
    <w:rPr>
      <w:color w:val="80340D" w:themeColor="accent2" w:themeShade="80"/>
    </w:rPr>
  </w:style>
  <w:style w:type="character" w:customStyle="1" w:styleId="AnalyticChar">
    <w:name w:val="Analytic Char"/>
    <w:basedOn w:val="Heading4Char"/>
    <w:link w:val="Analytic"/>
    <w:uiPriority w:val="5"/>
    <w:rsid w:val="00A11F4F"/>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A11F4F"/>
    <w:rPr>
      <w:color w:val="996633"/>
    </w:rPr>
  </w:style>
  <w:style w:type="character" w:customStyle="1" w:styleId="AnaltyicChar">
    <w:name w:val="Analtyic Char"/>
    <w:basedOn w:val="Heading4Char"/>
    <w:link w:val="Analtyic"/>
    <w:uiPriority w:val="5"/>
    <w:rsid w:val="00A11F4F"/>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A11F4F"/>
    <w:pPr>
      <w:ind w:left="720"/>
      <w:jc w:val="both"/>
    </w:pPr>
    <w:rPr>
      <w:b/>
      <w:iCs/>
      <w:kern w:val="2"/>
      <w:szCs w:val="24"/>
      <w:u w:val="single"/>
      <w14:ligatures w14:val="standardContextual"/>
    </w:rPr>
  </w:style>
  <w:style w:type="character" w:styleId="CommentReference">
    <w:name w:val="annotation reference"/>
    <w:basedOn w:val="DefaultParagraphFont"/>
    <w:uiPriority w:val="99"/>
    <w:semiHidden/>
    <w:unhideWhenUsed/>
    <w:rsid w:val="00A11F4F"/>
    <w:rPr>
      <w:sz w:val="16"/>
      <w:szCs w:val="16"/>
    </w:rPr>
  </w:style>
  <w:style w:type="paragraph" w:styleId="CommentText">
    <w:name w:val="annotation text"/>
    <w:basedOn w:val="Normal"/>
    <w:link w:val="CommentTextChar"/>
    <w:uiPriority w:val="99"/>
    <w:unhideWhenUsed/>
    <w:rsid w:val="00A11F4F"/>
    <w:rPr>
      <w:sz w:val="20"/>
      <w:szCs w:val="20"/>
      <w14:ligatures w14:val="standardContextual"/>
    </w:rPr>
  </w:style>
  <w:style w:type="character" w:customStyle="1" w:styleId="CommentTextChar">
    <w:name w:val="Comment Text Char"/>
    <w:basedOn w:val="DefaultParagraphFont"/>
    <w:link w:val="CommentText"/>
    <w:uiPriority w:val="99"/>
    <w:rsid w:val="00A11F4F"/>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A11F4F"/>
    <w:rPr>
      <w:b/>
      <w:bCs/>
    </w:rPr>
  </w:style>
  <w:style w:type="character" w:customStyle="1" w:styleId="CommentSubjectChar">
    <w:name w:val="Comment Subject Char"/>
    <w:basedOn w:val="CommentTextChar"/>
    <w:link w:val="CommentSubject"/>
    <w:uiPriority w:val="99"/>
    <w:semiHidden/>
    <w:rsid w:val="00A11F4F"/>
    <w:rPr>
      <w:rFonts w:ascii="Calibri" w:hAnsi="Calibri" w:cs="Calibri"/>
      <w:b/>
      <w:bCs/>
      <w:kern w:val="0"/>
      <w:sz w:val="20"/>
      <w:szCs w:val="20"/>
    </w:rPr>
  </w:style>
  <w:style w:type="paragraph" w:customStyle="1" w:styleId="UnderlinePara">
    <w:name w:val="Underline Para"/>
    <w:basedOn w:val="Normal"/>
    <w:uiPriority w:val="7"/>
    <w:qFormat/>
    <w:rsid w:val="00A11F4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A11F4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A11F4F"/>
    <w:rPr>
      <w:rFonts w:ascii="Calibri" w:hAnsi="Calibri" w:cs="Calibri"/>
    </w:rPr>
  </w:style>
  <w:style w:type="paragraph" w:customStyle="1" w:styleId="cardtext">
    <w:name w:val="card text"/>
    <w:basedOn w:val="Normal"/>
    <w:link w:val="cardtextChar"/>
    <w:qFormat/>
    <w:rsid w:val="00A11F4F"/>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32</TotalTime>
  <Pages>1</Pages>
  <Words>22082</Words>
  <Characters>125873</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Saimaa Widi</dc:creator>
  <cp:keywords/>
  <dc:description/>
  <cp:lastModifiedBy>Saimaa Widi</cp:lastModifiedBy>
  <cp:revision>1</cp:revision>
  <dcterms:created xsi:type="dcterms:W3CDTF">2025-11-01T14:09:00Z</dcterms:created>
  <dcterms:modified xsi:type="dcterms:W3CDTF">2025-11-01T14:50:00Z</dcterms:modified>
</cp:coreProperties>
</file>