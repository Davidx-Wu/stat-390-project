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6764" w14:textId="3D4914C6" w:rsidR="00F521FE" w:rsidRDefault="00F521FE" w:rsidP="00F521FE">
      <w:pPr>
        <w:pStyle w:val="Heading1"/>
      </w:pPr>
      <w:r>
        <w:t>Card Doc</w:t>
      </w:r>
    </w:p>
    <w:p w14:paraId="0193F945" w14:textId="29B86E1F" w:rsidR="00F521FE" w:rsidRDefault="00F521FE" w:rsidP="00F521FE">
      <w:pPr>
        <w:pStyle w:val="Heading2"/>
      </w:pPr>
      <w:r w:rsidRPr="00F82A85">
        <w:t>1AC</w:t>
      </w:r>
    </w:p>
    <w:p w14:paraId="24CE87F0" w14:textId="77777777" w:rsidR="00F521FE" w:rsidRPr="00740397" w:rsidRDefault="00F521FE" w:rsidP="00F521FE">
      <w:pPr>
        <w:pStyle w:val="Heading3"/>
      </w:pPr>
      <w:r>
        <w:t>1AC</w:t>
      </w:r>
    </w:p>
    <w:p w14:paraId="2241BAB0" w14:textId="77777777" w:rsidR="00F521FE" w:rsidRPr="004138BC" w:rsidRDefault="00F521FE" w:rsidP="00F521FE">
      <w:pPr>
        <w:pStyle w:val="Heading4"/>
      </w:pPr>
      <w:r>
        <w:t xml:space="preserve">Neoliberal capitalism and the politics of LGBT inclusion makes the queer subject </w:t>
      </w:r>
      <w:r>
        <w:rPr>
          <w:u w:val="single"/>
        </w:rPr>
        <w:t xml:space="preserve">perpetually precarious, </w:t>
      </w:r>
      <w:r w:rsidRPr="004138BC">
        <w:t xml:space="preserve">drawing the </w:t>
      </w:r>
      <w:r>
        <w:t xml:space="preserve">homonormative </w:t>
      </w:r>
      <w:r w:rsidRPr="004138BC">
        <w:t xml:space="preserve">distinction between the gay consumer and the deviant queer </w:t>
      </w:r>
    </w:p>
    <w:p w14:paraId="4EA3AF44" w14:textId="77777777" w:rsidR="00F521FE" w:rsidRPr="00410F4E" w:rsidRDefault="00F521FE" w:rsidP="00F521FE">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t xml:space="preserve"> </w:t>
      </w:r>
      <w:r w:rsidRPr="005C08D8">
        <w:rPr>
          <w:b/>
          <w:bCs/>
        </w:rPr>
        <w:t>Margot Weiss</w:t>
      </w:r>
      <w:r>
        <w:t xml:space="preserve"> 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7887A42C" w14:textId="77777777" w:rsidR="00F521FE" w:rsidRPr="00E43C0A" w:rsidRDefault="00F521FE" w:rsidP="00F521FE">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06B213B0" w14:textId="77777777" w:rsidR="00F521FE" w:rsidRDefault="00F521FE" w:rsidP="00F521FE"/>
    <w:p w14:paraId="78AA0965" w14:textId="77777777" w:rsidR="00F521FE" w:rsidRPr="00172C3A" w:rsidRDefault="00F521FE" w:rsidP="00F521FE">
      <w:pPr>
        <w:rPr>
          <w:sz w:val="16"/>
        </w:rPr>
      </w:pPr>
      <w:r w:rsidRPr="00172C3A">
        <w:rPr>
          <w:rStyle w:val="StyleUnderline"/>
          <w:highlight w:val="yellow"/>
        </w:rPr>
        <w:t>The</w:t>
      </w:r>
      <w:r w:rsidRPr="00172C3A">
        <w:rPr>
          <w:rStyle w:val="StyleUnderline"/>
        </w:rPr>
        <w:t xml:space="preserve"> LGBT movement’s</w:t>
      </w:r>
      <w:r w:rsidRPr="00172C3A">
        <w:rPr>
          <w:sz w:val="16"/>
        </w:rPr>
        <w:t xml:space="preserve"> laser-</w:t>
      </w:r>
      <w:r w:rsidRPr="00172C3A">
        <w:rPr>
          <w:rStyle w:val="StyleUnderline"/>
          <w:highlight w:val="yellow"/>
        </w:rPr>
        <w:t>focus on marriage equality</w:t>
      </w:r>
      <w:r w:rsidRPr="00172C3A">
        <w:rPr>
          <w:rStyle w:val="StyleUnderline"/>
        </w:rPr>
        <w:t xml:space="preserve"> </w:t>
      </w:r>
      <w:r w:rsidRPr="00172C3A">
        <w:rPr>
          <w:rStyle w:val="StyleUnderline"/>
          <w:highlight w:val="yellow"/>
        </w:rPr>
        <w:t>propagates</w:t>
      </w:r>
      <w:r w:rsidRPr="00172C3A">
        <w:rPr>
          <w:rStyle w:val="StyleUnderline"/>
        </w:rPr>
        <w:t xml:space="preserve"> the myth of </w:t>
      </w:r>
      <w:r w:rsidRPr="00172C3A">
        <w:rPr>
          <w:rStyle w:val="StyleUnderline"/>
          <w:highlight w:val="yellow"/>
        </w:rPr>
        <w:t>gay</w:t>
      </w:r>
      <w:r w:rsidRPr="00172C3A">
        <w:rPr>
          <w:sz w:val="16"/>
        </w:rPr>
        <w:t xml:space="preserve"> and lesbian </w:t>
      </w:r>
      <w:r w:rsidRPr="00172C3A">
        <w:rPr>
          <w:rStyle w:val="StyleUnderline"/>
          <w:highlight w:val="yellow"/>
        </w:rPr>
        <w:t>affluence</w:t>
      </w:r>
      <w:r w:rsidRPr="00172C3A">
        <w:rPr>
          <w:sz w:val="16"/>
        </w:rPr>
        <w:t xml:space="preserve"> as political strategy, </w:t>
      </w:r>
      <w:r w:rsidRPr="00172C3A">
        <w:rPr>
          <w:rStyle w:val="StyleUnderline"/>
          <w:highlight w:val="yellow"/>
        </w:rPr>
        <w:t>leaving aside</w:t>
      </w:r>
      <w:r w:rsidRPr="00172C3A">
        <w:rPr>
          <w:sz w:val="16"/>
        </w:rPr>
        <w:t xml:space="preserve"> any </w:t>
      </w:r>
      <w:r w:rsidRPr="00172C3A">
        <w:rPr>
          <w:rStyle w:val="StyleUnderline"/>
        </w:rPr>
        <w:t xml:space="preserve">analysis of </w:t>
      </w:r>
      <w:r w:rsidRPr="00172C3A">
        <w:rPr>
          <w:rStyle w:val="StyleUnderline"/>
          <w:highlight w:val="yellow"/>
        </w:rPr>
        <w:t>class</w:t>
      </w:r>
      <w:r w:rsidRPr="00172C3A">
        <w:rPr>
          <w:sz w:val="16"/>
        </w:rPr>
        <w:t xml:space="preserve"> or economic inequality </w:t>
      </w:r>
      <w:r w:rsidRPr="00172C3A">
        <w:rPr>
          <w:rStyle w:val="StyleUnderline"/>
        </w:rPr>
        <w:t>or poverty</w:t>
      </w:r>
      <w:r w:rsidRPr="00172C3A">
        <w:rPr>
          <w:sz w:val="16"/>
        </w:rPr>
        <w:t xml:space="preserve">—much less an analysis of capitalism. </w:t>
      </w:r>
      <w:r w:rsidRPr="00172C3A">
        <w:rPr>
          <w:rStyle w:val="StyleUnderline"/>
          <w:highlight w:val="yellow"/>
        </w:rPr>
        <w:t>LGBT people are</w:t>
      </w:r>
      <w:r w:rsidRPr="00172C3A">
        <w:rPr>
          <w:rStyle w:val="StyleUnderline"/>
        </w:rPr>
        <w:t xml:space="preserve"> typically </w:t>
      </w:r>
      <w:r w:rsidRPr="00172C3A">
        <w:rPr>
          <w:rStyle w:val="StyleUnderline"/>
          <w:highlight w:val="yellow"/>
        </w:rPr>
        <w:t>depicted as</w:t>
      </w:r>
      <w:r w:rsidRPr="00172C3A">
        <w:rPr>
          <w:rStyle w:val="StyleUnderline"/>
        </w:rPr>
        <w:t xml:space="preserve"> affluent </w:t>
      </w:r>
      <w:r w:rsidRPr="00172C3A">
        <w:rPr>
          <w:rStyle w:val="StyleUnderline"/>
          <w:highlight w:val="yellow"/>
        </w:rPr>
        <w:t>consumers</w:t>
      </w:r>
      <w:r w:rsidRPr="00172C3A">
        <w:rPr>
          <w:rStyle w:val="StyleUnderline"/>
        </w:rPr>
        <w:t xml:space="preserve"> with </w:t>
      </w:r>
      <w:r w:rsidRPr="00172C3A">
        <w:rPr>
          <w:sz w:val="16"/>
        </w:rPr>
        <w:t xml:space="preserve">high </w:t>
      </w:r>
      <w:r w:rsidRPr="00172C3A">
        <w:rPr>
          <w:rStyle w:val="StyleUnderline"/>
        </w:rPr>
        <w:t>disposable incomes</w:t>
      </w:r>
      <w:r w:rsidRPr="00172C3A">
        <w:rPr>
          <w:sz w:val="16"/>
        </w:rPr>
        <w:t xml:space="preserve">, yet this is hardly the norm. </w:t>
      </w:r>
      <w:r w:rsidRPr="00172C3A">
        <w:rPr>
          <w:rStyle w:val="StyleUnderline"/>
          <w:highlight w:val="yellow"/>
        </w:rPr>
        <w:t xml:space="preserve">The majority of LGBT/Q people are </w:t>
      </w:r>
      <w:r w:rsidRPr="00AB11AE">
        <w:rPr>
          <w:rStyle w:val="StyleUnderline"/>
        </w:rPr>
        <w:t xml:space="preserve">poor or </w:t>
      </w:r>
      <w:r w:rsidRPr="00172C3A">
        <w:rPr>
          <w:rStyle w:val="StyleUnderline"/>
          <w:highlight w:val="yellow"/>
        </w:rPr>
        <w:t>working class</w:t>
      </w:r>
      <w:r w:rsidRPr="00172C3A">
        <w:rPr>
          <w:rStyle w:val="StyleUnderline"/>
        </w:rPr>
        <w:t xml:space="preserve">, female, and people of color, </w:t>
      </w:r>
      <w:r w:rsidRPr="00172C3A">
        <w:rPr>
          <w:rStyle w:val="StyleUnderline"/>
          <w:highlight w:val="yellow"/>
        </w:rPr>
        <w:t>who struggle to get a job</w:t>
      </w:r>
      <w:r w:rsidRPr="00172C3A">
        <w:rPr>
          <w:rStyle w:val="StyleUnderline"/>
        </w:rPr>
        <w:t xml:space="preserve"> or hold</w:t>
      </w:r>
      <w:r w:rsidRPr="00172C3A">
        <w:rPr>
          <w:sz w:val="16"/>
        </w:rPr>
        <w:t xml:space="preserve"> onto </w:t>
      </w:r>
      <w:r w:rsidRPr="00172C3A">
        <w:rPr>
          <w:rStyle w:val="StyleUnderline"/>
        </w:rPr>
        <w:t>one</w:t>
      </w:r>
      <w:r w:rsidRPr="00172C3A">
        <w:rPr>
          <w:sz w:val="16"/>
        </w:rPr>
        <w:t xml:space="preserve">, </w:t>
      </w:r>
      <w:r w:rsidRPr="00172C3A">
        <w:rPr>
          <w:rStyle w:val="StyleUnderline"/>
        </w:rPr>
        <w:t xml:space="preserve">to </w:t>
      </w:r>
      <w:r w:rsidRPr="00172C3A">
        <w:rPr>
          <w:rStyle w:val="StyleUnderline"/>
          <w:highlight w:val="yellow"/>
        </w:rPr>
        <w:t xml:space="preserve">pay </w:t>
      </w:r>
      <w:r w:rsidRPr="006C02D8">
        <w:rPr>
          <w:rStyle w:val="StyleUnderline"/>
        </w:rPr>
        <w:t xml:space="preserve">their </w:t>
      </w:r>
      <w:r w:rsidRPr="00172C3A">
        <w:rPr>
          <w:rStyle w:val="StyleUnderline"/>
          <w:highlight w:val="yellow"/>
        </w:rPr>
        <w:t>rent</w:t>
      </w:r>
      <w:r w:rsidRPr="00172C3A">
        <w:rPr>
          <w:sz w:val="16"/>
        </w:rPr>
        <w:t xml:space="preserve"> and care for themselves and the people they love.</w:t>
      </w:r>
      <w:r w:rsidRPr="00077355">
        <w:rPr>
          <w:vertAlign w:val="superscript"/>
        </w:rPr>
        <w:t>1</w:t>
      </w:r>
      <w:r w:rsidRPr="00172C3A">
        <w:rPr>
          <w:sz w:val="16"/>
        </w:rPr>
        <w:t xml:space="preserve"> Yet </w:t>
      </w:r>
      <w:r w:rsidRPr="00172C3A">
        <w:rPr>
          <w:rStyle w:val="StyleUnderline"/>
          <w:highlight w:val="yellow"/>
        </w:rPr>
        <w:t>that</w:t>
      </w:r>
      <w:r w:rsidRPr="00172C3A">
        <w:rPr>
          <w:rStyle w:val="StyleUnderline"/>
        </w:rPr>
        <w:t xml:space="preserve"> reality</w:t>
      </w:r>
      <w:r w:rsidRPr="00172C3A">
        <w:rPr>
          <w:sz w:val="16"/>
        </w:rPr>
        <w:t xml:space="preserve"> </w:t>
      </w:r>
      <w:r w:rsidRPr="00172C3A">
        <w:rPr>
          <w:rStyle w:val="Emphasis"/>
          <w:highlight w:val="yellow"/>
        </w:rPr>
        <w:t>remains unseen</w:t>
      </w:r>
      <w:r w:rsidRPr="00172C3A">
        <w:rPr>
          <w:rStyle w:val="StyleUnderline"/>
          <w:highlight w:val="yellow"/>
        </w:rPr>
        <w:t xml:space="preserve"> by</w:t>
      </w:r>
      <w:r w:rsidRPr="00172C3A">
        <w:rPr>
          <w:sz w:val="16"/>
        </w:rPr>
        <w:t xml:space="preserve"> mainstream LGBT activists and </w:t>
      </w:r>
      <w:r w:rsidRPr="00172C3A">
        <w:rPr>
          <w:rStyle w:val="Emphasis"/>
          <w:highlight w:val="yellow"/>
        </w:rPr>
        <w:t>activists in</w:t>
      </w:r>
      <w:r w:rsidRPr="00172C3A">
        <w:rPr>
          <w:rStyle w:val="Emphasis"/>
        </w:rPr>
        <w:t xml:space="preserve"> allied movements</w:t>
      </w:r>
      <w:r w:rsidRPr="00172C3A">
        <w:rPr>
          <w:sz w:val="16"/>
        </w:rPr>
        <w:t xml:space="preserve">, </w:t>
      </w:r>
      <w:r w:rsidRPr="00172C3A">
        <w:rPr>
          <w:rStyle w:val="StyleUnderline"/>
        </w:rPr>
        <w:t>including</w:t>
      </w:r>
      <w:r w:rsidRPr="00172C3A">
        <w:rPr>
          <w:sz w:val="16"/>
        </w:rPr>
        <w:t xml:space="preserve"> the progressive and </w:t>
      </w:r>
      <w:r w:rsidRPr="00172C3A">
        <w:rPr>
          <w:rStyle w:val="StyleUnderline"/>
        </w:rPr>
        <w:t xml:space="preserve">activist </w:t>
      </w:r>
      <w:r w:rsidRPr="00172C3A">
        <w:rPr>
          <w:rStyle w:val="StyleUnderline"/>
          <w:highlight w:val="yellow"/>
        </w:rPr>
        <w:t xml:space="preserve">labor </w:t>
      </w:r>
      <w:r w:rsidRPr="006C02D8">
        <w:rPr>
          <w:rStyle w:val="StyleUnderline"/>
        </w:rPr>
        <w:t>movements</w:t>
      </w:r>
      <w:r w:rsidRPr="00172C3A">
        <w:rPr>
          <w:sz w:val="16"/>
        </w:rPr>
        <w:t xml:space="preserve"> of which we are a part. </w:t>
      </w:r>
      <w:r w:rsidRPr="00172C3A">
        <w:rPr>
          <w:rStyle w:val="StyleUnderline"/>
        </w:rPr>
        <w:t>The myth</w:t>
      </w:r>
      <w:r w:rsidRPr="00172C3A">
        <w:rPr>
          <w:sz w:val="16"/>
        </w:rPr>
        <w:t xml:space="preserve"> of LGBT affluence </w:t>
      </w:r>
      <w:r w:rsidRPr="00172C3A">
        <w:rPr>
          <w:rStyle w:val="StyleUnderline"/>
        </w:rPr>
        <w:t>is</w:t>
      </w:r>
      <w:r w:rsidRPr="00172C3A">
        <w:rPr>
          <w:sz w:val="16"/>
        </w:rPr>
        <w:t xml:space="preserve"> particularly </w:t>
      </w:r>
      <w:r w:rsidRPr="00172C3A">
        <w:rPr>
          <w:rStyle w:val="StyleUnderline"/>
        </w:rPr>
        <w:t>destructive for labor organizers</w:t>
      </w:r>
      <w:r w:rsidRPr="00172C3A">
        <w:rPr>
          <w:sz w:val="16"/>
        </w:rPr>
        <w:t xml:space="preserve"> because LGBT/Q people make up a disproportionately high number of the people in many low-wage sectors. It means that </w:t>
      </w:r>
      <w:r w:rsidRPr="00172C3A">
        <w:rPr>
          <w:rStyle w:val="StyleUnderline"/>
        </w:rPr>
        <w:t xml:space="preserve">much of </w:t>
      </w:r>
      <w:r w:rsidRPr="00172C3A">
        <w:rPr>
          <w:rStyle w:val="StyleUnderline"/>
          <w:highlight w:val="yellow"/>
        </w:rPr>
        <w:t xml:space="preserve">the labor movement </w:t>
      </w:r>
      <w:r w:rsidRPr="00172C3A">
        <w:rPr>
          <w:rStyle w:val="Emphasis"/>
          <w:highlight w:val="yellow"/>
        </w:rPr>
        <w:t>never has to “see”</w:t>
      </w:r>
      <w:r w:rsidRPr="00172C3A">
        <w:rPr>
          <w:rStyle w:val="StyleUnderline"/>
          <w:highlight w:val="yellow"/>
        </w:rPr>
        <w:t xml:space="preserve"> who they are organizing</w:t>
      </w:r>
      <w:r w:rsidRPr="00172C3A">
        <w:rPr>
          <w:rStyle w:val="StyleUnderline"/>
        </w:rPr>
        <w:t xml:space="preserve"> or reaching. </w:t>
      </w:r>
      <w:r w:rsidRPr="00172C3A">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172C3A">
        <w:rPr>
          <w:i/>
          <w:iCs/>
          <w:sz w:val="16"/>
        </w:rPr>
        <w:t>queer</w:t>
      </w:r>
      <w:r w:rsidRPr="00172C3A">
        <w:rPr>
          <w:sz w:val="16"/>
        </w:rPr>
        <w:t> precariat.</w:t>
      </w:r>
    </w:p>
    <w:p w14:paraId="2E376C51" w14:textId="77777777" w:rsidR="00F521FE" w:rsidRPr="00172C3A" w:rsidRDefault="00F521FE" w:rsidP="00F521FE">
      <w:pPr>
        <w:rPr>
          <w:sz w:val="16"/>
        </w:rPr>
      </w:pPr>
      <w:r w:rsidRPr="00172C3A">
        <w:rPr>
          <w:b/>
          <w:bCs/>
          <w:i/>
          <w:iCs/>
          <w:sz w:val="16"/>
        </w:rPr>
        <w:t>LGBT/Q people make up a disproportionately high number of the people in many low-wage sectors.</w:t>
      </w:r>
    </w:p>
    <w:p w14:paraId="1F432663" w14:textId="77777777" w:rsidR="00F521FE" w:rsidRPr="00172C3A" w:rsidRDefault="00F521FE" w:rsidP="00F521FE">
      <w:pPr>
        <w:rPr>
          <w:sz w:val="16"/>
        </w:rPr>
      </w:pPr>
      <w:r w:rsidRPr="00172C3A">
        <w:rPr>
          <w:sz w:val="16"/>
        </w:rPr>
        <w:t xml:space="preserve">Queer precarity is a reality. As the wealth gap continues to grow, LGBT/Q people struggle with increasing hardships and economic crisis, alongside the majority of working-class and poor Americans. Economic precarity has necessitated new forms of labor organizing, including worker centers and union–community partnerships. Recent campaigns to organize domestic workers, livery and taxi cab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172C3A">
        <w:rPr>
          <w:rStyle w:val="StyleUnderline"/>
        </w:rPr>
        <w:t xml:space="preserve">the particular struggles of queer and gender non-conforming people </w:t>
      </w:r>
      <w:r w:rsidRPr="00172C3A">
        <w:rPr>
          <w:rStyle w:val="Emphasis"/>
        </w:rPr>
        <w:t>remain sidelined</w:t>
      </w:r>
      <w:r w:rsidRPr="00172C3A">
        <w:rPr>
          <w:sz w:val="16"/>
        </w:rPr>
        <w:t>, both in scholarly work and in the LGBT and labor movements themselves.</w:t>
      </w:r>
    </w:p>
    <w:p w14:paraId="6E2457F6" w14:textId="77777777" w:rsidR="00F521FE" w:rsidRPr="00172C3A" w:rsidRDefault="00F521FE" w:rsidP="00F521FE">
      <w:pPr>
        <w:rPr>
          <w:sz w:val="16"/>
        </w:rPr>
      </w:pPr>
      <w:r w:rsidRPr="00172C3A">
        <w:rPr>
          <w:sz w:val="16"/>
        </w:rPr>
        <w:t>Class, race, the erotic, gender identity, sexuality, desire: how are these issues intertwined and interlocked in our analysis and in our organizing? An analysis of </w:t>
      </w:r>
      <w:r w:rsidRPr="00AB11AE">
        <w:rPr>
          <w:rStyle w:val="StyleUnderline"/>
        </w:rPr>
        <w:t>queer precarity centers LGBT/Q lives</w:t>
      </w:r>
      <w:r w:rsidRPr="00172C3A">
        <w:rPr>
          <w:sz w:val="16"/>
        </w:rPr>
        <w:t xml:space="preserve">, as our multiple genders, sexualities, and orientations intersect </w:t>
      </w:r>
      <w:r w:rsidRPr="00172C3A">
        <w:rPr>
          <w:rStyle w:val="StyleUnderline"/>
        </w:rPr>
        <w:t>with the lived realities of class and race.</w:t>
      </w:r>
      <w:r w:rsidRPr="00172C3A">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034F7AD2" w14:textId="77777777" w:rsidR="00F521FE" w:rsidRPr="00172C3A" w:rsidRDefault="00F521FE" w:rsidP="00F521FE">
      <w:pPr>
        <w:rPr>
          <w:sz w:val="16"/>
        </w:rPr>
      </w:pPr>
      <w:r w:rsidRPr="00172C3A">
        <w:rPr>
          <w:sz w:val="16"/>
        </w:rPr>
        <w:t>LGBT/Q Economic Injustice: What Does It Look Like?</w:t>
      </w:r>
    </w:p>
    <w:p w14:paraId="1B2786E9" w14:textId="77777777" w:rsidR="00F521FE" w:rsidRPr="00172C3A" w:rsidRDefault="00F521FE" w:rsidP="00F521FE">
      <w:pPr>
        <w:rPr>
          <w:sz w:val="16"/>
        </w:rPr>
      </w:pPr>
      <w:r w:rsidRPr="00172C3A">
        <w:rPr>
          <w:rStyle w:val="StyleUnderline"/>
        </w:rPr>
        <w:t>Queer economic injustice is when we work</w:t>
      </w:r>
      <w:r w:rsidRPr="00172C3A">
        <w:rPr>
          <w:sz w:val="16"/>
        </w:rPr>
        <w:t xml:space="preserve"> at Walmart or at H&amp;M for a minimum wage, </w:t>
      </w:r>
      <w:r w:rsidRPr="00172C3A">
        <w:rPr>
          <w:rStyle w:val="StyleUnderline"/>
        </w:rPr>
        <w:t>and every day our supervisor calls us a faggot or a bull dyke or a HOMO-sexual or asks us what we are, a man or a woman?</w:t>
      </w:r>
      <w:r w:rsidRPr="00172C3A">
        <w:rPr>
          <w:sz w:val="16"/>
        </w:rPr>
        <w:t xml:space="preserve"> It is when the other people with whom we work look embarrassed or remain silent. It means that, every day, </w:t>
      </w:r>
      <w:r w:rsidRPr="00172C3A">
        <w:rPr>
          <w:rStyle w:val="Emphasis"/>
          <w:highlight w:val="yellow"/>
        </w:rPr>
        <w:t xml:space="preserve">we are queer workers, whether we claim that </w:t>
      </w:r>
      <w:r w:rsidRPr="006C02D8">
        <w:rPr>
          <w:rStyle w:val="Emphasis"/>
        </w:rPr>
        <w:t xml:space="preserve">as our identity </w:t>
      </w:r>
      <w:r w:rsidRPr="00172C3A">
        <w:rPr>
          <w:rStyle w:val="Emphasis"/>
          <w:highlight w:val="yellow"/>
        </w:rPr>
        <w:t>or not</w:t>
      </w:r>
      <w:r w:rsidRPr="00172C3A">
        <w:rPr>
          <w:sz w:val="16"/>
        </w:rPr>
        <w:t>. We are a </w:t>
      </w:r>
      <w:r w:rsidRPr="00172C3A">
        <w:rPr>
          <w:i/>
          <w:iCs/>
          <w:sz w:val="16"/>
        </w:rPr>
        <w:t>butch</w:t>
      </w:r>
      <w:r w:rsidRPr="00172C3A">
        <w:rPr>
          <w:sz w:val="16"/>
        </w:rPr>
        <w:t> truck driver, a </w:t>
      </w:r>
      <w:r w:rsidRPr="00172C3A">
        <w:rPr>
          <w:i/>
          <w:iCs/>
          <w:sz w:val="16"/>
        </w:rPr>
        <w:t>bisexual</w:t>
      </w:r>
      <w:r w:rsidRPr="00172C3A">
        <w:rPr>
          <w:sz w:val="16"/>
        </w:rPr>
        <w:t> domestic worker, a </w:t>
      </w:r>
      <w:r w:rsidRPr="00172C3A">
        <w:rPr>
          <w:i/>
          <w:iCs/>
          <w:sz w:val="16"/>
        </w:rPr>
        <w:t>swishy queen</w:t>
      </w:r>
      <w:r w:rsidRPr="00172C3A">
        <w:rPr>
          <w:sz w:val="16"/>
        </w:rPr>
        <w:t> who cleans a straight person’s house, or </w:t>
      </w:r>
      <w:r w:rsidRPr="00172C3A">
        <w:rPr>
          <w:i/>
          <w:iCs/>
          <w:sz w:val="16"/>
        </w:rPr>
        <w:t>a dangerous predator</w:t>
      </w:r>
      <w:r w:rsidRPr="00172C3A">
        <w:rPr>
          <w:sz w:val="16"/>
        </w:rPr>
        <w:t> if our employer wants to fire us when we ask for a pay raise or try to organize other child care workers to resist how we are collectively treated.</w:t>
      </w:r>
    </w:p>
    <w:p w14:paraId="566F4A19" w14:textId="77777777" w:rsidR="00F521FE" w:rsidRPr="00172C3A" w:rsidRDefault="00F521FE" w:rsidP="00F521FE">
      <w:pPr>
        <w:rPr>
          <w:rStyle w:val="Emphasis"/>
        </w:rPr>
      </w:pPr>
      <w:r w:rsidRPr="00172C3A">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172C3A">
        <w:rPr>
          <w:rStyle w:val="StyleUnderline"/>
          <w:highlight w:val="yellow"/>
        </w:rPr>
        <w:t>The</w:t>
      </w:r>
      <w:r w:rsidRPr="00172C3A">
        <w:rPr>
          <w:rStyle w:val="StyleUnderline"/>
        </w:rPr>
        <w:t xml:space="preserve"> only </w:t>
      </w:r>
      <w:r w:rsidRPr="00172C3A">
        <w:rPr>
          <w:rStyle w:val="StyleUnderline"/>
          <w:highlight w:val="yellow"/>
        </w:rPr>
        <w:t>strategy</w:t>
      </w:r>
      <w:r w:rsidRPr="00172C3A">
        <w:rPr>
          <w:sz w:val="16"/>
        </w:rPr>
        <w:t xml:space="preserve"> we have had </w:t>
      </w:r>
      <w:r w:rsidRPr="00172C3A">
        <w:rPr>
          <w:rStyle w:val="StyleUnderline"/>
          <w:highlight w:val="yellow"/>
        </w:rPr>
        <w:t xml:space="preserve">is to </w:t>
      </w:r>
      <w:r w:rsidRPr="006C02D8">
        <w:rPr>
          <w:rStyle w:val="Emphasis"/>
        </w:rPr>
        <w:t xml:space="preserve">try </w:t>
      </w:r>
      <w:r w:rsidRPr="00172C3A">
        <w:rPr>
          <w:rStyle w:val="Emphasis"/>
          <w:highlight w:val="yellow"/>
        </w:rPr>
        <w:t>to hide our gender differences or sexual orientation</w:t>
      </w:r>
      <w:r w:rsidRPr="00172C3A">
        <w:rPr>
          <w:sz w:val="16"/>
        </w:rPr>
        <w:t xml:space="preserve">, </w:t>
      </w:r>
      <w:r w:rsidRPr="00172C3A">
        <w:rPr>
          <w:rStyle w:val="StyleUnderline"/>
        </w:rPr>
        <w:t>to keep our heads down</w:t>
      </w:r>
      <w:r w:rsidRPr="00172C3A">
        <w:rPr>
          <w:sz w:val="16"/>
        </w:rPr>
        <w:t xml:space="preserve"> and our erotic desires distant enough from our supervisor’s gaze </w:t>
      </w:r>
      <w:r w:rsidRPr="00172C3A">
        <w:rPr>
          <w:rStyle w:val="StyleUnderline"/>
        </w:rPr>
        <w:t>to stay employed</w:t>
      </w:r>
      <w:r w:rsidRPr="00172C3A">
        <w:rPr>
          <w:sz w:val="16"/>
        </w:rPr>
        <w:t xml:space="preserve">, to try to survive in any way that we can because we have to eat and pay the rent. But whatever happens, every day is dangerous. </w:t>
      </w:r>
      <w:r w:rsidRPr="00172C3A">
        <w:rPr>
          <w:rStyle w:val="Emphasis"/>
          <w:highlight w:val="yellow"/>
        </w:rPr>
        <w:t>Fifty-two percent of LGBT people live in states that do not prohibit employment discrimination</w:t>
      </w:r>
      <w:r w:rsidRPr="00172C3A">
        <w:rPr>
          <w:rStyle w:val="Emphasis"/>
        </w:rPr>
        <w:t xml:space="preserve"> based on sexual orientation or gender identity.2</w:t>
      </w:r>
    </w:p>
    <w:p w14:paraId="067A8D6F" w14:textId="77777777" w:rsidR="00F521FE" w:rsidRPr="00172C3A" w:rsidRDefault="00F521FE" w:rsidP="00F521FE">
      <w:pPr>
        <w:rPr>
          <w:sz w:val="16"/>
        </w:rPr>
      </w:pPr>
      <w:r w:rsidRPr="00172C3A">
        <w:rPr>
          <w:b/>
          <w:bCs/>
          <w:i/>
          <w:iCs/>
          <w:sz w:val="16"/>
        </w:rPr>
        <w:t>Fifty-two percent of LGBT people live in states that do not prohibit employment discrimination based on sexual orientation or gender identity.</w:t>
      </w:r>
    </w:p>
    <w:p w14:paraId="26908177" w14:textId="77777777" w:rsidR="00F521FE" w:rsidRPr="00172C3A" w:rsidRDefault="00F521FE" w:rsidP="00F521FE">
      <w:pPr>
        <w:rPr>
          <w:sz w:val="16"/>
        </w:rPr>
      </w:pPr>
      <w:r w:rsidRPr="00172C3A">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172C3A">
        <w:rPr>
          <w:rStyle w:val="StyleUnderline"/>
          <w:highlight w:val="yellow"/>
        </w:rPr>
        <w:t>Differences like</w:t>
      </w:r>
      <w:r w:rsidRPr="00172C3A">
        <w:rPr>
          <w:rStyle w:val="StyleUnderline"/>
        </w:rPr>
        <w:t xml:space="preserve"> gay, lesbian, </w:t>
      </w:r>
      <w:r w:rsidRPr="00172C3A">
        <w:rPr>
          <w:rStyle w:val="StyleUnderline"/>
          <w:highlight w:val="yellow"/>
        </w:rPr>
        <w:t xml:space="preserve">queer, black, female, transgender, or immigrant </w:t>
      </w:r>
      <w:r w:rsidRPr="00172C3A">
        <w:rPr>
          <w:rStyle w:val="Emphasis"/>
          <w:highlight w:val="yellow"/>
        </w:rPr>
        <w:t>cannot simply be</w:t>
      </w:r>
      <w:r w:rsidRPr="00172C3A">
        <w:rPr>
          <w:rStyle w:val="Emphasis"/>
        </w:rPr>
        <w:t xml:space="preserve"> </w:t>
      </w:r>
      <w:r w:rsidRPr="00172C3A">
        <w:rPr>
          <w:sz w:val="16"/>
        </w:rPr>
        <w:t>named or</w:t>
      </w:r>
      <w:r w:rsidRPr="00172C3A">
        <w:rPr>
          <w:rStyle w:val="Emphasis"/>
        </w:rPr>
        <w:t xml:space="preserve"> </w:t>
      </w:r>
      <w:r w:rsidRPr="00172C3A">
        <w:rPr>
          <w:rStyle w:val="Emphasis"/>
          <w:highlight w:val="yellow"/>
        </w:rPr>
        <w:t>added to existing organizing strategies</w:t>
      </w:r>
      <w:r w:rsidRPr="00172C3A">
        <w:rPr>
          <w:rStyle w:val="StyleUnderline"/>
        </w:rPr>
        <w:t>.</w:t>
      </w:r>
      <w:r w:rsidRPr="00172C3A">
        <w:rPr>
          <w:sz w:val="16"/>
        </w:rPr>
        <w:t xml:space="preserve"> Instead, </w:t>
      </w:r>
      <w:r w:rsidRPr="00172C3A">
        <w:rPr>
          <w:rStyle w:val="StyleUnderline"/>
          <w:highlight w:val="yellow"/>
        </w:rPr>
        <w:t>we must</w:t>
      </w:r>
      <w:r w:rsidRPr="00172C3A">
        <w:rPr>
          <w:sz w:val="16"/>
        </w:rPr>
        <w:t xml:space="preserve"> understand that these differences, and the lived realities they represent, can </w:t>
      </w:r>
      <w:r w:rsidRPr="00172C3A">
        <w:rPr>
          <w:rStyle w:val="Emphasis"/>
          <w:highlight w:val="yellow"/>
        </w:rPr>
        <w:t>fundamentally change</w:t>
      </w:r>
      <w:r w:rsidRPr="00172C3A">
        <w:rPr>
          <w:sz w:val="16"/>
        </w:rPr>
        <w:t xml:space="preserve"> an LGBT/Q person’s openness or resistance to </w:t>
      </w:r>
      <w:r w:rsidRPr="00172C3A">
        <w:rPr>
          <w:rStyle w:val="Emphasis"/>
          <w:highlight w:val="yellow"/>
        </w:rPr>
        <w:t>collective organizing</w:t>
      </w:r>
      <w:r w:rsidRPr="00172C3A">
        <w:rPr>
          <w:sz w:val="16"/>
        </w:rPr>
        <w:t>. Organizations need to learn the realities of these differences and how to speak to queer people through those differences. </w:t>
      </w:r>
      <w:r w:rsidRPr="00172C3A">
        <w:rPr>
          <w:i/>
          <w:iCs/>
          <w:sz w:val="16"/>
        </w:rPr>
        <w:t>LGBT/Q differences are both the injury and the opening</w:t>
      </w:r>
      <w:r w:rsidRPr="00172C3A">
        <w:rPr>
          <w:sz w:val="16"/>
        </w:rPr>
        <w:t>. But the invisibility that is imposed by not recognizing those differences marks LGBT/Q people even as it renders us racial and class ghosts in our struggles to survive.</w:t>
      </w:r>
    </w:p>
    <w:p w14:paraId="10C3772B" w14:textId="77777777" w:rsidR="00F521FE" w:rsidRPr="00172C3A" w:rsidRDefault="00F521FE" w:rsidP="00F521FE">
      <w:pPr>
        <w:rPr>
          <w:sz w:val="16"/>
        </w:rPr>
      </w:pPr>
      <w:r w:rsidRPr="00172C3A">
        <w:rPr>
          <w:sz w:val="16"/>
        </w:rPr>
        <w:t>Economic Vulnerability: Who Are the Precarious LGBT/Q?</w:t>
      </w:r>
    </w:p>
    <w:p w14:paraId="35BF644B" w14:textId="77777777" w:rsidR="00F521FE" w:rsidRPr="00172C3A" w:rsidRDefault="00F521FE" w:rsidP="00F521FE">
      <w:pPr>
        <w:rPr>
          <w:sz w:val="16"/>
        </w:rPr>
      </w:pPr>
      <w:r w:rsidRPr="00172C3A">
        <w:rPr>
          <w:sz w:val="16"/>
        </w:rPr>
        <w:t xml:space="preserve">Research from at least the mid-1990s shows that </w:t>
      </w:r>
      <w:r w:rsidRPr="00172C3A">
        <w:rPr>
          <w:rStyle w:val="StyleUnderline"/>
        </w:rPr>
        <w:t>queer</w:t>
      </w:r>
      <w:r w:rsidRPr="00172C3A">
        <w:rPr>
          <w:sz w:val="16"/>
        </w:rPr>
        <w:t xml:space="preserve"> and gender non-conforming </w:t>
      </w:r>
      <w:r w:rsidRPr="00172C3A">
        <w:rPr>
          <w:rStyle w:val="StyleUnderline"/>
        </w:rPr>
        <w:t xml:space="preserve">people are more vulnerable to poverty than their straight </w:t>
      </w:r>
      <w:r w:rsidRPr="00172C3A">
        <w:rPr>
          <w:sz w:val="16"/>
        </w:rPr>
        <w:t xml:space="preserve">and traditionally gendered male or female </w:t>
      </w:r>
      <w:r w:rsidRPr="00172C3A">
        <w:rPr>
          <w:rStyle w:val="StyleUnderline"/>
        </w:rPr>
        <w:t>counterparts</w:t>
      </w:r>
      <w:r w:rsidRPr="00172C3A">
        <w:rPr>
          <w:sz w:val="16"/>
        </w:rPr>
        <w:t>.</w:t>
      </w:r>
      <w:r w:rsidRPr="00077355">
        <w:rPr>
          <w:vertAlign w:val="superscript"/>
        </w:rPr>
        <w:t>3</w:t>
      </w:r>
      <w:r w:rsidRPr="00172C3A">
        <w:rPr>
          <w:sz w:val="16"/>
        </w:rPr>
        <w:t xml:space="preserve"> The image of the “typical” gay or lesbian person is a white, middle-class professional who lives without kids in a city, yet U.S. census and Gallup polls show that </w:t>
      </w:r>
      <w:r w:rsidRPr="00172C3A">
        <w:rPr>
          <w:rStyle w:val="StyleUnderline"/>
        </w:rPr>
        <w:t>LGBT/Q people are more racially and ethnically diverse than the general U.S. population</w:t>
      </w:r>
      <w:r w:rsidRPr="00172C3A">
        <w:rPr>
          <w:sz w:val="16"/>
        </w:rPr>
        <w:t xml:space="preserve">: 33 percent of LGBT people identified as people of color, there are an estimated 904,000 LGBT adult immigrants in the United States, and </w:t>
      </w:r>
      <w:r w:rsidRPr="00172C3A">
        <w:rPr>
          <w:rStyle w:val="StyleUnderline"/>
        </w:rPr>
        <w:t>LGBT people are geographically dispersed</w:t>
      </w:r>
      <w:r w:rsidRPr="00172C3A">
        <w:rPr>
          <w:sz w:val="16"/>
        </w:rPr>
        <w:t>, many raising children and caring for other kin.</w:t>
      </w:r>
      <w:r w:rsidRPr="00077355">
        <w:rPr>
          <w:vertAlign w:val="superscript"/>
        </w:rPr>
        <w:t>4</w:t>
      </w:r>
      <w:r w:rsidRPr="00172C3A">
        <w:rPr>
          <w:sz w:val="16"/>
        </w:rPr>
        <w:t> </w:t>
      </w:r>
      <w:r w:rsidRPr="00172C3A">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172C3A">
        <w:rPr>
          <w:sz w:val="16"/>
        </w:rPr>
        <w:t>.</w:t>
      </w:r>
    </w:p>
    <w:p w14:paraId="0A776984" w14:textId="77777777" w:rsidR="00F521FE" w:rsidRPr="00172C3A" w:rsidRDefault="00F521FE" w:rsidP="00F521FE">
      <w:pPr>
        <w:rPr>
          <w:rStyle w:val="StyleUnderline"/>
        </w:rPr>
      </w:pPr>
      <w:r w:rsidRPr="00172C3A">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172C3A">
        <w:rPr>
          <w:rStyle w:val="Emphasis"/>
          <w:highlight w:val="yellow"/>
        </w:rPr>
        <w:t>80 percent of gay and transgender students of color have been verbally harassed</w:t>
      </w:r>
      <w:r w:rsidRPr="00172C3A">
        <w:rPr>
          <w:rStyle w:val="Emphasis"/>
        </w:rPr>
        <w:t xml:space="preserve">, while </w:t>
      </w:r>
      <w:r w:rsidRPr="00172C3A">
        <w:rPr>
          <w:rStyle w:val="Emphasis"/>
          <w:highlight w:val="yellow"/>
        </w:rPr>
        <w:t>33 to 54</w:t>
      </w:r>
      <w:r w:rsidRPr="00172C3A">
        <w:rPr>
          <w:rStyle w:val="Emphasis"/>
        </w:rPr>
        <w:t xml:space="preserve"> percent of LGBT students of color </w:t>
      </w:r>
      <w:r w:rsidRPr="00172C3A">
        <w:rPr>
          <w:rStyle w:val="Emphasis"/>
          <w:highlight w:val="yellow"/>
        </w:rPr>
        <w:t>report physical violence</w:t>
      </w:r>
      <w:r w:rsidRPr="00172C3A">
        <w:rPr>
          <w:sz w:val="16"/>
        </w:rPr>
        <w:t>.</w:t>
      </w:r>
      <w:r w:rsidRPr="00077355">
        <w:rPr>
          <w:vertAlign w:val="superscript"/>
        </w:rPr>
        <w:t>5</w:t>
      </w:r>
      <w:r w:rsidRPr="00172C3A">
        <w:rPr>
          <w:sz w:val="16"/>
        </w:rPr>
        <w:t> Trans youth report extremely high rates of harassment and discrimination (90 percent), sometimes by school personnel; over half report physical harassment and over a quarter report physical assault at school.</w:t>
      </w:r>
      <w:r w:rsidRPr="00077355">
        <w:rPr>
          <w:vertAlign w:val="superscript"/>
        </w:rPr>
        <w:t>6</w:t>
      </w:r>
      <w:r w:rsidRPr="00172C3A">
        <w:rPr>
          <w:sz w:val="16"/>
        </w:rPr>
        <w:t> </w:t>
      </w:r>
      <w:r w:rsidRPr="00AB11AE">
        <w:rPr>
          <w:rStyle w:val="StyleUnderline"/>
        </w:rPr>
        <w:t>Unsafe schools and persistent harassment</w:t>
      </w:r>
      <w:r w:rsidRPr="00AB11AE">
        <w:rPr>
          <w:sz w:val="16"/>
        </w:rPr>
        <w:t xml:space="preserve"> threaten LGBT/Q youth’s academic performance, </w:t>
      </w:r>
      <w:r w:rsidRPr="00AB11AE">
        <w:rPr>
          <w:rStyle w:val="StyleUnderline"/>
        </w:rPr>
        <w:t>lead</w:t>
      </w:r>
      <w:r w:rsidRPr="00AB11AE">
        <w:rPr>
          <w:sz w:val="16"/>
        </w:rPr>
        <w:t xml:space="preserve">ing </w:t>
      </w:r>
      <w:r w:rsidRPr="00AB11AE">
        <w:rPr>
          <w:rStyle w:val="StyleUnderline"/>
        </w:rPr>
        <w:t>to</w:t>
      </w:r>
      <w:r w:rsidRPr="00AB11AE">
        <w:rPr>
          <w:sz w:val="16"/>
        </w:rPr>
        <w:t xml:space="preserve"> missed classes, and, for some, dropping out of school entirely—a history that </w:t>
      </w:r>
      <w:r w:rsidRPr="00AB11AE">
        <w:rPr>
          <w:rStyle w:val="Emphasis"/>
        </w:rPr>
        <w:t xml:space="preserve">contributes to economic insecurity </w:t>
      </w:r>
      <w:r w:rsidRPr="00172C3A">
        <w:rPr>
          <w:rStyle w:val="Emphasis"/>
        </w:rPr>
        <w:t>later in life</w:t>
      </w:r>
      <w:r w:rsidRPr="00172C3A">
        <w:rPr>
          <w:sz w:val="16"/>
        </w:rPr>
        <w:t xml:space="preserve"> for LGBT/Q adults. A national 2011 study found the average income for all adults without a high school diploma was $7,840 less per year than those with a high school diploma, and $27,390 less than college graduates.</w:t>
      </w:r>
      <w:r w:rsidRPr="00077355">
        <w:rPr>
          <w:vertAlign w:val="superscript"/>
        </w:rPr>
        <w:t>7</w:t>
      </w:r>
      <w:r w:rsidRPr="00172C3A">
        <w:rPr>
          <w:sz w:val="16"/>
        </w:rPr>
        <w:t xml:space="preserve"> Securing a decent job in our low-wage economy is a struggle for anyone; </w:t>
      </w:r>
      <w:r w:rsidRPr="00172C3A">
        <w:rPr>
          <w:rStyle w:val="StyleUnderline"/>
        </w:rPr>
        <w:t>these</w:t>
      </w:r>
      <w:r w:rsidRPr="00172C3A">
        <w:rPr>
          <w:sz w:val="16"/>
        </w:rPr>
        <w:t xml:space="preserve"> specific </w:t>
      </w:r>
      <w:r w:rsidRPr="00172C3A">
        <w:rPr>
          <w:rStyle w:val="StyleUnderline"/>
        </w:rPr>
        <w:t>educational barriers make finding work that much more difficult for LGBT/Q adults.</w:t>
      </w:r>
    </w:p>
    <w:p w14:paraId="22179F62" w14:textId="77777777" w:rsidR="00F521FE" w:rsidRPr="00172C3A" w:rsidRDefault="00F521FE" w:rsidP="00F521FE">
      <w:pPr>
        <w:rPr>
          <w:sz w:val="16"/>
        </w:rPr>
      </w:pPr>
      <w:r w:rsidRPr="00AB11AE">
        <w:rPr>
          <w:rStyle w:val="StyleUnderline"/>
        </w:rPr>
        <w:t xml:space="preserve">LGBT/Q people also face increased </w:t>
      </w:r>
      <w:r w:rsidRPr="00AB11AE">
        <w:rPr>
          <w:rStyle w:val="Emphasis"/>
        </w:rPr>
        <w:t>criminalization and homelessness</w:t>
      </w:r>
      <w:r w:rsidRPr="00172C3A">
        <w:rPr>
          <w:sz w:val="16"/>
        </w:rPr>
        <w:t xml:space="preserve">. </w:t>
      </w:r>
      <w:r w:rsidRPr="00172C3A">
        <w:rPr>
          <w:rStyle w:val="StyleUnderline"/>
        </w:rPr>
        <w:t>Harsh discipline and sanctions</w:t>
      </w:r>
      <w:r w:rsidRPr="00172C3A">
        <w:rPr>
          <w:sz w:val="16"/>
        </w:rPr>
        <w:t xml:space="preserve"> (such as suspensions and expulsions from school) </w:t>
      </w:r>
      <w:r w:rsidRPr="00172C3A">
        <w:rPr>
          <w:rStyle w:val="StyleUnderline"/>
        </w:rPr>
        <w:t>disproportionately criminalize LGBT/Q youth of color</w:t>
      </w:r>
      <w:r w:rsidRPr="00172C3A">
        <w:rPr>
          <w:sz w:val="16"/>
        </w:rPr>
        <w:t>—particularly black boys and gender non-conforming girls (the latter are three times more likely to experience harsh disciplinary treatment by school administrators than their ostensibly heterosexual counterparts).</w:t>
      </w:r>
      <w:r w:rsidRPr="00077355">
        <w:rPr>
          <w:vertAlign w:val="superscript"/>
        </w:rPr>
        <w:t>8</w:t>
      </w:r>
      <w:r w:rsidRPr="00172C3A">
        <w:rPr>
          <w:sz w:val="16"/>
        </w:rPr>
        <w:t xml:space="preserve"> When rejected from their families of origin, many trans and queer youth become homeless: </w:t>
      </w:r>
      <w:r w:rsidRPr="00172C3A">
        <w:rPr>
          <w:rStyle w:val="StyleUnderline"/>
        </w:rPr>
        <w:t xml:space="preserve">up to </w:t>
      </w:r>
      <w:r w:rsidRPr="00172C3A">
        <w:rPr>
          <w:rStyle w:val="Emphasis"/>
          <w:highlight w:val="yellow"/>
        </w:rPr>
        <w:t>40 percent</w:t>
      </w:r>
      <w:r w:rsidRPr="00172C3A">
        <w:rPr>
          <w:rStyle w:val="StyleUnderline"/>
          <w:highlight w:val="yellow"/>
        </w:rPr>
        <w:t xml:space="preserve"> of homeless children are LGBT/Q</w:t>
      </w:r>
      <w:r w:rsidRPr="00172C3A">
        <w:rPr>
          <w:sz w:val="16"/>
        </w:rPr>
        <w:t>, many of them youth of color.</w:t>
      </w:r>
      <w:r w:rsidRPr="00077355">
        <w:rPr>
          <w:vertAlign w:val="superscript"/>
        </w:rPr>
        <w:t>9</w:t>
      </w:r>
      <w:r w:rsidRPr="00172C3A">
        <w:rPr>
          <w:sz w:val="16"/>
        </w:rPr>
        <w:t> </w:t>
      </w:r>
      <w:r w:rsidRPr="00172C3A">
        <w:rPr>
          <w:rStyle w:val="StyleUnderline"/>
        </w:rPr>
        <w:t>LGBT/Q</w:t>
      </w:r>
      <w:r w:rsidRPr="00172C3A">
        <w:rPr>
          <w:sz w:val="16"/>
        </w:rPr>
        <w:t xml:space="preserve"> and gender non-conforming </w:t>
      </w:r>
      <w:r w:rsidRPr="00172C3A">
        <w:rPr>
          <w:rStyle w:val="StyleUnderline"/>
          <w:highlight w:val="yellow"/>
        </w:rPr>
        <w:t xml:space="preserve">youth are </w:t>
      </w:r>
      <w:r w:rsidRPr="00172C3A">
        <w:rPr>
          <w:rStyle w:val="Emphasis"/>
          <w:highlight w:val="yellow"/>
        </w:rPr>
        <w:t xml:space="preserve">over-represented in </w:t>
      </w:r>
      <w:r w:rsidRPr="00760A82">
        <w:rPr>
          <w:rStyle w:val="Emphasis"/>
        </w:rPr>
        <w:t xml:space="preserve">the </w:t>
      </w:r>
      <w:r w:rsidRPr="00172C3A">
        <w:rPr>
          <w:rStyle w:val="Emphasis"/>
          <w:highlight w:val="yellow"/>
        </w:rPr>
        <w:t>juvenile justice</w:t>
      </w:r>
      <w:r w:rsidRPr="00172C3A">
        <w:rPr>
          <w:rStyle w:val="Emphasis"/>
        </w:rPr>
        <w:t xml:space="preserve"> </w:t>
      </w:r>
      <w:r w:rsidRPr="00172C3A">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077355">
        <w:rPr>
          <w:vertAlign w:val="superscript"/>
        </w:rPr>
        <w:t>10</w:t>
      </w:r>
    </w:p>
    <w:p w14:paraId="7F4A2F71" w14:textId="77777777" w:rsidR="00F521FE" w:rsidRPr="00172C3A" w:rsidRDefault="00F521FE" w:rsidP="00F521FE">
      <w:pPr>
        <w:rPr>
          <w:sz w:val="16"/>
        </w:rPr>
      </w:pPr>
      <w:r w:rsidRPr="00172C3A">
        <w:rPr>
          <w:sz w:val="16"/>
        </w:rPr>
        <w:t>Homelessness is not only an issue for LGBT/Q youth. A 2010 survey of 165 low-income LGBT/Q and gender non-conforming adults in New York found that the majority (70 percent) had been homeless at some point in their lives;</w:t>
      </w:r>
      <w:r w:rsidRPr="00077355">
        <w:rPr>
          <w:vertAlign w:val="superscript"/>
        </w:rPr>
        <w:t>11</w:t>
      </w:r>
      <w:r w:rsidRPr="00172C3A">
        <w:rPr>
          <w:sz w:val="16"/>
        </w:rPr>
        <w:t xml:space="preserve"> data from 2011 show that </w:t>
      </w:r>
      <w:r w:rsidRPr="00172C3A">
        <w:rPr>
          <w:rStyle w:val="StyleUnderline"/>
          <w:highlight w:val="yellow"/>
        </w:rPr>
        <w:t>19 percent of trans people have been homeless at some point</w:t>
      </w:r>
      <w:r w:rsidRPr="00172C3A">
        <w:rPr>
          <w:rStyle w:val="StyleUnderline"/>
        </w:rPr>
        <w:t xml:space="preserve"> in their lives</w:t>
      </w:r>
      <w:r w:rsidRPr="00172C3A">
        <w:rPr>
          <w:sz w:val="16"/>
        </w:rPr>
        <w:t>.</w:t>
      </w:r>
      <w:r w:rsidRPr="00077355">
        <w:rPr>
          <w:vertAlign w:val="superscript"/>
        </w:rPr>
        <w:t>12</w:t>
      </w:r>
      <w:r w:rsidRPr="00172C3A">
        <w:rPr>
          <w:sz w:val="16"/>
        </w:rPr>
        <w:t> Job, health, and housing discrimination and harassment all produce inflated rates of homelessness among queer and trans adults.</w:t>
      </w:r>
      <w:r w:rsidRPr="00077355">
        <w:rPr>
          <w:vertAlign w:val="superscript"/>
        </w:rPr>
        <w:t>13</w:t>
      </w:r>
      <w:r w:rsidRPr="00172C3A">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5C0AEEC5" w14:textId="77777777" w:rsidR="00F521FE" w:rsidRPr="00172C3A" w:rsidRDefault="00F521FE" w:rsidP="00F521FE">
      <w:pPr>
        <w:rPr>
          <w:sz w:val="16"/>
        </w:rPr>
      </w:pPr>
      <w:r w:rsidRPr="00172C3A">
        <w:rPr>
          <w:sz w:val="16"/>
        </w:rPr>
        <w:t>Bisexuals, lesbians, and gay men all experience higher rates of poverty than heterosexuals.</w:t>
      </w:r>
      <w:r w:rsidRPr="00077355">
        <w:rPr>
          <w:vertAlign w:val="superscript"/>
        </w:rPr>
        <w:t>14</w:t>
      </w:r>
      <w:r w:rsidRPr="00172C3A">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077355">
        <w:rPr>
          <w:vertAlign w:val="superscript"/>
        </w:rPr>
        <w:t>15</w:t>
      </w:r>
      <w:r w:rsidRPr="00172C3A">
        <w:rPr>
          <w:sz w:val="16"/>
        </w:rPr>
        <w:t> A total of 2.4 million LGBT adults, or nearly 30 percent, “experienced a time in the last year when they did not have enough money to feed themselves or their family.”</w:t>
      </w:r>
      <w:r w:rsidRPr="00077355">
        <w:rPr>
          <w:vertAlign w:val="superscript"/>
        </w:rPr>
        <w:t>16</w:t>
      </w:r>
      <w:r w:rsidRPr="00172C3A">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077355">
        <w:rPr>
          <w:vertAlign w:val="superscript"/>
        </w:rPr>
        <w:t>17</w:t>
      </w:r>
      <w:r w:rsidRPr="00172C3A">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077355">
        <w:rPr>
          <w:vertAlign w:val="superscript"/>
        </w:rPr>
        <w:t>18</w:t>
      </w:r>
    </w:p>
    <w:p w14:paraId="2A76EAFD" w14:textId="77777777" w:rsidR="00F521FE" w:rsidRPr="00172C3A" w:rsidRDefault="00F521FE" w:rsidP="00F521FE">
      <w:pPr>
        <w:rPr>
          <w:sz w:val="16"/>
        </w:rPr>
      </w:pPr>
      <w:r w:rsidRPr="00172C3A">
        <w:rPr>
          <w:b/>
          <w:bCs/>
          <w:i/>
          <w:iCs/>
          <w:sz w:val="16"/>
        </w:rPr>
        <w:t>Transgender people are four times more likely than the general population to live in poverty.</w:t>
      </w:r>
    </w:p>
    <w:p w14:paraId="2F21A335" w14:textId="77777777" w:rsidR="00F521FE" w:rsidRPr="00172C3A" w:rsidRDefault="00F521FE" w:rsidP="00F521FE">
      <w:pPr>
        <w:rPr>
          <w:sz w:val="16"/>
        </w:rPr>
      </w:pPr>
      <w:r w:rsidRPr="00172C3A">
        <w:rPr>
          <w:sz w:val="16"/>
        </w:rPr>
        <w:t xml:space="preserve">We know that queer and trans people face discrimination at work. </w:t>
      </w:r>
      <w:r w:rsidRPr="00172C3A">
        <w:rPr>
          <w:rStyle w:val="StyleUnderline"/>
        </w:rPr>
        <w:t>Between 16 and 18 percent of gay men and lesbians report being fired or denied employment because of their sexual orientation</w:t>
      </w:r>
      <w:r w:rsidRPr="00172C3A">
        <w:rPr>
          <w:sz w:val="16"/>
        </w:rPr>
        <w:t>; close to 40 percent report other forms of harassment and discrimination on the job.</w:t>
      </w:r>
      <w:r w:rsidRPr="00077355">
        <w:rPr>
          <w:vertAlign w:val="superscript"/>
        </w:rPr>
        <w:t>19</w:t>
      </w:r>
      <w:r w:rsidRPr="00172C3A">
        <w:rPr>
          <w:sz w:val="16"/>
        </w:rPr>
        <w:t> Twenty-six percent of transgender workers report having been fired for being trans; 47 percent report other forms of workplace discrimination.</w:t>
      </w:r>
      <w:r w:rsidRPr="00077355">
        <w:rPr>
          <w:vertAlign w:val="superscript"/>
        </w:rPr>
        <w:t>20</w:t>
      </w:r>
      <w:r w:rsidRPr="00172C3A">
        <w:rPr>
          <w:sz w:val="16"/>
        </w:rPr>
        <w:t xml:space="preserve"> Queer and trans people of color face additional discrimination; one study found that 75 to 82 percent of Asian and Pacific Islander LGBT people have been discriminated against at work because of their sexuality. </w:t>
      </w:r>
      <w:r w:rsidRPr="00AB11AE">
        <w:rPr>
          <w:rStyle w:val="StyleUnderline"/>
        </w:rPr>
        <w:t xml:space="preserve">Gay and bisexual men experience a clear wage penalty, earning between </w:t>
      </w:r>
      <w:r w:rsidRPr="00AB11AE">
        <w:rPr>
          <w:rStyle w:val="Emphasis"/>
        </w:rPr>
        <w:t>10 and 32 percent less</w:t>
      </w:r>
      <w:r w:rsidRPr="00AB11AE">
        <w:rPr>
          <w:rStyle w:val="StyleUnderline"/>
        </w:rPr>
        <w:t xml:space="preserve"> than</w:t>
      </w:r>
      <w:r w:rsidRPr="00172C3A">
        <w:rPr>
          <w:rStyle w:val="StyleUnderline"/>
        </w:rPr>
        <w:t xml:space="preserve"> heterosexual men</w:t>
      </w:r>
      <w:r w:rsidRPr="00172C3A">
        <w:rPr>
          <w:sz w:val="16"/>
        </w:rPr>
        <w:t xml:space="preserve">. All women continue to earn less than men. LGBT people, especially </w:t>
      </w:r>
      <w:r w:rsidRPr="007248FD">
        <w:rPr>
          <w:rStyle w:val="StyleUnderline"/>
          <w:highlight w:val="yellow"/>
        </w:rPr>
        <w:t xml:space="preserve">LGBT </w:t>
      </w:r>
      <w:r w:rsidRPr="00172C3A">
        <w:rPr>
          <w:rStyle w:val="StyleUnderline"/>
          <w:highlight w:val="yellow"/>
        </w:rPr>
        <w:t>people of color, are more likely to be unemployed</w:t>
      </w:r>
      <w:r w:rsidRPr="00172C3A">
        <w:rPr>
          <w:rStyle w:val="StyleUnderline"/>
        </w:rPr>
        <w:t xml:space="preserve"> than heterosexual people</w:t>
      </w:r>
      <w:r w:rsidRPr="00172C3A">
        <w:rPr>
          <w:sz w:val="16"/>
        </w:rPr>
        <w:t>; trans unemployment rates are particularly high.</w:t>
      </w:r>
      <w:r w:rsidRPr="00077355">
        <w:rPr>
          <w:vertAlign w:val="superscript"/>
        </w:rPr>
        <w:t>21</w:t>
      </w:r>
      <w:r w:rsidRPr="00172C3A">
        <w:rPr>
          <w:sz w:val="16"/>
        </w:rPr>
        <w:t> Finally, there are approximately 267,000 LGBT people working in the United States without legal authorization, many of whom are Latino/a.</w:t>
      </w:r>
      <w:r w:rsidRPr="00077355">
        <w:rPr>
          <w:vertAlign w:val="superscript"/>
        </w:rPr>
        <w:t>22</w:t>
      </w:r>
      <w:r w:rsidRPr="00172C3A">
        <w:rPr>
          <w:sz w:val="16"/>
        </w:rPr>
        <w:t> These undocumented, LGBT immigrants of color have few options aside from minimum-wage jobs and jobs that do not provide benefits.</w:t>
      </w:r>
    </w:p>
    <w:p w14:paraId="387F040B" w14:textId="77777777" w:rsidR="00F521FE" w:rsidRPr="00172C3A" w:rsidRDefault="00F521FE" w:rsidP="00F521FE">
      <w:pPr>
        <w:rPr>
          <w:sz w:val="16"/>
        </w:rPr>
      </w:pPr>
      <w:r w:rsidRPr="00172C3A">
        <w:rPr>
          <w:rStyle w:val="StyleUnderline"/>
          <w:highlight w:val="yellow"/>
        </w:rPr>
        <w:t>These are the statistics of </w:t>
      </w:r>
      <w:r w:rsidRPr="00172C3A">
        <w:rPr>
          <w:rStyle w:val="Emphasis"/>
          <w:highlight w:val="yellow"/>
        </w:rPr>
        <w:t>queer precarity</w:t>
      </w:r>
      <w:r w:rsidRPr="00172C3A">
        <w:rPr>
          <w:sz w:val="16"/>
        </w:rPr>
        <w:t xml:space="preserve">. They tell us that </w:t>
      </w:r>
      <w:r w:rsidRPr="00172C3A">
        <w:rPr>
          <w:rStyle w:val="StyleUnderline"/>
        </w:rPr>
        <w:t xml:space="preserve">LGBT/Q </w:t>
      </w:r>
      <w:r w:rsidRPr="00172C3A">
        <w:rPr>
          <w:sz w:val="16"/>
        </w:rPr>
        <w:t xml:space="preserve">and gender non-conforming </w:t>
      </w:r>
      <w:r w:rsidRPr="00172C3A">
        <w:rPr>
          <w:rStyle w:val="StyleUnderline"/>
        </w:rPr>
        <w:t>people are particularly vulnerable to economic injustice</w:t>
      </w:r>
      <w:r w:rsidRPr="00172C3A">
        <w:rPr>
          <w:sz w:val="16"/>
        </w:rPr>
        <w:t>.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child care, and cleaning.</w:t>
      </w:r>
      <w:r w:rsidRPr="00077355">
        <w:rPr>
          <w:vertAlign w:val="superscript"/>
        </w:rPr>
        <w:t>23</w:t>
      </w:r>
      <w:r w:rsidRPr="00172C3A">
        <w:rPr>
          <w:sz w:val="16"/>
        </w:rPr>
        <w:t xml:space="preserve"> These jobs rarely provide benefits like health insurance, paid sick leave, or retirement savings. Yet </w:t>
      </w:r>
      <w:r w:rsidRPr="00172C3A">
        <w:rPr>
          <w:rStyle w:val="StyleUnderline"/>
        </w:rPr>
        <w:t>because of histories of discrimination</w:t>
      </w:r>
      <w:r w:rsidRPr="00172C3A">
        <w:rPr>
          <w:sz w:val="16"/>
        </w:rPr>
        <w:t xml:space="preserve"> and criminalization, </w:t>
      </w:r>
      <w:r w:rsidRPr="00172C3A">
        <w:rPr>
          <w:rStyle w:val="StyleUnderline"/>
        </w:rPr>
        <w:t xml:space="preserve">many </w:t>
      </w:r>
      <w:r w:rsidRPr="00172C3A">
        <w:rPr>
          <w:rStyle w:val="StyleUnderline"/>
          <w:highlight w:val="yellow"/>
        </w:rPr>
        <w:t>queer</w:t>
      </w:r>
      <w:r w:rsidRPr="00172C3A">
        <w:rPr>
          <w:rStyle w:val="StyleUnderline"/>
        </w:rPr>
        <w:t xml:space="preserve"> and trans </w:t>
      </w:r>
      <w:r w:rsidRPr="00172C3A">
        <w:rPr>
          <w:rStyle w:val="StyleUnderline"/>
          <w:highlight w:val="yellow"/>
        </w:rPr>
        <w:t>people are funneled into low-wage jobs</w:t>
      </w:r>
      <w:r w:rsidRPr="00172C3A">
        <w:rPr>
          <w:sz w:val="16"/>
        </w:rPr>
        <w:t>, or seek them out as sites where gender expression and sexuality will not be disciplined in the same ways as in professional jobs. Still, working at a gay bar or club, in retail, or in the cash economies around LGBT/Q neighborhoods yields little economic security. As a 2014 report compiled by The Murphy Institute, Retail Action Project (RAP), and Retail, Wholesale and Department Store Union (RWDSU) notes,</w:t>
      </w:r>
    </w:p>
    <w:p w14:paraId="7BCAE106" w14:textId="77777777" w:rsidR="00F521FE" w:rsidRPr="00172C3A" w:rsidRDefault="00F521FE" w:rsidP="00F521FE">
      <w:pPr>
        <w:rPr>
          <w:sz w:val="16"/>
        </w:rPr>
      </w:pPr>
      <w:r w:rsidRPr="00172C3A">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077355">
        <w:rPr>
          <w:vertAlign w:val="superscript"/>
        </w:rPr>
        <w:t>24</w:t>
      </w:r>
    </w:p>
    <w:p w14:paraId="3127AAE0" w14:textId="77777777" w:rsidR="00F521FE" w:rsidRPr="00172C3A" w:rsidRDefault="00F521FE" w:rsidP="00F521FE">
      <w:pPr>
        <w:rPr>
          <w:sz w:val="16"/>
        </w:rPr>
      </w:pPr>
      <w:r w:rsidRPr="006C02D8">
        <w:rPr>
          <w:rStyle w:val="StyleUnderline"/>
        </w:rPr>
        <w:t>For LGBT/Q people with disabilities, including people with HIV and AIDS</w:t>
      </w:r>
      <w:r w:rsidRPr="006C02D8">
        <w:rPr>
          <w:sz w:val="16"/>
        </w:rPr>
        <w:t xml:space="preserve">, satisfying </w:t>
      </w:r>
      <w:r w:rsidRPr="006C02D8">
        <w:rPr>
          <w:rStyle w:val="StyleUnderline"/>
        </w:rPr>
        <w:t>work is even scarcer</w:t>
      </w:r>
      <w:r w:rsidRPr="00172C3A">
        <w:rPr>
          <w:sz w:val="16"/>
        </w:rPr>
        <w:t xml:space="preserve">. Research shows that </w:t>
      </w:r>
      <w:r w:rsidRPr="00172C3A">
        <w:rPr>
          <w:rStyle w:val="StyleUnderline"/>
        </w:rPr>
        <w:t>lesbian, gay, and bisexual people have a higher prevalence of disability than their heterosexual counterparts</w:t>
      </w:r>
      <w:r w:rsidRPr="00172C3A">
        <w:rPr>
          <w:sz w:val="16"/>
        </w:rPr>
        <w:t>, due, presumably, to ongoing economic and health disparities and the lifelong toll oppression takes.</w:t>
      </w:r>
      <w:r w:rsidRPr="00077355">
        <w:rPr>
          <w:vertAlign w:val="superscript"/>
        </w:rPr>
        <w:t>25</w:t>
      </w:r>
      <w:r w:rsidRPr="00172C3A">
        <w:rPr>
          <w:sz w:val="16"/>
        </w:rPr>
        <w:t> Among gay and bisexual men, African-Americans are the racial/ethnic group most affected by HIV, accounting for the highest number of new HIV infections in 2010.</w:t>
      </w:r>
      <w:r w:rsidRPr="00077355">
        <w:rPr>
          <w:vertAlign w:val="superscript"/>
        </w:rPr>
        <w:t>26</w:t>
      </w:r>
      <w:r w:rsidRPr="00172C3A">
        <w:rPr>
          <w:sz w:val="16"/>
        </w:rPr>
        <w:t xml:space="preserve"> These </w:t>
      </w:r>
      <w:r w:rsidRPr="00AB11AE">
        <w:rPr>
          <w:rStyle w:val="StyleUnderline"/>
        </w:rPr>
        <w:t>health disparities ramify histories of chronic physical and mental health issues</w:t>
      </w:r>
      <w:r w:rsidRPr="00172C3A">
        <w:rPr>
          <w:rStyle w:val="StyleUnderline"/>
        </w:rPr>
        <w:t xml:space="preserve"> connected to poverty, criminalization, homelessness, and discrimination</w:t>
      </w:r>
      <w:r w:rsidRPr="00172C3A">
        <w:rPr>
          <w:sz w:val="16"/>
        </w:rPr>
        <w:t>.</w:t>
      </w:r>
      <w:r w:rsidRPr="00077355">
        <w:rPr>
          <w:vertAlign w:val="superscript"/>
        </w:rPr>
        <w:t>27</w:t>
      </w:r>
      <w:r w:rsidRPr="00172C3A">
        <w:rPr>
          <w:sz w:val="16"/>
        </w:rPr>
        <w:t> As the social safety net continues to unravel, the barriers LGBT/Q people face grow.</w:t>
      </w:r>
    </w:p>
    <w:p w14:paraId="59D32B6A" w14:textId="77777777" w:rsidR="00F521FE" w:rsidRPr="00172C3A" w:rsidRDefault="00F521FE" w:rsidP="00F521FE">
      <w:pPr>
        <w:rPr>
          <w:sz w:val="16"/>
        </w:rPr>
      </w:pPr>
      <w:r w:rsidRPr="00172C3A">
        <w:rPr>
          <w:sz w:val="16"/>
        </w:rPr>
        <w:t xml:space="preserve">Many queer and trans people turn to cash or alternative economies: exchanging sex or drugs for resources, even as they are often working full-time in low-wage jobs. A 2007 study found that </w:t>
      </w:r>
      <w:r w:rsidRPr="00172C3A">
        <w:rPr>
          <w:rStyle w:val="Emphasis"/>
          <w:highlight w:val="yellow"/>
        </w:rPr>
        <w:t>60 percent</w:t>
      </w:r>
      <w:r w:rsidRPr="00172C3A">
        <w:rPr>
          <w:sz w:val="16"/>
          <w:highlight w:val="yellow"/>
        </w:rPr>
        <w:t xml:space="preserve"> </w:t>
      </w:r>
      <w:r w:rsidRPr="00172C3A">
        <w:rPr>
          <w:rStyle w:val="StyleUnderline"/>
          <w:highlight w:val="yellow"/>
        </w:rPr>
        <w:t>of transgender youth of color</w:t>
      </w:r>
      <w:r w:rsidRPr="00172C3A">
        <w:rPr>
          <w:rStyle w:val="StyleUnderline"/>
        </w:rPr>
        <w:t xml:space="preserve"> had </w:t>
      </w:r>
      <w:r w:rsidRPr="00172C3A">
        <w:rPr>
          <w:rStyle w:val="StyleUnderline"/>
          <w:highlight w:val="yellow"/>
        </w:rPr>
        <w:t xml:space="preserve">engaged in </w:t>
      </w:r>
      <w:r w:rsidRPr="00172C3A">
        <w:rPr>
          <w:rStyle w:val="Emphasis"/>
          <w:highlight w:val="yellow"/>
        </w:rPr>
        <w:t>sexual exchange for money</w:t>
      </w:r>
      <w:r w:rsidRPr="00172C3A">
        <w:rPr>
          <w:rStyle w:val="StyleUnderline"/>
        </w:rPr>
        <w:t xml:space="preserve"> or other resources</w:t>
      </w:r>
      <w:r w:rsidRPr="00172C3A">
        <w:rPr>
          <w:sz w:val="16"/>
        </w:rPr>
        <w:t>, such as food or clothing—increasing their chances of run-ins with criminal justice systems.</w:t>
      </w:r>
      <w:r w:rsidRPr="00077355">
        <w:rPr>
          <w:vertAlign w:val="superscript"/>
        </w:rPr>
        <w:t>28</w:t>
      </w:r>
      <w:r w:rsidRPr="00172C3A">
        <w:rPr>
          <w:sz w:val="16"/>
        </w:rPr>
        <w:t xml:space="preserve"> A 2010 study found that </w:t>
      </w:r>
      <w:r w:rsidRPr="00AB11AE">
        <w:rPr>
          <w:rStyle w:val="Emphasis"/>
        </w:rPr>
        <w:t>60 percent</w:t>
      </w:r>
      <w:r w:rsidRPr="00AB11AE">
        <w:rPr>
          <w:sz w:val="16"/>
        </w:rPr>
        <w:t xml:space="preserve"> of respondents </w:t>
      </w:r>
      <w:r w:rsidRPr="00AB11AE">
        <w:rPr>
          <w:rStyle w:val="StyleUnderline"/>
        </w:rPr>
        <w:t xml:space="preserve">survived on a combination of </w:t>
      </w:r>
      <w:r w:rsidRPr="00AB11AE">
        <w:rPr>
          <w:rStyle w:val="Emphasis"/>
        </w:rPr>
        <w:t>formal and informal work</w:t>
      </w:r>
      <w:r w:rsidRPr="00172C3A">
        <w:rPr>
          <w:sz w:val="16"/>
        </w:rPr>
        <w:t xml:space="preserve"> (e.g., combining retail salary and sex for money).</w:t>
      </w:r>
      <w:r w:rsidRPr="00077355">
        <w:rPr>
          <w:vertAlign w:val="superscript"/>
        </w:rPr>
        <w:t>29</w:t>
      </w:r>
      <w:r w:rsidRPr="00172C3A">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15356BC2" w14:textId="77777777" w:rsidR="00F521FE" w:rsidRPr="00172C3A" w:rsidRDefault="00F521FE" w:rsidP="00F521FE">
      <w:pPr>
        <w:rPr>
          <w:sz w:val="16"/>
        </w:rPr>
      </w:pPr>
      <w:r w:rsidRPr="00172C3A">
        <w:rPr>
          <w:sz w:val="16"/>
        </w:rPr>
        <w:t>The Invisibility of Class and Race in the LGBT Movement</w:t>
      </w:r>
    </w:p>
    <w:p w14:paraId="3D73BAAF" w14:textId="77777777" w:rsidR="00F521FE" w:rsidRPr="00172C3A" w:rsidRDefault="00F521FE" w:rsidP="00F521FE">
      <w:pPr>
        <w:rPr>
          <w:sz w:val="16"/>
        </w:rPr>
      </w:pPr>
      <w:r w:rsidRPr="00172C3A">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077355">
        <w:rPr>
          <w:vertAlign w:val="superscript"/>
        </w:rPr>
        <w:t>30</w:t>
      </w:r>
      <w:r w:rsidRPr="00172C3A">
        <w:rPr>
          <w:sz w:val="16"/>
        </w:rPr>
        <w:t xml:space="preserve"> The contradictions at the heart of </w:t>
      </w:r>
      <w:r w:rsidRPr="00172C3A">
        <w:rPr>
          <w:rStyle w:val="StyleUnderline"/>
          <w:highlight w:val="yellow"/>
        </w:rPr>
        <w:t>neoliberal capitalism create</w:t>
      </w:r>
      <w:r w:rsidRPr="00172C3A">
        <w:rPr>
          <w:rStyle w:val="StyleUnderline"/>
        </w:rPr>
        <w:t xml:space="preserve"> new modes of inclusion and exclusion</w:t>
      </w:r>
      <w:r w:rsidRPr="00172C3A">
        <w:rPr>
          <w:sz w:val="16"/>
        </w:rPr>
        <w:t xml:space="preserve">: </w:t>
      </w:r>
      <w:r w:rsidRPr="00172C3A">
        <w:rPr>
          <w:rStyle w:val="Emphasis"/>
          <w:highlight w:val="yellow"/>
        </w:rPr>
        <w:t xml:space="preserve">inclusion of some LGBT citizen-consumers, and exclusion of queer </w:t>
      </w:r>
      <w:r w:rsidRPr="00AB11AE">
        <w:rPr>
          <w:rStyle w:val="Emphasis"/>
        </w:rPr>
        <w:t>and trans</w:t>
      </w:r>
      <w:r w:rsidRPr="00172C3A">
        <w:rPr>
          <w:rStyle w:val="Emphasis"/>
          <w:highlight w:val="yellow"/>
        </w:rPr>
        <w:t xml:space="preserve"> others</w:t>
      </w:r>
      <w:r w:rsidRPr="00172C3A">
        <w:rPr>
          <w:sz w:val="16"/>
        </w:rPr>
        <w:t>. As Alan Sears argues,</w:t>
      </w:r>
    </w:p>
    <w:p w14:paraId="1BCD90CF" w14:textId="77777777" w:rsidR="00F521FE" w:rsidRPr="00172C3A" w:rsidRDefault="00F521FE" w:rsidP="00F521FE">
      <w:pPr>
        <w:rPr>
          <w:sz w:val="16"/>
        </w:rPr>
      </w:pPr>
      <w:r w:rsidRPr="00172C3A">
        <w:rPr>
          <w:sz w:val="16"/>
        </w:rPr>
        <w:t>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077355">
        <w:rPr>
          <w:vertAlign w:val="superscript"/>
        </w:rPr>
        <w:t>31</w:t>
      </w:r>
    </w:p>
    <w:p w14:paraId="383928BF" w14:textId="77777777" w:rsidR="00F521FE" w:rsidRPr="00172C3A" w:rsidRDefault="00F521FE" w:rsidP="00F521FE">
      <w:pPr>
        <w:rPr>
          <w:sz w:val="16"/>
        </w:rPr>
      </w:pPr>
      <w:r w:rsidRPr="00172C3A">
        <w:rPr>
          <w:sz w:val="16"/>
        </w:rPr>
        <w:t>LGBT people are only visible in the marketplace; meanwhile, non-white, non-middle-class, non-gender-normative queer and trans people are </w:t>
      </w:r>
      <w:r w:rsidRPr="00172C3A">
        <w:rPr>
          <w:i/>
          <w:iCs/>
          <w:sz w:val="16"/>
        </w:rPr>
        <w:t>invisible</w:t>
      </w:r>
      <w:r w:rsidRPr="00172C3A">
        <w:rPr>
          <w:sz w:val="16"/>
        </w:rPr>
        <w:t> as good gay citizens and consumers.</w:t>
      </w:r>
    </w:p>
    <w:p w14:paraId="03DCEF2C" w14:textId="77777777" w:rsidR="00F521FE" w:rsidRPr="00172C3A" w:rsidRDefault="00F521FE" w:rsidP="00F521FE">
      <w:pPr>
        <w:rPr>
          <w:sz w:val="16"/>
        </w:rPr>
      </w:pPr>
      <w:r w:rsidRPr="00172C3A">
        <w:rPr>
          <w:sz w:val="16"/>
        </w:rPr>
        <w:t xml:space="preserve">This leaves the majority of LGBT/Q people out of the existing gay/lesbian movement. As Cathy Cohen argues, </w:t>
      </w:r>
      <w:r w:rsidRPr="00172C3A">
        <w:rPr>
          <w:rStyle w:val="StyleUnderline"/>
        </w:rPr>
        <w:t>LGBT movements emphasize structural assimilation</w:t>
      </w:r>
      <w:r w:rsidRPr="00172C3A">
        <w:rPr>
          <w:sz w:val="16"/>
        </w:rPr>
        <w:t xml:space="preserve"> and an end to state discrimination (</w:t>
      </w:r>
      <w:r w:rsidRPr="00172C3A">
        <w:rPr>
          <w:rStyle w:val="StyleUnderline"/>
        </w:rPr>
        <w:t>same-sex marriage</w:t>
      </w:r>
      <w:r w:rsidRPr="00172C3A">
        <w:rPr>
          <w:sz w:val="16"/>
        </w:rPr>
        <w:t xml:space="preserve">, for example), </w:t>
      </w:r>
      <w:r w:rsidRPr="00172C3A">
        <w:rPr>
          <w:rStyle w:val="StyleUnderline"/>
        </w:rPr>
        <w:t>rather than social or economic transformation</w:t>
      </w:r>
      <w:r w:rsidRPr="00172C3A">
        <w:rPr>
          <w:sz w:val="16"/>
        </w:rPr>
        <w:t>.</w:t>
      </w:r>
      <w:r w:rsidRPr="00077355">
        <w:rPr>
          <w:vertAlign w:val="superscript"/>
        </w:rPr>
        <w:t>32</w:t>
      </w:r>
      <w:r w:rsidRPr="00172C3A">
        <w:rPr>
          <w:sz w:val="16"/>
        </w:rPr>
        <w:t xml:space="preserve"> Yet </w:t>
      </w:r>
      <w:r w:rsidRPr="00172C3A">
        <w:rPr>
          <w:rStyle w:val="StyleUnderline"/>
        </w:rPr>
        <w:t>the goals of mainstream LGBT</w:t>
      </w:r>
      <w:r w:rsidRPr="00172C3A">
        <w:rPr>
          <w:sz w:val="16"/>
        </w:rPr>
        <w:t xml:space="preserve"> activist </w:t>
      </w:r>
      <w:r w:rsidRPr="00172C3A">
        <w:rPr>
          <w:rStyle w:val="StyleUnderline"/>
        </w:rPr>
        <w:t>organizations</w:t>
      </w:r>
      <w:r w:rsidRPr="00172C3A">
        <w:rPr>
          <w:sz w:val="16"/>
        </w:rPr>
        <w:t>—</w:t>
      </w:r>
      <w:r w:rsidRPr="00172C3A">
        <w:rPr>
          <w:rStyle w:val="StyleUnderline"/>
          <w:highlight w:val="yellow"/>
        </w:rPr>
        <w:t xml:space="preserve">same-sex marriage rights, military service, </w:t>
      </w:r>
      <w:r w:rsidRPr="006C02D8">
        <w:rPr>
          <w:rStyle w:val="StyleUnderline"/>
        </w:rPr>
        <w:t xml:space="preserve">and </w:t>
      </w:r>
      <w:r w:rsidRPr="00172C3A">
        <w:rPr>
          <w:rStyle w:val="StyleUnderline"/>
          <w:highlight w:val="yellow"/>
        </w:rPr>
        <w:t>adoption rights</w:t>
      </w:r>
      <w:r w:rsidRPr="00172C3A">
        <w:rPr>
          <w:sz w:val="16"/>
        </w:rPr>
        <w:t>—</w:t>
      </w:r>
      <w:r w:rsidRPr="00172C3A">
        <w:rPr>
          <w:rStyle w:val="StyleUnderline"/>
          <w:highlight w:val="yellow"/>
        </w:rPr>
        <w:t>are low on the list of priorities for</w:t>
      </w:r>
      <w:r w:rsidRPr="00172C3A">
        <w:rPr>
          <w:sz w:val="16"/>
        </w:rPr>
        <w:t xml:space="preserve"> the majority of </w:t>
      </w:r>
      <w:r w:rsidRPr="00172C3A">
        <w:rPr>
          <w:rStyle w:val="StyleUnderline"/>
          <w:highlight w:val="yellow"/>
        </w:rPr>
        <w:t>queer and trans</w:t>
      </w:r>
      <w:r w:rsidRPr="00172C3A">
        <w:rPr>
          <w:rStyle w:val="StyleUnderline"/>
        </w:rPr>
        <w:t xml:space="preserve"> </w:t>
      </w:r>
      <w:r w:rsidRPr="00172C3A">
        <w:rPr>
          <w:rStyle w:val="StyleUnderline"/>
          <w:highlight w:val="yellow"/>
        </w:rPr>
        <w:t>communities</w:t>
      </w:r>
      <w:r w:rsidRPr="00172C3A">
        <w:rPr>
          <w:sz w:val="16"/>
        </w:rPr>
        <w:t xml:space="preserve">. </w:t>
      </w:r>
      <w:r w:rsidRPr="00172C3A">
        <w:rPr>
          <w:rStyle w:val="StyleUnderline"/>
          <w:highlight w:val="yellow"/>
        </w:rPr>
        <w:t>Jobs and economic justice, health care, and violence prevention are the priorities</w:t>
      </w:r>
      <w:r w:rsidRPr="00172C3A">
        <w:rPr>
          <w:rStyle w:val="StyleUnderline"/>
        </w:rPr>
        <w:t xml:space="preserve"> of many LGBT people of color</w:t>
      </w:r>
      <w:r w:rsidRPr="00172C3A">
        <w:rPr>
          <w:sz w:val="16"/>
        </w:rPr>
        <w:t xml:space="preserve">—goals that rank far higher than the white, middle-class’s “big three.” </w:t>
      </w:r>
      <w:r w:rsidRPr="00172C3A">
        <w:rPr>
          <w:rStyle w:val="StyleUnderline"/>
        </w:rPr>
        <w:t>A 2014 study showed that HIV/AIDS, violence, equal employment rights, and bullying are higher priorities for black and Latino/a LGBT youth than same-sex marriage.</w:t>
      </w:r>
      <w:r w:rsidRPr="00077355">
        <w:rPr>
          <w:vertAlign w:val="superscript"/>
        </w:rPr>
        <w:t>33</w:t>
      </w:r>
      <w:r w:rsidRPr="00172C3A">
        <w:rPr>
          <w:sz w:val="16"/>
        </w:rPr>
        <w:t> </w:t>
      </w:r>
      <w:r w:rsidRPr="00172C3A">
        <w:rPr>
          <w:rStyle w:val="StyleUnderline"/>
        </w:rPr>
        <w:t>Transgender people name employment discrimination, access to health care, hate crimes protection, and ability to change identity documents as main concern</w:t>
      </w:r>
      <w:r w:rsidRPr="00172C3A">
        <w:rPr>
          <w:sz w:val="16"/>
        </w:rPr>
        <w:t>s.</w:t>
      </w:r>
      <w:r w:rsidRPr="00077355">
        <w:rPr>
          <w:vertAlign w:val="superscript"/>
        </w:rPr>
        <w:t>34</w:t>
      </w:r>
      <w:r w:rsidRPr="00172C3A">
        <w:rPr>
          <w:sz w:val="16"/>
        </w:rPr>
        <w:t> The Welfare Warriors Research Collaborative respondents were particularly concerned with housing and homelessness, violence, and discrimination—</w:t>
      </w:r>
      <w:r w:rsidRPr="00172C3A">
        <w:rPr>
          <w:rStyle w:val="Emphasis"/>
        </w:rPr>
        <w:t>and never once identified gay marriage as a priority</w:t>
      </w:r>
      <w:r w:rsidRPr="00172C3A">
        <w:rPr>
          <w:sz w:val="16"/>
        </w:rPr>
        <w:t>.</w:t>
      </w:r>
      <w:r w:rsidRPr="00077355">
        <w:rPr>
          <w:vertAlign w:val="superscript"/>
        </w:rPr>
        <w:t>35</w:t>
      </w:r>
    </w:p>
    <w:p w14:paraId="4DD01EE9" w14:textId="77777777" w:rsidR="00F521FE" w:rsidRPr="004C4649" w:rsidRDefault="00F521FE" w:rsidP="00F521FE">
      <w:pPr>
        <w:pStyle w:val="Heading4"/>
        <w:rPr>
          <w:rStyle w:val="Style13ptBold"/>
          <w:b/>
          <w:bCs w:val="0"/>
        </w:rPr>
      </w:pPr>
      <w:r>
        <w:rPr>
          <w:rStyle w:val="Style13ptBold"/>
          <w:b/>
          <w:bCs w:val="0"/>
        </w:rPr>
        <w:t xml:space="preserve">Collective bargaining will never resolve queer precarity, the emphasis on </w:t>
      </w:r>
      <w:r>
        <w:rPr>
          <w:rStyle w:val="Style13ptBold"/>
          <w:b/>
          <w:bCs w:val="0"/>
          <w:u w:val="single"/>
        </w:rPr>
        <w:t>legal concessions</w:t>
      </w:r>
      <w:r>
        <w:rPr>
          <w:rStyle w:val="Style13ptBold"/>
          <w:b/>
          <w:bCs w:val="0"/>
        </w:rPr>
        <w:t xml:space="preserve"> is a form of </w:t>
      </w:r>
      <w:r>
        <w:rPr>
          <w:rStyle w:val="Style13ptBold"/>
          <w:b/>
          <w:bCs w:val="0"/>
          <w:u w:val="single"/>
        </w:rPr>
        <w:t>performative allyship</w:t>
      </w:r>
      <w:r>
        <w:rPr>
          <w:rStyle w:val="Style13ptBold"/>
          <w:b/>
          <w:bCs w:val="0"/>
        </w:rPr>
        <w:t xml:space="preserve"> that works to entrench oppressive structures of heteronormativity on labor, sexuality, and gender.</w:t>
      </w:r>
    </w:p>
    <w:p w14:paraId="443EA5C3" w14:textId="77777777" w:rsidR="00F521FE" w:rsidRPr="00031E7C" w:rsidRDefault="00F521FE" w:rsidP="00F521FE">
      <w:pPr>
        <w:rPr>
          <w:rStyle w:val="Style13ptBold"/>
        </w:rPr>
      </w:pPr>
      <w:r w:rsidRPr="00031E7C">
        <w:rPr>
          <w:rStyle w:val="Style13ptBold"/>
        </w:rPr>
        <w:t xml:space="preserve">Cibart 21 – </w:t>
      </w:r>
      <w:r w:rsidRPr="00031E7C">
        <w:t>Sarah Cibart obtained a master’s degree from Simon Fraser University with a master’s degree in liberal arts and sciences/liberal studies while working as a contract full-time researcher after obtaining a degree in human justice from the University of Regina.</w:t>
      </w:r>
      <w:r>
        <w:rPr>
          <w:b/>
          <w:bCs/>
          <w:sz w:val="26"/>
        </w:rPr>
        <w:t xml:space="preserve"> </w:t>
      </w:r>
    </w:p>
    <w:p w14:paraId="326A10DE" w14:textId="77777777" w:rsidR="00F521FE" w:rsidRDefault="00F521FE" w:rsidP="00F521FE">
      <w:r w:rsidRPr="00FD2EC5">
        <w:t>(Sarah Cibart, “Queering the Canadian Labour Movement: LGBTQ2S+ advocacy within the British Columbia Government and Service Employees’ Union (BCGEU),” University of Regina, Simon Fraser University</w:t>
      </w:r>
      <w:r>
        <w:t xml:space="preserve">, 07/20/2021, </w:t>
      </w:r>
      <w:r w:rsidRPr="00077355">
        <w:t>https://summit.sfu.ca/_flysystem/fedora/2025-07/etd21505.pdf</w:t>
      </w:r>
      <w:r>
        <w:t xml:space="preserve">, Accessed 08/11/2025, footnote 26 inserted in brackets: </w:t>
      </w:r>
      <w:r w:rsidRPr="00593FEC">
        <w:t>[]</w:t>
      </w:r>
      <w:r>
        <w:t>)</w:t>
      </w:r>
    </w:p>
    <w:p w14:paraId="2A15E520" w14:textId="77777777" w:rsidR="00F521FE" w:rsidRDefault="00F521FE" w:rsidP="00F521FE"/>
    <w:p w14:paraId="2503B340" w14:textId="77777777" w:rsidR="00F521FE" w:rsidRPr="00677F6C" w:rsidRDefault="00F521FE" w:rsidP="00F521FE">
      <w:pPr>
        <w:rPr>
          <w:sz w:val="16"/>
        </w:rPr>
      </w:pPr>
      <w:r w:rsidRPr="00677F6C">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745CAE">
        <w:rPr>
          <w:rStyle w:val="StyleUnderline"/>
          <w:highlight w:val="yellow"/>
        </w:rPr>
        <w:t>In a union</w:t>
      </w:r>
      <w:r w:rsidRPr="00677F6C">
        <w:rPr>
          <w:rStyle w:val="StyleUnderline"/>
        </w:rPr>
        <w:t xml:space="preserve"> context, </w:t>
      </w:r>
      <w:r w:rsidRPr="00745CAE">
        <w:rPr>
          <w:rStyle w:val="StyleUnderline"/>
          <w:highlight w:val="yellow"/>
        </w:rPr>
        <w:t>homonormativity is</w:t>
      </w:r>
      <w:r w:rsidRPr="00677F6C">
        <w:rPr>
          <w:rStyle w:val="StyleUnderline"/>
        </w:rPr>
        <w:t xml:space="preserve"> evident in </w:t>
      </w:r>
      <w:r w:rsidRPr="00745CAE">
        <w:rPr>
          <w:rStyle w:val="StyleUnderline"/>
          <w:highlight w:val="yellow"/>
        </w:rPr>
        <w:t xml:space="preserve">the </w:t>
      </w:r>
      <w:r w:rsidRPr="00745CAE">
        <w:rPr>
          <w:rStyle w:val="Emphasis"/>
          <w:highlight w:val="yellow"/>
        </w:rPr>
        <w:t>overemphasis of performative, legal, or economic advocacy</w:t>
      </w:r>
      <w:r w:rsidRPr="00677F6C">
        <w:rPr>
          <w:rStyle w:val="StyleUnderline"/>
        </w:rPr>
        <w:t xml:space="preserve">, </w:t>
      </w:r>
      <w:r w:rsidRPr="00745CAE">
        <w:rPr>
          <w:rStyle w:val="StyleUnderline"/>
          <w:highlight w:val="yellow"/>
        </w:rPr>
        <w:t>and</w:t>
      </w:r>
      <w:r w:rsidRPr="00677F6C">
        <w:rPr>
          <w:rStyle w:val="StyleUnderline"/>
        </w:rPr>
        <w:t xml:space="preserve"> an </w:t>
      </w:r>
      <w:r w:rsidRPr="00745CAE">
        <w:rPr>
          <w:rStyle w:val="StyleUnderline"/>
          <w:highlight w:val="yellow"/>
        </w:rPr>
        <w:t>avoidance of</w:t>
      </w:r>
      <w:r w:rsidRPr="00677F6C">
        <w:rPr>
          <w:rStyle w:val="StyleUnderline"/>
        </w:rPr>
        <w:t xml:space="preserve"> interrogating </w:t>
      </w:r>
      <w:r w:rsidRPr="00AB11AE">
        <w:rPr>
          <w:rStyle w:val="StyleUnderline"/>
        </w:rPr>
        <w:t xml:space="preserve">the </w:t>
      </w:r>
      <w:r w:rsidRPr="00745CAE">
        <w:rPr>
          <w:rStyle w:val="StyleUnderline"/>
          <w:highlight w:val="yellow"/>
        </w:rPr>
        <w:t>structural causes</w:t>
      </w:r>
      <w:r w:rsidRPr="00745CAE">
        <w:rPr>
          <w:rStyle w:val="StyleUnderline"/>
        </w:rPr>
        <w:t xml:space="preserve"> of why marginalized members</w:t>
      </w:r>
      <w:r w:rsidRPr="00677F6C">
        <w:rPr>
          <w:rStyle w:val="StyleUnderline"/>
        </w:rPr>
        <w:t xml:space="preserve"> and staff feel disempowered</w:t>
      </w:r>
      <w:r w:rsidRPr="00677F6C">
        <w:rPr>
          <w:sz w:val="16"/>
        </w:rPr>
        <w:t xml:space="preserve"> in the Canadian labour movement.</w:t>
      </w:r>
    </w:p>
    <w:p w14:paraId="1A0061B0" w14:textId="77777777" w:rsidR="00F521FE" w:rsidRPr="00677F6C" w:rsidRDefault="00F521FE" w:rsidP="00F521FE">
      <w:pPr>
        <w:rPr>
          <w:sz w:val="16"/>
        </w:rPr>
      </w:pPr>
      <w:r w:rsidRPr="00677F6C">
        <w:rPr>
          <w:sz w:val="16"/>
        </w:rPr>
        <w:t xml:space="preserve">Labour and trans activist Salah (2014) calls out a history of exclusionary attempts at LGBTQ2S+ advocacy within the Canadian labour movement. They note: “[Canadian </w:t>
      </w:r>
      <w:r w:rsidRPr="00AB11AE">
        <w:rPr>
          <w:rStyle w:val="StyleUnderline"/>
        </w:rPr>
        <w:t>unions</w:t>
      </w:r>
      <w:r w:rsidRPr="00AB11AE">
        <w:rPr>
          <w:sz w:val="16"/>
        </w:rPr>
        <w:t xml:space="preserve">]…have </w:t>
      </w:r>
      <w:r w:rsidRPr="00AB11AE">
        <w:rPr>
          <w:rStyle w:val="StyleUnderline"/>
        </w:rPr>
        <w:t xml:space="preserve">found it convenient to redeploy </w:t>
      </w:r>
      <w:r w:rsidRPr="00AB11AE">
        <w:rPr>
          <w:rStyle w:val="Emphasis"/>
        </w:rPr>
        <w:t>muscular and heteronormative as well as homonormative strategies</w:t>
      </w:r>
      <w:r w:rsidRPr="00677F6C">
        <w:rPr>
          <w:rStyle w:val="StyleUnderline"/>
        </w:rPr>
        <w:t xml:space="preserve"> to contend with internal difference, cutting back on social union commitments to solidarity with precarious, youthful, racialized, feminized, and criminalized workers26</w:t>
      </w:r>
      <w:r w:rsidRPr="00677F6C">
        <w:rPr>
          <w:sz w:val="16"/>
        </w:rPr>
        <w:t xml:space="preserve">” [26 Here </w:t>
      </w:r>
      <w:r w:rsidRPr="00745CAE">
        <w:rPr>
          <w:rStyle w:val="StyleUnderline"/>
          <w:highlight w:val="yellow"/>
        </w:rPr>
        <w:t>Salah</w:t>
      </w:r>
      <w:r w:rsidRPr="00677F6C">
        <w:rPr>
          <w:sz w:val="16"/>
        </w:rPr>
        <w:t xml:space="preserve"> (2014) directly </w:t>
      </w:r>
      <w:r w:rsidRPr="00745CAE">
        <w:rPr>
          <w:rStyle w:val="StyleUnderline"/>
          <w:highlight w:val="yellow"/>
        </w:rPr>
        <w:t>alludes to the</w:t>
      </w:r>
      <w:r w:rsidRPr="00745CAE">
        <w:rPr>
          <w:rStyle w:val="StyleUnderline"/>
        </w:rPr>
        <w:t xml:space="preserve"> inherently</w:t>
      </w:r>
      <w:r w:rsidRPr="00677F6C">
        <w:rPr>
          <w:rStyle w:val="StyleUnderline"/>
        </w:rPr>
        <w:t xml:space="preserve"> trans/homophobic nature of the</w:t>
      </w:r>
      <w:r w:rsidRPr="00677F6C">
        <w:rPr>
          <w:sz w:val="16"/>
        </w:rPr>
        <w:t xml:space="preserve"> Canadian </w:t>
      </w:r>
      <w:r w:rsidRPr="00745CAE">
        <w:rPr>
          <w:rStyle w:val="StyleUnderline"/>
          <w:highlight w:val="yellow"/>
        </w:rPr>
        <w:t>labour movement’s</w:t>
      </w:r>
      <w:r w:rsidRPr="00677F6C">
        <w:rPr>
          <w:sz w:val="16"/>
        </w:rPr>
        <w:t xml:space="preserve"> (specifically the CLC) </w:t>
      </w:r>
      <w:r w:rsidRPr="00677F6C">
        <w:rPr>
          <w:rStyle w:val="StyleUnderline"/>
        </w:rPr>
        <w:t>apathy in</w:t>
      </w:r>
      <w:r w:rsidRPr="00677F6C">
        <w:rPr>
          <w:sz w:val="16"/>
        </w:rPr>
        <w:t xml:space="preserve"> their </w:t>
      </w:r>
      <w:r w:rsidRPr="00745CAE">
        <w:rPr>
          <w:rStyle w:val="Emphasis"/>
          <w:highlight w:val="yellow"/>
        </w:rPr>
        <w:t xml:space="preserve">refusal to advocate for decriminalization of and </w:t>
      </w:r>
      <w:r w:rsidRPr="006C02D8">
        <w:rPr>
          <w:rStyle w:val="Emphasis"/>
        </w:rPr>
        <w:t xml:space="preserve">union </w:t>
      </w:r>
      <w:r w:rsidRPr="00745CAE">
        <w:rPr>
          <w:rStyle w:val="Emphasis"/>
          <w:highlight w:val="yellow"/>
        </w:rPr>
        <w:t>organizing in sex work</w:t>
      </w:r>
      <w:r w:rsidRPr="00677F6C">
        <w:rPr>
          <w:sz w:val="16"/>
        </w:rPr>
        <w:t xml:space="preserve">. While I do not elaborate further on this issue in this paper, it is an important part of a larger consideration of (the lack of) LGBTQ2S+ advocacy in the Canadian labour movement.] (p.162). Here </w:t>
      </w:r>
      <w:r w:rsidRPr="00677F6C">
        <w:rPr>
          <w:rStyle w:val="StyleUnderline"/>
        </w:rPr>
        <w:t>Salah</w:t>
      </w:r>
      <w:r w:rsidRPr="00677F6C">
        <w:rPr>
          <w:sz w:val="16"/>
        </w:rPr>
        <w:t xml:space="preserve"> (2014) </w:t>
      </w:r>
      <w:r w:rsidRPr="00677F6C">
        <w:rPr>
          <w:rStyle w:val="StyleUnderline"/>
        </w:rPr>
        <w:t>highlights the</w:t>
      </w:r>
      <w:r w:rsidRPr="00677F6C">
        <w:rPr>
          <w:sz w:val="16"/>
        </w:rPr>
        <w:t xml:space="preserve"> </w:t>
      </w:r>
      <w:r w:rsidRPr="00677F6C">
        <w:rPr>
          <w:rStyle w:val="StyleUnderline"/>
        </w:rPr>
        <w:t>performative</w:t>
      </w:r>
      <w:r w:rsidRPr="00677F6C">
        <w:rPr>
          <w:sz w:val="16"/>
        </w:rPr>
        <w:t xml:space="preserve"> and unhelpful </w:t>
      </w:r>
      <w:r w:rsidRPr="00677F6C">
        <w:rPr>
          <w:rStyle w:val="StyleUnderline"/>
        </w:rPr>
        <w:t>advocacy approach</w:t>
      </w:r>
      <w:r w:rsidRPr="00677F6C">
        <w:rPr>
          <w:sz w:val="16"/>
        </w:rPr>
        <w:t xml:space="preserve"> they’ve witnessed as an active </w:t>
      </w:r>
      <w:r w:rsidRPr="00677F6C">
        <w:rPr>
          <w:rStyle w:val="StyleUnderline"/>
        </w:rPr>
        <w:t>in the</w:t>
      </w:r>
      <w:r w:rsidRPr="00677F6C">
        <w:rPr>
          <w:sz w:val="16"/>
        </w:rPr>
        <w:t xml:space="preserve"> Canadian </w:t>
      </w:r>
      <w:r w:rsidRPr="00677F6C">
        <w:rPr>
          <w:rStyle w:val="StyleUnderline"/>
        </w:rPr>
        <w:t>labour movement</w:t>
      </w:r>
      <w:r w:rsidRPr="00677F6C">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1BB062B3" w14:textId="77777777" w:rsidR="00F521FE" w:rsidRPr="00677F6C" w:rsidRDefault="00F521FE" w:rsidP="00F521FE">
      <w:pPr>
        <w:rPr>
          <w:sz w:val="16"/>
        </w:rPr>
      </w:pPr>
      <w:r w:rsidRPr="00677F6C">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58C7249F" w14:textId="77777777" w:rsidR="00F521FE" w:rsidRPr="00677F6C" w:rsidRDefault="00F521FE" w:rsidP="00F521FE">
      <w:pPr>
        <w:rPr>
          <w:sz w:val="16"/>
        </w:rPr>
      </w:pPr>
      <w:r w:rsidRPr="00745CAE">
        <w:rPr>
          <w:rStyle w:val="StyleUnderline"/>
          <w:highlight w:val="yellow"/>
        </w:rPr>
        <w:t>A</w:t>
      </w:r>
      <w:r w:rsidRPr="00677F6C">
        <w:rPr>
          <w:sz w:val="16"/>
        </w:rPr>
        <w:t xml:space="preserve"> notable </w:t>
      </w:r>
      <w:r w:rsidRPr="00745CAE">
        <w:rPr>
          <w:rStyle w:val="StyleUnderline"/>
          <w:highlight w:val="yellow"/>
        </w:rPr>
        <w:t>example</w:t>
      </w:r>
      <w:r w:rsidRPr="00677F6C">
        <w:rPr>
          <w:rStyle w:val="StyleUnderline"/>
        </w:rPr>
        <w:t xml:space="preserve"> of a homonormative approach</w:t>
      </w:r>
      <w:r w:rsidRPr="00677F6C">
        <w:rPr>
          <w:sz w:val="16"/>
        </w:rPr>
        <w:t xml:space="preserve"> to LGBTQ2S+ advocacy </w:t>
      </w:r>
      <w:r w:rsidRPr="00745CAE">
        <w:rPr>
          <w:rStyle w:val="StyleUnderline"/>
          <w:highlight w:val="yellow"/>
        </w:rPr>
        <w:t>within the labour movement is</w:t>
      </w:r>
      <w:r w:rsidRPr="00677F6C">
        <w:rPr>
          <w:sz w:val="16"/>
        </w:rPr>
        <w:t xml:space="preserve"> one of </w:t>
      </w:r>
      <w:r w:rsidRPr="00745CAE">
        <w:rPr>
          <w:rStyle w:val="StyleUnderline"/>
          <w:highlight w:val="yellow"/>
        </w:rPr>
        <w:t>the</w:t>
      </w:r>
      <w:r w:rsidRPr="00677F6C">
        <w:rPr>
          <w:sz w:val="16"/>
        </w:rPr>
        <w:t xml:space="preserve"> first and only </w:t>
      </w:r>
      <w:r w:rsidRPr="00745CAE">
        <w:rPr>
          <w:rStyle w:val="StyleUnderline"/>
          <w:highlight w:val="yellow"/>
        </w:rPr>
        <w:t xml:space="preserve">audits on </w:t>
      </w:r>
      <w:r w:rsidRPr="00AB11AE">
        <w:rPr>
          <w:rStyle w:val="StyleUnderline"/>
        </w:rPr>
        <w:t xml:space="preserve">the </w:t>
      </w:r>
      <w:r w:rsidRPr="00745CAE">
        <w:rPr>
          <w:rStyle w:val="StyleUnderline"/>
          <w:highlight w:val="yellow"/>
        </w:rPr>
        <w:t>Canadian labour</w:t>
      </w:r>
      <w:r w:rsidRPr="00677F6C">
        <w:rPr>
          <w:rStyle w:val="StyleUnderline"/>
        </w:rPr>
        <w:t xml:space="preserve"> </w:t>
      </w:r>
      <w:r w:rsidRPr="00AB11AE">
        <w:rPr>
          <w:rStyle w:val="StyleUnderline"/>
        </w:rPr>
        <w:t>movement</w:t>
      </w:r>
      <w:r w:rsidRPr="00677F6C">
        <w:rPr>
          <w:rStyle w:val="StyleUnderline"/>
        </w:rPr>
        <w:t xml:space="preserve"> and LGBT issues</w:t>
      </w:r>
      <w:r w:rsidRPr="00677F6C">
        <w:rPr>
          <w:sz w:val="16"/>
        </w:rPr>
        <w:t xml:space="preserve"> by Hunt &amp; Eaton (2004): We Are Family: Labour Responds to Gay, Lesbian, Bisexual, and Transgender Workers. </w:t>
      </w:r>
      <w:r w:rsidRPr="00745CAE">
        <w:rPr>
          <w:rStyle w:val="StyleUnderline"/>
          <w:highlight w:val="yellow"/>
        </w:rPr>
        <w:t>The authors highlight “</w:t>
      </w:r>
      <w:r w:rsidRPr="00745CAE">
        <w:rPr>
          <w:rStyle w:val="Emphasis"/>
          <w:highlight w:val="yellow"/>
        </w:rPr>
        <w:t>collective bargaining for better wages, benefits, and working conditions is the nucleus of union activity</w:t>
      </w:r>
      <w:r w:rsidRPr="00745CAE">
        <w:rPr>
          <w:sz w:val="16"/>
          <w:highlight w:val="yellow"/>
        </w:rPr>
        <w:t xml:space="preserve">” </w:t>
      </w:r>
      <w:r w:rsidRPr="00745CAE">
        <w:rPr>
          <w:rStyle w:val="StyleUnderline"/>
          <w:highlight w:val="yellow"/>
        </w:rPr>
        <w:t>and</w:t>
      </w:r>
      <w:r w:rsidRPr="00677F6C">
        <w:rPr>
          <w:sz w:val="16"/>
        </w:rPr>
        <w:t xml:space="preserve"> emphasize the importance of LGBTQ2S+ advocacy within the union. In particular, Hunt &amp; Eaton (2004) </w:t>
      </w:r>
      <w:r w:rsidRPr="00745CAE">
        <w:rPr>
          <w:rStyle w:val="StyleUnderline"/>
          <w:highlight w:val="yellow"/>
        </w:rPr>
        <w:t xml:space="preserve">focus on </w:t>
      </w:r>
      <w:r w:rsidRPr="00745CAE">
        <w:rPr>
          <w:rStyle w:val="Emphasis"/>
          <w:highlight w:val="yellow"/>
        </w:rPr>
        <w:t xml:space="preserve">advocacy that is centered around written and legal recourse via collective agreement language </w:t>
      </w:r>
      <w:r w:rsidRPr="00AB11AE">
        <w:rPr>
          <w:rStyle w:val="Emphasis"/>
        </w:rPr>
        <w:t>and arbitration wins</w:t>
      </w:r>
      <w:r w:rsidRPr="00677F6C">
        <w:rPr>
          <w:sz w:val="16"/>
        </w:rPr>
        <w:t xml:space="preserve"> for LGBTQ2S+ workers (p.137). While this piece of written and legal advocacy is certainly a part of the puzzle, as Tiffe (2013) suggests, </w:t>
      </w:r>
      <w:r w:rsidRPr="00745CAE">
        <w:rPr>
          <w:rStyle w:val="StyleUnderline"/>
          <w:highlight w:val="yellow"/>
        </w:rPr>
        <w:t xml:space="preserve">it does not address the </w:t>
      </w:r>
      <w:r w:rsidRPr="00745CAE">
        <w:rPr>
          <w:rStyle w:val="Emphasis"/>
          <w:highlight w:val="yellow"/>
        </w:rPr>
        <w:t>systemic power imbalances</w:t>
      </w:r>
      <w:r w:rsidRPr="00745CAE">
        <w:rPr>
          <w:rStyle w:val="StyleUnderline"/>
          <w:highlight w:val="yellow"/>
        </w:rPr>
        <w:t xml:space="preserve"> </w:t>
      </w:r>
      <w:r w:rsidRPr="006C02D8">
        <w:rPr>
          <w:rStyle w:val="StyleUnderline"/>
        </w:rPr>
        <w:t>within union culture</w:t>
      </w:r>
      <w:r w:rsidRPr="00677F6C">
        <w:rPr>
          <w:rStyle w:val="StyleUnderline"/>
        </w:rPr>
        <w:t xml:space="preserve"> and nuanced, diverse, intersectional understandings of what LGBTQ2S+ workers</w:t>
      </w:r>
      <w:r w:rsidRPr="00677F6C">
        <w:rPr>
          <w:sz w:val="16"/>
        </w:rPr>
        <w:t xml:space="preserve"> need. Similarly, </w:t>
      </w:r>
      <w:r w:rsidRPr="00677F6C">
        <w:rPr>
          <w:rStyle w:val="StyleUnderline"/>
        </w:rPr>
        <w:t>Salah</w:t>
      </w:r>
      <w:r w:rsidRPr="00677F6C">
        <w:rPr>
          <w:sz w:val="16"/>
        </w:rPr>
        <w:t xml:space="preserve"> (2014) </w:t>
      </w:r>
      <w:r w:rsidRPr="00677F6C">
        <w:rPr>
          <w:rStyle w:val="StyleUnderline"/>
        </w:rPr>
        <w:t xml:space="preserve">brings into </w:t>
      </w:r>
      <w:r w:rsidRPr="00677F6C">
        <w:rPr>
          <w:rStyle w:val="Emphasis"/>
        </w:rPr>
        <w:t>question the utility of written and legal recourse as a primary method of advocacy</w:t>
      </w:r>
      <w:r w:rsidRPr="00677F6C">
        <w:rPr>
          <w:sz w:val="16"/>
        </w:rPr>
        <w:t>. They write, “</w:t>
      </w:r>
      <w:r w:rsidRPr="00745CAE">
        <w:rPr>
          <w:rStyle w:val="StyleUnderline"/>
          <w:highlight w:val="yellow"/>
        </w:rPr>
        <w:t>these motions [get] passed on paper, but</w:t>
      </w:r>
      <w:r w:rsidRPr="00677F6C">
        <w:rPr>
          <w:rStyle w:val="StyleUnderline"/>
        </w:rPr>
        <w:t xml:space="preserve"> how were they brought to the attention to the representatives expected to report back to their local? What systems of accountability are in place to ensure these motions are understood and implemented?”</w:t>
      </w:r>
      <w:r w:rsidRPr="00677F6C">
        <w:rPr>
          <w:sz w:val="16"/>
        </w:rPr>
        <w:t xml:space="preserve"> (p.159). Salah (2014) points out that </w:t>
      </w:r>
      <w:r w:rsidRPr="00745CAE">
        <w:rPr>
          <w:rStyle w:val="Emphasis"/>
          <w:highlight w:val="yellow"/>
        </w:rPr>
        <w:t>unions lack a mechanism of regulating written advocacy tools</w:t>
      </w:r>
      <w:r w:rsidRPr="00677F6C">
        <w:rPr>
          <w:sz w:val="16"/>
        </w:rPr>
        <w:t xml:space="preserve">, such as motions, </w:t>
      </w:r>
      <w:r w:rsidRPr="00745CAE">
        <w:rPr>
          <w:rStyle w:val="StyleUnderline"/>
          <w:highlight w:val="yellow"/>
        </w:rPr>
        <w:t>which suggests</w:t>
      </w:r>
      <w:r w:rsidRPr="00677F6C">
        <w:rPr>
          <w:rStyle w:val="StyleUnderline"/>
        </w:rPr>
        <w:t xml:space="preserve"> that not only are </w:t>
      </w:r>
      <w:r w:rsidRPr="00745CAE">
        <w:rPr>
          <w:rStyle w:val="StyleUnderline"/>
          <w:highlight w:val="yellow"/>
        </w:rPr>
        <w:t xml:space="preserve">these tools </w:t>
      </w:r>
      <w:r w:rsidRPr="00745CAE">
        <w:rPr>
          <w:rStyle w:val="Emphasis"/>
          <w:highlight w:val="yellow"/>
        </w:rPr>
        <w:t>performative and ineffective</w:t>
      </w:r>
      <w:r w:rsidRPr="00677F6C">
        <w:rPr>
          <w:sz w:val="16"/>
        </w:rPr>
        <w:t xml:space="preserve">, </w:t>
      </w:r>
      <w:r w:rsidRPr="00677F6C">
        <w:rPr>
          <w:rStyle w:val="StyleUnderline"/>
        </w:rPr>
        <w:t>they may not even be implemented</w:t>
      </w:r>
      <w:r w:rsidRPr="00677F6C">
        <w:rPr>
          <w:sz w:val="16"/>
        </w:rPr>
        <w:t>.</w:t>
      </w:r>
    </w:p>
    <w:p w14:paraId="6AD4DF6B" w14:textId="77777777" w:rsidR="00F521FE" w:rsidRPr="00677F6C" w:rsidRDefault="00F521FE" w:rsidP="00F521FE">
      <w:pPr>
        <w:rPr>
          <w:sz w:val="16"/>
        </w:rPr>
      </w:pPr>
      <w:r w:rsidRPr="00677F6C">
        <w:rPr>
          <w:sz w:val="16"/>
        </w:rPr>
        <w:t>A similar concern related to hetero/</w:t>
      </w:r>
      <w:r w:rsidRPr="00677F6C">
        <w:rPr>
          <w:rStyle w:val="StyleUnderline"/>
        </w:rPr>
        <w:t>homonormativity within</w:t>
      </w:r>
      <w:r w:rsidRPr="00677F6C">
        <w:rPr>
          <w:sz w:val="16"/>
        </w:rPr>
        <w:t xml:space="preserve"> LGBTQ2S+ advocacy and</w:t>
      </w:r>
      <w:r w:rsidRPr="00677F6C">
        <w:rPr>
          <w:rStyle w:val="StyleUnderline"/>
        </w:rPr>
        <w:t xml:space="preserve"> </w:t>
      </w:r>
      <w:r w:rsidRPr="00745CAE">
        <w:rPr>
          <w:rStyle w:val="StyleUnderline"/>
          <w:highlight w:val="yellow"/>
        </w:rPr>
        <w:t xml:space="preserve">the labour </w:t>
      </w:r>
      <w:r w:rsidRPr="00745CAE">
        <w:rPr>
          <w:rStyle w:val="StyleUnderline"/>
        </w:rPr>
        <w:t>movement is</w:t>
      </w:r>
      <w:r w:rsidRPr="00677F6C">
        <w:rPr>
          <w:sz w:val="16"/>
        </w:rPr>
        <w:t xml:space="preserve"> what </w:t>
      </w:r>
      <w:r w:rsidRPr="00677F6C">
        <w:rPr>
          <w:rStyle w:val="StyleUnderline"/>
        </w:rPr>
        <w:t xml:space="preserve">might be described as an </w:t>
      </w:r>
      <w:r w:rsidRPr="00745CAE">
        <w:rPr>
          <w:rStyle w:val="StyleUnderline"/>
          <w:highlight w:val="yellow"/>
        </w:rPr>
        <w:t>obsession with</w:t>
      </w:r>
      <w:r w:rsidRPr="00677F6C">
        <w:rPr>
          <w:sz w:val="16"/>
        </w:rPr>
        <w:t xml:space="preserve"> two highly visible issues: </w:t>
      </w:r>
      <w:r w:rsidRPr="00745CAE">
        <w:rPr>
          <w:rStyle w:val="Emphasis"/>
          <w:highlight w:val="yellow"/>
        </w:rPr>
        <w:t>legalizing same-sex marriage and involvement in Pride parades</w:t>
      </w:r>
      <w:r w:rsidRPr="00677F6C">
        <w:rPr>
          <w:sz w:val="16"/>
        </w:rPr>
        <w:t xml:space="preserve">. In their autobiographical article Confronting Limits, Pushing Boundaries: LGBTQ Education and Activism, Smith (2019) writes that </w:t>
      </w:r>
      <w:r w:rsidRPr="00745CAE">
        <w:rPr>
          <w:rStyle w:val="StyleUnderline"/>
          <w:highlight w:val="yellow"/>
        </w:rPr>
        <w:t>the “</w:t>
      </w:r>
      <w:r w:rsidRPr="00745CAE">
        <w:rPr>
          <w:rStyle w:val="Emphasis"/>
          <w:highlight w:val="yellow"/>
        </w:rPr>
        <w:t>primary success</w:t>
      </w:r>
      <w:r w:rsidRPr="00677F6C">
        <w:rPr>
          <w:rStyle w:val="StyleUnderline"/>
        </w:rPr>
        <w:t xml:space="preserve">” of the LGBTQ committee she was involved with </w:t>
      </w:r>
      <w:r w:rsidRPr="00745CAE">
        <w:rPr>
          <w:rStyle w:val="StyleUnderline"/>
          <w:highlight w:val="yellow"/>
        </w:rPr>
        <w:t>was</w:t>
      </w:r>
      <w:r w:rsidRPr="00677F6C">
        <w:rPr>
          <w:rStyle w:val="StyleUnderline"/>
        </w:rPr>
        <w:t xml:space="preserve"> “the fight for </w:t>
      </w:r>
      <w:r w:rsidRPr="00745CAE">
        <w:rPr>
          <w:rStyle w:val="Emphasis"/>
          <w:highlight w:val="yellow"/>
        </w:rPr>
        <w:t>spousal benefits</w:t>
      </w:r>
      <w:r w:rsidRPr="00745CAE">
        <w:rPr>
          <w:rStyle w:val="StyleUnderline"/>
          <w:highlight w:val="yellow"/>
        </w:rPr>
        <w:t xml:space="preserve"> and </w:t>
      </w:r>
      <w:r w:rsidRPr="00745CAE">
        <w:rPr>
          <w:rStyle w:val="Emphasis"/>
          <w:highlight w:val="yellow"/>
        </w:rPr>
        <w:t>same-sex marriages</w:t>
      </w:r>
      <w:r w:rsidRPr="00677F6C">
        <w:rPr>
          <w:rStyle w:val="StyleUnderline"/>
        </w:rPr>
        <w:t xml:space="preserve">” and secondly “push[ing] the labour movement to be much </w:t>
      </w:r>
      <w:r w:rsidRPr="00677F6C">
        <w:rPr>
          <w:rStyle w:val="Emphasis"/>
        </w:rPr>
        <w:t>more supportive of Pride</w:t>
      </w:r>
      <w:r w:rsidRPr="00677F6C">
        <w:rPr>
          <w:rStyle w:val="StyleUnderline"/>
        </w:rPr>
        <w:t xml:space="preserve"> issues</w:t>
      </w:r>
      <w:r w:rsidRPr="00677F6C">
        <w:rPr>
          <w:sz w:val="16"/>
        </w:rPr>
        <w:t xml:space="preserve"> in general and to participate in Pride parades” (p.37-39). Tiffe (2013) had a similar finding, noting “</w:t>
      </w:r>
      <w:r w:rsidRPr="00677F6C">
        <w:rPr>
          <w:rStyle w:val="StyleUnderline"/>
        </w:rPr>
        <w:t xml:space="preserve">marriage equality has become first priority on the mainstream gay rights agenda, and </w:t>
      </w:r>
      <w:r w:rsidRPr="00677F6C">
        <w:rPr>
          <w:rStyle w:val="Emphasis"/>
        </w:rPr>
        <w:t>big labo[u]r continues to make public coalitional strides towards this effort</w:t>
      </w:r>
      <w:r w:rsidRPr="00677F6C">
        <w:rPr>
          <w:sz w:val="16"/>
        </w:rPr>
        <w:t xml:space="preserve">” (p.4). However, Tiffe (2013) further expands to note </w:t>
      </w:r>
      <w:r w:rsidRPr="00745CAE">
        <w:rPr>
          <w:rStyle w:val="StyleUnderline"/>
          <w:highlight w:val="yellow"/>
        </w:rPr>
        <w:t xml:space="preserve">the harm caused by the </w:t>
      </w:r>
      <w:r w:rsidRPr="00745CAE">
        <w:rPr>
          <w:rStyle w:val="Emphasis"/>
          <w:highlight w:val="yellow"/>
        </w:rPr>
        <w:t>exclusive focus</w:t>
      </w:r>
      <w:r w:rsidRPr="00745CAE">
        <w:rPr>
          <w:rStyle w:val="StyleUnderline"/>
          <w:highlight w:val="yellow"/>
        </w:rPr>
        <w:t xml:space="preserve"> on</w:t>
      </w:r>
      <w:r w:rsidRPr="00677F6C">
        <w:rPr>
          <w:rStyle w:val="StyleUnderline"/>
        </w:rPr>
        <w:t xml:space="preserve"> concerns such as </w:t>
      </w:r>
      <w:r w:rsidRPr="00745CAE">
        <w:rPr>
          <w:rStyle w:val="Emphasis"/>
          <w:highlight w:val="yellow"/>
        </w:rPr>
        <w:t>legal recourse</w:t>
      </w:r>
      <w:r w:rsidRPr="00677F6C">
        <w:rPr>
          <w:rStyle w:val="StyleUnderline"/>
        </w:rPr>
        <w:t>, marriage equality, and Pride involvement as they “</w:t>
      </w:r>
      <w:r w:rsidRPr="00745CAE">
        <w:rPr>
          <w:rStyle w:val="Emphasis"/>
          <w:highlight w:val="yellow"/>
        </w:rPr>
        <w:t>distract</w:t>
      </w:r>
      <w:r w:rsidRPr="00677F6C">
        <w:rPr>
          <w:rStyle w:val="StyleUnderline"/>
        </w:rPr>
        <w:t xml:space="preserve"> the movement and the public </w:t>
      </w:r>
      <w:r w:rsidRPr="00745CAE">
        <w:rPr>
          <w:rStyle w:val="StyleUnderline"/>
          <w:highlight w:val="yellow"/>
        </w:rPr>
        <w:t xml:space="preserve">from </w:t>
      </w:r>
      <w:r w:rsidRPr="00745CAE">
        <w:rPr>
          <w:rStyle w:val="Emphasis"/>
          <w:highlight w:val="yellow"/>
        </w:rPr>
        <w:t>concerns that impact the most marginalized</w:t>
      </w:r>
      <w:r w:rsidRPr="00677F6C">
        <w:rPr>
          <w:rStyle w:val="Emphasis"/>
        </w:rPr>
        <w:t xml:space="preserve"> </w:t>
      </w:r>
      <w:r w:rsidRPr="00677F6C">
        <w:rPr>
          <w:rStyle w:val="StyleUnderline"/>
        </w:rPr>
        <w:t>members of the LGBT community</w:t>
      </w:r>
      <w:r w:rsidRPr="00677F6C">
        <w:rPr>
          <w:sz w:val="16"/>
        </w:rPr>
        <w:t xml:space="preserve">” (p. 5). Tiffe (2013) argues that while </w:t>
      </w:r>
      <w:r w:rsidRPr="00745CAE">
        <w:rPr>
          <w:rStyle w:val="StyleUnderline"/>
          <w:highlight w:val="yellow"/>
        </w:rPr>
        <w:t>unions</w:t>
      </w:r>
      <w:r w:rsidRPr="00677F6C">
        <w:rPr>
          <w:sz w:val="16"/>
        </w:rPr>
        <w:t xml:space="preserve"> prioritize these items in the gay rights agenda they </w:t>
      </w:r>
      <w:r w:rsidRPr="00745CAE">
        <w:rPr>
          <w:rStyle w:val="StyleUnderline"/>
          <w:highlight w:val="yellow"/>
        </w:rPr>
        <w:t>are</w:t>
      </w:r>
      <w:r w:rsidRPr="00677F6C">
        <w:rPr>
          <w:rStyle w:val="StyleUnderline"/>
        </w:rPr>
        <w:t xml:space="preserve"> “consistently </w:t>
      </w:r>
      <w:r w:rsidRPr="00745CAE">
        <w:rPr>
          <w:rStyle w:val="StyleUnderline"/>
          <w:highlight w:val="yellow"/>
        </w:rPr>
        <w:t xml:space="preserve">prioritiz[ing] the most privileged while </w:t>
      </w:r>
      <w:r w:rsidRPr="00745CAE">
        <w:rPr>
          <w:rStyle w:val="Emphasis"/>
          <w:highlight w:val="yellow"/>
        </w:rPr>
        <w:t>fucking over everyone else</w:t>
      </w:r>
      <w:r w:rsidRPr="00677F6C">
        <w:rPr>
          <w:sz w:val="16"/>
        </w:rPr>
        <w:t>” given that “</w:t>
      </w:r>
      <w:r w:rsidRPr="00745CAE">
        <w:rPr>
          <w:rStyle w:val="Emphasis"/>
          <w:highlight w:val="yellow"/>
        </w:rPr>
        <w:t>poor and working class people would not benefit</w:t>
      </w:r>
      <w:r w:rsidRPr="00677F6C">
        <w:rPr>
          <w:rStyle w:val="Emphasis"/>
        </w:rPr>
        <w:t xml:space="preserve"> economically </w:t>
      </w:r>
      <w:r w:rsidRPr="00745CAE">
        <w:rPr>
          <w:rStyle w:val="Emphasis"/>
          <w:highlight w:val="yellow"/>
        </w:rPr>
        <w:t>from marriage</w:t>
      </w:r>
      <w:r w:rsidRPr="00677F6C">
        <w:rPr>
          <w:rStyle w:val="StyleUnderline"/>
        </w:rPr>
        <w:t>27</w:t>
      </w:r>
      <w:r w:rsidRPr="00677F6C">
        <w:rPr>
          <w:sz w:val="16"/>
        </w:rPr>
        <w:t xml:space="preserve">” (p.5). A similar critique could be made about Pride and </w:t>
      </w:r>
      <w:r w:rsidRPr="00745CAE">
        <w:rPr>
          <w:rStyle w:val="Emphasis"/>
          <w:highlight w:val="yellow"/>
        </w:rPr>
        <w:t>most</w:t>
      </w:r>
      <w:r w:rsidRPr="00677F6C">
        <w:rPr>
          <w:rStyle w:val="Emphasis"/>
        </w:rPr>
        <w:t xml:space="preserve"> </w:t>
      </w:r>
      <w:r w:rsidRPr="00745CAE">
        <w:rPr>
          <w:rStyle w:val="Emphasis"/>
          <w:highlight w:val="yellow"/>
        </w:rPr>
        <w:t>collective agreement protections</w:t>
      </w:r>
      <w:r w:rsidRPr="00677F6C">
        <w:rPr>
          <w:sz w:val="16"/>
        </w:rPr>
        <w:t xml:space="preserve">- which </w:t>
      </w:r>
      <w:r w:rsidRPr="00745CAE">
        <w:rPr>
          <w:rStyle w:val="StyleUnderline"/>
          <w:highlight w:val="yellow"/>
        </w:rPr>
        <w:t xml:space="preserve">are centred on supporting those who </w:t>
      </w:r>
      <w:r w:rsidRPr="00745CAE">
        <w:rPr>
          <w:rStyle w:val="Emphasis"/>
          <w:highlight w:val="yellow"/>
        </w:rPr>
        <w:t>already occupy privilege</w:t>
      </w:r>
      <w:r w:rsidRPr="00677F6C">
        <w:rPr>
          <w:sz w:val="16"/>
        </w:rPr>
        <w:t xml:space="preserve">, and these </w:t>
      </w:r>
      <w:r w:rsidRPr="00AB11AE">
        <w:rPr>
          <w:rStyle w:val="StyleUnderline"/>
        </w:rPr>
        <w:t xml:space="preserve">tactics do not address </w:t>
      </w:r>
      <w:r w:rsidRPr="00AB11AE">
        <w:rPr>
          <w:rStyle w:val="Emphasis"/>
        </w:rPr>
        <w:t>systemic change</w:t>
      </w:r>
      <w:r w:rsidRPr="00677F6C">
        <w:rPr>
          <w:rStyle w:val="StyleUnderline"/>
        </w:rPr>
        <w:t xml:space="preserve"> within the labour movement </w:t>
      </w:r>
      <w:r w:rsidRPr="00677F6C">
        <w:rPr>
          <w:sz w:val="16"/>
        </w:rPr>
        <w:t xml:space="preserve">(such as decentralizing leadership power and prioritizing marginalized voices). </w:t>
      </w:r>
    </w:p>
    <w:p w14:paraId="038C0F26" w14:textId="77777777" w:rsidR="00F521FE" w:rsidRPr="00F82A85" w:rsidRDefault="00F521FE" w:rsidP="00F521FE">
      <w:pPr>
        <w:pStyle w:val="Heading4"/>
      </w:pPr>
      <w:r>
        <w:t>Wage labor necessitates drawing a</w:t>
      </w:r>
      <w:r w:rsidRPr="00F82A85">
        <w:t xml:space="preserve"> distinction between the “</w:t>
      </w:r>
      <w:r w:rsidRPr="00A54CF9">
        <w:rPr>
          <w:u w:val="single"/>
        </w:rPr>
        <w:t>good worker</w:t>
      </w:r>
      <w:r w:rsidRPr="00F82A85">
        <w:t xml:space="preserve">” and the </w:t>
      </w:r>
      <w:r w:rsidRPr="00A54CF9">
        <w:rPr>
          <w:u w:val="single"/>
        </w:rPr>
        <w:t>disruptive agent</w:t>
      </w:r>
      <w:r w:rsidRPr="00F82A85">
        <w:t xml:space="preserve"> </w:t>
      </w:r>
      <w:r>
        <w:t>as</w:t>
      </w:r>
      <w:r w:rsidRPr="00F82A85">
        <w:t xml:space="preserve"> determined by degrees </w:t>
      </w:r>
      <w:r>
        <w:t xml:space="preserve">of </w:t>
      </w:r>
      <w:r w:rsidRPr="00F82A85">
        <w:t>gendered and sexual variance.</w:t>
      </w:r>
    </w:p>
    <w:p w14:paraId="2F2DE146" w14:textId="77777777" w:rsidR="00F521FE" w:rsidRPr="00F82A85" w:rsidRDefault="00F521FE" w:rsidP="00F521FE">
      <w:r w:rsidRPr="000E4521">
        <w:rPr>
          <w:rStyle w:val="Style13ptBold"/>
        </w:rPr>
        <w:t>Ellawala</w:t>
      </w:r>
      <w:r w:rsidRPr="00F82A85">
        <w:rPr>
          <w:rStyle w:val="Style13ptBold"/>
        </w:rPr>
        <w:t xml:space="preserve"> 25</w:t>
      </w:r>
      <w:r w:rsidRPr="00F82A85">
        <w:t xml:space="preserve"> - </w:t>
      </w:r>
      <w:r w:rsidRPr="00F82A85">
        <w:rPr>
          <w:b/>
          <w:bCs/>
          <w:i/>
          <w:iCs/>
        </w:rPr>
        <w:t>Themal Ellawala</w:t>
      </w:r>
      <w:r w:rsidRPr="00F82A85">
        <w:t xml:space="preserve"> is a doctoral candidate at the Department of Anthropology, University of Illinois at Chicago. </w:t>
      </w:r>
    </w:p>
    <w:p w14:paraId="0E280450" w14:textId="77777777" w:rsidR="00F521FE" w:rsidRPr="00F82A85" w:rsidRDefault="00F521FE" w:rsidP="00F521FE">
      <w:r w:rsidRPr="000E4521">
        <w:t>(Themal Ellawala, "Labor on gender: Butch lesbians and trans men in a Sri Lankan Economic Processing Zone," 6-11-2025, Taylor &amp; Francis, https://www.tandfonline.com/doi/full/10.1080/10894160.2025.2515747, accessed 8-6-2025)</w:t>
      </w:r>
    </w:p>
    <w:p w14:paraId="303A2849" w14:textId="77777777" w:rsidR="00F521FE" w:rsidRPr="00F82A85" w:rsidRDefault="00F521FE" w:rsidP="00F521FE"/>
    <w:p w14:paraId="42284D57" w14:textId="77777777" w:rsidR="00F521FE" w:rsidRPr="0061285E" w:rsidRDefault="00F521FE" w:rsidP="00F521FE">
      <w:pPr>
        <w:rPr>
          <w:sz w:val="16"/>
        </w:rPr>
      </w:pPr>
      <w:r w:rsidRPr="0061285E">
        <w:rPr>
          <w:sz w:val="16"/>
        </w:rPr>
        <w:t xml:space="preserve">The constant presence of the EPZ as the location of this border war narrative that was rehearsed in </w:t>
      </w:r>
      <w:r w:rsidRPr="0061285E">
        <w:rPr>
          <w:rStyle w:val="StyleUnderline"/>
        </w:rPr>
        <w:t>Sri Lanka leads me to wonder what labor does to our analyses of lesbianism, trans masculinity, and the vexed border between the two</w:t>
      </w:r>
      <w:r w:rsidRPr="0061285E">
        <w:rPr>
          <w:sz w:val="16"/>
        </w:rPr>
        <w:t>. I find this political economic question critical and necessary as it has not been explored in the butch-FTM border war debate nor as central in the literature on female and trans masculinities in Sri Lanka (Ariyarathne, </w:t>
      </w:r>
      <w:r w:rsidRPr="0061285E">
        <w:t>Citation2021</w:t>
      </w:r>
      <w:r w:rsidRPr="0061285E">
        <w:rPr>
          <w:sz w:val="16"/>
        </w:rPr>
        <w:t>; de Munck, </w:t>
      </w:r>
      <w:r w:rsidRPr="0061285E">
        <w:t>Citation2005</w:t>
      </w:r>
      <w:r w:rsidRPr="0061285E">
        <w:rPr>
          <w:sz w:val="16"/>
        </w:rPr>
        <w:t>; Kuru-Utumpala, </w:t>
      </w:r>
      <w:r w:rsidRPr="0061285E">
        <w:t>Citation2013</w:t>
      </w:r>
      <w:r w:rsidRPr="0061285E">
        <w:rPr>
          <w:sz w:val="16"/>
        </w:rPr>
        <w:t>; Wijewardene, </w:t>
      </w:r>
      <w:r w:rsidRPr="0061285E">
        <w:t>Citation2007</w:t>
      </w:r>
      <w:r w:rsidRPr="0061285E">
        <w:rPr>
          <w:sz w:val="16"/>
        </w:rPr>
        <w:t>). Taking my cue from scholars who have telegraphed the need to critically locate both the lesbian and trans figures in political economy (David, </w:t>
      </w:r>
      <w:r w:rsidRPr="0061285E">
        <w:t>Citation2015</w:t>
      </w:r>
      <w:r w:rsidRPr="0061285E">
        <w:rPr>
          <w:sz w:val="16"/>
        </w:rPr>
        <w:t>; Irving, </w:t>
      </w:r>
      <w:r w:rsidRPr="0061285E">
        <w:t>Citation2008</w:t>
      </w:r>
      <w:r w:rsidRPr="0061285E">
        <w:rPr>
          <w:sz w:val="16"/>
        </w:rPr>
        <w:t>; Tweedy, </w:t>
      </w:r>
      <w:r w:rsidRPr="0061285E">
        <w:t>Citation2019</w:t>
      </w:r>
      <w:r w:rsidRPr="0061285E">
        <w:rPr>
          <w:sz w:val="16"/>
        </w:rPr>
        <w:t>; Weston &amp; Rofel, </w:t>
      </w:r>
      <w:r w:rsidRPr="0061285E">
        <w:t>Citation1984</w:t>
      </w:r>
      <w:r w:rsidRPr="0061285E">
        <w:rPr>
          <w:sz w:val="16"/>
        </w:rPr>
        <w:t>), I situate the problem of the vanishing lesbian and the proliferating trans man within the garment factory to ask what happens when we think of both figures as </w:t>
      </w:r>
      <w:r w:rsidRPr="0061285E">
        <w:rPr>
          <w:i/>
          <w:iCs/>
          <w:sz w:val="16"/>
        </w:rPr>
        <w:t>workers</w:t>
      </w:r>
      <w:r w:rsidRPr="0061285E">
        <w:rPr>
          <w:sz w:val="16"/>
        </w:rPr>
        <w:t xml:space="preserve">. In </w:t>
      </w:r>
      <w:r w:rsidRPr="0061285E">
        <w:rPr>
          <w:rStyle w:val="StyleUnderline"/>
        </w:rPr>
        <w:t>exploring the political economy of lesbian labor</w:t>
      </w:r>
      <w:r w:rsidRPr="0061285E">
        <w:rPr>
          <w:sz w:val="16"/>
        </w:rPr>
        <w:t xml:space="preserve">, Kath Weston and Lisa Rofel advance a useful analysis of </w:t>
      </w:r>
      <w:r w:rsidRPr="0061285E">
        <w:rPr>
          <w:rStyle w:val="StyleUnderline"/>
        </w:rPr>
        <w:t>needs as “historical products tied to a changing division of labor</w:t>
      </w:r>
      <w:r w:rsidRPr="0061285E">
        <w:rPr>
          <w:sz w:val="16"/>
        </w:rPr>
        <w:t>,” noting that “</w:t>
      </w:r>
      <w:r w:rsidRPr="0061285E">
        <w:rPr>
          <w:rStyle w:val="StyleUnderline"/>
          <w:highlight w:val="yellow"/>
        </w:rPr>
        <w:t xml:space="preserve">material factors </w:t>
      </w:r>
      <w:r w:rsidRPr="00AB11AE">
        <w:rPr>
          <w:rStyle w:val="StyleUnderline"/>
        </w:rPr>
        <w:t>like ownership</w:t>
      </w:r>
      <w:r w:rsidRPr="0061285E">
        <w:rPr>
          <w:sz w:val="16"/>
        </w:rPr>
        <w:t xml:space="preserve">, the division of labor, and the organization of production </w:t>
      </w:r>
      <w:r w:rsidRPr="0061285E">
        <w:rPr>
          <w:rStyle w:val="StyleUnderline"/>
          <w:highlight w:val="yellow"/>
        </w:rPr>
        <w:t xml:space="preserve">are </w:t>
      </w:r>
      <w:r w:rsidRPr="00AB11AE">
        <w:rPr>
          <w:rStyle w:val="StyleUnderline"/>
        </w:rPr>
        <w:t xml:space="preserve">dynamically </w:t>
      </w:r>
      <w:r w:rsidRPr="0061285E">
        <w:rPr>
          <w:rStyle w:val="StyleUnderline"/>
          <w:highlight w:val="yellow"/>
        </w:rPr>
        <w:t xml:space="preserve">interrelated with the production of </w:t>
      </w:r>
      <w:r w:rsidRPr="00AB11AE">
        <w:rPr>
          <w:rStyle w:val="StyleUnderline"/>
        </w:rPr>
        <w:t>needs</w:t>
      </w:r>
      <w:r w:rsidRPr="0061285E">
        <w:rPr>
          <w:rStyle w:val="StyleUnderline"/>
          <w:highlight w:val="yellow"/>
        </w:rPr>
        <w:t xml:space="preserve">, </w:t>
      </w:r>
      <w:r w:rsidRPr="0061285E">
        <w:rPr>
          <w:rStyle w:val="Emphasis"/>
          <w:highlight w:val="yellow"/>
        </w:rPr>
        <w:t>culture, perceptions, and feeling</w:t>
      </w:r>
      <w:r w:rsidRPr="0061285E">
        <w:rPr>
          <w:sz w:val="16"/>
        </w:rPr>
        <w:t>” (1984, 632). Drawing from their theorization, I analyze the </w:t>
      </w:r>
      <w:r w:rsidRPr="0061285E">
        <w:rPr>
          <w:i/>
          <w:iCs/>
          <w:sz w:val="16"/>
        </w:rPr>
        <w:t>gendered</w:t>
      </w:r>
      <w:r w:rsidRPr="0061285E">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1F2BCDC3" w14:textId="77777777" w:rsidR="00F521FE" w:rsidRPr="0061285E" w:rsidRDefault="00F521FE" w:rsidP="00F521FE">
      <w:pPr>
        <w:rPr>
          <w:b/>
          <w:bCs/>
          <w:sz w:val="16"/>
        </w:rPr>
      </w:pPr>
      <w:r w:rsidRPr="0061285E">
        <w:rPr>
          <w:b/>
          <w:bCs/>
          <w:sz w:val="16"/>
        </w:rPr>
        <w:t>Producing garments &amp; gender</w:t>
      </w:r>
    </w:p>
    <w:p w14:paraId="6E816C6E" w14:textId="77777777" w:rsidR="00F521FE" w:rsidRPr="0061285E" w:rsidRDefault="00F521FE" w:rsidP="00F521FE">
      <w:pPr>
        <w:rPr>
          <w:sz w:val="16"/>
        </w:rPr>
      </w:pPr>
      <w:r w:rsidRPr="0061285E">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1285E">
        <w:t>Citation2023</w:t>
      </w:r>
      <w:r w:rsidRPr="0061285E">
        <w:rPr>
          <w:sz w:val="16"/>
        </w:rPr>
        <w:t>; Hewamanne, </w:t>
      </w:r>
      <w:r w:rsidRPr="0061285E">
        <w:t>Citation2011</w:t>
      </w:r>
      <w:r w:rsidRPr="0061285E">
        <w:rPr>
          <w:sz w:val="16"/>
        </w:rPr>
        <w:t>; Lynch, </w:t>
      </w:r>
      <w:r w:rsidRPr="0061285E">
        <w:t>Citation2007</w:t>
      </w:r>
      <w:r w:rsidRPr="0061285E">
        <w:rPr>
          <w:sz w:val="16"/>
        </w:rPr>
        <w:t xml:space="preserve">). </w:t>
      </w:r>
      <w:r w:rsidRPr="0061285E">
        <w:rPr>
          <w:rStyle w:val="StyleUnderline"/>
          <w:highlight w:val="yellow"/>
        </w:rPr>
        <w:t>Gender-sexual variance is</w:t>
      </w:r>
      <w:r w:rsidRPr="0061285E">
        <w:rPr>
          <w:rStyle w:val="StyleUnderline"/>
        </w:rPr>
        <w:t xml:space="preserve"> discussed as being swiftly and </w:t>
      </w:r>
      <w:r w:rsidRPr="0061285E">
        <w:rPr>
          <w:rStyle w:val="StyleUnderline"/>
          <w:highlight w:val="yellow"/>
        </w:rPr>
        <w:t>vehemently rejected and punished at the nexus of the patriarchal regulation and capitalist exploitation</w:t>
      </w:r>
      <w:r w:rsidRPr="0061285E">
        <w:rPr>
          <w:rStyle w:val="StyleUnderline"/>
        </w:rPr>
        <w:t xml:space="preserve"> that animate the Taylorist management practices of these factories</w:t>
      </w:r>
      <w:r w:rsidRPr="0061285E">
        <w:rPr>
          <w:sz w:val="16"/>
        </w:rPr>
        <w:t xml:space="preserve">. It is precisely for this reason that </w:t>
      </w:r>
      <w:r w:rsidRPr="0061285E">
        <w:rPr>
          <w:rStyle w:val="Emphasis"/>
          <w:highlight w:val="yellow"/>
        </w:rPr>
        <w:t>queer desire remains sublated</w:t>
      </w:r>
      <w:r w:rsidRPr="0061285E">
        <w:rPr>
          <w:rStyle w:val="StyleUnderline"/>
        </w:rPr>
        <w:t xml:space="preserve"> in such accounts</w:t>
      </w:r>
      <w:r w:rsidRPr="0061285E">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1285E">
        <w:rPr>
          <w:rStyle w:val="StyleUnderline"/>
        </w:rPr>
        <w:t xml:space="preserve">by and large </w:t>
      </w:r>
      <w:r w:rsidRPr="0061285E">
        <w:rPr>
          <w:rStyle w:val="Emphasis"/>
          <w:highlight w:val="yellow"/>
        </w:rPr>
        <w:t>queerness is signified as “absent</w:t>
      </w:r>
      <w:r w:rsidRPr="0061285E">
        <w:rPr>
          <w:rStyle w:val="StyleUnderline"/>
        </w:rPr>
        <w:t>,” leading Sandya Hewamanne to wonder whether “the absence of an everyday vocabulary for homosexual activities…had any relationship to the seeming lack of homosexual eroticism and activities</w:t>
      </w:r>
      <w:r w:rsidRPr="0061285E">
        <w:rPr>
          <w:sz w:val="16"/>
        </w:rPr>
        <w:t>” (2011, p. 168).</w:t>
      </w:r>
    </w:p>
    <w:p w14:paraId="7629B9CF" w14:textId="77777777" w:rsidR="00F521FE" w:rsidRPr="0061285E" w:rsidRDefault="00F521FE" w:rsidP="00F521FE">
      <w:pPr>
        <w:rPr>
          <w:rStyle w:val="StyleUnderline"/>
        </w:rPr>
      </w:pPr>
      <w:r w:rsidRPr="0061285E">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7514B6">
        <w:rPr>
          <w:rStyle w:val="StyleUnderline"/>
        </w:rPr>
        <w:t>this shift in gender is analogized to the change in workplace indicates how labor inflects notions of gender-sexual variance.</w:t>
      </w:r>
    </w:p>
    <w:p w14:paraId="39CA3229" w14:textId="77777777" w:rsidR="00F521FE" w:rsidRPr="0061285E" w:rsidRDefault="00F521FE" w:rsidP="00F521FE">
      <w:pPr>
        <w:rPr>
          <w:sz w:val="16"/>
        </w:rPr>
      </w:pPr>
      <w:r w:rsidRPr="0061285E">
        <w:rPr>
          <w:rStyle w:val="StyleUnderline"/>
        </w:rPr>
        <w:t>Training analytical focus on gender-sexuality</w:t>
      </w:r>
      <w:r w:rsidRPr="0061285E">
        <w:rPr>
          <w:sz w:val="16"/>
        </w:rPr>
        <w:t xml:space="preserve"> at the EPZ </w:t>
      </w:r>
      <w:r w:rsidRPr="0061285E">
        <w:rPr>
          <w:rStyle w:val="StyleUnderline"/>
        </w:rPr>
        <w:t xml:space="preserve">reveals how the </w:t>
      </w:r>
      <w:r w:rsidRPr="0061285E">
        <w:rPr>
          <w:rStyle w:val="StyleUnderline"/>
          <w:highlight w:val="yellow"/>
        </w:rPr>
        <w:t xml:space="preserve">regulation of gender-sexual variance is a </w:t>
      </w:r>
      <w:r w:rsidRPr="0061285E">
        <w:rPr>
          <w:rStyle w:val="Emphasis"/>
          <w:highlight w:val="yellow"/>
        </w:rPr>
        <w:t>core function of this labor regime</w:t>
      </w:r>
      <w:r w:rsidRPr="0061285E">
        <w:rPr>
          <w:rStyle w:val="StyleUnderline"/>
          <w:highlight w:val="yellow"/>
        </w:rPr>
        <w:t xml:space="preserve"> </w:t>
      </w:r>
      <w:r w:rsidRPr="00257244">
        <w:rPr>
          <w:rStyle w:val="StyleUnderline"/>
        </w:rPr>
        <w:t>as it strives to feed late capitalism’s voracious appetite</w:t>
      </w:r>
      <w:r w:rsidRPr="00257244">
        <w:rPr>
          <w:sz w:val="16"/>
        </w:rPr>
        <w:t xml:space="preserve"> for</w:t>
      </w:r>
      <w:r w:rsidRPr="0061285E">
        <w:rPr>
          <w:sz w:val="16"/>
        </w:rPr>
        <w:t xml:space="preserve"> production and growth. </w:t>
      </w:r>
      <w:r w:rsidRPr="0061285E">
        <w:rPr>
          <w:rStyle w:val="StyleUnderline"/>
        </w:rPr>
        <w:t>Perceptions of gender variance inflect crucial labor decisions</w:t>
      </w:r>
      <w:r w:rsidRPr="0061285E">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1285E">
        <w:rPr>
          <w:rStyle w:val="StyleUnderline"/>
        </w:rPr>
        <w:t xml:space="preserve">a great-enough </w:t>
      </w:r>
      <w:r w:rsidRPr="0061285E">
        <w:rPr>
          <w:rStyle w:val="StyleUnderline"/>
          <w:highlight w:val="yellow"/>
        </w:rPr>
        <w:t>difference between</w:t>
      </w:r>
      <w:r w:rsidRPr="0061285E">
        <w:rPr>
          <w:rStyle w:val="StyleUnderline"/>
        </w:rPr>
        <w:t xml:space="preserve"> masculine </w:t>
      </w:r>
      <w:r w:rsidRPr="0061285E">
        <w:rPr>
          <w:rStyle w:val="StyleUnderline"/>
          <w:highlight w:val="yellow"/>
        </w:rPr>
        <w:t>appearance</w:t>
      </w:r>
      <w:r w:rsidRPr="0061285E">
        <w:rPr>
          <w:rStyle w:val="StyleUnderline"/>
        </w:rPr>
        <w:t xml:space="preserve"> (</w:t>
      </w:r>
      <w:r w:rsidRPr="0061285E">
        <w:rPr>
          <w:sz w:val="16"/>
        </w:rPr>
        <w:t xml:space="preserve">i.e., wearing men’s clothes and footwear, wearing one’s hair close cropped, growing facial hair, smoking in public) </w:t>
      </w:r>
      <w:r w:rsidRPr="0061285E">
        <w:rPr>
          <w:rStyle w:val="StyleUnderline"/>
          <w:highlight w:val="yellow"/>
        </w:rPr>
        <w:t>and</w:t>
      </w:r>
      <w:r w:rsidRPr="0061285E">
        <w:rPr>
          <w:rStyle w:val="StyleUnderline"/>
        </w:rPr>
        <w:t xml:space="preserve"> a</w:t>
      </w:r>
      <w:r w:rsidRPr="0061285E">
        <w:rPr>
          <w:sz w:val="16"/>
        </w:rPr>
        <w:t xml:space="preserve"> National </w:t>
      </w:r>
      <w:r w:rsidRPr="0061285E">
        <w:rPr>
          <w:rStyle w:val="StyleUnderline"/>
          <w:highlight w:val="yellow"/>
        </w:rPr>
        <w:t>Identity Card</w:t>
      </w:r>
      <w:r w:rsidRPr="0061285E">
        <w:rPr>
          <w:sz w:val="16"/>
        </w:rPr>
        <w:t xml:space="preserve"> (NIC) depicting a female-presenting person</w:t>
      </w:r>
      <w:r w:rsidRPr="0061285E">
        <w:t>Footnote</w:t>
      </w:r>
      <w:r w:rsidRPr="0061285E">
        <w:rPr>
          <w:vertAlign w:val="superscript"/>
        </w:rPr>
        <w:t>8</w:t>
      </w:r>
      <w:r w:rsidRPr="0061285E">
        <w:rPr>
          <w:sz w:val="16"/>
        </w:rPr>
        <w:t xml:space="preserve"> or sex as “female” </w:t>
      </w:r>
      <w:r w:rsidRPr="0061285E">
        <w:rPr>
          <w:rStyle w:val="StyleUnderline"/>
          <w:highlight w:val="yellow"/>
        </w:rPr>
        <w:t xml:space="preserve">can lead to questions </w:t>
      </w:r>
      <w:r w:rsidRPr="00257244">
        <w:rPr>
          <w:rStyle w:val="StyleUnderline"/>
        </w:rPr>
        <w:t xml:space="preserve">or statements </w:t>
      </w:r>
      <w:r w:rsidRPr="0061285E">
        <w:rPr>
          <w:rStyle w:val="StyleUnderline"/>
          <w:highlight w:val="yellow"/>
        </w:rPr>
        <w:t>like</w:t>
      </w:r>
      <w:r w:rsidRPr="0061285E">
        <w:rPr>
          <w:sz w:val="16"/>
          <w:highlight w:val="yellow"/>
        </w:rPr>
        <w:t>: “</w:t>
      </w:r>
      <w:r w:rsidRPr="0061285E">
        <w:rPr>
          <w:rStyle w:val="StyleUnderline"/>
          <w:highlight w:val="yellow"/>
        </w:rPr>
        <w:t>are you a</w:t>
      </w:r>
      <w:r w:rsidRPr="0061285E">
        <w:rPr>
          <w:rStyle w:val="StyleUnderline"/>
        </w:rPr>
        <w:t> nang</w:t>
      </w:r>
      <w:r w:rsidRPr="0061285E">
        <w:rPr>
          <w:i/>
          <w:iCs/>
          <w:sz w:val="16"/>
        </w:rPr>
        <w:t>i</w:t>
      </w:r>
      <w:r w:rsidRPr="0061285E">
        <w:rPr>
          <w:sz w:val="16"/>
        </w:rPr>
        <w:t xml:space="preserve"> [lit: younger sister, a Sinhala kinship term denoting a </w:t>
      </w:r>
      <w:r w:rsidRPr="007514B6">
        <w:rPr>
          <w:rStyle w:val="StyleUnderline"/>
        </w:rPr>
        <w:t xml:space="preserve">younger or </w:t>
      </w:r>
      <w:r w:rsidRPr="0061285E">
        <w:rPr>
          <w:rStyle w:val="StyleUnderline"/>
          <w:highlight w:val="yellow"/>
        </w:rPr>
        <w:t>socially inferior woman</w:t>
      </w:r>
      <w:r w:rsidRPr="0061285E">
        <w:rPr>
          <w:sz w:val="16"/>
        </w:rPr>
        <w:t>] or a </w:t>
      </w:r>
      <w:r w:rsidRPr="0061285E">
        <w:rPr>
          <w:i/>
          <w:iCs/>
          <w:sz w:val="16"/>
        </w:rPr>
        <w:t>malli</w:t>
      </w:r>
      <w:r w:rsidRPr="0061285E">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1285E">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1285E">
        <w:rPr>
          <w:rStyle w:val="StyleUnderline"/>
          <w:highlight w:val="yellow"/>
        </w:rPr>
        <w:t>those with</w:t>
      </w:r>
      <w:r w:rsidRPr="0061285E">
        <w:rPr>
          <w:rStyle w:val="StyleUnderline"/>
        </w:rPr>
        <w:t xml:space="preserve"> the </w:t>
      </w:r>
      <w:r w:rsidRPr="0061285E">
        <w:rPr>
          <w:rStyle w:val="StyleUnderline"/>
          <w:highlight w:val="yellow"/>
        </w:rPr>
        <w:t>power</w:t>
      </w:r>
      <w:r w:rsidRPr="0061285E">
        <w:rPr>
          <w:rStyle w:val="StyleUnderline"/>
        </w:rPr>
        <w:t xml:space="preserve"> to make employment decisions </w:t>
      </w:r>
      <w:r w:rsidRPr="0061285E">
        <w:rPr>
          <w:rStyle w:val="Emphasis"/>
          <w:highlight w:val="yellow"/>
        </w:rPr>
        <w:t>determine what constitutes a “good worker</w:t>
      </w:r>
      <w:r w:rsidRPr="00257244">
        <w:rPr>
          <w:rStyle w:val="Emphasis"/>
          <w:highlight w:val="yellow"/>
        </w:rPr>
        <w:t>”—a</w:t>
      </w:r>
      <w:r w:rsidRPr="0061285E">
        <w:rPr>
          <w:rStyle w:val="StyleUnderline"/>
        </w:rPr>
        <w:t xml:space="preserve"> </w:t>
      </w:r>
      <w:r w:rsidRPr="007514B6">
        <w:rPr>
          <w:rStyle w:val="StyleUnderline"/>
        </w:rPr>
        <w:t xml:space="preserve">capable and productive </w:t>
      </w:r>
      <w:r w:rsidRPr="0061285E">
        <w:rPr>
          <w:rStyle w:val="StyleUnderline"/>
          <w:highlight w:val="yellow"/>
        </w:rPr>
        <w:t>laborer who will maintain, rather than disrupt, factory discipline</w:t>
      </w:r>
      <w:r w:rsidRPr="0061285E">
        <w:rPr>
          <w:rStyle w:val="StyleUnderline"/>
        </w:rPr>
        <w:t>.</w:t>
      </w:r>
      <w:r w:rsidRPr="0061285E">
        <w:rPr>
          <w:sz w:val="16"/>
        </w:rPr>
        <w:t xml:space="preserve"> The culture of suspicion factory management and manpower agents inhabit and reproduce, one which treats all workers as potential thieves, liars, and wastrels (Hewamanne, </w:t>
      </w:r>
      <w:r w:rsidRPr="0061285E">
        <w:t>Citation2011</w:t>
      </w:r>
      <w:r w:rsidRPr="0061285E">
        <w:rPr>
          <w:sz w:val="16"/>
        </w:rPr>
        <w:t>; Lynch, </w:t>
      </w:r>
      <w:r w:rsidRPr="0061285E">
        <w:t>Citation2007</w:t>
      </w:r>
      <w:r w:rsidRPr="0061285E">
        <w:rPr>
          <w:sz w:val="16"/>
        </w:rPr>
        <w:t>), rears its head here to treat gender variant bodies as automatically suspect.</w:t>
      </w:r>
    </w:p>
    <w:p w14:paraId="1CF32165" w14:textId="77777777" w:rsidR="00F521FE" w:rsidRPr="0061285E" w:rsidRDefault="00F521FE" w:rsidP="00F521FE">
      <w:pPr>
        <w:rPr>
          <w:rStyle w:val="Emphasis"/>
        </w:rPr>
      </w:pPr>
      <w:r w:rsidRPr="0061285E">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1285E">
        <w:rPr>
          <w:rStyle w:val="StyleUnderline"/>
        </w:rPr>
        <w:t xml:space="preserve">What has emerged through this </w:t>
      </w:r>
      <w:r w:rsidRPr="007514B6">
        <w:rPr>
          <w:rStyle w:val="StyleUnderline"/>
        </w:rPr>
        <w:t xml:space="preserve">emergent </w:t>
      </w:r>
      <w:r w:rsidRPr="00257244">
        <w:rPr>
          <w:rStyle w:val="StyleUnderline"/>
        </w:rPr>
        <w:t xml:space="preserve">awareness of queerness and transness is </w:t>
      </w:r>
      <w:r w:rsidRPr="0061285E">
        <w:rPr>
          <w:rStyle w:val="StyleUnderline"/>
          <w:highlight w:val="yellow"/>
        </w:rPr>
        <w:t xml:space="preserve">a labor regime that no longer summarily jettisons gender variance but </w:t>
      </w:r>
      <w:r w:rsidRPr="0061285E">
        <w:rPr>
          <w:rStyle w:val="Emphasis"/>
          <w:highlight w:val="yellow"/>
        </w:rPr>
        <w:t xml:space="preserve">adjudicates between degrees of gender variance </w:t>
      </w:r>
      <w:r w:rsidRPr="0061285E">
        <w:rPr>
          <w:rStyle w:val="StyleUnderline"/>
          <w:highlight w:val="yellow"/>
        </w:rPr>
        <w:t xml:space="preserve">to </w:t>
      </w:r>
      <w:r w:rsidRPr="0061285E">
        <w:rPr>
          <w:rStyle w:val="Emphasis"/>
          <w:highlight w:val="yellow"/>
        </w:rPr>
        <w:t>selectively incorporate certain divergent bodies</w:t>
      </w:r>
      <w:r w:rsidRPr="0061285E">
        <w:rPr>
          <w:rStyle w:val="StyleUnderline"/>
        </w:rPr>
        <w:t xml:space="preserve"> into the workforce, </w:t>
      </w:r>
      <w:r w:rsidRPr="00257244">
        <w:rPr>
          <w:rStyle w:val="StyleUnderline"/>
        </w:rPr>
        <w:t xml:space="preserve">in the name of </w:t>
      </w:r>
      <w:r w:rsidRPr="0061285E">
        <w:rPr>
          <w:rStyle w:val="StyleUnderline"/>
          <w:highlight w:val="yellow"/>
        </w:rPr>
        <w:t xml:space="preserve">generating </w:t>
      </w:r>
      <w:r w:rsidRPr="0061285E">
        <w:rPr>
          <w:rStyle w:val="Emphasis"/>
          <w:highlight w:val="yellow"/>
        </w:rPr>
        <w:t>more value from more bodies.</w:t>
      </w:r>
    </w:p>
    <w:p w14:paraId="3654D2A5" w14:textId="77777777" w:rsidR="00F521FE" w:rsidRPr="0061285E" w:rsidRDefault="00F521FE" w:rsidP="00F521FE">
      <w:pPr>
        <w:rPr>
          <w:rStyle w:val="StyleUnderline"/>
        </w:rPr>
      </w:pPr>
      <w:r w:rsidRPr="0061285E">
        <w:rPr>
          <w:sz w:val="16"/>
        </w:rPr>
        <w:t>While scholars have noted that gender transition can prompt exclusion from the formal workforce (de Souza and de Pádua Carrieri </w:t>
      </w:r>
      <w:r w:rsidRPr="0061285E">
        <w:t>Citation2015</w:t>
      </w:r>
      <w:r w:rsidRPr="0061285E">
        <w:rPr>
          <w:sz w:val="16"/>
        </w:rPr>
        <w:t>)—which produces the chronic issue of trans un/underemployment in Sri Lanka (Chowdhury, </w:t>
      </w:r>
      <w:r w:rsidRPr="0061285E">
        <w:t>Citation2021</w:t>
      </w:r>
      <w:r w:rsidRPr="0061285E">
        <w:rPr>
          <w:sz w:val="16"/>
        </w:rPr>
        <w:t xml:space="preserve">)—more </w:t>
      </w:r>
      <w:r w:rsidRPr="0061285E">
        <w:rPr>
          <w:rStyle w:val="StyleUnderline"/>
        </w:rPr>
        <w:t>recent literature has emphasized the need to “account for the culturally and historically specific ways in which ‘</w:t>
      </w:r>
      <w:r w:rsidRPr="00257244">
        <w:rPr>
          <w:rStyle w:val="Emphasis"/>
        </w:rPr>
        <w:t>doing transgender’</w:t>
      </w:r>
      <w:r w:rsidRPr="00257244">
        <w:rPr>
          <w:rStyle w:val="StyleUnderline"/>
        </w:rPr>
        <w:t xml:space="preserve">…can be put to work in the expansion and </w:t>
      </w:r>
      <w:r w:rsidRPr="00257244">
        <w:rPr>
          <w:rStyle w:val="Emphasis"/>
        </w:rPr>
        <w:t>accumulation of global capital</w:t>
      </w:r>
      <w:r w:rsidRPr="0061285E">
        <w:rPr>
          <w:rStyle w:val="StyleUnderline"/>
        </w:rPr>
        <w:t>”</w:t>
      </w:r>
      <w:r w:rsidRPr="0061285E">
        <w:rPr>
          <w:sz w:val="16"/>
        </w:rPr>
        <w:t xml:space="preserve"> (David, </w:t>
      </w:r>
      <w:r w:rsidRPr="0061285E">
        <w:t>Citation2015</w:t>
      </w:r>
      <w:r w:rsidRPr="0061285E">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1285E">
        <w:t>Citation2024</w:t>
      </w:r>
      <w:r w:rsidRPr="0061285E">
        <w:rPr>
          <w:sz w:val="16"/>
        </w:rPr>
        <w:t xml:space="preserve">). </w:t>
      </w:r>
      <w:r w:rsidRPr="0061285E">
        <w:rPr>
          <w:rStyle w:val="StyleUnderline"/>
        </w:rPr>
        <w:t>As factories turn to labor casualization as a solution, trans workers enter the frame.</w:t>
      </w:r>
    </w:p>
    <w:p w14:paraId="6F21CB32" w14:textId="77777777" w:rsidR="00F521FE" w:rsidRPr="0061285E" w:rsidRDefault="00F521FE" w:rsidP="00F521FE">
      <w:pPr>
        <w:rPr>
          <w:sz w:val="16"/>
        </w:rPr>
      </w:pPr>
      <w:r w:rsidRPr="0061285E">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1285E">
        <w:rPr>
          <w:rStyle w:val="StyleUnderline"/>
        </w:rPr>
        <w:t xml:space="preserve">That nearly all of the trans men I spoke to work as manpower workers also indicates how </w:t>
      </w:r>
      <w:r w:rsidRPr="007514B6">
        <w:rPr>
          <w:rStyle w:val="StyleUnderline"/>
        </w:rPr>
        <w:t xml:space="preserve">gender variance contributes in no small measure to constituting what is viewed by the management class as a </w:t>
      </w:r>
      <w:r w:rsidRPr="007514B6">
        <w:rPr>
          <w:rStyle w:val="Emphasis"/>
        </w:rPr>
        <w:t>dependable supplementary workforce</w:t>
      </w:r>
      <w:r w:rsidRPr="0061285E">
        <w:rPr>
          <w:sz w:val="16"/>
        </w:rPr>
        <w:t xml:space="preserve">. Both </w:t>
      </w:r>
      <w:r w:rsidRPr="0061285E">
        <w:rPr>
          <w:rStyle w:val="StyleUnderline"/>
        </w:rPr>
        <w:t>butch lesbians and trans men mentioned that the choices they had made to achieve gender euphoria</w:t>
      </w:r>
      <w:r w:rsidRPr="0061285E">
        <w:rPr>
          <w:sz w:val="16"/>
        </w:rPr>
        <w:t xml:space="preserve"> since arriving at the EPZ—cutting their hair short, wearing men’s clothes, smoking cigarettes and drinking alcohol, and trans men undergoing Hormone Replacement Therapy (HRT)—</w:t>
      </w:r>
      <w:r w:rsidRPr="0061285E">
        <w:rPr>
          <w:rStyle w:val="StyleUnderline"/>
        </w:rPr>
        <w:t>meant that it was not possible for them to visit their family at present for fear of their disapproval or worse</w:t>
      </w:r>
      <w:r w:rsidRPr="0061285E">
        <w:rPr>
          <w:sz w:val="16"/>
        </w:rPr>
        <w:t xml:space="preserve">. </w:t>
      </w:r>
      <w:r w:rsidRPr="007514B6">
        <w:rPr>
          <w:rStyle w:val="StyleUnderline"/>
        </w:rPr>
        <w:t xml:space="preserve">The </w:t>
      </w:r>
      <w:r w:rsidRPr="0061285E">
        <w:rPr>
          <w:rStyle w:val="Emphasis"/>
          <w:highlight w:val="yellow"/>
        </w:rPr>
        <w:t xml:space="preserve">marginality they experience in normative kin </w:t>
      </w:r>
      <w:r w:rsidRPr="0061285E">
        <w:rPr>
          <w:rStyle w:val="StyleUnderline"/>
          <w:highlight w:val="yellow"/>
        </w:rPr>
        <w:t xml:space="preserve">relations meant </w:t>
      </w:r>
      <w:r w:rsidRPr="007514B6">
        <w:rPr>
          <w:rStyle w:val="StyleUnderline"/>
        </w:rPr>
        <w:t xml:space="preserve">that their </w:t>
      </w:r>
      <w:r w:rsidRPr="0061285E">
        <w:rPr>
          <w:rStyle w:val="Emphasis"/>
          <w:highlight w:val="yellow"/>
        </w:rPr>
        <w:t>labor can be exploited without interruption</w:t>
      </w:r>
      <w:r w:rsidRPr="0061285E">
        <w:rPr>
          <w:sz w:val="16"/>
        </w:rPr>
        <w:t xml:space="preserve"> (De Guzman, </w:t>
      </w:r>
      <w:r w:rsidRPr="0061285E">
        <w:t>Citation2020</w:t>
      </w:r>
      <w:r w:rsidRPr="0061285E">
        <w:rPr>
          <w:sz w:val="16"/>
        </w:rPr>
        <w:t>).</w:t>
      </w:r>
    </w:p>
    <w:p w14:paraId="7E7D3366" w14:textId="77777777" w:rsidR="00F521FE" w:rsidRPr="0061285E" w:rsidRDefault="00F521FE" w:rsidP="00F521FE">
      <w:pPr>
        <w:rPr>
          <w:sz w:val="16"/>
        </w:rPr>
      </w:pPr>
      <w:r w:rsidRPr="0061285E">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1285E">
        <w:rPr>
          <w:rStyle w:val="Emphasis"/>
          <w:highlight w:val="yellow"/>
        </w:rPr>
        <w:t>the degree of gender congruence dictated value within a gendered division of labor.</w:t>
      </w:r>
      <w:r w:rsidRPr="0061285E">
        <w:rPr>
          <w:sz w:val="16"/>
        </w:rPr>
        <w:t xml:space="preserve"> </w:t>
      </w:r>
      <w:r w:rsidRPr="0061285E">
        <w:rPr>
          <w:rStyle w:val="StyleUnderline"/>
        </w:rPr>
        <w:t xml:space="preserve">Both </w:t>
      </w:r>
      <w:r w:rsidRPr="0061285E">
        <w:rPr>
          <w:rStyle w:val="StyleUnderline"/>
          <w:highlight w:val="yellow"/>
        </w:rPr>
        <w:t>lesbian and trans</w:t>
      </w:r>
      <w:r w:rsidRPr="0061285E">
        <w:rPr>
          <w:rStyle w:val="StyleUnderline"/>
        </w:rPr>
        <w:t xml:space="preserve"> interlocutors mentioned that </w:t>
      </w:r>
      <w:r w:rsidRPr="0061285E">
        <w:rPr>
          <w:rStyle w:val="StyleUnderline"/>
          <w:highlight w:val="yellow"/>
        </w:rPr>
        <w:t xml:space="preserve">consistency in gender </w:t>
      </w:r>
      <w:r w:rsidRPr="007514B6">
        <w:rPr>
          <w:rStyle w:val="StyleUnderline"/>
        </w:rPr>
        <w:t>across presentation and identity documents</w:t>
      </w:r>
      <w:r w:rsidRPr="0061285E">
        <w:rPr>
          <w:rStyle w:val="StyleUnderline"/>
          <w:highlight w:val="yellow"/>
        </w:rPr>
        <w:t xml:space="preserve"> could secure work that was </w:t>
      </w:r>
      <w:r w:rsidRPr="0061285E">
        <w:rPr>
          <w:rStyle w:val="Emphasis"/>
          <w:highlight w:val="yellow"/>
        </w:rPr>
        <w:t>deemed desirable</w:t>
      </w:r>
      <w:r w:rsidRPr="0061285E">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1285E">
        <w:t>Footnote</w:t>
      </w:r>
      <w:r w:rsidRPr="0061285E">
        <w:rPr>
          <w:vertAlign w:val="superscript"/>
        </w:rPr>
        <w:t>9</w:t>
      </w:r>
      <w:r w:rsidRPr="0061285E">
        <w:rPr>
          <w:sz w:val="16"/>
        </w:rPr>
        <w:t> </w:t>
      </w:r>
      <w:r w:rsidRPr="0061285E">
        <w:rPr>
          <w:rStyle w:val="StyleUnderline"/>
          <w:highlight w:val="yellow"/>
        </w:rPr>
        <w:t>Wages become explicitly gendered</w:t>
      </w:r>
      <w:r w:rsidRPr="0061285E">
        <w:rPr>
          <w:sz w:val="16"/>
        </w:rPr>
        <w:t xml:space="preserve"> in such scenarios, </w:t>
      </w:r>
      <w:r w:rsidRPr="0061285E">
        <w:rPr>
          <w:rStyle w:val="StyleUnderline"/>
          <w:highlight w:val="yellow"/>
        </w:rPr>
        <w:t xml:space="preserve">reflecting not the value of the labor </w:t>
      </w:r>
      <w:r w:rsidRPr="007514B6">
        <w:rPr>
          <w:rStyle w:val="StyleUnderline"/>
        </w:rPr>
        <w:t xml:space="preserve">performed </w:t>
      </w:r>
      <w:r w:rsidRPr="0061285E">
        <w:rPr>
          <w:rStyle w:val="StyleUnderline"/>
          <w:highlight w:val="yellow"/>
        </w:rPr>
        <w:t xml:space="preserve">but the </w:t>
      </w:r>
      <w:r w:rsidRPr="0061285E">
        <w:rPr>
          <w:rStyle w:val="Emphasis"/>
          <w:highlight w:val="yellow"/>
        </w:rPr>
        <w:t>gendered value of the laborer</w:t>
      </w:r>
      <w:r w:rsidRPr="0061285E">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2429C22C" w14:textId="77777777" w:rsidR="00F521FE" w:rsidRPr="0061285E" w:rsidRDefault="00F521FE" w:rsidP="00F521FE">
      <w:pPr>
        <w:rPr>
          <w:sz w:val="16"/>
        </w:rPr>
      </w:pPr>
      <w:r w:rsidRPr="0061285E">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1285E">
        <w:rPr>
          <w:i/>
          <w:iCs/>
          <w:sz w:val="16"/>
        </w:rPr>
        <w:t>a priori</w:t>
      </w:r>
      <w:r w:rsidRPr="0061285E">
        <w:rPr>
          <w:sz w:val="16"/>
        </w:rPr>
        <w:t xml:space="preserve"> gendered state leading to the assignment and performance of gendered labor. Instead, both butch lesbians and trans men spoke to how </w:t>
      </w:r>
      <w:r w:rsidRPr="007514B6">
        <w:rPr>
          <w:rStyle w:val="StyleUnderline"/>
        </w:rPr>
        <w:t xml:space="preserve">the performance of gendered labor affirmed and </w:t>
      </w:r>
      <w:r w:rsidRPr="007514B6">
        <w:rPr>
          <w:rStyle w:val="Emphasis"/>
        </w:rPr>
        <w:t>transformed their gendered sense of self as well</w:t>
      </w:r>
      <w:r w:rsidRPr="0061285E">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1285E">
        <w:rPr>
          <w:rStyle w:val="StyleUnderline"/>
        </w:rPr>
        <w:t>the declaration that he is a man that precedes labor is not only a definitive statement, but also an aspiration</w:t>
      </w:r>
      <w:r w:rsidRPr="0061285E">
        <w:rPr>
          <w:sz w:val="16"/>
        </w:rPr>
        <w:t xml:space="preserve">. It is the motivation to reach that goal that propels him through grueling work that he later described as exacting an immense toll on his body. </w:t>
      </w:r>
      <w:r w:rsidRPr="0061285E">
        <w:rPr>
          <w:rStyle w:val="StyleUnderline"/>
        </w:rPr>
        <w:t>Succeeding in masculine labor just like other men affirms his gender, concretizes masculinity as real, present, tangible</w:t>
      </w:r>
      <w:r w:rsidRPr="0061285E">
        <w:rPr>
          <w:sz w:val="16"/>
        </w:rPr>
        <w:t>.</w:t>
      </w:r>
    </w:p>
    <w:p w14:paraId="710ADE09" w14:textId="77777777" w:rsidR="00F521FE" w:rsidRPr="0061285E" w:rsidRDefault="00F521FE" w:rsidP="00F521FE">
      <w:pPr>
        <w:rPr>
          <w:sz w:val="16"/>
        </w:rPr>
      </w:pPr>
      <w:r w:rsidRPr="0061285E">
        <w:rPr>
          <w:sz w:val="16"/>
        </w:rPr>
        <w:t xml:space="preserve">Hasitha said as much in saying that as he performs heavy labor “our dream of [transitioning] becomes more intense. [We] feel the urge to get all that work [of transitioning] done faster.” </w:t>
      </w:r>
      <w:r w:rsidRPr="009203BA">
        <w:rPr>
          <w:rStyle w:val="StyleUnderline"/>
        </w:rPr>
        <w:t>The phenomenology of performing masculinized labor is one that intensifies his experience of masculinity, and demands immediate completion, perfection</w:t>
      </w:r>
      <w:r w:rsidRPr="009203BA">
        <w:rPr>
          <w:sz w:val="16"/>
        </w:rPr>
        <w:t xml:space="preserve">. </w:t>
      </w:r>
      <w:r w:rsidRPr="009203BA">
        <w:rPr>
          <w:rStyle w:val="Emphasis"/>
        </w:rPr>
        <w:t>Labor here is described as having a transing effect</w:t>
      </w:r>
      <w:r w:rsidRPr="0061285E">
        <w:rPr>
          <w:sz w:val="16"/>
        </w:rPr>
        <w:t xml:space="preserve">, </w:t>
      </w:r>
      <w:r w:rsidRPr="0061285E">
        <w:rPr>
          <w:rStyle w:val="StyleUnderline"/>
        </w:rPr>
        <w:t xml:space="preserve">one </w:t>
      </w:r>
      <w:r w:rsidRPr="007514B6">
        <w:rPr>
          <w:rStyle w:val="StyleUnderline"/>
        </w:rPr>
        <w:t>which accents and accentuates a gendered experience</w:t>
      </w:r>
      <w:r w:rsidRPr="0061285E">
        <w:rPr>
          <w:rStyle w:val="StyleUnderline"/>
        </w:rPr>
        <w:t xml:space="preserve"> and deepens the yearning for transitions and transmutations. </w:t>
      </w:r>
      <w:r w:rsidRPr="0061285E">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1285E">
        <w:rPr>
          <w:rStyle w:val="StyleUnderline"/>
          <w:highlight w:val="yellow"/>
        </w:rPr>
        <w:t>to perform heavy labor is to imagine a</w:t>
      </w:r>
      <w:r w:rsidRPr="0061285E">
        <w:rPr>
          <w:rStyle w:val="StyleUnderline"/>
        </w:rPr>
        <w:t xml:space="preserve"> reciprocal, mutually constitutive </w:t>
      </w:r>
      <w:r w:rsidRPr="0061285E">
        <w:rPr>
          <w:rStyle w:val="StyleUnderline"/>
          <w:highlight w:val="yellow"/>
        </w:rPr>
        <w:t xml:space="preserve">relationship between the gendered body and its exertions </w:t>
      </w:r>
      <w:r w:rsidRPr="007514B6">
        <w:rPr>
          <w:rStyle w:val="StyleUnderline"/>
        </w:rPr>
        <w:t>upon the world</w:t>
      </w:r>
      <w:r w:rsidRPr="0061285E">
        <w:rPr>
          <w:rStyle w:val="StyleUnderline"/>
        </w:rPr>
        <w:t>. Butch lesbians and trans men alike are transed by the work they perform</w:t>
      </w:r>
      <w:r w:rsidRPr="0061285E">
        <w:rPr>
          <w:sz w:val="16"/>
        </w:rPr>
        <w:t>, experiencing an idiom of masculinity in the laboring moment that propels them to </w:t>
      </w:r>
      <w:r w:rsidRPr="0061285E">
        <w:rPr>
          <w:i/>
          <w:iCs/>
          <w:sz w:val="16"/>
        </w:rPr>
        <w:t>trans</w:t>
      </w:r>
      <w:r w:rsidRPr="0061285E">
        <w:rPr>
          <w:sz w:val="16"/>
        </w:rPr>
        <w:t>gress (hormonally, surgically, behaviorally, and/or sartorially) toward a gendered sublime.</w:t>
      </w:r>
    </w:p>
    <w:p w14:paraId="48F4E71F" w14:textId="77777777" w:rsidR="00F521FE" w:rsidRPr="0061285E" w:rsidRDefault="00F521FE" w:rsidP="00F521FE">
      <w:pPr>
        <w:rPr>
          <w:sz w:val="16"/>
        </w:rPr>
      </w:pPr>
      <w:r w:rsidRPr="0061285E">
        <w:rPr>
          <w:sz w:val="16"/>
        </w:rPr>
        <w:t>The </w:t>
      </w:r>
      <w:r w:rsidRPr="0061285E">
        <w:rPr>
          <w:i/>
          <w:iCs/>
          <w:sz w:val="16"/>
        </w:rPr>
        <w:t>transing</w:t>
      </w:r>
      <w:r w:rsidRPr="0061285E">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1285E">
        <w:rPr>
          <w:rStyle w:val="StyleUnderline"/>
        </w:rPr>
        <w:t>Gender-variant manpower workers struggle to secure work due to the abjection that is read onto their bodies</w:t>
      </w:r>
      <w:r w:rsidRPr="0061285E">
        <w:rPr>
          <w:sz w:val="16"/>
        </w:rPr>
        <w:t xml:space="preserve">, and Hasitha and others mentioned that it is only their proven record of hard work, </w:t>
      </w:r>
      <w:r w:rsidRPr="0061285E">
        <w:rPr>
          <w:rStyle w:val="StyleUnderline"/>
        </w:rPr>
        <w:t>which is premised upon congruence with normative notions of masculinity</w:t>
      </w:r>
      <w:r w:rsidRPr="0061285E">
        <w:rPr>
          <w:sz w:val="16"/>
        </w:rPr>
        <w:t>—great strength, endurance, grit, determination (Ellawala, </w:t>
      </w:r>
      <w:r w:rsidRPr="0061285E">
        <w:t>Citation2024</w:t>
      </w:r>
      <w:r w:rsidRPr="0061285E">
        <w:rPr>
          <w:sz w:val="16"/>
        </w:rPr>
        <w:t xml:space="preserve">)—that helped them overcome this “disadvantage.” </w:t>
      </w:r>
      <w:r w:rsidRPr="0061285E">
        <w:rPr>
          <w:rStyle w:val="StyleUnderline"/>
        </w:rPr>
        <w:t>The transing effect of masculinized labor</w:t>
      </w:r>
      <w:r w:rsidRPr="0061285E">
        <w:rPr>
          <w:sz w:val="16"/>
        </w:rPr>
        <w:t xml:space="preserve"> in the EPZ garment factory is one that </w:t>
      </w:r>
      <w:r w:rsidRPr="0061285E">
        <w:rPr>
          <w:rStyle w:val="StyleUnderline"/>
        </w:rPr>
        <w:t xml:space="preserve">propels workers toward normative masculinity, </w:t>
      </w:r>
      <w:r w:rsidRPr="0061285E">
        <w:rPr>
          <w:rStyle w:val="Emphasis"/>
        </w:rPr>
        <w:t xml:space="preserve">and this </w:t>
      </w:r>
      <w:r w:rsidRPr="0061285E">
        <w:rPr>
          <w:rStyle w:val="Emphasis"/>
          <w:highlight w:val="yellow"/>
        </w:rPr>
        <w:t xml:space="preserve">transition from gender variance to gender conformity is rewarded </w:t>
      </w:r>
      <w:r w:rsidRPr="007514B6">
        <w:rPr>
          <w:rStyle w:val="Emphasis"/>
        </w:rPr>
        <w:t>by the factory labor regime</w:t>
      </w:r>
      <w:r w:rsidRPr="0061285E">
        <w:rPr>
          <w:sz w:val="16"/>
        </w:rPr>
        <w:t xml:space="preserve"> </w:t>
      </w:r>
      <w:r w:rsidRPr="0061285E">
        <w:rPr>
          <w:rStyle w:val="StyleUnderline"/>
          <w:highlight w:val="yellow"/>
        </w:rPr>
        <w:t>through</w:t>
      </w:r>
      <w:r w:rsidRPr="0061285E">
        <w:rPr>
          <w:sz w:val="16"/>
        </w:rPr>
        <w:t xml:space="preserve"> the rare, though never absolute, </w:t>
      </w:r>
      <w:r w:rsidRPr="0061285E">
        <w:rPr>
          <w:rStyle w:val="Emphasis"/>
          <w:highlight w:val="yellow"/>
        </w:rPr>
        <w:t>assurance of work.</w:t>
      </w:r>
    </w:p>
    <w:p w14:paraId="765360CF" w14:textId="77777777" w:rsidR="00F521FE" w:rsidRPr="0061285E" w:rsidRDefault="00F521FE" w:rsidP="00F521FE">
      <w:pPr>
        <w:rPr>
          <w:sz w:val="16"/>
        </w:rPr>
      </w:pPr>
      <w:r w:rsidRPr="0061285E">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1285E">
        <w:rPr>
          <w:rStyle w:val="Emphasis"/>
          <w:highlight w:val="yellow"/>
        </w:rPr>
        <w:t>in the Philippines</w:t>
      </w:r>
      <w:r w:rsidRPr="0061285E">
        <w:rPr>
          <w:sz w:val="16"/>
        </w:rPr>
        <w:t xml:space="preserve">, Emmanuel David notes that </w:t>
      </w:r>
      <w:r w:rsidRPr="0061285E">
        <w:rPr>
          <w:rStyle w:val="StyleUnderline"/>
          <w:highlight w:val="yellow"/>
        </w:rPr>
        <w:t>managers</w:t>
      </w:r>
      <w:r w:rsidRPr="0061285E">
        <w:rPr>
          <w:rStyle w:val="StyleUnderline"/>
        </w:rPr>
        <w:t xml:space="preserve"> </w:t>
      </w:r>
      <w:r w:rsidRPr="0061285E">
        <w:rPr>
          <w:rStyle w:val="StyleUnderline"/>
          <w:highlight w:val="yellow"/>
        </w:rPr>
        <w:t xml:space="preserve">preferred trans workers as they were deemed </w:t>
      </w:r>
      <w:r w:rsidRPr="0061285E">
        <w:rPr>
          <w:rStyle w:val="Emphasis"/>
          <w:highlight w:val="yellow"/>
        </w:rPr>
        <w:t>dutiful workers</w:t>
      </w:r>
      <w:r w:rsidRPr="0061285E">
        <w:rPr>
          <w:rStyle w:val="StyleUnderline"/>
          <w:highlight w:val="yellow"/>
        </w:rPr>
        <w:t xml:space="preserve"> “because they have to save up money for their breast augmentation</w:t>
      </w:r>
      <w:r w:rsidRPr="0061285E">
        <w:rPr>
          <w:sz w:val="16"/>
        </w:rPr>
        <w:t xml:space="preserve"> or anything to do with their physical bodies” (2018, p. 181), which demonstrates how </w:t>
      </w:r>
      <w:r w:rsidRPr="007514B6">
        <w:rPr>
          <w:rStyle w:val="StyleUnderline"/>
        </w:rPr>
        <w:t xml:space="preserve">capitalist </w:t>
      </w:r>
      <w:r w:rsidRPr="009203BA">
        <w:rPr>
          <w:rStyle w:val="StyleUnderline"/>
        </w:rPr>
        <w:t xml:space="preserve">labor disciplining is achieved through </w:t>
      </w:r>
      <w:r w:rsidRPr="009203BA">
        <w:rPr>
          <w:rStyle w:val="Emphasis"/>
        </w:rPr>
        <w:t>consumption toward gendered self-making</w:t>
      </w:r>
      <w:r w:rsidRPr="0061285E">
        <w:rPr>
          <w:rStyle w:val="StyleUnderline"/>
        </w:rPr>
        <w:t>.</w:t>
      </w:r>
      <w:r w:rsidRPr="0061285E">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77B5C927" w14:textId="77777777" w:rsidR="00F521FE" w:rsidRPr="0061285E" w:rsidRDefault="00F521FE" w:rsidP="00F521FE">
      <w:pPr>
        <w:rPr>
          <w:sz w:val="16"/>
        </w:rPr>
      </w:pPr>
      <w:r w:rsidRPr="0061285E">
        <w:rPr>
          <w:sz w:val="16"/>
        </w:rPr>
        <w:t xml:space="preserve">My interlocutors also spoke to how </w:t>
      </w:r>
      <w:r w:rsidRPr="0061285E">
        <w:rPr>
          <w:rStyle w:val="StyleUnderline"/>
          <w:highlight w:val="yellow"/>
        </w:rPr>
        <w:t>the</w:t>
      </w:r>
      <w:r w:rsidRPr="0061285E">
        <w:rPr>
          <w:rStyle w:val="StyleUnderline"/>
        </w:rPr>
        <w:t xml:space="preserve"> </w:t>
      </w:r>
      <w:r w:rsidRPr="0061285E">
        <w:rPr>
          <w:rStyle w:val="StyleUnderline"/>
          <w:highlight w:val="yellow"/>
        </w:rPr>
        <w:t xml:space="preserve">social </w:t>
      </w:r>
      <w:r w:rsidRPr="0061285E">
        <w:rPr>
          <w:rStyle w:val="StyleUnderline"/>
        </w:rPr>
        <w:t xml:space="preserve">life of work could reward or </w:t>
      </w:r>
      <w:r w:rsidRPr="0061285E">
        <w:rPr>
          <w:rStyle w:val="Emphasis"/>
        </w:rPr>
        <w:t>punish workers for gender variation</w:t>
      </w:r>
      <w:r w:rsidRPr="0061285E">
        <w:rPr>
          <w:sz w:val="16"/>
        </w:rPr>
        <w:t xml:space="preserve">. </w:t>
      </w:r>
      <w:r w:rsidRPr="0061285E">
        <w:rPr>
          <w:rStyle w:val="StyleUnderline"/>
        </w:rPr>
        <w:t>What emerged</w:t>
      </w:r>
      <w:r w:rsidRPr="0061285E">
        <w:rPr>
          <w:sz w:val="16"/>
        </w:rPr>
        <w:t xml:space="preserve"> from their experiences and insight </w:t>
      </w:r>
      <w:r w:rsidRPr="0061285E">
        <w:rPr>
          <w:rStyle w:val="StyleUnderline"/>
        </w:rPr>
        <w:t xml:space="preserve">is an </w:t>
      </w:r>
      <w:r w:rsidRPr="0061285E">
        <w:rPr>
          <w:rStyle w:val="StyleUnderline"/>
          <w:highlight w:val="yellow"/>
        </w:rPr>
        <w:t>understanding</w:t>
      </w:r>
      <w:r w:rsidRPr="0061285E">
        <w:rPr>
          <w:rStyle w:val="StyleUnderline"/>
        </w:rPr>
        <w:t xml:space="preserve"> </w:t>
      </w:r>
      <w:r w:rsidRPr="0061285E">
        <w:rPr>
          <w:rStyle w:val="StyleUnderline"/>
          <w:highlight w:val="yellow"/>
        </w:rPr>
        <w:t>of</w:t>
      </w:r>
      <w:r w:rsidRPr="0061285E">
        <w:rPr>
          <w:rStyle w:val="StyleUnderline"/>
        </w:rPr>
        <w:t xml:space="preserve"> </w:t>
      </w:r>
      <w:r w:rsidRPr="0061285E">
        <w:rPr>
          <w:rStyle w:val="Emphasis"/>
          <w:highlight w:val="yellow"/>
        </w:rPr>
        <w:t>fellow workers as regulatory agents</w:t>
      </w:r>
      <w:r w:rsidRPr="0061285E">
        <w:rPr>
          <w:sz w:val="16"/>
        </w:rPr>
        <w:t xml:space="preserve"> in the workplace, </w:t>
      </w:r>
      <w:r w:rsidRPr="0061285E">
        <w:rPr>
          <w:rStyle w:val="Emphasis"/>
        </w:rPr>
        <w:t xml:space="preserve">which </w:t>
      </w:r>
      <w:r w:rsidRPr="0061285E">
        <w:rPr>
          <w:rStyle w:val="Emphasis"/>
          <w:highlight w:val="yellow"/>
        </w:rPr>
        <w:t>disallows a romantic notion of worker solidarity or reductionist divisions of management versus workers</w:t>
      </w:r>
      <w:r w:rsidRPr="0061285E">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1285E">
        <w:rPr>
          <w:rStyle w:val="StyleUnderline"/>
          <w:highlight w:val="yellow"/>
        </w:rPr>
        <w:t>legibility</w:t>
      </w:r>
      <w:r w:rsidRPr="0061285E">
        <w:rPr>
          <w:sz w:val="16"/>
        </w:rPr>
        <w:t xml:space="preserve"> that </w:t>
      </w:r>
      <w:r w:rsidRPr="0061285E">
        <w:rPr>
          <w:rStyle w:val="StyleUnderline"/>
          <w:highlight w:val="yellow"/>
        </w:rPr>
        <w:t xml:space="preserve">comes with conforming to </w:t>
      </w:r>
      <w:r w:rsidRPr="0061285E">
        <w:rPr>
          <w:rStyle w:val="Emphasis"/>
          <w:highlight w:val="yellow"/>
        </w:rPr>
        <w:t>male ideals of hard work</w:t>
      </w:r>
      <w:r w:rsidRPr="0061285E">
        <w:rPr>
          <w:rStyle w:val="StyleUnderline"/>
        </w:rPr>
        <w:t xml:space="preserve"> and endurance</w:t>
      </w:r>
      <w:r w:rsidRPr="0061285E">
        <w:rPr>
          <w:sz w:val="16"/>
        </w:rPr>
        <w:t xml:space="preserve"> grant butch lesbians and trans men a degree of social acceptance and respect among their peers, </w:t>
      </w:r>
      <w:r w:rsidRPr="0061285E">
        <w:rPr>
          <w:rStyle w:val="StyleUnderline"/>
        </w:rPr>
        <w:t>which in turn motivates them to continue working</w:t>
      </w:r>
      <w:r w:rsidRPr="0061285E">
        <w:rPr>
          <w:sz w:val="16"/>
        </w:rPr>
        <w:t xml:space="preserve"> diligently </w:t>
      </w:r>
      <w:r w:rsidRPr="0061285E">
        <w:rPr>
          <w:rStyle w:val="Emphasis"/>
        </w:rPr>
        <w:t>to sustain this social recognition and belonging.</w:t>
      </w:r>
      <w:r w:rsidRPr="0061285E">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1285E">
        <w:rPr>
          <w:rStyle w:val="StyleUnderline"/>
        </w:rPr>
        <w:t xml:space="preserve">While movement toward gender conformity can be supported and rewarded by colleagues, certain </w:t>
      </w:r>
      <w:r w:rsidRPr="0061285E">
        <w:rPr>
          <w:rStyle w:val="Emphasis"/>
        </w:rPr>
        <w:t>forms of gender (including sexual) variance can swiftly lead to ostracization</w:t>
      </w:r>
      <w:r w:rsidRPr="0061285E">
        <w:rPr>
          <w:rStyle w:val="StyleUnderline"/>
        </w:rPr>
        <w:t>.</w:t>
      </w:r>
      <w:r w:rsidRPr="0061285E">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13F2C300" w14:textId="77777777" w:rsidR="00F521FE" w:rsidRPr="0061285E" w:rsidRDefault="00F521FE" w:rsidP="00F521FE">
      <w:pPr>
        <w:rPr>
          <w:sz w:val="16"/>
        </w:rPr>
      </w:pPr>
      <w:r w:rsidRPr="0061285E">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632F84C8" w14:textId="77777777" w:rsidR="00F521FE" w:rsidRPr="0061285E" w:rsidRDefault="00F521FE" w:rsidP="00F521FE">
      <w:pPr>
        <w:rPr>
          <w:sz w:val="16"/>
        </w:rPr>
      </w:pPr>
      <w:r w:rsidRPr="0061285E">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3105C5D2" w14:textId="77777777" w:rsidR="00F521FE" w:rsidRPr="0061285E" w:rsidRDefault="00F521FE" w:rsidP="00F521FE">
      <w:pPr>
        <w:rPr>
          <w:sz w:val="16"/>
        </w:rPr>
      </w:pPr>
      <w:r w:rsidRPr="0061285E">
        <w:rPr>
          <w:sz w:val="16"/>
        </w:rPr>
        <w:t>What I have assembled through this analysis is a picture of the garment factory at the Katunayake EPZ as a site of concerted gender-labor regulation, with various components of this regulatory regime—employment decision making, the wage structure, the</w:t>
      </w:r>
      <w:r w:rsidRPr="00F82A85">
        <w:rPr>
          <w:sz w:val="16"/>
        </w:rPr>
        <w:t xml:space="preserve"> </w:t>
      </w:r>
      <w:r w:rsidRPr="0061285E">
        <w:rPr>
          <w:sz w:val="16"/>
        </w:rPr>
        <w:t xml:space="preserve">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1285E">
        <w:rPr>
          <w:rStyle w:val="StyleUnderline"/>
          <w:highlight w:val="yellow"/>
        </w:rPr>
        <w:t>the labor of doing</w:t>
      </w:r>
      <w:r w:rsidRPr="0061285E">
        <w:rPr>
          <w:rStyle w:val="StyleUnderline"/>
        </w:rPr>
        <w:t xml:space="preserve"> (trans)</w:t>
      </w:r>
      <w:r w:rsidRPr="0061285E">
        <w:rPr>
          <w:rStyle w:val="StyleUnderline"/>
          <w:highlight w:val="yellow"/>
        </w:rPr>
        <w:t xml:space="preserve">gender is absorbed into the </w:t>
      </w:r>
      <w:r w:rsidRPr="009203BA">
        <w:rPr>
          <w:rStyle w:val="StyleUnderline"/>
        </w:rPr>
        <w:t xml:space="preserve">material-discursive-sensory </w:t>
      </w:r>
      <w:r w:rsidRPr="0061285E">
        <w:rPr>
          <w:rStyle w:val="StyleUnderline"/>
          <w:highlight w:val="yellow"/>
        </w:rPr>
        <w:t>assemblage that is</w:t>
      </w:r>
      <w:r w:rsidRPr="0061285E">
        <w:rPr>
          <w:rStyle w:val="StyleUnderline"/>
        </w:rPr>
        <w:t xml:space="preserve"> doing </w:t>
      </w:r>
      <w:r w:rsidRPr="0061285E">
        <w:rPr>
          <w:rStyle w:val="StyleUnderline"/>
          <w:highlight w:val="yellow"/>
        </w:rPr>
        <w:t>wage work</w:t>
      </w:r>
      <w:r w:rsidRPr="0061285E">
        <w:rPr>
          <w:rStyle w:val="StyleUnderline"/>
        </w:rPr>
        <w:t>, so much so that </w:t>
      </w:r>
      <w:r w:rsidRPr="0061285E">
        <w:rPr>
          <w:rStyle w:val="Emphasis"/>
          <w:highlight w:val="yellow"/>
        </w:rPr>
        <w:t>doing gender is considered an essential aspect of wage work and vice versa.</w:t>
      </w:r>
      <w:r w:rsidRPr="0061285E">
        <w:rPr>
          <w:sz w:val="16"/>
        </w:rPr>
        <w:t xml:space="preserve"> It is in such a context that butch lesbians and trans men are selectively absorbed into the workforce only to be directed toward performing in evermore masculine ways.</w:t>
      </w:r>
    </w:p>
    <w:p w14:paraId="4582E8F9" w14:textId="77777777" w:rsidR="00F521FE" w:rsidRDefault="00F521FE" w:rsidP="00F521FE">
      <w:pPr>
        <w:rPr>
          <w:sz w:val="16"/>
        </w:rPr>
      </w:pPr>
      <w:r w:rsidRPr="0061285E">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1285E">
        <w:rPr>
          <w:rStyle w:val="StyleUnderline"/>
          <w:highlight w:val="yellow"/>
        </w:rPr>
        <w:t>the “compulsory repetition of gender” accrues value</w:t>
      </w:r>
      <w:r w:rsidRPr="0061285E">
        <w:rPr>
          <w:rStyle w:val="StyleUnderline"/>
        </w:rPr>
        <w:t xml:space="preserve"> precisely </w:t>
      </w:r>
      <w:r w:rsidRPr="0061285E">
        <w:rPr>
          <w:rStyle w:val="StyleUnderline"/>
          <w:highlight w:val="yellow"/>
        </w:rPr>
        <w:t>when the “gendered subject</w:t>
      </w:r>
      <w:r w:rsidRPr="0061285E">
        <w:rPr>
          <w:rStyle w:val="StyleUnderline"/>
        </w:rPr>
        <w:t xml:space="preserve"> </w:t>
      </w:r>
      <w:r w:rsidRPr="0061285E">
        <w:rPr>
          <w:rStyle w:val="StyleUnderline"/>
          <w:highlight w:val="yellow"/>
        </w:rPr>
        <w:t>submits</w:t>
      </w:r>
      <w:r w:rsidRPr="0061285E">
        <w:rPr>
          <w:rStyle w:val="StyleUnderline"/>
        </w:rPr>
        <w:t xml:space="preserve"> ‘freely’ </w:t>
      </w:r>
      <w:r w:rsidRPr="0061285E">
        <w:rPr>
          <w:rStyle w:val="StyleUnderline"/>
          <w:highlight w:val="yellow"/>
        </w:rPr>
        <w:t>to</w:t>
      </w:r>
      <w:r w:rsidRPr="0061285E">
        <w:rPr>
          <w:rStyle w:val="StyleUnderline"/>
        </w:rPr>
        <w:t xml:space="preserve"> the imperative of this </w:t>
      </w:r>
      <w:r w:rsidRPr="0061285E">
        <w:rPr>
          <w:rStyle w:val="StyleUnderline"/>
          <w:highlight w:val="yellow"/>
        </w:rPr>
        <w:t xml:space="preserve">continual labor, and </w:t>
      </w:r>
      <w:r w:rsidRPr="0061285E">
        <w:rPr>
          <w:rStyle w:val="Emphasis"/>
          <w:highlight w:val="yellow"/>
        </w:rPr>
        <w:t>regards the product</w:t>
      </w:r>
      <w:r w:rsidRPr="0061285E">
        <w:rPr>
          <w:rStyle w:val="Emphasis"/>
        </w:rPr>
        <w:t xml:space="preserve"> of that labor—</w:t>
      </w:r>
      <w:r w:rsidRPr="0061285E">
        <w:rPr>
          <w:rStyle w:val="Emphasis"/>
          <w:highlight w:val="yellow"/>
        </w:rPr>
        <w:t>gender identity</w:t>
      </w:r>
      <w:r w:rsidRPr="0061285E">
        <w:rPr>
          <w:rStyle w:val="Emphasis"/>
        </w:rPr>
        <w:t xml:space="preserve">—not as an imposition from outside but </w:t>
      </w:r>
      <w:r w:rsidRPr="0061285E">
        <w:rPr>
          <w:rStyle w:val="Emphasis"/>
          <w:highlight w:val="yellow"/>
        </w:rPr>
        <w:t>as something that originates from within</w:t>
      </w:r>
      <w:r w:rsidRPr="0061285E">
        <w:rPr>
          <w:rStyle w:val="Emphasis"/>
        </w:rPr>
        <w:t xml:space="preserve">” (2012, p. 109). </w:t>
      </w:r>
      <w:r w:rsidRPr="0061285E">
        <w:rPr>
          <w:rStyle w:val="StyleUnderline"/>
        </w:rPr>
        <w:t xml:space="preserve">The </w:t>
      </w:r>
      <w:r w:rsidRPr="0061285E">
        <w:rPr>
          <w:rStyle w:val="StyleUnderline"/>
          <w:highlight w:val="yellow"/>
        </w:rPr>
        <w:t>labor</w:t>
      </w:r>
      <w:r w:rsidRPr="0061285E">
        <w:rPr>
          <w:rStyle w:val="StyleUnderline"/>
        </w:rPr>
        <w:t xml:space="preserve"> regime</w:t>
      </w:r>
      <w:r w:rsidRPr="0061285E">
        <w:rPr>
          <w:sz w:val="16"/>
        </w:rPr>
        <w:t xml:space="preserve"> of the garment factory </w:t>
      </w:r>
      <w:r w:rsidRPr="0061285E">
        <w:rPr>
          <w:rStyle w:val="StyleUnderline"/>
          <w:highlight w:val="yellow"/>
        </w:rPr>
        <w:t>frames gender identity</w:t>
      </w:r>
      <w:r w:rsidRPr="0061285E">
        <w:rPr>
          <w:rStyle w:val="StyleUnderline"/>
        </w:rPr>
        <w:t xml:space="preserve"> production </w:t>
      </w:r>
      <w:r w:rsidRPr="0061285E">
        <w:rPr>
          <w:rStyle w:val="StyleUnderline"/>
          <w:highlight w:val="yellow"/>
        </w:rPr>
        <w:t xml:space="preserve">as a </w:t>
      </w:r>
      <w:r w:rsidRPr="0061285E">
        <w:rPr>
          <w:rStyle w:val="Emphasis"/>
          <w:highlight w:val="yellow"/>
        </w:rPr>
        <w:t>voluntary and agentive process when put in the service of capitalist production</w:t>
      </w:r>
      <w:r w:rsidRPr="0061285E">
        <w:rPr>
          <w:rStyle w:val="StyleUnderline"/>
        </w:rPr>
        <w:t xml:space="preserve"> and accumulation</w:t>
      </w:r>
      <w:r w:rsidRPr="0061285E">
        <w:rPr>
          <w:sz w:val="16"/>
        </w:rPr>
        <w:t xml:space="preserve">, </w:t>
      </w:r>
      <w:r w:rsidRPr="0061285E">
        <w:rPr>
          <w:rStyle w:val="StyleUnderline"/>
          <w:highlight w:val="yellow"/>
        </w:rPr>
        <w:t>even as this</w:t>
      </w:r>
      <w:r w:rsidRPr="0061285E">
        <w:rPr>
          <w:rStyle w:val="StyleUnderline"/>
        </w:rPr>
        <w:t xml:space="preserve"> self-same identity </w:t>
      </w:r>
      <w:r w:rsidRPr="0061285E">
        <w:rPr>
          <w:rStyle w:val="StyleUnderline"/>
          <w:highlight w:val="yellow"/>
        </w:rPr>
        <w:t xml:space="preserve">construction is </w:t>
      </w:r>
      <w:r w:rsidRPr="0061285E">
        <w:rPr>
          <w:rStyle w:val="Emphasis"/>
          <w:highlight w:val="yellow"/>
        </w:rPr>
        <w:t>frustrated by other dimensions of the labor regime</w:t>
      </w:r>
      <w:r w:rsidRPr="0061285E">
        <w:rPr>
          <w:rStyle w:val="StyleUnderline"/>
        </w:rPr>
        <w:t xml:space="preserve"> </w:t>
      </w:r>
      <w:r w:rsidRPr="0061285E">
        <w:rPr>
          <w:rStyle w:val="StyleUnderline"/>
          <w:highlight w:val="yellow"/>
        </w:rPr>
        <w:t>when perceived to disrupt</w:t>
      </w:r>
      <w:r w:rsidRPr="0061285E">
        <w:rPr>
          <w:rStyle w:val="StyleUnderline"/>
        </w:rPr>
        <w:t xml:space="preserve"> factory work</w:t>
      </w:r>
      <w:r w:rsidRPr="0061285E">
        <w:rPr>
          <w:sz w:val="16"/>
        </w:rPr>
        <w:t>. It is this very quality that signifies the EPZ as a unique and complex site of gender possibility and freedom, and draws crowds of butch women and trans men to its guarded gates daily.</w:t>
      </w:r>
    </w:p>
    <w:p w14:paraId="4A307093" w14:textId="77777777" w:rsidR="00F521FE" w:rsidRPr="009C28DF" w:rsidRDefault="00F521FE" w:rsidP="00F521FE">
      <w:pPr>
        <w:pStyle w:val="Heading4"/>
      </w:pPr>
      <w:r>
        <w:t xml:space="preserve">The endless </w:t>
      </w:r>
      <w:r>
        <w:rPr>
          <w:u w:val="single"/>
        </w:rPr>
        <w:t>negotiation with the state</w:t>
      </w:r>
      <w:r>
        <w:t xml:space="preserve"> through the granting of rights is the </w:t>
      </w:r>
      <w:r>
        <w:rPr>
          <w:u w:val="single"/>
        </w:rPr>
        <w:t>foundational violence</w:t>
      </w:r>
      <w:r>
        <w:t xml:space="preserve"> used to oppress undesirable subjects</w:t>
      </w:r>
    </w:p>
    <w:p w14:paraId="3F5B8242" w14:textId="77777777" w:rsidR="00F521FE" w:rsidRPr="00077355" w:rsidRDefault="00F521FE" w:rsidP="00F521FE">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34A0E310" w14:textId="77777777" w:rsidR="00F521FE" w:rsidRDefault="00F521FE" w:rsidP="00F521FE">
      <w:r w:rsidRPr="00077355">
        <w:t>(Eric A. Stanley, “Atmospheres of Violence: Structuring Antagonism and the Trans/Queer Ungovernable,”</w:t>
      </w:r>
      <w:r>
        <w:t xml:space="preserve"> Duke University Press, 09/03/2021, Accessed 08/13/2025)</w:t>
      </w:r>
    </w:p>
    <w:p w14:paraId="1B33A26C" w14:textId="77777777" w:rsidR="00F521FE" w:rsidRPr="00903929" w:rsidRDefault="00F521FE" w:rsidP="00F521FE"/>
    <w:p w14:paraId="26EAD942" w14:textId="77777777" w:rsidR="00F521FE" w:rsidRPr="00A51FEF" w:rsidRDefault="00F521FE" w:rsidP="00F521FE">
      <w:pPr>
        <w:rPr>
          <w:sz w:val="16"/>
        </w:rPr>
      </w:pPr>
      <w:r w:rsidRPr="00A51FEF">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D16AF">
        <w:rPr>
          <w:rStyle w:val="StyleUnderline"/>
        </w:rPr>
        <w:t>inclusion</w:t>
      </w:r>
      <w:r w:rsidRPr="00A51FEF">
        <w:rPr>
          <w:sz w:val="16"/>
        </w:rPr>
        <w:t xml:space="preserve">, rather than a precondition of safety, most </w:t>
      </w:r>
      <w:r w:rsidRPr="00F041AD">
        <w:rPr>
          <w:rStyle w:val="StyleUnderline"/>
        </w:rPr>
        <w:t>properly names the state's violent expansion</w:t>
      </w:r>
      <w:r w:rsidRPr="00A51FEF">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11779F">
        <w:rPr>
          <w:rStyle w:val="StyleUnderline"/>
        </w:rPr>
        <w:t xml:space="preserve">anti-trans/queer </w:t>
      </w:r>
      <w:r w:rsidRPr="006D16AF">
        <w:rPr>
          <w:rStyle w:val="StyleUnderline"/>
          <w:highlight w:val="yellow"/>
        </w:rPr>
        <w:t xml:space="preserve">violence is </w:t>
      </w:r>
      <w:r w:rsidRPr="006D16AF">
        <w:rPr>
          <w:rStyle w:val="Emphasis"/>
          <w:highlight w:val="yellow"/>
        </w:rPr>
        <w:t>foundational to</w:t>
      </w:r>
      <w:r w:rsidRPr="0011779F">
        <w:rPr>
          <w:rStyle w:val="Emphasis"/>
        </w:rPr>
        <w:t xml:space="preserve">, and </w:t>
      </w:r>
      <w:r w:rsidRPr="00A02021">
        <w:rPr>
          <w:rStyle w:val="Emphasis"/>
        </w:rPr>
        <w:t xml:space="preserve">not an aberration of, </w:t>
      </w:r>
      <w:r w:rsidRPr="006D16AF">
        <w:rPr>
          <w:rStyle w:val="Emphasis"/>
          <w:highlight w:val="yellow"/>
        </w:rPr>
        <w:t>modernity</w:t>
      </w:r>
      <w:r w:rsidRPr="00A51FEF">
        <w:rPr>
          <w:sz w:val="16"/>
        </w:rPr>
        <w:t xml:space="preserve">. Related, </w:t>
      </w:r>
      <w:r w:rsidRPr="00F041AD">
        <w:rPr>
          <w:rStyle w:val="StyleUnderline"/>
          <w:highlight w:val="yellow"/>
        </w:rPr>
        <w:t>rather than</w:t>
      </w:r>
      <w:r w:rsidRPr="00B61713">
        <w:rPr>
          <w:rStyle w:val="StyleUnderline"/>
        </w:rPr>
        <w:t xml:space="preserve"> imagining the </w:t>
      </w:r>
      <w:r w:rsidRPr="00F041AD">
        <w:rPr>
          <w:rStyle w:val="StyleUnderline"/>
          <w:highlight w:val="yellow"/>
        </w:rPr>
        <w:t>law as the mechanism through</w:t>
      </w:r>
      <w:r w:rsidRPr="00B61713">
        <w:rPr>
          <w:rStyle w:val="StyleUnderline"/>
        </w:rPr>
        <w:t xml:space="preserve"> which </w:t>
      </w:r>
      <w:r w:rsidRPr="00F041AD">
        <w:rPr>
          <w:rStyle w:val="Emphasis"/>
          <w:highlight w:val="yellow"/>
        </w:rPr>
        <w:t>relief from</w:t>
      </w:r>
      <w:r w:rsidRPr="00B61713">
        <w:rPr>
          <w:rStyle w:val="StyleUnderline"/>
        </w:rPr>
        <w:t xml:space="preserve"> such </w:t>
      </w:r>
      <w:r w:rsidRPr="00F041AD">
        <w:rPr>
          <w:rStyle w:val="Emphasis"/>
          <w:highlight w:val="yellow"/>
        </w:rPr>
        <w:t>harm</w:t>
      </w:r>
      <w:r w:rsidRPr="00B61713">
        <w:rPr>
          <w:rStyle w:val="StyleUnderline"/>
        </w:rPr>
        <w:t xml:space="preserve"> might be offered, </w:t>
      </w:r>
      <w:r w:rsidRPr="00F041AD">
        <w:rPr>
          <w:rStyle w:val="StyleUnderline"/>
          <w:highlight w:val="yellow"/>
        </w:rPr>
        <w:t>it is</w:t>
      </w:r>
      <w:r w:rsidRPr="00B61713">
        <w:rPr>
          <w:rStyle w:val="StyleUnderline"/>
        </w:rPr>
        <w:t xml:space="preserve"> one of </w:t>
      </w:r>
      <w:r w:rsidRPr="00F041AD">
        <w:rPr>
          <w:rStyle w:val="StyleUnderline"/>
          <w:highlight w:val="yellow"/>
        </w:rPr>
        <w:t>its</w:t>
      </w:r>
      <w:r w:rsidRPr="00B61713">
        <w:rPr>
          <w:rStyle w:val="StyleUnderline"/>
        </w:rPr>
        <w:t xml:space="preserve"> methodologies of </w:t>
      </w:r>
      <w:r w:rsidRPr="00F041AD">
        <w:rPr>
          <w:rStyle w:val="Emphasis"/>
          <w:highlight w:val="yellow"/>
        </w:rPr>
        <w:t>proliferation</w:t>
      </w:r>
      <w:r w:rsidRPr="00B61713">
        <w:rPr>
          <w:rStyle w:val="StyleUnderline"/>
        </w:rPr>
        <w:t>.</w:t>
      </w:r>
      <w:r w:rsidRPr="00A51FEF">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81522">
        <w:rPr>
          <w:rStyle w:val="StyleUnderline"/>
        </w:rPr>
        <w:t xml:space="preserve">pedagogies of direct action that remind us how </w:t>
      </w:r>
      <w:r w:rsidRPr="00984E19">
        <w:rPr>
          <w:rStyle w:val="StyleUnderline"/>
        </w:rPr>
        <w:t>disciplinary power’s force resides in its resolute incoherence</w:t>
      </w:r>
      <w:r w:rsidRPr="00681522">
        <w:rPr>
          <w:rStyle w:val="StyleUnderline"/>
        </w:rPr>
        <w:t xml:space="preserve">. My </w:t>
      </w:r>
      <w:r w:rsidRPr="006D595C">
        <w:rPr>
          <w:rStyle w:val="StyleUnderline"/>
          <w:highlight w:val="yellow"/>
        </w:rPr>
        <w:t>ambivalence</w:t>
      </w:r>
      <w:r w:rsidRPr="00681522">
        <w:rPr>
          <w:rStyle w:val="StyleUnderline"/>
        </w:rPr>
        <w:t xml:space="preserve">, then, </w:t>
      </w:r>
      <w:r w:rsidRPr="006D595C">
        <w:rPr>
          <w:rStyle w:val="StyleUnderline"/>
          <w:highlight w:val="yellow"/>
        </w:rPr>
        <w:t>rises as</w:t>
      </w:r>
      <w:r w:rsidRPr="00681522">
        <w:rPr>
          <w:rStyle w:val="StyleUnderline"/>
        </w:rPr>
        <w:t xml:space="preserve"> both </w:t>
      </w:r>
      <w:r w:rsidRPr="006D595C">
        <w:rPr>
          <w:rStyle w:val="StyleUnderline"/>
          <w:highlight w:val="yellow"/>
        </w:rPr>
        <w:t>a</w:t>
      </w:r>
      <w:r w:rsidRPr="00681522">
        <w:rPr>
          <w:rStyle w:val="StyleUnderline"/>
        </w:rPr>
        <w:t xml:space="preserve"> procedural </w:t>
      </w:r>
      <w:r w:rsidRPr="006D595C">
        <w:rPr>
          <w:rStyle w:val="StyleUnderline"/>
          <w:highlight w:val="yellow"/>
        </w:rPr>
        <w:t>commitment to</w:t>
      </w:r>
      <w:r w:rsidRPr="00681522">
        <w:rPr>
          <w:rStyle w:val="StyleUnderline"/>
        </w:rPr>
        <w:t xml:space="preserve"> the dangerous task of </w:t>
      </w:r>
      <w:r w:rsidRPr="006D595C">
        <w:rPr>
          <w:rStyle w:val="StyleUnderline"/>
          <w:highlight w:val="yellow"/>
        </w:rPr>
        <w:t xml:space="preserve">representing violence and a </w:t>
      </w:r>
      <w:r w:rsidRPr="006D595C">
        <w:rPr>
          <w:rStyle w:val="Emphasis"/>
          <w:highlight w:val="yellow"/>
        </w:rPr>
        <w:t xml:space="preserve">defense against the counterrevolution of </w:t>
      </w:r>
      <w:r w:rsidRPr="006D595C">
        <w:rPr>
          <w:rStyle w:val="Emphasis"/>
        </w:rPr>
        <w:t xml:space="preserve">public </w:t>
      </w:r>
      <w:r w:rsidRPr="006D595C">
        <w:rPr>
          <w:rStyle w:val="Emphasis"/>
          <w:highlight w:val="yellow"/>
        </w:rPr>
        <w:t>policy</w:t>
      </w:r>
      <w:r w:rsidRPr="00A51FEF">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1A9D9285" w14:textId="77777777" w:rsidR="00F521FE" w:rsidRPr="00A51FEF" w:rsidRDefault="00F521FE" w:rsidP="00F521FE">
      <w:pPr>
        <w:rPr>
          <w:sz w:val="16"/>
        </w:rPr>
      </w:pPr>
      <w:r w:rsidRPr="00A51FEF">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2A0AAE1E" w14:textId="77777777" w:rsidR="00F521FE" w:rsidRPr="00A51FEF" w:rsidRDefault="00F521FE" w:rsidP="00F521FE">
      <w:pPr>
        <w:rPr>
          <w:sz w:val="16"/>
        </w:rPr>
      </w:pPr>
      <w:r w:rsidRPr="00A5406B">
        <w:rPr>
          <w:rStyle w:val="StyleUnderline"/>
        </w:rPr>
        <w:t>Thinking violence as individual acts versus epistemic force works to support the normative and normalizing structuring of public pain</w:t>
      </w:r>
      <w:r w:rsidRPr="00A51FEF">
        <w:rPr>
          <w:sz w:val="16"/>
        </w:rPr>
        <w:t xml:space="preserve">. This is to say, </w:t>
      </w:r>
      <w:r w:rsidRPr="009011A9">
        <w:rPr>
          <w:rStyle w:val="Emphasis"/>
          <w:highlight w:val="yellow"/>
        </w:rPr>
        <w:t>privatizing</w:t>
      </w:r>
      <w:r w:rsidRPr="00A51FEF">
        <w:rPr>
          <w:sz w:val="16"/>
        </w:rPr>
        <w:t xml:space="preserve"> </w:t>
      </w:r>
      <w:r w:rsidRPr="009011A9">
        <w:rPr>
          <w:rStyle w:val="StyleUnderline"/>
          <w:highlight w:val="yellow"/>
        </w:rPr>
        <w:t>anti-trans/queer violence</w:t>
      </w:r>
      <w:r w:rsidRPr="009011A9">
        <w:rPr>
          <w:sz w:val="16"/>
          <w:highlight w:val="yellow"/>
        </w:rPr>
        <w:t xml:space="preserve"> </w:t>
      </w:r>
      <w:r w:rsidRPr="009011A9">
        <w:rPr>
          <w:rStyle w:val="StyleUnderline"/>
          <w:highlight w:val="yellow"/>
        </w:rPr>
        <w:t xml:space="preserve">is a function through which the social and its trauma are </w:t>
      </w:r>
      <w:r w:rsidRPr="009011A9">
        <w:rPr>
          <w:rStyle w:val="Emphasis"/>
          <w:highlight w:val="yellow"/>
        </w:rPr>
        <w:t xml:space="preserve">whitewashed, heterosexualized, and made </w:t>
      </w:r>
      <w:r w:rsidRPr="00984E19">
        <w:rPr>
          <w:rStyle w:val="Emphasis"/>
        </w:rPr>
        <w:t xml:space="preserve">to appear </w:t>
      </w:r>
      <w:r w:rsidRPr="009011A9">
        <w:rPr>
          <w:rStyle w:val="Emphasis"/>
          <w:highlight w:val="yellow"/>
        </w:rPr>
        <w:t>gendernormative</w:t>
      </w:r>
      <w:r w:rsidRPr="00A51FEF">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76C67868" w14:textId="77777777" w:rsidR="00F521FE" w:rsidRPr="00A51FEF" w:rsidRDefault="00F521FE" w:rsidP="00F521FE">
      <w:pPr>
        <w:rPr>
          <w:sz w:val="16"/>
        </w:rPr>
      </w:pPr>
      <w:r w:rsidRPr="00A51FEF">
        <w:rPr>
          <w:sz w:val="16"/>
        </w:rPr>
        <w:t xml:space="preserve">This privatization of violence also compels through the managed translation of cultures of attack into personal incidents. </w:t>
      </w:r>
      <w:r w:rsidRPr="00D3703E">
        <w:rPr>
          <w:rStyle w:val="StyleUnderline"/>
          <w:highlight w:val="yellow"/>
        </w:rPr>
        <w:t>At the center</w:t>
      </w:r>
      <w:r w:rsidRPr="00963C6D">
        <w:rPr>
          <w:rStyle w:val="StyleUnderline"/>
        </w:rPr>
        <w:t xml:space="preserve"> of this privatization </w:t>
      </w:r>
      <w:r w:rsidRPr="00D3703E">
        <w:rPr>
          <w:rStyle w:val="StyleUnderline"/>
          <w:highlight w:val="yellow"/>
        </w:rPr>
        <w:t xml:space="preserve">is </w:t>
      </w:r>
      <w:r w:rsidRPr="00D3703E">
        <w:rPr>
          <w:rStyle w:val="Emphasis"/>
          <w:highlight w:val="yellow"/>
        </w:rPr>
        <w:t>the figure of the human</w:t>
      </w:r>
      <w:r w:rsidRPr="00D3703E">
        <w:rPr>
          <w:rStyle w:val="StyleUnderline"/>
          <w:highlight w:val="yellow"/>
        </w:rPr>
        <w:t xml:space="preserve"> </w:t>
      </w:r>
      <w:r w:rsidRPr="00D3703E">
        <w:rPr>
          <w:rStyle w:val="StyleUnderline"/>
        </w:rPr>
        <w:t>that</w:t>
      </w:r>
      <w:r w:rsidRPr="00963C6D">
        <w:rPr>
          <w:rStyle w:val="StyleUnderline"/>
        </w:rPr>
        <w:t xml:space="preserve"> produces itself as </w:t>
      </w:r>
      <w:r w:rsidRPr="00D3703E">
        <w:rPr>
          <w:rStyle w:val="StyleUnderline"/>
          <w:highlight w:val="yellow"/>
        </w:rPr>
        <w:t xml:space="preserve">the sole beneficiary of rights before </w:t>
      </w:r>
      <w:r w:rsidRPr="00794027">
        <w:rPr>
          <w:rStyle w:val="StyleUnderline"/>
        </w:rPr>
        <w:t xml:space="preserve">the </w:t>
      </w:r>
      <w:r w:rsidRPr="00D3703E">
        <w:rPr>
          <w:rStyle w:val="StyleUnderline"/>
          <w:highlight w:val="yellow"/>
        </w:rPr>
        <w:t>law</w:t>
      </w:r>
      <w:r w:rsidRPr="00A51FEF">
        <w:rPr>
          <w:sz w:val="16"/>
        </w:rPr>
        <w:t xml:space="preserve">. The human’s singularity comes into relief against its ability to trade the many with the particular. In contrast, </w:t>
      </w:r>
      <w:r w:rsidRPr="00794027">
        <w:rPr>
          <w:rStyle w:val="Emphasis"/>
        </w:rPr>
        <w:t>rights</w:t>
      </w:r>
      <w:r w:rsidRPr="00A51FEF">
        <w:rPr>
          <w:sz w:val="16"/>
        </w:rPr>
        <w:t xml:space="preserve">, </w:t>
      </w:r>
      <w:r w:rsidRPr="00B3246A">
        <w:rPr>
          <w:rStyle w:val="StyleUnderline"/>
          <w:highlight w:val="yellow"/>
        </w:rPr>
        <w:t>the</w:t>
      </w:r>
      <w:r w:rsidRPr="00C11D3C">
        <w:rPr>
          <w:rStyle w:val="StyleUnderline"/>
        </w:rPr>
        <w:t xml:space="preserve"> mechanism of </w:t>
      </w:r>
      <w:r w:rsidRPr="00B3246A">
        <w:rPr>
          <w:rStyle w:val="Emphasis"/>
          <w:highlight w:val="yellow"/>
        </w:rPr>
        <w:t>protection from the state’s discipline</w:t>
      </w:r>
      <w:r w:rsidRPr="00A51FEF">
        <w:rPr>
          <w:sz w:val="16"/>
        </w:rPr>
        <w:t xml:space="preserve">, are assumed to be the province of all. Yet by reading the anterior magic of the law, it is not so much, or at least not only, that humans (alone) have rights. It </w:t>
      </w:r>
      <w:r w:rsidRPr="00671DEB">
        <w:rPr>
          <w:rStyle w:val="StyleUnderline"/>
        </w:rPr>
        <w:t xml:space="preserve">is </w:t>
      </w:r>
      <w:r w:rsidRPr="00B3246A">
        <w:rPr>
          <w:rStyle w:val="StyleUnderline"/>
          <w:highlight w:val="yellow"/>
        </w:rPr>
        <w:t xml:space="preserve">the </w:t>
      </w:r>
      <w:r w:rsidRPr="00B3246A">
        <w:rPr>
          <w:rStyle w:val="Emphasis"/>
          <w:highlight w:val="yellow"/>
        </w:rPr>
        <w:t>conditional enactment</w:t>
      </w:r>
      <w:r w:rsidRPr="008911C2">
        <w:rPr>
          <w:rStyle w:val="StyleUnderline"/>
        </w:rPr>
        <w:t xml:space="preserve"> (granting </w:t>
      </w:r>
      <w:r w:rsidRPr="00794027">
        <w:rPr>
          <w:rStyle w:val="StyleUnderline"/>
          <w:highlight w:val="yellow"/>
        </w:rPr>
        <w:t>of rights</w:t>
      </w:r>
      <w:r w:rsidRPr="008911C2">
        <w:rPr>
          <w:rStyle w:val="StyleUnderline"/>
        </w:rPr>
        <w:t xml:space="preserve">) </w:t>
      </w:r>
      <w:r w:rsidRPr="00794027">
        <w:rPr>
          <w:rStyle w:val="Emphasis"/>
        </w:rPr>
        <w:t xml:space="preserve">that </w:t>
      </w:r>
      <w:r w:rsidRPr="00B3246A">
        <w:rPr>
          <w:rStyle w:val="Emphasis"/>
          <w:highlight w:val="yellow"/>
        </w:rPr>
        <w:t>constitutes the human</w:t>
      </w:r>
      <w:r w:rsidRPr="00B3246A">
        <w:rPr>
          <w:rStyle w:val="StyleUnderline"/>
          <w:highlight w:val="yellow"/>
        </w:rPr>
        <w:t xml:space="preserve"> as benefactor</w:t>
      </w:r>
      <w:r w:rsidRPr="008911C2">
        <w:rPr>
          <w:rStyle w:val="StyleUnderline"/>
        </w:rPr>
        <w:t xml:space="preserve"> of its own creation</w:t>
      </w:r>
      <w:r w:rsidRPr="00A51FEF">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794027">
        <w:rPr>
          <w:rStyle w:val="StyleUnderline"/>
        </w:rPr>
        <w:t>The law</w:t>
      </w:r>
      <w:r w:rsidRPr="00794027">
        <w:rPr>
          <w:sz w:val="16"/>
        </w:rPr>
        <w:t xml:space="preserve">, then, </w:t>
      </w:r>
      <w:r w:rsidRPr="00794027">
        <w:rPr>
          <w:rStyle w:val="StyleUnderline"/>
        </w:rPr>
        <w:t>is a systematic</w:t>
      </w:r>
      <w:r w:rsidRPr="00794027">
        <w:rPr>
          <w:sz w:val="16"/>
        </w:rPr>
        <w:t xml:space="preserve"> and systematizing </w:t>
      </w:r>
      <w:r w:rsidRPr="00794027">
        <w:rPr>
          <w:rStyle w:val="Emphasis"/>
        </w:rPr>
        <w:t>process of substitution</w:t>
      </w:r>
      <w:r w:rsidRPr="005760F6">
        <w:rPr>
          <w:rStyle w:val="StyleUnderline"/>
        </w:rPr>
        <w:t xml:space="preserve"> where the singular and the general are shuttled and replaced</w:t>
      </w:r>
      <w:r w:rsidRPr="00A51FEF">
        <w:rPr>
          <w:sz w:val="16"/>
        </w:rPr>
        <w:t xml:space="preserve"> to inform a matrix of fictive justice. Consequently, for the law to read anti-trans/queer violence as a symptom of civil society, justice would demand the dismantling of its own administration.”</w:t>
      </w:r>
    </w:p>
    <w:p w14:paraId="370620DF" w14:textId="77777777" w:rsidR="00F521FE" w:rsidRPr="00A51FEF" w:rsidRDefault="00F521FE" w:rsidP="00F521FE">
      <w:pPr>
        <w:rPr>
          <w:sz w:val="16"/>
        </w:rPr>
      </w:pPr>
      <w:r w:rsidRPr="00A51FEF">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0127E4DB" w14:textId="77777777" w:rsidR="00F521FE" w:rsidRPr="00A51FEF" w:rsidRDefault="00F521FE" w:rsidP="00F521FE">
      <w:pPr>
        <w:rPr>
          <w:sz w:val="16"/>
        </w:rPr>
      </w:pPr>
      <w:r w:rsidRPr="00A51FEF">
        <w:rPr>
          <w:sz w:val="16"/>
        </w:rPr>
        <w:t xml:space="preserve">Here, </w:t>
      </w:r>
      <w:r w:rsidRPr="00E61BA7">
        <w:rPr>
          <w:rStyle w:val="StyleUnderline"/>
        </w:rPr>
        <w:t>violence takes on a set of shifting definitions</w:t>
      </w:r>
      <w:r w:rsidRPr="00A51FEF">
        <w:rPr>
          <w:sz w:val="16"/>
        </w:rPr>
        <w:t xml:space="preserve"> —it appears </w:t>
      </w:r>
      <w:r w:rsidRPr="00E61BA7">
        <w:rPr>
          <w:rStyle w:val="StyleUnderline"/>
        </w:rPr>
        <w:t>sometimes as the force that ends life, and at other times it is the only way life might unfold</w:t>
      </w:r>
      <w:r w:rsidRPr="00A51FEF">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B3246A">
        <w:rPr>
          <w:rStyle w:val="StyleUnderline"/>
          <w:highlight w:val="yellow"/>
        </w:rPr>
        <w:t>Under</w:t>
      </w:r>
      <w:r w:rsidRPr="00A51FEF">
        <w:rPr>
          <w:sz w:val="16"/>
        </w:rPr>
        <w:t xml:space="preserve"> such logic, which we might also call </w:t>
      </w:r>
      <w:r w:rsidRPr="00B3246A">
        <w:rPr>
          <w:rStyle w:val="StyleUnderline"/>
          <w:highlight w:val="yellow"/>
        </w:rPr>
        <w:t>legal equality</w:t>
      </w:r>
      <w:r w:rsidRPr="00A51FEF">
        <w:rPr>
          <w:sz w:val="16"/>
        </w:rPr>
        <w:t xml:space="preserve">, </w:t>
      </w:r>
      <w:r w:rsidRPr="00B3246A">
        <w:rPr>
          <w:rStyle w:val="Emphasis"/>
          <w:highlight w:val="yellow"/>
        </w:rPr>
        <w:t>all instances of force appear undifferentiated</w:t>
      </w:r>
      <w:r w:rsidRPr="00A51FEF">
        <w:rPr>
          <w:sz w:val="16"/>
        </w:rPr>
        <w:t xml:space="preserve">, </w:t>
      </w:r>
      <w:r w:rsidRPr="005A70C0">
        <w:rPr>
          <w:rStyle w:val="StyleUnderline"/>
        </w:rPr>
        <w:t>while survival is castigated</w:t>
      </w:r>
      <w:r w:rsidRPr="00A51FEF">
        <w:rPr>
          <w:sz w:val="16"/>
        </w:rPr>
        <w:t xml:space="preserve">. Indeed, </w:t>
      </w:r>
      <w:r w:rsidRPr="00B3246A">
        <w:rPr>
          <w:rStyle w:val="StyleUnderline"/>
          <w:highlight w:val="yellow"/>
        </w:rPr>
        <w:t xml:space="preserve">equality </w:t>
      </w:r>
      <w:r w:rsidRPr="00B3246A">
        <w:rPr>
          <w:rStyle w:val="Emphasis"/>
          <w:highlight w:val="yellow"/>
        </w:rPr>
        <w:t>concretizes the structuring antagonism</w:t>
      </w:r>
      <w:r w:rsidRPr="00B3246A">
        <w:rPr>
          <w:rStyle w:val="StyleUnderline"/>
          <w:highlight w:val="yellow"/>
        </w:rPr>
        <w:t xml:space="preserve"> that produced it</w:t>
      </w:r>
      <w:r w:rsidRPr="005A70C0">
        <w:rPr>
          <w:rStyle w:val="StyleUnderline"/>
        </w:rPr>
        <w:t xml:space="preserve"> in the first place</w:t>
      </w:r>
      <w:r w:rsidRPr="00A51FEF">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728350DD" w14:textId="77777777" w:rsidR="00F521FE" w:rsidRPr="00A51FEF" w:rsidRDefault="00F521FE" w:rsidP="00F521FE">
      <w:pPr>
        <w:rPr>
          <w:sz w:val="16"/>
        </w:rPr>
      </w:pPr>
      <w:r w:rsidRPr="00A51FEF">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AA4373">
        <w:rPr>
          <w:rStyle w:val="StyleUnderline"/>
          <w:highlight w:val="yellow"/>
        </w:rPr>
        <w:t>optimism</w:t>
      </w:r>
      <w:r w:rsidRPr="00AA4373">
        <w:rPr>
          <w:sz w:val="16"/>
          <w:highlight w:val="yellow"/>
        </w:rPr>
        <w:t xml:space="preserve"> </w:t>
      </w:r>
      <w:r w:rsidRPr="00AA4373">
        <w:rPr>
          <w:rStyle w:val="StyleUnderline"/>
          <w:highlight w:val="yellow"/>
        </w:rPr>
        <w:t>toward the state</w:t>
      </w:r>
      <w:r w:rsidRPr="001E10E5">
        <w:rPr>
          <w:rStyle w:val="StyleUnderline"/>
        </w:rPr>
        <w:t xml:space="preserve"> form </w:t>
      </w:r>
      <w:r w:rsidRPr="00AA4373">
        <w:rPr>
          <w:rStyle w:val="StyleUnderline"/>
          <w:highlight w:val="yellow"/>
        </w:rPr>
        <w:t>as a vehicle for redistribution</w:t>
      </w:r>
      <w:r w:rsidRPr="00A51FEF">
        <w:rPr>
          <w:sz w:val="16"/>
        </w:rPr>
        <w:t xml:space="preserve">, that optimism </w:t>
      </w:r>
      <w:r w:rsidRPr="00AA4373">
        <w:rPr>
          <w:rStyle w:val="StyleUnderline"/>
          <w:highlight w:val="yellow"/>
        </w:rPr>
        <w:t>decomposes under the weight of</w:t>
      </w:r>
      <w:r w:rsidRPr="00A51FEF">
        <w:rPr>
          <w:sz w:val="16"/>
        </w:rPr>
        <w:t xml:space="preserve"> difference as it is instrumentalized through </w:t>
      </w:r>
      <w:r w:rsidRPr="00AA4373">
        <w:rPr>
          <w:rStyle w:val="Emphasis"/>
          <w:highlight w:val="yellow"/>
        </w:rPr>
        <w:t>racial capitalism's accumulative drive</w:t>
      </w:r>
      <w:r w:rsidRPr="00A51FEF">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32C22E0A" w14:textId="77777777" w:rsidR="00F521FE" w:rsidRPr="00A51FEF" w:rsidRDefault="00F521FE" w:rsidP="00F521FE">
      <w:pPr>
        <w:rPr>
          <w:sz w:val="16"/>
        </w:rPr>
      </w:pPr>
      <w:r w:rsidRPr="00A51FEF">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5E6D0F78" w14:textId="77777777" w:rsidR="00F521FE" w:rsidRPr="00A51FEF" w:rsidRDefault="00F521FE" w:rsidP="00F521FE">
      <w:pPr>
        <w:rPr>
          <w:sz w:val="16"/>
        </w:rPr>
      </w:pPr>
      <w:r w:rsidRPr="00A51FEF">
        <w:rPr>
          <w:sz w:val="16"/>
        </w:rPr>
        <w:t xml:space="preserve">Thus, I work to apprehend, as might be expected, </w:t>
      </w:r>
      <w:r w:rsidRPr="006C38B8">
        <w:rPr>
          <w:rStyle w:val="StyleUnderline"/>
          <w:highlight w:val="yellow"/>
        </w:rPr>
        <w:t>direct attacks</w:t>
      </w:r>
      <w:r w:rsidRPr="00A51FEF">
        <w:rPr>
          <w:sz w:val="16"/>
        </w:rPr>
        <w:t xml:space="preserve">—the personal or group acts </w:t>
      </w:r>
      <w:r w:rsidRPr="006C38B8">
        <w:rPr>
          <w:rStyle w:val="StyleUnderline"/>
          <w:highlight w:val="yellow"/>
        </w:rPr>
        <w:t>committed against specific people</w:t>
      </w:r>
      <w:r w:rsidRPr="00A51FEF">
        <w:rPr>
          <w:sz w:val="16"/>
        </w:rPr>
        <w:t xml:space="preserve"> where consistency and similarity </w:t>
      </w:r>
      <w:r w:rsidRPr="006C38B8">
        <w:rPr>
          <w:rStyle w:val="StyleUnderline"/>
          <w:highlight w:val="yellow"/>
        </w:rPr>
        <w:t xml:space="preserve">build a </w:t>
      </w:r>
      <w:r w:rsidRPr="006C38B8">
        <w:rPr>
          <w:rStyle w:val="Emphasis"/>
          <w:highlight w:val="yellow"/>
        </w:rPr>
        <w:t>frequency of shared destruction</w:t>
      </w:r>
      <w:r w:rsidRPr="002C46B0">
        <w:rPr>
          <w:rStyle w:val="StyleUnderline"/>
        </w:rPr>
        <w:t xml:space="preserve"> </w:t>
      </w:r>
      <w:r w:rsidRPr="006C38B8">
        <w:rPr>
          <w:rStyle w:val="StyleUnderline"/>
          <w:highlight w:val="yellow"/>
        </w:rPr>
        <w:t>that undoes the</w:t>
      </w:r>
      <w:r w:rsidRPr="002C46B0">
        <w:rPr>
          <w:rStyle w:val="StyleUnderline"/>
        </w:rPr>
        <w:t xml:space="preserve"> assumed </w:t>
      </w:r>
      <w:r w:rsidRPr="006C38B8">
        <w:rPr>
          <w:rStyle w:val="Emphasis"/>
          <w:highlight w:val="yellow"/>
        </w:rPr>
        <w:t>singularity of</w:t>
      </w:r>
      <w:r w:rsidRPr="00A51FEF">
        <w:rPr>
          <w:sz w:val="16"/>
        </w:rPr>
        <w:t xml:space="preserve"> their </w:t>
      </w:r>
      <w:r w:rsidRPr="006C38B8">
        <w:rPr>
          <w:rStyle w:val="Emphasis"/>
          <w:highlight w:val="yellow"/>
        </w:rPr>
        <w:t>actors</w:t>
      </w:r>
      <w:r w:rsidRPr="00A51FEF">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18F766A2" w14:textId="77777777" w:rsidR="00F521FE" w:rsidRPr="00A51FEF" w:rsidRDefault="00F521FE" w:rsidP="00F521FE">
      <w:pPr>
        <w:rPr>
          <w:sz w:val="16"/>
        </w:rPr>
      </w:pPr>
      <w:r w:rsidRPr="00A51FEF">
        <w:rPr>
          <w:sz w:val="16"/>
        </w:rPr>
        <w:t xml:space="preserve">On Divinity </w:t>
      </w:r>
    </w:p>
    <w:p w14:paraId="662907E0" w14:textId="77777777" w:rsidR="00F521FE" w:rsidRPr="00A51FEF" w:rsidRDefault="00F521FE" w:rsidP="00F521FE">
      <w:pPr>
        <w:rPr>
          <w:sz w:val="16"/>
        </w:rPr>
      </w:pPr>
      <w:r w:rsidRPr="00A51FEF">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18147E">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A51FEF">
        <w:rPr>
          <w:sz w:val="16"/>
        </w:rPr>
        <w:t>”””</w:t>
      </w:r>
    </w:p>
    <w:p w14:paraId="4F2010F6" w14:textId="77777777" w:rsidR="00F521FE" w:rsidRPr="00A51FEF" w:rsidRDefault="00F521FE" w:rsidP="00F521FE">
      <w:pPr>
        <w:rPr>
          <w:sz w:val="16"/>
        </w:rPr>
      </w:pPr>
      <w:r w:rsidRPr="00A51FEF">
        <w:rPr>
          <w:sz w:val="16"/>
        </w:rPr>
        <w:t xml:space="preserve">For Benjamin, </w:t>
      </w:r>
      <w:r w:rsidRPr="00600E08">
        <w:rPr>
          <w:rStyle w:val="Emphasis"/>
        </w:rPr>
        <w:t>law produces violence while also adjudicating its own production</w:t>
      </w:r>
      <w:r w:rsidRPr="00A51FEF">
        <w:rPr>
          <w:sz w:val="16"/>
        </w:rPr>
        <w:t xml:space="preserve">. It thus resides as a limit mechanism outside/in the very jurisdiction it prescribes. </w:t>
      </w:r>
      <w:r w:rsidRPr="00F56B68">
        <w:rPr>
          <w:rStyle w:val="Emphasis"/>
          <w:highlight w:val="yellow"/>
        </w:rPr>
        <w:t>It is impossible</w:t>
      </w:r>
      <w:r w:rsidRPr="00A51FEF">
        <w:rPr>
          <w:sz w:val="16"/>
        </w:rPr>
        <w:t xml:space="preserve">, then, </w:t>
      </w:r>
      <w:r w:rsidRPr="00F56B68">
        <w:rPr>
          <w:rStyle w:val="Emphasis"/>
          <w:highlight w:val="yellow"/>
        </w:rPr>
        <w:t>to think of violence outside of law</w:t>
      </w:r>
      <w:r w:rsidRPr="00A51FEF">
        <w:rPr>
          <w:sz w:val="16"/>
        </w:rPr>
        <w:t xml:space="preserve">, </w:t>
      </w:r>
      <w:r w:rsidRPr="00F56B68">
        <w:rPr>
          <w:rStyle w:val="StyleUnderline"/>
          <w:highlight w:val="yellow"/>
        </w:rPr>
        <w:t>because</w:t>
      </w:r>
      <w:r w:rsidRPr="00414645">
        <w:rPr>
          <w:rStyle w:val="StyleUnderline"/>
        </w:rPr>
        <w:t xml:space="preserve"> the law</w:t>
      </w:r>
      <w:r w:rsidRPr="00A51FEF">
        <w:rPr>
          <w:sz w:val="16"/>
        </w:rPr>
        <w:t xml:space="preserve"> (</w:t>
      </w:r>
      <w:r w:rsidRPr="00414645">
        <w:rPr>
          <w:rStyle w:val="StyleUnderline"/>
        </w:rPr>
        <w:t xml:space="preserve">either </w:t>
      </w:r>
      <w:r w:rsidRPr="009740EF">
        <w:rPr>
          <w:rStyle w:val="Emphasis"/>
          <w:highlight w:val="yellow"/>
        </w:rPr>
        <w:t xml:space="preserve">lawmaking </w:t>
      </w:r>
      <w:r w:rsidRPr="00600E08">
        <w:rPr>
          <w:rStyle w:val="Emphasis"/>
        </w:rPr>
        <w:t>or law preserving</w:t>
      </w:r>
      <w:r w:rsidRPr="00A51FEF">
        <w:rPr>
          <w:sz w:val="16"/>
        </w:rPr>
        <w:t xml:space="preserve">) </w:t>
      </w:r>
      <w:r w:rsidRPr="00F56B68">
        <w:rPr>
          <w:rStyle w:val="StyleUnderline"/>
          <w:highlight w:val="yellow"/>
        </w:rPr>
        <w:t>is</w:t>
      </w:r>
      <w:r w:rsidRPr="00414645">
        <w:rPr>
          <w:rStyle w:val="StyleUnderline"/>
        </w:rPr>
        <w:t xml:space="preserve"> entangled with and </w:t>
      </w:r>
      <w:r w:rsidRPr="00F56B68">
        <w:rPr>
          <w:rStyle w:val="Emphasis"/>
          <w:highlight w:val="yellow"/>
        </w:rPr>
        <w:t>constituted through force</w:t>
      </w:r>
      <w:r w:rsidRPr="00A51FEF">
        <w:rPr>
          <w:sz w:val="16"/>
        </w:rPr>
        <w:t xml:space="preserve">. This, for Benjamin, produces a feedback loop, a repetition where there seems to be no outside—mythic violence. </w:t>
      </w:r>
      <w:r w:rsidRPr="0025530A">
        <w:rPr>
          <w:rStyle w:val="StyleUnderline"/>
        </w:rPr>
        <w:t>This</w:t>
      </w:r>
      <w:r w:rsidRPr="00A51FEF">
        <w:rPr>
          <w:sz w:val="16"/>
        </w:rPr>
        <w:t xml:space="preserve"> reading </w:t>
      </w:r>
      <w:r w:rsidRPr="0025530A">
        <w:rPr>
          <w:rStyle w:val="StyleUnderline"/>
        </w:rPr>
        <w:t>prohibits</w:t>
      </w:r>
      <w:r w:rsidRPr="00A51FEF">
        <w:rPr>
          <w:sz w:val="16"/>
        </w:rPr>
        <w:t xml:space="preserve"> the juridical common sense that proclaims </w:t>
      </w:r>
      <w:r w:rsidRPr="0025530A">
        <w:rPr>
          <w:rStyle w:val="StyleUnderline"/>
        </w:rPr>
        <w:t>that law is</w:t>
      </w:r>
      <w:r w:rsidRPr="00A51FEF">
        <w:rPr>
          <w:sz w:val="16"/>
        </w:rPr>
        <w:t xml:space="preserve"> aimed toward, or </w:t>
      </w:r>
      <w:r w:rsidRPr="0025530A">
        <w:rPr>
          <w:rStyle w:val="StyleUnderline"/>
        </w:rPr>
        <w:t>even capable of</w:t>
      </w:r>
      <w:r w:rsidRPr="00A51FEF">
        <w:rPr>
          <w:sz w:val="16"/>
        </w:rPr>
        <w:t xml:space="preserve">, </w:t>
      </w:r>
      <w:r w:rsidRPr="0025530A">
        <w:rPr>
          <w:rStyle w:val="StyleUnderline"/>
        </w:rPr>
        <w:t xml:space="preserve">ceasing violence in the name of </w:t>
      </w:r>
      <w:r w:rsidRPr="00924108">
        <w:rPr>
          <w:rStyle w:val="StyleUnderline"/>
        </w:rPr>
        <w:t>justice</w:t>
      </w:r>
      <w:r w:rsidRPr="00A51FEF">
        <w:rPr>
          <w:sz w:val="16"/>
        </w:rPr>
        <w:t xml:space="preserve">. Indeed, here </w:t>
      </w:r>
      <w:r w:rsidRPr="00AD2B27">
        <w:rPr>
          <w:rStyle w:val="StyleUnderline"/>
        </w:rPr>
        <w:t>the law</w:t>
      </w:r>
      <w:r w:rsidRPr="0025530A">
        <w:rPr>
          <w:rStyle w:val="StyleUnderline"/>
        </w:rPr>
        <w:t xml:space="preserve"> appears as the instantiation and compulsory replication of </w:t>
      </w:r>
      <w:r w:rsidRPr="00A51FEF">
        <w:rPr>
          <w:sz w:val="16"/>
        </w:rPr>
        <w:t>the</w:t>
      </w:r>
      <w:r w:rsidRPr="0025530A">
        <w:rPr>
          <w:rStyle w:val="StyleUnderline"/>
        </w:rPr>
        <w:t xml:space="preserve"> founding violence</w:t>
      </w:r>
      <w:r w:rsidRPr="00A51FEF">
        <w:rPr>
          <w:sz w:val="16"/>
        </w:rPr>
        <w:t xml:space="preserve"> of its own necessity.”</w:t>
      </w:r>
    </w:p>
    <w:p w14:paraId="1C379F7C" w14:textId="77777777" w:rsidR="00F521FE" w:rsidRPr="00A51FEF" w:rsidRDefault="00F521FE" w:rsidP="00F521FE">
      <w:pPr>
        <w:rPr>
          <w:sz w:val="16"/>
        </w:rPr>
      </w:pPr>
      <w:r w:rsidRPr="00A51FEF">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1CEE2407" w14:textId="77777777" w:rsidR="00F521FE" w:rsidRPr="00A51FEF" w:rsidRDefault="00F521FE" w:rsidP="00F521FE">
      <w:pPr>
        <w:rPr>
          <w:sz w:val="16"/>
        </w:rPr>
      </w:pPr>
      <w:r w:rsidRPr="00A51FEF">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76E8DB0F" w14:textId="77777777" w:rsidR="00F521FE" w:rsidRPr="00A51FEF" w:rsidRDefault="00F521FE" w:rsidP="00F521FE">
      <w:pPr>
        <w:rPr>
          <w:sz w:val="16"/>
        </w:rPr>
      </w:pPr>
      <w:r w:rsidRPr="00A51FEF">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915346">
        <w:rPr>
          <w:rStyle w:val="StyleUnderline"/>
          <w:highlight w:val="yellow"/>
        </w:rPr>
        <w:t>organizers fighting</w:t>
      </w:r>
      <w:r w:rsidRPr="0025530A">
        <w:rPr>
          <w:rStyle w:val="StyleUnderline"/>
        </w:rPr>
        <w:t xml:space="preserve"> </w:t>
      </w:r>
      <w:r w:rsidRPr="00915346">
        <w:rPr>
          <w:rStyle w:val="StyleUnderline"/>
          <w:highlight w:val="yellow"/>
        </w:rPr>
        <w:t>against</w:t>
      </w:r>
      <w:r w:rsidRPr="0025530A">
        <w:rPr>
          <w:rStyle w:val="StyleUnderline"/>
        </w:rPr>
        <w:t xml:space="preserve"> the impunity with which </w:t>
      </w:r>
      <w:r w:rsidRPr="00915346">
        <w:rPr>
          <w:rStyle w:val="StyleUnderline"/>
          <w:highlight w:val="yellow"/>
        </w:rPr>
        <w:t>police</w:t>
      </w:r>
      <w:r w:rsidRPr="0025530A">
        <w:rPr>
          <w:rStyle w:val="StyleUnderline"/>
        </w:rPr>
        <w:t xml:space="preserve"> have and continue to murder Black people as the twin of the prison’s drive to capture Black flesh </w:t>
      </w:r>
      <w:r w:rsidRPr="00915346">
        <w:rPr>
          <w:rStyle w:val="StyleUnderline"/>
          <w:highlight w:val="yellow"/>
        </w:rPr>
        <w:t>elucidates the ruse of justice</w:t>
      </w:r>
      <w:r w:rsidRPr="0025530A">
        <w:rPr>
          <w:rStyle w:val="StyleUnderline"/>
        </w:rPr>
        <w:t xml:space="preserve"> within the system that bears its name.</w:t>
      </w:r>
      <w:r w:rsidRPr="00A51FEF">
        <w:rPr>
          <w:sz w:val="16"/>
        </w:rPr>
        <w:t xml:space="preserve"> Or, </w:t>
      </w:r>
      <w:r w:rsidRPr="00600E08">
        <w:rPr>
          <w:rStyle w:val="StyleUnderline"/>
        </w:rPr>
        <w:t>this praxis collapses the law’s image as administrator and representation of justice</w:t>
      </w:r>
      <w:r w:rsidRPr="0025530A">
        <w:rPr>
          <w:rStyle w:val="StyleUnderline"/>
        </w:rPr>
        <w:t xml:space="preserve">, </w:t>
      </w:r>
      <w:r w:rsidRPr="00915346">
        <w:rPr>
          <w:rStyle w:val="StyleUnderline"/>
          <w:highlight w:val="yellow"/>
        </w:rPr>
        <w:t>when that</w:t>
      </w:r>
      <w:r w:rsidRPr="0025530A">
        <w:rPr>
          <w:rStyle w:val="StyleUnderline"/>
        </w:rPr>
        <w:t xml:space="preserve"> same </w:t>
      </w:r>
      <w:r w:rsidRPr="00915346">
        <w:rPr>
          <w:rStyle w:val="StyleUnderline"/>
          <w:highlight w:val="yellow"/>
        </w:rPr>
        <w:t xml:space="preserve">system </w:t>
      </w:r>
      <w:r w:rsidRPr="00600E08">
        <w:rPr>
          <w:rStyle w:val="StyleUnderline"/>
        </w:rPr>
        <w:t xml:space="preserve">was built </w:t>
      </w:r>
      <w:r w:rsidRPr="009740EF">
        <w:rPr>
          <w:rStyle w:val="StyleUnderline"/>
        </w:rPr>
        <w:t xml:space="preserve">on and </w:t>
      </w:r>
      <w:r w:rsidRPr="00915346">
        <w:rPr>
          <w:rStyle w:val="StyleUnderline"/>
          <w:highlight w:val="yellow"/>
        </w:rPr>
        <w:t>sustains</w:t>
      </w:r>
      <w:r w:rsidRPr="0025530A">
        <w:rPr>
          <w:rStyle w:val="StyleUnderline"/>
        </w:rPr>
        <w:t xml:space="preserve"> itself through </w:t>
      </w:r>
      <w:r w:rsidRPr="009740EF">
        <w:rPr>
          <w:rStyle w:val="StyleUnderline"/>
        </w:rPr>
        <w:t xml:space="preserve">an </w:t>
      </w:r>
      <w:r w:rsidRPr="00915346">
        <w:rPr>
          <w:rStyle w:val="StyleUnderline"/>
          <w:highlight w:val="yellow"/>
        </w:rPr>
        <w:t xml:space="preserve">anti-Blackness </w:t>
      </w:r>
      <w:r w:rsidRPr="009740EF">
        <w:rPr>
          <w:rStyle w:val="StyleUnderline"/>
        </w:rPr>
        <w:t>concretized in the U.S.</w:t>
      </w:r>
      <w:r w:rsidRPr="0025530A">
        <w:rPr>
          <w:rStyle w:val="StyleUnderline"/>
        </w:rPr>
        <w:t xml:space="preserve"> through chattel slavery, whose abolition has yet to come</w:t>
      </w:r>
      <w:r w:rsidRPr="00A51FEF">
        <w:rPr>
          <w:sz w:val="16"/>
        </w:rPr>
        <w:t>. Growing such an analysis loosens our deep attachment to the idea that the legal system's function is to end violence, while it also weakens the faith in the law as the sign of freedom’s recital.</w:t>
      </w:r>
    </w:p>
    <w:p w14:paraId="5E28C955" w14:textId="77777777" w:rsidR="00F521FE" w:rsidRPr="00A51FEF" w:rsidRDefault="00F521FE" w:rsidP="00F521FE">
      <w:pPr>
        <w:rPr>
          <w:sz w:val="16"/>
        </w:rPr>
      </w:pPr>
      <w:r w:rsidRPr="00A51FEF">
        <w:rPr>
          <w:sz w:val="16"/>
        </w:rPr>
        <w:t xml:space="preserve">Going further, it is not that I’m arguing that the United States is a broken democracy, through which a change in leadership or a representational electorate would bring into being a more egalitarian civil society. Indeed, </w:t>
      </w:r>
      <w:r w:rsidRPr="005841A3">
        <w:rPr>
          <w:rStyle w:val="StyleUnderline"/>
          <w:highlight w:val="yellow"/>
        </w:rPr>
        <w:t xml:space="preserve">it is </w:t>
      </w:r>
      <w:r w:rsidRPr="005841A3">
        <w:rPr>
          <w:rStyle w:val="Emphasis"/>
          <w:highlight w:val="yellow"/>
        </w:rPr>
        <w:t>democracy in action</w:t>
      </w:r>
      <w:r w:rsidRPr="00A51FEF">
        <w:rPr>
          <w:sz w:val="16"/>
        </w:rPr>
        <w:t xml:space="preserve">, and not its attrition, </w:t>
      </w:r>
      <w:r w:rsidRPr="005841A3">
        <w:rPr>
          <w:rStyle w:val="StyleUnderline"/>
          <w:highlight w:val="yellow"/>
        </w:rPr>
        <w:t xml:space="preserve">that betrays </w:t>
      </w:r>
      <w:r w:rsidRPr="005841A3">
        <w:rPr>
          <w:rStyle w:val="StyleUnderline"/>
        </w:rPr>
        <w:t xml:space="preserve">the </w:t>
      </w:r>
      <w:r w:rsidRPr="005841A3">
        <w:rPr>
          <w:rStyle w:val="StyleUnderline"/>
          <w:highlight w:val="yellow"/>
        </w:rPr>
        <w:t>radical potential</w:t>
      </w:r>
      <w:r w:rsidRPr="0025530A">
        <w:rPr>
          <w:rStyle w:val="StyleUnderline"/>
        </w:rPr>
        <w:t xml:space="preserve"> we so easily believe it to possess</w:t>
      </w:r>
      <w:r w:rsidRPr="00A51FEF">
        <w:rPr>
          <w:sz w:val="16"/>
        </w:rPr>
        <w:t xml:space="preserve">. This is not to say that </w:t>
      </w:r>
      <w:r w:rsidRPr="005C06E3">
        <w:rPr>
          <w:rStyle w:val="StyleUnderline"/>
        </w:rPr>
        <w:t>the</w:t>
      </w:r>
      <w:r w:rsidRPr="00A51FEF">
        <w:rPr>
          <w:sz w:val="16"/>
        </w:rPr>
        <w:t xml:space="preserve"> historic and ongoing </w:t>
      </w:r>
      <w:r w:rsidRPr="005841A3">
        <w:rPr>
          <w:rStyle w:val="StyleUnderline"/>
          <w:highlight w:val="yellow"/>
        </w:rPr>
        <w:t>obstructions of the democratic process</w:t>
      </w:r>
      <w:r w:rsidRPr="00A51FEF">
        <w:rPr>
          <w:sz w:val="16"/>
        </w:rPr>
        <w:t xml:space="preserve">, including racist poll taxes, felony disenfranchisement, and so on, </w:t>
      </w:r>
      <w:r w:rsidRPr="005C06E3">
        <w:rPr>
          <w:rStyle w:val="StyleUnderline"/>
        </w:rPr>
        <w:t xml:space="preserve">are fictitious but that </w:t>
      </w:r>
      <w:r w:rsidRPr="005C06E3">
        <w:rPr>
          <w:rStyle w:val="Emphasis"/>
        </w:rPr>
        <w:t xml:space="preserve">they </w:t>
      </w:r>
      <w:r w:rsidRPr="005841A3">
        <w:rPr>
          <w:rStyle w:val="Emphasis"/>
          <w:highlight w:val="yellow"/>
        </w:rPr>
        <w:t>are structured into democracy</w:t>
      </w:r>
      <w:r w:rsidRPr="00A51FEF">
        <w:rPr>
          <w:sz w:val="16"/>
        </w:rPr>
        <w:t>, as is a fatal belief that it could be otherwise. Given this, what we must confront, as it perpetually confronts us, is that the multiple prohibitions that reside under democracy’s watch are not its inconsistencies but its central logics.</w:t>
      </w:r>
    </w:p>
    <w:p w14:paraId="5DC09785" w14:textId="77777777" w:rsidR="00F521FE" w:rsidRPr="00BD73D5" w:rsidRDefault="00F521FE" w:rsidP="00F521FE">
      <w:pPr>
        <w:rPr>
          <w:sz w:val="16"/>
        </w:rPr>
      </w:pPr>
    </w:p>
    <w:p w14:paraId="4081BAC2" w14:textId="77777777" w:rsidR="00F521FE" w:rsidRDefault="00F521FE" w:rsidP="00F521FE">
      <w:pPr>
        <w:pStyle w:val="Heading4"/>
      </w:pPr>
      <w:r>
        <w:t>Thus, you should affirm queer labor as an ungovernable collective</w:t>
      </w:r>
    </w:p>
    <w:p w14:paraId="4BE67E77" w14:textId="77777777" w:rsidR="00F521FE" w:rsidRPr="00A373E1" w:rsidRDefault="00F521FE" w:rsidP="00F521FE"/>
    <w:p w14:paraId="648E7AD6" w14:textId="77777777" w:rsidR="00F521FE" w:rsidRPr="001F184D" w:rsidRDefault="00F521FE" w:rsidP="00F521FE">
      <w:pPr>
        <w:pStyle w:val="Heading4"/>
      </w:pPr>
      <w:r>
        <w:t xml:space="preserve">Ungovernability is a process of breaking up and </w:t>
      </w:r>
      <w:r>
        <w:rPr>
          <w:u w:val="single"/>
        </w:rPr>
        <w:t>joining together</w:t>
      </w:r>
      <w:r>
        <w:t xml:space="preserve"> that vibrates at a frequency unrecognizable by the political consultant’s demand for access and </w:t>
      </w:r>
      <w:r>
        <w:rPr>
          <w:u w:val="single"/>
        </w:rPr>
        <w:t>self-improvement</w:t>
      </w:r>
      <w:r>
        <w:t xml:space="preserve">. The imposition of </w:t>
      </w:r>
      <w:r>
        <w:rPr>
          <w:u w:val="single"/>
        </w:rPr>
        <w:t>policy</w:t>
      </w:r>
      <w:r>
        <w:t xml:space="preserve"> in the name of </w:t>
      </w:r>
      <w:r>
        <w:rPr>
          <w:u w:val="single"/>
        </w:rPr>
        <w:t>preparedness</w:t>
      </w:r>
      <w:r>
        <w:t xml:space="preserve"> and </w:t>
      </w:r>
      <w:r>
        <w:rPr>
          <w:u w:val="single"/>
        </w:rPr>
        <w:t>access</w:t>
      </w:r>
      <w:r>
        <w:t xml:space="preserve"> </w:t>
      </w:r>
      <w:r>
        <w:rPr>
          <w:u w:val="single"/>
        </w:rPr>
        <w:t>inculcates</w:t>
      </w:r>
      <w:r>
        <w:t xml:space="preserve"> a hatred of different forms of showing up.</w:t>
      </w:r>
    </w:p>
    <w:p w14:paraId="490B5B41" w14:textId="77777777" w:rsidR="00F521FE" w:rsidRPr="00892B5F" w:rsidRDefault="00F521FE" w:rsidP="00F521FE">
      <w:r w:rsidRPr="009F6893">
        <w:rPr>
          <w:rStyle w:val="Style13ptBold"/>
        </w:rPr>
        <w:t>Harney and Moten 15</w:t>
      </w:r>
      <w:r>
        <w:t xml:space="preserve"> (</w:t>
      </w:r>
      <w:r w:rsidRPr="009F6893">
        <w:t>Stefano</w:t>
      </w:r>
      <w:r>
        <w:t xml:space="preserve">, </w:t>
      </w:r>
      <w:r w:rsidRPr="009F6893">
        <w:t>professor of transversal aesthetics at Academy Media Arts Cologne. PhD from the Faculty of Social and Political Sciences at the University of Cambridge. Fre</w:t>
      </w:r>
      <w:r>
        <w:t>d,</w:t>
      </w:r>
      <w:r w:rsidRPr="009F6893">
        <w:t xml:space="preserve"> rofessor of Performance Studies at New York University and Distinguished Professor Emeritus at University of California, Riverside. "Mikey the rebelator." </w:t>
      </w:r>
      <w:r w:rsidRPr="009F6893">
        <w:rPr>
          <w:i/>
          <w:iCs/>
        </w:rPr>
        <w:t>Performance Research</w:t>
      </w:r>
      <w:r w:rsidRPr="009F6893">
        <w:t> 20, no. 4 (2015): 141-145</w:t>
      </w:r>
      <w:r>
        <w:t>)</w:t>
      </w:r>
    </w:p>
    <w:p w14:paraId="53B89B96" w14:textId="77777777" w:rsidR="00F521FE" w:rsidRPr="00EE655C" w:rsidRDefault="00F521FE" w:rsidP="00F521FE">
      <w:pPr>
        <w:ind w:firstLine="720"/>
        <w:rPr>
          <w:sz w:val="14"/>
        </w:rPr>
      </w:pPr>
      <w:r w:rsidRPr="00EE655C">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A86AA6">
        <w:rPr>
          <w:rStyle w:val="Emphasis"/>
        </w:rPr>
        <w:t>To move wrong</w:t>
      </w:r>
      <w:r w:rsidRPr="00A86AA6">
        <w:rPr>
          <w:sz w:val="14"/>
        </w:rPr>
        <w:t xml:space="preserve">, to move nought, </w:t>
      </w:r>
      <w:r w:rsidRPr="00A86AA6">
        <w:rPr>
          <w:u w:val="single"/>
        </w:rPr>
        <w:t>is to have our own thing of not having</w:t>
      </w:r>
      <w:r w:rsidRPr="00A86AA6">
        <w:rPr>
          <w:sz w:val="14"/>
        </w:rPr>
        <w:t xml:space="preserve">, of handing and being handed; </w:t>
      </w:r>
      <w:r w:rsidRPr="00A86AA6">
        <w:rPr>
          <w:u w:val="single"/>
        </w:rPr>
        <w:t xml:space="preserve">it is our continuous </w:t>
      </w:r>
      <w:r w:rsidRPr="00A86AA6">
        <w:rPr>
          <w:rStyle w:val="Emphasis"/>
        </w:rPr>
        <w:t>breaking up</w:t>
      </w:r>
      <w:r w:rsidRPr="00A86AA6">
        <w:rPr>
          <w:u w:val="single"/>
        </w:rPr>
        <w:t xml:space="preserve"> – before, and against that, we were told – of our continuous </w:t>
      </w:r>
      <w:r w:rsidRPr="00A86AA6">
        <w:rPr>
          <w:rStyle w:val="Emphasis"/>
        </w:rPr>
        <w:t>get together</w:t>
      </w:r>
      <w:r w:rsidRPr="00EE655C">
        <w:rPr>
          <w:sz w:val="14"/>
        </w:rPr>
        <w:t xml:space="preserve">. </w:t>
      </w:r>
      <w:r w:rsidRPr="000C7FE4">
        <w:rPr>
          <w:u w:val="single"/>
        </w:rPr>
        <w:t xml:space="preserve">But </w:t>
      </w:r>
      <w:r w:rsidRPr="00B83CF5">
        <w:rPr>
          <w:u w:val="single"/>
        </w:rPr>
        <w:t xml:space="preserve">with the </w:t>
      </w:r>
      <w:r w:rsidRPr="00B83CF5">
        <w:rPr>
          <w:rStyle w:val="Emphasis"/>
        </w:rPr>
        <w:t>critical infrastructure</w:t>
      </w:r>
      <w:r w:rsidRPr="00B83CF5">
        <w:rPr>
          <w:u w:val="single"/>
        </w:rPr>
        <w:t xml:space="preserve"> that is the new line, and with the </w:t>
      </w:r>
      <w:r w:rsidRPr="00B83CF5">
        <w:rPr>
          <w:rStyle w:val="Emphasis"/>
        </w:rPr>
        <w:t>resilient response that protects it</w:t>
      </w:r>
      <w:r w:rsidRPr="00EE655C">
        <w:rPr>
          <w:highlight w:val="yellow"/>
          <w:u w:val="single"/>
        </w:rPr>
        <w:t xml:space="preserve">, the </w:t>
      </w:r>
      <w:r w:rsidRPr="00EE655C">
        <w:rPr>
          <w:rStyle w:val="Emphasis"/>
          <w:highlight w:val="yellow"/>
        </w:rPr>
        <w:t>jay-walker</w:t>
      </w:r>
      <w:r w:rsidRPr="00EE655C">
        <w:rPr>
          <w:highlight w:val="yellow"/>
          <w:u w:val="single"/>
        </w:rPr>
        <w:t xml:space="preserve"> becomes </w:t>
      </w:r>
      <w:r w:rsidRPr="00EE655C">
        <w:rPr>
          <w:b/>
          <w:bCs/>
          <w:highlight w:val="yellow"/>
          <w:u w:val="single"/>
        </w:rPr>
        <w:t>no longer</w:t>
      </w:r>
      <w:r w:rsidRPr="00EE655C">
        <w:rPr>
          <w:highlight w:val="yellow"/>
          <w:u w:val="single"/>
        </w:rPr>
        <w:t xml:space="preserve"> just </w:t>
      </w:r>
      <w:r w:rsidRPr="00EE655C">
        <w:rPr>
          <w:rStyle w:val="Emphasis"/>
          <w:highlight w:val="yellow"/>
        </w:rPr>
        <w:t>a rube in the way</w:t>
      </w:r>
      <w:r w:rsidRPr="00EE655C">
        <w:rPr>
          <w:sz w:val="14"/>
        </w:rPr>
        <w:t xml:space="preserve"> of logistics, a country bukee in traffic, </w:t>
      </w:r>
      <w:r w:rsidRPr="00EE655C">
        <w:rPr>
          <w:highlight w:val="yellow"/>
          <w:u w:val="single"/>
        </w:rPr>
        <w:t>but a</w:t>
      </w:r>
      <w:r w:rsidRPr="00762C60">
        <w:rPr>
          <w:u w:val="single"/>
        </w:rPr>
        <w:t xml:space="preserve"> </w:t>
      </w:r>
      <w:r w:rsidRPr="00EE655C">
        <w:rPr>
          <w:rStyle w:val="Emphasis"/>
          <w:highlight w:val="yellow"/>
        </w:rPr>
        <w:t>saboteur</w:t>
      </w:r>
      <w:r w:rsidRPr="00EE655C">
        <w:rPr>
          <w:highlight w:val="yellow"/>
          <w:u w:val="single"/>
        </w:rPr>
        <w:t xml:space="preserve">, a </w:t>
      </w:r>
      <w:r w:rsidRPr="00EE655C">
        <w:rPr>
          <w:rStyle w:val="Emphasis"/>
          <w:highlight w:val="yellow"/>
        </w:rPr>
        <w:t>terrorist</w:t>
      </w:r>
      <w:r w:rsidRPr="00762C60">
        <w:rPr>
          <w:u w:val="single"/>
        </w:rPr>
        <w:t xml:space="preserve">, a </w:t>
      </w:r>
      <w:r w:rsidRPr="00762C60">
        <w:rPr>
          <w:rStyle w:val="Emphasis"/>
        </w:rPr>
        <w:t>demon</w:t>
      </w:r>
      <w:r w:rsidRPr="00EE655C">
        <w:rPr>
          <w:sz w:val="14"/>
        </w:rPr>
        <w:t xml:space="preserve">. </w:t>
      </w:r>
      <w:r w:rsidRPr="00762C60">
        <w:rPr>
          <w:rStyle w:val="Emphasis"/>
        </w:rPr>
        <w:t>Jay-walkers do not sabotage</w:t>
      </w:r>
      <w:r w:rsidRPr="00762C60">
        <w:rPr>
          <w:u w:val="single"/>
        </w:rPr>
        <w:t xml:space="preserve"> by exodus or </w:t>
      </w:r>
      <w:r w:rsidRPr="00762C60">
        <w:rPr>
          <w:b/>
          <w:bCs/>
          <w:u w:val="single"/>
        </w:rPr>
        <w:t>occupation</w:t>
      </w:r>
      <w:r w:rsidRPr="00762C60">
        <w:rPr>
          <w:u w:val="single"/>
        </w:rPr>
        <w:t xml:space="preserve"> as once a maroon, or a </w:t>
      </w:r>
      <w:r w:rsidRPr="00762C60">
        <w:rPr>
          <w:rStyle w:val="Emphasis"/>
        </w:rPr>
        <w:t>striking miner</w:t>
      </w:r>
      <w:r w:rsidRPr="00762C60">
        <w:rPr>
          <w:u w:val="single"/>
        </w:rPr>
        <w:t>, or a ghost dancer may have</w:t>
      </w:r>
      <w:r w:rsidRPr="00EE655C">
        <w:rPr>
          <w:sz w:val="14"/>
        </w:rPr>
        <w:t xml:space="preserve">. </w:t>
      </w:r>
      <w:r w:rsidRPr="00762C60">
        <w:rPr>
          <w:u w:val="single"/>
        </w:rPr>
        <w:t>Jay-walkers disturb the production</w:t>
      </w:r>
      <w:r w:rsidRPr="00EE655C">
        <w:rPr>
          <w:sz w:val="14"/>
        </w:rPr>
        <w:t xml:space="preserve"> line, the work of the line, the assembly line, the flow line, </w:t>
      </w:r>
      <w:r w:rsidRPr="00EE655C">
        <w:rPr>
          <w:highlight w:val="yellow"/>
          <w:u w:val="single"/>
        </w:rPr>
        <w:t xml:space="preserve">by </w:t>
      </w:r>
      <w:r w:rsidRPr="00EE655C">
        <w:rPr>
          <w:rStyle w:val="Emphasis"/>
          <w:highlight w:val="yellow"/>
        </w:rPr>
        <w:t>demanding inequality of access</w:t>
      </w:r>
      <w:r w:rsidRPr="00EE655C">
        <w:rPr>
          <w:rStyle w:val="Emphasis"/>
        </w:rPr>
        <w:t xml:space="preserve"> for all</w:t>
      </w:r>
      <w:r w:rsidRPr="00EE655C">
        <w:rPr>
          <w:sz w:val="14"/>
        </w:rPr>
        <w:t xml:space="preserve">. When the line don’t stop to let you catch your breath, jay-walkers stand around and say this stops today. Jay-walking is dissed assembly for itself. </w:t>
      </w:r>
      <w:r w:rsidRPr="004C52DB">
        <w:rPr>
          <w:rStyle w:val="Emphasis"/>
          <w:highlight w:val="yellow"/>
        </w:rPr>
        <w:t>Such sabotage is punishable by death</w:t>
      </w:r>
      <w:r w:rsidRPr="00EE655C">
        <w:rPr>
          <w:sz w:val="14"/>
        </w:rPr>
        <w:t>. It’s hard to know what we institute when we don’t institute but we do know what it feels like.</w:t>
      </w:r>
    </w:p>
    <w:p w14:paraId="6C35B490" w14:textId="77777777" w:rsidR="00F521FE" w:rsidRPr="00762C60" w:rsidRDefault="00F521FE" w:rsidP="00F521FE">
      <w:pPr>
        <w:ind w:firstLine="720"/>
        <w:rPr>
          <w:u w:val="single"/>
        </w:rPr>
      </w:pPr>
      <w:r w:rsidRPr="00EE655C">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4C52DB">
        <w:rPr>
          <w:rStyle w:val="Emphasis"/>
        </w:rPr>
        <w:t>continuous improvement</w:t>
      </w:r>
      <w:r w:rsidRPr="004C52DB">
        <w:rPr>
          <w:u w:val="single"/>
        </w:rPr>
        <w:t xml:space="preserve"> drives us toward total value, makes all work incomplete, </w:t>
      </w:r>
      <w:r w:rsidRPr="004C52DB">
        <w:rPr>
          <w:rStyle w:val="Emphasis"/>
        </w:rPr>
        <w:t>makes us move to produce</w:t>
      </w:r>
      <w:r w:rsidRPr="00762C60">
        <w:rPr>
          <w:u w:val="single"/>
        </w:rPr>
        <w:t>, compels us to get online</w:t>
      </w:r>
      <w:r w:rsidRPr="00EE655C">
        <w:rPr>
          <w:sz w:val="14"/>
        </w:rPr>
        <w:t xml:space="preserve">. </w:t>
      </w:r>
      <w:r w:rsidRPr="00593423">
        <w:rPr>
          <w:rStyle w:val="Emphasis"/>
        </w:rPr>
        <w:t>We are liberated from work in order to work more</w:t>
      </w:r>
      <w:r w:rsidRPr="00762C60">
        <w:rPr>
          <w:rStyle w:val="Emphasis"/>
        </w:rPr>
        <w:t>, to work harder</w:t>
      </w:r>
      <w:r w:rsidRPr="00EE655C">
        <w:rPr>
          <w:sz w:val="14"/>
        </w:rPr>
        <w:t xml:space="preserve">. </w:t>
      </w:r>
      <w:r w:rsidRPr="00762C60">
        <w:rPr>
          <w:rStyle w:val="Emphasis"/>
          <w:highlight w:val="yellow"/>
        </w:rPr>
        <w:t>We are violently invited to exercise our right to connect</w:t>
      </w:r>
      <w:r w:rsidRPr="00762C60">
        <w:rPr>
          <w:rStyle w:val="Emphasis"/>
        </w:rPr>
        <w:t xml:space="preserve">, our right to free speech, our right to </w:t>
      </w:r>
      <w:r w:rsidRPr="00762C60">
        <w:rPr>
          <w:rStyle w:val="Emphasis"/>
          <w:highlight w:val="yellow"/>
        </w:rPr>
        <w:t>choose</w:t>
      </w:r>
      <w:r w:rsidRPr="00762C60">
        <w:rPr>
          <w:rStyle w:val="Emphasis"/>
        </w:rPr>
        <w:t xml:space="preserve">, our right to </w:t>
      </w:r>
      <w:r w:rsidRPr="00762C60">
        <w:rPr>
          <w:rStyle w:val="Emphasis"/>
          <w:highlight w:val="yellow"/>
        </w:rPr>
        <w:t>evaluate</w:t>
      </w:r>
      <w:r w:rsidRPr="00762C60">
        <w:rPr>
          <w:rStyle w:val="Emphasis"/>
        </w:rPr>
        <w:t xml:space="preserve">, our right to right individuality </w:t>
      </w:r>
      <w:r w:rsidRPr="00762C60">
        <w:rPr>
          <w:rStyle w:val="Emphasis"/>
          <w:highlight w:val="yellow"/>
        </w:rPr>
        <w:t xml:space="preserve">in order that we may improve the production line </w:t>
      </w:r>
      <w:r w:rsidRPr="000C7FE4">
        <w:rPr>
          <w:rStyle w:val="Emphasis"/>
        </w:rPr>
        <w:t>running through our liberal dreams</w:t>
      </w:r>
      <w:r w:rsidRPr="00EE655C">
        <w:rPr>
          <w:sz w:val="14"/>
        </w:rPr>
        <w:t xml:space="preserve">. </w:t>
      </w:r>
      <w:r w:rsidRPr="00762C60">
        <w:rPr>
          <w:rStyle w:val="Emphasis"/>
        </w:rPr>
        <w:t>Freedom through work</w:t>
      </w:r>
      <w:r w:rsidRPr="00762C60">
        <w:rPr>
          <w:u w:val="single"/>
        </w:rPr>
        <w:t xml:space="preserve"> was never the slave’s cry but we hear it all around us today</w:t>
      </w:r>
      <w:r w:rsidRPr="00EE655C">
        <w:rPr>
          <w:sz w:val="14"/>
        </w:rPr>
        <w:t xml:space="preserve">. </w:t>
      </w:r>
      <w:r w:rsidRPr="00EE655C">
        <w:rPr>
          <w:rStyle w:val="Emphasis"/>
          <w:highlight w:val="yellow"/>
        </w:rPr>
        <w:t>Continuous improvement</w:t>
      </w:r>
      <w:r w:rsidRPr="00EE655C">
        <w:rPr>
          <w:highlight w:val="yellow"/>
          <w:u w:val="single"/>
        </w:rPr>
        <w:t xml:space="preserve"> is the metric</w:t>
      </w:r>
      <w:r w:rsidRPr="00762C60">
        <w:rPr>
          <w:u w:val="single"/>
        </w:rPr>
        <w:t xml:space="preserve"> and metronomic meter of uplift.</w:t>
      </w:r>
      <w:r w:rsidRPr="00EE655C">
        <w:rPr>
          <w:sz w:val="14"/>
        </w:rPr>
        <w:t xml:space="preserve"> </w:t>
      </w:r>
      <w:r w:rsidRPr="00EE655C">
        <w:rPr>
          <w:rStyle w:val="Emphasis"/>
          <w:highlight w:val="yellow"/>
        </w:rPr>
        <w:t>Those who won’t improve</w:t>
      </w:r>
      <w:r w:rsidRPr="00762C60">
        <w:rPr>
          <w:u w:val="single"/>
        </w:rPr>
        <w:t xml:space="preserve">, those who won’t </w:t>
      </w:r>
      <w:r w:rsidRPr="00EE655C">
        <w:rPr>
          <w:rStyle w:val="Emphasis"/>
          <w:highlight w:val="yellow"/>
        </w:rPr>
        <w:t>collectivize</w:t>
      </w:r>
      <w:r w:rsidRPr="00762C60">
        <w:rPr>
          <w:u w:val="single"/>
        </w:rPr>
        <w:t xml:space="preserve"> and individuate</w:t>
      </w:r>
      <w:r w:rsidRPr="00EE655C">
        <w:rPr>
          <w:sz w:val="14"/>
        </w:rPr>
        <w:t xml:space="preserve"> with the correct neurotic correctness, </w:t>
      </w:r>
      <w:r w:rsidRPr="00762C60">
        <w:rPr>
          <w:u w:val="single"/>
        </w:rPr>
        <w:t xml:space="preserve">those </w:t>
      </w:r>
      <w:r w:rsidRPr="00EE655C">
        <w:rPr>
          <w:rStyle w:val="Emphasis"/>
          <w:highlight w:val="yellow"/>
        </w:rPr>
        <w:t>who do the same thing</w:t>
      </w:r>
      <w:r w:rsidRPr="00EE655C">
        <w:rPr>
          <w:rStyle w:val="Emphasis"/>
        </w:rPr>
        <w:t xml:space="preserve"> again</w:t>
      </w:r>
      <w:r w:rsidRPr="00762C60">
        <w:rPr>
          <w:u w:val="single"/>
        </w:rPr>
        <w:t xml:space="preserve">, those who revise, those </w:t>
      </w:r>
      <w:r w:rsidRPr="00EE655C">
        <w:rPr>
          <w:rStyle w:val="Emphasis"/>
        </w:rPr>
        <w:t xml:space="preserve">who </w:t>
      </w:r>
      <w:r w:rsidRPr="00593423">
        <w:rPr>
          <w:rStyle w:val="Emphasis"/>
        </w:rPr>
        <w:t>tell the joke you’ve heard and cook the food you’ve had</w:t>
      </w:r>
      <w:r w:rsidRPr="00EE655C">
        <w:rPr>
          <w:rStyle w:val="Emphasis"/>
        </w:rPr>
        <w:t xml:space="preserve"> and take the walk you’ve walked</w:t>
      </w:r>
      <w:r w:rsidRPr="00762C60">
        <w:rPr>
          <w:u w:val="single"/>
        </w:rPr>
        <w:t xml:space="preserve">, those who plan to stay and keep on moving, </w:t>
      </w:r>
      <w:r w:rsidRPr="00EE655C">
        <w:rPr>
          <w:rStyle w:val="Emphasis"/>
        </w:rPr>
        <w:t xml:space="preserve">those </w:t>
      </w:r>
      <w:r w:rsidRPr="00EE655C">
        <w:rPr>
          <w:rStyle w:val="Emphasis"/>
          <w:highlight w:val="yellow"/>
        </w:rPr>
        <w:t>who keep</w:t>
      </w:r>
      <w:r w:rsidRPr="00EE655C">
        <w:rPr>
          <w:rStyle w:val="Emphasis"/>
        </w:rPr>
        <w:t xml:space="preserve"> on </w:t>
      </w:r>
      <w:r w:rsidRPr="00EE655C">
        <w:rPr>
          <w:rStyle w:val="Emphasis"/>
          <w:highlight w:val="yellow"/>
        </w:rPr>
        <w:t>moving wrong</w:t>
      </w:r>
      <w:r w:rsidRPr="00762C60">
        <w:rPr>
          <w:u w:val="single"/>
        </w:rPr>
        <w:t xml:space="preserve"> – </w:t>
      </w:r>
      <w:r w:rsidRPr="00EE655C">
        <w:rPr>
          <w:rStyle w:val="Emphasis"/>
          <w:highlight w:val="yellow"/>
        </w:rPr>
        <w:t>those are the ones who hold everybody back</w:t>
      </w:r>
      <w:r w:rsidRPr="00EE655C">
        <w:rPr>
          <w:highlight w:val="yellow"/>
          <w:u w:val="single"/>
        </w:rPr>
        <w:t>,</w:t>
      </w:r>
      <w:r w:rsidRPr="00762C60">
        <w:rPr>
          <w:u w:val="single"/>
        </w:rPr>
        <w:t xml:space="preserve"> </w:t>
      </w:r>
      <w:r w:rsidRPr="00EE655C">
        <w:rPr>
          <w:rStyle w:val="Emphasis"/>
          <w:highlight w:val="yellow"/>
        </w:rPr>
        <w:t xml:space="preserve">fucking up the production line </w:t>
      </w:r>
      <w:r w:rsidRPr="00593423">
        <w:rPr>
          <w:rStyle w:val="Emphasis"/>
        </w:rPr>
        <w:t>that’s supposed to improve us all</w:t>
      </w:r>
      <w:r w:rsidRPr="00EE655C">
        <w:rPr>
          <w:rStyle w:val="Emphasis"/>
        </w:rPr>
        <w:t>.</w:t>
      </w:r>
      <w:r w:rsidRPr="00762C60">
        <w:rPr>
          <w:u w:val="single"/>
        </w:rPr>
        <w:t xml:space="preserve"> </w:t>
      </w:r>
      <w:r w:rsidRPr="00EE655C">
        <w:rPr>
          <w:rStyle w:val="Emphasis"/>
          <w:highlight w:val="yellow"/>
        </w:rPr>
        <w:t>They like being incomplete</w:t>
      </w:r>
      <w:r w:rsidRPr="00EE655C">
        <w:rPr>
          <w:sz w:val="14"/>
        </w:rPr>
        <w:t xml:space="preserve">. They like being incomplete and incompleting one another. </w:t>
      </w:r>
      <w:r w:rsidRPr="00EE655C">
        <w:rPr>
          <w:highlight w:val="yellow"/>
          <w:u w:val="single"/>
        </w:rPr>
        <w:t>Their incompleteness is</w:t>
      </w:r>
      <w:r w:rsidRPr="00762C60">
        <w:rPr>
          <w:u w:val="single"/>
        </w:rPr>
        <w:t xml:space="preserve"> said to be a dependency, </w:t>
      </w:r>
      <w:r w:rsidRPr="00EE655C">
        <w:rPr>
          <w:rStyle w:val="Emphasis"/>
          <w:highlight w:val="yellow"/>
        </w:rPr>
        <w:t>a bad habit</w:t>
      </w:r>
      <w:r w:rsidRPr="00762C60">
        <w:rPr>
          <w:rStyle w:val="Emphasis"/>
        </w:rPr>
        <w:t>.</w:t>
      </w:r>
      <w:r w:rsidRPr="00EE655C">
        <w:rPr>
          <w:sz w:val="14"/>
        </w:rPr>
        <w:t xml:space="preserve"> </w:t>
      </w:r>
      <w:r w:rsidRPr="00762C60">
        <w:rPr>
          <w:u w:val="single"/>
        </w:rPr>
        <w:t xml:space="preserve">They’re said to be </w:t>
      </w:r>
      <w:r w:rsidRPr="00762C60">
        <w:rPr>
          <w:rStyle w:val="Emphasis"/>
        </w:rPr>
        <w:t>partial</w:t>
      </w:r>
      <w:r w:rsidRPr="00762C60">
        <w:rPr>
          <w:u w:val="single"/>
        </w:rPr>
        <w:t xml:space="preserve">, patchy, sketchy. </w:t>
      </w:r>
      <w:r w:rsidRPr="00762C60">
        <w:rPr>
          <w:rStyle w:val="Emphasis"/>
        </w:rPr>
        <w:t>They lack coordinates</w:t>
      </w:r>
      <w:r w:rsidRPr="00762C60">
        <w:rPr>
          <w:u w:val="single"/>
        </w:rPr>
        <w:t xml:space="preserve">. </w:t>
      </w:r>
      <w:r w:rsidRPr="00EE655C">
        <w:rPr>
          <w:rStyle w:val="Emphasis"/>
          <w:highlight w:val="yellow"/>
        </w:rPr>
        <w:t>They’re collectively uncoordinated in</w:t>
      </w:r>
      <w:r w:rsidRPr="00762C60">
        <w:rPr>
          <w:rStyle w:val="Emphasis"/>
        </w:rPr>
        <w:t xml:space="preserve"> total </w:t>
      </w:r>
      <w:r w:rsidRPr="00EE655C">
        <w:rPr>
          <w:rStyle w:val="Emphasis"/>
          <w:highlight w:val="yellow"/>
        </w:rPr>
        <w:t>rhythm</w:t>
      </w:r>
      <w:r w:rsidRPr="00762C60">
        <w:rPr>
          <w:u w:val="single"/>
        </w:rPr>
        <w:t>. They’re in(self)sufficient.</w:t>
      </w:r>
    </w:p>
    <w:p w14:paraId="635CE7CE" w14:textId="77777777" w:rsidR="00F521FE" w:rsidRPr="000D3A5C" w:rsidRDefault="00F521FE" w:rsidP="00F521FE">
      <w:pPr>
        <w:ind w:firstLine="720"/>
        <w:rPr>
          <w:u w:val="single"/>
        </w:rPr>
      </w:pPr>
      <w:r w:rsidRPr="00EE655C">
        <w:rPr>
          <w:sz w:val="14"/>
        </w:rPr>
        <w:t xml:space="preserve">Paolo </w:t>
      </w:r>
      <w:r w:rsidRPr="000D3A5C">
        <w:rPr>
          <w:u w:val="single"/>
        </w:rPr>
        <w:t>Friere thought our incompleteness is what gave us hope</w:t>
      </w:r>
      <w:r w:rsidRPr="00EE655C">
        <w:rPr>
          <w:sz w:val="14"/>
        </w:rPr>
        <w:t xml:space="preserve">.7 </w:t>
      </w:r>
      <w:r w:rsidRPr="00593423">
        <w:rPr>
          <w:u w:val="single"/>
        </w:rPr>
        <w:t>It is our incompleteness that inclines us toward one another</w:t>
      </w:r>
      <w:r w:rsidRPr="00EE655C">
        <w:rPr>
          <w:sz w:val="14"/>
        </w:rPr>
        <w:t xml:space="preserve">. For Friere, </w:t>
      </w:r>
      <w:r w:rsidRPr="00EE655C">
        <w:rPr>
          <w:rStyle w:val="Emphasis"/>
          <w:highlight w:val="yellow"/>
        </w:rPr>
        <w:t>the more we think of ourselves as complete</w:t>
      </w:r>
      <w:r w:rsidRPr="000D3A5C">
        <w:rPr>
          <w:rStyle w:val="Emphasis"/>
        </w:rPr>
        <w:t>, f</w:t>
      </w:r>
      <w:r>
        <w:rPr>
          <w:rStyle w:val="Emphasis"/>
        </w:rPr>
        <w:t>i</w:t>
      </w:r>
      <w:r w:rsidRPr="000D3A5C">
        <w:rPr>
          <w:rStyle w:val="Emphasis"/>
        </w:rPr>
        <w:t xml:space="preserve">nished, whole, </w:t>
      </w:r>
      <w:r w:rsidRPr="00EE655C">
        <w:rPr>
          <w:rStyle w:val="Emphasis"/>
          <w:highlight w:val="yellow"/>
        </w:rPr>
        <w:t>individual</w:t>
      </w:r>
      <w:r w:rsidRPr="000D3A5C">
        <w:rPr>
          <w:rStyle w:val="Emphasis"/>
        </w:rPr>
        <w:t xml:space="preserve">, </w:t>
      </w:r>
      <w:r w:rsidRPr="00EE655C">
        <w:rPr>
          <w:rStyle w:val="Emphasis"/>
          <w:highlight w:val="yellow"/>
        </w:rPr>
        <w:t>the more we cannot love</w:t>
      </w:r>
      <w:r w:rsidRPr="000D3A5C">
        <w:rPr>
          <w:rStyle w:val="Emphasis"/>
        </w:rPr>
        <w:t xml:space="preserve"> or be loved</w:t>
      </w:r>
      <w:r w:rsidRPr="00EE655C">
        <w:rPr>
          <w:sz w:val="14"/>
        </w:rPr>
        <w:t xml:space="preserve">. Is it too much to put this the other way around? To say, by way of Friere, that </w:t>
      </w:r>
      <w:r w:rsidRPr="00EE655C">
        <w:rPr>
          <w:rStyle w:val="Emphasis"/>
          <w:highlight w:val="yellow"/>
        </w:rPr>
        <w:t>love</w:t>
      </w:r>
      <w:r w:rsidRPr="00EE655C">
        <w:rPr>
          <w:highlight w:val="yellow"/>
          <w:u w:val="single"/>
        </w:rPr>
        <w:t xml:space="preserve"> is </w:t>
      </w:r>
      <w:r w:rsidRPr="00EE655C">
        <w:rPr>
          <w:rStyle w:val="Emphasis"/>
          <w:highlight w:val="yellow"/>
        </w:rPr>
        <w:t xml:space="preserve">the undercommon </w:t>
      </w:r>
      <w:r w:rsidRPr="00593423">
        <w:rPr>
          <w:rStyle w:val="Emphasis"/>
        </w:rPr>
        <w:t xml:space="preserve">self-defence </w:t>
      </w:r>
      <w:r w:rsidRPr="00EE655C">
        <w:rPr>
          <w:rStyle w:val="Emphasis"/>
          <w:highlight w:val="yellow"/>
        </w:rPr>
        <w:t>of being-incomplete?</w:t>
      </w:r>
      <w:r w:rsidRPr="00EE655C">
        <w:rPr>
          <w:sz w:val="14"/>
        </w:rPr>
        <w:t xml:space="preserve"> </w:t>
      </w:r>
      <w:r w:rsidRPr="000D3A5C">
        <w:rPr>
          <w:u w:val="single"/>
        </w:rPr>
        <w:t>This seems important now when our incompleteness is something we are invited and then compelled to address and improve, when we are told to be impatient with it, and embarrassed by it</w:t>
      </w:r>
      <w:r w:rsidRPr="00EE655C">
        <w:rPr>
          <w:sz w:val="14"/>
        </w:rPr>
        <w:t xml:space="preserve">. We need to be intact. We’re told to raise our buzz because we’re all fucked up. But in our defence we love that </w:t>
      </w:r>
      <w:r w:rsidRPr="000D3A5C">
        <w:rPr>
          <w:u w:val="single"/>
        </w:rPr>
        <w:t>we are complete only in a planned incompletion</w:t>
      </w:r>
      <w:r w:rsidRPr="00EE655C">
        <w:rPr>
          <w:sz w:val="14"/>
        </w:rPr>
        <w:t xml:space="preserve">, </w:t>
      </w:r>
      <w:r w:rsidRPr="000D3A5C">
        <w:rPr>
          <w:u w:val="single"/>
        </w:rPr>
        <w:t>which they would have undone, finished, owned, and sent on down the line. We do mind working because we do mind dying.</w:t>
      </w:r>
    </w:p>
    <w:p w14:paraId="7E35AE76" w14:textId="77777777" w:rsidR="00F521FE" w:rsidRPr="00EE655C" w:rsidRDefault="00F521FE" w:rsidP="00F521FE">
      <w:pPr>
        <w:rPr>
          <w:sz w:val="14"/>
        </w:rPr>
      </w:pPr>
      <w:r w:rsidRPr="00EE655C">
        <w:rPr>
          <w:sz w:val="14"/>
        </w:rPr>
        <w:t>THE CONSULTANT</w:t>
      </w:r>
    </w:p>
    <w:p w14:paraId="6C72E2E5" w14:textId="77777777" w:rsidR="00F521FE" w:rsidRPr="00EE655C" w:rsidRDefault="00F521FE" w:rsidP="00F521FE">
      <w:pPr>
        <w:rPr>
          <w:u w:val="single"/>
        </w:rPr>
      </w:pPr>
      <w:r w:rsidRPr="00EE655C">
        <w:rPr>
          <w:rStyle w:val="Emphasis"/>
          <w:highlight w:val="yellow"/>
        </w:rPr>
        <w:t>The consultant is not here to provide solutions</w:t>
      </w:r>
      <w:r w:rsidRPr="000D3A5C">
        <w:rPr>
          <w:u w:val="single"/>
        </w:rPr>
        <w:t>, innovation or even advice. The consultant exists to demonstrate access</w:t>
      </w:r>
      <w:r w:rsidRPr="00EE655C">
        <w:rPr>
          <w:sz w:val="14"/>
        </w:rPr>
        <w:t xml:space="preserve"> in the era of logistical capitalism. </w:t>
      </w:r>
      <w:r w:rsidRPr="00593423">
        <w:rPr>
          <w:rStyle w:val="Emphasis"/>
        </w:rPr>
        <w:t>The consultant is not an ideologue</w:t>
      </w:r>
      <w:r w:rsidRPr="000D3A5C">
        <w:rPr>
          <w:u w:val="single"/>
        </w:rPr>
        <w:t xml:space="preserve">. </w:t>
      </w:r>
      <w:r w:rsidRPr="00EE655C">
        <w:rPr>
          <w:rStyle w:val="Emphasis"/>
        </w:rPr>
        <w:t>Ideology operates here only for the consultant himself</w:t>
      </w:r>
      <w:r w:rsidRPr="000D3A5C">
        <w:rPr>
          <w:u w:val="single"/>
        </w:rPr>
        <w:t>.</w:t>
      </w:r>
      <w:r w:rsidRPr="00EE655C">
        <w:rPr>
          <w:sz w:val="14"/>
        </w:rPr>
        <w:t xml:space="preserve"> </w:t>
      </w:r>
      <w:r w:rsidRPr="00EE655C">
        <w:rPr>
          <w:highlight w:val="yellow"/>
          <w:u w:val="single"/>
        </w:rPr>
        <w:t>He is</w:t>
      </w:r>
      <w:r w:rsidRPr="000D3A5C">
        <w:rPr>
          <w:u w:val="single"/>
        </w:rPr>
        <w:t xml:space="preserve"> demonstrably </w:t>
      </w:r>
      <w:r w:rsidRPr="00EE655C">
        <w:rPr>
          <w:rStyle w:val="Emphasis"/>
          <w:highlight w:val="yellow"/>
        </w:rPr>
        <w:t>the only one who believes his bullshit</w:t>
      </w:r>
      <w:r w:rsidRPr="00EE655C">
        <w:rPr>
          <w:highlight w:val="yellow"/>
          <w:u w:val="single"/>
        </w:rPr>
        <w:t>,</w:t>
      </w:r>
      <w:r w:rsidRPr="000D3A5C">
        <w:rPr>
          <w:u w:val="single"/>
        </w:rPr>
        <w:t xml:space="preserve"> but fortunately for him this is not the point, not his point</w:t>
      </w:r>
      <w:r w:rsidRPr="00EE655C">
        <w:rPr>
          <w:sz w:val="14"/>
        </w:rPr>
        <w:t xml:space="preserve">. </w:t>
      </w:r>
      <w:r w:rsidRPr="000D3A5C">
        <w:rPr>
          <w:u w:val="single"/>
        </w:rPr>
        <w:t>The consultant literalizes access to workplaces, demonstrating their openness by showing up in their midst</w:t>
      </w:r>
      <w:r w:rsidRPr="00EE655C">
        <w:rPr>
          <w:sz w:val="14"/>
        </w:rPr>
        <w:t xml:space="preserve">, like a drone. One day you come to work and there he is sitting next to the boss. Nothing she says or does is as important as this demonstration of access. </w:t>
      </w:r>
      <w:r w:rsidRPr="000D3A5C">
        <w:rPr>
          <w:u w:val="single"/>
        </w:rPr>
        <w:t xml:space="preserve">What </w:t>
      </w:r>
      <w:r w:rsidRPr="00EE655C">
        <w:rPr>
          <w:b/>
          <w:bCs/>
          <w:highlight w:val="yellow"/>
          <w:u w:val="single"/>
        </w:rPr>
        <w:t>the consultant introduces</w:t>
      </w:r>
      <w:r w:rsidRPr="000D3A5C">
        <w:rPr>
          <w:u w:val="single"/>
        </w:rPr>
        <w:t xml:space="preserve"> into the imposed, exposed workers’ corp is the algorithm</w:t>
      </w:r>
      <w:r w:rsidRPr="00EE655C">
        <w:rPr>
          <w:sz w:val="14"/>
        </w:rPr>
        <w:t xml:space="preserve">. The consultant bears </w:t>
      </w:r>
      <w:r w:rsidRPr="00EE655C">
        <w:rPr>
          <w:rStyle w:val="Emphasis"/>
          <w:highlight w:val="yellow"/>
        </w:rPr>
        <w:t>the algorithm</w:t>
      </w:r>
      <w:r w:rsidRPr="00EE655C">
        <w:rPr>
          <w:sz w:val="14"/>
        </w:rPr>
        <w:t xml:space="preserve">, </w:t>
      </w:r>
      <w:r w:rsidRPr="00EE655C">
        <w:rPr>
          <w:rStyle w:val="Emphasis"/>
          <w:highlight w:val="yellow"/>
        </w:rPr>
        <w:t>which violates in the name of completion</w:t>
      </w:r>
      <w:r w:rsidRPr="00EE655C">
        <w:rPr>
          <w:sz w:val="14"/>
        </w:rPr>
        <w:t xml:space="preserve">. </w:t>
      </w:r>
      <w:r w:rsidRPr="000D3A5C">
        <w:rPr>
          <w:u w:val="single"/>
        </w:rPr>
        <w:t>When the consultant brings his algorithmic charge, the body of the workers, that undesired and constantly invaded enclosure, is finished</w:t>
      </w:r>
      <w:r w:rsidRPr="00EE655C">
        <w:rPr>
          <w:sz w:val="14"/>
        </w:rPr>
        <w:t xml:space="preserve">. </w:t>
      </w:r>
      <w:r w:rsidRPr="00EE655C">
        <w:rPr>
          <w:highlight w:val="yellow"/>
          <w:u w:val="single"/>
        </w:rPr>
        <w:t xml:space="preserve">We are rendered </w:t>
      </w:r>
      <w:r w:rsidRPr="00EE655C">
        <w:rPr>
          <w:rStyle w:val="Emphasis"/>
          <w:highlight w:val="yellow"/>
        </w:rPr>
        <w:t>complete</w:t>
      </w:r>
      <w:r w:rsidRPr="000D3A5C">
        <w:rPr>
          <w:u w:val="single"/>
        </w:rPr>
        <w:t xml:space="preserve">, </w:t>
      </w:r>
      <w:r w:rsidRPr="00593423">
        <w:rPr>
          <w:rStyle w:val="Emphasis"/>
        </w:rPr>
        <w:t>made free</w:t>
      </w:r>
      <w:r w:rsidRPr="00593423">
        <w:rPr>
          <w:u w:val="single"/>
        </w:rPr>
        <w:t xml:space="preserve">, </w:t>
      </w:r>
      <w:r w:rsidRPr="00593423">
        <w:rPr>
          <w:rStyle w:val="Emphasis"/>
        </w:rPr>
        <w:t>by the work</w:t>
      </w:r>
      <w:r w:rsidRPr="000D3A5C">
        <w:rPr>
          <w:u w:val="single"/>
        </w:rPr>
        <w:t xml:space="preserve">, </w:t>
      </w:r>
      <w:r w:rsidRPr="000D3A5C">
        <w:rPr>
          <w:rStyle w:val="Emphasis"/>
        </w:rPr>
        <w:t>in the work</w:t>
      </w:r>
      <w:r w:rsidRPr="00EE655C">
        <w:rPr>
          <w:sz w:val="14"/>
        </w:rPr>
        <w:t xml:space="preserve">, of the algorithm. We are done, and done in </w:t>
      </w:r>
      <w:r w:rsidRPr="00EE655C">
        <w:rPr>
          <w:highlight w:val="yellow"/>
          <w:u w:val="single"/>
        </w:rPr>
        <w:t xml:space="preserve">by, </w:t>
      </w:r>
      <w:r w:rsidRPr="00EE655C">
        <w:rPr>
          <w:rStyle w:val="Emphasis"/>
          <w:highlight w:val="yellow"/>
        </w:rPr>
        <w:t>the consultant’s forced</w:t>
      </w:r>
      <w:r w:rsidRPr="00EE655C">
        <w:rPr>
          <w:rStyle w:val="Emphasis"/>
        </w:rPr>
        <w:t xml:space="preserve">, aggressive </w:t>
      </w:r>
      <w:r w:rsidRPr="00EE655C">
        <w:rPr>
          <w:rStyle w:val="Emphasis"/>
          <w:highlight w:val="yellow"/>
        </w:rPr>
        <w:t>incorporation of an undoing that was</w:t>
      </w:r>
      <w:r w:rsidRPr="00EE655C">
        <w:rPr>
          <w:rStyle w:val="Emphasis"/>
        </w:rPr>
        <w:t xml:space="preserve"> of and </w:t>
      </w:r>
      <w:r w:rsidRPr="00EE655C">
        <w:rPr>
          <w:rStyle w:val="Emphasis"/>
          <w:highlight w:val="yellow"/>
        </w:rPr>
        <w:t>for itself</w:t>
      </w:r>
      <w:r w:rsidRPr="00EE655C">
        <w:rPr>
          <w:u w:val="single"/>
        </w:rPr>
        <w:t xml:space="preserve">, of and </w:t>
      </w:r>
      <w:r w:rsidRPr="00EE655C">
        <w:rPr>
          <w:rStyle w:val="Emphasis"/>
          <w:highlight w:val="yellow"/>
        </w:rPr>
        <w:t>for ourself</w:t>
      </w:r>
      <w:r w:rsidRPr="00EE655C">
        <w:rPr>
          <w:u w:val="single"/>
        </w:rPr>
        <w:t xml:space="preserve">, </w:t>
      </w:r>
      <w:r w:rsidRPr="00EE655C">
        <w:rPr>
          <w:rStyle w:val="Emphasis"/>
          <w:highlight w:val="yellow"/>
        </w:rPr>
        <w:t>the undoing we keep on making</w:t>
      </w:r>
      <w:r w:rsidRPr="00EE655C">
        <w:rPr>
          <w:highlight w:val="yellow"/>
          <w:u w:val="single"/>
        </w:rPr>
        <w:t xml:space="preserve"> in the face of</w:t>
      </w:r>
      <w:r w:rsidRPr="00EE655C">
        <w:rPr>
          <w:u w:val="single"/>
        </w:rPr>
        <w:t xml:space="preserve"> every sovereign invasion, </w:t>
      </w:r>
      <w:r w:rsidRPr="00593423">
        <w:rPr>
          <w:rStyle w:val="Emphasis"/>
        </w:rPr>
        <w:t xml:space="preserve">every </w:t>
      </w:r>
      <w:r w:rsidRPr="00EE655C">
        <w:rPr>
          <w:rStyle w:val="Emphasis"/>
          <w:highlight w:val="yellow"/>
        </w:rPr>
        <w:t>violent ascription of words</w:t>
      </w:r>
      <w:r w:rsidRPr="00EE655C">
        <w:rPr>
          <w:highlight w:val="yellow"/>
          <w:u w:val="single"/>
        </w:rPr>
        <w:t xml:space="preserve"> and </w:t>
      </w:r>
      <w:r w:rsidRPr="00EE655C">
        <w:rPr>
          <w:rStyle w:val="Emphasis"/>
          <w:highlight w:val="yellow"/>
        </w:rPr>
        <w:t>worth</w:t>
      </w:r>
      <w:r w:rsidRPr="00EE655C">
        <w:rPr>
          <w:u w:val="single"/>
        </w:rPr>
        <w:t xml:space="preserve"> and (the) work.</w:t>
      </w:r>
      <w:r w:rsidRPr="00EE655C">
        <w:rPr>
          <w:sz w:val="14"/>
        </w:rPr>
        <w:t xml:space="preserve"> </w:t>
      </w:r>
      <w:r w:rsidRPr="00EE655C">
        <w:rPr>
          <w:u w:val="single"/>
        </w:rPr>
        <w:t xml:space="preserve">The consultant completes, so that he can access the private loop of a thwarted desire to be intact. </w:t>
      </w:r>
      <w:r w:rsidRPr="00EE655C">
        <w:rPr>
          <w:rStyle w:val="Emphasis"/>
          <w:highlight w:val="yellow"/>
        </w:rPr>
        <w:t>It is not the product</w:t>
      </w:r>
      <w:r w:rsidRPr="00EE655C">
        <w:rPr>
          <w:u w:val="single"/>
        </w:rPr>
        <w:t xml:space="preserve"> or even the organization </w:t>
      </w:r>
      <w:r w:rsidRPr="00EE655C">
        <w:rPr>
          <w:rStyle w:val="Emphasis"/>
          <w:highlight w:val="yellow"/>
        </w:rPr>
        <w:t>that interests</w:t>
      </w:r>
      <w:r w:rsidRPr="00EE655C">
        <w:rPr>
          <w:u w:val="single"/>
        </w:rPr>
        <w:t xml:space="preserve"> the algorithm of work</w:t>
      </w:r>
      <w:r w:rsidRPr="00EE655C">
        <w:rPr>
          <w:sz w:val="14"/>
        </w:rPr>
        <w:t xml:space="preserve">. </w:t>
      </w:r>
      <w:r w:rsidRPr="00EE655C">
        <w:rPr>
          <w:rStyle w:val="Emphasis"/>
          <w:highlight w:val="yellow"/>
        </w:rPr>
        <w:t>It is the production line’s infinite curvature</w:t>
      </w:r>
      <w:r w:rsidRPr="00EE655C">
        <w:rPr>
          <w:sz w:val="14"/>
        </w:rPr>
        <w:t xml:space="preserve">. The algorithm of work is a demonstration within a demonstration. </w:t>
      </w:r>
      <w:r w:rsidRPr="00B83CF5">
        <w:rPr>
          <w:rStyle w:val="Emphasis"/>
        </w:rPr>
        <w:t>With access</w:t>
      </w:r>
      <w:r w:rsidRPr="00B83CF5">
        <w:rPr>
          <w:u w:val="single"/>
        </w:rPr>
        <w:t xml:space="preserve"> </w:t>
      </w:r>
      <w:r w:rsidRPr="00B83CF5">
        <w:rPr>
          <w:b/>
          <w:bCs/>
          <w:u w:val="single"/>
        </w:rPr>
        <w:t>comes</w:t>
      </w:r>
      <w:r w:rsidRPr="00B83CF5">
        <w:rPr>
          <w:u w:val="single"/>
        </w:rPr>
        <w:t xml:space="preserve"> (the necessity of) </w:t>
      </w:r>
      <w:r w:rsidRPr="00B83CF5">
        <w:rPr>
          <w:rStyle w:val="Emphasis"/>
        </w:rPr>
        <w:t>improvement</w:t>
      </w:r>
      <w:r w:rsidRPr="00B83CF5">
        <w:rPr>
          <w:u w:val="single"/>
        </w:rPr>
        <w:t xml:space="preserve">, which always takes the form of a </w:t>
      </w:r>
      <w:r w:rsidRPr="00B83CF5">
        <w:rPr>
          <w:rStyle w:val="Emphasis"/>
        </w:rPr>
        <w:t>demand for more access</w:t>
      </w:r>
      <w:r w:rsidRPr="00EE655C">
        <w:rPr>
          <w:sz w:val="14"/>
        </w:rPr>
        <w:t xml:space="preserve">. As the introduction of the consultant inside the organization demonstrates access, so the introduction of the algorithm demonstrates improvement. </w:t>
      </w:r>
      <w:r w:rsidRPr="00EE655C">
        <w:rPr>
          <w:u w:val="single"/>
        </w:rPr>
        <w:t>The algorithm is the machine of self-improvement; as such, it is the only machine that makes new machines</w:t>
      </w:r>
      <w:r w:rsidRPr="00EE655C">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593423">
        <w:rPr>
          <w:rStyle w:val="Emphasis"/>
        </w:rPr>
        <w:t>the inhuman</w:t>
      </w:r>
      <w:r w:rsidRPr="00593423">
        <w:rPr>
          <w:u w:val="single"/>
        </w:rPr>
        <w:t xml:space="preserve">, which is </w:t>
      </w:r>
      <w:r w:rsidRPr="00593423">
        <w:rPr>
          <w:rStyle w:val="Emphasis"/>
        </w:rPr>
        <w:t>our fleshly inherence</w:t>
      </w:r>
      <w:r w:rsidRPr="00593423">
        <w:rPr>
          <w:u w:val="single"/>
        </w:rPr>
        <w:t xml:space="preserve"> and inhabitation in the general mechanics of </w:t>
      </w:r>
      <w:r w:rsidRPr="00593423">
        <w:rPr>
          <w:rStyle w:val="Emphasis"/>
        </w:rPr>
        <w:t>a general disregard for self-refection</w:t>
      </w:r>
      <w:r w:rsidRPr="00593423">
        <w:rPr>
          <w:u w:val="single"/>
        </w:rPr>
        <w:t xml:space="preserve">, makes machines because </w:t>
      </w:r>
      <w:r w:rsidRPr="00593423">
        <w:rPr>
          <w:rStyle w:val="Emphasis"/>
        </w:rPr>
        <w:t>it does not want to improve</w:t>
      </w:r>
      <w:r w:rsidRPr="00EE655C">
        <w:rPr>
          <w:rStyle w:val="Emphasis"/>
        </w:rPr>
        <w:t>.</w:t>
      </w:r>
      <w:r w:rsidRPr="00EE655C">
        <w:rPr>
          <w:sz w:val="14"/>
        </w:rPr>
        <w:t xml:space="preserve"> </w:t>
      </w:r>
      <w:r w:rsidRPr="00EE655C">
        <w:rPr>
          <w:u w:val="single"/>
        </w:rPr>
        <w:t>Before the algorithm, machines came from strikes, from resistance, from sabotage.</w:t>
      </w:r>
      <w:r w:rsidRPr="00EE655C">
        <w:rPr>
          <w:sz w:val="14"/>
        </w:rPr>
        <w:t xml:space="preserve"> </w:t>
      </w:r>
      <w:r w:rsidRPr="00EE655C">
        <w:rPr>
          <w:u w:val="single"/>
        </w:rPr>
        <w:t>Machines made from the algorithm do not wait for the class struggle.</w:t>
      </w:r>
    </w:p>
    <w:p w14:paraId="0E77591D" w14:textId="77777777" w:rsidR="00F521FE" w:rsidRPr="00EE655C" w:rsidRDefault="00F521FE" w:rsidP="00F521FE">
      <w:pPr>
        <w:rPr>
          <w:sz w:val="14"/>
        </w:rPr>
      </w:pPr>
      <w:r w:rsidRPr="00EE655C">
        <w:rPr>
          <w:sz w:val="14"/>
        </w:rPr>
        <w:tab/>
      </w:r>
      <w:r w:rsidRPr="00EE655C">
        <w:rPr>
          <w:u w:val="single"/>
        </w:rPr>
        <w:t>The algorithm of work subjects every labour process on the production line to undoing</w:t>
      </w:r>
      <w:r w:rsidRPr="00EE655C">
        <w:rPr>
          <w:sz w:val="14"/>
        </w:rPr>
        <w:t xml:space="preserve">, disassembly and incompletion, </w:t>
      </w:r>
      <w:r w:rsidRPr="00EE655C">
        <w:rPr>
          <w:u w:val="single"/>
        </w:rPr>
        <w:t>in order to demand it be completed better, assembled better, done better</w:t>
      </w:r>
      <w:r w:rsidRPr="00EE655C">
        <w:rPr>
          <w:sz w:val="14"/>
        </w:rPr>
        <w:t xml:space="preserve">. </w:t>
      </w:r>
      <w:r w:rsidRPr="00EE655C">
        <w:rPr>
          <w:rStyle w:val="Emphasis"/>
          <w:highlight w:val="yellow"/>
        </w:rPr>
        <w:t>It leaves behind</w:t>
      </w:r>
      <w:r w:rsidRPr="00EE655C">
        <w:rPr>
          <w:highlight w:val="yellow"/>
          <w:u w:val="single"/>
        </w:rPr>
        <w:t xml:space="preserve"> </w:t>
      </w:r>
      <w:r w:rsidRPr="00593423">
        <w:rPr>
          <w:b/>
          <w:bCs/>
          <w:u w:val="single"/>
        </w:rPr>
        <w:t>not an improved organization</w:t>
      </w:r>
      <w:r w:rsidRPr="00593423">
        <w:rPr>
          <w:u w:val="single"/>
        </w:rPr>
        <w:t xml:space="preserve"> </w:t>
      </w:r>
      <w:r w:rsidRPr="00593423">
        <w:rPr>
          <w:rStyle w:val="Emphasis"/>
        </w:rPr>
        <w:t xml:space="preserve">but </w:t>
      </w:r>
      <w:r w:rsidRPr="00EE655C">
        <w:rPr>
          <w:rStyle w:val="Emphasis"/>
          <w:highlight w:val="yellow"/>
        </w:rPr>
        <w:t>a metric to ensure the organization will never be satisfied</w:t>
      </w:r>
      <w:r w:rsidRPr="00EE655C">
        <w:rPr>
          <w:sz w:val="14"/>
          <w:highlight w:val="yellow"/>
        </w:rPr>
        <w:t>.</w:t>
      </w:r>
      <w:r w:rsidRPr="00EE655C">
        <w:rPr>
          <w:sz w:val="14"/>
        </w:rPr>
        <w:t xml:space="preserve"> </w:t>
      </w:r>
      <w:r w:rsidRPr="00EE655C">
        <w:rPr>
          <w:u w:val="single"/>
        </w:rPr>
        <w:t xml:space="preserve">The metric measures everything against its last instance, </w:t>
      </w:r>
      <w:r w:rsidRPr="00EE655C">
        <w:rPr>
          <w:rStyle w:val="Emphasis"/>
        </w:rPr>
        <w:t>ensuring that the last instance never comes.</w:t>
      </w:r>
      <w:r w:rsidRPr="00EE655C">
        <w:rPr>
          <w:sz w:val="14"/>
        </w:rPr>
        <w:t xml:space="preserve"> </w:t>
      </w:r>
      <w:r w:rsidRPr="00EE655C">
        <w:rPr>
          <w:u w:val="single"/>
        </w:rPr>
        <w:t xml:space="preserve">The metric demands </w:t>
      </w:r>
      <w:r w:rsidRPr="004C52DB">
        <w:rPr>
          <w:rStyle w:val="Emphasis"/>
          <w:sz w:val="26"/>
          <w:szCs w:val="26"/>
          <w:highlight w:val="yellow"/>
        </w:rPr>
        <w:t>more access</w:t>
      </w:r>
      <w:r w:rsidRPr="00EE655C">
        <w:rPr>
          <w:highlight w:val="yellow"/>
          <w:u w:val="single"/>
        </w:rPr>
        <w:t xml:space="preserve">, </w:t>
      </w:r>
      <w:r w:rsidRPr="004C52DB">
        <w:rPr>
          <w:rStyle w:val="Emphasis"/>
          <w:sz w:val="26"/>
          <w:szCs w:val="26"/>
          <w:highlight w:val="yellow"/>
        </w:rPr>
        <w:t>more measurement of access</w:t>
      </w:r>
      <w:r w:rsidRPr="00EE655C">
        <w:rPr>
          <w:highlight w:val="yellow"/>
          <w:u w:val="single"/>
        </w:rPr>
        <w:t xml:space="preserve">, </w:t>
      </w:r>
      <w:r w:rsidRPr="00EE655C">
        <w:rPr>
          <w:rStyle w:val="Emphasis"/>
          <w:highlight w:val="yellow"/>
        </w:rPr>
        <w:t>more movement</w:t>
      </w:r>
      <w:r w:rsidRPr="00EE655C">
        <w:rPr>
          <w:u w:val="single"/>
        </w:rPr>
        <w:t xml:space="preserve">, </w:t>
      </w:r>
      <w:r w:rsidRPr="00EE655C">
        <w:rPr>
          <w:rStyle w:val="Emphasis"/>
        </w:rPr>
        <w:t>more assembly</w:t>
      </w:r>
      <w:r w:rsidRPr="00EE655C">
        <w:rPr>
          <w:u w:val="single"/>
        </w:rPr>
        <w:t>, more measure of the last instance, which is given in and as enclosure</w:t>
      </w:r>
      <w:r w:rsidRPr="00EE655C">
        <w:rPr>
          <w:sz w:val="14"/>
        </w:rPr>
        <w:t xml:space="preserve">. The consultant is still talking but it does not matter now what he says. The algorithm of work has arrived, algorithmic surplus has gone viral. </w:t>
      </w:r>
      <w:r w:rsidRPr="00EE655C">
        <w:rPr>
          <w:u w:val="single"/>
        </w:rPr>
        <w:t>If the settler could not be heard over the screams of primitive accumulation, and the citizen could not be heard over the noise of the machines, the consultant cannot be heard over the click of the metrics</w:t>
      </w:r>
      <w:r w:rsidRPr="00EE655C">
        <w:rPr>
          <w:sz w:val="14"/>
        </w:rPr>
        <w:t>. Mikey heard this noise and walked the other way, another way, so the algorithm could not pass through, so we could hold him up and pass him along.</w:t>
      </w:r>
    </w:p>
    <w:p w14:paraId="13A272FF" w14:textId="77777777" w:rsidR="00F521FE" w:rsidRPr="00EE655C" w:rsidRDefault="00F521FE" w:rsidP="00F521FE">
      <w:pPr>
        <w:rPr>
          <w:rStyle w:val="Emphasis"/>
        </w:rPr>
      </w:pPr>
      <w:r w:rsidRPr="00EE655C">
        <w:rPr>
          <w:sz w:val="14"/>
        </w:rPr>
        <w:tab/>
        <w:t xml:space="preserve">Nahum </w:t>
      </w:r>
      <w:r w:rsidRPr="00EE655C">
        <w:rPr>
          <w:u w:val="single"/>
        </w:rPr>
        <w:t>Chandler reminds us of a term</w:t>
      </w:r>
      <w:r w:rsidRPr="00EE655C">
        <w:rPr>
          <w:sz w:val="14"/>
        </w:rPr>
        <w:t xml:space="preserve"> W. E. B. </w:t>
      </w:r>
      <w:r w:rsidRPr="00EE655C">
        <w:rPr>
          <w:u w:val="single"/>
        </w:rPr>
        <w:t>DuBois invented and employed; ‘</w:t>
      </w:r>
      <w:r w:rsidRPr="00EE655C">
        <w:rPr>
          <w:rStyle w:val="Emphasis"/>
          <w:highlight w:val="yellow"/>
        </w:rPr>
        <w:t>democratic despotism</w:t>
      </w:r>
      <w:r w:rsidRPr="00EE655C">
        <w:rPr>
          <w:u w:val="single"/>
        </w:rPr>
        <w:t>’</w:t>
      </w:r>
      <w:r w:rsidRPr="00EE655C">
        <w:rPr>
          <w:sz w:val="14"/>
        </w:rPr>
        <w:t xml:space="preserve">8. </w:t>
      </w:r>
      <w:r w:rsidRPr="00EE655C">
        <w:rPr>
          <w:highlight w:val="yellow"/>
          <w:u w:val="single"/>
        </w:rPr>
        <w:t>When</w:t>
      </w:r>
      <w:r w:rsidRPr="00EE655C">
        <w:rPr>
          <w:sz w:val="14"/>
        </w:rPr>
        <w:t xml:space="preserve"> the consultant cannot demonstrate access, and therefore </w:t>
      </w:r>
      <w:r w:rsidRPr="00EE655C">
        <w:rPr>
          <w:rStyle w:val="Emphasis"/>
          <w:highlight w:val="yellow"/>
        </w:rPr>
        <w:t>the algorithm cannot demonstrate improvement</w:t>
      </w:r>
      <w:r w:rsidRPr="00EE655C">
        <w:rPr>
          <w:highlight w:val="yellow"/>
          <w:u w:val="single"/>
        </w:rPr>
        <w:t xml:space="preserve">, </w:t>
      </w:r>
      <w:r w:rsidRPr="004C52DB">
        <w:rPr>
          <w:rStyle w:val="Emphasis"/>
          <w:sz w:val="28"/>
          <w:szCs w:val="28"/>
          <w:highlight w:val="yellow"/>
        </w:rPr>
        <w:t>the consultant calls for policy</w:t>
      </w:r>
      <w:r w:rsidRPr="00EE655C">
        <w:rPr>
          <w:u w:val="single"/>
        </w:rPr>
        <w:t xml:space="preserve"> </w:t>
      </w:r>
      <w:r w:rsidRPr="00EE655C">
        <w:rPr>
          <w:highlight w:val="yellow"/>
          <w:u w:val="single"/>
        </w:rPr>
        <w:t>as</w:t>
      </w:r>
      <w:r w:rsidRPr="00EE655C">
        <w:rPr>
          <w:sz w:val="14"/>
        </w:rPr>
        <w:t xml:space="preserve"> once (and still) </w:t>
      </w:r>
      <w:r w:rsidRPr="00EE655C">
        <w:rPr>
          <w:highlight w:val="yellow"/>
          <w:u w:val="single"/>
        </w:rPr>
        <w:t xml:space="preserve">the citizen calls for </w:t>
      </w:r>
      <w:r w:rsidRPr="00EE655C">
        <w:rPr>
          <w:rStyle w:val="Emphasis"/>
          <w:highlight w:val="yellow"/>
        </w:rPr>
        <w:t>heteropatriachal nationalism</w:t>
      </w:r>
      <w:r w:rsidRPr="00EE655C">
        <w:rPr>
          <w:highlight w:val="yellow"/>
          <w:u w:val="single"/>
        </w:rPr>
        <w:t xml:space="preserve"> </w:t>
      </w:r>
      <w:r w:rsidRPr="00593423">
        <w:rPr>
          <w:u w:val="single"/>
        </w:rPr>
        <w:t xml:space="preserve">or </w:t>
      </w:r>
      <w:r w:rsidRPr="00593423">
        <w:rPr>
          <w:rStyle w:val="Emphasis"/>
        </w:rPr>
        <w:t>the settler for racist manifest destiny</w:t>
      </w:r>
      <w:r w:rsidRPr="00EE655C">
        <w:rPr>
          <w:u w:val="single"/>
        </w:rPr>
        <w:t xml:space="preserve">. </w:t>
      </w:r>
      <w:r w:rsidRPr="00EE655C">
        <w:rPr>
          <w:rStyle w:val="Emphasis"/>
        </w:rPr>
        <w:t>Policy</w:t>
      </w:r>
      <w:r w:rsidRPr="00EE655C">
        <w:rPr>
          <w:u w:val="single"/>
        </w:rPr>
        <w:t xml:space="preserve"> is past all that</w:t>
      </w:r>
      <w:r w:rsidRPr="00EE655C">
        <w:rPr>
          <w:sz w:val="14"/>
        </w:rPr>
        <w:t xml:space="preserve">, even though all that’s not past. </w:t>
      </w:r>
      <w:r w:rsidRPr="004C52DB">
        <w:rPr>
          <w:rStyle w:val="Emphasis"/>
          <w:sz w:val="28"/>
          <w:szCs w:val="28"/>
          <w:highlight w:val="yellow"/>
        </w:rPr>
        <w:t xml:space="preserve">Policy comes in to diagnose </w:t>
      </w:r>
      <w:r w:rsidRPr="00EE655C">
        <w:rPr>
          <w:rStyle w:val="Emphasis"/>
          <w:highlight w:val="yellow"/>
        </w:rPr>
        <w:t>what’s blocking access</w:t>
      </w:r>
      <w:r w:rsidRPr="00EE655C">
        <w:rPr>
          <w:u w:val="single"/>
        </w:rPr>
        <w:t xml:space="preserve">, and </w:t>
      </w:r>
      <w:r w:rsidRPr="00EE655C">
        <w:rPr>
          <w:rStyle w:val="Emphasis"/>
          <w:highlight w:val="yellow"/>
        </w:rPr>
        <w:t>what’s blocking access are ‘those people’</w:t>
      </w:r>
      <w:r w:rsidRPr="00EE655C">
        <w:rPr>
          <w:u w:val="single"/>
        </w:rPr>
        <w:t>.</w:t>
      </w:r>
      <w:r w:rsidRPr="00EE655C">
        <w:rPr>
          <w:sz w:val="14"/>
        </w:rPr>
        <w:t xml:space="preserve"> </w:t>
      </w:r>
      <w:r w:rsidRPr="00EE655C">
        <w:rPr>
          <w:u w:val="single"/>
        </w:rPr>
        <w:t xml:space="preserve">What’s wrong with those </w:t>
      </w:r>
      <w:r w:rsidRPr="00EE655C">
        <w:rPr>
          <w:rStyle w:val="Emphasis"/>
        </w:rPr>
        <w:t xml:space="preserve">people </w:t>
      </w:r>
      <w:r w:rsidRPr="00EE655C">
        <w:rPr>
          <w:rStyle w:val="Emphasis"/>
          <w:highlight w:val="yellow"/>
        </w:rPr>
        <w:t>in Detroit</w:t>
      </w:r>
      <w:r w:rsidRPr="00EE655C">
        <w:rPr>
          <w:highlight w:val="yellow"/>
          <w:u w:val="single"/>
        </w:rPr>
        <w:t xml:space="preserve"> who want </w:t>
      </w:r>
      <w:r w:rsidRPr="00EE655C">
        <w:rPr>
          <w:rStyle w:val="Emphasis"/>
          <w:highlight w:val="yellow"/>
        </w:rPr>
        <w:t>water</w:t>
      </w:r>
      <w:r w:rsidRPr="00EE655C">
        <w:rPr>
          <w:highlight w:val="yellow"/>
          <w:u w:val="single"/>
        </w:rPr>
        <w:t>,</w:t>
      </w:r>
      <w:r w:rsidRPr="00EE655C">
        <w:rPr>
          <w:u w:val="single"/>
        </w:rPr>
        <w:t xml:space="preserve"> </w:t>
      </w:r>
      <w:r w:rsidRPr="00EE655C">
        <w:rPr>
          <w:highlight w:val="yellow"/>
          <w:u w:val="single"/>
        </w:rPr>
        <w:t xml:space="preserve">in </w:t>
      </w:r>
      <w:r w:rsidRPr="00EE655C">
        <w:rPr>
          <w:rStyle w:val="Emphasis"/>
          <w:highlight w:val="yellow"/>
        </w:rPr>
        <w:t>British Columbia</w:t>
      </w:r>
      <w:r w:rsidRPr="00EE655C">
        <w:rPr>
          <w:highlight w:val="yellow"/>
          <w:u w:val="single"/>
        </w:rPr>
        <w:t xml:space="preserve"> who want </w:t>
      </w:r>
      <w:r w:rsidRPr="00EE655C">
        <w:rPr>
          <w:rStyle w:val="Emphasis"/>
          <w:highlight w:val="yellow"/>
        </w:rPr>
        <w:t>land</w:t>
      </w:r>
      <w:r w:rsidRPr="00EE655C">
        <w:rPr>
          <w:u w:val="single"/>
        </w:rPr>
        <w:t xml:space="preserve">, in </w:t>
      </w:r>
      <w:r w:rsidRPr="00EE655C">
        <w:rPr>
          <w:rStyle w:val="Emphasis"/>
        </w:rPr>
        <w:t>Manila</w:t>
      </w:r>
      <w:r w:rsidRPr="00EE655C">
        <w:rPr>
          <w:u w:val="single"/>
        </w:rPr>
        <w:t xml:space="preserve"> who want </w:t>
      </w:r>
      <w:r w:rsidRPr="00EE655C">
        <w:rPr>
          <w:b/>
          <w:bCs/>
          <w:u w:val="single"/>
        </w:rPr>
        <w:t>some place to stay</w:t>
      </w:r>
      <w:r w:rsidRPr="00EE655C">
        <w:rPr>
          <w:u w:val="single"/>
        </w:rPr>
        <w:t>?</w:t>
      </w:r>
      <w:r w:rsidRPr="00EE655C">
        <w:rPr>
          <w:sz w:val="14"/>
        </w:rPr>
        <w:t xml:space="preserve"> </w:t>
      </w:r>
      <w:r w:rsidRPr="004C52DB">
        <w:rPr>
          <w:rStyle w:val="Emphasis"/>
          <w:sz w:val="28"/>
          <w:szCs w:val="28"/>
          <w:highlight w:val="yellow"/>
        </w:rPr>
        <w:t>Policy says there is something wrong with those people that makes it so that the consultant can’t get access</w:t>
      </w:r>
      <w:r w:rsidRPr="00EE655C">
        <w:rPr>
          <w:highlight w:val="yellow"/>
          <w:u w:val="single"/>
        </w:rPr>
        <w:t xml:space="preserve">. But </w:t>
      </w:r>
      <w:r w:rsidRPr="00593423">
        <w:rPr>
          <w:b/>
          <w:bCs/>
          <w:u w:val="single"/>
        </w:rPr>
        <w:t>it is the other way around</w:t>
      </w:r>
      <w:r w:rsidRPr="00EE655C">
        <w:rPr>
          <w:u w:val="single"/>
        </w:rPr>
        <w:t xml:space="preserve">. The consultant is denied access – </w:t>
      </w:r>
      <w:r w:rsidRPr="00EE655C">
        <w:rPr>
          <w:rStyle w:val="Emphasis"/>
          <w:highlight w:val="yellow"/>
        </w:rPr>
        <w:t>those people deny him access</w:t>
      </w:r>
      <w:r w:rsidRPr="00EE655C">
        <w:rPr>
          <w:highlight w:val="yellow"/>
          <w:u w:val="single"/>
        </w:rPr>
        <w:t xml:space="preserve"> – </w:t>
      </w:r>
      <w:r w:rsidRPr="00EE655C">
        <w:rPr>
          <w:rStyle w:val="Emphasis"/>
          <w:highlight w:val="yellow"/>
        </w:rPr>
        <w:t>because they embrace the general access-in-antagonism</w:t>
      </w:r>
      <w:r w:rsidRPr="00EE655C">
        <w:rPr>
          <w:highlight w:val="yellow"/>
          <w:u w:val="single"/>
        </w:rPr>
        <w:t xml:space="preserve"> that </w:t>
      </w:r>
      <w:r w:rsidRPr="00EE655C">
        <w:rPr>
          <w:b/>
          <w:bCs/>
          <w:highlight w:val="yellow"/>
          <w:u w:val="single"/>
        </w:rPr>
        <w:t>he denies</w:t>
      </w:r>
      <w:r w:rsidRPr="00EE655C">
        <w:rPr>
          <w:sz w:val="14"/>
        </w:rPr>
        <w:t xml:space="preserve">. </w:t>
      </w:r>
      <w:r w:rsidRPr="00EE655C">
        <w:rPr>
          <w:u w:val="single"/>
        </w:rPr>
        <w:t xml:space="preserve">And </w:t>
      </w:r>
      <w:r w:rsidRPr="00EE655C">
        <w:rPr>
          <w:rStyle w:val="Emphasis"/>
          <w:highlight w:val="yellow"/>
        </w:rPr>
        <w:t>so policy must be called</w:t>
      </w:r>
      <w:r w:rsidRPr="00EE655C">
        <w:rPr>
          <w:rStyle w:val="Emphasis"/>
        </w:rPr>
        <w:t xml:space="preserve">. </w:t>
      </w:r>
      <w:r w:rsidRPr="00EE655C">
        <w:rPr>
          <w:rStyle w:val="Emphasis"/>
          <w:highlight w:val="yellow"/>
        </w:rPr>
        <w:t>Selfdefence becomes the disease</w:t>
      </w:r>
      <w:r w:rsidRPr="00EE655C">
        <w:rPr>
          <w:u w:val="single"/>
        </w:rPr>
        <w:t>.</w:t>
      </w:r>
      <w:r w:rsidRPr="00EE655C">
        <w:rPr>
          <w:sz w:val="14"/>
        </w:rPr>
        <w:t xml:space="preserve"> Love becomes the problem because love is the problem, the self-defence of the accessible. But, hey, </w:t>
      </w:r>
      <w:r w:rsidRPr="00EE655C">
        <w:rPr>
          <w:u w:val="single"/>
        </w:rPr>
        <w:t>maybe governance can help, which is to say maybe those practising self-defence may be willing to self-diagnose, self-reflect, self-improve</w:t>
      </w:r>
      <w:r w:rsidRPr="00EE655C">
        <w:rPr>
          <w:sz w:val="14"/>
        </w:rPr>
        <w:t xml:space="preserve">! </w:t>
      </w:r>
      <w:r w:rsidRPr="00EE655C">
        <w:rPr>
          <w:u w:val="single"/>
        </w:rPr>
        <w:t xml:space="preserve">One way or another </w:t>
      </w:r>
      <w:r w:rsidRPr="00EE655C">
        <w:rPr>
          <w:rStyle w:val="Emphasis"/>
          <w:highlight w:val="yellow"/>
        </w:rPr>
        <w:t xml:space="preserve">policy will </w:t>
      </w:r>
      <w:r w:rsidRPr="00B83CF5">
        <w:rPr>
          <w:rStyle w:val="Emphasis"/>
        </w:rPr>
        <w:t>proscribe</w:t>
      </w:r>
      <w:r w:rsidRPr="00B83CF5">
        <w:rPr>
          <w:u w:val="single"/>
        </w:rPr>
        <w:t>, or</w:t>
      </w:r>
      <w:r w:rsidRPr="00EE655C">
        <w:rPr>
          <w:u w:val="single"/>
        </w:rPr>
        <w:t xml:space="preserve"> </w:t>
      </w:r>
      <w:r w:rsidRPr="00EE655C">
        <w:rPr>
          <w:rStyle w:val="Emphasis"/>
        </w:rPr>
        <w:t xml:space="preserve">policy </w:t>
      </w:r>
      <w:r w:rsidRPr="006E07B0">
        <w:rPr>
          <w:rStyle w:val="Emphasis"/>
        </w:rPr>
        <w:t xml:space="preserve">will </w:t>
      </w:r>
      <w:r w:rsidRPr="00EE655C">
        <w:rPr>
          <w:rStyle w:val="Emphasis"/>
          <w:highlight w:val="yellow"/>
        </w:rPr>
        <w:t>get posed</w:t>
      </w:r>
      <w:r w:rsidRPr="00EE655C">
        <w:rPr>
          <w:u w:val="single"/>
        </w:rPr>
        <w:t xml:space="preserve"> – as democracy, </w:t>
      </w:r>
      <w:r w:rsidRPr="00EE655C">
        <w:rPr>
          <w:rStyle w:val="Emphasis"/>
          <w:highlight w:val="yellow"/>
        </w:rPr>
        <w:t>as democratic despotism</w:t>
      </w:r>
      <w:r w:rsidRPr="00EE655C">
        <w:rPr>
          <w:highlight w:val="yellow"/>
          <w:u w:val="single"/>
        </w:rPr>
        <w:t xml:space="preserve">, </w:t>
      </w:r>
      <w:r w:rsidRPr="00EE655C">
        <w:rPr>
          <w:rStyle w:val="Emphasis"/>
          <w:highlight w:val="yellow"/>
        </w:rPr>
        <w:t>where everyone is given the chance to say there is something wrong with those people</w:t>
      </w:r>
      <w:r w:rsidRPr="00EE655C">
        <w:rPr>
          <w:sz w:val="14"/>
        </w:rPr>
        <w:t xml:space="preserve">. </w:t>
      </w:r>
      <w:r w:rsidRPr="00EE655C">
        <w:rPr>
          <w:rStyle w:val="Emphasis"/>
        </w:rPr>
        <w:t xml:space="preserve">Democratic despotism is </w:t>
      </w:r>
      <w:r w:rsidRPr="00593423">
        <w:rPr>
          <w:rStyle w:val="Emphasis"/>
        </w:rPr>
        <w:t>the imposition of policy and its violent possibilities and impossibilities on the wrong(ed).</w:t>
      </w:r>
    </w:p>
    <w:p w14:paraId="5A2262B9" w14:textId="77777777" w:rsidR="00F521FE" w:rsidRPr="00EE655C" w:rsidRDefault="00F521FE" w:rsidP="00F521FE">
      <w:pPr>
        <w:rPr>
          <w:sz w:val="14"/>
        </w:rPr>
      </w:pPr>
      <w:r w:rsidRPr="00EE655C">
        <w:rPr>
          <w:sz w:val="14"/>
        </w:rPr>
        <w:tab/>
        <w:t xml:space="preserve">Because </w:t>
      </w:r>
      <w:r w:rsidRPr="00EE655C">
        <w:rPr>
          <w:u w:val="single"/>
        </w:rPr>
        <w:t>the thing is, the consultant’s not wrong, the algorithm of work is not malfunctioning</w:t>
      </w:r>
      <w:r w:rsidRPr="00EE655C">
        <w:rPr>
          <w:rStyle w:val="Emphasis"/>
          <w:highlight w:val="yellow"/>
        </w:rPr>
        <w:t>, the policy hustler is not misdiagnosing</w:t>
      </w:r>
      <w:r w:rsidRPr="00EE655C">
        <w:rPr>
          <w:u w:val="single"/>
        </w:rPr>
        <w:t xml:space="preserve">. </w:t>
      </w:r>
      <w:r w:rsidRPr="00B83CF5">
        <w:rPr>
          <w:rStyle w:val="Emphasis"/>
        </w:rPr>
        <w:t>We’re wrong</w:t>
      </w:r>
      <w:r w:rsidRPr="00EE655C">
        <w:rPr>
          <w:u w:val="single"/>
        </w:rPr>
        <w:t>, which is why we’re wronged</w:t>
      </w:r>
      <w:r w:rsidRPr="00EE655C">
        <w:rPr>
          <w:sz w:val="14"/>
        </w:rPr>
        <w:t xml:space="preserve">. </w:t>
      </w:r>
      <w:r w:rsidRPr="00EE655C">
        <w:rPr>
          <w:rStyle w:val="Emphasis"/>
          <w:highlight w:val="yellow"/>
        </w:rPr>
        <w:t>We are incomplete.</w:t>
      </w:r>
      <w:r w:rsidRPr="00EE655C">
        <w:rPr>
          <w:sz w:val="14"/>
        </w:rPr>
        <w:t xml:space="preserve"> Moreover, they got the very idea of incompleteness from us! </w:t>
      </w:r>
      <w:r w:rsidRPr="00EE655C">
        <w:rPr>
          <w:u w:val="single"/>
        </w:rPr>
        <w:t xml:space="preserve">Another word for </w:t>
      </w:r>
      <w:r w:rsidRPr="00EE655C">
        <w:rPr>
          <w:highlight w:val="yellow"/>
          <w:u w:val="single"/>
        </w:rPr>
        <w:t xml:space="preserve">incompleteness is </w:t>
      </w:r>
      <w:r w:rsidRPr="00EE655C">
        <w:rPr>
          <w:rStyle w:val="Emphasis"/>
          <w:highlight w:val="yellow"/>
        </w:rPr>
        <w:t>study</w:t>
      </w:r>
      <w:r w:rsidRPr="00EE655C">
        <w:rPr>
          <w:u w:val="single"/>
        </w:rPr>
        <w:t xml:space="preserve">, or more precisely, </w:t>
      </w:r>
      <w:r w:rsidRPr="00EE655C">
        <w:rPr>
          <w:rStyle w:val="Emphasis"/>
          <w:highlight w:val="yellow"/>
        </w:rPr>
        <w:t>revision</w:t>
      </w:r>
      <w:r w:rsidRPr="00EE655C">
        <w:rPr>
          <w:u w:val="single"/>
        </w:rPr>
        <w:t>. The consultant gets this revision from us, from study, from our sumptuous revisions of one another out of existence, as existence.</w:t>
      </w:r>
      <w:r w:rsidRPr="00EE655C">
        <w:rPr>
          <w:sz w:val="14"/>
        </w:rPr>
        <w:t xml:space="preserve"> Study happens and it don’t stop. </w:t>
      </w:r>
      <w:r w:rsidRPr="00EE655C">
        <w:rPr>
          <w:u w:val="single"/>
        </w:rPr>
        <w:t>In study, we are engaged consciously and unconsciously</w:t>
      </w:r>
      <w:r w:rsidRPr="00EE655C">
        <w:rPr>
          <w:sz w:val="14"/>
        </w:rPr>
        <w:t xml:space="preserve">. </w:t>
      </w:r>
      <w:r w:rsidRPr="00593423">
        <w:rPr>
          <w:rStyle w:val="Emphasis"/>
        </w:rPr>
        <w:t>We revise, and then again</w:t>
      </w:r>
      <w:r w:rsidRPr="00EE655C">
        <w:rPr>
          <w:highlight w:val="yellow"/>
          <w:u w:val="single"/>
        </w:rPr>
        <w:t>. This is not</w:t>
      </w:r>
      <w:r w:rsidRPr="00EE655C">
        <w:rPr>
          <w:u w:val="single"/>
        </w:rPr>
        <w:t xml:space="preserve"> just about distinguishing improvement as capitalist efficiency. That is too easy to dismiss. It is about </w:t>
      </w:r>
      <w:r w:rsidRPr="00EE655C">
        <w:rPr>
          <w:rStyle w:val="Emphasis"/>
          <w:highlight w:val="yellow"/>
        </w:rPr>
        <w:t>improvement</w:t>
      </w:r>
      <w:r w:rsidRPr="00EE655C">
        <w:rPr>
          <w:u w:val="single"/>
        </w:rPr>
        <w:t xml:space="preserve"> itself, the time-concept, </w:t>
      </w:r>
      <w:r w:rsidRPr="00EE655C">
        <w:rPr>
          <w:rStyle w:val="Emphasis"/>
          <w:highlight w:val="yellow"/>
        </w:rPr>
        <w:t>the moral imperative</w:t>
      </w:r>
      <w:r w:rsidRPr="00EE655C">
        <w:rPr>
          <w:u w:val="single"/>
        </w:rPr>
        <w:t>, the aesthetic judgement</w:t>
      </w:r>
      <w:r w:rsidRPr="00EE655C">
        <w:rPr>
          <w:sz w:val="14"/>
        </w:rPr>
        <w:t xml:space="preserve">, which is to say capitalist improvement founded in and on black flesh, its female informality. </w:t>
      </w:r>
      <w:r w:rsidRPr="00EE655C">
        <w:rPr>
          <w:rStyle w:val="Emphasis"/>
          <w:highlight w:val="yellow"/>
        </w:rPr>
        <w:t>Revision has no</w:t>
      </w:r>
      <w:r w:rsidRPr="00EE655C">
        <w:rPr>
          <w:rStyle w:val="Emphasis"/>
        </w:rPr>
        <w:t xml:space="preserve"> end and no </w:t>
      </w:r>
      <w:r w:rsidRPr="00EE655C">
        <w:rPr>
          <w:rStyle w:val="Emphasis"/>
          <w:highlight w:val="yellow"/>
        </w:rPr>
        <w:t>connection to improvement</w:t>
      </w:r>
      <w:r w:rsidRPr="00EE655C">
        <w:rPr>
          <w:rStyle w:val="Emphasis"/>
        </w:rPr>
        <w:t xml:space="preserve">, never mind </w:t>
      </w:r>
      <w:r w:rsidRPr="00593423">
        <w:rPr>
          <w:rStyle w:val="Emphasis"/>
        </w:rPr>
        <w:t>efficiency</w:t>
      </w:r>
      <w:r w:rsidRPr="00EE655C">
        <w:rPr>
          <w:rStyle w:val="Emphasis"/>
        </w:rPr>
        <w:t>.</w:t>
      </w:r>
    </w:p>
    <w:p w14:paraId="743234FC" w14:textId="77777777" w:rsidR="00F521FE" w:rsidRPr="00F200A8" w:rsidRDefault="00F521FE" w:rsidP="00F521FE">
      <w:pPr>
        <w:rPr>
          <w:sz w:val="14"/>
        </w:rPr>
      </w:pPr>
      <w:r w:rsidRPr="00EE655C">
        <w:rPr>
          <w:sz w:val="14"/>
        </w:rPr>
        <w:tab/>
        <w:t xml:space="preserve">So </w:t>
      </w:r>
      <w:r w:rsidRPr="00EE655C">
        <w:rPr>
          <w:rStyle w:val="Emphasis"/>
          <w:highlight w:val="yellow"/>
        </w:rPr>
        <w:t>the consultant</w:t>
      </w:r>
      <w:r w:rsidRPr="00EE655C">
        <w:rPr>
          <w:u w:val="single"/>
        </w:rPr>
        <w:t xml:space="preserve"> does and undoes institutions but </w:t>
      </w:r>
      <w:r w:rsidRPr="00EE655C">
        <w:rPr>
          <w:rStyle w:val="Emphasis"/>
          <w:highlight w:val="yellow"/>
        </w:rPr>
        <w:t>can’t access instituted life</w:t>
      </w:r>
      <w:r w:rsidRPr="00EE655C">
        <w:rPr>
          <w:sz w:val="14"/>
        </w:rPr>
        <w:t xml:space="preserve">, can’t open black life, </w:t>
      </w:r>
      <w:r w:rsidRPr="00EE655C">
        <w:rPr>
          <w:u w:val="single"/>
        </w:rPr>
        <w:t xml:space="preserve">can’t uncover </w:t>
      </w:r>
      <w:r w:rsidRPr="00EE655C">
        <w:rPr>
          <w:rStyle w:val="Emphasis"/>
          <w:highlight w:val="yellow"/>
        </w:rPr>
        <w:t>queer life</w:t>
      </w:r>
      <w:r w:rsidRPr="00EE655C">
        <w:rPr>
          <w:u w:val="single"/>
        </w:rPr>
        <w:t xml:space="preserve">, </w:t>
      </w:r>
      <w:r w:rsidRPr="00EE655C">
        <w:rPr>
          <w:rStyle w:val="Emphasis"/>
        </w:rPr>
        <w:t xml:space="preserve">can’t expose </w:t>
      </w:r>
      <w:r w:rsidRPr="00EE655C">
        <w:rPr>
          <w:rStyle w:val="Emphasis"/>
          <w:highlight w:val="yellow"/>
        </w:rPr>
        <w:t>feminist planning around the ‘kitchen table’</w:t>
      </w:r>
      <w:r w:rsidRPr="00EE655C">
        <w:rPr>
          <w:sz w:val="14"/>
        </w:rPr>
        <w:t xml:space="preserve"> as Barbara and Beverly Smith called it and Tiziana Terranova calls to it again, all noting certain paradoxes of freedom and sequestration in little general intellects of surreal life.9 </w:t>
      </w:r>
      <w:r w:rsidRPr="00EE655C">
        <w:rPr>
          <w:u w:val="single"/>
        </w:rPr>
        <w:t xml:space="preserve">He can’t access open secrets, can’t incomplete what is already incomplete, can’t deform what is always informal already and yet; they can’t believe and </w:t>
      </w:r>
      <w:r w:rsidRPr="00EE655C">
        <w:rPr>
          <w:rStyle w:val="Emphasis"/>
          <w:highlight w:val="yellow"/>
        </w:rPr>
        <w:t>this leads to the state emergency</w:t>
      </w:r>
      <w:r w:rsidRPr="00EE655C">
        <w:rPr>
          <w:u w:val="single"/>
        </w:rPr>
        <w:t xml:space="preserve"> that goes </w:t>
      </w:r>
      <w:r w:rsidRPr="00EE655C">
        <w:rPr>
          <w:b/>
          <w:bCs/>
          <w:highlight w:val="yellow"/>
          <w:u w:val="single"/>
        </w:rPr>
        <w:t>under</w:t>
      </w:r>
      <w:r w:rsidRPr="00EE655C">
        <w:rPr>
          <w:b/>
          <w:bCs/>
          <w:u w:val="single"/>
        </w:rPr>
        <w:t xml:space="preserve"> such </w:t>
      </w:r>
      <w:r w:rsidRPr="00EE655C">
        <w:rPr>
          <w:b/>
          <w:bCs/>
          <w:highlight w:val="yellow"/>
          <w:u w:val="single"/>
        </w:rPr>
        <w:t>names</w:t>
      </w:r>
      <w:r w:rsidRPr="00EE655C">
        <w:rPr>
          <w:highlight w:val="yellow"/>
          <w:u w:val="single"/>
        </w:rPr>
        <w:t xml:space="preserve"> as</w:t>
      </w:r>
      <w:r w:rsidRPr="00EE655C">
        <w:rPr>
          <w:u w:val="single"/>
        </w:rPr>
        <w:t xml:space="preserve"> resilience and </w:t>
      </w:r>
      <w:r w:rsidRPr="00EE655C">
        <w:rPr>
          <w:rStyle w:val="Emphasis"/>
          <w:highlight w:val="yellow"/>
        </w:rPr>
        <w:t>preparedness</w:t>
      </w:r>
      <w:r w:rsidRPr="00EE655C">
        <w:rPr>
          <w:sz w:val="14"/>
        </w:rPr>
        <w:t xml:space="preserve">. </w:t>
      </w:r>
      <w:r w:rsidRPr="00EE655C">
        <w:rPr>
          <w:u w:val="single"/>
        </w:rPr>
        <w:t>When democratic despotism fails, simple despotism</w:t>
      </w:r>
      <w:r w:rsidRPr="00EE655C">
        <w:rPr>
          <w:sz w:val="14"/>
        </w:rPr>
        <w:t xml:space="preserve"> in the name of democracy </w:t>
      </w:r>
      <w:r w:rsidRPr="00EE655C">
        <w:rPr>
          <w:u w:val="single"/>
        </w:rPr>
        <w:t>must be imposed.</w:t>
      </w:r>
      <w:r w:rsidRPr="00EE655C">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4527A953" w14:textId="77777777" w:rsidR="00F521FE" w:rsidRDefault="00F521FE" w:rsidP="00F521FE">
      <w:pPr>
        <w:pStyle w:val="Heading4"/>
        <w:rPr>
          <w:u w:val="single"/>
        </w:rPr>
      </w:pPr>
      <w:r>
        <w:t xml:space="preserve">Adherence to the traditional union structure creates a </w:t>
      </w:r>
      <w:r>
        <w:rPr>
          <w:u w:val="single"/>
        </w:rPr>
        <w:t xml:space="preserve">politics of inclusion </w:t>
      </w:r>
      <w:r>
        <w:t xml:space="preserve">that works in opposition to queerness. You should choose to prioritize </w:t>
      </w:r>
      <w:r>
        <w:rPr>
          <w:u w:val="single"/>
        </w:rPr>
        <w:t>alternative modes of organizing</w:t>
      </w:r>
      <w:r>
        <w:t xml:space="preserve"> that address the challenges of </w:t>
      </w:r>
      <w:r>
        <w:rPr>
          <w:u w:val="single"/>
        </w:rPr>
        <w:t>queer precarity</w:t>
      </w:r>
    </w:p>
    <w:p w14:paraId="1D979FB5" w14:textId="77777777" w:rsidR="00F521FE" w:rsidRPr="00410F4E" w:rsidRDefault="00F521FE" w:rsidP="00F521FE">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5C08D8">
        <w:rPr>
          <w:b/>
          <w:bCs/>
        </w:rPr>
        <w:t>Margot Weiss</w:t>
      </w:r>
      <w:r w:rsidRPr="00410F4E">
        <w:t> </w:t>
      </w:r>
      <w:r>
        <w:t>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5CD6B254" w14:textId="77777777" w:rsidR="00F521FE" w:rsidRPr="00E43C0A" w:rsidRDefault="00F521FE" w:rsidP="00F521FE">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3384169C" w14:textId="77777777" w:rsidR="00F521FE" w:rsidRPr="00EF55FE" w:rsidRDefault="00F521FE" w:rsidP="00F521FE"/>
    <w:p w14:paraId="6D642D32" w14:textId="77777777" w:rsidR="00F521FE" w:rsidRPr="00172C3A" w:rsidRDefault="00F521FE" w:rsidP="00F521FE">
      <w:pPr>
        <w:rPr>
          <w:sz w:val="16"/>
        </w:rPr>
      </w:pPr>
      <w:r w:rsidRPr="00172C3A">
        <w:rPr>
          <w:sz w:val="16"/>
        </w:rPr>
        <w:t xml:space="preserve">Because so many issues facing queer and trans people are economic, the labor movement seems an ideal place to look for solutions. But </w:t>
      </w:r>
      <w:r w:rsidRPr="00172C3A">
        <w:rPr>
          <w:rStyle w:val="Emphasis"/>
          <w:highlight w:val="yellow"/>
        </w:rPr>
        <w:t>traditional labor organizing</w:t>
      </w:r>
      <w:r w:rsidRPr="00172C3A">
        <w:rPr>
          <w:sz w:val="16"/>
        </w:rPr>
        <w:t xml:space="preserve"> only </w:t>
      </w:r>
      <w:r w:rsidRPr="00172C3A">
        <w:rPr>
          <w:rStyle w:val="StyleUnderline"/>
          <w:highlight w:val="yellow"/>
        </w:rPr>
        <w:t>rarely</w:t>
      </w:r>
      <w:r w:rsidRPr="00172C3A">
        <w:rPr>
          <w:rStyle w:val="StyleUnderline"/>
        </w:rPr>
        <w:t xml:space="preserve"> </w:t>
      </w:r>
      <w:r w:rsidRPr="00172C3A">
        <w:rPr>
          <w:rStyle w:val="StyleUnderline"/>
          <w:highlight w:val="yellow"/>
        </w:rPr>
        <w:t>addresses the differences that gender and sexuality make</w:t>
      </w:r>
      <w:r w:rsidRPr="00172C3A">
        <w:rPr>
          <w:rStyle w:val="StyleUnderline"/>
        </w:rPr>
        <w:t xml:space="preserve"> for workers</w:t>
      </w:r>
      <w:r w:rsidRPr="00172C3A">
        <w:rPr>
          <w:sz w:val="16"/>
        </w:rPr>
        <w:t xml:space="preserve"> more generally. </w:t>
      </w:r>
      <w:r w:rsidRPr="00172C3A">
        <w:rPr>
          <w:rStyle w:val="StyleUnderline"/>
        </w:rPr>
        <w:t>And</w:t>
      </w:r>
      <w:r w:rsidRPr="00172C3A">
        <w:rPr>
          <w:sz w:val="16"/>
        </w:rPr>
        <w:t xml:space="preserve"> even </w:t>
      </w:r>
      <w:r w:rsidRPr="00172C3A">
        <w:rPr>
          <w:rStyle w:val="StyleUnderline"/>
          <w:highlight w:val="yellow"/>
        </w:rPr>
        <w:t xml:space="preserve">when labor organizing takes up these issues, it tends </w:t>
      </w:r>
      <w:r w:rsidRPr="00172C3A">
        <w:rPr>
          <w:rStyle w:val="Emphasis"/>
          <w:highlight w:val="yellow"/>
        </w:rPr>
        <w:t>to focus on </w:t>
      </w:r>
      <w:r w:rsidRPr="003E215B">
        <w:rPr>
          <w:rStyle w:val="Emphasis"/>
        </w:rPr>
        <w:t>inclusion or identity politics</w:t>
      </w:r>
      <w:r w:rsidRPr="00172C3A">
        <w:rPr>
          <w:sz w:val="16"/>
        </w:rPr>
        <w:t xml:space="preserve">: for example, organizations such as </w:t>
      </w:r>
      <w:r w:rsidRPr="00172C3A">
        <w:rPr>
          <w:rStyle w:val="StyleUnderline"/>
          <w:highlight w:val="yellow"/>
        </w:rPr>
        <w:t>Pride at Work</w:t>
      </w:r>
      <w:r w:rsidRPr="00172C3A">
        <w:rPr>
          <w:sz w:val="16"/>
        </w:rPr>
        <w:t xml:space="preserve"> that seek to </w:t>
      </w:r>
      <w:r w:rsidRPr="00172C3A">
        <w:rPr>
          <w:rStyle w:val="StyleUnderline"/>
          <w:highlight w:val="yellow"/>
        </w:rPr>
        <w:t xml:space="preserve">incorporate LGBT/Q people into </w:t>
      </w:r>
      <w:r w:rsidRPr="00172C3A">
        <w:rPr>
          <w:rStyle w:val="Emphasis"/>
          <w:highlight w:val="yellow"/>
        </w:rPr>
        <w:t>already-existing labor unions</w:t>
      </w:r>
      <w:r w:rsidRPr="00172C3A">
        <w:rPr>
          <w:sz w:val="16"/>
        </w:rPr>
        <w:t>. Other less traditional efforts, such as those to organize retail workers or excluded workers, only occasionally, if ever, address queer and trans people or gender/sexuality concerns.</w:t>
      </w:r>
    </w:p>
    <w:p w14:paraId="3726BECA" w14:textId="77777777" w:rsidR="00F521FE" w:rsidRPr="00172C3A" w:rsidRDefault="00F521FE" w:rsidP="00F521FE">
      <w:pPr>
        <w:rPr>
          <w:rStyle w:val="Emphasis"/>
        </w:rPr>
      </w:pPr>
      <w:r w:rsidRPr="00172C3A">
        <w:rPr>
          <w:sz w:val="16"/>
        </w:rPr>
        <w:t>Union organizing is crucial to contesting and expanding protections from the forms of workplace discrimination LGBT/Q workers regularly face.</w:t>
      </w:r>
      <w:r w:rsidRPr="00077355">
        <w:rPr>
          <w:vertAlign w:val="superscript"/>
        </w:rPr>
        <w:t>37</w:t>
      </w:r>
      <w:r w:rsidRPr="00172C3A">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172C3A">
        <w:rPr>
          <w:i/>
          <w:iCs/>
          <w:sz w:val="16"/>
        </w:rPr>
        <w:t>together</w:t>
      </w:r>
      <w:r w:rsidRPr="00172C3A">
        <w:rPr>
          <w:sz w:val="16"/>
        </w:rPr>
        <w:t xml:space="preserve"> so we might prioritize the lives of people for whom queer economic justice cannot be reached with gay marriage. </w:t>
      </w:r>
      <w:r w:rsidRPr="00172C3A">
        <w:rPr>
          <w:rStyle w:val="StyleUnderline"/>
          <w:highlight w:val="yellow"/>
        </w:rPr>
        <w:t>We need to</w:t>
      </w:r>
      <w:r w:rsidRPr="00172C3A">
        <w:rPr>
          <w:sz w:val="16"/>
        </w:rPr>
        <w:t xml:space="preserve"> look toward </w:t>
      </w:r>
      <w:r w:rsidRPr="00172C3A">
        <w:rPr>
          <w:rStyle w:val="StyleUnderline"/>
          <w:highlight w:val="yellow"/>
        </w:rPr>
        <w:t>organiz</w:t>
      </w:r>
      <w:r w:rsidRPr="00172C3A">
        <w:rPr>
          <w:sz w:val="16"/>
        </w:rPr>
        <w:t xml:space="preserve">ing </w:t>
      </w:r>
      <w:r w:rsidRPr="00172C3A">
        <w:rPr>
          <w:rStyle w:val="StyleUnderline"/>
          <w:highlight w:val="yellow"/>
        </w:rPr>
        <w:t>queer people whose survival</w:t>
      </w:r>
      <w:r w:rsidRPr="00172C3A">
        <w:rPr>
          <w:sz w:val="16"/>
        </w:rPr>
        <w:t xml:space="preserve"> struggles in precarious economies </w:t>
      </w:r>
      <w:r w:rsidRPr="00172C3A">
        <w:rPr>
          <w:rStyle w:val="Emphasis"/>
          <w:highlight w:val="yellow"/>
        </w:rPr>
        <w:t>have not been addressed by traditional union organizing.</w:t>
      </w:r>
    </w:p>
    <w:p w14:paraId="64722D50" w14:textId="77777777" w:rsidR="00F521FE" w:rsidRPr="00172C3A" w:rsidRDefault="00F521FE" w:rsidP="00F521FE">
      <w:pPr>
        <w:rPr>
          <w:sz w:val="16"/>
        </w:rPr>
      </w:pPr>
      <w:r w:rsidRPr="00172C3A">
        <w:rPr>
          <w:b/>
          <w:bCs/>
          <w:i/>
          <w:iCs/>
          <w:sz w:val="16"/>
        </w:rPr>
        <w:t>We need to look toward organizing queer people whose survival struggles in precarious economies have not been addressed by traditional union organizing.</w:t>
      </w:r>
    </w:p>
    <w:p w14:paraId="0B413F6A" w14:textId="77777777" w:rsidR="00F521FE" w:rsidRPr="00172C3A" w:rsidRDefault="00F521FE" w:rsidP="00F521FE">
      <w:pPr>
        <w:rPr>
          <w:sz w:val="16"/>
        </w:rPr>
      </w:pPr>
      <w:r w:rsidRPr="00172C3A">
        <w:rPr>
          <w:rStyle w:val="StyleUnderline"/>
          <w:highlight w:val="yellow"/>
        </w:rPr>
        <w:t>One</w:t>
      </w:r>
      <w:r w:rsidRPr="00172C3A">
        <w:rPr>
          <w:sz w:val="16"/>
        </w:rPr>
        <w:t xml:space="preserve"> potential </w:t>
      </w:r>
      <w:r w:rsidRPr="00172C3A">
        <w:rPr>
          <w:rStyle w:val="StyleUnderline"/>
          <w:highlight w:val="yellow"/>
        </w:rPr>
        <w:t>place</w:t>
      </w:r>
      <w:r w:rsidRPr="00172C3A">
        <w:rPr>
          <w:rStyle w:val="StyleUnderline"/>
        </w:rPr>
        <w:t xml:space="preserve"> for this</w:t>
      </w:r>
      <w:r w:rsidRPr="00172C3A">
        <w:rPr>
          <w:sz w:val="16"/>
        </w:rPr>
        <w:t xml:space="preserve"> analysis </w:t>
      </w:r>
      <w:r w:rsidRPr="00172C3A">
        <w:rPr>
          <w:rStyle w:val="StyleUnderline"/>
          <w:highlight w:val="yellow"/>
        </w:rPr>
        <w:t xml:space="preserve">is </w:t>
      </w:r>
      <w:r w:rsidRPr="00172C3A">
        <w:rPr>
          <w:rStyle w:val="Emphasis"/>
          <w:highlight w:val="yellow"/>
        </w:rPr>
        <w:t>worker center organizing</w:t>
      </w:r>
      <w:r w:rsidRPr="00172C3A">
        <w:rPr>
          <w:sz w:val="16"/>
        </w:rPr>
        <w:t xml:space="preserve">. Organizing the unorganized is at the forefront of new labor work today; </w:t>
      </w:r>
      <w:r w:rsidRPr="00172C3A">
        <w:rPr>
          <w:rStyle w:val="StyleUnderline"/>
        </w:rPr>
        <w:t>it is</w:t>
      </w:r>
      <w:r w:rsidRPr="00172C3A">
        <w:rPr>
          <w:sz w:val="16"/>
        </w:rPr>
        <w:t xml:space="preserve"> especially </w:t>
      </w:r>
      <w:r w:rsidRPr="00172C3A">
        <w:rPr>
          <w:rStyle w:val="StyleUnderline"/>
          <w:highlight w:val="yellow"/>
        </w:rPr>
        <w:t>crucial for</w:t>
      </w:r>
      <w:r w:rsidRPr="00172C3A">
        <w:rPr>
          <w:rStyle w:val="StyleUnderline"/>
        </w:rPr>
        <w:t xml:space="preserve"> the </w:t>
      </w:r>
      <w:r w:rsidRPr="00172C3A">
        <w:rPr>
          <w:rStyle w:val="StyleUnderline"/>
          <w:highlight w:val="yellow"/>
        </w:rPr>
        <w:t>millions of workers who are excluded from the protection of U.S. labor laws</w:t>
      </w:r>
      <w:r w:rsidRPr="00172C3A">
        <w:rPr>
          <w:sz w:val="16"/>
        </w:rPr>
        <w:t xml:space="preserve"> (</w:t>
      </w:r>
      <w:r w:rsidRPr="00172C3A">
        <w:rPr>
          <w:rStyle w:val="StyleUnderline"/>
          <w:highlight w:val="yellow"/>
        </w:rPr>
        <w:t xml:space="preserve">the right to organize, minimum wage, overtime </w:t>
      </w:r>
      <w:r w:rsidRPr="003E215B">
        <w:rPr>
          <w:rStyle w:val="StyleUnderline"/>
        </w:rPr>
        <w:t>protections</w:t>
      </w:r>
      <w:r w:rsidRPr="00172C3A">
        <w:rPr>
          <w:rStyle w:val="StyleUnderline"/>
        </w:rPr>
        <w:t>, protection against being fired for sexual orientation or gender identity, and health and safety protection</w:t>
      </w:r>
      <w:r w:rsidRPr="00172C3A">
        <w:rPr>
          <w:sz w:val="16"/>
        </w:rPr>
        <w:t>s) “</w:t>
      </w:r>
      <w:r w:rsidRPr="003E215B">
        <w:rPr>
          <w:rStyle w:val="StyleUnderline"/>
        </w:rPr>
        <w:t>by design</w:t>
      </w:r>
      <w:r w:rsidRPr="00172C3A">
        <w:rPr>
          <w:sz w:val="16"/>
        </w:rPr>
        <w:t xml:space="preserve"> or by default.”</w:t>
      </w:r>
      <w:r w:rsidRPr="00077355">
        <w:rPr>
          <w:vertAlign w:val="superscript"/>
        </w:rPr>
        <w:t>38</w:t>
      </w:r>
      <w:r w:rsidRPr="00172C3A">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612A87D1" w14:textId="77777777" w:rsidR="00F521FE" w:rsidRPr="00172C3A" w:rsidRDefault="00F521FE" w:rsidP="00F521FE">
      <w:pPr>
        <w:rPr>
          <w:sz w:val="16"/>
        </w:rPr>
      </w:pPr>
      <w:r w:rsidRPr="00172C3A">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172C3A">
        <w:rPr>
          <w:rStyle w:val="StyleUnderline"/>
          <w:highlight w:val="yellow"/>
        </w:rPr>
        <w:t>Organizers</w:t>
      </w:r>
      <w:r w:rsidRPr="00172C3A">
        <w:rPr>
          <w:rStyle w:val="StyleUnderline"/>
        </w:rPr>
        <w:t xml:space="preserve"> and workers</w:t>
      </w:r>
      <w:r w:rsidRPr="00172C3A">
        <w:rPr>
          <w:sz w:val="16"/>
        </w:rPr>
        <w:t xml:space="preserve"> alike </w:t>
      </w:r>
      <w:r w:rsidRPr="00172C3A">
        <w:rPr>
          <w:rStyle w:val="StyleUnderline"/>
          <w:highlight w:val="yellow"/>
        </w:rPr>
        <w:t>must</w:t>
      </w:r>
      <w:r w:rsidRPr="00172C3A">
        <w:rPr>
          <w:rStyle w:val="StyleUnderline"/>
        </w:rPr>
        <w:t xml:space="preserve"> learn to </w:t>
      </w:r>
      <w:r w:rsidRPr="00172C3A">
        <w:rPr>
          <w:rStyle w:val="StyleUnderline"/>
          <w:highlight w:val="yellow"/>
        </w:rPr>
        <w:t xml:space="preserve">see </w:t>
      </w:r>
      <w:r w:rsidRPr="00172C3A">
        <w:rPr>
          <w:rStyle w:val="Emphasis"/>
          <w:highlight w:val="yellow"/>
        </w:rPr>
        <w:t>beyond the myth of gay affluence</w:t>
      </w:r>
      <w:r w:rsidRPr="00172C3A">
        <w:rPr>
          <w:rStyle w:val="StyleUnderline"/>
          <w:highlight w:val="yellow"/>
        </w:rPr>
        <w:t xml:space="preserve"> to</w:t>
      </w:r>
      <w:r w:rsidRPr="00172C3A">
        <w:rPr>
          <w:sz w:val="16"/>
          <w:highlight w:val="yellow"/>
        </w:rPr>
        <w:t xml:space="preserve"> </w:t>
      </w:r>
      <w:r w:rsidRPr="00172C3A">
        <w:rPr>
          <w:rStyle w:val="StyleUnderline"/>
          <w:highlight w:val="yellow"/>
        </w:rPr>
        <w:t>connect gender</w:t>
      </w:r>
      <w:r w:rsidRPr="00172C3A">
        <w:rPr>
          <w:rStyle w:val="StyleUnderline"/>
        </w:rPr>
        <w:t xml:space="preserve"> and sexual justice </w:t>
      </w:r>
      <w:r w:rsidRPr="00172C3A">
        <w:rPr>
          <w:rStyle w:val="StyleUnderline"/>
          <w:highlight w:val="yellow"/>
        </w:rPr>
        <w:t>to economic justice</w:t>
      </w:r>
      <w:r w:rsidRPr="00172C3A">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077355">
        <w:rPr>
          <w:vertAlign w:val="superscript"/>
        </w:rPr>
        <w:t>39</w:t>
      </w:r>
      <w:r w:rsidRPr="00172C3A">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37A9539D" w14:textId="77777777" w:rsidR="00F521FE" w:rsidRPr="00172C3A" w:rsidRDefault="00F521FE" w:rsidP="00F521FE">
      <w:pPr>
        <w:rPr>
          <w:sz w:val="16"/>
        </w:rPr>
      </w:pPr>
      <w:r w:rsidRPr="00172C3A">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077355">
        <w:rPr>
          <w:vertAlign w:val="superscript"/>
        </w:rPr>
        <w:t>40</w:t>
      </w:r>
    </w:p>
    <w:p w14:paraId="75F97D15" w14:textId="77777777" w:rsidR="00F521FE" w:rsidRPr="00172C3A" w:rsidRDefault="00F521FE" w:rsidP="00F521FE">
      <w:pPr>
        <w:rPr>
          <w:sz w:val="16"/>
        </w:rPr>
      </w:pPr>
      <w:r w:rsidRPr="00172C3A">
        <w:rPr>
          <w:sz w:val="16"/>
        </w:rPr>
        <w:t xml:space="preserve">Yet </w:t>
      </w:r>
      <w:r w:rsidRPr="00172C3A">
        <w:rPr>
          <w:rStyle w:val="StyleUnderline"/>
          <w:highlight w:val="yellow"/>
        </w:rPr>
        <w:t>we should</w:t>
      </w:r>
      <w:r w:rsidRPr="00172C3A">
        <w:rPr>
          <w:rStyle w:val="StyleUnderline"/>
        </w:rPr>
        <w:t xml:space="preserve"> be careful that we are </w:t>
      </w:r>
      <w:r w:rsidRPr="00172C3A">
        <w:rPr>
          <w:rStyle w:val="StyleUnderline"/>
          <w:highlight w:val="yellow"/>
        </w:rPr>
        <w:t>not</w:t>
      </w:r>
      <w:r w:rsidRPr="00172C3A">
        <w:rPr>
          <w:rStyle w:val="StyleUnderline"/>
        </w:rPr>
        <w:t xml:space="preserve"> only </w:t>
      </w:r>
      <w:r w:rsidRPr="00172C3A">
        <w:rPr>
          <w:rStyle w:val="StyleUnderline"/>
          <w:highlight w:val="yellow"/>
        </w:rPr>
        <w:t>celebrat</w:t>
      </w:r>
      <w:r w:rsidRPr="00172C3A">
        <w:rPr>
          <w:rStyle w:val="StyleUnderline"/>
        </w:rPr>
        <w:t xml:space="preserve">ing the </w:t>
      </w:r>
      <w:r w:rsidRPr="00172C3A">
        <w:rPr>
          <w:rStyle w:val="StyleUnderline"/>
          <w:highlight w:val="yellow"/>
        </w:rPr>
        <w:t>gay-friendly workplace policies</w:t>
      </w:r>
      <w:r w:rsidRPr="00172C3A">
        <w:rPr>
          <w:sz w:val="16"/>
        </w:rPr>
        <w:t xml:space="preserve"> of companies </w:t>
      </w:r>
      <w:r w:rsidRPr="00172C3A">
        <w:rPr>
          <w:rStyle w:val="StyleUnderline"/>
          <w:highlight w:val="yellow"/>
        </w:rPr>
        <w:t>such as</w:t>
      </w:r>
      <w:r w:rsidRPr="00172C3A">
        <w:rPr>
          <w:sz w:val="16"/>
        </w:rPr>
        <w:t xml:space="preserve"> San Francisco’s </w:t>
      </w:r>
      <w:r w:rsidRPr="00172C3A">
        <w:rPr>
          <w:rStyle w:val="StyleUnderline"/>
          <w:highlight w:val="yellow"/>
        </w:rPr>
        <w:t>Levi Strauss</w:t>
      </w:r>
      <w:r w:rsidRPr="00172C3A">
        <w:rPr>
          <w:sz w:val="16"/>
        </w:rPr>
        <w:t xml:space="preserve"> (in providing domestic partnership benefits, for example) </w:t>
      </w:r>
      <w:r w:rsidRPr="00172C3A">
        <w:rPr>
          <w:rStyle w:val="StyleUnderline"/>
          <w:highlight w:val="yellow"/>
        </w:rPr>
        <w:t xml:space="preserve">while </w:t>
      </w:r>
      <w:r w:rsidRPr="00172C3A">
        <w:rPr>
          <w:rStyle w:val="Emphasis"/>
          <w:highlight w:val="yellow"/>
        </w:rPr>
        <w:t>ignoring the work conditions of the people who make the jeans</w:t>
      </w:r>
      <w:r w:rsidRPr="00172C3A">
        <w:rPr>
          <w:rStyle w:val="StyleUnderline"/>
          <w:highlight w:val="yellow"/>
        </w:rPr>
        <w:t xml:space="preserve"> in sweatshops</w:t>
      </w:r>
      <w:r w:rsidRPr="00172C3A">
        <w:rPr>
          <w:sz w:val="16"/>
        </w:rPr>
        <w:t xml:space="preserve"> across the globe.</w:t>
      </w:r>
      <w:r w:rsidRPr="00077355">
        <w:rPr>
          <w:vertAlign w:val="superscript"/>
        </w:rPr>
        <w:t>41</w:t>
      </w:r>
      <w:r w:rsidRPr="00172C3A">
        <w:rPr>
          <w:sz w:val="16"/>
        </w:rPr>
        <w:t> </w:t>
      </w:r>
      <w:r w:rsidRPr="00172C3A">
        <w:rPr>
          <w:rStyle w:val="StyleUnderline"/>
        </w:rPr>
        <w:t>Unless issues of gender and sexuality are understood as an integral part of the struggle</w:t>
      </w:r>
      <w:r w:rsidRPr="00172C3A">
        <w:rPr>
          <w:sz w:val="16"/>
        </w:rPr>
        <w:t>—unless we keep our focus on both sexuality </w:t>
      </w:r>
      <w:r w:rsidRPr="00172C3A">
        <w:rPr>
          <w:i/>
          <w:iCs/>
          <w:sz w:val="16"/>
        </w:rPr>
        <w:t>and</w:t>
      </w:r>
      <w:r w:rsidRPr="00172C3A">
        <w:rPr>
          <w:sz w:val="16"/>
        </w:rPr>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172C3A">
        <w:rPr>
          <w:sz w:val="16"/>
        </w:rPr>
        <w:t xml:space="preserve"> by organizers and scholars alike.</w:t>
      </w:r>
    </w:p>
    <w:p w14:paraId="7F4080AB" w14:textId="77777777" w:rsidR="00F521FE" w:rsidRPr="007C767E" w:rsidRDefault="00F521FE" w:rsidP="00F521FE">
      <w:pPr>
        <w:rPr>
          <w:u w:val="single"/>
        </w:rPr>
      </w:pPr>
      <w:r w:rsidRPr="00172C3A">
        <w:rPr>
          <w:sz w:val="16"/>
        </w:rPr>
        <w:t xml:space="preserve">Queer precarity is invisible in much of our current LGBT and labor movement organizing. </w:t>
      </w:r>
      <w:r w:rsidRPr="00172C3A">
        <w:rPr>
          <w:rStyle w:val="StyleUnderline"/>
          <w:highlight w:val="yellow"/>
        </w:rPr>
        <w:t>We need a queer economic justice</w:t>
      </w:r>
      <w:r w:rsidRPr="00172C3A">
        <w:rPr>
          <w:rStyle w:val="StyleUnderline"/>
        </w:rPr>
        <w:t xml:space="preserve"> campaign </w:t>
      </w:r>
      <w:r w:rsidRPr="00172C3A">
        <w:rPr>
          <w:rStyle w:val="StyleUnderline"/>
          <w:highlight w:val="yellow"/>
        </w:rPr>
        <w:t xml:space="preserve">that is </w:t>
      </w:r>
      <w:r w:rsidRPr="003E215B">
        <w:rPr>
          <w:rStyle w:val="Emphasis"/>
        </w:rPr>
        <w:t>genuinely queer—</w:t>
      </w:r>
      <w:r w:rsidRPr="00172C3A">
        <w:rPr>
          <w:rStyle w:val="Emphasis"/>
          <w:highlight w:val="yellow"/>
        </w:rPr>
        <w:t>not about inserting gay and lesbian people into an existing set of rights and protections</w:t>
      </w:r>
      <w:r w:rsidRPr="00172C3A">
        <w:rPr>
          <w:sz w:val="16"/>
        </w:rPr>
        <w:t xml:space="preserve"> but about asking questions about power, sexuality, and desire that resist the easy satisfaction of incorporation and instead pursue the difficult work of transformation. How many of our </w:t>
      </w:r>
      <w:r w:rsidRPr="00172C3A">
        <w:rPr>
          <w:rStyle w:val="StyleUnderline"/>
          <w:highlight w:val="yellow"/>
        </w:rPr>
        <w:t>campaigns for economic justice depend on assumptions that make LGBT/Q lives invisible—</w:t>
      </w:r>
      <w:r w:rsidRPr="00172C3A">
        <w:rPr>
          <w:rStyle w:val="Emphasis"/>
          <w:highlight w:val="yellow"/>
        </w:rPr>
        <w:t>assumptions that the family is heterosexual</w:t>
      </w:r>
      <w:r w:rsidRPr="00172C3A">
        <w:rPr>
          <w:rStyle w:val="StyleUnderline"/>
        </w:rPr>
        <w:t>, that we are able to work</w:t>
      </w:r>
      <w:r w:rsidRPr="00172C3A">
        <w:rPr>
          <w:sz w:val="16"/>
        </w:rPr>
        <w:t xml:space="preserve"> (</w:t>
      </w:r>
      <w:r w:rsidRPr="00172C3A">
        <w:rPr>
          <w:rStyle w:val="Emphasis"/>
          <w:highlight w:val="yellow"/>
        </w:rPr>
        <w:t>the core definition of “ablebodiedness</w:t>
      </w:r>
      <w:r w:rsidRPr="00172C3A">
        <w:rPr>
          <w:sz w:val="16"/>
        </w:rPr>
        <w:t xml:space="preserve">”), </w:t>
      </w:r>
      <w:r w:rsidRPr="00172C3A">
        <w:rPr>
          <w:rStyle w:val="Emphasis"/>
          <w:highlight w:val="yellow"/>
        </w:rPr>
        <w:t>or</w:t>
      </w:r>
      <w:r w:rsidRPr="00172C3A">
        <w:rPr>
          <w:sz w:val="16"/>
        </w:rPr>
        <w:t xml:space="preserve"> that we have </w:t>
      </w:r>
      <w:r w:rsidRPr="00172C3A">
        <w:rPr>
          <w:rStyle w:val="Emphasis"/>
          <w:highlight w:val="yellow"/>
        </w:rPr>
        <w:t xml:space="preserve">access to “free” privatized care work </w:t>
      </w:r>
      <w:r w:rsidRPr="003E215B">
        <w:rPr>
          <w:rStyle w:val="Emphasis"/>
        </w:rPr>
        <w:t>performed within the domestic sphere</w:t>
      </w:r>
      <w:r w:rsidRPr="00172C3A">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172C3A">
        <w:rPr>
          <w:rStyle w:val="StyleUnderline"/>
        </w:rPr>
        <w:t>A queer labor perspective sees how gender and sexuality are central components of economic justice—from the very start.</w:t>
      </w:r>
    </w:p>
    <w:p w14:paraId="68950BA4" w14:textId="77777777" w:rsidR="00F521FE" w:rsidRDefault="00F521FE" w:rsidP="00F521FE">
      <w:pPr>
        <w:pStyle w:val="Heading4"/>
        <w:rPr>
          <w:rStyle w:val="Style13ptBold"/>
          <w:b/>
          <w:bCs w:val="0"/>
        </w:rPr>
      </w:pPr>
      <w:r>
        <w:rPr>
          <w:rStyle w:val="Style13ptBold"/>
          <w:b/>
          <w:bCs w:val="0"/>
        </w:rPr>
        <w:t>A politics of ungovernability requires rejecting the state’s imposition of democracy on gendered subjects and engaging in alternative, community-built resistance to capital and exploitation</w:t>
      </w:r>
    </w:p>
    <w:p w14:paraId="38EC8598" w14:textId="77777777" w:rsidR="00F521FE" w:rsidRPr="00077355" w:rsidRDefault="00F521FE" w:rsidP="00F521FE">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64CDEB16" w14:textId="77777777" w:rsidR="00F521FE" w:rsidRDefault="00F521FE" w:rsidP="00F521FE">
      <w:r w:rsidRPr="00077355">
        <w:t>(Eric A. Stanley, “Atmospheres of Violence: Structuring Antagonism and the Trans/Queer Ungovernable,”</w:t>
      </w:r>
      <w:r>
        <w:t xml:space="preserve"> Duke University Press, 09/03/2021, Accessed 08/13/2025)</w:t>
      </w:r>
    </w:p>
    <w:p w14:paraId="4AC0A726" w14:textId="77777777" w:rsidR="00F521FE" w:rsidRPr="00077355" w:rsidRDefault="00F521FE" w:rsidP="00F521FE">
      <w:r w:rsidRPr="00077355">
        <w:t xml:space="preserve"> </w:t>
      </w:r>
    </w:p>
    <w:p w14:paraId="5BD935D1" w14:textId="77777777" w:rsidR="00F521FE" w:rsidRPr="001F43A5" w:rsidRDefault="00F521FE" w:rsidP="00F521FE">
      <w:pPr>
        <w:rPr>
          <w:sz w:val="16"/>
        </w:rPr>
      </w:pPr>
      <w:r w:rsidRPr="00047E5B">
        <w:rPr>
          <w:rStyle w:val="StyleUnderline"/>
          <w:highlight w:val="yellow"/>
        </w:rPr>
        <w:t>In defiance of</w:t>
      </w:r>
      <w:r w:rsidRPr="001F43A5">
        <w:rPr>
          <w:sz w:val="16"/>
        </w:rPr>
        <w:t xml:space="preserve"> both </w:t>
      </w:r>
      <w:r w:rsidRPr="00047E5B">
        <w:rPr>
          <w:rStyle w:val="StyleUnderline"/>
          <w:highlight w:val="yellow"/>
        </w:rPr>
        <w:t>the liberal statist hypothesis</w:t>
      </w:r>
      <w:r w:rsidRPr="001F43A5">
        <w:rPr>
          <w:sz w:val="16"/>
        </w:rPr>
        <w:t xml:space="preserve"> that the social order would, given the direct power, equally distribute life chances, </w:t>
      </w:r>
      <w:r w:rsidRPr="00D559BD">
        <w:rPr>
          <w:rStyle w:val="StyleUnderline"/>
        </w:rPr>
        <w:t>and a libertarian</w:t>
      </w:r>
      <w:r w:rsidRPr="001F43A5">
        <w:rPr>
          <w:sz w:val="16"/>
        </w:rPr>
        <w:t xml:space="preserve"> </w:t>
      </w:r>
      <w:r w:rsidRPr="00D559BD">
        <w:rPr>
          <w:rStyle w:val="StyleUnderline"/>
        </w:rPr>
        <w:t>antistatism</w:t>
      </w:r>
      <w:r w:rsidRPr="001F43A5">
        <w:rPr>
          <w:sz w:val="16"/>
        </w:rPr>
        <w:t xml:space="preserve"> that believes all structures that do not directly benefit them are impediments to their free market of domination, </w:t>
      </w:r>
      <w:r w:rsidRPr="00047E5B">
        <w:rPr>
          <w:rStyle w:val="StyleUnderline"/>
          <w:highlight w:val="yellow"/>
        </w:rPr>
        <w:t xml:space="preserve">is the </w:t>
      </w:r>
      <w:r w:rsidRPr="00790228">
        <w:rPr>
          <w:rStyle w:val="StyleUnderline"/>
        </w:rPr>
        <w:t xml:space="preserve">protracted </w:t>
      </w:r>
      <w:r w:rsidRPr="00047E5B">
        <w:rPr>
          <w:rStyle w:val="Emphasis"/>
          <w:highlight w:val="yellow"/>
        </w:rPr>
        <w:t>struggle of trans/queer sedition</w:t>
      </w:r>
      <w:r w:rsidRPr="00D559BD">
        <w:rPr>
          <w:rStyle w:val="Emphasis"/>
        </w:rPr>
        <w:t>.</w:t>
      </w:r>
      <w:r w:rsidRPr="001F43A5">
        <w:rPr>
          <w:sz w:val="16"/>
        </w:rPr>
        <w:t xml:space="preserve"> While this might appear adjacent to a left melancholia or perhaps nihilistic edgeplay, </w:t>
      </w:r>
      <w:r w:rsidRPr="00790228">
        <w:rPr>
          <w:rStyle w:val="StyleUnderline"/>
        </w:rPr>
        <w:t xml:space="preserve">the difference between reconsolidation and resistance, accommodation and refusal, is precisely how we </w:t>
      </w:r>
      <w:r w:rsidRPr="00790228">
        <w:rPr>
          <w:rStyle w:val="Emphasis"/>
        </w:rPr>
        <w:t>inhabit impossibility</w:t>
      </w:r>
      <w:r w:rsidRPr="001F43A5">
        <w:rPr>
          <w:sz w:val="16"/>
        </w:rPr>
        <w:t xml:space="preserve">. It is not that we have no tradition to look toward that offers beyond the cold desolation that insists, yet again, on democracy’s modification as our only chance. </w:t>
      </w:r>
      <w:r w:rsidRPr="00131109">
        <w:rPr>
          <w:rStyle w:val="StyleUnderline"/>
        </w:rPr>
        <w:t xml:space="preserve">Grown through </w:t>
      </w:r>
      <w:r w:rsidRPr="00617F1F">
        <w:rPr>
          <w:rStyle w:val="StyleUnderline"/>
          <w:highlight w:val="yellow"/>
        </w:rPr>
        <w:t>this boundless violence</w:t>
      </w:r>
      <w:r w:rsidRPr="00131109">
        <w:rPr>
          <w:rStyle w:val="StyleUnderline"/>
        </w:rPr>
        <w:t xml:space="preserve"> is also an ecstatic vitality, even in death, that </w:t>
      </w:r>
      <w:r w:rsidRPr="00617F1F">
        <w:rPr>
          <w:rStyle w:val="StyleUnderline"/>
          <w:highlight w:val="yellow"/>
        </w:rPr>
        <w:t xml:space="preserve">builds a collective revolt </w:t>
      </w:r>
      <w:r w:rsidRPr="00617F1F">
        <w:rPr>
          <w:rStyle w:val="Emphasis"/>
          <w:highlight w:val="yellow"/>
        </w:rPr>
        <w:t>beyond the reign of pragmatism</w:t>
      </w:r>
      <w:r w:rsidRPr="00131109">
        <w:rPr>
          <w:rStyle w:val="Emphasis"/>
        </w:rPr>
        <w:t xml:space="preserve"> and its armored logics</w:t>
      </w:r>
      <w:r w:rsidRPr="001F43A5">
        <w:rPr>
          <w:sz w:val="16"/>
        </w:rPr>
        <w:t>.”°</w:t>
      </w:r>
    </w:p>
    <w:p w14:paraId="36F28B09" w14:textId="77777777" w:rsidR="00F521FE" w:rsidRPr="001F43A5" w:rsidRDefault="00F521FE" w:rsidP="00F521FE">
      <w:pPr>
        <w:rPr>
          <w:sz w:val="16"/>
        </w:rPr>
      </w:pPr>
      <w:r w:rsidRPr="001F43A5">
        <w:rPr>
          <w:sz w:val="16"/>
        </w:rPr>
        <w:t xml:space="preserve">If the attempt to fashion a more perfect democracy is also the order under which its deadly force expands, then </w:t>
      </w:r>
      <w:r w:rsidRPr="00131109">
        <w:rPr>
          <w:rStyle w:val="Emphasis"/>
        </w:rPr>
        <w:t>ungovernability becomes an abolitionist way of life</w:t>
      </w:r>
      <w:r w:rsidRPr="001F43A5">
        <w:rPr>
          <w:sz w:val="16"/>
        </w:rPr>
        <w:t xml:space="preserve">. The charge of </w:t>
      </w:r>
      <w:r w:rsidRPr="00AF129F">
        <w:rPr>
          <w:rStyle w:val="StyleUnderline"/>
          <w:highlight w:val="yellow"/>
        </w:rPr>
        <w:t>ungovernability</w:t>
      </w:r>
      <w:r w:rsidRPr="00041D73">
        <w:rPr>
          <w:rStyle w:val="StyleUnderline"/>
        </w:rPr>
        <w:t xml:space="preserve">, a behavior recast as being, </w:t>
      </w:r>
      <w:r w:rsidRPr="00AF129F">
        <w:rPr>
          <w:rStyle w:val="StyleUnderline"/>
          <w:highlight w:val="yellow"/>
        </w:rPr>
        <w:t>disturbs</w:t>
      </w:r>
      <w:r w:rsidRPr="00041D73">
        <w:rPr>
          <w:rStyle w:val="StyleUnderline"/>
        </w:rPr>
        <w:t xml:space="preserve"> not just the social but </w:t>
      </w:r>
      <w:r w:rsidRPr="00AF129F">
        <w:rPr>
          <w:rStyle w:val="Emphasis"/>
          <w:highlight w:val="yellow"/>
        </w:rPr>
        <w:t>the social’s coherence</w:t>
      </w:r>
      <w:r w:rsidRPr="001F43A5">
        <w:rPr>
          <w:sz w:val="16"/>
        </w:rPr>
        <w:t xml:space="preserve"> that designates some existence as beautiful disruption. </w:t>
      </w:r>
      <w:r w:rsidRPr="008A1E8F">
        <w:rPr>
          <w:rStyle w:val="StyleUnderline"/>
          <w:highlight w:val="yellow"/>
        </w:rPr>
        <w:t>Sylvia Rivera's</w:t>
      </w:r>
      <w:r w:rsidRPr="00041D73">
        <w:rPr>
          <w:rStyle w:val="StyleUnderline"/>
        </w:rPr>
        <w:t xml:space="preserve"> 1973 climb to the top of a TERF-swarmed stage and her </w:t>
      </w:r>
      <w:r w:rsidRPr="008A1E8F">
        <w:rPr>
          <w:rStyle w:val="StyleUnderline"/>
          <w:highlight w:val="yellow"/>
        </w:rPr>
        <w:t>exasperated “Revolution now!”</w:t>
      </w:r>
      <w:r w:rsidRPr="00041D73">
        <w:rPr>
          <w:rStyle w:val="StyleUnderline"/>
        </w:rPr>
        <w:t xml:space="preserve"> was not just another politic.</w:t>
      </w:r>
      <w:r w:rsidRPr="001F43A5">
        <w:rPr>
          <w:sz w:val="16"/>
        </w:rPr>
        <w:t xml:space="preserve"> </w:t>
      </w:r>
      <w:r w:rsidRPr="00DC585A">
        <w:rPr>
          <w:rStyle w:val="StyleUnderline"/>
        </w:rPr>
        <w:t xml:space="preserve">It </w:t>
      </w:r>
      <w:r w:rsidRPr="008A1E8F">
        <w:rPr>
          <w:rStyle w:val="StyleUnderline"/>
          <w:highlight w:val="yellow"/>
        </w:rPr>
        <w:t>opened</w:t>
      </w:r>
      <w:r w:rsidRPr="001F43A5">
        <w:rPr>
          <w:sz w:val="16"/>
        </w:rPr>
        <w:t xml:space="preserve">, by way of desecrating the political, </w:t>
      </w:r>
      <w:r w:rsidRPr="008A1E8F">
        <w:rPr>
          <w:rStyle w:val="Emphasis"/>
          <w:highlight w:val="yellow"/>
        </w:rPr>
        <w:t>toward a post-politic</w:t>
      </w:r>
      <w:r w:rsidRPr="008A1E8F">
        <w:rPr>
          <w:sz w:val="16"/>
          <w:highlight w:val="yellow"/>
        </w:rPr>
        <w:t>.</w:t>
      </w:r>
      <w:r w:rsidRPr="001F43A5">
        <w:rPr>
          <w:sz w:val="16"/>
        </w:rPr>
        <w:t xml:space="preserve"> In effect, she cleared a path through the resolve of brutality she knew as democracy’s nonchoice. </w:t>
      </w:r>
      <w:r w:rsidRPr="00CF1682">
        <w:rPr>
          <w:rStyle w:val="StyleUnderline"/>
        </w:rPr>
        <w:t>Outvoted by the G</w:t>
      </w:r>
      <w:r w:rsidRPr="001F43A5">
        <w:rPr>
          <w:sz w:val="16"/>
        </w:rPr>
        <w:t xml:space="preserve">ay </w:t>
      </w:r>
      <w:r w:rsidRPr="00CF1682">
        <w:rPr>
          <w:rStyle w:val="StyleUnderline"/>
        </w:rPr>
        <w:t>L</w:t>
      </w:r>
      <w:r w:rsidRPr="001F43A5">
        <w:rPr>
          <w:sz w:val="16"/>
        </w:rPr>
        <w:t xml:space="preserve">iberation </w:t>
      </w:r>
      <w:r w:rsidRPr="00CF1682">
        <w:rPr>
          <w:rStyle w:val="StyleUnderline"/>
        </w:rPr>
        <w:t>F</w:t>
      </w:r>
      <w:r w:rsidRPr="001F43A5">
        <w:rPr>
          <w:sz w:val="16"/>
        </w:rPr>
        <w:t xml:space="preserve">ront </w:t>
      </w:r>
      <w:r w:rsidRPr="00CF1682">
        <w:rPr>
          <w:rStyle w:val="StyleUnderline"/>
        </w:rPr>
        <w:t>and G</w:t>
      </w:r>
      <w:r w:rsidRPr="001F43A5">
        <w:rPr>
          <w:sz w:val="16"/>
        </w:rPr>
        <w:t xml:space="preserve">ay </w:t>
      </w:r>
      <w:r w:rsidRPr="00CF1682">
        <w:rPr>
          <w:rStyle w:val="StyleUnderline"/>
        </w:rPr>
        <w:t>A</w:t>
      </w:r>
      <w:r w:rsidRPr="001F43A5">
        <w:rPr>
          <w:sz w:val="16"/>
        </w:rPr>
        <w:t xml:space="preserve">ctivist </w:t>
      </w:r>
      <w:r w:rsidRPr="00CF1682">
        <w:rPr>
          <w:rStyle w:val="StyleUnderline"/>
        </w:rPr>
        <w:t>A</w:t>
      </w:r>
      <w:r w:rsidRPr="001F43A5">
        <w:rPr>
          <w:sz w:val="16"/>
        </w:rPr>
        <w:t xml:space="preserve">lliance, silenced by the Gay Freedom Day’s vocal majority, </w:t>
      </w:r>
      <w:r w:rsidRPr="00CF1682">
        <w:rPr>
          <w:rStyle w:val="StyleUnderline"/>
        </w:rPr>
        <w:t>she</w:t>
      </w:r>
      <w:r w:rsidRPr="001F43A5">
        <w:rPr>
          <w:sz w:val="16"/>
        </w:rPr>
        <w:t xml:space="preserve">, along with her STAR sisters, </w:t>
      </w:r>
      <w:r w:rsidRPr="00CF1682">
        <w:rPr>
          <w:rStyle w:val="StyleUnderline"/>
        </w:rPr>
        <w:t>knew there was no home to be found there</w:t>
      </w:r>
      <w:r w:rsidRPr="001F43A5">
        <w:rPr>
          <w:sz w:val="16"/>
        </w:rPr>
        <w:t xml:space="preserve">. </w:t>
      </w:r>
      <w:r w:rsidRPr="00B8569B">
        <w:rPr>
          <w:rStyle w:val="StyleUnderline"/>
          <w:highlight w:val="yellow"/>
        </w:rPr>
        <w:t xml:space="preserve">It was her </w:t>
      </w:r>
      <w:r w:rsidRPr="00B8569B">
        <w:rPr>
          <w:rStyle w:val="Emphasis"/>
          <w:highlight w:val="yellow"/>
        </w:rPr>
        <w:t>unruliness</w:t>
      </w:r>
      <w:r w:rsidRPr="001F43A5">
        <w:rPr>
          <w:sz w:val="16"/>
        </w:rPr>
        <w:t xml:space="preserve">, </w:t>
      </w:r>
      <w:r w:rsidRPr="00CF1682">
        <w:rPr>
          <w:rStyle w:val="StyleUnderline"/>
        </w:rPr>
        <w:t xml:space="preserve">the inability of either normative culture or the lesbian and gay political order to contain her </w:t>
      </w:r>
      <w:r w:rsidRPr="00B8569B">
        <w:rPr>
          <w:rStyle w:val="StyleUnderline"/>
          <w:highlight w:val="yellow"/>
        </w:rPr>
        <w:t>that she</w:t>
      </w:r>
      <w:r w:rsidRPr="00CF1682">
        <w:rPr>
          <w:rStyle w:val="StyleUnderline"/>
        </w:rPr>
        <w:t xml:space="preserve"> was deeply </w:t>
      </w:r>
      <w:r w:rsidRPr="00B8569B">
        <w:rPr>
          <w:rStyle w:val="StyleUnderline"/>
          <w:highlight w:val="yellow"/>
        </w:rPr>
        <w:t>punished for</w:t>
      </w:r>
      <w:r w:rsidRPr="001F43A5">
        <w:rPr>
          <w:sz w:val="16"/>
        </w:rPr>
        <w:t xml:space="preserve">. However, </w:t>
      </w:r>
      <w:r w:rsidRPr="00B8569B">
        <w:rPr>
          <w:rStyle w:val="Emphasis"/>
          <w:highlight w:val="yellow"/>
        </w:rPr>
        <w:t>it was also her</w:t>
      </w:r>
      <w:r w:rsidRPr="00B8569B">
        <w:rPr>
          <w:rStyle w:val="Emphasis"/>
        </w:rPr>
        <w:t xml:space="preserve"> riotous </w:t>
      </w:r>
      <w:r w:rsidRPr="00B8569B">
        <w:rPr>
          <w:rStyle w:val="Emphasis"/>
          <w:highlight w:val="yellow"/>
        </w:rPr>
        <w:t>theory in action</w:t>
      </w:r>
      <w:r w:rsidRPr="001F43A5">
        <w:rPr>
          <w:sz w:val="16"/>
        </w:rPr>
        <w:t xml:space="preserve">."* </w:t>
      </w:r>
    </w:p>
    <w:p w14:paraId="11CCB8A1" w14:textId="77777777" w:rsidR="00F521FE" w:rsidRPr="001F43A5" w:rsidRDefault="00F521FE" w:rsidP="00F521FE">
      <w:pPr>
        <w:rPr>
          <w:sz w:val="16"/>
        </w:rPr>
      </w:pPr>
      <w:r w:rsidRPr="00CF1682">
        <w:rPr>
          <w:rStyle w:val="StyleUnderline"/>
        </w:rPr>
        <w:t>Ungovernability finds its legal application in the juvenile court system as</w:t>
      </w:r>
      <w:r w:rsidRPr="001F43A5">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CF1682">
        <w:rPr>
          <w:rStyle w:val="StyleUnderline"/>
        </w:rPr>
        <w:t>clear when Kamala Harris chose to aggressively prosecute the parents of Black and Brown truant youth</w:t>
      </w:r>
      <w:r w:rsidRPr="001F43A5">
        <w:rPr>
          <w:sz w:val="16"/>
        </w:rPr>
        <w:t xml:space="preserve"> when she was the district attorney of San Francisco."®</w:t>
      </w:r>
    </w:p>
    <w:p w14:paraId="75D3C297" w14:textId="77777777" w:rsidR="00F521FE" w:rsidRPr="001F43A5" w:rsidRDefault="00F521FE" w:rsidP="00F521FE">
      <w:pPr>
        <w:rPr>
          <w:sz w:val="16"/>
        </w:rPr>
      </w:pPr>
      <w:r w:rsidRPr="001F43A5">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464CA8">
        <w:rPr>
          <w:rStyle w:val="StyleUnderline"/>
          <w:highlight w:val="yellow"/>
        </w:rPr>
        <w:t xml:space="preserve">The nonpersonhood of trans/queer youth is confirmed through the mark of ungovernability in an attempt to </w:t>
      </w:r>
      <w:r w:rsidRPr="00464CA8">
        <w:rPr>
          <w:rStyle w:val="Emphasis"/>
          <w:highlight w:val="yellow"/>
        </w:rPr>
        <w:t>relinquish legal accountability</w:t>
      </w:r>
      <w:r w:rsidRPr="001F43A5">
        <w:rPr>
          <w:sz w:val="16"/>
        </w:rPr>
        <w:t xml:space="preserve">. As is undeniable, </w:t>
      </w:r>
      <w:r w:rsidRPr="003B4011">
        <w:rPr>
          <w:rStyle w:val="StyleUnderline"/>
        </w:rPr>
        <w:t>trans/queer youth are habitually physically and emotionally terrorized in schools</w:t>
      </w:r>
      <w:r w:rsidRPr="001F43A5">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57DD0D58" w14:textId="77777777" w:rsidR="00F521FE" w:rsidRPr="001F43A5" w:rsidRDefault="00F521FE" w:rsidP="00F521FE">
      <w:pPr>
        <w:rPr>
          <w:sz w:val="16"/>
        </w:rPr>
      </w:pPr>
      <w:r w:rsidRPr="001F43A5">
        <w:rPr>
          <w:sz w:val="16"/>
        </w:rPr>
        <w:t xml:space="preserve">Along with truancy, </w:t>
      </w:r>
      <w:r w:rsidRPr="00DB1C91">
        <w:rPr>
          <w:rStyle w:val="StyleUnderline"/>
        </w:rPr>
        <w:t>the sexual practices</w:t>
      </w:r>
      <w:r w:rsidRPr="001F43A5">
        <w:rPr>
          <w:sz w:val="16"/>
        </w:rPr>
        <w:t xml:space="preserve"> (even as accusation) </w:t>
      </w:r>
      <w:r w:rsidRPr="00DB1C91">
        <w:rPr>
          <w:rStyle w:val="StyleUnderline"/>
        </w:rPr>
        <w:t xml:space="preserve">of trans/queer youth can find them </w:t>
      </w:r>
      <w:r w:rsidRPr="00DB1C91">
        <w:rPr>
          <w:rStyle w:val="Emphasis"/>
        </w:rPr>
        <w:t>beyond the governance of their parents’</w:t>
      </w:r>
      <w:r w:rsidRPr="00DB1C91">
        <w:rPr>
          <w:rStyle w:val="StyleUnderline"/>
        </w:rPr>
        <w:t xml:space="preserve"> projected cis </w:t>
      </w:r>
      <w:r w:rsidRPr="00DB1C91">
        <w:rPr>
          <w:rStyle w:val="Emphasis"/>
        </w:rPr>
        <w:t>heterosexuality</w:t>
      </w:r>
      <w:r w:rsidRPr="001F43A5">
        <w:rPr>
          <w:sz w:val="16"/>
        </w:rPr>
        <w:t xml:space="preserve">. In deep Foucauldian realness the court performs its disgust by demanding every titillating detail. The state revels in its forced disclosure. These </w:t>
      </w:r>
      <w:r w:rsidRPr="00C03FCE">
        <w:rPr>
          <w:rStyle w:val="StyleUnderline"/>
          <w:highlight w:val="yellow"/>
        </w:rPr>
        <w:t>youth are rendered “incorrigible” because of consensual queer sex</w:t>
      </w:r>
      <w:r w:rsidRPr="001F43A5">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5655D7C9" w14:textId="77777777" w:rsidR="00F521FE" w:rsidRPr="001F43A5" w:rsidRDefault="00F521FE" w:rsidP="00F521FE">
      <w:pPr>
        <w:rPr>
          <w:sz w:val="16"/>
        </w:rPr>
      </w:pPr>
      <w:r w:rsidRPr="001F43A5">
        <w:rPr>
          <w:sz w:val="16"/>
        </w:rPr>
        <w:t xml:space="preserve">“The child’s habitual disregard of the lawful and reasonable demands of his caretakers and that the child is beyond their control”: thus the Louisiana Children’s Code designates ungovernability as twinned evasion.” </w:t>
      </w:r>
      <w:r w:rsidRPr="00855E30">
        <w:rPr>
          <w:rStyle w:val="StyleUnderline"/>
        </w:rPr>
        <w:t>Given the state's foundational violence</w:t>
      </w:r>
      <w:r w:rsidRPr="001F43A5">
        <w:rPr>
          <w:sz w:val="16"/>
        </w:rPr>
        <w:t xml:space="preserve">, </w:t>
      </w:r>
      <w:r w:rsidRPr="00CB1B05">
        <w:rPr>
          <w:rStyle w:val="StyleUnderline"/>
          <w:highlight w:val="yellow"/>
        </w:rPr>
        <w:t>being beyond the control of that</w:t>
      </w:r>
      <w:r w:rsidRPr="00855E30">
        <w:rPr>
          <w:rStyle w:val="StyleUnderline"/>
        </w:rPr>
        <w:t xml:space="preserve"> </w:t>
      </w:r>
      <w:r w:rsidRPr="001F43A5">
        <w:rPr>
          <w:sz w:val="16"/>
        </w:rPr>
        <w:t xml:space="preserve">same </w:t>
      </w:r>
      <w:r w:rsidRPr="00CB1B05">
        <w:rPr>
          <w:rStyle w:val="StyleUnderline"/>
          <w:highlight w:val="yellow"/>
        </w:rPr>
        <w:t>system is</w:t>
      </w:r>
      <w:r w:rsidRPr="001F43A5">
        <w:rPr>
          <w:sz w:val="16"/>
        </w:rPr>
        <w:t xml:space="preserve"> also </w:t>
      </w:r>
      <w:r w:rsidRPr="00CB1B05">
        <w:rPr>
          <w:rStyle w:val="Emphasis"/>
          <w:highlight w:val="yellow"/>
        </w:rPr>
        <w:t>an attempt to find safe passage out of it</w:t>
      </w:r>
      <w:r w:rsidRPr="001F43A5">
        <w:rPr>
          <w:sz w:val="16"/>
        </w:rPr>
        <w:t xml:space="preserve">. Indeed, the practices of trans/queer youth, their ability to figure a social world out of the antisociality that envelops them, are not simply a survival strategy, although they are that. </w:t>
      </w:r>
      <w:r w:rsidRPr="00932499">
        <w:rPr>
          <w:rStyle w:val="StyleUnderline"/>
        </w:rPr>
        <w:t>A life lived below the incessant charge of bad choices, for those without any good ones, scavenges a post-political plan of attack—youth liberation as guerrilla warfare to destitute the state</w:t>
      </w:r>
      <w:r w:rsidRPr="001F43A5">
        <w:rPr>
          <w:sz w:val="16"/>
        </w:rPr>
        <w:t xml:space="preserve">.”® </w:t>
      </w:r>
    </w:p>
    <w:p w14:paraId="36442CA9" w14:textId="77777777" w:rsidR="00F521FE" w:rsidRPr="00EA5849" w:rsidRDefault="00F521FE" w:rsidP="00F521FE">
      <w:pPr>
        <w:rPr>
          <w:rStyle w:val="StyleUnderline"/>
        </w:rPr>
      </w:pPr>
      <w:r w:rsidRPr="001F43A5">
        <w:rPr>
          <w:sz w:val="16"/>
        </w:rPr>
        <w:t xml:space="preserve">Such </w:t>
      </w:r>
      <w:r w:rsidRPr="008F4B86">
        <w:rPr>
          <w:rStyle w:val="StyleUnderline"/>
        </w:rPr>
        <w:t>contemptuous living, even in the small space of habitual disregard</w:t>
      </w:r>
      <w:r w:rsidRPr="001F43A5">
        <w:rPr>
          <w:sz w:val="16"/>
        </w:rPr>
        <w:t xml:space="preserve">, </w:t>
      </w:r>
      <w:r w:rsidRPr="008F4B86">
        <w:rPr>
          <w:rStyle w:val="StyleUnderline"/>
        </w:rPr>
        <w:t>is countered by harm’s escalation</w:t>
      </w:r>
      <w:r w:rsidRPr="001F43A5">
        <w:rPr>
          <w:sz w:val="16"/>
        </w:rPr>
        <w:t xml:space="preserve">, here in the form of youth imprisonment. Yet </w:t>
      </w:r>
      <w:r w:rsidRPr="00F96EAF">
        <w:rPr>
          <w:rStyle w:val="StyleUnderline"/>
        </w:rPr>
        <w:t xml:space="preserve">these </w:t>
      </w:r>
      <w:r w:rsidRPr="00AB2619">
        <w:rPr>
          <w:rStyle w:val="Emphasis"/>
          <w:highlight w:val="yellow"/>
        </w:rPr>
        <w:t>practices</w:t>
      </w:r>
      <w:r w:rsidRPr="00F96EAF">
        <w:rPr>
          <w:rStyle w:val="Emphasis"/>
        </w:rPr>
        <w:t xml:space="preserve"> </w:t>
      </w:r>
      <w:r w:rsidRPr="00AB2619">
        <w:rPr>
          <w:rStyle w:val="Emphasis"/>
          <w:highlight w:val="yellow"/>
        </w:rPr>
        <w:t>of refusal</w:t>
      </w:r>
      <w:r w:rsidRPr="00F96EAF">
        <w:rPr>
          <w:rStyle w:val="Emphasis"/>
        </w:rPr>
        <w:t xml:space="preserve"> also </w:t>
      </w:r>
      <w:r w:rsidRPr="00AB2619">
        <w:rPr>
          <w:rStyle w:val="Emphasis"/>
          <w:highlight w:val="yellow"/>
        </w:rPr>
        <w:t>open possibility</w:t>
      </w:r>
      <w:r w:rsidRPr="00F96EAF">
        <w:rPr>
          <w:rStyle w:val="StyleUnderline"/>
        </w:rPr>
        <w:t xml:space="preserve"> after anything that might resemble options has disappeared</w:t>
      </w:r>
      <w:r w:rsidRPr="001F43A5">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D56D32">
        <w:rPr>
          <w:rStyle w:val="StyleUnderline"/>
          <w:highlight w:val="yellow"/>
        </w:rPr>
        <w:t>these acts stack together to reveal shared tactics of survival</w:t>
      </w:r>
      <w:r w:rsidRPr="00EA5849">
        <w:rPr>
          <w:rStyle w:val="StyleUnderline"/>
        </w:rPr>
        <w:t xml:space="preserve">—a sociality of bad kids who know the goodness of group disruption. </w:t>
      </w:r>
    </w:p>
    <w:p w14:paraId="707225C9" w14:textId="77777777" w:rsidR="00F521FE" w:rsidRPr="001F43A5" w:rsidRDefault="00F521FE" w:rsidP="00F521FE">
      <w:pPr>
        <w:rPr>
          <w:sz w:val="16"/>
        </w:rPr>
      </w:pPr>
      <w:r w:rsidRPr="001F43A5">
        <w:rPr>
          <w:sz w:val="16"/>
        </w:rPr>
        <w:t xml:space="preserve">Still Fucking Here </w:t>
      </w:r>
    </w:p>
    <w:p w14:paraId="66207A6A" w14:textId="77777777" w:rsidR="00F521FE" w:rsidRPr="001F43A5" w:rsidRDefault="00F521FE" w:rsidP="00F521FE">
      <w:pPr>
        <w:rPr>
          <w:sz w:val="16"/>
        </w:rPr>
      </w:pPr>
      <w:r w:rsidRPr="001F43A5">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07053204" w14:textId="77777777" w:rsidR="00F521FE" w:rsidRPr="00035F50" w:rsidRDefault="00F521FE" w:rsidP="00F521FE">
      <w:pPr>
        <w:rPr>
          <w:rStyle w:val="StyleUnderline"/>
        </w:rPr>
      </w:pPr>
      <w:r w:rsidRPr="001F43A5">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3E215B">
        <w:rPr>
          <w:rStyle w:val="StyleUnderline"/>
        </w:rPr>
        <w:t>The intimacy of aid</w:t>
      </w:r>
      <w:r w:rsidRPr="003E215B">
        <w:rPr>
          <w:sz w:val="16"/>
        </w:rPr>
        <w:t xml:space="preserve">—a sofa, free food, a place to be when there was no other— </w:t>
      </w:r>
      <w:r w:rsidRPr="003E215B">
        <w:rPr>
          <w:rStyle w:val="StyleUnderline"/>
        </w:rPr>
        <w:t>offered a wayward community</w:t>
      </w:r>
      <w:r w:rsidRPr="00EA5849">
        <w:rPr>
          <w:rStyle w:val="StyleUnderline"/>
        </w:rPr>
        <w:t>, however transitive</w:t>
      </w:r>
      <w:r w:rsidRPr="001F43A5">
        <w:rPr>
          <w:sz w:val="16"/>
        </w:rPr>
        <w:t xml:space="preserve">. </w:t>
      </w:r>
      <w:r w:rsidRPr="00DA6CC4">
        <w:rPr>
          <w:rStyle w:val="StyleUnderline"/>
        </w:rPr>
        <w:t>Without transcendence, we can’t disregard violence’s endurance, nor assume flight is always an option</w:t>
      </w:r>
      <w:r w:rsidRPr="001F43A5">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8D3CA3">
        <w:rPr>
          <w:rStyle w:val="StyleUnderline"/>
          <w:highlight w:val="yellow"/>
        </w:rPr>
        <w:t>radical</w:t>
      </w:r>
      <w:r w:rsidRPr="00035F50">
        <w:rPr>
          <w:rStyle w:val="StyleUnderline"/>
        </w:rPr>
        <w:t xml:space="preserve"> </w:t>
      </w:r>
      <w:r w:rsidRPr="008D3CA3">
        <w:rPr>
          <w:rStyle w:val="StyleUnderline"/>
          <w:highlight w:val="yellow"/>
        </w:rPr>
        <w:t>dreaming affords us the space of ease, which is how we might learn to feel freedom.”</w:t>
      </w:r>
      <w:r w:rsidRPr="00035F50">
        <w:rPr>
          <w:rStyle w:val="StyleUnderline"/>
        </w:rPr>
        <w:t xml:space="preserve"> </w:t>
      </w:r>
    </w:p>
    <w:p w14:paraId="6D5C8071" w14:textId="77777777" w:rsidR="00F521FE" w:rsidRPr="001F43A5" w:rsidRDefault="00F521FE" w:rsidP="00F521FE">
      <w:pPr>
        <w:rPr>
          <w:sz w:val="16"/>
        </w:rPr>
      </w:pPr>
      <w:r w:rsidRPr="001F43A5">
        <w:rPr>
          <w:sz w:val="16"/>
        </w:rPr>
        <w:t xml:space="preserve">Among the figures whose freedom dreams have allowed for our shared endurance in a world that wishes otherwise is </w:t>
      </w:r>
      <w:r w:rsidRPr="008D3CA3">
        <w:rPr>
          <w:rStyle w:val="StyleUnderline"/>
          <w:highlight w:val="yellow"/>
        </w:rPr>
        <w:t>Miss Major</w:t>
      </w:r>
      <w:r w:rsidRPr="001F43A5">
        <w:rPr>
          <w:sz w:val="16"/>
        </w:rPr>
        <w:t xml:space="preserve">. In the 1990s, Major was </w:t>
      </w:r>
      <w:r w:rsidRPr="008D3CA3">
        <w:rPr>
          <w:rStyle w:val="StyleUnderline"/>
          <w:highlight w:val="yellow"/>
        </w:rPr>
        <w:t>working</w:t>
      </w:r>
      <w:r w:rsidRPr="004E72F8">
        <w:rPr>
          <w:rStyle w:val="StyleUnderline"/>
        </w:rPr>
        <w:t xml:space="preserve"> at</w:t>
      </w:r>
      <w:r w:rsidRPr="001F43A5">
        <w:rPr>
          <w:sz w:val="16"/>
        </w:rPr>
        <w:t xml:space="preserve"> the Tenderloin AIDS Resource Center (</w:t>
      </w:r>
      <w:r w:rsidRPr="004E72F8">
        <w:rPr>
          <w:rStyle w:val="StyleUnderline"/>
        </w:rPr>
        <w:t>TARC</w:t>
      </w:r>
      <w:r w:rsidRPr="001F43A5">
        <w:rPr>
          <w:sz w:val="16"/>
        </w:rPr>
        <w:t xml:space="preserve">) </w:t>
      </w:r>
      <w:r w:rsidRPr="008D3CA3">
        <w:rPr>
          <w:rStyle w:val="StyleUnderline"/>
          <w:highlight w:val="yellow"/>
        </w:rPr>
        <w:t>as a</w:t>
      </w:r>
      <w:r w:rsidRPr="004E72F8">
        <w:rPr>
          <w:rStyle w:val="StyleUnderline"/>
        </w:rPr>
        <w:t xml:space="preserve"> street-level </w:t>
      </w:r>
      <w:r w:rsidRPr="008D3CA3">
        <w:rPr>
          <w:rStyle w:val="StyleUnderline"/>
          <w:highlight w:val="yellow"/>
        </w:rPr>
        <w:t>service provider</w:t>
      </w:r>
      <w:r w:rsidRPr="004E72F8">
        <w:rPr>
          <w:rStyle w:val="StyleUnderline"/>
        </w:rPr>
        <w:t xml:space="preserve"> for low-income people</w:t>
      </w:r>
      <w:r w:rsidRPr="001F43A5">
        <w:rPr>
          <w:sz w:val="16"/>
        </w:rPr>
        <w:t xml:space="preserve"> in the neighborhood. She </w:t>
      </w:r>
      <w:r w:rsidRPr="008D3CA3">
        <w:rPr>
          <w:rStyle w:val="StyleUnderline"/>
          <w:highlight w:val="yellow"/>
        </w:rPr>
        <w:t xml:space="preserve">drove the outreach van and helped run the needle exchange </w:t>
      </w:r>
      <w:r w:rsidRPr="003E215B">
        <w:rPr>
          <w:rStyle w:val="StyleUnderline"/>
        </w:rPr>
        <w:t>program</w:t>
      </w:r>
      <w:r w:rsidRPr="001F43A5">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397AE5">
        <w:rPr>
          <w:rStyle w:val="StyleUnderline"/>
          <w:highlight w:val="yellow"/>
        </w:rPr>
        <w:t>the Tenderloin</w:t>
      </w:r>
      <w:r w:rsidRPr="001F43A5">
        <w:rPr>
          <w:sz w:val="16"/>
        </w:rPr>
        <w:t xml:space="preserve">, it </w:t>
      </w:r>
      <w:r w:rsidRPr="00397AE5">
        <w:rPr>
          <w:rStyle w:val="StyleUnderline"/>
          <w:highlight w:val="yellow"/>
        </w:rPr>
        <w:t>was a space of fugitivity</w:t>
      </w:r>
      <w:r w:rsidRPr="005B4268">
        <w:rPr>
          <w:rStyle w:val="StyleUnderline"/>
        </w:rPr>
        <w:t xml:space="preserve"> where those cast aside came together to build a life out of the wreckage of latest capitalism</w:t>
      </w:r>
      <w:r w:rsidRPr="001F43A5">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10B869B6" w14:textId="77777777" w:rsidR="00F521FE" w:rsidRPr="008C75B3" w:rsidRDefault="00F521FE" w:rsidP="00F521FE">
      <w:pPr>
        <w:rPr>
          <w:rStyle w:val="StyleUnderline"/>
        </w:rPr>
      </w:pPr>
      <w:r w:rsidRPr="0083554B">
        <w:rPr>
          <w:rStyle w:val="StyleUnderline"/>
          <w:highlight w:val="yellow"/>
        </w:rPr>
        <w:t>Major</w:t>
      </w:r>
      <w:r w:rsidRPr="001F43A5">
        <w:rPr>
          <w:sz w:val="16"/>
        </w:rPr>
        <w:t xml:space="preserve"> is multiple. She </w:t>
      </w:r>
      <w:r w:rsidRPr="0083554B">
        <w:rPr>
          <w:rStyle w:val="StyleUnderline"/>
          <w:highlight w:val="yellow"/>
        </w:rPr>
        <w:t>is a Black trans woman by way of the South Side</w:t>
      </w:r>
      <w:r w:rsidRPr="00E50B46">
        <w:rPr>
          <w:rStyle w:val="StyleUnderline"/>
        </w:rPr>
        <w:t>, by way of Deep East, now Little Rock</w:t>
      </w:r>
      <w:r w:rsidRPr="001F43A5">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83554B">
        <w:rPr>
          <w:rStyle w:val="StyleUnderline"/>
          <w:highlight w:val="yellow"/>
        </w:rPr>
        <w:t>Her stories of survival</w:t>
      </w:r>
      <w:r w:rsidRPr="000930A4">
        <w:rPr>
          <w:rStyle w:val="StyleUnderline"/>
        </w:rPr>
        <w:t xml:space="preserve">, </w:t>
      </w:r>
      <w:r w:rsidRPr="0083554B">
        <w:rPr>
          <w:rStyle w:val="StyleUnderline"/>
          <w:highlight w:val="yellow"/>
        </w:rPr>
        <w:t>hooking, and boosting</w:t>
      </w:r>
      <w:r w:rsidRPr="000930A4">
        <w:rPr>
          <w:rStyle w:val="StyleUnderline"/>
        </w:rPr>
        <w:t xml:space="preserve"> collect a wild history </w:t>
      </w:r>
      <w:r w:rsidRPr="0083554B">
        <w:rPr>
          <w:rStyle w:val="StyleUnderline"/>
        </w:rPr>
        <w:t>where getting by</w:t>
      </w:r>
      <w:r w:rsidRPr="000930A4">
        <w:rPr>
          <w:rStyle w:val="StyleUnderline"/>
        </w:rPr>
        <w:t xml:space="preserve"> without getting got </w:t>
      </w:r>
      <w:r w:rsidRPr="0083554B">
        <w:rPr>
          <w:rStyle w:val="StyleUnderline"/>
          <w:highlight w:val="yellow"/>
        </w:rPr>
        <w:t xml:space="preserve">grows </w:t>
      </w:r>
      <w:r w:rsidRPr="0083554B">
        <w:rPr>
          <w:rStyle w:val="Emphasis"/>
          <w:highlight w:val="yellow"/>
        </w:rPr>
        <w:t>an ecology beyond the formalism of the state</w:t>
      </w:r>
      <w:r w:rsidRPr="001F43A5">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3C541E">
        <w:rPr>
          <w:rStyle w:val="StyleUnderline"/>
          <w:highlight w:val="yellow"/>
        </w:rPr>
        <w:t>ungovernability is not a scene of drifting chaos</w:t>
      </w:r>
      <w:r w:rsidRPr="008C75B3">
        <w:rPr>
          <w:rStyle w:val="StyleUnderline"/>
        </w:rPr>
        <w:t xml:space="preserve"> where power’s account of survival always cuts along difference; that is democracy. </w:t>
      </w:r>
      <w:r w:rsidRPr="003C541E">
        <w:rPr>
          <w:rStyle w:val="Emphasis"/>
          <w:highlight w:val="yellow"/>
        </w:rPr>
        <w:t xml:space="preserve">It is an organized yet improvisational practice in common that revels in pleasure and </w:t>
      </w:r>
      <w:r w:rsidRPr="00807E48">
        <w:rPr>
          <w:rStyle w:val="Emphasis"/>
          <w:highlight w:val="yellow"/>
        </w:rPr>
        <w:t>expropriation</w:t>
      </w:r>
      <w:r w:rsidRPr="00807E48">
        <w:rPr>
          <w:rStyle w:val="StyleUnderline"/>
          <w:highlight w:val="yellow"/>
        </w:rPr>
        <w:t xml:space="preserve">, whose aim is to </w:t>
      </w:r>
      <w:r w:rsidRPr="00807E48">
        <w:rPr>
          <w:rStyle w:val="Emphasis"/>
          <w:highlight w:val="yellow"/>
        </w:rPr>
        <w:t>collectivize exposure</w:t>
      </w:r>
      <w:r w:rsidRPr="008C75B3">
        <w:rPr>
          <w:rStyle w:val="StyleUnderline"/>
        </w:rPr>
        <w:t xml:space="preserve"> toward that exposure’s abolition.”</w:t>
      </w:r>
    </w:p>
    <w:p w14:paraId="0DBC2BEF" w14:textId="77777777" w:rsidR="00F521FE" w:rsidRPr="001F43A5" w:rsidRDefault="00F521FE" w:rsidP="00F521FE">
      <w:pPr>
        <w:rPr>
          <w:sz w:val="16"/>
        </w:rPr>
      </w:pPr>
      <w:r w:rsidRPr="001F43A5">
        <w:rPr>
          <w:sz w:val="16"/>
        </w:rPr>
        <w:t xml:space="preserve">The Biometrics of Domination </w:t>
      </w:r>
    </w:p>
    <w:p w14:paraId="06EE27E0" w14:textId="77777777" w:rsidR="00F521FE" w:rsidRPr="001F43A5" w:rsidRDefault="00F521FE" w:rsidP="00F521FE">
      <w:pPr>
        <w:rPr>
          <w:sz w:val="16"/>
        </w:rPr>
      </w:pPr>
      <w:r w:rsidRPr="001F43A5">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797C6AC1" w14:textId="77777777" w:rsidR="00F521FE" w:rsidRPr="001F43A5" w:rsidRDefault="00F521FE" w:rsidP="00F521FE">
      <w:pPr>
        <w:rPr>
          <w:sz w:val="16"/>
        </w:rPr>
      </w:pPr>
      <w:r w:rsidRPr="00664C1A">
        <w:rPr>
          <w:rStyle w:val="StyleUnderline"/>
        </w:rPr>
        <w:t>Along with battling</w:t>
      </w:r>
      <w:r w:rsidRPr="001F43A5">
        <w:rPr>
          <w:sz w:val="16"/>
        </w:rPr>
        <w:t xml:space="preserve"> through what Dean Spade might call </w:t>
      </w:r>
      <w:r w:rsidRPr="00664C1A">
        <w:rPr>
          <w:rStyle w:val="Emphasis"/>
        </w:rPr>
        <w:t>the violence of administration</w:t>
      </w:r>
      <w:r w:rsidRPr="001F43A5">
        <w:rPr>
          <w:sz w:val="16"/>
        </w:rPr>
        <w:t>—</w:t>
      </w:r>
      <w:r w:rsidRPr="00664C1A">
        <w:rPr>
          <w:rStyle w:val="Emphasis"/>
        </w:rPr>
        <w:t>democracy’s data set reconsolidates the gender binary</w:t>
      </w:r>
      <w:r w:rsidRPr="001F43A5">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351858AA" w14:textId="77777777" w:rsidR="00F521FE" w:rsidRPr="001F43A5" w:rsidRDefault="00F521FE" w:rsidP="00F521FE">
      <w:pPr>
        <w:rPr>
          <w:sz w:val="16"/>
        </w:rPr>
      </w:pPr>
      <w:r w:rsidRPr="001F43A5">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020E30A0" w14:textId="77777777" w:rsidR="00F521FE" w:rsidRPr="001F43A5" w:rsidRDefault="00F521FE" w:rsidP="00F521FE">
      <w:pPr>
        <w:rPr>
          <w:sz w:val="16"/>
        </w:rPr>
      </w:pPr>
      <w:r w:rsidRPr="001F43A5">
        <w:rPr>
          <w:sz w:val="16"/>
        </w:rPr>
        <w:t xml:space="preserve">Wanting to reduce the kinds of administrative harassment she lives, </w:t>
      </w:r>
      <w:r w:rsidRPr="00454FF0">
        <w:rPr>
          <w:rStyle w:val="StyleUnderline"/>
        </w:rPr>
        <w:t>Major changed the gender marker on her identification from the assigned “M” to n “F.”</w:t>
      </w:r>
      <w:r w:rsidRPr="001F43A5">
        <w:rPr>
          <w:sz w:val="16"/>
        </w:rPr>
        <w:t xml:space="preserve"> The camera pans the drawings, creating movement through depth and light, as Major's narration reworks the relationship between the political and the personal. In a radical recasting of the temporality of transition, </w:t>
      </w:r>
      <w:r w:rsidRPr="00454FF0">
        <w:rPr>
          <w:rStyle w:val="StyleUnderline"/>
        </w:rPr>
        <w:t>she then changed them “back to male” because “I want people to know I’m a transgender person and love me for that. Fuck this other stuff.”</w:t>
      </w:r>
      <w:r w:rsidRPr="001F43A5">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454FF0">
        <w:rPr>
          <w:rStyle w:val="StyleUnderline"/>
        </w:rPr>
        <w:t xml:space="preserve">She’s emphatic that </w:t>
      </w:r>
      <w:r w:rsidRPr="00454FF0">
        <w:rPr>
          <w:rStyle w:val="Emphasis"/>
        </w:rPr>
        <w:t xml:space="preserve">such practices are not available to </w:t>
      </w:r>
      <w:r w:rsidRPr="00B20E91">
        <w:rPr>
          <w:rStyle w:val="Emphasis"/>
        </w:rPr>
        <w:t>all</w:t>
      </w:r>
      <w:r w:rsidRPr="00454FF0">
        <w:rPr>
          <w:rStyle w:val="StyleUnderline"/>
        </w:rPr>
        <w:t>, nor is she making a claim to realness or a generalizable prescription but that you have to “</w:t>
      </w:r>
      <w:r w:rsidRPr="00FE64AF">
        <w:rPr>
          <w:rStyle w:val="Emphasis"/>
        </w:rPr>
        <w:t>get together and abolish what is going on.</w:t>
      </w:r>
      <w:r w:rsidRPr="001F43A5">
        <w:rPr>
          <w:sz w:val="16"/>
        </w:rPr>
        <w:t xml:space="preserve"> But it’s the personal stuff that gives you the strength to go forward.” </w:t>
      </w:r>
    </w:p>
    <w:p w14:paraId="756C2CCF" w14:textId="77777777" w:rsidR="00F521FE" w:rsidRPr="00085006" w:rsidRDefault="00F521FE" w:rsidP="00F521FE">
      <w:pPr>
        <w:rPr>
          <w:sz w:val="16"/>
        </w:rPr>
      </w:pPr>
      <w:r w:rsidRPr="001F43A5">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D34986">
        <w:rPr>
          <w:rStyle w:val="StyleUnderline"/>
          <w:highlight w:val="yellow"/>
        </w:rPr>
        <w:t>While the scale at which revolutionary change most often becomes known might miss these minor acts, it is their building of another</w:t>
      </w:r>
      <w:r w:rsidRPr="00207841">
        <w:rPr>
          <w:rStyle w:val="StyleUnderline"/>
        </w:rPr>
        <w:t xml:space="preserve"> (end of the) </w:t>
      </w:r>
      <w:r w:rsidRPr="00D34986">
        <w:rPr>
          <w:rStyle w:val="StyleUnderline"/>
          <w:highlight w:val="yellow"/>
        </w:rPr>
        <w:t>world while also allowing for life</w:t>
      </w:r>
      <w:r w:rsidRPr="00207841">
        <w:rPr>
          <w:rStyle w:val="StyleUnderline"/>
        </w:rPr>
        <w:t xml:space="preserve"> to fill it </w:t>
      </w:r>
      <w:r w:rsidRPr="00D34986">
        <w:rPr>
          <w:rStyle w:val="StyleUnderline"/>
          <w:highlight w:val="yellow"/>
        </w:rPr>
        <w:t>that reminds us we never struggle alone.</w:t>
      </w:r>
      <w:r w:rsidRPr="001F43A5">
        <w:rPr>
          <w:sz w:val="16"/>
        </w:rPr>
        <w:t xml:space="preserve"> Together, </w:t>
      </w:r>
      <w:r w:rsidRPr="000E333D">
        <w:rPr>
          <w:rStyle w:val="StyleUnderline"/>
          <w:highlight w:val="yellow"/>
        </w:rPr>
        <w:t xml:space="preserve">our antiauthoritarianism is a force that </w:t>
      </w:r>
      <w:r w:rsidRPr="000E333D">
        <w:rPr>
          <w:rStyle w:val="Emphasis"/>
          <w:highlight w:val="yellow"/>
        </w:rPr>
        <w:t>wildcats the state</w:t>
      </w:r>
      <w:r w:rsidRPr="009A5D7E">
        <w:rPr>
          <w:rStyle w:val="StyleUnderline"/>
        </w:rPr>
        <w:t xml:space="preserve"> in the covert practices of skipping school, jumping turnstiles, and counterfeiting documents</w:t>
      </w:r>
      <w:r w:rsidRPr="001F43A5">
        <w:rPr>
          <w:sz w:val="16"/>
        </w:rPr>
        <w:t>. Underground, we creep, undetected, through the dark alleys of recognition and below the frames of democracy’s security cameras.”®</w:t>
      </w:r>
    </w:p>
    <w:p w14:paraId="783F99EA" w14:textId="33352D0D" w:rsidR="005F00C8" w:rsidRDefault="00F521FE" w:rsidP="00F521FE">
      <w:pPr>
        <w:pStyle w:val="Heading2"/>
      </w:pPr>
      <w:r>
        <w:t>2AC</w:t>
      </w:r>
    </w:p>
    <w:p w14:paraId="283A5FB9" w14:textId="621627C9" w:rsidR="00F521FE" w:rsidRDefault="00F521FE" w:rsidP="00F521FE">
      <w:pPr>
        <w:pStyle w:val="Heading3"/>
      </w:pPr>
      <w:r>
        <w:t>Case</w:t>
      </w:r>
    </w:p>
    <w:p w14:paraId="72EB4A94" w14:textId="77777777" w:rsidR="00F521FE" w:rsidRPr="005626C9" w:rsidRDefault="00F521FE" w:rsidP="00F521FE">
      <w:pPr>
        <w:pStyle w:val="Heading4"/>
      </w:pPr>
      <w:r>
        <w:t>They misread Warren – the alts analysis of</w:t>
      </w:r>
      <w:r w:rsidRPr="005626C9">
        <w:t xml:space="preserve"> suffering and mystifies the way violence operates. </w:t>
      </w:r>
      <w:r>
        <w:t>You s</w:t>
      </w:r>
      <w:r w:rsidRPr="005626C9">
        <w:t>h</w:t>
      </w:r>
      <w:r>
        <w:t xml:space="preserve">ould prefer </w:t>
      </w:r>
      <w:r w:rsidRPr="005626C9">
        <w:rPr>
          <w:u w:val="single"/>
        </w:rPr>
        <w:t>Onticide</w:t>
      </w:r>
      <w:r w:rsidRPr="005626C9">
        <w:t xml:space="preserve">- </w:t>
      </w:r>
      <w:r>
        <w:t>w</w:t>
      </w:r>
      <w:r w:rsidRPr="005626C9">
        <w:t>h</w:t>
      </w:r>
      <w:r>
        <w:t>ic</w:t>
      </w:r>
      <w:r w:rsidRPr="005626C9">
        <w:t>h strategically leverag</w:t>
      </w:r>
      <w:r>
        <w:t>es</w:t>
      </w:r>
      <w:r w:rsidRPr="005626C9">
        <w:t xml:space="preserve"> imperfect signs against humanism</w:t>
      </w:r>
    </w:p>
    <w:p w14:paraId="47990EC5" w14:textId="77777777" w:rsidR="00F521FE" w:rsidRPr="005626C9" w:rsidRDefault="00F521FE" w:rsidP="00F521FE">
      <w:pPr>
        <w:rPr>
          <w:bCs/>
          <w:sz w:val="26"/>
          <w:szCs w:val="26"/>
        </w:rPr>
      </w:pPr>
      <w:r w:rsidRPr="005626C9">
        <w:rPr>
          <w:b/>
          <w:sz w:val="26"/>
          <w:szCs w:val="26"/>
        </w:rPr>
        <w:t>Warren 2017</w:t>
      </w:r>
      <w:r w:rsidRPr="005626C9">
        <w:rPr>
          <w:bCs/>
          <w:sz w:val="26"/>
          <w:szCs w:val="26"/>
        </w:rPr>
        <w:t xml:space="preserve"> </w:t>
      </w:r>
      <w:r w:rsidRPr="005626C9">
        <w:rPr>
          <w:bCs/>
          <w:sz w:val="16"/>
          <w:szCs w:val="16"/>
        </w:rPr>
        <w:t xml:space="preserve">(Calvin, Assistant Professor of American Studies at Columbian College of Arts &amp; Sciences at George Washington university. Ph.D. from Yale, B.A. from Cornell. “ONTICIDE Afro-pessimism, </w:t>
      </w:r>
      <w:r w:rsidRPr="005626C9">
        <w:rPr>
          <w:bCs/>
          <w:strike/>
          <w:sz w:val="16"/>
          <w:szCs w:val="16"/>
        </w:rPr>
        <w:t>Gay</w:t>
      </w:r>
      <w:r w:rsidRPr="005626C9">
        <w:rPr>
          <w:bCs/>
          <w:sz w:val="16"/>
          <w:szCs w:val="16"/>
        </w:rPr>
        <w:t xml:space="preserve"> </w:t>
      </w:r>
      <w:r w:rsidRPr="005626C9">
        <w:rPr>
          <w:bCs/>
          <w:strike/>
          <w:sz w:val="16"/>
          <w:szCs w:val="16"/>
        </w:rPr>
        <w:t>N*****</w:t>
      </w:r>
      <w:r w:rsidRPr="005626C9">
        <w:rPr>
          <w:bCs/>
          <w:sz w:val="16"/>
          <w:szCs w:val="16"/>
        </w:rPr>
        <w:t xml:space="preserve"> [N-word] #1, and Surplus Violence” GLQ: A Journal of Lesbian and Gay Studies (2017) 23(3): 391-418 Language has been edited to replace certain words in brackets)</w:t>
      </w:r>
    </w:p>
    <w:p w14:paraId="55D870E9" w14:textId="77777777" w:rsidR="00F521FE" w:rsidRPr="00394AD2" w:rsidRDefault="00F521FE" w:rsidP="00F521FE">
      <w:r w:rsidRPr="005626C9">
        <w:rPr>
          <w:bCs/>
          <w:sz w:val="10"/>
        </w:rPr>
        <w:t xml:space="preserve">The term Gay Nigger #1 carved into </w:t>
      </w:r>
      <w:r w:rsidRPr="005626C9">
        <w:rPr>
          <w:bCs/>
          <w:u w:val="single"/>
        </w:rPr>
        <w:t>Steen’s skull is a philosophical conundrum, or problem space, precisely because it carries the antagonism between humanism and fungibility within its discursive structure</w:t>
      </w:r>
      <w:r w:rsidRPr="005626C9">
        <w:rPr>
          <w:bCs/>
          <w:sz w:val="10"/>
        </w:rPr>
        <w:t xml:space="preserve">.3 </w:t>
      </w:r>
      <w:r w:rsidRPr="005626C9">
        <w:rPr>
          <w:bCs/>
          <w:u w:val="single"/>
        </w:rPr>
        <w:t xml:space="preserve">The term Gay indexes human identity, </w:t>
      </w:r>
      <w:r w:rsidRPr="005626C9">
        <w:rPr>
          <w:bCs/>
          <w:sz w:val="10"/>
        </w:rPr>
        <w:t>and Nigger is</w:t>
      </w:r>
      <w:r w:rsidRPr="005626C9">
        <w:rPr>
          <w:bCs/>
          <w:u w:val="single"/>
        </w:rPr>
        <w:t xml:space="preserve"> the “thing” void of human ontology—ontology’s mystery</w:t>
      </w:r>
      <w:r w:rsidRPr="005626C9">
        <w:rPr>
          <w:bCs/>
          <w:sz w:val="10"/>
        </w:rPr>
        <w:t xml:space="preserve">. </w:t>
      </w:r>
      <w:r w:rsidRPr="005626C9">
        <w:rPr>
          <w:bCs/>
          <w:u w:val="single"/>
        </w:rPr>
        <w:t>It brings these two crises into juxtaposition, creating somewhat of a theoretical fatality</w:t>
      </w:r>
      <w:r w:rsidRPr="005626C9">
        <w:rPr>
          <w:bCs/>
          <w:sz w:val="10"/>
        </w:rPr>
        <w:t xml:space="preserve">, a devastating crime scene. </w:t>
      </w:r>
      <w:r w:rsidRPr="005626C9">
        <w:rPr>
          <w:bCs/>
          <w:u w:val="single"/>
        </w:rPr>
        <w:t>At the site of this fatality lies Steen’s mutilated, supine black body, which we cannot quite place within the symbolics of identity, politics, history, sociology, or law. In cases like these, we put “theory” and “philosophy” into service to figure out who did “it,” what the murder weapon was, and what the injury was—if we can even call it an injury.</w:t>
      </w:r>
      <w:r w:rsidRPr="005626C9">
        <w:rPr>
          <w:bCs/>
          <w:sz w:val="10"/>
        </w:rPr>
        <w:t xml:space="preserve"> </w:t>
      </w:r>
      <w:r w:rsidRPr="005626C9">
        <w:rPr>
          <w:bCs/>
          <w:u w:val="single"/>
        </w:rPr>
        <w:t>This situation frustrates the researcher</w:t>
      </w:r>
      <w:r w:rsidRPr="005626C9">
        <w:rPr>
          <w:bCs/>
          <w:sz w:val="10"/>
        </w:rPr>
        <w:t xml:space="preserve"> (researcher as detective, philosopher, and medical examiner all at once) </w:t>
      </w:r>
      <w:r w:rsidRPr="005626C9">
        <w:rPr>
          <w:bCs/>
          <w:u w:val="single"/>
        </w:rPr>
        <w:t>in that he lacks a coherent grammar to make this suffering legible. The assaulting party is more like a structural phenomenon, and the fatality is a precondition of the world itself</w:t>
      </w:r>
      <w:r w:rsidRPr="005626C9">
        <w:rPr>
          <w:bCs/>
          <w:sz w:val="10"/>
        </w:rPr>
        <w:t xml:space="preserve">. In this sense, the fatality is rendered banal, diurnal, and quotidian, as it sustains the very field of existence. </w:t>
      </w:r>
      <w:r w:rsidRPr="005626C9">
        <w:rPr>
          <w:bCs/>
          <w:u w:val="single"/>
        </w:rPr>
        <w:t xml:space="preserve">The “problem space” that </w:t>
      </w:r>
      <w:r w:rsidRPr="005626C9">
        <w:rPr>
          <w:bCs/>
          <w:highlight w:val="yellow"/>
          <w:u w:val="single"/>
        </w:rPr>
        <w:t>Steen inhabits</w:t>
      </w:r>
      <w:r w:rsidRPr="005626C9">
        <w:rPr>
          <w:bCs/>
          <w:u w:val="single"/>
        </w:rPr>
        <w:t xml:space="preserve"> is the circuit of violence that fractures in at least two ways: the province of </w:t>
      </w:r>
      <w:r w:rsidRPr="005626C9">
        <w:rPr>
          <w:bCs/>
          <w:highlight w:val="yellow"/>
          <w:u w:val="single"/>
        </w:rPr>
        <w:t xml:space="preserve">human difference and </w:t>
      </w:r>
      <w:r w:rsidRPr="005626C9">
        <w:rPr>
          <w:bCs/>
          <w:u w:val="single"/>
        </w:rPr>
        <w:t xml:space="preserve">the undifferentiated zone of </w:t>
      </w:r>
      <w:r w:rsidRPr="005626C9">
        <w:rPr>
          <w:bCs/>
          <w:highlight w:val="yellow"/>
          <w:u w:val="single"/>
        </w:rPr>
        <w:t>blackness.</w:t>
      </w:r>
      <w:r w:rsidRPr="005626C9">
        <w:rPr>
          <w:bCs/>
          <w:u w:val="single"/>
        </w:rPr>
        <w:t xml:space="preserve"> The two terms that are brought into alignment here</w:t>
      </w:r>
      <w:r w:rsidRPr="005626C9">
        <w:rPr>
          <w:bCs/>
          <w:sz w:val="10"/>
        </w:rPr>
        <w:t>, Nigger and Gay, are both formations of historical, philosophical, and sociopolitical violence</w:t>
      </w:r>
      <w:r w:rsidRPr="005626C9">
        <w:rPr>
          <w:bCs/>
          <w:u w:val="single"/>
        </w:rPr>
        <w:t>. Understanding the operations of this violence is the vital task of the researcher investigating the fatal collision between these terms because they indicate a certain ontological violation that preconditions physical injury</w:t>
      </w:r>
      <w:r w:rsidRPr="005626C9">
        <w:rPr>
          <w:bCs/>
          <w:sz w:val="10"/>
        </w:rPr>
        <w:t xml:space="preserve">. This fatality marks the site of </w:t>
      </w:r>
      <w:r w:rsidRPr="005626C9">
        <w:rPr>
          <w:bCs/>
          <w:highlight w:val="yellow"/>
          <w:u w:val="single"/>
        </w:rPr>
        <w:t>a double exclusion</w:t>
      </w:r>
      <w:r w:rsidRPr="005626C9">
        <w:rPr>
          <w:bCs/>
          <w:u w:val="single"/>
        </w:rPr>
        <w:t>, or “murderous operation.”</w:t>
      </w:r>
      <w:r w:rsidRPr="005626C9">
        <w:rPr>
          <w:bCs/>
          <w:sz w:val="10"/>
        </w:rPr>
        <w:t xml:space="preserve"> The epithet “Gay Nigger #1” written on Steen’s skull attempts to capture this collision through language. The juxtaposition creates what Alain Badiou (2007) might call “the inexistent existence.”4 This is a situation in which existence assumes such a low intensity that its very appearance undermines it and makes it obsolete. The “inexistent existence” is so inconceivable that it becomes somewhat “speculative,” or purely conceptual. The existential cartography of “Gay Nigger #1” is “unmappable,” and because the juxtaposition forces a conceptual contradiction, it is nonexistent, or more precisely, does not appear within the horizon of existing entities. If he can be said to “exist” at all, as many will undoubtedly insist, the dead “man” possesses such a low frequency that this existence is rendered inconsequential. </w:t>
      </w:r>
      <w:r w:rsidRPr="005626C9">
        <w:rPr>
          <w:bCs/>
          <w:u w:val="single"/>
        </w:rPr>
        <w:t>This “problem space,” the dissonance between humanism and fungibility, however, is not unique to sexuality. Markers such as “woman,” “child,” “man,” “transgender,” and so forth all create the same problematic when juxtaposed with blackness. The terms</w:t>
      </w:r>
      <w:r w:rsidRPr="005626C9">
        <w:rPr>
          <w:bCs/>
          <w:sz w:val="10"/>
        </w:rPr>
        <w:t xml:space="preserve"> enclosed in scare quotes </w:t>
      </w:r>
      <w:r w:rsidRPr="005626C9">
        <w:rPr>
          <w:bCs/>
          <w:u w:val="single"/>
        </w:rPr>
        <w:t>are markers of human difference, and blackness as a fungible commodity is excluded from this realm of difference,</w:t>
      </w:r>
      <w:r w:rsidRPr="005626C9">
        <w:rPr>
          <w:bCs/>
          <w:sz w:val="10"/>
        </w:rPr>
        <w:t xml:space="preserve"> and by consequence those markers do not easily apply. </w:t>
      </w:r>
      <w:r w:rsidRPr="005626C9">
        <w:rPr>
          <w:bCs/>
          <w:u w:val="single"/>
        </w:rPr>
        <w:t xml:space="preserve">But </w:t>
      </w:r>
      <w:r w:rsidRPr="005626C9">
        <w:rPr>
          <w:bCs/>
          <w:highlight w:val="yellow"/>
          <w:u w:val="single"/>
        </w:rPr>
        <w:t>this presents a</w:t>
      </w:r>
      <w:r w:rsidRPr="005626C9">
        <w:rPr>
          <w:bCs/>
          <w:u w:val="single"/>
        </w:rPr>
        <w:t xml:space="preserve"> certain </w:t>
      </w:r>
      <w:r w:rsidRPr="005626C9">
        <w:rPr>
          <w:bCs/>
          <w:highlight w:val="yellow"/>
          <w:u w:val="single"/>
        </w:rPr>
        <w:t>double bind for</w:t>
      </w:r>
      <w:r w:rsidRPr="005626C9">
        <w:rPr>
          <w:bCs/>
          <w:u w:val="single"/>
        </w:rPr>
        <w:t xml:space="preserve"> an </w:t>
      </w:r>
      <w:r w:rsidRPr="005626C9">
        <w:rPr>
          <w:bCs/>
          <w:highlight w:val="yellow"/>
          <w:u w:val="single"/>
        </w:rPr>
        <w:t>Afro-pessimistic analysis: Do we describe the violence Steen experienced as antiblackness and disregard the marker “gay</w:t>
      </w:r>
      <w:r w:rsidRPr="005626C9">
        <w:rPr>
          <w:bCs/>
          <w:u w:val="single"/>
        </w:rPr>
        <w:t xml:space="preserve">” that is also written on his skull </w:t>
      </w:r>
      <w:r w:rsidRPr="005626C9">
        <w:rPr>
          <w:bCs/>
          <w:highlight w:val="yellow"/>
          <w:u w:val="single"/>
        </w:rPr>
        <w:t>as</w:t>
      </w:r>
      <w:r w:rsidRPr="005626C9">
        <w:rPr>
          <w:bCs/>
          <w:u w:val="single"/>
        </w:rPr>
        <w:t xml:space="preserve"> a </w:t>
      </w:r>
      <w:r w:rsidRPr="005626C9">
        <w:rPr>
          <w:bCs/>
          <w:highlight w:val="yellow"/>
          <w:u w:val="single"/>
        </w:rPr>
        <w:t>structural adjustment</w:t>
      </w:r>
      <w:r w:rsidRPr="005626C9">
        <w:rPr>
          <w:bCs/>
          <w:u w:val="single"/>
        </w:rPr>
        <w:t xml:space="preserve"> error? If the term gay is a feature of human difference, what alternative designation would allow us to capture Steen’s violation Afro-pessimistically?</w:t>
      </w:r>
      <w:r w:rsidRPr="005626C9">
        <w:rPr>
          <w:bCs/>
          <w:sz w:val="10"/>
        </w:rPr>
        <w:t xml:space="preserve"> </w:t>
      </w:r>
      <w:r w:rsidRPr="005626C9">
        <w:rPr>
          <w:bCs/>
          <w:u w:val="single"/>
        </w:rPr>
        <w:t>These questions orbit around the problem space Steen inhabits between the designators of humanism, which attempt to provide comprehension of the violence (as antigay violence), and</w:t>
      </w:r>
      <w:r w:rsidRPr="005626C9">
        <w:rPr>
          <w:bCs/>
          <w:sz w:val="10"/>
        </w:rPr>
        <w:t xml:space="preserve"> the undifferentiated space of </w:t>
      </w:r>
      <w:r w:rsidRPr="005626C9">
        <w:rPr>
          <w:bCs/>
          <w:u w:val="single"/>
        </w:rPr>
        <w:t>black fungibility in which differences are irrelevant, since violence is gratuitous (antiblackness).</w:t>
      </w:r>
      <w:r w:rsidRPr="005626C9">
        <w:rPr>
          <w:bCs/>
          <w:sz w:val="10"/>
        </w:rPr>
        <w:t xml:space="preserve"> </w:t>
      </w:r>
      <w:r w:rsidRPr="005626C9">
        <w:rPr>
          <w:bCs/>
          <w:highlight w:val="yellow"/>
          <w:u w:val="single"/>
        </w:rPr>
        <w:t>Part of the difficulty with an Afro-pessimistic investigation</w:t>
      </w:r>
      <w:r w:rsidRPr="005626C9">
        <w:rPr>
          <w:bCs/>
          <w:sz w:val="10"/>
        </w:rPr>
        <w:t xml:space="preserve"> of Steen </w:t>
      </w:r>
      <w:r w:rsidRPr="005626C9">
        <w:rPr>
          <w:bCs/>
          <w:highlight w:val="yellow"/>
          <w:u w:val="single"/>
        </w:rPr>
        <w:t>is that</w:t>
      </w:r>
      <w:r w:rsidRPr="005626C9">
        <w:rPr>
          <w:bCs/>
          <w:u w:val="single"/>
        </w:rPr>
        <w:t xml:space="preserve"> the investigator can easily get caught in a “performative contradiction</w:t>
      </w:r>
      <w:r w:rsidRPr="005626C9">
        <w:rPr>
          <w:bCs/>
          <w:sz w:val="10"/>
        </w:rPr>
        <w:t xml:space="preserve">” of sorts (or what Frank Wilderson would term “structural adjustment”): to acknowledge the “difference” that contributed to the brutalization of Steen, a brutality that targeted his particular being, would incorrectly situate Steen in the realm of human difference that excludes him. But </w:t>
      </w:r>
      <w:r w:rsidRPr="005626C9">
        <w:rPr>
          <w:bCs/>
          <w:highlight w:val="yellow"/>
          <w:u w:val="single"/>
        </w:rPr>
        <w:t>without</w:t>
      </w:r>
      <w:r w:rsidRPr="005626C9">
        <w:rPr>
          <w:bCs/>
          <w:u w:val="single"/>
        </w:rPr>
        <w:t xml:space="preserve"> a marker of difference, </w:t>
      </w:r>
      <w:r w:rsidRPr="005626C9">
        <w:rPr>
          <w:bCs/>
          <w:highlight w:val="yellow"/>
          <w:u w:val="single"/>
        </w:rPr>
        <w:t xml:space="preserve">something that indicates the particularity of the “violence” </w:t>
      </w:r>
      <w:r w:rsidRPr="005626C9">
        <w:rPr>
          <w:bCs/>
          <w:u w:val="single"/>
        </w:rPr>
        <w:t>performed under the banner “Gay</w:t>
      </w:r>
      <w:r w:rsidRPr="005626C9">
        <w:rPr>
          <w:bCs/>
          <w:sz w:val="10"/>
        </w:rPr>
        <w:t xml:space="preserve"> Nigger #1,” </w:t>
      </w:r>
      <w:r w:rsidRPr="005626C9">
        <w:rPr>
          <w:bCs/>
          <w:highlight w:val="yellow"/>
          <w:u w:val="single"/>
        </w:rPr>
        <w:t>we erase an aspect of Steen that renders him</w:t>
      </w:r>
      <w:r w:rsidRPr="005626C9">
        <w:rPr>
          <w:bCs/>
          <w:sz w:val="10"/>
        </w:rPr>
        <w:t xml:space="preserve"> </w:t>
      </w:r>
      <w:r w:rsidRPr="005626C9">
        <w:rPr>
          <w:bCs/>
          <w:u w:val="single"/>
        </w:rPr>
        <w:t xml:space="preserve">perhaps </w:t>
      </w:r>
      <w:r w:rsidRPr="005626C9">
        <w:rPr>
          <w:bCs/>
          <w:highlight w:val="yellow"/>
          <w:u w:val="single"/>
        </w:rPr>
        <w:t>more vulnerable to</w:t>
      </w:r>
      <w:r w:rsidRPr="005626C9">
        <w:rPr>
          <w:bCs/>
          <w:u w:val="single"/>
        </w:rPr>
        <w:t xml:space="preserve"> </w:t>
      </w:r>
      <w:r w:rsidRPr="005626C9">
        <w:rPr>
          <w:bCs/>
          <w:highlight w:val="yellow"/>
          <w:u w:val="single"/>
        </w:rPr>
        <w:t>certain violence than others</w:t>
      </w:r>
      <w:r w:rsidRPr="005626C9">
        <w:rPr>
          <w:bCs/>
          <w:u w:val="single"/>
        </w:rPr>
        <w:t xml:space="preserve"> structurally positioned as black (the same could also be said for “black women,” “black trans,”</w:t>
      </w:r>
      <w:r w:rsidRPr="005626C9">
        <w:rPr>
          <w:bCs/>
          <w:sz w:val="10"/>
        </w:rPr>
        <w:t xml:space="preserve"> etc.). </w:t>
      </w:r>
      <w:r w:rsidRPr="005626C9">
        <w:rPr>
          <w:bCs/>
          <w:u w:val="single"/>
        </w:rPr>
        <w:t>The problem before us is that within the philosophical space of Afropessimism, we are unable to approach “difference” or “particularity” because humanism claims these as its property</w:t>
      </w:r>
      <w:r w:rsidRPr="005626C9">
        <w:rPr>
          <w:bCs/>
          <w:sz w:val="10"/>
        </w:rPr>
        <w:t xml:space="preserve"> (Hartman 1997; Wilderson 2010; Walcott 2014). And since the black is not a human, it cannot claim “difference” or “particularity” as a feature of existence (because these belong to the human). </w:t>
      </w:r>
      <w:r w:rsidRPr="005626C9">
        <w:rPr>
          <w:bCs/>
          <w:u w:val="single"/>
        </w:rPr>
        <w:t>The consequence of this is that the fungible commodity is presented as monolithic and</w:t>
      </w:r>
      <w:r w:rsidRPr="005626C9">
        <w:rPr>
          <w:bCs/>
          <w:sz w:val="10"/>
        </w:rPr>
        <w:t xml:space="preserve">, consequently, </w:t>
      </w:r>
      <w:r w:rsidRPr="005626C9">
        <w:rPr>
          <w:bCs/>
          <w:u w:val="single"/>
        </w:rPr>
        <w:t>the gratuitous violence this commodity magnetizes is also monolithic.</w:t>
      </w:r>
      <w:r w:rsidRPr="005626C9">
        <w:rPr>
          <w:bCs/>
          <w:sz w:val="10"/>
        </w:rPr>
        <w:t xml:space="preserve"> Humanism creates a double bind within which an </w:t>
      </w:r>
      <w:r w:rsidRPr="005626C9">
        <w:rPr>
          <w:bCs/>
          <w:highlight w:val="yellow"/>
          <w:u w:val="single"/>
        </w:rPr>
        <w:t>Afro-pessimistic analysis</w:t>
      </w:r>
      <w:r w:rsidRPr="005626C9">
        <w:rPr>
          <w:bCs/>
          <w:sz w:val="10"/>
        </w:rPr>
        <w:t xml:space="preserve"> proceeds, but the procedure (the powerful analysis of antiblack “violence”) </w:t>
      </w:r>
      <w:r w:rsidRPr="005626C9">
        <w:rPr>
          <w:bCs/>
          <w:highlight w:val="yellow"/>
          <w:u w:val="single"/>
        </w:rPr>
        <w:t>is unable to conceptualize what is surplus</w:t>
      </w:r>
      <w:r w:rsidRPr="005626C9">
        <w:rPr>
          <w:bCs/>
          <w:u w:val="single"/>
        </w:rPr>
        <w:t xml:space="preserve"> or exorbitant </w:t>
      </w:r>
      <w:r w:rsidRPr="005626C9">
        <w:rPr>
          <w:bCs/>
          <w:highlight w:val="yellow"/>
          <w:u w:val="single"/>
        </w:rPr>
        <w:t>to antiblackness</w:t>
      </w:r>
      <w:r w:rsidRPr="005626C9">
        <w:rPr>
          <w:bCs/>
          <w:sz w:val="10"/>
        </w:rPr>
        <w:t>. In this article</w:t>
      </w:r>
      <w:r w:rsidRPr="005626C9">
        <w:rPr>
          <w:bCs/>
          <w:u w:val="single"/>
        </w:rPr>
        <w:t xml:space="preserve">, </w:t>
      </w:r>
      <w:r w:rsidRPr="005626C9">
        <w:rPr>
          <w:bCs/>
          <w:highlight w:val="yellow"/>
          <w:u w:val="single"/>
        </w:rPr>
        <w:t>I argue against the monolithic conceptualization of the</w:t>
      </w:r>
      <w:r w:rsidRPr="005626C9">
        <w:rPr>
          <w:bCs/>
          <w:u w:val="single"/>
        </w:rPr>
        <w:t xml:space="preserve"> fungible </w:t>
      </w:r>
      <w:r w:rsidRPr="005626C9">
        <w:rPr>
          <w:bCs/>
          <w:highlight w:val="yellow"/>
          <w:u w:val="single"/>
        </w:rPr>
        <w:t xml:space="preserve">object and insist that </w:t>
      </w:r>
      <w:r w:rsidRPr="005626C9">
        <w:rPr>
          <w:bCs/>
          <w:u w:val="single"/>
        </w:rPr>
        <w:t xml:space="preserve">violence fractures the commodity in protean ways. </w:t>
      </w:r>
      <w:r w:rsidRPr="005626C9">
        <w:rPr>
          <w:bCs/>
          <w:highlight w:val="yellow"/>
          <w:u w:val="single"/>
        </w:rPr>
        <w:t>Certain aspects of the</w:t>
      </w:r>
      <w:r w:rsidRPr="005626C9">
        <w:rPr>
          <w:bCs/>
          <w:u w:val="single"/>
        </w:rPr>
        <w:t xml:space="preserve"> fungible </w:t>
      </w:r>
      <w:r w:rsidRPr="005626C9">
        <w:rPr>
          <w:bCs/>
          <w:highlight w:val="yellow"/>
          <w:u w:val="single"/>
        </w:rPr>
        <w:t>commodity render it more vulnerable to</w:t>
      </w:r>
      <w:r w:rsidRPr="005626C9">
        <w:rPr>
          <w:bCs/>
          <w:u w:val="single"/>
        </w:rPr>
        <w:t xml:space="preserve"> sustained and brutal </w:t>
      </w:r>
      <w:r w:rsidRPr="005626C9">
        <w:rPr>
          <w:bCs/>
          <w:highlight w:val="yellow"/>
          <w:u w:val="single"/>
        </w:rPr>
        <w:t>violence—which is not</w:t>
      </w:r>
      <w:r w:rsidRPr="005626C9">
        <w:rPr>
          <w:bCs/>
          <w:u w:val="single"/>
        </w:rPr>
        <w:t xml:space="preserve"> completely </w:t>
      </w:r>
      <w:r w:rsidRPr="005626C9">
        <w:rPr>
          <w:bCs/>
          <w:highlight w:val="yellow"/>
          <w:u w:val="single"/>
        </w:rPr>
        <w:t>captured under</w:t>
      </w:r>
      <w:r w:rsidRPr="005626C9">
        <w:rPr>
          <w:bCs/>
          <w:sz w:val="10"/>
        </w:rPr>
        <w:t xml:space="preserve"> the banner </w:t>
      </w:r>
      <w:r w:rsidRPr="005626C9">
        <w:rPr>
          <w:bCs/>
          <w:u w:val="single"/>
        </w:rPr>
        <w:t>“</w:t>
      </w:r>
      <w:r w:rsidRPr="005626C9">
        <w:rPr>
          <w:bCs/>
          <w:highlight w:val="yellow"/>
          <w:u w:val="single"/>
        </w:rPr>
        <w:t>antiblackness.”</w:t>
      </w:r>
      <w:r w:rsidRPr="005626C9">
        <w:rPr>
          <w:bCs/>
          <w:sz w:val="10"/>
        </w:rPr>
        <w:t xml:space="preserve"> </w:t>
      </w:r>
      <w:r w:rsidRPr="005626C9">
        <w:rPr>
          <w:bCs/>
          <w:highlight w:val="yellow"/>
          <w:u w:val="single"/>
        </w:rPr>
        <w:t>Because we lack a grammar outside humanism</w:t>
      </w:r>
      <w:r w:rsidRPr="005626C9">
        <w:rPr>
          <w:bCs/>
          <w:u w:val="single"/>
        </w:rPr>
        <w:t xml:space="preserve"> that would allow us </w:t>
      </w:r>
      <w:r w:rsidRPr="005626C9">
        <w:rPr>
          <w:bCs/>
          <w:highlight w:val="yellow"/>
          <w:u w:val="single"/>
        </w:rPr>
        <w:t>to articulate “particularity</w:t>
      </w:r>
      <w:r w:rsidRPr="005626C9">
        <w:rPr>
          <w:bCs/>
          <w:u w:val="single"/>
        </w:rPr>
        <w:t>,” “difference,” and “surplus violence”</w:t>
      </w:r>
      <w:r w:rsidRPr="005626C9">
        <w:rPr>
          <w:bCs/>
          <w:sz w:val="10"/>
        </w:rPr>
        <w:t xml:space="preserve"> without getting trapped in a double bind, </w:t>
      </w:r>
      <w:r w:rsidRPr="005626C9">
        <w:rPr>
          <w:bCs/>
          <w:highlight w:val="yellow"/>
          <w:u w:val="single"/>
        </w:rPr>
        <w:t>I propose</w:t>
      </w:r>
      <w:r w:rsidRPr="005626C9">
        <w:rPr>
          <w:bCs/>
          <w:u w:val="single"/>
        </w:rPr>
        <w:t xml:space="preserve"> a procedure of writing</w:t>
      </w:r>
      <w:r w:rsidRPr="005626C9">
        <w:rPr>
          <w:bCs/>
          <w:sz w:val="10"/>
        </w:rPr>
        <w:t xml:space="preserve"> with and </w:t>
      </w:r>
      <w:r w:rsidRPr="005626C9">
        <w:rPr>
          <w:bCs/>
          <w:u w:val="single"/>
        </w:rPr>
        <w:t>against humanism</w:t>
      </w:r>
      <w:r w:rsidRPr="005626C9">
        <w:rPr>
          <w:bCs/>
          <w:sz w:val="10"/>
        </w:rPr>
        <w:t xml:space="preserve"> to address this problem. </w:t>
      </w:r>
      <w:r w:rsidRPr="005626C9">
        <w:rPr>
          <w:bCs/>
          <w:u w:val="single"/>
        </w:rPr>
        <w:t>I call this procedure “</w:t>
      </w:r>
      <w:r w:rsidRPr="005626C9">
        <w:rPr>
          <w:bCs/>
          <w:highlight w:val="yellow"/>
          <w:u w:val="single"/>
        </w:rPr>
        <w:t>onticide</w:t>
      </w:r>
      <w:r w:rsidRPr="005626C9">
        <w:rPr>
          <w:bCs/>
          <w:sz w:val="10"/>
        </w:rPr>
        <w:t>.” It uses the technique of erasure (sous rature) in relation to features of human difference that exclude blackness but are necessary to articulate the fracturing of fungible commodities</w:t>
      </w:r>
      <w:r w:rsidRPr="005626C9">
        <w:rPr>
          <w:bCs/>
          <w:u w:val="single"/>
        </w:rPr>
        <w:t xml:space="preserve">. </w:t>
      </w:r>
      <w:r w:rsidRPr="005626C9">
        <w:rPr>
          <w:bCs/>
          <w:highlight w:val="yellow"/>
          <w:u w:val="single"/>
        </w:rPr>
        <w:t>This</w:t>
      </w:r>
      <w:r w:rsidRPr="005626C9">
        <w:rPr>
          <w:bCs/>
          <w:u w:val="single"/>
        </w:rPr>
        <w:t xml:space="preserve"> approach </w:t>
      </w:r>
      <w:r w:rsidRPr="005626C9">
        <w:rPr>
          <w:bCs/>
          <w:highlight w:val="yellow"/>
          <w:u w:val="single"/>
        </w:rPr>
        <w:t>departs from</w:t>
      </w:r>
      <w:r w:rsidRPr="005626C9">
        <w:rPr>
          <w:bCs/>
          <w:u w:val="single"/>
        </w:rPr>
        <w:t xml:space="preserve"> intersectional </w:t>
      </w:r>
      <w:r w:rsidRPr="005626C9">
        <w:rPr>
          <w:bCs/>
          <w:highlight w:val="yellow"/>
          <w:u w:val="single"/>
        </w:rPr>
        <w:t>analyses that attempt to</w:t>
      </w:r>
      <w:r w:rsidRPr="005626C9">
        <w:rPr>
          <w:bCs/>
          <w:u w:val="single"/>
        </w:rPr>
        <w:t xml:space="preserve"> either </w:t>
      </w:r>
      <w:r w:rsidRPr="005626C9">
        <w:rPr>
          <w:bCs/>
          <w:highlight w:val="yellow"/>
          <w:u w:val="single"/>
        </w:rPr>
        <w:t>reconcile blackness with humanity</w:t>
      </w:r>
      <w:r w:rsidRPr="005626C9">
        <w:rPr>
          <w:bCs/>
          <w:u w:val="single"/>
        </w:rPr>
        <w:t xml:space="preserve"> and its difference or conceive of blackness as ontologically equivalent with features of human difference.</w:t>
      </w:r>
      <w:r w:rsidRPr="005626C9">
        <w:rPr>
          <w:bCs/>
          <w:sz w:val="10"/>
        </w:rPr>
        <w:t xml:space="preserve"> </w:t>
      </w:r>
      <w:r w:rsidRPr="005626C9">
        <w:rPr>
          <w:bCs/>
          <w:u w:val="single"/>
        </w:rPr>
        <w:t>I suggest</w:t>
      </w:r>
      <w:r w:rsidRPr="005626C9">
        <w:rPr>
          <w:bCs/>
          <w:sz w:val="10"/>
        </w:rPr>
        <w:t xml:space="preserve"> that the intersectional approach is inadequate to the task of articulating the particularity of violence Steen experienced, and that </w:t>
      </w:r>
      <w:r w:rsidRPr="005626C9">
        <w:rPr>
          <w:bCs/>
          <w:u w:val="single"/>
        </w:rPr>
        <w:t>an onticidal approach</w:t>
      </w:r>
      <w:r w:rsidRPr="005626C9">
        <w:rPr>
          <w:bCs/>
          <w:sz w:val="10"/>
        </w:rPr>
        <w:t xml:space="preserve"> (writing with and against humanist terms of difference</w:t>
      </w:r>
      <w:r w:rsidRPr="005626C9">
        <w:rPr>
          <w:bCs/>
          <w:u w:val="single"/>
        </w:rPr>
        <w:t>) enables us to contend with the humanist double bind more productively</w:t>
      </w:r>
      <w:r w:rsidRPr="005626C9">
        <w:rPr>
          <w:bCs/>
          <w:sz w:val="10"/>
        </w:rPr>
        <w:t xml:space="preserve">. Humanism and Differentiating Violence We can name the violence that fractures around “Gay Nigger #1” as “humanism” and “fungibility.” Following Martin Heidegger (1977), we understand humanism as a metaphysical discourse of humans, their unified essence, schematized/calculable nature, and the philosophy of their solipsistic, sovereign power. We can also suggest that part of humanism’s metaphysical impulse is to define man’s essence as a differentiating being. It is through difference that man experiences uniqueness, and this uniqueness, established against an “other,” provides the necessary building blocks for ontological development and self-actualization. To be human is to carry out the task of endless differentiation, through what Gianni Vattimo (2003) would call “projectionality,” or man’s unique lifelong project of self-actualization. Differentiating is a human entitlement. In short, we might understand humanism, then, as a philosophy of difference, where difference is the foundation on which man emerges as a unique being in the world.5 But the question of man’s differentiating impulse is really a question about forms of violence, since differentiating, or “ontological cutting,” requires tremendous violence to carry out the task. To establish uniqueness, man must also establish an “other”; the process of differentiating and “othering” are mutually constitutive and ontologically necessary, as G. W. F. Hegel has taught us in the Phenomenology of Spirit. As Wilderson (2010: 84) suggests, “Violence is a paradigm of ontology,” and at least for the human-being, this violence entails the work of securing the boundaries of the self against ontological assault, fixing the other in a space of alterity, and constantly negotiating this boundary with an arsenal of destructive practices.6 The “human,” then, is a repository of violent practices and technologies that has crystallized over time. Humanism is precisely the philosophy of this violence—its evolution and the resources necessary to maintain it. Human difference is the result of this violent process (differentiating, othering, and boundary policing). I would suggest that we think of the terms of human difference, such as woman, man, worker, and in this case Gay, as the discursive vehicles of differentiating violence, or the “genres of Man” according to Sylvia Wynter (Wynter and McKittrick 2015).7 For these terms mark the dialectic between differentiation and self-constitution that enable the human-being to assume form in the universe of symbols and signification. The human-being is the Hegelian “synthesis” of this dialectical violence. In Nihilism and Metaphysics: The Third Voyage, the Italian philosopher Vittorio Possenti (2014: 295) understands humanism and metaphysics as partners in reclaiming the essence of Man, “since humanism has a radically and fundamentally metaphysical character, the return to being and the return to the person are two parts of the same movement.” Humanism posits Man, ontologically, as the highest form of being, and in its unending project to return Man to this essential nature of ontological supremacy, it disavows the violence that preconditions it. (This, we can say, is precisely Heidegger’s critique of metaphysics: that it is inherently violent in its attempt to schematize and calculate this “essence” as an object of science, instead of giving Man up to Being and acknowledging our inability to dominate and calculate Being.) For humanists, then, the search for Man’s essence becomes something like a Seinphilosophie, a philosophy of being, since it has established that Man’s essence provides the fundamental structure for Being itself (although Man does not exhaust the field of Being but is only an entity within its aperture). Possenti considers this essence an “ontological incommunicability” (ibid.: 284). Man “exists in himself and for himself through the subsisting soul—no one else can exist in his place; his existence is absolutely individual; it cannot be communicated with others nor can it be exercised vicariously or assumed by others” (ibid.). Furthermore, this incommunicability manifests itself as the capacity for “self-reflection, self-possession, and returning to himself to determine himself from within” (ibid.: 283). Man is always and only a “being-for-itself,” according to this philosophy. A return to this essence of ontological supremacy also returns us to the scene of violence from which these endeavors emerge. Although we attempt to purge violence from ontological investigations, a “pure ontology” (as Giorgio Agamben and Walter Benjamin might call it) is mythical, and the incommunicability that characterizes part of Man’s essence speaks through practices of differentiating violence to maintain the “absolute individuality” and “self-possession” that Possenti understands as Man’s being. Put differently, ontology itself is a violent formation. Humanism reconfigures the violence of differentiation as the self-actualizing process of metaphysics—the attempt to reunite Man with a forgotten being (against Heidegger’s assertion, however, that metaphysics must wither to enable Man to remember being). </w:t>
      </w:r>
      <w:r w:rsidRPr="005626C9">
        <w:rPr>
          <w:bCs/>
          <w:sz w:val="8"/>
          <w:szCs w:val="8"/>
        </w:rPr>
        <w:t xml:space="preserve">For the humanist, inviolable individuality characterizes this being we call the "human." Individuating this being is the process of differentiating violence, since the individual entity must shore up its existence against the plurality of other entities. But Possenti, along with other humanists/metaphysicians, disavows this violence; he transvalues it as a spiritual virtue, one that enables the "subsisting of the soul" (ibid.: 284). What blackness exposes, however, is that the inviolable essence of the human's individuality and incommunicability is a racial privilege. The ontological essence that Possenti's metaphysical enterprise describes is the intersection of violence and blackness, since chattel slavery and ontological excision engender the modern subject and the domain of the "human" that preoccupies our investigations. Understanding precisely why this is the case is the purpose of Afro-pessimism as a philosophical enterprise. In short, there is no way to eliminate differentiating violence without eliminating the human, since both are mutually constitutive and coterminous. [End Page 396] Afro-pessimism, Fungibility, and Blackness When </w:t>
      </w:r>
      <w:hyperlink r:id="rId5" w:anchor="b33" w:history="1">
        <w:r w:rsidRPr="005626C9">
          <w:rPr>
            <w:rStyle w:val="Hyperlink"/>
            <w:bCs/>
            <w:sz w:val="8"/>
            <w:szCs w:val="8"/>
          </w:rPr>
          <w:t>Wilderson (2010: 58)</w:t>
        </w:r>
      </w:hyperlink>
      <w:r w:rsidRPr="005626C9">
        <w:rPr>
          <w:bCs/>
          <w:sz w:val="8"/>
          <w:szCs w:val="8"/>
        </w:rPr>
        <w:t xml:space="preserve"> suggests that blackness is a "structural position of non-communicability in the face of all other positions," his "structural incommunicability" differs starkly from the "incommunicability" that Possenti uses to describe the ontology of the human.</w:t>
      </w:r>
      <w:bookmarkStart w:id="0" w:name="f8-text"/>
      <w:r w:rsidRPr="005626C9">
        <w:rPr>
          <w:bCs/>
          <w:sz w:val="8"/>
          <w:szCs w:val="8"/>
        </w:rPr>
        <w:fldChar w:fldCharType="begin"/>
      </w:r>
      <w:r w:rsidRPr="005626C9">
        <w:rPr>
          <w:bCs/>
          <w:sz w:val="8"/>
          <w:szCs w:val="8"/>
        </w:rPr>
        <w:instrText xml:space="preserve"> HYPERLINK "https://muse.jhu.edu/article/659880" \l "f8" </w:instrText>
      </w:r>
      <w:r w:rsidRPr="005626C9">
        <w:rPr>
          <w:bCs/>
          <w:sz w:val="8"/>
          <w:szCs w:val="8"/>
        </w:rPr>
      </w:r>
      <w:r w:rsidRPr="005626C9">
        <w:rPr>
          <w:bCs/>
          <w:sz w:val="8"/>
          <w:szCs w:val="8"/>
        </w:rPr>
        <w:fldChar w:fldCharType="separate"/>
      </w:r>
      <w:r w:rsidRPr="005626C9">
        <w:rPr>
          <w:rStyle w:val="Hyperlink"/>
          <w:bCs/>
          <w:sz w:val="8"/>
          <w:szCs w:val="8"/>
        </w:rPr>
        <w:t>8</w:t>
      </w:r>
      <w:r w:rsidRPr="005626C9">
        <w:rPr>
          <w:bCs/>
          <w:sz w:val="8"/>
          <w:szCs w:val="8"/>
        </w:rPr>
        <w:fldChar w:fldCharType="end"/>
      </w:r>
      <w:bookmarkEnd w:id="0"/>
      <w:r w:rsidRPr="005626C9">
        <w:rPr>
          <w:bCs/>
          <w:sz w:val="8"/>
          <w:szCs w:val="8"/>
        </w:rPr>
        <w:t xml:space="preserve"> Wilderson's incommunicability preconditions the celebrated incommunicability of Possenti's humanism. What is incommunicable, and unthought, within humanism for Afro-pessimists is the absolute non-individuality and interchangeability of blackness (this is the structural positioning of blackness). Whereas Possenti posits human uniqueness as the fundamental ontological anchoring of human-beingness, Afro-pessimists aver that this uniqueness is enabled by the fungible constitution of blackness. </w:t>
      </w:r>
      <w:bookmarkStart w:id="1" w:name="b19-text"/>
      <w:r w:rsidRPr="005626C9">
        <w:rPr>
          <w:bCs/>
          <w:sz w:val="8"/>
          <w:szCs w:val="8"/>
        </w:rPr>
        <w:fldChar w:fldCharType="begin"/>
      </w:r>
      <w:r w:rsidRPr="005626C9">
        <w:rPr>
          <w:bCs/>
          <w:sz w:val="8"/>
          <w:szCs w:val="8"/>
        </w:rPr>
        <w:instrText xml:space="preserve"> HYPERLINK "https://muse.jhu.edu/article/659880" \l "b19" </w:instrText>
      </w:r>
      <w:r w:rsidRPr="005626C9">
        <w:rPr>
          <w:bCs/>
          <w:sz w:val="8"/>
          <w:szCs w:val="8"/>
        </w:rPr>
      </w:r>
      <w:r w:rsidRPr="005626C9">
        <w:rPr>
          <w:bCs/>
          <w:sz w:val="8"/>
          <w:szCs w:val="8"/>
        </w:rPr>
        <w:fldChar w:fldCharType="separate"/>
      </w:r>
      <w:r w:rsidRPr="005626C9">
        <w:rPr>
          <w:rStyle w:val="Hyperlink"/>
          <w:bCs/>
          <w:sz w:val="8"/>
          <w:szCs w:val="8"/>
        </w:rPr>
        <w:t>Ronald Judy (1993: 89)</w:t>
      </w:r>
      <w:r w:rsidRPr="005626C9">
        <w:rPr>
          <w:bCs/>
          <w:sz w:val="8"/>
          <w:szCs w:val="8"/>
        </w:rPr>
        <w:fldChar w:fldCharType="end"/>
      </w:r>
      <w:bookmarkEnd w:id="1"/>
      <w:r w:rsidRPr="005626C9">
        <w:rPr>
          <w:bCs/>
          <w:sz w:val="8"/>
          <w:szCs w:val="8"/>
        </w:rPr>
        <w:t xml:space="preserve"> would call this incommunicability "muteness," an "interdiction of the African, a censorship to be inarticulate, to not compel, to have no capacity to move, to be without effect, without agency, without thought." Judy's interdiction is an ontological one; the human capacities of individuality, uniqueness, self-reflection, and self-possession are denied to black being, such that black being is rendered an object. We could suggest that this interdiction is what enables the ontology of the human to have any intelligibility at all, and it is this primary interdiction that has remained absent from humanist discourse. "White (Human) capacity, in advance of the event of discrimination or oppression, is parasitic on Black incapacity. Without the Negro, capacity itself is incoherent," according to </w:t>
      </w:r>
      <w:bookmarkStart w:id="2" w:name="b33-text"/>
      <w:r w:rsidRPr="005626C9">
        <w:rPr>
          <w:bCs/>
          <w:sz w:val="8"/>
          <w:szCs w:val="8"/>
        </w:rPr>
        <w:fldChar w:fldCharType="begin"/>
      </w:r>
      <w:r w:rsidRPr="005626C9">
        <w:rPr>
          <w:bCs/>
          <w:sz w:val="8"/>
          <w:szCs w:val="8"/>
        </w:rPr>
        <w:instrText xml:space="preserve"> HYPERLINK "https://muse.jhu.edu/article/659880" \l "b33" </w:instrText>
      </w:r>
      <w:r w:rsidRPr="005626C9">
        <w:rPr>
          <w:bCs/>
          <w:sz w:val="8"/>
          <w:szCs w:val="8"/>
        </w:rPr>
      </w:r>
      <w:r w:rsidRPr="005626C9">
        <w:rPr>
          <w:bCs/>
          <w:sz w:val="8"/>
          <w:szCs w:val="8"/>
        </w:rPr>
        <w:fldChar w:fldCharType="separate"/>
      </w:r>
      <w:r w:rsidRPr="005626C9">
        <w:rPr>
          <w:rStyle w:val="Hyperlink"/>
          <w:bCs/>
          <w:sz w:val="8"/>
          <w:szCs w:val="8"/>
        </w:rPr>
        <w:t>Wilderson (2010: 45)</w:t>
      </w:r>
      <w:r w:rsidRPr="005626C9">
        <w:rPr>
          <w:bCs/>
          <w:sz w:val="8"/>
          <w:szCs w:val="8"/>
        </w:rPr>
        <w:fldChar w:fldCharType="end"/>
      </w:r>
      <w:bookmarkEnd w:id="2"/>
      <w:r w:rsidRPr="005626C9">
        <w:rPr>
          <w:bCs/>
          <w:sz w:val="8"/>
          <w:szCs w:val="8"/>
        </w:rPr>
        <w:t xml:space="preserve">. Unlike Freud's Taboo prohibition that organizes Civilization for humans, the interdiction on black capacity provides the very possibility for Civilization (and civil society) to exist at all because it allows the Human to differentiate himself from and define himself against an ultimate other — an other that lacks the capacity to resist ontologically if we follow </w:t>
      </w:r>
      <w:bookmarkStart w:id="3" w:name="b11-text"/>
      <w:r w:rsidRPr="005626C9">
        <w:rPr>
          <w:bCs/>
          <w:sz w:val="8"/>
          <w:szCs w:val="8"/>
        </w:rPr>
        <w:fldChar w:fldCharType="begin"/>
      </w:r>
      <w:r w:rsidRPr="005626C9">
        <w:rPr>
          <w:bCs/>
          <w:sz w:val="8"/>
          <w:szCs w:val="8"/>
        </w:rPr>
        <w:instrText xml:space="preserve"> HYPERLINK "https://muse.jhu.edu/article/659880" \l "b11" </w:instrText>
      </w:r>
      <w:r w:rsidRPr="005626C9">
        <w:rPr>
          <w:bCs/>
          <w:sz w:val="8"/>
          <w:szCs w:val="8"/>
        </w:rPr>
      </w:r>
      <w:r w:rsidRPr="005626C9">
        <w:rPr>
          <w:bCs/>
          <w:sz w:val="8"/>
          <w:szCs w:val="8"/>
        </w:rPr>
        <w:fldChar w:fldCharType="separate"/>
      </w:r>
      <w:r w:rsidRPr="005626C9">
        <w:rPr>
          <w:rStyle w:val="Hyperlink"/>
          <w:bCs/>
          <w:sz w:val="8"/>
          <w:szCs w:val="8"/>
        </w:rPr>
        <w:t>Frantz Fanon (1967)</w:t>
      </w:r>
      <w:r w:rsidRPr="005626C9">
        <w:rPr>
          <w:bCs/>
          <w:sz w:val="8"/>
          <w:szCs w:val="8"/>
        </w:rPr>
        <w:fldChar w:fldCharType="end"/>
      </w:r>
      <w:bookmarkEnd w:id="3"/>
      <w:r w:rsidRPr="005626C9">
        <w:rPr>
          <w:bCs/>
          <w:sz w:val="8"/>
          <w:szCs w:val="8"/>
        </w:rPr>
        <w:t xml:space="preserve">. Without this fundamental capacity of differentiation and the ban on differentiating blackness, Civilization and Civil Society crumble. </w:t>
      </w:r>
      <w:bookmarkStart w:id="4" w:name="b4-text"/>
      <w:r w:rsidRPr="005626C9">
        <w:rPr>
          <w:bCs/>
          <w:sz w:val="8"/>
          <w:szCs w:val="8"/>
        </w:rPr>
        <w:fldChar w:fldCharType="begin"/>
      </w:r>
      <w:r w:rsidRPr="005626C9">
        <w:rPr>
          <w:bCs/>
          <w:sz w:val="8"/>
          <w:szCs w:val="8"/>
        </w:rPr>
        <w:instrText xml:space="preserve"> HYPERLINK "https://muse.jhu.edu/article/659880" \l "b4" </w:instrText>
      </w:r>
      <w:r w:rsidRPr="005626C9">
        <w:rPr>
          <w:bCs/>
          <w:sz w:val="8"/>
          <w:szCs w:val="8"/>
        </w:rPr>
      </w:r>
      <w:r w:rsidRPr="005626C9">
        <w:rPr>
          <w:bCs/>
          <w:sz w:val="8"/>
          <w:szCs w:val="8"/>
        </w:rPr>
        <w:fldChar w:fldCharType="separate"/>
      </w:r>
      <w:r w:rsidRPr="005626C9">
        <w:rPr>
          <w:rStyle w:val="Hyperlink"/>
          <w:bCs/>
          <w:sz w:val="8"/>
          <w:szCs w:val="8"/>
        </w:rPr>
        <w:t>James Bliss (2015)</w:t>
      </w:r>
      <w:r w:rsidRPr="005626C9">
        <w:rPr>
          <w:bCs/>
          <w:sz w:val="8"/>
          <w:szCs w:val="8"/>
        </w:rPr>
        <w:fldChar w:fldCharType="end"/>
      </w:r>
      <w:bookmarkEnd w:id="4"/>
      <w:r w:rsidRPr="005626C9">
        <w:rPr>
          <w:bCs/>
          <w:sz w:val="8"/>
          <w:szCs w:val="8"/>
        </w:rPr>
        <w:t xml:space="preserve"> persuasively argues that antiblackness is the energy of the human, and part of this violent energy is the task of differentiating the human from the fungible black commodity. The task of Afro-pessimism, then, is to expose, unveil, and remember this "absent center of ontology," as </w:t>
      </w:r>
      <w:bookmarkStart w:id="5" w:name="b35-text"/>
      <w:r w:rsidRPr="005626C9">
        <w:rPr>
          <w:bCs/>
          <w:sz w:val="8"/>
          <w:szCs w:val="8"/>
        </w:rPr>
        <w:fldChar w:fldCharType="begin"/>
      </w:r>
      <w:r w:rsidRPr="005626C9">
        <w:rPr>
          <w:bCs/>
          <w:sz w:val="8"/>
          <w:szCs w:val="8"/>
        </w:rPr>
        <w:instrText xml:space="preserve"> HYPERLINK "https://muse.jhu.edu/article/659880" \l "b35" </w:instrText>
      </w:r>
      <w:r w:rsidRPr="005626C9">
        <w:rPr>
          <w:bCs/>
          <w:sz w:val="8"/>
          <w:szCs w:val="8"/>
        </w:rPr>
      </w:r>
      <w:r w:rsidRPr="005626C9">
        <w:rPr>
          <w:bCs/>
          <w:sz w:val="8"/>
          <w:szCs w:val="8"/>
        </w:rPr>
        <w:fldChar w:fldCharType="separate"/>
      </w:r>
      <w:r w:rsidRPr="005626C9">
        <w:rPr>
          <w:rStyle w:val="Hyperlink"/>
          <w:bCs/>
          <w:sz w:val="8"/>
          <w:szCs w:val="8"/>
        </w:rPr>
        <w:t>Slavoj Žižek (2000)</w:t>
      </w:r>
      <w:r w:rsidRPr="005626C9">
        <w:rPr>
          <w:bCs/>
          <w:sz w:val="8"/>
          <w:szCs w:val="8"/>
        </w:rPr>
        <w:fldChar w:fldCharType="end"/>
      </w:r>
      <w:bookmarkEnd w:id="5"/>
      <w:r w:rsidRPr="005626C9">
        <w:rPr>
          <w:bCs/>
          <w:sz w:val="8"/>
          <w:szCs w:val="8"/>
        </w:rPr>
        <w:t xml:space="preserve"> might call it — the great interdiction on black ontology that is rendered absent because it is muted and denied, but also present because it structures society.</w:t>
      </w:r>
      <w:bookmarkStart w:id="6" w:name="f9-text"/>
      <w:r w:rsidRPr="005626C9">
        <w:rPr>
          <w:bCs/>
          <w:sz w:val="8"/>
          <w:szCs w:val="8"/>
        </w:rPr>
        <w:fldChar w:fldCharType="begin"/>
      </w:r>
      <w:r w:rsidRPr="005626C9">
        <w:rPr>
          <w:bCs/>
          <w:sz w:val="8"/>
          <w:szCs w:val="8"/>
        </w:rPr>
        <w:instrText xml:space="preserve"> HYPERLINK "https://muse.jhu.edu/article/659880" \l "f9" </w:instrText>
      </w:r>
      <w:r w:rsidRPr="005626C9">
        <w:rPr>
          <w:bCs/>
          <w:sz w:val="8"/>
          <w:szCs w:val="8"/>
        </w:rPr>
      </w:r>
      <w:r w:rsidRPr="005626C9">
        <w:rPr>
          <w:bCs/>
          <w:sz w:val="8"/>
          <w:szCs w:val="8"/>
        </w:rPr>
        <w:fldChar w:fldCharType="separate"/>
      </w:r>
      <w:r w:rsidRPr="005626C9">
        <w:rPr>
          <w:rStyle w:val="Hyperlink"/>
          <w:bCs/>
          <w:sz w:val="8"/>
          <w:szCs w:val="8"/>
        </w:rPr>
        <w:t>9</w:t>
      </w:r>
      <w:r w:rsidRPr="005626C9">
        <w:rPr>
          <w:bCs/>
          <w:sz w:val="8"/>
          <w:szCs w:val="8"/>
        </w:rPr>
        <w:fldChar w:fldCharType="end"/>
      </w:r>
      <w:bookmarkEnd w:id="6"/>
      <w:r w:rsidRPr="005626C9">
        <w:rPr>
          <w:bCs/>
          <w:sz w:val="8"/>
          <w:szCs w:val="8"/>
        </w:rPr>
        <w:t xml:space="preserve"> The incommunicability of blackness is captured in the term fungibility. Blackness emerges in modernity as an adjunct to racial slavery, according to </w:t>
      </w:r>
      <w:hyperlink r:id="rId6" w:anchor="b30" w:history="1">
        <w:r w:rsidRPr="005626C9">
          <w:rPr>
            <w:rStyle w:val="Hyperlink"/>
            <w:bCs/>
            <w:sz w:val="8"/>
            <w:szCs w:val="8"/>
          </w:rPr>
          <w:t>Bryan Wagner (2009)</w:t>
        </w:r>
      </w:hyperlink>
      <w:r w:rsidRPr="005626C9">
        <w:rPr>
          <w:bCs/>
          <w:sz w:val="8"/>
          <w:szCs w:val="8"/>
        </w:rPr>
        <w:t xml:space="preserve">, and functions as the ultimate commodity that preconditions [End Page 397] modernity and its institutions. The black commodity, however, constitutes more than just an economic entity in a market of exchange — its replaceability and interchangeability provide the ground on which humans engage in "ontological narcissism," as </w:t>
      </w:r>
      <w:bookmarkStart w:id="7" w:name="b8-text"/>
      <w:r w:rsidRPr="005626C9">
        <w:rPr>
          <w:bCs/>
          <w:sz w:val="8"/>
          <w:szCs w:val="8"/>
        </w:rPr>
        <w:fldChar w:fldCharType="begin"/>
      </w:r>
      <w:r w:rsidRPr="005626C9">
        <w:rPr>
          <w:bCs/>
          <w:sz w:val="8"/>
          <w:szCs w:val="8"/>
        </w:rPr>
        <w:instrText xml:space="preserve"> HYPERLINK "https://muse.jhu.edu/article/659880" \l "b8" </w:instrText>
      </w:r>
      <w:r w:rsidRPr="005626C9">
        <w:rPr>
          <w:bCs/>
          <w:sz w:val="8"/>
          <w:szCs w:val="8"/>
        </w:rPr>
      </w:r>
      <w:r w:rsidRPr="005626C9">
        <w:rPr>
          <w:bCs/>
          <w:sz w:val="8"/>
          <w:szCs w:val="8"/>
        </w:rPr>
        <w:fldChar w:fldCharType="separate"/>
      </w:r>
      <w:r w:rsidRPr="005626C9">
        <w:rPr>
          <w:rStyle w:val="Hyperlink"/>
          <w:bCs/>
          <w:sz w:val="8"/>
          <w:szCs w:val="8"/>
        </w:rPr>
        <w:t>William Connolly (2002: 30)</w:t>
      </w:r>
      <w:r w:rsidRPr="005626C9">
        <w:rPr>
          <w:bCs/>
          <w:sz w:val="8"/>
          <w:szCs w:val="8"/>
        </w:rPr>
        <w:fldChar w:fldCharType="end"/>
      </w:r>
      <w:bookmarkEnd w:id="7"/>
      <w:r w:rsidRPr="005626C9">
        <w:rPr>
          <w:bCs/>
          <w:sz w:val="8"/>
          <w:szCs w:val="8"/>
        </w:rPr>
        <w:t xml:space="preserve"> names it. Humans develop a pleasurable sense of self and ontological boundaries/plenitude (differentiation) by using the commodity's interchangeable and replaceable condition to shore up their uniqueness, or the "incommunicable nature" of humanity that Possenti describes. </w:t>
      </w:r>
      <w:bookmarkStart w:id="8" w:name="b14-text"/>
      <w:r w:rsidRPr="005626C9">
        <w:rPr>
          <w:bCs/>
          <w:sz w:val="8"/>
          <w:szCs w:val="8"/>
        </w:rPr>
        <w:fldChar w:fldCharType="begin"/>
      </w:r>
      <w:r w:rsidRPr="005626C9">
        <w:rPr>
          <w:bCs/>
          <w:sz w:val="8"/>
          <w:szCs w:val="8"/>
        </w:rPr>
        <w:instrText xml:space="preserve"> HYPERLINK "https://muse.jhu.edu/article/659880" \l "b14" </w:instrText>
      </w:r>
      <w:r w:rsidRPr="005626C9">
        <w:rPr>
          <w:bCs/>
          <w:sz w:val="8"/>
          <w:szCs w:val="8"/>
        </w:rPr>
      </w:r>
      <w:r w:rsidRPr="005626C9">
        <w:rPr>
          <w:bCs/>
          <w:sz w:val="8"/>
          <w:szCs w:val="8"/>
        </w:rPr>
        <w:fldChar w:fldCharType="separate"/>
      </w:r>
      <w:r w:rsidRPr="005626C9">
        <w:rPr>
          <w:rStyle w:val="Hyperlink"/>
          <w:bCs/>
          <w:sz w:val="8"/>
          <w:szCs w:val="8"/>
        </w:rPr>
        <w:t>Said-iya Hartman (1997: 21)</w:t>
      </w:r>
      <w:r w:rsidRPr="005626C9">
        <w:rPr>
          <w:bCs/>
          <w:sz w:val="8"/>
          <w:szCs w:val="8"/>
        </w:rPr>
        <w:fldChar w:fldCharType="end"/>
      </w:r>
      <w:bookmarkEnd w:id="8"/>
      <w:r w:rsidRPr="005626C9">
        <w:rPr>
          <w:bCs/>
          <w:sz w:val="8"/>
          <w:szCs w:val="8"/>
        </w:rPr>
        <w:t xml:space="preserve"> meditates on this ontological usage of black commodities and suggests: The relation between pleasure and the possession of slave property, in both the figurative and literal senses, can be explained in part by the fungibility of the slave — that is, the joy made possible by virtue of the replaceability and interchangeability endemic to the commodity — and by the extensive capacities of property — that is, the augmentation of the master subject through his embodiment in external objects and persons. Put differently, 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 </w:t>
      </w:r>
      <w:hyperlink r:id="rId7" w:anchor="b26" w:history="1">
        <w:r w:rsidRPr="005626C9">
          <w:rPr>
            <w:rStyle w:val="Hyperlink"/>
            <w:bCs/>
            <w:sz w:val="8"/>
            <w:szCs w:val="8"/>
          </w:rPr>
          <w:t>Spillers (2003: 206)</w:t>
        </w:r>
      </w:hyperlink>
      <w:r w:rsidRPr="005626C9">
        <w:rPr>
          <w:bCs/>
          <w:sz w:val="8"/>
          <w:szCs w:val="8"/>
        </w:rPr>
        <w:t xml:space="preserve"> reminds us that the captive "is reduced to a thing, to being for the captor." Reduction not only to a thing but reduction to being for the captor indicates that this reduction serves an ontological function, not merely an economic one. To "be" for the captor — to serve as an empty, abstract, and abject vessel for the other's self-actualization, pleasure, and self-constitution — is a function of the black commodity that is necessary for human uniqueness, self-possession, and self-reflection. This, then, is the ultimate scandal or ontological violation of the New World: black flesh is reduced to devastating sameness and interchangeability (fungibility). The violence of captivity expelled the African from Difference, or the Symbolic — the order of differentiating subjects — and relegated it to the vacuous space of undifferentiation. This is a space outside the differentiating function of the Father's Name and his Law, rendering the captive a pure object — a body without flesh (if we read </w:t>
      </w:r>
      <w:bookmarkStart w:id="9" w:name="b10-text"/>
      <w:r w:rsidRPr="005626C9">
        <w:rPr>
          <w:bCs/>
          <w:sz w:val="8"/>
          <w:szCs w:val="8"/>
        </w:rPr>
        <w:fldChar w:fldCharType="begin"/>
      </w:r>
      <w:r w:rsidRPr="005626C9">
        <w:rPr>
          <w:bCs/>
          <w:sz w:val="8"/>
          <w:szCs w:val="8"/>
        </w:rPr>
        <w:instrText xml:space="preserve"> HYPERLINK "https://muse.jhu.edu/article/659880" \l "b10" </w:instrText>
      </w:r>
      <w:r w:rsidRPr="005626C9">
        <w:rPr>
          <w:bCs/>
          <w:sz w:val="8"/>
          <w:szCs w:val="8"/>
        </w:rPr>
      </w:r>
      <w:r w:rsidRPr="005626C9">
        <w:rPr>
          <w:bCs/>
          <w:sz w:val="8"/>
          <w:szCs w:val="8"/>
        </w:rPr>
        <w:fldChar w:fldCharType="separate"/>
      </w:r>
      <w:r w:rsidRPr="005626C9">
        <w:rPr>
          <w:rStyle w:val="Hyperlink"/>
          <w:bCs/>
          <w:sz w:val="8"/>
          <w:szCs w:val="8"/>
        </w:rPr>
        <w:t>Deleuze and Guattari 2004</w:t>
      </w:r>
      <w:r w:rsidRPr="005626C9">
        <w:rPr>
          <w:bCs/>
          <w:sz w:val="8"/>
          <w:szCs w:val="8"/>
        </w:rPr>
        <w:fldChar w:fldCharType="end"/>
      </w:r>
      <w:bookmarkEnd w:id="9"/>
      <w:r w:rsidRPr="005626C9">
        <w:rPr>
          <w:bCs/>
          <w:sz w:val="8"/>
          <w:szCs w:val="8"/>
        </w:rPr>
        <w:t xml:space="preserve"> through </w:t>
      </w:r>
      <w:hyperlink r:id="rId8" w:anchor="b26" w:history="1">
        <w:r w:rsidRPr="005626C9">
          <w:rPr>
            <w:rStyle w:val="Hyperlink"/>
            <w:bCs/>
            <w:sz w:val="8"/>
            <w:szCs w:val="8"/>
          </w:rPr>
          <w:t>Spillers 2003</w:t>
        </w:r>
      </w:hyperlink>
      <w:r w:rsidRPr="005626C9">
        <w:rPr>
          <w:bCs/>
          <w:sz w:val="8"/>
          <w:szCs w:val="8"/>
        </w:rPr>
        <w:t>).</w:t>
      </w:r>
      <w:bookmarkStart w:id="10" w:name="f10-text"/>
      <w:r w:rsidRPr="005626C9">
        <w:rPr>
          <w:bCs/>
          <w:sz w:val="8"/>
          <w:szCs w:val="8"/>
        </w:rPr>
        <w:fldChar w:fldCharType="begin"/>
      </w:r>
      <w:r w:rsidRPr="005626C9">
        <w:rPr>
          <w:bCs/>
          <w:sz w:val="8"/>
          <w:szCs w:val="8"/>
        </w:rPr>
        <w:instrText xml:space="preserve"> HYPERLINK "https://muse.jhu.edu/article/659880" \l "f10" </w:instrText>
      </w:r>
      <w:r w:rsidRPr="005626C9">
        <w:rPr>
          <w:bCs/>
          <w:sz w:val="8"/>
          <w:szCs w:val="8"/>
        </w:rPr>
      </w:r>
      <w:r w:rsidRPr="005626C9">
        <w:rPr>
          <w:bCs/>
          <w:sz w:val="8"/>
          <w:szCs w:val="8"/>
        </w:rPr>
        <w:fldChar w:fldCharType="separate"/>
      </w:r>
      <w:r w:rsidRPr="005626C9">
        <w:rPr>
          <w:rStyle w:val="Hyperlink"/>
          <w:bCs/>
          <w:sz w:val="8"/>
          <w:szCs w:val="8"/>
        </w:rPr>
        <w:t>10</w:t>
      </w:r>
      <w:r w:rsidRPr="005626C9">
        <w:rPr>
          <w:bCs/>
          <w:sz w:val="8"/>
          <w:szCs w:val="8"/>
        </w:rPr>
        <w:fldChar w:fldCharType="end"/>
      </w:r>
      <w:bookmarkEnd w:id="10"/>
      <w:r w:rsidRPr="005626C9">
        <w:rPr>
          <w:bCs/>
          <w:sz w:val="8"/>
          <w:szCs w:val="8"/>
        </w:rPr>
        <w:t xml:space="preserve"> This body becomes, as </w:t>
      </w:r>
      <w:bookmarkStart w:id="11" w:name="b26-text"/>
      <w:r w:rsidRPr="005626C9">
        <w:rPr>
          <w:bCs/>
          <w:sz w:val="8"/>
          <w:szCs w:val="8"/>
        </w:rPr>
        <w:fldChar w:fldCharType="begin"/>
      </w:r>
      <w:r w:rsidRPr="005626C9">
        <w:rPr>
          <w:bCs/>
          <w:sz w:val="8"/>
          <w:szCs w:val="8"/>
        </w:rPr>
        <w:instrText xml:space="preserve"> HYPERLINK "https://muse.jhu.edu/article/659880" \l "b26" </w:instrText>
      </w:r>
      <w:r w:rsidRPr="005626C9">
        <w:rPr>
          <w:bCs/>
          <w:sz w:val="8"/>
          <w:szCs w:val="8"/>
        </w:rPr>
      </w:r>
      <w:r w:rsidRPr="005626C9">
        <w:rPr>
          <w:bCs/>
          <w:sz w:val="8"/>
          <w:szCs w:val="8"/>
        </w:rPr>
        <w:fldChar w:fldCharType="separate"/>
      </w:r>
      <w:r w:rsidRPr="005626C9">
        <w:rPr>
          <w:rStyle w:val="Hyperlink"/>
          <w:bCs/>
          <w:sz w:val="8"/>
          <w:szCs w:val="8"/>
        </w:rPr>
        <w:t>Spillers (2003: 206)</w:t>
      </w:r>
      <w:r w:rsidRPr="005626C9">
        <w:rPr>
          <w:bCs/>
          <w:sz w:val="8"/>
          <w:szCs w:val="8"/>
        </w:rPr>
        <w:fldChar w:fldCharType="end"/>
      </w:r>
      <w:bookmarkEnd w:id="11"/>
      <w:r w:rsidRPr="005626C9">
        <w:rPr>
          <w:bCs/>
          <w:sz w:val="8"/>
          <w:szCs w:val="8"/>
        </w:rPr>
        <w:t xml:space="preserve"> reminds us, "a site of irresistible sensuality" for the captor, but because this body lacks subjectivity, it cannot desire but is, instead, desired on. We could suggest that desire and sensuality [End Page 398]become instruments of the ontological enterprise of human differentiation and self-constitution, and blackness is situated on this nexus between violence and sexuality — or what </w:t>
      </w:r>
      <w:bookmarkStart w:id="12" w:name="b25-text"/>
      <w:r w:rsidRPr="005626C9">
        <w:rPr>
          <w:bCs/>
          <w:sz w:val="8"/>
          <w:szCs w:val="8"/>
        </w:rPr>
        <w:fldChar w:fldCharType="begin"/>
      </w:r>
      <w:r w:rsidRPr="005626C9">
        <w:rPr>
          <w:bCs/>
          <w:sz w:val="8"/>
          <w:szCs w:val="8"/>
        </w:rPr>
        <w:instrText xml:space="preserve"> HYPERLINK "https://muse.jhu.edu/article/659880" \l "b25" </w:instrText>
      </w:r>
      <w:r w:rsidRPr="005626C9">
        <w:rPr>
          <w:bCs/>
          <w:sz w:val="8"/>
          <w:szCs w:val="8"/>
        </w:rPr>
      </w:r>
      <w:r w:rsidRPr="005626C9">
        <w:rPr>
          <w:bCs/>
          <w:sz w:val="8"/>
          <w:szCs w:val="8"/>
        </w:rPr>
        <w:fldChar w:fldCharType="separate"/>
      </w:r>
      <w:r w:rsidRPr="005626C9">
        <w:rPr>
          <w:rStyle w:val="Hyperlink"/>
          <w:bCs/>
          <w:sz w:val="8"/>
          <w:szCs w:val="8"/>
        </w:rPr>
        <w:t>Jared Sexton (2008: 9)</w:t>
      </w:r>
      <w:r w:rsidRPr="005626C9">
        <w:rPr>
          <w:bCs/>
          <w:sz w:val="8"/>
          <w:szCs w:val="8"/>
        </w:rPr>
        <w:fldChar w:fldCharType="end"/>
      </w:r>
      <w:bookmarkEnd w:id="12"/>
      <w:r w:rsidRPr="005626C9">
        <w:rPr>
          <w:bCs/>
          <w:sz w:val="8"/>
          <w:szCs w:val="8"/>
        </w:rPr>
        <w:t xml:space="preserve"> would call an antiblack libidinal economy.</w:t>
      </w:r>
      <w:bookmarkStart w:id="13" w:name="f11-text"/>
      <w:r w:rsidRPr="005626C9">
        <w:rPr>
          <w:bCs/>
          <w:sz w:val="8"/>
          <w:szCs w:val="8"/>
        </w:rPr>
        <w:fldChar w:fldCharType="begin"/>
      </w:r>
      <w:r w:rsidRPr="005626C9">
        <w:rPr>
          <w:bCs/>
          <w:sz w:val="8"/>
          <w:szCs w:val="8"/>
        </w:rPr>
        <w:instrText xml:space="preserve"> HYPERLINK "https://muse.jhu.edu/article/659880" \l "f11" </w:instrText>
      </w:r>
      <w:r w:rsidRPr="005626C9">
        <w:rPr>
          <w:bCs/>
          <w:sz w:val="8"/>
          <w:szCs w:val="8"/>
        </w:rPr>
      </w:r>
      <w:r w:rsidRPr="005626C9">
        <w:rPr>
          <w:bCs/>
          <w:sz w:val="8"/>
          <w:szCs w:val="8"/>
        </w:rPr>
        <w:fldChar w:fldCharType="separate"/>
      </w:r>
      <w:r w:rsidRPr="005626C9">
        <w:rPr>
          <w:rStyle w:val="Hyperlink"/>
          <w:bCs/>
          <w:sz w:val="8"/>
          <w:szCs w:val="8"/>
        </w:rPr>
        <w:t>11</w:t>
      </w:r>
      <w:r w:rsidRPr="005626C9">
        <w:rPr>
          <w:bCs/>
          <w:sz w:val="8"/>
          <w:szCs w:val="8"/>
        </w:rPr>
        <w:fldChar w:fldCharType="end"/>
      </w:r>
      <w:bookmarkEnd w:id="13"/>
      <w:r w:rsidRPr="005626C9">
        <w:rPr>
          <w:bCs/>
          <w:sz w:val="10"/>
        </w:rPr>
        <w:t xml:space="preserve"> For Afro-pessimists, the space of difference is the site of extreme violence that is subtended by an interdiction on difference or humanity, which characterizes the condition of blackness in modernity. Whereas the space of human difference allows for the proliferation of identities and subjectivities, fungibility homogenizes blackness such that identities and subjectivities are absent. When Wilderson (2010: 84) argues that “violence is a matrix of (im)possibility, a paradigm for ontology,” we understand that differentiating violence is absolutely essential (“possible”) for the constitution of the self, and gratuitous violence (violence not predicated on transgression but simply on being black) is necessary to maintain the formation of homogeneity that defines fungible blackness. Thus the matrix of violence within which the “Gay Nigger #1” is placed constitutes an “impossibility,” precisely because the matrix cannot accommodate this being and it conceals the surplus, which exceeds violence as a matrix. Ontology and violence, for the black object, are mutually constitutive and indissociable. Differentiating violence, however, might also characterize the violence itself, for humans employ different forms of violence to constitute themselves—we have given names to these forms of violence within the Symbolic such as “sexism,” “ableism,” and “heterosexism,” among many others. We might suggest that different forms of violence are used to constitute different aspects of human uniqueness. But differentiation raises peculiar issues for Afro-pessimism: Is the gratuitous violence that produces the fungible commodity monolithic? Do we characterize all violence against the fungible object as “antiblackness,” or are commodities cut differently by the differentiating violence the human uses to differentiate its self? If the fungible object is interchangeable, is the violence that it experiences unquestionably interchangeable with other objects as well? How do we conceptualize “violence” for which the matrix of understating (humanism) is inadequate? These inquiries present a problem for Afro-pessimism that it must theorize through to understand </w:t>
      </w:r>
      <w:r w:rsidRPr="005626C9">
        <w:rPr>
          <w:bCs/>
          <w:highlight w:val="yellow"/>
          <w:u w:val="single"/>
        </w:rPr>
        <w:t>Steen</w:t>
      </w:r>
      <w:r w:rsidRPr="005626C9">
        <w:rPr>
          <w:bCs/>
          <w:u w:val="single"/>
        </w:rPr>
        <w:t xml:space="preserve"> </w:t>
      </w:r>
      <w:r w:rsidRPr="005626C9">
        <w:rPr>
          <w:bCs/>
          <w:sz w:val="10"/>
        </w:rPr>
        <w:t xml:space="preserve">Fenrich (and other black beings). The “Gay Nigger #1” </w:t>
      </w:r>
      <w:r w:rsidRPr="005626C9">
        <w:rPr>
          <w:bCs/>
          <w:highlight w:val="yellow"/>
          <w:u w:val="single"/>
        </w:rPr>
        <w:t xml:space="preserve">is </w:t>
      </w:r>
      <w:r w:rsidRPr="005626C9">
        <w:rPr>
          <w:bCs/>
          <w:u w:val="single"/>
        </w:rPr>
        <w:t xml:space="preserve">certainly </w:t>
      </w:r>
      <w:r w:rsidRPr="005626C9">
        <w:rPr>
          <w:bCs/>
          <w:highlight w:val="yellow"/>
          <w:u w:val="single"/>
        </w:rPr>
        <w:t>the target of gratuitous violence,</w:t>
      </w:r>
      <w:r w:rsidRPr="005626C9">
        <w:rPr>
          <w:bCs/>
          <w:u w:val="single"/>
        </w:rPr>
        <w:t xml:space="preserve"> vicious antiblack formations</w:t>
      </w:r>
      <w:r w:rsidRPr="005626C9">
        <w:rPr>
          <w:bCs/>
          <w:sz w:val="10"/>
        </w:rPr>
        <w:t xml:space="preserve">, </w:t>
      </w:r>
      <w:r w:rsidRPr="005626C9">
        <w:rPr>
          <w:bCs/>
          <w:highlight w:val="yellow"/>
          <w:u w:val="single"/>
        </w:rPr>
        <w:t>but in Afro-pessimism the violence</w:t>
      </w:r>
      <w:r w:rsidRPr="005626C9">
        <w:rPr>
          <w:bCs/>
          <w:u w:val="single"/>
        </w:rPr>
        <w:t xml:space="preserve"> that </w:t>
      </w:r>
      <w:r w:rsidRPr="005626C9">
        <w:rPr>
          <w:bCs/>
          <w:highlight w:val="yellow"/>
          <w:u w:val="single"/>
        </w:rPr>
        <w:t>we docket as “antigay”</w:t>
      </w:r>
      <w:r w:rsidRPr="005626C9">
        <w:rPr>
          <w:bCs/>
          <w:u w:val="single"/>
        </w:rPr>
        <w:t xml:space="preserve"> or heterosexist</w:t>
      </w:r>
      <w:r w:rsidRPr="005626C9">
        <w:rPr>
          <w:bCs/>
          <w:sz w:val="10"/>
        </w:rPr>
        <w:t xml:space="preserve"> violence </w:t>
      </w:r>
      <w:r w:rsidRPr="005626C9">
        <w:rPr>
          <w:bCs/>
          <w:highlight w:val="yellow"/>
          <w:u w:val="single"/>
        </w:rPr>
        <w:t>gets subsumed</w:t>
      </w:r>
      <w:r w:rsidRPr="005626C9">
        <w:rPr>
          <w:bCs/>
          <w:u w:val="single"/>
        </w:rPr>
        <w:t xml:space="preserve"> implicitly </w:t>
      </w:r>
      <w:r w:rsidRPr="005626C9">
        <w:rPr>
          <w:bCs/>
          <w:highlight w:val="yellow"/>
          <w:u w:val="single"/>
        </w:rPr>
        <w:t>under</w:t>
      </w:r>
      <w:r w:rsidRPr="005626C9">
        <w:rPr>
          <w:bCs/>
          <w:u w:val="single"/>
        </w:rPr>
        <w:t xml:space="preserve"> the banner of </w:t>
      </w:r>
      <w:r w:rsidRPr="005626C9">
        <w:rPr>
          <w:bCs/>
          <w:highlight w:val="yellow"/>
          <w:u w:val="single"/>
        </w:rPr>
        <w:t xml:space="preserve">antiblackness because </w:t>
      </w:r>
      <w:r w:rsidRPr="005626C9">
        <w:rPr>
          <w:bCs/>
          <w:u w:val="single"/>
        </w:rPr>
        <w:t xml:space="preserve">the fungible </w:t>
      </w:r>
      <w:r w:rsidRPr="005626C9">
        <w:rPr>
          <w:bCs/>
          <w:highlight w:val="yellow"/>
          <w:u w:val="single"/>
        </w:rPr>
        <w:t>black is placed outside difference</w:t>
      </w:r>
      <w:r w:rsidRPr="005626C9">
        <w:rPr>
          <w:bCs/>
          <w:sz w:val="10"/>
        </w:rPr>
        <w:t xml:space="preserve"> and identity. </w:t>
      </w:r>
      <w:r w:rsidRPr="005626C9">
        <w:rPr>
          <w:bCs/>
          <w:u w:val="single"/>
        </w:rPr>
        <w:t>And since antigay violence targets humans with a uniqueness and individuality that we call “gay,” blacks become disqualified from the human identity “gay,” and consequently, antigay violence would become somewhat of a misnomer</w:t>
      </w:r>
      <w:r w:rsidRPr="005626C9">
        <w:rPr>
          <w:bCs/>
          <w:sz w:val="10"/>
        </w:rPr>
        <w:t xml:space="preserve"> to describe Steen’s murder, since the black is excluded from this identity. </w:t>
      </w:r>
      <w:r w:rsidRPr="005626C9">
        <w:rPr>
          <w:bCs/>
          <w:u w:val="single"/>
        </w:rPr>
        <w:t xml:space="preserve">Thus </w:t>
      </w:r>
      <w:r w:rsidRPr="005626C9">
        <w:rPr>
          <w:bCs/>
          <w:highlight w:val="yellow"/>
          <w:u w:val="single"/>
        </w:rPr>
        <w:t xml:space="preserve">we are without a grammar to describe the uniqueness of </w:t>
      </w:r>
      <w:r w:rsidRPr="005626C9">
        <w:rPr>
          <w:bCs/>
          <w:u w:val="single"/>
        </w:rPr>
        <w:t xml:space="preserve">this </w:t>
      </w:r>
      <w:r w:rsidRPr="005626C9">
        <w:rPr>
          <w:bCs/>
          <w:highlight w:val="yellow"/>
          <w:u w:val="single"/>
        </w:rPr>
        <w:t xml:space="preserve">brutality, </w:t>
      </w:r>
      <w:r w:rsidRPr="005626C9">
        <w:rPr>
          <w:bCs/>
          <w:u w:val="single"/>
        </w:rPr>
        <w:t xml:space="preserve">and it is </w:t>
      </w:r>
      <w:r w:rsidRPr="005626C9">
        <w:rPr>
          <w:bCs/>
          <w:highlight w:val="yellow"/>
          <w:u w:val="single"/>
        </w:rPr>
        <w:t>more than antiblackness—a surplus</w:t>
      </w:r>
      <w:r w:rsidRPr="005626C9">
        <w:rPr>
          <w:bCs/>
          <w:u w:val="single"/>
        </w:rPr>
        <w:t xml:space="preserve"> </w:t>
      </w:r>
      <w:r w:rsidRPr="005626C9">
        <w:rPr>
          <w:bCs/>
          <w:highlight w:val="yellow"/>
          <w:u w:val="single"/>
        </w:rPr>
        <w:t>violence</w:t>
      </w:r>
      <w:r w:rsidRPr="005626C9">
        <w:rPr>
          <w:bCs/>
          <w:u w:val="single"/>
        </w:rPr>
        <w:t xml:space="preserve"> to antiblackness</w:t>
      </w:r>
      <w:r w:rsidRPr="005626C9">
        <w:rPr>
          <w:bCs/>
          <w:sz w:val="10"/>
        </w:rPr>
        <w:t xml:space="preserve">. </w:t>
      </w:r>
      <w:r w:rsidRPr="005626C9">
        <w:rPr>
          <w:bCs/>
          <w:highlight w:val="yellow"/>
          <w:u w:val="single"/>
        </w:rPr>
        <w:t>By disregarding the</w:t>
      </w:r>
      <w:r w:rsidRPr="005626C9">
        <w:rPr>
          <w:bCs/>
          <w:u w:val="single"/>
        </w:rPr>
        <w:t xml:space="preserve"> </w:t>
      </w:r>
      <w:r w:rsidRPr="005626C9">
        <w:rPr>
          <w:bCs/>
          <w:highlight w:val="yellow"/>
          <w:u w:val="single"/>
        </w:rPr>
        <w:t xml:space="preserve">humanist term </w:t>
      </w:r>
      <w:r w:rsidRPr="005626C9">
        <w:rPr>
          <w:bCs/>
          <w:u w:val="single"/>
        </w:rPr>
        <w:t xml:space="preserve">gay, </w:t>
      </w:r>
      <w:r w:rsidRPr="005626C9">
        <w:rPr>
          <w:bCs/>
          <w:highlight w:val="yellow"/>
          <w:u w:val="single"/>
        </w:rPr>
        <w:t>we simplify the complexity of the violence</w:t>
      </w:r>
      <w:r w:rsidRPr="005626C9">
        <w:rPr>
          <w:bCs/>
          <w:u w:val="single"/>
        </w:rPr>
        <w:t xml:space="preserve"> </w:t>
      </w:r>
      <w:r w:rsidRPr="005626C9">
        <w:rPr>
          <w:bCs/>
          <w:sz w:val="10"/>
        </w:rPr>
        <w:t xml:space="preserve">that constitutes the “Gay Nigger #1,” </w:t>
      </w:r>
      <w:r w:rsidRPr="005626C9">
        <w:rPr>
          <w:bCs/>
          <w:u w:val="single"/>
        </w:rPr>
        <w:t>and since violence is a matrix of ontology, the particularity of the violence this being experienced also speaks to its ontological constitution.</w:t>
      </w:r>
      <w:r w:rsidRPr="005626C9">
        <w:rPr>
          <w:bCs/>
          <w:sz w:val="10"/>
        </w:rPr>
        <w:t xml:space="preserve"> Discussing cinema’s inability to comprehend or address blackness, </w:t>
      </w:r>
      <w:r w:rsidRPr="005626C9">
        <w:rPr>
          <w:bCs/>
          <w:u w:val="single"/>
        </w:rPr>
        <w:t>Wilderson</w:t>
      </w:r>
      <w:r w:rsidRPr="005626C9">
        <w:rPr>
          <w:bCs/>
          <w:sz w:val="10"/>
        </w:rPr>
        <w:t xml:space="preserve"> (2010: 281) avers: “In point of fact, the compositional effects of Heath’s cinematic frame are not available to the Black unless the Black has been structurally adjusted within the frame, made to appear as ‘man,’ ‘woman,’ ‘Proletarian,’ ‘child,’ ‘gay,’ or ‘straight,’ and so on. Such a structural adjustment makes the Black ‘palatable’ and allows for his or her cinematic ‘conversion [from] seen into scene’” (emphasis added). His </w:t>
      </w:r>
      <w:r w:rsidRPr="005626C9">
        <w:rPr>
          <w:bCs/>
          <w:u w:val="single"/>
        </w:rPr>
        <w:t>phenomenological</w:t>
      </w:r>
      <w:r w:rsidRPr="005626C9">
        <w:rPr>
          <w:bCs/>
          <w:sz w:val="10"/>
        </w:rPr>
        <w:t xml:space="preserve"> and existential </w:t>
      </w:r>
      <w:r w:rsidRPr="005626C9">
        <w:rPr>
          <w:bCs/>
          <w:u w:val="single"/>
        </w:rPr>
        <w:t>reading</w:t>
      </w:r>
      <w:r w:rsidRPr="005626C9">
        <w:rPr>
          <w:bCs/>
          <w:sz w:val="10"/>
        </w:rPr>
        <w:t xml:space="preserve"> </w:t>
      </w:r>
      <w:r w:rsidRPr="005626C9">
        <w:rPr>
          <w:bCs/>
          <w:u w:val="single"/>
        </w:rPr>
        <w:t>of cinema is not exclusive to cinema, however; for theoretical</w:t>
      </w:r>
      <w:r w:rsidRPr="005626C9">
        <w:rPr>
          <w:bCs/>
          <w:sz w:val="10"/>
        </w:rPr>
        <w:t xml:space="preserve"> and philosophical </w:t>
      </w:r>
      <w:r w:rsidRPr="005626C9">
        <w:rPr>
          <w:bCs/>
          <w:u w:val="single"/>
        </w:rPr>
        <w:t>discourses use structural adjustments to make the black appear as well. If the designator “gay” distorts the phenomenological</w:t>
      </w:r>
      <w:r w:rsidRPr="005626C9">
        <w:rPr>
          <w:bCs/>
          <w:sz w:val="10"/>
        </w:rPr>
        <w:t xml:space="preserve"> and existential </w:t>
      </w:r>
      <w:r w:rsidRPr="005626C9">
        <w:rPr>
          <w:bCs/>
          <w:u w:val="single"/>
        </w:rPr>
        <w:t>reality of blackness—that blackness really does not appear within the horizon of existing human entities and thus does not “exist” in the way we traditionally understand existence</w:t>
      </w:r>
      <w:r w:rsidRPr="005626C9">
        <w:rPr>
          <w:bCs/>
          <w:sz w:val="10"/>
        </w:rPr>
        <w:t xml:space="preserve">—then applying the term anti-gay violence to Steen’s brutalization would be an erroneous attempt to give him a phenomenology and existence where none exists following Wilderson’s logic. It also throws us into a conceptual crisis because </w:t>
      </w:r>
      <w:r w:rsidRPr="005626C9">
        <w:rPr>
          <w:bCs/>
          <w:u w:val="single"/>
        </w:rPr>
        <w:t>the violence</w:t>
      </w:r>
      <w:r w:rsidRPr="005626C9">
        <w:rPr>
          <w:bCs/>
          <w:sz w:val="10"/>
        </w:rPr>
        <w:t xml:space="preserve"> directed against the “Gay Nigger #1</w:t>
      </w:r>
      <w:r w:rsidRPr="005626C9">
        <w:rPr>
          <w:bCs/>
          <w:u w:val="single"/>
        </w:rPr>
        <w:t xml:space="preserve">” is inconceivable </w:t>
      </w:r>
      <w:r w:rsidRPr="005626C9">
        <w:rPr>
          <w:bCs/>
          <w:sz w:val="10"/>
        </w:rPr>
        <w:t xml:space="preserve">and inarticulate </w:t>
      </w:r>
      <w:r w:rsidRPr="005626C9">
        <w:rPr>
          <w:bCs/>
          <w:u w:val="single"/>
        </w:rPr>
        <w:t>within Afropessimistic logics</w:t>
      </w:r>
      <w:r w:rsidRPr="005626C9">
        <w:rPr>
          <w:bCs/>
          <w:sz w:val="10"/>
        </w:rPr>
        <w:t xml:space="preserve"> (although the violence against the “Nigger” at least has a grammar under the sign “antiblack”). </w:t>
      </w:r>
      <w:r w:rsidRPr="005626C9">
        <w:rPr>
          <w:bCs/>
          <w:u w:val="single"/>
        </w:rPr>
        <w:t xml:space="preserve">Put differently, </w:t>
      </w:r>
      <w:r w:rsidRPr="005626C9">
        <w:rPr>
          <w:bCs/>
          <w:highlight w:val="yellow"/>
          <w:u w:val="single"/>
        </w:rPr>
        <w:t>we lose something</w:t>
      </w:r>
      <w:r w:rsidRPr="005626C9">
        <w:rPr>
          <w:bCs/>
          <w:sz w:val="10"/>
        </w:rPr>
        <w:t xml:space="preserve"> (whatever this something “is”) </w:t>
      </w:r>
      <w:r w:rsidRPr="005626C9">
        <w:rPr>
          <w:bCs/>
          <w:u w:val="single"/>
        </w:rPr>
        <w:t>under the banner “fungibility</w:t>
      </w:r>
      <w:r w:rsidRPr="005626C9">
        <w:rPr>
          <w:bCs/>
          <w:highlight w:val="yellow"/>
          <w:u w:val="single"/>
        </w:rPr>
        <w:t>” when the particular violence that Steen, and others</w:t>
      </w:r>
      <w:r w:rsidRPr="005626C9">
        <w:rPr>
          <w:bCs/>
          <w:u w:val="single"/>
        </w:rPr>
        <w:t xml:space="preserve"> </w:t>
      </w:r>
      <w:r w:rsidRPr="005626C9">
        <w:rPr>
          <w:bCs/>
          <w:sz w:val="10"/>
        </w:rPr>
        <w:t xml:space="preserve">structured similarly, </w:t>
      </w:r>
      <w:r w:rsidRPr="005626C9">
        <w:rPr>
          <w:bCs/>
          <w:highlight w:val="yellow"/>
          <w:u w:val="single"/>
        </w:rPr>
        <w:t>experienced is broadly characterized as antiblackness</w:t>
      </w:r>
      <w:r w:rsidRPr="005626C9">
        <w:rPr>
          <w:bCs/>
          <w:sz w:val="10"/>
        </w:rPr>
        <w:t xml:space="preserve">. How do we then understand the “Gay Nigger #1” philosophically and theoretically within Afro-pessimistic discourse? </w:t>
      </w:r>
      <w:r w:rsidRPr="005626C9">
        <w:rPr>
          <w:bCs/>
          <w:u w:val="single"/>
        </w:rPr>
        <w:t xml:space="preserve">Are antiblack violence and antiqueer violence indissociable? And if they are indissociable, </w:t>
      </w:r>
      <w:r w:rsidRPr="005626C9">
        <w:rPr>
          <w:bCs/>
          <w:highlight w:val="yellow"/>
          <w:u w:val="single"/>
        </w:rPr>
        <w:t>why are some black commodities the targets of “anti-gay” violence and other</w:t>
      </w:r>
      <w:r w:rsidRPr="005626C9">
        <w:rPr>
          <w:bCs/>
          <w:u w:val="single"/>
        </w:rPr>
        <w:t xml:space="preserve"> black commodities are </w:t>
      </w:r>
      <w:r w:rsidRPr="005626C9">
        <w:rPr>
          <w:bCs/>
          <w:highlight w:val="yellow"/>
          <w:u w:val="single"/>
        </w:rPr>
        <w:t>not?</w:t>
      </w:r>
      <w:r w:rsidRPr="005626C9">
        <w:rPr>
          <w:bCs/>
          <w:sz w:val="10"/>
        </w:rPr>
        <w:t xml:space="preserve"> If antiblack violence serves as the unifying ground of fungible commodities, then differentiating violence might just fracture this commodity, such that it is interchangeable on one register (antiblackness) but not on another. The problem space that opens this article circulates around these inquiries as it concerns the “Gay Nigger #1.” In essence, this problem space is nothing more than the double bind of humanism that lingers despite our investment in invali- dating and disarming it. To avoid the “structural adjustment” that many scholars rely on to incorporate blacks into the fold of humanism and its liberal narratives, </w:t>
      </w:r>
      <w:r w:rsidRPr="005626C9">
        <w:rPr>
          <w:bCs/>
          <w:highlight w:val="yellow"/>
          <w:u w:val="single"/>
        </w:rPr>
        <w:t>Afro-pessimists have rejected</w:t>
      </w:r>
      <w:r w:rsidRPr="005626C9">
        <w:rPr>
          <w:bCs/>
          <w:sz w:val="10"/>
        </w:rPr>
        <w:t xml:space="preserve">, to the extent that we can reject, this </w:t>
      </w:r>
      <w:r w:rsidRPr="005626C9">
        <w:rPr>
          <w:bCs/>
          <w:u w:val="single"/>
        </w:rPr>
        <w:t>humanism and its structural adjustment</w:t>
      </w:r>
      <w:r w:rsidRPr="005626C9">
        <w:rPr>
          <w:bCs/>
          <w:sz w:val="10"/>
        </w:rPr>
        <w:t xml:space="preserve">. </w:t>
      </w:r>
      <w:r w:rsidRPr="005626C9">
        <w:rPr>
          <w:bCs/>
          <w:u w:val="single"/>
        </w:rPr>
        <w:t xml:space="preserve">In the vacuous space of undifferentiation, </w:t>
      </w:r>
      <w:r w:rsidRPr="005626C9">
        <w:rPr>
          <w:bCs/>
          <w:highlight w:val="yellow"/>
          <w:u w:val="single"/>
        </w:rPr>
        <w:t>differences such as</w:t>
      </w:r>
      <w:r w:rsidRPr="005626C9">
        <w:rPr>
          <w:bCs/>
          <w:u w:val="single"/>
        </w:rPr>
        <w:t xml:space="preserve"> “</w:t>
      </w:r>
      <w:r w:rsidRPr="005626C9">
        <w:rPr>
          <w:bCs/>
          <w:highlight w:val="yellow"/>
          <w:u w:val="single"/>
        </w:rPr>
        <w:t>gender</w:t>
      </w:r>
      <w:r w:rsidRPr="005626C9">
        <w:rPr>
          <w:bCs/>
          <w:u w:val="single"/>
        </w:rPr>
        <w:t>,” “sexuality,” “</w:t>
      </w:r>
      <w:r w:rsidRPr="005626C9">
        <w:rPr>
          <w:bCs/>
          <w:highlight w:val="yellow"/>
          <w:u w:val="single"/>
        </w:rPr>
        <w:t>ability</w:t>
      </w:r>
      <w:r w:rsidRPr="005626C9">
        <w:rPr>
          <w:bCs/>
          <w:u w:val="single"/>
        </w:rPr>
        <w:t xml:space="preserve">,” and so forth are also rejected because they belong to the human and not the fungible commodity. </w:t>
      </w:r>
      <w:r w:rsidRPr="005626C9">
        <w:rPr>
          <w:bCs/>
          <w:highlight w:val="yellow"/>
          <w:u w:val="single"/>
        </w:rPr>
        <w:t>But this</w:t>
      </w:r>
      <w:r w:rsidRPr="005626C9">
        <w:rPr>
          <w:bCs/>
          <w:u w:val="single"/>
        </w:rPr>
        <w:t xml:space="preserve"> rejection </w:t>
      </w:r>
      <w:r w:rsidRPr="005626C9">
        <w:rPr>
          <w:bCs/>
          <w:highlight w:val="yellow"/>
          <w:u w:val="single"/>
        </w:rPr>
        <w:t xml:space="preserve">leaves us without a way to understand the particularities of violence and the way this </w:t>
      </w:r>
      <w:r w:rsidRPr="005626C9">
        <w:rPr>
          <w:bCs/>
          <w:u w:val="single"/>
        </w:rPr>
        <w:t xml:space="preserve">particular violence </w:t>
      </w:r>
      <w:r w:rsidRPr="005626C9">
        <w:rPr>
          <w:bCs/>
          <w:highlight w:val="yellow"/>
          <w:u w:val="single"/>
        </w:rPr>
        <w:t>constitutes ontology</w:t>
      </w:r>
      <w:r w:rsidRPr="005626C9">
        <w:rPr>
          <w:bCs/>
          <w:u w:val="single"/>
        </w:rPr>
        <w:t>. Thus, the “black gay,” the black lesbian</w:t>
      </w:r>
      <w:r w:rsidRPr="005626C9">
        <w:rPr>
          <w:bCs/>
          <w:sz w:val="10"/>
        </w:rPr>
        <w:t xml:space="preserve">, and the “black heterosexual” </w:t>
      </w:r>
      <w:r w:rsidRPr="005626C9">
        <w:rPr>
          <w:bCs/>
          <w:u w:val="single"/>
        </w:rPr>
        <w:t>object might bond over the pulverizing technologies of antiblack violence, but fracture around antiqueer violence.</w:t>
      </w:r>
      <w:r w:rsidRPr="005626C9">
        <w:rPr>
          <w:bCs/>
          <w:sz w:val="10"/>
        </w:rPr>
        <w:t xml:space="preserve"> </w:t>
      </w:r>
      <w:r w:rsidRPr="005626C9">
        <w:rPr>
          <w:bCs/>
          <w:u w:val="single"/>
        </w:rPr>
        <w:t>We lack a procedure to theorize this fracturing outside humanism.</w:t>
      </w:r>
      <w:r w:rsidRPr="005626C9">
        <w:rPr>
          <w:bCs/>
          <w:sz w:val="10"/>
        </w:rPr>
        <w:t xml:space="preserve"> But, again, I am writing gay, lesbian, and heterosexual under erasure here to docket the double bind that this inquiry presents. Without the differentiating grammar of humanism, we are unable to talk about the fracturing between fungible commodities that renders some the targets of certain violence and others not. </w:t>
      </w:r>
      <w:r w:rsidRPr="005626C9">
        <w:rPr>
          <w:bCs/>
          <w:u w:val="single"/>
        </w:rPr>
        <w:t>Afro-pessimism becomes uncomfortably silent when confronted with issues of sexism experienced by black women and antiqueer violence</w:t>
      </w:r>
      <w:r w:rsidRPr="005626C9">
        <w:rPr>
          <w:bCs/>
          <w:sz w:val="10"/>
        </w:rPr>
        <w:t xml:space="preserve"> experienced by black gays or lesbians, for example, to avoid the performative contradiction. The assumption that antiblack violence will offer a theoretical/philosophical covering for these beings neglects the particularities of the violence experienced and the particularities of the fungible commodity that becomes the target of specific violence. If fungibility creates a blob of black commodities, certain sociopolitical violence cuts this blob into unthinkable parts—parts that we have yet to name or provide a sufficient grammar to describe. I would argue that this fracturing is significant if we take Wilderson’s (2010) argument seriously that “violence is a matrix of (im)possibility, a paradigm for ontology” because it speaks to the way that the fungible commodity is constituted through different procedures of violence, which cannot be easily subsumed under the banner “antiblackness.”  </w:t>
      </w:r>
      <w:r w:rsidRPr="005626C9">
        <w:rPr>
          <w:bCs/>
          <w:sz w:val="8"/>
          <w:szCs w:val="8"/>
        </w:rPr>
        <w:t xml:space="preserve">But scholars have attempted to reconcile blackness with sexual difference and sexual identity through logics of equivalence. This scholarship operates under what I call "the intersectional approach." Although this approach provides intellectual space for contemplating and representing sexual difference and sexual identity, it often does so precisely by way of a structural adjustment. Thus it enacts a performative contradiction (between blackness and humanism) that it either ignores or neglects. [End Page 401] The Intersectional Approach In "Near Life, Queer Death: Overkill and Ontological Capture," </w:t>
      </w:r>
      <w:hyperlink r:id="rId9" w:anchor="b28" w:history="1">
        <w:r w:rsidRPr="005626C9">
          <w:rPr>
            <w:rStyle w:val="Hyperlink"/>
            <w:bCs/>
            <w:sz w:val="8"/>
            <w:szCs w:val="8"/>
          </w:rPr>
          <w:t>Eric Stanley (2011)</w:t>
        </w:r>
      </w:hyperlink>
      <w:r w:rsidRPr="005626C9">
        <w:rPr>
          <w:bCs/>
          <w:sz w:val="8"/>
          <w:szCs w:val="8"/>
        </w:rPr>
        <w:t xml:space="preserve"> provides a perspicacious reading of Steen's brutalization as "overkill." It is significant in that it provides a philosophical framework for understanding the particularity of the violence and the ontological implications of it. This is a violence that exceeds the logic of utility — a violence whose "end" is simply to reproduce the panicked pleasure that constitutes it. Physical death, then, is not sufficient satiation; even after the biological functioning of the body ceases (e.g., the heart stops, brain incapacitated, breathing stops), the aggressor continues to mutilate the body, postmortem, as ending "biological life" is not the real aim of this sadistic drive. This "surplus violence" attempts an impossible existential objective — "to push [queers] backward out of time, out of History, and into that which comes before," according to </w:t>
      </w:r>
      <w:hyperlink r:id="rId10" w:anchor="b28" w:history="1">
        <w:r w:rsidRPr="005626C9">
          <w:rPr>
            <w:rStyle w:val="Hyperlink"/>
            <w:bCs/>
            <w:sz w:val="8"/>
            <w:szCs w:val="8"/>
          </w:rPr>
          <w:t>Stanley (2011: 9)</w:t>
        </w:r>
      </w:hyperlink>
      <w:r w:rsidRPr="005626C9">
        <w:rPr>
          <w:bCs/>
          <w:sz w:val="8"/>
          <w:szCs w:val="8"/>
        </w:rPr>
        <w:t>. Given the impossibility of the existential "ends" that set this violence into motion, the brutality must continue past death, outside "the normative times of life and death," beyond utility and reason, and incessantly encircle the impossible object of its drive. Overkill, then, is the social materialization of the drive. It is surplus violence (and surplus pleasure) that is caught in the circuit of failure, and the disavowal of such a failure — where failure is registered as success — that is, each additional stab, laceration, puncture, and dismemberment, brings one "closer" to achieving the unachievable. Thus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One simply cannot rely on "rational instruments" to resolve an irrational dilemma, especially when these very instruments depend on the destructive kernel of irrationality to sustain them. In other words, the horror of overkill is less the spectacular violence of mutilated flesh than that any "solution" or "corrective" to this problem would also have to reside beyond "the normative times of life and death" (</w:t>
      </w:r>
      <w:hyperlink r:id="rId11" w:anchor="b28" w:history="1">
        <w:r w:rsidRPr="005626C9">
          <w:rPr>
            <w:rStyle w:val="Hyperlink"/>
            <w:bCs/>
            <w:sz w:val="8"/>
            <w:szCs w:val="8"/>
          </w:rPr>
          <w:t>Stanley 2011: 9</w:t>
        </w:r>
      </w:hyperlink>
      <w:r w:rsidRPr="005626C9">
        <w:rPr>
          <w:bCs/>
          <w:sz w:val="8"/>
          <w:szCs w:val="8"/>
        </w:rPr>
        <w:t xml:space="preserve">) and outside reason itself. Overkill is the violence that sustains society, and without it, liberal democracy and its institutions would cease to exist. In thinking about Steen Keith Fenrich and the nonutilitarian "logic" of overkill, I want to pause at two passages in the essay. According to Stanley, "not all who might identify under the name queer experience the same relationship to violence. For sure, the overwhelming numbers of trans/queer people who are murdered in the United States are of color" (2). In the footnote accompanying this passage, [End Page 402] the National Coalition of Anti-Violence Programs claims that "of those murdered 79 percent were people of color." This passage raises important inquiries: what determines, or structures, this differential relationship to violence for those who might identify as "queer"? Should the marker "queer" fracture to account for the differential relation to violence, a violence that is constitutive of society itself? Is this differential relationship to violence, which in at least one instance breaks along "people of color" and "non-people of color," an expression of the difference between fungibility and humanism? Is overkill the materialization of the violence sustaining the antagonism at the core of modernity? I raise these inquiries to think about the particularity of overkill — its will to "do violence to nothingness" (10). It is the relationship between beings considered "nothingness" along the onto-existential horizon and the violence that reinforces this positionality that is important. The differential relationship to violence could also be read as a differential relationship to "nothingness," where "nothingness" is the symbolic designator of the incomprehensible remainder or exclusion. The fact that the overwhelming majority of those murdered are "of color" and the position of blacks as fungible commodities outside humanist difference is no mere coincidence. Queer here conceals and preserves the humanity that queer theorists like Stanley proclaim it disrupts. We might suggest that the "different relationship to violence," and concomitantly, the different relationship to "nothingness" is the limit between "being-for-the captor" (fungible object) and the "human subject" experiencing oppression. Queer, as a conceptual term, collapses these positions and inappropriately applies the position of "object" and "nothingness" to a structure of oppression, thus creating a form of equivalence between the structural position of the commodity and the position of the human. To put this differently, "unfreedom" brings the subject to the limit of subjectivity, but it is a limit, nonetheless. In cases of extreme unfreedom, we might describe this being as a "liminal subject" — where the rider "liminal" registers the existential crisis of unfreedom (the structure of suffering), but the "liminal subject" is not the object denied symbolic placement, differentiating flesh, and a grammar of suffering. This, I argue, is the difference between Steen Keith Fenrich (fungible object) and Matthew Shepard (human subject), whom Stanley also references. The brutality of "antiqueer" violence often distorts the onto-existential horizon and collapses the positions between "liminal subject" and "object." This is not to suggest that white people do not experience horrendous acts of brutality; it is to suggest, however, that we have a "grammar of suffering" to register this violence as violence and, at least in theory, articulate its unethicality. In other words, the brutality visited on Shepard is intelligible because his humanity dockets this violence [End Page 403] as a violation of human uniqueness and value, whereas Fenrich can lay no claim to such uniqueness and value in the realm of difference, rendering the brutality he experienced inconceivable within the terms of humanism.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there is a difference between the inevitable preclusion of justice, as it concerns antiqueer violence, and the articulation and social recognition of suffering itself (i.e., grammar of suffering). This is most telling in a footnote in which Stanley describes the national response to Shepard's brutal murder: There are also instances when anti-queer violence erupts onto the social screen, for example the 1999 murder of Matthew Shepard. Shepard, a white, gay, twenty-one-year-old college student, it could be argued, was held as referent for all anti-queer violence because of the relative ease of mourning him. Although this might be true, anti-queer violence must be simultaneously put on display and made to disappear so that the murders of queers exist outside national meaning. Mourning for Shepard, through the spectacle of mocking pain, works to disappear the archive that is queer death. (18) What structured the process of empathy that made Shepard a potential "referent for all queer violence" and facilitated the "relative ease of mourning him"? If we pause at the subordinate clause "although this might be true," we realize that this "truth" makes all the difference between the liminal subject and the fungible object — between the national identification with Shepard and the ungrievable (and incommunicable) "loss" of Fenrich. Shepard becomes a political synecdoche with humanity; his "queerness" is registered as "part" of a larger whole of the human family. It is this shared humanity that made it relatively easy to mourn him. National "mourning" expresses the communicability of this loss. As </w:t>
      </w:r>
      <w:bookmarkStart w:id="14" w:name="b5-text"/>
      <w:r w:rsidRPr="005626C9">
        <w:rPr>
          <w:bCs/>
          <w:sz w:val="8"/>
          <w:szCs w:val="8"/>
        </w:rPr>
        <w:fldChar w:fldCharType="begin"/>
      </w:r>
      <w:r w:rsidRPr="005626C9">
        <w:rPr>
          <w:bCs/>
          <w:sz w:val="8"/>
          <w:szCs w:val="8"/>
        </w:rPr>
        <w:instrText xml:space="preserve"> HYPERLINK "https://muse.jhu.edu/article/659880" \l "b5" </w:instrText>
      </w:r>
      <w:r w:rsidRPr="005626C9">
        <w:rPr>
          <w:bCs/>
          <w:sz w:val="8"/>
          <w:szCs w:val="8"/>
        </w:rPr>
      </w:r>
      <w:r w:rsidRPr="005626C9">
        <w:rPr>
          <w:bCs/>
          <w:sz w:val="8"/>
          <w:szCs w:val="8"/>
        </w:rPr>
        <w:fldChar w:fldCharType="separate"/>
      </w:r>
      <w:r w:rsidRPr="005626C9">
        <w:rPr>
          <w:rStyle w:val="Hyperlink"/>
          <w:bCs/>
          <w:sz w:val="8"/>
          <w:szCs w:val="8"/>
        </w:rPr>
        <w:t>Judith Butler (2006)</w:t>
      </w:r>
      <w:r w:rsidRPr="005626C9">
        <w:rPr>
          <w:bCs/>
          <w:sz w:val="8"/>
          <w:szCs w:val="8"/>
        </w:rPr>
        <w:fldChar w:fldCharType="end"/>
      </w:r>
      <w:bookmarkEnd w:id="14"/>
      <w:r w:rsidRPr="005626C9">
        <w:rPr>
          <w:bCs/>
          <w:sz w:val="8"/>
          <w:szCs w:val="8"/>
        </w:rPr>
        <w:t xml:space="preserve"> reminds us, a life must be registered as livable to be mourned at all; put differently, it is shared humanity that secures the circuit of synecdoche, empathy, and grief. If the nation registered this "murder" as a loss, then Shepard cannot properly be said to inhabit the "nothingness" of the onto-existential horizon. [End Page 404] Without this shared humanity, even if just a "specter of humanity," Shepard could not serve as a legible referent for a lost life, and the circuit of empathy would have been fractured. Humanism attempted to recuperate the liminal subject antiqueer violence pushed to the limits of subjectivity; this indeed was a failed project, but failure reveals a deeper truth: the fact that the project of recuperation was "tried at all" is an indication that the murder did not exist outside national meaning. The same cannot be said for Fenrich, or many of the other "people of color" whose murders are ungrievable because they are inconceivable. These beings are excluded from the synecdochal play between "part" and "whole" and reside in the vacuous space of what </w:t>
      </w:r>
      <w:bookmarkStart w:id="15" w:name="b15-text"/>
      <w:r w:rsidRPr="005626C9">
        <w:rPr>
          <w:bCs/>
          <w:sz w:val="8"/>
          <w:szCs w:val="8"/>
        </w:rPr>
        <w:fldChar w:fldCharType="begin"/>
      </w:r>
      <w:r w:rsidRPr="005626C9">
        <w:rPr>
          <w:bCs/>
          <w:sz w:val="8"/>
          <w:szCs w:val="8"/>
        </w:rPr>
        <w:instrText xml:space="preserve"> HYPERLINK "https://muse.jhu.edu/article/659880" \l "b15" </w:instrText>
      </w:r>
      <w:r w:rsidRPr="005626C9">
        <w:rPr>
          <w:bCs/>
          <w:sz w:val="8"/>
          <w:szCs w:val="8"/>
        </w:rPr>
      </w:r>
      <w:r w:rsidRPr="005626C9">
        <w:rPr>
          <w:bCs/>
          <w:sz w:val="8"/>
          <w:szCs w:val="8"/>
        </w:rPr>
        <w:fldChar w:fldCharType="separate"/>
      </w:r>
      <w:r w:rsidRPr="005626C9">
        <w:rPr>
          <w:rStyle w:val="Hyperlink"/>
          <w:bCs/>
          <w:sz w:val="8"/>
          <w:szCs w:val="8"/>
        </w:rPr>
        <w:t>Hartman and Wilderson (2003)</w:t>
      </w:r>
      <w:r w:rsidRPr="005626C9">
        <w:rPr>
          <w:bCs/>
          <w:sz w:val="8"/>
          <w:szCs w:val="8"/>
        </w:rPr>
        <w:fldChar w:fldCharType="end"/>
      </w:r>
      <w:bookmarkEnd w:id="15"/>
      <w:r w:rsidRPr="005626C9">
        <w:rPr>
          <w:bCs/>
          <w:sz w:val="8"/>
          <w:szCs w:val="8"/>
        </w:rPr>
        <w:t xml:space="preserve"> call the "unthought." As </w:t>
      </w:r>
      <w:bookmarkStart w:id="16" w:name="b13-text"/>
      <w:r w:rsidRPr="005626C9">
        <w:rPr>
          <w:bCs/>
          <w:sz w:val="8"/>
          <w:szCs w:val="8"/>
        </w:rPr>
        <w:fldChar w:fldCharType="begin"/>
      </w:r>
      <w:r w:rsidRPr="005626C9">
        <w:rPr>
          <w:bCs/>
          <w:sz w:val="8"/>
          <w:szCs w:val="8"/>
        </w:rPr>
        <w:instrText xml:space="preserve"> HYPERLINK "https://muse.jhu.edu/article/659880" \l "b13" </w:instrText>
      </w:r>
      <w:r w:rsidRPr="005626C9">
        <w:rPr>
          <w:bCs/>
          <w:sz w:val="8"/>
          <w:szCs w:val="8"/>
        </w:rPr>
      </w:r>
      <w:r w:rsidRPr="005626C9">
        <w:rPr>
          <w:bCs/>
          <w:sz w:val="8"/>
          <w:szCs w:val="8"/>
        </w:rPr>
        <w:fldChar w:fldCharType="separate"/>
      </w:r>
      <w:r w:rsidRPr="005626C9">
        <w:rPr>
          <w:rStyle w:val="Hyperlink"/>
          <w:bCs/>
          <w:sz w:val="8"/>
          <w:szCs w:val="8"/>
        </w:rPr>
        <w:t>Thomas Glave (2005: 200, 204)</w:t>
      </w:r>
      <w:r w:rsidRPr="005626C9">
        <w:rPr>
          <w:bCs/>
          <w:sz w:val="8"/>
          <w:szCs w:val="8"/>
        </w:rPr>
        <w:fldChar w:fldCharType="end"/>
      </w:r>
      <w:bookmarkEnd w:id="16"/>
      <w:r w:rsidRPr="005626C9">
        <w:rPr>
          <w:bCs/>
          <w:sz w:val="8"/>
          <w:szCs w:val="8"/>
        </w:rPr>
        <w:t xml:space="preserve"> poignantly notes, "Not everyone's name, like Matthew Shepard's, will become a virtual referent for some sort of queer violence. … Steen Fenrich bears little resemblance to Matthew Shepard, the victim of anti-gay violence who, for whatever reasons, seems to have attracted the most grief, the most caring, the most consistent moral outrage. Steen Fenrich is not, at least as a black male, no matter what his sexuality, a candidate for Matthew Shepardhood. In the context of a race-ist United States, no black person ever can be." Shepard assumes a hagiographic place within public memory, and this place is not democratic, inclusive, or universal. It is a space foreclosed to Fenrich, and this foreclosure is a premier feature of onticide and the violence it engenders. Unlike Shepard, the space that Fenrich inhabits is outside public memory, culture, and ethics — it is the "unthought" space cut by the blunt edges of antiblack violence. The attempt to reclaim Shepard, what I am calling "the project of recuperation," separates the redeemable from the socially dead, the liminal subject from the derelict object, and the suffering subject from the uninjurable. </w:t>
      </w:r>
      <w:bookmarkStart w:id="17" w:name="b28-text"/>
      <w:r w:rsidRPr="005626C9">
        <w:rPr>
          <w:bCs/>
          <w:sz w:val="8"/>
          <w:szCs w:val="8"/>
        </w:rPr>
        <w:fldChar w:fldCharType="begin"/>
      </w:r>
      <w:r w:rsidRPr="005626C9">
        <w:rPr>
          <w:bCs/>
          <w:sz w:val="8"/>
          <w:szCs w:val="8"/>
        </w:rPr>
        <w:instrText xml:space="preserve"> HYPERLINK "https://muse.jhu.edu/article/659880" \l "b28" </w:instrText>
      </w:r>
      <w:r w:rsidRPr="005626C9">
        <w:rPr>
          <w:bCs/>
          <w:sz w:val="8"/>
          <w:szCs w:val="8"/>
        </w:rPr>
      </w:r>
      <w:r w:rsidRPr="005626C9">
        <w:rPr>
          <w:bCs/>
          <w:sz w:val="8"/>
          <w:szCs w:val="8"/>
        </w:rPr>
        <w:fldChar w:fldCharType="separate"/>
      </w:r>
      <w:r w:rsidRPr="005626C9">
        <w:rPr>
          <w:rStyle w:val="Hyperlink"/>
          <w:bCs/>
          <w:sz w:val="8"/>
          <w:szCs w:val="8"/>
        </w:rPr>
        <w:t>Stanley (2011: 18)</w:t>
      </w:r>
      <w:r w:rsidRPr="005626C9">
        <w:rPr>
          <w:bCs/>
          <w:sz w:val="8"/>
          <w:szCs w:val="8"/>
        </w:rPr>
        <w:fldChar w:fldCharType="end"/>
      </w:r>
      <w:bookmarkEnd w:id="17"/>
      <w:r w:rsidRPr="005626C9">
        <w:rPr>
          <w:bCs/>
          <w:sz w:val="8"/>
          <w:szCs w:val="8"/>
        </w:rPr>
        <w:t xml:space="preserve"> rightly criticizes the "social screen" for its tendency to sanitize suffering and to present mourning as a "spectacle of mocking pain," but the social screen also reflects the axiological assumptions about the value of beings. The fact that Shepard's murder captured the screen at all is an indication that his death was registered as a lost life and his murder registered as unethical suffering. Where was the national media coverage on Steen Keith Fenrich? Because he could not participate in the synecdochal play between "part and whole" and because his existence (if we can say he "existed" at all) inhabited such a low frequency on the onto-existential horizon, he never died because he was already dead — there was not a "loss" because there was never a possession of life. You cannot kill what is already dead. Thus recuperation was not possible on the social screen, and the nation could not perform mourning. This is what it means for "the archive of queer [End Page 405] death to disappear." The nation remembers Shepard; his suffering has a grammar, and we can articulate this grammar. His death did not, and will not, disappear. Steen's death, however, was not registered as a death and so never really appeared at all or, more accurately, was always already absent. Overkill cuts the "Gay Nigger #1" into an infinite array of fragments. The missing heads, legs, hands, and limbs, "unlocatable" and unrecoverable by police and investigators, constitutes an itinerancy unmappable and unthought within the matrix of humanist violence. It is indeed a fact that the fungible object is always already the target of antiblack gratuitous violence, but does this satisfactorily answer the question "why Steen Fenrich?" Can we accurately characterize what happened to Fenrich as anti-blackness and nothing more? Overkill exceeds antiblack violence when we factor in that Fenrich was not just a "Nigger" but also a "Gay Nigger." But to perform equivalence, Stanley must disavow that the term Gay assumes an ontological position that Fenrich could not inhabit — nor could "any other black male, regardless of his sexuality" inhabit according to Glave. Consequently, Stanley uses a "structural adjustment" to make Fenrich, and other targets of overkill, appear within humanism, even as he rails against this discourse. The issue with the intersectional approach is that it assumes that the term of difference Gay is available to all beings, even though this term is a feature of human difference, abject difference but human nevertheless. We must then contemplate a procedure of thinking through the fracturing of the fungible object and at the same time acknowledge that the terms of difference do not easily apply to this object.</w:t>
      </w:r>
      <w:r w:rsidRPr="005626C9">
        <w:rPr>
          <w:bCs/>
          <w:sz w:val="10"/>
        </w:rPr>
        <w:t xml:space="preserve"> Onticide: A Paradigm for “Violence” For Jacques Derrida, writing under erasure (sous rature) signals the inadequacy of language, and it unveils what is concealed: the sign is never a coherent, selfenclosed entity but always fractured and opened to the very thing it purports to exclude. Since language attempts to conceal the trace of its other through its sign, </w:t>
      </w:r>
      <w:r w:rsidRPr="005626C9">
        <w:rPr>
          <w:bCs/>
          <w:highlight w:val="yellow"/>
          <w:u w:val="single"/>
        </w:rPr>
        <w:t>language is inaccurate but necessary</w:t>
      </w:r>
      <w:r w:rsidRPr="005626C9">
        <w:rPr>
          <w:bCs/>
          <w:sz w:val="10"/>
          <w:highlight w:val="yellow"/>
        </w:rPr>
        <w:t xml:space="preserve">. </w:t>
      </w:r>
      <w:r w:rsidRPr="005626C9">
        <w:rPr>
          <w:bCs/>
          <w:u w:val="single"/>
        </w:rPr>
        <w:t xml:space="preserve">The erased sign, then, points to the </w:t>
      </w:r>
      <w:r w:rsidRPr="005626C9">
        <w:rPr>
          <w:bCs/>
          <w:sz w:val="10"/>
        </w:rPr>
        <w:t xml:space="preserve">inherent undecidability of language, and the </w:t>
      </w:r>
      <w:r w:rsidRPr="005626C9">
        <w:rPr>
          <w:bCs/>
          <w:u w:val="single"/>
        </w:rPr>
        <w:t>tradition of metaphysics</w:t>
      </w:r>
      <w:r w:rsidRPr="005626C9">
        <w:rPr>
          <w:bCs/>
          <w:sz w:val="10"/>
        </w:rPr>
        <w:t xml:space="preserve"> and phenomenology </w:t>
      </w:r>
      <w:r w:rsidRPr="005626C9">
        <w:rPr>
          <w:bCs/>
          <w:u w:val="single"/>
        </w:rPr>
        <w:t xml:space="preserve">must be deconstructed continually </w:t>
      </w:r>
      <w:r w:rsidRPr="005626C9">
        <w:rPr>
          <w:bCs/>
          <w:sz w:val="10"/>
        </w:rPr>
        <w:t xml:space="preserve">to illumine the trace-structure that destabilizes every sign. </w:t>
      </w:r>
      <w:r w:rsidRPr="005626C9">
        <w:rPr>
          <w:bCs/>
          <w:u w:val="single"/>
        </w:rPr>
        <w:t>But one cannot simply obliterate language</w:t>
      </w:r>
      <w:r w:rsidRPr="005626C9">
        <w:rPr>
          <w:bCs/>
          <w:sz w:val="10"/>
        </w:rPr>
        <w:t xml:space="preserve">, the metaphysical heritage </w:t>
      </w:r>
      <w:r w:rsidRPr="005626C9">
        <w:rPr>
          <w:bCs/>
          <w:u w:val="single"/>
        </w:rPr>
        <w:t>within which the subject is situated. To negotiate with the violent tradition of metaphysics, Derrida adopts writing signs under erasure to docket the inadequacy of the particular sign in question</w:t>
      </w:r>
      <w:r w:rsidRPr="005626C9">
        <w:rPr>
          <w:bCs/>
          <w:sz w:val="10"/>
        </w:rPr>
        <w:t xml:space="preserve"> (since it attempts to police its lexical borders and exclude its “other”) </w:t>
      </w:r>
      <w:r w:rsidRPr="005626C9">
        <w:rPr>
          <w:bCs/>
          <w:u w:val="single"/>
        </w:rPr>
        <w:t>and to remind us that since this heritage cannot be entirely destroyed, this language is still necessary</w:t>
      </w:r>
      <w:r w:rsidRPr="005626C9">
        <w:rPr>
          <w:bCs/>
          <w:sz w:val="10"/>
        </w:rPr>
        <w:t xml:space="preserve"> for intelligibility and communication. In her introduction to Derrida’s Of Grammatology, Gayatri Chakravorty </w:t>
      </w:r>
      <w:r w:rsidRPr="005626C9">
        <w:rPr>
          <w:bCs/>
          <w:u w:val="single"/>
        </w:rPr>
        <w:t>Spivak</w:t>
      </w:r>
      <w:r w:rsidRPr="005626C9">
        <w:rPr>
          <w:bCs/>
          <w:sz w:val="10"/>
        </w:rPr>
        <w:t xml:space="preserve"> (1976: xviii) </w:t>
      </w:r>
      <w:r w:rsidRPr="005626C9">
        <w:rPr>
          <w:bCs/>
          <w:u w:val="single"/>
        </w:rPr>
        <w:t>suggests</w:t>
      </w:r>
      <w:r w:rsidRPr="005626C9">
        <w:rPr>
          <w:bCs/>
          <w:sz w:val="10"/>
        </w:rPr>
        <w:t xml:space="preserve"> “the authority of the text is provisional, the origin is a trace; </w:t>
      </w:r>
      <w:r w:rsidRPr="005626C9">
        <w:rPr>
          <w:bCs/>
          <w:u w:val="single"/>
        </w:rPr>
        <w:t>contradicting logic, we must learn to use and erase our language at the same time.”</w:t>
      </w:r>
      <w:r w:rsidRPr="005626C9">
        <w:rPr>
          <w:bCs/>
          <w:sz w:val="10"/>
        </w:rPr>
        <w:t xml:space="preserve"> Furthermore, she argues that “the predicament of having to use resources of the heritage that one questions is the overt concern of Derrida’s work” (318). </w:t>
      </w:r>
      <w:r w:rsidRPr="005626C9">
        <w:rPr>
          <w:bCs/>
          <w:u w:val="single"/>
        </w:rPr>
        <w:t>Writing under erasure is a procedure that negotiates with a violent heritage by acknowledging its indispensability and exposing the violence that each sign conceals by unveiling the trace-structure and the devastating system of value embedded in language.</w:t>
      </w:r>
      <w:bookmarkStart w:id="18" w:name="_Hlk486192060"/>
      <w:r w:rsidRPr="005626C9">
        <w:rPr>
          <w:bCs/>
          <w:u w:val="single"/>
        </w:rPr>
        <w:t xml:space="preserve"> I propose “onticide” as a procedure of negotiating with an antiblack heritage, humanism</w:t>
      </w:r>
      <w:r w:rsidRPr="005626C9">
        <w:rPr>
          <w:bCs/>
          <w:sz w:val="10"/>
        </w:rPr>
        <w:t>. The erasure employed is not a deconstructive move, since the antagonism that structures an antiblack world cannot be deconstructed (much as the trace-structure for Derrida is undeconstructable); rather</w:t>
      </w:r>
      <w:r w:rsidRPr="005626C9">
        <w:rPr>
          <w:bCs/>
          <w:u w:val="single"/>
        </w:rPr>
        <w:t xml:space="preserve">, the erasure is designed to signal a certain murderous operation through ontology. </w:t>
      </w:r>
      <w:r w:rsidRPr="005626C9">
        <w:rPr>
          <w:bCs/>
          <w:sz w:val="10"/>
        </w:rPr>
        <w:t xml:space="preserve">The line inserted through humanist terms of difference highlights the interdiction on black ontology and black capacity that enable these terms. Whereas Derrida’s deconstruction posits the trace-structure as providing the condition of possibility for language and the world, Afro-pessimism would assert that the interdiction on blackness preconditions the operations of humanist grammar and civil society. Rather than focus on language in general, as Derrida’s deconstructive procedure does, </w:t>
      </w:r>
      <w:r w:rsidRPr="005626C9">
        <w:rPr>
          <w:bCs/>
          <w:u w:val="single"/>
        </w:rPr>
        <w:t>onticide is concerned with the terms of human difference, or identity, which provide the building blocks for human uniqueness and individuality</w:t>
      </w:r>
      <w:r w:rsidRPr="005626C9">
        <w:rPr>
          <w:bCs/>
          <w:sz w:val="10"/>
        </w:rPr>
        <w:t xml:space="preserve">. Thus </w:t>
      </w:r>
      <w:r w:rsidRPr="005626C9">
        <w:rPr>
          <w:bCs/>
          <w:u w:val="single"/>
        </w:rPr>
        <w:t>the line through the term Gay, for example, highlights the interdiction, a ban, on blackness that renders sexuality and sexual identity possible. Onticide’s erasure, then, would highlight the original death of blackness at the center of humanism. Humanism is fractured by this interdiction on blackness, and it is this fracturing that produces the field of human difference and uniqueness. In a word, ontology is made possible by the death of blackness</w:t>
      </w:r>
      <w:r w:rsidRPr="005626C9">
        <w:rPr>
          <w:bCs/>
          <w:sz w:val="10"/>
        </w:rPr>
        <w:t xml:space="preserve">—onticide. </w:t>
      </w:r>
      <w:r w:rsidRPr="005626C9">
        <w:rPr>
          <w:bCs/>
          <w:u w:val="single"/>
        </w:rPr>
        <w:t xml:space="preserve">The erasure draws attention to this fact. </w:t>
      </w:r>
      <w:r w:rsidRPr="005626C9">
        <w:rPr>
          <w:bCs/>
          <w:highlight w:val="yellow"/>
          <w:u w:val="single"/>
        </w:rPr>
        <w:t>Onticide</w:t>
      </w:r>
      <w:r w:rsidRPr="005626C9">
        <w:rPr>
          <w:bCs/>
          <w:u w:val="single"/>
        </w:rPr>
        <w:t xml:space="preserve"> also provides a procedure for negotiating with (un)differentiating violence because it </w:t>
      </w:r>
      <w:r w:rsidRPr="005626C9">
        <w:rPr>
          <w:bCs/>
          <w:highlight w:val="yellow"/>
          <w:u w:val="single"/>
        </w:rPr>
        <w:t xml:space="preserve">allows us to conceptualize </w:t>
      </w:r>
      <w:r w:rsidRPr="005626C9">
        <w:rPr>
          <w:bCs/>
          <w:u w:val="single"/>
        </w:rPr>
        <w:t xml:space="preserve">the fracturing within the fungible commodity and </w:t>
      </w:r>
      <w:r w:rsidRPr="005626C9">
        <w:rPr>
          <w:bCs/>
          <w:highlight w:val="yellow"/>
          <w:u w:val="single"/>
        </w:rPr>
        <w:t xml:space="preserve">the specificity of the violence </w:t>
      </w:r>
      <w:r w:rsidRPr="005626C9">
        <w:rPr>
          <w:bCs/>
          <w:u w:val="single"/>
        </w:rPr>
        <w:t>this commodity experiences</w:t>
      </w:r>
      <w:r w:rsidRPr="005626C9">
        <w:rPr>
          <w:bCs/>
          <w:sz w:val="10"/>
        </w:rPr>
        <w:t xml:space="preserve">. Put differently, </w:t>
      </w:r>
      <w:r w:rsidRPr="005626C9">
        <w:rPr>
          <w:bCs/>
          <w:u w:val="single"/>
        </w:rPr>
        <w:t xml:space="preserve">the erasure through the humanist terms of difference indicates the exclusion of </w:t>
      </w:r>
      <w:r w:rsidRPr="005626C9">
        <w:rPr>
          <w:bCs/>
          <w:highlight w:val="yellow"/>
          <w:u w:val="single"/>
        </w:rPr>
        <w:t>blackness</w:t>
      </w:r>
      <w:r w:rsidRPr="005626C9">
        <w:rPr>
          <w:bCs/>
          <w:u w:val="single"/>
        </w:rPr>
        <w:t xml:space="preserve">, the ban, </w:t>
      </w:r>
      <w:r w:rsidRPr="005626C9">
        <w:rPr>
          <w:bCs/>
          <w:highlight w:val="yellow"/>
          <w:u w:val="single"/>
        </w:rPr>
        <w:t>but also the necessity of using a grammar that is inadequate</w:t>
      </w:r>
      <w:r w:rsidRPr="005626C9">
        <w:rPr>
          <w:bCs/>
          <w:sz w:val="10"/>
          <w:highlight w:val="yellow"/>
        </w:rPr>
        <w:t>.</w:t>
      </w:r>
      <w:r w:rsidRPr="005626C9">
        <w:rPr>
          <w:bCs/>
          <w:sz w:val="10"/>
        </w:rPr>
        <w:t xml:space="preserve"> </w:t>
      </w:r>
      <w:r w:rsidRPr="005626C9">
        <w:rPr>
          <w:bCs/>
          <w:u w:val="single"/>
        </w:rPr>
        <w:t xml:space="preserve">The erasure through the term Gay, then, is </w:t>
      </w:r>
      <w:r w:rsidRPr="005626C9">
        <w:rPr>
          <w:bCs/>
          <w:highlight w:val="yellow"/>
          <w:u w:val="single"/>
        </w:rPr>
        <w:t xml:space="preserve">a way to claim an impossible difference, not a structural adjustment; </w:t>
      </w:r>
      <w:r w:rsidRPr="005626C9">
        <w:rPr>
          <w:bCs/>
          <w:u w:val="single"/>
        </w:rPr>
        <w:t>it does not embrace the term under erasure but recognizes that without an alternative grammar beyond humanism</w:t>
      </w:r>
      <w:r w:rsidRPr="005626C9">
        <w:rPr>
          <w:bCs/>
          <w:highlight w:val="yellow"/>
          <w:u w:val="single"/>
        </w:rPr>
        <w:t xml:space="preserve">, we must use the term as we undermine its </w:t>
      </w:r>
      <w:r w:rsidRPr="005626C9">
        <w:rPr>
          <w:bCs/>
          <w:u w:val="single"/>
        </w:rPr>
        <w:t xml:space="preserve">simultaneously. Will the erasure obliterate humanism? No. </w:t>
      </w:r>
      <w:r w:rsidRPr="005626C9">
        <w:rPr>
          <w:bCs/>
          <w:sz w:val="10"/>
        </w:rPr>
        <w:t xml:space="preserve">Only an “end of the world” will destroy humanism and its gram- mar, </w:t>
      </w:r>
      <w:r w:rsidRPr="005626C9">
        <w:rPr>
          <w:bCs/>
          <w:u w:val="single"/>
        </w:rPr>
        <w:t xml:space="preserve">but because we are barred from the field of difference </w:t>
      </w:r>
      <w:r w:rsidRPr="005626C9">
        <w:rPr>
          <w:bCs/>
          <w:highlight w:val="yellow"/>
          <w:u w:val="single"/>
        </w:rPr>
        <w:t xml:space="preserve">we use the term insubordinately. </w:t>
      </w:r>
      <w:r w:rsidRPr="005626C9">
        <w:rPr>
          <w:bCs/>
          <w:u w:val="single"/>
        </w:rPr>
        <w:t>We use humanist terms and erase them to challenge and invalidate them</w:t>
      </w:r>
      <w:r w:rsidRPr="005626C9">
        <w:rPr>
          <w:bCs/>
          <w:highlight w:val="yellow"/>
          <w:u w:val="single"/>
        </w:rPr>
        <w:t>.</w:t>
      </w:r>
      <w:r w:rsidRPr="005626C9">
        <w:rPr>
          <w:bCs/>
          <w:u w:val="single"/>
        </w:rPr>
        <w:t xml:space="preserve"> The erasure also highlights the inherent violence within humanist language as it concerns blackness: to articulate particularity</w:t>
      </w:r>
      <w:r w:rsidRPr="005626C9">
        <w:rPr>
          <w:bCs/>
          <w:sz w:val="10"/>
        </w:rPr>
        <w:t xml:space="preserve"> or fracturing, the particular violence that a Gay Nigger #1 experiences in this instance, </w:t>
      </w:r>
      <w:r w:rsidRPr="005626C9">
        <w:rPr>
          <w:bCs/>
          <w:u w:val="single"/>
        </w:rPr>
        <w:t>one must stand before the ban in language and align with the particularity of the term while recognizing that blackness is unrecognizable within its terms</w:t>
      </w:r>
      <w:r w:rsidRPr="005626C9">
        <w:rPr>
          <w:bCs/>
          <w:sz w:val="10"/>
          <w:highlight w:val="yellow"/>
        </w:rPr>
        <w:t>.</w:t>
      </w:r>
      <w:r w:rsidRPr="005626C9">
        <w:rPr>
          <w:bCs/>
          <w:sz w:val="10"/>
        </w:rPr>
        <w:t xml:space="preserve"> </w:t>
      </w:r>
      <w:r w:rsidRPr="005626C9">
        <w:rPr>
          <w:bCs/>
          <w:u w:val="single"/>
        </w:rPr>
        <w:t xml:space="preserve">It is </w:t>
      </w:r>
      <w:r w:rsidRPr="005626C9">
        <w:rPr>
          <w:bCs/>
          <w:highlight w:val="yellow"/>
          <w:u w:val="single"/>
        </w:rPr>
        <w:t xml:space="preserve">a strategic alignment with a term of exclusion </w:t>
      </w:r>
      <w:r w:rsidRPr="005626C9">
        <w:rPr>
          <w:bCs/>
          <w:u w:val="single"/>
        </w:rPr>
        <w:t>with the dual purpose of critiquing humanism and providing a way through the performative contradiction that silences particular violence against fungible objects</w:t>
      </w:r>
      <w:r w:rsidRPr="005626C9">
        <w:rPr>
          <w:bCs/>
          <w:highlight w:val="yellow"/>
          <w:u w:val="single"/>
        </w:rPr>
        <w:t>.</w:t>
      </w:r>
      <w:r w:rsidRPr="005626C9">
        <w:rPr>
          <w:bCs/>
          <w:u w:val="single"/>
        </w:rPr>
        <w:t xml:space="preserve"> This alignment</w:t>
      </w:r>
      <w:r w:rsidRPr="005626C9">
        <w:rPr>
          <w:bCs/>
          <w:sz w:val="10"/>
        </w:rPr>
        <w:t xml:space="preserve">, however, </w:t>
      </w:r>
      <w:r w:rsidRPr="005626C9">
        <w:rPr>
          <w:bCs/>
          <w:u w:val="single"/>
        </w:rPr>
        <w:t xml:space="preserve">is </w:t>
      </w:r>
      <w:r w:rsidRPr="005626C9">
        <w:rPr>
          <w:bCs/>
          <w:highlight w:val="yellow"/>
          <w:u w:val="single"/>
        </w:rPr>
        <w:t xml:space="preserve">not an appeal for inclusivity </w:t>
      </w:r>
      <w:r w:rsidRPr="005626C9">
        <w:rPr>
          <w:bCs/>
          <w:u w:val="single"/>
        </w:rPr>
        <w:t>or incorporation into the term but an attempt to express the ineffable, difference outside Difference</w:t>
      </w:r>
      <w:r w:rsidRPr="005626C9">
        <w:rPr>
          <w:bCs/>
          <w:sz w:val="10"/>
        </w:rPr>
        <w:t xml:space="preserve">. </w:t>
      </w:r>
      <w:r w:rsidRPr="005626C9">
        <w:rPr>
          <w:bCs/>
          <w:u w:val="single"/>
        </w:rPr>
        <w:t xml:space="preserve">An onticidal practice </w:t>
      </w:r>
      <w:r w:rsidRPr="005626C9">
        <w:rPr>
          <w:bCs/>
          <w:sz w:val="10"/>
        </w:rPr>
        <w:t>of writing Gay Nigger #</w:t>
      </w:r>
      <w:r w:rsidRPr="005626C9">
        <w:rPr>
          <w:bCs/>
          <w:u w:val="single"/>
        </w:rPr>
        <w:t>1 would communicate that</w:t>
      </w:r>
      <w:r w:rsidRPr="005626C9">
        <w:rPr>
          <w:bCs/>
          <w:sz w:val="10"/>
        </w:rPr>
        <w:t xml:space="preserve"> (1) </w:t>
      </w:r>
      <w:r w:rsidRPr="005626C9">
        <w:rPr>
          <w:bCs/>
          <w:u w:val="single"/>
        </w:rPr>
        <w:t>the term Gay is a feature of human difference and that the bar written through it signals the death and exclusion of blackness that makes the term possible</w:t>
      </w:r>
      <w:r w:rsidRPr="005626C9">
        <w:rPr>
          <w:bCs/>
          <w:sz w:val="10"/>
        </w:rPr>
        <w:t xml:space="preserve">; (2) </w:t>
      </w:r>
      <w:r w:rsidRPr="005626C9">
        <w:rPr>
          <w:bCs/>
          <w:u w:val="single"/>
        </w:rPr>
        <w:t xml:space="preserve">grammatical paucity is a feature of antiblack suffering, and to provide intellectual space for certain forms of sufferings and ontologies, we juxtapose blackness </w:t>
      </w:r>
      <w:r w:rsidRPr="005626C9">
        <w:rPr>
          <w:bCs/>
          <w:sz w:val="10"/>
        </w:rPr>
        <w:t xml:space="preserve">(Nigger in this instance) </w:t>
      </w:r>
      <w:r w:rsidRPr="005626C9">
        <w:rPr>
          <w:bCs/>
          <w:u w:val="single"/>
        </w:rPr>
        <w:t xml:space="preserve">with the term of human difference (Gay) to indicate the fracturing of the fungible commodity; </w:t>
      </w:r>
      <w:r w:rsidRPr="005626C9">
        <w:rPr>
          <w:bCs/>
          <w:sz w:val="10"/>
        </w:rPr>
        <w:t xml:space="preserve">(3) Gay Nigger stands in </w:t>
      </w:r>
      <w:r w:rsidRPr="005626C9">
        <w:rPr>
          <w:bCs/>
          <w:u w:val="single"/>
        </w:rPr>
        <w:t xml:space="preserve">for a conceptual crisis that we do not quite have a grammar to describe, but </w:t>
      </w:r>
      <w:r w:rsidRPr="005626C9">
        <w:rPr>
          <w:bCs/>
          <w:highlight w:val="yellow"/>
          <w:u w:val="single"/>
        </w:rPr>
        <w:t>without it the violence against beings like</w:t>
      </w:r>
      <w:r w:rsidRPr="005626C9">
        <w:rPr>
          <w:bCs/>
          <w:u w:val="single"/>
        </w:rPr>
        <w:t xml:space="preserve"> </w:t>
      </w:r>
      <w:r w:rsidRPr="005626C9">
        <w:rPr>
          <w:bCs/>
          <w:highlight w:val="yellow"/>
          <w:u w:val="single"/>
        </w:rPr>
        <w:t>Steen</w:t>
      </w:r>
      <w:r w:rsidRPr="005626C9">
        <w:rPr>
          <w:bCs/>
          <w:u w:val="single"/>
        </w:rPr>
        <w:t xml:space="preserve"> Keith Fenrich </w:t>
      </w:r>
      <w:r w:rsidRPr="005626C9">
        <w:rPr>
          <w:bCs/>
          <w:highlight w:val="yellow"/>
          <w:u w:val="single"/>
        </w:rPr>
        <w:t>would become silenced</w:t>
      </w:r>
      <w:r w:rsidRPr="005626C9">
        <w:rPr>
          <w:bCs/>
          <w:u w:val="single"/>
        </w:rPr>
        <w:t xml:space="preserve"> by our attempts to avoid contradiction;</w:t>
      </w:r>
      <w:r w:rsidRPr="005626C9">
        <w:rPr>
          <w:bCs/>
          <w:sz w:val="10"/>
        </w:rPr>
        <w:t xml:space="preserve"> (4) we do not erase the term Nigger in this instance because that is one term that is available for blacks as objects. Nigger is not a feature of human difference, so it does not orbit in the symbolic as the term Gay. Onticide cannot ultimately deconstruct the terms of difference, since we will never gain equivalence to humanity by inversion and displacement (the procedure of Deconstruction). Given that antiblackness has rendered inversion and displacement impossibilities, by muting the black body and stripping it of “ontological resistance,” we erase the term of difference with the understanding that the erasure does not invert the vicious hierarchy of value but will, at the very least, highlight the interdiction on blackness that makes such terms possible. </w:t>
      </w:r>
      <w:r w:rsidRPr="005626C9">
        <w:rPr>
          <w:bCs/>
          <w:u w:val="single"/>
        </w:rPr>
        <w:t xml:space="preserve">In meditating on the problem of grammar and violent syntax, Spillers </w:t>
      </w:r>
      <w:r w:rsidRPr="005626C9">
        <w:rPr>
          <w:bCs/>
          <w:sz w:val="10"/>
        </w:rPr>
        <w:t xml:space="preserve">(2003: 226) </w:t>
      </w:r>
      <w:r w:rsidRPr="005626C9">
        <w:rPr>
          <w:bCs/>
          <w:u w:val="single"/>
        </w:rPr>
        <w:t>suggests: “The project of liberation for African-Americans has found urgency in two passionate motivations that are twinned</w:t>
      </w:r>
      <w:r w:rsidRPr="005626C9">
        <w:rPr>
          <w:bCs/>
          <w:sz w:val="10"/>
        </w:rPr>
        <w:t xml:space="preserve">—(1) </w:t>
      </w:r>
      <w:r w:rsidRPr="005626C9">
        <w:rPr>
          <w:bCs/>
          <w:u w:val="single"/>
        </w:rPr>
        <w:t>to break apart, to rupture violently the laws of American behavior that make such [anti-black] syntax possible</w:t>
      </w:r>
      <w:r w:rsidRPr="005626C9">
        <w:rPr>
          <w:bCs/>
          <w:sz w:val="10"/>
        </w:rPr>
        <w:t>; (2</w:t>
      </w:r>
      <w:r w:rsidRPr="005626C9">
        <w:rPr>
          <w:bCs/>
          <w:u w:val="single"/>
        </w:rPr>
        <w:t>) to introduce a new semantic field/fold more appropriate to his/her own historic movement</w:t>
      </w:r>
      <w:r w:rsidRPr="005626C9">
        <w:rPr>
          <w:bCs/>
          <w:sz w:val="10"/>
        </w:rPr>
        <w:t xml:space="preserve">.” </w:t>
      </w:r>
      <w:r w:rsidRPr="005626C9">
        <w:rPr>
          <w:bCs/>
          <w:u w:val="single"/>
        </w:rPr>
        <w:t>Although Afro-pessimism does not embrace</w:t>
      </w:r>
      <w:r w:rsidRPr="005626C9">
        <w:rPr>
          <w:bCs/>
          <w:sz w:val="10"/>
        </w:rPr>
        <w:t xml:space="preserve"> the project of </w:t>
      </w:r>
      <w:r w:rsidRPr="005626C9">
        <w:rPr>
          <w:bCs/>
          <w:u w:val="single"/>
        </w:rPr>
        <w:t>liberation</w:t>
      </w:r>
      <w:r w:rsidRPr="005626C9">
        <w:rPr>
          <w:bCs/>
          <w:sz w:val="10"/>
        </w:rPr>
        <w:t>—since liberation is an impossibility in an antiblack world—</w:t>
      </w:r>
      <w:r w:rsidRPr="005626C9">
        <w:rPr>
          <w:bCs/>
          <w:u w:val="single"/>
        </w:rPr>
        <w:t>onticide would push us to consider the necessity of the second proposition that Spillers presents.</w:t>
      </w:r>
      <w:r w:rsidRPr="005626C9">
        <w:rPr>
          <w:bCs/>
          <w:sz w:val="10"/>
        </w:rPr>
        <w:t xml:space="preserve"> This procedure is an attempt to move us</w:t>
      </w:r>
      <w:r w:rsidRPr="005626C9">
        <w:rPr>
          <w:bCs/>
          <w:u w:val="single"/>
        </w:rPr>
        <w:t xml:space="preserve"> toward a new semantic field more appropriate to the fungible commodity. Because we are unable to completely purge the field of humanism and antiblackness, </w:t>
      </w:r>
      <w:r w:rsidRPr="005626C9">
        <w:rPr>
          <w:bCs/>
          <w:highlight w:val="yellow"/>
          <w:u w:val="single"/>
        </w:rPr>
        <w:t xml:space="preserve">onticide would </w:t>
      </w:r>
      <w:r w:rsidRPr="005626C9">
        <w:rPr>
          <w:bCs/>
          <w:u w:val="single"/>
        </w:rPr>
        <w:t xml:space="preserve">expose the ban at the center of this field and </w:t>
      </w:r>
      <w:r w:rsidRPr="005626C9">
        <w:rPr>
          <w:bCs/>
          <w:highlight w:val="yellow"/>
          <w:u w:val="single"/>
        </w:rPr>
        <w:t>imagine new lexical material to articulate the density of black suffering.</w:t>
      </w:r>
      <w:r w:rsidRPr="005626C9">
        <w:rPr>
          <w:bCs/>
          <w:sz w:val="10"/>
        </w:rPr>
        <w:t xml:space="preserve"> Again, the procedure that I am proposing, onticide, is </w:t>
      </w:r>
      <w:r w:rsidRPr="005626C9">
        <w:rPr>
          <w:bCs/>
          <w:u w:val="single"/>
        </w:rPr>
        <w:t>a way to think through the ontological implications of violence and the way this violence fractures the fungible commodity in multiple ways</w:t>
      </w:r>
      <w:r w:rsidRPr="005626C9">
        <w:rPr>
          <w:bCs/>
          <w:sz w:val="10"/>
        </w:rPr>
        <w:t xml:space="preserve">. Since blacks are excluded from the realm of Difference, we cannot properly call the fragmentation “difference” or “identity” (in the sense that we would for humans). Rather, the procedure, mindful of the double bind that humanism places on blackness, invades the field of difference insubordinately, by aligning with terms of exclusion as a way to undermine these very terms. Thus we can understand the violence that positioned Fenrich as “inexistent existence” (Gay Nigger #1) through an onticidal procedure instead of an intersectional one. What distinguishes the two procedures is that the intersectional approach seeks to understand blackness through forms of equivalence with human identity. In this instance, queerness and blackness are structurally aligned such that they become somewhat interchangeable forms of abstraction or are intelligible through each other (we do not need a bar through Gay with the intersectional approach because an interdiction against blackness does not exist, so the term Gay is readily available for blackness). We know queerness more accurately because we know blackness, and we know blackness more intimately because we know queerness, according to this approach. Put differently, the intersectional approach makes epistemological claims by presenting blackness and queerness (and other forms of difference) as ontologically equivalent. The epistemological thrust of this approach is to figure blackness into the field of Difference without a barrier. The “Gay Nigger#1” is a possibility, then, through this approach—even for those who embrace Afro-pessimistic thematics. </w:t>
      </w:r>
      <w:r w:rsidRPr="005626C9">
        <w:rPr>
          <w:bCs/>
          <w:u w:val="single"/>
        </w:rPr>
        <w:t>Onticide, conversely, refuses the epistemological temptation to understand blackness through maneuvers of equivalence; no form of human difference will render blackness intelligible. Onticide strategically erases and aligns with terms of difference to explicate the violent fracturing of the fungible commodity.</w:t>
      </w:r>
      <w:r w:rsidRPr="005626C9">
        <w:rPr>
          <w:bCs/>
          <w:sz w:val="10"/>
        </w:rPr>
        <w:t xml:space="preserve"> </w:t>
      </w:r>
      <w:r w:rsidRPr="005626C9">
        <w:rPr>
          <w:bCs/>
          <w:highlight w:val="yellow"/>
          <w:u w:val="single"/>
        </w:rPr>
        <w:t>This</w:t>
      </w:r>
      <w:r w:rsidRPr="005626C9">
        <w:rPr>
          <w:bCs/>
          <w:u w:val="single"/>
        </w:rPr>
        <w:t xml:space="preserve"> alignment </w:t>
      </w:r>
      <w:r w:rsidRPr="005626C9">
        <w:rPr>
          <w:bCs/>
          <w:highlight w:val="yellow"/>
          <w:u w:val="single"/>
        </w:rPr>
        <w:t>does not render queerness and blackness equivalent, but signals the lack of a grammar to describe fracturing outside human difference</w:t>
      </w:r>
      <w:r w:rsidRPr="005626C9">
        <w:rPr>
          <w:bCs/>
          <w:sz w:val="10"/>
        </w:rPr>
        <w:t xml:space="preserve">. The erasure “plays” with difference precisely to expose the violence that sustains it—the interdiction at the heart of humanism. The “alignment” that I have in mind here is not an endorsement of queerness or any human difference—blackness cannot fully recognize itself within the terms of human difference; instead, </w:t>
      </w:r>
      <w:r w:rsidRPr="005626C9">
        <w:rPr>
          <w:bCs/>
          <w:u w:val="single"/>
        </w:rPr>
        <w:t>the alignment is more of a juxtaposition with a term of exclusion for the purpose of articulating ontological violence.</w:t>
      </w:r>
      <w:r w:rsidRPr="005626C9">
        <w:rPr>
          <w:bCs/>
          <w:sz w:val="10"/>
        </w:rPr>
        <w:t xml:space="preserve"> Antiblack Violence, Ontological Difference, Surplus The difficult question that remains, the intransigent remainder, asks the (im)possible: </w:t>
      </w:r>
      <w:r w:rsidRPr="005626C9">
        <w:rPr>
          <w:bCs/>
          <w:u w:val="single"/>
        </w:rPr>
        <w:t>What is the “status” of the violence onticide addresses? Is it ontological or ontic? Or both? Or neither?</w:t>
      </w:r>
      <w:r w:rsidRPr="005626C9">
        <w:rPr>
          <w:bCs/>
          <w:sz w:val="10"/>
        </w:rPr>
        <w:t xml:space="preserve"> Conceptualizing the violence that situates the “Gay Nigger #1” in the interstices of existence (or a hologram of semiotics, representation, and meaning) is </w:t>
      </w:r>
      <w:r w:rsidRPr="005626C9">
        <w:rPr>
          <w:bCs/>
          <w:u w:val="single"/>
        </w:rPr>
        <w:t>a difficult task, primarily because this violence fractures the discourses of humanism.</w:t>
      </w:r>
      <w:r w:rsidRPr="005626C9">
        <w:rPr>
          <w:bCs/>
          <w:sz w:val="10"/>
        </w:rPr>
        <w:t xml:space="preserve"> </w:t>
      </w:r>
      <w:r w:rsidRPr="005626C9">
        <w:rPr>
          <w:bCs/>
          <w:u w:val="single"/>
        </w:rPr>
        <w:t>What I have attempted to do</w:t>
      </w:r>
      <w:r w:rsidRPr="005626C9">
        <w:rPr>
          <w:bCs/>
          <w:sz w:val="10"/>
        </w:rPr>
        <w:t xml:space="preserve"> throughout this article </w:t>
      </w:r>
      <w:r w:rsidRPr="005626C9">
        <w:rPr>
          <w:bCs/>
          <w:u w:val="single"/>
        </w:rPr>
        <w:t>is to argue that we lack a grammar to describe the “murder” of Steen Fenrich—and that this lack is a feature of antiblack suffering. To say that we lack a grammar renders the violence</w:t>
      </w:r>
      <w:r w:rsidRPr="005626C9">
        <w:rPr>
          <w:bCs/>
          <w:sz w:val="10"/>
        </w:rPr>
        <w:t xml:space="preserve"> (if we can even call it violence) </w:t>
      </w:r>
      <w:r w:rsidRPr="005626C9">
        <w:rPr>
          <w:bCs/>
          <w:u w:val="single"/>
        </w:rPr>
        <w:t>literally untranslatable within the humanist schema of violence, redress, and suffering</w:t>
      </w:r>
      <w:r w:rsidRPr="005626C9">
        <w:rPr>
          <w:bCs/>
          <w:sz w:val="10"/>
        </w:rPr>
        <w:t>. This brings us back to the epigraph: “Violence is a matrix of (im)possibility, a paradigm of ontology</w:t>
      </w:r>
      <w:r w:rsidRPr="005626C9">
        <w:rPr>
          <w:bCs/>
          <w:u w:val="single"/>
        </w:rPr>
        <w:t xml:space="preserve">.” To understand violence as “a matrix of the (im)possible” is to think of the matrix itself as flawed, an inadequate semiotic/hermeneutical field in relation to blackness, but </w:t>
      </w:r>
      <w:r w:rsidRPr="005626C9">
        <w:rPr>
          <w:bCs/>
          <w:highlight w:val="yellow"/>
          <w:u w:val="single"/>
        </w:rPr>
        <w:t>an inadequacy that enables the possibility for</w:t>
      </w:r>
      <w:r w:rsidRPr="005626C9">
        <w:rPr>
          <w:bCs/>
          <w:u w:val="single"/>
        </w:rPr>
        <w:t xml:space="preserve"> human </w:t>
      </w:r>
      <w:r w:rsidRPr="005626C9">
        <w:rPr>
          <w:bCs/>
          <w:highlight w:val="yellow"/>
          <w:u w:val="single"/>
        </w:rPr>
        <w:t>understanding</w:t>
      </w:r>
      <w:r w:rsidRPr="005626C9">
        <w:rPr>
          <w:bCs/>
          <w:u w:val="single"/>
        </w:rPr>
        <w:t xml:space="preserve"> of </w:t>
      </w:r>
      <w:r w:rsidRPr="005626C9">
        <w:rPr>
          <w:bCs/>
          <w:highlight w:val="yellow"/>
          <w:u w:val="single"/>
        </w:rPr>
        <w:t>violence</w:t>
      </w:r>
      <w:r w:rsidRPr="005626C9">
        <w:rPr>
          <w:bCs/>
          <w:u w:val="single"/>
        </w:rPr>
        <w:t>. Put differently, “violence” as a concept</w:t>
      </w:r>
      <w:r w:rsidRPr="005626C9">
        <w:rPr>
          <w:bCs/>
          <w:sz w:val="10"/>
        </w:rPr>
        <w:t xml:space="preserve">, as an epistemological object, </w:t>
      </w:r>
      <w:r w:rsidRPr="005626C9">
        <w:rPr>
          <w:bCs/>
          <w:u w:val="single"/>
        </w:rPr>
        <w:t xml:space="preserve">relies on </w:t>
      </w:r>
      <w:r w:rsidRPr="005626C9">
        <w:rPr>
          <w:bCs/>
          <w:sz w:val="10"/>
        </w:rPr>
        <w:t>a matrix of Being</w:t>
      </w:r>
      <w:r w:rsidRPr="005626C9">
        <w:rPr>
          <w:bCs/>
          <w:u w:val="single"/>
        </w:rPr>
        <w:t xml:space="preserve"> (the division between the ontic/ontological) to provide it with meaning and understanding</w:t>
      </w:r>
      <w:r w:rsidRPr="005626C9">
        <w:rPr>
          <w:bCs/>
          <w:sz w:val="10"/>
        </w:rPr>
        <w:t xml:space="preserve">. </w:t>
      </w:r>
      <w:r w:rsidRPr="005626C9">
        <w:rPr>
          <w:bCs/>
          <w:u w:val="single"/>
        </w:rPr>
        <w:t>We can situate “antigay” violence</w:t>
      </w:r>
      <w:r w:rsidRPr="005626C9">
        <w:rPr>
          <w:bCs/>
          <w:sz w:val="10"/>
        </w:rPr>
        <w:t>, for example</w:t>
      </w:r>
      <w:r w:rsidRPr="005626C9">
        <w:rPr>
          <w:bCs/>
          <w:u w:val="single"/>
        </w:rPr>
        <w:t xml:space="preserve">, within this matrix—for the human being can lay recourse to </w:t>
      </w:r>
      <w:r w:rsidRPr="005626C9">
        <w:rPr>
          <w:bCs/>
          <w:sz w:val="10"/>
        </w:rPr>
        <w:t>Being (</w:t>
      </w:r>
      <w:r w:rsidRPr="005626C9">
        <w:rPr>
          <w:bCs/>
          <w:u w:val="single"/>
        </w:rPr>
        <w:t xml:space="preserve">the ontological) in an appeal against violence. Being grounds one’s understanding of violence—where violence is understood as a violation of one’s Being. </w:t>
      </w:r>
      <w:r w:rsidRPr="005626C9">
        <w:rPr>
          <w:bCs/>
          <w:sz w:val="10"/>
        </w:rPr>
        <w:t>Ontic Violence (i.e., what we might call “performative” or “ritualistic” instantiations) opens up a “possibility” to the extent that this violence brings the human back to the inviolability of his or her Being—since the matrix of violence can accommodate the Being of the human. When discussing antiblackness, however, the “im” of (im)possibility is foregrounded because the ontological difference is not an issue for blacks; it is only an issue for the human-being</w:t>
      </w:r>
      <w:r w:rsidRPr="005626C9">
        <w:rPr>
          <w:bCs/>
          <w:sz w:val="10"/>
          <w:highlight w:val="yellow"/>
        </w:rPr>
        <w:t xml:space="preserve">. </w:t>
      </w:r>
      <w:r w:rsidRPr="005626C9">
        <w:rPr>
          <w:bCs/>
          <w:u w:val="single"/>
        </w:rPr>
        <w:t>Antiblack violence is an (im)possible matrix because ontology does not explain the being of the black, according to Fanon. Ontology fails to explain not only the being of the black but also the violence the black experiences in an antiblack world. Thus</w:t>
      </w:r>
      <w:r w:rsidRPr="005626C9">
        <w:rPr>
          <w:bCs/>
          <w:sz w:val="10"/>
        </w:rPr>
        <w:t xml:space="preserve"> </w:t>
      </w:r>
      <w:r w:rsidRPr="005626C9">
        <w:rPr>
          <w:bCs/>
          <w:highlight w:val="yellow"/>
          <w:u w:val="single"/>
        </w:rPr>
        <w:t xml:space="preserve">we cannot </w:t>
      </w:r>
      <w:r w:rsidRPr="005626C9">
        <w:rPr>
          <w:bCs/>
          <w:u w:val="single"/>
        </w:rPr>
        <w:t xml:space="preserve">properly </w:t>
      </w:r>
      <w:r w:rsidRPr="005626C9">
        <w:rPr>
          <w:bCs/>
          <w:highlight w:val="yellow"/>
          <w:u w:val="single"/>
        </w:rPr>
        <w:t xml:space="preserve">situate black suffering within the division of ontic/ontological </w:t>
      </w:r>
      <w:r w:rsidRPr="005626C9">
        <w:rPr>
          <w:bCs/>
          <w:u w:val="single"/>
        </w:rPr>
        <w:t xml:space="preserve">or performative/structural </w:t>
      </w:r>
      <w:r w:rsidRPr="005626C9">
        <w:rPr>
          <w:bCs/>
          <w:highlight w:val="yellow"/>
          <w:u w:val="single"/>
        </w:rPr>
        <w:t>because these divisions assume being where none exists</w:t>
      </w:r>
      <w:r w:rsidRPr="005626C9">
        <w:rPr>
          <w:bCs/>
          <w:u w:val="single"/>
        </w:rPr>
        <w:t xml:space="preserve"> for the black </w:t>
      </w:r>
      <w:r w:rsidRPr="005626C9">
        <w:rPr>
          <w:bCs/>
          <w:sz w:val="10"/>
        </w:rPr>
        <w:t xml:space="preserve">(we might say that there is “existence,” if not ontology, but even this term is inadequate to explain what inhabits such a low frequency). </w:t>
      </w:r>
      <w:r w:rsidRPr="005626C9">
        <w:rPr>
          <w:bCs/>
          <w:u w:val="single"/>
        </w:rPr>
        <w:t>But given the dominance of humanism, this matrix (as the division between ontic/ontological), we are left to situate antiblack “violence” within this matrix of Being—a forced contradiction of sorts.</w:t>
      </w:r>
      <w:r w:rsidRPr="005626C9">
        <w:rPr>
          <w:bCs/>
          <w:sz w:val="10"/>
        </w:rPr>
        <w:t xml:space="preserve"> </w:t>
      </w:r>
      <w:r w:rsidRPr="005626C9">
        <w:rPr>
          <w:bCs/>
          <w:highlight w:val="yellow"/>
          <w:u w:val="single"/>
        </w:rPr>
        <w:t xml:space="preserve">Antiblack violence is </w:t>
      </w:r>
      <w:r w:rsidRPr="005626C9">
        <w:rPr>
          <w:rStyle w:val="Emphasis"/>
          <w:highlight w:val="yellow"/>
        </w:rPr>
        <w:t>neither ontological nor ontic</w:t>
      </w:r>
      <w:r w:rsidRPr="005626C9">
        <w:rPr>
          <w:bCs/>
          <w:highlight w:val="yellow"/>
          <w:u w:val="single"/>
        </w:rPr>
        <w:t xml:space="preserve">, since </w:t>
      </w:r>
      <w:r w:rsidRPr="005626C9">
        <w:rPr>
          <w:bCs/>
          <w:u w:val="single"/>
        </w:rPr>
        <w:t xml:space="preserve">the ontological difference and Being are not an issue for it </w:t>
      </w:r>
      <w:r w:rsidRPr="005626C9">
        <w:rPr>
          <w:bCs/>
          <w:sz w:val="10"/>
        </w:rPr>
        <w:t xml:space="preserve">(thus the signifier “onticide” is a play and critique on this impossibility). This is why Afro-pessimism suggests </w:t>
      </w:r>
      <w:r w:rsidRPr="005626C9">
        <w:rPr>
          <w:bCs/>
          <w:u w:val="single"/>
        </w:rPr>
        <w:t>blackness is a (non)ontology—the “non” foregrounding the inability to place black “existence” within ontology and necessitating a term to express something like “existence</w:t>
      </w:r>
      <w:r w:rsidRPr="005626C9">
        <w:rPr>
          <w:bCs/>
          <w:sz w:val="10"/>
        </w:rPr>
        <w:t xml:space="preserve">.” Can we make a distinction between diurnal/everyday violence (e.g., lynching) and a violence that structures the world as it concerns antiblackness? I would argue that </w:t>
      </w:r>
      <w:r w:rsidRPr="005626C9">
        <w:rPr>
          <w:bCs/>
          <w:u w:val="single"/>
        </w:rPr>
        <w:t xml:space="preserve">antiblack violence is </w:t>
      </w:r>
      <w:r w:rsidRPr="005626C9">
        <w:rPr>
          <w:rStyle w:val="Emphasis"/>
          <w:highlight w:val="yellow"/>
        </w:rPr>
        <w:t>gratuitous</w:t>
      </w:r>
      <w:r w:rsidRPr="005626C9">
        <w:rPr>
          <w:bCs/>
          <w:highlight w:val="yellow"/>
          <w:u w:val="single"/>
        </w:rPr>
        <w:t xml:space="preserve"> </w:t>
      </w:r>
      <w:r w:rsidRPr="005626C9">
        <w:rPr>
          <w:bCs/>
          <w:u w:val="single"/>
        </w:rPr>
        <w:t xml:space="preserve">precisely </w:t>
      </w:r>
      <w:r w:rsidRPr="005626C9">
        <w:rPr>
          <w:bCs/>
          <w:highlight w:val="yellow"/>
          <w:u w:val="single"/>
        </w:rPr>
        <w:t xml:space="preserve">because it </w:t>
      </w:r>
      <w:r w:rsidRPr="005626C9">
        <w:rPr>
          <w:b/>
          <w:highlight w:val="yellow"/>
          <w:u w:val="single"/>
        </w:rPr>
        <w:t>blurs the distinction</w:t>
      </w:r>
      <w:r w:rsidRPr="005626C9">
        <w:rPr>
          <w:bCs/>
          <w:highlight w:val="yellow"/>
          <w:u w:val="single"/>
        </w:rPr>
        <w:t xml:space="preserve"> between </w:t>
      </w:r>
      <w:r w:rsidRPr="005626C9">
        <w:rPr>
          <w:bCs/>
          <w:u w:val="single"/>
        </w:rPr>
        <w:t xml:space="preserve">the </w:t>
      </w:r>
      <w:r w:rsidRPr="005626C9">
        <w:rPr>
          <w:bCs/>
          <w:highlight w:val="yellow"/>
          <w:u w:val="single"/>
        </w:rPr>
        <w:t>“everyday” and “world constituting” violence</w:t>
      </w:r>
      <w:r w:rsidRPr="005626C9">
        <w:rPr>
          <w:bCs/>
          <w:sz w:val="10"/>
          <w:highlight w:val="yellow"/>
        </w:rPr>
        <w:t>.</w:t>
      </w:r>
      <w:r w:rsidRPr="005626C9">
        <w:rPr>
          <w:bCs/>
          <w:sz w:val="10"/>
        </w:rPr>
        <w:t xml:space="preserve"> Following the ontic/ontological distinction, everyday violence (ontic) follows the logic of transgression (even the transgression of nonnormative behavior). But antiblack violence cannot be explained ontically because it is not predicated on transgression but existence itself. </w:t>
      </w:r>
      <w:r w:rsidRPr="005626C9">
        <w:rPr>
          <w:bCs/>
          <w:u w:val="single"/>
        </w:rPr>
        <w:t>We think of “existence itself” as a feature, or issue, of the ontological, but this division does not hold because gratuity is a problem defying the ontological difference</w:t>
      </w:r>
      <w:r w:rsidRPr="005626C9">
        <w:rPr>
          <w:bCs/>
          <w:sz w:val="10"/>
        </w:rPr>
        <w:t xml:space="preserve">. Thus antiblack violence is read as (im)possible within a humanist matrix because it is gratuitous—without causation, without reason, without division, without solution, and without recourse to the field of Being. This makes antiblack violence distinct from other forms of violence, violence that can be understood within the ontological difference—since being is an issue for it. But I must say, even for those who would argue that they experience “ontological violence”—the loss of human dignity following Arendt’s theory, for example—the victim of such violence can still lay claim to Being (and human rights). Ontology explains the existence of these victims, and ontology, ultimately, is the field within which one appeals for redress, justice, liberty, and freedom. This is not an option for blacks, and violence continues without end—gratuitous violence. The word onticide, then, is both a critique of the antiblack, humanist matrix that renders violence intelligible (the ontic/ontological divide) for the human and also a procedure of addressing surplus violence. </w:t>
      </w:r>
      <w:r w:rsidRPr="005626C9">
        <w:rPr>
          <w:bCs/>
          <w:u w:val="single"/>
        </w:rPr>
        <w:t>I am calling this violence “surplus</w:t>
      </w:r>
      <w:r w:rsidRPr="005626C9">
        <w:rPr>
          <w:bCs/>
          <w:highlight w:val="yellow"/>
          <w:u w:val="single"/>
        </w:rPr>
        <w:t>,</w:t>
      </w:r>
      <w:r w:rsidRPr="005626C9">
        <w:rPr>
          <w:bCs/>
          <w:u w:val="single"/>
        </w:rPr>
        <w:t xml:space="preserve">” an excess or exorbitance, because </w:t>
      </w:r>
      <w:r w:rsidRPr="005626C9">
        <w:rPr>
          <w:bCs/>
          <w:highlight w:val="yellow"/>
          <w:u w:val="single"/>
        </w:rPr>
        <w:t xml:space="preserve">“being” is still a problem </w:t>
      </w:r>
      <w:r w:rsidRPr="005626C9">
        <w:rPr>
          <w:bCs/>
          <w:u w:val="single"/>
        </w:rPr>
        <w:t xml:space="preserve">for blacks </w:t>
      </w:r>
      <w:r w:rsidRPr="005626C9">
        <w:rPr>
          <w:bCs/>
          <w:highlight w:val="yellow"/>
          <w:u w:val="single"/>
        </w:rPr>
        <w:t>on the “ontic” level a</w:t>
      </w:r>
      <w:r w:rsidRPr="005626C9">
        <w:rPr>
          <w:bCs/>
          <w:u w:val="single"/>
        </w:rPr>
        <w:t>s well, if we are forced into this matrix.</w:t>
      </w:r>
      <w:r w:rsidRPr="005626C9">
        <w:rPr>
          <w:bCs/>
          <w:sz w:val="10"/>
        </w:rPr>
        <w:t xml:space="preserve"> </w:t>
      </w:r>
      <w:r w:rsidRPr="005626C9">
        <w:rPr>
          <w:bCs/>
          <w:highlight w:val="yellow"/>
          <w:u w:val="single"/>
        </w:rPr>
        <w:t>When a black object is</w:t>
      </w:r>
      <w:r w:rsidRPr="005626C9">
        <w:rPr>
          <w:bCs/>
          <w:u w:val="single"/>
        </w:rPr>
        <w:t xml:space="preserve"> lynched, </w:t>
      </w:r>
      <w:r w:rsidRPr="005626C9">
        <w:rPr>
          <w:bCs/>
          <w:sz w:val="10"/>
        </w:rPr>
        <w:t xml:space="preserve">castrated, raped, </w:t>
      </w:r>
      <w:r w:rsidRPr="005626C9">
        <w:rPr>
          <w:bCs/>
          <w:u w:val="single"/>
        </w:rPr>
        <w:t xml:space="preserve">or </w:t>
      </w:r>
      <w:r w:rsidRPr="005626C9">
        <w:rPr>
          <w:bCs/>
          <w:highlight w:val="yellow"/>
          <w:u w:val="single"/>
        </w:rPr>
        <w:t>beaten</w:t>
      </w:r>
      <w:r w:rsidRPr="005626C9">
        <w:rPr>
          <w:bCs/>
          <w:sz w:val="10"/>
        </w:rPr>
        <w:t xml:space="preserve"> unconscious </w:t>
      </w:r>
      <w:r w:rsidRPr="005626C9">
        <w:rPr>
          <w:bCs/>
          <w:u w:val="single"/>
        </w:rPr>
        <w:t xml:space="preserve">by police, for example, </w:t>
      </w:r>
      <w:r w:rsidRPr="005626C9">
        <w:rPr>
          <w:bCs/>
          <w:highlight w:val="yellow"/>
          <w:u w:val="single"/>
        </w:rPr>
        <w:t>this violence is world-constituting (not just</w:t>
      </w:r>
      <w:r w:rsidRPr="005626C9">
        <w:rPr>
          <w:bCs/>
          <w:u w:val="single"/>
        </w:rPr>
        <w:t xml:space="preserve"> performative or </w:t>
      </w:r>
      <w:r w:rsidRPr="005626C9">
        <w:rPr>
          <w:bCs/>
          <w:highlight w:val="yellow"/>
          <w:u w:val="single"/>
        </w:rPr>
        <w:t>structural</w:t>
      </w:r>
      <w:r w:rsidRPr="005626C9">
        <w:rPr>
          <w:bCs/>
          <w:u w:val="single"/>
        </w:rPr>
        <w:t>) for an antiblack world</w:t>
      </w:r>
      <w:r w:rsidRPr="005626C9">
        <w:rPr>
          <w:bCs/>
          <w:sz w:val="10"/>
        </w:rPr>
        <w:t xml:space="preserve">. </w:t>
      </w:r>
      <w:r w:rsidRPr="005626C9">
        <w:rPr>
          <w:bCs/>
          <w:highlight w:val="yellow"/>
          <w:u w:val="single"/>
        </w:rPr>
        <w:t>Each “violent act”</w:t>
      </w:r>
      <w:r w:rsidRPr="005626C9">
        <w:rPr>
          <w:bCs/>
          <w:u w:val="single"/>
        </w:rPr>
        <w:t xml:space="preserve"> reconstitutes and </w:t>
      </w:r>
      <w:r w:rsidRPr="005626C9">
        <w:rPr>
          <w:bCs/>
          <w:highlight w:val="yellow"/>
          <w:u w:val="single"/>
        </w:rPr>
        <w:t>sustains the world</w:t>
      </w:r>
      <w:r w:rsidRPr="005626C9">
        <w:rPr>
          <w:bCs/>
          <w:u w:val="single"/>
        </w:rPr>
        <w:t xml:space="preserve"> and its institutions. We might even suggest that </w:t>
      </w:r>
      <w:r w:rsidRPr="005626C9">
        <w:rPr>
          <w:bCs/>
          <w:highlight w:val="yellow"/>
          <w:u w:val="single"/>
        </w:rPr>
        <w:t>the</w:t>
      </w:r>
      <w:r w:rsidRPr="005626C9">
        <w:rPr>
          <w:bCs/>
          <w:u w:val="single"/>
        </w:rPr>
        <w:t xml:space="preserve"> human’s </w:t>
      </w:r>
      <w:r w:rsidRPr="005626C9">
        <w:rPr>
          <w:bCs/>
          <w:highlight w:val="yellow"/>
          <w:u w:val="single"/>
        </w:rPr>
        <w:t xml:space="preserve">division between the </w:t>
      </w:r>
      <w:r w:rsidRPr="005626C9">
        <w:rPr>
          <w:rStyle w:val="Emphasis"/>
          <w:highlight w:val="yellow"/>
        </w:rPr>
        <w:t>ontic and ontological</w:t>
      </w:r>
      <w:r w:rsidRPr="005626C9">
        <w:rPr>
          <w:bCs/>
          <w:highlight w:val="yellow"/>
          <w:u w:val="single"/>
        </w:rPr>
        <w:t xml:space="preserve"> conceals this </w:t>
      </w:r>
      <w:r w:rsidRPr="005626C9">
        <w:rPr>
          <w:bCs/>
          <w:u w:val="single"/>
        </w:rPr>
        <w:t xml:space="preserve">very </w:t>
      </w:r>
      <w:r w:rsidRPr="005626C9">
        <w:rPr>
          <w:bCs/>
          <w:highlight w:val="yellow"/>
          <w:u w:val="single"/>
        </w:rPr>
        <w:t>fact that gratuitous violence breaks down ontological difference.</w:t>
      </w:r>
      <w:r w:rsidRPr="005626C9">
        <w:rPr>
          <w:bCs/>
          <w:u w:val="single"/>
        </w:rPr>
        <w:t xml:space="preserve"> We do not have a matrix to explain violence that collapses the ontological difference; this “collapse” is a feature of antiblack suffering which we lack a grammar to describe. So </w:t>
      </w:r>
      <w:r w:rsidRPr="005626C9">
        <w:rPr>
          <w:bCs/>
          <w:highlight w:val="yellow"/>
          <w:u w:val="single"/>
        </w:rPr>
        <w:t>the inquiries</w:t>
      </w:r>
      <w:r w:rsidRPr="005626C9">
        <w:rPr>
          <w:bCs/>
          <w:u w:val="single"/>
        </w:rPr>
        <w:t>—Is antiblack violence ontological? Is anti-gay violence, experienced by the black object, ontic/performative?—</w:t>
      </w:r>
      <w:r w:rsidRPr="005626C9">
        <w:rPr>
          <w:bCs/>
          <w:highlight w:val="yellow"/>
          <w:u w:val="single"/>
        </w:rPr>
        <w:t xml:space="preserve">rely on an </w:t>
      </w:r>
      <w:r w:rsidRPr="005626C9">
        <w:rPr>
          <w:bCs/>
          <w:u w:val="single"/>
        </w:rPr>
        <w:t xml:space="preserve">ontological </w:t>
      </w:r>
      <w:r w:rsidRPr="005626C9">
        <w:rPr>
          <w:bCs/>
          <w:highlight w:val="yellow"/>
          <w:u w:val="single"/>
        </w:rPr>
        <w:t>distinction that conceals the uniqueness of black suffering</w:t>
      </w:r>
      <w:r w:rsidRPr="005626C9">
        <w:rPr>
          <w:bCs/>
          <w:sz w:val="10"/>
        </w:rPr>
        <w:t xml:space="preserve">. </w:t>
      </w:r>
      <w:r w:rsidRPr="005626C9">
        <w:rPr>
          <w:bCs/>
          <w:u w:val="single"/>
        </w:rPr>
        <w:t xml:space="preserve">At the fault line, the break between the ontological and the ontic, “violence” is (im)possible— unthinkable within the grammars of violence and Being available to us. </w:t>
      </w:r>
      <w:r w:rsidRPr="005626C9">
        <w:rPr>
          <w:bCs/>
          <w:sz w:val="10"/>
        </w:rPr>
        <w:t>The uniqueness of antiblack violence is also important to reiterate, which is why Wilderson would aver it is “without analogue” (surplus violence and antiqueer violence are not synonymous, since surplus violence exceeds both antiqueer violence and antiblackness). Indeed, many populations have experienced horrific forms of violence and continue to suffer from wanton violence—for example, nonheteronormative populations. But the violence humans experience can be mapped along the ontological distinction, and this is precisely why humans have a “grammar of suffering” (and can propose “solutions” to the problem of violence). Ontological difference makes such a grammar possible. Antiblack violence is unique because it cannot be mapped along this difference, thus rendering the “matrix” (im)possible. Furthermore, ontology becomes a mere “paradigm” in the way Agamben describes paradigm as a sort of philosophical allegory, a putting in parallel of two things to illuminate both. Ontology does not apply to blacks but can only serve as a structural allegory through which violence is read.12 Where does this leave us in our analysis of onticide? Steen Fenrich is always already situated in a matrix of (im)possibility, a matrix that disables conceptualization of his suffering while enabling the grammar of human suffering. But the “Gay” written on his skull presents a problem for this matrix—it attempts to apply the ontological difference to him, so that his suffering can be understood. I have argued that this application is a conceptual error. How do we situate the violence under the banner Gay within this matrix? The ontological difference, the matrix of understanding, is still inapplicable even though the signifier “Gay” is written on his skull. This is precisely the conundrum, the impasse we reach. Moreover, even though antigay violence might register as ontic or performative, this does not mean that the murder of Fenrich is also ontic. We lack a matrix (since “violence” as a matrix is impossible because of its humanist presumptions) within which to place what happened to him. Perhaps “what” happened to Fenrich is not antigay, since he cannot lay recourse to the Being of the human, but it is surplus. It is exorbitant to antiblackness, but an exorbitance that serves only as a thought experiment (within the discourses of humanism), since antiblack violence is already an exorbitance to this matrix (How can “something” be exorbitant to what is already an exorbitance?). Thus the signifier “surplus” is the attempt to foreground this impasse, this fault line. Without recourse to “Gay,” the surplus remains unthinkable and the violence remains unintelligible. This is not the “fault” of Afro-pessimism, however, as much as it is a symptom of the vicious matrix itself (the forced double bind is the discursive manifestation of black suffering). Onticide, then, presents a surplus, which disables the ontological distinction and confounds our analysis of antiblackness (i.e., the exorbitance of the exorbitant). It is a violence that is neither ontological nor ontic but “something” that preconditions the very ontological distinction, which gives intelligibility to the matrix of violence—(im)possible. It is a “violence” for which we lack a grammar or a matrix within which to situate it, but which makes black gay existence unbearable.</w:t>
      </w:r>
      <w:bookmarkEnd w:id="18"/>
    </w:p>
    <w:p w14:paraId="5666EB71" w14:textId="77777777" w:rsidR="00F521FE" w:rsidRPr="00F521FE" w:rsidRDefault="00F521FE" w:rsidP="00F521FE"/>
    <w:sectPr w:rsidR="00F521FE" w:rsidRPr="00F521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C625A"/>
    <w:multiLevelType w:val="hybridMultilevel"/>
    <w:tmpl w:val="EB12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2"/>
  </w:num>
  <w:num w:numId="15" w16cid:durableId="269777412">
    <w:abstractNumId w:val="26"/>
  </w:num>
  <w:num w:numId="16" w16cid:durableId="1670866742">
    <w:abstractNumId w:val="16"/>
  </w:num>
  <w:num w:numId="17" w16cid:durableId="1699233566">
    <w:abstractNumId w:val="31"/>
  </w:num>
  <w:num w:numId="18" w16cid:durableId="466092032">
    <w:abstractNumId w:val="25"/>
  </w:num>
  <w:num w:numId="19" w16cid:durableId="571236368">
    <w:abstractNumId w:val="21"/>
  </w:num>
  <w:num w:numId="20" w16cid:durableId="471755503">
    <w:abstractNumId w:val="13"/>
  </w:num>
  <w:num w:numId="21" w16cid:durableId="1536380186">
    <w:abstractNumId w:val="29"/>
  </w:num>
  <w:num w:numId="22" w16cid:durableId="860362457">
    <w:abstractNumId w:val="23"/>
  </w:num>
  <w:num w:numId="23" w16cid:durableId="48961408">
    <w:abstractNumId w:val="22"/>
  </w:num>
  <w:num w:numId="24" w16cid:durableId="1463039180">
    <w:abstractNumId w:val="30"/>
  </w:num>
  <w:num w:numId="25" w16cid:durableId="773745054">
    <w:abstractNumId w:val="10"/>
  </w:num>
  <w:num w:numId="26" w16cid:durableId="1832022804">
    <w:abstractNumId w:val="33"/>
  </w:num>
  <w:num w:numId="27" w16cid:durableId="1475835755">
    <w:abstractNumId w:val="20"/>
  </w:num>
  <w:num w:numId="28" w16cid:durableId="1329016873">
    <w:abstractNumId w:val="32"/>
  </w:num>
  <w:num w:numId="29" w16cid:durableId="2142914892">
    <w:abstractNumId w:val="35"/>
  </w:num>
  <w:num w:numId="30" w16cid:durableId="384640684">
    <w:abstractNumId w:val="28"/>
  </w:num>
  <w:num w:numId="31" w16cid:durableId="252252353">
    <w:abstractNumId w:val="11"/>
  </w:num>
  <w:num w:numId="32" w16cid:durableId="1359314521">
    <w:abstractNumId w:val="14"/>
  </w:num>
  <w:num w:numId="33" w16cid:durableId="1523402279">
    <w:abstractNumId w:val="18"/>
  </w:num>
  <w:num w:numId="34" w16cid:durableId="187067496">
    <w:abstractNumId w:val="19"/>
  </w:num>
  <w:num w:numId="35" w16cid:durableId="2089494811">
    <w:abstractNumId w:val="27"/>
  </w:num>
  <w:num w:numId="36" w16cid:durableId="804157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1CA"/>
    <w:rsid w:val="000021CA"/>
    <w:rsid w:val="002352C0"/>
    <w:rsid w:val="00561CDD"/>
    <w:rsid w:val="005F00C8"/>
    <w:rsid w:val="00966315"/>
    <w:rsid w:val="00B10B63"/>
    <w:rsid w:val="00C85473"/>
    <w:rsid w:val="00F521FE"/>
    <w:rsid w:val="00FF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6BD4"/>
  <w15:chartTrackingRefBased/>
  <w15:docId w15:val="{1D47EB36-CE26-41A3-B842-E749D10F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21F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521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21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F521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521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21F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02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21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21FE"/>
  </w:style>
  <w:style w:type="character" w:customStyle="1" w:styleId="Heading1Char">
    <w:name w:val="Heading 1 Char"/>
    <w:aliases w:val="Pocket Char"/>
    <w:basedOn w:val="DefaultParagraphFont"/>
    <w:link w:val="Heading1"/>
    <w:rsid w:val="00F521F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21F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F521F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521F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521F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02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1CA"/>
    <w:rPr>
      <w:rFonts w:eastAsiaTheme="majorEastAsia" w:cstheme="majorBidi"/>
      <w:color w:val="272727" w:themeColor="text1" w:themeTint="D8"/>
    </w:rPr>
  </w:style>
  <w:style w:type="paragraph" w:styleId="Title">
    <w:name w:val="Title"/>
    <w:basedOn w:val="Normal"/>
    <w:next w:val="Normal"/>
    <w:link w:val="TitleChar"/>
    <w:uiPriority w:val="10"/>
    <w:qFormat/>
    <w:rsid w:val="00002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1CA"/>
    <w:pPr>
      <w:spacing w:before="160"/>
      <w:jc w:val="center"/>
    </w:pPr>
    <w:rPr>
      <w:i/>
      <w:iCs/>
      <w:color w:val="404040" w:themeColor="text1" w:themeTint="BF"/>
    </w:rPr>
  </w:style>
  <w:style w:type="character" w:customStyle="1" w:styleId="QuoteChar">
    <w:name w:val="Quote Char"/>
    <w:basedOn w:val="DefaultParagraphFont"/>
    <w:link w:val="Quote"/>
    <w:uiPriority w:val="29"/>
    <w:rsid w:val="000021CA"/>
    <w:rPr>
      <w:i/>
      <w:iCs/>
      <w:color w:val="404040" w:themeColor="text1" w:themeTint="BF"/>
    </w:rPr>
  </w:style>
  <w:style w:type="paragraph" w:styleId="ListParagraph">
    <w:name w:val="List Paragraph"/>
    <w:basedOn w:val="Normal"/>
    <w:uiPriority w:val="34"/>
    <w:qFormat/>
    <w:rsid w:val="000021CA"/>
    <w:pPr>
      <w:ind w:left="720"/>
      <w:contextualSpacing/>
    </w:pPr>
  </w:style>
  <w:style w:type="character" w:styleId="IntenseEmphasis">
    <w:name w:val="Intense Emphasis"/>
    <w:basedOn w:val="DefaultParagraphFont"/>
    <w:uiPriority w:val="21"/>
    <w:qFormat/>
    <w:rsid w:val="000021CA"/>
    <w:rPr>
      <w:i/>
      <w:iCs/>
      <w:color w:val="0F4761" w:themeColor="accent1" w:themeShade="BF"/>
    </w:rPr>
  </w:style>
  <w:style w:type="paragraph" w:styleId="IntenseQuote">
    <w:name w:val="Intense Quote"/>
    <w:basedOn w:val="Normal"/>
    <w:next w:val="Normal"/>
    <w:link w:val="IntenseQuoteChar"/>
    <w:uiPriority w:val="30"/>
    <w:qFormat/>
    <w:rsid w:val="00002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1CA"/>
    <w:rPr>
      <w:i/>
      <w:iCs/>
      <w:color w:val="0F4761" w:themeColor="accent1" w:themeShade="BF"/>
    </w:rPr>
  </w:style>
  <w:style w:type="character" w:styleId="IntenseReference">
    <w:name w:val="Intense Reference"/>
    <w:basedOn w:val="DefaultParagraphFont"/>
    <w:uiPriority w:val="32"/>
    <w:qFormat/>
    <w:rsid w:val="000021C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F521F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521F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21F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F521FE"/>
    <w:rPr>
      <w:b w:val="0"/>
      <w:sz w:val="22"/>
      <w:u w:val="single"/>
    </w:rPr>
  </w:style>
  <w:style w:type="character" w:styleId="Strong">
    <w:name w:val="Strong"/>
    <w:basedOn w:val="DefaultParagraphFont"/>
    <w:uiPriority w:val="22"/>
    <w:qFormat/>
    <w:rsid w:val="00F521FE"/>
    <w:rPr>
      <w:b/>
      <w:bCs/>
    </w:rPr>
  </w:style>
  <w:style w:type="character" w:styleId="BookTitle">
    <w:name w:val="Book Title"/>
    <w:basedOn w:val="DefaultParagraphFont"/>
    <w:uiPriority w:val="33"/>
    <w:qFormat/>
    <w:rsid w:val="00F521FE"/>
    <w:rPr>
      <w:b/>
      <w:bCs/>
      <w:i/>
      <w:iCs/>
      <w:spacing w:val="5"/>
    </w:rPr>
  </w:style>
  <w:style w:type="numbering" w:styleId="111111">
    <w:name w:val="Outline List 2"/>
    <w:basedOn w:val="NoList"/>
    <w:uiPriority w:val="99"/>
    <w:semiHidden/>
    <w:unhideWhenUsed/>
    <w:rsid w:val="00F521FE"/>
  </w:style>
  <w:style w:type="paragraph" w:styleId="Header">
    <w:name w:val="header"/>
    <w:basedOn w:val="Normal"/>
    <w:link w:val="HeaderChar"/>
    <w:uiPriority w:val="99"/>
    <w:semiHidden/>
    <w:rsid w:val="00F521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21FE"/>
    <w:rPr>
      <w:rFonts w:ascii="Calibri" w:hAnsi="Calibri" w:cs="Calibri"/>
      <w:kern w:val="0"/>
      <w:sz w:val="22"/>
      <w:szCs w:val="22"/>
      <w14:ligatures w14:val="none"/>
    </w:rPr>
  </w:style>
  <w:style w:type="paragraph" w:styleId="Footer">
    <w:name w:val="footer"/>
    <w:basedOn w:val="Normal"/>
    <w:link w:val="FooterChar"/>
    <w:uiPriority w:val="99"/>
    <w:semiHidden/>
    <w:rsid w:val="00F521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21F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521FE"/>
    <w:pPr>
      <w:spacing w:after="120"/>
    </w:pPr>
  </w:style>
  <w:style w:type="character" w:customStyle="1" w:styleId="BodyTextChar">
    <w:name w:val="Body Text Char"/>
    <w:basedOn w:val="DefaultParagraphFont"/>
    <w:link w:val="BodyText"/>
    <w:uiPriority w:val="99"/>
    <w:semiHidden/>
    <w:rsid w:val="00F521FE"/>
    <w:rPr>
      <w:rFonts w:ascii="Calibri" w:hAnsi="Calibri" w:cs="Calibri"/>
      <w:kern w:val="0"/>
      <w:sz w:val="22"/>
      <w:szCs w:val="22"/>
      <w14:ligatures w14:val="none"/>
    </w:rPr>
  </w:style>
  <w:style w:type="paragraph" w:styleId="NoSpacing">
    <w:name w:val="No Spacing"/>
    <w:link w:val="NoSpacingChar"/>
    <w:uiPriority w:val="99"/>
    <w:unhideWhenUsed/>
    <w:qFormat/>
    <w:rsid w:val="00F521F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21F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F521FE"/>
    <w:rPr>
      <w:color w:val="467886" w:themeColor="hyperlink"/>
      <w:u w:val="single"/>
    </w:rPr>
  </w:style>
  <w:style w:type="character" w:styleId="UnresolvedMention">
    <w:name w:val="Unresolved Mention"/>
    <w:basedOn w:val="DefaultParagraphFont"/>
    <w:uiPriority w:val="99"/>
    <w:semiHidden/>
    <w:unhideWhenUsed/>
    <w:rsid w:val="00F521FE"/>
    <w:rPr>
      <w:color w:val="605E5C"/>
      <w:shd w:val="clear" w:color="auto" w:fill="E1DFDD"/>
    </w:rPr>
  </w:style>
  <w:style w:type="paragraph" w:customStyle="1" w:styleId="Analytic">
    <w:name w:val="Analytic"/>
    <w:basedOn w:val="Heading4"/>
    <w:link w:val="AnalyticChar"/>
    <w:autoRedefine/>
    <w:uiPriority w:val="5"/>
    <w:qFormat/>
    <w:rsid w:val="00F521FE"/>
    <w:rPr>
      <w:color w:val="80340D" w:themeColor="accent2" w:themeShade="80"/>
    </w:rPr>
  </w:style>
  <w:style w:type="character" w:customStyle="1" w:styleId="AnalyticChar">
    <w:name w:val="Analytic Char"/>
    <w:basedOn w:val="Heading4Char"/>
    <w:link w:val="Analytic"/>
    <w:uiPriority w:val="5"/>
    <w:rsid w:val="00F521FE"/>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F521FE"/>
    <w:rPr>
      <w:color w:val="996633"/>
    </w:rPr>
  </w:style>
  <w:style w:type="character" w:customStyle="1" w:styleId="AnaltyicChar">
    <w:name w:val="Analtyic Char"/>
    <w:basedOn w:val="Heading4Char"/>
    <w:link w:val="Analtyic"/>
    <w:uiPriority w:val="5"/>
    <w:rsid w:val="00F521FE"/>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F521FE"/>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F521FE"/>
    <w:rPr>
      <w:sz w:val="16"/>
      <w:szCs w:val="16"/>
    </w:rPr>
  </w:style>
  <w:style w:type="paragraph" w:styleId="CommentText">
    <w:name w:val="annotation text"/>
    <w:basedOn w:val="Normal"/>
    <w:link w:val="CommentTextChar"/>
    <w:uiPriority w:val="99"/>
    <w:unhideWhenUsed/>
    <w:rsid w:val="00F521FE"/>
    <w:rPr>
      <w:sz w:val="20"/>
      <w:szCs w:val="20"/>
      <w14:ligatures w14:val="standardContextual"/>
    </w:rPr>
  </w:style>
  <w:style w:type="character" w:customStyle="1" w:styleId="CommentTextChar">
    <w:name w:val="Comment Text Char"/>
    <w:basedOn w:val="DefaultParagraphFont"/>
    <w:link w:val="CommentText"/>
    <w:uiPriority w:val="99"/>
    <w:rsid w:val="00F521FE"/>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F521FE"/>
    <w:rPr>
      <w:b/>
      <w:bCs/>
    </w:rPr>
  </w:style>
  <w:style w:type="character" w:customStyle="1" w:styleId="CommentSubjectChar">
    <w:name w:val="Comment Subject Char"/>
    <w:basedOn w:val="CommentTextChar"/>
    <w:link w:val="CommentSubject"/>
    <w:uiPriority w:val="99"/>
    <w:semiHidden/>
    <w:rsid w:val="00F521FE"/>
    <w:rPr>
      <w:rFonts w:ascii="Calibri" w:hAnsi="Calibri" w:cs="Calibri"/>
      <w:b/>
      <w:bCs/>
      <w:kern w:val="0"/>
      <w:sz w:val="20"/>
      <w:szCs w:val="20"/>
    </w:rPr>
  </w:style>
  <w:style w:type="paragraph" w:customStyle="1" w:styleId="UnderlinePara">
    <w:name w:val="Underline Para"/>
    <w:basedOn w:val="Normal"/>
    <w:uiPriority w:val="7"/>
    <w:qFormat/>
    <w:rsid w:val="00F521F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65988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use.jhu.edu/article/65988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se.jhu.edu/article/659880" TargetMode="External"/><Relationship Id="rId11" Type="http://schemas.openxmlformats.org/officeDocument/2006/relationships/hyperlink" Target="https://muse.jhu.edu/article/659880" TargetMode="External"/><Relationship Id="rId5" Type="http://schemas.openxmlformats.org/officeDocument/2006/relationships/hyperlink" Target="https://muse.jhu.edu/article/659880" TargetMode="External"/><Relationship Id="rId10" Type="http://schemas.openxmlformats.org/officeDocument/2006/relationships/hyperlink" Target="https://muse.jhu.edu/article/659880" TargetMode="External"/><Relationship Id="rId4" Type="http://schemas.openxmlformats.org/officeDocument/2006/relationships/webSettings" Target="webSettings.xml"/><Relationship Id="rId9" Type="http://schemas.openxmlformats.org/officeDocument/2006/relationships/hyperlink" Target="https://muse.jhu.edu/article/65988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27238</Words>
  <Characters>140826</Characters>
  <Application>Microsoft Office Word</Application>
  <DocSecurity>0</DocSecurity>
  <Lines>2070</Lines>
  <Paragraphs>800</Paragraphs>
  <ScaleCrop>false</ScaleCrop>
  <Company/>
  <LinksUpToDate>false</LinksUpToDate>
  <CharactersWithSpaces>167264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2025-09-07T15:49:00Z</dcterms:created>
  <dcterms:modified xsi:type="dcterms:W3CDTF">2025-09-07T15:50:00Z</dcterms:modified>
</cp:coreProperties>
</file>