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E3B2E" w14:textId="77777777" w:rsidR="00160FA0" w:rsidRPr="00640F79" w:rsidRDefault="00160FA0" w:rsidP="00160FA0">
      <w:pPr>
        <w:pStyle w:val="Heading1"/>
      </w:pPr>
      <w:bookmarkStart w:id="0" w:name="_Hlk210992658"/>
      <w:bookmarkStart w:id="1" w:name="_Hlk219553996"/>
      <w:r w:rsidRPr="00640F79">
        <w:t>1AC</w:t>
      </w:r>
    </w:p>
    <w:p w14:paraId="75113F01" w14:textId="77777777" w:rsidR="00160FA0" w:rsidRPr="00640F79" w:rsidRDefault="00160FA0" w:rsidP="00160FA0">
      <w:pPr>
        <w:pStyle w:val="Heading2"/>
      </w:pPr>
      <w:r w:rsidRPr="00640F79">
        <w:t>1AC</w:t>
      </w:r>
    </w:p>
    <w:p w14:paraId="31AB0DC3" w14:textId="77777777" w:rsidR="00160FA0" w:rsidRPr="00640F79" w:rsidRDefault="00160FA0" w:rsidP="00160FA0">
      <w:pPr>
        <w:pStyle w:val="Heading3"/>
      </w:pPr>
      <w:r w:rsidRPr="00640F79">
        <w:t>1AC</w:t>
      </w:r>
    </w:p>
    <w:p w14:paraId="0A3BCA2F" w14:textId="77777777" w:rsidR="00160FA0" w:rsidRPr="0067420C" w:rsidRDefault="00160FA0" w:rsidP="00160FA0">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32C82678" w14:textId="77777777" w:rsidR="00160FA0" w:rsidRPr="006F5C3E" w:rsidRDefault="00160FA0" w:rsidP="00160FA0">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4378A8AE" w14:textId="77777777" w:rsidR="00160FA0" w:rsidRPr="00D1525D" w:rsidRDefault="00160FA0" w:rsidP="00160FA0">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06EBE1F2" w14:textId="77777777" w:rsidR="00160FA0" w:rsidRPr="00D1525D" w:rsidRDefault="00160FA0" w:rsidP="00160FA0"/>
    <w:p w14:paraId="2247C660" w14:textId="77777777" w:rsidR="00160FA0" w:rsidRPr="00304922" w:rsidRDefault="00160FA0" w:rsidP="00160FA0">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369212F6" w14:textId="77777777" w:rsidR="00160FA0" w:rsidRPr="00304922" w:rsidRDefault="00160FA0" w:rsidP="00160FA0">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1CEE4927" w14:textId="77777777" w:rsidR="00160FA0" w:rsidRPr="00304922" w:rsidRDefault="00160FA0" w:rsidP="00160FA0">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7C791237" w14:textId="77777777" w:rsidR="00160FA0" w:rsidRPr="00304922" w:rsidRDefault="00160FA0" w:rsidP="00160FA0">
      <w:pPr>
        <w:rPr>
          <w:sz w:val="2"/>
          <w:szCs w:val="2"/>
        </w:rPr>
      </w:pPr>
      <w:r w:rsidRPr="00304922">
        <w:rPr>
          <w:sz w:val="2"/>
          <w:szCs w:val="2"/>
        </w:rPr>
        <w:t xml:space="preserve">TRANSGENDER RHETORICS, QUEERING DISCOURSES </w:t>
      </w:r>
    </w:p>
    <w:p w14:paraId="4BBCB8E6" w14:textId="77777777" w:rsidR="00160FA0" w:rsidRPr="00304922" w:rsidRDefault="00160FA0" w:rsidP="00160FA0">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220E1F35" w14:textId="77777777" w:rsidR="00160FA0" w:rsidRPr="00304922" w:rsidRDefault="00160FA0" w:rsidP="00160FA0">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12CFEAF4" w14:textId="77777777" w:rsidR="00160FA0" w:rsidRPr="00304922" w:rsidRDefault="00160FA0" w:rsidP="00160FA0">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4D755D0B" w14:textId="77777777" w:rsidR="00160FA0" w:rsidRPr="00304922" w:rsidRDefault="00160FA0" w:rsidP="00160FA0">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2A7F5700" w14:textId="77777777" w:rsidR="00160FA0" w:rsidRPr="00304922" w:rsidRDefault="00160FA0" w:rsidP="00160FA0">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723952F8" w14:textId="77777777" w:rsidR="00160FA0" w:rsidRPr="00304922" w:rsidRDefault="00160FA0" w:rsidP="00160FA0">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1C30E83C" w14:textId="77777777" w:rsidR="00160FA0" w:rsidRPr="00304922" w:rsidRDefault="00160FA0" w:rsidP="00160FA0">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1B4A0E41" w14:textId="77777777" w:rsidR="00160FA0" w:rsidRPr="00304922" w:rsidRDefault="00160FA0" w:rsidP="00160FA0">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03119FE5" w14:textId="77777777" w:rsidR="00160FA0" w:rsidRPr="00304922" w:rsidRDefault="00160FA0" w:rsidP="00160FA0">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562FC438" w14:textId="77777777" w:rsidR="00160FA0" w:rsidRPr="00304922" w:rsidRDefault="00160FA0" w:rsidP="00160FA0">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018782C0" w14:textId="77777777" w:rsidR="00160FA0" w:rsidRPr="00304922" w:rsidRDefault="00160FA0" w:rsidP="00160FA0">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46AFA12B" w14:textId="77777777" w:rsidR="00160FA0" w:rsidRPr="00304922" w:rsidRDefault="00160FA0" w:rsidP="00160FA0">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5AC6C8E9" w14:textId="77777777" w:rsidR="00160FA0" w:rsidRPr="00304922" w:rsidRDefault="00160FA0" w:rsidP="00160FA0">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1716733B" w14:textId="77777777" w:rsidR="00160FA0" w:rsidRPr="00304922" w:rsidRDefault="00160FA0" w:rsidP="00160FA0">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534F5714" w14:textId="77777777" w:rsidR="00160FA0" w:rsidRPr="00304922" w:rsidRDefault="00160FA0" w:rsidP="00160FA0">
      <w:pPr>
        <w:rPr>
          <w:sz w:val="2"/>
          <w:szCs w:val="2"/>
        </w:rPr>
      </w:pPr>
      <w:r w:rsidRPr="00304922">
        <w:rPr>
          <w:sz w:val="2"/>
          <w:szCs w:val="2"/>
        </w:rPr>
        <w:t xml:space="preserve">TROUBLING INCLUSION, IMPOSSIBLE SOLIDARITIES? </w:t>
      </w:r>
    </w:p>
    <w:p w14:paraId="25CC8065" w14:textId="77777777" w:rsidR="00160FA0" w:rsidRPr="00304922" w:rsidRDefault="00160FA0" w:rsidP="00160FA0">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31666C46" w14:textId="77777777" w:rsidR="00160FA0" w:rsidRPr="00304922" w:rsidRDefault="00160FA0" w:rsidP="00160FA0">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41547B24" w14:textId="77777777" w:rsidR="00160FA0" w:rsidRPr="00304922" w:rsidRDefault="00160FA0" w:rsidP="00160FA0">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6104F961" w14:textId="77777777" w:rsidR="00160FA0" w:rsidRPr="00304922" w:rsidRDefault="00160FA0" w:rsidP="00160FA0">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16DFEE42" w14:textId="77777777" w:rsidR="00160FA0" w:rsidRPr="00304922" w:rsidRDefault="00160FA0" w:rsidP="00160FA0">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27C422A9" w14:textId="77777777" w:rsidR="00160FA0" w:rsidRPr="00304922" w:rsidRDefault="00160FA0" w:rsidP="00160FA0">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2A726837" w14:textId="77777777" w:rsidR="00160FA0" w:rsidRPr="00304922" w:rsidRDefault="00160FA0" w:rsidP="00160FA0">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0214D004" w14:textId="77777777" w:rsidR="00160FA0" w:rsidRPr="00304922" w:rsidRDefault="00160FA0" w:rsidP="00160FA0">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737CC83F" w14:textId="77777777" w:rsidR="00160FA0" w:rsidRPr="00304922" w:rsidRDefault="00160FA0" w:rsidP="00160FA0">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151B0BD5" w14:textId="77777777" w:rsidR="00160FA0" w:rsidRPr="00304922" w:rsidRDefault="00160FA0" w:rsidP="00160FA0">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49A1A6FF" w14:textId="77777777" w:rsidR="00160FA0" w:rsidRPr="00304922" w:rsidRDefault="00160FA0" w:rsidP="00160FA0">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59905C74" w14:textId="77777777" w:rsidR="00160FA0" w:rsidRPr="00304922" w:rsidRDefault="00160FA0" w:rsidP="00160FA0">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1237A37D" w14:textId="77777777" w:rsidR="00160FA0" w:rsidRPr="00304922" w:rsidRDefault="00160FA0" w:rsidP="00160FA0">
      <w:pPr>
        <w:rPr>
          <w:sz w:val="16"/>
        </w:rPr>
      </w:pPr>
      <w:r w:rsidRPr="00304922">
        <w:rPr>
          <w:sz w:val="16"/>
        </w:rPr>
        <w:t xml:space="preserve">TRANS LIBERATION WITHIN OR VERSUS UNION BUREAUCRACY </w:t>
      </w:r>
    </w:p>
    <w:p w14:paraId="7B87A19D" w14:textId="77777777" w:rsidR="00160FA0" w:rsidRPr="00304922" w:rsidRDefault="00160FA0" w:rsidP="00160FA0">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1D4FEE83" w14:textId="77777777" w:rsidR="00160FA0" w:rsidRPr="00304922" w:rsidRDefault="00160FA0" w:rsidP="00160FA0">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1E7DCF6A" w14:textId="77777777" w:rsidR="00160FA0" w:rsidRPr="00304922" w:rsidRDefault="00160FA0" w:rsidP="00160FA0">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5B8AD558" w14:textId="77777777" w:rsidR="00160FA0" w:rsidRPr="00304922" w:rsidRDefault="00160FA0" w:rsidP="00160FA0">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782787E0" w14:textId="77777777" w:rsidR="00160FA0" w:rsidRPr="00304922" w:rsidRDefault="00160FA0" w:rsidP="00160FA0">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1F94A6B2" w14:textId="77777777" w:rsidR="00160FA0" w:rsidRPr="00304922" w:rsidRDefault="00160FA0" w:rsidP="00160FA0">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24CBBA21" w14:textId="77777777" w:rsidR="00160FA0" w:rsidRPr="00304922" w:rsidRDefault="00160FA0" w:rsidP="00160FA0">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36B0580F" w14:textId="77777777" w:rsidR="00160FA0" w:rsidRPr="00304922" w:rsidRDefault="00160FA0" w:rsidP="00160FA0">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262F09A6" w14:textId="77777777" w:rsidR="00160FA0" w:rsidRPr="00304922" w:rsidRDefault="00160FA0" w:rsidP="00160FA0">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7591E2BE" w14:textId="77777777" w:rsidR="00160FA0" w:rsidRPr="00304922" w:rsidRDefault="00160FA0" w:rsidP="00160FA0">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78B49120" w14:textId="77777777" w:rsidR="00160FA0" w:rsidRPr="006A5097" w:rsidRDefault="00160FA0" w:rsidP="00160FA0">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42306D70" w14:textId="77777777" w:rsidR="00160FA0" w:rsidRPr="006E30C3" w:rsidRDefault="00160FA0" w:rsidP="00160FA0">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56E3426B" w14:textId="77777777" w:rsidR="00160FA0" w:rsidRPr="006E30C3" w:rsidRDefault="00160FA0" w:rsidP="00160FA0">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6777EFD1" w14:textId="77777777" w:rsidR="00160FA0" w:rsidRPr="006E30C3" w:rsidRDefault="00160FA0" w:rsidP="00160FA0">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7F3802CF" w14:textId="77777777" w:rsidR="00160FA0" w:rsidRPr="006E30C3" w:rsidRDefault="00160FA0" w:rsidP="00160FA0"/>
    <w:p w14:paraId="22D0AFE5" w14:textId="77777777" w:rsidR="00160FA0" w:rsidRPr="006E30C3" w:rsidRDefault="00160FA0" w:rsidP="00160FA0">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3AF89EDC" w14:textId="77777777" w:rsidR="00160FA0" w:rsidRPr="006E30C3" w:rsidRDefault="00160FA0" w:rsidP="00160FA0">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6EF34060" w14:textId="77777777" w:rsidR="00160FA0" w:rsidRPr="006E30C3" w:rsidRDefault="00160FA0" w:rsidP="00160FA0">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04F996A5" w14:textId="77777777" w:rsidR="00160FA0" w:rsidRPr="006E30C3" w:rsidRDefault="00160FA0" w:rsidP="00160FA0">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7614DD7A" w14:textId="77777777" w:rsidR="00160FA0" w:rsidRPr="006E30C3" w:rsidRDefault="00160FA0" w:rsidP="00160FA0">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1981919A" w14:textId="77777777" w:rsidR="00160FA0" w:rsidRPr="006E30C3" w:rsidRDefault="00160FA0" w:rsidP="00160FA0">
      <w:pPr>
        <w:pStyle w:val="Heading4"/>
      </w:pPr>
      <w:r w:rsidRPr="006E30C3">
        <w:t xml:space="preserve">The quotidian modes of </w:t>
      </w:r>
      <w:r w:rsidRPr="006E30C3">
        <w:rPr>
          <w:u w:val="single"/>
        </w:rPr>
        <w:t>producing gender and sexuality</w:t>
      </w:r>
      <w:r w:rsidRPr="006E30C3">
        <w:t xml:space="preserve"> are a form </w:t>
      </w:r>
      <w:r w:rsidRPr="006E30C3">
        <w:rPr>
          <w:u w:val="single"/>
        </w:rPr>
        <w:t>uncompensated labor</w:t>
      </w:r>
      <w:r w:rsidRPr="006E30C3">
        <w:t xml:space="preserve"> that is forced upon subjects to be exploited by capitalism.</w:t>
      </w:r>
    </w:p>
    <w:p w14:paraId="1ABB733A" w14:textId="77777777" w:rsidR="00160FA0" w:rsidRPr="006E30C3" w:rsidRDefault="00160FA0" w:rsidP="00160FA0">
      <w:r w:rsidRPr="006E30C3">
        <w:rPr>
          <w:rStyle w:val="Style13ptBold"/>
        </w:rPr>
        <w:t xml:space="preserve">Wesling 12 - </w:t>
      </w:r>
      <w:r w:rsidRPr="006E30C3">
        <w:t>Meg Wesling is Associate Professor of US Literatures at UC San Diego, and an affiliate of the Critical Gender Studies Program. She is past faculty director of UC Education Abroad Program in France (2013-2015). She earned her doctorate from Cornell University (English) and her bachelor’s degree from Indiana University (French and Women’s Studies).</w:t>
      </w:r>
    </w:p>
    <w:p w14:paraId="244026FA" w14:textId="77777777" w:rsidR="00160FA0" w:rsidRPr="006E30C3" w:rsidRDefault="00160FA0" w:rsidP="00160FA0">
      <w:r w:rsidRPr="006E30C3">
        <w:t>(Meg Wesling; “Queer Value.” </w:t>
      </w:r>
      <w:r w:rsidRPr="006E30C3">
        <w:rPr>
          <w:i/>
          <w:iCs/>
        </w:rPr>
        <w:t>GLQ</w:t>
      </w:r>
      <w:r w:rsidRPr="006E30C3">
        <w:t> 1 January 2012; 18 (1): 107–125. doi: https://doi.org/10.1215/10642684-1422161, accessed 08/04/2025)</w:t>
      </w:r>
    </w:p>
    <w:p w14:paraId="4C24136B" w14:textId="77777777" w:rsidR="00160FA0" w:rsidRPr="006E30C3" w:rsidRDefault="00160FA0" w:rsidP="00160FA0"/>
    <w:p w14:paraId="1F09DE78" w14:textId="77777777" w:rsidR="00160FA0" w:rsidRPr="006E30C3" w:rsidRDefault="00160FA0" w:rsidP="00160FA0">
      <w:pPr>
        <w:rPr>
          <w:sz w:val="16"/>
        </w:rPr>
      </w:pPr>
      <w:r w:rsidRPr="006E30C3">
        <w:rPr>
          <w:sz w:val="16"/>
        </w:rPr>
        <w:t>In what follows, I suggest that we take seriously the notion of affect in relation to labor. “</w:t>
      </w:r>
      <w:r w:rsidRPr="006E30C3">
        <w:rPr>
          <w:rStyle w:val="StyleUnderline"/>
        </w:rPr>
        <w:t>Affectively necessary labor</w:t>
      </w:r>
      <w:r w:rsidRPr="006E30C3">
        <w:rPr>
          <w:sz w:val="16"/>
        </w:rPr>
        <w:t xml:space="preserve">” is Spivak’s term, one that </w:t>
      </w:r>
      <w:r w:rsidRPr="006E30C3">
        <w:rPr>
          <w:rStyle w:val="StyleUnderline"/>
        </w:rPr>
        <w:t>aims to mark the liminal space between the material and the social.</w:t>
      </w:r>
      <w:r w:rsidRPr="006E30C3">
        <w:rPr>
          <w:sz w:val="16"/>
        </w:rPr>
        <w:t xml:space="preserve"> As I explore in greater detail below, affectively necessary labor is usefully distinguished from socially necessary labor, or the minimal necessary labor needed for the worker to reproduce himself or herself. </w:t>
      </w:r>
      <w:r w:rsidRPr="006E30C3">
        <w:rPr>
          <w:rStyle w:val="StyleUnderline"/>
          <w:highlight w:val="yellow"/>
        </w:rPr>
        <w:t>Affectively necessary labor introduces</w:t>
      </w:r>
      <w:r w:rsidRPr="006E30C3">
        <w:rPr>
          <w:rStyle w:val="StyleUnderline"/>
        </w:rPr>
        <w:t xml:space="preserve"> myriad forms </w:t>
      </w:r>
      <w:r w:rsidRPr="00B959BF">
        <w:rPr>
          <w:rStyle w:val="StyleUnderline"/>
        </w:rPr>
        <w:t xml:space="preserve">of </w:t>
      </w:r>
      <w:r w:rsidRPr="006E30C3">
        <w:rPr>
          <w:rStyle w:val="StyleUnderline"/>
          <w:highlight w:val="yellow"/>
        </w:rPr>
        <w:t>social activity that go</w:t>
      </w:r>
      <w:r w:rsidRPr="006E30C3">
        <w:rPr>
          <w:rStyle w:val="StyleUnderline"/>
        </w:rPr>
        <w:t xml:space="preserve"> </w:t>
      </w:r>
      <w:r w:rsidRPr="006E30C3">
        <w:rPr>
          <w:rStyle w:val="StyleUnderline"/>
          <w:highlight w:val="yellow"/>
        </w:rPr>
        <w:t>beyond subsistence and reproduction</w:t>
      </w:r>
      <w:r w:rsidRPr="006E30C3">
        <w:rPr>
          <w:sz w:val="16"/>
        </w:rPr>
        <w:t xml:space="preserve">—those activities that work toward the aims of the body’s comfort, pleasure, and the satisfaction of desire—and that we would want to acknowledge as labor.4 Thus </w:t>
      </w:r>
      <w:r w:rsidRPr="006E30C3">
        <w:rPr>
          <w:rStyle w:val="Emphasis"/>
          <w:highlight w:val="yellow"/>
        </w:rPr>
        <w:t>the daily, repetitive performances through which bodies are socially legible as gendered</w:t>
      </w:r>
      <w:r w:rsidRPr="006E30C3">
        <w:rPr>
          <w:sz w:val="16"/>
        </w:rPr>
        <w:t xml:space="preserve"> (whether coded as queer or straight) </w:t>
      </w:r>
      <w:r w:rsidRPr="006E30C3">
        <w:rPr>
          <w:rStyle w:val="StyleUnderline"/>
          <w:highlight w:val="yellow"/>
        </w:rPr>
        <w:t>make up</w:t>
      </w:r>
      <w:r w:rsidRPr="006E30C3">
        <w:rPr>
          <w:rStyle w:val="StyleUnderline"/>
        </w:rPr>
        <w:t xml:space="preserve"> a kind of </w:t>
      </w:r>
      <w:r w:rsidRPr="006E30C3">
        <w:rPr>
          <w:rStyle w:val="StyleUnderline"/>
          <w:highlight w:val="yellow"/>
        </w:rPr>
        <w:t>affectively</w:t>
      </w:r>
      <w:r w:rsidRPr="006E30C3">
        <w:rPr>
          <w:rStyle w:val="StyleUnderline"/>
        </w:rPr>
        <w:t xml:space="preserve"> </w:t>
      </w:r>
      <w:r w:rsidRPr="006E30C3">
        <w:rPr>
          <w:rStyle w:val="StyleUnderline"/>
          <w:highlight w:val="yellow"/>
        </w:rPr>
        <w:t>necessary labor</w:t>
      </w:r>
      <w:r w:rsidRPr="006E30C3">
        <w:rPr>
          <w:sz w:val="16"/>
        </w:rPr>
        <w:t xml:space="preserve">; that is, </w:t>
      </w:r>
      <w:r w:rsidRPr="006E30C3">
        <w:rPr>
          <w:rStyle w:val="StyleUnderline"/>
          <w:highlight w:val="yellow"/>
        </w:rPr>
        <w:t xml:space="preserve">the </w:t>
      </w:r>
      <w:r w:rsidRPr="00817242">
        <w:rPr>
          <w:rStyle w:val="Emphasis"/>
        </w:rPr>
        <w:t xml:space="preserve">compulsory </w:t>
      </w:r>
      <w:r w:rsidRPr="006E30C3">
        <w:rPr>
          <w:rStyle w:val="Emphasis"/>
          <w:highlight w:val="yellow"/>
        </w:rPr>
        <w:t>repetition of gender as performance</w:t>
      </w:r>
      <w:r w:rsidRPr="006E30C3">
        <w:rPr>
          <w:sz w:val="16"/>
        </w:rPr>
        <w:t xml:space="preserve"> might usefully be understood </w:t>
      </w:r>
      <w:r w:rsidRPr="006E30C3">
        <w:rPr>
          <w:rStyle w:val="StyleUnderline"/>
        </w:rPr>
        <w:t>as a form of self-</w:t>
      </w:r>
      <w:r w:rsidRPr="006E30C3">
        <w:rPr>
          <w:rStyle w:val="StyleUnderline"/>
        </w:rPr>
        <w:softHyphen/>
        <w:t xml:space="preserve">conscious labor that </w:t>
      </w:r>
      <w:r w:rsidRPr="006E30C3">
        <w:rPr>
          <w:rStyle w:val="Emphasis"/>
          <w:highlight w:val="yellow"/>
        </w:rPr>
        <w:t>produces value</w:t>
      </w:r>
      <w:r w:rsidRPr="006E30C3">
        <w:rPr>
          <w:sz w:val="16"/>
        </w:rPr>
        <w:t xml:space="preserve">, both material and social, even when (or precisely because) that performance is asserted to be natural. Following Louis Althusser, we might conclude that this labor is valuable precisely in the extent to which the gendered subject submits “freely” to the imperative of this continual labor, and regards the product of that labor—gender identity—not as an imposition from outside but as something that originates from within.5 </w:t>
      </w:r>
      <w:r w:rsidRPr="006E30C3">
        <w:rPr>
          <w:rStyle w:val="StyleUnderline"/>
          <w:highlight w:val="yellow"/>
        </w:rPr>
        <w:t>The most obvious example</w:t>
      </w:r>
      <w:r w:rsidRPr="006E30C3">
        <w:rPr>
          <w:sz w:val="16"/>
        </w:rPr>
        <w:t xml:space="preserve"> of the labor of gender </w:t>
      </w:r>
      <w:r w:rsidRPr="006E30C3">
        <w:rPr>
          <w:rStyle w:val="StyleUnderline"/>
          <w:highlight w:val="yellow"/>
        </w:rPr>
        <w:t>is</w:t>
      </w:r>
      <w:r w:rsidRPr="006E30C3">
        <w:rPr>
          <w:rStyle w:val="StyleUnderline"/>
        </w:rPr>
        <w:t xml:space="preserve"> “</w:t>
      </w:r>
      <w:r w:rsidRPr="006E30C3">
        <w:rPr>
          <w:rStyle w:val="StyleUnderline"/>
          <w:highlight w:val="yellow"/>
        </w:rPr>
        <w:t>women’s work</w:t>
      </w:r>
      <w:r w:rsidRPr="006E30C3">
        <w:rPr>
          <w:sz w:val="16"/>
        </w:rPr>
        <w:t xml:space="preserve">”: </w:t>
      </w:r>
      <w:r w:rsidRPr="006E30C3">
        <w:rPr>
          <w:rStyle w:val="StyleUnderline"/>
        </w:rPr>
        <w:t>the physical</w:t>
      </w:r>
      <w:r w:rsidRPr="006E30C3">
        <w:rPr>
          <w:sz w:val="16"/>
        </w:rPr>
        <w:t xml:space="preserve">, strenuous </w:t>
      </w:r>
      <w:r w:rsidRPr="006E30C3">
        <w:rPr>
          <w:rStyle w:val="StyleUnderline"/>
        </w:rPr>
        <w:t xml:space="preserve">labor of </w:t>
      </w:r>
      <w:r w:rsidRPr="00817242">
        <w:rPr>
          <w:rStyle w:val="StyleUnderline"/>
        </w:rPr>
        <w:t>childbirth</w:t>
      </w:r>
      <w:r w:rsidRPr="006E30C3">
        <w:rPr>
          <w:rStyle w:val="StyleUnderline"/>
        </w:rPr>
        <w:t xml:space="preserve">, </w:t>
      </w:r>
      <w:r w:rsidRPr="006E30C3">
        <w:rPr>
          <w:rStyle w:val="StyleUnderline"/>
          <w:highlight w:val="yellow"/>
        </w:rPr>
        <w:t>child rearing</w:t>
      </w:r>
      <w:r w:rsidRPr="006E30C3">
        <w:rPr>
          <w:sz w:val="16"/>
        </w:rPr>
        <w:t xml:space="preserve">, caring for the elderly, and the like, </w:t>
      </w:r>
      <w:r w:rsidRPr="006E30C3">
        <w:rPr>
          <w:rStyle w:val="StyleUnderline"/>
        </w:rPr>
        <w:t xml:space="preserve">and the </w:t>
      </w:r>
      <w:r w:rsidRPr="006E30C3">
        <w:rPr>
          <w:rStyle w:val="StyleUnderline"/>
          <w:highlight w:val="yellow"/>
        </w:rPr>
        <w:t>emotional work</w:t>
      </w:r>
      <w:r w:rsidRPr="006E30C3">
        <w:rPr>
          <w:rStyle w:val="StyleUnderline"/>
        </w:rPr>
        <w:t xml:space="preserve"> of maintaining the state of relationality</w:t>
      </w:r>
      <w:r w:rsidRPr="006E30C3">
        <w:rPr>
          <w:sz w:val="16"/>
        </w:rPr>
        <w:t xml:space="preserve">, caretaking, and accommodation—this </w:t>
      </w:r>
      <w:r w:rsidRPr="006E30C3">
        <w:rPr>
          <w:rStyle w:val="StyleUnderline"/>
        </w:rPr>
        <w:t>is a kind of compulsory gendered labor that accrues value for capitalism without monetary remuneration for the individual laborer</w:t>
      </w:r>
      <w:r w:rsidRPr="006E30C3">
        <w:rPr>
          <w:sz w:val="16"/>
        </w:rPr>
        <w:t xml:space="preserve">. But what I hope to point to is that </w:t>
      </w:r>
      <w:r w:rsidRPr="006E30C3">
        <w:rPr>
          <w:rStyle w:val="StyleUnderline"/>
          <w:highlight w:val="yellow"/>
        </w:rPr>
        <w:t>these</w:t>
      </w:r>
      <w:r w:rsidRPr="006E30C3">
        <w:rPr>
          <w:rStyle w:val="StyleUnderline"/>
        </w:rPr>
        <w:t xml:space="preserve"> examples</w:t>
      </w:r>
      <w:r w:rsidRPr="006E30C3">
        <w:rPr>
          <w:sz w:val="16"/>
        </w:rPr>
        <w:t xml:space="preserve"> </w:t>
      </w:r>
      <w:r w:rsidRPr="006E30C3">
        <w:rPr>
          <w:rStyle w:val="StyleUnderline"/>
          <w:highlight w:val="yellow"/>
        </w:rPr>
        <w:t>are</w:t>
      </w:r>
      <w:r w:rsidRPr="006E30C3">
        <w:rPr>
          <w:sz w:val="16"/>
        </w:rPr>
        <w:t xml:space="preserve"> just </w:t>
      </w:r>
      <w:r w:rsidRPr="006E30C3">
        <w:rPr>
          <w:rStyle w:val="StyleUnderline"/>
        </w:rPr>
        <w:t xml:space="preserve">the most obvious </w:t>
      </w:r>
      <w:r w:rsidRPr="006E30C3">
        <w:rPr>
          <w:rStyle w:val="StyleUnderline"/>
          <w:highlight w:val="yellow"/>
        </w:rPr>
        <w:t xml:space="preserve">forms of the labor </w:t>
      </w:r>
      <w:r w:rsidRPr="006E30C3">
        <w:rPr>
          <w:rStyle w:val="Emphasis"/>
          <w:highlight w:val="yellow"/>
        </w:rPr>
        <w:t>intrinsic in all gendered identities</w:t>
      </w:r>
      <w:r w:rsidRPr="006E30C3">
        <w:rPr>
          <w:sz w:val="16"/>
        </w:rPr>
        <w:t xml:space="preserve">. </w:t>
      </w:r>
      <w:r w:rsidRPr="006E30C3">
        <w:rPr>
          <w:rStyle w:val="StyleUnderline"/>
        </w:rPr>
        <w:t>It is</w:t>
      </w:r>
      <w:r w:rsidRPr="006E30C3">
        <w:rPr>
          <w:sz w:val="16"/>
        </w:rPr>
        <w:t xml:space="preserve"> the realm of </w:t>
      </w:r>
      <w:r w:rsidRPr="006E30C3">
        <w:rPr>
          <w:rStyle w:val="StyleUnderline"/>
        </w:rPr>
        <w:t>affect</w:t>
      </w:r>
      <w:r w:rsidRPr="006E30C3">
        <w:rPr>
          <w:sz w:val="16"/>
        </w:rPr>
        <w:t xml:space="preserve"> </w:t>
      </w:r>
      <w:r w:rsidRPr="006E30C3">
        <w:rPr>
          <w:rStyle w:val="StyleUnderline"/>
        </w:rPr>
        <w:t>that renders</w:t>
      </w:r>
      <w:r w:rsidRPr="006E30C3">
        <w:rPr>
          <w:sz w:val="16"/>
        </w:rPr>
        <w:t xml:space="preserve"> such </w:t>
      </w:r>
      <w:r w:rsidRPr="006E30C3">
        <w:rPr>
          <w:rStyle w:val="StyleUnderline"/>
        </w:rPr>
        <w:t>performances to seem</w:t>
      </w:r>
      <w:r w:rsidRPr="006E30C3">
        <w:rPr>
          <w:sz w:val="16"/>
        </w:rPr>
        <w:t xml:space="preserve"> as though they are </w:t>
      </w:r>
      <w:r w:rsidRPr="006E30C3">
        <w:rPr>
          <w:rStyle w:val="StyleUnderline"/>
        </w:rPr>
        <w:t>spontaneous</w:t>
      </w:r>
      <w:r w:rsidRPr="006E30C3">
        <w:rPr>
          <w:sz w:val="16"/>
        </w:rPr>
        <w:t xml:space="preserve">, </w:t>
      </w:r>
      <w:r w:rsidRPr="006E30C3">
        <w:rPr>
          <w:rStyle w:val="StyleUnderline"/>
        </w:rPr>
        <w:t>the reflection of the subject</w:t>
      </w:r>
      <w:r w:rsidRPr="006E30C3">
        <w:rPr>
          <w:sz w:val="16"/>
        </w:rPr>
        <w:t xml:space="preserve"> himself or herself </w:t>
      </w:r>
      <w:r w:rsidRPr="006E30C3">
        <w:rPr>
          <w:rStyle w:val="StyleUnderline"/>
        </w:rPr>
        <w:t xml:space="preserve">rather than the </w:t>
      </w:r>
      <w:r w:rsidRPr="006E30C3">
        <w:rPr>
          <w:rStyle w:val="Emphasis"/>
        </w:rPr>
        <w:t>internalized form of subjection</w:t>
      </w:r>
      <w:r w:rsidRPr="006E30C3">
        <w:rPr>
          <w:rStyle w:val="StyleUnderline"/>
        </w:rPr>
        <w:t xml:space="preserve"> that makes legible each individual</w:t>
      </w:r>
      <w:r w:rsidRPr="006E30C3">
        <w:rPr>
          <w:sz w:val="16"/>
        </w:rPr>
        <w:t xml:space="preserve"> as a social subject.6</w:t>
      </w:r>
    </w:p>
    <w:p w14:paraId="58A858F7" w14:textId="77777777" w:rsidR="00160FA0" w:rsidRPr="006E30C3" w:rsidRDefault="00160FA0" w:rsidP="00160FA0">
      <w:pPr>
        <w:rPr>
          <w:sz w:val="16"/>
        </w:rPr>
      </w:pPr>
      <w:r w:rsidRPr="006E30C3">
        <w:rPr>
          <w:sz w:val="16"/>
        </w:rPr>
        <w:t xml:space="preserve">Gender as Global Commodity </w:t>
      </w:r>
    </w:p>
    <w:p w14:paraId="4D69DE7C" w14:textId="77777777" w:rsidR="00160FA0" w:rsidRPr="006E30C3" w:rsidRDefault="00160FA0" w:rsidP="00160FA0">
      <w:pPr>
        <w:rPr>
          <w:sz w:val="16"/>
        </w:rPr>
      </w:pPr>
      <w:r w:rsidRPr="006E30C3">
        <w:rPr>
          <w:sz w:val="16"/>
        </w:rPr>
        <w:t xml:space="preserve">What kind of commodity is gender? Or, what happens to our understanding of the commodity when we think of gender as the outcome of compulsory labor? As Marx explains, </w:t>
      </w:r>
      <w:r w:rsidRPr="006E30C3">
        <w:rPr>
          <w:rStyle w:val="StyleUnderline"/>
        </w:rPr>
        <w:t>labor produces not just commodities but the laborer as a commodity</w:t>
      </w:r>
      <w:r w:rsidRPr="006E30C3">
        <w:rPr>
          <w:sz w:val="16"/>
        </w:rPr>
        <w:t xml:space="preserve">. To the extent that, under capital, the laborer does not own the products of his or her efforts, the laborer is alienated from his or her labor. This is what Marx calls the “estrangement” of the capitalist laborer, in which the product of the laborer’s efforts becomes an object, with an “external existence” that appears as “something alien” to the laborer: “The product of labor is labor which has been congealed in an object, which has become material: it is the objectification of labor.”7 There is another sense of estrangement, however, in the very process of production as well as in its object. </w:t>
      </w:r>
      <w:r w:rsidRPr="006E30C3">
        <w:rPr>
          <w:rStyle w:val="StyleUnderline"/>
        </w:rPr>
        <w:t>Because this labor is compulsory</w:t>
      </w:r>
      <w:r w:rsidRPr="006E30C3">
        <w:rPr>
          <w:sz w:val="16"/>
        </w:rPr>
        <w:t xml:space="preserve"> rather than chosen, </w:t>
      </w:r>
      <w:r w:rsidRPr="006E30C3">
        <w:rPr>
          <w:rStyle w:val="StyleUnderline"/>
        </w:rPr>
        <w:t>the laborer finds that toil “does not affirm himself but denies himself</w:t>
      </w:r>
      <w:r w:rsidRPr="006E30C3">
        <w:rPr>
          <w:sz w:val="16"/>
        </w:rPr>
        <w:t>.”8 This labor thus separates the worker from what Marx affirms as the “life-</w:t>
      </w:r>
      <w:r w:rsidRPr="006E30C3">
        <w:rPr>
          <w:sz w:val="16"/>
        </w:rPr>
        <w:softHyphen/>
        <w:t>engendering” process of self chosen work; capitalism alienates laborers by separating them from nature, from themselves, and from their “species-</w:t>
      </w:r>
      <w:r w:rsidRPr="006E30C3">
        <w:rPr>
          <w:sz w:val="16"/>
        </w:rPr>
        <w:softHyphen/>
        <w:t xml:space="preserve">being,” their essential connection to the collective humanity around them. </w:t>
      </w:r>
    </w:p>
    <w:p w14:paraId="71892452" w14:textId="77777777" w:rsidR="00160FA0" w:rsidRPr="006E30C3" w:rsidRDefault="00160FA0" w:rsidP="00160FA0">
      <w:pPr>
        <w:rPr>
          <w:rStyle w:val="StyleUnderline"/>
        </w:rPr>
      </w:pPr>
      <w:r w:rsidRPr="006E30C3">
        <w:rPr>
          <w:sz w:val="16"/>
        </w:rPr>
        <w:t xml:space="preserve">For Marx, </w:t>
      </w:r>
      <w:r w:rsidRPr="006E30C3">
        <w:rPr>
          <w:rStyle w:val="StyleUnderline"/>
        </w:rPr>
        <w:t>the distinction between chosen and unchosen labor is crucial</w:t>
      </w:r>
      <w:r w:rsidRPr="006E30C3">
        <w:rPr>
          <w:sz w:val="16"/>
        </w:rPr>
        <w:t>, and we might distinguish between alienating labor and self-</w:t>
      </w:r>
      <w:r w:rsidRPr="006E30C3">
        <w:rPr>
          <w:sz w:val="16"/>
        </w:rPr>
        <w:softHyphen/>
        <w:t xml:space="preserve">actualizing work, to borrow Hannah Arendt’s terms. The antinomy between work and labor is, for Arendt, a crucial marker of the subject’s alienation under capital. </w:t>
      </w:r>
      <w:r w:rsidRPr="00817242">
        <w:rPr>
          <w:rStyle w:val="StyleUnderline"/>
        </w:rPr>
        <w:t>Labor</w:t>
      </w:r>
      <w:r w:rsidRPr="00817242">
        <w:rPr>
          <w:sz w:val="16"/>
        </w:rPr>
        <w:t xml:space="preserve">, for Arendt, </w:t>
      </w:r>
      <w:r w:rsidRPr="00817242">
        <w:rPr>
          <w:rStyle w:val="StyleUnderline"/>
        </w:rPr>
        <w:t>is the compulsory, repetitive, and alienated effort that produces commodities</w:t>
      </w:r>
      <w:r w:rsidRPr="006E30C3">
        <w:rPr>
          <w:rStyle w:val="StyleUnderline"/>
        </w:rPr>
        <w:t xml:space="preserve"> to which the laboring subject has no connection</w:t>
      </w:r>
      <w:r w:rsidRPr="006E30C3">
        <w:rPr>
          <w:sz w:val="16"/>
        </w:rPr>
        <w:t xml:space="preserve">. It is by necessity “slavish,” </w:t>
      </w:r>
      <w:r w:rsidRPr="006E30C3">
        <w:rPr>
          <w:rStyle w:val="StyleUnderline"/>
        </w:rPr>
        <w:t>involving repetitive tasks that the laborer cannot claim or are “unproductive</w:t>
      </w:r>
      <w:r w:rsidRPr="006E30C3">
        <w:rPr>
          <w:sz w:val="16"/>
        </w:rPr>
        <w:t xml:space="preserve">” in the sense that they are ephemeral or immediately consumed. As she writes, “It is indeed the mark of all laboring that it leaves nothing behind, that the result of its effort is almost as quickly consumed as the effort is spent.”9 </w:t>
      </w:r>
      <w:r w:rsidRPr="006E30C3">
        <w:rPr>
          <w:rStyle w:val="StyleUnderline"/>
        </w:rPr>
        <w:t>Work</w:t>
      </w:r>
      <w:r w:rsidRPr="006E30C3">
        <w:rPr>
          <w:sz w:val="16"/>
        </w:rPr>
        <w:t xml:space="preserve">, on the other hand, is at least one step removed from alienated labor, in that it </w:t>
      </w:r>
      <w:r w:rsidRPr="006E30C3">
        <w:rPr>
          <w:rStyle w:val="StyleUnderline"/>
        </w:rPr>
        <w:t>produces something that carries within it the mark of its relation to the worker.</w:t>
      </w:r>
      <w:r w:rsidRPr="006E30C3">
        <w:rPr>
          <w:sz w:val="16"/>
        </w:rPr>
        <w:t xml:space="preserve"> Here Arendt seeks to correct what she sees as a slippage in Marx between two distinct forms of production: labor and work. While Marx is most interested in the predication of laboring subjects by extracting surplus value, Arendt calls to our attention the important relation between workers and the object they produce. </w:t>
      </w:r>
      <w:r w:rsidRPr="006E30C3">
        <w:rPr>
          <w:rStyle w:val="StyleUnderline"/>
        </w:rPr>
        <w:t>It is the object’s capacity to endure</w:t>
      </w:r>
      <w:r w:rsidRPr="006E30C3">
        <w:rPr>
          <w:sz w:val="16"/>
        </w:rPr>
        <w:t>, at least for a time</w:t>
      </w:r>
      <w:r w:rsidRPr="006E30C3">
        <w:rPr>
          <w:rStyle w:val="StyleUnderline"/>
        </w:rPr>
        <w:t>, its own usage without being entirely consumed that marks the distinction between the activity of labor and that of work.</w:t>
      </w:r>
      <w:r w:rsidRPr="006E30C3">
        <w:rPr>
          <w:sz w:val="16"/>
        </w:rPr>
        <w:t xml:space="preserve"> This durability, Arendt argues, “makes them withstand, ‘stand against’ and endure, at least for a time, the voracious needs and wants of their living makers and users.” In this capacity, “the things of the world have the function of stabilizing human life. . . . Men . . . can retrieve their sameness, that is, their identity, by being related to the same chair and the same table” (137). </w:t>
      </w:r>
      <w:r w:rsidRPr="00817242">
        <w:rPr>
          <w:rStyle w:val="StyleUnderline"/>
        </w:rPr>
        <w:t xml:space="preserve">Laboring is the dull activity meant to </w:t>
      </w:r>
      <w:r w:rsidRPr="00817242">
        <w:rPr>
          <w:rStyle w:val="Emphasis"/>
        </w:rPr>
        <w:t>sustain the living body</w:t>
      </w:r>
      <w:r w:rsidRPr="006E30C3">
        <w:rPr>
          <w:rStyle w:val="StyleUnderline"/>
        </w:rPr>
        <w:t>, while work is what leaves a mark behind it, contributing to the objective world.</w:t>
      </w:r>
    </w:p>
    <w:p w14:paraId="35433F7F" w14:textId="77777777" w:rsidR="00160FA0" w:rsidRPr="006E30C3" w:rsidRDefault="00160FA0" w:rsidP="00160FA0">
      <w:pPr>
        <w:rPr>
          <w:rStyle w:val="StyleUnderline"/>
        </w:rPr>
      </w:pPr>
      <w:r w:rsidRPr="006E30C3">
        <w:rPr>
          <w:sz w:val="16"/>
        </w:rPr>
        <w:t xml:space="preserve">There is an additional distinction as well, however, which is that </w:t>
      </w:r>
      <w:r w:rsidRPr="006E30C3">
        <w:rPr>
          <w:rStyle w:val="StyleUnderline"/>
        </w:rPr>
        <w:t>the capacity to work depends necessarily on one’s freedom from labor.</w:t>
      </w:r>
      <w:r w:rsidRPr="006E30C3">
        <w:rPr>
          <w:sz w:val="16"/>
        </w:rPr>
        <w:t xml:space="preserve"> Here is where Arendt reads the class distinctions of modern society. While in slave societies slaves could not work, it was their labor that secured the master’s freedom to work. This is a crucial distinction; as the autonomy of “free” subjects rests in their ability to leave a mark in the concrete world, this must mean that they are liberated from the mundane routine of labor. Significantly, it is the mark of modern society, for Arendt, that this distinction between labor and work is mystified, and that the subject constituted in the wage labor system, by extracting surplus value for labor, is offered as an alternative to alienated labor, not (socially meaningful) work but play. As she writes, “All serious activities, irrespective of their fruits, are called labor, and every activity which is not necessary either for the life of the individual or for the life process of society is subsumed under playfulness” (127). </w:t>
      </w:r>
      <w:r w:rsidRPr="006E30C3">
        <w:rPr>
          <w:rStyle w:val="StyleUnderline"/>
          <w:highlight w:val="yellow"/>
        </w:rPr>
        <w:t>Within the structure of wage labor</w:t>
      </w:r>
      <w:r w:rsidRPr="006E30C3">
        <w:rPr>
          <w:rStyle w:val="StyleUnderline"/>
        </w:rPr>
        <w:t xml:space="preserve">, </w:t>
      </w:r>
      <w:r w:rsidRPr="006E30C3">
        <w:rPr>
          <w:rStyle w:val="StyleUnderline"/>
          <w:highlight w:val="yellow"/>
        </w:rPr>
        <w:t>the</w:t>
      </w:r>
      <w:r w:rsidRPr="006E30C3">
        <w:rPr>
          <w:rStyle w:val="StyleUnderline"/>
        </w:rPr>
        <w:t xml:space="preserve"> </w:t>
      </w:r>
      <w:r w:rsidRPr="006E30C3">
        <w:rPr>
          <w:rStyle w:val="StyleUnderline"/>
          <w:highlight w:val="yellow"/>
        </w:rPr>
        <w:t>social imperative</w:t>
      </w:r>
      <w:r w:rsidRPr="006E30C3">
        <w:rPr>
          <w:rStyle w:val="StyleUnderline"/>
        </w:rPr>
        <w:t xml:space="preserve"> toward “making a living” </w:t>
      </w:r>
      <w:r w:rsidRPr="006E30C3">
        <w:rPr>
          <w:rStyle w:val="Emphasis"/>
          <w:highlight w:val="yellow"/>
        </w:rPr>
        <w:t>overrides the objective value of work</w:t>
      </w:r>
      <w:r w:rsidRPr="006E30C3">
        <w:rPr>
          <w:rStyle w:val="StyleUnderline"/>
        </w:rPr>
        <w:t xml:space="preserve">, </w:t>
      </w:r>
      <w:r w:rsidRPr="006E30C3">
        <w:rPr>
          <w:rStyle w:val="StyleUnderline"/>
          <w:highlight w:val="yellow"/>
        </w:rPr>
        <w:t>dividing</w:t>
      </w:r>
      <w:r w:rsidRPr="006E30C3">
        <w:rPr>
          <w:rStyle w:val="StyleUnderline"/>
        </w:rPr>
        <w:t xml:space="preserve"> </w:t>
      </w:r>
      <w:r w:rsidRPr="006E30C3">
        <w:rPr>
          <w:rStyle w:val="StyleUnderline"/>
          <w:highlight w:val="yellow"/>
        </w:rPr>
        <w:t>all</w:t>
      </w:r>
      <w:r w:rsidRPr="006E30C3">
        <w:rPr>
          <w:rStyle w:val="StyleUnderline"/>
        </w:rPr>
        <w:t xml:space="preserve"> human </w:t>
      </w:r>
      <w:r w:rsidRPr="006E30C3">
        <w:rPr>
          <w:rStyle w:val="StyleUnderline"/>
          <w:highlight w:val="yellow"/>
        </w:rPr>
        <w:t>activity into (profit-</w:t>
      </w:r>
      <w:r w:rsidRPr="006E30C3">
        <w:rPr>
          <w:rStyle w:val="StyleUnderline"/>
          <w:highlight w:val="yellow"/>
        </w:rPr>
        <w:softHyphen/>
        <w:t xml:space="preserve">oriented) </w:t>
      </w:r>
      <w:r w:rsidRPr="00D0014F">
        <w:rPr>
          <w:rStyle w:val="StyleUnderline"/>
        </w:rPr>
        <w:t xml:space="preserve">labor </w:t>
      </w:r>
      <w:r w:rsidRPr="006E30C3">
        <w:rPr>
          <w:rStyle w:val="StyleUnderline"/>
          <w:highlight w:val="yellow"/>
        </w:rPr>
        <w:t>and (non-</w:t>
      </w:r>
      <w:r w:rsidRPr="006E30C3">
        <w:rPr>
          <w:rStyle w:val="StyleUnderline"/>
          <w:highlight w:val="yellow"/>
        </w:rPr>
        <w:softHyphen/>
        <w:t>profit-</w:t>
      </w:r>
      <w:r w:rsidRPr="006E30C3">
        <w:rPr>
          <w:rStyle w:val="StyleUnderline"/>
          <w:highlight w:val="yellow"/>
        </w:rPr>
        <w:softHyphen/>
        <w:t xml:space="preserve">oriented) </w:t>
      </w:r>
      <w:r w:rsidRPr="00D0014F">
        <w:rPr>
          <w:rStyle w:val="StyleUnderline"/>
        </w:rPr>
        <w:t>play.</w:t>
      </w:r>
      <w:r w:rsidRPr="006E30C3">
        <w:rPr>
          <w:rStyle w:val="StyleUnderline"/>
        </w:rPr>
        <w:t xml:space="preserve"> </w:t>
      </w:r>
    </w:p>
    <w:p w14:paraId="6FE7BF94" w14:textId="77777777" w:rsidR="00160FA0" w:rsidRPr="006E30C3" w:rsidRDefault="00160FA0" w:rsidP="00160FA0">
      <w:pPr>
        <w:rPr>
          <w:rStyle w:val="Emphasis"/>
        </w:rPr>
      </w:pPr>
      <w:r w:rsidRPr="006E30C3">
        <w:rPr>
          <w:rStyle w:val="StyleUnderline"/>
          <w:highlight w:val="yellow"/>
        </w:rPr>
        <w:t>What</w:t>
      </w:r>
      <w:r w:rsidRPr="006E30C3">
        <w:rPr>
          <w:rStyle w:val="StyleUnderline"/>
        </w:rPr>
        <w:t xml:space="preserve"> the “</w:t>
      </w:r>
      <w:r w:rsidRPr="006E30C3">
        <w:rPr>
          <w:rStyle w:val="StyleUnderline"/>
          <w:highlight w:val="yellow"/>
        </w:rPr>
        <w:t>queer” brings</w:t>
      </w:r>
      <w:r w:rsidRPr="006E30C3">
        <w:rPr>
          <w:rStyle w:val="StyleUnderline"/>
        </w:rPr>
        <w:t xml:space="preserve"> to this discussion </w:t>
      </w:r>
      <w:r w:rsidRPr="006E30C3">
        <w:rPr>
          <w:rStyle w:val="StyleUnderline"/>
          <w:highlight w:val="yellow"/>
        </w:rPr>
        <w:t xml:space="preserve">is a </w:t>
      </w:r>
      <w:r w:rsidRPr="006E30C3">
        <w:rPr>
          <w:rStyle w:val="Emphasis"/>
          <w:highlight w:val="yellow"/>
        </w:rPr>
        <w:t>revision of the relation between work, labor, and play</w:t>
      </w:r>
      <w:r w:rsidRPr="006E30C3">
        <w:rPr>
          <w:rStyle w:val="Emphasis"/>
        </w:rPr>
        <w:t>.</w:t>
      </w:r>
      <w:r w:rsidRPr="006E30C3">
        <w:rPr>
          <w:sz w:val="16"/>
        </w:rPr>
        <w:t xml:space="preserve"> </w:t>
      </w:r>
      <w:r w:rsidRPr="006E30C3">
        <w:rPr>
          <w:rStyle w:val="StyleUnderline"/>
        </w:rPr>
        <w:t xml:space="preserve">One </w:t>
      </w:r>
      <w:r w:rsidRPr="00D0014F">
        <w:rPr>
          <w:rStyle w:val="StyleUnderline"/>
        </w:rPr>
        <w:t>thinks here of the example of drag</w:t>
      </w:r>
      <w:r w:rsidRPr="00D0014F">
        <w:rPr>
          <w:sz w:val="16"/>
        </w:rPr>
        <w:t>,</w:t>
      </w:r>
      <w:r w:rsidRPr="006E30C3">
        <w:rPr>
          <w:sz w:val="16"/>
        </w:rPr>
        <w:t xml:space="preserve"> which is the practice at the center of the film reading that follows. On the one hand, such a distinction seems to match at least one possible reading of drag performances, since the spirit of play is certainly present in each spectacle. Indeed, elements of play are everywhere evident in the rituals of camp, and the drag performances as Mariposas presents them are no exception to this logic. This play, however, might not be read as the antithesis of labor. </w:t>
      </w:r>
      <w:r w:rsidRPr="006E30C3">
        <w:rPr>
          <w:rStyle w:val="StyleUnderline"/>
          <w:highlight w:val="yellow"/>
        </w:rPr>
        <w:t>It</w:t>
      </w:r>
      <w:r w:rsidRPr="006E30C3">
        <w:rPr>
          <w:sz w:val="16"/>
          <w:highlight w:val="yellow"/>
        </w:rPr>
        <w:t xml:space="preserve"> </w:t>
      </w:r>
      <w:r w:rsidRPr="006E30C3">
        <w:rPr>
          <w:rStyle w:val="StyleUnderline"/>
          <w:highlight w:val="yellow"/>
        </w:rPr>
        <w:t>is</w:t>
      </w:r>
      <w:r w:rsidRPr="006E30C3">
        <w:rPr>
          <w:sz w:val="16"/>
        </w:rPr>
        <w:t xml:space="preserve">, rather, </w:t>
      </w:r>
      <w:r w:rsidRPr="006E30C3">
        <w:rPr>
          <w:rStyle w:val="StyleUnderline"/>
        </w:rPr>
        <w:t xml:space="preserve">a kind of </w:t>
      </w:r>
      <w:r w:rsidRPr="006E30C3">
        <w:rPr>
          <w:rStyle w:val="StyleUnderline"/>
          <w:highlight w:val="yellow"/>
        </w:rPr>
        <w:t>work that uses play</w:t>
      </w:r>
      <w:r w:rsidRPr="006E30C3">
        <w:rPr>
          <w:sz w:val="16"/>
        </w:rPr>
        <w:t xml:space="preserve">, in some instances, </w:t>
      </w:r>
      <w:r w:rsidRPr="006E30C3">
        <w:rPr>
          <w:rStyle w:val="StyleUnderline"/>
          <w:highlight w:val="yellow"/>
        </w:rPr>
        <w:t>to establish its autonomy</w:t>
      </w:r>
      <w:r w:rsidRPr="006E30C3">
        <w:rPr>
          <w:rStyle w:val="StyleUnderline"/>
        </w:rPr>
        <w:t xml:space="preserve"> as work</w:t>
      </w:r>
      <w:r w:rsidRPr="006E30C3">
        <w:rPr>
          <w:sz w:val="16"/>
        </w:rPr>
        <w:t xml:space="preserve">, </w:t>
      </w:r>
      <w:r w:rsidRPr="006E30C3">
        <w:rPr>
          <w:rStyle w:val="StyleUnderline"/>
        </w:rPr>
        <w:t>to refuse the alienating or estranging effects of labor</w:t>
      </w:r>
      <w:r w:rsidRPr="006E30C3">
        <w:rPr>
          <w:sz w:val="16"/>
        </w:rPr>
        <w:t>. As Matthew Tinkcom argues, the playfulness of camp allows for glimpses of a certain kind of work</w:t>
      </w:r>
      <w:r w:rsidRPr="006E30C3">
        <w:rPr>
          <w:sz w:val="16"/>
          <w:highlight w:val="yellow"/>
        </w:rPr>
        <w:t xml:space="preserve">, </w:t>
      </w:r>
      <w:r w:rsidRPr="006E30C3">
        <w:rPr>
          <w:rStyle w:val="StyleUnderline"/>
          <w:highlight w:val="yellow"/>
        </w:rPr>
        <w:t>the (queer) subject’s</w:t>
      </w:r>
      <w:r w:rsidRPr="006E30C3">
        <w:rPr>
          <w:rStyle w:val="StyleUnderline"/>
        </w:rPr>
        <w:t xml:space="preserve"> </w:t>
      </w:r>
      <w:r w:rsidRPr="006E30C3">
        <w:rPr>
          <w:rStyle w:val="StyleUnderline"/>
          <w:highlight w:val="yellow"/>
        </w:rPr>
        <w:t>intentionality invested in the object</w:t>
      </w:r>
      <w:r w:rsidRPr="006E30C3">
        <w:rPr>
          <w:rStyle w:val="StyleUnderline"/>
        </w:rPr>
        <w:t xml:space="preserve">, and thus </w:t>
      </w:r>
      <w:r w:rsidRPr="006E30C3">
        <w:rPr>
          <w:rStyle w:val="StyleUnderline"/>
          <w:highlight w:val="yellow"/>
        </w:rPr>
        <w:t>switches such an object to a different register of value</w:t>
      </w:r>
      <w:r w:rsidRPr="006E30C3">
        <w:rPr>
          <w:rStyle w:val="StyleUnderline"/>
        </w:rPr>
        <w:t>—</w:t>
      </w:r>
      <w:r w:rsidRPr="006E30C3">
        <w:rPr>
          <w:rStyle w:val="Emphasis"/>
          <w:highlight w:val="yellow"/>
        </w:rPr>
        <w:t>not purely exchange or use value</w:t>
      </w:r>
      <w:r w:rsidRPr="006E30C3">
        <w:rPr>
          <w:rStyle w:val="StyleUnderline"/>
          <w:highlight w:val="yellow"/>
        </w:rPr>
        <w:t xml:space="preserve"> but </w:t>
      </w:r>
      <w:r w:rsidRPr="006E30C3">
        <w:rPr>
          <w:rStyle w:val="StyleUnderline"/>
        </w:rPr>
        <w:t xml:space="preserve">something else, </w:t>
      </w:r>
      <w:r w:rsidRPr="006E30C3">
        <w:rPr>
          <w:rStyle w:val="Emphasis"/>
          <w:highlight w:val="yellow"/>
        </w:rPr>
        <w:t>the register of pleasure</w:t>
      </w:r>
      <w:r w:rsidRPr="006E30C3">
        <w:rPr>
          <w:sz w:val="16"/>
        </w:rPr>
        <w:t xml:space="preserve">.10 Useful for us here is </w:t>
      </w:r>
      <w:r w:rsidRPr="006E30C3">
        <w:rPr>
          <w:rStyle w:val="StyleUnderline"/>
        </w:rPr>
        <w:t xml:space="preserve">Tinkcom’s emphasis on </w:t>
      </w:r>
      <w:r w:rsidRPr="00306CB4">
        <w:rPr>
          <w:rStyle w:val="StyleUnderline"/>
        </w:rPr>
        <w:t>camp as an altered mode of production, drawing our gaze from the consumptive registers of the spectacle to offer a vision of camp as “the marks of queer labor that allow for visions of work to emerge.</w:t>
      </w:r>
      <w:r w:rsidRPr="006E30C3">
        <w:rPr>
          <w:rStyle w:val="StyleUnderline"/>
        </w:rPr>
        <w:t>”</w:t>
      </w:r>
      <w:r w:rsidRPr="006E30C3">
        <w:rPr>
          <w:sz w:val="16"/>
        </w:rPr>
        <w:t xml:space="preserve">11 To speak of camp, or drag, as a productive form of work begs the question of value. That is, </w:t>
      </w:r>
      <w:r w:rsidRPr="006E30C3">
        <w:rPr>
          <w:rStyle w:val="StyleUnderline"/>
        </w:rPr>
        <w:t xml:space="preserve">the “work” of camp, which offers us insight into subjectivity produced through work, allows as well the chance to consider how </w:t>
      </w:r>
      <w:r w:rsidRPr="00306CB4">
        <w:rPr>
          <w:rStyle w:val="StyleUnderline"/>
        </w:rPr>
        <w:t xml:space="preserve">drag’s </w:t>
      </w:r>
      <w:r w:rsidRPr="006E30C3">
        <w:rPr>
          <w:rStyle w:val="StyleUnderline"/>
          <w:highlight w:val="yellow"/>
        </w:rPr>
        <w:t>performances of gender</w:t>
      </w:r>
      <w:r w:rsidRPr="006E30C3">
        <w:rPr>
          <w:rStyle w:val="StyleUnderline"/>
        </w:rPr>
        <w:t xml:space="preserve"> might </w:t>
      </w:r>
      <w:r w:rsidRPr="006E30C3">
        <w:rPr>
          <w:rStyle w:val="StyleUnderline"/>
          <w:highlight w:val="yellow"/>
        </w:rPr>
        <w:t xml:space="preserve">constitute </w:t>
      </w:r>
      <w:r w:rsidRPr="006E30C3">
        <w:rPr>
          <w:rStyle w:val="Emphasis"/>
          <w:highlight w:val="yellow"/>
        </w:rPr>
        <w:t>forms of value, produced through the subject’s perpetual labor.</w:t>
      </w:r>
      <w:r w:rsidRPr="006E30C3">
        <w:rPr>
          <w:sz w:val="16"/>
        </w:rPr>
        <w:t xml:space="preserve"> In other words, </w:t>
      </w:r>
      <w:r w:rsidRPr="006E30C3">
        <w:rPr>
          <w:rStyle w:val="StyleUnderline"/>
          <w:highlight w:val="yellow"/>
        </w:rPr>
        <w:t>drag</w:t>
      </w:r>
      <w:r w:rsidRPr="006E30C3">
        <w:rPr>
          <w:sz w:val="16"/>
        </w:rPr>
        <w:t xml:space="preserve"> (as playful work) paradoxically </w:t>
      </w:r>
      <w:r w:rsidRPr="006E30C3">
        <w:rPr>
          <w:rStyle w:val="StyleUnderline"/>
          <w:highlight w:val="yellow"/>
        </w:rPr>
        <w:t>reveals</w:t>
      </w:r>
      <w:r w:rsidRPr="006E30C3">
        <w:rPr>
          <w:rStyle w:val="StyleUnderline"/>
        </w:rPr>
        <w:t xml:space="preserve"> not just </w:t>
      </w:r>
      <w:r w:rsidRPr="006E30C3">
        <w:rPr>
          <w:rStyle w:val="Emphasis"/>
          <w:highlight w:val="yellow"/>
        </w:rPr>
        <w:t>the social construction of gender but its status as labor</w:t>
      </w:r>
      <w:r w:rsidRPr="006E30C3">
        <w:rPr>
          <w:rStyle w:val="Emphasis"/>
        </w:rPr>
        <w:t>,</w:t>
      </w:r>
      <w:r w:rsidRPr="006E30C3">
        <w:rPr>
          <w:sz w:val="16"/>
        </w:rPr>
        <w:t xml:space="preserve"> as </w:t>
      </w:r>
      <w:r w:rsidRPr="006E30C3">
        <w:rPr>
          <w:rStyle w:val="StyleUnderline"/>
          <w:highlight w:val="yellow"/>
        </w:rPr>
        <w:t xml:space="preserve">the coercive or compulsory efforts that </w:t>
      </w:r>
      <w:r w:rsidRPr="006E30C3">
        <w:rPr>
          <w:rStyle w:val="Emphasis"/>
          <w:highlight w:val="yellow"/>
        </w:rPr>
        <w:t>produce the gendered body which capital needs for its productive system</w:t>
      </w:r>
      <w:r w:rsidRPr="006E30C3">
        <w:rPr>
          <w:rStyle w:val="Emphasis"/>
        </w:rPr>
        <w:t>.</w:t>
      </w:r>
    </w:p>
    <w:p w14:paraId="28AD85CE" w14:textId="77777777" w:rsidR="00160FA0" w:rsidRPr="006E30C3" w:rsidRDefault="00160FA0" w:rsidP="00160FA0">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23F2FF30" w14:textId="77777777" w:rsidR="00160FA0" w:rsidRPr="006E30C3" w:rsidRDefault="00160FA0" w:rsidP="00160FA0">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3C3495A0" w14:textId="77777777" w:rsidR="00160FA0" w:rsidRPr="006E30C3" w:rsidRDefault="00160FA0" w:rsidP="00160FA0">
      <w:r w:rsidRPr="006E30C3">
        <w:t>(Themal Ellawala, "Labor on gender: Butch lesbians and trans men in a Sri Lankan Economic Processing Zone," 6-11-2025, Taylor &amp; Francis, https://www.tandfonline.com/doi/full/10.1080/10894160.2025.2515747, accessed 8-6-2025)</w:t>
      </w:r>
    </w:p>
    <w:p w14:paraId="485CF603" w14:textId="77777777" w:rsidR="00160FA0" w:rsidRPr="006E30C3" w:rsidRDefault="00160FA0" w:rsidP="00160FA0"/>
    <w:p w14:paraId="3156B798" w14:textId="77777777" w:rsidR="00160FA0" w:rsidRPr="006E30C3" w:rsidRDefault="00160FA0" w:rsidP="00160FA0">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66CE0846" w14:textId="77777777" w:rsidR="00160FA0" w:rsidRPr="006E30C3" w:rsidRDefault="00160FA0" w:rsidP="00160FA0">
      <w:pPr>
        <w:rPr>
          <w:b/>
          <w:bCs/>
          <w:sz w:val="16"/>
        </w:rPr>
      </w:pPr>
      <w:r w:rsidRPr="006E30C3">
        <w:rPr>
          <w:b/>
          <w:bCs/>
          <w:sz w:val="16"/>
        </w:rPr>
        <w:t>Producing garments &amp; gender</w:t>
      </w:r>
    </w:p>
    <w:p w14:paraId="09205F44" w14:textId="77777777" w:rsidR="00160FA0" w:rsidRPr="006E30C3" w:rsidRDefault="00160FA0" w:rsidP="00160FA0">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39F37484" w14:textId="77777777" w:rsidR="00160FA0" w:rsidRPr="006E30C3" w:rsidRDefault="00160FA0" w:rsidP="00160FA0">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4BC9CA5D" w14:textId="77777777" w:rsidR="00160FA0" w:rsidRPr="006E30C3" w:rsidRDefault="00160FA0" w:rsidP="00160FA0">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17652688" w14:textId="77777777" w:rsidR="00160FA0" w:rsidRPr="006E30C3" w:rsidRDefault="00160FA0" w:rsidP="00160FA0">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1E83F398" w14:textId="77777777" w:rsidR="00160FA0" w:rsidRPr="006E30C3" w:rsidRDefault="00160FA0" w:rsidP="00160FA0">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4724CCEF" w14:textId="77777777" w:rsidR="00160FA0" w:rsidRPr="006E30C3" w:rsidRDefault="00160FA0" w:rsidP="00160FA0">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69D6C7EF" w14:textId="77777777" w:rsidR="00160FA0" w:rsidRPr="006E30C3" w:rsidRDefault="00160FA0" w:rsidP="00160FA0">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6FC1173B" w14:textId="77777777" w:rsidR="00160FA0" w:rsidRPr="006E30C3" w:rsidRDefault="00160FA0" w:rsidP="00160FA0">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5DA5127D" w14:textId="77777777" w:rsidR="00160FA0" w:rsidRPr="006E30C3" w:rsidRDefault="00160FA0" w:rsidP="00160FA0">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20C34085" w14:textId="77777777" w:rsidR="00160FA0" w:rsidRPr="006E30C3" w:rsidRDefault="00160FA0" w:rsidP="00160FA0">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7D8EF27F" w14:textId="77777777" w:rsidR="00160FA0" w:rsidRPr="006E30C3" w:rsidRDefault="00160FA0" w:rsidP="00160FA0">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6FF9FD93" w14:textId="77777777" w:rsidR="00160FA0" w:rsidRPr="006E30C3" w:rsidRDefault="00160FA0" w:rsidP="00160FA0">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6481F1F4" w14:textId="77777777" w:rsidR="00160FA0" w:rsidRPr="006E30C3" w:rsidRDefault="00160FA0" w:rsidP="00160FA0">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682BF9BA" w14:textId="77777777" w:rsidR="00160FA0" w:rsidRPr="006E30C3" w:rsidRDefault="00160FA0" w:rsidP="00160FA0">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7A183779" w14:textId="77777777" w:rsidR="00160FA0" w:rsidRPr="006E30C3" w:rsidRDefault="00160FA0" w:rsidP="00160FA0">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0E15142C" w14:textId="77777777" w:rsidR="00160FA0" w:rsidRPr="006E30C3" w:rsidRDefault="00160FA0" w:rsidP="00160FA0">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59B38F29" w14:textId="77777777" w:rsidR="00160FA0" w:rsidRDefault="00160FA0" w:rsidP="00160FA0">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5887F40E" w14:textId="77777777" w:rsidR="00160FA0" w:rsidRDefault="00160FA0" w:rsidP="00160FA0">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72AAA6F5" w14:textId="77777777" w:rsidR="00160FA0" w:rsidRPr="003A0CC2" w:rsidRDefault="00160FA0" w:rsidP="00160FA0">
      <w:r w:rsidRPr="003A0CC2">
        <w:t>(Sanna Strand, "“A country to fall in love with/in”: gender and sexuality in Swedish Armed Forces’ marketing campaigns," 7-13-2018, Taylor &amp; Francis, https://www.tandfonline.com/doi/full/10.1080/14616742.2018.1487772, accessed 10-16-2025)</w:t>
      </w:r>
    </w:p>
    <w:p w14:paraId="17D3F819" w14:textId="77777777" w:rsidR="00160FA0" w:rsidRDefault="00160FA0" w:rsidP="00160FA0"/>
    <w:p w14:paraId="39E18A8F" w14:textId="77777777" w:rsidR="00160FA0" w:rsidRPr="003A0CC2" w:rsidRDefault="00160FA0" w:rsidP="00160FA0">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1C8D61A0" w14:textId="77777777" w:rsidR="00160FA0" w:rsidRPr="003A0CC2" w:rsidRDefault="00160FA0" w:rsidP="00160FA0">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76E6EA26" w14:textId="77777777" w:rsidR="00160FA0" w:rsidRPr="003A0CC2" w:rsidRDefault="00160FA0" w:rsidP="00160FA0">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13B1A865" w14:textId="77777777" w:rsidR="00160FA0" w:rsidRPr="003A0CC2" w:rsidRDefault="00160FA0" w:rsidP="00160FA0">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2195F672" w14:textId="77777777" w:rsidR="00160FA0" w:rsidRPr="003A0CC2" w:rsidRDefault="00160FA0" w:rsidP="00160FA0">
      <w:pPr>
        <w:rPr>
          <w:sz w:val="12"/>
          <w:szCs w:val="18"/>
        </w:rPr>
      </w:pPr>
      <w:r w:rsidRPr="003A0CC2">
        <w:rPr>
          <w:sz w:val="12"/>
          <w:szCs w:val="18"/>
        </w:rPr>
        <w:t>Gender, sexuality and/in military institutions</w:t>
      </w:r>
    </w:p>
    <w:p w14:paraId="111C3F65" w14:textId="77777777" w:rsidR="00160FA0" w:rsidRPr="003A0CC2" w:rsidRDefault="00160FA0" w:rsidP="00160FA0">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03B8C037" w14:textId="77777777" w:rsidR="00160FA0" w:rsidRPr="00F85580" w:rsidRDefault="00160FA0" w:rsidP="00160FA0">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61B2AC22" w14:textId="77777777" w:rsidR="00160FA0" w:rsidRPr="006E30C3" w:rsidRDefault="00160FA0" w:rsidP="00160FA0">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1E82905C" w14:textId="77777777" w:rsidR="00160FA0" w:rsidRPr="006E30C3" w:rsidRDefault="00160FA0" w:rsidP="00160FA0">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11E8E481" w14:textId="77777777" w:rsidR="00160FA0" w:rsidRPr="006E30C3" w:rsidRDefault="00160FA0" w:rsidP="00160FA0">
      <w:r w:rsidRPr="006E30C3">
        <w:t>(Eric A. Stanley, “Atmospheres of Violence: Structuring Antagonism and the Trans/Queer Ungovernable,” Duke University Press, 09/03/2021, Accessed 08/13/2025)</w:t>
      </w:r>
    </w:p>
    <w:p w14:paraId="2E92DC7E" w14:textId="77777777" w:rsidR="00160FA0" w:rsidRPr="006E30C3" w:rsidRDefault="00160FA0" w:rsidP="00160FA0"/>
    <w:p w14:paraId="53218705" w14:textId="77777777" w:rsidR="00160FA0" w:rsidRPr="006E30C3" w:rsidRDefault="00160FA0" w:rsidP="00160FA0">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48459BF7" w14:textId="77777777" w:rsidR="00160FA0" w:rsidRPr="006E30C3" w:rsidRDefault="00160FA0" w:rsidP="00160FA0">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317D21B5" w14:textId="77777777" w:rsidR="00160FA0" w:rsidRPr="006E30C3" w:rsidRDefault="00160FA0" w:rsidP="00160FA0">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2882E177" w14:textId="77777777" w:rsidR="00160FA0" w:rsidRPr="006E30C3" w:rsidRDefault="00160FA0" w:rsidP="00160FA0">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40105B5C" w14:textId="77777777" w:rsidR="00160FA0" w:rsidRPr="006E30C3" w:rsidRDefault="00160FA0" w:rsidP="00160FA0">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4E8DBD0D" w14:textId="77777777" w:rsidR="00160FA0" w:rsidRPr="006E30C3" w:rsidRDefault="00160FA0" w:rsidP="00160FA0">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2E9A7364" w14:textId="77777777" w:rsidR="00160FA0" w:rsidRPr="006E30C3" w:rsidRDefault="00160FA0" w:rsidP="00160FA0">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76498ABB" w14:textId="77777777" w:rsidR="00160FA0" w:rsidRPr="006E30C3" w:rsidRDefault="00160FA0" w:rsidP="00160FA0">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7E5C2C1B" w14:textId="77777777" w:rsidR="00160FA0" w:rsidRPr="006E30C3" w:rsidRDefault="00160FA0" w:rsidP="00160FA0">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3114F189" w14:textId="77777777" w:rsidR="00160FA0" w:rsidRPr="006E30C3" w:rsidRDefault="00160FA0" w:rsidP="00160FA0">
      <w:pPr>
        <w:rPr>
          <w:sz w:val="16"/>
        </w:rPr>
      </w:pPr>
      <w:r w:rsidRPr="006E30C3">
        <w:rPr>
          <w:sz w:val="16"/>
        </w:rPr>
        <w:t xml:space="preserve">On Divinity </w:t>
      </w:r>
    </w:p>
    <w:p w14:paraId="0B82D3A3" w14:textId="77777777" w:rsidR="00160FA0" w:rsidRPr="006E30C3" w:rsidRDefault="00160FA0" w:rsidP="00160FA0">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34FDD6E7" w14:textId="77777777" w:rsidR="00160FA0" w:rsidRPr="006E30C3" w:rsidRDefault="00160FA0" w:rsidP="00160FA0">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092A28B9" w14:textId="77777777" w:rsidR="00160FA0" w:rsidRPr="006E30C3" w:rsidRDefault="00160FA0" w:rsidP="00160FA0">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3168FBA7" w14:textId="77777777" w:rsidR="00160FA0" w:rsidRPr="006E30C3" w:rsidRDefault="00160FA0" w:rsidP="00160FA0">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238B0339" w14:textId="77777777" w:rsidR="00160FA0" w:rsidRPr="006E30C3" w:rsidRDefault="00160FA0" w:rsidP="00160FA0">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2707551C" w14:textId="77777777" w:rsidR="00160FA0" w:rsidRPr="006E30C3" w:rsidRDefault="00160FA0" w:rsidP="00160FA0">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5F58DDE0" w14:textId="77777777" w:rsidR="00160FA0" w:rsidRPr="006E30C3" w:rsidRDefault="00160FA0" w:rsidP="00160FA0">
      <w:pPr>
        <w:rPr>
          <w:sz w:val="16"/>
        </w:rPr>
      </w:pPr>
    </w:p>
    <w:p w14:paraId="6F44B7E2" w14:textId="77777777" w:rsidR="00160FA0" w:rsidRPr="006E30C3" w:rsidRDefault="00160FA0" w:rsidP="00160FA0">
      <w:pPr>
        <w:pStyle w:val="Heading4"/>
      </w:pPr>
      <w:r w:rsidRPr="006E30C3">
        <w:t>Thus, you should affirm queer labor as an ungovernable collective</w:t>
      </w:r>
    </w:p>
    <w:p w14:paraId="3A4F4D51" w14:textId="77777777" w:rsidR="00160FA0" w:rsidRPr="006E30C3" w:rsidRDefault="00160FA0" w:rsidP="00160FA0"/>
    <w:p w14:paraId="0F55EBC7" w14:textId="77777777" w:rsidR="00160FA0" w:rsidRPr="006E30C3" w:rsidRDefault="00160FA0" w:rsidP="00160FA0">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6E42F27A" w14:textId="77777777" w:rsidR="00160FA0" w:rsidRPr="006E30C3" w:rsidRDefault="00160FA0" w:rsidP="00160FA0">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195D3393" w14:textId="77777777" w:rsidR="00160FA0" w:rsidRPr="006E30C3" w:rsidRDefault="00160FA0" w:rsidP="00160FA0">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27904E9E" w14:textId="77777777" w:rsidR="00160FA0" w:rsidRPr="006E30C3" w:rsidRDefault="00160FA0" w:rsidP="00160FA0">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6624D06C" w14:textId="77777777" w:rsidR="00160FA0" w:rsidRPr="006E30C3" w:rsidRDefault="00160FA0" w:rsidP="00160FA0">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2D5CB4F3" w14:textId="77777777" w:rsidR="00160FA0" w:rsidRPr="006E30C3" w:rsidRDefault="00160FA0" w:rsidP="00160FA0">
      <w:pPr>
        <w:rPr>
          <w:sz w:val="14"/>
        </w:rPr>
      </w:pPr>
      <w:r w:rsidRPr="006E30C3">
        <w:rPr>
          <w:sz w:val="14"/>
        </w:rPr>
        <w:t>THE CONSULTANT</w:t>
      </w:r>
    </w:p>
    <w:p w14:paraId="58968F77" w14:textId="77777777" w:rsidR="00160FA0" w:rsidRPr="006E30C3" w:rsidRDefault="00160FA0" w:rsidP="00160FA0">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230AA31F" w14:textId="77777777" w:rsidR="00160FA0" w:rsidRPr="006E30C3" w:rsidRDefault="00160FA0" w:rsidP="00160FA0">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6A209C66" w14:textId="77777777" w:rsidR="00160FA0" w:rsidRPr="006E30C3" w:rsidRDefault="00160FA0" w:rsidP="00160FA0">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001CE17B" w14:textId="77777777" w:rsidR="00160FA0" w:rsidRPr="006E30C3" w:rsidRDefault="00160FA0" w:rsidP="00160FA0">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6F02D8CA" w14:textId="77777777" w:rsidR="00160FA0" w:rsidRPr="006E30C3" w:rsidRDefault="00160FA0" w:rsidP="00160FA0">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5B43A48F" w14:textId="77777777" w:rsidR="00160FA0" w:rsidRPr="006E30C3" w:rsidRDefault="00160FA0" w:rsidP="00160FA0">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4D0CEED2" w14:textId="77777777" w:rsidR="00160FA0" w:rsidRPr="006E30C3" w:rsidRDefault="00160FA0" w:rsidP="00160FA0">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432C536" w14:textId="77777777" w:rsidR="00160FA0" w:rsidRPr="006E30C3" w:rsidRDefault="00160FA0" w:rsidP="00160FA0">
      <w:r w:rsidRPr="006E30C3">
        <w:t>(Eric A. Stanley, “Atmospheres of Violence: Structuring Antagonism and the Trans/Queer Ungovernable,” Duke University Press, 09/03/2021, Accessed 08/13/2025)</w:t>
      </w:r>
    </w:p>
    <w:p w14:paraId="2AC450B5" w14:textId="77777777" w:rsidR="00160FA0" w:rsidRPr="006E30C3" w:rsidRDefault="00160FA0" w:rsidP="00160FA0">
      <w:r w:rsidRPr="006E30C3">
        <w:t xml:space="preserve"> </w:t>
      </w:r>
    </w:p>
    <w:p w14:paraId="4858EA0C" w14:textId="77777777" w:rsidR="00160FA0" w:rsidRPr="006E30C3" w:rsidRDefault="00160FA0" w:rsidP="00160FA0">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1617B457" w14:textId="77777777" w:rsidR="00160FA0" w:rsidRPr="006E30C3" w:rsidRDefault="00160FA0" w:rsidP="00160FA0">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266E2940" w14:textId="77777777" w:rsidR="00160FA0" w:rsidRPr="006E30C3" w:rsidRDefault="00160FA0" w:rsidP="00160FA0">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6B314634" w14:textId="77777777" w:rsidR="00160FA0" w:rsidRPr="006E30C3" w:rsidRDefault="00160FA0" w:rsidP="00160FA0">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5C5F1D71" w14:textId="77777777" w:rsidR="00160FA0" w:rsidRPr="006E30C3" w:rsidRDefault="00160FA0" w:rsidP="00160FA0">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47F96F43" w14:textId="77777777" w:rsidR="00160FA0" w:rsidRPr="006E30C3" w:rsidRDefault="00160FA0" w:rsidP="00160FA0">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472E36CE" w14:textId="77777777" w:rsidR="00160FA0" w:rsidRPr="006E30C3" w:rsidRDefault="00160FA0" w:rsidP="00160FA0">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52F95207" w14:textId="77777777" w:rsidR="00160FA0" w:rsidRPr="006E30C3" w:rsidRDefault="00160FA0" w:rsidP="00160FA0">
      <w:pPr>
        <w:rPr>
          <w:sz w:val="16"/>
        </w:rPr>
      </w:pPr>
      <w:r w:rsidRPr="006E30C3">
        <w:rPr>
          <w:sz w:val="16"/>
        </w:rPr>
        <w:t xml:space="preserve">Still Fucking Here </w:t>
      </w:r>
    </w:p>
    <w:p w14:paraId="41CCC48A" w14:textId="77777777" w:rsidR="00160FA0" w:rsidRPr="006E30C3" w:rsidRDefault="00160FA0" w:rsidP="00160FA0">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679CAE7C" w14:textId="77777777" w:rsidR="00160FA0" w:rsidRPr="006E30C3" w:rsidRDefault="00160FA0" w:rsidP="00160FA0">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00DEA869" w14:textId="77777777" w:rsidR="00160FA0" w:rsidRPr="006E30C3" w:rsidRDefault="00160FA0" w:rsidP="00160FA0">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78EF840E" w14:textId="77777777" w:rsidR="00160FA0" w:rsidRPr="006E30C3" w:rsidRDefault="00160FA0" w:rsidP="00160FA0">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17AA0AF8" w14:textId="77777777" w:rsidR="00160FA0" w:rsidRPr="006E30C3" w:rsidRDefault="00160FA0" w:rsidP="00160FA0">
      <w:pPr>
        <w:rPr>
          <w:sz w:val="16"/>
        </w:rPr>
      </w:pPr>
      <w:r w:rsidRPr="006E30C3">
        <w:rPr>
          <w:sz w:val="16"/>
        </w:rPr>
        <w:t xml:space="preserve">The Biometrics of Domination </w:t>
      </w:r>
    </w:p>
    <w:p w14:paraId="7173911A" w14:textId="77777777" w:rsidR="00160FA0" w:rsidRPr="006E30C3" w:rsidRDefault="00160FA0" w:rsidP="00160FA0">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79927772" w14:textId="77777777" w:rsidR="00160FA0" w:rsidRPr="006E30C3" w:rsidRDefault="00160FA0" w:rsidP="00160FA0">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02FD4AED" w14:textId="77777777" w:rsidR="00160FA0" w:rsidRPr="006E30C3" w:rsidRDefault="00160FA0" w:rsidP="00160FA0">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4A3018F9" w14:textId="77777777" w:rsidR="00160FA0" w:rsidRPr="006E30C3" w:rsidRDefault="00160FA0" w:rsidP="00160FA0">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323AEF1D" w14:textId="77777777" w:rsidR="00160FA0" w:rsidRPr="00640F79" w:rsidRDefault="00160FA0" w:rsidP="00160FA0">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19F3F02C" w14:textId="77777777" w:rsidR="00160FA0" w:rsidRPr="006E30C3" w:rsidRDefault="00160FA0" w:rsidP="00160FA0">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3E518A26" w14:textId="77777777" w:rsidR="00160FA0" w:rsidRPr="006E30C3" w:rsidRDefault="00160FA0" w:rsidP="00160FA0">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592D9631" w14:textId="77777777" w:rsidR="00160FA0" w:rsidRPr="006E30C3" w:rsidRDefault="00160FA0" w:rsidP="00160FA0">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44E7AD18" w14:textId="77777777" w:rsidR="00160FA0" w:rsidRPr="006E30C3" w:rsidRDefault="00160FA0" w:rsidP="00160FA0"/>
    <w:p w14:paraId="06E83CA7" w14:textId="77777777" w:rsidR="00160FA0" w:rsidRPr="006E30C3" w:rsidRDefault="00160FA0" w:rsidP="00160FA0">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166B785C" w14:textId="77777777" w:rsidR="00160FA0" w:rsidRPr="006E30C3" w:rsidRDefault="00160FA0" w:rsidP="00160FA0">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33F522E9" w14:textId="77777777" w:rsidR="00160FA0" w:rsidRPr="006E30C3" w:rsidRDefault="00160FA0" w:rsidP="00160FA0">
      <w:pPr>
        <w:rPr>
          <w:sz w:val="16"/>
        </w:rPr>
      </w:pPr>
      <w:r w:rsidRPr="006E30C3">
        <w:rPr>
          <w:b/>
          <w:bCs/>
          <w:i/>
          <w:iCs/>
          <w:sz w:val="16"/>
        </w:rPr>
        <w:t>We need to look toward organizing queer people whose survival struggles in precarious economies have not been addressed by traditional union organizing.</w:t>
      </w:r>
    </w:p>
    <w:p w14:paraId="5E49150B" w14:textId="77777777" w:rsidR="00160FA0" w:rsidRPr="006E30C3" w:rsidRDefault="00160FA0" w:rsidP="00160FA0">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34B91D04" w14:textId="77777777" w:rsidR="00160FA0" w:rsidRPr="006E30C3" w:rsidRDefault="00160FA0" w:rsidP="00160FA0">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3C9AEA03" w14:textId="77777777" w:rsidR="00160FA0" w:rsidRPr="006E30C3" w:rsidRDefault="00160FA0" w:rsidP="00160FA0">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1E103A7A" w14:textId="77777777" w:rsidR="00160FA0" w:rsidRPr="006E30C3" w:rsidRDefault="00160FA0" w:rsidP="00160FA0">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6FA01570" w14:textId="77777777" w:rsidR="00160FA0" w:rsidRPr="006E30C3" w:rsidRDefault="00160FA0" w:rsidP="00160FA0">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p w14:paraId="6B634F96" w14:textId="77777777" w:rsidR="00160FA0" w:rsidRDefault="00160FA0" w:rsidP="00160FA0">
      <w:pPr>
        <w:pStyle w:val="Heading2"/>
      </w:pPr>
    </w:p>
    <w:bookmarkEnd w:id="1"/>
    <w:p w14:paraId="5E0423A3" w14:textId="77777777" w:rsidR="005F00C8" w:rsidRDefault="005F00C8"/>
    <w:sectPr w:rsidR="005F0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807DAA"/>
    <w:multiLevelType w:val="hybridMultilevel"/>
    <w:tmpl w:val="23FCC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2"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5"/>
  </w:num>
  <w:num w:numId="13" w16cid:durableId="1695883432">
    <w:abstractNumId w:val="23"/>
  </w:num>
  <w:num w:numId="14" w16cid:durableId="720713117">
    <w:abstractNumId w:val="17"/>
  </w:num>
  <w:num w:numId="15" w16cid:durableId="269777412">
    <w:abstractNumId w:val="46"/>
  </w:num>
  <w:num w:numId="16" w16cid:durableId="1670866742">
    <w:abstractNumId w:val="24"/>
  </w:num>
  <w:num w:numId="17" w16cid:durableId="1699233566">
    <w:abstractNumId w:val="56"/>
  </w:num>
  <w:num w:numId="18" w16cid:durableId="466092032">
    <w:abstractNumId w:val="45"/>
  </w:num>
  <w:num w:numId="19" w16cid:durableId="571236368">
    <w:abstractNumId w:val="33"/>
  </w:num>
  <w:num w:numId="20" w16cid:durableId="471755503">
    <w:abstractNumId w:val="20"/>
  </w:num>
  <w:num w:numId="21" w16cid:durableId="1536380186">
    <w:abstractNumId w:val="52"/>
  </w:num>
  <w:num w:numId="22" w16cid:durableId="860362457">
    <w:abstractNumId w:val="39"/>
  </w:num>
  <w:num w:numId="23" w16cid:durableId="48961408">
    <w:abstractNumId w:val="38"/>
  </w:num>
  <w:num w:numId="24" w16cid:durableId="1463039180">
    <w:abstractNumId w:val="54"/>
  </w:num>
  <w:num w:numId="25" w16cid:durableId="773745054">
    <w:abstractNumId w:val="10"/>
  </w:num>
  <w:num w:numId="26" w16cid:durableId="1832022804">
    <w:abstractNumId w:val="61"/>
  </w:num>
  <w:num w:numId="27" w16cid:durableId="1475835755">
    <w:abstractNumId w:val="30"/>
  </w:num>
  <w:num w:numId="28" w16cid:durableId="1329016873">
    <w:abstractNumId w:val="59"/>
  </w:num>
  <w:num w:numId="29" w16cid:durableId="2142914892">
    <w:abstractNumId w:val="67"/>
  </w:num>
  <w:num w:numId="30" w16cid:durableId="384640684">
    <w:abstractNumId w:val="51"/>
  </w:num>
  <w:num w:numId="31" w16cid:durableId="252252353">
    <w:abstractNumId w:val="13"/>
  </w:num>
  <w:num w:numId="32" w16cid:durableId="1359314521">
    <w:abstractNumId w:val="21"/>
  </w:num>
  <w:num w:numId="33" w16cid:durableId="1523402279">
    <w:abstractNumId w:val="26"/>
  </w:num>
  <w:num w:numId="34" w16cid:durableId="187067496">
    <w:abstractNumId w:val="27"/>
  </w:num>
  <w:num w:numId="35" w16cid:durableId="2089494811">
    <w:abstractNumId w:val="47"/>
  </w:num>
  <w:num w:numId="36" w16cid:durableId="80415711">
    <w:abstractNumId w:val="63"/>
  </w:num>
  <w:num w:numId="37" w16cid:durableId="481889835">
    <w:abstractNumId w:val="44"/>
  </w:num>
  <w:num w:numId="38" w16cid:durableId="126243037">
    <w:abstractNumId w:val="19"/>
  </w:num>
  <w:num w:numId="39" w16cid:durableId="186450508">
    <w:abstractNumId w:val="64"/>
  </w:num>
  <w:num w:numId="40" w16cid:durableId="1133252102">
    <w:abstractNumId w:val="58"/>
  </w:num>
  <w:num w:numId="41" w16cid:durableId="1275094193">
    <w:abstractNumId w:val="31"/>
  </w:num>
  <w:num w:numId="42" w16cid:durableId="2038965500">
    <w:abstractNumId w:val="66"/>
  </w:num>
  <w:num w:numId="43" w16cid:durableId="1134715067">
    <w:abstractNumId w:val="53"/>
  </w:num>
  <w:num w:numId="44" w16cid:durableId="69281885">
    <w:abstractNumId w:val="48"/>
  </w:num>
  <w:num w:numId="45" w16cid:durableId="1642467634">
    <w:abstractNumId w:val="34"/>
  </w:num>
  <w:num w:numId="46" w16cid:durableId="524056594">
    <w:abstractNumId w:val="57"/>
  </w:num>
  <w:num w:numId="47" w16cid:durableId="1605730225">
    <w:abstractNumId w:val="32"/>
  </w:num>
  <w:num w:numId="48" w16cid:durableId="1308895769">
    <w:abstractNumId w:val="65"/>
  </w:num>
  <w:num w:numId="49" w16cid:durableId="491146650">
    <w:abstractNumId w:val="12"/>
  </w:num>
  <w:num w:numId="50" w16cid:durableId="1522016312">
    <w:abstractNumId w:val="60"/>
  </w:num>
  <w:num w:numId="51" w16cid:durableId="478838266">
    <w:abstractNumId w:val="55"/>
  </w:num>
  <w:num w:numId="52" w16cid:durableId="1047795294">
    <w:abstractNumId w:val="22"/>
  </w:num>
  <w:num w:numId="53" w16cid:durableId="325523668">
    <w:abstractNumId w:val="18"/>
  </w:num>
  <w:num w:numId="54" w16cid:durableId="1703439922">
    <w:abstractNumId w:val="41"/>
  </w:num>
  <w:num w:numId="55" w16cid:durableId="1654602629">
    <w:abstractNumId w:val="28"/>
  </w:num>
  <w:num w:numId="56" w16cid:durableId="114252020">
    <w:abstractNumId w:val="49"/>
  </w:num>
  <w:num w:numId="57" w16cid:durableId="1645308985">
    <w:abstractNumId w:val="15"/>
  </w:num>
  <w:num w:numId="58" w16cid:durableId="2044398024">
    <w:abstractNumId w:val="11"/>
  </w:num>
  <w:num w:numId="59" w16cid:durableId="1608154769">
    <w:abstractNumId w:val="40"/>
  </w:num>
  <w:num w:numId="60" w16cid:durableId="1943105116">
    <w:abstractNumId w:val="37"/>
  </w:num>
  <w:num w:numId="61" w16cid:durableId="879362792">
    <w:abstractNumId w:val="29"/>
  </w:num>
  <w:num w:numId="62" w16cid:durableId="1263419993">
    <w:abstractNumId w:val="36"/>
  </w:num>
  <w:num w:numId="63" w16cid:durableId="781345446">
    <w:abstractNumId w:val="16"/>
  </w:num>
  <w:num w:numId="64" w16cid:durableId="1045447217">
    <w:abstractNumId w:val="62"/>
  </w:num>
  <w:num w:numId="65" w16cid:durableId="1919092558">
    <w:abstractNumId w:val="50"/>
  </w:num>
  <w:num w:numId="66" w16cid:durableId="1933079792">
    <w:abstractNumId w:val="43"/>
  </w:num>
  <w:num w:numId="67" w16cid:durableId="2516731">
    <w:abstractNumId w:val="35"/>
  </w:num>
  <w:num w:numId="68" w16cid:durableId="1936914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070"/>
    <w:rsid w:val="00160FA0"/>
    <w:rsid w:val="00232F87"/>
    <w:rsid w:val="002352C0"/>
    <w:rsid w:val="00561CDD"/>
    <w:rsid w:val="005F00C8"/>
    <w:rsid w:val="00966315"/>
    <w:rsid w:val="00B10B63"/>
    <w:rsid w:val="00C85473"/>
    <w:rsid w:val="00D70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65CDA9-A627-4B82-85BE-E8394779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0FA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0F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0F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160F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60F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0FA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70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0F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FA0"/>
  </w:style>
  <w:style w:type="character" w:customStyle="1" w:styleId="Heading1Char">
    <w:name w:val="Heading 1 Char"/>
    <w:aliases w:val="Pocket Char"/>
    <w:basedOn w:val="DefaultParagraphFont"/>
    <w:link w:val="Heading1"/>
    <w:rsid w:val="00160FA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0FA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160FA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60FA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60FA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70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070"/>
    <w:rPr>
      <w:rFonts w:eastAsiaTheme="majorEastAsia" w:cstheme="majorBidi"/>
      <w:color w:val="272727" w:themeColor="text1" w:themeTint="D8"/>
    </w:rPr>
  </w:style>
  <w:style w:type="paragraph" w:styleId="Title">
    <w:name w:val="Title"/>
    <w:basedOn w:val="Normal"/>
    <w:next w:val="Normal"/>
    <w:link w:val="TitleChar"/>
    <w:uiPriority w:val="7"/>
    <w:qFormat/>
    <w:rsid w:val="00D70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D70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070"/>
    <w:pPr>
      <w:spacing w:before="160"/>
      <w:jc w:val="center"/>
    </w:pPr>
    <w:rPr>
      <w:i/>
      <w:iCs/>
      <w:color w:val="404040" w:themeColor="text1" w:themeTint="BF"/>
    </w:rPr>
  </w:style>
  <w:style w:type="character" w:customStyle="1" w:styleId="QuoteChar">
    <w:name w:val="Quote Char"/>
    <w:basedOn w:val="DefaultParagraphFont"/>
    <w:link w:val="Quote"/>
    <w:uiPriority w:val="29"/>
    <w:rsid w:val="00D70070"/>
    <w:rPr>
      <w:i/>
      <w:iCs/>
      <w:color w:val="404040" w:themeColor="text1" w:themeTint="BF"/>
    </w:rPr>
  </w:style>
  <w:style w:type="paragraph" w:styleId="ListParagraph">
    <w:name w:val="List Paragraph"/>
    <w:aliases w:val="6 font,List Paragraph1,List Paragraph2"/>
    <w:basedOn w:val="Normal"/>
    <w:uiPriority w:val="34"/>
    <w:qFormat/>
    <w:rsid w:val="00D70070"/>
    <w:pPr>
      <w:ind w:left="720"/>
      <w:contextualSpacing/>
    </w:pPr>
  </w:style>
  <w:style w:type="character" w:styleId="IntenseEmphasis">
    <w:name w:val="Intense Emphasis"/>
    <w:basedOn w:val="DefaultParagraphFont"/>
    <w:uiPriority w:val="21"/>
    <w:qFormat/>
    <w:rsid w:val="00D70070"/>
    <w:rPr>
      <w:i/>
      <w:iCs/>
      <w:color w:val="0F4761" w:themeColor="accent1" w:themeShade="BF"/>
    </w:rPr>
  </w:style>
  <w:style w:type="paragraph" w:styleId="IntenseQuote">
    <w:name w:val="Intense Quote"/>
    <w:basedOn w:val="Normal"/>
    <w:next w:val="Normal"/>
    <w:link w:val="IntenseQuoteChar"/>
    <w:uiPriority w:val="30"/>
    <w:qFormat/>
    <w:rsid w:val="00D70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070"/>
    <w:rPr>
      <w:i/>
      <w:iCs/>
      <w:color w:val="0F4761" w:themeColor="accent1" w:themeShade="BF"/>
    </w:rPr>
  </w:style>
  <w:style w:type="character" w:styleId="IntenseReference">
    <w:name w:val="Intense Reference"/>
    <w:basedOn w:val="DefaultParagraphFont"/>
    <w:uiPriority w:val="32"/>
    <w:qFormat/>
    <w:rsid w:val="00D7007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160F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60FA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0FA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160FA0"/>
    <w:rPr>
      <w:b w:val="0"/>
      <w:sz w:val="22"/>
      <w:u w:val="single"/>
    </w:rPr>
  </w:style>
  <w:style w:type="character" w:styleId="Strong">
    <w:name w:val="Strong"/>
    <w:basedOn w:val="DefaultParagraphFont"/>
    <w:uiPriority w:val="22"/>
    <w:qFormat/>
    <w:rsid w:val="00160FA0"/>
    <w:rPr>
      <w:b/>
      <w:bCs/>
    </w:rPr>
  </w:style>
  <w:style w:type="character" w:styleId="BookTitle">
    <w:name w:val="Book Title"/>
    <w:basedOn w:val="DefaultParagraphFont"/>
    <w:uiPriority w:val="33"/>
    <w:qFormat/>
    <w:rsid w:val="00160FA0"/>
    <w:rPr>
      <w:b/>
      <w:bCs/>
      <w:i/>
      <w:iCs/>
      <w:spacing w:val="5"/>
    </w:rPr>
  </w:style>
  <w:style w:type="numbering" w:styleId="111111">
    <w:name w:val="Outline List 2"/>
    <w:basedOn w:val="NoList"/>
    <w:uiPriority w:val="99"/>
    <w:semiHidden/>
    <w:unhideWhenUsed/>
    <w:rsid w:val="00160FA0"/>
  </w:style>
  <w:style w:type="paragraph" w:styleId="Header">
    <w:name w:val="header"/>
    <w:basedOn w:val="Normal"/>
    <w:link w:val="HeaderChar"/>
    <w:uiPriority w:val="99"/>
    <w:semiHidden/>
    <w:rsid w:val="00160F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0FA0"/>
    <w:rPr>
      <w:rFonts w:ascii="Calibri" w:hAnsi="Calibri" w:cs="Calibri"/>
      <w:kern w:val="0"/>
      <w:sz w:val="22"/>
      <w:szCs w:val="22"/>
      <w14:ligatures w14:val="none"/>
    </w:rPr>
  </w:style>
  <w:style w:type="paragraph" w:styleId="Footer">
    <w:name w:val="footer"/>
    <w:basedOn w:val="Normal"/>
    <w:link w:val="FooterChar"/>
    <w:uiPriority w:val="99"/>
    <w:semiHidden/>
    <w:rsid w:val="00160F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0FA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60FA0"/>
    <w:pPr>
      <w:spacing w:after="120"/>
    </w:pPr>
  </w:style>
  <w:style w:type="character" w:customStyle="1" w:styleId="BodyTextChar">
    <w:name w:val="Body Text Char"/>
    <w:basedOn w:val="DefaultParagraphFont"/>
    <w:link w:val="BodyText"/>
    <w:uiPriority w:val="99"/>
    <w:semiHidden/>
    <w:rsid w:val="00160FA0"/>
    <w:rPr>
      <w:rFonts w:ascii="Calibri" w:hAnsi="Calibri" w:cs="Calibri"/>
      <w:kern w:val="0"/>
      <w:sz w:val="22"/>
      <w:szCs w:val="22"/>
      <w14:ligatures w14:val="none"/>
    </w:rPr>
  </w:style>
  <w:style w:type="paragraph" w:styleId="NoSpacing">
    <w:name w:val="No Spacing"/>
    <w:link w:val="NoSpacingChar"/>
    <w:uiPriority w:val="99"/>
    <w:unhideWhenUsed/>
    <w:qFormat/>
    <w:rsid w:val="00160FA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0FA0"/>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160FA0"/>
    <w:rPr>
      <w:color w:val="467886" w:themeColor="hyperlink"/>
      <w:u w:val="single"/>
    </w:rPr>
  </w:style>
  <w:style w:type="character" w:styleId="UnresolvedMention">
    <w:name w:val="Unresolved Mention"/>
    <w:basedOn w:val="DefaultParagraphFont"/>
    <w:uiPriority w:val="99"/>
    <w:semiHidden/>
    <w:unhideWhenUsed/>
    <w:rsid w:val="00160FA0"/>
    <w:rPr>
      <w:color w:val="605E5C"/>
      <w:shd w:val="clear" w:color="auto" w:fill="E1DFDD"/>
    </w:rPr>
  </w:style>
  <w:style w:type="paragraph" w:customStyle="1" w:styleId="Analytic">
    <w:name w:val="Analytic"/>
    <w:basedOn w:val="Heading4"/>
    <w:link w:val="AnalyticChar"/>
    <w:autoRedefine/>
    <w:uiPriority w:val="5"/>
    <w:qFormat/>
    <w:rsid w:val="00160FA0"/>
    <w:rPr>
      <w:color w:val="80340D" w:themeColor="accent2" w:themeShade="80"/>
    </w:rPr>
  </w:style>
  <w:style w:type="character" w:customStyle="1" w:styleId="AnalyticChar">
    <w:name w:val="Analytic Char"/>
    <w:basedOn w:val="Heading4Char"/>
    <w:link w:val="Analytic"/>
    <w:uiPriority w:val="5"/>
    <w:rsid w:val="00160FA0"/>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160FA0"/>
    <w:rPr>
      <w:color w:val="996633"/>
    </w:rPr>
  </w:style>
  <w:style w:type="character" w:customStyle="1" w:styleId="AnaltyicChar">
    <w:name w:val="Analtyic Char"/>
    <w:basedOn w:val="Heading4Char"/>
    <w:link w:val="Analtyic"/>
    <w:uiPriority w:val="5"/>
    <w:rsid w:val="00160FA0"/>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160FA0"/>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160FA0"/>
    <w:rPr>
      <w:sz w:val="16"/>
      <w:szCs w:val="16"/>
    </w:rPr>
  </w:style>
  <w:style w:type="paragraph" w:styleId="CommentText">
    <w:name w:val="annotation text"/>
    <w:basedOn w:val="Normal"/>
    <w:link w:val="CommentTextChar"/>
    <w:uiPriority w:val="99"/>
    <w:unhideWhenUsed/>
    <w:rsid w:val="00160FA0"/>
    <w:rPr>
      <w:sz w:val="20"/>
      <w:szCs w:val="20"/>
      <w14:ligatures w14:val="standardContextual"/>
    </w:rPr>
  </w:style>
  <w:style w:type="character" w:customStyle="1" w:styleId="CommentTextChar">
    <w:name w:val="Comment Text Char"/>
    <w:basedOn w:val="DefaultParagraphFont"/>
    <w:link w:val="CommentText"/>
    <w:uiPriority w:val="99"/>
    <w:rsid w:val="00160FA0"/>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160FA0"/>
    <w:rPr>
      <w:b/>
      <w:bCs/>
    </w:rPr>
  </w:style>
  <w:style w:type="character" w:customStyle="1" w:styleId="CommentSubjectChar">
    <w:name w:val="Comment Subject Char"/>
    <w:basedOn w:val="CommentTextChar"/>
    <w:link w:val="CommentSubject"/>
    <w:uiPriority w:val="99"/>
    <w:semiHidden/>
    <w:rsid w:val="00160FA0"/>
    <w:rPr>
      <w:rFonts w:ascii="Calibri" w:hAnsi="Calibri" w:cs="Calibri"/>
      <w:b/>
      <w:bCs/>
      <w:kern w:val="0"/>
      <w:sz w:val="20"/>
      <w:szCs w:val="20"/>
    </w:rPr>
  </w:style>
  <w:style w:type="paragraph" w:customStyle="1" w:styleId="UnderlinePara">
    <w:name w:val="Underline Para"/>
    <w:basedOn w:val="Normal"/>
    <w:uiPriority w:val="7"/>
    <w:qFormat/>
    <w:rsid w:val="00160FA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160F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160FA0"/>
    <w:rPr>
      <w:rFonts w:ascii="Calibri" w:hAnsi="Calibri" w:cs="Calibri"/>
    </w:rPr>
  </w:style>
  <w:style w:type="paragraph" w:customStyle="1" w:styleId="cardtext">
    <w:name w:val="card text"/>
    <w:basedOn w:val="Normal"/>
    <w:link w:val="cardtextChar"/>
    <w:qFormat/>
    <w:rsid w:val="00160FA0"/>
    <w:pPr>
      <w:ind w:left="288" w:right="288"/>
    </w:pPr>
    <w:rPr>
      <w:kern w:val="2"/>
      <w:sz w:val="24"/>
      <w:szCs w:val="24"/>
      <w14:ligatures w14:val="standardContextual"/>
    </w:rPr>
  </w:style>
  <w:style w:type="character" w:customStyle="1" w:styleId="TitleChar1">
    <w:name w:val="Title Char1"/>
    <w:basedOn w:val="DefaultParagraphFont"/>
    <w:uiPriority w:val="10"/>
    <w:rsid w:val="00160FA0"/>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60FA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semiHidden/>
    <w:unhideWhenUsed/>
    <w:rsid w:val="00160F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25490</Words>
  <Characters>131786</Characters>
  <Application>Microsoft Office Word</Application>
  <DocSecurity>0</DocSecurity>
  <Lines>1938</Lines>
  <Paragraphs>748</Paragraphs>
  <ScaleCrop>false</ScaleCrop>
  <Company/>
  <LinksUpToDate>false</LinksUpToDate>
  <CharactersWithSpaces>156528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2026-01-31T13:01:00Z</dcterms:created>
  <dcterms:modified xsi:type="dcterms:W3CDTF">2026-01-31T13:02:00Z</dcterms:modified>
</cp:coreProperties>
</file>