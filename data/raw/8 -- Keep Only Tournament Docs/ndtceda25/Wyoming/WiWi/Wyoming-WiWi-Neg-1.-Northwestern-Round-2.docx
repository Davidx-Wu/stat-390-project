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4A38" w14:textId="77777777" w:rsidR="009B6678" w:rsidRDefault="009B6678" w:rsidP="009B6678">
      <w:pPr>
        <w:pStyle w:val="Heading2"/>
      </w:pPr>
      <w:r>
        <w:t>1NCs</w:t>
      </w:r>
    </w:p>
    <w:p w14:paraId="00C0EA4F" w14:textId="72C30F43" w:rsidR="003D39E9" w:rsidRPr="003D39E9" w:rsidRDefault="003D39E9" w:rsidP="003D39E9">
      <w:pPr>
        <w:pStyle w:val="Heading3"/>
      </w:pPr>
      <w:r>
        <w:t>1NC</w:t>
      </w:r>
    </w:p>
    <w:p w14:paraId="32C702A0" w14:textId="77777777" w:rsidR="009B6678" w:rsidRPr="00C4615B" w:rsidRDefault="009B6678" w:rsidP="009B6678">
      <w:r>
        <w:rPr>
          <w:noProof/>
        </w:rPr>
        <w:drawing>
          <wp:inline distT="0" distB="0" distL="0" distR="0" wp14:anchorId="7275AE2D" wp14:editId="27A7EB69">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17BC8786" w14:textId="77777777" w:rsidR="009B6678" w:rsidRPr="003D13A3" w:rsidRDefault="009B6678" w:rsidP="009B6678">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36A7D986" w14:textId="77777777" w:rsidR="009B6678" w:rsidRDefault="009B6678" w:rsidP="009B6678">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6050CC35" w14:textId="77777777" w:rsidR="009B6678" w:rsidRPr="00D425ED" w:rsidRDefault="009B6678" w:rsidP="009B6678">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043DFA">
        <w:rPr>
          <w:rStyle w:val="Emphasis"/>
          <w:highlight w:val="yellow"/>
        </w:rPr>
        <w:t>worker</w:t>
      </w:r>
      <w:r w:rsidRPr="00227B23">
        <w:rPr>
          <w:rStyle w:val="Emphasis"/>
        </w:rPr>
        <w:t xml:space="preserve">s’ </w:t>
      </w:r>
      <w:r w:rsidRPr="00043DFA">
        <w:rPr>
          <w:rStyle w:val="Emphasis"/>
          <w:highlight w:val="yellow"/>
        </w:rPr>
        <w:t>enfranchisement was 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043DFA">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043DFA">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043DFA">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043DFA">
        <w:rPr>
          <w:b/>
          <w:bCs/>
          <w:highlight w:val="yellow"/>
          <w:u w:val="single"/>
        </w:rPr>
        <w:t>when</w:t>
      </w:r>
      <w:r w:rsidRPr="00D425ED">
        <w:rPr>
          <w:u w:val="single"/>
        </w:rPr>
        <w:t xml:space="preserve"> peoples in </w:t>
      </w:r>
      <w:r w:rsidRPr="00043DFA">
        <w:rPr>
          <w:rStyle w:val="Emphasis"/>
          <w:highlight w:val="yellow"/>
        </w:rPr>
        <w:t>wealthy countries</w:t>
      </w:r>
      <w:r w:rsidRPr="00043DFA">
        <w:rPr>
          <w:highlight w:val="yellow"/>
          <w:u w:val="single"/>
        </w:rPr>
        <w:t xml:space="preserve"> are </w:t>
      </w:r>
      <w:r w:rsidRPr="00043DFA">
        <w:rPr>
          <w:b/>
          <w:bCs/>
          <w:highlight w:val="yellow"/>
          <w:u w:val="single"/>
        </w:rPr>
        <w:t>losing</w:t>
      </w:r>
      <w:r w:rsidRPr="00D5483E">
        <w:rPr>
          <w:u w:val="single"/>
        </w:rPr>
        <w:t xml:space="preserve"> their </w:t>
      </w:r>
      <w:r w:rsidRPr="00043DFA">
        <w:rPr>
          <w:rStyle w:val="Emphasis"/>
          <w:highlight w:val="yellow"/>
        </w:rPr>
        <w:t>imperial entitlements</w:t>
      </w:r>
      <w:r w:rsidRPr="00D425ED">
        <w:rPr>
          <w:rStyle w:val="Emphasis"/>
        </w:rPr>
        <w:t>.</w:t>
      </w:r>
    </w:p>
    <w:p w14:paraId="16B707FD" w14:textId="77777777" w:rsidR="009B6678" w:rsidRPr="00E34A6A" w:rsidRDefault="009B6678" w:rsidP="009B6678">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06BA3C9F" w14:textId="77777777" w:rsidR="009B6678" w:rsidRPr="00E34A6A" w:rsidRDefault="009B6678" w:rsidP="009B6678">
      <w:pPr>
        <w:rPr>
          <w:sz w:val="14"/>
        </w:rPr>
      </w:pPr>
      <w:r w:rsidRPr="00E34A6A">
        <w:rPr>
          <w:sz w:val="14"/>
        </w:rPr>
        <w:t>1.1 Popular Sovereignty, Self-Determination, and Empire</w:t>
      </w:r>
    </w:p>
    <w:p w14:paraId="31B44CB8" w14:textId="77777777" w:rsidR="009B6678" w:rsidRPr="00E34A6A" w:rsidRDefault="009B6678" w:rsidP="009B6678">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6CF00815" w14:textId="77777777" w:rsidR="009B6678" w:rsidRPr="00D425ED" w:rsidRDefault="009B6678" w:rsidP="009B6678">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043DFA">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043DFA">
        <w:rPr>
          <w:rStyle w:val="Emphasis"/>
          <w:highlight w:val="yellow"/>
        </w:rPr>
        <w:t>sustenance</w:t>
      </w:r>
      <w:r w:rsidRPr="00D425ED">
        <w:rPr>
          <w:u w:val="single"/>
        </w:rPr>
        <w:t xml:space="preserve"> continue to </w:t>
      </w:r>
      <w:r w:rsidRPr="00043DFA">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043DFA">
        <w:rPr>
          <w:highlight w:val="yellow"/>
          <w:u w:val="single"/>
        </w:rPr>
        <w:t xml:space="preserve">the </w:t>
      </w:r>
      <w:r w:rsidRPr="00043DFA">
        <w:rPr>
          <w:rStyle w:val="Emphasis"/>
          <w:highlight w:val="yellow"/>
        </w:rPr>
        <w:t>imperial organization of the globe.</w:t>
      </w:r>
    </w:p>
    <w:p w14:paraId="4F72F448" w14:textId="77777777" w:rsidR="009B6678" w:rsidRPr="00E34A6A" w:rsidRDefault="009B6678" w:rsidP="009B6678">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043DFA">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043DFA">
        <w:rPr>
          <w:highlight w:val="yellow"/>
          <w:u w:val="single"/>
        </w:rPr>
        <w:t>that emerged</w:t>
      </w:r>
      <w:r w:rsidRPr="00E34A6A">
        <w:rPr>
          <w:sz w:val="14"/>
        </w:rPr>
        <w:t xml:space="preserve"> out of Jefferson’s “empire of liberty” </w:t>
      </w:r>
      <w:r w:rsidRPr="00043DFA">
        <w:rPr>
          <w:highlight w:val="yellow"/>
          <w:u w:val="single"/>
        </w:rPr>
        <w:t xml:space="preserve">were </w:t>
      </w:r>
      <w:r w:rsidRPr="00043DFA">
        <w:rPr>
          <w:b/>
          <w:bCs/>
          <w:highlight w:val="yellow"/>
          <w:u w:val="single"/>
        </w:rPr>
        <w:t>shaped</w:t>
      </w:r>
      <w:r w:rsidRPr="00043DFA">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043DFA">
        <w:rPr>
          <w:rStyle w:val="Emphasis"/>
          <w:highlight w:val="yellow"/>
        </w:rPr>
        <w:t>slavery</w:t>
      </w:r>
      <w:r w:rsidRPr="00043DFA">
        <w:rPr>
          <w:highlight w:val="yellow"/>
          <w:u w:val="single"/>
        </w:rPr>
        <w:t xml:space="preserve"> and </w:t>
      </w:r>
      <w:r w:rsidRPr="00043DFA">
        <w:rPr>
          <w:rStyle w:val="Emphasis"/>
          <w:highlight w:val="yellow"/>
        </w:rPr>
        <w:t>empire</w:t>
      </w:r>
      <w:r w:rsidRPr="00E34A6A">
        <w:rPr>
          <w:sz w:val="14"/>
        </w:rPr>
        <w:t xml:space="preserve">.13 These </w:t>
      </w:r>
      <w:r w:rsidRPr="00043DFA">
        <w:rPr>
          <w:rStyle w:val="Emphasis"/>
          <w:highlight w:val="yellow"/>
        </w:rPr>
        <w:t>engagements</w:t>
      </w:r>
      <w:r w:rsidRPr="00043DFA">
        <w:rPr>
          <w:highlight w:val="yellow"/>
          <w:u w:val="single"/>
        </w:rPr>
        <w:t xml:space="preserve"> with</w:t>
      </w:r>
      <w:r w:rsidRPr="00D425ED">
        <w:rPr>
          <w:u w:val="single"/>
        </w:rPr>
        <w:t xml:space="preserve"> texts, </w:t>
      </w:r>
      <w:r w:rsidRPr="00043DFA">
        <w:rPr>
          <w:rStyle w:val="Emphasis"/>
          <w:sz w:val="26"/>
          <w:szCs w:val="26"/>
          <w:highlight w:val="yellow"/>
        </w:rPr>
        <w:t>legal documents</w:t>
      </w:r>
      <w:r w:rsidRPr="00043DFA">
        <w:rPr>
          <w:sz w:val="26"/>
          <w:szCs w:val="26"/>
          <w:highlight w:val="yellow"/>
          <w:u w:val="single"/>
        </w:rPr>
        <w:t xml:space="preserve">, and </w:t>
      </w:r>
      <w:r w:rsidRPr="00043DFA">
        <w:rPr>
          <w:rStyle w:val="Emphasis"/>
          <w:sz w:val="26"/>
          <w:szCs w:val="26"/>
          <w:highlight w:val="yellow"/>
        </w:rPr>
        <w:t>policy</w:t>
      </w:r>
      <w:r w:rsidRPr="00967D0A">
        <w:rPr>
          <w:sz w:val="26"/>
          <w:szCs w:val="26"/>
          <w:u w:val="single"/>
        </w:rPr>
        <w:t xml:space="preserve">, however, still </w:t>
      </w:r>
      <w:r w:rsidRPr="00043DFA">
        <w:rPr>
          <w:rStyle w:val="Emphasis"/>
          <w:sz w:val="26"/>
          <w:szCs w:val="26"/>
          <w:highlight w:val="yellow"/>
        </w:rPr>
        <w:t>fall short of exposing</w:t>
      </w:r>
      <w:r w:rsidRPr="00D425ED">
        <w:rPr>
          <w:u w:val="single"/>
        </w:rPr>
        <w:t xml:space="preserve"> the material base of popular sovereignty as a political form – that is, </w:t>
      </w:r>
      <w:r w:rsidRPr="00043DFA">
        <w:rPr>
          <w:rStyle w:val="Emphasis"/>
          <w:highlight w:val="yellow"/>
        </w:rPr>
        <w:t>how popular sovereignty</w:t>
      </w:r>
      <w:r w:rsidRPr="00D425ED">
        <w:rPr>
          <w:u w:val="single"/>
        </w:rPr>
        <w:t xml:space="preserve"> both </w:t>
      </w:r>
      <w:r w:rsidRPr="00043DFA">
        <w:rPr>
          <w:highlight w:val="yellow"/>
          <w:u w:val="single"/>
        </w:rPr>
        <w:t>depends on</w:t>
      </w:r>
      <w:r w:rsidRPr="00C4615B">
        <w:rPr>
          <w:u w:val="single"/>
        </w:rPr>
        <w:t xml:space="preserve"> and </w:t>
      </w:r>
      <w:r w:rsidRPr="00C4615B">
        <w:rPr>
          <w:rStyle w:val="Emphasis"/>
        </w:rPr>
        <w:t xml:space="preserve">disavows </w:t>
      </w:r>
      <w:r w:rsidRPr="00043DFA">
        <w:rPr>
          <w:rStyle w:val="Emphasis"/>
          <w:highlight w:val="yellow"/>
        </w:rPr>
        <w:t>racial</w:t>
      </w:r>
      <w:r w:rsidRPr="00C4615B">
        <w:rPr>
          <w:rStyle w:val="Emphasis"/>
        </w:rPr>
        <w:t xml:space="preserve"> capitalist</w:t>
      </w:r>
      <w:r w:rsidRPr="00D425ED">
        <w:rPr>
          <w:u w:val="single"/>
        </w:rPr>
        <w:t xml:space="preserve"> processes of </w:t>
      </w:r>
      <w:r w:rsidRPr="00043DFA">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0812424E" w14:textId="77777777" w:rsidR="009B6678" w:rsidRPr="00D425ED" w:rsidRDefault="009B6678" w:rsidP="009B6678">
      <w:pPr>
        <w:rPr>
          <w:u w:val="single"/>
        </w:rPr>
      </w:pPr>
      <w:r w:rsidRPr="00E34A6A">
        <w:rPr>
          <w:sz w:val="14"/>
        </w:rPr>
        <w:tab/>
        <w:t xml:space="preserve">In this reconstruction, </w:t>
      </w:r>
      <w:r w:rsidRPr="00D425ED">
        <w:rPr>
          <w:u w:val="single"/>
        </w:rPr>
        <w:t xml:space="preserve">I single out the role of </w:t>
      </w:r>
      <w:r w:rsidRPr="00043DFA">
        <w:rPr>
          <w:rStyle w:val="Emphasis"/>
          <w:highlight w:val="yellow"/>
        </w:rPr>
        <w:t>affective attachments</w:t>
      </w:r>
      <w:r w:rsidRPr="00D425ED">
        <w:rPr>
          <w:u w:val="single"/>
        </w:rPr>
        <w:t xml:space="preserve"> in </w:t>
      </w:r>
      <w:r w:rsidRPr="00043DFA">
        <w:rPr>
          <w:b/>
          <w:bCs/>
          <w:highlight w:val="yellow"/>
          <w:u w:val="single"/>
        </w:rPr>
        <w:t>facilitating</w:t>
      </w:r>
      <w:r w:rsidRPr="00043DFA">
        <w:rPr>
          <w:highlight w:val="yellow"/>
          <w:u w:val="single"/>
        </w:rPr>
        <w:t xml:space="preserve"> the </w:t>
      </w:r>
      <w:r w:rsidRPr="00043DFA">
        <w:rPr>
          <w:rStyle w:val="Emphasis"/>
          <w:highlight w:val="yellow"/>
        </w:rPr>
        <w:t>embrace</w:t>
      </w:r>
      <w:r w:rsidRPr="00043DFA">
        <w:rPr>
          <w:highlight w:val="yellow"/>
          <w:u w:val="single"/>
        </w:rPr>
        <w:t xml:space="preserve"> by the</w:t>
      </w:r>
      <w:r w:rsidRPr="00E34A6A">
        <w:rPr>
          <w:sz w:val="14"/>
        </w:rPr>
        <w:t xml:space="preserve"> white </w:t>
      </w:r>
      <w:r w:rsidRPr="00043DFA">
        <w:rPr>
          <w:rStyle w:val="Emphasis"/>
          <w:highlight w:val="yellow"/>
        </w:rPr>
        <w:t>working-class</w:t>
      </w:r>
      <w:r w:rsidRPr="00043DFA">
        <w:rPr>
          <w:highlight w:val="yellow"/>
          <w:u w:val="single"/>
        </w:rPr>
        <w:t xml:space="preserve"> of</w:t>
      </w:r>
      <w:r w:rsidRPr="00967D0A">
        <w:rPr>
          <w:u w:val="single"/>
        </w:rPr>
        <w:t xml:space="preserve"> </w:t>
      </w:r>
      <w:r w:rsidRPr="00E34A6A">
        <w:rPr>
          <w:rStyle w:val="Emphasis"/>
        </w:rPr>
        <w:t xml:space="preserve">narratives of </w:t>
      </w:r>
      <w:r w:rsidRPr="00043DFA">
        <w:rPr>
          <w:rStyle w:val="Emphasis"/>
          <w:highlight w:val="yellow"/>
        </w:rPr>
        <w:t>imperial exploitation</w:t>
      </w:r>
      <w:r w:rsidRPr="00D425ED">
        <w:rPr>
          <w:u w:val="single"/>
        </w:rPr>
        <w:t xml:space="preserve"> </w:t>
      </w:r>
      <w:r w:rsidRPr="00043DFA">
        <w:rPr>
          <w:highlight w:val="yellow"/>
          <w:u w:val="single"/>
        </w:rPr>
        <w:t>and</w:t>
      </w:r>
      <w:r w:rsidRPr="00D425ED">
        <w:rPr>
          <w:u w:val="single"/>
        </w:rPr>
        <w:t xml:space="preserve"> the </w:t>
      </w:r>
      <w:r w:rsidRPr="00043DFA">
        <w:rPr>
          <w:rStyle w:val="Emphasis"/>
          <w:highlight w:val="yellow"/>
        </w:rPr>
        <w:t>demands</w:t>
      </w:r>
      <w:r w:rsidRPr="00D425ED">
        <w:rPr>
          <w:rStyle w:val="Emphasis"/>
        </w:rPr>
        <w:t xml:space="preserve"> of this class</w:t>
      </w:r>
      <w:r w:rsidRPr="00D425ED">
        <w:rPr>
          <w:u w:val="single"/>
        </w:rPr>
        <w:t xml:space="preserve"> </w:t>
      </w:r>
      <w:r w:rsidRPr="00043DFA">
        <w:rPr>
          <w:highlight w:val="yellow"/>
          <w:u w:val="single"/>
        </w:rPr>
        <w:t xml:space="preserve">for </w:t>
      </w:r>
      <w:r w:rsidRPr="00967D0A">
        <w:rPr>
          <w:u w:val="single"/>
        </w:rPr>
        <w:t xml:space="preserve">the </w:t>
      </w:r>
      <w:r w:rsidRPr="00043DFA">
        <w:rPr>
          <w:rStyle w:val="Emphasis"/>
          <w:highlight w:val="yellow"/>
        </w:rPr>
        <w:t>distribution of</w:t>
      </w:r>
      <w:r w:rsidRPr="00967D0A">
        <w:rPr>
          <w:rStyle w:val="Emphasis"/>
        </w:rPr>
        <w:t xml:space="preserve"> this </w:t>
      </w:r>
      <w:r w:rsidRPr="00043DFA">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043DFA">
        <w:rPr>
          <w:rStyle w:val="Emphasis"/>
          <w:highlight w:val="yellow"/>
        </w:rPr>
        <w:t>capitalism offered moderate concessions</w:t>
      </w:r>
      <w:r w:rsidRPr="00043DFA">
        <w:rPr>
          <w:highlight w:val="yellow"/>
          <w:u w:val="single"/>
        </w:rPr>
        <w:t xml:space="preserve"> to </w:t>
      </w:r>
      <w:r w:rsidRPr="00043DFA">
        <w:rPr>
          <w:b/>
          <w:bCs/>
          <w:highlight w:val="yellow"/>
          <w:u w:val="single"/>
        </w:rPr>
        <w:t>white</w:t>
      </w:r>
      <w:r w:rsidRPr="00043DFA">
        <w:rPr>
          <w:highlight w:val="yellow"/>
          <w:u w:val="single"/>
        </w:rPr>
        <w:t xml:space="preserve"> </w:t>
      </w:r>
      <w:r w:rsidRPr="00043DFA">
        <w:rPr>
          <w:b/>
          <w:bCs/>
          <w:highlight w:val="yellow"/>
          <w:u w:val="single"/>
        </w:rPr>
        <w:t>waged workers</w:t>
      </w:r>
      <w:r w:rsidRPr="00D425ED">
        <w:rPr>
          <w:u w:val="single"/>
        </w:rPr>
        <w:t xml:space="preserve"> </w:t>
      </w:r>
      <w:r w:rsidRPr="00043DFA">
        <w:rPr>
          <w:highlight w:val="yellow"/>
          <w:u w:val="single"/>
        </w:rPr>
        <w:t xml:space="preserve">while </w:t>
      </w:r>
      <w:r w:rsidRPr="00043DFA">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043DFA">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043DFA">
        <w:rPr>
          <w:rStyle w:val="Emphasis"/>
          <w:highlight w:val="yellow"/>
        </w:rPr>
        <w:t>struggles for enfranchisement</w:t>
      </w:r>
      <w:r w:rsidRPr="00043DFA">
        <w:rPr>
          <w:highlight w:val="yellow"/>
          <w:u w:val="single"/>
        </w:rPr>
        <w:t xml:space="preserve"> </w:t>
      </w:r>
      <w:r w:rsidRPr="00043DFA">
        <w:rPr>
          <w:b/>
          <w:bCs/>
          <w:highlight w:val="yellow"/>
          <w:u w:val="single"/>
        </w:rPr>
        <w:t>relied on</w:t>
      </w:r>
      <w:r w:rsidRPr="00043DFA">
        <w:rPr>
          <w:highlight w:val="yellow"/>
          <w:u w:val="single"/>
        </w:rPr>
        <w:t xml:space="preserve"> </w:t>
      </w:r>
      <w:r w:rsidRPr="00C4615B">
        <w:rPr>
          <w:rStyle w:val="Emphasis"/>
        </w:rPr>
        <w:t>transnational networks</w:t>
      </w:r>
      <w:r w:rsidRPr="00C4615B">
        <w:rPr>
          <w:u w:val="single"/>
        </w:rPr>
        <w:t xml:space="preserve"> and </w:t>
      </w:r>
      <w:r w:rsidRPr="00043DFA">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043DFA">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3F865D23" w14:textId="77777777" w:rsidR="009B6678" w:rsidRPr="00E34A6A" w:rsidRDefault="009B6678" w:rsidP="009B6678">
      <w:pPr>
        <w:rPr>
          <w:sz w:val="14"/>
        </w:rPr>
      </w:pPr>
      <w:r w:rsidRPr="00E34A6A">
        <w:rPr>
          <w:sz w:val="14"/>
        </w:rPr>
        <w:t>1.2 Du Bois, Democratic Despotism, and Labor Politics</w:t>
      </w:r>
    </w:p>
    <w:p w14:paraId="20AFE767" w14:textId="77777777" w:rsidR="009B6678" w:rsidRPr="00D425ED" w:rsidRDefault="009B6678" w:rsidP="009B6678">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174D0C2C" w14:textId="77777777" w:rsidR="009B6678" w:rsidRPr="00E34A6A" w:rsidRDefault="009B6678" w:rsidP="009B6678">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01D8BED8" w14:textId="77777777" w:rsidR="009B6678" w:rsidRPr="00E34A6A" w:rsidRDefault="009B6678" w:rsidP="009B6678">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731E0330" w14:textId="77777777" w:rsidR="009B6678" w:rsidRPr="00E34A6A" w:rsidRDefault="009B6678" w:rsidP="009B6678">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043DFA">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043DFA">
        <w:rPr>
          <w:rStyle w:val="Emphasis"/>
          <w:highlight w:val="yellow"/>
        </w:rPr>
        <w:t>the employing class that is exploiting</w:t>
      </w:r>
      <w:r w:rsidRPr="00D425ED">
        <w:rPr>
          <w:u w:val="single"/>
        </w:rPr>
        <w:t xml:space="preserve"> the world: </w:t>
      </w:r>
      <w:r w:rsidRPr="00043DFA">
        <w:rPr>
          <w:rStyle w:val="Emphasis"/>
          <w:highlight w:val="yellow"/>
        </w:rPr>
        <w:t>it is</w:t>
      </w:r>
      <w:r w:rsidRPr="00F06476">
        <w:rPr>
          <w:rStyle w:val="Emphasis"/>
        </w:rPr>
        <w:t xml:space="preserve"> the nation</w:t>
      </w:r>
      <w:r w:rsidRPr="00D425ED">
        <w:rPr>
          <w:u w:val="single"/>
        </w:rPr>
        <w:t xml:space="preserve">; </w:t>
      </w:r>
      <w:r w:rsidRPr="00043DFA">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043DFA">
        <w:rPr>
          <w:rStyle w:val="Emphasis"/>
          <w:highlight w:val="yellow"/>
        </w:rPr>
        <w:t>united capital and labor</w:t>
      </w:r>
      <w:r w:rsidRPr="008E3D1C">
        <w:rPr>
          <w:sz w:val="14"/>
        </w:rPr>
        <w:t>.”</w:t>
      </w:r>
      <w:r w:rsidRPr="00E34A6A">
        <w:rPr>
          <w:sz w:val="14"/>
        </w:rPr>
        <w:t>21</w:t>
      </w:r>
    </w:p>
    <w:p w14:paraId="616D3469" w14:textId="77777777" w:rsidR="009B6678" w:rsidRPr="00E34A6A" w:rsidRDefault="009B6678" w:rsidP="009B6678">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043DFA">
        <w:rPr>
          <w:rStyle w:val="Emphasis"/>
          <w:highlight w:val="yellow"/>
        </w:rPr>
        <w:t>white labor</w:t>
      </w:r>
      <w:r w:rsidRPr="00D425ED">
        <w:rPr>
          <w:u w:val="single"/>
        </w:rPr>
        <w:t xml:space="preserve"> as an actor that, while demanding incorporation into the people, does so with “</w:t>
      </w:r>
      <w:r w:rsidRPr="00043DFA">
        <w:rPr>
          <w:highlight w:val="yellow"/>
          <w:u w:val="single"/>
        </w:rPr>
        <w:t xml:space="preserve">a </w:t>
      </w:r>
      <w:r w:rsidRPr="00043DFA">
        <w:rPr>
          <w:rStyle w:val="Emphasis"/>
          <w:highlight w:val="yellow"/>
        </w:rPr>
        <w:t>worldview</w:t>
      </w:r>
      <w:r w:rsidRPr="00043DFA">
        <w:rPr>
          <w:highlight w:val="yellow"/>
          <w:u w:val="single"/>
        </w:rPr>
        <w:t xml:space="preserve"> that casts</w:t>
      </w:r>
      <w:r w:rsidRPr="00D425ED">
        <w:rPr>
          <w:u w:val="single"/>
        </w:rPr>
        <w:t xml:space="preserve"> that-which-is-</w:t>
      </w:r>
      <w:r w:rsidRPr="00043DFA">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043DFA">
        <w:rPr>
          <w:rStyle w:val="Emphasis"/>
          <w:highlight w:val="yellow"/>
        </w:rPr>
        <w:t>resources</w:t>
      </w:r>
      <w:r w:rsidRPr="00D425ED">
        <w:rPr>
          <w:u w:val="single"/>
        </w:rPr>
        <w:t xml:space="preserve">) </w:t>
      </w:r>
      <w:r w:rsidRPr="00043DFA">
        <w:rPr>
          <w:highlight w:val="yellow"/>
          <w:u w:val="single"/>
        </w:rPr>
        <w:t>as</w:t>
      </w:r>
      <w:r w:rsidRPr="00D425ED">
        <w:rPr>
          <w:u w:val="single"/>
        </w:rPr>
        <w:t xml:space="preserve"> personal </w:t>
      </w:r>
      <w:r w:rsidRPr="00043DFA">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043DFA">
        <w:rPr>
          <w:rStyle w:val="Emphasis"/>
          <w:highlight w:val="yellow"/>
        </w:rPr>
        <w:t>ambitions for violently extracted resources</w:t>
      </w:r>
      <w:r w:rsidRPr="00043DFA">
        <w:rPr>
          <w:highlight w:val="yellow"/>
          <w:u w:val="single"/>
        </w:rPr>
        <w:t xml:space="preserve"> </w:t>
      </w:r>
      <w:r w:rsidRPr="00043DFA">
        <w:rPr>
          <w:b/>
          <w:bCs/>
          <w:highlight w:val="yellow"/>
          <w:u w:val="single"/>
        </w:rPr>
        <w:t>infuse</w:t>
      </w:r>
      <w:r w:rsidRPr="00D425ED">
        <w:rPr>
          <w:u w:val="single"/>
        </w:rPr>
        <w:t xml:space="preserve"> the </w:t>
      </w:r>
      <w:r w:rsidRPr="00C4615B">
        <w:rPr>
          <w:rStyle w:val="Emphasis"/>
        </w:rPr>
        <w:t xml:space="preserve">ties of </w:t>
      </w:r>
      <w:r w:rsidRPr="00043DFA">
        <w:rPr>
          <w:rStyle w:val="Emphasis"/>
          <w:highlight w:val="yellow"/>
        </w:rPr>
        <w:t xml:space="preserve">solidarity among </w:t>
      </w:r>
      <w:r w:rsidRPr="00C4615B">
        <w:rPr>
          <w:rStyle w:val="Emphasis"/>
        </w:rPr>
        <w:t xml:space="preserve">citizens in </w:t>
      </w:r>
      <w:r w:rsidRPr="00043DFA">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3580872C" w14:textId="77777777" w:rsidR="009B6678" w:rsidRPr="00E34A6A" w:rsidRDefault="009B6678" w:rsidP="009B6678">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043DFA">
        <w:rPr>
          <w:rStyle w:val="Emphasis"/>
          <w:highlight w:val="yellow"/>
        </w:rPr>
        <w:t>that holds western polities</w:t>
      </w:r>
      <w:r w:rsidRPr="00043DFA">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1ECE7376" w14:textId="77777777" w:rsidR="009B6678" w:rsidRPr="00E34A6A" w:rsidRDefault="009B6678" w:rsidP="009B6678">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043DFA">
        <w:rPr>
          <w:rStyle w:val="Emphasis"/>
          <w:highlight w:val="yellow"/>
        </w:rPr>
        <w:t>American goals</w:t>
      </w:r>
      <w:r w:rsidRPr="00043DFA">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043DFA">
        <w:rPr>
          <w:rStyle w:val="Emphasis"/>
          <w:highlight w:val="yellow"/>
        </w:rPr>
        <w:t>acquiring</w:t>
      </w:r>
      <w:r w:rsidRPr="00043DFA">
        <w:rPr>
          <w:highlight w:val="yellow"/>
          <w:u w:val="single"/>
        </w:rPr>
        <w:t xml:space="preserve"> “</w:t>
      </w:r>
      <w:r w:rsidRPr="00043DFA">
        <w:rPr>
          <w:rStyle w:val="Emphasis"/>
          <w:highlight w:val="yellow"/>
        </w:rPr>
        <w:t>the most powerful</w:t>
      </w:r>
      <w:r w:rsidRPr="00AE61C2">
        <w:rPr>
          <w:rStyle w:val="Emphasis"/>
        </w:rPr>
        <w:t xml:space="preserve"> motor </w:t>
      </w:r>
      <w:r w:rsidRPr="00043DFA">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043DFA">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043DFA">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043DFA">
        <w:rPr>
          <w:highlight w:val="yellow"/>
          <w:u w:val="single"/>
        </w:rPr>
        <w:t xml:space="preserve">a </w:t>
      </w:r>
      <w:r w:rsidRPr="00043DFA">
        <w:rPr>
          <w:b/>
          <w:bCs/>
          <w:highlight w:val="yellow"/>
          <w:u w:val="single"/>
        </w:rPr>
        <w:t>focus</w:t>
      </w:r>
      <w:r w:rsidRPr="00043DFA">
        <w:rPr>
          <w:highlight w:val="yellow"/>
          <w:u w:val="single"/>
        </w:rPr>
        <w:t xml:space="preserve"> on “</w:t>
      </w:r>
      <w:r w:rsidRPr="00043DFA">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043DFA">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043DFA">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043DFA">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71302C7D" w14:textId="77777777" w:rsidR="009B6678" w:rsidRPr="00E34A6A" w:rsidRDefault="009B6678" w:rsidP="009B6678">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043DFA">
        <w:rPr>
          <w:b/>
          <w:bCs/>
          <w:highlight w:val="yellow"/>
          <w:u w:val="single"/>
        </w:rPr>
        <w:t>tightly connected</w:t>
      </w:r>
      <w:r w:rsidRPr="00043DFA">
        <w:rPr>
          <w:highlight w:val="yellow"/>
          <w:u w:val="single"/>
        </w:rPr>
        <w:t xml:space="preserve"> to</w:t>
      </w:r>
      <w:r w:rsidRPr="00E34A6A">
        <w:rPr>
          <w:sz w:val="14"/>
        </w:rPr>
        <w:t xml:space="preserve"> the transformation of </w:t>
      </w:r>
      <w:r w:rsidRPr="00043DFA">
        <w:rPr>
          <w:rStyle w:val="Emphasis"/>
          <w:highlight w:val="yellow"/>
        </w:rPr>
        <w:t>discourses of 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043DFA">
        <w:rPr>
          <w:rStyle w:val="Emphasis"/>
          <w:highlight w:val="yellow"/>
        </w:rPr>
        <w:t>that wage work was not</w:t>
      </w:r>
      <w:r w:rsidRPr="00C4615B">
        <w:rPr>
          <w:rStyle w:val="Emphasis"/>
        </w:rPr>
        <w:t xml:space="preserve"> </w:t>
      </w:r>
      <w:r w:rsidRPr="00D5483E">
        <w:rPr>
          <w:rStyle w:val="Emphasis"/>
        </w:rPr>
        <w:t xml:space="preserve">essentially </w:t>
      </w:r>
      <w:r w:rsidRPr="00043DFA">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043DFA">
        <w:rPr>
          <w:rStyle w:val="Emphasis"/>
          <w:sz w:val="26"/>
          <w:szCs w:val="26"/>
          <w:highlight w:val="yellow"/>
        </w:rPr>
        <w:t>consumerist ideologies demanded higher wages</w:t>
      </w:r>
      <w:r w:rsidRPr="00AE61C2">
        <w:rPr>
          <w:u w:val="single"/>
        </w:rPr>
        <w:t xml:space="preserve">, thus </w:t>
      </w:r>
      <w:r w:rsidRPr="00D5483E">
        <w:rPr>
          <w:rStyle w:val="Emphasis"/>
          <w:sz w:val="26"/>
          <w:szCs w:val="26"/>
        </w:rPr>
        <w:t xml:space="preserve">seeking </w:t>
      </w:r>
      <w:r w:rsidRPr="00043DFA">
        <w:rPr>
          <w:rStyle w:val="Emphasis"/>
          <w:sz w:val="26"/>
          <w:szCs w:val="26"/>
          <w:highlight w:val="yellow"/>
        </w:rPr>
        <w:t>to extract more resources</w:t>
      </w:r>
      <w:r w:rsidRPr="00043DFA">
        <w:rPr>
          <w:rStyle w:val="Emphasis"/>
          <w:highlight w:val="yellow"/>
        </w:rPr>
        <w:t xml:space="preserve"> while leaving the</w:t>
      </w:r>
      <w:r w:rsidRPr="00AE61C2">
        <w:rPr>
          <w:rStyle w:val="Emphasis"/>
        </w:rPr>
        <w:t xml:space="preserve"> existing </w:t>
      </w:r>
      <w:r w:rsidRPr="00043DFA">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6027A135" w14:textId="77777777" w:rsidR="009B6678" w:rsidRPr="00E34A6A" w:rsidRDefault="009B6678" w:rsidP="009B6678">
      <w:pPr>
        <w:ind w:firstLine="720"/>
        <w:rPr>
          <w:sz w:val="14"/>
        </w:rPr>
      </w:pPr>
      <w:r w:rsidRPr="00043DFA">
        <w:rPr>
          <w:rStyle w:val="Emphasis"/>
          <w:highlight w:val="yellow"/>
        </w:rPr>
        <w:t>Wages</w:t>
      </w:r>
      <w:r w:rsidRPr="00043DFA">
        <w:rPr>
          <w:highlight w:val="yellow"/>
          <w:u w:val="single"/>
        </w:rPr>
        <w:t xml:space="preserve"> 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043DFA">
        <w:rPr>
          <w:rStyle w:val="Emphasis"/>
          <w:highlight w:val="yellow"/>
        </w:rPr>
        <w:t>social progress</w:t>
      </w:r>
      <w:r w:rsidRPr="00E34A6A">
        <w:rPr>
          <w:sz w:val="14"/>
        </w:rPr>
        <w:t xml:space="preserve">.”34 </w:t>
      </w:r>
      <w:r w:rsidRPr="00AE61C2">
        <w:rPr>
          <w:u w:val="single"/>
        </w:rPr>
        <w:t xml:space="preserve">These wages were supposed </w:t>
      </w:r>
      <w:r w:rsidRPr="00043DFA">
        <w:rPr>
          <w:b/>
          <w:bCs/>
          <w:highlight w:val="yellow"/>
          <w:u w:val="single"/>
        </w:rPr>
        <w:t>to lift the American worker beyond</w:t>
      </w:r>
      <w:r w:rsidRPr="00043DFA">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043DFA">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6B605A60" w14:textId="77777777" w:rsidR="009B6678" w:rsidRPr="00E34A6A" w:rsidRDefault="009B6678" w:rsidP="009B6678">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043DFA">
        <w:rPr>
          <w:rStyle w:val="Emphasis"/>
          <w:highlight w:val="yellow"/>
        </w:rPr>
        <w:t>the desire to achieve the American Standard of Living</w:t>
      </w:r>
      <w:r w:rsidRPr="00D5483E">
        <w:rPr>
          <w:u w:val="single"/>
        </w:rPr>
        <w:t xml:space="preserve"> that </w:t>
      </w:r>
      <w:r w:rsidRPr="00043DFA">
        <w:rPr>
          <w:b/>
          <w:bCs/>
          <w:highlight w:val="yellow"/>
          <w:u w:val="single"/>
        </w:rPr>
        <w:t>fueled demands for enfranchisement</w:t>
      </w:r>
      <w:r w:rsidRPr="00043DFA">
        <w:rPr>
          <w:highlight w:val="yellow"/>
          <w:u w:val="single"/>
        </w:rPr>
        <w:t xml:space="preserve"> by</w:t>
      </w:r>
      <w:r w:rsidRPr="00AE61C2">
        <w:rPr>
          <w:u w:val="single"/>
        </w:rPr>
        <w:t xml:space="preserve"> </w:t>
      </w:r>
      <w:r w:rsidRPr="00AE61C2">
        <w:rPr>
          <w:rStyle w:val="Emphasis"/>
        </w:rPr>
        <w:t xml:space="preserve">white </w:t>
      </w:r>
      <w:r w:rsidRPr="00043DFA">
        <w:rPr>
          <w:rStyle w:val="Emphasis"/>
          <w:highlight w:val="yellow"/>
        </w:rPr>
        <w:t>workers</w:t>
      </w:r>
      <w:r w:rsidRPr="00AE61C2">
        <w:rPr>
          <w:u w:val="single"/>
        </w:rPr>
        <w:t xml:space="preserve"> </w:t>
      </w:r>
      <w:r w:rsidRPr="00043DFA">
        <w:rPr>
          <w:rStyle w:val="Emphasis"/>
          <w:highlight w:val="yellow"/>
        </w:rPr>
        <w:t>depended on</w:t>
      </w:r>
      <w:r w:rsidRPr="00AE61C2">
        <w:rPr>
          <w:rStyle w:val="Emphasis"/>
        </w:rPr>
        <w:t xml:space="preserve"> the </w:t>
      </w:r>
      <w:r w:rsidRPr="00043DFA">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6A77F2D5" w14:textId="77777777" w:rsidR="009B6678" w:rsidRPr="00E34A6A" w:rsidRDefault="009B6678" w:rsidP="009B6678">
      <w:pPr>
        <w:rPr>
          <w:sz w:val="14"/>
        </w:rPr>
      </w:pPr>
      <w:r w:rsidRPr="00E34A6A">
        <w:rPr>
          <w:sz w:val="14"/>
        </w:rPr>
        <w:t xml:space="preserve">1.3 Self-and-Other-Determination </w:t>
      </w:r>
    </w:p>
    <w:p w14:paraId="16ABCD31" w14:textId="77777777" w:rsidR="009B6678" w:rsidRPr="00E34A6A" w:rsidRDefault="009B6678" w:rsidP="009B6678">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043DFA">
        <w:rPr>
          <w:rStyle w:val="Emphasis"/>
          <w:highlight w:val="yellow"/>
        </w:rPr>
        <w:t>this claim to mastery</w:t>
      </w:r>
      <w:r w:rsidRPr="00E34A6A">
        <w:rPr>
          <w:sz w:val="14"/>
        </w:rPr>
        <w:t xml:space="preserve">, according to which a polity asserts its right to rule others, </w:t>
      </w:r>
      <w:r w:rsidRPr="00043DFA">
        <w:rPr>
          <w:highlight w:val="yellow"/>
          <w:u w:val="single"/>
        </w:rPr>
        <w:t xml:space="preserve">depends centrally on </w:t>
      </w:r>
      <w:r w:rsidRPr="00E34A6A">
        <w:rPr>
          <w:u w:val="single"/>
        </w:rPr>
        <w:t xml:space="preserve">claims of </w:t>
      </w:r>
      <w:r w:rsidRPr="00043DFA">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57EB9549" w14:textId="77777777" w:rsidR="009B6678" w:rsidRPr="00E34A6A" w:rsidRDefault="009B6678" w:rsidP="009B6678">
      <w:pPr>
        <w:rPr>
          <w:sz w:val="14"/>
        </w:rPr>
      </w:pPr>
      <w:r w:rsidRPr="00043DFA">
        <w:rPr>
          <w:highlight w:val="yellow"/>
          <w:u w:val="single"/>
        </w:rPr>
        <w:t>The</w:t>
      </w:r>
      <w:r w:rsidRPr="00E34A6A">
        <w:rPr>
          <w:sz w:val="14"/>
        </w:rPr>
        <w:t xml:space="preserve"> dark </w:t>
      </w:r>
      <w:r w:rsidRPr="007C41B5">
        <w:rPr>
          <w:u w:val="single"/>
        </w:rPr>
        <w:t xml:space="preserve">and vast </w:t>
      </w:r>
      <w:r w:rsidRPr="00043DFA">
        <w:rPr>
          <w:highlight w:val="yellow"/>
          <w:u w:val="single"/>
        </w:rPr>
        <w:t xml:space="preserve">sea of </w:t>
      </w:r>
      <w:r w:rsidRPr="00043DFA">
        <w:rPr>
          <w:rStyle w:val="Emphasis"/>
          <w:highlight w:val="yellow"/>
        </w:rPr>
        <w:t>human labor</w:t>
      </w:r>
      <w:r w:rsidRPr="00043DFA">
        <w:rPr>
          <w:highlight w:val="yellow"/>
          <w:u w:val="single"/>
        </w:rPr>
        <w:t xml:space="preserve"> in </w:t>
      </w:r>
      <w:r w:rsidRPr="00043DFA">
        <w:rPr>
          <w:rStyle w:val="Emphasis"/>
          <w:highlight w:val="yellow"/>
        </w:rPr>
        <w:t>China</w:t>
      </w:r>
      <w:r w:rsidRPr="007C41B5">
        <w:rPr>
          <w:u w:val="single"/>
        </w:rPr>
        <w:t xml:space="preserve"> and </w:t>
      </w:r>
      <w:r w:rsidRPr="00043DFA">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043DFA">
        <w:rPr>
          <w:rStyle w:val="Emphasis"/>
          <w:highlight w:val="yellow"/>
        </w:rPr>
        <w:t>Africa</w:t>
      </w:r>
      <w:r w:rsidRPr="00E34A6A">
        <w:rPr>
          <w:sz w:val="14"/>
        </w:rPr>
        <w:t xml:space="preserve">; in </w:t>
      </w:r>
      <w:r w:rsidRPr="00E34A6A">
        <w:rPr>
          <w:rStyle w:val="Emphasis"/>
        </w:rPr>
        <w:t xml:space="preserve">the </w:t>
      </w:r>
      <w:r w:rsidRPr="00043DFA">
        <w:rPr>
          <w:rStyle w:val="Emphasis"/>
          <w:highlight w:val="yellow"/>
        </w:rPr>
        <w:t>West Indies</w:t>
      </w:r>
      <w:r w:rsidRPr="007C41B5">
        <w:rPr>
          <w:u w:val="single"/>
        </w:rPr>
        <w:t xml:space="preserve"> and </w:t>
      </w:r>
      <w:r w:rsidRPr="00043DFA">
        <w:rPr>
          <w:rStyle w:val="Emphasis"/>
          <w:highlight w:val="yellow"/>
        </w:rPr>
        <w:t>Central America</w:t>
      </w:r>
      <w:r w:rsidRPr="00D5483E">
        <w:rPr>
          <w:rStyle w:val="Emphasis"/>
          <w:b w:val="0"/>
          <w:bCs/>
        </w:rPr>
        <w:t>n</w:t>
      </w:r>
      <w:r w:rsidRPr="00D5483E">
        <w:rPr>
          <w:u w:val="single"/>
        </w:rPr>
        <w:t xml:space="preserve"> </w:t>
      </w:r>
      <w:r w:rsidRPr="00043DFA">
        <w:rPr>
          <w:highlight w:val="yellow"/>
          <w:u w:val="single"/>
        </w:rPr>
        <w:t>and</w:t>
      </w:r>
      <w:r w:rsidRPr="00D5483E">
        <w:rPr>
          <w:u w:val="single"/>
        </w:rPr>
        <w:t xml:space="preserve"> in </w:t>
      </w:r>
      <w:r w:rsidRPr="00043DFA">
        <w:rPr>
          <w:highlight w:val="yellow"/>
          <w:u w:val="single"/>
        </w:rPr>
        <w:t xml:space="preserve">the </w:t>
      </w:r>
      <w:r w:rsidRPr="00043DFA">
        <w:rPr>
          <w:rStyle w:val="Emphasis"/>
          <w:highlight w:val="yellow"/>
        </w:rPr>
        <w:t>U</w:t>
      </w:r>
      <w:r w:rsidRPr="007C41B5">
        <w:rPr>
          <w:u w:val="single"/>
        </w:rPr>
        <w:t xml:space="preserve">nited </w:t>
      </w:r>
      <w:r w:rsidRPr="00043DFA">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03CAEC1D" w14:textId="77777777" w:rsidR="009B6678" w:rsidRPr="00E34A6A" w:rsidRDefault="009B6678" w:rsidP="009B6678">
      <w:pPr>
        <w:rPr>
          <w:sz w:val="14"/>
        </w:rPr>
      </w:pPr>
      <w:r w:rsidRPr="00E34A6A">
        <w:rPr>
          <w:sz w:val="14"/>
        </w:rPr>
        <w:t xml:space="preserve">These are </w:t>
      </w:r>
      <w:r w:rsidRPr="00043DFA">
        <w:rPr>
          <w:highlight w:val="yellow"/>
          <w:u w:val="single"/>
        </w:rPr>
        <w:t xml:space="preserve">the </w:t>
      </w:r>
      <w:r w:rsidRPr="00043DFA">
        <w:rPr>
          <w:rStyle w:val="Emphasis"/>
          <w:highlight w:val="yellow"/>
        </w:rPr>
        <w:t>subjects</w:t>
      </w:r>
      <w:r w:rsidRPr="00043DFA">
        <w:rPr>
          <w:highlight w:val="yellow"/>
          <w:u w:val="single"/>
        </w:rPr>
        <w:t xml:space="preserve"> </w:t>
      </w:r>
      <w:r w:rsidRPr="00043DFA">
        <w:rPr>
          <w:b/>
          <w:bCs/>
          <w:highlight w:val="yellow"/>
          <w:u w:val="single"/>
        </w:rPr>
        <w:t>who</w:t>
      </w:r>
      <w:r w:rsidRPr="00E34A6A">
        <w:rPr>
          <w:sz w:val="14"/>
        </w:rPr>
        <w:t xml:space="preserve"> </w:t>
      </w:r>
    </w:p>
    <w:p w14:paraId="1AD0B8CE" w14:textId="77777777" w:rsidR="009B6678" w:rsidRPr="00E34A6A" w:rsidRDefault="009B6678" w:rsidP="009B6678">
      <w:pPr>
        <w:rPr>
          <w:sz w:val="14"/>
        </w:rPr>
      </w:pPr>
      <w:r w:rsidRPr="00043DFA">
        <w:rPr>
          <w:rStyle w:val="Emphasis"/>
          <w:highlight w:val="yellow"/>
        </w:rPr>
        <w:t>spawn the</w:t>
      </w:r>
      <w:r w:rsidRPr="00EB7958">
        <w:rPr>
          <w:rStyle w:val="Emphasis"/>
        </w:rPr>
        <w:t xml:space="preserve"> world’s </w:t>
      </w:r>
      <w:r w:rsidRPr="00043DFA">
        <w:rPr>
          <w:rStyle w:val="Emphasis"/>
          <w:i/>
          <w:iCs w:val="0"/>
          <w:highlight w:val="yellow"/>
        </w:rPr>
        <w:t>raw material</w:t>
      </w:r>
      <w:r w:rsidRPr="00EB7958">
        <w:rPr>
          <w:rStyle w:val="Emphasis"/>
          <w:i/>
          <w:iCs w:val="0"/>
        </w:rPr>
        <w:t xml:space="preserve"> and luxury</w:t>
      </w:r>
      <w:r w:rsidRPr="007C41B5">
        <w:rPr>
          <w:u w:val="single"/>
        </w:rPr>
        <w:t>—</w:t>
      </w:r>
      <w:r w:rsidRPr="00043DFA">
        <w:rPr>
          <w:rStyle w:val="Emphasis"/>
          <w:highlight w:val="yellow"/>
        </w:rPr>
        <w:t>cotton</w:t>
      </w:r>
      <w:r w:rsidRPr="007C41B5">
        <w:rPr>
          <w:u w:val="single"/>
        </w:rPr>
        <w:t xml:space="preserve">, wool, coffee, tea, cocoa, palm oil, </w:t>
      </w:r>
      <w:r w:rsidRPr="00043DFA">
        <w:rPr>
          <w:rStyle w:val="Emphasis"/>
          <w:highlight w:val="yellow"/>
        </w:rPr>
        <w:t>fibers</w:t>
      </w:r>
      <w:r w:rsidRPr="007C41B5">
        <w:rPr>
          <w:u w:val="single"/>
        </w:rPr>
        <w:t xml:space="preserve">, spices, </w:t>
      </w:r>
      <w:r w:rsidRPr="00043DFA">
        <w:rPr>
          <w:rStyle w:val="Emphasis"/>
          <w:highlight w:val="yellow"/>
        </w:rPr>
        <w:t>rubber</w:t>
      </w:r>
      <w:r w:rsidRPr="007C41B5">
        <w:rPr>
          <w:u w:val="single"/>
        </w:rPr>
        <w:t xml:space="preserve">, silks, lumber, </w:t>
      </w:r>
      <w:r w:rsidRPr="00043DFA">
        <w:rPr>
          <w:rStyle w:val="Emphasis"/>
          <w:highlight w:val="yellow"/>
        </w:rPr>
        <w:t>copper</w:t>
      </w:r>
      <w:r w:rsidRPr="007C41B5">
        <w:rPr>
          <w:u w:val="single"/>
        </w:rPr>
        <w:t xml:space="preserve">, </w:t>
      </w:r>
      <w:r w:rsidRPr="00043DFA">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043DFA">
        <w:rPr>
          <w:rStyle w:val="Emphasis"/>
          <w:highlight w:val="yellow"/>
        </w:rPr>
        <w:t>gathered</w:t>
      </w:r>
      <w:r w:rsidRPr="00E34A6A">
        <w:rPr>
          <w:rStyle w:val="Emphasis"/>
        </w:rPr>
        <w:t xml:space="preserve"> up </w:t>
      </w:r>
      <w:r w:rsidRPr="00043DFA">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043DFA">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043DFA">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8F1733">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043DFA">
        <w:rPr>
          <w:rStyle w:val="Emphasis"/>
          <w:highlight w:val="yellow"/>
        </w:rPr>
        <w:t>New York</w:t>
      </w:r>
      <w:r w:rsidRPr="00E34A6A">
        <w:rPr>
          <w:sz w:val="14"/>
        </w:rPr>
        <w:t xml:space="preserve"> and Rio de Janeiro.45</w:t>
      </w:r>
    </w:p>
    <w:p w14:paraId="544E6704" w14:textId="77777777" w:rsidR="009B6678" w:rsidRPr="00E34A6A" w:rsidRDefault="009B6678" w:rsidP="009B6678">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043DFA">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043DFA">
        <w:rPr>
          <w:highlight w:val="yellow"/>
          <w:u w:val="single"/>
        </w:rPr>
        <w:t xml:space="preserve">making </w:t>
      </w:r>
      <w:r w:rsidRPr="008F1733">
        <w:rPr>
          <w:u w:val="single"/>
        </w:rPr>
        <w:t>“</w:t>
      </w:r>
      <w:r w:rsidRPr="008F1733">
        <w:rPr>
          <w:rStyle w:val="Emphasis"/>
        </w:rPr>
        <w:t xml:space="preserve">the majority of </w:t>
      </w:r>
      <w:r w:rsidRPr="00043DFA">
        <w:rPr>
          <w:rStyle w:val="Emphasis"/>
          <w:highlight w:val="yellow"/>
        </w:rPr>
        <w:t>the world’s laborers</w:t>
      </w:r>
      <w:r w:rsidRPr="00EB7958">
        <w:rPr>
          <w:rStyle w:val="Emphasis"/>
        </w:rPr>
        <w:t xml:space="preserve"> … </w:t>
      </w:r>
      <w:r w:rsidRPr="00043DFA">
        <w:rPr>
          <w:rStyle w:val="Emphasis"/>
          <w:highlight w:val="yellow"/>
        </w:rPr>
        <w:t>the basis of</w:t>
      </w:r>
      <w:r w:rsidRPr="00EB7958">
        <w:rPr>
          <w:rStyle w:val="Emphasis"/>
        </w:rPr>
        <w:t xml:space="preserve"> a system of </w:t>
      </w:r>
      <w:r w:rsidRPr="00043DFA">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043DFA">
        <w:rPr>
          <w:highlight w:val="yellow"/>
          <w:u w:val="single"/>
        </w:rPr>
        <w:t xml:space="preserve">rely on </w:t>
      </w:r>
      <w:r w:rsidRPr="00043DFA">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043DFA">
        <w:rPr>
          <w:rStyle w:val="Emphasis"/>
          <w:highlight w:val="yellow"/>
        </w:rPr>
        <w:t>Affective attachments</w:t>
      </w:r>
      <w:r w:rsidRPr="00E34A6A">
        <w:rPr>
          <w:sz w:val="14"/>
        </w:rPr>
        <w:t xml:space="preserve"> </w:t>
      </w:r>
      <w:r w:rsidRPr="009D40D3">
        <w:rPr>
          <w:u w:val="single"/>
        </w:rPr>
        <w:t xml:space="preserve">have long been recognized as </w:t>
      </w:r>
      <w:r w:rsidRPr="00043DFA">
        <w:rPr>
          <w:b/>
          <w:bCs/>
          <w:highlight w:val="yellow"/>
          <w:u w:val="single"/>
        </w:rPr>
        <w:t>important</w:t>
      </w:r>
      <w:r w:rsidRPr="00043DFA">
        <w:rPr>
          <w:highlight w:val="yellow"/>
          <w:u w:val="single"/>
        </w:rPr>
        <w:t xml:space="preserve"> in </w:t>
      </w:r>
      <w:r w:rsidRPr="00043DFA">
        <w:rPr>
          <w:rStyle w:val="Emphasis"/>
          <w:highlight w:val="yellow"/>
        </w:rPr>
        <w:t>nation-building</w:t>
      </w:r>
      <w:r w:rsidRPr="00043DFA">
        <w:rPr>
          <w:highlight w:val="yellow"/>
          <w:u w:val="single"/>
        </w:rPr>
        <w:t xml:space="preserve"> </w:t>
      </w:r>
      <w:r w:rsidRPr="008F1733">
        <w:rPr>
          <w:u w:val="single"/>
        </w:rPr>
        <w:t xml:space="preserve">and </w:t>
      </w:r>
      <w:r w:rsidRPr="008F1733">
        <w:rPr>
          <w:rStyle w:val="Emphasis"/>
        </w:rPr>
        <w:t>democratic life</w:t>
      </w:r>
      <w:r w:rsidRPr="00E34A6A">
        <w:rPr>
          <w:sz w:val="14"/>
        </w:rPr>
        <w:t xml:space="preserve">, but Du Bois’s conceptualization adds to standard notions an account of affect partitioned along racial lines, because </w:t>
      </w:r>
      <w:r w:rsidRPr="00043DFA">
        <w:rPr>
          <w:highlight w:val="yellow"/>
          <w:u w:val="single"/>
        </w:rPr>
        <w:t xml:space="preserve">it </w:t>
      </w:r>
      <w:r w:rsidRPr="00043DFA">
        <w:rPr>
          <w:b/>
          <w:bCs/>
          <w:highlight w:val="yellow"/>
          <w:u w:val="single"/>
        </w:rPr>
        <w:t>links citizens</w:t>
      </w:r>
      <w:r w:rsidRPr="00E34A6A">
        <w:rPr>
          <w:sz w:val="14"/>
        </w:rPr>
        <w:t xml:space="preserve"> not only reciprocally </w:t>
      </w:r>
      <w:r w:rsidRPr="00043DFA">
        <w:rPr>
          <w:b/>
          <w:bCs/>
          <w:highlight w:val="yellow"/>
          <w:u w:val="single"/>
        </w:rPr>
        <w:t>to each other</w:t>
      </w:r>
      <w:r w:rsidRPr="00043DFA">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043DFA">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5ED2D66C" w14:textId="77777777" w:rsidR="009B6678" w:rsidRPr="00E34A6A" w:rsidRDefault="009B6678" w:rsidP="009B6678">
      <w:pPr>
        <w:rPr>
          <w:sz w:val="14"/>
        </w:rPr>
      </w:pPr>
      <w:r w:rsidRPr="00E34A6A">
        <w:rPr>
          <w:sz w:val="14"/>
        </w:rPr>
        <w:tab/>
      </w:r>
      <w:r w:rsidRPr="00043DFA">
        <w:rPr>
          <w:rStyle w:val="Emphasis"/>
          <w:highlight w:val="yellow"/>
        </w:rPr>
        <w:t>Du Bois</w:t>
      </w:r>
      <w:r w:rsidRPr="00043DFA">
        <w:rPr>
          <w:highlight w:val="yellow"/>
          <w:u w:val="single"/>
        </w:rPr>
        <w:t xml:space="preserve"> </w:t>
      </w:r>
      <w:r w:rsidRPr="00043DFA">
        <w:rPr>
          <w:b/>
          <w:bCs/>
          <w:highlight w:val="yellow"/>
          <w:u w:val="single"/>
        </w:rPr>
        <w:t>juxtaposes</w:t>
      </w:r>
      <w:r w:rsidRPr="00E960E1">
        <w:rPr>
          <w:u w:val="single"/>
        </w:rPr>
        <w:t xml:space="preserve"> the </w:t>
      </w:r>
      <w:r w:rsidRPr="00043DFA">
        <w:rPr>
          <w:rStyle w:val="Emphasis"/>
          <w:highlight w:val="yellow"/>
        </w:rPr>
        <w:t>love of humanity</w:t>
      </w:r>
      <w:r w:rsidRPr="00043DFA">
        <w:rPr>
          <w:highlight w:val="yellow"/>
          <w:u w:val="single"/>
        </w:rPr>
        <w:t xml:space="preserve"> with</w:t>
      </w:r>
      <w:r w:rsidRPr="00E960E1">
        <w:rPr>
          <w:u w:val="single"/>
        </w:rPr>
        <w:t xml:space="preserve"> the </w:t>
      </w:r>
      <w:r w:rsidRPr="00043DFA">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043DFA">
        <w:rPr>
          <w:rStyle w:val="Emphasis"/>
          <w:highlight w:val="yellow"/>
        </w:rPr>
        <w:t>desires</w:t>
      </w:r>
      <w:r w:rsidRPr="00043DFA">
        <w:rPr>
          <w:highlight w:val="yellow"/>
          <w:u w:val="single"/>
        </w:rPr>
        <w:t xml:space="preserve"> for</w:t>
      </w:r>
      <w:r w:rsidRPr="00E34A6A">
        <w:rPr>
          <w:sz w:val="14"/>
        </w:rPr>
        <w:t xml:space="preserve"> luxurious </w:t>
      </w:r>
      <w:r w:rsidRPr="00E960E1">
        <w:rPr>
          <w:u w:val="single"/>
        </w:rPr>
        <w:t xml:space="preserve">consumption and </w:t>
      </w:r>
      <w:r w:rsidRPr="00043DFA">
        <w:rPr>
          <w:rStyle w:val="Emphasis"/>
          <w:highlight w:val="yellow"/>
        </w:rPr>
        <w:t>wealth</w:t>
      </w:r>
      <w:r w:rsidRPr="00043DFA">
        <w:rPr>
          <w:highlight w:val="yellow"/>
          <w:u w:val="single"/>
        </w:rPr>
        <w:t xml:space="preserve"> are </w:t>
      </w:r>
      <w:r w:rsidRPr="00043DFA">
        <w:rPr>
          <w:b/>
          <w:bCs/>
          <w:highlight w:val="yellow"/>
          <w:u w:val="single"/>
        </w:rPr>
        <w:t>fulfilled</w:t>
      </w:r>
      <w:r w:rsidRPr="00043DFA">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043DFA">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043DFA">
        <w:rPr>
          <w:rStyle w:val="Emphasis"/>
          <w:highlight w:val="yellow"/>
        </w:rPr>
        <w:t>the desire for the “American way of life”</w:t>
      </w:r>
      <w:r w:rsidRPr="00043DFA">
        <w:rPr>
          <w:highlight w:val="yellow"/>
          <w:u w:val="single"/>
        </w:rPr>
        <w:t xml:space="preserve"> </w:t>
      </w:r>
      <w:r w:rsidRPr="00043DFA">
        <w:rPr>
          <w:b/>
          <w:bCs/>
          <w:highlight w:val="yellow"/>
          <w:u w:val="single"/>
        </w:rPr>
        <w:t>drives</w:t>
      </w:r>
      <w:r w:rsidRPr="00E960E1">
        <w:rPr>
          <w:u w:val="single"/>
        </w:rPr>
        <w:t xml:space="preserve"> </w:t>
      </w:r>
      <w:r w:rsidRPr="00043DFA">
        <w:rPr>
          <w:highlight w:val="yellow"/>
          <w:u w:val="single"/>
        </w:rPr>
        <w:t xml:space="preserve">these </w:t>
      </w:r>
      <w:r w:rsidRPr="00043DFA">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043DFA">
        <w:rPr>
          <w:rStyle w:val="Emphasis"/>
          <w:highlight w:val="yellow"/>
        </w:rPr>
        <w:t>racial hatred</w:t>
      </w:r>
      <w:r w:rsidRPr="00DD6487">
        <w:rPr>
          <w:u w:val="single"/>
        </w:rPr>
        <w:t xml:space="preserve"> allows for and </w:t>
      </w:r>
      <w:r w:rsidRPr="00043DFA">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043DFA">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043DFA">
        <w:rPr>
          <w:highlight w:val="yellow"/>
          <w:u w:val="single"/>
        </w:rPr>
        <w:t>This</w:t>
      </w:r>
      <w:r w:rsidRPr="00DD6487">
        <w:rPr>
          <w:u w:val="single"/>
        </w:rPr>
        <w:t xml:space="preserve"> campaign</w:t>
      </w:r>
    </w:p>
    <w:p w14:paraId="5978E27F" w14:textId="77777777" w:rsidR="009B6678" w:rsidRPr="00E34A6A" w:rsidRDefault="009B6678" w:rsidP="009B6678">
      <w:pPr>
        <w:rPr>
          <w:sz w:val="14"/>
        </w:rPr>
      </w:pPr>
      <w:r w:rsidRPr="00DD6487">
        <w:rPr>
          <w:u w:val="single"/>
        </w:rPr>
        <w:t xml:space="preserve">has </w:t>
      </w:r>
      <w:r w:rsidRPr="008F1733">
        <w:rPr>
          <w:u w:val="single"/>
        </w:rPr>
        <w:t xml:space="preserve">unconsciously </w:t>
      </w:r>
      <w:r w:rsidRPr="00043DFA">
        <w:rPr>
          <w:rStyle w:val="Emphasis"/>
          <w:highlight w:val="yellow"/>
        </w:rPr>
        <w:t>trained</w:t>
      </w:r>
      <w:r w:rsidRPr="00043DFA">
        <w:rPr>
          <w:highlight w:val="yellow"/>
          <w:u w:val="single"/>
        </w:rPr>
        <w:t xml:space="preserve"> </w:t>
      </w:r>
      <w:r w:rsidRPr="00043DFA">
        <w:rPr>
          <w:rStyle w:val="Emphasis"/>
          <w:highlight w:val="yellow"/>
        </w:rPr>
        <w:t>millions</w:t>
      </w:r>
      <w:r w:rsidRPr="00E34A6A">
        <w:rPr>
          <w:sz w:val="14"/>
        </w:rPr>
        <w:t xml:space="preserve"> of honest, modern </w:t>
      </w:r>
      <w:r w:rsidRPr="00B43990">
        <w:rPr>
          <w:sz w:val="14"/>
        </w:rPr>
        <w:t xml:space="preserve">men </w:t>
      </w:r>
      <w:r w:rsidRPr="00043DFA">
        <w:rPr>
          <w:highlight w:val="yellow"/>
          <w:u w:val="single"/>
        </w:rPr>
        <w:t xml:space="preserve">into the belief that </w:t>
      </w:r>
      <w:r w:rsidRPr="00043DFA">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0D96063F" w14:textId="77777777" w:rsidR="009B6678" w:rsidRPr="00D5483E" w:rsidRDefault="009B6678" w:rsidP="009B6678">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8F1733">
        <w:rPr>
          <w:rStyle w:val="Emphasis"/>
          <w:highlight w:val="yellow"/>
        </w:rPr>
        <w:t>civilization “must be protected from the rest of the world</w:t>
      </w:r>
      <w:r w:rsidRPr="008F1733">
        <w:rPr>
          <w:szCs w:val="24"/>
          <w:highlight w:val="yellow"/>
          <w:u w:val="single"/>
        </w:rPr>
        <w:t xml:space="preserve"> by </w:t>
      </w:r>
      <w:r w:rsidRPr="008F1733">
        <w:rPr>
          <w:rStyle w:val="Emphasis"/>
          <w:highlight w:val="yellow"/>
        </w:rPr>
        <w:t>cheating</w:t>
      </w:r>
      <w:r w:rsidRPr="008F1733">
        <w:rPr>
          <w:szCs w:val="24"/>
          <w:highlight w:val="yellow"/>
          <w:u w:val="single"/>
        </w:rPr>
        <w:t xml:space="preserve">, </w:t>
      </w:r>
      <w:r w:rsidRPr="008F1733">
        <w:rPr>
          <w:rStyle w:val="Emphasis"/>
          <w:highlight w:val="yellow"/>
        </w:rPr>
        <w:t>stealing</w:t>
      </w:r>
      <w:r w:rsidRPr="008F1733">
        <w:rPr>
          <w:szCs w:val="24"/>
          <w:highlight w:val="yellow"/>
          <w:u w:val="single"/>
        </w:rPr>
        <w:t xml:space="preserve">, </w:t>
      </w:r>
      <w:r w:rsidRPr="008F1733">
        <w:rPr>
          <w:rStyle w:val="Emphasis"/>
          <w:highlight w:val="yellow"/>
        </w:rPr>
        <w:t>lying</w:t>
      </w:r>
      <w:r w:rsidRPr="008F1733">
        <w:rPr>
          <w:szCs w:val="24"/>
          <w:highlight w:val="yellow"/>
          <w:u w:val="single"/>
        </w:rPr>
        <w:t xml:space="preserve">, and </w:t>
      </w:r>
      <w:r w:rsidRPr="008F1733">
        <w:rPr>
          <w:rStyle w:val="Emphasis"/>
          <w:highlight w:val="yellow"/>
        </w:rPr>
        <w:t>murder</w:t>
      </w:r>
      <w:r w:rsidRPr="00D5483E">
        <w:rPr>
          <w:szCs w:val="24"/>
          <w:u w:val="single"/>
        </w:rPr>
        <w:t>.”</w:t>
      </w:r>
      <w:r w:rsidRPr="00D5483E">
        <w:rPr>
          <w:sz w:val="14"/>
        </w:rPr>
        <w:t>54</w:t>
      </w:r>
    </w:p>
    <w:p w14:paraId="4F7A45C6" w14:textId="77777777" w:rsidR="009B6678" w:rsidRPr="00E34A6A" w:rsidRDefault="009B6678" w:rsidP="009B6678">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20D3A130" w14:textId="77777777" w:rsidR="009B6678" w:rsidRPr="00E34A6A" w:rsidRDefault="009B6678" w:rsidP="009B6678">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71DB6342" w14:textId="77777777" w:rsidR="009B6678" w:rsidRPr="00E34A6A" w:rsidRDefault="009B6678" w:rsidP="009B6678">
      <w:pPr>
        <w:rPr>
          <w:sz w:val="14"/>
        </w:rPr>
      </w:pPr>
      <w:r w:rsidRPr="00043DFA">
        <w:rPr>
          <w:highlight w:val="yellow"/>
          <w:u w:val="single"/>
        </w:rPr>
        <w:t xml:space="preserve">The </w:t>
      </w:r>
      <w:r w:rsidRPr="00043DFA">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043DFA">
        <w:rPr>
          <w:highlight w:val="yellow"/>
          <w:u w:val="single"/>
        </w:rPr>
        <w:t>on which</w:t>
      </w:r>
      <w:r w:rsidRPr="00E960E1">
        <w:rPr>
          <w:u w:val="single"/>
        </w:rPr>
        <w:t xml:space="preserve"> the British Empire and </w:t>
      </w:r>
      <w:r w:rsidRPr="008F1733">
        <w:rPr>
          <w:b/>
          <w:bCs/>
          <w:u w:val="single"/>
        </w:rPr>
        <w:t xml:space="preserve">the </w:t>
      </w:r>
      <w:r w:rsidRPr="00043DFA">
        <w:rPr>
          <w:b/>
          <w:bCs/>
          <w:highlight w:val="yellow"/>
          <w:u w:val="single"/>
        </w:rPr>
        <w:t>America</w:t>
      </w:r>
      <w:r w:rsidRPr="008F1733">
        <w:rPr>
          <w:u w:val="single"/>
        </w:rPr>
        <w:t xml:space="preserve">n Republic </w:t>
      </w:r>
      <w:r w:rsidRPr="00043DFA">
        <w:rPr>
          <w:b/>
          <w:bCs/>
          <w:highlight w:val="yellow"/>
          <w:u w:val="single"/>
        </w:rPr>
        <w:t>were</w:t>
      </w:r>
      <w:r w:rsidRPr="00EB7958">
        <w:rPr>
          <w:b/>
          <w:bCs/>
          <w:u w:val="single"/>
        </w:rPr>
        <w:t xml:space="preserve"> largely </w:t>
      </w:r>
      <w:r w:rsidRPr="00043DFA">
        <w:rPr>
          <w:b/>
          <w:bCs/>
          <w:highlight w:val="yellow"/>
          <w:u w:val="single"/>
        </w:rPr>
        <w:t>built</w:t>
      </w:r>
      <w:r w:rsidRPr="00043DFA">
        <w:rPr>
          <w:highlight w:val="yellow"/>
          <w:u w:val="single"/>
        </w:rPr>
        <w:t xml:space="preserve">, </w:t>
      </w:r>
      <w:r w:rsidRPr="00043DFA">
        <w:rPr>
          <w:b/>
          <w:bCs/>
          <w:highlight w:val="yellow"/>
          <w:u w:val="single"/>
        </w:rPr>
        <w:t>cost</w:t>
      </w:r>
      <w:r w:rsidRPr="00E960E1">
        <w:rPr>
          <w:u w:val="single"/>
        </w:rPr>
        <w:t xml:space="preserve"> black Africa no less than </w:t>
      </w:r>
      <w:r w:rsidRPr="00043DFA">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087BDD5B" w14:textId="77777777" w:rsidR="009B6678" w:rsidRPr="00E34A6A" w:rsidRDefault="009B6678" w:rsidP="009B6678">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043DFA">
        <w:rPr>
          <w:rStyle w:val="Emphasis"/>
          <w:highlight w:val="yellow"/>
        </w:rPr>
        <w:t>racism is</w:t>
      </w:r>
      <w:r w:rsidRPr="00EB7958">
        <w:rPr>
          <w:rStyle w:val="Emphasis"/>
        </w:rPr>
        <w:t xml:space="preserve"> preceded</w:t>
      </w:r>
      <w:r w:rsidRPr="00EB7958">
        <w:rPr>
          <w:u w:val="single"/>
        </w:rPr>
        <w:t xml:space="preserve">, </w:t>
      </w:r>
      <w:r w:rsidRPr="00043DFA">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043DFA">
        <w:rPr>
          <w:highlight w:val="yellow"/>
          <w:u w:val="single"/>
        </w:rPr>
        <w:t xml:space="preserve">by </w:t>
      </w:r>
      <w:r w:rsidRPr="00043DFA">
        <w:rPr>
          <w:rStyle w:val="Emphasis"/>
          <w:highlight w:val="yellow"/>
        </w:rPr>
        <w:t>military and economic oppression</w:t>
      </w:r>
      <w:r w:rsidRPr="00E34A6A">
        <w:rPr>
          <w:sz w:val="14"/>
        </w:rPr>
        <w:t xml:space="preserve">. In other words, </w:t>
      </w:r>
      <w:r w:rsidRPr="00EB7958">
        <w:rPr>
          <w:u w:val="single"/>
        </w:rPr>
        <w:t xml:space="preserve">while </w:t>
      </w:r>
      <w:r w:rsidRPr="008F1733">
        <w:rPr>
          <w:rStyle w:val="Emphasis"/>
          <w:highlight w:val="yellow"/>
        </w:rPr>
        <w:t>racism</w:t>
      </w:r>
      <w:r w:rsidRPr="008F1733">
        <w:rPr>
          <w:highlight w:val="yellow"/>
          <w:u w:val="single"/>
        </w:rPr>
        <w:t xml:space="preserve"> is a disposition of the mind, it is </w:t>
      </w:r>
      <w:r w:rsidRPr="008F1733">
        <w:rPr>
          <w:rStyle w:val="Emphasis"/>
          <w:highlight w:val="yellow"/>
        </w:rPr>
        <w:t>not merely a “psychological flaw”</w:t>
      </w:r>
      <w:r w:rsidRPr="008F1733">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043DFA">
        <w:rPr>
          <w:rStyle w:val="Emphasis"/>
          <w:highlight w:val="yellow"/>
        </w:rPr>
        <w:t>under racial capitalism</w:t>
      </w:r>
      <w:r w:rsidRPr="00E34A6A">
        <w:rPr>
          <w:sz w:val="14"/>
        </w:rPr>
        <w:t xml:space="preserve">.59 Therefore, </w:t>
      </w:r>
      <w:r w:rsidRPr="008F1733">
        <w:rPr>
          <w:rStyle w:val="Emphasis"/>
        </w:rPr>
        <w:t xml:space="preserve">it is “normal” for </w:t>
      </w:r>
      <w:r w:rsidRPr="00043DFA">
        <w:rPr>
          <w:rStyle w:val="Emphasis"/>
          <w:highlight w:val="yellow"/>
        </w:rPr>
        <w:t>countries that</w:t>
      </w:r>
      <w:r w:rsidRPr="00EB7958">
        <w:rPr>
          <w:rStyle w:val="Emphasis"/>
        </w:rPr>
        <w:t xml:space="preserve"> live and </w:t>
      </w:r>
      <w:r w:rsidRPr="00043DFA">
        <w:rPr>
          <w:rStyle w:val="Emphasis"/>
          <w:highlight w:val="yellow"/>
        </w:rPr>
        <w:t xml:space="preserve">draw their substance from peoples </w:t>
      </w:r>
      <w:r w:rsidRPr="008F1733">
        <w:rPr>
          <w:rStyle w:val="Emphasis"/>
        </w:rPr>
        <w:t xml:space="preserve">who are different to </w:t>
      </w:r>
      <w:r w:rsidRPr="00043DFA">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12E7A1A3" w14:textId="77777777" w:rsidR="009B6678" w:rsidRDefault="009B6678" w:rsidP="009B6678">
      <w:pPr>
        <w:rPr>
          <w:sz w:val="14"/>
        </w:rPr>
      </w:pPr>
      <w:r w:rsidRPr="00E34A6A">
        <w:rPr>
          <w:sz w:val="14"/>
        </w:rPr>
        <w:tab/>
      </w:r>
      <w:r w:rsidRPr="00E960E1">
        <w:rPr>
          <w:u w:val="single"/>
        </w:rPr>
        <w:t xml:space="preserve">These </w:t>
      </w:r>
      <w:r w:rsidRPr="00043DFA">
        <w:rPr>
          <w:rStyle w:val="Emphasis"/>
          <w:highlight w:val="yellow"/>
        </w:rPr>
        <w:t>affective attachments</w:t>
      </w:r>
      <w:r w:rsidRPr="00E34A6A">
        <w:rPr>
          <w:sz w:val="14"/>
        </w:rPr>
        <w:t xml:space="preserve"> also contain a thwarted view of others’ emancipation. This view </w:t>
      </w:r>
      <w:r w:rsidRPr="00043DFA">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043DFA">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043DFA">
        <w:rPr>
          <w:b/>
          <w:bCs/>
          <w:highlight w:val="yellow"/>
          <w:u w:val="single"/>
        </w:rPr>
        <w:t>accompanied</w:t>
      </w:r>
      <w:r w:rsidRPr="00043DFA">
        <w:rPr>
          <w:highlight w:val="yellow"/>
          <w:u w:val="single"/>
        </w:rPr>
        <w:t xml:space="preserve"> by</w:t>
      </w:r>
      <w:r w:rsidRPr="00E960E1">
        <w:rPr>
          <w:u w:val="single"/>
        </w:rPr>
        <w:t xml:space="preserve"> the </w:t>
      </w:r>
      <w:r w:rsidRPr="00043DFA">
        <w:rPr>
          <w:rStyle w:val="Emphasis"/>
          <w:highlight w:val="yellow"/>
        </w:rPr>
        <w:t>fear of</w:t>
      </w:r>
      <w:r w:rsidRPr="008F1733">
        <w:rPr>
          <w:rStyle w:val="Emphasis"/>
        </w:rPr>
        <w:t xml:space="preserve"> violent colonial </w:t>
      </w:r>
      <w:r w:rsidRPr="00043DFA">
        <w:rPr>
          <w:rStyle w:val="Emphasis"/>
          <w:highlight w:val="yellow"/>
        </w:rPr>
        <w:t>rebellions</w:t>
      </w:r>
      <w:r w:rsidRPr="00E960E1">
        <w:rPr>
          <w:u w:val="single"/>
        </w:rPr>
        <w:t xml:space="preserve"> </w:t>
      </w:r>
      <w:r w:rsidRPr="00043DFA">
        <w:rPr>
          <w:highlight w:val="yellow"/>
          <w:u w:val="single"/>
        </w:rPr>
        <w:t>and</w:t>
      </w:r>
      <w:r w:rsidRPr="00E34A6A">
        <w:rPr>
          <w:sz w:val="14"/>
        </w:rPr>
        <w:t>, in the interwar era,</w:t>
      </w:r>
      <w:r w:rsidRPr="00E960E1">
        <w:rPr>
          <w:u w:val="single"/>
        </w:rPr>
        <w:t xml:space="preserve"> a deep </w:t>
      </w:r>
      <w:r w:rsidRPr="00043DFA">
        <w:rPr>
          <w:rStyle w:val="Emphasis"/>
          <w:highlight w:val="yellow"/>
        </w:rPr>
        <w:t>anxiety</w:t>
      </w:r>
      <w:r w:rsidRPr="00043DFA">
        <w:rPr>
          <w:highlight w:val="yellow"/>
          <w:u w:val="single"/>
        </w:rPr>
        <w:t xml:space="preserve"> about </w:t>
      </w:r>
      <w:r w:rsidRPr="00043DFA">
        <w:rPr>
          <w:rStyle w:val="Emphasis"/>
          <w:highlight w:val="yellow"/>
        </w:rPr>
        <w:t>the west’s military</w:t>
      </w:r>
      <w:r w:rsidRPr="00E960E1">
        <w:rPr>
          <w:u w:val="single"/>
        </w:rPr>
        <w:t xml:space="preserve"> and </w:t>
      </w:r>
      <w:r w:rsidRPr="00E960E1">
        <w:rPr>
          <w:rStyle w:val="Emphasis"/>
        </w:rPr>
        <w:t xml:space="preserve">political </w:t>
      </w:r>
      <w:r w:rsidRPr="00043DFA">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8F1733">
        <w:rPr>
          <w:b/>
          <w:bCs/>
          <w:highlight w:val="yellow"/>
          <w:u w:val="single"/>
        </w:rPr>
        <w:t>resistance</w:t>
      </w:r>
      <w:r w:rsidRPr="008F1733">
        <w:rPr>
          <w:highlight w:val="yellow"/>
          <w:u w:val="single"/>
        </w:rPr>
        <w:t xml:space="preserve"> to </w:t>
      </w:r>
      <w:r w:rsidRPr="008F1733">
        <w:rPr>
          <w:b/>
          <w:bCs/>
          <w:highlight w:val="yellow"/>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emancipatory efforts are</w:t>
      </w:r>
      <w:r w:rsidRPr="00043DFA">
        <w:rPr>
          <w:rStyle w:val="Emphasis"/>
          <w:highlight w:val="yellow"/>
        </w:rPr>
        <w:t xml:space="preserve"> seen as </w:t>
      </w:r>
      <w:r w:rsidRPr="008F1733">
        <w:rPr>
          <w:rStyle w:val="Emphasis"/>
          <w:sz w:val="28"/>
          <w:szCs w:val="28"/>
          <w:highlight w:val="yellow"/>
        </w:rPr>
        <w:t>revanchist threats</w:t>
      </w:r>
      <w:r w:rsidRPr="00043DFA">
        <w:rPr>
          <w:rStyle w:val="Emphasis"/>
          <w:highlight w:val="yellow"/>
        </w:rPr>
        <w:t xml:space="preserve">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043DFA">
        <w:rPr>
          <w:rStyle w:val="Emphasis"/>
          <w:highlight w:val="yellow"/>
        </w:rPr>
        <w:t>laborers feel the need to fight the Chinese</w:t>
      </w:r>
      <w:r w:rsidRPr="00043DFA">
        <w:rPr>
          <w:highlight w:val="yellow"/>
          <w:u w:val="single"/>
        </w:rPr>
        <w:t xml:space="preserve"> to prevent them from taking</w:t>
      </w:r>
      <w:r w:rsidRPr="00E960E1">
        <w:rPr>
          <w:u w:val="single"/>
        </w:rPr>
        <w:t xml:space="preserve"> our </w:t>
      </w:r>
      <w:r w:rsidRPr="00043DFA">
        <w:rPr>
          <w:highlight w:val="yellow"/>
          <w:u w:val="single"/>
        </w:rPr>
        <w:t>bread</w:t>
      </w:r>
      <w:r w:rsidRPr="00E960E1">
        <w:rPr>
          <w:u w:val="single"/>
        </w:rPr>
        <w:t xml:space="preserve"> </w:t>
      </w:r>
      <w:r w:rsidRPr="00043DFA">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043DFA">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043DFA">
        <w:rPr>
          <w:rStyle w:val="Emphasis"/>
          <w:highlight w:val="yellow"/>
        </w:rPr>
        <w:t>without white men throttling</w:t>
      </w:r>
      <w:r w:rsidRPr="00E34A6A">
        <w:rPr>
          <w:sz w:val="14"/>
        </w:rPr>
        <w:t xml:space="preserve"> colored men; </w:t>
      </w:r>
      <w:r w:rsidRPr="00043DFA">
        <w:rPr>
          <w:rStyle w:val="Emphasis"/>
          <w:highlight w:val="yellow"/>
        </w:rPr>
        <w:t>China</w:t>
      </w:r>
      <w:r w:rsidRPr="00E960E1">
        <w:rPr>
          <w:u w:val="single"/>
        </w:rPr>
        <w:t xml:space="preserve">, India, </w:t>
      </w:r>
      <w:r w:rsidRPr="00043DFA">
        <w:rPr>
          <w:highlight w:val="yellow"/>
          <w:u w:val="single"/>
        </w:rPr>
        <w:t xml:space="preserve">and </w:t>
      </w:r>
      <w:r w:rsidRPr="00043DFA">
        <w:rPr>
          <w:rStyle w:val="Emphasis"/>
          <w:highlight w:val="yellow"/>
        </w:rPr>
        <w:t>Africa</w:t>
      </w:r>
      <w:r w:rsidRPr="00043DFA">
        <w:rPr>
          <w:highlight w:val="yellow"/>
          <w:u w:val="single"/>
        </w:rPr>
        <w:t xml:space="preserve"> “</w:t>
      </w:r>
      <w:r w:rsidRPr="00043DFA">
        <w:rPr>
          <w:rStyle w:val="Emphasis"/>
          <w:highlight w:val="yellow"/>
        </w:rPr>
        <w:t>will do to Europe what Europe has done</w:t>
      </w:r>
      <w:r w:rsidRPr="00EB7958">
        <w:rPr>
          <w:rStyle w:val="Emphasis"/>
        </w:rPr>
        <w:t xml:space="preserve"> and seeks to </w:t>
      </w:r>
      <w:r w:rsidRPr="00043DFA">
        <w:rPr>
          <w:rStyle w:val="Emphasis"/>
          <w:highlight w:val="yellow"/>
        </w:rPr>
        <w:t>do to them</w:t>
      </w:r>
      <w:r w:rsidRPr="00E34A6A">
        <w:rPr>
          <w:sz w:val="14"/>
        </w:rPr>
        <w:t>.”63</w:t>
      </w:r>
    </w:p>
    <w:p w14:paraId="42FC77D7" w14:textId="77777777" w:rsidR="003D39E9" w:rsidRPr="00621545" w:rsidRDefault="003D39E9" w:rsidP="003D39E9">
      <w:pPr>
        <w:pStyle w:val="Heading4"/>
      </w:pPr>
      <w:r>
        <w:t xml:space="preserve">Western labor </w:t>
      </w:r>
      <w:r>
        <w:rPr>
          <w:u w:val="single"/>
        </w:rPr>
        <w:t>is beholden</w:t>
      </w:r>
      <w:r>
        <w:t xml:space="preserve"> to techno-racist ideologies that require </w:t>
      </w:r>
      <w:r>
        <w:rPr>
          <w:u w:val="single"/>
        </w:rPr>
        <w:t>imperialist plunder</w:t>
      </w:r>
      <w:r>
        <w:t xml:space="preserve"> of the raw materials and conscripted labor of the Global South. Elevating Western standards of living require annihilating resistances to </w:t>
      </w:r>
      <w:r>
        <w:rPr>
          <w:u w:val="single"/>
        </w:rPr>
        <w:t>accumulation</w:t>
      </w:r>
      <w:r>
        <w:t xml:space="preserve"> which makes </w:t>
      </w:r>
      <w:r>
        <w:rPr>
          <w:u w:val="single"/>
        </w:rPr>
        <w:t>total ecological destruction</w:t>
      </w:r>
      <w:r>
        <w:t xml:space="preserve"> and </w:t>
      </w:r>
      <w:r>
        <w:rPr>
          <w:u w:val="single"/>
        </w:rPr>
        <w:t>imperial wars</w:t>
      </w:r>
      <w:r>
        <w:t xml:space="preserve"> inevitable</w:t>
      </w:r>
    </w:p>
    <w:p w14:paraId="6A8E4659" w14:textId="77777777" w:rsidR="003D39E9" w:rsidRDefault="003D39E9" w:rsidP="003D39E9">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133-159 footnote 29 inserted in brackets: [])</w:t>
      </w:r>
    </w:p>
    <w:p w14:paraId="6F2DBCF7" w14:textId="77777777" w:rsidR="003D39E9" w:rsidRPr="00704D57" w:rsidRDefault="003D39E9" w:rsidP="003D39E9">
      <w:pPr>
        <w:rPr>
          <w:u w:val="single"/>
        </w:rPr>
      </w:pPr>
      <w:r w:rsidRPr="00225CBE">
        <w:rPr>
          <w:sz w:val="12"/>
        </w:rPr>
        <w:tab/>
        <w:t xml:space="preserve">The proposed reading of W. E. B. Du Bois has two aims, one theoretical and one political. Theoretically, it expands on the affective attachments that underpin popular sovereignty by examining the racialized meaning and ordering of manual labor, nature, and technology in modernity. This sheds critical light on the question of technology in advanced societies and its connection to underdevelopment in the Global South. Politically, it shows that </w:t>
      </w:r>
      <w:r w:rsidRPr="00704D57">
        <w:rPr>
          <w:u w:val="single"/>
        </w:rPr>
        <w:t>imperial</w:t>
      </w:r>
      <w:r w:rsidRPr="00225CBE">
        <w:rPr>
          <w:sz w:val="12"/>
        </w:rPr>
        <w:t xml:space="preserve"> popular </w:t>
      </w:r>
      <w:r w:rsidRPr="00704D57">
        <w:rPr>
          <w:u w:val="single"/>
        </w:rPr>
        <w:t xml:space="preserve">sovereignty depends on </w:t>
      </w:r>
      <w:r w:rsidRPr="00043DFA">
        <w:rPr>
          <w:rStyle w:val="Emphasis"/>
          <w:highlight w:val="yellow"/>
        </w:rPr>
        <w:t>privileged citizens’ attachments to tech</w:t>
      </w:r>
      <w:r w:rsidRPr="00704D57">
        <w:rPr>
          <w:u w:val="single"/>
        </w:rPr>
        <w:t xml:space="preserve">nology and alienation from nature and the hard manual work that happens in proximity to nature that sustains them. This shows that imperial popular sovereignty </w:t>
      </w:r>
      <w:r w:rsidRPr="00043DFA">
        <w:rPr>
          <w:highlight w:val="yellow"/>
          <w:u w:val="single"/>
        </w:rPr>
        <w:t>is</w:t>
      </w:r>
      <w:r w:rsidRPr="00704D57">
        <w:rPr>
          <w:u w:val="single"/>
        </w:rPr>
        <w:t xml:space="preserve"> also </w:t>
      </w:r>
      <w:r w:rsidRPr="00043DFA">
        <w:rPr>
          <w:rStyle w:val="Emphasis"/>
          <w:highlight w:val="yellow"/>
        </w:rPr>
        <w:t>ecologically destructive</w:t>
      </w:r>
      <w:r w:rsidRPr="00704D57">
        <w:rPr>
          <w:u w:val="single"/>
        </w:rPr>
        <w:t>.</w:t>
      </w:r>
    </w:p>
    <w:p w14:paraId="48B73A81" w14:textId="77777777" w:rsidR="003D39E9" w:rsidRPr="00225CBE" w:rsidRDefault="003D39E9" w:rsidP="003D39E9">
      <w:pPr>
        <w:rPr>
          <w:sz w:val="6"/>
          <w:szCs w:val="6"/>
        </w:rPr>
      </w:pPr>
      <w:r w:rsidRPr="00225CBE">
        <w:rPr>
          <w:sz w:val="12"/>
        </w:rPr>
        <w:tab/>
        <w:t xml:space="preserve">In addition to tying imperial popular sovereignty to the question of ecology, the proposed account corrects or augments recent ecological political theory that focuses on humans’ alienation from nature. It shows that the </w:t>
      </w:r>
      <w:r w:rsidRPr="00043DFA">
        <w:rPr>
          <w:rStyle w:val="Emphasis"/>
          <w:highlight w:val="yellow"/>
        </w:rPr>
        <w:t>destruction of nature</w:t>
      </w:r>
      <w:r w:rsidRPr="00043DFA">
        <w:rPr>
          <w:highlight w:val="yellow"/>
          <w:u w:val="single"/>
        </w:rPr>
        <w:t xml:space="preserve"> is</w:t>
      </w:r>
      <w:r w:rsidRPr="00225CBE">
        <w:rPr>
          <w:sz w:val="12"/>
        </w:rPr>
        <w:t xml:space="preserve"> not indiscriminate but organized through racial hierarchies and is </w:t>
      </w:r>
      <w:r w:rsidRPr="00043DFA">
        <w:rPr>
          <w:rStyle w:val="Emphasis"/>
          <w:highlight w:val="yellow"/>
        </w:rPr>
        <w:t>a core component of imperialist projects</w:t>
      </w:r>
      <w:r w:rsidRPr="00043DFA">
        <w:rPr>
          <w:highlight w:val="yellow"/>
          <w:u w:val="single"/>
        </w:rPr>
        <w:t xml:space="preserve"> </w:t>
      </w:r>
      <w:r w:rsidRPr="00743F59">
        <w:rPr>
          <w:u w:val="single"/>
        </w:rPr>
        <w:t>that</w:t>
      </w:r>
      <w:r w:rsidRPr="00704D57">
        <w:rPr>
          <w:u w:val="single"/>
        </w:rPr>
        <w:t xml:space="preserve"> selectively and radically disrupt ecological and sociopolitical formations abroad</w:t>
      </w:r>
      <w:r w:rsidRPr="00225CBE">
        <w:rPr>
          <w:sz w:val="12"/>
        </w:rPr>
        <w:t xml:space="preserve">. </w:t>
      </w:r>
      <w:r w:rsidRPr="00704D57">
        <w:rPr>
          <w:u w:val="single"/>
        </w:rPr>
        <w:t>This</w:t>
      </w:r>
      <w:r w:rsidRPr="00225CBE">
        <w:rPr>
          <w:sz w:val="12"/>
        </w:rPr>
        <w:t xml:space="preserve"> global and racial division of labor and nature </w:t>
      </w:r>
      <w:r w:rsidRPr="00704D57">
        <w:rPr>
          <w:u w:val="single"/>
        </w:rPr>
        <w:t xml:space="preserve">is </w:t>
      </w:r>
      <w:r w:rsidRPr="00043DFA">
        <w:rPr>
          <w:b/>
          <w:bCs/>
          <w:highlight w:val="yellow"/>
          <w:u w:val="single"/>
        </w:rPr>
        <w:t>connected</w:t>
      </w:r>
      <w:r w:rsidRPr="00043DFA">
        <w:rPr>
          <w:highlight w:val="yellow"/>
          <w:u w:val="single"/>
        </w:rPr>
        <w:t xml:space="preserve"> to</w:t>
      </w:r>
      <w:r w:rsidRPr="00225CBE">
        <w:rPr>
          <w:sz w:val="12"/>
        </w:rPr>
        <w:t xml:space="preserve"> the divide between nature and technology that took shape alongside </w:t>
      </w:r>
      <w:r w:rsidRPr="00704D57">
        <w:rPr>
          <w:u w:val="single"/>
        </w:rPr>
        <w:t xml:space="preserve">European </w:t>
      </w:r>
      <w:r w:rsidRPr="00043DFA">
        <w:rPr>
          <w:rStyle w:val="Emphasis"/>
          <w:highlight w:val="yellow"/>
        </w:rPr>
        <w:t>industrialization</w:t>
      </w:r>
      <w:r w:rsidRPr="00043DFA">
        <w:rPr>
          <w:highlight w:val="yellow"/>
          <w:u w:val="single"/>
        </w:rPr>
        <w:t xml:space="preserve"> and</w:t>
      </w:r>
      <w:r w:rsidRPr="00704D57">
        <w:rPr>
          <w:u w:val="single"/>
        </w:rPr>
        <w:t xml:space="preserve"> its growing </w:t>
      </w:r>
      <w:r w:rsidRPr="00043DFA">
        <w:rPr>
          <w:rStyle w:val="Emphasis"/>
          <w:highlight w:val="yellow"/>
        </w:rPr>
        <w:t>need for raw materials</w:t>
      </w:r>
      <w:r w:rsidRPr="00225CBE">
        <w:rPr>
          <w:sz w:val="12"/>
        </w:rPr>
        <w:t xml:space="preserve">. The construction of nature as obsolete and alienated from western societies proceeded along with </w:t>
      </w:r>
      <w:r w:rsidRPr="00704D57">
        <w:rPr>
          <w:u w:val="single"/>
        </w:rPr>
        <w:t xml:space="preserve">ideologies of </w:t>
      </w:r>
      <w:r w:rsidRPr="00043DFA">
        <w:rPr>
          <w:rStyle w:val="Emphasis"/>
          <w:highlight w:val="yellow"/>
        </w:rPr>
        <w:t>techno-racism</w:t>
      </w:r>
      <w:r w:rsidRPr="00225CBE">
        <w:rPr>
          <w:sz w:val="12"/>
        </w:rPr>
        <w:t xml:space="preserve">, which </w:t>
      </w:r>
      <w:r w:rsidRPr="00225CBE">
        <w:rPr>
          <w:b/>
          <w:bCs/>
          <w:u w:val="single"/>
        </w:rPr>
        <w:t>facilitated</w:t>
      </w:r>
      <w:r w:rsidRPr="00704D57">
        <w:rPr>
          <w:u w:val="single"/>
        </w:rPr>
        <w:t xml:space="preserve"> the </w:t>
      </w:r>
      <w:r w:rsidRPr="00225CBE">
        <w:rPr>
          <w:rStyle w:val="Emphasis"/>
        </w:rPr>
        <w:t>domination of colonial societies</w:t>
      </w:r>
      <w:r w:rsidRPr="00704D57">
        <w:rPr>
          <w:u w:val="single"/>
        </w:rPr>
        <w:t xml:space="preserve"> to secure sources of </w:t>
      </w:r>
      <w:r w:rsidRPr="00225CBE">
        <w:rPr>
          <w:rStyle w:val="Emphasis"/>
        </w:rPr>
        <w:t>labor</w:t>
      </w:r>
      <w:r w:rsidRPr="00704D57">
        <w:rPr>
          <w:u w:val="single"/>
        </w:rPr>
        <w:t xml:space="preserve"> and </w:t>
      </w:r>
      <w:r w:rsidRPr="00225CBE">
        <w:rPr>
          <w:rStyle w:val="Emphasis"/>
        </w:rPr>
        <w:t>raw material</w:t>
      </w:r>
      <w:r w:rsidRPr="00704D57">
        <w:rPr>
          <w:u w:val="single"/>
        </w:rPr>
        <w:t xml:space="preserve"> to sustain these societies’ well-being</w:t>
      </w:r>
      <w:r w:rsidRPr="00225CBE">
        <w:rPr>
          <w:sz w:val="12"/>
        </w:rPr>
        <w:t xml:space="preserve">. The </w:t>
      </w:r>
      <w:r w:rsidRPr="00704D57">
        <w:rPr>
          <w:u w:val="single"/>
        </w:rPr>
        <w:t xml:space="preserve">alienation from nature among citizens from wealthy societies cements </w:t>
      </w:r>
      <w:r w:rsidRPr="00225CBE">
        <w:rPr>
          <w:rStyle w:val="Emphasis"/>
        </w:rPr>
        <w:t>colonial constructions of backwardness</w:t>
      </w:r>
      <w:r w:rsidRPr="00704D57">
        <w:rPr>
          <w:u w:val="single"/>
        </w:rPr>
        <w:t xml:space="preserve"> and </w:t>
      </w:r>
      <w:r w:rsidRPr="00225CBE">
        <w:rPr>
          <w:rStyle w:val="Emphasis"/>
        </w:rPr>
        <w:t>underdevelopment</w:t>
      </w:r>
      <w:r w:rsidRPr="00704D57">
        <w:rPr>
          <w:u w:val="single"/>
        </w:rPr>
        <w:t xml:space="preserve"> and </w:t>
      </w:r>
      <w:r w:rsidRPr="00043DFA">
        <w:rPr>
          <w:rStyle w:val="Emphasis"/>
          <w:highlight w:val="yellow"/>
        </w:rPr>
        <w:t>hides the dependency of western standards of living</w:t>
      </w:r>
      <w:r w:rsidRPr="00043DFA">
        <w:rPr>
          <w:highlight w:val="yellow"/>
          <w:u w:val="single"/>
        </w:rPr>
        <w:t xml:space="preserve"> and </w:t>
      </w:r>
      <w:r w:rsidRPr="00043DFA">
        <w:rPr>
          <w:rStyle w:val="Emphasis"/>
          <w:highlight w:val="yellow"/>
        </w:rPr>
        <w:t>sustainable environments</w:t>
      </w:r>
      <w:r w:rsidRPr="00043DFA">
        <w:rPr>
          <w:highlight w:val="yellow"/>
          <w:u w:val="single"/>
        </w:rPr>
        <w:t xml:space="preserve"> on the </w:t>
      </w:r>
      <w:r w:rsidRPr="00043DFA">
        <w:rPr>
          <w:b/>
          <w:bCs/>
          <w:highlight w:val="yellow"/>
          <w:u w:val="single"/>
        </w:rPr>
        <w:t>devastation</w:t>
      </w:r>
      <w:r w:rsidRPr="00043DFA">
        <w:rPr>
          <w:highlight w:val="yellow"/>
          <w:u w:val="single"/>
        </w:rPr>
        <w:t xml:space="preserve"> of </w:t>
      </w:r>
      <w:r w:rsidRPr="00043DFA">
        <w:rPr>
          <w:rStyle w:val="Emphasis"/>
          <w:highlight w:val="yellow"/>
        </w:rPr>
        <w:t>subjects</w:t>
      </w:r>
      <w:r w:rsidRPr="00704D57">
        <w:rPr>
          <w:u w:val="single"/>
        </w:rPr>
        <w:t xml:space="preserve">, </w:t>
      </w:r>
      <w:r w:rsidRPr="00225CBE">
        <w:rPr>
          <w:rStyle w:val="Emphasis"/>
        </w:rPr>
        <w:t>communities</w:t>
      </w:r>
      <w:r w:rsidRPr="00704D57">
        <w:rPr>
          <w:u w:val="single"/>
        </w:rPr>
        <w:t xml:space="preserve">, </w:t>
      </w:r>
      <w:r w:rsidRPr="00043DFA">
        <w:rPr>
          <w:highlight w:val="yellow"/>
          <w:u w:val="single"/>
        </w:rPr>
        <w:t xml:space="preserve">and </w:t>
      </w:r>
      <w:r w:rsidRPr="00043DFA">
        <w:rPr>
          <w:rStyle w:val="Emphasis"/>
          <w:highlight w:val="yellow"/>
        </w:rPr>
        <w:t>nature overseas</w:t>
      </w:r>
      <w:r w:rsidRPr="00225CBE">
        <w:rPr>
          <w:sz w:val="12"/>
        </w:rPr>
        <w:t xml:space="preserve">. Thus, alienation from nature is an internally heterogeneous and racialized process, one which differently positions western and colonial peoples vis-à-vis nature. In particular, western alienation from nature depends on the racialized dehumanization of those who work the land’s surface and mine its underground resources; this dehumanization allows for the more intense exploitation of their bodies and the natural environment they inhabit, a feat that, in turn, alienates colonial peoples from inwardly determined social and political projects. Ultimately, this account shows that imperial popular sovereignty </w:t>
      </w:r>
      <w:r w:rsidRPr="00225CBE">
        <w:rPr>
          <w:sz w:val="6"/>
          <w:szCs w:val="6"/>
        </w:rPr>
        <w:t>and the racial capitalism it enables are inevitably entwined with our present ecological crisis, a crisis that cannot be solved without the dismantling of racism.</w:t>
      </w:r>
    </w:p>
    <w:p w14:paraId="384C3A8F" w14:textId="77777777" w:rsidR="003D39E9" w:rsidRPr="00225CBE" w:rsidRDefault="003D39E9" w:rsidP="003D39E9">
      <w:pPr>
        <w:rPr>
          <w:sz w:val="6"/>
          <w:szCs w:val="6"/>
        </w:rPr>
      </w:pPr>
      <w:r w:rsidRPr="00225CBE">
        <w:rPr>
          <w:sz w:val="6"/>
          <w:szCs w:val="6"/>
        </w:rPr>
        <w:tab/>
        <w:t>In the rest of the chapter, I first engage with recent ecological political theory, which deals with the politics of exploitation of nature and humans’ alienation from it, to note the need to further specify how alienation from nature is racialized and structurally embedded within imperial capitalist regimes. To make this claim, I draw from the writings of Karl Marx and Rosa Luxemburg on land rent and imperialism, respectively, complementing Marx’s writings on the joint robbery of the soil and the worker with Luxemburg’s political account of imperialism, which exposes the alienation from nature of colonial subjects whose land and labor produce the raw materials needed to fuel industry and the well-being of the metropole.</w:t>
      </w:r>
    </w:p>
    <w:p w14:paraId="5F6F55AA" w14:textId="77777777" w:rsidR="003D39E9" w:rsidRPr="00743F59" w:rsidRDefault="003D39E9" w:rsidP="003D39E9">
      <w:pPr>
        <w:rPr>
          <w:sz w:val="6"/>
          <w:szCs w:val="6"/>
        </w:rPr>
      </w:pPr>
      <w:r w:rsidRPr="00225CBE">
        <w:rPr>
          <w:sz w:val="6"/>
          <w:szCs w:val="6"/>
        </w:rPr>
        <w:tab/>
        <w:t xml:space="preserve">In a third step, through an ecological reading of Du Bois, I explain how racial hierarchy underpins these processes. In particular, the devaluation and intensified exploitation of racialized subjects and nature follows from the alienation of technologized societies from nature, facilitating the careless exhaustion of nature overseas, and the disruption of a metabolism with nature oriented toward human needs rather than capitalist accumulation. Du Bois’s account of </w:t>
      </w:r>
      <w:r w:rsidRPr="00743F59">
        <w:rPr>
          <w:sz w:val="6"/>
          <w:szCs w:val="6"/>
        </w:rPr>
        <w:t>techno-racism turns upside down claims about whiteness and technological advances, contests the inferiorization of manual labor relative to technological work, criticizes capitalist-oriented development, and champions a vision of society oriented to satisfy societal needs rather than profit, wealth, and luxury.</w:t>
      </w:r>
    </w:p>
    <w:p w14:paraId="4D36532B" w14:textId="77777777" w:rsidR="003D39E9" w:rsidRPr="00743F59" w:rsidRDefault="003D39E9" w:rsidP="003D39E9">
      <w:pPr>
        <w:rPr>
          <w:sz w:val="6"/>
          <w:szCs w:val="6"/>
        </w:rPr>
      </w:pPr>
      <w:r w:rsidRPr="00743F59">
        <w:rPr>
          <w:sz w:val="6"/>
          <w:szCs w:val="6"/>
        </w:rPr>
        <w:t xml:space="preserve">4.1 Alienation: How and From What? </w:t>
      </w:r>
    </w:p>
    <w:p w14:paraId="38216E7D" w14:textId="77777777" w:rsidR="003D39E9" w:rsidRPr="00743F59" w:rsidRDefault="003D39E9" w:rsidP="003D39E9">
      <w:pPr>
        <w:rPr>
          <w:sz w:val="6"/>
          <w:szCs w:val="6"/>
        </w:rPr>
      </w:pPr>
      <w:r w:rsidRPr="00743F59">
        <w:rPr>
          <w:sz w:val="6"/>
          <w:szCs w:val="6"/>
        </w:rPr>
        <w:t>Human societies’ material dependence on and destructive relation with nature has been examined by ecological political theorists. For example, Sharon Krause diagnoses the problem of the domination of nature as emerging from an excessive exercise of power over nature, which imperils its existence and its functioning. Such a regime, Krause argues, affects poor and marginalized groups in particular, but ultimately affects us all by involving us in the degradation of the earth.1 Alyssa Battistoni addresses the related problem of how to account for nature as part of our political relations, and criticizes the conceptualization of nature as capital, an economistic response to its past classification as a free resource.2 Battistoni’s answer is to consider nature as labor, or, rather, as an aspect of hybrid labor or work of nature understood as a “collective, distributed undertakings of humans and nonhumans acting to reproduce, regenerate, and renew a common world.”3 Jane Bennett, finally, contests an instrumentalist view of matter, which she contrasts with a vitalist and political account of ecosystems.4 The instrumentalization of matter, she argues, feeds earth-destroying fantasies of conquest and consumption, preventing “greener forms of human culture and more attentive encounters between people-materialities and thing-materialities.”5</w:t>
      </w:r>
    </w:p>
    <w:p w14:paraId="75989164" w14:textId="77777777" w:rsidR="003D39E9" w:rsidRPr="00743F59" w:rsidRDefault="003D39E9" w:rsidP="003D39E9">
      <w:pPr>
        <w:rPr>
          <w:sz w:val="6"/>
          <w:szCs w:val="6"/>
        </w:rPr>
      </w:pPr>
      <w:r w:rsidRPr="00743F59">
        <w:rPr>
          <w:sz w:val="6"/>
          <w:szCs w:val="6"/>
        </w:rPr>
        <w:tab/>
        <w:t>These approaches can be unified as attempts to grapple with the problem of alienation from nature, understood as estrangement (being cut off from something) and/or reification (the reduction of processes that involve human action to mere things).6 Alienation prevents us from understanding ourselves as responsible in the degradation of nature, considering nature as part of political and work relations, or allowing for a less dualistic understanding of matter. Alienation from nature, in Simon Hailwood’s account, follows from the reification of and estrangement from landscape, understood as nature modified, interpreted, and ultimately “appropriated” for anthropocentric purposes, a construct which other thinkers term “Land” or land.7 If we do not recognize land or landscape as the result of social processes entwined with matter, we become estranged from it and fail to take responsibility for our participation in its creation and modification.8 Estrangement can take a variety of forms, notably the estrangement involved in the willful misrecognition of landscape as terra nullius, which opened the way for colonization and Indigenous dispossession.9 Alienation is also operative in the commodification of nature and the disregard for the impact of economic activity on landscape, which predominantly concerns Krause and Battistoni.10 While the understanding of nature as inert matter that Bennett criticizes is not considered by Hailwood, one can think of this problem in terms of alienation as well, as entailing the disregard of the potential agentic assemblages that human and nonhuman matter form together.11</w:t>
      </w:r>
    </w:p>
    <w:p w14:paraId="790E9D50" w14:textId="77777777" w:rsidR="003D39E9" w:rsidRPr="00743F59" w:rsidRDefault="003D39E9" w:rsidP="003D39E9">
      <w:pPr>
        <w:rPr>
          <w:sz w:val="6"/>
          <w:szCs w:val="6"/>
        </w:rPr>
      </w:pPr>
      <w:r w:rsidRPr="00743F59">
        <w:rPr>
          <w:sz w:val="6"/>
          <w:szCs w:val="6"/>
        </w:rPr>
        <w:tab/>
        <w:t>The framework put forward in this book provides a constructive corrective to this literature because it points out that both the dependence on material sustenance of wealthy states and their citizens and its disavowal are racialized. In particular, this chapter complicates the question of alienation from nature by showing that it is mediated by techno-racism, thus completing the conceptualization of imperial popular sovereignty by noting its ecological consequences.</w:t>
      </w:r>
    </w:p>
    <w:p w14:paraId="40B60D29" w14:textId="77777777" w:rsidR="003D39E9" w:rsidRPr="00743F59" w:rsidRDefault="003D39E9" w:rsidP="003D39E9">
      <w:pPr>
        <w:rPr>
          <w:sz w:val="6"/>
          <w:szCs w:val="6"/>
        </w:rPr>
      </w:pPr>
      <w:r w:rsidRPr="00743F59">
        <w:rPr>
          <w:sz w:val="6"/>
          <w:szCs w:val="6"/>
        </w:rPr>
        <w:tab/>
        <w:t>The more nuanced notion of alienation from nature that I conceptualize via Du Bois encompasses the racialized subjects who work closely with land. Race and racism, entangled with technology, organize estrangement from and reification of nature in ways that allow formally democratic collectives to satisfy their possessive attachments while disregarding the destructive effects of their wellbeing on human and nonhuman nature. Privileged subjects are alienated both from nature and from the racialized workers who engage with it, despite the dependence of their wealth on their twin exhaustion. This equation, moreover, forcefully alienates from nature the native peoples whose social and political structures are disrupted and redirected toward capitalist accumulation and the well-being of the privileged.</w:t>
      </w:r>
    </w:p>
    <w:p w14:paraId="2323A48E" w14:textId="77777777" w:rsidR="003D39E9" w:rsidRPr="00743F59" w:rsidRDefault="003D39E9" w:rsidP="003D39E9">
      <w:pPr>
        <w:rPr>
          <w:sz w:val="6"/>
          <w:szCs w:val="6"/>
        </w:rPr>
      </w:pPr>
      <w:r w:rsidRPr="00743F59">
        <w:rPr>
          <w:sz w:val="6"/>
          <w:szCs w:val="6"/>
        </w:rPr>
        <w:tab/>
        <w:t>To capture these racial dynamics, it is necessary to first conceptualize more systematically how land is connected to labor, and why racialized groups align themselves or are forcefully aligned with nature and technology in particular ways. For this, before turning to Du Bois’s account, I conceptualize the joint appropriation of nature and labor in the colonial world via Marx and Luxemburg.</w:t>
      </w:r>
    </w:p>
    <w:p w14:paraId="296C9A14" w14:textId="77777777" w:rsidR="003D39E9" w:rsidRPr="00743F59" w:rsidRDefault="003D39E9" w:rsidP="003D39E9">
      <w:pPr>
        <w:rPr>
          <w:sz w:val="6"/>
          <w:szCs w:val="6"/>
        </w:rPr>
      </w:pPr>
      <w:r w:rsidRPr="00743F59">
        <w:rPr>
          <w:sz w:val="6"/>
          <w:szCs w:val="6"/>
        </w:rPr>
        <w:t xml:space="preserve">4.2 Land with Labor </w:t>
      </w:r>
    </w:p>
    <w:p w14:paraId="465FB779" w14:textId="77777777" w:rsidR="003D39E9" w:rsidRPr="00743F59" w:rsidRDefault="003D39E9" w:rsidP="003D39E9">
      <w:pPr>
        <w:ind w:left="720"/>
        <w:rPr>
          <w:sz w:val="6"/>
          <w:szCs w:val="6"/>
        </w:rPr>
      </w:pPr>
      <w:r w:rsidRPr="00743F59">
        <w:rPr>
          <w:sz w:val="6"/>
          <w:szCs w:val="6"/>
        </w:rPr>
        <w:t xml:space="preserve">The more a country proceeds from large-scale industry as the background of its development, as in the case of the United States, the more rapid is this process of destruction. Capitalist production, therefore, only develops the techniques and the degrees of combination of the social process of production by simultaneously undermining the original source of all wealth—the soil and the worker. </w:t>
      </w:r>
    </w:p>
    <w:p w14:paraId="610E7E5D" w14:textId="77777777" w:rsidR="003D39E9" w:rsidRPr="00743F59" w:rsidRDefault="003D39E9" w:rsidP="003D39E9">
      <w:pPr>
        <w:ind w:left="720" w:firstLine="720"/>
        <w:rPr>
          <w:sz w:val="6"/>
          <w:szCs w:val="6"/>
        </w:rPr>
      </w:pPr>
      <w:r w:rsidRPr="00743F59">
        <w:rPr>
          <w:sz w:val="6"/>
          <w:szCs w:val="6"/>
        </w:rPr>
        <w:t xml:space="preserve">Karl Marx, Capital, vol. I, 638, my emphasis </w:t>
      </w:r>
    </w:p>
    <w:p w14:paraId="041294B9" w14:textId="77777777" w:rsidR="003D39E9" w:rsidRPr="00743F59" w:rsidRDefault="003D39E9" w:rsidP="003D39E9">
      <w:pPr>
        <w:rPr>
          <w:sz w:val="6"/>
          <w:szCs w:val="6"/>
        </w:rPr>
      </w:pPr>
      <w:r w:rsidRPr="00743F59">
        <w:rPr>
          <w:sz w:val="6"/>
          <w:szCs w:val="6"/>
        </w:rPr>
        <w:t>Imperialist appropriation of nature only makes sense along with the appropriation of another form of energy that comes attached to seized foreign land: racialized labor. The surface of the land and the riches underground are worthless without labor. Thus, the appropriation of the former does not make sense without the social and political relations that force the availability of the latter.12 Marx’s writings on land and its enclosure, and the recent attention given to the rift in land regeneration caused by capitalism, alert us to the displacement toward cities of workers who are free to sell their own labor (because they are neither serfs nor in possession of means of production).13 Yet this quick turn toward the proletariat created by the enclosures and the cities that emerge around industry obscures other ramifications of private ownership of the earth, which become more salient as industrialization in the core leads to a scramble for raw materials elsewhere in the world. In the colonies, the exclusion of workers “from the very earth itself” is vital not to displace them toward industrial centers but to make sure their waged work is available to produce the raw materials required by European industry. This process chains labor to the land in order to produce rent; it amounts to a tribute for “the very right to live on the earth.”14</w:t>
      </w:r>
    </w:p>
    <w:p w14:paraId="57E03600" w14:textId="77777777" w:rsidR="003D39E9" w:rsidRPr="00743F59" w:rsidRDefault="003D39E9" w:rsidP="003D39E9">
      <w:pPr>
        <w:rPr>
          <w:sz w:val="6"/>
          <w:szCs w:val="6"/>
        </w:rPr>
      </w:pPr>
      <w:r w:rsidRPr="00743F59">
        <w:rPr>
          <w:sz w:val="6"/>
          <w:szCs w:val="6"/>
        </w:rPr>
        <w:tab/>
        <w:t>The lack of access to land for the nonpropertied, in other words, permits the accumulation of land rent through the simple addition of a certain amount of unpaid labor to the soil that is now privately owned.15 Marx’s eloquent language reveals the exploitative conditions behind the commonsensical appearance of landed property and shows that nature can be conscripted into capital’s project of accumulation only when subjected to the proper social relations and fully entwined with labor. Importantly, the private ownership of land and the channeling of profits toward accumulation upsets labor understood as a process occurring between “man” and nature, set in motion by man’s own natural forces to appropriate the materials of nature to serve human needs.</w:t>
      </w:r>
    </w:p>
    <w:p w14:paraId="4F849210" w14:textId="77777777" w:rsidR="003D39E9" w:rsidRPr="00225CBE" w:rsidRDefault="003D39E9" w:rsidP="003D39E9">
      <w:pPr>
        <w:rPr>
          <w:sz w:val="12"/>
        </w:rPr>
      </w:pPr>
      <w:r w:rsidRPr="00225CBE">
        <w:rPr>
          <w:sz w:val="12"/>
        </w:rPr>
        <w:tab/>
        <w:t xml:space="preserve">While man’s actions mediate, regulate, and control “the metabolism between himself and nature,”16 capitalism can and does introduce an antagonistic rift in this self-directed appropriation devoted to serve human needs.17 Differently put, the metabolism between man and nature that is constitutive of labor is shaped by the social relations that determine land ownership and labor conditions. </w:t>
      </w:r>
      <w:r w:rsidRPr="00E030A9">
        <w:rPr>
          <w:rStyle w:val="Emphasis"/>
        </w:rPr>
        <w:t>Capitalism</w:t>
      </w:r>
      <w:r w:rsidRPr="003E07D5">
        <w:rPr>
          <w:u w:val="single"/>
        </w:rPr>
        <w:t xml:space="preserve"> drastically transforms society and</w:t>
      </w:r>
      <w:r w:rsidRPr="00225CBE">
        <w:rPr>
          <w:sz w:val="12"/>
        </w:rPr>
        <w:t xml:space="preserve">, in so doing, </w:t>
      </w:r>
      <w:r w:rsidRPr="003E07D5">
        <w:rPr>
          <w:u w:val="single"/>
        </w:rPr>
        <w:t>redirects</w:t>
      </w:r>
      <w:r w:rsidRPr="00225CBE">
        <w:rPr>
          <w:sz w:val="12"/>
        </w:rPr>
        <w:t xml:space="preserve"> the </w:t>
      </w:r>
      <w:r w:rsidRPr="003E07D5">
        <w:rPr>
          <w:u w:val="single"/>
        </w:rPr>
        <w:t>forces</w:t>
      </w:r>
      <w:r w:rsidRPr="00225CBE">
        <w:rPr>
          <w:sz w:val="12"/>
        </w:rPr>
        <w:t xml:space="preserve"> of men away from the appropriation of nature to serve individual and social needs and </w:t>
      </w:r>
      <w:r w:rsidRPr="003E07D5">
        <w:rPr>
          <w:u w:val="single"/>
        </w:rPr>
        <w:t>toward appropriation for accumulation.</w:t>
      </w:r>
      <w:r w:rsidRPr="00225CBE">
        <w:rPr>
          <w:sz w:val="12"/>
        </w:rPr>
        <w:t xml:space="preserve"> All along, </w:t>
      </w:r>
      <w:r w:rsidRPr="00043DFA">
        <w:rPr>
          <w:rStyle w:val="Emphasis"/>
          <w:highlight w:val="yellow"/>
        </w:rPr>
        <w:t>capitalist agriculture</w:t>
      </w:r>
      <w:r w:rsidRPr="003E07D5">
        <w:rPr>
          <w:u w:val="single"/>
        </w:rPr>
        <w:t xml:space="preserve"> progresses through</w:t>
      </w:r>
      <w:r w:rsidRPr="00225CBE">
        <w:rPr>
          <w:sz w:val="12"/>
        </w:rPr>
        <w:t xml:space="preserve"> “the art, not only of robbing the worker, but of </w:t>
      </w:r>
      <w:r w:rsidRPr="00043DFA">
        <w:rPr>
          <w:rStyle w:val="Emphasis"/>
          <w:highlight w:val="yellow"/>
        </w:rPr>
        <w:t>robbing the soil</w:t>
      </w:r>
      <w:r w:rsidRPr="003E07D5">
        <w:rPr>
          <w:u w:val="single"/>
        </w:rPr>
        <w:t>.</w:t>
      </w:r>
      <w:r w:rsidRPr="00225CBE">
        <w:rPr>
          <w:sz w:val="12"/>
        </w:rPr>
        <w:t xml:space="preserve">”18 </w:t>
      </w:r>
      <w:r w:rsidRPr="003E07D5">
        <w:rPr>
          <w:u w:val="single"/>
        </w:rPr>
        <w:t>Both worker and soil are</w:t>
      </w:r>
      <w:r w:rsidRPr="00225CBE">
        <w:rPr>
          <w:sz w:val="12"/>
        </w:rPr>
        <w:t xml:space="preserve">, moreover, </w:t>
      </w:r>
      <w:r w:rsidRPr="003E07D5">
        <w:rPr>
          <w:u w:val="single"/>
        </w:rPr>
        <w:t>exhausted in the process through the extraction of labor’s surplus and the land’s nutrients.</w:t>
      </w:r>
      <w:r w:rsidRPr="00225CBE">
        <w:rPr>
          <w:sz w:val="12"/>
        </w:rPr>
        <w:t xml:space="preserve">19 Here Marx’s language explicitly echoes and expands </w:t>
      </w:r>
      <w:r w:rsidRPr="003E07D5">
        <w:rPr>
          <w:u w:val="single"/>
        </w:rPr>
        <w:t>organic chemist</w:t>
      </w:r>
      <w:r w:rsidRPr="00225CBE">
        <w:rPr>
          <w:sz w:val="12"/>
        </w:rPr>
        <w:t xml:space="preserve"> Justus </w:t>
      </w:r>
      <w:r w:rsidRPr="003E07D5">
        <w:rPr>
          <w:u w:val="single"/>
        </w:rPr>
        <w:t>von Liebig’s notion of “robbery agriculture</w:t>
      </w:r>
      <w:r w:rsidRPr="00225CBE">
        <w:rPr>
          <w:sz w:val="12"/>
        </w:rPr>
        <w:t xml:space="preserve">,” that is, </w:t>
      </w:r>
      <w:r w:rsidRPr="003E07D5">
        <w:rPr>
          <w:u w:val="single"/>
        </w:rPr>
        <w:t xml:space="preserve">processes by which </w:t>
      </w:r>
      <w:r w:rsidRPr="00043DFA">
        <w:rPr>
          <w:b/>
          <w:bCs/>
          <w:highlight w:val="yellow"/>
          <w:u w:val="single"/>
        </w:rPr>
        <w:t>soil minerals</w:t>
      </w:r>
      <w:r w:rsidRPr="003E07D5">
        <w:rPr>
          <w:u w:val="single"/>
        </w:rPr>
        <w:t xml:space="preserve"> in the countryside </w:t>
      </w:r>
      <w:r w:rsidRPr="00043DFA">
        <w:rPr>
          <w:highlight w:val="yellow"/>
          <w:u w:val="single"/>
        </w:rPr>
        <w:t xml:space="preserve">are diverted to cities, </w:t>
      </w:r>
      <w:r w:rsidRPr="00043DFA">
        <w:rPr>
          <w:b/>
          <w:bCs/>
          <w:highlight w:val="yellow"/>
          <w:u w:val="single"/>
        </w:rPr>
        <w:t>preventing</w:t>
      </w:r>
      <w:r w:rsidRPr="003E07D5">
        <w:rPr>
          <w:u w:val="single"/>
        </w:rPr>
        <w:t xml:space="preserve"> the </w:t>
      </w:r>
      <w:r w:rsidRPr="00043DFA">
        <w:rPr>
          <w:rStyle w:val="Emphasis"/>
          <w:highlight w:val="yellow"/>
        </w:rPr>
        <w:t>replenishment</w:t>
      </w:r>
      <w:r w:rsidRPr="003E07D5">
        <w:rPr>
          <w:rStyle w:val="Emphasis"/>
        </w:rPr>
        <w:t xml:space="preserve"> of the soil</w:t>
      </w:r>
      <w:r w:rsidRPr="00225CBE">
        <w:rPr>
          <w:sz w:val="12"/>
        </w:rPr>
        <w:t>.20 Marx adds labor to this metabolic process, and considers its exploitation alongside that of soil exhaustion as entailing the redirection of its bodily energies – combined with nature – away from the fulfillments of its needs and toward accumulation.21 The exhaustion of nature in turn sets up barriers to its reproduction, subsequently overcome through expansion into further areas not yet deployed in the service of capitalism,22 a process masterfully described by Rosa Luxemburg.</w:t>
      </w:r>
    </w:p>
    <w:p w14:paraId="2BE45784" w14:textId="77777777" w:rsidR="003D39E9" w:rsidRPr="00225CBE" w:rsidRDefault="003D39E9" w:rsidP="003D39E9">
      <w:pPr>
        <w:rPr>
          <w:sz w:val="12"/>
        </w:rPr>
      </w:pPr>
      <w:r w:rsidRPr="00225CBE">
        <w:rPr>
          <w:sz w:val="12"/>
        </w:rPr>
        <w:t xml:space="preserve">4.3 Imperialism and the Destruction of the Natural Economy </w:t>
      </w:r>
    </w:p>
    <w:p w14:paraId="71FE2569" w14:textId="77777777" w:rsidR="003D39E9" w:rsidRPr="00225CBE" w:rsidRDefault="003D39E9" w:rsidP="003D39E9">
      <w:pPr>
        <w:ind w:left="720"/>
        <w:rPr>
          <w:sz w:val="12"/>
        </w:rPr>
      </w:pPr>
      <w:r w:rsidRPr="00225CBE">
        <w:rPr>
          <w:sz w:val="12"/>
        </w:rPr>
        <w:t xml:space="preserve">The demand for the highest possible profit, the quickest possible timeline, the cheapest possible operation, seems to translate eventually into the understanding … that the troublemaker must go. The blame rarely if ever makes its way back up to a corporation’s HQ. But it should.… [T]he people who inhabit these places never really share in the riches produced there: colonialism is still running strong. </w:t>
      </w:r>
    </w:p>
    <w:p w14:paraId="3DEE31C5" w14:textId="77777777" w:rsidR="003D39E9" w:rsidRPr="00225CBE" w:rsidRDefault="003D39E9" w:rsidP="003D39E9">
      <w:pPr>
        <w:ind w:left="720"/>
        <w:rPr>
          <w:sz w:val="12"/>
        </w:rPr>
      </w:pPr>
      <w:r w:rsidRPr="00225CBE">
        <w:rPr>
          <w:sz w:val="12"/>
        </w:rPr>
        <w:t>Bill McKibben, “Climate activists are being killed for trying to save our planet. There’s a way to help,” The Guardian, September 13, 2021</w:t>
      </w:r>
    </w:p>
    <w:p w14:paraId="75F81985" w14:textId="77777777" w:rsidR="003D39E9" w:rsidRPr="00225CBE" w:rsidRDefault="003D39E9" w:rsidP="003D39E9">
      <w:pPr>
        <w:rPr>
          <w:sz w:val="12"/>
        </w:rPr>
      </w:pPr>
      <w:r w:rsidRPr="00225CBE">
        <w:rPr>
          <w:sz w:val="12"/>
        </w:rPr>
        <w:t xml:space="preserve">Luxemburg’s work on the reproduction of capitalism is helpful to conceptualize the specificities of the global rift in metabolic relation between man and nature brought about by imperialism. </w:t>
      </w:r>
      <w:r w:rsidRPr="003E07D5">
        <w:rPr>
          <w:u w:val="single"/>
        </w:rPr>
        <w:t xml:space="preserve">Luxemburg </w:t>
      </w:r>
      <w:r w:rsidRPr="00043DFA">
        <w:rPr>
          <w:b/>
          <w:bCs/>
          <w:highlight w:val="yellow"/>
          <w:u w:val="single"/>
        </w:rPr>
        <w:t>connect</w:t>
      </w:r>
      <w:r w:rsidRPr="003E07D5">
        <w:rPr>
          <w:u w:val="single"/>
        </w:rPr>
        <w:t xml:space="preserve">s the </w:t>
      </w:r>
      <w:r w:rsidRPr="00043DFA">
        <w:rPr>
          <w:rStyle w:val="Emphasis"/>
          <w:highlight w:val="yellow"/>
        </w:rPr>
        <w:t>health of</w:t>
      </w:r>
      <w:r w:rsidRPr="00E030A9">
        <w:rPr>
          <w:rStyle w:val="Emphasis"/>
        </w:rPr>
        <w:t xml:space="preserve"> the </w:t>
      </w:r>
      <w:r w:rsidRPr="00043DFA">
        <w:rPr>
          <w:rStyle w:val="Emphasis"/>
          <w:highlight w:val="yellow"/>
        </w:rPr>
        <w:t>soil</w:t>
      </w:r>
      <w:r w:rsidRPr="003E07D5">
        <w:rPr>
          <w:u w:val="single"/>
        </w:rPr>
        <w:t xml:space="preserve"> and </w:t>
      </w:r>
      <w:r w:rsidRPr="00E030A9">
        <w:rPr>
          <w:u w:val="single"/>
        </w:rPr>
        <w:t>the</w:t>
      </w:r>
      <w:r w:rsidRPr="003E07D5">
        <w:rPr>
          <w:u w:val="single"/>
        </w:rPr>
        <w:t xml:space="preserve"> </w:t>
      </w:r>
      <w:r w:rsidRPr="00E030A9">
        <w:rPr>
          <w:rStyle w:val="Emphasis"/>
        </w:rPr>
        <w:t xml:space="preserve">broader viability of </w:t>
      </w:r>
      <w:r w:rsidRPr="00043DFA">
        <w:rPr>
          <w:rStyle w:val="Emphasis"/>
          <w:highlight w:val="yellow"/>
        </w:rPr>
        <w:t>ecosystems</w:t>
      </w:r>
      <w:r w:rsidRPr="00043DFA">
        <w:rPr>
          <w:highlight w:val="yellow"/>
          <w:u w:val="single"/>
        </w:rPr>
        <w:t xml:space="preserve">, </w:t>
      </w:r>
      <w:r w:rsidRPr="00043DFA">
        <w:rPr>
          <w:rStyle w:val="Emphasis"/>
          <w:highlight w:val="yellow"/>
        </w:rPr>
        <w:t>water</w:t>
      </w:r>
      <w:r w:rsidRPr="003E07D5">
        <w:rPr>
          <w:u w:val="single"/>
        </w:rPr>
        <w:t xml:space="preserve"> sources</w:t>
      </w:r>
      <w:r w:rsidRPr="00043DFA">
        <w:rPr>
          <w:highlight w:val="yellow"/>
          <w:u w:val="single"/>
        </w:rPr>
        <w:t xml:space="preserve">, and </w:t>
      </w:r>
      <w:r w:rsidRPr="00043DFA">
        <w:rPr>
          <w:rStyle w:val="Emphasis"/>
          <w:highlight w:val="yellow"/>
        </w:rPr>
        <w:t>biod</w:t>
      </w:r>
      <w:r w:rsidRPr="003E07D5">
        <w:rPr>
          <w:u w:val="single"/>
        </w:rPr>
        <w:t xml:space="preserve">iversity </w:t>
      </w:r>
      <w:r w:rsidRPr="00043DFA">
        <w:rPr>
          <w:highlight w:val="yellow"/>
          <w:u w:val="single"/>
        </w:rPr>
        <w:t>to</w:t>
      </w:r>
      <w:r w:rsidRPr="003E07D5">
        <w:rPr>
          <w:u w:val="single"/>
        </w:rPr>
        <w:t xml:space="preserve"> the social and political dynamics of </w:t>
      </w:r>
      <w:r w:rsidRPr="00043DFA">
        <w:rPr>
          <w:b/>
          <w:bCs/>
          <w:highlight w:val="yellow"/>
          <w:u w:val="single"/>
        </w:rPr>
        <w:t>colonized</w:t>
      </w:r>
      <w:r w:rsidRPr="003E07D5">
        <w:rPr>
          <w:u w:val="single"/>
        </w:rPr>
        <w:t xml:space="preserve"> </w:t>
      </w:r>
      <w:r w:rsidRPr="00225CBE">
        <w:rPr>
          <w:sz w:val="12"/>
        </w:rPr>
        <w:t xml:space="preserve">and postcolonial </w:t>
      </w:r>
      <w:r w:rsidRPr="00043DFA">
        <w:rPr>
          <w:b/>
          <w:bCs/>
          <w:highlight w:val="yellow"/>
          <w:u w:val="single"/>
        </w:rPr>
        <w:t>societies</w:t>
      </w:r>
      <w:r w:rsidRPr="00225CBE">
        <w:rPr>
          <w:sz w:val="12"/>
        </w:rPr>
        <w:t xml:space="preserve">. Luxemburg’s account of imperialism distinguishes between the “natural economy” and the regimes shaped by capitalist interests that emerge after its destruction. “Natural economies” are social formations that have no inclination or ability to exchange commodities due to their property structures.23 </w:t>
      </w:r>
      <w:r w:rsidRPr="00043DFA">
        <w:rPr>
          <w:rStyle w:val="Emphasis"/>
          <w:highlight w:val="yellow"/>
        </w:rPr>
        <w:t>Imperialism upends</w:t>
      </w:r>
      <w:r w:rsidRPr="00225CBE">
        <w:rPr>
          <w:sz w:val="12"/>
        </w:rPr>
        <w:t xml:space="preserve"> these </w:t>
      </w:r>
      <w:r w:rsidRPr="00043DFA">
        <w:rPr>
          <w:highlight w:val="yellow"/>
          <w:u w:val="single"/>
        </w:rPr>
        <w:t>social formations</w:t>
      </w:r>
      <w:r w:rsidRPr="003E07D5">
        <w:rPr>
          <w:u w:val="single"/>
        </w:rPr>
        <w:t xml:space="preserve"> and subjects societies to capitalist logics, which alienate them from nature</w:t>
      </w:r>
      <w:r w:rsidRPr="00225CBE">
        <w:rPr>
          <w:sz w:val="12"/>
        </w:rPr>
        <w:t xml:space="preserve"> and from the ability to direct their engagement with nature toward communal needs. This is a twin alienation: from nature and from self-directed development, a break akin to a “political rift.” This rift is caused by </w:t>
      </w:r>
      <w:r w:rsidRPr="003E07D5">
        <w:rPr>
          <w:u w:val="single"/>
        </w:rPr>
        <w:t xml:space="preserve">capitalism’s expansionary hubris and need </w:t>
      </w:r>
      <w:r w:rsidRPr="00043DFA">
        <w:rPr>
          <w:highlight w:val="yellow"/>
          <w:u w:val="single"/>
        </w:rPr>
        <w:t>to appropriate</w:t>
      </w:r>
      <w:r w:rsidRPr="003E07D5">
        <w:rPr>
          <w:u w:val="single"/>
        </w:rPr>
        <w:t xml:space="preserve"> land, including its rich resources underneath (</w:t>
      </w:r>
      <w:r w:rsidRPr="00043DFA">
        <w:rPr>
          <w:rStyle w:val="Emphasis"/>
          <w:highlight w:val="yellow"/>
        </w:rPr>
        <w:t>minerals</w:t>
      </w:r>
      <w:r w:rsidRPr="003E07D5">
        <w:rPr>
          <w:u w:val="single"/>
        </w:rPr>
        <w:t>) and on the surface (</w:t>
      </w:r>
      <w:r w:rsidRPr="00043DFA">
        <w:rPr>
          <w:rStyle w:val="Emphasis"/>
          <w:highlight w:val="yellow"/>
        </w:rPr>
        <w:t>pastures</w:t>
      </w:r>
      <w:r w:rsidRPr="003E07D5">
        <w:rPr>
          <w:u w:val="single"/>
        </w:rPr>
        <w:t xml:space="preserve">, </w:t>
      </w:r>
      <w:r w:rsidRPr="00043DFA">
        <w:rPr>
          <w:rStyle w:val="Emphasis"/>
          <w:highlight w:val="yellow"/>
        </w:rPr>
        <w:t>forests</w:t>
      </w:r>
      <w:r w:rsidRPr="00043DFA">
        <w:rPr>
          <w:highlight w:val="yellow"/>
          <w:u w:val="single"/>
        </w:rPr>
        <w:t xml:space="preserve">, </w:t>
      </w:r>
      <w:r w:rsidRPr="00043DFA">
        <w:rPr>
          <w:rStyle w:val="Emphasis"/>
          <w:highlight w:val="yellow"/>
        </w:rPr>
        <w:t>waterways</w:t>
      </w:r>
      <w:r w:rsidRPr="00043DFA">
        <w:rPr>
          <w:highlight w:val="yellow"/>
          <w:u w:val="single"/>
        </w:rPr>
        <w:t xml:space="preserve">, and </w:t>
      </w:r>
      <w:r w:rsidRPr="00043DFA">
        <w:rPr>
          <w:rStyle w:val="Emphasis"/>
          <w:highlight w:val="yellow"/>
        </w:rPr>
        <w:t>livestock</w:t>
      </w:r>
      <w:r w:rsidRPr="003E07D5">
        <w:rPr>
          <w:u w:val="single"/>
        </w:rPr>
        <w:t xml:space="preserve"> raised by natives), which</w:t>
      </w:r>
      <w:r w:rsidRPr="00225CBE">
        <w:rPr>
          <w:sz w:val="12"/>
        </w:rPr>
        <w:t xml:space="preserve"> necessarily clash with and </w:t>
      </w:r>
      <w:r w:rsidRPr="003E07D5">
        <w:rPr>
          <w:u w:val="single"/>
        </w:rPr>
        <w:t>destroy</w:t>
      </w:r>
      <w:r w:rsidRPr="00225CBE">
        <w:rPr>
          <w:sz w:val="12"/>
        </w:rPr>
        <w:t xml:space="preserve"> self-directed </w:t>
      </w:r>
      <w:r w:rsidRPr="003E07D5">
        <w:rPr>
          <w:u w:val="single"/>
        </w:rPr>
        <w:t>relationships with nature and societal arrangements</w:t>
      </w:r>
      <w:r w:rsidRPr="00225CBE">
        <w:rPr>
          <w:sz w:val="12"/>
        </w:rPr>
        <w:t>.24</w:t>
      </w:r>
    </w:p>
    <w:p w14:paraId="49F8040B" w14:textId="77777777" w:rsidR="003D39E9" w:rsidRPr="003E07D5" w:rsidRDefault="003D39E9" w:rsidP="003D39E9">
      <w:pPr>
        <w:rPr>
          <w:u w:val="single"/>
        </w:rPr>
      </w:pPr>
      <w:r w:rsidRPr="00225CBE">
        <w:rPr>
          <w:sz w:val="12"/>
        </w:rPr>
        <w:tab/>
        <w:t xml:space="preserve">This framework conveys the deep interconnections of humans, political regimes, and ecosystems, as well as the frictions, tensions, and harms to these systems produced by </w:t>
      </w:r>
      <w:r w:rsidRPr="00043DFA">
        <w:rPr>
          <w:rStyle w:val="Emphasis"/>
          <w:highlight w:val="yellow"/>
        </w:rPr>
        <w:t>imperialism</w:t>
      </w:r>
      <w:r w:rsidRPr="003E07D5">
        <w:rPr>
          <w:u w:val="single"/>
        </w:rPr>
        <w:t xml:space="preserve"> and the capitalist drive to accumulate</w:t>
      </w:r>
      <w:r w:rsidRPr="00225CBE">
        <w:rPr>
          <w:sz w:val="12"/>
        </w:rPr>
        <w:t xml:space="preserve">.25 Moreover, judging from the vastly unequal patterns of land use between western peoples and the Global South,26 surprisingly little seems to have changed in terms of capitalism’s targets of expropriation. But rereading Luxemburg’s texts is striking because the resources she focuses on not only continue to drive capitalism’s land- and resource-grab, but </w:t>
      </w:r>
      <w:r w:rsidRPr="00043DFA">
        <w:rPr>
          <w:highlight w:val="yellow"/>
          <w:u w:val="single"/>
        </w:rPr>
        <w:t>can</w:t>
      </w:r>
      <w:r w:rsidRPr="00225CBE">
        <w:rPr>
          <w:sz w:val="12"/>
        </w:rPr>
        <w:t xml:space="preserve"> also </w:t>
      </w:r>
      <w:r w:rsidRPr="00043DFA">
        <w:rPr>
          <w:highlight w:val="yellow"/>
          <w:u w:val="single"/>
        </w:rPr>
        <w:t xml:space="preserve">be re-cognized as </w:t>
      </w:r>
      <w:r w:rsidRPr="00043DFA">
        <w:rPr>
          <w:rStyle w:val="Emphasis"/>
          <w:highlight w:val="yellow"/>
        </w:rPr>
        <w:t>leading causes of global warming</w:t>
      </w:r>
      <w:r w:rsidRPr="00043DFA">
        <w:rPr>
          <w:highlight w:val="yellow"/>
          <w:u w:val="single"/>
        </w:rPr>
        <w:t xml:space="preserve"> and </w:t>
      </w:r>
      <w:r w:rsidRPr="00043DFA">
        <w:rPr>
          <w:rStyle w:val="Emphasis"/>
          <w:highlight w:val="yellow"/>
        </w:rPr>
        <w:t>biod</w:t>
      </w:r>
      <w:r w:rsidRPr="003E07D5">
        <w:rPr>
          <w:u w:val="single"/>
        </w:rPr>
        <w:t xml:space="preserve">iversity </w:t>
      </w:r>
      <w:r w:rsidRPr="00043DFA">
        <w:rPr>
          <w:rStyle w:val="Emphasis"/>
          <w:highlight w:val="yellow"/>
        </w:rPr>
        <w:t>loss</w:t>
      </w:r>
      <w:r w:rsidRPr="00043DFA">
        <w:rPr>
          <w:highlight w:val="yellow"/>
          <w:u w:val="single"/>
        </w:rPr>
        <w:t xml:space="preserve"> via </w:t>
      </w:r>
      <w:r w:rsidRPr="00043DFA">
        <w:rPr>
          <w:rStyle w:val="Emphasis"/>
          <w:highlight w:val="yellow"/>
        </w:rPr>
        <w:t>fossil fuel use</w:t>
      </w:r>
      <w:r w:rsidRPr="00043DFA">
        <w:rPr>
          <w:highlight w:val="yellow"/>
          <w:u w:val="single"/>
        </w:rPr>
        <w:t xml:space="preserve">, </w:t>
      </w:r>
      <w:r w:rsidRPr="00043DFA">
        <w:rPr>
          <w:rStyle w:val="Emphasis"/>
          <w:highlight w:val="yellow"/>
        </w:rPr>
        <w:t>deforestation</w:t>
      </w:r>
      <w:r w:rsidRPr="00043DFA">
        <w:rPr>
          <w:highlight w:val="yellow"/>
          <w:u w:val="single"/>
        </w:rPr>
        <w:t xml:space="preserve">, and </w:t>
      </w:r>
      <w:r w:rsidRPr="00043DFA">
        <w:rPr>
          <w:rStyle w:val="Emphasis"/>
          <w:highlight w:val="yellow"/>
        </w:rPr>
        <w:t>cattle</w:t>
      </w:r>
      <w:r w:rsidRPr="003E07D5">
        <w:rPr>
          <w:u w:val="single"/>
        </w:rPr>
        <w:t xml:space="preserve"> raising.</w:t>
      </w:r>
    </w:p>
    <w:p w14:paraId="4ABFF63C" w14:textId="77777777" w:rsidR="003D39E9" w:rsidRPr="00225CBE" w:rsidRDefault="003D39E9" w:rsidP="003D39E9">
      <w:pPr>
        <w:rPr>
          <w:sz w:val="12"/>
        </w:rPr>
      </w:pPr>
      <w:r w:rsidRPr="00225CBE">
        <w:rPr>
          <w:sz w:val="12"/>
        </w:rPr>
        <w:tab/>
      </w:r>
      <w:r w:rsidRPr="00043DFA">
        <w:rPr>
          <w:highlight w:val="yellow"/>
          <w:u w:val="single"/>
        </w:rPr>
        <w:t>This</w:t>
      </w:r>
      <w:r w:rsidRPr="003E07D5">
        <w:rPr>
          <w:u w:val="single"/>
        </w:rPr>
        <w:t xml:space="preserve"> structure of expansion, </w:t>
      </w:r>
      <w:r w:rsidRPr="00E030A9">
        <w:rPr>
          <w:rStyle w:val="Emphasis"/>
        </w:rPr>
        <w:t>conflict</w:t>
      </w:r>
      <w:r w:rsidRPr="003E07D5">
        <w:rPr>
          <w:u w:val="single"/>
        </w:rPr>
        <w:t>, and appropriation</w:t>
      </w:r>
      <w:r w:rsidRPr="00225CBE">
        <w:rPr>
          <w:sz w:val="12"/>
        </w:rPr>
        <w:t xml:space="preserve">, for Luxemburg, </w:t>
      </w:r>
      <w:r w:rsidRPr="00043DFA">
        <w:rPr>
          <w:highlight w:val="yellow"/>
          <w:u w:val="single"/>
        </w:rPr>
        <w:t xml:space="preserve">makes </w:t>
      </w:r>
      <w:r w:rsidRPr="00043DFA">
        <w:rPr>
          <w:rStyle w:val="Emphasis"/>
          <w:highlight w:val="yellow"/>
        </w:rPr>
        <w:t>the idea of</w:t>
      </w:r>
      <w:r w:rsidRPr="00E030A9">
        <w:rPr>
          <w:rStyle w:val="Emphasis"/>
        </w:rPr>
        <w:t xml:space="preserve"> restricting capitalism to “</w:t>
      </w:r>
      <w:r w:rsidRPr="00043DFA">
        <w:rPr>
          <w:rStyle w:val="Emphasis"/>
          <w:highlight w:val="yellow"/>
        </w:rPr>
        <w:t>peaceful competition” an illusion</w:t>
      </w:r>
      <w:r w:rsidRPr="003E07D5">
        <w:rPr>
          <w:u w:val="single"/>
        </w:rPr>
        <w:t xml:space="preserve">. </w:t>
      </w:r>
      <w:r w:rsidRPr="00225CBE">
        <w:rPr>
          <w:sz w:val="12"/>
        </w:rPr>
        <w:t xml:space="preserve">Despite it still being the animating assumption behind many liberal cosmopolitan accounts and the field of international political economy, Luxemburg makes clear that </w:t>
      </w:r>
      <w:r w:rsidRPr="003E07D5">
        <w:rPr>
          <w:u w:val="single"/>
        </w:rPr>
        <w:t>the drive to appropriate natural resources violently clashes with the “social bonds of the indigenous inhabitants,”</w:t>
      </w:r>
      <w:r w:rsidRPr="00225CBE">
        <w:rPr>
          <w:sz w:val="12"/>
        </w:rPr>
        <w:t xml:space="preserve"> which Luxemburg sees as the strongest bulwark of their society and its material basis. </w:t>
      </w:r>
      <w:r w:rsidRPr="003E07D5">
        <w:rPr>
          <w:u w:val="single"/>
        </w:rPr>
        <w:t>Because</w:t>
      </w:r>
      <w:r w:rsidRPr="00225CBE">
        <w:rPr>
          <w:sz w:val="12"/>
        </w:rPr>
        <w:t xml:space="preserve"> the </w:t>
      </w:r>
      <w:r w:rsidRPr="00E030A9">
        <w:rPr>
          <w:b/>
          <w:bCs/>
          <w:u w:val="single"/>
        </w:rPr>
        <w:t>incorporation</w:t>
      </w:r>
      <w:r w:rsidRPr="00225CBE">
        <w:rPr>
          <w:sz w:val="12"/>
        </w:rPr>
        <w:t xml:space="preserve"> of new territories </w:t>
      </w:r>
      <w:r w:rsidRPr="003E07D5">
        <w:rPr>
          <w:u w:val="single"/>
        </w:rPr>
        <w:t xml:space="preserve">into the realm of </w:t>
      </w:r>
      <w:r w:rsidRPr="00E030A9">
        <w:rPr>
          <w:b/>
          <w:bCs/>
          <w:u w:val="single"/>
        </w:rPr>
        <w:t>accumulation</w:t>
      </w:r>
      <w:r w:rsidRPr="003E07D5">
        <w:rPr>
          <w:u w:val="single"/>
        </w:rPr>
        <w:t xml:space="preserve"> of </w:t>
      </w:r>
      <w:r w:rsidRPr="00043DFA">
        <w:rPr>
          <w:rStyle w:val="Emphasis"/>
          <w:highlight w:val="yellow"/>
        </w:rPr>
        <w:t>European capitalism</w:t>
      </w:r>
      <w:r w:rsidRPr="00043DFA">
        <w:rPr>
          <w:highlight w:val="yellow"/>
          <w:u w:val="single"/>
        </w:rPr>
        <w:t xml:space="preserve"> </w:t>
      </w:r>
      <w:r w:rsidRPr="00043DFA">
        <w:rPr>
          <w:rStyle w:val="Emphasis"/>
          <w:highlight w:val="yellow"/>
        </w:rPr>
        <w:t>threatens the</w:t>
      </w:r>
      <w:r w:rsidRPr="00E030A9">
        <w:rPr>
          <w:rStyle w:val="Emphasis"/>
        </w:rPr>
        <w:t xml:space="preserve"> very </w:t>
      </w:r>
      <w:r w:rsidRPr="00043DFA">
        <w:rPr>
          <w:rStyle w:val="Emphasis"/>
          <w:highlight w:val="yellow"/>
        </w:rPr>
        <w:t>existence of native peoples</w:t>
      </w:r>
      <w:r w:rsidRPr="00225CBE">
        <w:rPr>
          <w:sz w:val="12"/>
        </w:rPr>
        <w:t xml:space="preserve">, Luxemburg predicts </w:t>
      </w:r>
      <w:r w:rsidRPr="003E07D5">
        <w:rPr>
          <w:u w:val="single"/>
        </w:rPr>
        <w:t xml:space="preserve">they will </w:t>
      </w:r>
      <w:r w:rsidRPr="00E030A9">
        <w:rPr>
          <w:b/>
          <w:bCs/>
          <w:u w:val="single"/>
        </w:rPr>
        <w:t>resist</w:t>
      </w:r>
      <w:r w:rsidRPr="003E07D5">
        <w:rPr>
          <w:u w:val="single"/>
        </w:rPr>
        <w:t xml:space="preserve"> until they are </w:t>
      </w:r>
      <w:r w:rsidRPr="00225CBE">
        <w:rPr>
          <w:sz w:val="12"/>
        </w:rPr>
        <w:t>exhausted or</w:t>
      </w:r>
      <w:r w:rsidRPr="003E07D5">
        <w:rPr>
          <w:u w:val="single"/>
        </w:rPr>
        <w:t xml:space="preserve"> </w:t>
      </w:r>
      <w:r w:rsidRPr="00E030A9">
        <w:rPr>
          <w:rStyle w:val="Emphasis"/>
        </w:rPr>
        <w:t>exterminated</w:t>
      </w:r>
      <w:r w:rsidRPr="003E07D5">
        <w:rPr>
          <w:u w:val="single"/>
        </w:rPr>
        <w:t>.</w:t>
      </w:r>
      <w:r w:rsidRPr="00225CBE">
        <w:rPr>
          <w:sz w:val="12"/>
        </w:rPr>
        <w:t xml:space="preserve"> </w:t>
      </w:r>
      <w:r w:rsidRPr="003E07D5">
        <w:rPr>
          <w:u w:val="single"/>
        </w:rPr>
        <w:t xml:space="preserve">Capitalism’s </w:t>
      </w:r>
      <w:r w:rsidRPr="003E07D5">
        <w:rPr>
          <w:b/>
          <w:bCs/>
          <w:u w:val="single"/>
        </w:rPr>
        <w:t>response</w:t>
      </w:r>
      <w:r w:rsidRPr="00225CBE">
        <w:rPr>
          <w:sz w:val="12"/>
        </w:rPr>
        <w:t xml:space="preserve"> to this resistance </w:t>
      </w:r>
      <w:r w:rsidRPr="003E07D5">
        <w:rPr>
          <w:u w:val="single"/>
        </w:rPr>
        <w:t>is the “</w:t>
      </w:r>
      <w:r w:rsidRPr="00043DFA">
        <w:rPr>
          <w:rStyle w:val="Emphasis"/>
          <w:highlight w:val="yellow"/>
        </w:rPr>
        <w:t>systematic</w:t>
      </w:r>
      <w:r w:rsidRPr="003E07D5">
        <w:rPr>
          <w:u w:val="single"/>
        </w:rPr>
        <w:t xml:space="preserve">, planned </w:t>
      </w:r>
      <w:r w:rsidRPr="003E07D5">
        <w:rPr>
          <w:rStyle w:val="Emphasis"/>
        </w:rPr>
        <w:t>destruction</w:t>
      </w:r>
      <w:r w:rsidRPr="003E07D5">
        <w:rPr>
          <w:u w:val="single"/>
        </w:rPr>
        <w:t xml:space="preserve"> and </w:t>
      </w:r>
      <w:r w:rsidRPr="00043DFA">
        <w:rPr>
          <w:rStyle w:val="Emphasis"/>
          <w:highlight w:val="yellow"/>
        </w:rPr>
        <w:t>annihilation</w:t>
      </w:r>
      <w:r w:rsidRPr="00043DFA">
        <w:rPr>
          <w:highlight w:val="yellow"/>
          <w:u w:val="single"/>
        </w:rPr>
        <w:t xml:space="preserve"> of </w:t>
      </w:r>
      <w:r w:rsidRPr="00043DFA">
        <w:rPr>
          <w:rStyle w:val="Emphasis"/>
          <w:highlight w:val="yellow"/>
        </w:rPr>
        <w:t>any non-capitalist social formation</w:t>
      </w:r>
      <w:r w:rsidRPr="003E07D5">
        <w:rPr>
          <w:u w:val="single"/>
        </w:rPr>
        <w:t>.</w:t>
      </w:r>
      <w:r w:rsidRPr="00225CBE">
        <w:rPr>
          <w:sz w:val="12"/>
        </w:rPr>
        <w:t xml:space="preserve">”27 </w:t>
      </w:r>
      <w:r w:rsidRPr="00043DFA">
        <w:rPr>
          <w:rStyle w:val="Emphasis"/>
          <w:highlight w:val="yellow"/>
        </w:rPr>
        <w:t>The need to quash resistance</w:t>
      </w:r>
      <w:r w:rsidRPr="003E07D5">
        <w:rPr>
          <w:u w:val="single"/>
        </w:rPr>
        <w:t xml:space="preserve"> to the </w:t>
      </w:r>
      <w:r w:rsidRPr="00E030A9">
        <w:rPr>
          <w:rStyle w:val="Emphasis"/>
        </w:rPr>
        <w:t>colonial appropriation of land and labor</w:t>
      </w:r>
      <w:r w:rsidRPr="003E07D5">
        <w:rPr>
          <w:u w:val="single"/>
        </w:rPr>
        <w:t xml:space="preserve"> </w:t>
      </w:r>
      <w:r w:rsidRPr="00043DFA">
        <w:rPr>
          <w:highlight w:val="yellow"/>
          <w:u w:val="single"/>
        </w:rPr>
        <w:t>requires</w:t>
      </w:r>
      <w:r w:rsidRPr="003E07D5">
        <w:rPr>
          <w:u w:val="single"/>
        </w:rPr>
        <w:t xml:space="preserve"> colonial powers to </w:t>
      </w:r>
      <w:r w:rsidRPr="00043DFA">
        <w:rPr>
          <w:highlight w:val="yellow"/>
          <w:u w:val="single"/>
        </w:rPr>
        <w:t xml:space="preserve">establish </w:t>
      </w:r>
      <w:r w:rsidRPr="00043DFA">
        <w:rPr>
          <w:rStyle w:val="Emphasis"/>
          <w:highlight w:val="yellow"/>
        </w:rPr>
        <w:t>permanent military occupation in the colonies</w:t>
      </w:r>
      <w:r w:rsidRPr="003E07D5">
        <w:rPr>
          <w:u w:val="single"/>
        </w:rPr>
        <w:t xml:space="preserve"> to </w:t>
      </w:r>
      <w:r w:rsidRPr="003E07D5">
        <w:rPr>
          <w:b/>
          <w:bCs/>
          <w:u w:val="single"/>
        </w:rPr>
        <w:t>repress Indigenous uprisings</w:t>
      </w:r>
      <w:r w:rsidRPr="003E07D5">
        <w:rPr>
          <w:u w:val="single"/>
        </w:rPr>
        <w:t xml:space="preserve"> that constrain accumulation</w:t>
      </w:r>
      <w:r w:rsidRPr="00225CBE">
        <w:rPr>
          <w:sz w:val="12"/>
        </w:rPr>
        <w:t xml:space="preserve">.28 </w:t>
      </w:r>
      <w:r w:rsidRPr="003E07D5">
        <w:rPr>
          <w:u w:val="single"/>
        </w:rPr>
        <w:t>Via militarized colonial rule, capitalist accumulation can appropriate foreign productive forces, after forcefully integrating native property structures into the global markets for commodity exchange</w:t>
      </w:r>
      <w:r w:rsidRPr="00225CBE">
        <w:rPr>
          <w:sz w:val="12"/>
        </w:rPr>
        <w:t xml:space="preserve">. This turn also redirects societies’ organization for subsistence toward exchange, including through the creation of nonsubsistence consumption satisfied by international trade. Therefore, these processes – in contrast with older forms of trade – entail a radical transformation of societies that cannot proceed without the deployment of force to expand the sphere of accumulation.29 [29 Luxemburg, “The Accumulation of Capital: A Contribution to the Economic Theory of Imperialism,” 267, 339. Notwithstanding the importance of colonial violence, it is worth noting </w:t>
      </w:r>
      <w:r w:rsidRPr="003E07D5">
        <w:rPr>
          <w:u w:val="single"/>
        </w:rPr>
        <w:t xml:space="preserve">that “peaceful” exchange also leads to vast transformations when </w:t>
      </w:r>
      <w:r w:rsidRPr="00043DFA">
        <w:rPr>
          <w:rStyle w:val="Emphasis"/>
          <w:highlight w:val="yellow"/>
        </w:rPr>
        <w:t>local elites are coopted</w:t>
      </w:r>
      <w:r w:rsidRPr="00043DFA">
        <w:rPr>
          <w:highlight w:val="yellow"/>
          <w:u w:val="single"/>
        </w:rPr>
        <w:t xml:space="preserve"> into</w:t>
      </w:r>
      <w:r w:rsidRPr="003E07D5">
        <w:rPr>
          <w:u w:val="single"/>
        </w:rPr>
        <w:t xml:space="preserve"> these projects and the violence is displaced downstream</w:t>
      </w:r>
      <w:r w:rsidRPr="00225CBE">
        <w:rPr>
          <w:sz w:val="12"/>
        </w:rPr>
        <w:t xml:space="preserve">. This is the case with </w:t>
      </w:r>
      <w:r w:rsidRPr="00043DFA">
        <w:rPr>
          <w:rStyle w:val="Emphasis"/>
          <w:highlight w:val="yellow"/>
        </w:rPr>
        <w:t>developmental authoritarianisms</w:t>
      </w:r>
      <w:r w:rsidRPr="003E07D5">
        <w:rPr>
          <w:u w:val="single"/>
        </w:rPr>
        <w:t xml:space="preserve"> in the Cold War period, </w:t>
      </w:r>
      <w:r w:rsidRPr="003E07D5">
        <w:rPr>
          <w:b/>
          <w:bCs/>
          <w:u w:val="single"/>
        </w:rPr>
        <w:t>some of which were</w:t>
      </w:r>
      <w:r w:rsidRPr="003E07D5">
        <w:rPr>
          <w:u w:val="single"/>
        </w:rPr>
        <w:t xml:space="preserve"> </w:t>
      </w:r>
      <w:r w:rsidRPr="003E07D5">
        <w:rPr>
          <w:b/>
          <w:bCs/>
          <w:u w:val="single"/>
        </w:rPr>
        <w:t>beneficiaries</w:t>
      </w:r>
      <w:r w:rsidRPr="003E07D5">
        <w:rPr>
          <w:u w:val="single"/>
        </w:rPr>
        <w:t xml:space="preserve"> of benign </w:t>
      </w:r>
      <w:r w:rsidRPr="003E07D5">
        <w:rPr>
          <w:b/>
          <w:bCs/>
          <w:u w:val="single"/>
        </w:rPr>
        <w:t>imperialism</w:t>
      </w:r>
      <w:r w:rsidRPr="003E07D5">
        <w:rPr>
          <w:u w:val="single"/>
        </w:rPr>
        <w:t xml:space="preserve">, </w:t>
      </w:r>
      <w:r w:rsidRPr="00043DFA">
        <w:rPr>
          <w:highlight w:val="yellow"/>
          <w:u w:val="single"/>
        </w:rPr>
        <w:t xml:space="preserve">such as </w:t>
      </w:r>
      <w:r w:rsidRPr="00043DFA">
        <w:rPr>
          <w:rStyle w:val="Emphasis"/>
          <w:highlight w:val="yellow"/>
        </w:rPr>
        <w:t>South Korea</w:t>
      </w:r>
      <w:r w:rsidRPr="00043DFA">
        <w:rPr>
          <w:highlight w:val="yellow"/>
          <w:u w:val="single"/>
        </w:rPr>
        <w:t xml:space="preserve"> or </w:t>
      </w:r>
      <w:r w:rsidRPr="00043DFA">
        <w:rPr>
          <w:rStyle w:val="Emphasis"/>
          <w:highlight w:val="yellow"/>
        </w:rPr>
        <w:t>Turkey</w:t>
      </w:r>
      <w:r w:rsidRPr="00225CBE">
        <w:rPr>
          <w:sz w:val="12"/>
        </w:rPr>
        <w:t>. Begüm Adalet’s recent account of the operation of modernization theory in Turkey is a good example of the intellectual and bureaucratic concerns that animated Turkey’s integration into the global economy. While not concerned with nature or climate as such, Adalet’s focus on hotels and highways further illustrates the extent to which modernization theory and practice was a colonial climate project as much as a particular school of developmentalism. Begüm Adalet, Hotels and Highways: The Construction of Modernization Theory in Cold War Turkey (Palo Alto: Stanford University Press, 2018).]</w:t>
      </w:r>
    </w:p>
    <w:p w14:paraId="41562647" w14:textId="77777777" w:rsidR="003D39E9" w:rsidRPr="00E030A9" w:rsidRDefault="003D39E9" w:rsidP="003D39E9">
      <w:pPr>
        <w:rPr>
          <w:sz w:val="8"/>
          <w:szCs w:val="8"/>
        </w:rPr>
      </w:pPr>
      <w:r w:rsidRPr="00225CBE">
        <w:rPr>
          <w:sz w:val="12"/>
        </w:rPr>
        <w:tab/>
      </w:r>
      <w:r w:rsidRPr="00E030A9">
        <w:rPr>
          <w:sz w:val="8"/>
          <w:szCs w:val="8"/>
        </w:rPr>
        <w:t>Luxemburg anticipates contemporary conceptualizations of the colonial attitude toward nature, that is, “the ruthless exploitation of natural resources and the arbitrary transformation of the environment without regard for regional traditions and experiences.”30 Luxemburg, moreover, centers political and social struggles as important determinants of the particular forms of capitalist use and abuse of nature and labor.31 Indeed, her work highlights the intensity of capitalist exploitation, and the speed with which imperial capitalism radically transforms noncapitalist societies in order to integrate them into its conduits of accumulation: “In its drive to appropriate these productive forces for the purposes of exploitation, capital ransacks the whole planet, procuring means of production from every crevice of the Earth, snatching up or acquiring them from civilizations of all stages and all forms of society.”32</w:t>
      </w:r>
    </w:p>
    <w:p w14:paraId="21073A67" w14:textId="77777777" w:rsidR="003D39E9" w:rsidRPr="00E030A9" w:rsidRDefault="003D39E9" w:rsidP="003D39E9">
      <w:pPr>
        <w:rPr>
          <w:sz w:val="8"/>
          <w:szCs w:val="8"/>
        </w:rPr>
      </w:pPr>
      <w:r w:rsidRPr="00E030A9">
        <w:rPr>
          <w:sz w:val="8"/>
          <w:szCs w:val="8"/>
        </w:rPr>
        <w:tab/>
        <w:t>This voraciousness is both about spatial reach (“every crevice,” “all stages and all forms of society”) and speed. Regarding the latter, Luxemburg argues that for capital to await the disintegration of the noncapitalist social formations that possess the minerals and lands that it covets “would be tantamount to forgoing the productive forces of these territories altogether.”33 A parallel taste for speed and intensity characterizes capitalism’s refusal to “wait for the natural increase in the working population” when it requires labor in excess of that available in Europe.34 Capitalism, in other words, always opts for the method that is most expedient (in terms of both rapidity and intensity, and thus profitability), regardless of the violence and destruction that it entails.35</w:t>
      </w:r>
    </w:p>
    <w:p w14:paraId="2D583545" w14:textId="77777777" w:rsidR="003D39E9" w:rsidRPr="00E030A9" w:rsidRDefault="003D39E9" w:rsidP="003D39E9">
      <w:pPr>
        <w:rPr>
          <w:sz w:val="8"/>
          <w:szCs w:val="8"/>
        </w:rPr>
      </w:pPr>
      <w:r w:rsidRPr="00E030A9">
        <w:rPr>
          <w:sz w:val="8"/>
          <w:szCs w:val="8"/>
        </w:rPr>
        <w:tab/>
        <w:t>Yet Luxemburg’s account falls short of theorizing what is behind the belligerence with which capitalism attacks peripheral societies. When she addresses this point, Luxemburg suggests that “the precapitalist soil of more primitive social relations” is particularly fertile for “develop[ing] such a power of command over the material and human forces of production” and for conjuring amazing transformations in brief periods of time.36 While she is aware of the role of “myth” in facilitating many of these transformations,37 her framework does not develop further how ideologies of white superiority make these distant lands populated by nonwhite subjects the target of a particularly destructive exploitation of human and nonhuman nature. She does not, in other words, consider how race intersects with the imperial exploitation of nature and destruction of social relations she describes, i.e., how racialization results in capitalist accumulation.</w:t>
      </w:r>
    </w:p>
    <w:p w14:paraId="2C006638" w14:textId="77777777" w:rsidR="003D39E9" w:rsidRPr="00E030A9" w:rsidRDefault="003D39E9" w:rsidP="003D39E9">
      <w:pPr>
        <w:rPr>
          <w:sz w:val="8"/>
          <w:szCs w:val="8"/>
        </w:rPr>
      </w:pPr>
      <w:r w:rsidRPr="00E030A9">
        <w:rPr>
          <w:sz w:val="8"/>
          <w:szCs w:val="8"/>
        </w:rPr>
        <w:t xml:space="preserve">4.4 Nature, Technology, and Racial Oppression </w:t>
      </w:r>
    </w:p>
    <w:p w14:paraId="265E3721" w14:textId="77777777" w:rsidR="003D39E9" w:rsidRPr="00E030A9" w:rsidRDefault="003D39E9" w:rsidP="003D39E9">
      <w:pPr>
        <w:rPr>
          <w:sz w:val="8"/>
          <w:szCs w:val="8"/>
        </w:rPr>
      </w:pPr>
      <w:r w:rsidRPr="00E030A9">
        <w:rPr>
          <w:sz w:val="8"/>
          <w:szCs w:val="8"/>
        </w:rPr>
        <w:t>Du Bois’s essays on development and imperialism are indebted to the writings of Marx and Luxemburg on land and imperialism, but he substantively amends their frameworks by incorporating race and technology into the analysis. Du Bois makes two diagnostic and two critical normative points. Diagnostically, Du Bois first argues that the intensification of racism follows western technological needs, turning upside down then-prevalent techno-racist claims that equated whiteness to the ability to devise technological objects and operate them.38 Second, Du Bois contests the inferior place given to manual labor by this ordering. On the critical side, Du Bois first contests the desirability of speedy “development” and integration into the global economy. Second, Du Bois claims that the technological mindset is a poor standard by which to measure the progress of humanity.</w:t>
      </w:r>
    </w:p>
    <w:p w14:paraId="0775BD17" w14:textId="77777777" w:rsidR="003D39E9" w:rsidRPr="00E030A9" w:rsidRDefault="003D39E9" w:rsidP="003D39E9">
      <w:pPr>
        <w:rPr>
          <w:sz w:val="8"/>
          <w:szCs w:val="8"/>
        </w:rPr>
      </w:pPr>
      <w:r w:rsidRPr="00E030A9">
        <w:rPr>
          <w:sz w:val="8"/>
          <w:szCs w:val="8"/>
        </w:rPr>
        <w:t>Technology and Race</w:t>
      </w:r>
    </w:p>
    <w:p w14:paraId="4AE3D580" w14:textId="77777777" w:rsidR="003D39E9" w:rsidRPr="00225CBE" w:rsidRDefault="003D39E9" w:rsidP="003D39E9">
      <w:pPr>
        <w:rPr>
          <w:sz w:val="12"/>
        </w:rPr>
      </w:pPr>
      <w:r w:rsidRPr="00225CBE">
        <w:rPr>
          <w:sz w:val="12"/>
        </w:rPr>
        <w:t xml:space="preserve">Du Bois intervened in an intellectual arena that coupled racial and technological superiority. In the nineteenth century, accounts of science and mastery of nature and </w:t>
      </w:r>
      <w:r w:rsidRPr="003E07D5">
        <w:rPr>
          <w:u w:val="single"/>
        </w:rPr>
        <w:t>scientific racism</w:t>
      </w:r>
      <w:r w:rsidRPr="00225CBE">
        <w:rPr>
          <w:sz w:val="12"/>
        </w:rPr>
        <w:t xml:space="preserve"> had proceeded separately, but by the end of that century they </w:t>
      </w:r>
      <w:r w:rsidRPr="003E07D5">
        <w:rPr>
          <w:u w:val="single"/>
        </w:rPr>
        <w:t>converged to tie racial superiority to the belief in the greater ability of westerners to develop technology and regimes of social cooperation that positioned them above nature</w:t>
      </w:r>
      <w:r w:rsidRPr="00225CBE">
        <w:rPr>
          <w:sz w:val="12"/>
        </w:rPr>
        <w:t xml:space="preserve">.39 This convergence connected Baconian ideas of control over nature with modified accounts of Darwin’s theory of evolution and/or Alfred Wallace’s evolutionary account to argue that the white race’s scientific achievements were evidence of its superior morality and intellect, which allowed it to dominate and displace the “lower and more degraded [races].”40 These beliefs have affinities to long-standing accounts of the separation of physical labor and intellectual/political work dating back to ancient Athens that even Luxemburg accepted without much skepticism.41 </w:t>
      </w:r>
      <w:r w:rsidRPr="003E07D5">
        <w:rPr>
          <w:u w:val="single"/>
        </w:rPr>
        <w:t>When joined with technology and race</w:t>
      </w:r>
      <w:r w:rsidRPr="00225CBE">
        <w:rPr>
          <w:sz w:val="12"/>
        </w:rPr>
        <w:t xml:space="preserve">, however, </w:t>
      </w:r>
      <w:r w:rsidRPr="003E07D5">
        <w:rPr>
          <w:u w:val="single"/>
        </w:rPr>
        <w:t>accounts that posited that human progress depended on scienc</w:t>
      </w:r>
      <w:r w:rsidRPr="00225CBE">
        <w:rPr>
          <w:sz w:val="12"/>
        </w:rPr>
        <w:t xml:space="preserve">e and the mastery of nature also </w:t>
      </w:r>
      <w:r w:rsidRPr="003E07D5">
        <w:rPr>
          <w:u w:val="single"/>
        </w:rPr>
        <w:t>marked nonwhite races as incapable of ad</w:t>
      </w:r>
      <w:r w:rsidRPr="00225CBE">
        <w:rPr>
          <w:sz w:val="12"/>
        </w:rPr>
        <w:t xml:space="preserve">vancing.42 </w:t>
      </w:r>
      <w:r w:rsidRPr="00E030A9">
        <w:rPr>
          <w:rStyle w:val="Emphasis"/>
        </w:rPr>
        <w:t>The global division of labor</w:t>
      </w:r>
      <w:r w:rsidRPr="003E07D5">
        <w:rPr>
          <w:u w:val="single"/>
        </w:rPr>
        <w:t xml:space="preserve"> completed in the nineteenth century, which turned </w:t>
      </w:r>
      <w:r w:rsidRPr="00E030A9">
        <w:rPr>
          <w:b/>
          <w:bCs/>
          <w:u w:val="single"/>
        </w:rPr>
        <w:t>Europe</w:t>
      </w:r>
      <w:r w:rsidRPr="003E07D5">
        <w:rPr>
          <w:u w:val="single"/>
        </w:rPr>
        <w:t xml:space="preserve"> into a “pre-eminently </w:t>
      </w:r>
      <w:r w:rsidRPr="00E030A9">
        <w:rPr>
          <w:rStyle w:val="Emphasis"/>
        </w:rPr>
        <w:t>industrial field</w:t>
      </w:r>
      <w:r w:rsidRPr="00E030A9">
        <w:rPr>
          <w:u w:val="single"/>
        </w:rPr>
        <w:t>”</w:t>
      </w:r>
      <w:r w:rsidRPr="003E07D5">
        <w:rPr>
          <w:u w:val="single"/>
        </w:rPr>
        <w:t xml:space="preserve"> and converted the </w:t>
      </w:r>
      <w:r w:rsidRPr="00E030A9">
        <w:rPr>
          <w:b/>
          <w:bCs/>
          <w:u w:val="single"/>
        </w:rPr>
        <w:t>other part</w:t>
      </w:r>
      <w:r w:rsidRPr="003E07D5">
        <w:rPr>
          <w:u w:val="single"/>
        </w:rPr>
        <w:t xml:space="preserve"> of the </w:t>
      </w:r>
      <w:r w:rsidRPr="00E030A9">
        <w:rPr>
          <w:rStyle w:val="Emphasis"/>
        </w:rPr>
        <w:t>globe</w:t>
      </w:r>
      <w:r w:rsidRPr="003E07D5">
        <w:rPr>
          <w:u w:val="single"/>
        </w:rPr>
        <w:t xml:space="preserve"> into a “chiefly agricultural </w:t>
      </w:r>
      <w:r w:rsidRPr="00E030A9">
        <w:rPr>
          <w:rStyle w:val="Emphasis"/>
        </w:rPr>
        <w:t>field for supplying the other</w:t>
      </w:r>
      <w:r w:rsidRPr="003E07D5">
        <w:rPr>
          <w:u w:val="single"/>
        </w:rPr>
        <w:t xml:space="preserve"> part</w:t>
      </w:r>
      <w:r w:rsidRPr="00225CBE">
        <w:rPr>
          <w:sz w:val="12"/>
        </w:rPr>
        <w:t xml:space="preserve">,”43 </w:t>
      </w:r>
      <w:r w:rsidRPr="003E07D5">
        <w:rPr>
          <w:u w:val="single"/>
        </w:rPr>
        <w:t>facilitated these racial beliefs</w:t>
      </w:r>
      <w:r w:rsidRPr="00225CBE">
        <w:rPr>
          <w:sz w:val="12"/>
        </w:rPr>
        <w:t>. Du Bois saw this division as not simply about the kinds of labor performed, but about race:</w:t>
      </w:r>
    </w:p>
    <w:p w14:paraId="2182678B" w14:textId="77777777" w:rsidR="003D39E9" w:rsidRPr="00225CBE" w:rsidRDefault="003D39E9" w:rsidP="003D39E9">
      <w:pPr>
        <w:rPr>
          <w:sz w:val="12"/>
        </w:rPr>
      </w:pPr>
      <w:r w:rsidRPr="00225CBE">
        <w:rPr>
          <w:sz w:val="12"/>
        </w:rPr>
        <w:t xml:space="preserve">The interesting thing about modern commercial organizations is that white </w:t>
      </w:r>
      <w:r w:rsidRPr="00743F59">
        <w:rPr>
          <w:rStyle w:val="Emphasis"/>
        </w:rPr>
        <w:t>Europe</w:t>
      </w:r>
      <w:r w:rsidRPr="00743F59">
        <w:rPr>
          <w:u w:val="single"/>
        </w:rPr>
        <w:t xml:space="preserve"> and</w:t>
      </w:r>
      <w:r w:rsidRPr="00743F59">
        <w:rPr>
          <w:sz w:val="12"/>
        </w:rPr>
        <w:t xml:space="preserve"> white </w:t>
      </w:r>
      <w:r w:rsidRPr="00743F59">
        <w:rPr>
          <w:rStyle w:val="Emphasis"/>
        </w:rPr>
        <w:t>America</w:t>
      </w:r>
      <w:r w:rsidRPr="00743F59">
        <w:rPr>
          <w:u w:val="single"/>
        </w:rPr>
        <w:t xml:space="preserve"> have </w:t>
      </w:r>
      <w:r w:rsidRPr="00743F59">
        <w:rPr>
          <w:rStyle w:val="Emphasis"/>
        </w:rPr>
        <w:t>organized industry</w:t>
      </w:r>
      <w:r w:rsidRPr="00743F59">
        <w:rPr>
          <w:u w:val="single"/>
        </w:rPr>
        <w:t xml:space="preserve"> and </w:t>
      </w:r>
      <w:r w:rsidRPr="00743F59">
        <w:rPr>
          <w:rStyle w:val="Emphasis"/>
        </w:rPr>
        <w:t>commerce</w:t>
      </w:r>
      <w:r w:rsidRPr="00743F59">
        <w:rPr>
          <w:u w:val="single"/>
        </w:rPr>
        <w:t xml:space="preserve"> so as to employ </w:t>
      </w:r>
      <w:r w:rsidRPr="00743F59">
        <w:rPr>
          <w:rStyle w:val="Emphasis"/>
        </w:rPr>
        <w:t>raw materials</w:t>
      </w:r>
      <w:r w:rsidRPr="003E07D5">
        <w:rPr>
          <w:u w:val="single"/>
        </w:rPr>
        <w:t xml:space="preserve"> from colored countries and colored labor for the raising of these materials. The low wages of these workers and the high selling price of manufactured articles represent the </w:t>
      </w:r>
      <w:r w:rsidRPr="00E030A9">
        <w:rPr>
          <w:rStyle w:val="Emphasis"/>
        </w:rPr>
        <w:t>immense profit</w:t>
      </w:r>
      <w:r w:rsidRPr="003E07D5">
        <w:rPr>
          <w:u w:val="single"/>
        </w:rPr>
        <w:t xml:space="preserve"> which modern civilization is making at the expense of colored folk</w:t>
      </w:r>
      <w:r w:rsidRPr="00225CBE">
        <w:rPr>
          <w:sz w:val="12"/>
        </w:rPr>
        <w:t>.44</w:t>
      </w:r>
    </w:p>
    <w:p w14:paraId="22CB0362" w14:textId="77777777" w:rsidR="003D39E9" w:rsidRPr="00225CBE" w:rsidRDefault="003D39E9" w:rsidP="003D39E9">
      <w:pPr>
        <w:rPr>
          <w:sz w:val="12"/>
        </w:rPr>
      </w:pPr>
      <w:r w:rsidRPr="00225CBE">
        <w:rPr>
          <w:sz w:val="12"/>
        </w:rPr>
        <w:tab/>
      </w:r>
      <w:r w:rsidRPr="003E07D5">
        <w:rPr>
          <w:u w:val="single"/>
        </w:rPr>
        <w:t>This global division of labor and its racialization alienated raw materials/ nature from technology</w:t>
      </w:r>
      <w:r w:rsidRPr="00225CBE">
        <w:rPr>
          <w:sz w:val="12"/>
        </w:rPr>
        <w:t xml:space="preserve">, identifying the modern west with the latter and </w:t>
      </w:r>
      <w:r w:rsidRPr="003E07D5">
        <w:rPr>
          <w:b/>
          <w:bCs/>
          <w:u w:val="single"/>
        </w:rPr>
        <w:t>disavowing</w:t>
      </w:r>
      <w:r w:rsidRPr="003E07D5">
        <w:rPr>
          <w:u w:val="single"/>
        </w:rPr>
        <w:t xml:space="preserve"> that </w:t>
      </w:r>
      <w:r w:rsidRPr="003E07D5">
        <w:rPr>
          <w:rStyle w:val="Emphasis"/>
        </w:rPr>
        <w:t>the</w:t>
      </w:r>
      <w:r w:rsidRPr="00225CBE">
        <w:rPr>
          <w:sz w:val="12"/>
        </w:rPr>
        <w:t xml:space="preserve"> “deep </w:t>
      </w:r>
      <w:r w:rsidRPr="003E07D5">
        <w:rPr>
          <w:rStyle w:val="Emphasis"/>
        </w:rPr>
        <w:t>base of technological progress</w:t>
      </w:r>
      <w:r w:rsidRPr="003E07D5">
        <w:rPr>
          <w:u w:val="single"/>
        </w:rPr>
        <w:t xml:space="preserve">” was </w:t>
      </w:r>
      <w:r w:rsidRPr="003E07D5">
        <w:rPr>
          <w:rStyle w:val="Emphasis"/>
        </w:rPr>
        <w:t>biophysical resources</w:t>
      </w:r>
      <w:r w:rsidRPr="00225CBE">
        <w:rPr>
          <w:sz w:val="12"/>
        </w:rPr>
        <w:t>.45 Here Du Bois’s account anticipates critiques of alienating views of nature as an input to the productive process, that is, “a passive set of assets to be scientifically assessed, used and valued in commercial (money) terms.”46 When nature is quantified and explicated in mathematical terms, scientific narratives separate reality from normative ends and make the exploitation of both nature and humans a scientific and rational affair.47 Yet references to “nature” and “humans” incorrectly specify that it is particular portions of nature and the treatment of certain humans that are more systematically detached from normative ends. This is facilitated by the equivalence between whiteness and technology, an equivalence facilitated by the re-mapping of the world through the industrialization of Europe and the global division of labor it necessitated, which attached the fetish of the machine to the white race.48 By the end of the nineteenth century, the estrangement from the natural basis of western modernity and its disavowed reliance on the destruction of social and political structures in the racialized periphery was complete, and Du Bois saw it as such:</w:t>
      </w:r>
    </w:p>
    <w:p w14:paraId="614D8FCE" w14:textId="77777777" w:rsidR="003D39E9" w:rsidRPr="00225CBE" w:rsidRDefault="003D39E9" w:rsidP="003D39E9">
      <w:pPr>
        <w:rPr>
          <w:sz w:val="12"/>
        </w:rPr>
      </w:pPr>
      <w:r w:rsidRPr="00225CBE">
        <w:rPr>
          <w:sz w:val="12"/>
        </w:rPr>
        <w:t>[I]n the nineteenth and early twentieth centuries the Color Line was drawn as at least a partial substitute for [social hierarchy in Europe]. Granting that all white men were born free and equal, was it not manifest—ostensibly after Gobineau and Darwin, but in reality after James Watt, Eli Whitney, Warren Hastings and Cecil Rhodes—that Africans and Asiatics were born slaves, serfs or inferiors? The real necessity of this fantastic rationalization was supplied by the demands of modern colonial imperialism.49</w:t>
      </w:r>
    </w:p>
    <w:p w14:paraId="7792BD6E" w14:textId="77777777" w:rsidR="003D39E9" w:rsidRPr="00225CBE" w:rsidRDefault="003D39E9" w:rsidP="003D39E9">
      <w:pPr>
        <w:rPr>
          <w:sz w:val="12"/>
        </w:rPr>
      </w:pPr>
      <w:r w:rsidRPr="00225CBE">
        <w:rPr>
          <w:sz w:val="12"/>
        </w:rPr>
        <w:tab/>
        <w:t xml:space="preserve">Thus, while conventional wisdom indicated that the inferiority of nonwhites was dictated by the scientific racism of Gobineau and neo-Darwinian theories of natural selection, which provided legitimate grounds to subject nonwhites even after social hierarchy among whites was waning, Du Bois suggests otherwise. For him, </w:t>
      </w:r>
      <w:r w:rsidRPr="00043DFA">
        <w:rPr>
          <w:rStyle w:val="Emphasis"/>
          <w:highlight w:val="yellow"/>
        </w:rPr>
        <w:t>technological change</w:t>
      </w:r>
      <w:r w:rsidRPr="003E07D5">
        <w:rPr>
          <w:u w:val="single"/>
        </w:rPr>
        <w:t xml:space="preserve"> and </w:t>
      </w:r>
      <w:r w:rsidRPr="003E07D5">
        <w:rPr>
          <w:b/>
          <w:bCs/>
          <w:u w:val="single"/>
        </w:rPr>
        <w:t xml:space="preserve">the drive to feed machines with raw materials </w:t>
      </w:r>
      <w:r w:rsidRPr="00043DFA">
        <w:rPr>
          <w:rStyle w:val="Emphasis"/>
          <w:highlight w:val="yellow"/>
        </w:rPr>
        <w:t>explained racism</w:t>
      </w:r>
      <w:r w:rsidRPr="003E07D5">
        <w:rPr>
          <w:u w:val="single"/>
        </w:rPr>
        <w:t xml:space="preserve"> as well </w:t>
      </w:r>
      <w:r w:rsidRPr="00043DFA">
        <w:rPr>
          <w:highlight w:val="yellow"/>
          <w:u w:val="single"/>
        </w:rPr>
        <w:t xml:space="preserve">as </w:t>
      </w:r>
      <w:r w:rsidRPr="00043DFA">
        <w:rPr>
          <w:rStyle w:val="Emphasis"/>
          <w:highlight w:val="yellow"/>
        </w:rPr>
        <w:t>the political subjection entailed by empire</w:t>
      </w:r>
      <w:r w:rsidRPr="00225CBE">
        <w:rPr>
          <w:sz w:val="12"/>
        </w:rPr>
        <w:t xml:space="preserve">. </w:t>
      </w:r>
      <w:r w:rsidRPr="003E07D5">
        <w:rPr>
          <w:u w:val="single"/>
        </w:rPr>
        <w:t xml:space="preserve">Du Bois posits </w:t>
      </w:r>
      <w:r w:rsidRPr="00043DFA">
        <w:rPr>
          <w:rStyle w:val="Emphasis"/>
          <w:highlight w:val="yellow"/>
        </w:rPr>
        <w:t>the steam engine</w:t>
      </w:r>
      <w:r w:rsidRPr="003E07D5">
        <w:rPr>
          <w:u w:val="single"/>
        </w:rPr>
        <w:t xml:space="preserve"> (Watt) </w:t>
      </w:r>
      <w:r w:rsidRPr="00043DFA">
        <w:rPr>
          <w:highlight w:val="yellow"/>
          <w:u w:val="single"/>
        </w:rPr>
        <w:t>and</w:t>
      </w:r>
      <w:r w:rsidRPr="003E07D5">
        <w:rPr>
          <w:u w:val="single"/>
        </w:rPr>
        <w:t xml:space="preserve"> </w:t>
      </w:r>
      <w:r w:rsidRPr="003E07D5">
        <w:rPr>
          <w:rStyle w:val="Emphasis"/>
        </w:rPr>
        <w:t xml:space="preserve">the </w:t>
      </w:r>
      <w:r w:rsidRPr="00043DFA">
        <w:rPr>
          <w:rStyle w:val="Emphasis"/>
          <w:highlight w:val="yellow"/>
        </w:rPr>
        <w:t>cotton gin</w:t>
      </w:r>
      <w:r w:rsidRPr="003E07D5">
        <w:rPr>
          <w:u w:val="single"/>
        </w:rPr>
        <w:t xml:space="preserve"> (Whitney) – which respectively </w:t>
      </w:r>
      <w:r w:rsidRPr="00043DFA">
        <w:rPr>
          <w:highlight w:val="yellow"/>
          <w:u w:val="single"/>
        </w:rPr>
        <w:t>allowed for</w:t>
      </w:r>
      <w:r w:rsidRPr="003E07D5">
        <w:rPr>
          <w:u w:val="single"/>
        </w:rPr>
        <w:t xml:space="preserve"> the </w:t>
      </w:r>
      <w:r w:rsidRPr="00043DFA">
        <w:rPr>
          <w:rStyle w:val="Emphasis"/>
          <w:highlight w:val="yellow"/>
        </w:rPr>
        <w:t>more efficient</w:t>
      </w:r>
      <w:r w:rsidRPr="003E07D5">
        <w:rPr>
          <w:rStyle w:val="Emphasis"/>
        </w:rPr>
        <w:t xml:space="preserve"> operation of coal-fueled </w:t>
      </w:r>
      <w:r w:rsidRPr="00043DFA">
        <w:rPr>
          <w:rStyle w:val="Emphasis"/>
          <w:highlight w:val="yellow"/>
        </w:rPr>
        <w:t>machinery</w:t>
      </w:r>
      <w:r w:rsidRPr="00043DFA">
        <w:rPr>
          <w:highlight w:val="yellow"/>
          <w:u w:val="single"/>
        </w:rPr>
        <w:t xml:space="preserve"> and</w:t>
      </w:r>
      <w:r w:rsidRPr="003E07D5">
        <w:rPr>
          <w:u w:val="single"/>
        </w:rPr>
        <w:t xml:space="preserve"> vast </w:t>
      </w:r>
      <w:r w:rsidRPr="00043DFA">
        <w:rPr>
          <w:rStyle w:val="Emphasis"/>
          <w:highlight w:val="yellow"/>
        </w:rPr>
        <w:t>productivity increases</w:t>
      </w:r>
      <w:r w:rsidRPr="003E07D5">
        <w:rPr>
          <w:u w:val="single"/>
        </w:rPr>
        <w:t xml:space="preserve"> in the mechanized separation of cotton fibers from their seeds – as what </w:t>
      </w:r>
      <w:r w:rsidRPr="00043DFA">
        <w:rPr>
          <w:rStyle w:val="Emphasis"/>
          <w:highlight w:val="yellow"/>
        </w:rPr>
        <w:t>requires racist ideologies</w:t>
      </w:r>
      <w:r w:rsidRPr="003E07D5">
        <w:rPr>
          <w:u w:val="single"/>
        </w:rPr>
        <w:t xml:space="preserve">, which facilitate </w:t>
      </w:r>
      <w:r w:rsidRPr="00043DFA">
        <w:rPr>
          <w:rStyle w:val="Emphasis"/>
          <w:highlight w:val="yellow"/>
        </w:rPr>
        <w:t>a stronger</w:t>
      </w:r>
      <w:r w:rsidRPr="003E07D5">
        <w:rPr>
          <w:rStyle w:val="Emphasis"/>
        </w:rPr>
        <w:t xml:space="preserve"> political </w:t>
      </w:r>
      <w:r w:rsidRPr="00043DFA">
        <w:rPr>
          <w:rStyle w:val="Emphasis"/>
          <w:highlight w:val="yellow"/>
        </w:rPr>
        <w:t>hold over the colonies</w:t>
      </w:r>
      <w:r w:rsidRPr="00225CBE">
        <w:rPr>
          <w:sz w:val="12"/>
        </w:rPr>
        <w:t xml:space="preserve"> (Hastings) </w:t>
      </w:r>
      <w:r w:rsidRPr="003E07D5">
        <w:rPr>
          <w:u w:val="single"/>
        </w:rPr>
        <w:t xml:space="preserve">to allow capital </w:t>
      </w:r>
      <w:r w:rsidRPr="00043DFA">
        <w:rPr>
          <w:highlight w:val="yellow"/>
          <w:u w:val="single"/>
        </w:rPr>
        <w:t xml:space="preserve">to </w:t>
      </w:r>
      <w:r w:rsidRPr="00043DFA">
        <w:rPr>
          <w:b/>
          <w:bCs/>
          <w:highlight w:val="yellow"/>
          <w:u w:val="single"/>
        </w:rPr>
        <w:t>secure</w:t>
      </w:r>
      <w:r w:rsidRPr="003E07D5">
        <w:rPr>
          <w:u w:val="single"/>
        </w:rPr>
        <w:t xml:space="preserve"> the </w:t>
      </w:r>
      <w:r w:rsidRPr="00043DFA">
        <w:rPr>
          <w:rStyle w:val="Emphasis"/>
          <w:highlight w:val="yellow"/>
        </w:rPr>
        <w:t>raw materials</w:t>
      </w:r>
      <w:r w:rsidRPr="003E07D5">
        <w:rPr>
          <w:rStyle w:val="Emphasis"/>
        </w:rPr>
        <w:t xml:space="preserve"> that its machinery requires</w:t>
      </w:r>
      <w:r w:rsidRPr="00225CBE">
        <w:rPr>
          <w:sz w:val="12"/>
        </w:rPr>
        <w:t xml:space="preserve"> (Rhodes).50 Thus, Du Bois reveals that </w:t>
      </w:r>
      <w:r w:rsidRPr="00043DFA">
        <w:rPr>
          <w:rStyle w:val="Emphasis"/>
          <w:highlight w:val="yellow"/>
        </w:rPr>
        <w:t>the identification of the west with</w:t>
      </w:r>
      <w:r w:rsidRPr="00043DFA">
        <w:rPr>
          <w:highlight w:val="yellow"/>
          <w:u w:val="single"/>
        </w:rPr>
        <w:t xml:space="preserve"> </w:t>
      </w:r>
      <w:r w:rsidRPr="00043DFA">
        <w:rPr>
          <w:rStyle w:val="Emphasis"/>
          <w:highlight w:val="yellow"/>
        </w:rPr>
        <w:t>scientific</w:t>
      </w:r>
      <w:r w:rsidRPr="00043DFA">
        <w:rPr>
          <w:highlight w:val="yellow"/>
          <w:u w:val="single"/>
        </w:rPr>
        <w:t xml:space="preserve"> and </w:t>
      </w:r>
      <w:r w:rsidRPr="00043DFA">
        <w:rPr>
          <w:rStyle w:val="Emphasis"/>
          <w:highlight w:val="yellow"/>
        </w:rPr>
        <w:t>tech</w:t>
      </w:r>
      <w:r w:rsidRPr="00660BFD">
        <w:rPr>
          <w:rStyle w:val="Emphasis"/>
        </w:rPr>
        <w:t xml:space="preserve">nological </w:t>
      </w:r>
      <w:r w:rsidRPr="00043DFA">
        <w:rPr>
          <w:rStyle w:val="Emphasis"/>
          <w:highlight w:val="yellow"/>
        </w:rPr>
        <w:t>superiority</w:t>
      </w:r>
      <w:r w:rsidRPr="003E07D5">
        <w:rPr>
          <w:u w:val="single"/>
        </w:rPr>
        <w:t xml:space="preserve">, </w:t>
      </w:r>
      <w:r w:rsidRPr="00043DFA">
        <w:rPr>
          <w:highlight w:val="yellow"/>
          <w:u w:val="single"/>
        </w:rPr>
        <w:t xml:space="preserve">which </w:t>
      </w:r>
      <w:r w:rsidRPr="00043DFA">
        <w:rPr>
          <w:rStyle w:val="Emphasis"/>
          <w:highlight w:val="yellow"/>
        </w:rPr>
        <w:t>provides legitimacy for its political dominion</w:t>
      </w:r>
      <w:r w:rsidRPr="00043DFA">
        <w:rPr>
          <w:highlight w:val="yellow"/>
          <w:u w:val="single"/>
        </w:rPr>
        <w:t xml:space="preserve">, </w:t>
      </w:r>
      <w:r w:rsidRPr="00043DFA">
        <w:rPr>
          <w:rStyle w:val="Emphasis"/>
          <w:highlight w:val="yellow"/>
        </w:rPr>
        <w:t>omits that technology would</w:t>
      </w:r>
      <w:r w:rsidRPr="00660BFD">
        <w:rPr>
          <w:rStyle w:val="Emphasis"/>
        </w:rPr>
        <w:t xml:space="preserve"> simply </w:t>
      </w:r>
      <w:r w:rsidRPr="00043DFA">
        <w:rPr>
          <w:rStyle w:val="Emphasis"/>
          <w:highlight w:val="yellow"/>
        </w:rPr>
        <w:t>not be</w:t>
      </w:r>
      <w:r w:rsidRPr="00043DFA">
        <w:rPr>
          <w:highlight w:val="yellow"/>
          <w:u w:val="single"/>
        </w:rPr>
        <w:t xml:space="preserve"> without</w:t>
      </w:r>
      <w:r w:rsidRPr="003E07D5">
        <w:rPr>
          <w:u w:val="single"/>
        </w:rPr>
        <w:t xml:space="preserve"> the ability to appropriate </w:t>
      </w:r>
      <w:r w:rsidRPr="00043DFA">
        <w:rPr>
          <w:rStyle w:val="Emphasis"/>
          <w:highlight w:val="yellow"/>
        </w:rPr>
        <w:t>cheap racialized labor</w:t>
      </w:r>
      <w:r w:rsidRPr="003E07D5">
        <w:rPr>
          <w:u w:val="single"/>
        </w:rPr>
        <w:t xml:space="preserve"> alongside </w:t>
      </w:r>
      <w:r w:rsidRPr="00043DFA">
        <w:rPr>
          <w:highlight w:val="yellow"/>
          <w:u w:val="single"/>
        </w:rPr>
        <w:t xml:space="preserve">land and </w:t>
      </w:r>
      <w:r w:rsidRPr="00043DFA">
        <w:rPr>
          <w:rStyle w:val="Emphasis"/>
          <w:highlight w:val="yellow"/>
        </w:rPr>
        <w:t>raw materials</w:t>
      </w:r>
      <w:r w:rsidRPr="003E07D5">
        <w:rPr>
          <w:u w:val="single"/>
        </w:rPr>
        <w:t xml:space="preserve">, </w:t>
      </w:r>
      <w:r w:rsidRPr="00043DFA">
        <w:rPr>
          <w:b/>
          <w:bCs/>
          <w:highlight w:val="yellow"/>
          <w:u w:val="single"/>
        </w:rPr>
        <w:t>which</w:t>
      </w:r>
      <w:r w:rsidRPr="003E07D5">
        <w:rPr>
          <w:u w:val="single"/>
        </w:rPr>
        <w:t xml:space="preserve"> were the main attractions </w:t>
      </w:r>
      <w:r w:rsidRPr="00043DFA">
        <w:rPr>
          <w:rStyle w:val="Emphasis"/>
          <w:highlight w:val="yellow"/>
        </w:rPr>
        <w:t>Africa offered</w:t>
      </w:r>
      <w:r w:rsidRPr="00660BFD">
        <w:rPr>
          <w:rStyle w:val="Emphasis"/>
        </w:rPr>
        <w:t xml:space="preserve"> to an increasingly technologized west</w:t>
      </w:r>
      <w:r w:rsidRPr="00225CBE">
        <w:rPr>
          <w:sz w:val="12"/>
        </w:rPr>
        <w:t xml:space="preserve">. In this regard, Du Bois’s singled out </w:t>
      </w:r>
      <w:r w:rsidRPr="00043DFA">
        <w:rPr>
          <w:rStyle w:val="Emphasis"/>
          <w:highlight w:val="yellow"/>
        </w:rPr>
        <w:t>Germany</w:t>
      </w:r>
      <w:r w:rsidRPr="00225CBE">
        <w:rPr>
          <w:sz w:val="12"/>
        </w:rPr>
        <w:t xml:space="preserve">, whose </w:t>
      </w:r>
      <w:r w:rsidRPr="00043DFA">
        <w:rPr>
          <w:b/>
          <w:bCs/>
          <w:highlight w:val="yellow"/>
          <w:u w:val="single"/>
        </w:rPr>
        <w:t>demand for raw materials</w:t>
      </w:r>
      <w:r w:rsidRPr="00660BFD">
        <w:rPr>
          <w:u w:val="single"/>
        </w:rPr>
        <w:t xml:space="preserve"> such as “vegetable oils, fibres and foods </w:t>
      </w:r>
      <w:r w:rsidRPr="00043DFA">
        <w:rPr>
          <w:rStyle w:val="Emphasis"/>
          <w:highlight w:val="yellow"/>
        </w:rPr>
        <w:t>from Africa</w:t>
      </w:r>
      <w:r w:rsidRPr="00660BFD">
        <w:rPr>
          <w:u w:val="single"/>
        </w:rPr>
        <w:t xml:space="preserve"> in equal terms,” he argued, </w:t>
      </w:r>
      <w:r w:rsidRPr="00043DFA">
        <w:rPr>
          <w:rStyle w:val="Emphasis"/>
          <w:highlight w:val="yellow"/>
        </w:rPr>
        <w:t>became its main motivation to enter the First World Wa</w:t>
      </w:r>
      <w:r w:rsidRPr="00660BFD">
        <w:rPr>
          <w:rStyle w:val="Emphasis"/>
        </w:rPr>
        <w:t>r</w:t>
      </w:r>
      <w:r w:rsidRPr="00225CBE">
        <w:rPr>
          <w:sz w:val="12"/>
        </w:rPr>
        <w:t>.51</w:t>
      </w:r>
    </w:p>
    <w:p w14:paraId="537A1EDE" w14:textId="77777777" w:rsidR="003D39E9" w:rsidRPr="00225CBE" w:rsidRDefault="003D39E9" w:rsidP="003D39E9">
      <w:pPr>
        <w:rPr>
          <w:sz w:val="12"/>
        </w:rPr>
      </w:pPr>
      <w:r w:rsidRPr="00225CBE">
        <w:rPr>
          <w:sz w:val="12"/>
        </w:rPr>
        <w:tab/>
      </w:r>
      <w:r w:rsidRPr="00225CBE">
        <w:rPr>
          <w:u w:val="single"/>
        </w:rPr>
        <w:t xml:space="preserve">The geographical </w:t>
      </w:r>
      <w:r w:rsidRPr="00043DFA">
        <w:rPr>
          <w:rStyle w:val="Emphasis"/>
          <w:highlight w:val="yellow"/>
        </w:rPr>
        <w:t>spread of imperialism</w:t>
      </w:r>
      <w:r w:rsidRPr="00225CBE">
        <w:rPr>
          <w:u w:val="single"/>
        </w:rPr>
        <w:t xml:space="preserve"> and the </w:t>
      </w:r>
      <w:r w:rsidRPr="00225CBE">
        <w:rPr>
          <w:rStyle w:val="Emphasis"/>
        </w:rPr>
        <w:t>appropriation of land and labor abroad</w:t>
      </w:r>
      <w:r w:rsidRPr="00225CBE">
        <w:rPr>
          <w:u w:val="single"/>
        </w:rPr>
        <w:t xml:space="preserve"> </w:t>
      </w:r>
      <w:r w:rsidRPr="00043DFA">
        <w:rPr>
          <w:highlight w:val="yellow"/>
          <w:u w:val="single"/>
        </w:rPr>
        <w:t>was</w:t>
      </w:r>
      <w:r w:rsidRPr="00225CBE">
        <w:rPr>
          <w:u w:val="single"/>
        </w:rPr>
        <w:t xml:space="preserve"> itself </w:t>
      </w:r>
      <w:r w:rsidRPr="00043DFA">
        <w:rPr>
          <w:rStyle w:val="Emphasis"/>
          <w:highlight w:val="yellow"/>
        </w:rPr>
        <w:t>the result of tech</w:t>
      </w:r>
      <w:r w:rsidRPr="00225CBE">
        <w:rPr>
          <w:rStyle w:val="Emphasis"/>
        </w:rPr>
        <w:t xml:space="preserve">nological </w:t>
      </w:r>
      <w:r w:rsidRPr="00043DFA">
        <w:rPr>
          <w:rStyle w:val="Emphasis"/>
          <w:highlight w:val="yellow"/>
        </w:rPr>
        <w:t>change</w:t>
      </w:r>
      <w:r w:rsidRPr="00225CBE">
        <w:rPr>
          <w:sz w:val="12"/>
        </w:rPr>
        <w:t xml:space="preserve">. </w:t>
      </w:r>
      <w:r w:rsidRPr="00225CBE">
        <w:rPr>
          <w:u w:val="single"/>
        </w:rPr>
        <w:t xml:space="preserve">The introduction and expansion of </w:t>
      </w:r>
      <w:r w:rsidRPr="00225CBE">
        <w:rPr>
          <w:rStyle w:val="Emphasis"/>
        </w:rPr>
        <w:t>machinery</w:t>
      </w:r>
      <w:r w:rsidRPr="00225CBE">
        <w:rPr>
          <w:u w:val="single"/>
        </w:rPr>
        <w:t xml:space="preserve"> and the relative </w:t>
      </w:r>
      <w:r w:rsidRPr="00043DFA">
        <w:rPr>
          <w:rStyle w:val="Emphasis"/>
          <w:highlight w:val="yellow"/>
        </w:rPr>
        <w:t>exhaustion of natural resources</w:t>
      </w:r>
      <w:r w:rsidRPr="00225CBE">
        <w:rPr>
          <w:rStyle w:val="Emphasis"/>
        </w:rPr>
        <w:t xml:space="preserve"> in Europe</w:t>
      </w:r>
      <w:r w:rsidRPr="00225CBE">
        <w:rPr>
          <w:u w:val="single"/>
        </w:rPr>
        <w:t xml:space="preserve">, as well as the limited domestic demand for products, </w:t>
      </w:r>
      <w:r w:rsidRPr="00043DFA">
        <w:rPr>
          <w:rStyle w:val="Emphasis"/>
          <w:highlight w:val="yellow"/>
        </w:rPr>
        <w:t>started to confine</w:t>
      </w:r>
      <w:r w:rsidRPr="00225CBE">
        <w:rPr>
          <w:rStyle w:val="Emphasis"/>
        </w:rPr>
        <w:t xml:space="preserve"> the </w:t>
      </w:r>
      <w:r w:rsidRPr="00043DFA">
        <w:rPr>
          <w:rStyle w:val="Emphasis"/>
          <w:highlight w:val="yellow"/>
        </w:rPr>
        <w:t>growth</w:t>
      </w:r>
      <w:r w:rsidRPr="00225CBE">
        <w:rPr>
          <w:rStyle w:val="Emphasis"/>
        </w:rPr>
        <w:t xml:space="preserve"> of “large-scale industry.”</w:t>
      </w:r>
      <w:r w:rsidRPr="00225CBE">
        <w:rPr>
          <w:sz w:val="12"/>
        </w:rPr>
        <w:t xml:space="preserve">52 These barriers were and </w:t>
      </w:r>
      <w:r w:rsidRPr="00225CBE">
        <w:rPr>
          <w:u w:val="single"/>
        </w:rPr>
        <w:t>are eliminated by</w:t>
      </w:r>
      <w:r w:rsidRPr="00225CBE">
        <w:rPr>
          <w:sz w:val="12"/>
        </w:rPr>
        <w:t xml:space="preserve"> developing and deploying technology to overcome natural limitations and by </w:t>
      </w:r>
      <w:r w:rsidRPr="00225CBE">
        <w:rPr>
          <w:u w:val="single"/>
        </w:rPr>
        <w:t>conscripting the subjects and lands of the colonial world, where natives and settlers alike labor in “fields for the production of [Europe’s] raw materials</w:t>
      </w:r>
      <w:r w:rsidRPr="00225CBE">
        <w:rPr>
          <w:sz w:val="12"/>
        </w:rPr>
        <w:t>,” whose supply is also increased by technology (e.g., cotton and the cotton gin).53</w:t>
      </w:r>
    </w:p>
    <w:p w14:paraId="0EFF18DF" w14:textId="77777777" w:rsidR="003D39E9" w:rsidRPr="00225CBE" w:rsidRDefault="003D39E9" w:rsidP="003D39E9">
      <w:pPr>
        <w:rPr>
          <w:sz w:val="12"/>
        </w:rPr>
      </w:pPr>
      <w:r w:rsidRPr="00225CBE">
        <w:rPr>
          <w:sz w:val="12"/>
        </w:rPr>
        <w:tab/>
      </w:r>
      <w:r w:rsidRPr="00225CBE">
        <w:rPr>
          <w:u w:val="single"/>
        </w:rPr>
        <w:t>The rift</w:t>
      </w:r>
      <w:r w:rsidRPr="00225CBE">
        <w:rPr>
          <w:sz w:val="12"/>
        </w:rPr>
        <w:t xml:space="preserve"> in the regenerative metabolism of nature, then, is magnified by a technology-enabled temporal rift between natural time and capital’s time, that </w:t>
      </w:r>
      <w:r w:rsidRPr="00225CBE">
        <w:rPr>
          <w:u w:val="single"/>
        </w:rPr>
        <w:t>is</w:t>
      </w:r>
      <w:r w:rsidRPr="00225CBE">
        <w:rPr>
          <w:sz w:val="12"/>
        </w:rPr>
        <w:t xml:space="preserve">, </w:t>
      </w:r>
      <w:r w:rsidRPr="00225CBE">
        <w:rPr>
          <w:u w:val="single"/>
        </w:rPr>
        <w:t xml:space="preserve">the </w:t>
      </w:r>
      <w:r w:rsidRPr="00225CBE">
        <w:rPr>
          <w:rStyle w:val="Emphasis"/>
        </w:rPr>
        <w:t>inability</w:t>
      </w:r>
      <w:r w:rsidRPr="00225CBE">
        <w:rPr>
          <w:u w:val="single"/>
        </w:rPr>
        <w:t xml:space="preserve"> of </w:t>
      </w:r>
      <w:r w:rsidRPr="00225CBE">
        <w:rPr>
          <w:b/>
          <w:bCs/>
          <w:u w:val="single"/>
        </w:rPr>
        <w:t>natural processes</w:t>
      </w:r>
      <w:r w:rsidRPr="00225CBE">
        <w:rPr>
          <w:u w:val="single"/>
        </w:rPr>
        <w:t xml:space="preserve"> of </w:t>
      </w:r>
      <w:r w:rsidRPr="00225CBE">
        <w:rPr>
          <w:rStyle w:val="Emphasis"/>
        </w:rPr>
        <w:t>soil renewal</w:t>
      </w:r>
      <w:r w:rsidRPr="00225CBE">
        <w:rPr>
          <w:u w:val="single"/>
        </w:rPr>
        <w:t xml:space="preserve"> and </w:t>
      </w:r>
      <w:r w:rsidRPr="00225CBE">
        <w:rPr>
          <w:rStyle w:val="Emphasis"/>
        </w:rPr>
        <w:t>forest culture to keep up</w:t>
      </w:r>
      <w:r w:rsidRPr="00225CBE">
        <w:rPr>
          <w:sz w:val="12"/>
        </w:rPr>
        <w:t xml:space="preserve"> with the continuous acceleration of capitalism’s turnover time.54 The geographic division of labor between town and country, first, and then between Europe and the rest of the world adds a spatial dimension to this rift, because the soil’s nutrients are transported away from the countryside, or even the countries of origin, preventing the natural cycle of regeneration that otherwise returns nutrients to the soil.55 It is important to note the twofold work of technology in creating the temporal and spatial rifts in nature’s metabolism, respectively. First, </w:t>
      </w:r>
      <w:r w:rsidRPr="00043DFA">
        <w:rPr>
          <w:rStyle w:val="Emphasis"/>
          <w:highlight w:val="yellow"/>
        </w:rPr>
        <w:t>tech</w:t>
      </w:r>
      <w:r w:rsidRPr="00225CBE">
        <w:rPr>
          <w:rStyle w:val="Emphasis"/>
        </w:rPr>
        <w:t xml:space="preserve">nological </w:t>
      </w:r>
      <w:r w:rsidRPr="00043DFA">
        <w:rPr>
          <w:rStyle w:val="Emphasis"/>
          <w:highlight w:val="yellow"/>
        </w:rPr>
        <w:t>advancement</w:t>
      </w:r>
      <w:r w:rsidRPr="00043DFA">
        <w:rPr>
          <w:highlight w:val="yellow"/>
          <w:u w:val="single"/>
        </w:rPr>
        <w:t xml:space="preserve"> shifts the</w:t>
      </w:r>
      <w:r w:rsidRPr="00225CBE">
        <w:rPr>
          <w:u w:val="single"/>
        </w:rPr>
        <w:t xml:space="preserve"> production and </w:t>
      </w:r>
      <w:r w:rsidRPr="00043DFA">
        <w:rPr>
          <w:rStyle w:val="Emphasis"/>
          <w:highlight w:val="yellow"/>
        </w:rPr>
        <w:t>labor profile</w:t>
      </w:r>
      <w:r w:rsidRPr="00225CBE">
        <w:rPr>
          <w:sz w:val="12"/>
        </w:rPr>
        <w:t xml:space="preserve"> of European countries </w:t>
      </w:r>
      <w:r w:rsidRPr="00043DFA">
        <w:rPr>
          <w:highlight w:val="yellow"/>
          <w:u w:val="single"/>
        </w:rPr>
        <w:t xml:space="preserve">toward </w:t>
      </w:r>
      <w:r w:rsidRPr="00043DFA">
        <w:rPr>
          <w:rStyle w:val="Emphasis"/>
          <w:highlight w:val="yellow"/>
        </w:rPr>
        <w:t>manufacturing</w:t>
      </w:r>
      <w:r w:rsidRPr="00043DFA">
        <w:rPr>
          <w:highlight w:val="yellow"/>
          <w:u w:val="single"/>
        </w:rPr>
        <w:t>, requiring</w:t>
      </w:r>
      <w:r w:rsidRPr="00225CBE">
        <w:rPr>
          <w:sz w:val="12"/>
        </w:rPr>
        <w:t xml:space="preserve"> industry and </w:t>
      </w:r>
      <w:r w:rsidRPr="00043DFA">
        <w:rPr>
          <w:rStyle w:val="Emphasis"/>
          <w:highlight w:val="yellow"/>
        </w:rPr>
        <w:t>workers</w:t>
      </w:r>
      <w:r w:rsidRPr="00043DFA">
        <w:rPr>
          <w:highlight w:val="yellow"/>
          <w:u w:val="single"/>
        </w:rPr>
        <w:t xml:space="preserve"> to be </w:t>
      </w:r>
      <w:r w:rsidRPr="00043DFA">
        <w:rPr>
          <w:b/>
          <w:bCs/>
          <w:highlight w:val="yellow"/>
          <w:u w:val="single"/>
        </w:rPr>
        <w:t>supplied</w:t>
      </w:r>
      <w:r w:rsidRPr="00043DFA">
        <w:rPr>
          <w:highlight w:val="yellow"/>
          <w:u w:val="single"/>
        </w:rPr>
        <w:t xml:space="preserve"> with </w:t>
      </w:r>
      <w:r w:rsidRPr="00043DFA">
        <w:rPr>
          <w:rStyle w:val="Emphasis"/>
          <w:highlight w:val="yellow"/>
        </w:rPr>
        <w:t>raw materials</w:t>
      </w:r>
      <w:r w:rsidRPr="00043DFA">
        <w:rPr>
          <w:highlight w:val="yellow"/>
          <w:u w:val="single"/>
        </w:rPr>
        <w:t xml:space="preserve"> and </w:t>
      </w:r>
      <w:r w:rsidRPr="00043DFA">
        <w:rPr>
          <w:rStyle w:val="Emphasis"/>
          <w:highlight w:val="yellow"/>
        </w:rPr>
        <w:t>nourishment</w:t>
      </w:r>
      <w:r w:rsidRPr="00225CBE">
        <w:rPr>
          <w:u w:val="single"/>
        </w:rPr>
        <w:t>,</w:t>
      </w:r>
      <w:r w:rsidRPr="00225CBE">
        <w:rPr>
          <w:sz w:val="12"/>
        </w:rPr>
        <w:t xml:space="preserve"> respectively, </w:t>
      </w:r>
      <w:r w:rsidRPr="00043DFA">
        <w:rPr>
          <w:highlight w:val="yellow"/>
          <w:u w:val="single"/>
        </w:rPr>
        <w:t xml:space="preserve">that </w:t>
      </w:r>
      <w:r w:rsidRPr="00043DFA">
        <w:rPr>
          <w:b/>
          <w:bCs/>
          <w:highlight w:val="yellow"/>
          <w:u w:val="single"/>
        </w:rPr>
        <w:t>depend on</w:t>
      </w:r>
      <w:r w:rsidRPr="00225CBE">
        <w:rPr>
          <w:u w:val="single"/>
        </w:rPr>
        <w:t xml:space="preserve"> the </w:t>
      </w:r>
      <w:r w:rsidRPr="00225CBE">
        <w:rPr>
          <w:rStyle w:val="Emphasis"/>
        </w:rPr>
        <w:t xml:space="preserve">conscription of </w:t>
      </w:r>
      <w:r w:rsidRPr="00043DFA">
        <w:rPr>
          <w:rStyle w:val="Emphasis"/>
          <w:highlight w:val="yellow"/>
        </w:rPr>
        <w:t>racialized labor</w:t>
      </w:r>
      <w:r w:rsidRPr="00225CBE">
        <w:rPr>
          <w:u w:val="single"/>
        </w:rPr>
        <w:t xml:space="preserve"> and nature from </w:t>
      </w:r>
      <w:r w:rsidRPr="00225CBE">
        <w:rPr>
          <w:b/>
          <w:bCs/>
          <w:u w:val="single"/>
        </w:rPr>
        <w:t>abroad</w:t>
      </w:r>
      <w:r w:rsidRPr="00225CBE">
        <w:rPr>
          <w:sz w:val="12"/>
        </w:rPr>
        <w:t>. Second, by developing scientific tools to overcome the limits to accumulation set by nature (through the cotton gin, fertilizers, and industrial modes of cattle raising and feeding, among other technological fixes), technology accelerates the pace at which capitalist production and accumulation demand foreign raw materials and the labor that can extract them.</w:t>
      </w:r>
    </w:p>
    <w:p w14:paraId="6B69DDE7" w14:textId="77777777" w:rsidR="003D39E9" w:rsidRPr="00225CBE" w:rsidRDefault="003D39E9" w:rsidP="003D39E9">
      <w:pPr>
        <w:rPr>
          <w:u w:val="single"/>
        </w:rPr>
      </w:pPr>
      <w:r w:rsidRPr="00225CBE">
        <w:rPr>
          <w:sz w:val="12"/>
        </w:rPr>
        <w:tab/>
        <w:t xml:space="preserve">The increasingly tight mapping of technology onto Europe and of nature onto the periphery creates the conditions of possibility for Europeans’ estrangement from nature as an essential component of their well-being and a disavowal of responsibility for the destructive effects of the extraction of raw materials, whose speed is magnified by technology. </w:t>
      </w:r>
      <w:r w:rsidRPr="00225CBE">
        <w:rPr>
          <w:u w:val="single"/>
        </w:rPr>
        <w:t>Racial hierarchy magnifies this</w:t>
      </w:r>
      <w:r w:rsidRPr="00225CBE">
        <w:rPr>
          <w:sz w:val="12"/>
        </w:rPr>
        <w:t xml:space="preserve"> estrangement, moreover, fastening the identification between whiteness and technology. The </w:t>
      </w:r>
      <w:r w:rsidRPr="00225CBE">
        <w:rPr>
          <w:u w:val="single"/>
        </w:rPr>
        <w:t>accumulation of wealth by the metropole</w:t>
      </w:r>
      <w:r w:rsidRPr="00225CBE">
        <w:rPr>
          <w:sz w:val="12"/>
        </w:rPr>
        <w:t xml:space="preserve">, however, is not due to technology, </w:t>
      </w:r>
      <w:r w:rsidRPr="00225CBE">
        <w:rPr>
          <w:u w:val="single"/>
        </w:rPr>
        <w:t>as Du Bois makes clear:</w:t>
      </w:r>
    </w:p>
    <w:p w14:paraId="5772DE47" w14:textId="77777777" w:rsidR="003D39E9" w:rsidRPr="00225CBE" w:rsidRDefault="003D39E9" w:rsidP="003D39E9">
      <w:pPr>
        <w:rPr>
          <w:sz w:val="12"/>
        </w:rPr>
      </w:pPr>
      <w:r w:rsidRPr="00043DFA">
        <w:rPr>
          <w:rStyle w:val="Emphasis"/>
          <w:highlight w:val="yellow"/>
        </w:rPr>
        <w:t>Coal</w:t>
      </w:r>
      <w:r w:rsidRPr="00043DFA">
        <w:rPr>
          <w:highlight w:val="yellow"/>
          <w:u w:val="single"/>
        </w:rPr>
        <w:t xml:space="preserve"> gave </w:t>
      </w:r>
      <w:r w:rsidRPr="00043DFA">
        <w:rPr>
          <w:rStyle w:val="Emphasis"/>
          <w:highlight w:val="yellow"/>
        </w:rPr>
        <w:t>England</w:t>
      </w:r>
      <w:r w:rsidRPr="00225CBE">
        <w:rPr>
          <w:sz w:val="12"/>
        </w:rPr>
        <w:t xml:space="preserve"> during the nineteenth century </w:t>
      </w:r>
      <w:r w:rsidRPr="00043DFA">
        <w:rPr>
          <w:highlight w:val="yellow"/>
          <w:u w:val="single"/>
        </w:rPr>
        <w:t>an</w:t>
      </w:r>
      <w:r w:rsidRPr="00225CBE">
        <w:rPr>
          <w:u w:val="single"/>
        </w:rPr>
        <w:t xml:space="preserve"> immense </w:t>
      </w:r>
      <w:r w:rsidRPr="00225CBE">
        <w:rPr>
          <w:rStyle w:val="Emphasis"/>
        </w:rPr>
        <w:t xml:space="preserve">industrial </w:t>
      </w:r>
      <w:r w:rsidRPr="00043DFA">
        <w:rPr>
          <w:rStyle w:val="Emphasis"/>
          <w:highlight w:val="yellow"/>
        </w:rPr>
        <w:t>advantage</w:t>
      </w:r>
      <w:r w:rsidRPr="00225CBE">
        <w:rPr>
          <w:sz w:val="12"/>
        </w:rPr>
        <w:t xml:space="preserve">. </w:t>
      </w:r>
      <w:r w:rsidRPr="00225CBE">
        <w:rPr>
          <w:u w:val="single"/>
        </w:rPr>
        <w:t xml:space="preserve">She trained </w:t>
      </w:r>
      <w:r w:rsidRPr="00043DFA">
        <w:rPr>
          <w:highlight w:val="yellow"/>
          <w:u w:val="single"/>
        </w:rPr>
        <w:t xml:space="preserve">her </w:t>
      </w:r>
      <w:r w:rsidRPr="00043DFA">
        <w:rPr>
          <w:rStyle w:val="Emphasis"/>
          <w:highlight w:val="yellow"/>
        </w:rPr>
        <w:t>working classes</w:t>
      </w:r>
      <w:r w:rsidRPr="00225CBE">
        <w:rPr>
          <w:u w:val="single"/>
        </w:rPr>
        <w:t xml:space="preserve"> and </w:t>
      </w:r>
      <w:r w:rsidRPr="00043DFA">
        <w:rPr>
          <w:b/>
          <w:bCs/>
          <w:highlight w:val="yellow"/>
          <w:u w:val="single"/>
        </w:rPr>
        <w:t>became</w:t>
      </w:r>
      <w:r w:rsidRPr="00043DFA">
        <w:rPr>
          <w:highlight w:val="yellow"/>
          <w:u w:val="single"/>
        </w:rPr>
        <w:t xml:space="preserve"> a </w:t>
      </w:r>
      <w:r w:rsidRPr="00043DFA">
        <w:rPr>
          <w:rStyle w:val="Emphasis"/>
          <w:highlight w:val="yellow"/>
        </w:rPr>
        <w:t>manufacturer</w:t>
      </w:r>
      <w:r w:rsidRPr="00043DFA">
        <w:rPr>
          <w:highlight w:val="yellow"/>
          <w:u w:val="single"/>
        </w:rPr>
        <w:t xml:space="preserve"> of</w:t>
      </w:r>
      <w:r w:rsidRPr="00225CBE">
        <w:rPr>
          <w:u w:val="single"/>
        </w:rPr>
        <w:t xml:space="preserve"> </w:t>
      </w:r>
      <w:r w:rsidRPr="00225CBE">
        <w:rPr>
          <w:rStyle w:val="Emphasis"/>
        </w:rPr>
        <w:t>iron</w:t>
      </w:r>
      <w:r w:rsidRPr="00225CBE">
        <w:rPr>
          <w:u w:val="single"/>
        </w:rPr>
        <w:t xml:space="preserve">, </w:t>
      </w:r>
      <w:r w:rsidRPr="00225CBE">
        <w:rPr>
          <w:rStyle w:val="Emphasis"/>
        </w:rPr>
        <w:t>steel</w:t>
      </w:r>
      <w:r w:rsidRPr="00225CBE">
        <w:rPr>
          <w:u w:val="single"/>
        </w:rPr>
        <w:t xml:space="preserve">, </w:t>
      </w:r>
      <w:r w:rsidRPr="00225CBE">
        <w:rPr>
          <w:rStyle w:val="Emphasis"/>
        </w:rPr>
        <w:t>cotton</w:t>
      </w:r>
      <w:r w:rsidRPr="00225CBE">
        <w:rPr>
          <w:u w:val="single"/>
        </w:rPr>
        <w:t xml:space="preserve"> and woolen goods and other </w:t>
      </w:r>
      <w:r w:rsidRPr="00043DFA">
        <w:rPr>
          <w:rStyle w:val="Emphasis"/>
          <w:highlight w:val="yellow"/>
        </w:rPr>
        <w:t>commodities</w:t>
      </w:r>
      <w:r w:rsidRPr="00225CBE">
        <w:rPr>
          <w:u w:val="single"/>
        </w:rPr>
        <w:t xml:space="preserve"> on a world scale.</w:t>
      </w:r>
      <w:r w:rsidRPr="00225CBE">
        <w:rPr>
          <w:sz w:val="12"/>
        </w:rPr>
        <w:t xml:space="preserve"> She sold these all over the world to pay for the food and raw material which she imported. </w:t>
      </w:r>
      <w:r w:rsidRPr="00225CBE">
        <w:rPr>
          <w:u w:val="single"/>
        </w:rPr>
        <w:t xml:space="preserve">But </w:t>
      </w:r>
      <w:r w:rsidRPr="00043DFA">
        <w:rPr>
          <w:rStyle w:val="Emphasis"/>
          <w:highlight w:val="yellow"/>
        </w:rPr>
        <w:t>imports were cheap</w:t>
      </w:r>
      <w:r w:rsidRPr="00225CBE">
        <w:rPr>
          <w:u w:val="single"/>
        </w:rPr>
        <w:t xml:space="preserve">, because they were raised largely </w:t>
      </w:r>
      <w:r w:rsidRPr="00043DFA">
        <w:rPr>
          <w:highlight w:val="yellow"/>
          <w:u w:val="single"/>
        </w:rPr>
        <w:t>by</w:t>
      </w:r>
      <w:r w:rsidRPr="00225CBE">
        <w:rPr>
          <w:u w:val="single"/>
        </w:rPr>
        <w:t xml:space="preserve"> </w:t>
      </w:r>
      <w:r w:rsidRPr="00225CBE">
        <w:rPr>
          <w:sz w:val="12"/>
        </w:rPr>
        <w:t xml:space="preserve">primitive, undeveloped </w:t>
      </w:r>
      <w:r w:rsidRPr="00043DFA">
        <w:rPr>
          <w:b/>
          <w:bCs/>
          <w:highlight w:val="yellow"/>
          <w:u w:val="single"/>
        </w:rPr>
        <w:t>countries</w:t>
      </w:r>
      <w:r w:rsidRPr="00043DFA">
        <w:rPr>
          <w:highlight w:val="yellow"/>
          <w:u w:val="single"/>
        </w:rPr>
        <w:t>, with</w:t>
      </w:r>
      <w:r w:rsidRPr="00225CBE">
        <w:rPr>
          <w:u w:val="single"/>
        </w:rPr>
        <w:t xml:space="preserve"> </w:t>
      </w:r>
      <w:r w:rsidRPr="00043DFA">
        <w:rPr>
          <w:rStyle w:val="Emphasis"/>
          <w:highlight w:val="yellow"/>
        </w:rPr>
        <w:t>low wages</w:t>
      </w:r>
      <w:r w:rsidRPr="00043DFA">
        <w:rPr>
          <w:highlight w:val="yellow"/>
          <w:u w:val="single"/>
        </w:rPr>
        <w:t xml:space="preserve"> and </w:t>
      </w:r>
      <w:r w:rsidRPr="00043DFA">
        <w:rPr>
          <w:rStyle w:val="Emphasis"/>
          <w:highlight w:val="yellow"/>
        </w:rPr>
        <w:t>slave labor</w:t>
      </w:r>
      <w:r w:rsidRPr="00225CBE">
        <w:rPr>
          <w:u w:val="single"/>
        </w:rPr>
        <w:t xml:space="preserve">; and goods were dear because </w:t>
      </w:r>
      <w:r w:rsidRPr="00043DFA">
        <w:rPr>
          <w:rStyle w:val="Emphasis"/>
          <w:highlight w:val="yellow"/>
        </w:rPr>
        <w:t>England set the price</w:t>
      </w:r>
      <w:r w:rsidRPr="00225CBE">
        <w:rPr>
          <w:u w:val="single"/>
        </w:rPr>
        <w:t xml:space="preserve"> according to her skill and </w:t>
      </w:r>
      <w:r w:rsidRPr="00225CBE">
        <w:rPr>
          <w:b/>
          <w:bCs/>
          <w:u w:val="single"/>
        </w:rPr>
        <w:t>wants</w:t>
      </w:r>
      <w:r w:rsidRPr="00225CBE">
        <w:rPr>
          <w:u w:val="single"/>
        </w:rPr>
        <w:t xml:space="preserve">, and </w:t>
      </w:r>
      <w:r w:rsidRPr="00043DFA">
        <w:rPr>
          <w:rStyle w:val="Emphasis"/>
          <w:highlight w:val="yellow"/>
        </w:rPr>
        <w:t>she wanted wealth</w:t>
      </w:r>
      <w:r w:rsidRPr="00225CBE">
        <w:rPr>
          <w:rStyle w:val="Emphasis"/>
        </w:rPr>
        <w:t xml:space="preserve"> and leisure</w:t>
      </w:r>
      <w:r w:rsidRPr="00225CBE">
        <w:rPr>
          <w:sz w:val="12"/>
        </w:rPr>
        <w:t>.56</w:t>
      </w:r>
    </w:p>
    <w:p w14:paraId="6CC63144" w14:textId="77777777" w:rsidR="003D39E9" w:rsidRPr="00E030A9" w:rsidRDefault="003D39E9" w:rsidP="003D39E9">
      <w:pPr>
        <w:rPr>
          <w:sz w:val="6"/>
          <w:szCs w:val="6"/>
        </w:rPr>
      </w:pPr>
      <w:r w:rsidRPr="00E030A9">
        <w:rPr>
          <w:sz w:val="8"/>
          <w:szCs w:val="8"/>
        </w:rPr>
        <w:tab/>
      </w:r>
      <w:r w:rsidRPr="00E030A9">
        <w:rPr>
          <w:sz w:val="6"/>
          <w:szCs w:val="6"/>
        </w:rPr>
        <w:t>England accumulated wealth through, first, an advantage built upon a natural resource: coal.57 This advantage (in industry and warfare) made possible colonial domination which allowed for “low wages and slave labor,” which depended, in turn, on political dominion, that is, the control of supply and the arbitrary setting of prices of manufactured goods to fulfill England’s normative account of the good society, one that catered to wealth and leisure for the privileged. Du Bois finds this reactionary program still active in “sinister” 1940s narratives about Africa in the United States, which emphasize “‘free access to raw materials’ and partitioning of Africa among white owner nations” without explanation to natives.58 Here the lack of concern for natives, which opens the way for capitalist accumulation, depends on the successful construction of racial hierarchy – that is, racialization – meaning that as capital is accumulated, so is whiteness and its other.59 In this sense, imperialism is a “race-making project.”60 To the extent that this structure depends on any particular “skill,” it is the skillful application of violence, which facilitates the monopoly of “finance, capital and technique” that allows imperial countries to set wages and prices, which Du Bois contrasts to the wiser program of making property common and educating “all classes and nations in modern technique.”61</w:t>
      </w:r>
    </w:p>
    <w:p w14:paraId="0A5CF7FD" w14:textId="77777777" w:rsidR="003D39E9" w:rsidRPr="00E030A9" w:rsidRDefault="003D39E9" w:rsidP="003D39E9">
      <w:pPr>
        <w:rPr>
          <w:sz w:val="6"/>
          <w:szCs w:val="6"/>
        </w:rPr>
      </w:pPr>
      <w:r w:rsidRPr="00E030A9">
        <w:rPr>
          <w:sz w:val="6"/>
          <w:szCs w:val="6"/>
        </w:rPr>
        <w:tab/>
        <w:t>With this framework in mind, it is possible to re-read the extreme violence of imperialism as having to do with the geographic partition of the world and the organization of human mobility with the goal of accomplishing the right combination of labor and nature to maximize profit unhindered by moral qualms and local political projects, which would have continued or emerged in the absence of hierarchical racial ideologies and colonial political control, respectively. Racial ideologies, in Du Bois’s terms, were designed to “ease [the] consciences and increase [the] incomes” of those who championed them.62 Thus, the slave trade was deemed an appropriate solution to solve the labor scarcity produced by the genocide and dispossession of Indigenous peoples in conquered lands in the American continent.63 Indentured servitude was seen as a similar solution after the abolition of slavery in the British Empire; this involved the transportation of Indian and Chinese labor to plantations, mines, and railroad-building sites to set up the transport of raw materials extracted from overseas. Throughout this period, European migrants circulated and settled around the nonEuropean world alongside these racialized groups but accessed vastly different conditions owing to their heterogeneous but nonetheless credible claim to whiteness (Chapter 2). The late nineteenthcentury “scramble for Africa,” yet again, secured control of both land and labor, this time in African territory.64 While Indian and Chinese indentured labor was transported to several regions of Africa, a host of other measures, including land enclosure, taxation, and force, was used to ensure that native African labor abandoned subsistence activities and made itself available to work the land, whose surface or undersoil would be exploited by colonial powers in monopolistic conditions.65</w:t>
      </w:r>
    </w:p>
    <w:p w14:paraId="2BA2692C" w14:textId="77777777" w:rsidR="003D39E9" w:rsidRPr="00E030A9" w:rsidRDefault="003D39E9" w:rsidP="003D39E9">
      <w:pPr>
        <w:rPr>
          <w:sz w:val="6"/>
          <w:szCs w:val="6"/>
        </w:rPr>
      </w:pPr>
      <w:r w:rsidRPr="00E030A9">
        <w:rPr>
          <w:sz w:val="6"/>
          <w:szCs w:val="6"/>
        </w:rPr>
        <w:tab/>
        <w:t>This means that the rift in the relationship between natives and land, through their forced conscription into the production of raw materials for the benefit of colonial powers, is central to the “irreparable rift” in the natural and social metabolism that Marx associates with the separation of nutrients from the soil and their transport “far beyond the bounds of a single country.”66 The rift, and the wealth produced thereby, does not result from technology, but from politics, that is, the coercion involved in the colonial control of nature and labor and the monopolistic conditions of both the extraction and sale of manufactures. This means that the project of African development, in combination with free trade considered during the brief interlude between abolition and territorial colonialism, could not possibly produce the drastic societal transformations required for accumulation.67 This explains the quick transition toward imperialism, with the support of abolitionists – who saw colonial power as necessary to stop the slave trade and abolish slavery – and English capital, which “saw that transporting material could be made to pay better than transporting black men.”68</w:t>
      </w:r>
    </w:p>
    <w:p w14:paraId="10A982AC" w14:textId="77777777" w:rsidR="003D39E9" w:rsidRPr="00E030A9" w:rsidRDefault="003D39E9" w:rsidP="003D39E9">
      <w:pPr>
        <w:ind w:firstLine="720"/>
        <w:rPr>
          <w:sz w:val="6"/>
          <w:szCs w:val="6"/>
        </w:rPr>
      </w:pPr>
      <w:r w:rsidRPr="00E030A9">
        <w:rPr>
          <w:sz w:val="6"/>
          <w:szCs w:val="6"/>
        </w:rPr>
        <w:t>Du Bois is keenly attentive to how nature and labor are jointly required to cheaply and quickly extract raw materials from the land and sell them dearly.69 Free trade on its own does not provide the needed societal control to expropriate the land, and land expropriation does not deliver rent without human labor, which must be tied to the land and forced to work beyond what is required to satisfy its own needs.70 The capture of both nature and racialized labor and their intensified exploitation creates a political rift that destroys local political projects, which would have otherwise kept these societies away from the pliant and accelerated provision of raw materials for European machinery. This political alienation, which serves to make nature available for western societies, moreover, coexists with the alienation from nature in the core, that is, the belief that that these societies have overcome their dependence on nature, a step facilitated by the mythical identification of whiteness with technology.</w:t>
      </w:r>
    </w:p>
    <w:p w14:paraId="5206B11D" w14:textId="77777777" w:rsidR="003D39E9" w:rsidRPr="00E030A9" w:rsidRDefault="003D39E9" w:rsidP="003D39E9">
      <w:pPr>
        <w:rPr>
          <w:sz w:val="6"/>
          <w:szCs w:val="6"/>
        </w:rPr>
      </w:pPr>
      <w:r w:rsidRPr="00E030A9">
        <w:rPr>
          <w:sz w:val="6"/>
          <w:szCs w:val="6"/>
        </w:rPr>
        <w:t>Soil, Sweat, and Status</w:t>
      </w:r>
    </w:p>
    <w:p w14:paraId="65C57AF4" w14:textId="77777777" w:rsidR="003D39E9" w:rsidRPr="00E030A9" w:rsidRDefault="003D39E9" w:rsidP="003D39E9">
      <w:pPr>
        <w:rPr>
          <w:sz w:val="6"/>
          <w:szCs w:val="6"/>
        </w:rPr>
      </w:pPr>
      <w:r w:rsidRPr="00E030A9">
        <w:rPr>
          <w:sz w:val="6"/>
          <w:szCs w:val="6"/>
        </w:rPr>
        <w:t>Du Bois’s insistence in putting nature at the center of his critique of imperialism counters the avowed separation between nature and a technologized modernity. This separation is accomplished through geographical spread and the racial division of labor domestically and worldwide proper of racial capitalism. Racial hierarchy, and the reification of wealth as a moral accomplishment that marks western civilization as separate from and superior to others, obscures the fact that the metropole remains intrinsically dependent on nature.</w:t>
      </w:r>
    </w:p>
    <w:p w14:paraId="640ABF2D" w14:textId="77777777" w:rsidR="003D39E9" w:rsidRPr="00E030A9" w:rsidRDefault="003D39E9" w:rsidP="003D39E9">
      <w:pPr>
        <w:rPr>
          <w:sz w:val="6"/>
          <w:szCs w:val="6"/>
        </w:rPr>
      </w:pPr>
      <w:r w:rsidRPr="00E030A9">
        <w:rPr>
          <w:sz w:val="6"/>
          <w:szCs w:val="6"/>
        </w:rPr>
        <w:tab/>
        <w:t>Central to Du Bois’s project of highlighting this dependence is his recasting of “humble work,” the manual toil performed in proximity with nature, as the core of “modern marvels,” in opposition to prevailing devalued accounts of this labor as dirty work fit only for racialized workers. Du Bois makes this argument in a series of columns in the New York Amsterdam News that counter the “economic illiteracy” that underlies the devaluation of manual labor. He proposes an “honest and intelligent” framework of property as a social creation to consider the value of work and wages.71 He acknowledges the diversity of tasks involved in production, noting that some work is of inestimable value, while the contribution of other forms of work is very small, only to turn upside down the common values assigned to each of the steps. Thus, the work he considers most valuable includes “mothers in a household,” employers in “science and geography,” and “most of the work of most artists.” He similarly asserts that some profitable work is evil, like stock market gambling on “land values … and much of the profit in the distribution of food and raw materials.”72 An elimination of the profit motive, he argues, would mean “more valuable work and work better paid.”73 Such a world would provide an alternative way of distributing “toil and wealth and enjoyment,” which, rather than apportioning labor as has long been the norm, would acknowledge that most “wealth, most well-being, depends on labor and sacrifice.”74 The products we enjoy, he argues, emerge from an intricate cooperative process, where engineers who plan the machines that are built out of metal depend both on the “miners [who] dug the metals,” the “teachers [who] taught the engineers,” and the laborers who raised food to feed those workers who “made the road bed” for the railways which transported these materials.75</w:t>
      </w:r>
    </w:p>
    <w:p w14:paraId="0B5507B4" w14:textId="77777777" w:rsidR="003D39E9" w:rsidRPr="00E030A9" w:rsidRDefault="003D39E9" w:rsidP="003D39E9">
      <w:pPr>
        <w:rPr>
          <w:sz w:val="6"/>
          <w:szCs w:val="6"/>
        </w:rPr>
      </w:pPr>
      <w:r w:rsidRPr="00E030A9">
        <w:rPr>
          <w:sz w:val="6"/>
          <w:szCs w:val="6"/>
        </w:rPr>
        <w:tab/>
        <w:t>The badly paid tasks within the production chain are seldom acknowledged, not because of manufacturing’s essential or self-sufficient character, but because racial prejudice organizes the vastly unequal distribution of wealth and care attached to different groups of laborers and variously located nature. Thus, although industry and the capitalist system were built “on the backs of Negro slaves,” and manual toil is inescapable for modern life and its marvels, manual labor is badly paid and disrespected and its contribution to modernity mostly ignored through its construction as backward and too close to nature.76 Here Du Bois re-politicizes wages, and, more generally, value, as a problem of political judgement within the economy.77 Rather than accepting the strict separation between economic and normative value judgments, he unveils the thick background social formations that determine economic value. By questioning the devaluation of manual labor and the disproportionate wealth that accrues to investors and highly skilled work, Du Bois reveals that economic determinations are always value-ridden, that there is no objective, rational rule that distributes resources. Instead, there is a political determination to elevate the judgment of a few, whose wealth and leisure depends on the domination of poorly remunerated workers and extracted natural resources from abroad, to the level of objective economic law.78</w:t>
      </w:r>
    </w:p>
    <w:p w14:paraId="58153C83" w14:textId="77777777" w:rsidR="003D39E9" w:rsidRPr="00E030A9" w:rsidRDefault="003D39E9" w:rsidP="003D39E9">
      <w:pPr>
        <w:rPr>
          <w:sz w:val="6"/>
          <w:szCs w:val="6"/>
        </w:rPr>
      </w:pPr>
      <w:r w:rsidRPr="00E030A9">
        <w:rPr>
          <w:sz w:val="6"/>
          <w:szCs w:val="6"/>
        </w:rPr>
        <w:tab/>
        <w:t>This account by Du Bois reverses the racist logic by showing that racism naturalizes the exploitation on nonwhite workers; he uncovers the performative contradiction of basing technological prowess and wealth on forced labor and nature while allocating these inputs the lowest value. Two distinct debates about the labor imports of nonwhite populations in South Africa and the United States, respectively, show the prevalence of this logic: the parallel work of acknowledgment and disavowal of the centrality to modern commerce needed to devalue work performed under strenuous conditions by racialized subjects and in close contact with nature.</w:t>
      </w:r>
    </w:p>
    <w:p w14:paraId="41BF494D" w14:textId="77777777" w:rsidR="003D39E9" w:rsidRPr="00E030A9" w:rsidRDefault="003D39E9" w:rsidP="003D39E9">
      <w:pPr>
        <w:rPr>
          <w:sz w:val="6"/>
          <w:szCs w:val="6"/>
        </w:rPr>
      </w:pPr>
      <w:r w:rsidRPr="00E030A9">
        <w:rPr>
          <w:sz w:val="6"/>
          <w:szCs w:val="6"/>
        </w:rPr>
        <w:tab/>
        <w:t>Documents from the colonial administration of post–Boer War South Africa record a variety of rationalizations of the differential ability of whites and nonwhites to perform different types of work. For example, an analysis of an unusual experiment with white labor in unskilled mining work claims that “white labourers cannot successfully compete with blacks in the lower fields of manual industry,” because their wages are simply uneconomical for particular jobs and that these laborers are anyway “unwilling to do more ‘dirty work’.”79 If mining in South Africa attempts to fill unskilled positions with white workers, the argument continues, “it would mean the cessation of profitable work in most of the mines of the Witwatersrand.”80 Reliance on white labor would mean leaving undone the most bodily strenuous activities that white workers refused to perform, such as the sorting of rocks and breaking rocks manually rather than by drilling.81 The need to limit “white labour to the performance of skilled work” traditionally associated with detachment from nature and the machinery-led processing of minerals follows from their “insuperable objection … to put forth his best endeavours as a wage earner by manual labour in the presence of a black man,” a trait common to the “southern States of America.”82 This racialized organization of labor is taken to be traditional custom in South Africa, where labor is strictly distributed between “the sphere of the white man and that … of the native,” to which Chinese imported labor is assimilated.83</w:t>
      </w:r>
    </w:p>
    <w:p w14:paraId="626BF566" w14:textId="77777777" w:rsidR="003D39E9" w:rsidRPr="00225CBE" w:rsidRDefault="003D39E9" w:rsidP="003D39E9">
      <w:pPr>
        <w:rPr>
          <w:sz w:val="12"/>
        </w:rPr>
      </w:pPr>
      <w:r w:rsidRPr="00225CBE">
        <w:rPr>
          <w:sz w:val="12"/>
        </w:rPr>
        <w:tab/>
        <w:t xml:space="preserve">The differential assignment of value and rewards is implicit in the economic impossibility of enlisting white labor, understood as neither affordable nor exploitable enough to fit the cost requirements of mining.84 This economic assessment presumes that racialized workers can be gotten for cheap, for “climatic and physical reasons.” The claim, moreover, is that </w:t>
      </w:r>
      <w:r w:rsidRPr="00043DFA">
        <w:rPr>
          <w:rStyle w:val="Emphasis"/>
          <w:highlight w:val="yellow"/>
        </w:rPr>
        <w:t>Chinese workers’</w:t>
      </w:r>
      <w:r w:rsidRPr="00225CBE">
        <w:rPr>
          <w:u w:val="single"/>
        </w:rPr>
        <w:t xml:space="preserve"> performance of the unskilled </w:t>
      </w:r>
      <w:r w:rsidRPr="00043DFA">
        <w:rPr>
          <w:highlight w:val="yellow"/>
          <w:u w:val="single"/>
        </w:rPr>
        <w:t>labor</w:t>
      </w:r>
      <w:r w:rsidRPr="00225CBE">
        <w:rPr>
          <w:u w:val="single"/>
        </w:rPr>
        <w:t xml:space="preserve"> “which white men could not do” </w:t>
      </w:r>
      <w:r w:rsidRPr="00043DFA">
        <w:rPr>
          <w:rStyle w:val="Emphasis"/>
          <w:highlight w:val="yellow"/>
        </w:rPr>
        <w:t>provides the</w:t>
      </w:r>
      <w:r w:rsidRPr="00E030A9">
        <w:rPr>
          <w:rStyle w:val="Emphasis"/>
        </w:rPr>
        <w:t xml:space="preserve"> “necessary </w:t>
      </w:r>
      <w:r w:rsidRPr="00043DFA">
        <w:rPr>
          <w:rStyle w:val="Emphasis"/>
          <w:highlight w:val="yellow"/>
        </w:rPr>
        <w:t>basis for white man’s</w:t>
      </w:r>
      <w:r w:rsidRPr="00E030A9">
        <w:rPr>
          <w:rStyle w:val="Emphasis"/>
        </w:rPr>
        <w:t xml:space="preserve"> labour – </w:t>
      </w:r>
      <w:r w:rsidRPr="00043DFA">
        <w:rPr>
          <w:rStyle w:val="Emphasis"/>
          <w:highlight w:val="yellow"/>
        </w:rPr>
        <w:t>skilled labour</w:t>
      </w:r>
      <w:r w:rsidRPr="00225CBE">
        <w:rPr>
          <w:sz w:val="12"/>
        </w:rPr>
        <w:t xml:space="preserve">.”85 Thus, racialized labor emerges as essential, the sine qua non of both white labor and – as noted later – commercial riches, a conclusion that is both in tension with and dependent on its economic devaluation and violent treatment. </w:t>
      </w:r>
      <w:r w:rsidRPr="00225CBE">
        <w:rPr>
          <w:u w:val="single"/>
        </w:rPr>
        <w:t xml:space="preserve">Such treatment is assured by minority rule over a native majority, which in turn </w:t>
      </w:r>
      <w:r w:rsidRPr="00043DFA">
        <w:rPr>
          <w:highlight w:val="yellow"/>
          <w:u w:val="single"/>
        </w:rPr>
        <w:t xml:space="preserve">requires </w:t>
      </w:r>
      <w:r w:rsidRPr="00043DFA">
        <w:rPr>
          <w:rStyle w:val="Emphasis"/>
          <w:highlight w:val="yellow"/>
        </w:rPr>
        <w:t>maintaining the status</w:t>
      </w:r>
      <w:r w:rsidRPr="00225CBE">
        <w:rPr>
          <w:u w:val="single"/>
        </w:rPr>
        <w:t xml:space="preserve"> and </w:t>
      </w:r>
      <w:r w:rsidRPr="00225CBE">
        <w:rPr>
          <w:b/>
          <w:bCs/>
          <w:u w:val="single"/>
        </w:rPr>
        <w:t>prestige</w:t>
      </w:r>
      <w:r w:rsidRPr="00225CBE">
        <w:rPr>
          <w:u w:val="single"/>
        </w:rPr>
        <w:t xml:space="preserve"> </w:t>
      </w:r>
      <w:r w:rsidRPr="00043DFA">
        <w:rPr>
          <w:highlight w:val="yellow"/>
          <w:u w:val="single"/>
        </w:rPr>
        <w:t xml:space="preserve">of </w:t>
      </w:r>
      <w:r w:rsidRPr="00043DFA">
        <w:rPr>
          <w:rStyle w:val="Emphasis"/>
          <w:highlight w:val="yellow"/>
        </w:rPr>
        <w:t>white workers</w:t>
      </w:r>
      <w:r w:rsidRPr="00225CBE">
        <w:rPr>
          <w:u w:val="single"/>
        </w:rPr>
        <w:t xml:space="preserve"> </w:t>
      </w:r>
      <w:r w:rsidRPr="00225CBE">
        <w:rPr>
          <w:sz w:val="12"/>
        </w:rPr>
        <w:t xml:space="preserve">in the eyes of African natives.86 Racism is a central mediating mechanism in a circular logic in which the priority of accumulation requires the construction of a population at once endowed with hyper-resistant bodies and the ability to live at or below subsistence levels to get production off the ground. </w:t>
      </w:r>
      <w:r w:rsidRPr="00225CBE">
        <w:rPr>
          <w:u w:val="single"/>
        </w:rPr>
        <w:t>The</w:t>
      </w:r>
      <w:r w:rsidRPr="00225CBE">
        <w:rPr>
          <w:sz w:val="12"/>
        </w:rPr>
        <w:t xml:space="preserve"> work of processing and </w:t>
      </w:r>
      <w:r w:rsidRPr="00043DFA">
        <w:rPr>
          <w:b/>
          <w:bCs/>
          <w:highlight w:val="yellow"/>
          <w:u w:val="single"/>
        </w:rPr>
        <w:t>manufacturing</w:t>
      </w:r>
      <w:r w:rsidRPr="00225CBE">
        <w:rPr>
          <w:u w:val="single"/>
        </w:rPr>
        <w:t xml:space="preserve"> </w:t>
      </w:r>
      <w:r w:rsidRPr="00E030A9">
        <w:rPr>
          <w:u w:val="single"/>
        </w:rPr>
        <w:t xml:space="preserve">made possible by </w:t>
      </w:r>
      <w:r w:rsidRPr="00E030A9">
        <w:rPr>
          <w:rStyle w:val="Emphasis"/>
        </w:rPr>
        <w:t>the hyper-exploited group</w:t>
      </w:r>
      <w:r w:rsidRPr="00225CBE">
        <w:rPr>
          <w:sz w:val="12"/>
        </w:rPr>
        <w:t xml:space="preserve">, in turn, </w:t>
      </w:r>
      <w:r w:rsidRPr="00043DFA">
        <w:rPr>
          <w:highlight w:val="yellow"/>
          <w:u w:val="single"/>
        </w:rPr>
        <w:t xml:space="preserve">is performed by </w:t>
      </w:r>
      <w:r w:rsidRPr="00043DFA">
        <w:rPr>
          <w:rStyle w:val="Emphasis"/>
          <w:highlight w:val="yellow"/>
        </w:rPr>
        <w:t>white workers</w:t>
      </w:r>
      <w:r w:rsidRPr="00043DFA">
        <w:rPr>
          <w:highlight w:val="yellow"/>
          <w:u w:val="single"/>
        </w:rPr>
        <w:t xml:space="preserve">, whose </w:t>
      </w:r>
      <w:r w:rsidRPr="00043DFA">
        <w:rPr>
          <w:b/>
          <w:bCs/>
          <w:highlight w:val="yellow"/>
          <w:u w:val="single"/>
        </w:rPr>
        <w:t>dignity</w:t>
      </w:r>
      <w:r w:rsidRPr="00043DFA">
        <w:rPr>
          <w:highlight w:val="yellow"/>
          <w:u w:val="single"/>
        </w:rPr>
        <w:t xml:space="preserve"> and </w:t>
      </w:r>
      <w:r w:rsidRPr="00043DFA">
        <w:rPr>
          <w:rStyle w:val="Emphasis"/>
          <w:highlight w:val="yellow"/>
        </w:rPr>
        <w:t>higher standards of living</w:t>
      </w:r>
      <w:r w:rsidRPr="00225CBE">
        <w:rPr>
          <w:u w:val="single"/>
        </w:rPr>
        <w:t xml:space="preserve"> prevent them from engaging in </w:t>
      </w:r>
      <w:r w:rsidRPr="00225CBE">
        <w:rPr>
          <w:rStyle w:val="Emphasis"/>
        </w:rPr>
        <w:t>strenuous jobs</w:t>
      </w:r>
      <w:r w:rsidRPr="00225CBE">
        <w:rPr>
          <w:sz w:val="12"/>
        </w:rPr>
        <w:t xml:space="preserve">.87 </w:t>
      </w:r>
      <w:r w:rsidRPr="00225CBE">
        <w:rPr>
          <w:u w:val="single"/>
        </w:rPr>
        <w:t xml:space="preserve">These divisions </w:t>
      </w:r>
      <w:r w:rsidRPr="00043DFA">
        <w:rPr>
          <w:rStyle w:val="Emphasis"/>
          <w:highlight w:val="yellow"/>
        </w:rPr>
        <w:t>are enabled by</w:t>
      </w:r>
      <w:r w:rsidRPr="00E030A9">
        <w:rPr>
          <w:rStyle w:val="Emphasis"/>
        </w:rPr>
        <w:t xml:space="preserve"> a political regime that sanctions </w:t>
      </w:r>
      <w:r w:rsidRPr="00043DFA">
        <w:rPr>
          <w:rStyle w:val="Emphasis"/>
          <w:highlight w:val="yellow"/>
        </w:rPr>
        <w:t>racial hierarchies</w:t>
      </w:r>
      <w:r w:rsidRPr="00043DFA">
        <w:rPr>
          <w:highlight w:val="yellow"/>
          <w:u w:val="single"/>
        </w:rPr>
        <w:t xml:space="preserve"> and</w:t>
      </w:r>
      <w:r w:rsidRPr="00225CBE">
        <w:rPr>
          <w:u w:val="single"/>
        </w:rPr>
        <w:t xml:space="preserve"> </w:t>
      </w:r>
      <w:r w:rsidRPr="00E030A9">
        <w:rPr>
          <w:rStyle w:val="Emphasis"/>
        </w:rPr>
        <w:t xml:space="preserve">authorizes the </w:t>
      </w:r>
      <w:r w:rsidRPr="00043DFA">
        <w:rPr>
          <w:rStyle w:val="Emphasis"/>
          <w:highlight w:val="yellow"/>
        </w:rPr>
        <w:t>hyper-exploitation</w:t>
      </w:r>
      <w:r w:rsidRPr="00225CBE">
        <w:rPr>
          <w:u w:val="single"/>
        </w:rPr>
        <w:t xml:space="preserve"> that makes possible the further processing of raw materials – by dignified white workers – and the industrial machinery that depends on these resources</w:t>
      </w:r>
      <w:r w:rsidRPr="00225CBE">
        <w:rPr>
          <w:sz w:val="12"/>
        </w:rPr>
        <w:t>.</w:t>
      </w:r>
    </w:p>
    <w:p w14:paraId="62B22F81" w14:textId="77777777" w:rsidR="003D39E9" w:rsidRPr="00E030A9" w:rsidRDefault="003D39E9" w:rsidP="003D39E9">
      <w:pPr>
        <w:rPr>
          <w:sz w:val="6"/>
          <w:szCs w:val="6"/>
        </w:rPr>
      </w:pPr>
      <w:r w:rsidRPr="00225CBE">
        <w:rPr>
          <w:sz w:val="12"/>
        </w:rPr>
        <w:tab/>
      </w:r>
      <w:r w:rsidRPr="00E030A9">
        <w:rPr>
          <w:sz w:val="6"/>
          <w:szCs w:val="6"/>
        </w:rPr>
        <w:t>In other words, however “natural” this division of labor appears, its operation requires violent coercion sustained by white rule, whose stability must be ensured partly by rigidly excluding white workers from undignified work and nonwhite workers from skilled professions or the territory altogether.88 Through these and other measures, “brain toil” is kept as “the province of the white,” while “brawn or spade work that of the black or some coloured race,” a necessity for the “salvation of South Africa” as a white settler colony.89 Thus the manual and strenuous work of nonwhites (African natives and Chinese alike) sustain the skilled employment and dignity of whites, but also continues to feed technologically enabled manufacturing in England.90 In fact, the Transvaal mining industry was considered “vast[ly] importan[t]” to the mother country by the vice president of the Manchester Geographic Society, J. Howard Reed. This is because the demand for foodstuffs, clothing, and general stores by the “populous hive of busy workers – white, black, and yellow – employed in the mines,” but also for the “large quantities of machinery and continuous supply of stores” for the mining industry.91 Reed concludes that if the progress of the mining industry were to be interrupted, it would “cause a baneful disturbance of our commercial life.”92 Hence, the mining industry, which gets off the ground through racialized exploited labor, enable more comfortable jobs for white workers in South Africa and also realizes commercial gains for producers of foodstuff and machinery.</w:t>
      </w:r>
    </w:p>
    <w:p w14:paraId="68D565D1" w14:textId="77777777" w:rsidR="003D39E9" w:rsidRPr="00E030A9" w:rsidRDefault="003D39E9" w:rsidP="003D39E9">
      <w:pPr>
        <w:rPr>
          <w:sz w:val="6"/>
          <w:szCs w:val="6"/>
        </w:rPr>
      </w:pPr>
      <w:r w:rsidRPr="00E030A9">
        <w:rPr>
          <w:sz w:val="6"/>
          <w:szCs w:val="6"/>
        </w:rPr>
        <w:tab/>
        <w:t>A similar paradoxical combination of devaluation and need for nonwhite labor appears in the 1920 US congressional debate on waiving the entry tax for illiterate Mexican labor to address farm labor scarcity (attributed to the emigration of Black farmworkers toward cities). Proponents highlight the superior adaptability of Mexican peons to the strenuous tasks of “prepar[ing] [the land] for the plow” by grubbing from the roots a “scrubby growth of timber” and harvesting cotton.93 Texas congressmen argued that the Mexican laborer is “specially fitted for the burdensome task of bending his back to picking the cotton and the burdensome task of grubbing the fields,” labor that is beneath the “raised dignity of the [white] laborer.”94 In addition to highlighting the higher efficiency of Mexican laborers at this task, proponents stress that the technologically enabled processing of the cotton fiber cannot proceed without securing enough labor at the lower wages that illiterate Mexicans are paid.95 Texas Congressman Carlos Bee predicts that up to half of the cotton crop that contributes to the “material prosperity of this country will lie rotting in the field” without the Mexican labor to pick it.96 Thus, Mexican labor is the single, essential, initiating step for prosperity, even though the laborers themselves are devalued. In fact, there is no disagreement between proponents and opponents of this measure regarding the undesirability of Mexican peons as citizens; proponents assured their peers that about 80 percent of migrant laborers will return to Mexico, not least because of the biology and adaptability to climate of “the Mexican,” who is a “hot-weather plant” that avoids the cold and returns to his tropical climate when he is done with his labor.97</w:t>
      </w:r>
    </w:p>
    <w:p w14:paraId="5DAFE9BA" w14:textId="77777777" w:rsidR="003D39E9" w:rsidRPr="00E030A9" w:rsidRDefault="003D39E9" w:rsidP="003D39E9">
      <w:pPr>
        <w:rPr>
          <w:sz w:val="6"/>
          <w:szCs w:val="6"/>
        </w:rPr>
      </w:pPr>
      <w:r w:rsidRPr="00E030A9">
        <w:rPr>
          <w:sz w:val="6"/>
          <w:szCs w:val="6"/>
        </w:rPr>
        <w:tab/>
        <w:t>These vignettes show that Du Bois’s writings on manual work capture a widespread narrative that both acknowledges and obscures its centrality to technology and commercial wealth, and further shows that the securing of this labor depends on coercive white rule. Given these constructions, Du Bois is not surprised that everyone seeks frantically to escape the burdens of manual toil, but responds by turning upside down the devaluation of manual labor. He argues that this labor, alongside nature and the raw materials produced by the combination of both, supports the entire edifice of industry, an arrangement that only an entrenched racialized hierarchy can obscure.98 That labor can be procured to work in contact with nature more intensively and for lesser pay is a consequence of coercive social and political forms. Thus, the burdensome character of manual toil and its meager pay is by no means a logical necessity: “higher labor costs and less docile labor might have forced a less spectacular but more humane development.”99</w:t>
      </w:r>
    </w:p>
    <w:p w14:paraId="40A66680" w14:textId="77777777" w:rsidR="003D39E9" w:rsidRPr="00E030A9" w:rsidRDefault="003D39E9" w:rsidP="003D39E9">
      <w:pPr>
        <w:rPr>
          <w:sz w:val="6"/>
          <w:szCs w:val="6"/>
        </w:rPr>
      </w:pPr>
      <w:r w:rsidRPr="00E030A9">
        <w:rPr>
          <w:sz w:val="6"/>
          <w:szCs w:val="6"/>
        </w:rPr>
        <w:t>Speed, Ecology, and Development Critique</w:t>
      </w:r>
    </w:p>
    <w:p w14:paraId="4AB725D9" w14:textId="77777777" w:rsidR="003D39E9" w:rsidRPr="00E030A9" w:rsidRDefault="003D39E9" w:rsidP="003D39E9">
      <w:pPr>
        <w:rPr>
          <w:sz w:val="6"/>
          <w:szCs w:val="6"/>
        </w:rPr>
      </w:pPr>
      <w:r w:rsidRPr="00E030A9">
        <w:rPr>
          <w:sz w:val="6"/>
          <w:szCs w:val="6"/>
        </w:rPr>
        <w:t>Du Bois’s nod toward “less spectacular but more humane development” is an example of his advocacy for slower but more sustainable change in the colonial world. He writes in 1946 that the Gold Coast could have become a wealthy community of peasant farmers engaged in the production and processing of raw materials. Gradually, Du Bois argues, this country could have achieved autonomous status within the Commonwealth, like Australia or South Africa did as providers of wool and minerals, respectively.100 But because the Gold Coast was not a “white colony,” instead of such “swift and direct” development, every penny was extracted from the farmers and they were denied participation in government. Racialization and racism here allowed for a more intense exploitation of labor and nature, the curtailment of the development of manufactures associated with extracted crops, and for the denial of native subjects’ political voice, all factors contributing to capitalist accumulation.10</w:t>
      </w:r>
    </w:p>
    <w:p w14:paraId="6F33DE81" w14:textId="77777777" w:rsidR="003D39E9" w:rsidRPr="00E030A9" w:rsidRDefault="003D39E9" w:rsidP="003D39E9">
      <w:pPr>
        <w:rPr>
          <w:sz w:val="6"/>
          <w:szCs w:val="6"/>
        </w:rPr>
      </w:pPr>
      <w:r w:rsidRPr="00E030A9">
        <w:rPr>
          <w:sz w:val="6"/>
          <w:szCs w:val="6"/>
        </w:rPr>
        <w:tab/>
        <w:t>Du Bois connects the more ruthless exploitation of colonial areas to the lack of interest in the conditions of these regions in the metropole. This, he notes, is not necessarily “conscious discrimination based on race” but sheer disinterest, which allowed for exploitation in the service of selfishness to proceed.102 Development discourse conceals these actions by claiming to operate on behalf of natives, but the practices are one-sided: while the west relies on colonial areas such as the West Indies for “vital necessities as rubber, hemp, quinine and palm oil,” it does not try “good wages, civilized conditions or work, and democratic forms of government.”103</w:t>
      </w:r>
    </w:p>
    <w:p w14:paraId="33EBF18D" w14:textId="77777777" w:rsidR="003D39E9" w:rsidRPr="00E030A9" w:rsidRDefault="003D39E9" w:rsidP="003D39E9">
      <w:pPr>
        <w:rPr>
          <w:sz w:val="6"/>
          <w:szCs w:val="6"/>
        </w:rPr>
      </w:pPr>
      <w:r w:rsidRPr="00E030A9">
        <w:rPr>
          <w:sz w:val="6"/>
          <w:szCs w:val="6"/>
        </w:rPr>
        <w:tab/>
        <w:t>These statements contain a normative critique of the colonial integration into the global capitalist economy and capitalist development as a whole. Regarding the former, it contains Du Bois’s account of colonial alienation or “political rift,” that is, the political re-redirection of raw materials and racialized labor away from local needs and desires and toward accumulation, that is, the estrangement of natives from relations with nature that could fulfill community goals while regenerating nature. Against the ruthless exploitation of land and labor which politically reorganizes colonies “for business,” Du Bois advocates gradual development in Africa through the recognition of native ownership of “land and natural resources,” and development based on fair taxation over higher local wages.104 His 1925 essay on Liberia and the rubber trade expands on these points. Liberia’s troubles, he argues, are not about climate, scarcity of skilled labor, transportation, or markets – even though these factors pose challenges. Instead, the problem is that “world public opinion” will not let a small country “develop simply and slowly,” not if it can produce large quantities of world commodities, such as “palm oil, rubber, coffee, sugar [and] piassava,” in high demand in world markets. Western desire for raw materials drives small countries such as Liberia to produce these crops “quickly and cheaply,” and makes foreign interference fair game if these products are not forthcoming.105</w:t>
      </w:r>
    </w:p>
    <w:p w14:paraId="7D9E7D45" w14:textId="77777777" w:rsidR="003D39E9" w:rsidRPr="00E030A9" w:rsidRDefault="003D39E9" w:rsidP="003D39E9">
      <w:pPr>
        <w:rPr>
          <w:sz w:val="6"/>
          <w:szCs w:val="6"/>
        </w:rPr>
      </w:pPr>
      <w:r w:rsidRPr="00E030A9">
        <w:rPr>
          <w:sz w:val="6"/>
          <w:szCs w:val="6"/>
        </w:rPr>
        <w:tab/>
        <w:t>Thus, Du Bois identifies the speed and intensity of capitalist development as sources of harm and dehumanization. These features, moreover, produce a political rift that alienates native peoples from alternative social and political forms that could be pursued in the absence of their forceful integration into the global economy. Were it not for the accelerated capitalist extraction typical of empire, countries would also not be inserted into networks of trade and would not demand “modern comforts” before they were ready to afford them.106 This dual process forces these countries “into the turbulent currents of world commerce” from without and within.107</w:t>
      </w:r>
    </w:p>
    <w:p w14:paraId="4438B21B" w14:textId="77777777" w:rsidR="003D39E9" w:rsidRPr="00E030A9" w:rsidRDefault="003D39E9" w:rsidP="003D39E9">
      <w:pPr>
        <w:rPr>
          <w:sz w:val="6"/>
          <w:szCs w:val="6"/>
        </w:rPr>
      </w:pPr>
      <w:r w:rsidRPr="00E030A9">
        <w:rPr>
          <w:sz w:val="6"/>
          <w:szCs w:val="6"/>
        </w:rPr>
        <w:tab/>
        <w:t>The alienation from domestic collective goals imposed by imperial relations that is proper of the political rift reappears in Du Bois’s comments on United States–Mexico relations. In 1940, he argues that Mexican soil, oil, and minerals were “filched” at an enormous profit by the United States, an exploitative exchange that was only slowed down by the revolution, which educated and provided land to “peons.”108 The revolutionary transformations that Du Bois highlights are congruent with his social understanding of property; they are tied as well to his vision of development as slower and more rational, guided by free peoples.109 Du Bois is after an understanding of property where owners are responsible to the social good: “It is not, of course, easy to think of this Social Public as the real owner and spender; but unless we become socialized we cannot become human; and unless we become human we cannot end war.”110</w:t>
      </w:r>
    </w:p>
    <w:p w14:paraId="4E15A155" w14:textId="77777777" w:rsidR="003D39E9" w:rsidRPr="00225CBE" w:rsidRDefault="003D39E9" w:rsidP="003D39E9">
      <w:pPr>
        <w:rPr>
          <w:sz w:val="12"/>
        </w:rPr>
      </w:pPr>
      <w:r w:rsidRPr="00225CBE">
        <w:rPr>
          <w:sz w:val="12"/>
        </w:rPr>
        <w:tab/>
      </w:r>
      <w:r w:rsidRPr="00225CBE">
        <w:rPr>
          <w:u w:val="single"/>
        </w:rPr>
        <w:t xml:space="preserve">Violence and </w:t>
      </w:r>
      <w:r w:rsidRPr="00043DFA">
        <w:rPr>
          <w:rStyle w:val="Emphasis"/>
          <w:highlight w:val="yellow"/>
        </w:rPr>
        <w:t>imperial war</w:t>
      </w:r>
      <w:r w:rsidRPr="00225CBE">
        <w:rPr>
          <w:sz w:val="12"/>
        </w:rPr>
        <w:t xml:space="preserve">, in other words, </w:t>
      </w:r>
      <w:r w:rsidRPr="00043DFA">
        <w:rPr>
          <w:rStyle w:val="Emphasis"/>
          <w:highlight w:val="yellow"/>
        </w:rPr>
        <w:t>result</w:t>
      </w:r>
      <w:r w:rsidRPr="00043DFA">
        <w:rPr>
          <w:highlight w:val="yellow"/>
          <w:u w:val="single"/>
        </w:rPr>
        <w:t xml:space="preserve"> from</w:t>
      </w:r>
      <w:r w:rsidRPr="00225CBE">
        <w:rPr>
          <w:u w:val="single"/>
        </w:rPr>
        <w:t xml:space="preserve"> </w:t>
      </w:r>
      <w:r w:rsidRPr="00E030A9">
        <w:rPr>
          <w:rStyle w:val="Emphasis"/>
        </w:rPr>
        <w:t>a racial capitalist system</w:t>
      </w:r>
      <w:r w:rsidRPr="00225CBE">
        <w:rPr>
          <w:u w:val="single"/>
        </w:rPr>
        <w:t xml:space="preserve"> where private property rules and racial difference are leveraged to expand </w:t>
      </w:r>
      <w:r w:rsidRPr="00E030A9">
        <w:rPr>
          <w:rStyle w:val="Emphasis"/>
        </w:rPr>
        <w:t>imperial domains</w:t>
      </w:r>
      <w:r w:rsidRPr="00225CBE">
        <w:rPr>
          <w:u w:val="single"/>
        </w:rPr>
        <w:t xml:space="preserve"> and over-exploit nonwhite labor and nature, regardless of its social effects.</w:t>
      </w:r>
      <w:r w:rsidRPr="00225CBE">
        <w:rPr>
          <w:sz w:val="12"/>
        </w:rPr>
        <w:t xml:space="preserve"> The </w:t>
      </w:r>
      <w:r w:rsidRPr="00E030A9">
        <w:rPr>
          <w:rStyle w:val="Emphasis"/>
        </w:rPr>
        <w:t xml:space="preserve">imperialist </w:t>
      </w:r>
      <w:r w:rsidRPr="00043DFA">
        <w:rPr>
          <w:rStyle w:val="Emphasis"/>
          <w:highlight w:val="yellow"/>
        </w:rPr>
        <w:t>pursuit of territory</w:t>
      </w:r>
      <w:r w:rsidRPr="00225CBE">
        <w:rPr>
          <w:u w:val="single"/>
        </w:rPr>
        <w:t xml:space="preserve">, </w:t>
      </w:r>
      <w:r w:rsidRPr="00E030A9">
        <w:rPr>
          <w:rStyle w:val="Emphasis"/>
        </w:rPr>
        <w:t xml:space="preserve">cheap racialized </w:t>
      </w:r>
      <w:r w:rsidRPr="00043DFA">
        <w:rPr>
          <w:rStyle w:val="Emphasis"/>
          <w:highlight w:val="yellow"/>
        </w:rPr>
        <w:t>labor</w:t>
      </w:r>
      <w:r w:rsidRPr="00043DFA">
        <w:rPr>
          <w:highlight w:val="yellow"/>
          <w:u w:val="single"/>
        </w:rPr>
        <w:t xml:space="preserve">, and </w:t>
      </w:r>
      <w:r w:rsidRPr="00043DFA">
        <w:rPr>
          <w:rStyle w:val="Emphasis"/>
          <w:highlight w:val="yellow"/>
        </w:rPr>
        <w:t>raw materials</w:t>
      </w:r>
      <w:r w:rsidRPr="00225CBE">
        <w:rPr>
          <w:u w:val="single"/>
        </w:rPr>
        <w:t xml:space="preserve"> that feeds racial capitalism both covets these goods and declares them objectively worthless compared to the technological societies they feed</w:t>
      </w:r>
      <w:r w:rsidRPr="00225CBE">
        <w:rPr>
          <w:sz w:val="12"/>
        </w:rPr>
        <w:t xml:space="preserve">. </w:t>
      </w:r>
      <w:r w:rsidRPr="00225CBE">
        <w:rPr>
          <w:u w:val="single"/>
        </w:rPr>
        <w:t xml:space="preserve">This alienation from nature in wealthy countries results in the forceful </w:t>
      </w:r>
      <w:r w:rsidRPr="00E030A9">
        <w:rPr>
          <w:b/>
          <w:bCs/>
          <w:u w:val="single"/>
        </w:rPr>
        <w:t>alienation of colonial peoples</w:t>
      </w:r>
      <w:r w:rsidRPr="00225CBE">
        <w:rPr>
          <w:sz w:val="12"/>
        </w:rPr>
        <w:t xml:space="preserve">, </w:t>
      </w:r>
      <w:r w:rsidRPr="00225CBE">
        <w:rPr>
          <w:u w:val="single"/>
        </w:rPr>
        <w:t xml:space="preserve">whose societal arrangements are turned into regimes that guarantee accelerated development through </w:t>
      </w:r>
      <w:r w:rsidRPr="00E030A9">
        <w:rPr>
          <w:rStyle w:val="Emphasis"/>
        </w:rPr>
        <w:t>intensified exploitation of human and nonhuman nature</w:t>
      </w:r>
      <w:r w:rsidRPr="00225CBE">
        <w:rPr>
          <w:u w:val="single"/>
        </w:rPr>
        <w:t xml:space="preserve"> and ecologically destructive and destabilizing integration into global markets</w:t>
      </w:r>
      <w:r w:rsidRPr="00225CBE">
        <w:rPr>
          <w:sz w:val="12"/>
        </w:rPr>
        <w:t>. Such speed of development is far from humane because it is geared toward ever-accelerating capitalist drives for profit and accumulation. This drive, therefore, necessarily produces a rift in the social and political organization of colonial countries conscripted into this structure, away from democratic aims of education and access to land by the masses.</w:t>
      </w:r>
    </w:p>
    <w:p w14:paraId="2EDB0675" w14:textId="77777777" w:rsidR="003D39E9" w:rsidRPr="00225CBE" w:rsidRDefault="003D39E9" w:rsidP="003D39E9">
      <w:pPr>
        <w:rPr>
          <w:sz w:val="12"/>
        </w:rPr>
      </w:pPr>
      <w:r w:rsidRPr="00225CBE">
        <w:rPr>
          <w:sz w:val="12"/>
        </w:rPr>
        <w:tab/>
        <w:t xml:space="preserve">Overall, Du Bois reveals that what ecosocialists call </w:t>
      </w:r>
      <w:r w:rsidRPr="00225CBE">
        <w:rPr>
          <w:u w:val="single"/>
        </w:rPr>
        <w:t>the “general law of environmental degradation” of capitalism is not general at all, but racialized</w:t>
      </w:r>
      <w:r w:rsidRPr="00225CBE">
        <w:rPr>
          <w:sz w:val="12"/>
        </w:rPr>
        <w:t xml:space="preserve">.111 The exertion demanded of white labor and the intensity of land and mineral extraction do not match the levels of exploitation of human and nonhuman nature at play vis-à-vis racialized labor and (post)colonial regions. In metabolic terms: </w:t>
      </w:r>
      <w:r w:rsidRPr="00043DFA">
        <w:rPr>
          <w:rStyle w:val="Emphasis"/>
          <w:highlight w:val="yellow"/>
        </w:rPr>
        <w:t>there are qualitative and quantitative differences</w:t>
      </w:r>
      <w:r w:rsidRPr="00043DFA">
        <w:rPr>
          <w:highlight w:val="yellow"/>
          <w:u w:val="single"/>
        </w:rPr>
        <w:t xml:space="preserve"> in </w:t>
      </w:r>
      <w:r w:rsidRPr="00743F59">
        <w:rPr>
          <w:u w:val="single"/>
        </w:rPr>
        <w:t>how</w:t>
      </w:r>
      <w:r w:rsidRPr="00225CBE">
        <w:rPr>
          <w:u w:val="single"/>
        </w:rPr>
        <w:t xml:space="preserve"> </w:t>
      </w:r>
      <w:r w:rsidRPr="00043DFA">
        <w:rPr>
          <w:rStyle w:val="Emphasis"/>
          <w:highlight w:val="yellow"/>
        </w:rPr>
        <w:t>the labor of different groups</w:t>
      </w:r>
      <w:r w:rsidRPr="00225CBE">
        <w:rPr>
          <w:u w:val="single"/>
        </w:rPr>
        <w:t xml:space="preserve"> “mediates, regulates, and controls the metabolism between himself and nature” and the degree to which this mediation exhausts labor and departs from sustainable forms that allow for the replenishment of the soil and its natural fertility</w:t>
      </w:r>
      <w:r w:rsidRPr="00225CBE">
        <w:rPr>
          <w:sz w:val="12"/>
        </w:rPr>
        <w:t xml:space="preserve">.112 </w:t>
      </w:r>
      <w:r w:rsidRPr="00043DFA">
        <w:rPr>
          <w:b/>
          <w:bCs/>
          <w:highlight w:val="yellow"/>
          <w:u w:val="single"/>
        </w:rPr>
        <w:t xml:space="preserve">In </w:t>
      </w:r>
      <w:r w:rsidRPr="00043DFA">
        <w:rPr>
          <w:rStyle w:val="Emphasis"/>
          <w:highlight w:val="yellow"/>
        </w:rPr>
        <w:t>the colonies</w:t>
      </w:r>
      <w:r w:rsidRPr="00225CBE">
        <w:rPr>
          <w:sz w:val="12"/>
        </w:rPr>
        <w:t xml:space="preserve">, and in sectors where nonwhite labor can be put to work, </w:t>
      </w:r>
      <w:r w:rsidRPr="00743F59">
        <w:rPr>
          <w:rStyle w:val="Emphasis"/>
        </w:rPr>
        <w:t xml:space="preserve">the </w:t>
      </w:r>
      <w:r w:rsidRPr="00043DFA">
        <w:rPr>
          <w:rStyle w:val="Emphasis"/>
          <w:highlight w:val="yellow"/>
        </w:rPr>
        <w:t>energy</w:t>
      </w:r>
      <w:r w:rsidRPr="00225CBE">
        <w:rPr>
          <w:u w:val="single"/>
        </w:rPr>
        <w:t xml:space="preserve"> that is </w:t>
      </w:r>
      <w:r w:rsidRPr="00043DFA">
        <w:rPr>
          <w:b/>
          <w:bCs/>
          <w:highlight w:val="yellow"/>
          <w:u w:val="single"/>
        </w:rPr>
        <w:t>extracted</w:t>
      </w:r>
      <w:r w:rsidRPr="00225CBE">
        <w:rPr>
          <w:u w:val="single"/>
        </w:rPr>
        <w:t xml:space="preserve"> from humans and nature </w:t>
      </w:r>
      <w:r w:rsidRPr="00043DFA">
        <w:rPr>
          <w:rStyle w:val="Emphasis"/>
          <w:highlight w:val="yellow"/>
        </w:rPr>
        <w:t>is several times higher than</w:t>
      </w:r>
      <w:r w:rsidRPr="00E030A9">
        <w:rPr>
          <w:rStyle w:val="Emphasis"/>
        </w:rPr>
        <w:t xml:space="preserve"> that which is obtained </w:t>
      </w:r>
      <w:r w:rsidRPr="00043DFA">
        <w:rPr>
          <w:rStyle w:val="Emphasis"/>
          <w:highlight w:val="yellow"/>
        </w:rPr>
        <w:t>from “protected” labor</w:t>
      </w:r>
      <w:r w:rsidRPr="00743F59">
        <w:t xml:space="preserve"> </w:t>
      </w:r>
      <w:r w:rsidRPr="00225CBE">
        <w:rPr>
          <w:sz w:val="12"/>
        </w:rPr>
        <w:t xml:space="preserve">and nature. This quantitative bonus is made possible by imposed political arrangements that alienate natives from nature by re-directing their labor and their land’s use away from public needs. Instead, colonial arrangements conscript natives as unfree laborers who aid the unrestrained exploitation of nature. </w:t>
      </w:r>
      <w:r w:rsidRPr="00043DFA">
        <w:rPr>
          <w:rStyle w:val="Emphasis"/>
          <w:highlight w:val="yellow"/>
        </w:rPr>
        <w:t>This scheme sustains the well-being of</w:t>
      </w:r>
      <w:r w:rsidRPr="00225CBE">
        <w:rPr>
          <w:sz w:val="12"/>
        </w:rPr>
        <w:t xml:space="preserve"> white </w:t>
      </w:r>
      <w:r w:rsidRPr="00043DFA">
        <w:rPr>
          <w:rStyle w:val="Emphasis"/>
          <w:highlight w:val="yellow"/>
        </w:rPr>
        <w:t>privileged subjects</w:t>
      </w:r>
      <w:r w:rsidRPr="00225CBE">
        <w:rPr>
          <w:u w:val="single"/>
        </w:rPr>
        <w:t xml:space="preserve">, who are </w:t>
      </w:r>
      <w:r w:rsidRPr="00043DFA">
        <w:rPr>
          <w:highlight w:val="yellow"/>
          <w:u w:val="single"/>
        </w:rPr>
        <w:t>alienated from the</w:t>
      </w:r>
      <w:r w:rsidRPr="00225CBE">
        <w:rPr>
          <w:u w:val="single"/>
        </w:rPr>
        <w:t xml:space="preserve"> natural resources and manual </w:t>
      </w:r>
      <w:r w:rsidRPr="00043DFA">
        <w:rPr>
          <w:highlight w:val="yellow"/>
          <w:u w:val="single"/>
        </w:rPr>
        <w:t>labor that sustain their lifestyles</w:t>
      </w:r>
      <w:r w:rsidRPr="00225CBE">
        <w:rPr>
          <w:u w:val="single"/>
        </w:rPr>
        <w:t>.</w:t>
      </w:r>
      <w:r w:rsidRPr="00225CBE">
        <w:rPr>
          <w:sz w:val="12"/>
        </w:rPr>
        <w:t xml:space="preserve"> These two disjunctures are made possible by the color line.</w:t>
      </w:r>
    </w:p>
    <w:p w14:paraId="23938269" w14:textId="77777777" w:rsidR="003D39E9" w:rsidRPr="005D388F" w:rsidRDefault="003D39E9" w:rsidP="003D39E9"/>
    <w:p w14:paraId="5B3098D2" w14:textId="77777777" w:rsidR="009B6678" w:rsidRPr="00570800" w:rsidRDefault="009B6678" w:rsidP="009B6678">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72638960" w14:textId="77777777" w:rsidR="009B6678" w:rsidRPr="00943E13" w:rsidRDefault="009B6678" w:rsidP="009B6678">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6F9A26F3" w14:textId="77777777" w:rsidR="009B6678" w:rsidRPr="00BB3EAE" w:rsidRDefault="009B6678" w:rsidP="009B6678">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043DFA">
        <w:rPr>
          <w:rStyle w:val="Emphasis"/>
          <w:highlight w:val="yellow"/>
        </w:rPr>
        <w:t>AFL-CIO</w:t>
      </w:r>
      <w:r w:rsidRPr="00BB3EAE">
        <w:rPr>
          <w:u w:val="single"/>
        </w:rPr>
        <w:t xml:space="preserve"> foreign policy </w:t>
      </w:r>
      <w:r w:rsidRPr="00043DFA">
        <w:rPr>
          <w:rStyle w:val="Emphasis"/>
          <w:highlight w:val="yellow"/>
        </w:rPr>
        <w:t>leaders</w:t>
      </w:r>
      <w:r w:rsidRPr="00BB3EAE">
        <w:rPr>
          <w:u w:val="single"/>
        </w:rPr>
        <w:t xml:space="preserve"> to </w:t>
      </w:r>
      <w:r w:rsidRPr="00043DFA">
        <w:rPr>
          <w:b/>
          <w:bCs/>
          <w:highlight w:val="yellow"/>
          <w:u w:val="single"/>
        </w:rPr>
        <w:t>carry out</w:t>
      </w:r>
      <w:r w:rsidRPr="00BB3EAE">
        <w:rPr>
          <w:u w:val="single"/>
        </w:rPr>
        <w:t xml:space="preserve"> its’ </w:t>
      </w:r>
      <w:r w:rsidRPr="00043DFA">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043DFA">
        <w:rPr>
          <w:rStyle w:val="Emphasis"/>
          <w:i/>
          <w:iCs w:val="0"/>
          <w:highlight w:val="yellow"/>
        </w:rPr>
        <w:t>to mistreat foreign workers by undercutting their efforts</w:t>
      </w:r>
      <w:r w:rsidRPr="008F6CA8">
        <w:rPr>
          <w:rStyle w:val="Emphasis"/>
          <w:i/>
          <w:iCs w:val="0"/>
        </w:rPr>
        <w:t xml:space="preserve"> against multinational corporations and US government foreign policy projects</w:t>
      </w:r>
      <w:r w:rsidRPr="00397A78">
        <w:rPr>
          <w:sz w:val="14"/>
        </w:rPr>
        <w:t xml:space="preserve"> (see Bass, 2012; Carew, 2018; Schuhrke, 2024; Scipes, 2010, 2012a, 2012b, 2020).4 There’s room for </w:t>
      </w:r>
      <w:r w:rsidRPr="00BB3EAE">
        <w:rPr>
          <w:u w:val="single"/>
        </w:rPr>
        <w:t>tons of corruption there in addition to the moral rot at the top of the labor movement.</w:t>
      </w:r>
    </w:p>
    <w:p w14:paraId="07D53AE2" w14:textId="77777777" w:rsidR="009B6678" w:rsidRPr="00397A78" w:rsidRDefault="009B6678" w:rsidP="009B6678">
      <w:pPr>
        <w:rPr>
          <w:sz w:val="14"/>
        </w:rPr>
      </w:pPr>
      <w:r w:rsidRPr="00BB3EAE">
        <w:rPr>
          <w:u w:val="single"/>
        </w:rPr>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(Scipes, 2010). Their work has been atrocious. This has been exposed by dogged union members like Fred Hirsch, George Schmidt, Kim Scipes, Steve Zeltzer, Carol Lang, Frank Hammer, David Nack, Jeff Schuhrke, Rob McKenzie, and others like researchers Nelson Bass, Anthony Carew, Beth Sims and more (see Scipes, 2020). What has been clearly established is that these so-called </w:t>
      </w:r>
      <w:r w:rsidRPr="00043DFA">
        <w:rPr>
          <w:rStyle w:val="Emphasis"/>
          <w:highlight w:val="yellow"/>
        </w:rPr>
        <w:t>labor “leaders”</w:t>
      </w:r>
      <w:r w:rsidRPr="00BB3EAE">
        <w:rPr>
          <w:u w:val="single"/>
        </w:rPr>
        <w:t xml:space="preserve"> have </w:t>
      </w:r>
      <w:r w:rsidRPr="00043DFA">
        <w:rPr>
          <w:highlight w:val="yellow"/>
          <w:u w:val="single"/>
        </w:rPr>
        <w:t>helped</w:t>
      </w:r>
      <w:r w:rsidRPr="00BB3EAE">
        <w:rPr>
          <w:u w:val="single"/>
        </w:rPr>
        <w:t xml:space="preserve"> </w:t>
      </w:r>
      <w:r w:rsidRPr="00043DFA">
        <w:rPr>
          <w:rStyle w:val="Emphasis"/>
          <w:highlight w:val="yellow"/>
        </w:rPr>
        <w:t>overthrow</w:t>
      </w:r>
      <w:r w:rsidRPr="00BB3EAE">
        <w:rPr>
          <w:rStyle w:val="Emphasis"/>
        </w:rPr>
        <w:t xml:space="preserve"> democratically elected </w:t>
      </w:r>
      <w:r w:rsidRPr="00043DFA">
        <w:rPr>
          <w:rStyle w:val="Emphasis"/>
          <w:highlight w:val="yellow"/>
        </w:rPr>
        <w:t>governments</w:t>
      </w:r>
      <w:r w:rsidRPr="00BB3EAE">
        <w:rPr>
          <w:u w:val="single"/>
        </w:rPr>
        <w:t xml:space="preserve">, </w:t>
      </w:r>
      <w:r w:rsidRPr="00043DFA">
        <w:rPr>
          <w:rStyle w:val="Emphasis"/>
          <w:highlight w:val="yellow"/>
        </w:rPr>
        <w:t>supported dictators who repressed labor</w:t>
      </w:r>
      <w:r w:rsidRPr="00BB3EAE">
        <w:rPr>
          <w:u w:val="single"/>
        </w:rPr>
        <w:t xml:space="preserve">, </w:t>
      </w:r>
      <w:r w:rsidRPr="00043DFA">
        <w:rPr>
          <w:highlight w:val="yellow"/>
          <w:u w:val="single"/>
        </w:rPr>
        <w:t>fought progressive labor</w:t>
      </w:r>
      <w:r w:rsidRPr="00BB3EAE">
        <w:rPr>
          <w:u w:val="single"/>
        </w:rPr>
        <w:t xml:space="preserve"> movements, </w:t>
      </w:r>
      <w:r w:rsidRPr="00043DFA">
        <w:rPr>
          <w:highlight w:val="yellow"/>
          <w:u w:val="single"/>
        </w:rPr>
        <w:t xml:space="preserve">and </w:t>
      </w:r>
      <w:r w:rsidRPr="00043DFA">
        <w:rPr>
          <w:rStyle w:val="Emphasis"/>
          <w:highlight w:val="yellow"/>
        </w:rPr>
        <w:t>undermined labor-supported governments who challenged US</w:t>
      </w:r>
      <w:r w:rsidRPr="00BB3EAE">
        <w:rPr>
          <w:u w:val="single"/>
        </w:rPr>
        <w:t xml:space="preserve"> Government policies and activities </w:t>
      </w:r>
      <w:r w:rsidRPr="00043DFA">
        <w:rPr>
          <w:rStyle w:val="Emphasis"/>
          <w:highlight w:val="yellow"/>
        </w:rPr>
        <w:t>around the world</w:t>
      </w:r>
      <w:r w:rsidRPr="00043DFA">
        <w:rPr>
          <w:sz w:val="14"/>
          <w:highlight w:val="yellow"/>
        </w:rPr>
        <w:t>.</w:t>
      </w:r>
      <w:r w:rsidRPr="00397A78">
        <w:rPr>
          <w:sz w:val="14"/>
        </w:rPr>
        <w:t xml:space="preserve"> </w:t>
      </w:r>
      <w:r w:rsidRPr="00BB3EAE">
        <w:rPr>
          <w:u w:val="single"/>
        </w:rPr>
        <w:t>In almost every case,</w:t>
      </w:r>
      <w:r w:rsidRPr="00397A78">
        <w:rPr>
          <w:sz w:val="14"/>
        </w:rPr>
        <w:t xml:space="preserve"> with the possible exception of Solidarnosc in Poland in the early 1980s, </w:t>
      </w:r>
      <w:r w:rsidRPr="00BB3EAE">
        <w:rPr>
          <w:rStyle w:val="Emphasis"/>
        </w:rPr>
        <w:t>hurting workers</w:t>
      </w:r>
      <w:r w:rsidRPr="00397A78">
        <w:rPr>
          <w:sz w:val="14"/>
        </w:rPr>
        <w:t xml:space="preserve"> and their allies. This, and more, has been established beyond any doubt.</w:t>
      </w:r>
    </w:p>
    <w:p w14:paraId="1A40944B" w14:textId="77777777" w:rsidR="009B6678" w:rsidRPr="00397A78" w:rsidRDefault="009B6678" w:rsidP="009B6678">
      <w:pPr>
        <w:rPr>
          <w:sz w:val="14"/>
        </w:rPr>
      </w:pPr>
      <w:r w:rsidRPr="00397A78">
        <w:rPr>
          <w:sz w:val="14"/>
        </w:rPr>
        <w:t xml:space="preserve">Further, these </w:t>
      </w:r>
      <w:r w:rsidRPr="008F6CA8">
        <w:rPr>
          <w:rStyle w:val="Emphasis"/>
        </w:rPr>
        <w:t xml:space="preserve">high-level </w:t>
      </w:r>
      <w:r w:rsidRPr="00043DFA">
        <w:rPr>
          <w:rStyle w:val="Emphasis"/>
          <w:highlight w:val="yellow"/>
        </w:rPr>
        <w:t>labor officials</w:t>
      </w:r>
      <w:r w:rsidRPr="00BB3EAE">
        <w:rPr>
          <w:u w:val="single"/>
        </w:rPr>
        <w:t xml:space="preserve"> have </w:t>
      </w:r>
      <w:r w:rsidRPr="00570800">
        <w:rPr>
          <w:rStyle w:val="Emphasis"/>
        </w:rPr>
        <w:t xml:space="preserve">directly </w:t>
      </w:r>
      <w:r w:rsidRPr="00043DFA">
        <w:rPr>
          <w:rStyle w:val="Emphasis"/>
          <w:highlight w:val="yellow"/>
        </w:rPr>
        <w:t>attacked labor democracy</w:t>
      </w:r>
      <w:r w:rsidRPr="00BB3EAE">
        <w:rPr>
          <w:u w:val="single"/>
        </w:rPr>
        <w:t xml:space="preserve"> here </w:t>
      </w:r>
      <w:r w:rsidRPr="00043DFA">
        <w:rPr>
          <w:highlight w:val="yellow"/>
          <w:u w:val="single"/>
        </w:rPr>
        <w:t xml:space="preserve">in the </w:t>
      </w:r>
      <w:r w:rsidRPr="00043DFA">
        <w:rPr>
          <w:rStyle w:val="Emphasis"/>
          <w:highlight w:val="yellow"/>
        </w:rPr>
        <w:t>U</w:t>
      </w:r>
      <w:r w:rsidRPr="00BB3EAE">
        <w:rPr>
          <w:u w:val="single"/>
        </w:rPr>
        <w:t xml:space="preserve">nited </w:t>
      </w:r>
      <w:r w:rsidRPr="00043DFA">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r w:rsidRPr="00397A78">
        <w:rPr>
          <w:i/>
          <w:iCs/>
          <w:sz w:val="14"/>
        </w:rPr>
        <w:t>supporting</w:t>
      </w:r>
      <w:r w:rsidRPr="00397A78">
        <w:rPr>
          <w:sz w:val="14"/>
        </w:rPr>
        <w:t xml:space="preserve"> this foreign policy program, and then would not even let opponents (such as from California) debate it on the Convention floor, where it passed (Scipes, 2010, 2012a, 2012b).</w:t>
      </w:r>
    </w:p>
    <w:p w14:paraId="3A85D0D2" w14:textId="77777777" w:rsidR="009B6678" w:rsidRPr="00397A78" w:rsidRDefault="009B6678" w:rsidP="009B6678">
      <w:pPr>
        <w:rPr>
          <w:sz w:val="14"/>
        </w:rPr>
      </w:pPr>
      <w:r w:rsidRPr="00397A78">
        <w:rPr>
          <w:sz w:val="14"/>
        </w:rPr>
        <w:t xml:space="preserve">Worse, even while nonetheless being helpful to foreign workers in a few cases, </w:t>
      </w:r>
      <w:r w:rsidRPr="00BB3EAE">
        <w:rPr>
          <w:u w:val="single"/>
        </w:rPr>
        <w:t xml:space="preserve">the AFL-CIO has acted </w:t>
      </w:r>
      <w:r w:rsidRPr="00043DFA">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043DFA">
        <w:rPr>
          <w:highlight w:val="yellow"/>
          <w:u w:val="single"/>
        </w:rPr>
        <w:t xml:space="preserve">and </w:t>
      </w:r>
      <w:r w:rsidRPr="00043DFA">
        <w:rPr>
          <w:rStyle w:val="Emphasis"/>
          <w:highlight w:val="yellow"/>
        </w:rPr>
        <w:t>advanc</w:t>
      </w:r>
      <w:r w:rsidRPr="00397A78">
        <w:rPr>
          <w:rStyle w:val="Emphasis"/>
          <w:b w:val="0"/>
          <w:bCs/>
        </w:rPr>
        <w:t>ing</w:t>
      </w:r>
      <w:r w:rsidRPr="008F6CA8">
        <w:rPr>
          <w:rStyle w:val="Emphasis"/>
        </w:rPr>
        <w:t xml:space="preserve"> the US </w:t>
      </w:r>
      <w:r w:rsidRPr="00043DFA">
        <w:rPr>
          <w:rStyle w:val="Emphasis"/>
          <w:highlight w:val="yellow"/>
        </w:rPr>
        <w:t>Empire</w:t>
      </w:r>
      <w:r w:rsidRPr="00397A78">
        <w:rPr>
          <w:sz w:val="14"/>
        </w:rPr>
        <w:t xml:space="preserve"> (Bass, 2012; Scipes,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(Scipes, 2025). I don’t think this was what Karl Marx and Frederick Engles were expecting when they echoed the French feminist, Flora Tristan, urging “Workers of the World, Unite!” (see Armbruster-Sandoval, 2013).</w:t>
      </w:r>
    </w:p>
    <w:p w14:paraId="3AA8DE62" w14:textId="77777777" w:rsidR="009B6678" w:rsidRPr="00397A78" w:rsidRDefault="009B6678" w:rsidP="009B6678">
      <w:pPr>
        <w:rPr>
          <w:sz w:val="14"/>
        </w:rPr>
      </w:pPr>
      <w:r w:rsidRPr="00397A78">
        <w:rPr>
          <w:sz w:val="14"/>
        </w:rPr>
        <w:t xml:space="preserve">The reality is that </w:t>
      </w:r>
      <w:r w:rsidRPr="00043DFA">
        <w:rPr>
          <w:rStyle w:val="Emphasis"/>
          <w:highlight w:val="yellow"/>
        </w:rPr>
        <w:t>leadership</w:t>
      </w:r>
      <w:r w:rsidRPr="00943E13">
        <w:rPr>
          <w:u w:val="single"/>
        </w:rPr>
        <w:t xml:space="preserve"> of the AFL-CIO </w:t>
      </w:r>
      <w:r w:rsidRPr="00043DFA">
        <w:rPr>
          <w:rStyle w:val="Emphasis"/>
          <w:highlight w:val="yellow"/>
        </w:rPr>
        <w:t>has been an “epic failure”</w:t>
      </w:r>
      <w:r w:rsidRPr="008F6CA8">
        <w:rPr>
          <w:rStyle w:val="Emphasis"/>
        </w:rPr>
        <w:t xml:space="preserve"> for US workers</w:t>
      </w:r>
      <w:r w:rsidRPr="00397A78">
        <w:rPr>
          <w:sz w:val="14"/>
        </w:rPr>
        <w:t xml:space="preserve"> (Scipes,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043DFA">
        <w:rPr>
          <w:rStyle w:val="Emphasis"/>
          <w:highlight w:val="yellow"/>
        </w:rPr>
        <w:t>union density rate</w:t>
      </w:r>
      <w:r w:rsidRPr="00943E13">
        <w:rPr>
          <w:u w:val="single"/>
        </w:rPr>
        <w:t xml:space="preserve">: </w:t>
      </w:r>
      <w:r w:rsidRPr="00043DFA">
        <w:rPr>
          <w:highlight w:val="yellow"/>
          <w:u w:val="single"/>
        </w:rPr>
        <w:t xml:space="preserve">in </w:t>
      </w:r>
      <w:r w:rsidRPr="00043DFA">
        <w:rPr>
          <w:rStyle w:val="Emphasis"/>
          <w:highlight w:val="yellow"/>
        </w:rPr>
        <w:t>1954</w:t>
      </w:r>
      <w:r w:rsidRPr="00397A78">
        <w:rPr>
          <w:sz w:val="14"/>
        </w:rPr>
        <w:t>, approximately</w:t>
      </w:r>
      <w:r w:rsidRPr="00943E13">
        <w:rPr>
          <w:u w:val="single"/>
        </w:rPr>
        <w:t xml:space="preserve"> </w:t>
      </w:r>
      <w:r w:rsidRPr="00043DFA">
        <w:rPr>
          <w:rStyle w:val="Emphasis"/>
          <w:highlight w:val="yellow"/>
        </w:rPr>
        <w:t>35</w:t>
      </w:r>
      <w:r w:rsidRPr="008F6CA8">
        <w:rPr>
          <w:rStyle w:val="Emphasis"/>
        </w:rPr>
        <w:t xml:space="preserve">.4 </w:t>
      </w:r>
      <w:r w:rsidRPr="00043DFA">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043DFA">
        <w:rPr>
          <w:b/>
          <w:bCs/>
          <w:highlight w:val="yellow"/>
          <w:u w:val="single"/>
        </w:rPr>
        <w:t>in 2024</w:t>
      </w:r>
      <w:r w:rsidRPr="00943E13">
        <w:rPr>
          <w:u w:val="single"/>
        </w:rPr>
        <w:t xml:space="preserve">, it was </w:t>
      </w:r>
      <w:r w:rsidRPr="00043DFA">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7B682420" w14:textId="77777777" w:rsidR="009B6678" w:rsidRPr="00397A78" w:rsidRDefault="009B6678" w:rsidP="009B6678">
      <w:pPr>
        <w:rPr>
          <w:sz w:val="14"/>
        </w:rPr>
      </w:pPr>
      <w:r w:rsidRPr="00397A78">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653EC740" w14:textId="77777777" w:rsidR="009B6678" w:rsidRPr="00397A78" w:rsidRDefault="009B6678" w:rsidP="009B6678">
      <w:pPr>
        <w:rPr>
          <w:sz w:val="14"/>
        </w:rPr>
      </w:pPr>
      <w:r w:rsidRPr="00397A78">
        <w:rPr>
          <w:sz w:val="14"/>
        </w:rPr>
        <w:t>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a number of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Chrysler—which then won their strike in the Fall. While the UAW did not win all of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346EC42F" w14:textId="77777777" w:rsidR="009B6678" w:rsidRPr="00397A78" w:rsidRDefault="009B6678" w:rsidP="009B6678">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industries </w:t>
      </w:r>
      <w:r w:rsidRPr="00043DFA">
        <w:rPr>
          <w:highlight w:val="yellow"/>
          <w:u w:val="single"/>
        </w:rPr>
        <w:t>in</w:t>
      </w:r>
      <w:r w:rsidRPr="008F6CA8">
        <w:rPr>
          <w:u w:val="single"/>
        </w:rPr>
        <w:t xml:space="preserve"> </w:t>
      </w:r>
      <w:r w:rsidRPr="00397A78">
        <w:rPr>
          <w:sz w:val="14"/>
        </w:rPr>
        <w:t xml:space="preserve">the greater </w:t>
      </w:r>
      <w:r w:rsidRPr="00043DFA">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18690210" w14:textId="77777777" w:rsidR="009B6678" w:rsidRPr="008F6CA8" w:rsidRDefault="009B6678" w:rsidP="009B6678">
      <w:pPr>
        <w:rPr>
          <w:rStyle w:val="Emphasis"/>
        </w:rPr>
      </w:pPr>
      <w:r w:rsidRPr="00043DFA">
        <w:rPr>
          <w:b/>
          <w:bCs/>
          <w:highlight w:val="yellow"/>
          <w:u w:val="single"/>
        </w:rPr>
        <w:t>Despite</w:t>
      </w:r>
      <w:r w:rsidRPr="00943E13">
        <w:rPr>
          <w:u w:val="single"/>
        </w:rPr>
        <w:t xml:space="preserve"> drawing from </w:t>
      </w:r>
      <w:r w:rsidRPr="00043DFA">
        <w:rPr>
          <w:rStyle w:val="Emphasis"/>
          <w:highlight w:val="yellow"/>
        </w:rPr>
        <w:t>the</w:t>
      </w:r>
      <w:r w:rsidRPr="008F6CA8">
        <w:rPr>
          <w:rStyle w:val="Emphasis"/>
        </w:rPr>
        <w:t xml:space="preserve"> exact </w:t>
      </w:r>
      <w:r w:rsidRPr="00043DFA">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043DFA">
        <w:rPr>
          <w:rStyle w:val="Emphasis"/>
          <w:highlight w:val="yellow"/>
        </w:rPr>
        <w:t>time</w:t>
      </w:r>
      <w:r w:rsidRPr="00043DFA">
        <w:rPr>
          <w:highlight w:val="yellow"/>
          <w:u w:val="single"/>
        </w:rPr>
        <w:t xml:space="preserve"> </w:t>
      </w:r>
      <w:r w:rsidRPr="00043DFA">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043DFA">
        <w:rPr>
          <w:highlight w:val="yellow"/>
          <w:u w:val="single"/>
        </w:rPr>
        <w:t>place</w:t>
      </w:r>
      <w:r w:rsidRPr="00943E13">
        <w:rPr>
          <w:u w:val="single"/>
        </w:rPr>
        <w:t>, and</w:t>
      </w:r>
      <w:r w:rsidRPr="00397A78">
        <w:rPr>
          <w:sz w:val="14"/>
        </w:rPr>
        <w:t xml:space="preserve"> initially </w:t>
      </w:r>
      <w:r w:rsidRPr="00043DFA">
        <w:rPr>
          <w:b/>
          <w:bCs/>
          <w:highlight w:val="yellow"/>
          <w:u w:val="single"/>
        </w:rPr>
        <w:t>under</w:t>
      </w:r>
      <w:r w:rsidRPr="00043DFA">
        <w:rPr>
          <w:highlight w:val="yellow"/>
          <w:u w:val="single"/>
        </w:rPr>
        <w:t xml:space="preserve"> the </w:t>
      </w:r>
      <w:r w:rsidRPr="00043DFA">
        <w:rPr>
          <w:rStyle w:val="Emphasis"/>
          <w:highlight w:val="yellow"/>
        </w:rPr>
        <w:t>exact same union leadership</w:t>
      </w:r>
      <w:r w:rsidRPr="00043DFA">
        <w:rPr>
          <w:highlight w:val="yellow"/>
          <w:u w:val="single"/>
        </w:rPr>
        <w:t xml:space="preserve"> befo</w:t>
      </w:r>
      <w:r w:rsidRPr="00943E13">
        <w:rPr>
          <w:u w:val="single"/>
        </w:rPr>
        <w:t xml:space="preserve">re the packinghouse workers broke away, </w:t>
      </w:r>
      <w:r w:rsidRPr="00043DFA">
        <w:rPr>
          <w:rStyle w:val="Emphasis"/>
          <w:i/>
          <w:iCs w:val="0"/>
          <w:highlight w:val="yellow"/>
        </w:rPr>
        <w:t>the unions developed in qualitatively different manners</w:t>
      </w:r>
      <w:r w:rsidRPr="00043DFA">
        <w:rPr>
          <w:highlight w:val="yellow"/>
          <w:u w:val="single"/>
        </w:rPr>
        <w:t>.</w:t>
      </w:r>
      <w:r w:rsidRPr="00397A78">
        <w:rPr>
          <w:sz w:val="14"/>
        </w:rPr>
        <w:t xml:space="preserve"> </w:t>
      </w:r>
      <w:r w:rsidRPr="00943E13">
        <w:rPr>
          <w:u w:val="single"/>
        </w:rPr>
        <w:t xml:space="preserve">The </w:t>
      </w:r>
      <w:r w:rsidRPr="00043DFA">
        <w:rPr>
          <w:rStyle w:val="Emphasis"/>
          <w:highlight w:val="yellow"/>
        </w:rPr>
        <w:t>steelworkers were dominated by union 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043DFA">
        <w:rPr>
          <w:rStyle w:val="Emphasis"/>
          <w:highlight w:val="yellow"/>
        </w:rPr>
        <w:t>limited their focus solely on</w:t>
      </w:r>
      <w:r w:rsidRPr="00943E13">
        <w:rPr>
          <w:u w:val="single"/>
        </w:rPr>
        <w:t xml:space="preserve"> unionizing workplaces, utilizing skilled staff members and </w:t>
      </w:r>
      <w:r w:rsidRPr="00043DFA">
        <w:rPr>
          <w:rStyle w:val="Emphasis"/>
          <w:sz w:val="28"/>
          <w:szCs w:val="28"/>
          <w:highlight w:val="yellow"/>
        </w:rPr>
        <w:t>lawyers to win gains for workers</w:t>
      </w:r>
      <w:r w:rsidRPr="00397A78">
        <w:rPr>
          <w:sz w:val="28"/>
          <w:szCs w:val="28"/>
          <w:u w:val="single"/>
        </w:rPr>
        <w:t xml:space="preserve">, but </w:t>
      </w:r>
      <w:r w:rsidRPr="00043DFA">
        <w:rPr>
          <w:b/>
          <w:bCs/>
          <w:sz w:val="28"/>
          <w:szCs w:val="28"/>
          <w:highlight w:val="yellow"/>
          <w:u w:val="single"/>
        </w:rPr>
        <w:t>at the expense of worker activism</w:t>
      </w:r>
      <w:r w:rsidRPr="00943E13">
        <w:rPr>
          <w:u w:val="single"/>
        </w:rPr>
        <w:t xml:space="preserve"> and popular democracy.</w:t>
      </w:r>
      <w:r w:rsidRPr="00397A78">
        <w:rPr>
          <w:sz w:val="14"/>
        </w:rPr>
        <w:t xml:space="preserve"> </w:t>
      </w:r>
      <w:r w:rsidRPr="00943E13">
        <w:rPr>
          <w:u w:val="single"/>
        </w:rPr>
        <w:t xml:space="preserve">The </w:t>
      </w:r>
      <w:r w:rsidRPr="00043DFA">
        <w:rPr>
          <w:rStyle w:val="Emphasis"/>
          <w:highlight w:val="yellow"/>
        </w:rPr>
        <w:t>meatpackers</w:t>
      </w:r>
      <w:r w:rsidRPr="00043DFA">
        <w:rPr>
          <w:highlight w:val="yellow"/>
          <w:u w:val="single"/>
        </w:rPr>
        <w:t xml:space="preserve"> </w:t>
      </w:r>
      <w:r w:rsidRPr="00043DFA">
        <w:rPr>
          <w:b/>
          <w:bCs/>
          <w:highlight w:val="yellow"/>
          <w:u w:val="single"/>
        </w:rPr>
        <w:t>were</w:t>
      </w:r>
      <w:r w:rsidRPr="00943E13">
        <w:rPr>
          <w:u w:val="single"/>
        </w:rPr>
        <w:t xml:space="preserve"> led by rank-and-file members and</w:t>
      </w:r>
      <w:r w:rsidRPr="008F6CA8">
        <w:rPr>
          <w:b/>
          <w:bCs/>
          <w:u w:val="single"/>
        </w:rPr>
        <w:t xml:space="preserve"> </w:t>
      </w:r>
      <w:r w:rsidRPr="00043DFA">
        <w:rPr>
          <w:b/>
          <w:bCs/>
          <w:highlight w:val="yellow"/>
          <w:u w:val="single"/>
        </w:rPr>
        <w:t>based on popular democracy</w:t>
      </w:r>
      <w:r w:rsidRPr="00943E13">
        <w:rPr>
          <w:u w:val="single"/>
        </w:rPr>
        <w:t xml:space="preserve"> of one person, one vote, and dependent on the worker power they developed in the workplace, utilizing this power </w:t>
      </w:r>
      <w:r w:rsidRPr="00043DFA">
        <w:rPr>
          <w:rStyle w:val="Emphasis"/>
          <w:highlight w:val="yellow"/>
        </w:rPr>
        <w:t>to</w:t>
      </w:r>
      <w:r w:rsidRPr="008F6CA8">
        <w:rPr>
          <w:rStyle w:val="Emphasis"/>
        </w:rPr>
        <w:t xml:space="preserve"> not only </w:t>
      </w:r>
      <w:r w:rsidRPr="00043DFA">
        <w:rPr>
          <w:rStyle w:val="Emphasis"/>
          <w:highlight w:val="yellow"/>
        </w:rPr>
        <w:t>change conditions in the</w:t>
      </w:r>
      <w:r w:rsidRPr="008F6CA8">
        <w:rPr>
          <w:rStyle w:val="Emphasis"/>
        </w:rPr>
        <w:t xml:space="preserve"> workplace but also in the </w:t>
      </w:r>
      <w:r w:rsidRPr="00043DFA">
        <w:rPr>
          <w:rStyle w:val="Emphasis"/>
          <w:highlight w:val="yellow"/>
        </w:rPr>
        <w:t>communities 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0F80E221" w14:textId="77777777" w:rsidR="009B6678" w:rsidRPr="008F6CA8" w:rsidRDefault="009B6678" w:rsidP="009B6678">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043DFA">
        <w:rPr>
          <w:rStyle w:val="Emphasis"/>
          <w:highlight w:val="yellow"/>
        </w:rPr>
        <w:t>union responses differed</w:t>
      </w:r>
      <w:r w:rsidRPr="00397A78">
        <w:t xml:space="preserve">, </w:t>
      </w:r>
      <w:r w:rsidRPr="00943E13">
        <w:rPr>
          <w:u w:val="single"/>
        </w:rPr>
        <w:t xml:space="preserve">again qualitatively: the </w:t>
      </w:r>
      <w:r w:rsidRPr="00043DFA">
        <w:rPr>
          <w:rStyle w:val="Emphasis"/>
          <w:highlight w:val="yellow"/>
        </w:rPr>
        <w:t>steelworkers’</w:t>
      </w:r>
      <w:r w:rsidRPr="00943E13">
        <w:rPr>
          <w:u w:val="single"/>
        </w:rPr>
        <w:t xml:space="preserve"> organizations </w:t>
      </w:r>
      <w:r w:rsidRPr="00043DFA">
        <w:rPr>
          <w:b/>
          <w:bCs/>
          <w:highlight w:val="yellow"/>
          <w:u w:val="single"/>
        </w:rPr>
        <w:t>ignored</w:t>
      </w:r>
      <w:r w:rsidRPr="00943E13">
        <w:rPr>
          <w:u w:val="single"/>
        </w:rPr>
        <w:t xml:space="preserve"> the issue of </w:t>
      </w:r>
      <w:r w:rsidRPr="00043DFA">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043DFA">
        <w:rPr>
          <w:highlight w:val="yellow"/>
          <w:u w:val="single"/>
        </w:rPr>
        <w:t xml:space="preserve">while </w:t>
      </w:r>
      <w:r w:rsidRPr="00043DFA">
        <w:rPr>
          <w:rStyle w:val="Emphasis"/>
          <w:highlight w:val="yellow"/>
        </w:rPr>
        <w:t>the packinghouse workers directly confronted it</w:t>
      </w:r>
      <w:r w:rsidRPr="00943E13">
        <w:rPr>
          <w:u w:val="single"/>
        </w:rPr>
        <w:t xml:space="preserve">: </w:t>
      </w:r>
      <w:r w:rsidRPr="00043DFA">
        <w:rPr>
          <w:highlight w:val="yellow"/>
          <w:u w:val="single"/>
        </w:rPr>
        <w:t>in</w:t>
      </w:r>
      <w:r w:rsidRPr="00943E13">
        <w:rPr>
          <w:u w:val="single"/>
        </w:rPr>
        <w:t xml:space="preserve"> </w:t>
      </w:r>
      <w:r w:rsidRPr="00043DFA">
        <w:rPr>
          <w:b/>
          <w:bCs/>
          <w:highlight w:val="yellow"/>
          <w:u w:val="single"/>
        </w:rPr>
        <w:t>1939</w:t>
      </w:r>
      <w:r w:rsidRPr="00943E13">
        <w:rPr>
          <w:u w:val="single"/>
        </w:rPr>
        <w:t xml:space="preserve">, in racist, </w:t>
      </w:r>
      <w:r w:rsidRPr="00043DFA">
        <w:rPr>
          <w:rStyle w:val="Emphasis"/>
          <w:highlight w:val="yellow"/>
        </w:rPr>
        <w:t>segregated Chicago</w:t>
      </w:r>
      <w:r w:rsidRPr="00043DFA">
        <w:rPr>
          <w:highlight w:val="yellow"/>
          <w:u w:val="single"/>
        </w:rPr>
        <w:t xml:space="preserve">, </w:t>
      </w:r>
      <w:r w:rsidRPr="00043DFA">
        <w:rPr>
          <w:rStyle w:val="Emphasis"/>
          <w:highlight w:val="yellow"/>
        </w:rPr>
        <w:t>eight out of 14 packinghouse</w:t>
      </w:r>
      <w:r w:rsidRPr="008F6CA8">
        <w:rPr>
          <w:rStyle w:val="Emphasis"/>
        </w:rPr>
        <w:t xml:space="preserve"> local </w:t>
      </w:r>
      <w:r w:rsidRPr="00043DFA">
        <w:rPr>
          <w:rStyle w:val="Emphasis"/>
          <w:highlight w:val="yellow"/>
        </w:rPr>
        <w:t>unions were headed by African Americans</w:t>
      </w:r>
      <w:r w:rsidRPr="008F6CA8">
        <w:rPr>
          <w:rStyle w:val="Emphasis"/>
        </w:rPr>
        <w:t>!</w:t>
      </w:r>
    </w:p>
    <w:p w14:paraId="5E6FB5F2" w14:textId="77777777" w:rsidR="009B6678" w:rsidRPr="00397A78" w:rsidRDefault="009B6678" w:rsidP="009B6678">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043DFA">
        <w:rPr>
          <w:rStyle w:val="Emphasis"/>
          <w:highlight w:val="yellow"/>
        </w:rPr>
        <w:t>different conceptualizations</w:t>
      </w:r>
      <w:r w:rsidRPr="00043DFA">
        <w:rPr>
          <w:highlight w:val="yellow"/>
          <w:u w:val="single"/>
        </w:rPr>
        <w:t xml:space="preserve"> of</w:t>
      </w:r>
      <w:r w:rsidRPr="008F6CA8">
        <w:rPr>
          <w:u w:val="single"/>
        </w:rPr>
        <w:t xml:space="preserve"> trade </w:t>
      </w:r>
      <w:r w:rsidRPr="00043DFA">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043DFA">
        <w:rPr>
          <w:rStyle w:val="Emphasis"/>
          <w:highlight w:val="yellow"/>
        </w:rPr>
        <w:t>One saw unionism as organized from the top down, by</w:t>
      </w:r>
      <w:r w:rsidRPr="00397A78">
        <w:rPr>
          <w:sz w:val="14"/>
        </w:rPr>
        <w:t xml:space="preserve"> “leaders,” who confined their conception of unionism to the workplace and decision-making power to the leadership, including their </w:t>
      </w:r>
      <w:r w:rsidRPr="00043DFA">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7EA3FA53" w14:textId="77777777" w:rsidR="009B6678" w:rsidRPr="00397A78" w:rsidRDefault="009B6678" w:rsidP="009B6678">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73C73431" w14:textId="77777777" w:rsidR="009B6678" w:rsidRPr="00397A78" w:rsidRDefault="009B6678" w:rsidP="009B6678">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3C2A2753" w14:textId="77777777" w:rsidR="009B6678" w:rsidRPr="00397A78" w:rsidRDefault="009B6678" w:rsidP="009B6678">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383367CE" w14:textId="77777777" w:rsidR="009B6678" w:rsidRPr="00397A78" w:rsidRDefault="009B6678" w:rsidP="009B6678">
      <w:pPr>
        <w:rPr>
          <w:sz w:val="14"/>
        </w:rPr>
      </w:pPr>
      <w:r w:rsidRPr="00043DFA">
        <w:rPr>
          <w:rStyle w:val="Emphasis"/>
          <w:highlight w:val="yellow"/>
        </w:rPr>
        <w:t>Recognizing</w:t>
      </w:r>
      <w:r w:rsidRPr="00397A78">
        <w:rPr>
          <w:sz w:val="14"/>
        </w:rPr>
        <w:t xml:space="preserve"> these </w:t>
      </w:r>
      <w:r w:rsidRPr="008F6CA8">
        <w:rPr>
          <w:rStyle w:val="Emphasis"/>
        </w:rPr>
        <w:t xml:space="preserve">qualitatively </w:t>
      </w:r>
      <w:r w:rsidRPr="00043DFA">
        <w:rPr>
          <w:rStyle w:val="Emphasis"/>
          <w:highlight w:val="yellow"/>
        </w:rPr>
        <w:t>different conceptualizations is important</w:t>
      </w:r>
      <w:r w:rsidRPr="00043DFA">
        <w:rPr>
          <w:highlight w:val="yellow"/>
          <w:u w:val="single"/>
        </w:rPr>
        <w:t xml:space="preserve"> because</w:t>
      </w:r>
      <w:r w:rsidRPr="00397A78">
        <w:rPr>
          <w:sz w:val="14"/>
        </w:rPr>
        <w:t xml:space="preserve"> it was found that </w:t>
      </w:r>
      <w:r w:rsidRPr="00043DFA">
        <w:rPr>
          <w:b/>
          <w:bCs/>
          <w:highlight w:val="yellow"/>
          <w:u w:val="single"/>
        </w:rPr>
        <w:t>how</w:t>
      </w:r>
      <w:r w:rsidRPr="00397A78">
        <w:rPr>
          <w:sz w:val="14"/>
        </w:rPr>
        <w:t xml:space="preserve"> the </w:t>
      </w:r>
      <w:r w:rsidRPr="00043DFA">
        <w:rPr>
          <w:rStyle w:val="Emphasis"/>
          <w:highlight w:val="yellow"/>
        </w:rPr>
        <w:t>activists</w:t>
      </w:r>
      <w:r w:rsidRPr="008F6CA8">
        <w:rPr>
          <w:u w:val="single"/>
        </w:rPr>
        <w:t xml:space="preserve">, formal </w:t>
      </w:r>
      <w:r w:rsidRPr="00043DFA">
        <w:rPr>
          <w:rStyle w:val="Emphasis"/>
          <w:highlight w:val="yellow"/>
        </w:rPr>
        <w:t>leaders</w:t>
      </w:r>
      <w:r w:rsidRPr="00043DFA">
        <w:rPr>
          <w:highlight w:val="yellow"/>
          <w:u w:val="single"/>
        </w:rPr>
        <w:t xml:space="preserve"> and</w:t>
      </w:r>
      <w:r w:rsidRPr="008F6CA8">
        <w:rPr>
          <w:u w:val="single"/>
        </w:rPr>
        <w:t xml:space="preserve"> rank-and-file </w:t>
      </w:r>
      <w:r w:rsidRPr="00043DFA">
        <w:rPr>
          <w:rStyle w:val="Emphasis"/>
          <w:highlight w:val="yellow"/>
        </w:rPr>
        <w:t>members</w:t>
      </w:r>
      <w:r w:rsidRPr="008F6CA8">
        <w:rPr>
          <w:u w:val="single"/>
        </w:rPr>
        <w:t xml:space="preserve"> interacted and </w:t>
      </w:r>
      <w:r w:rsidRPr="00043DFA">
        <w:rPr>
          <w:rStyle w:val="Emphasis"/>
          <w:highlight w:val="yellow"/>
        </w:rPr>
        <w:t xml:space="preserve">thought about their union </w:t>
      </w:r>
      <w:r w:rsidRPr="00043DFA">
        <w:rPr>
          <w:rStyle w:val="Emphasis"/>
          <w:i/>
          <w:iCs w:val="0"/>
          <w:highlight w:val="yellow"/>
        </w:rPr>
        <w:t>determined</w:t>
      </w:r>
      <w:r w:rsidRPr="008F6CA8">
        <w:rPr>
          <w:rStyle w:val="Emphasis"/>
          <w:i/>
          <w:iCs w:val="0"/>
        </w:rPr>
        <w:t xml:space="preserve"> subsequent </w:t>
      </w:r>
      <w:r w:rsidRPr="00043DFA">
        <w:rPr>
          <w:rStyle w:val="Emphasis"/>
          <w:i/>
          <w:iCs w:val="0"/>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27221CB5" w14:textId="77777777" w:rsidR="009B6678" w:rsidRPr="00397A78" w:rsidRDefault="009B6678" w:rsidP="009B6678">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62B4218C" w14:textId="77777777" w:rsidR="009B6678" w:rsidRPr="00397A78" w:rsidRDefault="009B6678" w:rsidP="009B6678">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3377D0E0" w14:textId="77777777" w:rsidR="009B6678" w:rsidRPr="000408A1" w:rsidRDefault="009B6678" w:rsidP="009B6678">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043DFA">
        <w:rPr>
          <w:rStyle w:val="Emphasis"/>
          <w:highlight w:val="yellow"/>
        </w:rPr>
        <w:t>empire</w:t>
      </w:r>
      <w:r w:rsidRPr="008F6CA8">
        <w:rPr>
          <w:u w:val="single"/>
        </w:rPr>
        <w:t xml:space="preserve"> that </w:t>
      </w:r>
      <w:r w:rsidRPr="00043DFA">
        <w:rPr>
          <w:highlight w:val="yellow"/>
          <w:u w:val="single"/>
        </w:rPr>
        <w:t>can only be approached from a global perspective</w:t>
      </w:r>
      <w:r w:rsidRPr="00043DFA">
        <w:rPr>
          <w:sz w:val="14"/>
          <w:highlight w:val="yellow"/>
        </w:rPr>
        <w:t>.</w:t>
      </w:r>
      <w:r w:rsidRPr="00397A78">
        <w:rPr>
          <w:sz w:val="14"/>
        </w:rPr>
        <w:t xml:space="preserve"> </w:t>
      </w:r>
      <w:r w:rsidRPr="00043DFA">
        <w:rPr>
          <w:highlight w:val="yellow"/>
          <w:u w:val="single"/>
        </w:rPr>
        <w:t>We have to</w:t>
      </w:r>
      <w:r w:rsidRPr="008F6CA8">
        <w:rPr>
          <w:u w:val="single"/>
        </w:rPr>
        <w:t xml:space="preserve"> understand issues such as these from a global perspective and </w:t>
      </w:r>
      <w:r w:rsidRPr="00043DFA">
        <w:rPr>
          <w:highlight w:val="yellow"/>
          <w:u w:val="single"/>
        </w:rPr>
        <w:t xml:space="preserve">begin </w:t>
      </w:r>
      <w:r w:rsidRPr="00043DFA">
        <w:rPr>
          <w:rStyle w:val="Emphasis"/>
          <w:highlight w:val="yellow"/>
        </w:rPr>
        <w:t>educating</w:t>
      </w:r>
      <w:r w:rsidRPr="00043DFA">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043DFA">
        <w:rPr>
          <w:rStyle w:val="Emphasis"/>
          <w:highlight w:val="yellow"/>
        </w:rPr>
        <w:t>on this level</w:t>
      </w:r>
      <w:r w:rsidRPr="00397A78">
        <w:rPr>
          <w:sz w:val="14"/>
        </w:rPr>
        <w:t>.7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043DFA">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043DFA">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1694F320" w14:textId="77777777" w:rsidR="009B6678" w:rsidRPr="00426AC9" w:rsidRDefault="009B6678" w:rsidP="009B6678">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6B3FCC9E" w14:textId="77777777" w:rsidR="009B6678" w:rsidRPr="00C85F21" w:rsidRDefault="009B6678" w:rsidP="009B6678">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0999B9DF" w14:textId="77777777" w:rsidR="009B6678" w:rsidRPr="001C30C5" w:rsidRDefault="009B6678" w:rsidP="009B6678">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043DFA">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043DFA">
        <w:rPr>
          <w:highlight w:val="yellow"/>
          <w:u w:val="single"/>
        </w:rPr>
        <w:t xml:space="preserve">built upon </w:t>
      </w:r>
      <w:r w:rsidRPr="008F1733">
        <w:rPr>
          <w:rStyle w:val="Emphasis"/>
        </w:rPr>
        <w:t xml:space="preserve">relationships of </w:t>
      </w:r>
      <w:r w:rsidRPr="00043DFA">
        <w:rPr>
          <w:rStyle w:val="Emphasis"/>
          <w:highlight w:val="yellow"/>
        </w:rPr>
        <w:t>transnational solidarity</w:t>
      </w:r>
      <w:r w:rsidRPr="001C30C5">
        <w:rPr>
          <w:u w:val="single"/>
        </w:rPr>
        <w:t>.</w:t>
      </w:r>
    </w:p>
    <w:p w14:paraId="697C45D9" w14:textId="77777777" w:rsidR="009B6678" w:rsidRPr="001C30C5" w:rsidRDefault="009B6678" w:rsidP="009B6678">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043DFA">
        <w:rPr>
          <w:rStyle w:val="Emphasis"/>
          <w:highlight w:val="yellow"/>
        </w:rPr>
        <w:t>resistance</w:t>
      </w:r>
      <w:r w:rsidRPr="00043DFA">
        <w:rPr>
          <w:highlight w:val="yellow"/>
          <w:u w:val="single"/>
        </w:rPr>
        <w:t xml:space="preserve"> to</w:t>
      </w:r>
      <w:r w:rsidRPr="001C30C5">
        <w:rPr>
          <w:u w:val="single"/>
        </w:rPr>
        <w:t xml:space="preserve"> the </w:t>
      </w:r>
      <w:r w:rsidRPr="00043DFA">
        <w:rPr>
          <w:rStyle w:val="Emphasis"/>
          <w:highlight w:val="yellow"/>
        </w:rPr>
        <w:t>Vietnam</w:t>
      </w:r>
      <w:r w:rsidRPr="001C30C5">
        <w:rPr>
          <w:u w:val="single"/>
        </w:rPr>
        <w:t xml:space="preserve"> war </w:t>
      </w:r>
      <w:r w:rsidRPr="00043DFA">
        <w:rPr>
          <w:highlight w:val="yellow"/>
          <w:u w:val="single"/>
        </w:rPr>
        <w:t>is</w:t>
      </w:r>
      <w:r w:rsidRPr="001C30C5">
        <w:rPr>
          <w:u w:val="single"/>
        </w:rPr>
        <w:t xml:space="preserve"> a </w:t>
      </w:r>
      <w:r w:rsidRPr="00043DFA">
        <w:rPr>
          <w:highlight w:val="yellow"/>
          <w:u w:val="single"/>
        </w:rPr>
        <w:t>generative</w:t>
      </w:r>
      <w:r w:rsidRPr="001C30C5">
        <w:rPr>
          <w:u w:val="single"/>
        </w:rPr>
        <w:t xml:space="preserve"> realm </w:t>
      </w:r>
      <w:r w:rsidRPr="00043DFA">
        <w:rPr>
          <w:highlight w:val="yellow"/>
          <w:u w:val="single"/>
        </w:rPr>
        <w:t xml:space="preserve">to consider </w:t>
      </w:r>
      <w:r w:rsidRPr="008F1733">
        <w:rPr>
          <w:rStyle w:val="Emphasis"/>
        </w:rPr>
        <w:t xml:space="preserve">potential </w:t>
      </w:r>
      <w:r w:rsidRPr="00043DFA">
        <w:rPr>
          <w:rStyle w:val="Emphasis"/>
          <w:highlight w:val="yellow"/>
        </w:rPr>
        <w:t>openings</w:t>
      </w:r>
      <w:r w:rsidRPr="00043DFA">
        <w:rPr>
          <w:highlight w:val="yellow"/>
          <w:u w:val="single"/>
        </w:rPr>
        <w:t xml:space="preserve"> that can</w:t>
      </w:r>
      <w:r w:rsidRPr="001C30C5">
        <w:rPr>
          <w:u w:val="single"/>
        </w:rPr>
        <w:t xml:space="preserve"> properly </w:t>
      </w:r>
      <w:r w:rsidRPr="00043DFA">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043DFA">
        <w:rPr>
          <w:rStyle w:val="Emphasis"/>
          <w:highlight w:val="yellow"/>
        </w:rPr>
        <w:t>projects to attain well-being at the expense</w:t>
      </w:r>
      <w:r w:rsidRPr="00043DFA">
        <w:rPr>
          <w:highlight w:val="yellow"/>
          <w:u w:val="single"/>
        </w:rPr>
        <w:t xml:space="preserve"> of</w:t>
      </w:r>
      <w:r w:rsidRPr="001C30C5">
        <w:rPr>
          <w:u w:val="single"/>
        </w:rPr>
        <w:t xml:space="preserve"> the exploitation of </w:t>
      </w:r>
      <w:r w:rsidRPr="00043DFA">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043DFA">
        <w:rPr>
          <w:highlight w:val="yellow"/>
          <w:u w:val="single"/>
        </w:rPr>
        <w:t>it is</w:t>
      </w:r>
      <w:r w:rsidRPr="003A36AF">
        <w:rPr>
          <w:sz w:val="12"/>
        </w:rPr>
        <w:t xml:space="preserve"> not only possible but </w:t>
      </w:r>
      <w:r w:rsidRPr="00043DFA">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043DFA">
        <w:rPr>
          <w:highlight w:val="yellow"/>
          <w:u w:val="single"/>
        </w:rPr>
        <w:t xml:space="preserve">to </w:t>
      </w:r>
      <w:r w:rsidRPr="00043DFA">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043DFA">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043DFA">
        <w:rPr>
          <w:b/>
          <w:bCs/>
          <w:highlight w:val="yellow"/>
          <w:u w:val="single"/>
        </w:rPr>
        <w:t>must</w:t>
      </w:r>
      <w:r w:rsidRPr="001C30C5">
        <w:rPr>
          <w:u w:val="single"/>
        </w:rPr>
        <w:t xml:space="preserve"> instead </w:t>
      </w:r>
      <w:r w:rsidRPr="00043DFA">
        <w:rPr>
          <w:highlight w:val="yellow"/>
          <w:u w:val="single"/>
        </w:rPr>
        <w:t xml:space="preserve">be </w:t>
      </w:r>
      <w:r w:rsidRPr="00043DFA">
        <w:rPr>
          <w:rStyle w:val="Emphasis"/>
          <w:highlight w:val="yellow"/>
        </w:rPr>
        <w:t>theorized anew</w:t>
      </w:r>
      <w:r w:rsidRPr="00043DFA">
        <w:rPr>
          <w:highlight w:val="yellow"/>
          <w:u w:val="single"/>
        </w:rPr>
        <w:t xml:space="preserve"> so that it can </w:t>
      </w:r>
      <w:r w:rsidRPr="00043DFA">
        <w:rPr>
          <w:rStyle w:val="Emphasis"/>
          <w:highlight w:val="yellow"/>
        </w:rPr>
        <w:t>diagnose</w:t>
      </w:r>
      <w:r w:rsidRPr="00043DFA">
        <w:rPr>
          <w:highlight w:val="yellow"/>
          <w:u w:val="single"/>
        </w:rPr>
        <w:t xml:space="preserve"> and </w:t>
      </w:r>
      <w:r w:rsidRPr="00043DFA">
        <w:rPr>
          <w:rStyle w:val="Emphasis"/>
          <w:highlight w:val="yellow"/>
        </w:rPr>
        <w:t>undo</w:t>
      </w:r>
      <w:r w:rsidRPr="001C30C5">
        <w:rPr>
          <w:u w:val="single"/>
        </w:rPr>
        <w:t xml:space="preserve"> its </w:t>
      </w:r>
      <w:r w:rsidRPr="00043DFA">
        <w:rPr>
          <w:rStyle w:val="Emphasis"/>
          <w:highlight w:val="yellow"/>
        </w:rPr>
        <w:t>imperial entanglements.</w:t>
      </w:r>
    </w:p>
    <w:p w14:paraId="5F908B9E" w14:textId="77777777" w:rsidR="009B6678" w:rsidRPr="001C30C5" w:rsidRDefault="009B6678" w:rsidP="009B6678">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043DFA">
        <w:rPr>
          <w:b/>
          <w:bCs/>
          <w:highlight w:val="yellow"/>
          <w:u w:val="single"/>
        </w:rPr>
        <w:t>anti-imperial popular sovereignty</w:t>
      </w:r>
      <w:r w:rsidRPr="00043DFA">
        <w:rPr>
          <w:highlight w:val="yellow"/>
          <w:u w:val="single"/>
        </w:rPr>
        <w:t xml:space="preserve"> as a</w:t>
      </w:r>
      <w:r w:rsidRPr="001C30C5">
        <w:rPr>
          <w:u w:val="single"/>
        </w:rPr>
        <w:t xml:space="preserve"> popular </w:t>
      </w:r>
      <w:r w:rsidRPr="00043DFA">
        <w:rPr>
          <w:rStyle w:val="Emphasis"/>
          <w:highlight w:val="yellow"/>
        </w:rPr>
        <w:t>democratic claim to self-government</w:t>
      </w:r>
      <w:r w:rsidRPr="00043DFA">
        <w:rPr>
          <w:sz w:val="12"/>
          <w:highlight w:val="yellow"/>
        </w:rPr>
        <w:t xml:space="preserve"> </w:t>
      </w:r>
      <w:r w:rsidRPr="00043DFA">
        <w:rPr>
          <w:highlight w:val="yellow"/>
          <w:u w:val="single"/>
        </w:rPr>
        <w:t>that</w:t>
      </w:r>
      <w:r w:rsidRPr="001C30C5">
        <w:rPr>
          <w:u w:val="single"/>
        </w:rPr>
        <w:t xml:space="preserve"> actively </w:t>
      </w:r>
      <w:r w:rsidRPr="00043DFA">
        <w:rPr>
          <w:rStyle w:val="Emphasis"/>
          <w:highlight w:val="yellow"/>
        </w:rPr>
        <w:t>eschews elite projects of</w:t>
      </w:r>
      <w:r w:rsidRPr="001C30C5">
        <w:rPr>
          <w:rStyle w:val="Emphasis"/>
        </w:rPr>
        <w:t xml:space="preserve"> outward </w:t>
      </w:r>
      <w:r w:rsidRPr="00043DFA">
        <w:rPr>
          <w:rStyle w:val="Emphasis"/>
          <w:highlight w:val="yellow"/>
        </w:rPr>
        <w:t>domination</w:t>
      </w:r>
      <w:r w:rsidRPr="00043DFA">
        <w:rPr>
          <w:highlight w:val="yellow"/>
          <w:u w:val="single"/>
        </w:rPr>
        <w:t xml:space="preserve"> and</w:t>
      </w:r>
      <w:r w:rsidRPr="001C30C5">
        <w:rPr>
          <w:u w:val="single"/>
        </w:rPr>
        <w:t xml:space="preserve"> instead </w:t>
      </w:r>
      <w:r w:rsidRPr="00043DFA">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043DFA">
        <w:rPr>
          <w:rStyle w:val="Emphasis"/>
          <w:highlight w:val="yellow"/>
        </w:rPr>
        <w:t>The need</w:t>
      </w:r>
      <w:r w:rsidRPr="001C30C5">
        <w:rPr>
          <w:rStyle w:val="Emphasis"/>
        </w:rPr>
        <w:t xml:space="preserve"> for an anti-imperial popular sovereignty </w:t>
      </w:r>
      <w:r w:rsidRPr="00043DFA">
        <w:rPr>
          <w:rStyle w:val="Emphasis"/>
          <w:highlight w:val="yellow"/>
        </w:rPr>
        <w:t>is</w:t>
      </w:r>
      <w:r w:rsidRPr="001C30C5">
        <w:rPr>
          <w:rStyle w:val="Emphasis"/>
        </w:rPr>
        <w:t xml:space="preserve"> particularly </w:t>
      </w:r>
      <w:r w:rsidRPr="00043DFA">
        <w:rPr>
          <w:rStyle w:val="Emphasis"/>
          <w:highlight w:val="yellow"/>
        </w:rPr>
        <w:t>pronounced</w:t>
      </w:r>
      <w:r w:rsidRPr="00043DFA">
        <w:rPr>
          <w:highlight w:val="yellow"/>
          <w:u w:val="single"/>
        </w:rPr>
        <w:t xml:space="preserve"> in </w:t>
      </w:r>
      <w:r w:rsidRPr="00043DFA">
        <w:rPr>
          <w:rStyle w:val="Emphasis"/>
          <w:highlight w:val="yellow"/>
        </w:rPr>
        <w:t>wealthy countries</w:t>
      </w:r>
      <w:r w:rsidRPr="001C30C5">
        <w:rPr>
          <w:u w:val="single"/>
        </w:rPr>
        <w:t xml:space="preserve">, </w:t>
      </w:r>
      <w:r w:rsidRPr="00043DFA">
        <w:rPr>
          <w:highlight w:val="yellow"/>
          <w:u w:val="single"/>
        </w:rPr>
        <w:t xml:space="preserve">where </w:t>
      </w:r>
      <w:r w:rsidRPr="00043DFA">
        <w:rPr>
          <w:rStyle w:val="Emphasis"/>
          <w:highlight w:val="yellow"/>
        </w:rPr>
        <w:t>progressive movements</w:t>
      </w:r>
      <w:r w:rsidRPr="00043DFA">
        <w:rPr>
          <w:highlight w:val="yellow"/>
          <w:u w:val="single"/>
        </w:rPr>
        <w:t xml:space="preserve"> are</w:t>
      </w:r>
      <w:r w:rsidRPr="001C30C5">
        <w:rPr>
          <w:u w:val="single"/>
        </w:rPr>
        <w:t xml:space="preserve"> often </w:t>
      </w:r>
      <w:r w:rsidRPr="00043DFA">
        <w:rPr>
          <w:rStyle w:val="Emphasis"/>
          <w:highlight w:val="yellow"/>
        </w:rPr>
        <w:t>complicit</w:t>
      </w:r>
      <w:r w:rsidRPr="00043DFA">
        <w:rPr>
          <w:highlight w:val="yellow"/>
          <w:u w:val="single"/>
        </w:rPr>
        <w:t xml:space="preserve"> in the </w:t>
      </w:r>
      <w:r w:rsidRPr="00043DFA">
        <w:rPr>
          <w:b/>
          <w:bCs/>
          <w:highlight w:val="yellow"/>
          <w:u w:val="single"/>
        </w:rPr>
        <w:t>domination</w:t>
      </w:r>
      <w:r w:rsidRPr="00043DFA">
        <w:rPr>
          <w:highlight w:val="yellow"/>
          <w:u w:val="single"/>
        </w:rPr>
        <w:t xml:space="preserve"> that </w:t>
      </w:r>
      <w:r w:rsidRPr="00043DFA">
        <w:rPr>
          <w:rStyle w:val="Emphasis"/>
          <w:highlight w:val="yellow"/>
        </w:rPr>
        <w:t>enables the wealth</w:t>
      </w:r>
      <w:r w:rsidRPr="001C30C5">
        <w:rPr>
          <w:rStyle w:val="Emphasis"/>
        </w:rPr>
        <w:t xml:space="preserve"> that </w:t>
      </w:r>
      <w:r w:rsidRPr="00043DFA">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043DFA">
        <w:rPr>
          <w:highlight w:val="yellow"/>
          <w:u w:val="single"/>
        </w:rPr>
        <w:t xml:space="preserve">King </w:t>
      </w:r>
      <w:r w:rsidRPr="00043DFA">
        <w:rPr>
          <w:rStyle w:val="Emphasis"/>
          <w:highlight w:val="yellow"/>
        </w:rPr>
        <w:t>urges</w:t>
      </w:r>
      <w:r w:rsidRPr="00043DFA">
        <w:rPr>
          <w:highlight w:val="yellow"/>
          <w:u w:val="single"/>
        </w:rPr>
        <w:t xml:space="preserve"> the </w:t>
      </w:r>
      <w:r w:rsidRPr="00043DFA">
        <w:rPr>
          <w:rStyle w:val="Emphasis"/>
          <w:highlight w:val="yellow"/>
        </w:rPr>
        <w:t>American people to collectively</w:t>
      </w:r>
      <w:r w:rsidRPr="001C30C5">
        <w:rPr>
          <w:u w:val="single"/>
        </w:rPr>
        <w:t xml:space="preserve"> condemn the ties between their government and unjust regimes and to </w:t>
      </w:r>
      <w:r w:rsidRPr="00043DFA">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043DFA">
        <w:rPr>
          <w:highlight w:val="yellow"/>
          <w:u w:val="single"/>
        </w:rPr>
        <w:t>of</w:t>
      </w:r>
      <w:r w:rsidRPr="003A36AF">
        <w:rPr>
          <w:sz w:val="12"/>
        </w:rPr>
        <w:t xml:space="preserve"> popular politics and notes its misguidedness by tracing the continuity of anti-democratic politics and </w:t>
      </w:r>
      <w:r w:rsidRPr="00043DFA">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043DFA">
        <w:rPr>
          <w:rStyle w:val="Emphasis"/>
          <w:highlight w:val="yellow"/>
        </w:rPr>
        <w:t xml:space="preserve">peoples as </w:t>
      </w:r>
      <w:r w:rsidRPr="008F1733">
        <w:rPr>
          <w:rStyle w:val="Emphasis"/>
        </w:rPr>
        <w:t>world</w:t>
      </w:r>
      <w:r w:rsidRPr="001C30C5">
        <w:rPr>
          <w:rStyle w:val="Emphasis"/>
        </w:rPr>
        <w:t xml:space="preserve"> historical </w:t>
      </w:r>
      <w:r w:rsidRPr="00043DFA">
        <w:rPr>
          <w:rStyle w:val="Emphasis"/>
          <w:highlight w:val="yellow"/>
        </w:rPr>
        <w:t>actors</w:t>
      </w:r>
      <w:r w:rsidRPr="00043DFA">
        <w:rPr>
          <w:highlight w:val="yellow"/>
          <w:u w:val="single"/>
        </w:rPr>
        <w:t xml:space="preserve"> whose </w:t>
      </w:r>
      <w:r w:rsidRPr="00043DFA">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47491AEB" w14:textId="77777777" w:rsidR="009B6678" w:rsidRPr="001C30C5" w:rsidRDefault="009B6678" w:rsidP="009B6678">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5A9A8023" w14:textId="77777777" w:rsidR="009B6678" w:rsidRPr="001C30C5" w:rsidRDefault="009B6678" w:rsidP="009B6678">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043DFA">
        <w:rPr>
          <w:rStyle w:val="Emphasis"/>
          <w:highlight w:val="yellow"/>
        </w:rPr>
        <w:t>it demands peoples position themselves</w:t>
      </w:r>
      <w:r w:rsidRPr="00043DFA">
        <w:rPr>
          <w:highlight w:val="yellow"/>
          <w:u w:val="single"/>
        </w:rPr>
        <w:t xml:space="preserve"> vis-à-vis </w:t>
      </w:r>
      <w:r w:rsidRPr="00043DFA">
        <w:rPr>
          <w:rStyle w:val="Emphasis"/>
          <w:highlight w:val="yellow"/>
        </w:rPr>
        <w:t>world</w:t>
      </w:r>
      <w:r w:rsidRPr="001C30C5">
        <w:rPr>
          <w:rStyle w:val="Emphasis"/>
        </w:rPr>
        <w:t xml:space="preserve">-spanning </w:t>
      </w:r>
      <w:r w:rsidRPr="00043DFA">
        <w:rPr>
          <w:rStyle w:val="Emphasis"/>
          <w:highlight w:val="yellow"/>
        </w:rPr>
        <w:t>events</w:t>
      </w:r>
      <w:r w:rsidRPr="00043DFA">
        <w:rPr>
          <w:highlight w:val="yellow"/>
          <w:u w:val="single"/>
        </w:rPr>
        <w:t xml:space="preserve"> – like</w:t>
      </w:r>
      <w:r w:rsidRPr="001C30C5">
        <w:rPr>
          <w:u w:val="single"/>
        </w:rPr>
        <w:t xml:space="preserve"> </w:t>
      </w:r>
      <w:r w:rsidRPr="001C30C5">
        <w:rPr>
          <w:rStyle w:val="Emphasis"/>
        </w:rPr>
        <w:t xml:space="preserve">the </w:t>
      </w:r>
      <w:r w:rsidRPr="00043DFA">
        <w:rPr>
          <w:rStyle w:val="Emphasis"/>
          <w:highlight w:val="yellow"/>
        </w:rPr>
        <w:t>anti-colonial revolutions</w:t>
      </w:r>
      <w:r w:rsidRPr="001C30C5">
        <w:rPr>
          <w:u w:val="single"/>
        </w:rPr>
        <w:t xml:space="preserve"> that the US war in Vietnam aimed to curtail – </w:t>
      </w:r>
      <w:r w:rsidRPr="00043DFA">
        <w:rPr>
          <w:highlight w:val="yellow"/>
          <w:u w:val="single"/>
        </w:rPr>
        <w:t xml:space="preserve">and </w:t>
      </w:r>
      <w:r w:rsidRPr="00043DFA">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043DFA">
        <w:rPr>
          <w:rStyle w:val="Emphasis"/>
          <w:highlight w:val="yellow"/>
        </w:rPr>
        <w:t>a historically grounded genealogy of resistance to empire</w:t>
      </w:r>
      <w:r w:rsidRPr="00043DFA">
        <w:rPr>
          <w:highlight w:val="yellow"/>
          <w:u w:val="single"/>
        </w:rPr>
        <w:t xml:space="preserve"> can </w:t>
      </w:r>
      <w:r w:rsidRPr="00043DFA">
        <w:rPr>
          <w:b/>
          <w:bCs/>
          <w:highlight w:val="yellow"/>
          <w:u w:val="single"/>
        </w:rPr>
        <w:t>inform</w:t>
      </w:r>
      <w:r w:rsidRPr="001C30C5">
        <w:rPr>
          <w:u w:val="single"/>
        </w:rPr>
        <w:t xml:space="preserve"> more capacious </w:t>
      </w:r>
      <w:r w:rsidRPr="00043DFA">
        <w:rPr>
          <w:rStyle w:val="Emphasis"/>
          <w:highlight w:val="yellow"/>
        </w:rPr>
        <w:t>accounts of democracy</w:t>
      </w:r>
      <w:r w:rsidRPr="00043DFA">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043DFA">
        <w:rPr>
          <w:highlight w:val="yellow"/>
          <w:u w:val="single"/>
        </w:rPr>
        <w:t xml:space="preserve">re-cognize </w:t>
      </w:r>
      <w:r w:rsidRPr="00043DFA">
        <w:rPr>
          <w:rStyle w:val="Emphasis"/>
          <w:highlight w:val="yellow"/>
        </w:rPr>
        <w:t xml:space="preserve">genuine </w:t>
      </w:r>
      <w:r w:rsidRPr="008F1733">
        <w:rPr>
          <w:rStyle w:val="Emphasis"/>
        </w:rPr>
        <w:t xml:space="preserve">popular </w:t>
      </w:r>
      <w:r w:rsidRPr="00043DFA">
        <w:rPr>
          <w:rStyle w:val="Emphasis"/>
          <w:highlight w:val="yellow"/>
        </w:rPr>
        <w:t>sovereignty as necessitating transnational</w:t>
      </w:r>
      <w:r w:rsidRPr="001C30C5">
        <w:rPr>
          <w:rStyle w:val="Emphasis"/>
        </w:rPr>
        <w:t xml:space="preserve"> democratic </w:t>
      </w:r>
      <w:r w:rsidRPr="00043DFA">
        <w:rPr>
          <w:rStyle w:val="Emphasis"/>
          <w:highlight w:val="yellow"/>
        </w:rPr>
        <w:t>coalition-making.</w:t>
      </w:r>
    </w:p>
    <w:p w14:paraId="7432A597" w14:textId="77777777" w:rsidR="009B6678" w:rsidRDefault="009B6678" w:rsidP="009B6678">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043DFA">
        <w:rPr>
          <w:rStyle w:val="Emphasis"/>
          <w:highlight w:val="yellow"/>
        </w:rPr>
        <w:t>to persuade</w:t>
      </w:r>
      <w:r w:rsidRPr="00FE4C26">
        <w:rPr>
          <w:rStyle w:val="Emphasis"/>
        </w:rPr>
        <w:t xml:space="preserve"> the US </w:t>
      </w:r>
      <w:r w:rsidRPr="00043DFA">
        <w:rPr>
          <w:rStyle w:val="Emphasis"/>
          <w:highlight w:val="yellow"/>
        </w:rPr>
        <w:t>people to withdraw their support from US</w:t>
      </w:r>
      <w:r w:rsidRPr="00FE4C26">
        <w:rPr>
          <w:rStyle w:val="Emphasis"/>
        </w:rPr>
        <w:t xml:space="preserve"> elite-based </w:t>
      </w:r>
      <w:r w:rsidRPr="00043DFA">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043DFA">
        <w:rPr>
          <w:highlight w:val="yellow"/>
          <w:u w:val="single"/>
        </w:rPr>
        <w:t xml:space="preserve">in </w:t>
      </w:r>
      <w:r w:rsidRPr="00043DFA">
        <w:rPr>
          <w:rStyle w:val="Emphasis"/>
          <w:highlight w:val="yellow"/>
        </w:rPr>
        <w:t>solidarity with democratic groups</w:t>
      </w:r>
      <w:r w:rsidRPr="001C30C5">
        <w:rPr>
          <w:rStyle w:val="Emphasis"/>
        </w:rPr>
        <w:t xml:space="preserve"> with</w:t>
      </w:r>
      <w:r w:rsidRPr="00043DFA">
        <w:rPr>
          <w:rStyle w:val="Emphasis"/>
          <w:highlight w:val="yellow"/>
        </w:rPr>
        <w:t>in</w:t>
      </w:r>
      <w:r w:rsidRPr="001C30C5">
        <w:rPr>
          <w:rStyle w:val="Emphasis"/>
        </w:rPr>
        <w:t xml:space="preserve"> the </w:t>
      </w:r>
      <w:r w:rsidRPr="00043DFA">
        <w:rPr>
          <w:rStyle w:val="Emphasis"/>
          <w:highlight w:val="yellow"/>
        </w:rPr>
        <w:t>countries targeted by US aggression</w:t>
      </w:r>
      <w:r w:rsidRPr="001C30C5">
        <w:rPr>
          <w:u w:val="single"/>
        </w:rPr>
        <w:t xml:space="preserve">, </w:t>
      </w:r>
      <w:r w:rsidRPr="00043DFA">
        <w:rPr>
          <w:highlight w:val="yellow"/>
          <w:u w:val="single"/>
        </w:rPr>
        <w:t>making</w:t>
      </w:r>
      <w:r w:rsidRPr="001C30C5">
        <w:rPr>
          <w:u w:val="single"/>
        </w:rPr>
        <w:t xml:space="preserve"> the realm of </w:t>
      </w:r>
      <w:r w:rsidRPr="001C30C5">
        <w:rPr>
          <w:rStyle w:val="Emphasis"/>
        </w:rPr>
        <w:t xml:space="preserve">the </w:t>
      </w:r>
      <w:r w:rsidRPr="00043DFA">
        <w:rPr>
          <w:rStyle w:val="Emphasis"/>
          <w:highlight w:val="yellow"/>
        </w:rPr>
        <w:t>transnational an alternative space of popular contention</w:t>
      </w:r>
      <w:r w:rsidRPr="00043DFA">
        <w:rPr>
          <w:highlight w:val="yellow"/>
          <w:u w:val="single"/>
        </w:rPr>
        <w:t xml:space="preserve">, which </w:t>
      </w:r>
      <w:r w:rsidRPr="00043DFA">
        <w:rPr>
          <w:b/>
          <w:bCs/>
          <w:highlight w:val="yellow"/>
          <w:u w:val="single"/>
        </w:rPr>
        <w:t>straddles</w:t>
      </w:r>
      <w:r w:rsidRPr="00043DFA">
        <w:rPr>
          <w:highlight w:val="yellow"/>
          <w:u w:val="single"/>
        </w:rPr>
        <w:t xml:space="preserve"> </w:t>
      </w:r>
      <w:r w:rsidRPr="00043DFA">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56077AC1" w14:textId="77777777" w:rsidR="009B6678" w:rsidRDefault="009B6678" w:rsidP="009B6678">
      <w:pPr>
        <w:pStyle w:val="Heading2"/>
      </w:pPr>
      <w:r>
        <w:t>Labor Rights</w:t>
      </w:r>
    </w:p>
    <w:p w14:paraId="77FD2357" w14:textId="77777777" w:rsidR="009B6678" w:rsidRDefault="009B6678" w:rsidP="009B6678">
      <w:pPr>
        <w:pStyle w:val="Heading3"/>
      </w:pPr>
      <w:r>
        <w:t>K of unions solve “democratic backsliding”</w:t>
      </w:r>
    </w:p>
    <w:p w14:paraId="4541A9A8" w14:textId="77777777" w:rsidR="009B6678" w:rsidRPr="009109DB" w:rsidRDefault="009B6678" w:rsidP="009B6678">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03165EFD" w14:textId="77777777" w:rsidR="009B6678" w:rsidRPr="00CD7238" w:rsidRDefault="009B6678" w:rsidP="009B6678">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0C46B1EE" w14:textId="77777777" w:rsidR="009B6678" w:rsidRPr="009109DB" w:rsidRDefault="009B6678" w:rsidP="009B6678">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0F24BCC6" w14:textId="77777777" w:rsidR="009B6678" w:rsidRPr="00AA6AE0" w:rsidRDefault="009B6678" w:rsidP="009B6678">
      <w:pPr>
        <w:rPr>
          <w:sz w:val="6"/>
          <w:szCs w:val="6"/>
        </w:rPr>
      </w:pPr>
      <w:r w:rsidRPr="00AA6AE0">
        <w:rPr>
          <w:sz w:val="6"/>
          <w:szCs w:val="6"/>
        </w:rPr>
        <w:t>Trade unions and democracy: a broken marriage?</w:t>
      </w:r>
    </w:p>
    <w:p w14:paraId="0F6AC314" w14:textId="77777777" w:rsidR="009B6678" w:rsidRPr="00AA6AE0" w:rsidRDefault="009B6678" w:rsidP="009B6678">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0DCA819D" w14:textId="77777777" w:rsidR="009B6678" w:rsidRPr="00AA6AE0" w:rsidRDefault="009B6678" w:rsidP="009B6678">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2CDB2DBB" w14:textId="77777777" w:rsidR="009B6678" w:rsidRPr="00AA6AE0" w:rsidRDefault="009B6678" w:rsidP="009B6678">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6F7617EA" w14:textId="77777777" w:rsidR="009B6678" w:rsidRPr="00AA6AE0" w:rsidRDefault="009B6678" w:rsidP="009B6678">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20805E50" w14:textId="77777777" w:rsidR="009B6678" w:rsidRPr="00AA6AE0" w:rsidRDefault="009B6678" w:rsidP="009B6678">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77AEED50" w14:textId="77777777" w:rsidR="009B6678" w:rsidRPr="00AA6AE0" w:rsidRDefault="009B6678" w:rsidP="009B6678">
      <w:pPr>
        <w:rPr>
          <w:sz w:val="6"/>
          <w:szCs w:val="6"/>
        </w:rPr>
      </w:pPr>
      <w:r w:rsidRPr="00AA6AE0">
        <w:rPr>
          <w:sz w:val="6"/>
          <w:szCs w:val="6"/>
        </w:rPr>
        <w:t>A renewed political role for unions?</w:t>
      </w:r>
    </w:p>
    <w:p w14:paraId="0CD3167E" w14:textId="77777777" w:rsidR="009B6678" w:rsidRPr="009109DB" w:rsidRDefault="009B6678" w:rsidP="009B6678">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1912A024" w14:textId="77777777" w:rsidR="009B6678" w:rsidRPr="009109DB" w:rsidRDefault="009B6678" w:rsidP="009B6678">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7A9639AD" w14:textId="77777777" w:rsidR="009B6678" w:rsidRPr="009109DB" w:rsidRDefault="009B6678" w:rsidP="009B6678">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702F8F51" w14:textId="77777777" w:rsidR="009B6678" w:rsidRPr="009109DB" w:rsidRDefault="009B6678" w:rsidP="009B6678">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6B99FECC" w14:textId="77777777" w:rsidR="009B6678" w:rsidRPr="009109DB" w:rsidRDefault="009B6678" w:rsidP="009B6678">
      <w:pPr>
        <w:rPr>
          <w:sz w:val="10"/>
        </w:rPr>
      </w:pPr>
      <w:r w:rsidRPr="009109DB">
        <w:rPr>
          <w:sz w:val="10"/>
        </w:rPr>
        <w:t>Case selection and method</w:t>
      </w:r>
    </w:p>
    <w:p w14:paraId="0DD0D95D" w14:textId="77777777" w:rsidR="009B6678" w:rsidRPr="009109DB" w:rsidRDefault="009B6678" w:rsidP="009B6678">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202F8500" w14:textId="77777777" w:rsidR="009B6678" w:rsidRPr="009109DB" w:rsidRDefault="009B6678" w:rsidP="009B6678">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5A0E1E06" w14:textId="77777777" w:rsidR="009B6678" w:rsidRPr="009109DB" w:rsidRDefault="009B6678" w:rsidP="009B6678">
      <w:pPr>
        <w:rPr>
          <w:sz w:val="10"/>
        </w:rPr>
      </w:pPr>
      <w:r w:rsidRPr="009109DB">
        <w:rPr>
          <w:sz w:val="10"/>
        </w:rPr>
        <w:t>Unions and democracy in Israel: a brief history</w:t>
      </w:r>
    </w:p>
    <w:p w14:paraId="6AA2C1E4" w14:textId="77777777" w:rsidR="009B6678" w:rsidRPr="009109DB" w:rsidRDefault="009B6678" w:rsidP="009B6678">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00F52F62" w14:textId="77777777" w:rsidR="009B6678" w:rsidRPr="009109DB" w:rsidRDefault="009B6678" w:rsidP="009B6678">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59277720" w14:textId="77777777" w:rsidR="009B6678" w:rsidRPr="009109DB" w:rsidRDefault="009B6678" w:rsidP="009B6678">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5A11ED20" w14:textId="77777777" w:rsidR="009B6678" w:rsidRPr="009109DB" w:rsidRDefault="009B6678" w:rsidP="009B6678">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7CC2DC82" w14:textId="77777777" w:rsidR="009B6678" w:rsidRPr="009109DB" w:rsidRDefault="009B6678" w:rsidP="009B6678">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5A92590B" w14:textId="77777777" w:rsidR="009B6678" w:rsidRPr="009109DB" w:rsidRDefault="009B6678" w:rsidP="009B6678">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3B6ED18A" w14:textId="77777777" w:rsidR="009B6678" w:rsidRPr="009109DB" w:rsidRDefault="009B6678" w:rsidP="009B6678">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25696D1B" w14:textId="77777777" w:rsidR="009B6678" w:rsidRPr="009109DB" w:rsidRDefault="009B6678" w:rsidP="009B6678">
      <w:pPr>
        <w:rPr>
          <w:sz w:val="10"/>
        </w:rPr>
      </w:pPr>
      <w:r w:rsidRPr="009109DB">
        <w:rPr>
          <w:sz w:val="10"/>
        </w:rPr>
        <w:t>Histadrut in times of democratic backsliding</w:t>
      </w:r>
    </w:p>
    <w:p w14:paraId="588B73B5" w14:textId="77777777" w:rsidR="009B6678" w:rsidRPr="009109DB" w:rsidRDefault="009B6678" w:rsidP="009B6678">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78E2CADB" w14:textId="77777777" w:rsidR="009B6678" w:rsidRPr="009109DB" w:rsidRDefault="009B6678" w:rsidP="009B6678">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2F8D272D" w14:textId="77777777" w:rsidR="009B6678" w:rsidRPr="00B81B17" w:rsidRDefault="009B6678" w:rsidP="009B6678">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5524A750" w14:textId="77777777" w:rsidR="009B6678" w:rsidRPr="00B81B17" w:rsidRDefault="009B6678" w:rsidP="009B6678">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7A338A37" w14:textId="77777777" w:rsidR="009B6678" w:rsidRPr="00B81B17" w:rsidRDefault="009B6678" w:rsidP="009B6678">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264A5E3D" w14:textId="77777777" w:rsidR="009B6678" w:rsidRPr="00B81B17" w:rsidRDefault="009B6678" w:rsidP="009B6678">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0E0E0030" w14:textId="77777777" w:rsidR="009B6678" w:rsidRPr="00B81B17" w:rsidRDefault="009B6678" w:rsidP="009B6678">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4A29E37D" w14:textId="77777777" w:rsidR="009B6678" w:rsidRPr="00B81B17" w:rsidRDefault="009B6678" w:rsidP="009B6678">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44091923" w14:textId="77777777" w:rsidR="009B6678" w:rsidRPr="00B81B17" w:rsidRDefault="009B6678" w:rsidP="009B6678">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2C162EAE" w14:textId="77777777" w:rsidR="009B6678" w:rsidRPr="00B81B17" w:rsidRDefault="009B6678" w:rsidP="009B6678">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6A099051" w14:textId="77777777" w:rsidR="009B6678" w:rsidRPr="00B81B17" w:rsidRDefault="009B6678" w:rsidP="009B6678">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0BF25BBB" w14:textId="77777777" w:rsidR="009B6678" w:rsidRPr="00B81B17" w:rsidRDefault="009B6678" w:rsidP="009B6678">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6BB5C26A" w14:textId="77777777" w:rsidR="009B6678" w:rsidRPr="00B81B17" w:rsidRDefault="009B6678" w:rsidP="009B6678">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36F0402A" w14:textId="77777777" w:rsidR="009B6678" w:rsidRPr="009109DB" w:rsidRDefault="009B6678" w:rsidP="009B6678">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39DA5536" w14:textId="77777777" w:rsidR="009B6678" w:rsidRPr="009109DB" w:rsidRDefault="009B6678" w:rsidP="009B6678">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0803DD2D" w14:textId="77777777" w:rsidR="009B6678" w:rsidRPr="009109DB" w:rsidRDefault="009B6678" w:rsidP="009B6678">
      <w:pPr>
        <w:rPr>
          <w:sz w:val="10"/>
        </w:rPr>
      </w:pPr>
      <w:r w:rsidRPr="009109DB">
        <w:rPr>
          <w:sz w:val="10"/>
        </w:rPr>
        <w:t>Lessons from Poland</w:t>
      </w:r>
    </w:p>
    <w:p w14:paraId="1748B1AF" w14:textId="77777777" w:rsidR="009B6678" w:rsidRPr="009109DB" w:rsidRDefault="009B6678" w:rsidP="009B6678">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5AD5521A" w14:textId="77777777" w:rsidR="009B6678" w:rsidRPr="009109DB" w:rsidRDefault="009B6678" w:rsidP="009B6678">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44BB8CE2" w14:textId="77777777" w:rsidR="009B6678" w:rsidRPr="009109DB" w:rsidRDefault="009B6678" w:rsidP="009B6678">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6A1880FB" w14:textId="77777777" w:rsidR="009B6678" w:rsidRPr="009109DB" w:rsidRDefault="009B6678" w:rsidP="009B6678">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491916F1" w14:textId="77777777" w:rsidR="009B6678" w:rsidRPr="009109DB" w:rsidRDefault="009B6678" w:rsidP="009B6678">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6291FBC2" w14:textId="77777777" w:rsidR="009B6678" w:rsidRPr="00AA6AE0" w:rsidRDefault="009B6678" w:rsidP="009B6678">
      <w:pPr>
        <w:rPr>
          <w:sz w:val="6"/>
          <w:szCs w:val="6"/>
        </w:rPr>
      </w:pPr>
      <w:r w:rsidRPr="00AA6AE0">
        <w:rPr>
          <w:sz w:val="6"/>
          <w:szCs w:val="6"/>
        </w:rPr>
        <w:t>Discussion and conclusion</w:t>
      </w:r>
    </w:p>
    <w:p w14:paraId="15742403" w14:textId="77777777" w:rsidR="009B6678" w:rsidRPr="00AA6AE0" w:rsidRDefault="009B6678" w:rsidP="009B6678">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23963519" w14:textId="77777777" w:rsidR="009B6678" w:rsidRPr="00AA6AE0" w:rsidRDefault="009B6678" w:rsidP="009B6678">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547FC7CA" w14:textId="77777777" w:rsidR="009B6678" w:rsidRPr="00AA6AE0" w:rsidRDefault="009B6678" w:rsidP="009B6678">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452063B4" w14:textId="77777777" w:rsidR="009B6678" w:rsidRPr="00AA6AE0" w:rsidRDefault="009B6678" w:rsidP="009B6678">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069DC9A2" w14:textId="77777777" w:rsidR="009B6678" w:rsidRPr="00AA6AE0" w:rsidRDefault="009B6678" w:rsidP="009B6678">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6E4D0C23" w14:textId="77777777" w:rsidR="009B6678" w:rsidRPr="00AA6AE0" w:rsidRDefault="009B6678" w:rsidP="009B6678">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1CD79513" w14:textId="77777777" w:rsidR="009B6678" w:rsidRPr="00AA6AE0" w:rsidRDefault="009B6678" w:rsidP="009B6678">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157EC535" w14:textId="77777777" w:rsidR="009B6678" w:rsidRPr="009109DB" w:rsidRDefault="009B6678" w:rsidP="009B6678">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3B604AC9" w14:textId="77777777" w:rsidR="009B6678" w:rsidRDefault="009B6678" w:rsidP="009B6678">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7821D443" w14:textId="77777777" w:rsidR="009B6678" w:rsidRDefault="009B6678" w:rsidP="009B6678">
      <w:pPr>
        <w:pStyle w:val="Heading4"/>
      </w:pPr>
      <w:r>
        <w:t xml:space="preserve">Specifically true of the US. The biggest union leaders are </w:t>
      </w:r>
      <w:r>
        <w:rPr>
          <w:u w:val="single"/>
        </w:rPr>
        <w:t>courting fascists</w:t>
      </w:r>
      <w:r>
        <w:t>, not the left.</w:t>
      </w:r>
    </w:p>
    <w:p w14:paraId="44D906F9" w14:textId="77777777" w:rsidR="009B6678" w:rsidRPr="0014070C" w:rsidRDefault="009B6678" w:rsidP="009B6678">
      <w:r w:rsidRPr="008750D8">
        <w:rPr>
          <w:rStyle w:val="Style13ptBold"/>
        </w:rPr>
        <w:t>Allen 24</w:t>
      </w:r>
      <w:r>
        <w:t xml:space="preserve"> (Joe, </w:t>
      </w:r>
      <w:r w:rsidRPr="0014070C">
        <w:t>the author of The Package King: A Rank and File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54ED6961" w14:textId="77777777" w:rsidR="009B6678" w:rsidRPr="008750D8" w:rsidRDefault="009B6678" w:rsidP="009B6678">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32F08FCC" w14:textId="77777777" w:rsidR="009B6678" w:rsidRPr="008750D8" w:rsidRDefault="009B6678" w:rsidP="009B6678">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51C94B9E" w14:textId="77777777" w:rsidR="009B6678" w:rsidRPr="008750D8" w:rsidRDefault="009B6678" w:rsidP="009B6678">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3266C351" w14:textId="77777777" w:rsidR="009B6678" w:rsidRPr="008750D8" w:rsidRDefault="009B6678" w:rsidP="009B6678">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Teamsterlink online forum earlier this year, Leedham, Sylverster and Bill Zimmer posted on CounterPunch:</w:t>
      </w:r>
    </w:p>
    <w:p w14:paraId="2B5FC8E1" w14:textId="77777777" w:rsidR="009B6678" w:rsidRPr="008750D8" w:rsidRDefault="009B6678" w:rsidP="009B6678">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14AA1A09" w14:textId="77777777" w:rsidR="009B6678" w:rsidRPr="008750D8" w:rsidRDefault="009B6678" w:rsidP="009B6678">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 2021.</w:t>
      </w:r>
    </w:p>
    <w:p w14:paraId="5CB58AE2" w14:textId="77777777" w:rsidR="009B6678" w:rsidRPr="008750D8" w:rsidRDefault="009B6678" w:rsidP="009B6678">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3B9DE21C" w14:textId="77777777" w:rsidR="009B6678" w:rsidRPr="008750D8" w:rsidRDefault="009B6678" w:rsidP="009B6678">
      <w:pPr>
        <w:rPr>
          <w:u w:val="single"/>
        </w:rPr>
      </w:pPr>
      <w:r w:rsidRPr="008750D8">
        <w:rPr>
          <w:sz w:val="12"/>
        </w:rPr>
        <w:t xml:space="preserve">I would say that </w:t>
      </w:r>
      <w:r w:rsidRPr="00043DFA">
        <w:rPr>
          <w:highlight w:val="yellow"/>
          <w:u w:val="single"/>
        </w:rPr>
        <w:t xml:space="preserve">the </w:t>
      </w:r>
      <w:r w:rsidRPr="00043DFA">
        <w:rPr>
          <w:b/>
          <w:bCs/>
          <w:highlight w:val="yellow"/>
          <w:u w:val="single"/>
        </w:rPr>
        <w:t>reasons</w:t>
      </w:r>
      <w:r w:rsidRPr="008750D8">
        <w:rPr>
          <w:sz w:val="12"/>
        </w:rPr>
        <w:t xml:space="preserve"> for their inaction </w:t>
      </w:r>
      <w:r w:rsidRPr="00043DFA">
        <w:rPr>
          <w:rStyle w:val="Emphasis"/>
          <w:highlight w:val="yellow"/>
        </w:rPr>
        <w:t>run</w:t>
      </w:r>
      <w:r w:rsidRPr="008750D8">
        <w:rPr>
          <w:u w:val="single"/>
        </w:rPr>
        <w:t xml:space="preserve">s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32F81621" w14:textId="77777777" w:rsidR="009B6678" w:rsidRDefault="009B6678" w:rsidP="009B6678">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10293D01" w14:textId="2BAD3E2B" w:rsidR="00620795" w:rsidRDefault="00620795" w:rsidP="00620795">
      <w:pPr>
        <w:pStyle w:val="Heading2"/>
      </w:pPr>
      <w:r>
        <w:t>1NR</w:t>
      </w:r>
    </w:p>
    <w:p w14:paraId="512C4907" w14:textId="77777777" w:rsidR="00620795" w:rsidRDefault="00620795" w:rsidP="00620795">
      <w:pPr>
        <w:pStyle w:val="Heading4"/>
      </w:pPr>
      <w:r>
        <w:t>American union activity in Latin America extended beyond undermining communism, turning into organizations that were postured to advance US hegemony and imperialism while hurting the Latin American working class.</w:t>
      </w:r>
    </w:p>
    <w:p w14:paraId="2AFA71D4" w14:textId="77777777" w:rsidR="00620795" w:rsidRDefault="00620795" w:rsidP="00620795">
      <w:r w:rsidRPr="006846E6">
        <w:rPr>
          <w:rStyle w:val="Style13ptBold"/>
        </w:rPr>
        <w:t>Schuhrke 25</w:t>
      </w:r>
      <w:r>
        <w:t xml:space="preserve"> - </w:t>
      </w:r>
      <w:r w:rsidRPr="006846E6">
        <w:t>labor historian and assistant professor of Labor Studies, SUNY Empire State University.</w:t>
      </w:r>
      <w:r>
        <w:t xml:space="preserve"> </w:t>
      </w:r>
    </w:p>
    <w:p w14:paraId="64EDA09D" w14:textId="77777777" w:rsidR="00620795" w:rsidRDefault="00620795" w:rsidP="00620795">
      <w:r w:rsidRPr="006846E6">
        <w:t>Jeff Schuhrke</w:t>
      </w:r>
      <w:r>
        <w:t xml:space="preserve"> (interviewee), </w:t>
      </w:r>
      <w:r w:rsidRPr="006846E6">
        <w:t>Micah Uetricht</w:t>
      </w:r>
      <w:r>
        <w:t xml:space="preserve"> (interviewer), </w:t>
      </w:r>
      <w:r w:rsidRPr="006846E6">
        <w:t xml:space="preserve">5-26-2025, "When US Labor Backed US Imperialism", No Publication, </w:t>
      </w:r>
      <w:hyperlink r:id="rId9" w:history="1">
        <w:r w:rsidRPr="00672A6B">
          <w:rPr>
            <w:rStyle w:val="Hyperlink"/>
          </w:rPr>
          <w:t>https://jacobin.com/2025/05/afl-cio-cold-war-imperialism</w:t>
        </w:r>
      </w:hyperlink>
    </w:p>
    <w:p w14:paraId="0B3795A2" w14:textId="77777777" w:rsidR="00620795" w:rsidRPr="00AA13DA" w:rsidRDefault="00620795" w:rsidP="00620795">
      <w:pPr>
        <w:rPr>
          <w:sz w:val="10"/>
        </w:rPr>
      </w:pPr>
      <w:r w:rsidRPr="00AA13DA">
        <w:rPr>
          <w:rStyle w:val="StyleUnderline"/>
          <w:highlight w:val="yellow"/>
        </w:rPr>
        <w:t>Argentina is an important example</w:t>
      </w:r>
      <w:r w:rsidRPr="00AA13DA">
        <w:rPr>
          <w:sz w:val="10"/>
        </w:rPr>
        <w:t xml:space="preserve">, and there are others as well. </w:t>
      </w:r>
      <w:r w:rsidRPr="00AA13DA">
        <w:rPr>
          <w:rStyle w:val="StyleUnderline"/>
          <w:bCs/>
          <w:highlight w:val="yellow"/>
        </w:rPr>
        <w:t>It’s ultimately about US hegemony and imperialism;</w:t>
      </w:r>
      <w:r w:rsidRPr="00AA13DA">
        <w:rPr>
          <w:rStyle w:val="StyleUnderline"/>
        </w:rPr>
        <w:t xml:space="preserve"> </w:t>
      </w:r>
      <w:r w:rsidRPr="00AA13DA">
        <w:rPr>
          <w:rStyle w:val="StyleUnderline"/>
          <w:highlight w:val="yellow"/>
        </w:rPr>
        <w:t>communism would</w:t>
      </w:r>
      <w:r w:rsidRPr="00AA13DA">
        <w:rPr>
          <w:rStyle w:val="StyleUnderline"/>
        </w:rPr>
        <w:t xml:space="preserve"> often </w:t>
      </w:r>
      <w:r w:rsidRPr="00AA13DA">
        <w:rPr>
          <w:rStyle w:val="StyleUnderline"/>
          <w:highlight w:val="yellow"/>
        </w:rPr>
        <w:t>be the convenient label that they could give to any kind of nationalist or anti-imperialist political movement around the world.</w:t>
      </w:r>
      <w:r w:rsidRPr="00AA13DA">
        <w:rPr>
          <w:rStyle w:val="StyleUnderline"/>
        </w:rPr>
        <w:t xml:space="preserve"> </w:t>
      </w:r>
      <w:r w:rsidRPr="00AA13DA">
        <w:rPr>
          <w:sz w:val="10"/>
        </w:rPr>
        <w:t xml:space="preserve">They couldn’t label Juan Perón a communist. Instead, they labeled him as a fascist (and he was an admirer of Mussolini, so there is that). But Peronism, at least in this period of the 1950s when </w:t>
      </w:r>
      <w:r w:rsidRPr="00AA13DA">
        <w:rPr>
          <w:rStyle w:val="StyleUnderline"/>
        </w:rPr>
        <w:t xml:space="preserve">Juan </w:t>
      </w:r>
      <w:r w:rsidRPr="00AA13DA">
        <w:rPr>
          <w:rStyle w:val="StyleUnderline"/>
          <w:highlight w:val="yellow"/>
        </w:rPr>
        <w:t>Perón</w:t>
      </w:r>
      <w:r w:rsidRPr="00AA13DA">
        <w:rPr>
          <w:sz w:val="10"/>
        </w:rPr>
        <w:t xml:space="preserve"> was </w:t>
      </w:r>
      <w:r w:rsidRPr="00AA13DA">
        <w:rPr>
          <w:rStyle w:val="StyleUnderline"/>
          <w:highlight w:val="yellow"/>
        </w:rPr>
        <w:t>president of Argentina, was not about to become subservient to the US economically. He wanted</w:t>
      </w:r>
      <w:r w:rsidRPr="00AA13DA">
        <w:rPr>
          <w:rStyle w:val="StyleUnderline"/>
        </w:rPr>
        <w:t xml:space="preserve"> to promote import-substitution industrialization — </w:t>
      </w:r>
      <w:r w:rsidRPr="00AA13DA">
        <w:rPr>
          <w:rStyle w:val="StyleUnderline"/>
          <w:highlight w:val="yellow"/>
        </w:rPr>
        <w:t>to let Argentina’s economy modernize and industrialize on its own</w:t>
      </w:r>
      <w:r w:rsidRPr="00AA13DA">
        <w:rPr>
          <w:rStyle w:val="StyleUnderline"/>
        </w:rPr>
        <w:t xml:space="preserve"> — by keeping out manufactured goods being dumped by the United States</w:t>
      </w:r>
      <w:r w:rsidRPr="00AA13DA">
        <w:rPr>
          <w:sz w:val="10"/>
        </w:rPr>
        <w:t xml:space="preserve"> and also grow his own alliances within Latin America. He wasn’t asking for Washington’s permission.</w:t>
      </w:r>
    </w:p>
    <w:p w14:paraId="6E741F39" w14:textId="77777777" w:rsidR="00620795" w:rsidRPr="00AA13DA" w:rsidRDefault="00620795" w:rsidP="00620795">
      <w:pPr>
        <w:rPr>
          <w:sz w:val="10"/>
        </w:rPr>
      </w:pPr>
      <w:r w:rsidRPr="00AA13DA">
        <w:rPr>
          <w:sz w:val="10"/>
        </w:rPr>
        <w:t xml:space="preserve">Because </w:t>
      </w:r>
      <w:r w:rsidRPr="00AA13DA">
        <w:rPr>
          <w:rStyle w:val="StyleUnderline"/>
          <w:highlight w:val="yellow"/>
        </w:rPr>
        <w:t>Peron was very beloved by Argentina’s working class</w:t>
      </w:r>
      <w:r w:rsidRPr="00AA13DA">
        <w:rPr>
          <w:rStyle w:val="StyleUnderline"/>
        </w:rPr>
        <w:t xml:space="preserve"> — </w:t>
      </w:r>
      <w:r w:rsidRPr="00AA13DA">
        <w:rPr>
          <w:rStyle w:val="StyleUnderline"/>
          <w:highlight w:val="yellow"/>
        </w:rPr>
        <w:t>he had been a minister of labor</w:t>
      </w:r>
      <w:r w:rsidRPr="00AA13DA">
        <w:rPr>
          <w:rStyle w:val="StyleUnderline"/>
        </w:rPr>
        <w:t xml:space="preserve"> before he became president, </w:t>
      </w:r>
      <w:r w:rsidRPr="00AA13DA">
        <w:rPr>
          <w:rStyle w:val="StyleUnderline"/>
          <w:highlight w:val="yellow"/>
        </w:rPr>
        <w:t>and</w:t>
      </w:r>
      <w:r w:rsidRPr="00AA13DA">
        <w:rPr>
          <w:rStyle w:val="StyleUnderline"/>
        </w:rPr>
        <w:t xml:space="preserve"> he </w:t>
      </w:r>
      <w:r w:rsidRPr="00AA13DA">
        <w:rPr>
          <w:rStyle w:val="StyleUnderline"/>
          <w:highlight w:val="yellow"/>
        </w:rPr>
        <w:t>promoted social welfare policies and unionism</w:t>
      </w:r>
      <w:r w:rsidRPr="00AA13DA">
        <w:rPr>
          <w:rStyle w:val="StyleUnderline"/>
        </w:rPr>
        <w:t xml:space="preserve"> </w:t>
      </w:r>
      <w:r w:rsidRPr="00AA13DA">
        <w:rPr>
          <w:sz w:val="10"/>
        </w:rPr>
        <w:t>— the Argentine General Confederation of Labor (CGT) was in a close alliance with Peron and his government.</w:t>
      </w:r>
    </w:p>
    <w:p w14:paraId="77DEB076" w14:textId="77777777" w:rsidR="00620795" w:rsidRPr="00AA13DA" w:rsidRDefault="00620795" w:rsidP="00620795">
      <w:pPr>
        <w:rPr>
          <w:b/>
          <w:bCs/>
          <w:u w:val="single"/>
        </w:rPr>
      </w:pPr>
      <w:r w:rsidRPr="00AA13DA">
        <w:rPr>
          <w:sz w:val="10"/>
        </w:rPr>
        <w:t xml:space="preserve">In the same way that the AFL was sending out international representatives to spread its style of business unionism, </w:t>
      </w:r>
      <w:r w:rsidRPr="00AA13DA">
        <w:rPr>
          <w:b/>
          <w:bCs/>
          <w:highlight w:val="yellow"/>
          <w:u w:val="single"/>
        </w:rPr>
        <w:t>Peron and the Argentine CGT were sending out</w:t>
      </w:r>
      <w:r w:rsidRPr="00AA13DA">
        <w:rPr>
          <w:highlight w:val="yellow"/>
          <w:u w:val="single"/>
        </w:rPr>
        <w:t xml:space="preserve"> </w:t>
      </w:r>
      <w:r w:rsidRPr="00AA13DA">
        <w:rPr>
          <w:u w:val="single"/>
        </w:rPr>
        <w:t xml:space="preserve">their own representatives, </w:t>
      </w:r>
      <w:r w:rsidRPr="00AA13DA">
        <w:rPr>
          <w:b/>
          <w:bCs/>
          <w:highlight w:val="yellow"/>
          <w:u w:val="single"/>
        </w:rPr>
        <w:t xml:space="preserve">actual rank-and-file workers, to other Latin American countries as diplomats to </w:t>
      </w:r>
      <w:r w:rsidRPr="00AA13DA">
        <w:rPr>
          <w:u w:val="single"/>
        </w:rPr>
        <w:t xml:space="preserve">explain Peronism and </w:t>
      </w:r>
      <w:r w:rsidRPr="00AA13DA">
        <w:rPr>
          <w:b/>
          <w:bCs/>
          <w:highlight w:val="yellow"/>
          <w:u w:val="single"/>
        </w:rPr>
        <w:t>promote economic sovereignty for Latin Americans — not dependence on the United States.</w:t>
      </w:r>
    </w:p>
    <w:p w14:paraId="3524884B" w14:textId="77777777" w:rsidR="00620795" w:rsidRPr="00AA13DA" w:rsidRDefault="00620795" w:rsidP="00620795">
      <w:pPr>
        <w:rPr>
          <w:b/>
          <w:bCs/>
          <w:u w:val="single"/>
        </w:rPr>
      </w:pPr>
      <w:r w:rsidRPr="00AA13DA">
        <w:rPr>
          <w:rStyle w:val="StyleUnderline"/>
          <w:highlight w:val="yellow"/>
        </w:rPr>
        <w:t>This really frightened and upset</w:t>
      </w:r>
      <w:r w:rsidRPr="00AA13DA">
        <w:rPr>
          <w:rStyle w:val="StyleUnderline"/>
        </w:rPr>
        <w:t xml:space="preserve"> folks at </w:t>
      </w:r>
      <w:r w:rsidRPr="00AA13DA">
        <w:rPr>
          <w:rStyle w:val="StyleUnderline"/>
          <w:highlight w:val="yellow"/>
        </w:rPr>
        <w:t>the State Department.</w:t>
      </w:r>
      <w:r w:rsidRPr="00AA13DA">
        <w:rPr>
          <w:sz w:val="10"/>
        </w:rPr>
        <w:t xml:space="preserve"> During World War II, when FDR was president, the United States operated under the “Good Neighbor Policy” of not interfering in Latin America’s affairs as it had done before the 1930s (and would do again after World War II). But as the Cold War began, folks in</w:t>
      </w:r>
      <w:r w:rsidRPr="00AA13DA">
        <w:rPr>
          <w:rStyle w:val="StyleUnderline"/>
          <w:sz w:val="10"/>
        </w:rPr>
        <w:t xml:space="preserve"> </w:t>
      </w:r>
      <w:r w:rsidRPr="00AA13DA">
        <w:rPr>
          <w:rStyle w:val="StyleUnderline"/>
          <w:highlight w:val="yellow"/>
        </w:rPr>
        <w:t>the State Department</w:t>
      </w:r>
      <w:r w:rsidRPr="00AA13DA">
        <w:rPr>
          <w:rStyle w:val="StyleUnderline"/>
        </w:rPr>
        <w:t xml:space="preserve"> really </w:t>
      </w:r>
      <w:r w:rsidRPr="00AA13DA">
        <w:rPr>
          <w:rStyle w:val="StyleUnderline"/>
          <w:highlight w:val="yellow"/>
        </w:rPr>
        <w:t>wanted to abandon the Good Neighbor Policy and</w:t>
      </w:r>
      <w:r w:rsidRPr="00AA13DA">
        <w:rPr>
          <w:rStyle w:val="StyleUnderline"/>
        </w:rPr>
        <w:t xml:space="preserve"> once again </w:t>
      </w:r>
      <w:r w:rsidRPr="00AA13DA">
        <w:rPr>
          <w:rStyle w:val="StyleUnderline"/>
          <w:highlight w:val="yellow"/>
        </w:rPr>
        <w:t>make Latin America economically subservient to the United States as a provider of raw materials and importer of US</w:t>
      </w:r>
      <w:r w:rsidRPr="00AA13DA">
        <w:rPr>
          <w:highlight w:val="yellow"/>
          <w:u w:val="single"/>
        </w:rPr>
        <w:t>-manufactured goods.</w:t>
      </w:r>
      <w:r w:rsidRPr="00AA13DA">
        <w:rPr>
          <w:u w:val="single"/>
        </w:rPr>
        <w:t xml:space="preserve"> </w:t>
      </w:r>
      <w:r w:rsidRPr="00AA13DA">
        <w:rPr>
          <w:sz w:val="10"/>
        </w:rPr>
        <w:t xml:space="preserve">Peron wasn’t going to go along with that. Having a fairly state-controlled labor movement, but a strong labor movement, did deliver for much of the working class of Argentina. This is what the US government and AFL-CIO did not like. </w:t>
      </w:r>
      <w:r w:rsidRPr="00AA13DA">
        <w:rPr>
          <w:b/>
          <w:bCs/>
          <w:highlight w:val="yellow"/>
          <w:u w:val="single"/>
        </w:rPr>
        <w:t>Peron wasn’t at all a communist, but the United States still wanted to undermine him and fight back against him, because he was an obstacle to US hegemony.</w:t>
      </w:r>
    </w:p>
    <w:p w14:paraId="3EB5D414" w14:textId="77777777" w:rsidR="00620795" w:rsidRPr="00620795" w:rsidRDefault="00620795" w:rsidP="00620795"/>
    <w:sectPr w:rsidR="00620795" w:rsidRPr="006207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E9353" w14:textId="77777777" w:rsidR="005A1638" w:rsidRDefault="005A1638" w:rsidP="00066D2C">
      <w:pPr>
        <w:spacing w:after="0" w:line="240" w:lineRule="auto"/>
      </w:pPr>
      <w:r>
        <w:separator/>
      </w:r>
    </w:p>
  </w:endnote>
  <w:endnote w:type="continuationSeparator" w:id="0">
    <w:p w14:paraId="49C3FE6F" w14:textId="77777777" w:rsidR="005A1638" w:rsidRDefault="005A163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C3799" w14:textId="77777777" w:rsidR="005A1638" w:rsidRDefault="005A1638" w:rsidP="00066D2C">
      <w:pPr>
        <w:spacing w:after="0" w:line="240" w:lineRule="auto"/>
      </w:pPr>
      <w:r>
        <w:separator/>
      </w:r>
    </w:p>
  </w:footnote>
  <w:footnote w:type="continuationSeparator" w:id="0">
    <w:p w14:paraId="11368524" w14:textId="77777777" w:rsidR="005A1638" w:rsidRDefault="005A163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84226746">
    <w:abstractNumId w:val="10"/>
  </w:num>
  <w:num w:numId="46" w16cid:durableId="664161901">
    <w:abstractNumId w:val="15"/>
  </w:num>
  <w:num w:numId="47" w16cid:durableId="654333957">
    <w:abstractNumId w:val="11"/>
  </w:num>
  <w:num w:numId="48" w16cid:durableId="150634284">
    <w:abstractNumId w:val="16"/>
  </w:num>
  <w:num w:numId="49" w16cid:durableId="193999952">
    <w:abstractNumId w:val="21"/>
  </w:num>
  <w:num w:numId="50" w16cid:durableId="699624138">
    <w:abstractNumId w:val="18"/>
  </w:num>
  <w:num w:numId="51" w16cid:durableId="1654289014">
    <w:abstractNumId w:val="17"/>
  </w:num>
  <w:num w:numId="52" w16cid:durableId="1513910476">
    <w:abstractNumId w:val="20"/>
  </w:num>
  <w:num w:numId="53" w16cid:durableId="3085605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9780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AF1"/>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38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6E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1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E9"/>
    <w:rsid w:val="003D3B44"/>
    <w:rsid w:val="003D4150"/>
    <w:rsid w:val="003D5367"/>
    <w:rsid w:val="003F3920"/>
    <w:rsid w:val="003F4D5F"/>
    <w:rsid w:val="00405AD7"/>
    <w:rsid w:val="004107B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63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8FC"/>
    <w:rsid w:val="005E43F7"/>
    <w:rsid w:val="005E5941"/>
    <w:rsid w:val="005E78A2"/>
    <w:rsid w:val="005F5E14"/>
    <w:rsid w:val="0062079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678"/>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16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0D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F3D"/>
    <w:rsid w:val="00C816E6"/>
    <w:rsid w:val="00C82587"/>
    <w:rsid w:val="00C84097"/>
    <w:rsid w:val="00C8547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80B"/>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B5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0B0A6D"/>
  <w15:chartTrackingRefBased/>
  <w15:docId w15:val="{11855922-81C0-41DE-B097-B3AFE6DB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6678"/>
    <w:rPr>
      <w:rFonts w:ascii="Calibri" w:hAnsi="Calibri" w:cs="Calibri"/>
    </w:rPr>
  </w:style>
  <w:style w:type="paragraph" w:styleId="Heading1">
    <w:name w:val="heading 1"/>
    <w:aliases w:val="Pocket"/>
    <w:basedOn w:val="Normal"/>
    <w:next w:val="Normal"/>
    <w:link w:val="Heading1Char"/>
    <w:qFormat/>
    <w:rsid w:val="00D978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78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D978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978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78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78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780B"/>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D9780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9780B"/>
    <w:rPr>
      <w:color w:val="auto"/>
      <w:u w:val="none"/>
    </w:rPr>
  </w:style>
  <w:style w:type="character" w:customStyle="1" w:styleId="Heading1Char">
    <w:name w:val="Heading 1 Char"/>
    <w:aliases w:val="Pocket Char"/>
    <w:basedOn w:val="DefaultParagraphFont"/>
    <w:link w:val="Heading1"/>
    <w:rsid w:val="00D978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780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D9780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978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780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D9780B"/>
    <w:rPr>
      <w:b w:val="0"/>
      <w:sz w:val="22"/>
      <w:u w:val="single"/>
    </w:rPr>
  </w:style>
  <w:style w:type="character" w:styleId="Strong">
    <w:name w:val="Strong"/>
    <w:basedOn w:val="DefaultParagraphFont"/>
    <w:uiPriority w:val="22"/>
    <w:qFormat/>
    <w:rsid w:val="00D9780B"/>
    <w:rPr>
      <w:b/>
      <w:bCs/>
    </w:rPr>
  </w:style>
  <w:style w:type="character" w:styleId="BookTitle">
    <w:name w:val="Book Title"/>
    <w:basedOn w:val="DefaultParagraphFont"/>
    <w:uiPriority w:val="33"/>
    <w:qFormat/>
    <w:rsid w:val="00D9780B"/>
    <w:rPr>
      <w:b/>
      <w:bCs/>
      <w:i/>
      <w:iCs/>
      <w:spacing w:val="5"/>
    </w:rPr>
  </w:style>
  <w:style w:type="character" w:customStyle="1" w:styleId="Heading5Char">
    <w:name w:val="Heading 5 Char"/>
    <w:basedOn w:val="DefaultParagraphFont"/>
    <w:link w:val="Heading5"/>
    <w:uiPriority w:val="9"/>
    <w:semiHidden/>
    <w:rsid w:val="00D978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780B"/>
  </w:style>
  <w:style w:type="paragraph" w:styleId="Header">
    <w:name w:val="header"/>
    <w:basedOn w:val="Normal"/>
    <w:link w:val="HeaderChar"/>
    <w:uiPriority w:val="99"/>
    <w:semiHidden/>
    <w:rsid w:val="00D978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780B"/>
    <w:rPr>
      <w:rFonts w:ascii="Calibri" w:hAnsi="Calibri" w:cs="Calibri"/>
    </w:rPr>
  </w:style>
  <w:style w:type="paragraph" w:styleId="Footer">
    <w:name w:val="footer"/>
    <w:basedOn w:val="Normal"/>
    <w:link w:val="FooterChar"/>
    <w:uiPriority w:val="99"/>
    <w:semiHidden/>
    <w:rsid w:val="00D978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780B"/>
    <w:rPr>
      <w:rFonts w:ascii="Calibri" w:hAnsi="Calibri" w:cs="Calibri"/>
    </w:rPr>
  </w:style>
  <w:style w:type="paragraph" w:styleId="BodyText">
    <w:name w:val="Body Text"/>
    <w:basedOn w:val="Normal"/>
    <w:link w:val="BodyTextChar"/>
    <w:uiPriority w:val="99"/>
    <w:semiHidden/>
    <w:unhideWhenUsed/>
    <w:rsid w:val="00D9780B"/>
    <w:pPr>
      <w:spacing w:after="120"/>
    </w:pPr>
  </w:style>
  <w:style w:type="character" w:customStyle="1" w:styleId="BodyTextChar">
    <w:name w:val="Body Text Char"/>
    <w:basedOn w:val="DefaultParagraphFont"/>
    <w:link w:val="BodyText"/>
    <w:uiPriority w:val="99"/>
    <w:semiHidden/>
    <w:rsid w:val="00D9780B"/>
    <w:rPr>
      <w:rFonts w:ascii="Calibri" w:hAnsi="Calibri" w:cs="Calibri"/>
    </w:rPr>
  </w:style>
  <w:style w:type="paragraph" w:styleId="NoSpacing">
    <w:name w:val="No Spacing"/>
    <w:link w:val="NoSpacingChar"/>
    <w:uiPriority w:val="99"/>
    <w:unhideWhenUsed/>
    <w:qFormat/>
    <w:rsid w:val="00D9780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9780B"/>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D9780B"/>
    <w:rPr>
      <w:color w:val="0563C1" w:themeColor="hyperlink"/>
      <w:u w:val="single"/>
    </w:rPr>
  </w:style>
  <w:style w:type="character" w:styleId="UnresolvedMention">
    <w:name w:val="Unresolved Mention"/>
    <w:basedOn w:val="DefaultParagraphFont"/>
    <w:uiPriority w:val="99"/>
    <w:semiHidden/>
    <w:unhideWhenUsed/>
    <w:rsid w:val="00D9780B"/>
    <w:rPr>
      <w:color w:val="605E5C"/>
      <w:shd w:val="clear" w:color="auto" w:fill="E1DFDD"/>
    </w:rPr>
  </w:style>
  <w:style w:type="paragraph" w:customStyle="1" w:styleId="Analytic">
    <w:name w:val="Analytic"/>
    <w:basedOn w:val="Heading4"/>
    <w:link w:val="AnalyticChar"/>
    <w:autoRedefine/>
    <w:uiPriority w:val="5"/>
    <w:qFormat/>
    <w:rsid w:val="00D9780B"/>
    <w:rPr>
      <w:color w:val="833C0B" w:themeColor="accent2" w:themeShade="80"/>
    </w:rPr>
  </w:style>
  <w:style w:type="character" w:customStyle="1" w:styleId="AnalyticChar">
    <w:name w:val="Analytic Char"/>
    <w:basedOn w:val="Heading4Char"/>
    <w:link w:val="Analytic"/>
    <w:uiPriority w:val="5"/>
    <w:rsid w:val="00D9780B"/>
    <w:rPr>
      <w:rFonts w:ascii="Calibri" w:eastAsiaTheme="majorEastAsia" w:hAnsi="Calibri" w:cstheme="majorBidi"/>
      <w:b/>
      <w:iCs/>
      <w:color w:val="833C0B" w:themeColor="accent2" w:themeShade="80"/>
      <w:sz w:val="26"/>
    </w:rPr>
  </w:style>
  <w:style w:type="paragraph" w:styleId="ListParagraph">
    <w:name w:val="List Paragraph"/>
    <w:aliases w:val="6 font"/>
    <w:basedOn w:val="Normal"/>
    <w:uiPriority w:val="99"/>
    <w:unhideWhenUsed/>
    <w:qFormat/>
    <w:rsid w:val="009B6678"/>
    <w:pPr>
      <w:ind w:left="720"/>
      <w:contextualSpacing/>
    </w:pPr>
  </w:style>
  <w:style w:type="paragraph" w:styleId="NormalWeb">
    <w:name w:val="Normal (Web)"/>
    <w:basedOn w:val="Normal"/>
    <w:uiPriority w:val="99"/>
    <w:semiHidden/>
    <w:unhideWhenUsed/>
    <w:rsid w:val="009B6678"/>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9B6678"/>
  </w:style>
  <w:style w:type="character" w:customStyle="1" w:styleId="off-screen">
    <w:name w:val="off-screen"/>
    <w:basedOn w:val="DefaultParagraphFont"/>
    <w:rsid w:val="009B6678"/>
  </w:style>
  <w:style w:type="paragraph" w:customStyle="1" w:styleId="last">
    <w:name w:val="last"/>
    <w:basedOn w:val="Normal"/>
    <w:rsid w:val="009B6678"/>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9B6678"/>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9B6678"/>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9B6678"/>
  </w:style>
  <w:style w:type="paragraph" w:styleId="BalloonText">
    <w:name w:val="Balloon Text"/>
    <w:basedOn w:val="Normal"/>
    <w:link w:val="BalloonTextChar"/>
    <w:uiPriority w:val="99"/>
    <w:semiHidden/>
    <w:unhideWhenUsed/>
    <w:rsid w:val="009B66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6678"/>
    <w:rPr>
      <w:rFonts w:ascii="Segoe UI" w:hAnsi="Segoe UI" w:cs="Segoe UI"/>
      <w:sz w:val="18"/>
      <w:szCs w:val="18"/>
    </w:rPr>
  </w:style>
  <w:style w:type="paragraph" w:customStyle="1" w:styleId="textbold">
    <w:name w:val="text bold"/>
    <w:basedOn w:val="Normal"/>
    <w:link w:val="Emphasis"/>
    <w:uiPriority w:val="8"/>
    <w:qFormat/>
    <w:rsid w:val="009B6678"/>
    <w:pP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9B6678"/>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9B66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B6678"/>
    <w:rPr>
      <w:rFonts w:ascii="Calibri" w:hAnsi="Calibri" w:cs="Calibri"/>
      <w:sz w:val="20"/>
      <w:szCs w:val="20"/>
    </w:rPr>
  </w:style>
  <w:style w:type="character" w:styleId="FootnoteReference">
    <w:name w:val="footnote reference"/>
    <w:basedOn w:val="DefaultParagraphFont"/>
    <w:uiPriority w:val="99"/>
    <w:semiHidden/>
    <w:unhideWhenUsed/>
    <w:rsid w:val="009B6678"/>
    <w:rPr>
      <w:vertAlign w:val="superscript"/>
    </w:rPr>
  </w:style>
  <w:style w:type="paragraph" w:customStyle="1" w:styleId="p">
    <w:name w:val="p"/>
    <w:basedOn w:val="Normal"/>
    <w:rsid w:val="009B6678"/>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9B6678"/>
  </w:style>
  <w:style w:type="character" w:customStyle="1" w:styleId="label">
    <w:name w:val="label"/>
    <w:basedOn w:val="DefaultParagraphFont"/>
    <w:rsid w:val="009B6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acobin.com/2025/05/afl-cio-cold-war-imper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27388</Words>
  <Characters>141599</Characters>
  <Application>Microsoft Office Word</Application>
  <DocSecurity>0</DocSecurity>
  <Lines>2082</Lines>
  <Paragraphs>804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Jean-Luc Willson</dc:creator>
  <cp:keywords>6.0.0</cp:keywords>
  <dc:description/>
  <cp:lastModifiedBy>Jean-Luc Willson</cp:lastModifiedBy>
  <cp:revision>4</cp:revision>
  <dcterms:created xsi:type="dcterms:W3CDTF">2025-09-06T18:06:00Z</dcterms:created>
  <dcterms:modified xsi:type="dcterms:W3CDTF">2025-09-06T18:15:00Z</dcterms:modified>
</cp:coreProperties>
</file>