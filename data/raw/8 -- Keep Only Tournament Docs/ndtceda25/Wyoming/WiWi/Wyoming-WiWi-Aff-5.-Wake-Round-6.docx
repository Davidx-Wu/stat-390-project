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C598" w14:textId="01B42CAA" w:rsidR="005F00C8" w:rsidRDefault="002530EE" w:rsidP="002530EE">
      <w:pPr>
        <w:pStyle w:val="Heading1"/>
        <w:rPr>
          <w:lang w:val="fr-FR"/>
        </w:rPr>
      </w:pPr>
      <w:r>
        <w:rPr>
          <w:lang w:val="fr-FR"/>
        </w:rPr>
        <w:t>1AC</w:t>
      </w:r>
    </w:p>
    <w:p w14:paraId="459A8AAC" w14:textId="77777777" w:rsidR="002530EE" w:rsidRPr="00640F79" w:rsidRDefault="002530EE" w:rsidP="002530EE">
      <w:pPr>
        <w:pStyle w:val="Heading2"/>
      </w:pPr>
      <w:r w:rsidRPr="00640F79">
        <w:t>1AC</w:t>
      </w:r>
    </w:p>
    <w:p w14:paraId="54C6C28C" w14:textId="77777777" w:rsidR="002530EE" w:rsidRPr="00640F79" w:rsidRDefault="002530EE" w:rsidP="002530EE">
      <w:pPr>
        <w:pStyle w:val="Heading3"/>
      </w:pPr>
      <w:r w:rsidRPr="00640F79">
        <w:t>1AC</w:t>
      </w:r>
    </w:p>
    <w:p w14:paraId="68225B6F" w14:textId="77777777" w:rsidR="002530EE" w:rsidRPr="0067420C" w:rsidRDefault="002530EE" w:rsidP="002530EE">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091AA4B8" w14:textId="77777777" w:rsidR="002530EE" w:rsidRPr="006F5C3E" w:rsidRDefault="002530EE" w:rsidP="002530EE">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5E2DCFD4" w14:textId="77777777" w:rsidR="002530EE" w:rsidRPr="00D1525D" w:rsidRDefault="002530EE" w:rsidP="002530EE">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1E8ADF92" w14:textId="77777777" w:rsidR="002530EE" w:rsidRPr="00D1525D" w:rsidRDefault="002530EE" w:rsidP="002530EE"/>
    <w:p w14:paraId="50AF9890" w14:textId="77777777" w:rsidR="002530EE" w:rsidRPr="00304922" w:rsidRDefault="002530EE" w:rsidP="002530EE">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7B7CB2D0" w14:textId="77777777" w:rsidR="002530EE" w:rsidRPr="00304922" w:rsidRDefault="002530EE" w:rsidP="002530EE">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79E4C1FB" w14:textId="77777777" w:rsidR="002530EE" w:rsidRPr="00304922" w:rsidRDefault="002530EE" w:rsidP="002530EE">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57F2B417" w14:textId="77777777" w:rsidR="002530EE" w:rsidRPr="00304922" w:rsidRDefault="002530EE" w:rsidP="002530EE">
      <w:pPr>
        <w:rPr>
          <w:sz w:val="2"/>
          <w:szCs w:val="2"/>
        </w:rPr>
      </w:pPr>
      <w:r w:rsidRPr="00304922">
        <w:rPr>
          <w:sz w:val="2"/>
          <w:szCs w:val="2"/>
        </w:rPr>
        <w:t xml:space="preserve">TRANSGENDER RHETORICS, QUEERING DISCOURSES </w:t>
      </w:r>
    </w:p>
    <w:p w14:paraId="14F3C494" w14:textId="77777777" w:rsidR="002530EE" w:rsidRPr="00304922" w:rsidRDefault="002530EE" w:rsidP="002530EE">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66C91CA8" w14:textId="77777777" w:rsidR="002530EE" w:rsidRPr="00304922" w:rsidRDefault="002530EE" w:rsidP="002530EE">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4C5D5064" w14:textId="77777777" w:rsidR="002530EE" w:rsidRPr="00304922" w:rsidRDefault="002530EE" w:rsidP="002530EE">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32E1F3BB" w14:textId="77777777" w:rsidR="002530EE" w:rsidRPr="00304922" w:rsidRDefault="002530EE" w:rsidP="002530EE">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215019E3" w14:textId="77777777" w:rsidR="002530EE" w:rsidRPr="00304922" w:rsidRDefault="002530EE" w:rsidP="002530EE">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18FDE1D9" w14:textId="77777777" w:rsidR="002530EE" w:rsidRPr="00304922" w:rsidRDefault="002530EE" w:rsidP="002530EE">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5ECE0724" w14:textId="77777777" w:rsidR="002530EE" w:rsidRPr="00304922" w:rsidRDefault="002530EE" w:rsidP="002530EE">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20F4CA98" w14:textId="77777777" w:rsidR="002530EE" w:rsidRPr="00304922" w:rsidRDefault="002530EE" w:rsidP="002530EE">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6A0CECE0" w14:textId="77777777" w:rsidR="002530EE" w:rsidRPr="00304922" w:rsidRDefault="002530EE" w:rsidP="002530EE">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0CE84E68" w14:textId="77777777" w:rsidR="002530EE" w:rsidRPr="00304922" w:rsidRDefault="002530EE" w:rsidP="002530EE">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47149704" w14:textId="77777777" w:rsidR="002530EE" w:rsidRPr="00304922" w:rsidRDefault="002530EE" w:rsidP="002530EE">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7BF246DF" w14:textId="77777777" w:rsidR="002530EE" w:rsidRPr="00304922" w:rsidRDefault="002530EE" w:rsidP="002530EE">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895D1B9" w14:textId="77777777" w:rsidR="002530EE" w:rsidRPr="00304922" w:rsidRDefault="002530EE" w:rsidP="002530EE">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69B71A9" w14:textId="77777777" w:rsidR="002530EE" w:rsidRPr="00304922" w:rsidRDefault="002530EE" w:rsidP="002530EE">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46436DC" w14:textId="77777777" w:rsidR="002530EE" w:rsidRPr="00304922" w:rsidRDefault="002530EE" w:rsidP="002530EE">
      <w:pPr>
        <w:rPr>
          <w:sz w:val="2"/>
          <w:szCs w:val="2"/>
        </w:rPr>
      </w:pPr>
      <w:r w:rsidRPr="00304922">
        <w:rPr>
          <w:sz w:val="2"/>
          <w:szCs w:val="2"/>
        </w:rPr>
        <w:t xml:space="preserve">TROUBLING INCLUSION, IMPOSSIBLE SOLIDARITIES? </w:t>
      </w:r>
    </w:p>
    <w:p w14:paraId="2399874A" w14:textId="77777777" w:rsidR="002530EE" w:rsidRPr="00304922" w:rsidRDefault="002530EE" w:rsidP="002530EE">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53E7F4E7" w14:textId="77777777" w:rsidR="002530EE" w:rsidRPr="00304922" w:rsidRDefault="002530EE" w:rsidP="002530EE">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04AB25A7" w14:textId="77777777" w:rsidR="002530EE" w:rsidRPr="00304922" w:rsidRDefault="002530EE" w:rsidP="002530EE">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34D02214" w14:textId="77777777" w:rsidR="002530EE" w:rsidRPr="00304922" w:rsidRDefault="002530EE" w:rsidP="002530EE">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2FB82BC3" w14:textId="77777777" w:rsidR="002530EE" w:rsidRPr="00304922" w:rsidRDefault="002530EE" w:rsidP="002530EE">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4773B127" w14:textId="77777777" w:rsidR="002530EE" w:rsidRPr="00304922" w:rsidRDefault="002530EE" w:rsidP="002530EE">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C6012CA" w14:textId="77777777" w:rsidR="002530EE" w:rsidRPr="00304922" w:rsidRDefault="002530EE" w:rsidP="002530EE">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CBD9F42" w14:textId="77777777" w:rsidR="002530EE" w:rsidRPr="00304922" w:rsidRDefault="002530EE" w:rsidP="002530EE">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21937295" w14:textId="77777777" w:rsidR="002530EE" w:rsidRPr="00304922" w:rsidRDefault="002530EE" w:rsidP="002530EE">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309F7C2C" w14:textId="77777777" w:rsidR="002530EE" w:rsidRPr="00304922" w:rsidRDefault="002530EE" w:rsidP="002530EE">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716B66BE" w14:textId="77777777" w:rsidR="002530EE" w:rsidRPr="00304922" w:rsidRDefault="002530EE" w:rsidP="002530EE">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40518128" w14:textId="77777777" w:rsidR="002530EE" w:rsidRPr="00304922" w:rsidRDefault="002530EE" w:rsidP="002530EE">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11D4B85F" w14:textId="77777777" w:rsidR="002530EE" w:rsidRPr="00304922" w:rsidRDefault="002530EE" w:rsidP="002530EE">
      <w:pPr>
        <w:rPr>
          <w:sz w:val="16"/>
        </w:rPr>
      </w:pPr>
      <w:r w:rsidRPr="00304922">
        <w:rPr>
          <w:sz w:val="16"/>
        </w:rPr>
        <w:t xml:space="preserve">TRANS LIBERATION WITHIN OR VERSUS UNION BUREAUCRACY </w:t>
      </w:r>
    </w:p>
    <w:p w14:paraId="28B1CA03" w14:textId="77777777" w:rsidR="002530EE" w:rsidRPr="00304922" w:rsidRDefault="002530EE" w:rsidP="002530EE">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479FA317" w14:textId="77777777" w:rsidR="002530EE" w:rsidRPr="00304922" w:rsidRDefault="002530EE" w:rsidP="002530EE">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52408691" w14:textId="77777777" w:rsidR="002530EE" w:rsidRPr="00304922" w:rsidRDefault="002530EE" w:rsidP="002530EE">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10774105" w14:textId="77777777" w:rsidR="002530EE" w:rsidRPr="00304922" w:rsidRDefault="002530EE" w:rsidP="002530EE">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4A061636" w14:textId="77777777" w:rsidR="002530EE" w:rsidRPr="00304922" w:rsidRDefault="002530EE" w:rsidP="002530EE">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668EF4B3" w14:textId="77777777" w:rsidR="002530EE" w:rsidRPr="00304922" w:rsidRDefault="002530EE" w:rsidP="002530EE">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154E6420" w14:textId="77777777" w:rsidR="002530EE" w:rsidRPr="00304922" w:rsidRDefault="002530EE" w:rsidP="002530EE">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B63E515" w14:textId="77777777" w:rsidR="002530EE" w:rsidRPr="00304922" w:rsidRDefault="002530EE" w:rsidP="002530EE">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42583F14" w14:textId="77777777" w:rsidR="002530EE" w:rsidRPr="00304922" w:rsidRDefault="002530EE" w:rsidP="002530EE">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4E78C432" w14:textId="77777777" w:rsidR="002530EE" w:rsidRPr="00304922" w:rsidRDefault="002530EE" w:rsidP="002530EE">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0A0B9B84" w14:textId="77777777" w:rsidR="002530EE" w:rsidRPr="006A5097" w:rsidRDefault="002530EE" w:rsidP="002530EE">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A59D943" w14:textId="77777777" w:rsidR="002530EE" w:rsidRPr="006E30C3" w:rsidRDefault="002530EE" w:rsidP="002530EE">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63F0D606" w14:textId="77777777" w:rsidR="002530EE" w:rsidRPr="006E30C3" w:rsidRDefault="002530EE" w:rsidP="002530EE">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294F9998" w14:textId="77777777" w:rsidR="002530EE" w:rsidRPr="006E30C3" w:rsidRDefault="002530EE" w:rsidP="002530EE">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6DC427E5" w14:textId="77777777" w:rsidR="002530EE" w:rsidRPr="006E30C3" w:rsidRDefault="002530EE" w:rsidP="002530EE"/>
    <w:p w14:paraId="193B6791" w14:textId="77777777" w:rsidR="002530EE" w:rsidRPr="006E30C3" w:rsidRDefault="002530EE" w:rsidP="002530EE">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1700E465" w14:textId="77777777" w:rsidR="002530EE" w:rsidRPr="006E30C3" w:rsidRDefault="002530EE" w:rsidP="002530EE">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1846AB72" w14:textId="77777777" w:rsidR="002530EE" w:rsidRPr="006E30C3" w:rsidRDefault="002530EE" w:rsidP="002530EE">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A2BE318" w14:textId="77777777" w:rsidR="002530EE" w:rsidRPr="006E30C3" w:rsidRDefault="002530EE" w:rsidP="002530EE">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30B3EFC7" w14:textId="77777777" w:rsidR="002530EE" w:rsidRPr="006E30C3" w:rsidRDefault="002530EE" w:rsidP="002530EE">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020279E4" w14:textId="77777777" w:rsidR="002530EE" w:rsidRPr="006E30C3" w:rsidRDefault="002530EE" w:rsidP="002530EE">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340AD614" w14:textId="77777777" w:rsidR="002530EE" w:rsidRPr="006E30C3" w:rsidRDefault="002530EE" w:rsidP="002530EE">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1EC3843A" w14:textId="77777777" w:rsidR="002530EE" w:rsidRPr="006E30C3" w:rsidRDefault="002530EE" w:rsidP="002530EE">
      <w:r w:rsidRPr="006E30C3">
        <w:t>(Themal Ellawala, "Labor on gender: Butch lesbians and trans men in a Sri Lankan Economic Processing Zone," 6-11-2025, Taylor &amp; Francis, https://www.tandfonline.com/doi/full/10.1080/10894160.2025.2515747, accessed 8-6-2025)</w:t>
      </w:r>
    </w:p>
    <w:p w14:paraId="4DB47013" w14:textId="77777777" w:rsidR="002530EE" w:rsidRPr="006E30C3" w:rsidRDefault="002530EE" w:rsidP="002530EE"/>
    <w:p w14:paraId="1E3C5BED" w14:textId="77777777" w:rsidR="002530EE" w:rsidRPr="006E30C3" w:rsidRDefault="002530EE" w:rsidP="002530EE">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0C9F5078" w14:textId="77777777" w:rsidR="002530EE" w:rsidRPr="006E30C3" w:rsidRDefault="002530EE" w:rsidP="002530EE">
      <w:pPr>
        <w:rPr>
          <w:b/>
          <w:bCs/>
          <w:sz w:val="16"/>
        </w:rPr>
      </w:pPr>
      <w:r w:rsidRPr="006E30C3">
        <w:rPr>
          <w:b/>
          <w:bCs/>
          <w:sz w:val="16"/>
        </w:rPr>
        <w:t>Producing garments &amp; gender</w:t>
      </w:r>
    </w:p>
    <w:p w14:paraId="56DEB601" w14:textId="77777777" w:rsidR="002530EE" w:rsidRPr="006E30C3" w:rsidRDefault="002530EE" w:rsidP="002530EE">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8F916DC" w14:textId="77777777" w:rsidR="002530EE" w:rsidRPr="006E30C3" w:rsidRDefault="002530EE" w:rsidP="002530EE">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46EECF3C" w14:textId="77777777" w:rsidR="002530EE" w:rsidRPr="006E30C3" w:rsidRDefault="002530EE" w:rsidP="002530EE">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2911E6B" w14:textId="77777777" w:rsidR="002530EE" w:rsidRPr="006E30C3" w:rsidRDefault="002530EE" w:rsidP="002530EE">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2448BEBF" w14:textId="77777777" w:rsidR="002530EE" w:rsidRPr="006E30C3" w:rsidRDefault="002530EE" w:rsidP="002530EE">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15CA70FE" w14:textId="77777777" w:rsidR="002530EE" w:rsidRPr="006E30C3" w:rsidRDefault="002530EE" w:rsidP="002530EE">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125D7E51" w14:textId="77777777" w:rsidR="002530EE" w:rsidRPr="006E30C3" w:rsidRDefault="002530EE" w:rsidP="002530EE">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7C3AC30" w14:textId="77777777" w:rsidR="002530EE" w:rsidRPr="006E30C3" w:rsidRDefault="002530EE" w:rsidP="002530EE">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18B18136" w14:textId="77777777" w:rsidR="002530EE" w:rsidRPr="006E30C3" w:rsidRDefault="002530EE" w:rsidP="002530EE">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6CB6AAF0" w14:textId="77777777" w:rsidR="002530EE" w:rsidRPr="006E30C3" w:rsidRDefault="002530EE" w:rsidP="002530EE">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36C8AD7A" w14:textId="77777777" w:rsidR="002530EE" w:rsidRPr="006E30C3" w:rsidRDefault="002530EE" w:rsidP="002530EE">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BB3F790" w14:textId="77777777" w:rsidR="002530EE" w:rsidRPr="006E30C3" w:rsidRDefault="002530EE" w:rsidP="002530EE">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22D2BC6" w14:textId="77777777" w:rsidR="002530EE" w:rsidRPr="006E30C3" w:rsidRDefault="002530EE" w:rsidP="002530EE">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29F52A51" w14:textId="77777777" w:rsidR="002530EE" w:rsidRPr="006E30C3" w:rsidRDefault="002530EE" w:rsidP="002530EE">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3D6521AB" w14:textId="77777777" w:rsidR="002530EE" w:rsidRPr="006E30C3" w:rsidRDefault="002530EE" w:rsidP="002530EE">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6BC97875" w14:textId="77777777" w:rsidR="002530EE" w:rsidRPr="006E30C3" w:rsidRDefault="002530EE" w:rsidP="002530EE">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2B1F0A74" w14:textId="77777777" w:rsidR="002530EE" w:rsidRDefault="002530EE" w:rsidP="002530EE">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60E0D7FC" w14:textId="77777777" w:rsidR="002530EE" w:rsidRDefault="002530EE" w:rsidP="002530EE">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2CCAC234" w14:textId="77777777" w:rsidR="002530EE" w:rsidRPr="003A0CC2" w:rsidRDefault="002530EE" w:rsidP="002530EE">
      <w:r w:rsidRPr="003A0CC2">
        <w:t>(Sanna Strand, "“A country to fall in love with/in”: gender and sexuality in Swedish Armed Forces’ marketing campaigns," 7-13-2018, Taylor &amp; Francis, https://www.tandfonline.com/doi/full/10.1080/14616742.2018.1487772, accessed 10-16-2025)</w:t>
      </w:r>
    </w:p>
    <w:p w14:paraId="79890EB1" w14:textId="77777777" w:rsidR="002530EE" w:rsidRDefault="002530EE" w:rsidP="002530EE"/>
    <w:p w14:paraId="1A059949" w14:textId="77777777" w:rsidR="002530EE" w:rsidRPr="003A0CC2" w:rsidRDefault="002530EE" w:rsidP="002530EE">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63D63818" w14:textId="77777777" w:rsidR="002530EE" w:rsidRPr="003A0CC2" w:rsidRDefault="002530EE" w:rsidP="002530EE">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2C32E1DD" w14:textId="77777777" w:rsidR="002530EE" w:rsidRPr="003A0CC2" w:rsidRDefault="002530EE" w:rsidP="002530EE">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370F9967" w14:textId="77777777" w:rsidR="002530EE" w:rsidRPr="003A0CC2" w:rsidRDefault="002530EE" w:rsidP="002530EE">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6C7CCE25" w14:textId="77777777" w:rsidR="002530EE" w:rsidRPr="003A0CC2" w:rsidRDefault="002530EE" w:rsidP="002530EE">
      <w:pPr>
        <w:rPr>
          <w:sz w:val="12"/>
          <w:szCs w:val="18"/>
        </w:rPr>
      </w:pPr>
      <w:r w:rsidRPr="003A0CC2">
        <w:rPr>
          <w:sz w:val="12"/>
          <w:szCs w:val="18"/>
        </w:rPr>
        <w:t>Gender, sexuality and/in military institutions</w:t>
      </w:r>
    </w:p>
    <w:p w14:paraId="0AFD5775" w14:textId="77777777" w:rsidR="002530EE" w:rsidRPr="003A0CC2" w:rsidRDefault="002530EE" w:rsidP="002530EE">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3410DA47" w14:textId="77777777" w:rsidR="002530EE" w:rsidRPr="00F85580" w:rsidRDefault="002530EE" w:rsidP="002530EE">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0592A72B" w14:textId="77777777" w:rsidR="002530EE" w:rsidRPr="006E30C3" w:rsidRDefault="002530EE" w:rsidP="002530EE">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6623DA23" w14:textId="77777777" w:rsidR="002530EE" w:rsidRPr="006E30C3" w:rsidRDefault="002530EE" w:rsidP="002530EE">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8744F6E" w14:textId="77777777" w:rsidR="002530EE" w:rsidRPr="006E30C3" w:rsidRDefault="002530EE" w:rsidP="002530EE">
      <w:r w:rsidRPr="006E30C3">
        <w:t>(Eric A. Stanley, “Atmospheres of Violence: Structuring Antagonism and the Trans/Queer Ungovernable,” Duke University Press, 09/03/2021, Accessed 08/13/2025)</w:t>
      </w:r>
    </w:p>
    <w:p w14:paraId="7117D2D9" w14:textId="77777777" w:rsidR="002530EE" w:rsidRPr="006E30C3" w:rsidRDefault="002530EE" w:rsidP="002530EE"/>
    <w:p w14:paraId="3A00CF43" w14:textId="77777777" w:rsidR="002530EE" w:rsidRPr="006E30C3" w:rsidRDefault="002530EE" w:rsidP="002530EE">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C1BFDB4" w14:textId="77777777" w:rsidR="002530EE" w:rsidRPr="006E30C3" w:rsidRDefault="002530EE" w:rsidP="002530EE">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68E0BD5A" w14:textId="77777777" w:rsidR="002530EE" w:rsidRPr="006E30C3" w:rsidRDefault="002530EE" w:rsidP="002530EE">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0CD132B" w14:textId="77777777" w:rsidR="002530EE" w:rsidRPr="006E30C3" w:rsidRDefault="002530EE" w:rsidP="002530EE">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26651A8F" w14:textId="77777777" w:rsidR="002530EE" w:rsidRPr="006E30C3" w:rsidRDefault="002530EE" w:rsidP="002530EE">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FB8B3CC" w14:textId="77777777" w:rsidR="002530EE" w:rsidRPr="006E30C3" w:rsidRDefault="002530EE" w:rsidP="002530EE">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3BD65667" w14:textId="77777777" w:rsidR="002530EE" w:rsidRPr="006E30C3" w:rsidRDefault="002530EE" w:rsidP="002530EE">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28BD7739" w14:textId="77777777" w:rsidR="002530EE" w:rsidRPr="006E30C3" w:rsidRDefault="002530EE" w:rsidP="002530EE">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07939C54" w14:textId="77777777" w:rsidR="002530EE" w:rsidRPr="006E30C3" w:rsidRDefault="002530EE" w:rsidP="002530EE">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44E0F518" w14:textId="77777777" w:rsidR="002530EE" w:rsidRPr="006E30C3" w:rsidRDefault="002530EE" w:rsidP="002530EE">
      <w:pPr>
        <w:rPr>
          <w:sz w:val="16"/>
        </w:rPr>
      </w:pPr>
      <w:r w:rsidRPr="006E30C3">
        <w:rPr>
          <w:sz w:val="16"/>
        </w:rPr>
        <w:t xml:space="preserve">On Divinity </w:t>
      </w:r>
    </w:p>
    <w:p w14:paraId="05276480" w14:textId="77777777" w:rsidR="002530EE" w:rsidRPr="006E30C3" w:rsidRDefault="002530EE" w:rsidP="002530EE">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347409D" w14:textId="77777777" w:rsidR="002530EE" w:rsidRPr="006E30C3" w:rsidRDefault="002530EE" w:rsidP="002530EE">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6F86B720" w14:textId="77777777" w:rsidR="002530EE" w:rsidRPr="006E30C3" w:rsidRDefault="002530EE" w:rsidP="002530EE">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1E2C3CA4" w14:textId="77777777" w:rsidR="002530EE" w:rsidRPr="006E30C3" w:rsidRDefault="002530EE" w:rsidP="002530EE">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221F165A" w14:textId="77777777" w:rsidR="002530EE" w:rsidRPr="006E30C3" w:rsidRDefault="002530EE" w:rsidP="002530EE">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1DA94C12" w14:textId="77777777" w:rsidR="002530EE" w:rsidRPr="006E30C3" w:rsidRDefault="002530EE" w:rsidP="002530EE">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02D80C0F" w14:textId="77777777" w:rsidR="002530EE" w:rsidRPr="006E30C3" w:rsidRDefault="002530EE" w:rsidP="002530EE">
      <w:pPr>
        <w:rPr>
          <w:sz w:val="16"/>
        </w:rPr>
      </w:pPr>
    </w:p>
    <w:p w14:paraId="355353CC" w14:textId="77777777" w:rsidR="002530EE" w:rsidRPr="006E30C3" w:rsidRDefault="002530EE" w:rsidP="002530EE">
      <w:pPr>
        <w:pStyle w:val="Heading4"/>
      </w:pPr>
      <w:r w:rsidRPr="006E30C3">
        <w:t>Thus, you should affirm queer labor as an ungovernable collective</w:t>
      </w:r>
    </w:p>
    <w:p w14:paraId="58C2835D" w14:textId="77777777" w:rsidR="002530EE" w:rsidRPr="006E30C3" w:rsidRDefault="002530EE" w:rsidP="002530EE"/>
    <w:p w14:paraId="393677DA" w14:textId="77777777" w:rsidR="002530EE" w:rsidRPr="006E30C3" w:rsidRDefault="002530EE" w:rsidP="002530EE">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9A0C3B4" w14:textId="77777777" w:rsidR="002530EE" w:rsidRPr="006E30C3" w:rsidRDefault="002530EE" w:rsidP="002530EE">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2780C49B" w14:textId="77777777" w:rsidR="002530EE" w:rsidRPr="006E30C3" w:rsidRDefault="002530EE" w:rsidP="002530EE">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12033DA9" w14:textId="77777777" w:rsidR="002530EE" w:rsidRPr="006E30C3" w:rsidRDefault="002530EE" w:rsidP="002530EE">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21613D96" w14:textId="77777777" w:rsidR="002530EE" w:rsidRPr="006E30C3" w:rsidRDefault="002530EE" w:rsidP="002530EE">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2A845805" w14:textId="77777777" w:rsidR="002530EE" w:rsidRPr="006E30C3" w:rsidRDefault="002530EE" w:rsidP="002530EE">
      <w:pPr>
        <w:rPr>
          <w:sz w:val="14"/>
        </w:rPr>
      </w:pPr>
      <w:r w:rsidRPr="006E30C3">
        <w:rPr>
          <w:sz w:val="14"/>
        </w:rPr>
        <w:t>THE CONSULTANT</w:t>
      </w:r>
    </w:p>
    <w:p w14:paraId="323177F5" w14:textId="77777777" w:rsidR="002530EE" w:rsidRPr="006E30C3" w:rsidRDefault="002530EE" w:rsidP="002530EE">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2ED3B810" w14:textId="77777777" w:rsidR="002530EE" w:rsidRPr="006E30C3" w:rsidRDefault="002530EE" w:rsidP="002530EE">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0B491149" w14:textId="77777777" w:rsidR="002530EE" w:rsidRPr="006E30C3" w:rsidRDefault="002530EE" w:rsidP="002530EE">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0D28DE56" w14:textId="77777777" w:rsidR="002530EE" w:rsidRPr="006E30C3" w:rsidRDefault="002530EE" w:rsidP="002530EE">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73E64149" w14:textId="77777777" w:rsidR="002530EE" w:rsidRPr="006E30C3" w:rsidRDefault="002530EE" w:rsidP="002530EE">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636388A0" w14:textId="77777777" w:rsidR="002530EE" w:rsidRPr="006E30C3" w:rsidRDefault="002530EE" w:rsidP="002530EE">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C7D4CBF" w14:textId="77777777" w:rsidR="002530EE" w:rsidRPr="006E30C3" w:rsidRDefault="002530EE" w:rsidP="002530EE">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DF6276E" w14:textId="77777777" w:rsidR="002530EE" w:rsidRPr="006E30C3" w:rsidRDefault="002530EE" w:rsidP="002530EE">
      <w:r w:rsidRPr="006E30C3">
        <w:t>(Eric A. Stanley, “Atmospheres of Violence: Structuring Antagonism and the Trans/Queer Ungovernable,” Duke University Press, 09/03/2021, Accessed 08/13/2025)</w:t>
      </w:r>
    </w:p>
    <w:p w14:paraId="1753A478" w14:textId="77777777" w:rsidR="002530EE" w:rsidRPr="006E30C3" w:rsidRDefault="002530EE" w:rsidP="002530EE">
      <w:r w:rsidRPr="006E30C3">
        <w:t xml:space="preserve"> </w:t>
      </w:r>
    </w:p>
    <w:p w14:paraId="7ED94CA8" w14:textId="77777777" w:rsidR="002530EE" w:rsidRPr="006E30C3" w:rsidRDefault="002530EE" w:rsidP="002530EE">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715ECAA8" w14:textId="77777777" w:rsidR="002530EE" w:rsidRPr="006E30C3" w:rsidRDefault="002530EE" w:rsidP="002530EE">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C917229" w14:textId="77777777" w:rsidR="002530EE" w:rsidRPr="006E30C3" w:rsidRDefault="002530EE" w:rsidP="002530EE">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52D574B9" w14:textId="77777777" w:rsidR="002530EE" w:rsidRPr="006E30C3" w:rsidRDefault="002530EE" w:rsidP="002530EE">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61EBB146" w14:textId="77777777" w:rsidR="002530EE" w:rsidRPr="006E30C3" w:rsidRDefault="002530EE" w:rsidP="002530EE">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29FCC2FE" w14:textId="77777777" w:rsidR="002530EE" w:rsidRPr="006E30C3" w:rsidRDefault="002530EE" w:rsidP="002530EE">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60D147B7" w14:textId="77777777" w:rsidR="002530EE" w:rsidRPr="006E30C3" w:rsidRDefault="002530EE" w:rsidP="002530EE">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57B90F38" w14:textId="77777777" w:rsidR="002530EE" w:rsidRPr="006E30C3" w:rsidRDefault="002530EE" w:rsidP="002530EE">
      <w:pPr>
        <w:rPr>
          <w:sz w:val="16"/>
        </w:rPr>
      </w:pPr>
      <w:r w:rsidRPr="006E30C3">
        <w:rPr>
          <w:sz w:val="16"/>
        </w:rPr>
        <w:t xml:space="preserve">Still Fucking Here </w:t>
      </w:r>
    </w:p>
    <w:p w14:paraId="7189CC14" w14:textId="77777777" w:rsidR="002530EE" w:rsidRPr="006E30C3" w:rsidRDefault="002530EE" w:rsidP="002530EE">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4E671B51" w14:textId="77777777" w:rsidR="002530EE" w:rsidRPr="006E30C3" w:rsidRDefault="002530EE" w:rsidP="002530EE">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648FDC99" w14:textId="77777777" w:rsidR="002530EE" w:rsidRPr="006E30C3" w:rsidRDefault="002530EE" w:rsidP="002530EE">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7E0EC22E" w14:textId="77777777" w:rsidR="002530EE" w:rsidRPr="006E30C3" w:rsidRDefault="002530EE" w:rsidP="002530EE">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173C4E6F" w14:textId="77777777" w:rsidR="002530EE" w:rsidRPr="006E30C3" w:rsidRDefault="002530EE" w:rsidP="002530EE">
      <w:pPr>
        <w:rPr>
          <w:sz w:val="16"/>
        </w:rPr>
      </w:pPr>
      <w:r w:rsidRPr="006E30C3">
        <w:rPr>
          <w:sz w:val="16"/>
        </w:rPr>
        <w:t xml:space="preserve">The Biometrics of Domination </w:t>
      </w:r>
    </w:p>
    <w:p w14:paraId="7F99A534" w14:textId="77777777" w:rsidR="002530EE" w:rsidRPr="006E30C3" w:rsidRDefault="002530EE" w:rsidP="002530EE">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463B486" w14:textId="77777777" w:rsidR="002530EE" w:rsidRPr="006E30C3" w:rsidRDefault="002530EE" w:rsidP="002530EE">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4011639A" w14:textId="77777777" w:rsidR="002530EE" w:rsidRPr="006E30C3" w:rsidRDefault="002530EE" w:rsidP="002530EE">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626EC80" w14:textId="77777777" w:rsidR="002530EE" w:rsidRPr="006E30C3" w:rsidRDefault="002530EE" w:rsidP="002530EE">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4E4BD75F" w14:textId="77777777" w:rsidR="002530EE" w:rsidRPr="00640F79" w:rsidRDefault="002530EE" w:rsidP="002530EE">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4E922E81" w14:textId="77777777" w:rsidR="002530EE" w:rsidRPr="006E30C3" w:rsidRDefault="002530EE" w:rsidP="002530EE">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590EE048" w14:textId="77777777" w:rsidR="002530EE" w:rsidRPr="006E30C3" w:rsidRDefault="002530EE" w:rsidP="002530EE">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2ABF06B2" w14:textId="77777777" w:rsidR="002530EE" w:rsidRPr="006E30C3" w:rsidRDefault="002530EE" w:rsidP="002530EE">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7D709AA6" w14:textId="77777777" w:rsidR="002530EE" w:rsidRPr="006E30C3" w:rsidRDefault="002530EE" w:rsidP="002530EE"/>
    <w:p w14:paraId="63E9D727" w14:textId="77777777" w:rsidR="002530EE" w:rsidRPr="006E30C3" w:rsidRDefault="002530EE" w:rsidP="002530EE">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CEFCEF5" w14:textId="77777777" w:rsidR="002530EE" w:rsidRPr="006E30C3" w:rsidRDefault="002530EE" w:rsidP="002530EE">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6E35409" w14:textId="77777777" w:rsidR="002530EE" w:rsidRPr="006E30C3" w:rsidRDefault="002530EE" w:rsidP="002530EE">
      <w:pPr>
        <w:rPr>
          <w:sz w:val="16"/>
        </w:rPr>
      </w:pPr>
      <w:r w:rsidRPr="006E30C3">
        <w:rPr>
          <w:b/>
          <w:bCs/>
          <w:i/>
          <w:iCs/>
          <w:sz w:val="16"/>
        </w:rPr>
        <w:t>We need to look toward organizing queer people whose survival struggles in precarious economies have not been addressed by traditional union organizing.</w:t>
      </w:r>
    </w:p>
    <w:p w14:paraId="4A1BBE9A" w14:textId="77777777" w:rsidR="002530EE" w:rsidRPr="006E30C3" w:rsidRDefault="002530EE" w:rsidP="002530EE">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256BF1EA" w14:textId="77777777" w:rsidR="002530EE" w:rsidRPr="006E30C3" w:rsidRDefault="002530EE" w:rsidP="002530EE">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92C5AED" w14:textId="77777777" w:rsidR="002530EE" w:rsidRPr="006E30C3" w:rsidRDefault="002530EE" w:rsidP="002530EE">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5A9036C" w14:textId="77777777" w:rsidR="002530EE" w:rsidRPr="006E30C3" w:rsidRDefault="002530EE" w:rsidP="002530EE">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FF53174" w14:textId="77777777" w:rsidR="002530EE" w:rsidRPr="006E30C3" w:rsidRDefault="002530EE" w:rsidP="002530EE">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p w14:paraId="5332A1D9" w14:textId="5AFF7847" w:rsidR="002530EE" w:rsidRDefault="002530EE" w:rsidP="002530EE">
      <w:pPr>
        <w:pStyle w:val="Heading1"/>
        <w:rPr>
          <w:lang w:val="fr-FR"/>
        </w:rPr>
      </w:pPr>
      <w:r>
        <w:rPr>
          <w:lang w:val="fr-FR"/>
        </w:rPr>
        <w:t>1AR</w:t>
      </w:r>
    </w:p>
    <w:p w14:paraId="083D18F0" w14:textId="2F472ADD" w:rsidR="002530EE" w:rsidRDefault="002530EE" w:rsidP="002530EE">
      <w:pPr>
        <w:pStyle w:val="Heading2"/>
        <w:rPr>
          <w:lang w:val="fr-FR"/>
        </w:rPr>
      </w:pPr>
      <w:r>
        <w:rPr>
          <w:lang w:val="fr-FR"/>
        </w:rPr>
        <w:t>FW</w:t>
      </w:r>
    </w:p>
    <w:p w14:paraId="4996D067" w14:textId="5693445C" w:rsidR="002530EE" w:rsidRDefault="002530EE" w:rsidP="002530EE">
      <w:pPr>
        <w:pStyle w:val="Heading3"/>
        <w:rPr>
          <w:lang w:val="fr-FR"/>
        </w:rPr>
      </w:pPr>
      <w:r>
        <w:rPr>
          <w:lang w:val="fr-FR"/>
        </w:rPr>
        <w:t>TVA</w:t>
      </w:r>
    </w:p>
    <w:p w14:paraId="34124F9C" w14:textId="77777777" w:rsidR="002530EE" w:rsidRPr="009C240F" w:rsidRDefault="002530EE" w:rsidP="002530EE">
      <w:pPr>
        <w:pStyle w:val="Heading4"/>
      </w:pPr>
      <w:r>
        <w:t>Unionization and legalization reproduce the violence done to sex workers – proves our thesis about illicit labor</w:t>
      </w:r>
    </w:p>
    <w:p w14:paraId="3D84D682" w14:textId="77777777" w:rsidR="002530EE" w:rsidRPr="00690525" w:rsidRDefault="002530EE" w:rsidP="002530EE">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2C2613F7" w14:textId="77777777" w:rsidR="002530EE" w:rsidRPr="00836EBE" w:rsidRDefault="002530EE" w:rsidP="002530EE">
      <w:pPr>
        <w:rPr>
          <w:b/>
          <w:bCs/>
          <w:u w:val="single"/>
        </w:rPr>
      </w:pPr>
      <w:r w:rsidRPr="00836EBE">
        <w:rPr>
          <w:b/>
          <w:bCs/>
          <w:u w:val="single"/>
        </w:rPr>
        <w:t xml:space="preserve">The </w:t>
      </w:r>
      <w:r w:rsidRPr="0037527F">
        <w:rPr>
          <w:b/>
          <w:bCs/>
          <w:u w:val="single"/>
        </w:rPr>
        <w:t>work is never done in a body separate than the one I spend my life within.</w:t>
      </w:r>
      <w:r w:rsidRPr="0037527F">
        <w:rPr>
          <w:u w:val="single"/>
        </w:rPr>
        <w:t xml:space="preserve"> When a client responds to an ad, the sex,</w:t>
      </w:r>
      <w:r w:rsidRPr="0037527F">
        <w:rPr>
          <w:sz w:val="16"/>
        </w:rPr>
        <w:t xml:space="preserve"> the </w:t>
      </w:r>
      <w:r w:rsidRPr="0037527F">
        <w:rPr>
          <w:u w:val="single"/>
        </w:rPr>
        <w:t>seduction,</w:t>
      </w:r>
      <w:r w:rsidRPr="0037527F">
        <w:rPr>
          <w:sz w:val="16"/>
        </w:rPr>
        <w:t xml:space="preserve"> the </w:t>
      </w:r>
      <w:r w:rsidRPr="0037527F">
        <w:rPr>
          <w:u w:val="single"/>
        </w:rPr>
        <w:t>emotional labor I have done</w:t>
      </w:r>
      <w:r w:rsidRPr="0037527F">
        <w:rPr>
          <w:sz w:val="16"/>
        </w:rPr>
        <w:t xml:space="preserve"> for most of my life </w:t>
      </w:r>
      <w:r w:rsidRPr="0037527F">
        <w:rPr>
          <w:u w:val="single"/>
        </w:rPr>
        <w:t xml:space="preserve">becomes </w:t>
      </w:r>
      <w:r w:rsidRPr="0037527F">
        <w:rPr>
          <w:b/>
          <w:bCs/>
          <w:u w:val="single"/>
        </w:rPr>
        <w:t>intrinsic</w:t>
      </w:r>
      <w:r w:rsidRPr="00F34486">
        <w:rPr>
          <w:b/>
          <w:bCs/>
          <w:u w:val="single"/>
        </w:rPr>
        <w:t xml:space="preserve"> to capital</w:t>
      </w:r>
      <w:r w:rsidRPr="00836EBE">
        <w:rPr>
          <w:u w:val="single"/>
        </w:rPr>
        <w:t xml:space="preserve">. </w:t>
      </w:r>
      <w:r w:rsidRPr="00F34486">
        <w:rPr>
          <w:u w:val="single"/>
        </w:rPr>
        <w:t>Prostitution</w:t>
      </w:r>
      <w:r w:rsidRPr="00836EBE">
        <w:rPr>
          <w:u w:val="single"/>
        </w:rPr>
        <w:t xml:space="preserve">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F34486">
        <w:rPr>
          <w:b/>
          <w:bCs/>
          <w:highlight w:val="gree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F34486">
        <w:rPr>
          <w:b/>
          <w:bCs/>
          <w:highlight w:val="green"/>
          <w:u w:val="single"/>
        </w:rPr>
        <w:t>makes</w:t>
      </w:r>
      <w:r w:rsidRPr="00836EBE">
        <w:rPr>
          <w:b/>
          <w:bCs/>
          <w:u w:val="single"/>
        </w:rPr>
        <w:t xml:space="preserve"> it into</w:t>
      </w:r>
      <w:r w:rsidRPr="00464492">
        <w:rPr>
          <w:sz w:val="16"/>
        </w:rPr>
        <w:t xml:space="preserve"> mere </w:t>
      </w:r>
      <w:r w:rsidRPr="00F34486">
        <w:rPr>
          <w:b/>
          <w:bCs/>
          <w:highlight w:val="green"/>
          <w:u w:val="single"/>
        </w:rPr>
        <w:t>work</w:t>
      </w:r>
      <w:r w:rsidRPr="00836EBE">
        <w:rPr>
          <w:b/>
          <w:bCs/>
          <w:u w:val="single"/>
        </w:rPr>
        <w:t xml:space="preserve">—an </w:t>
      </w:r>
      <w:r w:rsidRPr="00F34486">
        <w:rPr>
          <w:b/>
          <w:bCs/>
          <w:highlight w:val="green"/>
          <w:u w:val="single"/>
        </w:rPr>
        <w:t>abstract labor</w:t>
      </w:r>
      <w:r w:rsidRPr="00836EBE">
        <w:rPr>
          <w:b/>
          <w:bCs/>
          <w:u w:val="single"/>
        </w:rPr>
        <w:t xml:space="preserve"> force </w:t>
      </w:r>
      <w:r w:rsidRPr="00F34486">
        <w:rPr>
          <w:b/>
          <w:bCs/>
          <w:highlight w:val="green"/>
          <w:u w:val="single"/>
        </w:rPr>
        <w:t>that needs to be managed</w:t>
      </w:r>
      <w:r w:rsidRPr="00836EBE">
        <w:rPr>
          <w:b/>
          <w:bCs/>
          <w:u w:val="single"/>
        </w:rPr>
        <w:t>.</w:t>
      </w:r>
    </w:p>
    <w:p w14:paraId="4BD8C34C" w14:textId="77777777" w:rsidR="002530EE" w:rsidRPr="00464492" w:rsidRDefault="002530EE" w:rsidP="002530EE">
      <w:pPr>
        <w:rPr>
          <w:b/>
          <w:bCs/>
          <w:sz w:val="26"/>
          <w:szCs w:val="26"/>
          <w:u w:val="single"/>
        </w:rPr>
      </w:pPr>
      <w:r w:rsidRPr="00836EBE">
        <w:rPr>
          <w:u w:val="single"/>
        </w:rPr>
        <w:t xml:space="preserve">The </w:t>
      </w:r>
      <w:r w:rsidRPr="00F34486">
        <w:rPr>
          <w:b/>
          <w:bCs/>
          <w:highlight w:val="green"/>
          <w:u w:val="single"/>
        </w:rPr>
        <w:t>whores</w:t>
      </w:r>
      <w:r w:rsidRPr="00836EBE">
        <w:rPr>
          <w:u w:val="single"/>
        </w:rPr>
        <w:t>,</w:t>
      </w:r>
      <w:r w:rsidRPr="00464492">
        <w:rPr>
          <w:sz w:val="16"/>
        </w:rPr>
        <w:t xml:space="preserve"> the </w:t>
      </w:r>
      <w:r w:rsidRPr="00464492">
        <w:rPr>
          <w:u w:val="single"/>
        </w:rPr>
        <w:t>strippers,</w:t>
      </w:r>
      <w:r w:rsidRPr="00464492">
        <w:rPr>
          <w:sz w:val="16"/>
        </w:rPr>
        <w:t xml:space="preserve"> the </w:t>
      </w:r>
      <w:r w:rsidRPr="00464492">
        <w:rPr>
          <w:u w:val="single"/>
        </w:rPr>
        <w:t>dommes:</w:t>
      </w:r>
      <w:r w:rsidRPr="00464492">
        <w:rPr>
          <w:sz w:val="16"/>
        </w:rPr>
        <w:t xml:space="preserve"> we </w:t>
      </w:r>
      <w:r w:rsidRPr="00F34486">
        <w:rPr>
          <w:b/>
          <w:bCs/>
          <w:highlight w:val="green"/>
          <w:u w:val="single"/>
        </w:rPr>
        <w:t>present</w:t>
      </w:r>
      <w:r w:rsidRPr="00464492">
        <w:rPr>
          <w:b/>
          <w:bCs/>
          <w:u w:val="single"/>
        </w:rPr>
        <w:t xml:space="preserve"> a </w:t>
      </w:r>
      <w:r w:rsidRPr="00F34486">
        <w:rPr>
          <w:b/>
          <w:bCs/>
          <w:highlight w:val="green"/>
          <w:u w:val="single"/>
        </w:rPr>
        <w:t>fathomless threat</w:t>
      </w:r>
      <w:r w:rsidRPr="00464492">
        <w:rPr>
          <w:b/>
          <w:bCs/>
          <w:u w:val="single"/>
        </w:rPr>
        <w:t xml:space="preserve"> when we rise </w:t>
      </w:r>
      <w:r w:rsidRPr="00F34486">
        <w:rPr>
          <w:b/>
          <w:bCs/>
          <w:highlight w:val="green"/>
          <w:u w:val="single"/>
        </w:rPr>
        <w:t>as an invisible class</w:t>
      </w:r>
      <w:r w:rsidRPr="00464492">
        <w:rPr>
          <w:u w:val="single"/>
        </w:rPr>
        <w:t>,</w:t>
      </w:r>
      <w:r w:rsidRPr="00464492">
        <w:rPr>
          <w:sz w:val="16"/>
        </w:rPr>
        <w:t xml:space="preserve"> for </w:t>
      </w:r>
      <w:r w:rsidRPr="00464492">
        <w:rPr>
          <w:b/>
          <w:bCs/>
          <w:u w:val="single"/>
        </w:rPr>
        <w:t xml:space="preserve">our </w:t>
      </w:r>
      <w:r w:rsidRPr="00566655">
        <w:rPr>
          <w:b/>
          <w:bCs/>
          <w:u w:val="single"/>
        </w:rPr>
        <w:t>work is</w:t>
      </w:r>
      <w:r w:rsidRPr="00566655">
        <w:rPr>
          <w:sz w:val="16"/>
        </w:rPr>
        <w:t xml:space="preserve"> both </w:t>
      </w:r>
      <w:r w:rsidRPr="00566655">
        <w:rPr>
          <w:b/>
          <w:bCs/>
          <w:u w:val="single"/>
        </w:rPr>
        <w:t>essential to society and continuously pushed to the margins</w:t>
      </w:r>
      <w:r w:rsidRPr="00566655">
        <w:rPr>
          <w:u w:val="single"/>
        </w:rPr>
        <w:t>.</w:t>
      </w:r>
      <w:r w:rsidRPr="00464492">
        <w:rPr>
          <w:sz w:val="16"/>
        </w:rPr>
        <w:t xml:space="preserve"> This work is crucial for many men you know, and is crucial to their deepest, most comforting secrets. </w:t>
      </w:r>
      <w:r w:rsidRPr="00464492">
        <w:rPr>
          <w:sz w:val="26"/>
          <w:szCs w:val="26"/>
          <w:u w:val="single"/>
        </w:rPr>
        <w:t xml:space="preserve">A secret for the unloading of secrets, </w:t>
      </w:r>
      <w:r w:rsidRPr="0037527F">
        <w:rPr>
          <w:sz w:val="26"/>
          <w:szCs w:val="26"/>
          <w:u w:val="single"/>
        </w:rPr>
        <w:t>a service uncontainable</w:t>
      </w:r>
      <w:r w:rsidRPr="00464492">
        <w:rPr>
          <w:sz w:val="26"/>
          <w:szCs w:val="26"/>
          <w:u w:val="single"/>
        </w:rPr>
        <w:t>.</w:t>
      </w:r>
      <w:r w:rsidRPr="00464492">
        <w:rPr>
          <w:sz w:val="16"/>
        </w:rPr>
        <w:t xml:space="preserve"> Our </w:t>
      </w:r>
      <w:r w:rsidRPr="00464492">
        <w:rPr>
          <w:u w:val="single"/>
        </w:rPr>
        <w:t>struggle is against stigma, that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F34486">
        <w:rPr>
          <w:b/>
          <w:bCs/>
          <w:sz w:val="26"/>
          <w:szCs w:val="26"/>
          <w:highlight w:val="green"/>
          <w:u w:val="single"/>
        </w:rPr>
        <w:t>liberation will not be reached through a</w:t>
      </w:r>
      <w:r w:rsidRPr="00464492">
        <w:rPr>
          <w:b/>
          <w:bCs/>
          <w:sz w:val="26"/>
          <w:szCs w:val="26"/>
          <w:u w:val="single"/>
        </w:rPr>
        <w:t xml:space="preserve"> permanent </w:t>
      </w:r>
      <w:r w:rsidRPr="00F34486">
        <w:rPr>
          <w:b/>
          <w:bCs/>
          <w:sz w:val="26"/>
          <w:szCs w:val="26"/>
          <w:highlight w:val="green"/>
          <w:u w:val="single"/>
        </w:rPr>
        <w:t>position within capital to</w:t>
      </w:r>
      <w:r w:rsidRPr="00464492">
        <w:rPr>
          <w:b/>
          <w:bCs/>
          <w:sz w:val="26"/>
          <w:szCs w:val="26"/>
          <w:u w:val="single"/>
        </w:rPr>
        <w:t xml:space="preserve"> then </w:t>
      </w:r>
      <w:r w:rsidRPr="00F34486">
        <w:rPr>
          <w:b/>
          <w:bCs/>
          <w:sz w:val="26"/>
          <w:szCs w:val="26"/>
          <w:highlight w:val="green"/>
          <w:u w:val="single"/>
        </w:rPr>
        <w:t>be exploited</w:t>
      </w:r>
      <w:r w:rsidRPr="00464492">
        <w:rPr>
          <w:b/>
          <w:bCs/>
          <w:sz w:val="26"/>
          <w:szCs w:val="26"/>
          <w:u w:val="single"/>
        </w:rPr>
        <w:t xml:space="preserve"> in more efficient ways. </w:t>
      </w:r>
      <w:r w:rsidRPr="00F34486">
        <w:rPr>
          <w:b/>
          <w:bCs/>
          <w:sz w:val="26"/>
          <w:szCs w:val="26"/>
          <w:highlight w:val="green"/>
          <w:u w:val="single"/>
        </w:rPr>
        <w:t>I do not want to be legalized</w:t>
      </w:r>
      <w:r w:rsidRPr="00464492">
        <w:rPr>
          <w:b/>
          <w:bCs/>
          <w:sz w:val="26"/>
          <w:szCs w:val="26"/>
          <w:u w:val="single"/>
        </w:rPr>
        <w:t xml:space="preserve">. </w:t>
      </w:r>
      <w:r w:rsidRPr="00F34486">
        <w:rPr>
          <w:b/>
          <w:bCs/>
          <w:sz w:val="26"/>
          <w:szCs w:val="26"/>
          <w:highlight w:val="green"/>
          <w:u w:val="single"/>
        </w:rPr>
        <w:t>The</w:t>
      </w:r>
      <w:r w:rsidRPr="00464492">
        <w:rPr>
          <w:b/>
          <w:bCs/>
          <w:sz w:val="26"/>
          <w:szCs w:val="26"/>
          <w:u w:val="single"/>
        </w:rPr>
        <w:t xml:space="preserve"> work-</w:t>
      </w:r>
      <w:r w:rsidRPr="00F34486">
        <w:rPr>
          <w:b/>
          <w:bCs/>
          <w:sz w:val="26"/>
          <w:szCs w:val="26"/>
          <w:highlight w:val="green"/>
          <w:u w:val="single"/>
        </w:rPr>
        <w:t>regulating role of the state</w:t>
      </w:r>
      <w:r w:rsidRPr="00464492">
        <w:rPr>
          <w:b/>
          <w:bCs/>
          <w:sz w:val="26"/>
          <w:szCs w:val="26"/>
          <w:u w:val="single"/>
        </w:rPr>
        <w:t xml:space="preserve"> will </w:t>
      </w:r>
      <w:r w:rsidRPr="00F34486">
        <w:rPr>
          <w:b/>
          <w:bCs/>
          <w:sz w:val="26"/>
          <w:szCs w:val="26"/>
          <w:highlight w:val="green"/>
          <w:u w:val="single"/>
        </w:rPr>
        <w:t>always include policing</w:t>
      </w:r>
      <w:r w:rsidRPr="00464492">
        <w:rPr>
          <w:b/>
          <w:bCs/>
          <w:sz w:val="26"/>
          <w:szCs w:val="26"/>
          <w:u w:val="single"/>
        </w:rPr>
        <w:t xml:space="preserve"> workers on and off the job, </w:t>
      </w:r>
      <w:r w:rsidRPr="00F34486">
        <w:rPr>
          <w:b/>
          <w:bCs/>
          <w:sz w:val="26"/>
          <w:szCs w:val="26"/>
          <w:highlight w:val="green"/>
          <w:u w:val="single"/>
        </w:rPr>
        <w:t>and prosecuting</w:t>
      </w:r>
      <w:r w:rsidRPr="00464492">
        <w:rPr>
          <w:b/>
          <w:bCs/>
          <w:sz w:val="26"/>
          <w:szCs w:val="26"/>
          <w:u w:val="single"/>
        </w:rPr>
        <w:t xml:space="preserve"> criminal activity in all aspects of workers’ lives. </w:t>
      </w:r>
      <w:r w:rsidRPr="00F34486">
        <w:rPr>
          <w:b/>
          <w:bCs/>
          <w:sz w:val="26"/>
          <w:szCs w:val="26"/>
          <w:highlight w:val="green"/>
          <w:u w:val="single"/>
        </w:rPr>
        <w:t>The more legitimized</w:t>
      </w:r>
      <w:r w:rsidRPr="00464492">
        <w:rPr>
          <w:b/>
          <w:bCs/>
          <w:sz w:val="26"/>
          <w:szCs w:val="26"/>
          <w:u w:val="single"/>
        </w:rPr>
        <w:t xml:space="preserve"> my </w:t>
      </w:r>
      <w:r w:rsidRPr="00F34486">
        <w:rPr>
          <w:b/>
          <w:bCs/>
          <w:sz w:val="26"/>
          <w:szCs w:val="26"/>
          <w:highlight w:val="green"/>
          <w:u w:val="single"/>
        </w:rPr>
        <w:t>labor becomes</w:t>
      </w:r>
      <w:r w:rsidRPr="00464492">
        <w:rPr>
          <w:sz w:val="16"/>
        </w:rPr>
        <w:t xml:space="preserve"> by the state and capital, </w:t>
      </w:r>
      <w:r w:rsidRPr="00F34486">
        <w:rPr>
          <w:b/>
          <w:bCs/>
          <w:sz w:val="26"/>
          <w:szCs w:val="26"/>
          <w:highlight w:val="green"/>
          <w:u w:val="single"/>
        </w:rPr>
        <w:t>the more I am forced to work</w:t>
      </w:r>
      <w:r w:rsidRPr="00464492">
        <w:rPr>
          <w:b/>
          <w:bCs/>
          <w:sz w:val="26"/>
          <w:szCs w:val="26"/>
          <w:u w:val="single"/>
        </w:rPr>
        <w:t xml:space="preserve">. </w:t>
      </w:r>
      <w:r w:rsidRPr="00F34486">
        <w:rPr>
          <w:b/>
          <w:bCs/>
          <w:sz w:val="26"/>
          <w:szCs w:val="26"/>
          <w:highlight w:val="green"/>
          <w:u w:val="single"/>
        </w:rPr>
        <w:t>I want an end to criminalization</w:t>
      </w:r>
      <w:r w:rsidRPr="00464492">
        <w:rPr>
          <w:b/>
          <w:bCs/>
          <w:sz w:val="26"/>
          <w:szCs w:val="26"/>
          <w:u w:val="single"/>
        </w:rPr>
        <w:t xml:space="preserve">, an end to </w:t>
      </w:r>
      <w:r w:rsidRPr="00F34486">
        <w:rPr>
          <w:b/>
          <w:bCs/>
          <w:sz w:val="26"/>
          <w:szCs w:val="26"/>
          <w:highlight w:val="green"/>
          <w:u w:val="single"/>
        </w:rPr>
        <w:t>work</w:t>
      </w:r>
      <w:r w:rsidRPr="00464492">
        <w:rPr>
          <w:b/>
          <w:bCs/>
          <w:sz w:val="26"/>
          <w:szCs w:val="26"/>
          <w:u w:val="single"/>
        </w:rPr>
        <w:t xml:space="preserve">, an end to </w:t>
      </w:r>
      <w:r w:rsidRPr="00F34486">
        <w:rPr>
          <w:b/>
          <w:bCs/>
          <w:sz w:val="26"/>
          <w:szCs w:val="26"/>
          <w:highlight w:val="green"/>
          <w:u w:val="single"/>
        </w:rPr>
        <w:t>capitalism</w:t>
      </w:r>
      <w:r w:rsidRPr="00464492">
        <w:rPr>
          <w:b/>
          <w:bCs/>
          <w:sz w:val="26"/>
          <w:szCs w:val="26"/>
          <w:u w:val="single"/>
        </w:rPr>
        <w:t>.</w:t>
      </w:r>
    </w:p>
    <w:p w14:paraId="55C908E9" w14:textId="77777777" w:rsidR="002530EE" w:rsidRPr="00464492" w:rsidRDefault="002530EE" w:rsidP="002530EE">
      <w:pPr>
        <w:rPr>
          <w:u w:val="single"/>
        </w:rPr>
      </w:pPr>
      <w:r w:rsidRPr="00464492">
        <w:rPr>
          <w:b/>
          <w:bCs/>
          <w:u w:val="single"/>
        </w:rPr>
        <w:t>I am a sex worker</w:t>
      </w:r>
      <w:r w:rsidRPr="00690525">
        <w:rPr>
          <w:sz w:val="16"/>
        </w:rPr>
        <w:t xml:space="preserve"> primarily </w:t>
      </w:r>
      <w:r w:rsidRPr="00464492">
        <w:rPr>
          <w:b/>
          <w:bCs/>
          <w:u w:val="single"/>
        </w:rPr>
        <w:t>because of this position against work.</w:t>
      </w:r>
      <w:r w:rsidRPr="00690525">
        <w:rPr>
          <w:sz w:val="16"/>
        </w:rPr>
        <w:t xml:space="preserve"> The very word “work” disgusts me in an immediate way, like “police” or “prison.” The police are an organized gang who rape prostitutes and murder people of color, who raid strip clubs and tell us we have no right to decency. </w:t>
      </w:r>
      <w:r w:rsidRPr="0037527F">
        <w:rPr>
          <w:u w:val="single"/>
        </w:rPr>
        <w:t>Policing is most successful in its lack of boundaries,</w:t>
      </w:r>
      <w:r w:rsidRPr="0037527F">
        <w:rPr>
          <w:sz w:val="16"/>
        </w:rPr>
        <w:t xml:space="preserve"> as </w:t>
      </w:r>
      <w:r w:rsidRPr="0037527F">
        <w:rPr>
          <w:u w:val="single"/>
        </w:rPr>
        <w:t>it lurks in the</w:t>
      </w:r>
      <w:r w:rsidRPr="0037527F">
        <w:rPr>
          <w:sz w:val="16"/>
        </w:rPr>
        <w:t xml:space="preserve"> strip </w:t>
      </w:r>
      <w:r w:rsidRPr="0037527F">
        <w:rPr>
          <w:u w:val="single"/>
        </w:rPr>
        <w:t>club</w:t>
      </w:r>
      <w:r w:rsidRPr="0037527F">
        <w:rPr>
          <w:sz w:val="16"/>
        </w:rPr>
        <w:t xml:space="preserve"> dressing room, </w:t>
      </w:r>
      <w:r w:rsidRPr="0037527F">
        <w:rPr>
          <w:u w:val="single"/>
        </w:rPr>
        <w:t>in</w:t>
      </w:r>
      <w:r w:rsidRPr="0037527F">
        <w:rPr>
          <w:sz w:val="16"/>
        </w:rPr>
        <w:t xml:space="preserve"> the </w:t>
      </w:r>
      <w:r w:rsidRPr="0037527F">
        <w:rPr>
          <w:u w:val="single"/>
        </w:rPr>
        <w:t>security cameras,</w:t>
      </w:r>
      <w:r w:rsidRPr="0037527F">
        <w:rPr>
          <w:sz w:val="16"/>
        </w:rPr>
        <w:t xml:space="preserve"> and as we act in fear, </w:t>
      </w:r>
      <w:r w:rsidRPr="0037527F">
        <w:rPr>
          <w:u w:val="single"/>
        </w:rPr>
        <w:t>separating ourselves from the</w:t>
      </w:r>
      <w:r w:rsidRPr="0037527F">
        <w:rPr>
          <w:sz w:val="16"/>
        </w:rPr>
        <w:t xml:space="preserve"> street </w:t>
      </w:r>
      <w:r w:rsidRPr="0037527F">
        <w:rPr>
          <w:u w:val="single"/>
        </w:rPr>
        <w:t>hookers just</w:t>
      </w:r>
      <w:r w:rsidRPr="0037527F">
        <w:rPr>
          <w:sz w:val="16"/>
        </w:rPr>
        <w:t xml:space="preserve"> a few </w:t>
      </w:r>
      <w:r w:rsidRPr="0037527F">
        <w:rPr>
          <w:u w:val="single"/>
        </w:rPr>
        <w:t>blocks away in order to maintain a false sense of security</w:t>
      </w:r>
      <w:r w:rsidRPr="00464492">
        <w:rPr>
          <w:u w:val="single"/>
        </w:rPr>
        <w:t>.</w:t>
      </w:r>
    </w:p>
    <w:p w14:paraId="1C67A55E" w14:textId="77777777" w:rsidR="002530EE" w:rsidRPr="00851BC1" w:rsidRDefault="002530EE" w:rsidP="002530EE">
      <w:pPr>
        <w:rPr>
          <w:sz w:val="26"/>
          <w:szCs w:val="26"/>
          <w:u w:val="single"/>
        </w:rPr>
      </w:pPr>
      <w:r w:rsidRPr="00851BC1">
        <w:rPr>
          <w:u w:val="single"/>
        </w:rPr>
        <w:t>Work is a</w:t>
      </w:r>
      <w:r w:rsidRPr="00690525">
        <w:rPr>
          <w:sz w:val="16"/>
        </w:rPr>
        <w:t xml:space="preserve"> class </w:t>
      </w:r>
      <w:r w:rsidRPr="00851BC1">
        <w:rPr>
          <w:u w:val="single"/>
        </w:rPr>
        <w:t>signifier people are asking you to disclose</w:t>
      </w:r>
      <w:r w:rsidRPr="00690525">
        <w:rPr>
          <w:sz w:val="16"/>
        </w:rPr>
        <w:t xml:space="preserve"> when they lazily ask, </w:t>
      </w:r>
      <w:r w:rsidRPr="00851BC1">
        <w:rPr>
          <w:u w:val="single"/>
        </w:rPr>
        <w:t xml:space="preserve">“What do you do?” My answer is fucking. </w:t>
      </w:r>
      <w:r w:rsidRPr="0037527F">
        <w:rPr>
          <w:b/>
          <w:bCs/>
          <w:sz w:val="26"/>
          <w:szCs w:val="26"/>
          <w:u w:val="single"/>
        </w:rPr>
        <w:t>My work is correspondence, conversation, drying tears, blow jobs, slow movements under red light, asking the right questions, and grasping</w:t>
      </w:r>
      <w:r w:rsidRPr="0037527F">
        <w:rPr>
          <w:sz w:val="16"/>
        </w:rPr>
        <w:t xml:space="preserve"> for </w:t>
      </w:r>
      <w:r w:rsidRPr="0037527F">
        <w:rPr>
          <w:b/>
          <w:bCs/>
          <w:sz w:val="26"/>
          <w:szCs w:val="26"/>
          <w:u w:val="single"/>
        </w:rPr>
        <w:t>answers that lead us</w:t>
      </w:r>
      <w:r w:rsidRPr="0037527F">
        <w:rPr>
          <w:sz w:val="16"/>
        </w:rPr>
        <w:t xml:space="preserve"> only </w:t>
      </w:r>
      <w:r w:rsidRPr="0037527F">
        <w:rPr>
          <w:b/>
          <w:bCs/>
          <w:sz w:val="26"/>
          <w:szCs w:val="26"/>
          <w:u w:val="single"/>
        </w:rPr>
        <w:t>forward.</w:t>
      </w:r>
      <w:r w:rsidRPr="0037527F">
        <w:rPr>
          <w:sz w:val="26"/>
          <w:szCs w:val="26"/>
          <w:u w:val="single"/>
        </w:rPr>
        <w:t xml:space="preserve"> My work is to extend possibilities. My work is a way to support and reproduce</w:t>
      </w:r>
      <w:r w:rsidRPr="0037527F">
        <w:rPr>
          <w:sz w:val="16"/>
        </w:rPr>
        <w:t xml:space="preserve"> the rest of </w:t>
      </w:r>
      <w:r w:rsidRPr="0037527F">
        <w:rPr>
          <w:sz w:val="26"/>
          <w:szCs w:val="26"/>
          <w:u w:val="single"/>
        </w:rPr>
        <w:t>my life</w:t>
      </w:r>
      <w:r w:rsidRPr="00851BC1">
        <w:rPr>
          <w:sz w:val="26"/>
          <w:szCs w:val="26"/>
          <w:u w:val="single"/>
        </w:rPr>
        <w:t>,</w:t>
      </w:r>
      <w:r w:rsidRPr="00690525">
        <w:rPr>
          <w:sz w:val="16"/>
        </w:rPr>
        <w:t xml:space="preserve"> which is identical to so many other lives, though </w:t>
      </w:r>
      <w:r w:rsidRPr="00851BC1">
        <w:rPr>
          <w:b/>
          <w:bCs/>
          <w:sz w:val="26"/>
          <w:szCs w:val="26"/>
          <w:u w:val="single"/>
        </w:rPr>
        <w:t xml:space="preserve">the </w:t>
      </w:r>
      <w:r w:rsidRPr="00F34486">
        <w:rPr>
          <w:b/>
          <w:bCs/>
          <w:sz w:val="26"/>
          <w:szCs w:val="26"/>
          <w:highlight w:val="green"/>
          <w:u w:val="single"/>
        </w:rPr>
        <w:t>means are not valued or recognized as</w:t>
      </w:r>
      <w:r w:rsidRPr="00690525">
        <w:rPr>
          <w:sz w:val="16"/>
        </w:rPr>
        <w:t xml:space="preserve"> this elusive concept </w:t>
      </w:r>
      <w:r w:rsidRPr="00851BC1">
        <w:rPr>
          <w:b/>
          <w:bCs/>
          <w:sz w:val="26"/>
          <w:szCs w:val="26"/>
          <w:u w:val="single"/>
        </w:rPr>
        <w:t>“</w:t>
      </w:r>
      <w:r w:rsidRPr="00F34486">
        <w:rPr>
          <w:b/>
          <w:bCs/>
          <w:sz w:val="26"/>
          <w:szCs w:val="26"/>
          <w:highlight w:val="green"/>
          <w:u w:val="single"/>
        </w:rPr>
        <w:t>work</w:t>
      </w:r>
      <w:r w:rsidRPr="00851BC1">
        <w:rPr>
          <w:b/>
          <w:bCs/>
          <w:sz w:val="26"/>
          <w:szCs w:val="26"/>
          <w:u w:val="single"/>
        </w:rPr>
        <w:t>.”</w:t>
      </w:r>
      <w:r w:rsidRPr="00851BC1">
        <w:rPr>
          <w:u w:val="single"/>
        </w:rPr>
        <w:t xml:space="preserve"> </w:t>
      </w:r>
      <w:r w:rsidRPr="00F34486">
        <w:rPr>
          <w:highlight w:val="green"/>
          <w:u w:val="single"/>
        </w:rPr>
        <w:t>Sex work positions</w:t>
      </w:r>
      <w:r w:rsidRPr="00851BC1">
        <w:rPr>
          <w:u w:val="single"/>
        </w:rPr>
        <w:t xml:space="preserve"> </w:t>
      </w:r>
      <w:r w:rsidRPr="00F34486">
        <w:rPr>
          <w:highlight w:val="green"/>
          <w:u w:val="single"/>
        </w:rPr>
        <w:t>me</w:t>
      </w:r>
      <w:r w:rsidRPr="00690525">
        <w:rPr>
          <w:sz w:val="16"/>
        </w:rPr>
        <w:t xml:space="preserve"> at times </w:t>
      </w:r>
      <w:r w:rsidRPr="00851BC1">
        <w:rPr>
          <w:u w:val="single"/>
        </w:rPr>
        <w:t>without a boss,</w:t>
      </w:r>
      <w:r w:rsidRPr="00690525">
        <w:rPr>
          <w:sz w:val="16"/>
        </w:rPr>
        <w:t xml:space="preserve"> with a schedule I dictate based on my needs, with more money than I thought I could ever amass, </w:t>
      </w:r>
      <w:r w:rsidRPr="00851BC1">
        <w:rPr>
          <w:u w:val="single"/>
        </w:rPr>
        <w:t>with hours</w:t>
      </w:r>
      <w:r w:rsidRPr="00690525">
        <w:rPr>
          <w:sz w:val="16"/>
        </w:rPr>
        <w:t xml:space="preserve"> that feel like my own, </w:t>
      </w:r>
      <w:r w:rsidRPr="00F34486">
        <w:rPr>
          <w:highlight w:val="green"/>
          <w:u w:val="single"/>
        </w:rPr>
        <w:t>unmanaged</w:t>
      </w:r>
      <w:r w:rsidRPr="00851BC1">
        <w:rPr>
          <w:u w:val="single"/>
        </w:rPr>
        <w:t xml:space="preserve">. </w:t>
      </w:r>
      <w:r w:rsidRPr="00851BC1">
        <w:rPr>
          <w:b/>
          <w:bCs/>
          <w:u w:val="single"/>
        </w:rPr>
        <w:t>The longer I do this</w:t>
      </w:r>
      <w:r w:rsidRPr="00690525">
        <w:rPr>
          <w:sz w:val="16"/>
        </w:rPr>
        <w:t xml:space="preserve"> work, </w:t>
      </w:r>
      <w:r w:rsidRPr="00851BC1">
        <w:rPr>
          <w:b/>
          <w:bCs/>
          <w:u w:val="single"/>
        </w:rPr>
        <w:t>the more I opt out</w:t>
      </w:r>
      <w:r w:rsidRPr="00690525">
        <w:rPr>
          <w:sz w:val="16"/>
        </w:rPr>
        <w:t xml:space="preserve"> of all other work. </w:t>
      </w:r>
      <w:r w:rsidRPr="00851BC1">
        <w:rPr>
          <w:u w:val="single"/>
        </w:rPr>
        <w:t>My lawyer client warns me about the gap in my resume.</w:t>
      </w:r>
      <w:r w:rsidRPr="00690525">
        <w:rPr>
          <w:sz w:val="16"/>
        </w:rPr>
        <w:t xml:space="preserve"> This is not an admittance of no future: </w:t>
      </w:r>
      <w:r w:rsidRPr="0037527F">
        <w:rPr>
          <w:b/>
          <w:bCs/>
          <w:u w:val="single"/>
        </w:rPr>
        <w:t>if I believe in</w:t>
      </w:r>
      <w:r w:rsidRPr="0037527F">
        <w:rPr>
          <w:sz w:val="16"/>
        </w:rPr>
        <w:t xml:space="preserve"> the resilience and ability of </w:t>
      </w:r>
      <w:r w:rsidRPr="0037527F">
        <w:rPr>
          <w:b/>
          <w:bCs/>
          <w:u w:val="single"/>
        </w:rPr>
        <w:t>anyone to survive, to transform, to exist in a new plane, it is the hooker.</w:t>
      </w:r>
      <w:r w:rsidRPr="0037527F">
        <w:rPr>
          <w:sz w:val="16"/>
        </w:rPr>
        <w:t xml:space="preserve"> Rather, </w:t>
      </w:r>
      <w:r w:rsidRPr="0037527F">
        <w:rPr>
          <w:b/>
          <w:bCs/>
          <w:sz w:val="26"/>
          <w:szCs w:val="26"/>
          <w:u w:val="single"/>
        </w:rPr>
        <w:t>this is a cementing of refusal</w:t>
      </w:r>
      <w:r w:rsidRPr="00851BC1">
        <w:rPr>
          <w:b/>
          <w:bCs/>
          <w:sz w:val="26"/>
          <w:szCs w:val="26"/>
          <w:u w:val="single"/>
        </w:rPr>
        <w:t>.</w:t>
      </w:r>
      <w:r w:rsidRPr="00851BC1">
        <w:rPr>
          <w:b/>
          <w:bCs/>
          <w:u w:val="single"/>
        </w:rPr>
        <w:t xml:space="preserve"> For each hooker who dies at the hands of unrestrained misogyny or is imprisoned by</w:t>
      </w:r>
      <w:r w:rsidRPr="00690525">
        <w:rPr>
          <w:sz w:val="16"/>
        </w:rPr>
        <w:t xml:space="preserve"> the beaming spotlight of </w:t>
      </w:r>
      <w:r w:rsidRPr="00851BC1">
        <w:rPr>
          <w:b/>
          <w:bCs/>
          <w:u w:val="single"/>
        </w:rPr>
        <w:t>state violence, we</w:t>
      </w:r>
      <w:r w:rsidRPr="00690525">
        <w:rPr>
          <w:sz w:val="16"/>
        </w:rPr>
        <w:t xml:space="preserve"> continue to </w:t>
      </w:r>
      <w:r w:rsidRPr="00851BC1">
        <w:rPr>
          <w:u w:val="single"/>
        </w:rPr>
        <w:t>solidify our place here</w:t>
      </w:r>
      <w:r w:rsidRPr="00690525">
        <w:rPr>
          <w:sz w:val="16"/>
        </w:rPr>
        <w:t xml:space="preserve"> even if only for an hour a week. This is not a glamorization of desperation, but rather a claim that </w:t>
      </w:r>
      <w:r w:rsidRPr="0037527F">
        <w:rPr>
          <w:u w:val="single"/>
        </w:rPr>
        <w:t>all work in capitalism is desperate.</w:t>
      </w:r>
      <w:r w:rsidRPr="00851BC1">
        <w:rPr>
          <w:u w:val="single"/>
        </w:rPr>
        <w:t xml:space="preserve"> </w:t>
      </w:r>
      <w:r w:rsidRPr="00F34486">
        <w:rPr>
          <w:highlight w:val="green"/>
          <w:u w:val="single"/>
        </w:rPr>
        <w:t>Each time the state threatens</w:t>
      </w:r>
      <w:r w:rsidRPr="00690525">
        <w:rPr>
          <w:sz w:val="16"/>
        </w:rPr>
        <w:t xml:space="preserve"> me with </w:t>
      </w:r>
      <w:r w:rsidRPr="00F34486">
        <w:rPr>
          <w:highlight w:val="green"/>
          <w:u w:val="single"/>
        </w:rPr>
        <w:t>regulations</w:t>
      </w:r>
      <w:r w:rsidRPr="00851BC1">
        <w:rPr>
          <w:u w:val="single"/>
        </w:rPr>
        <w:t xml:space="preserve">, </w:t>
      </w:r>
      <w:r w:rsidRPr="00F34486">
        <w:rPr>
          <w:highlight w:val="green"/>
          <w:u w:val="single"/>
        </w:rPr>
        <w:t xml:space="preserve">I feel </w:t>
      </w:r>
      <w:r w:rsidRPr="0037527F">
        <w:rPr>
          <w:u w:val="single"/>
        </w:rPr>
        <w:t xml:space="preserve">more </w:t>
      </w:r>
      <w:r w:rsidRPr="00F34486">
        <w:rPr>
          <w:highlight w:val="green"/>
          <w:u w:val="single"/>
        </w:rPr>
        <w:t>desperate</w:t>
      </w:r>
      <w:r w:rsidRPr="00851BC1">
        <w:rPr>
          <w:u w:val="single"/>
        </w:rPr>
        <w:t xml:space="preserve"> to do my work, before I am in prison or back washing dishes, back in school, </w:t>
      </w:r>
      <w:r w:rsidRPr="0037527F">
        <w:rPr>
          <w:sz w:val="26"/>
          <w:szCs w:val="26"/>
          <w:u w:val="single"/>
        </w:rPr>
        <w:t>back in a position of evaluating what am I good at, how else I have worth</w:t>
      </w:r>
      <w:r w:rsidRPr="00851BC1">
        <w:rPr>
          <w:sz w:val="26"/>
          <w:szCs w:val="26"/>
          <w:u w:val="single"/>
        </w:rPr>
        <w:t>.</w:t>
      </w:r>
    </w:p>
    <w:p w14:paraId="57996DB3" w14:textId="77777777" w:rsidR="002530EE" w:rsidRPr="002530EE" w:rsidRDefault="002530EE" w:rsidP="002530EE">
      <w:pPr>
        <w:rPr>
          <w:lang w:val="fr-FR"/>
        </w:rPr>
      </w:pPr>
    </w:p>
    <w:sectPr w:rsidR="002530EE" w:rsidRPr="002530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3"/>
  </w:num>
  <w:num w:numId="16" w16cid:durableId="1670866742">
    <w:abstractNumId w:val="23"/>
  </w:num>
  <w:num w:numId="17" w16cid:durableId="1699233566">
    <w:abstractNumId w:val="52"/>
  </w:num>
  <w:num w:numId="18" w16cid:durableId="466092032">
    <w:abstractNumId w:val="42"/>
  </w:num>
  <w:num w:numId="19" w16cid:durableId="571236368">
    <w:abstractNumId w:val="32"/>
  </w:num>
  <w:num w:numId="20" w16cid:durableId="471755503">
    <w:abstractNumId w:val="19"/>
  </w:num>
  <w:num w:numId="21" w16cid:durableId="1536380186">
    <w:abstractNumId w:val="48"/>
  </w:num>
  <w:num w:numId="22" w16cid:durableId="860362457">
    <w:abstractNumId w:val="37"/>
  </w:num>
  <w:num w:numId="23" w16cid:durableId="48961408">
    <w:abstractNumId w:val="36"/>
  </w:num>
  <w:num w:numId="24" w16cid:durableId="1463039180">
    <w:abstractNumId w:val="50"/>
  </w:num>
  <w:num w:numId="25" w16cid:durableId="773745054">
    <w:abstractNumId w:val="10"/>
  </w:num>
  <w:num w:numId="26" w16cid:durableId="1832022804">
    <w:abstractNumId w:val="57"/>
  </w:num>
  <w:num w:numId="27" w16cid:durableId="1475835755">
    <w:abstractNumId w:val="29"/>
  </w:num>
  <w:num w:numId="28" w16cid:durableId="1329016873">
    <w:abstractNumId w:val="55"/>
  </w:num>
  <w:num w:numId="29" w16cid:durableId="2142914892">
    <w:abstractNumId w:val="63"/>
  </w:num>
  <w:num w:numId="30" w16cid:durableId="384640684">
    <w:abstractNumId w:val="47"/>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4"/>
  </w:num>
  <w:num w:numId="36" w16cid:durableId="80415711">
    <w:abstractNumId w:val="59"/>
  </w:num>
  <w:num w:numId="37" w16cid:durableId="481889835">
    <w:abstractNumId w:val="41"/>
  </w:num>
  <w:num w:numId="38" w16cid:durableId="126243037">
    <w:abstractNumId w:val="18"/>
  </w:num>
  <w:num w:numId="39" w16cid:durableId="186450508">
    <w:abstractNumId w:val="60"/>
  </w:num>
  <w:num w:numId="40" w16cid:durableId="1133252102">
    <w:abstractNumId w:val="54"/>
  </w:num>
  <w:num w:numId="41" w16cid:durableId="1275094193">
    <w:abstractNumId w:val="30"/>
  </w:num>
  <w:num w:numId="42" w16cid:durableId="2038965500">
    <w:abstractNumId w:val="62"/>
  </w:num>
  <w:num w:numId="43" w16cid:durableId="1134715067">
    <w:abstractNumId w:val="49"/>
  </w:num>
  <w:num w:numId="44" w16cid:durableId="69281885">
    <w:abstractNumId w:val="45"/>
  </w:num>
  <w:num w:numId="45" w16cid:durableId="1642467634">
    <w:abstractNumId w:val="33"/>
  </w:num>
  <w:num w:numId="46" w16cid:durableId="524056594">
    <w:abstractNumId w:val="53"/>
  </w:num>
  <w:num w:numId="47" w16cid:durableId="1605730225">
    <w:abstractNumId w:val="31"/>
  </w:num>
  <w:num w:numId="48" w16cid:durableId="1308895769">
    <w:abstractNumId w:val="61"/>
  </w:num>
  <w:num w:numId="49" w16cid:durableId="491146650">
    <w:abstractNumId w:val="12"/>
  </w:num>
  <w:num w:numId="50" w16cid:durableId="1522016312">
    <w:abstractNumId w:val="56"/>
  </w:num>
  <w:num w:numId="51" w16cid:durableId="478838266">
    <w:abstractNumId w:val="51"/>
  </w:num>
  <w:num w:numId="52" w16cid:durableId="1047795294">
    <w:abstractNumId w:val="21"/>
  </w:num>
  <w:num w:numId="53" w16cid:durableId="325523668">
    <w:abstractNumId w:val="17"/>
  </w:num>
  <w:num w:numId="54" w16cid:durableId="1703439922">
    <w:abstractNumId w:val="39"/>
  </w:num>
  <w:num w:numId="55" w16cid:durableId="1654602629">
    <w:abstractNumId w:val="27"/>
  </w:num>
  <w:num w:numId="56" w16cid:durableId="114252020">
    <w:abstractNumId w:val="46"/>
  </w:num>
  <w:num w:numId="57" w16cid:durableId="1645308985">
    <w:abstractNumId w:val="14"/>
  </w:num>
  <w:num w:numId="58" w16cid:durableId="2044398024">
    <w:abstractNumId w:val="11"/>
  </w:num>
  <w:num w:numId="59" w16cid:durableId="1608154769">
    <w:abstractNumId w:val="38"/>
  </w:num>
  <w:num w:numId="60" w16cid:durableId="1943105116">
    <w:abstractNumId w:val="35"/>
  </w:num>
  <w:num w:numId="61" w16cid:durableId="879362792">
    <w:abstractNumId w:val="28"/>
  </w:num>
  <w:num w:numId="62" w16cid:durableId="1263419993">
    <w:abstractNumId w:val="34"/>
  </w:num>
  <w:num w:numId="63" w16cid:durableId="781345446">
    <w:abstractNumId w:val="15"/>
  </w:num>
  <w:num w:numId="64" w16cid:durableId="10454472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82"/>
    <w:rsid w:val="000D508E"/>
    <w:rsid w:val="002352C0"/>
    <w:rsid w:val="002530EE"/>
    <w:rsid w:val="00561CDD"/>
    <w:rsid w:val="005F00C8"/>
    <w:rsid w:val="008A1182"/>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39B0"/>
  <w15:chartTrackingRefBased/>
  <w15:docId w15:val="{531EF160-F908-4E89-93D7-8A312BC4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0E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530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30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2530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530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0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1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30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0EE"/>
  </w:style>
  <w:style w:type="character" w:customStyle="1" w:styleId="Heading1Char">
    <w:name w:val="Heading 1 Char"/>
    <w:aliases w:val="Pocket Char"/>
    <w:basedOn w:val="DefaultParagraphFont"/>
    <w:link w:val="Heading1"/>
    <w:rsid w:val="002530E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530E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2530E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530E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530E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A1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82"/>
    <w:rPr>
      <w:rFonts w:eastAsiaTheme="majorEastAsia" w:cstheme="majorBidi"/>
      <w:color w:val="272727" w:themeColor="text1" w:themeTint="D8"/>
    </w:rPr>
  </w:style>
  <w:style w:type="paragraph" w:styleId="Title">
    <w:name w:val="Title"/>
    <w:basedOn w:val="Normal"/>
    <w:next w:val="Normal"/>
    <w:link w:val="TitleChar"/>
    <w:uiPriority w:val="10"/>
    <w:qFormat/>
    <w:rsid w:val="008A1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82"/>
    <w:pPr>
      <w:spacing w:before="160"/>
      <w:jc w:val="center"/>
    </w:pPr>
    <w:rPr>
      <w:i/>
      <w:iCs/>
      <w:color w:val="404040" w:themeColor="text1" w:themeTint="BF"/>
    </w:rPr>
  </w:style>
  <w:style w:type="character" w:customStyle="1" w:styleId="QuoteChar">
    <w:name w:val="Quote Char"/>
    <w:basedOn w:val="DefaultParagraphFont"/>
    <w:link w:val="Quote"/>
    <w:uiPriority w:val="29"/>
    <w:rsid w:val="008A1182"/>
    <w:rPr>
      <w:i/>
      <w:iCs/>
      <w:color w:val="404040" w:themeColor="text1" w:themeTint="BF"/>
    </w:rPr>
  </w:style>
  <w:style w:type="paragraph" w:styleId="ListParagraph">
    <w:name w:val="List Paragraph"/>
    <w:aliases w:val="6 font,List Paragraph1,List Paragraph2"/>
    <w:basedOn w:val="Normal"/>
    <w:uiPriority w:val="34"/>
    <w:qFormat/>
    <w:rsid w:val="008A1182"/>
    <w:pPr>
      <w:ind w:left="720"/>
      <w:contextualSpacing/>
    </w:pPr>
  </w:style>
  <w:style w:type="character" w:styleId="IntenseEmphasis">
    <w:name w:val="Intense Emphasis"/>
    <w:basedOn w:val="DefaultParagraphFont"/>
    <w:uiPriority w:val="21"/>
    <w:qFormat/>
    <w:rsid w:val="008A1182"/>
    <w:rPr>
      <w:i/>
      <w:iCs/>
      <w:color w:val="0F4761" w:themeColor="accent1" w:themeShade="BF"/>
    </w:rPr>
  </w:style>
  <w:style w:type="paragraph" w:styleId="IntenseQuote">
    <w:name w:val="Intense Quote"/>
    <w:basedOn w:val="Normal"/>
    <w:next w:val="Normal"/>
    <w:link w:val="IntenseQuoteChar"/>
    <w:uiPriority w:val="30"/>
    <w:qFormat/>
    <w:rsid w:val="008A1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182"/>
    <w:rPr>
      <w:i/>
      <w:iCs/>
      <w:color w:val="0F4761" w:themeColor="accent1" w:themeShade="BF"/>
    </w:rPr>
  </w:style>
  <w:style w:type="character" w:styleId="IntenseReference">
    <w:name w:val="Intense Reference"/>
    <w:basedOn w:val="DefaultParagraphFont"/>
    <w:uiPriority w:val="32"/>
    <w:qFormat/>
    <w:rsid w:val="008A118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530E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30E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30E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530EE"/>
    <w:rPr>
      <w:b w:val="0"/>
      <w:sz w:val="22"/>
      <w:u w:val="single"/>
    </w:rPr>
  </w:style>
  <w:style w:type="character" w:styleId="Strong">
    <w:name w:val="Strong"/>
    <w:basedOn w:val="DefaultParagraphFont"/>
    <w:uiPriority w:val="22"/>
    <w:qFormat/>
    <w:rsid w:val="002530EE"/>
    <w:rPr>
      <w:b/>
      <w:bCs/>
    </w:rPr>
  </w:style>
  <w:style w:type="character" w:styleId="BookTitle">
    <w:name w:val="Book Title"/>
    <w:basedOn w:val="DefaultParagraphFont"/>
    <w:uiPriority w:val="33"/>
    <w:qFormat/>
    <w:rsid w:val="002530EE"/>
    <w:rPr>
      <w:b/>
      <w:bCs/>
      <w:i/>
      <w:iCs/>
      <w:spacing w:val="5"/>
    </w:rPr>
  </w:style>
  <w:style w:type="numbering" w:styleId="111111">
    <w:name w:val="Outline List 2"/>
    <w:basedOn w:val="NoList"/>
    <w:uiPriority w:val="99"/>
    <w:semiHidden/>
    <w:unhideWhenUsed/>
    <w:rsid w:val="002530EE"/>
  </w:style>
  <w:style w:type="paragraph" w:styleId="Header">
    <w:name w:val="header"/>
    <w:basedOn w:val="Normal"/>
    <w:link w:val="HeaderChar"/>
    <w:uiPriority w:val="99"/>
    <w:semiHidden/>
    <w:rsid w:val="002530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30EE"/>
    <w:rPr>
      <w:rFonts w:ascii="Calibri" w:hAnsi="Calibri" w:cs="Calibri"/>
      <w:kern w:val="0"/>
      <w:sz w:val="22"/>
      <w:szCs w:val="22"/>
      <w14:ligatures w14:val="none"/>
    </w:rPr>
  </w:style>
  <w:style w:type="paragraph" w:styleId="Footer">
    <w:name w:val="footer"/>
    <w:basedOn w:val="Normal"/>
    <w:link w:val="FooterChar"/>
    <w:uiPriority w:val="99"/>
    <w:semiHidden/>
    <w:rsid w:val="002530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30E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530EE"/>
    <w:pPr>
      <w:spacing w:after="120"/>
    </w:pPr>
  </w:style>
  <w:style w:type="character" w:customStyle="1" w:styleId="BodyTextChar">
    <w:name w:val="Body Text Char"/>
    <w:basedOn w:val="DefaultParagraphFont"/>
    <w:link w:val="BodyText"/>
    <w:uiPriority w:val="99"/>
    <w:semiHidden/>
    <w:rsid w:val="002530EE"/>
    <w:rPr>
      <w:rFonts w:ascii="Calibri" w:hAnsi="Calibri" w:cs="Calibri"/>
      <w:kern w:val="0"/>
      <w:sz w:val="22"/>
      <w:szCs w:val="22"/>
      <w14:ligatures w14:val="none"/>
    </w:rPr>
  </w:style>
  <w:style w:type="paragraph" w:styleId="NoSpacing">
    <w:name w:val="No Spacing"/>
    <w:link w:val="NoSpacingChar"/>
    <w:uiPriority w:val="99"/>
    <w:unhideWhenUsed/>
    <w:qFormat/>
    <w:rsid w:val="002530E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30E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530EE"/>
    <w:rPr>
      <w:color w:val="467886" w:themeColor="hyperlink"/>
      <w:u w:val="single"/>
    </w:rPr>
  </w:style>
  <w:style w:type="character" w:styleId="UnresolvedMention">
    <w:name w:val="Unresolved Mention"/>
    <w:basedOn w:val="DefaultParagraphFont"/>
    <w:uiPriority w:val="99"/>
    <w:semiHidden/>
    <w:unhideWhenUsed/>
    <w:rsid w:val="002530EE"/>
    <w:rPr>
      <w:color w:val="605E5C"/>
      <w:shd w:val="clear" w:color="auto" w:fill="E1DFDD"/>
    </w:rPr>
  </w:style>
  <w:style w:type="paragraph" w:customStyle="1" w:styleId="Analytic">
    <w:name w:val="Analytic"/>
    <w:basedOn w:val="Heading4"/>
    <w:link w:val="AnalyticChar"/>
    <w:autoRedefine/>
    <w:uiPriority w:val="5"/>
    <w:qFormat/>
    <w:rsid w:val="002530EE"/>
    <w:rPr>
      <w:color w:val="80340D" w:themeColor="accent2" w:themeShade="80"/>
    </w:rPr>
  </w:style>
  <w:style w:type="character" w:customStyle="1" w:styleId="AnalyticChar">
    <w:name w:val="Analytic Char"/>
    <w:basedOn w:val="Heading4Char"/>
    <w:link w:val="Analytic"/>
    <w:uiPriority w:val="5"/>
    <w:rsid w:val="002530EE"/>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2530EE"/>
    <w:rPr>
      <w:color w:val="996633"/>
    </w:rPr>
  </w:style>
  <w:style w:type="character" w:customStyle="1" w:styleId="AnaltyicChar">
    <w:name w:val="Analtyic Char"/>
    <w:basedOn w:val="Heading4Char"/>
    <w:link w:val="Analtyic"/>
    <w:uiPriority w:val="5"/>
    <w:rsid w:val="002530EE"/>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2530EE"/>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2530EE"/>
    <w:rPr>
      <w:sz w:val="16"/>
      <w:szCs w:val="16"/>
    </w:rPr>
  </w:style>
  <w:style w:type="paragraph" w:styleId="CommentText">
    <w:name w:val="annotation text"/>
    <w:basedOn w:val="Normal"/>
    <w:link w:val="CommentTextChar"/>
    <w:uiPriority w:val="99"/>
    <w:unhideWhenUsed/>
    <w:rsid w:val="002530EE"/>
    <w:rPr>
      <w:sz w:val="20"/>
      <w:szCs w:val="20"/>
      <w14:ligatures w14:val="standardContextual"/>
    </w:rPr>
  </w:style>
  <w:style w:type="character" w:customStyle="1" w:styleId="CommentTextChar">
    <w:name w:val="Comment Text Char"/>
    <w:basedOn w:val="DefaultParagraphFont"/>
    <w:link w:val="CommentText"/>
    <w:uiPriority w:val="99"/>
    <w:rsid w:val="002530EE"/>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2530EE"/>
    <w:rPr>
      <w:b/>
      <w:bCs/>
    </w:rPr>
  </w:style>
  <w:style w:type="character" w:customStyle="1" w:styleId="CommentSubjectChar">
    <w:name w:val="Comment Subject Char"/>
    <w:basedOn w:val="CommentTextChar"/>
    <w:link w:val="CommentSubject"/>
    <w:uiPriority w:val="99"/>
    <w:semiHidden/>
    <w:rsid w:val="002530EE"/>
    <w:rPr>
      <w:rFonts w:ascii="Calibri" w:hAnsi="Calibri" w:cs="Calibri"/>
      <w:b/>
      <w:bCs/>
      <w:kern w:val="0"/>
      <w:sz w:val="20"/>
      <w:szCs w:val="20"/>
    </w:rPr>
  </w:style>
  <w:style w:type="paragraph" w:customStyle="1" w:styleId="UnderlinePara">
    <w:name w:val="Underline Para"/>
    <w:basedOn w:val="Normal"/>
    <w:uiPriority w:val="7"/>
    <w:qFormat/>
    <w:rsid w:val="002530E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530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2530EE"/>
    <w:rPr>
      <w:rFonts w:ascii="Calibri" w:hAnsi="Calibri" w:cs="Calibri"/>
    </w:rPr>
  </w:style>
  <w:style w:type="paragraph" w:customStyle="1" w:styleId="cardtext">
    <w:name w:val="card text"/>
    <w:basedOn w:val="Normal"/>
    <w:link w:val="cardtextChar"/>
    <w:qFormat/>
    <w:rsid w:val="002530EE"/>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24630</Words>
  <Characters>127341</Characters>
  <Application>Microsoft Office Word</Application>
  <DocSecurity>0</DocSecurity>
  <Lines>1872</Lines>
  <Paragraphs>723</Paragraphs>
  <ScaleCrop>false</ScaleCrop>
  <Company/>
  <LinksUpToDate>false</LinksUpToDate>
  <CharactersWithSpaces>151248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2025-11-16T18:25:00Z</dcterms:created>
  <dcterms:modified xsi:type="dcterms:W3CDTF">2025-11-16T18:26:00Z</dcterms:modified>
</cp:coreProperties>
</file>